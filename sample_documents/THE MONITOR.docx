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E7462" w14:textId="77777777" w:rsidR="00E15263" w:rsidRDefault="00E15263" w:rsidP="003D2A44">
      <w:pPr>
        <w:pStyle w:val="ESColloquy"/>
      </w:pPr>
      <w:r>
        <w:t xml:space="preserve">THE BAILIFF:  </w:t>
      </w:r>
      <w:r w:rsidR="003E29B9">
        <w:t>Please be seated.</w:t>
      </w:r>
      <w:r w:rsidR="00315A42">
        <w:t xml:space="preserve">  </w:t>
      </w:r>
    </w:p>
    <w:p w14:paraId="44558849" w14:textId="51EE0F5A" w:rsidR="00C943CB" w:rsidRDefault="00E15263" w:rsidP="00BB75A5">
      <w:pPr>
        <w:pStyle w:val="ESColloquy"/>
      </w:pPr>
      <w:r>
        <w:t>THE COURT:  All right.</w:t>
      </w:r>
      <w:r w:rsidR="00EC4238">
        <w:t xml:space="preserve">  </w:t>
      </w:r>
      <w:r w:rsidR="00BB75A5">
        <w:t xml:space="preserve">We are </w:t>
      </w:r>
      <w:r w:rsidR="00315A42">
        <w:t>back on the record in 2022</w:t>
      </w:r>
      <w:r w:rsidR="00AB3D91">
        <w:t>cr</w:t>
      </w:r>
      <w:r w:rsidR="00315A42">
        <w:t>927</w:t>
      </w:r>
      <w:r w:rsidR="00BB75A5">
        <w:t xml:space="preserve">, State v. Gary Chisenhall, and Chisenhall's present with counsel. </w:t>
      </w:r>
      <w:r w:rsidR="002312B0">
        <w:t xml:space="preserve"> The prosecutor's present.  </w:t>
      </w:r>
      <w:r w:rsidR="00315A42">
        <w:t xml:space="preserve">Jurors have been returned </w:t>
      </w:r>
      <w:r w:rsidR="002312B0">
        <w:t xml:space="preserve">from </w:t>
      </w:r>
      <w:r w:rsidR="00315A42">
        <w:t>lunch</w:t>
      </w:r>
      <w:r w:rsidR="002312B0">
        <w:t xml:space="preserve">, and on behalf of </w:t>
      </w:r>
      <w:r w:rsidR="00315A42">
        <w:t>the State</w:t>
      </w:r>
      <w:r w:rsidR="002312B0">
        <w:t>, your next witness, please</w:t>
      </w:r>
      <w:r w:rsidR="00C4450F">
        <w:t xml:space="preserve">. </w:t>
      </w:r>
    </w:p>
    <w:p w14:paraId="14346B77" w14:textId="4C53A3D4" w:rsidR="006100B5" w:rsidRDefault="00C943CB" w:rsidP="00C943CB">
      <w:pPr>
        <w:pStyle w:val="ESColloquy"/>
      </w:pPr>
      <w:r>
        <w:t>MS. TERPSTRA:  Your Honor, the State's next witness will be Det</w:t>
      </w:r>
      <w:r w:rsidR="00A61DCD">
        <w:t xml:space="preserve">. </w:t>
      </w:r>
      <w:commentRangeStart w:id="0"/>
      <w:r w:rsidR="00A61DCD">
        <w:t>Sheppard</w:t>
      </w:r>
      <w:commentRangeEnd w:id="0"/>
      <w:r w:rsidR="00A46C2A">
        <w:rPr>
          <w:rStyle w:val="CommentReference"/>
          <w:rFonts w:eastAsia="Calibri"/>
        </w:rPr>
        <w:commentReference w:id="0"/>
      </w:r>
      <w:r w:rsidR="00A61DCD">
        <w:t xml:space="preserve">.  </w:t>
      </w:r>
    </w:p>
    <w:p w14:paraId="224E3E72" w14:textId="09650623" w:rsidR="00A46C2A" w:rsidRDefault="00A46C2A" w:rsidP="00A46C2A">
      <w:pPr>
        <w:pStyle w:val="ESColloquy"/>
      </w:pPr>
      <w:r>
        <w:t>THE BAILIFF:  Please raise your right hand.</w:t>
      </w:r>
      <w:r w:rsidR="00BA0978">
        <w:t xml:space="preserve">  Good.  </w:t>
      </w:r>
      <w:r>
        <w:t xml:space="preserve">  </w:t>
      </w:r>
    </w:p>
    <w:p w14:paraId="6D702B86" w14:textId="03429E28" w:rsidR="00C8107A" w:rsidRDefault="00C8107A" w:rsidP="00C8107A">
      <w:pPr>
        <w:pStyle w:val="ESHeading"/>
      </w:pPr>
      <w:r>
        <w:t>DET. YVONNE SHEPPARD</w:t>
      </w:r>
    </w:p>
    <w:p w14:paraId="57DE8EE6" w14:textId="101CF51C" w:rsidR="00C8107A" w:rsidRDefault="00C8107A" w:rsidP="00C8107A">
      <w:pPr>
        <w:pStyle w:val="EscribersNormal"/>
      </w:pPr>
      <w:r>
        <w:t>a witness of lawful age, being first duly cautioned and sworn was examined and testified as follows:</w:t>
      </w:r>
    </w:p>
    <w:p w14:paraId="6937A3A5" w14:textId="2DA0C7F3" w:rsidR="008A590C" w:rsidRDefault="008A590C" w:rsidP="008A590C">
      <w:pPr>
        <w:pStyle w:val="ESColloquy"/>
      </w:pPr>
      <w:r>
        <w:t xml:space="preserve">THE BAILIFF:  Great.  </w:t>
      </w:r>
    </w:p>
    <w:p w14:paraId="4F261F99" w14:textId="6BB147D1" w:rsidR="00A06B44" w:rsidRDefault="00A06B44" w:rsidP="00A06B44">
      <w:pPr>
        <w:pStyle w:val="ESColloquy"/>
      </w:pPr>
      <w:r>
        <w:t xml:space="preserve">THE COURT:  DO you know the routine?  Just speak loud so everyone can hear you.  </w:t>
      </w:r>
    </w:p>
    <w:p w14:paraId="1D30C94F" w14:textId="22223290" w:rsidR="009E6C24" w:rsidRDefault="009E6C24" w:rsidP="009E6C24">
      <w:pPr>
        <w:pStyle w:val="ESColloquy"/>
      </w:pPr>
      <w:r>
        <w:t xml:space="preserve">THE WITNESS:  Okay.  </w:t>
      </w:r>
    </w:p>
    <w:p w14:paraId="55CEF4DA" w14:textId="7F943F23" w:rsidR="00DE1998" w:rsidRDefault="00DE1998" w:rsidP="00DE1998">
      <w:pPr>
        <w:pStyle w:val="ESHeading"/>
      </w:pPr>
      <w:r>
        <w:t xml:space="preserve">DIRECT </w:t>
      </w:r>
      <w:commentRangeStart w:id="1"/>
      <w:r>
        <w:t>EXAMINATION</w:t>
      </w:r>
      <w:bookmarkStart w:id="2" w:name="Testimony01admin183113"/>
      <w:bookmarkEnd w:id="2"/>
      <w:commentRangeEnd w:id="1"/>
      <w:r>
        <w:rPr>
          <w:rStyle w:val="CommentReference"/>
          <w:caps w:val="0"/>
        </w:rPr>
        <w:commentReference w:id="1"/>
      </w:r>
    </w:p>
    <w:p w14:paraId="2B27543F" w14:textId="1ED7BD1F" w:rsidR="00DE1998" w:rsidRDefault="00DE1998" w:rsidP="00DE1998">
      <w:pPr>
        <w:pStyle w:val="ESByLawyer"/>
      </w:pPr>
      <w:r>
        <w:t>BY MS. TERPSTRA:</w:t>
      </w:r>
    </w:p>
    <w:p w14:paraId="0507FA9C" w14:textId="352D96C3" w:rsidR="00DE1998" w:rsidRDefault="00DE1998" w:rsidP="00DE1998">
      <w:pPr>
        <w:pStyle w:val="ESQandA"/>
      </w:pPr>
      <w:r>
        <w:t>Q</w:t>
      </w:r>
      <w:r>
        <w:tab/>
      </w:r>
      <w:r w:rsidR="000B7192">
        <w:t xml:space="preserve">All right.  Once you get settled, if you could state your name, and spell your last name.  </w:t>
      </w:r>
    </w:p>
    <w:p w14:paraId="07D87517" w14:textId="5A66C429" w:rsidR="000B7192" w:rsidRDefault="000B7192" w:rsidP="000B7192">
      <w:pPr>
        <w:pStyle w:val="ESQandA"/>
      </w:pPr>
      <w:r>
        <w:t>A</w:t>
      </w:r>
      <w:r>
        <w:tab/>
        <w:t>Det. Yvonne Sheppard, S</w:t>
      </w:r>
      <w:r>
        <w:noBreakHyphen/>
        <w:t>H</w:t>
      </w:r>
      <w:r>
        <w:noBreakHyphen/>
        <w:t>E</w:t>
      </w:r>
      <w:r>
        <w:noBreakHyphen/>
        <w:t>P</w:t>
      </w:r>
      <w:r>
        <w:noBreakHyphen/>
        <w:t>P</w:t>
      </w:r>
      <w:r>
        <w:noBreakHyphen/>
        <w:t>A</w:t>
      </w:r>
      <w:r>
        <w:noBreakHyphen/>
        <w:t>R</w:t>
      </w:r>
      <w:r>
        <w:noBreakHyphen/>
        <w:t xml:space="preserve">D.  </w:t>
      </w:r>
    </w:p>
    <w:p w14:paraId="596359BE" w14:textId="5E89C3DC" w:rsidR="000B7192" w:rsidRDefault="000B7192" w:rsidP="000B7192">
      <w:pPr>
        <w:pStyle w:val="ESQandA"/>
      </w:pPr>
      <w:r>
        <w:t>Q</w:t>
      </w:r>
      <w:r>
        <w:tab/>
        <w:t xml:space="preserve">And how are you employed? </w:t>
      </w:r>
    </w:p>
    <w:p w14:paraId="74B3AB8F" w14:textId="0FD01223" w:rsidR="000B7192" w:rsidRPr="000B7192" w:rsidRDefault="000B7192" w:rsidP="000B7192">
      <w:pPr>
        <w:pStyle w:val="ESQandA"/>
      </w:pPr>
      <w:r>
        <w:t>A</w:t>
      </w:r>
      <w:r>
        <w:tab/>
        <w:t xml:space="preserve">With the Clermont County Sheriff's Office. </w:t>
      </w:r>
    </w:p>
    <w:p w14:paraId="6730B234" w14:textId="38DFC891" w:rsidR="006100B5" w:rsidRDefault="000B7192" w:rsidP="000B7192">
      <w:pPr>
        <w:pStyle w:val="ESQandA"/>
      </w:pPr>
      <w:r>
        <w:t>Q</w:t>
      </w:r>
      <w:r>
        <w:tab/>
      </w:r>
      <w:r w:rsidR="00315A42">
        <w:t xml:space="preserve">How long have you been with the </w:t>
      </w:r>
      <w:r>
        <w:t>s</w:t>
      </w:r>
      <w:r w:rsidR="00315A42">
        <w:t xml:space="preserve">heriff's office? </w:t>
      </w:r>
    </w:p>
    <w:p w14:paraId="52317372" w14:textId="2B0AD368" w:rsidR="006100B5" w:rsidRDefault="000B7192" w:rsidP="000B7192">
      <w:pPr>
        <w:pStyle w:val="ESQandA"/>
      </w:pPr>
      <w:r>
        <w:t>A</w:t>
      </w:r>
      <w:r>
        <w:tab/>
      </w:r>
      <w:r w:rsidR="00315A42">
        <w:t xml:space="preserve">Since May 8th of 2000. </w:t>
      </w:r>
    </w:p>
    <w:p w14:paraId="4E26AE3C" w14:textId="6350A266" w:rsidR="006100B5" w:rsidRDefault="000B7192" w:rsidP="000B7192">
      <w:pPr>
        <w:pStyle w:val="ESQandA"/>
      </w:pPr>
      <w:r>
        <w:lastRenderedPageBreak/>
        <w:t>Q</w:t>
      </w:r>
      <w:r>
        <w:tab/>
      </w:r>
      <w:r w:rsidR="00315A42">
        <w:t xml:space="preserve">Okay.  And what's your current role or title at the sheriff's office? </w:t>
      </w:r>
    </w:p>
    <w:p w14:paraId="3CF71B20" w14:textId="4C4B513C" w:rsidR="006100B5" w:rsidRDefault="0069558B" w:rsidP="0069558B">
      <w:pPr>
        <w:pStyle w:val="ESQandA"/>
      </w:pPr>
      <w:r>
        <w:t>A</w:t>
      </w:r>
      <w:r>
        <w:tab/>
      </w:r>
      <w:r w:rsidR="00315A42">
        <w:t xml:space="preserve">A detective. </w:t>
      </w:r>
    </w:p>
    <w:p w14:paraId="6ED8609B" w14:textId="4C7F7AD6" w:rsidR="006100B5" w:rsidRDefault="0069558B" w:rsidP="0069558B">
      <w:pPr>
        <w:pStyle w:val="ESQandA"/>
      </w:pPr>
      <w:r>
        <w:t>Q</w:t>
      </w:r>
      <w:r>
        <w:tab/>
        <w:t xml:space="preserve">Okay.  </w:t>
      </w:r>
      <w:r w:rsidR="00315A42">
        <w:t xml:space="preserve">How long have you been a detective? </w:t>
      </w:r>
    </w:p>
    <w:p w14:paraId="64C87B8F" w14:textId="77777777" w:rsidR="00E71CE9" w:rsidRDefault="00E71CE9" w:rsidP="00E71CE9">
      <w:pPr>
        <w:pStyle w:val="ESQandA"/>
      </w:pPr>
      <w:r>
        <w:t>A</w:t>
      </w:r>
      <w:r>
        <w:tab/>
      </w:r>
      <w:r w:rsidR="00315A42">
        <w:t xml:space="preserve">Since last year.  </w:t>
      </w:r>
    </w:p>
    <w:p w14:paraId="21E99907" w14:textId="77777777" w:rsidR="00865FC6" w:rsidRDefault="00E71CE9" w:rsidP="00E71CE9">
      <w:pPr>
        <w:pStyle w:val="ESQandA"/>
      </w:pPr>
      <w:r>
        <w:t>Q</w:t>
      </w:r>
      <w:r>
        <w:tab/>
      </w:r>
      <w:r w:rsidR="00315A42">
        <w:t xml:space="preserve">Okay. </w:t>
      </w:r>
      <w:r>
        <w:t xml:space="preserve"> </w:t>
      </w:r>
      <w:r w:rsidR="00315A42">
        <w:t>Within the detective</w:t>
      </w:r>
      <w:r w:rsidR="00272091">
        <w:t xml:space="preserve"> -- </w:t>
      </w:r>
      <w:r w:rsidR="00315A42">
        <w:t>or the investigations unit</w:t>
      </w:r>
      <w:r w:rsidR="000C748C">
        <w:t xml:space="preserve">, do </w:t>
      </w:r>
      <w:r w:rsidR="00315A42">
        <w:t>you specialize in any type of cases</w:t>
      </w:r>
      <w:r w:rsidR="00865FC6">
        <w:t xml:space="preserve">? </w:t>
      </w:r>
    </w:p>
    <w:p w14:paraId="74EAAE4B" w14:textId="77777777" w:rsidR="00865FC6" w:rsidRDefault="00865FC6" w:rsidP="00865FC6">
      <w:pPr>
        <w:pStyle w:val="ESQandA"/>
      </w:pPr>
      <w:r>
        <w:t>A</w:t>
      </w:r>
      <w:r>
        <w:tab/>
        <w:t>P</w:t>
      </w:r>
      <w:r w:rsidR="00315A42">
        <w:t>ersonal crimes</w:t>
      </w:r>
      <w:r>
        <w:t xml:space="preserve">.  </w:t>
      </w:r>
    </w:p>
    <w:p w14:paraId="3CA93C5B" w14:textId="344ABC25" w:rsidR="006100B5" w:rsidRDefault="00865FC6" w:rsidP="00865FC6">
      <w:pPr>
        <w:pStyle w:val="ESQandA"/>
      </w:pPr>
      <w:r>
        <w:t>Q</w:t>
      </w:r>
      <w:r>
        <w:tab/>
      </w:r>
      <w:r w:rsidR="00315A42">
        <w:t xml:space="preserve">And what is </w:t>
      </w:r>
      <w:r>
        <w:t>"</w:t>
      </w:r>
      <w:r w:rsidR="00315A42">
        <w:t>personal crimes</w:t>
      </w:r>
      <w:r>
        <w:t>"</w:t>
      </w:r>
      <w:r w:rsidR="00315A42">
        <w:t xml:space="preserve">? </w:t>
      </w:r>
    </w:p>
    <w:p w14:paraId="437D5423" w14:textId="188C1260" w:rsidR="006100B5" w:rsidRDefault="00865FC6" w:rsidP="00865FC6">
      <w:pPr>
        <w:pStyle w:val="ESQandA"/>
      </w:pPr>
      <w:r>
        <w:t>A</w:t>
      </w:r>
      <w:r>
        <w:tab/>
      </w:r>
      <w:r w:rsidR="00315A42">
        <w:t>Crimes against children, crimes of viole</w:t>
      </w:r>
      <w:r w:rsidR="00315A42">
        <w:t>nce</w:t>
      </w:r>
      <w:r w:rsidR="00192F86">
        <w:t xml:space="preserve">, </w:t>
      </w:r>
      <w:r w:rsidR="00315A42">
        <w:t xml:space="preserve">and sex crimes. </w:t>
      </w:r>
    </w:p>
    <w:p w14:paraId="3A119DD4" w14:textId="59E3F3AF" w:rsidR="006100B5" w:rsidRDefault="001068E7" w:rsidP="001068E7">
      <w:pPr>
        <w:pStyle w:val="ESQandA"/>
      </w:pPr>
      <w:r>
        <w:t>Q</w:t>
      </w:r>
      <w:r>
        <w:tab/>
        <w:t xml:space="preserve">Okay.  </w:t>
      </w:r>
      <w:r w:rsidR="00315A42">
        <w:t>And before you began your time kind of specializing in personal crimes, sex crimes</w:t>
      </w:r>
      <w:r w:rsidR="00A60A57">
        <w:t xml:space="preserve">, </w:t>
      </w:r>
      <w:r w:rsidR="00315A42">
        <w:t>as a detective</w:t>
      </w:r>
      <w:r w:rsidR="00A60A57">
        <w:t xml:space="preserve">, </w:t>
      </w:r>
      <w:r w:rsidR="00315A42">
        <w:t xml:space="preserve">in your earlier years with the sheriff's office, did you also work on cases involving sexual abuse allegations? </w:t>
      </w:r>
    </w:p>
    <w:p w14:paraId="50E0A30F" w14:textId="727E2F49" w:rsidR="006100B5" w:rsidRDefault="00A60A57" w:rsidP="00A60A57">
      <w:pPr>
        <w:pStyle w:val="ESQandA"/>
      </w:pPr>
      <w:r>
        <w:t>A</w:t>
      </w:r>
      <w:r>
        <w:tab/>
      </w:r>
      <w:r w:rsidR="00315A42">
        <w:t xml:space="preserve">I did. </w:t>
      </w:r>
    </w:p>
    <w:p w14:paraId="54DC5682" w14:textId="4015A158" w:rsidR="006100B5" w:rsidRDefault="00A60A57" w:rsidP="00A60A57">
      <w:pPr>
        <w:pStyle w:val="ESQandA"/>
      </w:pPr>
      <w:r>
        <w:t>Q</w:t>
      </w:r>
      <w:r>
        <w:tab/>
        <w:t xml:space="preserve">Okay.  </w:t>
      </w:r>
      <w:r w:rsidR="00315A42">
        <w:t>A</w:t>
      </w:r>
      <w:r w:rsidR="00315A42">
        <w:t xml:space="preserve">pproximately how many sexual assault cases do you think you've worked on in your career in law enforcement? </w:t>
      </w:r>
    </w:p>
    <w:p w14:paraId="23EF8DD3" w14:textId="5496EA47" w:rsidR="006100B5" w:rsidRDefault="00160414" w:rsidP="00160414">
      <w:pPr>
        <w:pStyle w:val="ESQandA"/>
      </w:pPr>
      <w:r>
        <w:t>A</w:t>
      </w:r>
      <w:r>
        <w:tab/>
      </w:r>
      <w:r w:rsidR="00315A42">
        <w:t xml:space="preserve">Over 100. </w:t>
      </w:r>
    </w:p>
    <w:p w14:paraId="38208DE7" w14:textId="3371B712" w:rsidR="006100B5" w:rsidRDefault="00160414" w:rsidP="00160414">
      <w:pPr>
        <w:pStyle w:val="ESQandA"/>
      </w:pPr>
      <w:r>
        <w:t>Q</w:t>
      </w:r>
      <w:r>
        <w:tab/>
        <w:t xml:space="preserve">Okay.  </w:t>
      </w:r>
      <w:r w:rsidR="00315A42">
        <w:t>Have all of those 100 plus cases ended up with the person who was accused of doing a sex crime</w:t>
      </w:r>
      <w:r w:rsidR="002C287D">
        <w:t xml:space="preserve"> b</w:t>
      </w:r>
      <w:r w:rsidR="00315A42">
        <w:t>eing charged with a sex crim</w:t>
      </w:r>
      <w:r w:rsidR="00315A42">
        <w:t xml:space="preserve">e? </w:t>
      </w:r>
    </w:p>
    <w:p w14:paraId="53F09DE0" w14:textId="1BAE56CC" w:rsidR="006100B5" w:rsidRDefault="002C287D" w:rsidP="002C287D">
      <w:pPr>
        <w:pStyle w:val="ESQandA"/>
      </w:pPr>
      <w:r>
        <w:t>A</w:t>
      </w:r>
      <w:r>
        <w:tab/>
      </w:r>
      <w:r w:rsidR="00315A42">
        <w:t xml:space="preserve">No. </w:t>
      </w:r>
    </w:p>
    <w:p w14:paraId="50E574BD" w14:textId="4D69EAA2" w:rsidR="006100B5" w:rsidRDefault="002C287D" w:rsidP="002C287D">
      <w:pPr>
        <w:pStyle w:val="ESQandA"/>
      </w:pPr>
      <w:r>
        <w:t>Q</w:t>
      </w:r>
      <w:r>
        <w:tab/>
      </w:r>
      <w:r w:rsidR="00315A42">
        <w:t>Okay.  So it's not just an automatic process where someone comes in and says something happened</w:t>
      </w:r>
      <w:r w:rsidR="00CF6502">
        <w:t xml:space="preserve">, </w:t>
      </w:r>
      <w:r w:rsidR="00315A42">
        <w:t>and you rubberstamp it</w:t>
      </w:r>
      <w:r w:rsidR="00CF6502">
        <w:t>?</w:t>
      </w:r>
      <w:r w:rsidR="00315A42">
        <w:t xml:space="preserve"> </w:t>
      </w:r>
    </w:p>
    <w:p w14:paraId="0DBC52C0" w14:textId="1B13F963" w:rsidR="006100B5" w:rsidRDefault="00CF6502" w:rsidP="00CF6502">
      <w:pPr>
        <w:pStyle w:val="ESQandA"/>
      </w:pPr>
      <w:r>
        <w:lastRenderedPageBreak/>
        <w:t>A</w:t>
      </w:r>
      <w:r>
        <w:tab/>
      </w:r>
      <w:r w:rsidR="00315A42">
        <w:t>No</w:t>
      </w:r>
      <w:r>
        <w:t xml:space="preserve">.  It </w:t>
      </w:r>
      <w:r w:rsidR="00315A42">
        <w:t xml:space="preserve">is not. </w:t>
      </w:r>
    </w:p>
    <w:p w14:paraId="54142000" w14:textId="1905DF8F" w:rsidR="00A8656B" w:rsidRDefault="00CF6502" w:rsidP="00CF6502">
      <w:pPr>
        <w:pStyle w:val="ESQandA"/>
      </w:pPr>
      <w:r>
        <w:t>Q</w:t>
      </w:r>
      <w:r>
        <w:tab/>
        <w:t xml:space="preserve">Okay.  </w:t>
      </w:r>
      <w:r w:rsidR="00315A42">
        <w:t xml:space="preserve">In cases involving a child who's being sexually abused </w:t>
      </w:r>
      <w:r w:rsidR="00BC317B">
        <w:t xml:space="preserve">-- </w:t>
      </w:r>
      <w:r w:rsidR="00D36DF4">
        <w:t xml:space="preserve">is an </w:t>
      </w:r>
      <w:r w:rsidR="00315A42">
        <w:t>adult, is it typical to see w</w:t>
      </w:r>
      <w:r w:rsidR="00315A42">
        <w:t xml:space="preserve">hat's known as grooming?  </w:t>
      </w:r>
    </w:p>
    <w:p w14:paraId="7943CC61" w14:textId="77777777" w:rsidR="00A8656B" w:rsidRDefault="00A8656B" w:rsidP="00A8656B">
      <w:pPr>
        <w:pStyle w:val="ESQandA"/>
      </w:pPr>
      <w:r>
        <w:t>A</w:t>
      </w:r>
      <w:r>
        <w:tab/>
      </w:r>
      <w:r w:rsidR="00315A42">
        <w:t xml:space="preserve">Yes.  </w:t>
      </w:r>
    </w:p>
    <w:p w14:paraId="0CBF4C4C" w14:textId="39048B24" w:rsidR="006100B5" w:rsidRDefault="00A8656B" w:rsidP="00A8656B">
      <w:pPr>
        <w:pStyle w:val="ESQandA"/>
      </w:pPr>
      <w:r>
        <w:t>Q</w:t>
      </w:r>
      <w:r>
        <w:tab/>
      </w:r>
      <w:r w:rsidR="00315A42">
        <w:t xml:space="preserve">What is grooming? </w:t>
      </w:r>
    </w:p>
    <w:p w14:paraId="21DEAA19" w14:textId="4842BCD3" w:rsidR="006100B5" w:rsidRDefault="00A8656B" w:rsidP="00A8656B">
      <w:pPr>
        <w:pStyle w:val="ESQandA"/>
      </w:pPr>
      <w:r>
        <w:t>A</w:t>
      </w:r>
      <w:r>
        <w:tab/>
      </w:r>
      <w:r w:rsidR="00315A42">
        <w:t>Grooming is a behavior where the perpetrator will gain trust with the victim through various reasons</w:t>
      </w:r>
      <w:r w:rsidR="00357031">
        <w:t xml:space="preserve"> -- </w:t>
      </w:r>
      <w:r w:rsidR="00315A42">
        <w:t>could be a protector, could be a confidante</w:t>
      </w:r>
      <w:r w:rsidR="00357031">
        <w:t xml:space="preserve"> -- </w:t>
      </w:r>
      <w:r w:rsidR="00315A42">
        <w:t>and through that, establish rapport.  Then</w:t>
      </w:r>
      <w:r w:rsidR="00A75336">
        <w:t xml:space="preserve">, </w:t>
      </w:r>
      <w:r w:rsidR="00315A42">
        <w:t xml:space="preserve">they gain </w:t>
      </w:r>
      <w:r w:rsidR="00315A42">
        <w:t xml:space="preserve">access to the child. </w:t>
      </w:r>
    </w:p>
    <w:p w14:paraId="7630342E" w14:textId="46CABA1E" w:rsidR="006100B5" w:rsidRDefault="006F2E4D" w:rsidP="006F2E4D">
      <w:pPr>
        <w:pStyle w:val="ESQandA"/>
      </w:pPr>
      <w:r>
        <w:t>Q</w:t>
      </w:r>
      <w:r>
        <w:tab/>
      </w:r>
      <w:r w:rsidR="00315A42">
        <w:t xml:space="preserve">And what are some of the typical grooming behaviors that you've seen based on your training and experience? </w:t>
      </w:r>
    </w:p>
    <w:p w14:paraId="324EC445" w14:textId="46817430" w:rsidR="006100B5" w:rsidRDefault="003A7B50" w:rsidP="003A7B50">
      <w:pPr>
        <w:pStyle w:val="ESQandA"/>
      </w:pPr>
      <w:r>
        <w:t>A</w:t>
      </w:r>
      <w:r>
        <w:tab/>
      </w:r>
      <w:r w:rsidR="00315A42">
        <w:t>They will isolate the child.  First, they target the chil</w:t>
      </w:r>
      <w:r>
        <w:t xml:space="preserve">d, they </w:t>
      </w:r>
      <w:r w:rsidR="00315A42">
        <w:t>isolate the child</w:t>
      </w:r>
      <w:r>
        <w:t xml:space="preserve">, </w:t>
      </w:r>
      <w:r w:rsidR="00315A42">
        <w:t>and then they sexualize inciden</w:t>
      </w:r>
      <w:r w:rsidR="00315A42">
        <w:t xml:space="preserve">ts and abuse </w:t>
      </w:r>
      <w:r w:rsidR="00BB40BB">
        <w:t xml:space="preserve">the </w:t>
      </w:r>
      <w:r w:rsidR="00315A42">
        <w:t xml:space="preserve">children. </w:t>
      </w:r>
    </w:p>
    <w:p w14:paraId="4EC5F5FC" w14:textId="77777777" w:rsidR="00B47056" w:rsidRDefault="00BB40BB" w:rsidP="00BB40BB">
      <w:pPr>
        <w:pStyle w:val="ESQandA"/>
      </w:pPr>
      <w:r>
        <w:t>Q</w:t>
      </w:r>
      <w:r>
        <w:tab/>
      </w:r>
      <w:r w:rsidR="00315A42">
        <w:t>And what's the ultimate goal of grooming</w:t>
      </w:r>
      <w:r w:rsidR="00B47056">
        <w:t xml:space="preserve">?  </w:t>
      </w:r>
    </w:p>
    <w:p w14:paraId="4A995781" w14:textId="77777777" w:rsidR="00B47056" w:rsidRDefault="00B47056" w:rsidP="00B47056">
      <w:pPr>
        <w:pStyle w:val="ESQandA"/>
      </w:pPr>
      <w:r>
        <w:t>A</w:t>
      </w:r>
      <w:r>
        <w:tab/>
        <w:t>Abus</w:t>
      </w:r>
      <w:r w:rsidR="00315A42">
        <w:t>e</w:t>
      </w:r>
      <w:r>
        <w:t>.</w:t>
      </w:r>
      <w:r w:rsidR="00315A42">
        <w:t xml:space="preserve">  </w:t>
      </w:r>
    </w:p>
    <w:p w14:paraId="7BE5E3A4" w14:textId="1B244CFD" w:rsidR="00AD0C57" w:rsidRDefault="00B47056" w:rsidP="00B47056">
      <w:pPr>
        <w:pStyle w:val="ESQandA"/>
      </w:pPr>
      <w:r>
        <w:t>Q</w:t>
      </w:r>
      <w:r>
        <w:tab/>
        <w:t xml:space="preserve">Okay.  </w:t>
      </w:r>
      <w:r w:rsidR="00315A42">
        <w:t xml:space="preserve">And back on June 30th, 2022, were you assigned to follow up and investigate a case involving the </w:t>
      </w:r>
      <w:r w:rsidR="009E0618">
        <w:t>D</w:t>
      </w:r>
      <w:r w:rsidR="00315A42">
        <w:t>efendant in this matter</w:t>
      </w:r>
      <w:r w:rsidR="00AD0C57">
        <w:t>, Gary Chisenhall?</w:t>
      </w:r>
      <w:r w:rsidR="00315A42">
        <w:t xml:space="preserve"> </w:t>
      </w:r>
    </w:p>
    <w:p w14:paraId="5367AE99" w14:textId="77777777" w:rsidR="00AD0C57" w:rsidRDefault="00AD0C57" w:rsidP="00AD0C57">
      <w:pPr>
        <w:pStyle w:val="ESQandA"/>
      </w:pPr>
      <w:r>
        <w:t>A</w:t>
      </w:r>
      <w:r>
        <w:tab/>
        <w:t>Y</w:t>
      </w:r>
      <w:r w:rsidR="00315A42">
        <w:t xml:space="preserve">es.  </w:t>
      </w:r>
    </w:p>
    <w:p w14:paraId="689EA274" w14:textId="77777777" w:rsidR="00C823C7" w:rsidRDefault="00AD0C57" w:rsidP="00AD0C57">
      <w:pPr>
        <w:pStyle w:val="ESQandA"/>
      </w:pPr>
      <w:r>
        <w:t>Q</w:t>
      </w:r>
      <w:r>
        <w:tab/>
      </w:r>
      <w:r w:rsidR="00315A42">
        <w:t xml:space="preserve">Do you see that same Gary </w:t>
      </w:r>
      <w:r>
        <w:t xml:space="preserve">Chisenhall </w:t>
      </w:r>
      <w:r w:rsidR="00315A42">
        <w:t xml:space="preserve">in the courtroom today?  </w:t>
      </w:r>
    </w:p>
    <w:p w14:paraId="28FF3E76" w14:textId="77777777" w:rsidR="00C823C7" w:rsidRDefault="00C823C7" w:rsidP="00C823C7">
      <w:pPr>
        <w:pStyle w:val="ESQandA"/>
      </w:pPr>
      <w:r>
        <w:t>A</w:t>
      </w:r>
      <w:r>
        <w:tab/>
      </w:r>
      <w:r w:rsidR="00315A42">
        <w:t>Yes</w:t>
      </w:r>
      <w:r>
        <w:t xml:space="preserve">. </w:t>
      </w:r>
    </w:p>
    <w:p w14:paraId="12CC52C7" w14:textId="534F3107" w:rsidR="006100B5" w:rsidRDefault="00C823C7" w:rsidP="00C823C7">
      <w:pPr>
        <w:pStyle w:val="ESQandA"/>
      </w:pPr>
      <w:r>
        <w:t>Q</w:t>
      </w:r>
      <w:r>
        <w:tab/>
        <w:t xml:space="preserve">Could you point him out, describe what he's wearing? </w:t>
      </w:r>
    </w:p>
    <w:p w14:paraId="38C63CDD" w14:textId="77777777" w:rsidR="004848E5" w:rsidRDefault="00C823C7" w:rsidP="005817AF">
      <w:pPr>
        <w:pStyle w:val="ESQandA"/>
      </w:pPr>
      <w:r>
        <w:lastRenderedPageBreak/>
        <w:t>A</w:t>
      </w:r>
      <w:r>
        <w:tab/>
      </w:r>
      <w:r w:rsidR="00315A42">
        <w:t xml:space="preserve">He's sitting at the table next to Mr. Wallace, not wearing a tie. </w:t>
      </w:r>
    </w:p>
    <w:p w14:paraId="0B2860D5" w14:textId="77777777" w:rsidR="004848E5" w:rsidRDefault="004848E5" w:rsidP="004848E5">
      <w:pPr>
        <w:pStyle w:val="ESColloquy"/>
      </w:pPr>
      <w:r>
        <w:t xml:space="preserve">MS. TERPSTRA:  </w:t>
      </w:r>
      <w:r w:rsidR="00315A42">
        <w:t xml:space="preserve">Okay.  Your Honor, </w:t>
      </w:r>
      <w:r>
        <w:t xml:space="preserve">let the </w:t>
      </w:r>
      <w:r w:rsidR="00315A42">
        <w:t>record reflect</w:t>
      </w:r>
      <w:r w:rsidR="00315A42">
        <w:t xml:space="preserve"> identification</w:t>
      </w:r>
      <w:r>
        <w:t xml:space="preserve">.  </w:t>
      </w:r>
    </w:p>
    <w:p w14:paraId="1EC04B85" w14:textId="77777777" w:rsidR="004848E5" w:rsidRDefault="004848E5" w:rsidP="004848E5">
      <w:pPr>
        <w:pStyle w:val="ESColloquy"/>
      </w:pPr>
      <w:r>
        <w:t xml:space="preserve">THE COURT:  So noted. </w:t>
      </w:r>
    </w:p>
    <w:p w14:paraId="48147E96" w14:textId="77777777" w:rsidR="004848E5" w:rsidRDefault="004848E5" w:rsidP="004848E5">
      <w:pPr>
        <w:pStyle w:val="ESColloquy"/>
      </w:pPr>
      <w:r>
        <w:t xml:space="preserve">MS. TERPSTRA:  Okay.  </w:t>
      </w:r>
    </w:p>
    <w:p w14:paraId="2CC8784D" w14:textId="77777777" w:rsidR="004848E5" w:rsidRDefault="004848E5" w:rsidP="004848E5">
      <w:pPr>
        <w:pStyle w:val="ESByLawyer"/>
      </w:pPr>
      <w:r>
        <w:t>BY MS. TERPSTRA:</w:t>
      </w:r>
    </w:p>
    <w:p w14:paraId="47C8BAC5" w14:textId="77777777" w:rsidR="00E06840" w:rsidRDefault="004848E5" w:rsidP="004848E5">
      <w:pPr>
        <w:pStyle w:val="ESQandA"/>
      </w:pPr>
      <w:r>
        <w:t>Q</w:t>
      </w:r>
      <w:r>
        <w:tab/>
        <w:t xml:space="preserve">During the </w:t>
      </w:r>
      <w:r w:rsidR="00315A42">
        <w:t>course of your investig</w:t>
      </w:r>
      <w:r w:rsidR="00315A42">
        <w:t>ation</w:t>
      </w:r>
      <w:r>
        <w:t>, d</w:t>
      </w:r>
      <w:r w:rsidR="00315A42">
        <w:t xml:space="preserve">id you learn how old the </w:t>
      </w:r>
      <w:r>
        <w:t>D</w:t>
      </w:r>
      <w:r w:rsidR="00315A42">
        <w:t xml:space="preserve">efendant was from the time period between February through July of 2022?  </w:t>
      </w:r>
    </w:p>
    <w:p w14:paraId="7604FDC0" w14:textId="77777777" w:rsidR="00E06840" w:rsidRDefault="00E06840" w:rsidP="00E06840">
      <w:pPr>
        <w:pStyle w:val="ESQandA"/>
      </w:pPr>
      <w:r>
        <w:t>A</w:t>
      </w:r>
      <w:r>
        <w:tab/>
      </w:r>
      <w:r w:rsidR="00315A42">
        <w:t xml:space="preserve">Yes.  </w:t>
      </w:r>
    </w:p>
    <w:p w14:paraId="1156F57E" w14:textId="418764A3" w:rsidR="006100B5" w:rsidRDefault="00E06840" w:rsidP="00E06840">
      <w:pPr>
        <w:pStyle w:val="ESQandA"/>
      </w:pPr>
      <w:r>
        <w:t>Q</w:t>
      </w:r>
      <w:r>
        <w:tab/>
      </w:r>
      <w:r w:rsidR="00315A42">
        <w:t xml:space="preserve">How old </w:t>
      </w:r>
      <w:r>
        <w:t>was he?</w:t>
      </w:r>
      <w:r w:rsidR="00315A42">
        <w:t xml:space="preserve"> </w:t>
      </w:r>
    </w:p>
    <w:p w14:paraId="5014A310" w14:textId="7FAC6163" w:rsidR="006100B5" w:rsidRDefault="00E06840" w:rsidP="00E06840">
      <w:pPr>
        <w:pStyle w:val="ESQandA"/>
      </w:pPr>
      <w:r>
        <w:t>A</w:t>
      </w:r>
      <w:r>
        <w:tab/>
        <w:t>43.</w:t>
      </w:r>
      <w:r w:rsidR="00315A42">
        <w:t xml:space="preserve"> </w:t>
      </w:r>
    </w:p>
    <w:p w14:paraId="42C070CF" w14:textId="77A9C1C6" w:rsidR="006100B5" w:rsidRDefault="00E06840" w:rsidP="00E06840">
      <w:pPr>
        <w:pStyle w:val="ESQandA"/>
      </w:pPr>
      <w:r>
        <w:t>Q</w:t>
      </w:r>
      <w:r>
        <w:tab/>
      </w:r>
      <w:r w:rsidR="00315A42">
        <w:t xml:space="preserve">Do you know his birthdate off the top of your head? </w:t>
      </w:r>
    </w:p>
    <w:p w14:paraId="6BB4806D" w14:textId="477BA093" w:rsidR="006100B5" w:rsidRDefault="00E06840" w:rsidP="00E06840">
      <w:pPr>
        <w:pStyle w:val="ESQandA"/>
      </w:pPr>
      <w:r>
        <w:t>A</w:t>
      </w:r>
      <w:r>
        <w:tab/>
      </w:r>
      <w:r w:rsidR="00315A42">
        <w:t>August 13</w:t>
      </w:r>
      <w:r w:rsidR="00954432">
        <w:t>th</w:t>
      </w:r>
      <w:r w:rsidR="00315A42">
        <w:t xml:space="preserve">, 1978. </w:t>
      </w:r>
    </w:p>
    <w:p w14:paraId="06AFBD87" w14:textId="1FEE25E7" w:rsidR="006100B5" w:rsidRDefault="00954432" w:rsidP="00954432">
      <w:pPr>
        <w:pStyle w:val="ESQandA"/>
      </w:pPr>
      <w:r>
        <w:t>Q</w:t>
      </w:r>
      <w:r>
        <w:tab/>
      </w:r>
      <w:r w:rsidR="00315A42">
        <w:t>Okay.  Your first assign</w:t>
      </w:r>
      <w:r w:rsidR="00CC18FF">
        <w:t xml:space="preserve">ment in </w:t>
      </w:r>
      <w:r w:rsidR="00315A42">
        <w:t>this case</w:t>
      </w:r>
      <w:r w:rsidR="00CC18FF">
        <w:t xml:space="preserve"> -- w</w:t>
      </w:r>
      <w:r w:rsidR="00315A42">
        <w:t xml:space="preserve">hat's your first step to investigate it? </w:t>
      </w:r>
    </w:p>
    <w:p w14:paraId="1F069520" w14:textId="421711AD" w:rsidR="006100B5" w:rsidRDefault="007C18F3" w:rsidP="007C18F3">
      <w:pPr>
        <w:pStyle w:val="ESQandA"/>
      </w:pPr>
      <w:r>
        <w:t>A</w:t>
      </w:r>
      <w:r>
        <w:tab/>
      </w:r>
      <w:r w:rsidR="00315A42">
        <w:t>I would review the narratives and see what the next step and follow</w:t>
      </w:r>
      <w:r>
        <w:t>-</w:t>
      </w:r>
      <w:r w:rsidR="00315A42">
        <w:t xml:space="preserve">up would be. </w:t>
      </w:r>
    </w:p>
    <w:p w14:paraId="5A939F20" w14:textId="597FE82B" w:rsidR="006100B5" w:rsidRDefault="007C18F3" w:rsidP="007C18F3">
      <w:pPr>
        <w:pStyle w:val="ESQandA"/>
      </w:pPr>
      <w:r>
        <w:t>Q</w:t>
      </w:r>
      <w:r>
        <w:tab/>
        <w:t>Okay.  And "</w:t>
      </w:r>
      <w:r w:rsidR="00315A42">
        <w:t>narratives</w:t>
      </w:r>
      <w:r>
        <w:t>"</w:t>
      </w:r>
      <w:r w:rsidR="00315A42">
        <w:t>, what are those</w:t>
      </w:r>
      <w:r w:rsidR="003F4614">
        <w:t xml:space="preserve">, </w:t>
      </w:r>
      <w:r w:rsidR="00315A42">
        <w:t xml:space="preserve">or where </w:t>
      </w:r>
      <w:r w:rsidR="0033241C">
        <w:t xml:space="preserve">do </w:t>
      </w:r>
      <w:r w:rsidR="00C35883">
        <w:t xml:space="preserve">those </w:t>
      </w:r>
      <w:r w:rsidR="00315A42">
        <w:t xml:space="preserve">come from? </w:t>
      </w:r>
    </w:p>
    <w:p w14:paraId="6C4C78CC" w14:textId="22A85856" w:rsidR="006100B5" w:rsidRDefault="004C1C08" w:rsidP="004C1C08">
      <w:pPr>
        <w:pStyle w:val="ESQandA"/>
      </w:pPr>
      <w:r>
        <w:t>A</w:t>
      </w:r>
      <w:r>
        <w:tab/>
      </w:r>
      <w:r w:rsidR="00315A42">
        <w:t>That would be the reports taken by the initial road patrol deputies that had contact</w:t>
      </w:r>
      <w:r>
        <w:t xml:space="preserve"> </w:t>
      </w:r>
      <w:r w:rsidR="00315A42">
        <w:t xml:space="preserve">for this call. </w:t>
      </w:r>
    </w:p>
    <w:p w14:paraId="4CC312B5" w14:textId="20426B39" w:rsidR="006100B5" w:rsidRDefault="00B915F9" w:rsidP="00B915F9">
      <w:pPr>
        <w:pStyle w:val="ESQandA"/>
      </w:pPr>
      <w:r>
        <w:t>Q</w:t>
      </w:r>
      <w:r>
        <w:tab/>
        <w:t xml:space="preserve">Okay.  </w:t>
      </w:r>
      <w:r w:rsidR="00315A42">
        <w:t>And based on those narratives</w:t>
      </w:r>
      <w:r w:rsidR="003B69CF">
        <w:t>, did</w:t>
      </w:r>
      <w:r w:rsidR="00315A42">
        <w:t xml:space="preserve"> you receive information that </w:t>
      </w:r>
      <w:commentRangeStart w:id="3"/>
      <w:r w:rsidR="00E84BFF">
        <w:t>Erin</w:t>
      </w:r>
      <w:commentRangeEnd w:id="3"/>
      <w:r w:rsidR="00E84BFF">
        <w:rPr>
          <w:rStyle w:val="CommentReference"/>
        </w:rPr>
        <w:commentReference w:id="3"/>
      </w:r>
      <w:r w:rsidR="00E84BFF">
        <w:t xml:space="preserve"> (phonetic)</w:t>
      </w:r>
      <w:r w:rsidR="00D65A58">
        <w:t xml:space="preserve"> </w:t>
      </w:r>
      <w:r w:rsidR="00315A42">
        <w:t>was transport</w:t>
      </w:r>
      <w:r w:rsidR="00315A42">
        <w:t xml:space="preserve">ed from the scene </w:t>
      </w:r>
      <w:r w:rsidR="00315A42">
        <w:lastRenderedPageBreak/>
        <w:t xml:space="preserve">of where the road patrol deputies were called out to? </w:t>
      </w:r>
    </w:p>
    <w:p w14:paraId="52C00CD1" w14:textId="77777777" w:rsidR="00D65A58" w:rsidRDefault="00D65A58" w:rsidP="00D65A58">
      <w:pPr>
        <w:pStyle w:val="ESQandA"/>
      </w:pPr>
      <w:r>
        <w:t>A</w:t>
      </w:r>
      <w:r>
        <w:tab/>
      </w:r>
      <w:r w:rsidR="00315A42">
        <w:t>Yes</w:t>
      </w:r>
      <w:r>
        <w:t xml:space="preserve">.  It's -- </w:t>
      </w:r>
    </w:p>
    <w:p w14:paraId="6E664502" w14:textId="77777777" w:rsidR="00D65A58" w:rsidRDefault="00D65A58" w:rsidP="00D65A58">
      <w:pPr>
        <w:pStyle w:val="ESQandA"/>
      </w:pPr>
      <w:r>
        <w:t>Q</w:t>
      </w:r>
      <w:r>
        <w:tab/>
        <w:t xml:space="preserve">Okay.  </w:t>
      </w:r>
    </w:p>
    <w:p w14:paraId="021F4320" w14:textId="77777777" w:rsidR="00E31FA0" w:rsidRDefault="00D65A58" w:rsidP="00D65A58">
      <w:pPr>
        <w:pStyle w:val="ESQandA"/>
      </w:pPr>
      <w:r>
        <w:t>A</w:t>
      </w:r>
      <w:r>
        <w:tab/>
        <w:t>S</w:t>
      </w:r>
      <w:r w:rsidR="00315A42">
        <w:t xml:space="preserve">he was transported to </w:t>
      </w:r>
      <w:commentRangeStart w:id="4"/>
      <w:r w:rsidR="00315A42">
        <w:t xml:space="preserve">Children's </w:t>
      </w:r>
      <w:commentRangeEnd w:id="4"/>
      <w:r w:rsidR="00E31FA0">
        <w:rPr>
          <w:rStyle w:val="CommentReference"/>
        </w:rPr>
        <w:commentReference w:id="4"/>
      </w:r>
      <w:r w:rsidR="00315A42">
        <w:t xml:space="preserve">Hospital, so I made contact with her mother, Mrs. </w:t>
      </w:r>
      <w:commentRangeStart w:id="5"/>
      <w:r w:rsidR="0018761C">
        <w:t>Rhodes</w:t>
      </w:r>
      <w:commentRangeEnd w:id="5"/>
      <w:r w:rsidR="0018761C">
        <w:rPr>
          <w:rStyle w:val="CommentReference"/>
        </w:rPr>
        <w:commentReference w:id="5"/>
      </w:r>
      <w:r w:rsidR="0018761C">
        <w:t xml:space="preserve"> (phonetic)</w:t>
      </w:r>
      <w:r w:rsidR="002013CB">
        <w:t xml:space="preserve">, </w:t>
      </w:r>
      <w:r w:rsidR="00315A42">
        <w:t xml:space="preserve">and she advised that </w:t>
      </w:r>
      <w:r w:rsidR="002013CB">
        <w:t xml:space="preserve">Erin </w:t>
      </w:r>
      <w:r w:rsidR="00315A42">
        <w:t>was still in Children's Hospital.  So I advised her th</w:t>
      </w:r>
      <w:r w:rsidR="00315A42">
        <w:t xml:space="preserve">at I would like </w:t>
      </w:r>
      <w:r w:rsidR="002013CB">
        <w:t xml:space="preserve">Erin </w:t>
      </w:r>
      <w:r w:rsidR="00315A42">
        <w:t xml:space="preserve">to be seen at the </w:t>
      </w:r>
      <w:r w:rsidR="00AE26EA">
        <w:t xml:space="preserve">Mayerson </w:t>
      </w:r>
      <w:commentRangeStart w:id="6"/>
      <w:r w:rsidR="00315A42">
        <w:t xml:space="preserve">Center </w:t>
      </w:r>
      <w:commentRangeEnd w:id="6"/>
      <w:r w:rsidR="00B03CDC">
        <w:rPr>
          <w:rStyle w:val="CommentReference"/>
        </w:rPr>
        <w:commentReference w:id="6"/>
      </w:r>
      <w:r w:rsidR="00315A42">
        <w:t xml:space="preserve">for Safe and Healthy Children at Children's Hospital.  </w:t>
      </w:r>
    </w:p>
    <w:p w14:paraId="2D09F1F9" w14:textId="77777777" w:rsidR="002D13CE" w:rsidRDefault="00E31FA0" w:rsidP="00E31FA0">
      <w:pPr>
        <w:pStyle w:val="ESQandA"/>
      </w:pPr>
      <w:r>
        <w:t>Q</w:t>
      </w:r>
      <w:r>
        <w:tab/>
      </w:r>
      <w:r w:rsidR="00315A42">
        <w:t xml:space="preserve">Okay. </w:t>
      </w:r>
      <w:r>
        <w:t xml:space="preserve"> </w:t>
      </w:r>
      <w:r w:rsidR="00315A42">
        <w:t xml:space="preserve">And did you ensure </w:t>
      </w:r>
      <w:r>
        <w:t xml:space="preserve">-- </w:t>
      </w:r>
      <w:r w:rsidR="00315A42">
        <w:t xml:space="preserve">was a </w:t>
      </w:r>
      <w:r>
        <w:t xml:space="preserve">Mayerson </w:t>
      </w:r>
      <w:r w:rsidR="00315A42">
        <w:t xml:space="preserve">interview scheduled?  </w:t>
      </w:r>
    </w:p>
    <w:p w14:paraId="61529D02" w14:textId="77777777" w:rsidR="002D13CE" w:rsidRDefault="002D13CE" w:rsidP="002D13CE">
      <w:pPr>
        <w:pStyle w:val="ESQandA"/>
      </w:pPr>
      <w:r>
        <w:t>A</w:t>
      </w:r>
      <w:r>
        <w:tab/>
      </w:r>
      <w:r w:rsidR="00315A42">
        <w:t xml:space="preserve">Yes.  </w:t>
      </w:r>
    </w:p>
    <w:p w14:paraId="22598A21" w14:textId="3899184D" w:rsidR="006100B5" w:rsidRDefault="002D13CE" w:rsidP="002D13CE">
      <w:pPr>
        <w:pStyle w:val="ESQandA"/>
      </w:pPr>
      <w:r>
        <w:t>Q</w:t>
      </w:r>
      <w:r>
        <w:tab/>
      </w:r>
      <w:r w:rsidR="00315A42">
        <w:t xml:space="preserve">Okay.  What is a </w:t>
      </w:r>
      <w:r>
        <w:t xml:space="preserve">Mayerson </w:t>
      </w:r>
      <w:r w:rsidR="00315A42">
        <w:t xml:space="preserve">interview? </w:t>
      </w:r>
    </w:p>
    <w:p w14:paraId="6014DF70" w14:textId="2332FFB3" w:rsidR="006100B5" w:rsidRDefault="00B4636C" w:rsidP="00B4636C">
      <w:pPr>
        <w:pStyle w:val="ESQandA"/>
      </w:pPr>
      <w:r>
        <w:t>A</w:t>
      </w:r>
      <w:r>
        <w:tab/>
      </w:r>
      <w:r w:rsidR="00315A42">
        <w:t xml:space="preserve">It's a forensic interview </w:t>
      </w:r>
      <w:r w:rsidR="00315A42">
        <w:t xml:space="preserve">conducted by a trained social worker. </w:t>
      </w:r>
    </w:p>
    <w:p w14:paraId="1BCCC885" w14:textId="4B31BCBD" w:rsidR="006100B5" w:rsidRDefault="001C4EB8" w:rsidP="001C4EB8">
      <w:pPr>
        <w:pStyle w:val="ESQandA"/>
      </w:pPr>
      <w:r>
        <w:t>Q</w:t>
      </w:r>
      <w:r>
        <w:tab/>
      </w:r>
      <w:r w:rsidR="00315A42">
        <w:t xml:space="preserve">Why is that important in a case where a child is making allegations of possible sexual abuse? </w:t>
      </w:r>
    </w:p>
    <w:p w14:paraId="1A356152" w14:textId="66BF6BF1" w:rsidR="006100B5" w:rsidRDefault="00591416" w:rsidP="00591416">
      <w:pPr>
        <w:pStyle w:val="ESQandA"/>
      </w:pPr>
      <w:r>
        <w:t>A</w:t>
      </w:r>
      <w:r>
        <w:tab/>
      </w:r>
      <w:r w:rsidR="00315A42">
        <w:t>Forensic interviews focus on trauma and abuse</w:t>
      </w:r>
      <w:r>
        <w:t xml:space="preserve">, </w:t>
      </w:r>
      <w:r w:rsidR="00315A42">
        <w:t>and sexual allegations</w:t>
      </w:r>
      <w:r>
        <w:t xml:space="preserve"> are both of those. </w:t>
      </w:r>
      <w:r w:rsidR="00315A42">
        <w:t xml:space="preserve"> </w:t>
      </w:r>
    </w:p>
    <w:p w14:paraId="0CE359D0" w14:textId="79B1606D" w:rsidR="006100B5" w:rsidRDefault="00591416" w:rsidP="00591416">
      <w:pPr>
        <w:pStyle w:val="ESQandA"/>
      </w:pPr>
      <w:r>
        <w:t>Q</w:t>
      </w:r>
      <w:r>
        <w:tab/>
      </w:r>
      <w:r w:rsidR="00315A42">
        <w:t>Now based on kno</w:t>
      </w:r>
      <w:r w:rsidR="00315A42">
        <w:t>wing that Erin had been transported to Children's Hospital and was seen at Children's Hospital</w:t>
      </w:r>
      <w:r w:rsidR="00CB45D1">
        <w:t>, w</w:t>
      </w:r>
      <w:r w:rsidR="00315A42">
        <w:t xml:space="preserve">hat documents, if any, did you request? </w:t>
      </w:r>
    </w:p>
    <w:p w14:paraId="08F93DEF" w14:textId="1296DBAE" w:rsidR="006100B5" w:rsidRDefault="00CB45D1" w:rsidP="00CB45D1">
      <w:pPr>
        <w:pStyle w:val="ESQandA"/>
      </w:pPr>
      <w:r>
        <w:t>A</w:t>
      </w:r>
      <w:r>
        <w:tab/>
      </w:r>
      <w:r w:rsidR="00315A42">
        <w:t xml:space="preserve">I requested the medical records from Children's Hospital and the records from </w:t>
      </w:r>
      <w:commentRangeStart w:id="7"/>
      <w:r w:rsidR="007F35E3">
        <w:t>Central</w:t>
      </w:r>
      <w:commentRangeEnd w:id="7"/>
      <w:r w:rsidR="007F35E3">
        <w:rPr>
          <w:rStyle w:val="CommentReference"/>
        </w:rPr>
        <w:commentReference w:id="7"/>
      </w:r>
      <w:r w:rsidR="007F35E3">
        <w:t xml:space="preserve"> Joint (phonetic)</w:t>
      </w:r>
      <w:r w:rsidR="0055683E">
        <w:t xml:space="preserve">, </w:t>
      </w:r>
      <w:r w:rsidR="00315A42">
        <w:t xml:space="preserve">who transported her </w:t>
      </w:r>
      <w:r w:rsidR="00315A42">
        <w:t xml:space="preserve">to Children's Hospital. </w:t>
      </w:r>
    </w:p>
    <w:p w14:paraId="587E5B16" w14:textId="77777777" w:rsidR="00B06056" w:rsidRDefault="00D349F8" w:rsidP="00D349F8">
      <w:pPr>
        <w:pStyle w:val="ESQandA"/>
      </w:pPr>
      <w:r>
        <w:t>Q</w:t>
      </w:r>
      <w:r>
        <w:tab/>
      </w:r>
      <w:r w:rsidR="00315A42">
        <w:t xml:space="preserve">And did </w:t>
      </w:r>
      <w:r w:rsidR="00A52B80">
        <w:t>Alex</w:t>
      </w:r>
      <w:r w:rsidR="001E6D9A">
        <w:t>is</w:t>
      </w:r>
      <w:r w:rsidR="00A52B80">
        <w:t xml:space="preserve"> Sams (phonetic)</w:t>
      </w:r>
      <w:r w:rsidR="009B0C23">
        <w:t xml:space="preserve"> </w:t>
      </w:r>
      <w:r w:rsidR="00315A42">
        <w:t xml:space="preserve">ultimately </w:t>
      </w:r>
      <w:r w:rsidR="009B0C23">
        <w:t xml:space="preserve">-- </w:t>
      </w:r>
      <w:r w:rsidR="00315A42">
        <w:t xml:space="preserve">or </w:t>
      </w:r>
      <w:r w:rsidR="009B0C23">
        <w:t xml:space="preserve">-- I'll </w:t>
      </w:r>
      <w:r w:rsidR="00315A42">
        <w:lastRenderedPageBreak/>
        <w:t>refer to Alex</w:t>
      </w:r>
      <w:r w:rsidR="009B0C23">
        <w:t xml:space="preserve">is </w:t>
      </w:r>
      <w:r w:rsidR="00315A42">
        <w:t xml:space="preserve">as </w:t>
      </w:r>
      <w:r w:rsidR="00C12F27">
        <w:t xml:space="preserve">"Erin" </w:t>
      </w:r>
      <w:r w:rsidR="00315A42">
        <w:t>for the purposes of this</w:t>
      </w:r>
      <w:r w:rsidR="00C12F27">
        <w:t xml:space="preserve"> -- b</w:t>
      </w:r>
      <w:r w:rsidR="00315A42">
        <w:t xml:space="preserve">ut did </w:t>
      </w:r>
      <w:r w:rsidR="00C12F27">
        <w:t xml:space="preserve">Erin </w:t>
      </w:r>
      <w:r w:rsidR="00315A42">
        <w:t xml:space="preserve">attend a </w:t>
      </w:r>
      <w:r w:rsidR="00C12F27">
        <w:t xml:space="preserve">Mayerson </w:t>
      </w:r>
      <w:r w:rsidR="00315A42">
        <w:t xml:space="preserve">interview?  </w:t>
      </w:r>
    </w:p>
    <w:p w14:paraId="4C6FEBF1" w14:textId="77777777" w:rsidR="00B06056" w:rsidRDefault="00B06056" w:rsidP="00B06056">
      <w:pPr>
        <w:pStyle w:val="ESQandA"/>
      </w:pPr>
      <w:r>
        <w:t>A</w:t>
      </w:r>
      <w:r>
        <w:tab/>
      </w:r>
      <w:r w:rsidR="00315A42">
        <w:t xml:space="preserve">Yes.  </w:t>
      </w:r>
    </w:p>
    <w:p w14:paraId="5CC9A43B" w14:textId="72A45423" w:rsidR="006100B5" w:rsidRDefault="00B06056" w:rsidP="00B06056">
      <w:pPr>
        <w:pStyle w:val="ESQandA"/>
      </w:pPr>
      <w:r>
        <w:t>Q</w:t>
      </w:r>
      <w:r>
        <w:tab/>
        <w:t xml:space="preserve">Okay.  </w:t>
      </w:r>
      <w:r w:rsidR="00315A42">
        <w:t xml:space="preserve">When did that take place? </w:t>
      </w:r>
    </w:p>
    <w:p w14:paraId="3EAE644B" w14:textId="4430C8C3" w:rsidR="006100B5" w:rsidRDefault="00F01905" w:rsidP="00F01905">
      <w:pPr>
        <w:pStyle w:val="ESQandA"/>
      </w:pPr>
      <w:r>
        <w:t>A</w:t>
      </w:r>
      <w:r>
        <w:tab/>
      </w:r>
      <w:r w:rsidR="00315A42">
        <w:t xml:space="preserve">July 13th of 2022. </w:t>
      </w:r>
    </w:p>
    <w:p w14:paraId="6AF95E15" w14:textId="77777777" w:rsidR="0088149C" w:rsidRDefault="0088149C" w:rsidP="0088149C">
      <w:pPr>
        <w:pStyle w:val="ESQandA"/>
      </w:pPr>
      <w:r>
        <w:t>Q</w:t>
      </w:r>
      <w:r>
        <w:tab/>
      </w:r>
      <w:r w:rsidR="00315A42">
        <w:t>Were you present when she was inte</w:t>
      </w:r>
      <w:r w:rsidR="00315A42">
        <w:t xml:space="preserve">rviewed?  </w:t>
      </w:r>
    </w:p>
    <w:p w14:paraId="76446B4C" w14:textId="77777777" w:rsidR="0088149C" w:rsidRDefault="0088149C" w:rsidP="0088149C">
      <w:pPr>
        <w:pStyle w:val="ESQandA"/>
      </w:pPr>
      <w:r>
        <w:t>A</w:t>
      </w:r>
      <w:r>
        <w:tab/>
      </w:r>
      <w:r w:rsidR="00315A42">
        <w:t xml:space="preserve">Yes.  </w:t>
      </w:r>
    </w:p>
    <w:p w14:paraId="32A1D98E" w14:textId="77777777" w:rsidR="005317B0" w:rsidRDefault="0088149C" w:rsidP="0088149C">
      <w:pPr>
        <w:pStyle w:val="ESQandA"/>
      </w:pPr>
      <w:r>
        <w:t>Q</w:t>
      </w:r>
      <w:r>
        <w:tab/>
        <w:t xml:space="preserve">Okay.  </w:t>
      </w:r>
      <w:r w:rsidR="00315A42">
        <w:t xml:space="preserve">And after her interview with the social worker, did Erin submit to any tests or examinations?  </w:t>
      </w:r>
    </w:p>
    <w:p w14:paraId="3C63D8C2" w14:textId="77777777" w:rsidR="005317B0" w:rsidRDefault="005317B0" w:rsidP="005317B0">
      <w:pPr>
        <w:pStyle w:val="ESQandA"/>
      </w:pPr>
      <w:r>
        <w:t>A</w:t>
      </w:r>
      <w:r>
        <w:tab/>
      </w:r>
      <w:r w:rsidR="00315A42">
        <w:t xml:space="preserve">Yes. </w:t>
      </w:r>
      <w:r>
        <w:t xml:space="preserve"> </w:t>
      </w:r>
      <w:r w:rsidR="00315A42">
        <w:t xml:space="preserve">A rape kit.  </w:t>
      </w:r>
    </w:p>
    <w:p w14:paraId="6BCEF9E9" w14:textId="01B2FEE1" w:rsidR="006100B5" w:rsidRDefault="005317B0" w:rsidP="005317B0">
      <w:pPr>
        <w:pStyle w:val="ESQandA"/>
      </w:pPr>
      <w:r>
        <w:t>Q</w:t>
      </w:r>
      <w:r>
        <w:tab/>
      </w:r>
      <w:r w:rsidR="00315A42">
        <w:t xml:space="preserve">Okay. </w:t>
      </w:r>
      <w:r>
        <w:t xml:space="preserve"> </w:t>
      </w:r>
      <w:r w:rsidR="00315A42">
        <w:t xml:space="preserve">And what, if anything, did you do as a result of the </w:t>
      </w:r>
      <w:r w:rsidR="00FA767E">
        <w:t xml:space="preserve">Mayerson </w:t>
      </w:r>
      <w:r w:rsidR="00315A42">
        <w:t>interview and the information that had come out du</w:t>
      </w:r>
      <w:r w:rsidR="00315A42">
        <w:t xml:space="preserve">ring the </w:t>
      </w:r>
      <w:r w:rsidR="00794E58">
        <w:t xml:space="preserve">Mayerson </w:t>
      </w:r>
      <w:r w:rsidR="00315A42">
        <w:t xml:space="preserve">interview? </w:t>
      </w:r>
    </w:p>
    <w:p w14:paraId="7E56519B" w14:textId="0054C64D" w:rsidR="006100B5" w:rsidRDefault="00794E58" w:rsidP="00794E58">
      <w:pPr>
        <w:pStyle w:val="ESQandA"/>
      </w:pPr>
      <w:r>
        <w:t>A</w:t>
      </w:r>
      <w:r>
        <w:tab/>
      </w:r>
      <w:r w:rsidR="00315A42">
        <w:t xml:space="preserve">I collected a phone that was revealed during the interview that was said that the </w:t>
      </w:r>
      <w:r w:rsidR="00815232">
        <w:t>D</w:t>
      </w:r>
      <w:r w:rsidR="00315A42">
        <w:t>efendant had given</w:t>
      </w:r>
      <w:r w:rsidR="00183C13">
        <w:t xml:space="preserve"> Erin</w:t>
      </w:r>
      <w:r w:rsidR="00315A42">
        <w:t xml:space="preserve">. </w:t>
      </w:r>
    </w:p>
    <w:p w14:paraId="5085B226" w14:textId="6D1BBA03" w:rsidR="006100B5" w:rsidRDefault="002A2CF0" w:rsidP="002A2CF0">
      <w:pPr>
        <w:pStyle w:val="ESQandA"/>
      </w:pPr>
      <w:r>
        <w:t>Q</w:t>
      </w:r>
      <w:r>
        <w:tab/>
      </w:r>
      <w:r w:rsidR="00315A42">
        <w:t>And let's just start with that one</w:t>
      </w:r>
      <w:r w:rsidR="008932FB">
        <w:t xml:space="preserve">, </w:t>
      </w:r>
      <w:r w:rsidR="00315A42">
        <w:t xml:space="preserve">since you brought it up.  I'm going to hand you what I've marked </w:t>
      </w:r>
      <w:r w:rsidR="000A6822">
        <w:t xml:space="preserve">as </w:t>
      </w:r>
      <w:r w:rsidR="00315A42">
        <w:t>St</w:t>
      </w:r>
      <w:r w:rsidR="00315A42">
        <w:t xml:space="preserve">ate's </w:t>
      </w:r>
      <w:r w:rsidR="00EC0306">
        <w:t>E</w:t>
      </w:r>
      <w:r w:rsidR="00315A42">
        <w:t xml:space="preserve">xhibit 14.  Detective, if you could take a look at that and tell me what that is. </w:t>
      </w:r>
    </w:p>
    <w:p w14:paraId="34104BF9" w14:textId="5D0B582E" w:rsidR="006100B5" w:rsidRDefault="00EA34B6" w:rsidP="00EA34B6">
      <w:pPr>
        <w:pStyle w:val="ESQandA"/>
      </w:pPr>
      <w:r>
        <w:t>A</w:t>
      </w:r>
      <w:r>
        <w:tab/>
      </w:r>
      <w:r w:rsidR="00315A42">
        <w:t xml:space="preserve">This </w:t>
      </w:r>
      <w:r w:rsidR="001640B5">
        <w:t xml:space="preserve">is </w:t>
      </w:r>
      <w:r w:rsidR="00315A42">
        <w:t xml:space="preserve">a </w:t>
      </w:r>
      <w:commentRangeStart w:id="8"/>
      <w:r w:rsidR="00315A42">
        <w:t xml:space="preserve">Samsung </w:t>
      </w:r>
      <w:commentRangeEnd w:id="8"/>
      <w:r w:rsidR="006D618F">
        <w:rPr>
          <w:rStyle w:val="CommentReference"/>
        </w:rPr>
        <w:commentReference w:id="8"/>
      </w:r>
      <w:r w:rsidR="00315A42">
        <w:t xml:space="preserve">cell phone that was recovered from the </w:t>
      </w:r>
      <w:r w:rsidR="006D618F">
        <w:t xml:space="preserve">Mayerson </w:t>
      </w:r>
      <w:r w:rsidR="00315A42">
        <w:t>Center that was in the possession of Alex</w:t>
      </w:r>
      <w:r w:rsidR="006D618F">
        <w:t xml:space="preserve">is </w:t>
      </w:r>
      <w:r w:rsidR="00315A42">
        <w:t xml:space="preserve">Sams, also known as </w:t>
      </w:r>
      <w:r w:rsidR="00B269C1">
        <w:t xml:space="preserve">"Erin" </w:t>
      </w:r>
      <w:r w:rsidR="00315A42">
        <w:t xml:space="preserve">at that time. </w:t>
      </w:r>
    </w:p>
    <w:p w14:paraId="703F6612" w14:textId="73DE1A1F" w:rsidR="006100B5" w:rsidRDefault="00293A52" w:rsidP="00293A52">
      <w:pPr>
        <w:pStyle w:val="ESQandA"/>
      </w:pPr>
      <w:r>
        <w:t>Q</w:t>
      </w:r>
      <w:r>
        <w:tab/>
        <w:t xml:space="preserve">Okay.  </w:t>
      </w:r>
      <w:r w:rsidR="00315A42">
        <w:t xml:space="preserve">So when you walked out of the door of the </w:t>
      </w:r>
      <w:r w:rsidR="00FC30A3">
        <w:t xml:space="preserve">Mayerson </w:t>
      </w:r>
      <w:r w:rsidR="00C85A36">
        <w:t>C</w:t>
      </w:r>
      <w:r w:rsidR="00315A42">
        <w:t>enter that day after Alex</w:t>
      </w:r>
      <w:r w:rsidR="00C85A36">
        <w:t xml:space="preserve">is </w:t>
      </w:r>
      <w:r w:rsidR="00315A42">
        <w:t>Sams</w:t>
      </w:r>
      <w:r w:rsidR="00C85A36">
        <w:t xml:space="preserve">, </w:t>
      </w:r>
      <w:r w:rsidR="00315A42">
        <w:t xml:space="preserve">or </w:t>
      </w:r>
      <w:r w:rsidR="00C85A36">
        <w:t xml:space="preserve">Erin, </w:t>
      </w:r>
      <w:r w:rsidR="00315A42">
        <w:t>was interviewed, you had possession of that cell phone</w:t>
      </w:r>
      <w:r w:rsidR="004353B5">
        <w:t xml:space="preserve">; </w:t>
      </w:r>
      <w:r w:rsidR="00315A42">
        <w:t xml:space="preserve">is that right? </w:t>
      </w:r>
    </w:p>
    <w:p w14:paraId="7837C156" w14:textId="77777777" w:rsidR="004353B5" w:rsidRDefault="004353B5" w:rsidP="004353B5">
      <w:pPr>
        <w:pStyle w:val="ESQandA"/>
      </w:pPr>
      <w:r>
        <w:lastRenderedPageBreak/>
        <w:t>A</w:t>
      </w:r>
      <w:r>
        <w:tab/>
      </w:r>
      <w:r w:rsidR="00315A42">
        <w:t xml:space="preserve">Yes.  </w:t>
      </w:r>
    </w:p>
    <w:p w14:paraId="4E3B8C52" w14:textId="223E165B" w:rsidR="006100B5" w:rsidRDefault="004353B5" w:rsidP="004353B5">
      <w:pPr>
        <w:pStyle w:val="ESQandA"/>
      </w:pPr>
      <w:r>
        <w:t>Q</w:t>
      </w:r>
      <w:r>
        <w:tab/>
      </w:r>
      <w:r w:rsidR="00315A42">
        <w:t xml:space="preserve">Okay. </w:t>
      </w:r>
      <w:r>
        <w:t xml:space="preserve"> </w:t>
      </w:r>
      <w:r w:rsidR="00315A42">
        <w:t xml:space="preserve">To your knowledge, at the time </w:t>
      </w:r>
      <w:r w:rsidR="00FB6928">
        <w:t xml:space="preserve">Erin </w:t>
      </w:r>
      <w:r w:rsidR="00315A42">
        <w:t xml:space="preserve">was interviewed at the </w:t>
      </w:r>
      <w:r w:rsidR="00FC0E38">
        <w:t xml:space="preserve">Mayerson </w:t>
      </w:r>
      <w:r w:rsidR="00315A42">
        <w:t>Center on July 13</w:t>
      </w:r>
      <w:r w:rsidR="00FC0E38">
        <w:t>th</w:t>
      </w:r>
      <w:r w:rsidR="00315A42">
        <w:t xml:space="preserve">, 2022, were there messages or photographs on that phone? </w:t>
      </w:r>
    </w:p>
    <w:p w14:paraId="5D83113C" w14:textId="2BA99E05" w:rsidR="006100B5" w:rsidRDefault="00AD4161" w:rsidP="00AD4161">
      <w:pPr>
        <w:pStyle w:val="ESQandA"/>
      </w:pPr>
      <w:r>
        <w:t>A</w:t>
      </w:r>
      <w:r>
        <w:tab/>
      </w:r>
      <w:r w:rsidR="00315A42">
        <w:t xml:space="preserve">Yes. </w:t>
      </w:r>
    </w:p>
    <w:p w14:paraId="083916C6" w14:textId="02F058CE" w:rsidR="006100B5" w:rsidRDefault="00AD4161" w:rsidP="00AD4161">
      <w:pPr>
        <w:pStyle w:val="ESQandA"/>
      </w:pPr>
      <w:r>
        <w:t>Q</w:t>
      </w:r>
      <w:r>
        <w:tab/>
        <w:t xml:space="preserve">Okay.  </w:t>
      </w:r>
      <w:r w:rsidR="00315A42">
        <w:t xml:space="preserve">And when you collect a phone and take it into police custody or police evidence, what do you do with the cell phone? </w:t>
      </w:r>
    </w:p>
    <w:p w14:paraId="112B5398" w14:textId="09EDBACB" w:rsidR="006100B5" w:rsidRDefault="009B7060" w:rsidP="009B7060">
      <w:pPr>
        <w:pStyle w:val="ESQandA"/>
      </w:pPr>
      <w:r>
        <w:t>A</w:t>
      </w:r>
      <w:r>
        <w:tab/>
      </w:r>
      <w:r w:rsidR="00315A42">
        <w:t xml:space="preserve">We place it into airplane mode. </w:t>
      </w:r>
    </w:p>
    <w:p w14:paraId="4632A165" w14:textId="6D8CF528" w:rsidR="006100B5" w:rsidRDefault="009B7060" w:rsidP="009B7060">
      <w:pPr>
        <w:pStyle w:val="ESQandA"/>
      </w:pPr>
      <w:r>
        <w:t>Q</w:t>
      </w:r>
      <w:r>
        <w:tab/>
        <w:t xml:space="preserve">And why </w:t>
      </w:r>
      <w:r w:rsidR="00315A42">
        <w:t>place it into airplane</w:t>
      </w:r>
      <w:r>
        <w:t xml:space="preserve"> mode</w:t>
      </w:r>
      <w:r w:rsidR="00315A42">
        <w:t xml:space="preserve">? </w:t>
      </w:r>
    </w:p>
    <w:p w14:paraId="1F667BDB" w14:textId="4058FA6C" w:rsidR="006100B5" w:rsidRDefault="004C37E8" w:rsidP="004C37E8">
      <w:pPr>
        <w:pStyle w:val="ESQandA"/>
      </w:pPr>
      <w:r>
        <w:t>A</w:t>
      </w:r>
      <w:r>
        <w:tab/>
      </w:r>
      <w:r w:rsidR="00315A42">
        <w:t xml:space="preserve">It takes it off the network so data can't come in and data can't go out. </w:t>
      </w:r>
    </w:p>
    <w:p w14:paraId="39AA4412" w14:textId="628520AB" w:rsidR="006100B5" w:rsidRDefault="00CF3A55" w:rsidP="00CF3A55">
      <w:pPr>
        <w:pStyle w:val="ESQandA"/>
      </w:pPr>
      <w:r>
        <w:t>Q</w:t>
      </w:r>
      <w:r>
        <w:tab/>
        <w:t xml:space="preserve">Okay.  </w:t>
      </w:r>
      <w:r w:rsidR="00315A42">
        <w:t xml:space="preserve">And why is that important? </w:t>
      </w:r>
    </w:p>
    <w:p w14:paraId="54023344" w14:textId="03CB1BA1" w:rsidR="006100B5" w:rsidRDefault="006B5C30" w:rsidP="006B5C30">
      <w:pPr>
        <w:pStyle w:val="ESQandA"/>
      </w:pPr>
      <w:r>
        <w:t>A</w:t>
      </w:r>
      <w:r>
        <w:tab/>
      </w:r>
      <w:r w:rsidR="00315A42">
        <w:t xml:space="preserve">It helps to preserve evidence. </w:t>
      </w:r>
    </w:p>
    <w:p w14:paraId="7375918A" w14:textId="4FAD5DC8" w:rsidR="006100B5" w:rsidRDefault="008B0D35" w:rsidP="008B0D35">
      <w:pPr>
        <w:pStyle w:val="ESQandA"/>
      </w:pPr>
      <w:r>
        <w:t>Q</w:t>
      </w:r>
      <w:r>
        <w:tab/>
        <w:t xml:space="preserve">Okay.  </w:t>
      </w:r>
      <w:r w:rsidR="00315A42">
        <w:t xml:space="preserve">Is it possible that someone can tamper with it if it's not in a safe or protected mode? </w:t>
      </w:r>
    </w:p>
    <w:p w14:paraId="005D532C" w14:textId="69ED995B" w:rsidR="006100B5" w:rsidRDefault="0062023E" w:rsidP="0062023E">
      <w:pPr>
        <w:pStyle w:val="ESQandA"/>
      </w:pPr>
      <w:r>
        <w:t>A</w:t>
      </w:r>
      <w:r>
        <w:tab/>
      </w:r>
      <w:r w:rsidR="00315A42">
        <w:t>Yes, it's</w:t>
      </w:r>
      <w:r>
        <w:t xml:space="preserve"> possible.</w:t>
      </w:r>
      <w:r w:rsidR="00315A42">
        <w:t xml:space="preserve"> </w:t>
      </w:r>
    </w:p>
    <w:p w14:paraId="174C722A" w14:textId="243DCE1C" w:rsidR="006100B5" w:rsidRDefault="0062023E" w:rsidP="0062023E">
      <w:pPr>
        <w:pStyle w:val="ESQandA"/>
      </w:pPr>
      <w:r>
        <w:t>Q</w:t>
      </w:r>
      <w:r>
        <w:tab/>
      </w:r>
      <w:r w:rsidR="00315A42">
        <w:t xml:space="preserve">Okay.  And how is that possible? </w:t>
      </w:r>
    </w:p>
    <w:p w14:paraId="6AC46B0E" w14:textId="0251EB57" w:rsidR="006100B5" w:rsidRDefault="0062023E" w:rsidP="0062023E">
      <w:pPr>
        <w:pStyle w:val="ESQandA"/>
      </w:pPr>
      <w:r>
        <w:t>A</w:t>
      </w:r>
      <w:r>
        <w:tab/>
      </w:r>
      <w:r w:rsidR="00315A42">
        <w:t>If they're tech</w:t>
      </w:r>
      <w:r w:rsidR="007E6B6E">
        <w:t>-</w:t>
      </w:r>
      <w:r w:rsidR="00315A42">
        <w:t xml:space="preserve">savvy, they could remotely get in and wipe the phone. </w:t>
      </w:r>
    </w:p>
    <w:p w14:paraId="0C4BF055" w14:textId="65BCCDFC" w:rsidR="006100B5" w:rsidRDefault="006655C1" w:rsidP="006655C1">
      <w:pPr>
        <w:pStyle w:val="ESQandA"/>
      </w:pPr>
      <w:r>
        <w:t>Q</w:t>
      </w:r>
      <w:r>
        <w:tab/>
        <w:t xml:space="preserve">Okay.  </w:t>
      </w:r>
      <w:r w:rsidR="00315A42">
        <w:t>Also, during the co</w:t>
      </w:r>
      <w:r w:rsidR="00315A42">
        <w:t xml:space="preserve">urse of this </w:t>
      </w:r>
      <w:r w:rsidR="00671E76">
        <w:t xml:space="preserve">Mayerson </w:t>
      </w:r>
      <w:r w:rsidR="00315A42">
        <w:t xml:space="preserve">interview, did you learn about a social media application called </w:t>
      </w:r>
      <w:commentRangeStart w:id="9"/>
      <w:r w:rsidR="00315A42">
        <w:t>Discord</w:t>
      </w:r>
      <w:commentRangeEnd w:id="9"/>
      <w:r w:rsidR="00B06F1D">
        <w:rPr>
          <w:rStyle w:val="CommentReference"/>
        </w:rPr>
        <w:commentReference w:id="9"/>
      </w:r>
      <w:r w:rsidR="00315A42">
        <w:t xml:space="preserve">? </w:t>
      </w:r>
    </w:p>
    <w:p w14:paraId="584F9650" w14:textId="1553996B" w:rsidR="006100B5" w:rsidRDefault="00B06F1D" w:rsidP="00B06F1D">
      <w:pPr>
        <w:pStyle w:val="ESQandA"/>
      </w:pPr>
      <w:r>
        <w:t>A</w:t>
      </w:r>
      <w:r>
        <w:tab/>
      </w:r>
      <w:r w:rsidR="00315A42">
        <w:t xml:space="preserve">I did. </w:t>
      </w:r>
    </w:p>
    <w:p w14:paraId="65C9006E" w14:textId="77777777" w:rsidR="00652DA5" w:rsidRDefault="00B06F1D" w:rsidP="00B06F1D">
      <w:pPr>
        <w:pStyle w:val="ESQandA"/>
      </w:pPr>
      <w:r>
        <w:t>Q</w:t>
      </w:r>
      <w:r>
        <w:tab/>
        <w:t xml:space="preserve">Okay.  </w:t>
      </w:r>
      <w:r w:rsidR="00315A42">
        <w:t xml:space="preserve">And during the course of that interview, did you learn of a couple of usernames that </w:t>
      </w:r>
      <w:r w:rsidR="00E72EFA">
        <w:t xml:space="preserve">Erin </w:t>
      </w:r>
      <w:r w:rsidR="00315A42">
        <w:t xml:space="preserve">and the </w:t>
      </w:r>
      <w:r w:rsidR="00E72EFA">
        <w:t>D</w:t>
      </w:r>
      <w:r w:rsidR="00315A42">
        <w:t xml:space="preserve">efendant used </w:t>
      </w:r>
      <w:r w:rsidR="00315A42">
        <w:lastRenderedPageBreak/>
        <w:t xml:space="preserve">through that </w:t>
      </w:r>
      <w:r w:rsidR="00652DA5">
        <w:t>D</w:t>
      </w:r>
      <w:r w:rsidR="00315A42">
        <w:t>iscord applica</w:t>
      </w:r>
      <w:r w:rsidR="00315A42">
        <w:t xml:space="preserve">tion?  </w:t>
      </w:r>
    </w:p>
    <w:p w14:paraId="20D566BD" w14:textId="77777777" w:rsidR="00652DA5" w:rsidRDefault="00652DA5" w:rsidP="00652DA5">
      <w:pPr>
        <w:pStyle w:val="ESQandA"/>
      </w:pPr>
      <w:r>
        <w:t>A</w:t>
      </w:r>
      <w:r>
        <w:tab/>
      </w:r>
      <w:r w:rsidR="00315A42">
        <w:t xml:space="preserve">Yes.  </w:t>
      </w:r>
    </w:p>
    <w:p w14:paraId="00466610" w14:textId="5E67BB3A" w:rsidR="006100B5" w:rsidRDefault="00652DA5" w:rsidP="00652DA5">
      <w:pPr>
        <w:pStyle w:val="ESQandA"/>
      </w:pPr>
      <w:r>
        <w:t>Q</w:t>
      </w:r>
      <w:r>
        <w:tab/>
        <w:t xml:space="preserve">Okay.  </w:t>
      </w:r>
      <w:r w:rsidR="00315A42">
        <w:t xml:space="preserve">What did you do in relation to that information about those Discord usernames? </w:t>
      </w:r>
    </w:p>
    <w:p w14:paraId="57CC9D1C" w14:textId="77777777" w:rsidR="0049594C" w:rsidRDefault="009C6933" w:rsidP="009C6933">
      <w:pPr>
        <w:pStyle w:val="ESQandA"/>
      </w:pPr>
      <w:r>
        <w:t>A</w:t>
      </w:r>
      <w:r>
        <w:tab/>
      </w:r>
      <w:r w:rsidR="00315A42">
        <w:t>On the 19th, I</w:t>
      </w:r>
      <w:r>
        <w:t xml:space="preserve">'d </w:t>
      </w:r>
      <w:r w:rsidR="00315A42">
        <w:t xml:space="preserve">sent a preservation letter to Discord in relation to the two usernames that I was provided.  </w:t>
      </w:r>
    </w:p>
    <w:p w14:paraId="01F0E05B" w14:textId="77777777" w:rsidR="0049594C" w:rsidRDefault="0049594C" w:rsidP="0049594C">
      <w:pPr>
        <w:pStyle w:val="ESQandA"/>
      </w:pPr>
      <w:r>
        <w:t>Q</w:t>
      </w:r>
      <w:r>
        <w:tab/>
        <w:t xml:space="preserve">Okay.  </w:t>
      </w:r>
    </w:p>
    <w:p w14:paraId="27C635FA" w14:textId="1EB78758" w:rsidR="006100B5" w:rsidRDefault="0049594C" w:rsidP="0049594C">
      <w:pPr>
        <w:pStyle w:val="ESQandA"/>
      </w:pPr>
      <w:r>
        <w:t>A</w:t>
      </w:r>
      <w:r>
        <w:tab/>
      </w:r>
      <w:r w:rsidR="00315A42">
        <w:t>And then</w:t>
      </w:r>
      <w:r>
        <w:t xml:space="preserve">, </w:t>
      </w:r>
      <w:r w:rsidR="00315A42">
        <w:t>after that, I sent a search warrant to</w:t>
      </w:r>
      <w:r w:rsidR="009318E4">
        <w:t xml:space="preserve"> Discord. </w:t>
      </w:r>
      <w:r w:rsidR="00315A42">
        <w:t xml:space="preserve"> </w:t>
      </w:r>
    </w:p>
    <w:p w14:paraId="7A117A34" w14:textId="2A508DE0" w:rsidR="006100B5" w:rsidRDefault="009318E4" w:rsidP="009318E4">
      <w:pPr>
        <w:pStyle w:val="ESQandA"/>
      </w:pPr>
      <w:r>
        <w:t>Q</w:t>
      </w:r>
      <w:r>
        <w:tab/>
      </w:r>
      <w:r w:rsidR="00315A42">
        <w:t>When you say the two usernames, which two usernames</w:t>
      </w:r>
      <w:r>
        <w:t>?</w:t>
      </w:r>
    </w:p>
    <w:p w14:paraId="0B8A28EF" w14:textId="67A6D6AE" w:rsidR="006100B5" w:rsidRDefault="009318E4" w:rsidP="009318E4">
      <w:pPr>
        <w:pStyle w:val="ESQandA"/>
      </w:pPr>
      <w:r>
        <w:t>A</w:t>
      </w:r>
      <w:r>
        <w:tab/>
      </w:r>
      <w:commentRangeStart w:id="10"/>
      <w:proofErr w:type="spellStart"/>
      <w:r w:rsidR="0096582A">
        <w:t>Shockawocka</w:t>
      </w:r>
      <w:commentRangeEnd w:id="10"/>
      <w:proofErr w:type="spellEnd"/>
      <w:r w:rsidR="0096582A">
        <w:rPr>
          <w:rStyle w:val="CommentReference"/>
        </w:rPr>
        <w:commentReference w:id="10"/>
      </w:r>
      <w:r w:rsidR="0096582A">
        <w:t xml:space="preserve"> (phonetic)</w:t>
      </w:r>
      <w:r w:rsidR="009B6C2D">
        <w:t xml:space="preserve"> </w:t>
      </w:r>
      <w:r w:rsidR="00315A42">
        <w:t>and</w:t>
      </w:r>
      <w:r w:rsidR="00A60CE9">
        <w:t xml:space="preserve"> </w:t>
      </w:r>
      <w:commentRangeStart w:id="11"/>
      <w:r w:rsidR="00A60CE9">
        <w:t>A</w:t>
      </w:r>
      <w:commentRangeEnd w:id="11"/>
      <w:r w:rsidR="00A60CE9">
        <w:rPr>
          <w:rStyle w:val="CommentReference"/>
        </w:rPr>
        <w:commentReference w:id="11"/>
      </w:r>
      <w:r w:rsidR="00A60CE9">
        <w:t>_ghost_33 (phonetic)</w:t>
      </w:r>
      <w:r w:rsidR="000853CA">
        <w:t xml:space="preserve">. </w:t>
      </w:r>
      <w:r w:rsidR="00315A42">
        <w:t xml:space="preserve"> </w:t>
      </w:r>
    </w:p>
    <w:p w14:paraId="4E511F08" w14:textId="42926049" w:rsidR="006100B5" w:rsidRDefault="00117786" w:rsidP="00117786">
      <w:pPr>
        <w:pStyle w:val="ESQandA"/>
      </w:pPr>
      <w:r>
        <w:t>Q</w:t>
      </w:r>
      <w:r>
        <w:tab/>
        <w:t xml:space="preserve">Okay.  </w:t>
      </w:r>
      <w:r w:rsidR="00315A42">
        <w:t>And who</w:t>
      </w:r>
      <w:r>
        <w:t xml:space="preserve"> was "</w:t>
      </w:r>
      <w:proofErr w:type="spellStart"/>
      <w:r>
        <w:t>Shockawocka</w:t>
      </w:r>
      <w:proofErr w:type="spellEnd"/>
      <w:r>
        <w:t>"</w:t>
      </w:r>
      <w:r w:rsidR="00315A42">
        <w:t xml:space="preserve">?  Who was that name associated with? </w:t>
      </w:r>
    </w:p>
    <w:p w14:paraId="19205751" w14:textId="56238A4A" w:rsidR="006100B5" w:rsidRDefault="00550AEC" w:rsidP="00550AEC">
      <w:pPr>
        <w:pStyle w:val="ESQandA"/>
      </w:pPr>
      <w:r>
        <w:t>A</w:t>
      </w:r>
      <w:r>
        <w:tab/>
      </w:r>
      <w:r w:rsidR="00315A42">
        <w:t>That would be</w:t>
      </w:r>
      <w:r>
        <w:t xml:space="preserve"> Erin</w:t>
      </w:r>
      <w:r w:rsidR="00315A42">
        <w:t xml:space="preserve">. </w:t>
      </w:r>
    </w:p>
    <w:p w14:paraId="494B05A5" w14:textId="77777777" w:rsidR="002B2175" w:rsidRDefault="002B2175" w:rsidP="002B2175">
      <w:pPr>
        <w:pStyle w:val="ESQandA"/>
      </w:pPr>
      <w:r>
        <w:t>Q</w:t>
      </w:r>
      <w:r>
        <w:tab/>
      </w:r>
      <w:r w:rsidR="00315A42">
        <w:t>And who is</w:t>
      </w:r>
      <w:r>
        <w:t xml:space="preserve"> "</w:t>
      </w:r>
      <w:proofErr w:type="spellStart"/>
      <w:r>
        <w:t>A_ghost</w:t>
      </w:r>
      <w:proofErr w:type="spellEnd"/>
      <w:r>
        <w:t>"</w:t>
      </w:r>
      <w:r w:rsidR="00315A42">
        <w:t xml:space="preserve"> </w:t>
      </w:r>
      <w:r>
        <w:t xml:space="preserve">associated with? </w:t>
      </w:r>
    </w:p>
    <w:p w14:paraId="369DA20B" w14:textId="77777777" w:rsidR="00F11313" w:rsidRDefault="002B2175" w:rsidP="002B2175">
      <w:pPr>
        <w:pStyle w:val="ESQandA"/>
      </w:pPr>
      <w:r>
        <w:t>A</w:t>
      </w:r>
      <w:r>
        <w:tab/>
        <w:t>T</w:t>
      </w:r>
      <w:r w:rsidR="00315A42">
        <w:t xml:space="preserve">he </w:t>
      </w:r>
      <w:r w:rsidR="00F11313">
        <w:t>D</w:t>
      </w:r>
      <w:r w:rsidR="00315A42">
        <w:t>efendant</w:t>
      </w:r>
      <w:r w:rsidR="00F11313">
        <w:t xml:space="preserve">.  </w:t>
      </w:r>
    </w:p>
    <w:p w14:paraId="08C27700" w14:textId="2F80BEA7" w:rsidR="006100B5" w:rsidRDefault="00F11313" w:rsidP="00F11313">
      <w:pPr>
        <w:pStyle w:val="ESQandA"/>
      </w:pPr>
      <w:r>
        <w:t>Q</w:t>
      </w:r>
      <w:r>
        <w:tab/>
        <w:t xml:space="preserve">Okay.  </w:t>
      </w:r>
      <w:r w:rsidR="00315A42">
        <w:t xml:space="preserve">And you mentioned a preservation.  What is a preservation? </w:t>
      </w:r>
    </w:p>
    <w:p w14:paraId="275BF3CC" w14:textId="7E8D1B2A" w:rsidR="006100B5" w:rsidRDefault="002E14BF" w:rsidP="002E14BF">
      <w:pPr>
        <w:pStyle w:val="ESQandA"/>
      </w:pPr>
      <w:r>
        <w:t>A</w:t>
      </w:r>
      <w:r>
        <w:tab/>
        <w:t xml:space="preserve">A </w:t>
      </w:r>
      <w:r w:rsidR="00315A42">
        <w:t>preservation is a request to the company to basically maintain the information that they have at that time through a certain time period</w:t>
      </w:r>
      <w:r w:rsidR="005D0114">
        <w:t>.  A</w:t>
      </w:r>
      <w:r w:rsidR="00315A42">
        <w:t xml:space="preserve">nd they'll hold it for </w:t>
      </w:r>
      <w:r w:rsidR="00315A42">
        <w:t xml:space="preserve">90 days, typically. </w:t>
      </w:r>
    </w:p>
    <w:p w14:paraId="13508194" w14:textId="77777777" w:rsidR="000F4D9E" w:rsidRDefault="005D0114" w:rsidP="005D0114">
      <w:pPr>
        <w:pStyle w:val="ESQandA"/>
      </w:pPr>
      <w:r>
        <w:t>Q</w:t>
      </w:r>
      <w:r>
        <w:tab/>
        <w:t xml:space="preserve">Okay.  </w:t>
      </w:r>
      <w:r w:rsidR="00315A42">
        <w:t>And you sent that preservation, you said</w:t>
      </w:r>
      <w:r w:rsidR="000F4D9E">
        <w:t xml:space="preserve">, </w:t>
      </w:r>
      <w:r w:rsidR="00315A42">
        <w:t>on July 19th</w:t>
      </w:r>
      <w:r w:rsidR="000F4D9E">
        <w:t xml:space="preserve">; </w:t>
      </w:r>
      <w:r w:rsidR="00315A42">
        <w:t xml:space="preserve">is that correct?  </w:t>
      </w:r>
    </w:p>
    <w:p w14:paraId="227F4EA3" w14:textId="77777777" w:rsidR="000F4D9E" w:rsidRDefault="000F4D9E" w:rsidP="000F4D9E">
      <w:pPr>
        <w:pStyle w:val="ESQandA"/>
      </w:pPr>
      <w:r>
        <w:t>A</w:t>
      </w:r>
      <w:r>
        <w:tab/>
      </w:r>
      <w:r w:rsidR="00315A42">
        <w:t xml:space="preserve">Yes.  </w:t>
      </w:r>
    </w:p>
    <w:p w14:paraId="0DA4A6D0" w14:textId="08F87C17" w:rsidR="006100B5" w:rsidRDefault="000F4D9E" w:rsidP="000F4D9E">
      <w:pPr>
        <w:pStyle w:val="ESQandA"/>
      </w:pPr>
      <w:r>
        <w:t>Q</w:t>
      </w:r>
      <w:r>
        <w:tab/>
      </w:r>
      <w:r w:rsidR="00315A42">
        <w:t xml:space="preserve">Was there something going on in between July 13th and July </w:t>
      </w:r>
      <w:r w:rsidR="00315A42">
        <w:lastRenderedPageBreak/>
        <w:t xml:space="preserve">19th that caused that delay? </w:t>
      </w:r>
    </w:p>
    <w:p w14:paraId="00A03AE7" w14:textId="319A8C95" w:rsidR="006100B5" w:rsidRDefault="00CA1C9C" w:rsidP="00CA1C9C">
      <w:pPr>
        <w:pStyle w:val="ESQandA"/>
      </w:pPr>
      <w:r>
        <w:t>A</w:t>
      </w:r>
      <w:r>
        <w:tab/>
      </w:r>
      <w:r w:rsidR="00315A42">
        <w:t>Unfortunately, there was a double homicide in the early m</w:t>
      </w:r>
      <w:r w:rsidR="00315A42">
        <w:t>ornings of July 14th</w:t>
      </w:r>
      <w:r>
        <w:t xml:space="preserve">, so </w:t>
      </w:r>
      <w:r w:rsidR="00315A42">
        <w:t xml:space="preserve">all cases that any of us were working got placed on hold while we were working </w:t>
      </w:r>
      <w:r w:rsidR="00315A42">
        <w:t xml:space="preserve">the double homicide. </w:t>
      </w:r>
    </w:p>
    <w:p w14:paraId="1CAA8164" w14:textId="77777777" w:rsidR="008043CE" w:rsidRDefault="00EA1224" w:rsidP="00EA1224">
      <w:pPr>
        <w:pStyle w:val="ESQandA"/>
      </w:pPr>
      <w:r>
        <w:t>Q</w:t>
      </w:r>
      <w:r>
        <w:tab/>
        <w:t xml:space="preserve">Okay.  </w:t>
      </w:r>
      <w:r w:rsidR="00315A42">
        <w:t>So as a member of the investigations unit, everything sort of got put to the side while you worked that double homicide</w:t>
      </w:r>
      <w:r w:rsidR="008043CE">
        <w:t xml:space="preserve">?  </w:t>
      </w:r>
    </w:p>
    <w:p w14:paraId="682A1815" w14:textId="77777777" w:rsidR="008043CE" w:rsidRDefault="008043CE" w:rsidP="008043CE">
      <w:pPr>
        <w:pStyle w:val="ESQandA"/>
      </w:pPr>
      <w:r>
        <w:t>A</w:t>
      </w:r>
      <w:r>
        <w:tab/>
      </w:r>
      <w:r w:rsidR="00315A42">
        <w:t xml:space="preserve">Yes.  </w:t>
      </w:r>
    </w:p>
    <w:p w14:paraId="1E007262" w14:textId="1A9B056E" w:rsidR="006100B5" w:rsidRDefault="008043CE" w:rsidP="008043CE">
      <w:pPr>
        <w:pStyle w:val="ESQandA"/>
      </w:pPr>
      <w:r>
        <w:t>Q</w:t>
      </w:r>
      <w:r>
        <w:tab/>
        <w:t xml:space="preserve">Okay.  </w:t>
      </w:r>
      <w:r w:rsidR="00315A42">
        <w:t>And it wasn't until July 19th that you got to be able to start working on this case again</w:t>
      </w:r>
      <w:r w:rsidR="00930589">
        <w:t>?</w:t>
      </w:r>
      <w:r w:rsidR="00315A42">
        <w:t xml:space="preserve"> </w:t>
      </w:r>
    </w:p>
    <w:p w14:paraId="1230D181" w14:textId="5CF10526" w:rsidR="006100B5" w:rsidRDefault="00930589" w:rsidP="00930589">
      <w:pPr>
        <w:pStyle w:val="ESQandA"/>
      </w:pPr>
      <w:r>
        <w:t>A</w:t>
      </w:r>
      <w:r>
        <w:tab/>
      </w:r>
      <w:r w:rsidR="00315A42">
        <w:t xml:space="preserve">Correct. </w:t>
      </w:r>
    </w:p>
    <w:p w14:paraId="75E1EDCE" w14:textId="18BF768E" w:rsidR="006100B5" w:rsidRDefault="00930589" w:rsidP="00930589">
      <w:pPr>
        <w:pStyle w:val="ESQandA"/>
      </w:pPr>
      <w:r>
        <w:t>Q</w:t>
      </w:r>
      <w:r>
        <w:tab/>
      </w:r>
      <w:r w:rsidR="00B94488">
        <w:t xml:space="preserve">Okay.  </w:t>
      </w:r>
      <w:r w:rsidR="00315A42">
        <w:t>Also</w:t>
      </w:r>
      <w:r w:rsidR="00B9372B">
        <w:t xml:space="preserve"> </w:t>
      </w:r>
      <w:r w:rsidR="00315A42">
        <w:t xml:space="preserve">knowing that </w:t>
      </w:r>
      <w:r w:rsidR="00B9372B">
        <w:t xml:space="preserve">Erin </w:t>
      </w:r>
      <w:r w:rsidR="00315A42">
        <w:t xml:space="preserve">had submitted to a rape kit while at the </w:t>
      </w:r>
      <w:r w:rsidR="00B9372B">
        <w:t xml:space="preserve">Mayerson </w:t>
      </w:r>
      <w:r w:rsidR="00315A42">
        <w:t xml:space="preserve">center, did you draft a search warrant to get a DNA sample from </w:t>
      </w:r>
      <w:r w:rsidR="00315A42">
        <w:t xml:space="preserve">the </w:t>
      </w:r>
      <w:r w:rsidR="00B9372B">
        <w:t>D</w:t>
      </w:r>
      <w:r w:rsidR="00315A42">
        <w:t xml:space="preserve">efendant? </w:t>
      </w:r>
    </w:p>
    <w:p w14:paraId="776CF946" w14:textId="5515213B" w:rsidR="006100B5" w:rsidRDefault="00B9372B" w:rsidP="00B9372B">
      <w:pPr>
        <w:pStyle w:val="ESQandA"/>
      </w:pPr>
      <w:r>
        <w:t>A</w:t>
      </w:r>
      <w:r>
        <w:tab/>
      </w:r>
      <w:r w:rsidR="00315A42">
        <w:t xml:space="preserve">I did. </w:t>
      </w:r>
    </w:p>
    <w:p w14:paraId="2AA3D736" w14:textId="70E4C201" w:rsidR="006100B5" w:rsidRDefault="00B9372B" w:rsidP="00B9372B">
      <w:pPr>
        <w:pStyle w:val="ESQandA"/>
      </w:pPr>
      <w:r>
        <w:t>Q</w:t>
      </w:r>
      <w:r>
        <w:tab/>
        <w:t xml:space="preserve">Okay.  </w:t>
      </w:r>
      <w:r w:rsidR="00315A42">
        <w:t xml:space="preserve">And why is that important? </w:t>
      </w:r>
    </w:p>
    <w:p w14:paraId="6A83F1EE" w14:textId="0EC8691D" w:rsidR="006100B5" w:rsidRDefault="001125C7" w:rsidP="001125C7">
      <w:pPr>
        <w:pStyle w:val="ESQandA"/>
      </w:pPr>
      <w:r>
        <w:t>A</w:t>
      </w:r>
      <w:r>
        <w:tab/>
      </w:r>
      <w:r w:rsidR="00315A42">
        <w:t>We need a standard from the alleged perpetrator to compare any DNA that may be found in the rape kit</w:t>
      </w:r>
      <w:r w:rsidR="00CD45E1">
        <w:t>, a</w:t>
      </w:r>
      <w:r w:rsidR="00315A42">
        <w:t xml:space="preserve">nd so I obtained that. </w:t>
      </w:r>
    </w:p>
    <w:p w14:paraId="62E523F5" w14:textId="3A42FE0B" w:rsidR="006100B5" w:rsidRDefault="00CD45E1" w:rsidP="00CD45E1">
      <w:pPr>
        <w:pStyle w:val="ESQandA"/>
      </w:pPr>
      <w:r>
        <w:t>Q</w:t>
      </w:r>
      <w:r>
        <w:tab/>
      </w:r>
      <w:r w:rsidR="00315A42">
        <w:t xml:space="preserve">And </w:t>
      </w:r>
      <w:r>
        <w:t xml:space="preserve">I am going </w:t>
      </w:r>
      <w:r w:rsidR="00315A42">
        <w:t xml:space="preserve">to hand you </w:t>
      </w:r>
      <w:r>
        <w:t>-- l</w:t>
      </w:r>
      <w:r w:rsidR="00315A42">
        <w:t xml:space="preserve">et me ask this first. </w:t>
      </w:r>
      <w:r w:rsidR="00315A42">
        <w:t xml:space="preserve"> Were you ultimately able to collect a sample</w:t>
      </w:r>
      <w:r>
        <w:t xml:space="preserve">, a </w:t>
      </w:r>
      <w:r w:rsidR="00315A42">
        <w:t>DNA sample</w:t>
      </w:r>
      <w:r>
        <w:t xml:space="preserve">, </w:t>
      </w:r>
      <w:r w:rsidR="00315A42">
        <w:t xml:space="preserve">from the </w:t>
      </w:r>
      <w:r w:rsidR="0038512C">
        <w:t>D</w:t>
      </w:r>
      <w:r w:rsidR="00315A42">
        <w:t xml:space="preserve">efendant as part of your investigation? </w:t>
      </w:r>
    </w:p>
    <w:p w14:paraId="0BA14872" w14:textId="009BA417" w:rsidR="006100B5" w:rsidRDefault="00615CA4" w:rsidP="00615CA4">
      <w:pPr>
        <w:pStyle w:val="ESQandA"/>
      </w:pPr>
      <w:r>
        <w:t>A</w:t>
      </w:r>
      <w:r>
        <w:tab/>
      </w:r>
      <w:r w:rsidR="00315A42">
        <w:t xml:space="preserve">Yes.  </w:t>
      </w:r>
      <w:r>
        <w:t xml:space="preserve">Two </w:t>
      </w:r>
      <w:commentRangeStart w:id="12"/>
      <w:r w:rsidR="00315A42">
        <w:t xml:space="preserve">buccal </w:t>
      </w:r>
      <w:commentRangeEnd w:id="12"/>
      <w:r w:rsidR="004037CF">
        <w:rPr>
          <w:rStyle w:val="CommentReference"/>
        </w:rPr>
        <w:commentReference w:id="12"/>
      </w:r>
      <w:r w:rsidR="00315A42">
        <w:t xml:space="preserve">swabs. </w:t>
      </w:r>
    </w:p>
    <w:p w14:paraId="68BF1F88" w14:textId="3BC001D1" w:rsidR="00A07ADC" w:rsidRDefault="004037CF" w:rsidP="004037CF">
      <w:pPr>
        <w:pStyle w:val="ESQandA"/>
      </w:pPr>
      <w:r>
        <w:t>Q</w:t>
      </w:r>
      <w:r>
        <w:tab/>
      </w:r>
      <w:r w:rsidR="00315A42">
        <w:t>And once my co-counsel here can get that open up, I'm going to show you what I</w:t>
      </w:r>
      <w:r w:rsidR="00FE141B">
        <w:t xml:space="preserve">'ve </w:t>
      </w:r>
      <w:r w:rsidR="00315A42">
        <w:t xml:space="preserve">marked as </w:t>
      </w:r>
      <w:r w:rsidR="00A07ADC">
        <w:t xml:space="preserve">State's </w:t>
      </w:r>
      <w:r w:rsidR="00315A42">
        <w:t xml:space="preserve">Exhibit 17.  </w:t>
      </w:r>
    </w:p>
    <w:p w14:paraId="5F70547A" w14:textId="77777777" w:rsidR="00A07ADC" w:rsidRDefault="00A07ADC" w:rsidP="00A07ADC">
      <w:pPr>
        <w:pStyle w:val="ESColloquy"/>
      </w:pPr>
      <w:r>
        <w:lastRenderedPageBreak/>
        <w:t xml:space="preserve">MS. TERPSTRA:  </w:t>
      </w:r>
      <w:r w:rsidR="00315A42">
        <w:t>Do</w:t>
      </w:r>
      <w:r w:rsidR="00315A42">
        <w:t xml:space="preserve"> you want me to do it?  </w:t>
      </w:r>
    </w:p>
    <w:p w14:paraId="721136A6" w14:textId="77777777" w:rsidR="00B662BD" w:rsidRDefault="00A07ADC" w:rsidP="00A07ADC">
      <w:pPr>
        <w:pStyle w:val="ESColloquy"/>
      </w:pPr>
      <w:r>
        <w:t>MS. DATTILO:</w:t>
      </w:r>
      <w:r w:rsidR="00B662BD">
        <w:t xml:space="preserve">  Do you want to do it?</w:t>
      </w:r>
      <w:r>
        <w:t xml:space="preserve">  No.  </w:t>
      </w:r>
      <w:r w:rsidR="00E24F58">
        <w:t xml:space="preserve">I got it.  </w:t>
      </w:r>
    </w:p>
    <w:p w14:paraId="3B61560B" w14:textId="77777777" w:rsidR="00B662BD" w:rsidRDefault="00B662BD" w:rsidP="00B662BD">
      <w:pPr>
        <w:pStyle w:val="ESByLawyer"/>
      </w:pPr>
      <w:r>
        <w:t>BY MS. TERPSTRA:</w:t>
      </w:r>
    </w:p>
    <w:p w14:paraId="4564FA1B" w14:textId="2921340C" w:rsidR="006100B5" w:rsidRDefault="00B662BD" w:rsidP="00B662BD">
      <w:pPr>
        <w:pStyle w:val="ESQandA"/>
      </w:pPr>
      <w:r>
        <w:t>Q</w:t>
      </w:r>
      <w:r>
        <w:tab/>
      </w:r>
      <w:r w:rsidR="00315A42">
        <w:t xml:space="preserve">All right.  I'm going to hand you what </w:t>
      </w:r>
      <w:r w:rsidR="0064792E">
        <w:t xml:space="preserve">I've marked as State's Exhibit </w:t>
      </w:r>
      <w:r w:rsidR="00315A42">
        <w:t xml:space="preserve">17.  If you could just tell me what that is. </w:t>
      </w:r>
    </w:p>
    <w:p w14:paraId="4DDBBC98" w14:textId="7F786FE9" w:rsidR="006100B5" w:rsidRDefault="0064792E" w:rsidP="0064792E">
      <w:pPr>
        <w:pStyle w:val="ESQandA"/>
      </w:pPr>
      <w:r>
        <w:t>A</w:t>
      </w:r>
      <w:r>
        <w:tab/>
      </w:r>
      <w:r w:rsidR="00315A42">
        <w:t xml:space="preserve">A box labeled </w:t>
      </w:r>
      <w:r w:rsidR="005770EB">
        <w:t xml:space="preserve">with </w:t>
      </w:r>
      <w:r w:rsidR="00315A42">
        <w:t xml:space="preserve">two buccal swabs with my initials and the date they were collected. </w:t>
      </w:r>
    </w:p>
    <w:p w14:paraId="353170F4" w14:textId="77777777" w:rsidR="00770202" w:rsidRDefault="002C5340" w:rsidP="002C5340">
      <w:pPr>
        <w:pStyle w:val="ESQandA"/>
      </w:pPr>
      <w:r>
        <w:t>Q</w:t>
      </w:r>
      <w:r>
        <w:tab/>
      </w:r>
      <w:r w:rsidR="00315A42">
        <w:t xml:space="preserve">And is that box </w:t>
      </w:r>
      <w:r w:rsidR="000D3C7A">
        <w:t xml:space="preserve">or </w:t>
      </w:r>
      <w:r w:rsidR="00315A42">
        <w:t xml:space="preserve">are those buccal swabs associated with the </w:t>
      </w:r>
      <w:r w:rsidR="00770202">
        <w:t>D</w:t>
      </w:r>
      <w:r w:rsidR="00315A42">
        <w:t>efendant in this matter, Gary</w:t>
      </w:r>
      <w:r w:rsidR="00770202">
        <w:t xml:space="preserve"> Chisenhall?</w:t>
      </w:r>
      <w:r w:rsidR="00315A42">
        <w:t xml:space="preserve">  </w:t>
      </w:r>
    </w:p>
    <w:p w14:paraId="3D0328D8" w14:textId="77777777" w:rsidR="00770202" w:rsidRDefault="00770202" w:rsidP="00770202">
      <w:pPr>
        <w:pStyle w:val="ESQandA"/>
      </w:pPr>
      <w:r>
        <w:t>A</w:t>
      </w:r>
      <w:r>
        <w:tab/>
      </w:r>
      <w:r w:rsidR="00315A42">
        <w:t xml:space="preserve">Yes.  </w:t>
      </w:r>
    </w:p>
    <w:p w14:paraId="17C68237" w14:textId="77777777" w:rsidR="00830043" w:rsidRDefault="00770202" w:rsidP="00770202">
      <w:pPr>
        <w:pStyle w:val="ESQandA"/>
      </w:pPr>
      <w:r>
        <w:t>Q</w:t>
      </w:r>
      <w:r>
        <w:tab/>
      </w:r>
      <w:r w:rsidR="00315A42">
        <w:t>Okay.  Now, I want to talk to you a little bit about</w:t>
      </w:r>
      <w:r>
        <w:t xml:space="preserve"> Discord</w:t>
      </w:r>
      <w:r w:rsidR="00315A42">
        <w:t xml:space="preserve">.  Did you receive a response to </w:t>
      </w:r>
      <w:r>
        <w:t xml:space="preserve">-- </w:t>
      </w:r>
      <w:r w:rsidR="00315A42">
        <w:t>from your</w:t>
      </w:r>
      <w:r>
        <w:t xml:space="preserve"> -- to </w:t>
      </w:r>
      <w:r w:rsidR="00315A42">
        <w:t xml:space="preserve">the search warrant you sent to Discord for the records that you </w:t>
      </w:r>
      <w:r w:rsidR="00315A42">
        <w:t xml:space="preserve">were requesting?  </w:t>
      </w:r>
    </w:p>
    <w:p w14:paraId="2EC29724" w14:textId="77777777" w:rsidR="00830043" w:rsidRDefault="00830043" w:rsidP="00830043">
      <w:pPr>
        <w:pStyle w:val="ESQandA"/>
      </w:pPr>
      <w:r>
        <w:t>A</w:t>
      </w:r>
      <w:r>
        <w:tab/>
      </w:r>
      <w:r w:rsidR="00315A42">
        <w:t xml:space="preserve">Yes.  </w:t>
      </w:r>
    </w:p>
    <w:p w14:paraId="01DEE472" w14:textId="4212A79A" w:rsidR="006100B5" w:rsidRDefault="00830043" w:rsidP="00830043">
      <w:pPr>
        <w:pStyle w:val="ESQandA"/>
      </w:pPr>
      <w:r>
        <w:t>Q</w:t>
      </w:r>
      <w:r>
        <w:tab/>
        <w:t xml:space="preserve">Okay.  </w:t>
      </w:r>
      <w:r w:rsidR="00315A42">
        <w:t xml:space="preserve">Did it contain information about both of the usernames that you had requested? </w:t>
      </w:r>
    </w:p>
    <w:p w14:paraId="5EEE98FE" w14:textId="554872E5" w:rsidR="006100B5" w:rsidRDefault="00C96954" w:rsidP="00C96954">
      <w:pPr>
        <w:pStyle w:val="ESQandA"/>
      </w:pPr>
      <w:r>
        <w:t>A</w:t>
      </w:r>
      <w:r>
        <w:tab/>
      </w:r>
      <w:r w:rsidR="00315A42">
        <w:t xml:space="preserve">Yes. </w:t>
      </w:r>
    </w:p>
    <w:p w14:paraId="02702F3B" w14:textId="2F827A9D" w:rsidR="006100B5" w:rsidRDefault="00C96954" w:rsidP="00C96954">
      <w:pPr>
        <w:pStyle w:val="ESQandA"/>
      </w:pPr>
      <w:r>
        <w:t>Q</w:t>
      </w:r>
      <w:r>
        <w:tab/>
        <w:t xml:space="preserve">Okay.  </w:t>
      </w:r>
      <w:r w:rsidR="00315A42">
        <w:t xml:space="preserve">How </w:t>
      </w:r>
      <w:r w:rsidR="00D60CEA">
        <w:t xml:space="preserve">-- </w:t>
      </w:r>
      <w:r w:rsidR="00315A42">
        <w:t>and you mentioned that the username</w:t>
      </w:r>
      <w:r w:rsidR="00B922F1">
        <w:t xml:space="preserve"> "</w:t>
      </w:r>
      <w:proofErr w:type="spellStart"/>
      <w:r w:rsidR="00B922F1">
        <w:t>A_</w:t>
      </w:r>
      <w:r w:rsidR="00315A42">
        <w:t>ghost</w:t>
      </w:r>
      <w:proofErr w:type="spellEnd"/>
      <w:r w:rsidR="00B922F1">
        <w:t>"</w:t>
      </w:r>
      <w:r w:rsidR="00315A42">
        <w:t xml:space="preserve"> was associated with the </w:t>
      </w:r>
      <w:r w:rsidR="00B922F1">
        <w:t>D</w:t>
      </w:r>
      <w:r w:rsidR="00315A42">
        <w:t>efendant.  How were you able to know that that username was as</w:t>
      </w:r>
      <w:r w:rsidR="00315A42">
        <w:t xml:space="preserve">sociated with the </w:t>
      </w:r>
      <w:r w:rsidR="00B922F1">
        <w:t>D</w:t>
      </w:r>
      <w:r w:rsidR="00315A42">
        <w:t xml:space="preserve">efendant? </w:t>
      </w:r>
    </w:p>
    <w:p w14:paraId="24D0A494" w14:textId="2E267424" w:rsidR="006100B5" w:rsidRDefault="00B922F1" w:rsidP="00B922F1">
      <w:pPr>
        <w:pStyle w:val="ESQandA"/>
      </w:pPr>
      <w:r>
        <w:t>A</w:t>
      </w:r>
      <w:r>
        <w:tab/>
      </w:r>
      <w:r w:rsidR="00315A42">
        <w:t>Through the course of my investigation, I learned that</w:t>
      </w:r>
      <w:r w:rsidR="005A634C">
        <w:t xml:space="preserve"> it </w:t>
      </w:r>
      <w:r w:rsidR="00315A42">
        <w:t xml:space="preserve">was a username that he communicated with other parties as well. </w:t>
      </w:r>
    </w:p>
    <w:p w14:paraId="734699CE" w14:textId="19769B43" w:rsidR="006100B5" w:rsidRDefault="005A634C" w:rsidP="005A634C">
      <w:pPr>
        <w:pStyle w:val="ESQandA"/>
      </w:pPr>
      <w:r>
        <w:t>Q</w:t>
      </w:r>
      <w:r>
        <w:tab/>
        <w:t xml:space="preserve">Okay.  </w:t>
      </w:r>
      <w:r w:rsidR="00315A42">
        <w:t xml:space="preserve">Were there internal consistencies that also let you know, hey, this is a profile of the </w:t>
      </w:r>
      <w:r w:rsidR="00B15D4A">
        <w:t>D</w:t>
      </w:r>
      <w:r w:rsidR="00315A42">
        <w:t>efendant</w:t>
      </w:r>
      <w:r w:rsidR="00172678">
        <w:t xml:space="preserve">'s </w:t>
      </w:r>
      <w:r w:rsidR="00B15D4A">
        <w:t>using?</w:t>
      </w:r>
    </w:p>
    <w:p w14:paraId="13B4C586" w14:textId="77777777" w:rsidR="00427DFC" w:rsidRDefault="00427DFC" w:rsidP="00427DFC">
      <w:pPr>
        <w:pStyle w:val="ESQandA"/>
      </w:pPr>
      <w:r>
        <w:lastRenderedPageBreak/>
        <w:t>A</w:t>
      </w:r>
      <w:r>
        <w:tab/>
      </w:r>
      <w:r w:rsidR="00315A42">
        <w:t>Once I reviewed the m</w:t>
      </w:r>
      <w:r w:rsidR="00315A42">
        <w:t>essages, yes</w:t>
      </w:r>
      <w:r>
        <w:t xml:space="preserve">.  </w:t>
      </w:r>
    </w:p>
    <w:p w14:paraId="3890EBEB" w14:textId="77777777" w:rsidR="00427DFC" w:rsidRDefault="00427DFC" w:rsidP="00427DFC">
      <w:pPr>
        <w:pStyle w:val="ESQandA"/>
      </w:pPr>
      <w:r>
        <w:t>Q</w:t>
      </w:r>
      <w:r>
        <w:tab/>
        <w:t xml:space="preserve">Okay.  </w:t>
      </w:r>
    </w:p>
    <w:p w14:paraId="69E3919B" w14:textId="77777777" w:rsidR="00FF5314" w:rsidRDefault="00427DFC" w:rsidP="00FF5314">
      <w:pPr>
        <w:pStyle w:val="ESQandA"/>
      </w:pPr>
      <w:r>
        <w:t>A</w:t>
      </w:r>
      <w:r>
        <w:tab/>
        <w:t>T</w:t>
      </w:r>
      <w:r w:rsidR="00315A42">
        <w:t>here was reference to a nickname and a name that he preferred to be used</w:t>
      </w:r>
      <w:r w:rsidR="003B6187">
        <w:t>, and t</w:t>
      </w:r>
      <w:r w:rsidR="00315A42">
        <w:t xml:space="preserve">he conversations between the </w:t>
      </w:r>
      <w:r w:rsidR="00B55E41">
        <w:t>D</w:t>
      </w:r>
      <w:r w:rsidR="00315A42">
        <w:t>efendant and another party were consistent with things I</w:t>
      </w:r>
      <w:r w:rsidR="00FF5314">
        <w:t xml:space="preserve"> had</w:t>
      </w:r>
      <w:r w:rsidR="00315A42">
        <w:t xml:space="preserve"> learned through </w:t>
      </w:r>
      <w:r w:rsidR="00FF5314">
        <w:t xml:space="preserve">the investigation.  </w:t>
      </w:r>
    </w:p>
    <w:p w14:paraId="45A3B392" w14:textId="7A1B6086" w:rsidR="006100B5" w:rsidRDefault="00FF5314" w:rsidP="00FF5314">
      <w:pPr>
        <w:pStyle w:val="ESQandA"/>
      </w:pPr>
      <w:r>
        <w:t>Q</w:t>
      </w:r>
      <w:r>
        <w:tab/>
        <w:t>A</w:t>
      </w:r>
      <w:r w:rsidR="00315A42">
        <w:t xml:space="preserve">nd that nickname or other names </w:t>
      </w:r>
      <w:r w:rsidR="00C8142B">
        <w:t xml:space="preserve">he </w:t>
      </w:r>
      <w:r w:rsidR="00315A42">
        <w:t>prefer</w:t>
      </w:r>
      <w:r w:rsidR="00C8142B">
        <w:t>red</w:t>
      </w:r>
      <w:r w:rsidR="00315A42">
        <w:t xml:space="preserve"> to be used</w:t>
      </w:r>
      <w:r w:rsidR="00C8142B">
        <w:t xml:space="preserve">, what </w:t>
      </w:r>
      <w:r w:rsidR="00315A42">
        <w:t>was that</w:t>
      </w:r>
      <w:r w:rsidR="00C8142B">
        <w:t xml:space="preserve"> name?</w:t>
      </w:r>
      <w:r w:rsidR="00315A42">
        <w:t xml:space="preserve"> </w:t>
      </w:r>
    </w:p>
    <w:p w14:paraId="342CB524" w14:textId="57726C37" w:rsidR="006100B5" w:rsidRDefault="00C8142B" w:rsidP="00C8142B">
      <w:pPr>
        <w:pStyle w:val="ESQandA"/>
      </w:pPr>
      <w:r>
        <w:t>A</w:t>
      </w:r>
      <w:r>
        <w:tab/>
      </w:r>
      <w:commentRangeStart w:id="13"/>
      <w:r w:rsidR="000750F4">
        <w:t>Lucy</w:t>
      </w:r>
      <w:commentRangeEnd w:id="13"/>
      <w:r w:rsidR="000750F4">
        <w:rPr>
          <w:rStyle w:val="CommentReference"/>
        </w:rPr>
        <w:commentReference w:id="13"/>
      </w:r>
      <w:r w:rsidR="000750F4">
        <w:t xml:space="preserve"> (phonetic)</w:t>
      </w:r>
      <w:r w:rsidR="00FE1B3A">
        <w:t xml:space="preserve">, or </w:t>
      </w:r>
      <w:commentRangeStart w:id="14"/>
      <w:r w:rsidR="00FE1B3A">
        <w:t>Lucent</w:t>
      </w:r>
      <w:commentRangeEnd w:id="14"/>
      <w:r w:rsidR="00FE1B3A">
        <w:rPr>
          <w:rStyle w:val="CommentReference"/>
        </w:rPr>
        <w:commentReference w:id="14"/>
      </w:r>
      <w:r w:rsidR="00FE1B3A">
        <w:t xml:space="preserve"> (phonetic)</w:t>
      </w:r>
      <w:r w:rsidR="0073530A">
        <w:t xml:space="preserve">.  </w:t>
      </w:r>
      <w:r w:rsidR="00315A42">
        <w:t xml:space="preserve"> </w:t>
      </w:r>
    </w:p>
    <w:p w14:paraId="322DFC66" w14:textId="08C2D608" w:rsidR="006100B5" w:rsidRDefault="0076201F" w:rsidP="0076201F">
      <w:pPr>
        <w:pStyle w:val="ESQandA"/>
      </w:pPr>
      <w:r>
        <w:t>Q</w:t>
      </w:r>
      <w:r>
        <w:tab/>
      </w:r>
      <w:r w:rsidR="00423831">
        <w:t xml:space="preserve">Okay.  </w:t>
      </w:r>
      <w:r w:rsidR="00315A42">
        <w:t xml:space="preserve">What is </w:t>
      </w:r>
      <w:r w:rsidR="008A7C22">
        <w:t>D</w:t>
      </w:r>
      <w:r w:rsidR="00315A42">
        <w:t xml:space="preserve">iscord? </w:t>
      </w:r>
    </w:p>
    <w:p w14:paraId="2938921F" w14:textId="12EBAE2E" w:rsidR="006100B5" w:rsidRDefault="008A7C22" w:rsidP="008A7C22">
      <w:pPr>
        <w:pStyle w:val="ESQandA"/>
      </w:pPr>
      <w:r>
        <w:t>A</w:t>
      </w:r>
      <w:r>
        <w:tab/>
      </w:r>
      <w:r w:rsidR="00315A42">
        <w:t>Discord is a social media app that is primarily used by teenagers who like to play video games, and it's a way for them to message each other</w:t>
      </w:r>
      <w:r>
        <w:t xml:space="preserve">, </w:t>
      </w:r>
      <w:r w:rsidR="00315A42">
        <w:t>like text messagin</w:t>
      </w:r>
      <w:r w:rsidR="00315A42">
        <w:t>g.  They can video chat</w:t>
      </w:r>
      <w:r>
        <w:t xml:space="preserve">, </w:t>
      </w:r>
      <w:r w:rsidR="00315A42">
        <w:t xml:space="preserve">and they can join different servers in reference to talking about games. </w:t>
      </w:r>
    </w:p>
    <w:p w14:paraId="63342854" w14:textId="77777777" w:rsidR="00BB261A" w:rsidRDefault="00402DFD" w:rsidP="00402DFD">
      <w:pPr>
        <w:pStyle w:val="ESQandA"/>
      </w:pPr>
      <w:r>
        <w:t>Q</w:t>
      </w:r>
      <w:r>
        <w:tab/>
        <w:t xml:space="preserve">Okay.  </w:t>
      </w:r>
      <w:r w:rsidR="00315A42">
        <w:t xml:space="preserve">So they can text message, they can video chat.  Can they send pictures or videos?  </w:t>
      </w:r>
    </w:p>
    <w:p w14:paraId="0EA2AD47" w14:textId="77777777" w:rsidR="00BB261A" w:rsidRDefault="00BB261A" w:rsidP="00BB261A">
      <w:pPr>
        <w:pStyle w:val="ESQandA"/>
      </w:pPr>
      <w:r>
        <w:t>A</w:t>
      </w:r>
      <w:r>
        <w:tab/>
      </w:r>
      <w:r w:rsidR="00315A42">
        <w:t xml:space="preserve">Yes.  </w:t>
      </w:r>
    </w:p>
    <w:p w14:paraId="7A4A8A85" w14:textId="28E59E1D" w:rsidR="006100B5" w:rsidRDefault="00BB261A" w:rsidP="00BB261A">
      <w:pPr>
        <w:pStyle w:val="ESQandA"/>
      </w:pPr>
      <w:r>
        <w:t>Q</w:t>
      </w:r>
      <w:r>
        <w:tab/>
        <w:t xml:space="preserve">Okay.  </w:t>
      </w:r>
      <w:r w:rsidR="00315A42">
        <w:t xml:space="preserve">What happens if one user deletes their Discord account? </w:t>
      </w:r>
    </w:p>
    <w:p w14:paraId="18B119AA" w14:textId="5713D21D" w:rsidR="006100B5" w:rsidRDefault="007D01FB" w:rsidP="007D01FB">
      <w:pPr>
        <w:pStyle w:val="ESQandA"/>
      </w:pPr>
      <w:r>
        <w:t>A</w:t>
      </w:r>
      <w:r>
        <w:tab/>
      </w:r>
      <w:r w:rsidR="00315A42">
        <w:t>It</w:t>
      </w:r>
      <w:r w:rsidR="00315A42">
        <w:t xml:space="preserve">'ll show up as </w:t>
      </w:r>
      <w:r>
        <w:t xml:space="preserve">a </w:t>
      </w:r>
      <w:r w:rsidR="00315A42">
        <w:t xml:space="preserve">deleted user. </w:t>
      </w:r>
    </w:p>
    <w:p w14:paraId="5D324049" w14:textId="1060B540" w:rsidR="006100B5" w:rsidRDefault="007D01FB" w:rsidP="007D01FB">
      <w:pPr>
        <w:pStyle w:val="ESQandA"/>
      </w:pPr>
      <w:r>
        <w:t>Q</w:t>
      </w:r>
      <w:r>
        <w:tab/>
        <w:t xml:space="preserve">Okay.  </w:t>
      </w:r>
      <w:r w:rsidR="00315A42">
        <w:t>The messages would still exist</w:t>
      </w:r>
      <w:r w:rsidR="002E1615">
        <w:t>; i</w:t>
      </w:r>
      <w:r w:rsidR="00315A42">
        <w:t>t would just say deleted user instead of the username</w:t>
      </w:r>
      <w:r w:rsidR="00441E27">
        <w:t xml:space="preserve">?  </w:t>
      </w:r>
    </w:p>
    <w:p w14:paraId="6BD90CD4" w14:textId="0FA6FAE8" w:rsidR="006100B5" w:rsidRDefault="00441E27" w:rsidP="00441E27">
      <w:pPr>
        <w:pStyle w:val="ESQandA"/>
      </w:pPr>
      <w:r>
        <w:t>A</w:t>
      </w:r>
      <w:r>
        <w:tab/>
      </w:r>
      <w:r w:rsidR="00315A42">
        <w:t xml:space="preserve">Correct. </w:t>
      </w:r>
    </w:p>
    <w:p w14:paraId="00CE18D5" w14:textId="029E7009" w:rsidR="006100B5" w:rsidRDefault="00441E27" w:rsidP="00441E27">
      <w:pPr>
        <w:pStyle w:val="ESQandA"/>
      </w:pPr>
      <w:r>
        <w:t>Q</w:t>
      </w:r>
      <w:r>
        <w:tab/>
        <w:t xml:space="preserve">Okay.  </w:t>
      </w:r>
      <w:r w:rsidR="00315A42">
        <w:t xml:space="preserve">What happens if one user deletes their messages? </w:t>
      </w:r>
    </w:p>
    <w:p w14:paraId="7D9B4192" w14:textId="03E93A39" w:rsidR="006100B5" w:rsidRDefault="00315ED8" w:rsidP="00315ED8">
      <w:pPr>
        <w:pStyle w:val="ESQandA"/>
      </w:pPr>
      <w:r>
        <w:lastRenderedPageBreak/>
        <w:t>A</w:t>
      </w:r>
      <w:r>
        <w:tab/>
      </w:r>
      <w:r w:rsidR="00315A42">
        <w:t xml:space="preserve">Their messages </w:t>
      </w:r>
      <w:r>
        <w:t xml:space="preserve">would </w:t>
      </w:r>
      <w:r w:rsidR="00315A42">
        <w:t>be gone</w:t>
      </w:r>
      <w:r>
        <w:t xml:space="preserve">, </w:t>
      </w:r>
      <w:r w:rsidR="00315A42">
        <w:t>and the other party's messag</w:t>
      </w:r>
      <w:r w:rsidR="00315A42">
        <w:t xml:space="preserve">es are still there. </w:t>
      </w:r>
    </w:p>
    <w:p w14:paraId="482F85F6" w14:textId="1792213A" w:rsidR="006100B5" w:rsidRDefault="00004A82" w:rsidP="00004A82">
      <w:pPr>
        <w:pStyle w:val="ESQandA"/>
      </w:pPr>
      <w:r>
        <w:t>Q</w:t>
      </w:r>
      <w:r>
        <w:tab/>
      </w:r>
      <w:r w:rsidR="00315A42">
        <w:t xml:space="preserve">Does Discord keep any type of backup system for these deleted messages? </w:t>
      </w:r>
    </w:p>
    <w:p w14:paraId="62330069" w14:textId="236D574C" w:rsidR="006100B5" w:rsidRDefault="00004A82" w:rsidP="00004A82">
      <w:pPr>
        <w:pStyle w:val="ESQandA"/>
      </w:pPr>
      <w:r>
        <w:t>A</w:t>
      </w:r>
      <w:r>
        <w:tab/>
      </w:r>
      <w:r w:rsidR="00315A42">
        <w:t xml:space="preserve">No. </w:t>
      </w:r>
    </w:p>
    <w:p w14:paraId="59A3B860" w14:textId="1CC3C8D6" w:rsidR="006100B5" w:rsidRDefault="00004A82" w:rsidP="00004A82">
      <w:pPr>
        <w:pStyle w:val="ESQandA"/>
      </w:pPr>
      <w:r>
        <w:t>Q</w:t>
      </w:r>
      <w:r>
        <w:tab/>
        <w:t xml:space="preserve">Okay.  </w:t>
      </w:r>
      <w:r w:rsidR="00315A42">
        <w:t>Generally speaking, from reviewing these messages</w:t>
      </w:r>
      <w:r w:rsidR="00BF0735">
        <w:t xml:space="preserve"> -- </w:t>
      </w:r>
      <w:r w:rsidR="00315A42">
        <w:t xml:space="preserve">and </w:t>
      </w:r>
      <w:r w:rsidR="00BF0735">
        <w:t xml:space="preserve">you </w:t>
      </w:r>
      <w:r w:rsidR="00315A42">
        <w:t>review</w:t>
      </w:r>
      <w:r w:rsidR="00BF0735">
        <w:t>ed</w:t>
      </w:r>
      <w:r w:rsidR="00315A42">
        <w:t xml:space="preserve"> the messages associated with this case, correct? </w:t>
      </w:r>
    </w:p>
    <w:p w14:paraId="78E51ADB" w14:textId="285BAA76" w:rsidR="006100B5" w:rsidRDefault="00E74F34" w:rsidP="00E74F34">
      <w:pPr>
        <w:pStyle w:val="ESQandA"/>
      </w:pPr>
      <w:r>
        <w:t>A</w:t>
      </w:r>
      <w:r>
        <w:tab/>
      </w:r>
      <w:r w:rsidR="00315A42">
        <w:t xml:space="preserve">Yes. </w:t>
      </w:r>
    </w:p>
    <w:p w14:paraId="0844378D" w14:textId="0B368C16" w:rsidR="006100B5" w:rsidRDefault="00E74F34" w:rsidP="00E74F34">
      <w:pPr>
        <w:pStyle w:val="ESQandA"/>
      </w:pPr>
      <w:r>
        <w:t>Q</w:t>
      </w:r>
      <w:r>
        <w:tab/>
        <w:t xml:space="preserve">Okay.  </w:t>
      </w:r>
      <w:r w:rsidR="00315A42">
        <w:t>What, if anythi</w:t>
      </w:r>
      <w:r w:rsidR="00315A42">
        <w:t xml:space="preserve">ng, was noteworthy to you from an investigation standpoint? </w:t>
      </w:r>
    </w:p>
    <w:p w14:paraId="3C13D698" w14:textId="3CC0344F" w:rsidR="006100B5" w:rsidRDefault="00607923" w:rsidP="00607923">
      <w:pPr>
        <w:pStyle w:val="ESQandA"/>
      </w:pPr>
      <w:r>
        <w:t>A</w:t>
      </w:r>
      <w:r>
        <w:tab/>
        <w:t xml:space="preserve">The </w:t>
      </w:r>
      <w:r w:rsidR="00315A42">
        <w:t>thousands of messages that were received from these accounts</w:t>
      </w:r>
      <w:r w:rsidR="009D27F9">
        <w:t xml:space="preserve"> -- </w:t>
      </w:r>
      <w:r w:rsidR="00315A42">
        <w:t xml:space="preserve">that they were primarily with teenage girls. </w:t>
      </w:r>
    </w:p>
    <w:p w14:paraId="601C4BCD" w14:textId="417296CA" w:rsidR="006100B5" w:rsidRDefault="00064F86" w:rsidP="00064F86">
      <w:pPr>
        <w:pStyle w:val="ESQandA"/>
      </w:pPr>
      <w:r>
        <w:t>Q</w:t>
      </w:r>
      <w:r>
        <w:tab/>
      </w:r>
      <w:r w:rsidR="00315A42">
        <w:t>Was it</w:t>
      </w:r>
      <w:r>
        <w:t xml:space="preserve"> Erin </w:t>
      </w:r>
      <w:r w:rsidR="00315A42">
        <w:t xml:space="preserve">talking to teenage girls, the </w:t>
      </w:r>
      <w:r>
        <w:t>D</w:t>
      </w:r>
      <w:r w:rsidR="00315A42">
        <w:t>efendant talking to teenage girls</w:t>
      </w:r>
      <w:r>
        <w:t xml:space="preserve">, </w:t>
      </w:r>
      <w:r w:rsidR="00315A42">
        <w:t xml:space="preserve">or both of them? </w:t>
      </w:r>
    </w:p>
    <w:p w14:paraId="3894D55C" w14:textId="0E40C808" w:rsidR="006100B5" w:rsidRDefault="00B708EC" w:rsidP="00B708EC">
      <w:pPr>
        <w:pStyle w:val="ESQandA"/>
      </w:pPr>
      <w:r>
        <w:t>A</w:t>
      </w:r>
      <w:r>
        <w:tab/>
      </w:r>
      <w:r w:rsidR="00315A42">
        <w:t xml:space="preserve">Both. </w:t>
      </w:r>
    </w:p>
    <w:p w14:paraId="40C9F4C0" w14:textId="5A556791" w:rsidR="006100B5" w:rsidRDefault="00B708EC" w:rsidP="00B708EC">
      <w:pPr>
        <w:pStyle w:val="ESQandA"/>
      </w:pPr>
      <w:r>
        <w:t>Q</w:t>
      </w:r>
      <w:r>
        <w:tab/>
      </w:r>
      <w:r w:rsidR="00D90D50">
        <w:t xml:space="preserve">Okay.  </w:t>
      </w:r>
      <w:r w:rsidR="00315A42">
        <w:t>What about specificall</w:t>
      </w:r>
      <w:r w:rsidR="00315A42">
        <w:t xml:space="preserve">y the messages between the </w:t>
      </w:r>
      <w:r w:rsidR="009E1FD0">
        <w:t>D</w:t>
      </w:r>
      <w:r w:rsidR="00315A42">
        <w:t>efendant and</w:t>
      </w:r>
      <w:r w:rsidR="009E1FD0">
        <w:t xml:space="preserve"> Erin</w:t>
      </w:r>
      <w:r w:rsidR="00315A42">
        <w:t xml:space="preserve">? </w:t>
      </w:r>
    </w:p>
    <w:p w14:paraId="1EBF4AC9" w14:textId="6D64693F" w:rsidR="006100B5" w:rsidRDefault="00BD17C5" w:rsidP="00BD17C5">
      <w:pPr>
        <w:pStyle w:val="ESQandA"/>
      </w:pPr>
      <w:r>
        <w:t>A</w:t>
      </w:r>
      <w:r>
        <w:tab/>
      </w:r>
      <w:r w:rsidR="00315A42">
        <w:t xml:space="preserve">The </w:t>
      </w:r>
      <w:r>
        <w:t>D</w:t>
      </w:r>
      <w:r w:rsidR="00315A42">
        <w:t>efendant</w:t>
      </w:r>
      <w:r>
        <w:t>'</w:t>
      </w:r>
      <w:r w:rsidR="00315A42">
        <w:t xml:space="preserve">s messages were gone. </w:t>
      </w:r>
    </w:p>
    <w:p w14:paraId="2BA4BD1D" w14:textId="1C067CEE" w:rsidR="006100B5" w:rsidRDefault="008C1BA3" w:rsidP="008C1BA3">
      <w:pPr>
        <w:pStyle w:val="ESQandA"/>
      </w:pPr>
      <w:r>
        <w:t>Q</w:t>
      </w:r>
      <w:r>
        <w:tab/>
        <w:t xml:space="preserve">Okay.  </w:t>
      </w:r>
      <w:r w:rsidR="00315A42">
        <w:t xml:space="preserve">Were the </w:t>
      </w:r>
      <w:r w:rsidR="00C45655">
        <w:t>D</w:t>
      </w:r>
      <w:r w:rsidR="00315A42">
        <w:t xml:space="preserve">efendant's messages gone from the other threads that you got from </w:t>
      </w:r>
      <w:r w:rsidR="00E634D8">
        <w:t xml:space="preserve">that </w:t>
      </w:r>
      <w:proofErr w:type="spellStart"/>
      <w:r w:rsidR="00E634D8">
        <w:t>A_ghost</w:t>
      </w:r>
      <w:proofErr w:type="spellEnd"/>
      <w:r w:rsidR="00E634D8">
        <w:t xml:space="preserve"> </w:t>
      </w:r>
      <w:r w:rsidR="00315A42">
        <w:t xml:space="preserve">username? </w:t>
      </w:r>
    </w:p>
    <w:p w14:paraId="69F7CEEF" w14:textId="7A841337" w:rsidR="006100B5" w:rsidRDefault="00E634D8" w:rsidP="00E634D8">
      <w:pPr>
        <w:pStyle w:val="ESQandA"/>
      </w:pPr>
      <w:r>
        <w:t>A</w:t>
      </w:r>
      <w:r>
        <w:tab/>
      </w:r>
      <w:r w:rsidR="00315A42">
        <w:t xml:space="preserve">No. </w:t>
      </w:r>
    </w:p>
    <w:p w14:paraId="62CA9903" w14:textId="4CF8CCD3" w:rsidR="006100B5" w:rsidRDefault="00E634D8" w:rsidP="00E634D8">
      <w:pPr>
        <w:pStyle w:val="ESQandA"/>
      </w:pPr>
      <w:r>
        <w:t>Q</w:t>
      </w:r>
      <w:r>
        <w:tab/>
      </w:r>
      <w:r w:rsidR="00315A42">
        <w:t xml:space="preserve">Was it only </w:t>
      </w:r>
      <w:r w:rsidR="00BD17C5">
        <w:t>Erin</w:t>
      </w:r>
      <w:r>
        <w:t xml:space="preserve">, </w:t>
      </w:r>
      <w:r w:rsidR="00315A42">
        <w:t>or were some of them delet</w:t>
      </w:r>
      <w:r w:rsidR="00315A42">
        <w:t>ed?  How did that</w:t>
      </w:r>
      <w:r w:rsidR="004E36D9">
        <w:t xml:space="preserve"> work? </w:t>
      </w:r>
    </w:p>
    <w:p w14:paraId="3D9C4137" w14:textId="77777777" w:rsidR="00AD7D4D" w:rsidRDefault="004E36D9" w:rsidP="00AD7D4D">
      <w:pPr>
        <w:pStyle w:val="ESQandA"/>
      </w:pPr>
      <w:r>
        <w:t>A</w:t>
      </w:r>
      <w:r>
        <w:tab/>
      </w:r>
      <w:r w:rsidR="00315A42">
        <w:t xml:space="preserve">It appeared to be only </w:t>
      </w:r>
      <w:r w:rsidR="00BD17C5">
        <w:t>Erin</w:t>
      </w:r>
      <w:r w:rsidR="00315A42">
        <w:t xml:space="preserve">'s, but there were some </w:t>
      </w:r>
      <w:r w:rsidR="00315A42">
        <w:lastRenderedPageBreak/>
        <w:t>situations where the message hadn't been deleted and it would pop up</w:t>
      </w:r>
      <w:r>
        <w:t>.  S</w:t>
      </w:r>
      <w:r w:rsidR="00315A42">
        <w:t xml:space="preserve">o you could see that his </w:t>
      </w:r>
      <w:r w:rsidR="00B6376C">
        <w:t xml:space="preserve">-- </w:t>
      </w:r>
      <w:r w:rsidR="00315A42">
        <w:t>the username was still in the message thread, but there were thousands of mes</w:t>
      </w:r>
      <w:r w:rsidR="00315A42">
        <w:t>sages, so</w:t>
      </w:r>
      <w:r w:rsidR="00AD7D4D">
        <w:t>.</w:t>
      </w:r>
    </w:p>
    <w:p w14:paraId="380B82D1" w14:textId="6FF44965" w:rsidR="006100B5" w:rsidRDefault="00AD7D4D" w:rsidP="00AD7D4D">
      <w:pPr>
        <w:pStyle w:val="ESQandA"/>
      </w:pPr>
      <w:r>
        <w:t>Q</w:t>
      </w:r>
      <w:r>
        <w:tab/>
        <w:t xml:space="preserve">Okay.  </w:t>
      </w:r>
      <w:r w:rsidR="00315A42">
        <w:t xml:space="preserve">So deleted almost all of them with </w:t>
      </w:r>
      <w:r w:rsidR="00BD17C5">
        <w:t>Erin</w:t>
      </w:r>
      <w:r w:rsidR="00EF758F">
        <w:t xml:space="preserve">; a </w:t>
      </w:r>
      <w:r w:rsidR="00315A42">
        <w:t>couple of them got missed</w:t>
      </w:r>
      <w:r w:rsidR="00EF758F">
        <w:t>?</w:t>
      </w:r>
      <w:r w:rsidR="00315A42">
        <w:t xml:space="preserve"> </w:t>
      </w:r>
    </w:p>
    <w:p w14:paraId="2CA660D2" w14:textId="5811DA5A" w:rsidR="006100B5" w:rsidRDefault="00EF758F" w:rsidP="00EF758F">
      <w:pPr>
        <w:pStyle w:val="ESQandA"/>
      </w:pPr>
      <w:r>
        <w:t>A</w:t>
      </w:r>
      <w:r>
        <w:tab/>
      </w:r>
      <w:r w:rsidR="00315A42">
        <w:t xml:space="preserve">Correct. </w:t>
      </w:r>
    </w:p>
    <w:p w14:paraId="4C27B95C" w14:textId="0EA8FCF2" w:rsidR="006100B5" w:rsidRDefault="00EF758F" w:rsidP="006A5B85">
      <w:pPr>
        <w:pStyle w:val="ESQandA"/>
      </w:pPr>
      <w:r>
        <w:t>Q</w:t>
      </w:r>
      <w:r>
        <w:tab/>
        <w:t xml:space="preserve">Okay.  </w:t>
      </w:r>
      <w:r w:rsidR="00315A42">
        <w:t>I would like to review some of those messages at this point.  So first, I'm going to start with State</w:t>
      </w:r>
      <w:r w:rsidR="000F76D1">
        <w:t xml:space="preserve">'s </w:t>
      </w:r>
      <w:r w:rsidR="00315A42">
        <w:t xml:space="preserve">Exhibit </w:t>
      </w:r>
      <w:r w:rsidR="000F76D1">
        <w:t>6-</w:t>
      </w:r>
      <w:r w:rsidR="00315A42">
        <w:t>A</w:t>
      </w:r>
      <w:r w:rsidR="000F76D1">
        <w:t xml:space="preserve">, and it's going to be conducted up here.  </w:t>
      </w:r>
      <w:r w:rsidR="00315A42">
        <w:t xml:space="preserve"> </w:t>
      </w:r>
      <w:r w:rsidR="00EB28CD">
        <w:t xml:space="preserve">Let me just expand this a little bit so we can see.  </w:t>
      </w:r>
    </w:p>
    <w:p w14:paraId="3A7A1513" w14:textId="27CE4A58" w:rsidR="00956B96" w:rsidRDefault="00956B96" w:rsidP="00956B96">
      <w:pPr>
        <w:pStyle w:val="ESQandANextPara"/>
      </w:pPr>
      <w:r>
        <w:t xml:space="preserve">All right, Detective.  We can start by zooming in a little bit to make it -- </w:t>
      </w:r>
    </w:p>
    <w:p w14:paraId="1471974C" w14:textId="5547C9EB" w:rsidR="00956B96" w:rsidRDefault="00956B96" w:rsidP="00956B96">
      <w:pPr>
        <w:pStyle w:val="ESQandA"/>
      </w:pPr>
      <w:r>
        <w:t>A</w:t>
      </w:r>
      <w:r>
        <w:tab/>
        <w:t xml:space="preserve">Thank you.  </w:t>
      </w:r>
    </w:p>
    <w:p w14:paraId="09CD278D" w14:textId="73566720" w:rsidR="00956B96" w:rsidRDefault="00956B96" w:rsidP="00956B96">
      <w:pPr>
        <w:pStyle w:val="ESQandA"/>
      </w:pPr>
      <w:r>
        <w:t>Q</w:t>
      </w:r>
      <w:r>
        <w:tab/>
        <w:t xml:space="preserve">-- easier.  </w:t>
      </w:r>
      <w:r w:rsidR="00EB32B8">
        <w:t xml:space="preserve">When you pull up -- when we pull up this document -- you've seen this document before today, correct? </w:t>
      </w:r>
    </w:p>
    <w:p w14:paraId="431DBD6D" w14:textId="51415205" w:rsidR="00EB32B8" w:rsidRDefault="00EB32B8" w:rsidP="00EB32B8">
      <w:pPr>
        <w:pStyle w:val="ESQandA"/>
      </w:pPr>
      <w:r>
        <w:t>A</w:t>
      </w:r>
      <w:r>
        <w:tab/>
        <w:t xml:space="preserve">Yes. </w:t>
      </w:r>
    </w:p>
    <w:p w14:paraId="3739D773" w14:textId="081AB455" w:rsidR="006100B5" w:rsidRDefault="00EB32B8" w:rsidP="007229F6">
      <w:pPr>
        <w:pStyle w:val="ESQandA"/>
      </w:pPr>
      <w:r>
        <w:t>Q</w:t>
      </w:r>
      <w:r>
        <w:tab/>
        <w:t xml:space="preserve">Okay.  </w:t>
      </w:r>
      <w:r w:rsidR="00315A42">
        <w:t xml:space="preserve">What are these? </w:t>
      </w:r>
    </w:p>
    <w:p w14:paraId="410B363C" w14:textId="1929E05D" w:rsidR="006100B5" w:rsidRDefault="007229F6" w:rsidP="007229F6">
      <w:pPr>
        <w:pStyle w:val="ESQandA"/>
      </w:pPr>
      <w:r>
        <w:t>A</w:t>
      </w:r>
      <w:r>
        <w:tab/>
      </w:r>
      <w:r w:rsidR="00315A42">
        <w:t xml:space="preserve">So these are the responses that I received from Discord. </w:t>
      </w:r>
    </w:p>
    <w:p w14:paraId="4A2A69B9" w14:textId="77777777" w:rsidR="00EE3799" w:rsidRDefault="007229F6" w:rsidP="007229F6">
      <w:pPr>
        <w:pStyle w:val="ESQandA"/>
      </w:pPr>
      <w:r>
        <w:t>Q</w:t>
      </w:r>
      <w:r>
        <w:tab/>
        <w:t xml:space="preserve">And </w:t>
      </w:r>
      <w:r w:rsidR="00315A42">
        <w:t>this particular response</w:t>
      </w:r>
      <w:r>
        <w:t xml:space="preserve">, is </w:t>
      </w:r>
      <w:r w:rsidR="00315A42">
        <w:t xml:space="preserve">this one of the ones that came from the </w:t>
      </w:r>
      <w:r w:rsidR="00AB7502">
        <w:t>D</w:t>
      </w:r>
      <w:r w:rsidR="00315A42">
        <w:t xml:space="preserve">efendant's username when you requested it?  </w:t>
      </w:r>
    </w:p>
    <w:p w14:paraId="69D23BB5" w14:textId="77777777" w:rsidR="00EE3799" w:rsidRDefault="00EE3799" w:rsidP="00EE3799">
      <w:pPr>
        <w:pStyle w:val="ESQandA"/>
      </w:pPr>
      <w:r>
        <w:t>A</w:t>
      </w:r>
      <w:r>
        <w:tab/>
      </w:r>
      <w:r w:rsidR="00315A42">
        <w:t xml:space="preserve">Yes.  </w:t>
      </w:r>
    </w:p>
    <w:p w14:paraId="662C855E" w14:textId="399A28F4" w:rsidR="006100B5" w:rsidRDefault="00EE3799" w:rsidP="00EE3799">
      <w:pPr>
        <w:pStyle w:val="ESQandA"/>
      </w:pPr>
      <w:r>
        <w:t>Q</w:t>
      </w:r>
      <w:r>
        <w:tab/>
      </w:r>
      <w:r w:rsidR="00315A42">
        <w:t>And looking at these columns up here</w:t>
      </w:r>
      <w:r w:rsidR="0051278A">
        <w:t xml:space="preserve"> -- </w:t>
      </w:r>
      <w:r w:rsidR="00315A42">
        <w:t xml:space="preserve">I'll </w:t>
      </w:r>
      <w:r w:rsidR="0051278A">
        <w:t xml:space="preserve">scroll </w:t>
      </w:r>
      <w:r w:rsidR="00315A42">
        <w:t xml:space="preserve">back up to the top </w:t>
      </w:r>
      <w:r w:rsidR="0051278A">
        <w:t xml:space="preserve">-- </w:t>
      </w:r>
      <w:r w:rsidR="00315A42">
        <w:t>column</w:t>
      </w:r>
      <w:r w:rsidR="0051278A">
        <w:t xml:space="preserve"> </w:t>
      </w:r>
      <w:r w:rsidR="00315A42">
        <w:t>D is the time stamp</w:t>
      </w:r>
      <w:r w:rsidR="00314DD7">
        <w:t xml:space="preserve">; </w:t>
      </w:r>
      <w:r w:rsidR="00315A42">
        <w:t xml:space="preserve">is that correct? </w:t>
      </w:r>
    </w:p>
    <w:p w14:paraId="550564BA" w14:textId="31D93BF2" w:rsidR="006100B5" w:rsidRDefault="00314DD7" w:rsidP="00314DD7">
      <w:pPr>
        <w:pStyle w:val="ESQandA"/>
      </w:pPr>
      <w:r>
        <w:t>A</w:t>
      </w:r>
      <w:r>
        <w:tab/>
      </w:r>
      <w:r w:rsidR="00315A42">
        <w:t xml:space="preserve">Yes. </w:t>
      </w:r>
    </w:p>
    <w:p w14:paraId="4AF61DE5" w14:textId="4D1D746D" w:rsidR="006100B5" w:rsidRDefault="00314DD7" w:rsidP="00314DD7">
      <w:pPr>
        <w:pStyle w:val="ESQandA"/>
      </w:pPr>
      <w:r>
        <w:t>Q</w:t>
      </w:r>
      <w:r>
        <w:tab/>
      </w:r>
      <w:r w:rsidR="00315A42">
        <w:t xml:space="preserve">And we can see it gives us both the date and the time, </w:t>
      </w:r>
      <w:r w:rsidR="00315A42">
        <w:lastRenderedPageBreak/>
        <w:t xml:space="preserve">right? </w:t>
      </w:r>
    </w:p>
    <w:p w14:paraId="5EE5AA5D" w14:textId="3DBCE630" w:rsidR="006100B5" w:rsidRDefault="00BE6EF0" w:rsidP="00BE6EF0">
      <w:pPr>
        <w:pStyle w:val="ESQandA"/>
      </w:pPr>
      <w:r>
        <w:t>A</w:t>
      </w:r>
      <w:r>
        <w:tab/>
      </w:r>
      <w:r w:rsidR="00315A42">
        <w:t xml:space="preserve">Correct. </w:t>
      </w:r>
    </w:p>
    <w:p w14:paraId="2BC59943" w14:textId="40289778" w:rsidR="006100B5" w:rsidRDefault="00BE6EF0" w:rsidP="00BE6EF0">
      <w:pPr>
        <w:pStyle w:val="ESQandA"/>
      </w:pPr>
      <w:r>
        <w:t>Q</w:t>
      </w:r>
      <w:r>
        <w:tab/>
      </w:r>
      <w:r w:rsidR="00315A42">
        <w:t>Are these timestamps</w:t>
      </w:r>
      <w:r w:rsidR="0081749D">
        <w:t xml:space="preserve"> -- </w:t>
      </w:r>
      <w:r w:rsidR="00315A42">
        <w:t>or are these records kept in Eastern time</w:t>
      </w:r>
      <w:r w:rsidR="0081749D">
        <w:t xml:space="preserve">, </w:t>
      </w:r>
      <w:r w:rsidR="00315A42">
        <w:t>or are they kept in a different time zone</w:t>
      </w:r>
      <w:r w:rsidR="00315A42">
        <w:t xml:space="preserve">? </w:t>
      </w:r>
    </w:p>
    <w:p w14:paraId="56957342" w14:textId="080C323A" w:rsidR="006100B5" w:rsidRDefault="006C3097" w:rsidP="006C3097">
      <w:pPr>
        <w:pStyle w:val="ESQandA"/>
      </w:pPr>
      <w:r>
        <w:t>A</w:t>
      </w:r>
      <w:r>
        <w:tab/>
      </w:r>
      <w:r w:rsidR="00315A42">
        <w:t xml:space="preserve">They're kept in </w:t>
      </w:r>
      <w:commentRangeStart w:id="15"/>
      <w:r w:rsidR="00315A42">
        <w:t>UTC</w:t>
      </w:r>
      <w:commentRangeEnd w:id="15"/>
      <w:r w:rsidR="00CC1CED">
        <w:rPr>
          <w:rStyle w:val="CommentReference"/>
        </w:rPr>
        <w:commentReference w:id="15"/>
      </w:r>
      <w:r w:rsidR="00315A42">
        <w:t xml:space="preserve">. </w:t>
      </w:r>
    </w:p>
    <w:p w14:paraId="1A6977F4" w14:textId="77777777" w:rsidR="006B3D77" w:rsidRDefault="00CC1CED" w:rsidP="00CC1CED">
      <w:pPr>
        <w:pStyle w:val="ESQandA"/>
      </w:pPr>
      <w:r>
        <w:t>Q</w:t>
      </w:r>
      <w:r>
        <w:tab/>
        <w:t xml:space="preserve">Okay.  </w:t>
      </w:r>
      <w:r w:rsidR="00315A42">
        <w:t xml:space="preserve">Do you know what </w:t>
      </w:r>
      <w:r>
        <w:t xml:space="preserve">UTC </w:t>
      </w:r>
      <w:r w:rsidR="00315A42">
        <w:t>stands for</w:t>
      </w:r>
      <w:r w:rsidR="006B3D77">
        <w:t xml:space="preserve">? </w:t>
      </w:r>
    </w:p>
    <w:p w14:paraId="733EFAA0" w14:textId="043B75D7" w:rsidR="006100B5" w:rsidRDefault="006B3D77" w:rsidP="006B3D77">
      <w:pPr>
        <w:pStyle w:val="ESQandA"/>
      </w:pPr>
      <w:r>
        <w:t>A</w:t>
      </w:r>
      <w:r>
        <w:tab/>
        <w:t>T</w:t>
      </w:r>
      <w:r w:rsidR="00315A42">
        <w:t xml:space="preserve">he initials? </w:t>
      </w:r>
      <w:r>
        <w:t xml:space="preserve"> </w:t>
      </w:r>
      <w:r w:rsidR="00315A42">
        <w:t>No</w:t>
      </w:r>
      <w:r>
        <w:t xml:space="preserve">.  </w:t>
      </w:r>
      <w:r w:rsidR="00315A42">
        <w:t xml:space="preserve">I just know that in the winter months, it is </w:t>
      </w:r>
      <w:r w:rsidR="00804FBC">
        <w:t>five h</w:t>
      </w:r>
      <w:r w:rsidR="00315A42">
        <w:t>ou</w:t>
      </w:r>
      <w:r w:rsidR="00315A42">
        <w:t>rs ahead of us</w:t>
      </w:r>
      <w:r w:rsidR="00804FBC">
        <w:t xml:space="preserve">, and </w:t>
      </w:r>
      <w:r w:rsidR="00315A42">
        <w:t xml:space="preserve">in daylight </w:t>
      </w:r>
      <w:r w:rsidR="00804FBC">
        <w:t>s</w:t>
      </w:r>
      <w:r w:rsidR="00315A42">
        <w:t>avings time, it's</w:t>
      </w:r>
      <w:r w:rsidR="00804FBC">
        <w:t xml:space="preserve"> four hours. </w:t>
      </w:r>
      <w:r w:rsidR="00315A42">
        <w:t xml:space="preserve"> </w:t>
      </w:r>
    </w:p>
    <w:p w14:paraId="37D38BF7" w14:textId="77777777" w:rsidR="00083A32" w:rsidRDefault="00804FBC" w:rsidP="00804FBC">
      <w:pPr>
        <w:pStyle w:val="ESQandA"/>
      </w:pPr>
      <w:r>
        <w:t>Q</w:t>
      </w:r>
      <w:r>
        <w:tab/>
      </w:r>
      <w:r w:rsidR="00315A42">
        <w:t>Okay.  So UT</w:t>
      </w:r>
      <w:r w:rsidR="005145BA">
        <w:t xml:space="preserve"> </w:t>
      </w:r>
      <w:proofErr w:type="spellStart"/>
      <w:r w:rsidR="005145BA">
        <w:t>C</w:t>
      </w:r>
      <w:r w:rsidR="00315A42">
        <w:t>doesn't</w:t>
      </w:r>
      <w:proofErr w:type="spellEnd"/>
      <w:r w:rsidR="00315A42">
        <w:t xml:space="preserve"> change like we do with </w:t>
      </w:r>
      <w:r w:rsidR="005145BA">
        <w:t>d</w:t>
      </w:r>
      <w:r w:rsidR="00315A42">
        <w:t xml:space="preserve">aylight </w:t>
      </w:r>
      <w:r w:rsidR="005145BA">
        <w:t>s</w:t>
      </w:r>
      <w:r w:rsidR="00315A42">
        <w:t xml:space="preserve">avings </w:t>
      </w:r>
      <w:r w:rsidR="005145BA">
        <w:t>t</w:t>
      </w:r>
      <w:r w:rsidR="00315A42">
        <w:t>ime</w:t>
      </w:r>
      <w:r w:rsidR="005145BA">
        <w:t xml:space="preserve">, </w:t>
      </w:r>
      <w:r w:rsidR="00315A42">
        <w:t xml:space="preserve">to make </w:t>
      </w:r>
      <w:r w:rsidR="00083A32">
        <w:t xml:space="preserve">it </w:t>
      </w:r>
      <w:r w:rsidR="00315A42">
        <w:t xml:space="preserve">even more confusing for us.  So you said </w:t>
      </w:r>
      <w:r w:rsidR="00083A32">
        <w:t xml:space="preserve">five </w:t>
      </w:r>
      <w:r w:rsidR="00315A42">
        <w:t xml:space="preserve">hours ahead in the winter months, </w:t>
      </w:r>
      <w:r w:rsidR="00083A32">
        <w:t xml:space="preserve">four </w:t>
      </w:r>
      <w:r w:rsidR="00315A42">
        <w:t xml:space="preserve">hours ahead during </w:t>
      </w:r>
      <w:r w:rsidR="00083A32">
        <w:t xml:space="preserve">kind of the </w:t>
      </w:r>
      <w:proofErr w:type="spellStart"/>
      <w:r w:rsidR="00315A42">
        <w:t>the</w:t>
      </w:r>
      <w:proofErr w:type="spellEnd"/>
      <w:r w:rsidR="00315A42">
        <w:t xml:space="preserve"> daylight spr</w:t>
      </w:r>
      <w:r w:rsidR="00315A42">
        <w:t>ing</w:t>
      </w:r>
      <w:r w:rsidR="00083A32">
        <w:t>/</w:t>
      </w:r>
      <w:r w:rsidR="00315A42">
        <w:t>summer time</w:t>
      </w:r>
      <w:r w:rsidR="00083A32">
        <w:t xml:space="preserve">; is that right? </w:t>
      </w:r>
    </w:p>
    <w:p w14:paraId="3DB41248" w14:textId="77777777" w:rsidR="00083A32" w:rsidRDefault="00083A32" w:rsidP="00083A32">
      <w:pPr>
        <w:pStyle w:val="ESQandA"/>
      </w:pPr>
      <w:r>
        <w:t>A</w:t>
      </w:r>
      <w:r>
        <w:tab/>
        <w:t xml:space="preserve">Correct. </w:t>
      </w:r>
    </w:p>
    <w:p w14:paraId="5221C97B" w14:textId="21223C1F" w:rsidR="006100B5" w:rsidRDefault="00083A32" w:rsidP="00083A32">
      <w:pPr>
        <w:pStyle w:val="ESQandA"/>
      </w:pPr>
      <w:r>
        <w:t>Q</w:t>
      </w:r>
      <w:r>
        <w:tab/>
        <w:t xml:space="preserve">Do you know when the clocks changed back in 2022, the spring of 2022? </w:t>
      </w:r>
    </w:p>
    <w:p w14:paraId="165F0289" w14:textId="562255F7" w:rsidR="00083A32" w:rsidRDefault="00083A32" w:rsidP="00083A32">
      <w:pPr>
        <w:pStyle w:val="ESQandA"/>
      </w:pPr>
      <w:r>
        <w:t>A</w:t>
      </w:r>
      <w:r>
        <w:tab/>
        <w:t xml:space="preserve">March 13th.  </w:t>
      </w:r>
    </w:p>
    <w:p w14:paraId="630E4388" w14:textId="25A3B97D" w:rsidR="006100B5" w:rsidRDefault="00083A32" w:rsidP="00083A32">
      <w:pPr>
        <w:pStyle w:val="ESQandA"/>
      </w:pPr>
      <w:r>
        <w:t>Q</w:t>
      </w:r>
      <w:r>
        <w:tab/>
      </w:r>
      <w:r w:rsidR="00315A42">
        <w:t>So the next column over</w:t>
      </w:r>
      <w:r>
        <w:t xml:space="preserve">, </w:t>
      </w:r>
      <w:r w:rsidR="00315A42">
        <w:t xml:space="preserve">we see column E </w:t>
      </w:r>
      <w:r w:rsidR="008F585E">
        <w:t xml:space="preserve">in </w:t>
      </w:r>
      <w:r w:rsidR="00315A42">
        <w:t xml:space="preserve">these records are username.  Is that the person sending the message? </w:t>
      </w:r>
    </w:p>
    <w:p w14:paraId="35419791" w14:textId="14FAC289" w:rsidR="006100B5" w:rsidRDefault="008F585E" w:rsidP="008F585E">
      <w:pPr>
        <w:pStyle w:val="ESQandA"/>
      </w:pPr>
      <w:r>
        <w:t>A</w:t>
      </w:r>
      <w:r>
        <w:tab/>
      </w:r>
      <w:r w:rsidR="00315A42">
        <w:t xml:space="preserve">Yes. </w:t>
      </w:r>
    </w:p>
    <w:p w14:paraId="30606361" w14:textId="01833C76" w:rsidR="006100B5" w:rsidRDefault="008F585E" w:rsidP="008F585E">
      <w:pPr>
        <w:pStyle w:val="ESQandA"/>
      </w:pPr>
      <w:r>
        <w:t>Q</w:t>
      </w:r>
      <w:r>
        <w:tab/>
      </w:r>
      <w:r w:rsidR="00315A42">
        <w:t xml:space="preserve">In the next </w:t>
      </w:r>
      <w:r>
        <w:t xml:space="preserve">column's </w:t>
      </w:r>
      <w:r w:rsidR="00315A42">
        <w:t>content attachments</w:t>
      </w:r>
      <w:r>
        <w:t>, t</w:t>
      </w:r>
      <w:r w:rsidR="00315A42">
        <w:t xml:space="preserve">hat's what the actual message was, correct? </w:t>
      </w:r>
    </w:p>
    <w:p w14:paraId="7CD14193" w14:textId="4F5ED3A2" w:rsidR="006100B5" w:rsidRDefault="008F585E" w:rsidP="008F585E">
      <w:pPr>
        <w:pStyle w:val="ESQandA"/>
      </w:pPr>
      <w:r>
        <w:t>A</w:t>
      </w:r>
      <w:r>
        <w:tab/>
      </w:r>
      <w:r w:rsidR="00315A42">
        <w:t xml:space="preserve">Yes. </w:t>
      </w:r>
    </w:p>
    <w:p w14:paraId="02CD8D3B" w14:textId="2B720FD9" w:rsidR="006100B5" w:rsidRDefault="008F585E" w:rsidP="008F585E">
      <w:pPr>
        <w:pStyle w:val="ESQandA"/>
      </w:pPr>
      <w:r>
        <w:t>Q</w:t>
      </w:r>
      <w:r>
        <w:tab/>
      </w:r>
      <w:r w:rsidR="00315A42">
        <w:t>So I'm going to scroll down to the bottom</w:t>
      </w:r>
      <w:r w:rsidR="00D6506A">
        <w:t xml:space="preserve"> -- w</w:t>
      </w:r>
      <w:r w:rsidR="00315A42">
        <w:t xml:space="preserve">ell, </w:t>
      </w:r>
      <w:r w:rsidR="00315A42">
        <w:lastRenderedPageBreak/>
        <w:t>actually, let me ask this.  These times, do they go from the bottom up or from the t</w:t>
      </w:r>
      <w:r w:rsidR="00315A42">
        <w:t xml:space="preserve">op down? </w:t>
      </w:r>
    </w:p>
    <w:p w14:paraId="22AFC868" w14:textId="34627CC4" w:rsidR="006100B5" w:rsidRDefault="00D6506A" w:rsidP="00D6506A">
      <w:pPr>
        <w:pStyle w:val="ESQandA"/>
      </w:pPr>
      <w:r>
        <w:t>A</w:t>
      </w:r>
      <w:r>
        <w:tab/>
      </w:r>
      <w:r w:rsidR="00315A42">
        <w:t xml:space="preserve">You have to start at the bottom and go up. </w:t>
      </w:r>
    </w:p>
    <w:p w14:paraId="4CA80B8F" w14:textId="3CBDD499" w:rsidR="006100B5" w:rsidRDefault="00D6506A" w:rsidP="00D6506A">
      <w:pPr>
        <w:pStyle w:val="ESQandA"/>
      </w:pPr>
      <w:r>
        <w:t>Q</w:t>
      </w:r>
      <w:r>
        <w:tab/>
        <w:t xml:space="preserve">Okay.  </w:t>
      </w:r>
      <w:r w:rsidR="00315A42">
        <w:t>So let me get all the way to the bottom</w:t>
      </w:r>
      <w:r w:rsidR="00FD7E27">
        <w:t xml:space="preserve"> here.  Sorry.  </w:t>
      </w:r>
      <w:r w:rsidR="00315A42">
        <w:t xml:space="preserve">All right.  How many messages are contained in this spreadsheet from Discord? </w:t>
      </w:r>
    </w:p>
    <w:p w14:paraId="65D04C42" w14:textId="2B9C51E1" w:rsidR="006100B5" w:rsidRDefault="00721C80" w:rsidP="00721C80">
      <w:pPr>
        <w:pStyle w:val="ESQandA"/>
      </w:pPr>
      <w:r>
        <w:t>A</w:t>
      </w:r>
      <w:r>
        <w:tab/>
      </w:r>
      <w:r w:rsidR="00315A42">
        <w:t>It appears there's 1</w:t>
      </w:r>
      <w:r>
        <w:t>,</w:t>
      </w:r>
      <w:r w:rsidR="00315A42">
        <w:t xml:space="preserve">546. </w:t>
      </w:r>
    </w:p>
    <w:p w14:paraId="030A5B9E" w14:textId="5B722DAA" w:rsidR="006100B5" w:rsidRDefault="0057745C" w:rsidP="0057745C">
      <w:pPr>
        <w:pStyle w:val="ESQandA"/>
      </w:pPr>
      <w:r>
        <w:t>Q</w:t>
      </w:r>
      <w:r>
        <w:tab/>
      </w:r>
      <w:r w:rsidR="00315A42">
        <w:t>And we talked about you have to rea</w:t>
      </w:r>
      <w:r w:rsidR="00315A42">
        <w:t xml:space="preserve">d it from the bottom up.  What date frame does this cover?  </w:t>
      </w:r>
      <w:r>
        <w:t xml:space="preserve">And </w:t>
      </w:r>
      <w:r w:rsidR="00315A42">
        <w:t>I can</w:t>
      </w:r>
      <w:r>
        <w:t xml:space="preserve"> scroll back up to the top if you would like to -- </w:t>
      </w:r>
      <w:r w:rsidR="00315A42">
        <w:t xml:space="preserve"> </w:t>
      </w:r>
    </w:p>
    <w:p w14:paraId="3F69757F" w14:textId="3711E0DA" w:rsidR="006100B5" w:rsidRDefault="00774B1C" w:rsidP="00774B1C">
      <w:pPr>
        <w:pStyle w:val="ESQandA"/>
      </w:pPr>
      <w:r>
        <w:t>A</w:t>
      </w:r>
      <w:r>
        <w:tab/>
      </w:r>
      <w:r w:rsidR="00315A42">
        <w:t>February 27th of 2022</w:t>
      </w:r>
      <w:r>
        <w:t xml:space="preserve"> to </w:t>
      </w:r>
      <w:r w:rsidR="00315A42">
        <w:t xml:space="preserve">March 8th of 2022. </w:t>
      </w:r>
    </w:p>
    <w:p w14:paraId="4BCD4C59" w14:textId="1E1BCED3" w:rsidR="006100B5" w:rsidRDefault="00E83996" w:rsidP="00E83996">
      <w:pPr>
        <w:pStyle w:val="ESQandA"/>
      </w:pPr>
      <w:r>
        <w:t>Q</w:t>
      </w:r>
      <w:r>
        <w:tab/>
      </w:r>
      <w:r w:rsidR="00315A42">
        <w:t>So essentially</w:t>
      </w:r>
      <w:r>
        <w:t xml:space="preserve">, </w:t>
      </w:r>
      <w:r w:rsidR="00315A42">
        <w:t>in ten days, there's over 1</w:t>
      </w:r>
      <w:r>
        <w:t>,</w:t>
      </w:r>
      <w:r w:rsidR="00315A42">
        <w:t>000 messages</w:t>
      </w:r>
      <w:r>
        <w:t>?</w:t>
      </w:r>
      <w:r w:rsidR="00315A42">
        <w:t xml:space="preserve"> </w:t>
      </w:r>
    </w:p>
    <w:p w14:paraId="1DF6E08E" w14:textId="6EC8E30D" w:rsidR="006100B5" w:rsidRDefault="00E83996" w:rsidP="00E83996">
      <w:pPr>
        <w:pStyle w:val="ESQandA"/>
      </w:pPr>
      <w:r>
        <w:t>A</w:t>
      </w:r>
      <w:r>
        <w:tab/>
      </w:r>
      <w:r w:rsidR="00315A42">
        <w:t xml:space="preserve">Yes. </w:t>
      </w:r>
    </w:p>
    <w:p w14:paraId="2311627B" w14:textId="0784B2C6" w:rsidR="006100B5" w:rsidRDefault="00E83996" w:rsidP="00E83996">
      <w:pPr>
        <w:pStyle w:val="ESQandA"/>
      </w:pPr>
      <w:r>
        <w:t>Q</w:t>
      </w:r>
      <w:r>
        <w:tab/>
      </w:r>
      <w:r w:rsidR="00315A42">
        <w:t>And you mentioned the name</w:t>
      </w:r>
      <w:r w:rsidR="009232A3">
        <w:t xml:space="preserve"> </w:t>
      </w:r>
      <w:proofErr w:type="spellStart"/>
      <w:r w:rsidR="009232A3">
        <w:t>Shockawocka</w:t>
      </w:r>
      <w:proofErr w:type="spellEnd"/>
      <w:r w:rsidR="00315A42">
        <w:t xml:space="preserve">.  That's </w:t>
      </w:r>
      <w:r w:rsidR="009232A3">
        <w:t xml:space="preserve">Erin, </w:t>
      </w:r>
      <w:r w:rsidR="00315A42">
        <w:t>correct</w:t>
      </w:r>
      <w:r w:rsidR="009232A3">
        <w:t>?</w:t>
      </w:r>
      <w:r w:rsidR="00315A42">
        <w:t xml:space="preserve"> </w:t>
      </w:r>
    </w:p>
    <w:p w14:paraId="6CFBD9AE" w14:textId="71A49BE6" w:rsidR="006100B5" w:rsidRDefault="009232A3" w:rsidP="009232A3">
      <w:pPr>
        <w:pStyle w:val="ESQandA"/>
      </w:pPr>
      <w:r>
        <w:t>A</w:t>
      </w:r>
      <w:r>
        <w:tab/>
      </w:r>
      <w:r w:rsidR="00315A42">
        <w:t xml:space="preserve">Yes. </w:t>
      </w:r>
    </w:p>
    <w:p w14:paraId="14DACF9D" w14:textId="1C03CD67" w:rsidR="006100B5" w:rsidRDefault="00F807F2" w:rsidP="00F807F2">
      <w:pPr>
        <w:pStyle w:val="ESQandA"/>
      </w:pPr>
      <w:r>
        <w:t>Q</w:t>
      </w:r>
      <w:r>
        <w:tab/>
      </w:r>
      <w:r w:rsidR="00315A42">
        <w:t xml:space="preserve">And this is the return from the </w:t>
      </w:r>
      <w:r>
        <w:t>D</w:t>
      </w:r>
      <w:r w:rsidR="00315A42">
        <w:t>efendant's username account.  So these messages were associated wi</w:t>
      </w:r>
      <w:r w:rsidR="00315A42">
        <w:t xml:space="preserve">th the </w:t>
      </w:r>
      <w:r>
        <w:t>D</w:t>
      </w:r>
      <w:r w:rsidR="00315A42">
        <w:t>efendant's user</w:t>
      </w:r>
      <w:r>
        <w:t>name?</w:t>
      </w:r>
    </w:p>
    <w:p w14:paraId="295B86FD" w14:textId="1388DC7B" w:rsidR="006100B5" w:rsidRDefault="00F807F2" w:rsidP="00F807F2">
      <w:pPr>
        <w:pStyle w:val="ESQandA"/>
      </w:pPr>
      <w:r>
        <w:t>A</w:t>
      </w:r>
      <w:r>
        <w:tab/>
      </w:r>
      <w:r w:rsidR="00315A42">
        <w:t xml:space="preserve">Yes. </w:t>
      </w:r>
    </w:p>
    <w:p w14:paraId="26D73746" w14:textId="77777777" w:rsidR="002701EE" w:rsidRDefault="00F807F2" w:rsidP="002701EE">
      <w:pPr>
        <w:pStyle w:val="ESQandA"/>
      </w:pPr>
      <w:r>
        <w:t>Q</w:t>
      </w:r>
      <w:r>
        <w:tab/>
      </w:r>
      <w:r w:rsidR="00315A42">
        <w:t>So I want to show you a few of these specific lines</w:t>
      </w:r>
      <w:r w:rsidR="00FC489A">
        <w:t xml:space="preserve">.  I'll start </w:t>
      </w:r>
      <w:r w:rsidR="00315A42">
        <w:t xml:space="preserve">with line 1321.  </w:t>
      </w:r>
      <w:r w:rsidR="00FC489A">
        <w:t xml:space="preserve">Sorry.  </w:t>
      </w:r>
    </w:p>
    <w:p w14:paraId="3756604B" w14:textId="7FD78557" w:rsidR="006100B5" w:rsidRDefault="00315A42" w:rsidP="002701EE">
      <w:pPr>
        <w:pStyle w:val="ESQandA"/>
      </w:pPr>
      <w:r>
        <w:t>All right</w:t>
      </w:r>
      <w:r w:rsidR="002701EE">
        <w:t xml:space="preserve">, Detective.  </w:t>
      </w:r>
      <w:r>
        <w:t>So again, in order to read these, we have to read</w:t>
      </w:r>
      <w:r w:rsidR="00572EF0">
        <w:t xml:space="preserve"> from the bottom up; i</w:t>
      </w:r>
      <w:r>
        <w:t xml:space="preserve">s that correct? </w:t>
      </w:r>
    </w:p>
    <w:p w14:paraId="07B8E28F" w14:textId="09D84385" w:rsidR="006100B5" w:rsidRDefault="00572EF0" w:rsidP="00572EF0">
      <w:pPr>
        <w:pStyle w:val="ESQandA"/>
      </w:pPr>
      <w:r>
        <w:t>A</w:t>
      </w:r>
      <w:r>
        <w:tab/>
      </w:r>
      <w:r w:rsidR="00315A42">
        <w:t xml:space="preserve">Yes. </w:t>
      </w:r>
    </w:p>
    <w:p w14:paraId="5AD83C19" w14:textId="5C3E2C69" w:rsidR="006100B5" w:rsidRDefault="00E07E66" w:rsidP="00E07E66">
      <w:pPr>
        <w:pStyle w:val="ESQandA"/>
      </w:pPr>
      <w:r>
        <w:lastRenderedPageBreak/>
        <w:t>Q</w:t>
      </w:r>
      <w:r>
        <w:tab/>
      </w:r>
      <w:r w:rsidR="00315A42">
        <w:t>And these messages, look</w:t>
      </w:r>
      <w:r w:rsidR="00315A42">
        <w:t xml:space="preserve">ing at the date and time </w:t>
      </w:r>
      <w:r w:rsidR="00FE1AAC">
        <w:t xml:space="preserve">stamp, were </w:t>
      </w:r>
      <w:r w:rsidR="00315A42">
        <w:t>they all sent around the same time</w:t>
      </w:r>
      <w:r w:rsidR="00FE1AAC">
        <w:t>?</w:t>
      </w:r>
      <w:r w:rsidR="00315A42">
        <w:t xml:space="preserve"> </w:t>
      </w:r>
    </w:p>
    <w:p w14:paraId="3486751B" w14:textId="0A63DAE4" w:rsidR="006100B5" w:rsidRDefault="00FE1AAC" w:rsidP="00FE1AAC">
      <w:pPr>
        <w:pStyle w:val="ESQandA"/>
      </w:pPr>
      <w:r>
        <w:t>A</w:t>
      </w:r>
      <w:r>
        <w:tab/>
      </w:r>
      <w:r w:rsidR="00315A42">
        <w:t>Yes</w:t>
      </w:r>
      <w:r>
        <w:t xml:space="preserve">, within three, four </w:t>
      </w:r>
      <w:r w:rsidR="00315A42">
        <w:t xml:space="preserve">minutes of each other. </w:t>
      </w:r>
    </w:p>
    <w:p w14:paraId="25476779" w14:textId="777A5D9B" w:rsidR="006100B5" w:rsidRDefault="00FE1AAC" w:rsidP="00FE1AAC">
      <w:pPr>
        <w:pStyle w:val="ESQandA"/>
      </w:pPr>
      <w:r>
        <w:t>Q</w:t>
      </w:r>
      <w:r>
        <w:tab/>
      </w:r>
      <w:r w:rsidR="00315A42">
        <w:t xml:space="preserve">And just starting with that first one, for example, what date and time was </w:t>
      </w:r>
      <w:r>
        <w:t xml:space="preserve">this sent </w:t>
      </w:r>
      <w:r w:rsidR="00315A42">
        <w:t xml:space="preserve">in the UTC time? </w:t>
      </w:r>
    </w:p>
    <w:p w14:paraId="3F595E8E" w14:textId="5884A3F1" w:rsidR="006100B5" w:rsidRDefault="00FE1AAC" w:rsidP="00FE1AAC">
      <w:pPr>
        <w:pStyle w:val="ESQandA"/>
      </w:pPr>
      <w:r>
        <w:t>A</w:t>
      </w:r>
      <w:r>
        <w:tab/>
      </w:r>
      <w:r w:rsidR="00315A42">
        <w:t>March 1st, 2022</w:t>
      </w:r>
      <w:r>
        <w:t xml:space="preserve">, </w:t>
      </w:r>
      <w:r w:rsidR="00315A42">
        <w:t xml:space="preserve">2339 hours. </w:t>
      </w:r>
    </w:p>
    <w:p w14:paraId="628D4001" w14:textId="45D9E8C5" w:rsidR="006100B5" w:rsidRDefault="00CA4682" w:rsidP="00CA4682">
      <w:pPr>
        <w:pStyle w:val="ESQandA"/>
      </w:pPr>
      <w:r>
        <w:t>Q</w:t>
      </w:r>
      <w:r>
        <w:tab/>
        <w:t xml:space="preserve">Okay.  </w:t>
      </w:r>
      <w:r w:rsidR="00315A42">
        <w:t xml:space="preserve">So converting that to our Eastern time, that would be March 1st at 6:39 p.m. because we're in the winter months before </w:t>
      </w:r>
      <w:r w:rsidR="00315A42">
        <w:t>that time</w:t>
      </w:r>
      <w:r w:rsidR="00065F50">
        <w:t xml:space="preserve"> change, right? </w:t>
      </w:r>
      <w:r w:rsidR="00315A42">
        <w:t xml:space="preserve"> </w:t>
      </w:r>
    </w:p>
    <w:p w14:paraId="408C0F55" w14:textId="77777777" w:rsidR="00065F50" w:rsidRDefault="00065F50" w:rsidP="00065F50">
      <w:pPr>
        <w:pStyle w:val="ESQandA"/>
      </w:pPr>
      <w:r>
        <w:t>A</w:t>
      </w:r>
      <w:r>
        <w:tab/>
      </w:r>
      <w:r w:rsidR="00315A42">
        <w:t xml:space="preserve">Yes.  </w:t>
      </w:r>
    </w:p>
    <w:p w14:paraId="4A952748" w14:textId="531C952A" w:rsidR="006100B5" w:rsidRDefault="00065F50" w:rsidP="00065F50">
      <w:pPr>
        <w:pStyle w:val="ESQandA"/>
      </w:pPr>
      <w:r>
        <w:t>Q</w:t>
      </w:r>
      <w:r>
        <w:tab/>
      </w:r>
      <w:r w:rsidR="00315A42">
        <w:t xml:space="preserve">Okay. </w:t>
      </w:r>
      <w:r>
        <w:t xml:space="preserve"> </w:t>
      </w:r>
      <w:r w:rsidR="00315A42">
        <w:t xml:space="preserve">Can you read those messages? </w:t>
      </w:r>
    </w:p>
    <w:p w14:paraId="5710C4A7" w14:textId="53E53387" w:rsidR="006100B5" w:rsidRDefault="00065F50" w:rsidP="00065F50">
      <w:pPr>
        <w:pStyle w:val="ESQandA"/>
      </w:pPr>
      <w:r>
        <w:t>A</w:t>
      </w:r>
      <w:r>
        <w:tab/>
      </w:r>
      <w:r w:rsidR="00315A42">
        <w:t>Lucy.</w:t>
      </w:r>
      <w:r w:rsidR="000A0F57">
        <w:t xml:space="preserve">  Lucy.  [</w:t>
      </w:r>
      <w:proofErr w:type="spellStart"/>
      <w:r w:rsidR="000A0F57">
        <w:t>Looooooo</w:t>
      </w:r>
      <w:proofErr w:type="spellEnd"/>
      <w:r w:rsidR="000A0F57">
        <w:t>'-</w:t>
      </w:r>
      <w:r w:rsidR="00565F4B">
        <w:t>see].</w:t>
      </w:r>
      <w:r w:rsidR="00315A42">
        <w:t xml:space="preserve">  Lucy.  I love you. </w:t>
      </w:r>
    </w:p>
    <w:p w14:paraId="39553028" w14:textId="3C92AC22" w:rsidR="006100B5" w:rsidRDefault="00750066" w:rsidP="00750066">
      <w:pPr>
        <w:pStyle w:val="ESQandA"/>
      </w:pPr>
      <w:r>
        <w:t>Q</w:t>
      </w:r>
      <w:r>
        <w:tab/>
        <w:t xml:space="preserve">Okay.  </w:t>
      </w:r>
      <w:r w:rsidR="00315A42">
        <w:t xml:space="preserve">Thank you.  What </w:t>
      </w:r>
      <w:r w:rsidR="00876CFD">
        <w:t xml:space="preserve">-- </w:t>
      </w:r>
      <w:r w:rsidR="00315A42">
        <w:t>and what significance does the</w:t>
      </w:r>
      <w:r w:rsidR="009D5633">
        <w:t xml:space="preserve"> name "Lucy" have?</w:t>
      </w:r>
      <w:r w:rsidR="00315A42">
        <w:t xml:space="preserve"> </w:t>
      </w:r>
    </w:p>
    <w:p w14:paraId="1425412E" w14:textId="060AA80B" w:rsidR="006100B5" w:rsidRDefault="009D5633" w:rsidP="009D5633">
      <w:pPr>
        <w:pStyle w:val="ESQandA"/>
      </w:pPr>
      <w:r>
        <w:t>A</w:t>
      </w:r>
      <w:r>
        <w:tab/>
      </w:r>
      <w:r w:rsidR="00315A42">
        <w:t xml:space="preserve">It is a nickname that the </w:t>
      </w:r>
      <w:r>
        <w:t>De</w:t>
      </w:r>
      <w:r w:rsidR="00315A42">
        <w:t xml:space="preserve">fendant was referred </w:t>
      </w:r>
      <w:r w:rsidR="00315A42">
        <w:t xml:space="preserve">as. </w:t>
      </w:r>
    </w:p>
    <w:p w14:paraId="74424299" w14:textId="39E4F903" w:rsidR="006100B5" w:rsidRDefault="009D5633" w:rsidP="00D90346">
      <w:pPr>
        <w:pStyle w:val="ESQandA"/>
      </w:pPr>
      <w:r>
        <w:t>Q</w:t>
      </w:r>
      <w:r>
        <w:tab/>
      </w:r>
      <w:r w:rsidR="00315A42">
        <w:t xml:space="preserve">And I'm going to show you the next set of lines.  </w:t>
      </w:r>
      <w:r w:rsidR="0076588A">
        <w:t xml:space="preserve">Sorry.  </w:t>
      </w:r>
      <w:r w:rsidR="00315A42">
        <w:t>I'll try to scroll back in again</w:t>
      </w:r>
      <w:r w:rsidR="0076588A">
        <w:t xml:space="preserve"> when I can.</w:t>
      </w:r>
      <w:r w:rsidR="00315A42">
        <w:t xml:space="preserve">  </w:t>
      </w:r>
      <w:r w:rsidR="00E734E8">
        <w:t xml:space="preserve">All right.  </w:t>
      </w:r>
      <w:r w:rsidR="00315A42">
        <w:t>This next set of messages</w:t>
      </w:r>
      <w:r w:rsidR="00E734E8">
        <w:t>, w</w:t>
      </w:r>
      <w:r w:rsidR="00315A42">
        <w:t>hat date and time</w:t>
      </w:r>
      <w:r w:rsidR="00D90346">
        <w:t xml:space="preserve"> a</w:t>
      </w:r>
      <w:r w:rsidR="00315A42">
        <w:t>pproximately</w:t>
      </w:r>
      <w:r w:rsidR="00D90346">
        <w:t xml:space="preserve"> -- </w:t>
      </w:r>
      <w:r w:rsidR="00186412">
        <w:t>approximately</w:t>
      </w:r>
      <w:r w:rsidR="00D90346">
        <w:t xml:space="preserve"> sent around the </w:t>
      </w:r>
      <w:r w:rsidR="00186412">
        <w:t>same</w:t>
      </w:r>
      <w:r w:rsidR="00D90346">
        <w:t xml:space="preserve"> time, correct?</w:t>
      </w:r>
      <w:r w:rsidR="00315A42">
        <w:t xml:space="preserve"> </w:t>
      </w:r>
    </w:p>
    <w:p w14:paraId="569BAEDD" w14:textId="77777777" w:rsidR="0030576B" w:rsidRDefault="00186412" w:rsidP="00186412">
      <w:pPr>
        <w:pStyle w:val="ESQandA"/>
      </w:pPr>
      <w:r>
        <w:t>A</w:t>
      </w:r>
      <w:r>
        <w:tab/>
      </w:r>
      <w:r w:rsidR="00315A42">
        <w:t xml:space="preserve">Yes.  Less than </w:t>
      </w:r>
      <w:r w:rsidR="00C2235C">
        <w:t xml:space="preserve">ten </w:t>
      </w:r>
      <w:r w:rsidR="00315A42">
        <w:t>minutes later, it ap</w:t>
      </w:r>
      <w:r w:rsidR="00315A42">
        <w:t xml:space="preserve">pears.  </w:t>
      </w:r>
    </w:p>
    <w:p w14:paraId="0BDC224F" w14:textId="5A9DAA44" w:rsidR="0030576B" w:rsidRDefault="0030576B" w:rsidP="0030576B">
      <w:pPr>
        <w:pStyle w:val="ESQandA"/>
      </w:pPr>
      <w:r>
        <w:t>Q</w:t>
      </w:r>
      <w:r>
        <w:tab/>
      </w:r>
      <w:r w:rsidR="00315A42">
        <w:t xml:space="preserve">Okay. </w:t>
      </w:r>
      <w:r>
        <w:t xml:space="preserve"> And so we're -- </w:t>
      </w:r>
      <w:r w:rsidR="00315A42">
        <w:t>we know it's still that March 1st, around 6</w:t>
      </w:r>
      <w:r>
        <w:t>:</w:t>
      </w:r>
      <w:r w:rsidR="00315A42">
        <w:t xml:space="preserve">30, 7:00, correct?  </w:t>
      </w:r>
    </w:p>
    <w:p w14:paraId="738704B5" w14:textId="77777777" w:rsidR="00E8091E" w:rsidRDefault="0030576B" w:rsidP="0030576B">
      <w:pPr>
        <w:pStyle w:val="ESQandA"/>
      </w:pPr>
      <w:r>
        <w:t>A</w:t>
      </w:r>
      <w:r>
        <w:tab/>
        <w:t>Y</w:t>
      </w:r>
      <w:r w:rsidR="00315A42">
        <w:t xml:space="preserve">es.  </w:t>
      </w:r>
    </w:p>
    <w:p w14:paraId="3920CA11" w14:textId="506D9AE2" w:rsidR="006100B5" w:rsidRDefault="00E8091E" w:rsidP="00E8091E">
      <w:pPr>
        <w:pStyle w:val="ESQandA"/>
      </w:pPr>
      <w:r>
        <w:t>Q</w:t>
      </w:r>
      <w:r>
        <w:tab/>
        <w:t xml:space="preserve">Okay.  </w:t>
      </w:r>
      <w:r w:rsidR="00315A42">
        <w:t xml:space="preserve">And can you read those messages? </w:t>
      </w:r>
    </w:p>
    <w:p w14:paraId="39F4B9B4" w14:textId="1C96A486" w:rsidR="006100B5" w:rsidRDefault="00947B8F" w:rsidP="00947B8F">
      <w:pPr>
        <w:pStyle w:val="ESQandA"/>
      </w:pPr>
      <w:r>
        <w:t>A</w:t>
      </w:r>
      <w:r>
        <w:tab/>
      </w:r>
      <w:r w:rsidR="00315A42">
        <w:t xml:space="preserve">I gave you my heart, silly.  Unless you let someone, no </w:t>
      </w:r>
      <w:r w:rsidR="00315A42">
        <w:lastRenderedPageBreak/>
        <w:t>one can take it from your hands.  I'm yours fully</w:t>
      </w:r>
      <w:r>
        <w:t>, a</w:t>
      </w:r>
      <w:r w:rsidR="00315A42">
        <w:t xml:space="preserve">nd I know words </w:t>
      </w:r>
      <w:r w:rsidR="00315A42">
        <w:t>are enough</w:t>
      </w:r>
      <w:r>
        <w:t>, b</w:t>
      </w:r>
      <w:r w:rsidR="00315A42">
        <w:t xml:space="preserve">ut I will be. </w:t>
      </w:r>
    </w:p>
    <w:p w14:paraId="6D3311AD" w14:textId="77777777" w:rsidR="00E367EA" w:rsidRDefault="00B44315" w:rsidP="00B44315">
      <w:pPr>
        <w:pStyle w:val="ESQandA"/>
      </w:pPr>
      <w:r>
        <w:t>Q</w:t>
      </w:r>
      <w:r>
        <w:tab/>
      </w:r>
      <w:r w:rsidR="00315A42">
        <w:t xml:space="preserve">And </w:t>
      </w:r>
      <w:r>
        <w:t xml:space="preserve">let me show you the next set of messages.  </w:t>
      </w:r>
      <w:r w:rsidR="003E6262">
        <w:t xml:space="preserve">And </w:t>
      </w:r>
      <w:r w:rsidR="00315A42">
        <w:t xml:space="preserve">Detective, </w:t>
      </w:r>
      <w:r w:rsidR="003E6262">
        <w:t>is this</w:t>
      </w:r>
      <w:r w:rsidR="00F4596A">
        <w:t xml:space="preserve">, </w:t>
      </w:r>
      <w:r w:rsidR="00315A42">
        <w:t xml:space="preserve">just </w:t>
      </w:r>
      <w:r w:rsidR="00315A42">
        <w:t>again, shortly after that</w:t>
      </w:r>
      <w:r w:rsidR="00F4596A">
        <w:t xml:space="preserve"> </w:t>
      </w:r>
      <w:r w:rsidR="00315A42">
        <w:t xml:space="preserve">on the same date </w:t>
      </w:r>
      <w:r w:rsidR="00E367EA">
        <w:t xml:space="preserve">and </w:t>
      </w:r>
      <w:r w:rsidR="00315A42">
        <w:t>time</w:t>
      </w:r>
      <w:r w:rsidR="00E367EA">
        <w:t>?</w:t>
      </w:r>
      <w:r w:rsidR="00315A42">
        <w:t xml:space="preserve">  </w:t>
      </w:r>
    </w:p>
    <w:p w14:paraId="009A78DF" w14:textId="77777777" w:rsidR="00E367EA" w:rsidRDefault="00E367EA" w:rsidP="00E367EA">
      <w:pPr>
        <w:pStyle w:val="ESQandA"/>
      </w:pPr>
      <w:r>
        <w:t>A</w:t>
      </w:r>
      <w:r>
        <w:tab/>
      </w:r>
      <w:r w:rsidR="00315A42">
        <w:t xml:space="preserve">Yes.  </w:t>
      </w:r>
    </w:p>
    <w:p w14:paraId="7C850BD3" w14:textId="411BA687" w:rsidR="006100B5" w:rsidRDefault="00E367EA" w:rsidP="00E367EA">
      <w:pPr>
        <w:pStyle w:val="ESQandA"/>
      </w:pPr>
      <w:r>
        <w:t>Q</w:t>
      </w:r>
      <w:r>
        <w:tab/>
        <w:t>A c</w:t>
      </w:r>
      <w:r w:rsidR="00315A42">
        <w:t xml:space="preserve">ontinuation of the same conversation.  Can you read that set of messages? </w:t>
      </w:r>
    </w:p>
    <w:p w14:paraId="17238AE7" w14:textId="75F272F2" w:rsidR="006100B5" w:rsidRDefault="00E367EA" w:rsidP="00E367EA">
      <w:pPr>
        <w:pStyle w:val="ESQandA"/>
      </w:pPr>
      <w:r>
        <w:t>A</w:t>
      </w:r>
      <w:r>
        <w:tab/>
      </w:r>
      <w:r w:rsidR="00315A42">
        <w:t>Actually, can I come over</w:t>
      </w:r>
      <w:r w:rsidR="00C27F82">
        <w:t xml:space="preserve">, question mark? </w:t>
      </w:r>
      <w:r w:rsidR="00315A42">
        <w:t xml:space="preserve"> </w:t>
      </w:r>
      <w:r w:rsidR="00C27F82">
        <w:t xml:space="preserve">Is </w:t>
      </w:r>
      <w:r w:rsidR="00315A42">
        <w:t>that</w:t>
      </w:r>
      <w:r w:rsidR="00C27F82">
        <w:t xml:space="preserve">, </w:t>
      </w:r>
      <w:r w:rsidR="00315A42">
        <w:t>like,</w:t>
      </w:r>
      <w:r w:rsidR="00315A42">
        <w:t xml:space="preserve"> no </w:t>
      </w:r>
      <w:r w:rsidR="007A4EA8">
        <w:t>T</w:t>
      </w:r>
      <w:r w:rsidR="00315A42">
        <w:t>roll</w:t>
      </w:r>
      <w:r w:rsidR="001303DF">
        <w:t xml:space="preserve"> -- </w:t>
      </w:r>
      <w:r w:rsidR="00315A42">
        <w:t>I</w:t>
      </w:r>
      <w:r w:rsidR="00C27F82">
        <w:t xml:space="preserve"> -- </w:t>
      </w:r>
      <w:proofErr w:type="spellStart"/>
      <w:r w:rsidR="00315A42">
        <w:t>I</w:t>
      </w:r>
      <w:proofErr w:type="spellEnd"/>
      <w:r w:rsidR="00315A42">
        <w:t xml:space="preserve"> think </w:t>
      </w:r>
      <w:r w:rsidR="00610086">
        <w:t>that's supposed to be "</w:t>
      </w:r>
      <w:r w:rsidR="00315A42">
        <w:t>won't</w:t>
      </w:r>
      <w:r w:rsidR="00610086">
        <w:t xml:space="preserve">" </w:t>
      </w:r>
      <w:r w:rsidR="00315A42">
        <w:t>be gone for a while.  What if I just show up?  Why?  I can try.  I know.  I hate sneaking around.  I want to be open</w:t>
      </w:r>
      <w:r w:rsidR="008F5339">
        <w:t xml:space="preserve">, </w:t>
      </w:r>
      <w:r w:rsidR="00315A42">
        <w:t xml:space="preserve">like, a lot.  Don't take that dirty.  You're taking it dirty. </w:t>
      </w:r>
    </w:p>
    <w:p w14:paraId="49946D19" w14:textId="39356330" w:rsidR="006100B5" w:rsidRDefault="004329FA" w:rsidP="004329FA">
      <w:pPr>
        <w:pStyle w:val="ESQandA"/>
      </w:pPr>
      <w:r>
        <w:t>Q</w:t>
      </w:r>
      <w:r>
        <w:tab/>
      </w:r>
      <w:r w:rsidR="00315A42">
        <w:t>And what, if anything, did yo</w:t>
      </w:r>
      <w:r w:rsidR="00315A42">
        <w:t xml:space="preserve">u know that was </w:t>
      </w:r>
      <w:r>
        <w:t xml:space="preserve">of </w:t>
      </w:r>
      <w:r w:rsidR="00315A42">
        <w:t>invest</w:t>
      </w:r>
      <w:r>
        <w:t>igative</w:t>
      </w:r>
      <w:r w:rsidR="00315A42">
        <w:t xml:space="preserve"> </w:t>
      </w:r>
      <w:r>
        <w:t xml:space="preserve">significance </w:t>
      </w:r>
      <w:r w:rsidR="00315A42">
        <w:t xml:space="preserve">in this set of messages? </w:t>
      </w:r>
      <w:r w:rsidR="00A17E7C">
        <w:t xml:space="preserve"> </w:t>
      </w:r>
    </w:p>
    <w:p w14:paraId="7730671A" w14:textId="77777777" w:rsidR="000F0508" w:rsidRDefault="004329FA" w:rsidP="004329FA">
      <w:pPr>
        <w:pStyle w:val="ESQandA"/>
      </w:pPr>
      <w:r>
        <w:t>A</w:t>
      </w:r>
      <w:r>
        <w:tab/>
        <w:t xml:space="preserve">Erin </w:t>
      </w:r>
      <w:r w:rsidR="00315A42">
        <w:t xml:space="preserve">is talking about coming over.  They speak of </w:t>
      </w:r>
      <w:r w:rsidR="00E23088">
        <w:t xml:space="preserve">-- </w:t>
      </w:r>
      <w:r w:rsidR="00315A42">
        <w:t xml:space="preserve">the name </w:t>
      </w:r>
      <w:r w:rsidR="00E23088">
        <w:t>"</w:t>
      </w:r>
      <w:r w:rsidR="00315A42">
        <w:t>Troll</w:t>
      </w:r>
      <w:r w:rsidR="00E23088">
        <w:t>"</w:t>
      </w:r>
      <w:r w:rsidR="00315A42">
        <w:t xml:space="preserve"> </w:t>
      </w:r>
      <w:r w:rsidR="002E7634">
        <w:t xml:space="preserve">is </w:t>
      </w:r>
      <w:r w:rsidR="00315A42">
        <w:t>a nickname that they used for</w:t>
      </w:r>
      <w:r w:rsidR="002E7634">
        <w:t xml:space="preserve"> </w:t>
      </w:r>
      <w:commentRangeStart w:id="16"/>
      <w:r w:rsidR="002E7634">
        <w:t>Betty</w:t>
      </w:r>
      <w:commentRangeEnd w:id="16"/>
      <w:r w:rsidR="002E7634">
        <w:rPr>
          <w:rStyle w:val="CommentReference"/>
        </w:rPr>
        <w:commentReference w:id="16"/>
      </w:r>
      <w:r w:rsidR="002E7634">
        <w:t xml:space="preserve"> Reese (phonetic)</w:t>
      </w:r>
      <w:r w:rsidR="00315A42">
        <w:t xml:space="preserve">, who resided at the residence with the </w:t>
      </w:r>
      <w:r w:rsidR="00A07F2E">
        <w:t>D</w:t>
      </w:r>
      <w:r w:rsidR="00315A42">
        <w:t>efendant.  She's talking about showing up and tha</w:t>
      </w:r>
      <w:r w:rsidR="00315A42">
        <w:t>t she hates sneaking around</w:t>
      </w:r>
      <w:r w:rsidR="00A07F2E">
        <w:t xml:space="preserve">, </w:t>
      </w:r>
      <w:r w:rsidR="00315A42">
        <w:t>and the</w:t>
      </w:r>
      <w:r w:rsidR="00070E59">
        <w:t xml:space="preserve"> </w:t>
      </w:r>
      <w:r w:rsidR="00A17E7C">
        <w:t>"</w:t>
      </w:r>
      <w:r w:rsidR="00070E59">
        <w:t>dirty</w:t>
      </w:r>
      <w:r w:rsidR="00A17E7C">
        <w:t>"</w:t>
      </w:r>
      <w:r w:rsidR="00070E59">
        <w:t xml:space="preserve"> has </w:t>
      </w:r>
      <w:r w:rsidR="00315A42">
        <w:t xml:space="preserve">a sexual innuendo to it.  </w:t>
      </w:r>
    </w:p>
    <w:p w14:paraId="16D4F95D" w14:textId="150B17CA" w:rsidR="006100B5" w:rsidRDefault="000F0508" w:rsidP="000F0508">
      <w:pPr>
        <w:pStyle w:val="ESQandA"/>
      </w:pPr>
      <w:r>
        <w:t>Q</w:t>
      </w:r>
      <w:r>
        <w:tab/>
        <w:t xml:space="preserve">Okay.  Next, </w:t>
      </w:r>
      <w:r w:rsidR="00315A42">
        <w:t>I'm going to show you</w:t>
      </w:r>
      <w:r>
        <w:t xml:space="preserve"> 12 (</w:t>
      </w:r>
      <w:commentRangeStart w:id="17"/>
      <w:r>
        <w:t>indiscernible</w:t>
      </w:r>
      <w:commentRangeEnd w:id="17"/>
      <w:r>
        <w:rPr>
          <w:rStyle w:val="CommentReference"/>
        </w:rPr>
        <w:commentReference w:id="17"/>
      </w:r>
      <w:r>
        <w:t xml:space="preserve">).  </w:t>
      </w:r>
      <w:r w:rsidR="00E7353C">
        <w:t xml:space="preserve">All right, Detective.  </w:t>
      </w:r>
      <w:r w:rsidR="00315A42">
        <w:t xml:space="preserve">What date and time was this message sent </w:t>
      </w:r>
      <w:r w:rsidR="00B175EB">
        <w:t>in UTC time?</w:t>
      </w:r>
    </w:p>
    <w:p w14:paraId="036F138B" w14:textId="387AF9E8" w:rsidR="006100B5" w:rsidRDefault="00B175EB" w:rsidP="00B175EB">
      <w:pPr>
        <w:pStyle w:val="ESQandA"/>
      </w:pPr>
      <w:r>
        <w:t>A</w:t>
      </w:r>
      <w:r>
        <w:tab/>
      </w:r>
      <w:r w:rsidR="00315A42">
        <w:t xml:space="preserve">March 2nd, 2022 at 2128. </w:t>
      </w:r>
    </w:p>
    <w:p w14:paraId="574D7C28" w14:textId="449A7E3B" w:rsidR="006100B5" w:rsidRDefault="00B175EB" w:rsidP="00B175EB">
      <w:pPr>
        <w:pStyle w:val="ESQandA"/>
      </w:pPr>
      <w:r>
        <w:t>Q</w:t>
      </w:r>
      <w:r>
        <w:tab/>
        <w:t xml:space="preserve">Okay.  </w:t>
      </w:r>
      <w:r w:rsidR="00315A42">
        <w:t>So in Clermont County time</w:t>
      </w:r>
      <w:r w:rsidR="000D1080">
        <w:t xml:space="preserve">, would that have </w:t>
      </w:r>
      <w:r w:rsidR="00315A42">
        <w:t xml:space="preserve">been </w:t>
      </w:r>
      <w:r w:rsidR="00315A42">
        <w:lastRenderedPageBreak/>
        <w:t>March 2nd at approximately 4:28 p.m.</w:t>
      </w:r>
      <w:r w:rsidR="000D1080">
        <w:t>?</w:t>
      </w:r>
    </w:p>
    <w:p w14:paraId="0565F703" w14:textId="77777777" w:rsidR="000D1080" w:rsidRDefault="000D1080" w:rsidP="000D1080">
      <w:pPr>
        <w:pStyle w:val="ESQandA"/>
      </w:pPr>
      <w:r>
        <w:t>A</w:t>
      </w:r>
      <w:r>
        <w:tab/>
      </w:r>
      <w:r w:rsidR="00315A42">
        <w:t xml:space="preserve">Yes.  </w:t>
      </w:r>
    </w:p>
    <w:p w14:paraId="121FAA8F" w14:textId="77777777" w:rsidR="000D1080" w:rsidRDefault="000D1080" w:rsidP="000D1080">
      <w:pPr>
        <w:pStyle w:val="ESQandA"/>
      </w:pPr>
      <w:r>
        <w:t>Q</w:t>
      </w:r>
      <w:r>
        <w:tab/>
        <w:t xml:space="preserve">Okay.  </w:t>
      </w:r>
      <w:r w:rsidR="00315A42">
        <w:t>And</w:t>
      </w:r>
      <w:r>
        <w:t xml:space="preserve"> read that message, please. </w:t>
      </w:r>
    </w:p>
    <w:p w14:paraId="52A1015E" w14:textId="2E930517" w:rsidR="006100B5" w:rsidRDefault="000D1080" w:rsidP="000D1080">
      <w:pPr>
        <w:pStyle w:val="ESQandA"/>
      </w:pPr>
      <w:r>
        <w:t>A</w:t>
      </w:r>
      <w:r>
        <w:tab/>
      </w:r>
      <w:r w:rsidR="00315A42">
        <w:t xml:space="preserve">I'm here, </w:t>
      </w:r>
      <w:r w:rsidR="0000034E">
        <w:t>L</w:t>
      </w:r>
      <w:r w:rsidR="00315A42">
        <w:t xml:space="preserve">ove. </w:t>
      </w:r>
    </w:p>
    <w:p w14:paraId="05BE5023" w14:textId="60CDE4A0" w:rsidR="006100B5" w:rsidRDefault="000D1080" w:rsidP="000D1080">
      <w:pPr>
        <w:pStyle w:val="ESQandA"/>
      </w:pPr>
      <w:r>
        <w:t>Q</w:t>
      </w:r>
      <w:r>
        <w:tab/>
      </w:r>
      <w:r w:rsidR="00315A42">
        <w:t>Anything of investigative significance when you review</w:t>
      </w:r>
      <w:r w:rsidR="0000034E">
        <w:t>ed</w:t>
      </w:r>
      <w:r w:rsidR="00315A42">
        <w:t xml:space="preserve"> this</w:t>
      </w:r>
      <w:r w:rsidR="0000034E">
        <w:t xml:space="preserve"> message?</w:t>
      </w:r>
    </w:p>
    <w:p w14:paraId="455DA56D" w14:textId="77777777" w:rsidR="00B11170" w:rsidRDefault="0000034E" w:rsidP="0000034E">
      <w:pPr>
        <w:pStyle w:val="ESQandA"/>
      </w:pPr>
      <w:r>
        <w:t>A</w:t>
      </w:r>
      <w:r>
        <w:tab/>
      </w:r>
      <w:r w:rsidR="00315A42">
        <w:t xml:space="preserve">She's referring to the </w:t>
      </w:r>
      <w:r>
        <w:t>D</w:t>
      </w:r>
      <w:r w:rsidR="00315A42">
        <w:t xml:space="preserve">efendant as </w:t>
      </w:r>
      <w:r>
        <w:t>"L</w:t>
      </w:r>
      <w:r w:rsidR="00315A42">
        <w:t>ove</w:t>
      </w:r>
      <w:r w:rsidR="00B11170">
        <w:t>"</w:t>
      </w:r>
      <w:r w:rsidR="00315A42">
        <w:t xml:space="preserve">.  </w:t>
      </w:r>
    </w:p>
    <w:p w14:paraId="506627ED" w14:textId="07F1DC43" w:rsidR="006100B5" w:rsidRDefault="00B11170" w:rsidP="00B11170">
      <w:pPr>
        <w:pStyle w:val="ESQandA"/>
      </w:pPr>
      <w:r>
        <w:t>Q</w:t>
      </w:r>
      <w:r>
        <w:tab/>
      </w:r>
      <w:r w:rsidR="00315A42">
        <w:t>And I'm goi</w:t>
      </w:r>
      <w:r w:rsidR="00315A42">
        <w:t>ng to show you</w:t>
      </w:r>
      <w:r>
        <w:t xml:space="preserve"> line 461.</w:t>
      </w:r>
      <w:r w:rsidR="00315A42">
        <w:t xml:space="preserve"> </w:t>
      </w:r>
      <w:r>
        <w:t xml:space="preserve"> </w:t>
      </w:r>
      <w:r w:rsidR="006925FE">
        <w:t xml:space="preserve">All right, </w:t>
      </w:r>
      <w:r w:rsidR="00315A42">
        <w:t>Detective</w:t>
      </w:r>
      <w:r w:rsidR="006925FE">
        <w:t>. W</w:t>
      </w:r>
      <w:r w:rsidR="00315A42">
        <w:t>hat's the date and time of the message in</w:t>
      </w:r>
      <w:r w:rsidR="006925FE">
        <w:t xml:space="preserve"> line 461?</w:t>
      </w:r>
      <w:r w:rsidR="00315A42">
        <w:t xml:space="preserve"> </w:t>
      </w:r>
    </w:p>
    <w:p w14:paraId="7A168D21" w14:textId="03725CE9" w:rsidR="006100B5" w:rsidRDefault="006925FE" w:rsidP="006925FE">
      <w:pPr>
        <w:pStyle w:val="ESQandA"/>
      </w:pPr>
      <w:r>
        <w:t>A</w:t>
      </w:r>
      <w:r>
        <w:tab/>
      </w:r>
      <w:r w:rsidR="00315A42">
        <w:t xml:space="preserve">March 5th, </w:t>
      </w:r>
      <w:r>
        <w:t xml:space="preserve">2022 at 0042 </w:t>
      </w:r>
      <w:r w:rsidR="00315A42">
        <w:t xml:space="preserve">hours. </w:t>
      </w:r>
    </w:p>
    <w:p w14:paraId="4E31299E" w14:textId="2670554F" w:rsidR="006100B5" w:rsidRDefault="006925FE" w:rsidP="006925FE">
      <w:pPr>
        <w:pStyle w:val="ESQandA"/>
      </w:pPr>
      <w:r>
        <w:t>Q</w:t>
      </w:r>
      <w:r>
        <w:tab/>
        <w:t xml:space="preserve">Okay.  </w:t>
      </w:r>
      <w:r w:rsidR="00315A42">
        <w:t xml:space="preserve">So would that </w:t>
      </w:r>
      <w:r w:rsidR="00EF5A1D">
        <w:t xml:space="preserve">be, in Clermont Time, </w:t>
      </w:r>
      <w:r w:rsidR="00315A42">
        <w:t xml:space="preserve">March 4th at approximately 7:42 p.m.? </w:t>
      </w:r>
    </w:p>
    <w:p w14:paraId="4F166B56" w14:textId="07FBB151" w:rsidR="006100B5" w:rsidRDefault="00963276" w:rsidP="00963276">
      <w:pPr>
        <w:pStyle w:val="ESQandA"/>
      </w:pPr>
      <w:r>
        <w:t>A</w:t>
      </w:r>
      <w:r>
        <w:tab/>
      </w:r>
      <w:r w:rsidR="00315A42">
        <w:t xml:space="preserve">Yes. </w:t>
      </w:r>
    </w:p>
    <w:p w14:paraId="2A20B363" w14:textId="4721D3A7" w:rsidR="006100B5" w:rsidRDefault="00963276" w:rsidP="00963276">
      <w:pPr>
        <w:pStyle w:val="ESQandA"/>
      </w:pPr>
      <w:r>
        <w:t>Q</w:t>
      </w:r>
      <w:r>
        <w:tab/>
      </w:r>
      <w:r w:rsidR="00315A42">
        <w:t>Can you read that passag</w:t>
      </w:r>
      <w:r w:rsidR="00315A42">
        <w:t xml:space="preserve">e? </w:t>
      </w:r>
    </w:p>
    <w:p w14:paraId="438E9B15" w14:textId="153D502F" w:rsidR="006100B5" w:rsidRDefault="00963276" w:rsidP="00963276">
      <w:pPr>
        <w:pStyle w:val="ESQandA"/>
      </w:pPr>
      <w:r>
        <w:t>A</w:t>
      </w:r>
      <w:r>
        <w:tab/>
      </w:r>
      <w:r w:rsidR="00315A42">
        <w:t xml:space="preserve">I'm here, </w:t>
      </w:r>
      <w:r>
        <w:t>L</w:t>
      </w:r>
      <w:r w:rsidR="00315A42">
        <w:t xml:space="preserve">ove. </w:t>
      </w:r>
    </w:p>
    <w:p w14:paraId="0B36B85A" w14:textId="77777777" w:rsidR="00AC5CA5" w:rsidRDefault="00963276" w:rsidP="00963276">
      <w:pPr>
        <w:pStyle w:val="ESQandA"/>
      </w:pPr>
      <w:r>
        <w:t>Q</w:t>
      </w:r>
      <w:r>
        <w:tab/>
      </w:r>
      <w:r w:rsidR="00315A42">
        <w:t xml:space="preserve">So again, same kind of investigative note that she's referring to the </w:t>
      </w:r>
      <w:r w:rsidR="00AC5CA5">
        <w:t>D</w:t>
      </w:r>
      <w:r w:rsidR="00315A42">
        <w:t>efendant</w:t>
      </w:r>
      <w:r w:rsidR="00AC5CA5">
        <w:t xml:space="preserve"> as "L</w:t>
      </w:r>
      <w:r w:rsidR="00315A42">
        <w:t>ove</w:t>
      </w:r>
      <w:r w:rsidR="00AC5CA5">
        <w:t>"?</w:t>
      </w:r>
      <w:r w:rsidR="00315A42">
        <w:t xml:space="preserve">  </w:t>
      </w:r>
    </w:p>
    <w:p w14:paraId="518F8855" w14:textId="77777777" w:rsidR="00AC5CA5" w:rsidRDefault="00AC5CA5" w:rsidP="00AC5CA5">
      <w:pPr>
        <w:pStyle w:val="ESQandA"/>
      </w:pPr>
      <w:r>
        <w:t>A</w:t>
      </w:r>
      <w:r>
        <w:tab/>
      </w:r>
      <w:r w:rsidR="00315A42">
        <w:t xml:space="preserve">Yes.  </w:t>
      </w:r>
    </w:p>
    <w:p w14:paraId="50E03E5C" w14:textId="0FBC91D1" w:rsidR="006100B5" w:rsidRDefault="00AC5CA5" w:rsidP="00AC5CA5">
      <w:pPr>
        <w:pStyle w:val="ESQandA"/>
      </w:pPr>
      <w:r>
        <w:t>Q</w:t>
      </w:r>
      <w:r>
        <w:tab/>
        <w:t xml:space="preserve">I'm going to show you line </w:t>
      </w:r>
      <w:r w:rsidR="00315A42">
        <w:t>74.  And what date and time is that in line 74 in</w:t>
      </w:r>
      <w:r w:rsidR="003635D6">
        <w:t xml:space="preserve"> UTC time?</w:t>
      </w:r>
    </w:p>
    <w:p w14:paraId="45C51F12" w14:textId="684A92FD" w:rsidR="006100B5" w:rsidRDefault="003635D6" w:rsidP="003635D6">
      <w:pPr>
        <w:pStyle w:val="ESQandA"/>
      </w:pPr>
      <w:r>
        <w:t>A</w:t>
      </w:r>
      <w:r>
        <w:tab/>
      </w:r>
      <w:r w:rsidR="00315A42">
        <w:t>March 8th, 2022</w:t>
      </w:r>
      <w:r>
        <w:t xml:space="preserve">, 0121 </w:t>
      </w:r>
      <w:r w:rsidR="00315A42">
        <w:t xml:space="preserve">hours. </w:t>
      </w:r>
    </w:p>
    <w:p w14:paraId="3645D29A" w14:textId="2EAF1EFA" w:rsidR="006100B5" w:rsidRDefault="003635D6" w:rsidP="003635D6">
      <w:pPr>
        <w:pStyle w:val="ESQandA"/>
      </w:pPr>
      <w:r>
        <w:t>Q</w:t>
      </w:r>
      <w:r>
        <w:tab/>
      </w:r>
      <w:r w:rsidR="00315A42">
        <w:t xml:space="preserve">So in </w:t>
      </w:r>
      <w:r>
        <w:t xml:space="preserve">Clermont </w:t>
      </w:r>
      <w:r w:rsidR="00315A42">
        <w:t>time, would t</w:t>
      </w:r>
      <w:r w:rsidR="00315A42">
        <w:t xml:space="preserve">hat have been March 7th at 8:21 p.m.? </w:t>
      </w:r>
    </w:p>
    <w:p w14:paraId="2FAD285A" w14:textId="45E0AF5A" w:rsidR="006100B5" w:rsidRDefault="003635D6" w:rsidP="003635D6">
      <w:pPr>
        <w:pStyle w:val="ESQandA"/>
      </w:pPr>
      <w:r>
        <w:t>A</w:t>
      </w:r>
      <w:r>
        <w:tab/>
      </w:r>
      <w:r w:rsidR="00315A42">
        <w:t xml:space="preserve">Yes. </w:t>
      </w:r>
    </w:p>
    <w:p w14:paraId="20F1C656" w14:textId="05108377" w:rsidR="006100B5" w:rsidRDefault="003635D6" w:rsidP="003635D6">
      <w:pPr>
        <w:pStyle w:val="ESQandA"/>
      </w:pPr>
      <w:r>
        <w:t>Q</w:t>
      </w:r>
      <w:r>
        <w:tab/>
        <w:t xml:space="preserve">Okay.  </w:t>
      </w:r>
      <w:r w:rsidR="00315A42">
        <w:t xml:space="preserve">Could you read that message? </w:t>
      </w:r>
    </w:p>
    <w:p w14:paraId="76528936" w14:textId="5875CA98" w:rsidR="006100B5" w:rsidRDefault="00A418E7" w:rsidP="00A418E7">
      <w:pPr>
        <w:pStyle w:val="ESQandA"/>
      </w:pPr>
      <w:r>
        <w:lastRenderedPageBreak/>
        <w:t>A</w:t>
      </w:r>
      <w:r>
        <w:tab/>
      </w:r>
      <w:r w:rsidR="00315A42">
        <w:t xml:space="preserve">I love you. </w:t>
      </w:r>
    </w:p>
    <w:p w14:paraId="5766D0C1" w14:textId="4A6D16B0" w:rsidR="006100B5" w:rsidRDefault="00A418E7" w:rsidP="00A418E7">
      <w:pPr>
        <w:pStyle w:val="ESQandA"/>
      </w:pPr>
      <w:r>
        <w:t>Q</w:t>
      </w:r>
      <w:r>
        <w:tab/>
      </w:r>
      <w:r w:rsidR="00315A42">
        <w:t xml:space="preserve">And again, some investigative significance </w:t>
      </w:r>
      <w:r>
        <w:t xml:space="preserve">that </w:t>
      </w:r>
      <w:r w:rsidR="00315A42">
        <w:t>she's talking about loving him</w:t>
      </w:r>
      <w:r>
        <w:t>?</w:t>
      </w:r>
      <w:r w:rsidR="00315A42">
        <w:t xml:space="preserve"> </w:t>
      </w:r>
    </w:p>
    <w:p w14:paraId="1E636AEF" w14:textId="2F542CFD" w:rsidR="006100B5" w:rsidRDefault="00A418E7" w:rsidP="00A418E7">
      <w:pPr>
        <w:pStyle w:val="ESQandA"/>
      </w:pPr>
      <w:r>
        <w:t>A</w:t>
      </w:r>
      <w:r>
        <w:tab/>
      </w:r>
      <w:r w:rsidR="00315A42">
        <w:t xml:space="preserve">Correct. </w:t>
      </w:r>
    </w:p>
    <w:p w14:paraId="670A1F19" w14:textId="1C241FC4" w:rsidR="006100B5" w:rsidRDefault="00A418E7" w:rsidP="00A418E7">
      <w:pPr>
        <w:pStyle w:val="ESQandA"/>
      </w:pPr>
      <w:r>
        <w:t>Q</w:t>
      </w:r>
      <w:r>
        <w:tab/>
      </w:r>
      <w:r w:rsidR="00315A42">
        <w:t xml:space="preserve">I'm going to show you </w:t>
      </w:r>
      <w:proofErr w:type="spellStart"/>
      <w:r w:rsidR="00315A42">
        <w:t>now</w:t>
      </w:r>
      <w:proofErr w:type="spellEnd"/>
      <w:r w:rsidR="00315A42">
        <w:t xml:space="preserve"> what I</w:t>
      </w:r>
      <w:r w:rsidR="00291269">
        <w:t xml:space="preserve">'ve </w:t>
      </w:r>
      <w:r w:rsidR="00315A42">
        <w:t xml:space="preserve">marked as </w:t>
      </w:r>
      <w:r w:rsidR="0052301D">
        <w:t>State's E</w:t>
      </w:r>
      <w:r w:rsidR="00315A42">
        <w:t>xhibit 6</w:t>
      </w:r>
      <w:r w:rsidR="0052301D">
        <w:t>-B</w:t>
      </w:r>
      <w:r w:rsidR="00315A42">
        <w:t xml:space="preserve">.  Okay.  What do you see </w:t>
      </w:r>
      <w:r w:rsidR="003C57EF">
        <w:t xml:space="preserve">in State's Exhibit 6-B, </w:t>
      </w:r>
      <w:r w:rsidR="00315A42">
        <w:t>or what do you recognize is that</w:t>
      </w:r>
      <w:r w:rsidR="003C57EF">
        <w:t>?</w:t>
      </w:r>
      <w:r w:rsidR="00315A42">
        <w:t xml:space="preserve"> </w:t>
      </w:r>
    </w:p>
    <w:p w14:paraId="0A57FED7" w14:textId="501890C3" w:rsidR="006100B5" w:rsidRDefault="003C57EF" w:rsidP="003C57EF">
      <w:pPr>
        <w:pStyle w:val="ESQandA"/>
      </w:pPr>
      <w:r>
        <w:t>A</w:t>
      </w:r>
      <w:r>
        <w:tab/>
      </w:r>
      <w:r w:rsidR="00315A42">
        <w:t xml:space="preserve">More </w:t>
      </w:r>
      <w:r>
        <w:t xml:space="preserve">Discord </w:t>
      </w:r>
      <w:r w:rsidR="00315A42">
        <w:t>responses</w:t>
      </w:r>
      <w:r w:rsidR="006D335F">
        <w:t xml:space="preserve">, </w:t>
      </w:r>
      <w:r w:rsidR="00315A42">
        <w:t xml:space="preserve">and the username is </w:t>
      </w:r>
      <w:r w:rsidR="006D335F">
        <w:t>"</w:t>
      </w:r>
      <w:r w:rsidR="00315A42">
        <w:t>deleted user</w:t>
      </w:r>
      <w:r w:rsidR="006D335F">
        <w:t>"</w:t>
      </w:r>
      <w:r w:rsidR="00315A42">
        <w:t xml:space="preserve">. </w:t>
      </w:r>
    </w:p>
    <w:p w14:paraId="6CD84223" w14:textId="7CBFE6CB" w:rsidR="006100B5" w:rsidRDefault="006D335F" w:rsidP="006D335F">
      <w:pPr>
        <w:pStyle w:val="ESQandA"/>
      </w:pPr>
      <w:r>
        <w:t>Q</w:t>
      </w:r>
      <w:r>
        <w:tab/>
        <w:t xml:space="preserve">Okay.  </w:t>
      </w:r>
      <w:r w:rsidR="00315A42">
        <w:t xml:space="preserve">Through your investigation, were you able to determine who this deleted user was? </w:t>
      </w:r>
    </w:p>
    <w:p w14:paraId="3F6E3638" w14:textId="5237BAD6" w:rsidR="006100B5" w:rsidRDefault="001B6E27" w:rsidP="001B6E27">
      <w:pPr>
        <w:pStyle w:val="ESQandA"/>
      </w:pPr>
      <w:r>
        <w:t>A</w:t>
      </w:r>
      <w:r>
        <w:tab/>
      </w:r>
      <w:r w:rsidR="00315A42">
        <w:t>Yes</w:t>
      </w:r>
      <w:r>
        <w:t xml:space="preserve">.  It </w:t>
      </w:r>
      <w:r w:rsidR="00315A42">
        <w:t xml:space="preserve">would have </w:t>
      </w:r>
      <w:r w:rsidR="00315A42">
        <w:t>been</w:t>
      </w:r>
      <w:r>
        <w:t xml:space="preserve"> </w:t>
      </w:r>
      <w:r w:rsidR="00BD17C5">
        <w:t>Erin</w:t>
      </w:r>
      <w:r w:rsidR="00315A42">
        <w:t xml:space="preserve">. </w:t>
      </w:r>
    </w:p>
    <w:p w14:paraId="0222E5C7" w14:textId="03C3D236" w:rsidR="006100B5" w:rsidRDefault="001B6E27" w:rsidP="001B6E27">
      <w:pPr>
        <w:pStyle w:val="ESQandA"/>
      </w:pPr>
      <w:r>
        <w:t>Q</w:t>
      </w:r>
      <w:r>
        <w:tab/>
      </w:r>
      <w:r w:rsidR="00315A42">
        <w:t xml:space="preserve">And you talked about this earlier, but </w:t>
      </w:r>
      <w:r w:rsidR="00BD17C5">
        <w:t>Erin</w:t>
      </w:r>
      <w:r w:rsidR="00315A42">
        <w:t xml:space="preserve"> would have deleted this profile</w:t>
      </w:r>
      <w:r>
        <w:t xml:space="preserve">, but </w:t>
      </w:r>
      <w:r w:rsidR="00315A42">
        <w:t xml:space="preserve">not </w:t>
      </w:r>
      <w:r>
        <w:t xml:space="preserve">deleted </w:t>
      </w:r>
      <w:r w:rsidR="00315A42">
        <w:t>the messages</w:t>
      </w:r>
      <w:r>
        <w:t xml:space="preserve">, </w:t>
      </w:r>
      <w:r w:rsidR="00315A42">
        <w:t>and that's why these records look this way</w:t>
      </w:r>
      <w:r>
        <w:t>?</w:t>
      </w:r>
      <w:r w:rsidR="00315A42">
        <w:t xml:space="preserve"> </w:t>
      </w:r>
    </w:p>
    <w:p w14:paraId="0FD5B832" w14:textId="3C08B136" w:rsidR="006100B5" w:rsidRDefault="001B6E27" w:rsidP="001B6E27">
      <w:pPr>
        <w:pStyle w:val="ESQandA"/>
      </w:pPr>
      <w:r>
        <w:t>A</w:t>
      </w:r>
      <w:r>
        <w:tab/>
      </w:r>
      <w:r w:rsidR="00315A42">
        <w:t xml:space="preserve">Correct. </w:t>
      </w:r>
    </w:p>
    <w:p w14:paraId="0A3C4666" w14:textId="77777777" w:rsidR="00E65DCB" w:rsidRDefault="001B6E27" w:rsidP="001B6E27">
      <w:pPr>
        <w:pStyle w:val="ESQandA"/>
      </w:pPr>
      <w:r>
        <w:t>Q</w:t>
      </w:r>
      <w:r>
        <w:tab/>
      </w:r>
      <w:r w:rsidR="00315A42">
        <w:t xml:space="preserve">Was this information obtained from using the </w:t>
      </w:r>
      <w:r w:rsidR="00E65DCB">
        <w:t>D</w:t>
      </w:r>
      <w:r w:rsidR="00315A42">
        <w:t>efendant's prof</w:t>
      </w:r>
      <w:r w:rsidR="00315A42">
        <w:t>ile</w:t>
      </w:r>
      <w:r w:rsidR="00E65DCB">
        <w:t xml:space="preserve"> named </w:t>
      </w:r>
      <w:proofErr w:type="spellStart"/>
      <w:r w:rsidR="00E65DCB">
        <w:t>A_ghost</w:t>
      </w:r>
      <w:proofErr w:type="spellEnd"/>
      <w:r w:rsidR="00315A42">
        <w:t xml:space="preserve">?  </w:t>
      </w:r>
    </w:p>
    <w:p w14:paraId="1341881C" w14:textId="77777777" w:rsidR="00992A70" w:rsidRDefault="00E65DCB" w:rsidP="00E65DCB">
      <w:pPr>
        <w:pStyle w:val="ESQandA"/>
      </w:pPr>
      <w:r>
        <w:t>A</w:t>
      </w:r>
      <w:r>
        <w:tab/>
      </w:r>
      <w:r w:rsidR="00315A42">
        <w:t xml:space="preserve">Yes.  </w:t>
      </w:r>
    </w:p>
    <w:p w14:paraId="150812C9" w14:textId="730D8582" w:rsidR="006100B5" w:rsidRDefault="00992A70" w:rsidP="00992A70">
      <w:pPr>
        <w:pStyle w:val="ESQandA"/>
      </w:pPr>
      <w:r>
        <w:t>Q</w:t>
      </w:r>
      <w:r>
        <w:tab/>
        <w:t xml:space="preserve">Okay.  </w:t>
      </w:r>
      <w:r w:rsidR="00315A42">
        <w:t>And</w:t>
      </w:r>
      <w:r w:rsidR="003623CC">
        <w:t xml:space="preserve"> this Discord document, they're </w:t>
      </w:r>
      <w:r w:rsidR="00315A42">
        <w:t>kind of set up the same way as the previous document we just reviewed</w:t>
      </w:r>
      <w:r w:rsidR="003623CC">
        <w:t>?</w:t>
      </w:r>
      <w:r w:rsidR="00315A42">
        <w:t xml:space="preserve"> </w:t>
      </w:r>
    </w:p>
    <w:p w14:paraId="71C57179" w14:textId="4F79BDA4" w:rsidR="006100B5" w:rsidRDefault="003623CC" w:rsidP="003623CC">
      <w:pPr>
        <w:pStyle w:val="ESQandA"/>
      </w:pPr>
      <w:r>
        <w:t>A</w:t>
      </w:r>
      <w:r>
        <w:tab/>
      </w:r>
      <w:r w:rsidR="00315A42">
        <w:t xml:space="preserve">Yes. </w:t>
      </w:r>
    </w:p>
    <w:p w14:paraId="3E9F2199" w14:textId="3C73A24C" w:rsidR="006100B5" w:rsidRDefault="003623CC" w:rsidP="003623CC">
      <w:pPr>
        <w:pStyle w:val="ESQandA"/>
      </w:pPr>
      <w:r>
        <w:t>Q</w:t>
      </w:r>
      <w:r>
        <w:tab/>
        <w:t xml:space="preserve">So </w:t>
      </w:r>
      <w:r w:rsidR="00315A42">
        <w:t xml:space="preserve">I'm going to scroll down to the bottom once again.  Detective, </w:t>
      </w:r>
      <w:r w:rsidR="003A4B92">
        <w:t>h</w:t>
      </w:r>
      <w:r w:rsidR="00315A42">
        <w:t>ow many messages are contained in this spreadshee</w:t>
      </w:r>
      <w:r w:rsidR="00315A42">
        <w:t xml:space="preserve">t from the messages from Discord? </w:t>
      </w:r>
    </w:p>
    <w:p w14:paraId="79D8C11F" w14:textId="08310E3C" w:rsidR="006100B5" w:rsidRDefault="006B1A4A" w:rsidP="006B1A4A">
      <w:pPr>
        <w:pStyle w:val="ESQandA"/>
      </w:pPr>
      <w:r>
        <w:lastRenderedPageBreak/>
        <w:t>A</w:t>
      </w:r>
      <w:r>
        <w:tab/>
      </w:r>
      <w:r w:rsidR="00315A42">
        <w:t>6</w:t>
      </w:r>
      <w:r>
        <w:t xml:space="preserve">,940 -- </w:t>
      </w:r>
      <w:r w:rsidR="00315A42">
        <w:t xml:space="preserve">84. </w:t>
      </w:r>
    </w:p>
    <w:p w14:paraId="0B75BA9A" w14:textId="787439CD" w:rsidR="006100B5" w:rsidRDefault="006B1A4A" w:rsidP="006B1A4A">
      <w:pPr>
        <w:pStyle w:val="ESQandA"/>
      </w:pPr>
      <w:r>
        <w:t>Q</w:t>
      </w:r>
      <w:r>
        <w:tab/>
      </w:r>
      <w:r w:rsidR="00315A42">
        <w:t>And again, we have to read these messages by going from the bottom up</w:t>
      </w:r>
      <w:r>
        <w:t>?</w:t>
      </w:r>
    </w:p>
    <w:p w14:paraId="3E844EA2" w14:textId="5D1C1549" w:rsidR="006100B5" w:rsidRDefault="006B1A4A" w:rsidP="006B1A4A">
      <w:pPr>
        <w:pStyle w:val="ESQandA"/>
      </w:pPr>
      <w:r>
        <w:t>A</w:t>
      </w:r>
      <w:r>
        <w:tab/>
      </w:r>
      <w:r w:rsidR="00315A42">
        <w:t xml:space="preserve">Yes. </w:t>
      </w:r>
    </w:p>
    <w:p w14:paraId="74C96887" w14:textId="1D7DADCB" w:rsidR="006100B5" w:rsidRDefault="006B1A4A" w:rsidP="006B1A4A">
      <w:pPr>
        <w:pStyle w:val="ESQandA"/>
      </w:pPr>
      <w:r>
        <w:t>Q</w:t>
      </w:r>
      <w:r>
        <w:tab/>
      </w:r>
      <w:r w:rsidR="00315A42">
        <w:t xml:space="preserve">And I'll </w:t>
      </w:r>
      <w:r>
        <w:t xml:space="preserve">scroll </w:t>
      </w:r>
      <w:r w:rsidR="00315A42">
        <w:t xml:space="preserve">back up to the </w:t>
      </w:r>
      <w:r w:rsidR="00F3298A">
        <w:t xml:space="preserve">top, </w:t>
      </w:r>
      <w:r>
        <w:t xml:space="preserve">but </w:t>
      </w:r>
      <w:r w:rsidR="00315A42">
        <w:t xml:space="preserve">what date range does this document cover? </w:t>
      </w:r>
    </w:p>
    <w:p w14:paraId="6DBBEE6A" w14:textId="301FB63E" w:rsidR="006100B5" w:rsidRDefault="00F3298A" w:rsidP="00F3298A">
      <w:pPr>
        <w:pStyle w:val="ESQandA"/>
      </w:pPr>
      <w:r>
        <w:t>A</w:t>
      </w:r>
      <w:r>
        <w:tab/>
      </w:r>
      <w:r w:rsidR="00315A42">
        <w:t>March 8th, 2022</w:t>
      </w:r>
      <w:r>
        <w:t xml:space="preserve"> to </w:t>
      </w:r>
      <w:r w:rsidR="00315A42">
        <w:t xml:space="preserve">April 24th, 2022. </w:t>
      </w:r>
    </w:p>
    <w:p w14:paraId="5DB63D96" w14:textId="413C15B7" w:rsidR="006100B5" w:rsidRDefault="001F7A14" w:rsidP="001F7A14">
      <w:pPr>
        <w:pStyle w:val="ESQandA"/>
      </w:pPr>
      <w:r>
        <w:t>Q</w:t>
      </w:r>
      <w:r>
        <w:tab/>
      </w:r>
      <w:r w:rsidR="00315A42">
        <w:t xml:space="preserve">And again, I want to go over some of the specific lines in this document.  </w:t>
      </w:r>
      <w:r w:rsidR="001F216F">
        <w:t xml:space="preserve">Okay.  </w:t>
      </w:r>
      <w:r w:rsidR="00315A42">
        <w:t>These messages</w:t>
      </w:r>
      <w:r w:rsidR="002549F6">
        <w:t>, j</w:t>
      </w:r>
      <w:r w:rsidR="00315A42">
        <w:t>ust looking at them briefly, they cover a few different time frames</w:t>
      </w:r>
      <w:r w:rsidR="002549F6">
        <w:t>; i</w:t>
      </w:r>
      <w:r w:rsidR="00315A42">
        <w:t xml:space="preserve">s that correct? </w:t>
      </w:r>
    </w:p>
    <w:p w14:paraId="33657EAE" w14:textId="3DC70473" w:rsidR="006100B5" w:rsidRDefault="002549F6" w:rsidP="002549F6">
      <w:pPr>
        <w:pStyle w:val="ESQandA"/>
      </w:pPr>
      <w:r>
        <w:t>A</w:t>
      </w:r>
      <w:r>
        <w:tab/>
      </w:r>
      <w:r w:rsidR="00315A42">
        <w:t xml:space="preserve">Yes. </w:t>
      </w:r>
    </w:p>
    <w:p w14:paraId="57B9B539" w14:textId="618DE6C3" w:rsidR="006100B5" w:rsidRDefault="002549F6" w:rsidP="002549F6">
      <w:pPr>
        <w:pStyle w:val="ESQandA"/>
      </w:pPr>
      <w:r>
        <w:t>Q</w:t>
      </w:r>
      <w:r>
        <w:tab/>
      </w:r>
      <w:r w:rsidR="007E1B50">
        <w:t xml:space="preserve">Okay.  </w:t>
      </w:r>
      <w:r w:rsidR="00315A42">
        <w:t xml:space="preserve">So the first four messages are those sent at approximately </w:t>
      </w:r>
      <w:r w:rsidR="00315A42">
        <w:t>the</w:t>
      </w:r>
      <w:r w:rsidR="004479A1">
        <w:t xml:space="preserve"> same time?</w:t>
      </w:r>
    </w:p>
    <w:p w14:paraId="0A6A27A6" w14:textId="307220EE" w:rsidR="006100B5" w:rsidRDefault="004479A1" w:rsidP="004479A1">
      <w:pPr>
        <w:pStyle w:val="ESQandA"/>
      </w:pPr>
      <w:r>
        <w:t>A</w:t>
      </w:r>
      <w:r>
        <w:tab/>
      </w:r>
      <w:r w:rsidR="00315A42">
        <w:t xml:space="preserve">Yes. </w:t>
      </w:r>
    </w:p>
    <w:p w14:paraId="257FB9E9" w14:textId="0AC51916" w:rsidR="006100B5" w:rsidRDefault="004479A1" w:rsidP="004479A1">
      <w:pPr>
        <w:pStyle w:val="ESQandA"/>
      </w:pPr>
      <w:r>
        <w:t>Q</w:t>
      </w:r>
      <w:r>
        <w:tab/>
      </w:r>
      <w:r w:rsidR="00315A42">
        <w:t xml:space="preserve">And let's just use the first one in that grouping.  What date and time </w:t>
      </w:r>
      <w:r w:rsidR="007A4D7B">
        <w:t xml:space="preserve">in </w:t>
      </w:r>
      <w:r w:rsidR="00315A42">
        <w:t>UTC time</w:t>
      </w:r>
      <w:r w:rsidR="007A4D7B">
        <w:t xml:space="preserve"> was that sent?</w:t>
      </w:r>
      <w:r w:rsidR="00315A42">
        <w:t xml:space="preserve"> </w:t>
      </w:r>
    </w:p>
    <w:p w14:paraId="300BF8BC" w14:textId="722CE592" w:rsidR="006100B5" w:rsidRDefault="007A4D7B" w:rsidP="007A4D7B">
      <w:pPr>
        <w:pStyle w:val="ESQandA"/>
      </w:pPr>
      <w:r>
        <w:t>A</w:t>
      </w:r>
      <w:r>
        <w:tab/>
      </w:r>
      <w:r w:rsidR="00315A42">
        <w:t>March 9th, 2022 at 021</w:t>
      </w:r>
      <w:r w:rsidR="00315A42">
        <w:t xml:space="preserve">2 hours. </w:t>
      </w:r>
    </w:p>
    <w:p w14:paraId="56521D03" w14:textId="03CB0151" w:rsidR="006100B5" w:rsidRDefault="007A4D7B" w:rsidP="007A4D7B">
      <w:pPr>
        <w:pStyle w:val="ESQandA"/>
      </w:pPr>
      <w:r>
        <w:t>Q</w:t>
      </w:r>
      <w:r>
        <w:tab/>
        <w:t xml:space="preserve">Okay.  </w:t>
      </w:r>
      <w:r w:rsidR="00315A42">
        <w:t xml:space="preserve">So </w:t>
      </w:r>
      <w:r>
        <w:t xml:space="preserve">what -- </w:t>
      </w:r>
      <w:r w:rsidR="00315A42">
        <w:t>in our time, that would have been March 8th at 9:12 p.m.</w:t>
      </w:r>
      <w:r w:rsidR="00AF5C7A">
        <w:t>?</w:t>
      </w:r>
    </w:p>
    <w:p w14:paraId="272FD854" w14:textId="3A7C0937" w:rsidR="006100B5" w:rsidRDefault="00AF5C7A" w:rsidP="00AF5C7A">
      <w:pPr>
        <w:pStyle w:val="ESQandA"/>
      </w:pPr>
      <w:r>
        <w:t>A</w:t>
      </w:r>
      <w:r>
        <w:tab/>
      </w:r>
      <w:r w:rsidR="00315A42">
        <w:t xml:space="preserve">Yes. </w:t>
      </w:r>
    </w:p>
    <w:p w14:paraId="718AD8FE" w14:textId="07912A9F" w:rsidR="006100B5" w:rsidRDefault="00AF5C7A" w:rsidP="00AF5C7A">
      <w:pPr>
        <w:pStyle w:val="ESQandA"/>
      </w:pPr>
      <w:r>
        <w:t>Q</w:t>
      </w:r>
      <w:r>
        <w:tab/>
        <w:t xml:space="preserve">Okay.  </w:t>
      </w:r>
      <w:r w:rsidR="00315A42">
        <w:t>Can you read those</w:t>
      </w:r>
      <w:r w:rsidR="00315A42">
        <w:t xml:space="preserve"> first four</w:t>
      </w:r>
      <w:r w:rsidR="00DF3115">
        <w:t xml:space="preserve"> messages?</w:t>
      </w:r>
      <w:r w:rsidR="00315A42">
        <w:t xml:space="preserve"> </w:t>
      </w:r>
    </w:p>
    <w:p w14:paraId="76B3773D" w14:textId="0A2798E0" w:rsidR="006100B5" w:rsidRDefault="00DF3115" w:rsidP="00DF3115">
      <w:pPr>
        <w:pStyle w:val="ESQandA"/>
      </w:pPr>
      <w:r>
        <w:t>A</w:t>
      </w:r>
      <w:r>
        <w:tab/>
      </w:r>
      <w:r w:rsidR="00315A42">
        <w:t xml:space="preserve">Does she have to work tonight?  </w:t>
      </w:r>
      <w:r>
        <w:t xml:space="preserve">Bet.  </w:t>
      </w:r>
      <w:r w:rsidR="00315A42">
        <w:t>I'm cute</w:t>
      </w:r>
      <w:r w:rsidR="00723068">
        <w:t xml:space="preserve">.  Set -- </w:t>
      </w:r>
      <w:r w:rsidR="00315A42">
        <w:t xml:space="preserve">I think this was </w:t>
      </w:r>
      <w:r w:rsidR="00723068">
        <w:t xml:space="preserve">supposed </w:t>
      </w:r>
      <w:r w:rsidR="00315A42">
        <w:t xml:space="preserve">to be </w:t>
      </w:r>
      <w:r w:rsidR="00723068">
        <w:t>"</w:t>
      </w:r>
      <w:r w:rsidR="00315A42">
        <w:t>the alarms</w:t>
      </w:r>
      <w:r w:rsidR="00723068">
        <w:t>"</w:t>
      </w:r>
      <w:r w:rsidR="00315A42">
        <w:t xml:space="preserve">. </w:t>
      </w:r>
    </w:p>
    <w:p w14:paraId="5DF25FCF" w14:textId="5D3250E0" w:rsidR="006100B5" w:rsidRDefault="0029615D" w:rsidP="0029615D">
      <w:pPr>
        <w:pStyle w:val="ESQandA"/>
      </w:pPr>
      <w:r>
        <w:t>Q</w:t>
      </w:r>
      <w:r>
        <w:tab/>
      </w:r>
      <w:r w:rsidR="00315A42">
        <w:t>And then she corrected the</w:t>
      </w:r>
      <w:r>
        <w:t xml:space="preserve"> "the"?</w:t>
      </w:r>
      <w:r w:rsidR="00315A42">
        <w:t xml:space="preserve"> </w:t>
      </w:r>
    </w:p>
    <w:p w14:paraId="365283C2" w14:textId="7944438C" w:rsidR="006100B5" w:rsidRDefault="0029615D" w:rsidP="0029615D">
      <w:pPr>
        <w:pStyle w:val="ESQandA"/>
      </w:pPr>
      <w:r>
        <w:lastRenderedPageBreak/>
        <w:t>A</w:t>
      </w:r>
      <w:r>
        <w:tab/>
        <w:t xml:space="preserve">The.  Yes.  Sorry.  </w:t>
      </w:r>
      <w:r w:rsidR="00315A42">
        <w:t xml:space="preserve"> </w:t>
      </w:r>
    </w:p>
    <w:p w14:paraId="1695711C" w14:textId="16F32D04" w:rsidR="006100B5" w:rsidRDefault="0029615D" w:rsidP="0029615D">
      <w:pPr>
        <w:pStyle w:val="ESQandA"/>
      </w:pPr>
      <w:r>
        <w:t>Q</w:t>
      </w:r>
      <w:r>
        <w:tab/>
      </w:r>
      <w:r w:rsidR="00315A42">
        <w:t xml:space="preserve">What was the investigative significance of those first four messages? </w:t>
      </w:r>
    </w:p>
    <w:p w14:paraId="7E210B85" w14:textId="56613DE0" w:rsidR="006100B5" w:rsidRDefault="00945DE1" w:rsidP="00945DE1">
      <w:pPr>
        <w:pStyle w:val="ESQandA"/>
      </w:pPr>
      <w:r>
        <w:t>A</w:t>
      </w:r>
      <w:r>
        <w:tab/>
      </w:r>
      <w:r w:rsidR="00315A42">
        <w:t>During t</w:t>
      </w:r>
      <w:r w:rsidR="00315A42">
        <w:t xml:space="preserve">he </w:t>
      </w:r>
      <w:r>
        <w:t xml:space="preserve">Mayerson </w:t>
      </w:r>
      <w:r w:rsidR="00315A42">
        <w:t xml:space="preserve">interview, it was revealed that </w:t>
      </w:r>
      <w:r w:rsidR="00BD17C5">
        <w:t>Erin</w:t>
      </w:r>
      <w:r w:rsidR="00315A42">
        <w:t xml:space="preserve"> was going over in the middle of the night.  So here</w:t>
      </w:r>
      <w:r w:rsidR="00C839A8">
        <w:t xml:space="preserve">, </w:t>
      </w:r>
      <w:r w:rsidR="00315A42">
        <w:t xml:space="preserve">she's talking about setting an alarm. </w:t>
      </w:r>
    </w:p>
    <w:p w14:paraId="54C3F10A" w14:textId="32506829" w:rsidR="006100B5" w:rsidRDefault="00E57782" w:rsidP="00E57782">
      <w:pPr>
        <w:pStyle w:val="ESQandA"/>
      </w:pPr>
      <w:r>
        <w:t>Q</w:t>
      </w:r>
      <w:r>
        <w:tab/>
        <w:t>And "d</w:t>
      </w:r>
      <w:r w:rsidR="00315A42">
        <w:t>oes she have to work tonight</w:t>
      </w:r>
      <w:r>
        <w:t>" -- b</w:t>
      </w:r>
      <w:r w:rsidR="00315A42">
        <w:t xml:space="preserve">ased on your investigation </w:t>
      </w:r>
      <w:r>
        <w:t xml:space="preserve">in </w:t>
      </w:r>
      <w:r w:rsidR="00315A42">
        <w:t>this case</w:t>
      </w:r>
      <w:r>
        <w:t>, do y</w:t>
      </w:r>
      <w:r w:rsidR="00315A42">
        <w:t xml:space="preserve">ou know what that's a reference </w:t>
      </w:r>
      <w:r w:rsidR="00315A42">
        <w:t xml:space="preserve">to? </w:t>
      </w:r>
    </w:p>
    <w:p w14:paraId="7C02F30E" w14:textId="15DB3F38" w:rsidR="006100B5" w:rsidRDefault="00955B5D" w:rsidP="00955B5D">
      <w:pPr>
        <w:pStyle w:val="ESQandA"/>
      </w:pPr>
      <w:r>
        <w:t>A</w:t>
      </w:r>
      <w:r>
        <w:tab/>
      </w:r>
      <w:r w:rsidR="00315A42">
        <w:t>That would be Ms. Betty Ree</w:t>
      </w:r>
      <w:r w:rsidR="00BE0858">
        <w:t>se</w:t>
      </w:r>
      <w:r w:rsidR="00315A42">
        <w:t xml:space="preserve">, because she worked third shift. </w:t>
      </w:r>
    </w:p>
    <w:p w14:paraId="18336BE8" w14:textId="29AD37BD" w:rsidR="006100B5" w:rsidRDefault="00037454" w:rsidP="00037454">
      <w:pPr>
        <w:pStyle w:val="ESQandA"/>
      </w:pPr>
      <w:r>
        <w:t>Q</w:t>
      </w:r>
      <w:r>
        <w:tab/>
        <w:t xml:space="preserve">Okay.  And </w:t>
      </w:r>
      <w:r w:rsidR="00315A42">
        <w:t>that next line up</w:t>
      </w:r>
      <w:r>
        <w:t xml:space="preserve">, what </w:t>
      </w:r>
      <w:r w:rsidR="00315A42">
        <w:t xml:space="preserve">was the date </w:t>
      </w:r>
      <w:r w:rsidR="00862AA4">
        <w:t xml:space="preserve">and </w:t>
      </w:r>
      <w:r w:rsidR="00315A42">
        <w:t>time in UTC time that</w:t>
      </w:r>
      <w:r w:rsidR="00862AA4">
        <w:t xml:space="preserve"> that message was sent</w:t>
      </w:r>
      <w:r w:rsidR="00315A42">
        <w:t xml:space="preserve">? </w:t>
      </w:r>
    </w:p>
    <w:p w14:paraId="07BF54AA" w14:textId="44C7BF08" w:rsidR="006100B5" w:rsidRDefault="00862AA4" w:rsidP="00862AA4">
      <w:pPr>
        <w:pStyle w:val="ESQandA"/>
      </w:pPr>
      <w:r>
        <w:t>A</w:t>
      </w:r>
      <w:r>
        <w:tab/>
      </w:r>
      <w:r w:rsidR="00315A42">
        <w:t>March 9th, 2022</w:t>
      </w:r>
      <w:r>
        <w:t>, 0</w:t>
      </w:r>
      <w:r w:rsidR="00315A42">
        <w:t xml:space="preserve">758. </w:t>
      </w:r>
    </w:p>
    <w:p w14:paraId="521FA5C5" w14:textId="08479956" w:rsidR="006100B5" w:rsidRDefault="00862AA4" w:rsidP="00862AA4">
      <w:pPr>
        <w:pStyle w:val="ESQandA"/>
      </w:pPr>
      <w:r>
        <w:t>Q</w:t>
      </w:r>
      <w:r>
        <w:tab/>
      </w:r>
      <w:r w:rsidR="00315A42">
        <w:t>So in Clermont County time, that would have been 2:58 a.m.</w:t>
      </w:r>
      <w:r w:rsidR="00BD7490">
        <w:t>?</w:t>
      </w:r>
      <w:r w:rsidR="00315A42">
        <w:t xml:space="preserve"> </w:t>
      </w:r>
    </w:p>
    <w:p w14:paraId="23275042" w14:textId="45CF61E4" w:rsidR="006100B5" w:rsidRDefault="00BD7490" w:rsidP="00BD7490">
      <w:pPr>
        <w:pStyle w:val="ESQandA"/>
      </w:pPr>
      <w:r>
        <w:t>A</w:t>
      </w:r>
      <w:r>
        <w:tab/>
      </w:r>
      <w:r w:rsidR="00315A42">
        <w:t xml:space="preserve">Yes. </w:t>
      </w:r>
    </w:p>
    <w:p w14:paraId="363EB7B6" w14:textId="5986CD68" w:rsidR="006100B5" w:rsidRDefault="00BD7490" w:rsidP="00BD7490">
      <w:pPr>
        <w:pStyle w:val="ESQandA"/>
      </w:pPr>
      <w:r>
        <w:t>Q</w:t>
      </w:r>
      <w:r>
        <w:tab/>
        <w:t xml:space="preserve">Okay.  </w:t>
      </w:r>
      <w:r w:rsidR="00315A42">
        <w:t>And what is that message sent at 2:58 a.m.</w:t>
      </w:r>
      <w:r w:rsidR="00BE53A9">
        <w:t>?</w:t>
      </w:r>
    </w:p>
    <w:p w14:paraId="1F1AA2C0" w14:textId="376008A2" w:rsidR="006100B5" w:rsidRDefault="00BE53A9" w:rsidP="00BE53A9">
      <w:pPr>
        <w:pStyle w:val="ESQandA"/>
      </w:pPr>
      <w:r>
        <w:t>A</w:t>
      </w:r>
      <w:r>
        <w:tab/>
      </w:r>
      <w:proofErr w:type="spellStart"/>
      <w:r>
        <w:t>OMW</w:t>
      </w:r>
      <w:proofErr w:type="spellEnd"/>
      <w:r>
        <w:t>.</w:t>
      </w:r>
      <w:r w:rsidR="00315A42">
        <w:t xml:space="preserve"> </w:t>
      </w:r>
    </w:p>
    <w:p w14:paraId="5BE26D39" w14:textId="436FB01F" w:rsidR="006100B5" w:rsidRDefault="00BB7606" w:rsidP="00BB7606">
      <w:pPr>
        <w:pStyle w:val="ESQandA"/>
      </w:pPr>
      <w:r>
        <w:t>Q</w:t>
      </w:r>
      <w:r>
        <w:tab/>
      </w:r>
      <w:r w:rsidR="00315A42">
        <w:t>Do you know</w:t>
      </w:r>
      <w:r>
        <w:t xml:space="preserve">, </w:t>
      </w:r>
      <w:r w:rsidR="00315A42">
        <w:t>based on your training and experience</w:t>
      </w:r>
      <w:r>
        <w:t xml:space="preserve">, what </w:t>
      </w:r>
      <w:proofErr w:type="spellStart"/>
      <w:r>
        <w:t>OMW</w:t>
      </w:r>
      <w:proofErr w:type="spellEnd"/>
      <w:r>
        <w:t xml:space="preserve"> stands for?</w:t>
      </w:r>
      <w:r w:rsidR="00315A42">
        <w:t xml:space="preserve"> </w:t>
      </w:r>
    </w:p>
    <w:p w14:paraId="18851CDE" w14:textId="023E94DD" w:rsidR="006100B5" w:rsidRDefault="00BB7606" w:rsidP="00BB7606">
      <w:pPr>
        <w:pStyle w:val="ESQandA"/>
      </w:pPr>
      <w:r>
        <w:t>A</w:t>
      </w:r>
      <w:r>
        <w:tab/>
        <w:t>On my way.</w:t>
      </w:r>
      <w:r w:rsidR="00315A42">
        <w:t xml:space="preserve"> </w:t>
      </w:r>
    </w:p>
    <w:p w14:paraId="45B13F79" w14:textId="5DBA5E92" w:rsidR="006100B5" w:rsidRDefault="00C00112" w:rsidP="00C00112">
      <w:pPr>
        <w:pStyle w:val="ESQandA"/>
      </w:pPr>
      <w:r>
        <w:t>Q</w:t>
      </w:r>
      <w:r>
        <w:tab/>
      </w:r>
      <w:r w:rsidR="00315A42">
        <w:t xml:space="preserve">Why did you find this message significant to your investigation? </w:t>
      </w:r>
    </w:p>
    <w:p w14:paraId="3BDCE218" w14:textId="23676793" w:rsidR="006100B5" w:rsidRDefault="00C00112" w:rsidP="00C00112">
      <w:pPr>
        <w:pStyle w:val="ESQandA"/>
      </w:pPr>
      <w:r>
        <w:t>A</w:t>
      </w:r>
      <w:r>
        <w:tab/>
      </w:r>
      <w:r w:rsidR="00315A42">
        <w:t xml:space="preserve">She's sending him a </w:t>
      </w:r>
      <w:r w:rsidR="00315A42">
        <w:t xml:space="preserve">message, letting </w:t>
      </w:r>
      <w:r>
        <w:t xml:space="preserve">him </w:t>
      </w:r>
      <w:r w:rsidR="00315A42">
        <w:t xml:space="preserve">know that she was </w:t>
      </w:r>
      <w:r w:rsidR="00315A42">
        <w:lastRenderedPageBreak/>
        <w:t xml:space="preserve">on her way over. </w:t>
      </w:r>
    </w:p>
    <w:p w14:paraId="0F9CFCBB" w14:textId="77777777" w:rsidR="0030513D" w:rsidRDefault="0090509B" w:rsidP="0030513D">
      <w:pPr>
        <w:pStyle w:val="ESQandA"/>
      </w:pPr>
      <w:r>
        <w:t>Q</w:t>
      </w:r>
      <w:r>
        <w:tab/>
        <w:t>Okay.  And i</w:t>
      </w:r>
      <w:r w:rsidR="00315A42">
        <w:t xml:space="preserve">s that consistent with how </w:t>
      </w:r>
      <w:r w:rsidR="00BD17C5">
        <w:t>Erin</w:t>
      </w:r>
      <w:r w:rsidR="00315A42">
        <w:t xml:space="preserve"> described this sexual relationship was able to take place</w:t>
      </w:r>
      <w:r w:rsidR="0030513D">
        <w:t xml:space="preserve">, essentially? </w:t>
      </w:r>
    </w:p>
    <w:p w14:paraId="110A4A3D" w14:textId="1D220C9C" w:rsidR="006100B5" w:rsidRDefault="0030513D" w:rsidP="0030513D">
      <w:pPr>
        <w:pStyle w:val="ESQandA"/>
      </w:pPr>
      <w:r>
        <w:t>A</w:t>
      </w:r>
      <w:r>
        <w:tab/>
        <w:t>Y</w:t>
      </w:r>
      <w:r w:rsidR="00315A42">
        <w:t xml:space="preserve">es. </w:t>
      </w:r>
    </w:p>
    <w:p w14:paraId="52CEBE81" w14:textId="2927E79F" w:rsidR="006100B5" w:rsidRDefault="0030513D" w:rsidP="0030513D">
      <w:pPr>
        <w:pStyle w:val="ESQandA"/>
      </w:pPr>
      <w:r>
        <w:t>Q</w:t>
      </w:r>
      <w:r>
        <w:tab/>
      </w:r>
      <w:r w:rsidR="00315A42">
        <w:t>In the last group of messages</w:t>
      </w:r>
      <w:r w:rsidR="00E23C6E">
        <w:t>, f</w:t>
      </w:r>
      <w:r w:rsidR="00315A42">
        <w:t xml:space="preserve">ollowing that </w:t>
      </w:r>
      <w:r w:rsidR="00E23C6E">
        <w:t>"</w:t>
      </w:r>
      <w:r w:rsidR="00315A42">
        <w:t>on my way</w:t>
      </w:r>
      <w:r w:rsidR="00E23C6E">
        <w:t>",</w:t>
      </w:r>
      <w:r w:rsidR="00315A42">
        <w:t xml:space="preserve"> are those </w:t>
      </w:r>
      <w:r w:rsidR="00E23C6E">
        <w:t xml:space="preserve">sent at </w:t>
      </w:r>
      <w:r w:rsidR="00315A42">
        <w:t>relatively the same time as well</w:t>
      </w:r>
      <w:r w:rsidR="00E23C6E">
        <w:t>?</w:t>
      </w:r>
      <w:r w:rsidR="00315A42">
        <w:t xml:space="preserve"> </w:t>
      </w:r>
    </w:p>
    <w:p w14:paraId="606F4B7B" w14:textId="04D98217" w:rsidR="006100B5" w:rsidRDefault="00E23C6E" w:rsidP="00E23C6E">
      <w:pPr>
        <w:pStyle w:val="ESQandA"/>
      </w:pPr>
      <w:r>
        <w:t>A</w:t>
      </w:r>
      <w:r>
        <w:tab/>
      </w:r>
      <w:r w:rsidR="00315A42">
        <w:t>They go to 1</w:t>
      </w:r>
      <w:r w:rsidR="00315A42">
        <w:t xml:space="preserve">041 to 1047. </w:t>
      </w:r>
    </w:p>
    <w:p w14:paraId="6F8829D4" w14:textId="21FF8CF1" w:rsidR="00E23C6E" w:rsidRDefault="00E23C6E" w:rsidP="00E23C6E">
      <w:pPr>
        <w:pStyle w:val="ESQandA"/>
      </w:pPr>
      <w:r>
        <w:t>Q</w:t>
      </w:r>
      <w:r>
        <w:tab/>
        <w:t xml:space="preserve">Okay.  And </w:t>
      </w:r>
      <w:r w:rsidR="00315A42">
        <w:t>is that</w:t>
      </w:r>
      <w:r>
        <w:t xml:space="preserve">, </w:t>
      </w:r>
      <w:r w:rsidR="00315A42">
        <w:t>again</w:t>
      </w:r>
      <w:r>
        <w:t xml:space="preserve">, </w:t>
      </w:r>
      <w:r w:rsidR="00315A42">
        <w:t>in the UT</w:t>
      </w:r>
      <w:r>
        <w:t>C</w:t>
      </w:r>
      <w:r w:rsidR="00315A42">
        <w:t xml:space="preserve"> time, March 9th at 1041</w:t>
      </w:r>
      <w:r>
        <w:t xml:space="preserve"> -- </w:t>
      </w:r>
      <w:r w:rsidR="00315A42">
        <w:t xml:space="preserve">let's use </w:t>
      </w:r>
      <w:r w:rsidR="00315A42">
        <w:t xml:space="preserve">1041 </w:t>
      </w:r>
      <w:r>
        <w:t xml:space="preserve">-- </w:t>
      </w:r>
      <w:r w:rsidR="00315A42">
        <w:t>1041</w:t>
      </w:r>
      <w:r>
        <w:t xml:space="preserve">, </w:t>
      </w:r>
      <w:r w:rsidR="00315A42">
        <w:t>correct</w:t>
      </w:r>
      <w:r>
        <w:t>?</w:t>
      </w:r>
      <w:r w:rsidR="00315A42">
        <w:t xml:space="preserve">  </w:t>
      </w:r>
    </w:p>
    <w:p w14:paraId="10E2ED54" w14:textId="77777777" w:rsidR="00F455A9" w:rsidRDefault="00E23C6E" w:rsidP="00E23C6E">
      <w:pPr>
        <w:pStyle w:val="ESQandA"/>
      </w:pPr>
      <w:r>
        <w:t>A</w:t>
      </w:r>
      <w:r>
        <w:tab/>
        <w:t>Y</w:t>
      </w:r>
      <w:r w:rsidR="00315A42">
        <w:t xml:space="preserve">es.  </w:t>
      </w:r>
    </w:p>
    <w:p w14:paraId="28AF87C0" w14:textId="61B42043" w:rsidR="006100B5" w:rsidRDefault="00F455A9" w:rsidP="00F455A9">
      <w:pPr>
        <w:pStyle w:val="ESQandA"/>
      </w:pPr>
      <w:r>
        <w:t>Q</w:t>
      </w:r>
      <w:r>
        <w:tab/>
      </w:r>
      <w:r w:rsidR="00315A42">
        <w:t>So in Clermont County time</w:t>
      </w:r>
      <w:r w:rsidR="00E23C6E">
        <w:t xml:space="preserve">, </w:t>
      </w:r>
      <w:r w:rsidR="00315A42">
        <w:t>that would be March 9th at 5:41 a.m.</w:t>
      </w:r>
      <w:r>
        <w:t>?</w:t>
      </w:r>
    </w:p>
    <w:p w14:paraId="70F790F6" w14:textId="6A5249FE" w:rsidR="006100B5" w:rsidRDefault="00F455A9" w:rsidP="00F455A9">
      <w:pPr>
        <w:pStyle w:val="ESQandA"/>
      </w:pPr>
      <w:r>
        <w:t>A</w:t>
      </w:r>
      <w:r>
        <w:tab/>
      </w:r>
      <w:r w:rsidR="00315A42">
        <w:t xml:space="preserve">Yes. </w:t>
      </w:r>
    </w:p>
    <w:p w14:paraId="648120C1" w14:textId="40A0B11B" w:rsidR="006100B5" w:rsidRDefault="00F455A9" w:rsidP="00F455A9">
      <w:pPr>
        <w:pStyle w:val="ESQandA"/>
      </w:pPr>
      <w:r>
        <w:t>Q</w:t>
      </w:r>
      <w:r>
        <w:tab/>
      </w:r>
      <w:r w:rsidR="00315A42">
        <w:t xml:space="preserve">Can you read that next set of messages? </w:t>
      </w:r>
    </w:p>
    <w:p w14:paraId="48D281D3" w14:textId="50FFC7BA" w:rsidR="006100B5" w:rsidRDefault="0004622C" w:rsidP="0004622C">
      <w:pPr>
        <w:pStyle w:val="ESQandA"/>
      </w:pPr>
      <w:r>
        <w:t>A</w:t>
      </w:r>
      <w:r>
        <w:tab/>
      </w:r>
      <w:r w:rsidR="00315A42">
        <w:t>FC</w:t>
      </w:r>
      <w:r>
        <w:t xml:space="preserve">9FF number sign 9121.  </w:t>
      </w:r>
      <w:r w:rsidR="00315A42">
        <w:t>Everyone was asleep.  I made it safely.  Are you</w:t>
      </w:r>
      <w:r w:rsidR="00703263">
        <w:t xml:space="preserve"> o</w:t>
      </w:r>
      <w:r w:rsidR="00315A42">
        <w:t>kay</w:t>
      </w:r>
      <w:r w:rsidR="00703263">
        <w:t>?</w:t>
      </w:r>
      <w:r w:rsidR="00315A42">
        <w:t xml:space="preserve">  Goods.  Okey </w:t>
      </w:r>
      <w:proofErr w:type="spellStart"/>
      <w:r w:rsidR="00315A42">
        <w:t>okey</w:t>
      </w:r>
      <w:proofErr w:type="spellEnd"/>
      <w:r w:rsidR="00315A42">
        <w:t>.  Ok</w:t>
      </w:r>
      <w:r w:rsidR="00703263">
        <w:t>ey</w:t>
      </w:r>
      <w:r w:rsidR="00315A42">
        <w:t xml:space="preserve">.  Go to sleep.  Okey.  I sleep.  Sleep after smoke. </w:t>
      </w:r>
    </w:p>
    <w:p w14:paraId="4ECB6334" w14:textId="645DA71A" w:rsidR="006100B5" w:rsidRDefault="00703263" w:rsidP="00703263">
      <w:pPr>
        <w:pStyle w:val="ESQandA"/>
      </w:pPr>
      <w:r>
        <w:t>Q</w:t>
      </w:r>
      <w:r>
        <w:tab/>
      </w:r>
      <w:r w:rsidR="00315A42">
        <w:t xml:space="preserve">I'll show you another </w:t>
      </w:r>
      <w:r w:rsidR="00315A42">
        <w:t xml:space="preserve">set of -- or </w:t>
      </w:r>
      <w:r w:rsidR="00315A42">
        <w:t>another message, l</w:t>
      </w:r>
      <w:r w:rsidR="00315A42">
        <w:t>ine 6707</w:t>
      </w:r>
      <w:r w:rsidR="00315A42">
        <w:t>.  Detective, can you tell us what date and tim</w:t>
      </w:r>
      <w:r w:rsidR="00315A42">
        <w:t xml:space="preserve">e UTC Time to Discuss. </w:t>
      </w:r>
    </w:p>
    <w:p w14:paraId="6BA99CC7" w14:textId="77777777" w:rsidR="006100B5" w:rsidRDefault="00315A42">
      <w:pPr>
        <w:pStyle w:val="ESColloquy"/>
      </w:pPr>
      <w:r>
        <w:t xml:space="preserve">S4:  March 12, 2022 1934 hours. </w:t>
      </w:r>
    </w:p>
    <w:p w14:paraId="64F064CB" w14:textId="77777777" w:rsidR="006100B5" w:rsidRDefault="00315A42">
      <w:pPr>
        <w:pStyle w:val="ESColloquy"/>
      </w:pPr>
      <w:r>
        <w:t xml:space="preserve">S2:  Would that be at?  2:34 p.m. If not. </w:t>
      </w:r>
    </w:p>
    <w:p w14:paraId="7557AC2A" w14:textId="77777777" w:rsidR="006100B5" w:rsidRDefault="00315A42">
      <w:pPr>
        <w:pStyle w:val="ESColloquy"/>
      </w:pPr>
      <w:r>
        <w:t xml:space="preserve">S4:  Yes. </w:t>
      </w:r>
    </w:p>
    <w:p w14:paraId="3F74C117" w14:textId="77777777" w:rsidR="006100B5" w:rsidRDefault="00315A42">
      <w:pPr>
        <w:pStyle w:val="ESColloquy"/>
      </w:pPr>
      <w:r>
        <w:t xml:space="preserve">S2:  Could you read what this. </w:t>
      </w:r>
    </w:p>
    <w:p w14:paraId="7D2076AE" w14:textId="77777777" w:rsidR="006100B5" w:rsidRDefault="00315A42">
      <w:pPr>
        <w:pStyle w:val="ESColloquy"/>
      </w:pPr>
      <w:r>
        <w:t xml:space="preserve">S4:  Whether it's with or without me, you deserve.  </w:t>
      </w:r>
      <w:r>
        <w:lastRenderedPageBreak/>
        <w:t xml:space="preserve">Happiness.  To show you another. </w:t>
      </w:r>
    </w:p>
    <w:p w14:paraId="6175DD8E" w14:textId="77777777" w:rsidR="006100B5" w:rsidRDefault="00315A42">
      <w:pPr>
        <w:pStyle w:val="ESColloquy"/>
      </w:pPr>
      <w:r>
        <w:t xml:space="preserve">S2:  Message just a little </w:t>
      </w:r>
      <w:r>
        <w:t xml:space="preserve">further up.  The detective.  Is this sort of a communication of that same conversation that we just saw in the street? </w:t>
      </w:r>
    </w:p>
    <w:p w14:paraId="01C1839B" w14:textId="77777777" w:rsidR="006100B5" w:rsidRDefault="00315A42">
      <w:pPr>
        <w:pStyle w:val="ESColloquy"/>
      </w:pPr>
      <w:r>
        <w:t xml:space="preserve">S4:  Yes. </w:t>
      </w:r>
    </w:p>
    <w:p w14:paraId="77E27DD0" w14:textId="77777777" w:rsidR="006100B5" w:rsidRDefault="00315A42">
      <w:pPr>
        <w:pStyle w:val="ESColloquy"/>
      </w:pPr>
      <w:r>
        <w:t xml:space="preserve">S2:  And can you read those messages? </w:t>
      </w:r>
    </w:p>
    <w:p w14:paraId="470190B9" w14:textId="77777777" w:rsidR="006100B5" w:rsidRDefault="00315A42">
      <w:pPr>
        <w:pStyle w:val="ESColloquy"/>
      </w:pPr>
      <w:r>
        <w:t xml:space="preserve">S4:  You have me, and I got you. </w:t>
      </w:r>
    </w:p>
    <w:p w14:paraId="2219D2DD" w14:textId="77777777" w:rsidR="006100B5" w:rsidRDefault="00315A42">
      <w:pPr>
        <w:pStyle w:val="ESColloquy"/>
      </w:pPr>
      <w:r>
        <w:t>S2:  And I'm going to show you another set of messag</w:t>
      </w:r>
      <w:r>
        <w:t xml:space="preserve">es.  6628.  In Detective what date and time of UTC time is this message? </w:t>
      </w:r>
    </w:p>
    <w:p w14:paraId="53BB30F7" w14:textId="77777777" w:rsidR="006100B5" w:rsidRDefault="00315A42">
      <w:pPr>
        <w:pStyle w:val="ESColloquy"/>
      </w:pPr>
      <w:r>
        <w:t xml:space="preserve">S4:  This March 13, 2022 at 1647 hours. </w:t>
      </w:r>
    </w:p>
    <w:p w14:paraId="4F5254E9" w14:textId="77777777" w:rsidR="006100B5" w:rsidRDefault="00315A42">
      <w:pPr>
        <w:pStyle w:val="ESColloquy"/>
      </w:pPr>
      <w:r>
        <w:t>S2:  And now this to be tricky for us.  This is the date at the time changed, correct?  Yes.  Okay.  So now when we convert to UTC time, we'r</w:t>
      </w:r>
      <w:r>
        <w:t xml:space="preserve">e using a four hour difference instead of a five hour difference, right?  Correct.  So this would have been 12:17 p.m. on the 13th and clarify this time.  Yes.  All right.  Can you read that set of messages? </w:t>
      </w:r>
    </w:p>
    <w:p w14:paraId="24905F0A" w14:textId="77777777" w:rsidR="006100B5" w:rsidRDefault="00315A42">
      <w:pPr>
        <w:pStyle w:val="ESColloquy"/>
      </w:pPr>
      <w:r>
        <w:t>S4:  I love you, but I'm not the drug love.  Th</w:t>
      </w:r>
      <w:r>
        <w:t xml:space="preserve">e feeling is. </w:t>
      </w:r>
    </w:p>
    <w:p w14:paraId="519AC7CA" w14:textId="77777777" w:rsidR="006100B5" w:rsidRDefault="00315A42">
      <w:pPr>
        <w:pStyle w:val="ESColloquy"/>
      </w:pPr>
      <w:r>
        <w:t xml:space="preserve">S2:  I'm going to show you another message at 6525.  I like it very well.  But what date and time would this. </w:t>
      </w:r>
    </w:p>
    <w:p w14:paraId="39EF8353" w14:textId="77777777" w:rsidR="006100B5" w:rsidRDefault="00315A42">
      <w:pPr>
        <w:pStyle w:val="ESColloquy"/>
      </w:pPr>
      <w:r>
        <w:t xml:space="preserve">S4:  March 15, 2022, at 2033 hours UTC. </w:t>
      </w:r>
    </w:p>
    <w:p w14:paraId="348DD30E" w14:textId="77777777" w:rsidR="006100B5" w:rsidRDefault="00315A42">
      <w:pPr>
        <w:pStyle w:val="ESColloquy"/>
      </w:pPr>
      <w:r>
        <w:t xml:space="preserve">S2:  </w:t>
      </w:r>
      <w:r>
        <w:t xml:space="preserve">So would that be?  4:33 p.m. In </w:t>
      </w:r>
      <w:proofErr w:type="spellStart"/>
      <w:r>
        <w:t>claremont</w:t>
      </w:r>
      <w:proofErr w:type="spellEnd"/>
      <w:r>
        <w:t xml:space="preserve">. </w:t>
      </w:r>
    </w:p>
    <w:p w14:paraId="3FE69A00" w14:textId="77777777" w:rsidR="006100B5" w:rsidRDefault="00315A42">
      <w:pPr>
        <w:pStyle w:val="ESColloquy"/>
      </w:pPr>
      <w:r>
        <w:t xml:space="preserve">S4:  Yes. </w:t>
      </w:r>
    </w:p>
    <w:p w14:paraId="0CAECAA5" w14:textId="77777777" w:rsidR="006100B5" w:rsidRDefault="00315A42">
      <w:pPr>
        <w:pStyle w:val="ESColloquy"/>
      </w:pPr>
      <w:r>
        <w:t xml:space="preserve">S2:  Can you read this message? </w:t>
      </w:r>
    </w:p>
    <w:p w14:paraId="28A0CAD9" w14:textId="77777777" w:rsidR="006100B5" w:rsidRDefault="00315A42">
      <w:pPr>
        <w:pStyle w:val="ESColloquy"/>
      </w:pPr>
      <w:r>
        <w:lastRenderedPageBreak/>
        <w:t xml:space="preserve">S4:  I have to get off call to quiet with boys outside and everyone awake. </w:t>
      </w:r>
    </w:p>
    <w:p w14:paraId="3B92B56F" w14:textId="77777777" w:rsidR="006100B5" w:rsidRDefault="00315A42">
      <w:pPr>
        <w:pStyle w:val="ESColloquy"/>
      </w:pPr>
      <w:r>
        <w:t>S2:  And what, if anything, was significant about this message to you in your investigation?</w:t>
      </w:r>
      <w:r>
        <w:t xml:space="preserve"> </w:t>
      </w:r>
    </w:p>
    <w:p w14:paraId="06472B8F" w14:textId="77777777" w:rsidR="006100B5" w:rsidRDefault="00315A42">
      <w:pPr>
        <w:pStyle w:val="ESColloquy"/>
      </w:pPr>
      <w:r>
        <w:t xml:space="preserve">S4:  It shows that they were video calling, face time calling and references the boys outside being her brothers. </w:t>
      </w:r>
    </w:p>
    <w:p w14:paraId="735EC452" w14:textId="77777777" w:rsidR="006100B5" w:rsidRDefault="00315A42">
      <w:pPr>
        <w:pStyle w:val="ESColloquy"/>
      </w:pPr>
      <w:r>
        <w:t xml:space="preserve">S2:  </w:t>
      </w:r>
      <w:r>
        <w:t xml:space="preserve">And I'm going to show you a message from line 6395.  And Detective, what date and time is that? </w:t>
      </w:r>
    </w:p>
    <w:p w14:paraId="159E608C" w14:textId="77777777" w:rsidR="006100B5" w:rsidRDefault="00315A42">
      <w:pPr>
        <w:pStyle w:val="ESColloquy"/>
      </w:pPr>
      <w:r>
        <w:t xml:space="preserve">S4:  March 18, 2022 zero 956 hours UTC. </w:t>
      </w:r>
    </w:p>
    <w:p w14:paraId="77EA9DEB" w14:textId="77777777" w:rsidR="006100B5" w:rsidRDefault="00315A42">
      <w:pPr>
        <w:pStyle w:val="ESColloquy"/>
      </w:pPr>
      <w:r>
        <w:t xml:space="preserve">S2:  At 5:56 a.m. in Clermont County. </w:t>
      </w:r>
    </w:p>
    <w:p w14:paraId="7EB93003" w14:textId="77777777" w:rsidR="006100B5" w:rsidRDefault="00315A42">
      <w:pPr>
        <w:pStyle w:val="ESColloquy"/>
      </w:pPr>
      <w:r>
        <w:t xml:space="preserve">S4:  Yes. </w:t>
      </w:r>
    </w:p>
    <w:p w14:paraId="2173D5CF" w14:textId="77777777" w:rsidR="006100B5" w:rsidRDefault="00315A42">
      <w:pPr>
        <w:pStyle w:val="ESColloquy"/>
      </w:pPr>
      <w:r>
        <w:t xml:space="preserve">S2:  And what's that? </w:t>
      </w:r>
    </w:p>
    <w:p w14:paraId="73DE1D45" w14:textId="6997C398" w:rsidR="006100B5" w:rsidRDefault="00315A42">
      <w:pPr>
        <w:pStyle w:val="ESColloquy"/>
      </w:pPr>
      <w:r>
        <w:t xml:space="preserve">S4:  Not happy, </w:t>
      </w:r>
      <w:r w:rsidR="00BD17C5">
        <w:t>Erin</w:t>
      </w:r>
      <w:r>
        <w:t xml:space="preserve">. </w:t>
      </w:r>
    </w:p>
    <w:p w14:paraId="2B15CD50" w14:textId="77777777" w:rsidR="006100B5" w:rsidRDefault="00315A42">
      <w:pPr>
        <w:pStyle w:val="ESColloquy"/>
      </w:pPr>
      <w:r>
        <w:t>S2:  What, if anythin</w:t>
      </w:r>
      <w:r>
        <w:t xml:space="preserve">g, is noteworthy about this message? </w:t>
      </w:r>
    </w:p>
    <w:p w14:paraId="7E72499B" w14:textId="3632CD81" w:rsidR="006100B5" w:rsidRDefault="00315A42">
      <w:pPr>
        <w:pStyle w:val="ESColloquy"/>
      </w:pPr>
      <w:r>
        <w:t xml:space="preserve">S4:  She's referring to herself as </w:t>
      </w:r>
      <w:r w:rsidR="00BD17C5">
        <w:t>Erin</w:t>
      </w:r>
      <w:r>
        <w:t xml:space="preserve">. </w:t>
      </w:r>
    </w:p>
    <w:p w14:paraId="017EAD75" w14:textId="3BDA993D" w:rsidR="006100B5" w:rsidRDefault="00315A42">
      <w:pPr>
        <w:pStyle w:val="ESColloquy"/>
      </w:pPr>
      <w:r>
        <w:t xml:space="preserve">S2:  Does helping corroborate that this was </w:t>
      </w:r>
      <w:r w:rsidR="00BD17C5">
        <w:t>Erin</w:t>
      </w:r>
      <w:r>
        <w:t xml:space="preserve"> with the deleted user? </w:t>
      </w:r>
    </w:p>
    <w:p w14:paraId="73D11594" w14:textId="77777777" w:rsidR="006100B5" w:rsidRDefault="00315A42">
      <w:pPr>
        <w:pStyle w:val="ESColloquy"/>
      </w:pPr>
      <w:r>
        <w:t xml:space="preserve">S4:  Correct. </w:t>
      </w:r>
    </w:p>
    <w:p w14:paraId="3735B1D3" w14:textId="77777777" w:rsidR="006100B5" w:rsidRDefault="00315A42">
      <w:pPr>
        <w:pStyle w:val="ESColloquy"/>
      </w:pPr>
      <w:r>
        <w:t>S2:  I'm going to show you a next set of messages starting at nine.  51.  How distract</w:t>
      </w:r>
      <w:r>
        <w:t xml:space="preserve">ed was this next group of messages sent at approximately kind of in succession or. </w:t>
      </w:r>
    </w:p>
    <w:p w14:paraId="21F3AF9D" w14:textId="77777777" w:rsidR="006100B5" w:rsidRDefault="00315A42">
      <w:pPr>
        <w:pStyle w:val="ESColloquy"/>
      </w:pPr>
      <w:r>
        <w:t xml:space="preserve">S4:  Yes.  Then 4 minutes of each other. </w:t>
      </w:r>
    </w:p>
    <w:p w14:paraId="1CA4EA36" w14:textId="77777777" w:rsidR="006100B5" w:rsidRDefault="00315A42">
      <w:pPr>
        <w:pStyle w:val="ESColloquy"/>
      </w:pPr>
      <w:r>
        <w:t xml:space="preserve">S2:  So let's just start with the very first message in line 50 801.  What date and time that that sent? </w:t>
      </w:r>
    </w:p>
    <w:p w14:paraId="7DB9DABA" w14:textId="77777777" w:rsidR="006100B5" w:rsidRDefault="00315A42">
      <w:pPr>
        <w:pStyle w:val="ESColloquy"/>
      </w:pPr>
      <w:r>
        <w:t>S4:  March 23rd, 2022 ze</w:t>
      </w:r>
      <w:r>
        <w:t xml:space="preserve">ro 937 hours UTC. </w:t>
      </w:r>
    </w:p>
    <w:p w14:paraId="5E090BDA" w14:textId="77777777" w:rsidR="006100B5" w:rsidRDefault="00315A42">
      <w:pPr>
        <w:pStyle w:val="ESColloquy"/>
      </w:pPr>
      <w:r>
        <w:lastRenderedPageBreak/>
        <w:t xml:space="preserve">S2:  Is that 5:37 a.m. The Claremont counting time? </w:t>
      </w:r>
    </w:p>
    <w:p w14:paraId="1C1894D2" w14:textId="77777777" w:rsidR="006100B5" w:rsidRDefault="00315A42">
      <w:pPr>
        <w:pStyle w:val="ESColloquy"/>
      </w:pPr>
      <w:r>
        <w:t xml:space="preserve">S4:  Yes. </w:t>
      </w:r>
    </w:p>
    <w:p w14:paraId="761201F8" w14:textId="77777777" w:rsidR="006100B5" w:rsidRDefault="00315A42">
      <w:pPr>
        <w:pStyle w:val="ESColloquy"/>
      </w:pPr>
      <w:r>
        <w:t xml:space="preserve">S2:  Can you read those messages? </w:t>
      </w:r>
    </w:p>
    <w:p w14:paraId="2BE28473" w14:textId="77777777" w:rsidR="006100B5" w:rsidRDefault="00315A42">
      <w:pPr>
        <w:pStyle w:val="ESColloquy"/>
      </w:pPr>
      <w:r>
        <w:t>S4:  I'm here and.  Och.  There was a guy smoking out in the back and I'm pretty sure he saw me guy with glasses.  Not sure next to you or</w:t>
      </w:r>
      <w:r>
        <w:t xml:space="preserve"> I believe this was to be two doors down and she corrects it with two above it.  Not really.  I don't think he heard the door or saw where I came from.  Meaning.  He'd be assuming sleepy?  No.  Nope.  He looks like a recovering addict.  Yeah.  Figured ther</w:t>
      </w:r>
      <w:r>
        <w:t xml:space="preserve">e's nothing to snitch about.  I could have been with Finn. </w:t>
      </w:r>
    </w:p>
    <w:p w14:paraId="2C000546" w14:textId="77777777" w:rsidR="006100B5" w:rsidRDefault="00315A42">
      <w:pPr>
        <w:pStyle w:val="ESColloquy"/>
      </w:pPr>
      <w:r>
        <w:t xml:space="preserve">S2:  And what, if anything, was the investigative significance with these messages? </w:t>
      </w:r>
    </w:p>
    <w:p w14:paraId="17D70B93" w14:textId="77777777" w:rsidR="006100B5" w:rsidRDefault="00315A42">
      <w:pPr>
        <w:pStyle w:val="ESColloquy"/>
      </w:pPr>
      <w:r>
        <w:t xml:space="preserve">S4:  It shows that she's talking about getting back into her residence and that someone saw her and concern of </w:t>
      </w:r>
      <w:r>
        <w:t xml:space="preserve">being seen. </w:t>
      </w:r>
    </w:p>
    <w:p w14:paraId="2FE3C245" w14:textId="77777777" w:rsidR="006100B5" w:rsidRDefault="00315A42">
      <w:pPr>
        <w:pStyle w:val="ESColloquy"/>
      </w:pPr>
      <w:r>
        <w:t xml:space="preserve">S2:  And what </w:t>
      </w:r>
      <w:proofErr w:type="spellStart"/>
      <w:r>
        <w:t>what</w:t>
      </w:r>
      <w:proofErr w:type="spellEnd"/>
      <w:r>
        <w:t xml:space="preserve">, if anything, about the reference to the Fed is significant. </w:t>
      </w:r>
    </w:p>
    <w:p w14:paraId="4FA0AFED" w14:textId="77777777" w:rsidR="006100B5" w:rsidRDefault="00315A42">
      <w:pPr>
        <w:pStyle w:val="ESColloquy"/>
      </w:pPr>
      <w:r>
        <w:t xml:space="preserve">S4:  Finn is another name for Macy Reese.  Who is Buddy Reese's daughter. </w:t>
      </w:r>
    </w:p>
    <w:p w14:paraId="6289EF49" w14:textId="77777777" w:rsidR="006100B5" w:rsidRDefault="00315A42">
      <w:pPr>
        <w:pStyle w:val="ESColloquy"/>
      </w:pPr>
      <w:r>
        <w:t xml:space="preserve">S2:  And at the time, Finn was living with the defendant in the same residence. </w:t>
      </w:r>
    </w:p>
    <w:p w14:paraId="60ADBBB4" w14:textId="77777777" w:rsidR="006100B5" w:rsidRDefault="00315A42">
      <w:pPr>
        <w:pStyle w:val="ESColloquy"/>
      </w:pPr>
      <w:r>
        <w:t>S4:  Y</w:t>
      </w:r>
      <w:r>
        <w:t xml:space="preserve">es.  And I'm going to show you next line. </w:t>
      </w:r>
    </w:p>
    <w:p w14:paraId="0406CFB9" w14:textId="77777777" w:rsidR="006100B5" w:rsidRDefault="00315A42">
      <w:pPr>
        <w:pStyle w:val="ESColloquy"/>
      </w:pPr>
      <w:r>
        <w:t xml:space="preserve">S2:  377923.  Detective again with this group of messages I just highlighted sent at approximately the same time. </w:t>
      </w:r>
    </w:p>
    <w:p w14:paraId="145B8BD4" w14:textId="77777777" w:rsidR="006100B5" w:rsidRDefault="00315A42">
      <w:pPr>
        <w:pStyle w:val="ESColloquy"/>
      </w:pPr>
      <w:r>
        <w:lastRenderedPageBreak/>
        <w:t xml:space="preserve">S4:  Yes, within 2 minutes of each other. </w:t>
      </w:r>
    </w:p>
    <w:p w14:paraId="17101085" w14:textId="77777777" w:rsidR="006100B5" w:rsidRDefault="00315A42">
      <w:pPr>
        <w:pStyle w:val="ESColloquy"/>
      </w:pPr>
      <w:r>
        <w:t>S2:  Okay.  So again, let's just use the bottom one.  W</w:t>
      </w:r>
      <w:r>
        <w:t xml:space="preserve">hat they you kind of do to. </w:t>
      </w:r>
    </w:p>
    <w:p w14:paraId="5E568340" w14:textId="77777777" w:rsidR="006100B5" w:rsidRDefault="00315A42">
      <w:pPr>
        <w:pStyle w:val="ESColloquy"/>
      </w:pPr>
      <w:r>
        <w:t xml:space="preserve">S4:  April 4th, 2020 to 1717 hours UTC. </w:t>
      </w:r>
    </w:p>
    <w:p w14:paraId="37F60C49" w14:textId="77777777" w:rsidR="006100B5" w:rsidRDefault="00315A42">
      <w:pPr>
        <w:pStyle w:val="ESColloquy"/>
      </w:pPr>
      <w:r>
        <w:t xml:space="preserve">S2:  At 1:17 p.m. time. </w:t>
      </w:r>
    </w:p>
    <w:p w14:paraId="754224C8" w14:textId="77777777" w:rsidR="006100B5" w:rsidRDefault="00315A42">
      <w:pPr>
        <w:pStyle w:val="ESColloquy"/>
      </w:pPr>
      <w:r>
        <w:t xml:space="preserve">S4:  Yes. </w:t>
      </w:r>
    </w:p>
    <w:p w14:paraId="058A0BD0" w14:textId="77777777" w:rsidR="006100B5" w:rsidRDefault="00315A42">
      <w:pPr>
        <w:pStyle w:val="ESColloquy"/>
      </w:pPr>
      <w:r>
        <w:t xml:space="preserve">S2:  Can you read those messages? </w:t>
      </w:r>
    </w:p>
    <w:p w14:paraId="1BF3E77B" w14:textId="77777777" w:rsidR="006100B5" w:rsidRDefault="00315A42">
      <w:pPr>
        <w:pStyle w:val="ESColloquy"/>
      </w:pPr>
      <w:r>
        <w:t xml:space="preserve">S4:  </w:t>
      </w:r>
      <w:r>
        <w:t xml:space="preserve">I went back to the sleep and had a nightmare.  Yeah.  So my brain thinks you're going to get tired of me.  I'm trying, but it keeps showing me shit.  </w:t>
      </w:r>
      <w:proofErr w:type="spellStart"/>
      <w:r>
        <w:t>IWC</w:t>
      </w:r>
      <w:proofErr w:type="spellEnd"/>
      <w:r>
        <w:t>.  You told me you don't.  You didn't want me anymore.  But then you brought me into the kitchen and di</w:t>
      </w:r>
      <w:r>
        <w:t xml:space="preserve">d the bang </w:t>
      </w:r>
      <w:proofErr w:type="spellStart"/>
      <w:r>
        <w:t>bang</w:t>
      </w:r>
      <w:proofErr w:type="spellEnd"/>
      <w:r>
        <w:t xml:space="preserve"> and then disappeared. </w:t>
      </w:r>
    </w:p>
    <w:p w14:paraId="77042702" w14:textId="77777777" w:rsidR="006100B5" w:rsidRDefault="00315A42">
      <w:pPr>
        <w:pStyle w:val="ESColloquy"/>
      </w:pPr>
      <w:r>
        <w:t xml:space="preserve">S2:  And I'm going to show you a next set of messages at.  2889.  28.  All right.  Again, what you sent around the same time for. </w:t>
      </w:r>
    </w:p>
    <w:p w14:paraId="755962F2" w14:textId="77777777" w:rsidR="006100B5" w:rsidRDefault="00315A42">
      <w:pPr>
        <w:pStyle w:val="ESColloquy"/>
      </w:pPr>
      <w:r>
        <w:t xml:space="preserve">S4:  The next two days is highlighted.  Yes, within a minute of each other. </w:t>
      </w:r>
    </w:p>
    <w:p w14:paraId="0135DB6C" w14:textId="77777777" w:rsidR="006100B5" w:rsidRDefault="00315A42">
      <w:pPr>
        <w:pStyle w:val="ESColloquy"/>
      </w:pPr>
      <w:r>
        <w:t>S2:  Let'</w:t>
      </w:r>
      <w:r>
        <w:t xml:space="preserve">s again use the first one.  What's the date and time of UTC?  Time for that first message. </w:t>
      </w:r>
    </w:p>
    <w:p w14:paraId="0A2F7B4E" w14:textId="77777777" w:rsidR="006100B5" w:rsidRDefault="00315A42">
      <w:pPr>
        <w:pStyle w:val="ESColloquy"/>
      </w:pPr>
      <w:r>
        <w:t xml:space="preserve">S4:  April 9th, 2022 at 1132 UTC 7:32 a.m. Yes. </w:t>
      </w:r>
    </w:p>
    <w:p w14:paraId="5A9A143C" w14:textId="77777777" w:rsidR="006100B5" w:rsidRDefault="00315A42">
      <w:pPr>
        <w:pStyle w:val="ESColloquy"/>
      </w:pPr>
      <w:r>
        <w:t xml:space="preserve">S2:  Can you read those? </w:t>
      </w:r>
    </w:p>
    <w:p w14:paraId="64073047" w14:textId="77777777" w:rsidR="006100B5" w:rsidRDefault="00315A42">
      <w:pPr>
        <w:pStyle w:val="ESColloquy"/>
      </w:pPr>
      <w:r>
        <w:t>S4:  I'm here, but above it just says here.  So she's correcting herself for here.  Sorry</w:t>
      </w:r>
      <w:r>
        <w:t xml:space="preserve">.  I decided to sleep with you. </w:t>
      </w:r>
    </w:p>
    <w:p w14:paraId="02D3FA4D" w14:textId="77777777" w:rsidR="006100B5" w:rsidRDefault="00315A42">
      <w:pPr>
        <w:pStyle w:val="ESColloquy"/>
      </w:pPr>
      <w:r>
        <w:t xml:space="preserve">S2:  And let me show you another message online.  Two, </w:t>
      </w:r>
      <w:r>
        <w:lastRenderedPageBreak/>
        <w:t xml:space="preserve">four, four, five.  Can you tell us what date and time this? </w:t>
      </w:r>
    </w:p>
    <w:p w14:paraId="1935FBAC" w14:textId="77777777" w:rsidR="006100B5" w:rsidRDefault="00315A42">
      <w:pPr>
        <w:pStyle w:val="ESColloquy"/>
      </w:pPr>
      <w:r>
        <w:t xml:space="preserve">S4:  April 13, 2022 zero 946 hours UTC. </w:t>
      </w:r>
    </w:p>
    <w:p w14:paraId="4704A298" w14:textId="77777777" w:rsidR="006100B5" w:rsidRDefault="00315A42">
      <w:pPr>
        <w:pStyle w:val="ESColloquy"/>
      </w:pPr>
      <w:r>
        <w:t xml:space="preserve">S2:  So would that be?  5:46 a.m. In Claremont? </w:t>
      </w:r>
    </w:p>
    <w:p w14:paraId="17DE790A" w14:textId="77777777" w:rsidR="006100B5" w:rsidRDefault="00315A42">
      <w:pPr>
        <w:pStyle w:val="ESColloquy"/>
      </w:pPr>
      <w:r>
        <w:t xml:space="preserve">S4:  Yes. </w:t>
      </w:r>
    </w:p>
    <w:p w14:paraId="4CD6239D" w14:textId="77777777" w:rsidR="006100B5" w:rsidRDefault="00315A42">
      <w:pPr>
        <w:pStyle w:val="ESColloquy"/>
      </w:pPr>
      <w:r>
        <w:t>S2:  C</w:t>
      </w:r>
      <w:r>
        <w:t xml:space="preserve">an you read that message? </w:t>
      </w:r>
    </w:p>
    <w:p w14:paraId="4E21139A" w14:textId="77777777" w:rsidR="006100B5" w:rsidRDefault="00315A42">
      <w:pPr>
        <w:pStyle w:val="ESColloquy"/>
      </w:pPr>
      <w:r>
        <w:t xml:space="preserve">S4:  I tried to help by kissing your back. </w:t>
      </w:r>
    </w:p>
    <w:p w14:paraId="65F9E56B" w14:textId="77777777" w:rsidR="006100B5" w:rsidRDefault="00315A42">
      <w:pPr>
        <w:pStyle w:val="ESColloquy"/>
      </w:pPr>
      <w:r>
        <w:t xml:space="preserve">S2:  </w:t>
      </w:r>
      <w:r>
        <w:t xml:space="preserve">I'm going to show you the next message at 20 lines, 2398.  All right.  Can you tell us what date and time in UTC time that was sent? </w:t>
      </w:r>
    </w:p>
    <w:p w14:paraId="3EE317FB" w14:textId="77777777" w:rsidR="006100B5" w:rsidRDefault="00315A42">
      <w:pPr>
        <w:pStyle w:val="ESColloquy"/>
      </w:pPr>
      <w:r>
        <w:t xml:space="preserve">S4:  April 13, 2022, 2146 hours UTC so. </w:t>
      </w:r>
    </w:p>
    <w:p w14:paraId="291BD76B" w14:textId="77777777" w:rsidR="006100B5" w:rsidRDefault="00315A42">
      <w:pPr>
        <w:pStyle w:val="ESColloquy"/>
      </w:pPr>
      <w:r>
        <w:t xml:space="preserve">S2:  5:46 p.m. in. </w:t>
      </w:r>
    </w:p>
    <w:p w14:paraId="2C23F88B" w14:textId="77777777" w:rsidR="006100B5" w:rsidRDefault="00315A42">
      <w:pPr>
        <w:pStyle w:val="ESColloquy"/>
      </w:pPr>
      <w:r>
        <w:t xml:space="preserve">S4:  Claremont.  Yes. </w:t>
      </w:r>
    </w:p>
    <w:p w14:paraId="7B02A9B6" w14:textId="77777777" w:rsidR="006100B5" w:rsidRDefault="00315A42">
      <w:pPr>
        <w:pStyle w:val="ESColloquy"/>
      </w:pPr>
      <w:r>
        <w:t xml:space="preserve">S2:  Can you read that? </w:t>
      </w:r>
    </w:p>
    <w:p w14:paraId="30359451" w14:textId="3F85EAF7" w:rsidR="006100B5" w:rsidRDefault="00315A42">
      <w:pPr>
        <w:pStyle w:val="ESColloquy"/>
      </w:pPr>
      <w:r>
        <w:t>S4:  If you s</w:t>
      </w:r>
      <w:r>
        <w:t xml:space="preserve">ay, </w:t>
      </w:r>
      <w:r w:rsidR="00BD17C5">
        <w:t>Erin</w:t>
      </w:r>
      <w:r>
        <w:t xml:space="preserve">, he's going to run here saying I tell people not to call me Alexis. </w:t>
      </w:r>
    </w:p>
    <w:p w14:paraId="1287C22B" w14:textId="77777777" w:rsidR="006100B5" w:rsidRDefault="00315A42">
      <w:pPr>
        <w:pStyle w:val="ESColloquy"/>
      </w:pPr>
      <w:r>
        <w:t xml:space="preserve">S2:  Okay.  What's the investigative significance of this message? </w:t>
      </w:r>
    </w:p>
    <w:p w14:paraId="7D309DD2" w14:textId="2740C017" w:rsidR="006100B5" w:rsidRDefault="00315A42">
      <w:pPr>
        <w:pStyle w:val="ESColloquy"/>
      </w:pPr>
      <w:r>
        <w:t xml:space="preserve">S4:  Again, she's referring to herself as </w:t>
      </w:r>
      <w:r w:rsidR="00BD17C5">
        <w:t>Erin</w:t>
      </w:r>
      <w:r>
        <w:t>, and her legal name is Alexis is an area of contention or her</w:t>
      </w:r>
      <w:r>
        <w:t xml:space="preserve"> mother prefers her to be Alexis and does not like to call her </w:t>
      </w:r>
      <w:r w:rsidR="00BD17C5">
        <w:t>Erin</w:t>
      </w:r>
      <w:r>
        <w:t xml:space="preserve">. </w:t>
      </w:r>
    </w:p>
    <w:p w14:paraId="4D2375F4" w14:textId="372FD641" w:rsidR="006100B5" w:rsidRDefault="00315A42">
      <w:pPr>
        <w:pStyle w:val="ESColloquy"/>
      </w:pPr>
      <w:r>
        <w:t xml:space="preserve">S2:  So this is just another instance where we know deleted user is </w:t>
      </w:r>
      <w:r w:rsidR="00BD17C5">
        <w:t>Erin</w:t>
      </w:r>
      <w:r>
        <w:t xml:space="preserve">. </w:t>
      </w:r>
    </w:p>
    <w:p w14:paraId="6470E46F" w14:textId="77777777" w:rsidR="006100B5" w:rsidRDefault="00315A42">
      <w:pPr>
        <w:pStyle w:val="ESColloquy"/>
      </w:pPr>
      <w:r>
        <w:t xml:space="preserve">S4:  Correct. </w:t>
      </w:r>
    </w:p>
    <w:p w14:paraId="59F86B83" w14:textId="77777777" w:rsidR="006100B5" w:rsidRDefault="00315A42">
      <w:pPr>
        <w:pStyle w:val="ESColloquy"/>
      </w:pPr>
      <w:r>
        <w:t xml:space="preserve">S2:  I'm going to show you line 1295.  What date and time was dismissed. </w:t>
      </w:r>
    </w:p>
    <w:p w14:paraId="2A415DBA" w14:textId="77777777" w:rsidR="006100B5" w:rsidRDefault="00315A42">
      <w:pPr>
        <w:pStyle w:val="ESColloquy"/>
      </w:pPr>
      <w:r>
        <w:lastRenderedPageBreak/>
        <w:t xml:space="preserve">S4:  April 19, 2022 </w:t>
      </w:r>
      <w:r>
        <w:t xml:space="preserve">2127 UTC does that. </w:t>
      </w:r>
    </w:p>
    <w:p w14:paraId="28B579F2" w14:textId="1D9785D0" w:rsidR="006100B5" w:rsidRDefault="00315A42">
      <w:pPr>
        <w:pStyle w:val="ESColloquy"/>
      </w:pPr>
      <w:r>
        <w:t xml:space="preserve">S2:  5:27 p.m. Clairemont town.  Yes.  You had mentioned previously that the defendant had deleted almost all of his messages </w:t>
      </w:r>
      <w:proofErr w:type="spellStart"/>
      <w:r>
        <w:t>messages</w:t>
      </w:r>
      <w:proofErr w:type="spellEnd"/>
      <w:r>
        <w:t xml:space="preserve"> sent to </w:t>
      </w:r>
      <w:r w:rsidR="00BD17C5">
        <w:t>Erin</w:t>
      </w:r>
      <w:r>
        <w:t xml:space="preserve"> but wasn't quite perfect.  Is that correct?  Correct.  So who is the sender of this me</w:t>
      </w:r>
      <w:r>
        <w:t xml:space="preserve">ssage in line 1295? </w:t>
      </w:r>
    </w:p>
    <w:p w14:paraId="5513F66E" w14:textId="77777777" w:rsidR="006100B5" w:rsidRDefault="00315A42">
      <w:pPr>
        <w:pStyle w:val="ESColloquy"/>
      </w:pPr>
      <w:r>
        <w:t xml:space="preserve">S4:  A underscore </w:t>
      </w:r>
      <w:proofErr w:type="spellStart"/>
      <w:r>
        <w:t>underscore</w:t>
      </w:r>
      <w:proofErr w:type="spellEnd"/>
      <w:r>
        <w:t xml:space="preserve">, ghost underscore 33. </w:t>
      </w:r>
    </w:p>
    <w:p w14:paraId="79E1B8AB" w14:textId="77777777" w:rsidR="006100B5" w:rsidRDefault="00315A42">
      <w:pPr>
        <w:pStyle w:val="ESColloquy"/>
      </w:pPr>
      <w:r>
        <w:t xml:space="preserve">S2:  </w:t>
      </w:r>
      <w:r>
        <w:t xml:space="preserve">And again, this is a record from the defendant's profile.  So it would make sense that the defendant's profile would show up. </w:t>
      </w:r>
    </w:p>
    <w:p w14:paraId="637668BD" w14:textId="77777777" w:rsidR="006100B5" w:rsidRDefault="00315A42">
      <w:pPr>
        <w:pStyle w:val="ESColloquy"/>
      </w:pPr>
      <w:r>
        <w:t xml:space="preserve">S4:  Yes. </w:t>
      </w:r>
    </w:p>
    <w:p w14:paraId="509CF4CC" w14:textId="77777777" w:rsidR="006100B5" w:rsidRDefault="00315A42">
      <w:pPr>
        <w:pStyle w:val="ESColloquy"/>
      </w:pPr>
      <w:r>
        <w:t xml:space="preserve">S2:  And what?  Check.  And I'm going to show you line 843.  What date and time is this? </w:t>
      </w:r>
    </w:p>
    <w:p w14:paraId="306823A8" w14:textId="77777777" w:rsidR="006100B5" w:rsidRDefault="00315A42">
      <w:pPr>
        <w:pStyle w:val="ESColloquy"/>
      </w:pPr>
      <w:r>
        <w:t>S4:  April 21, 2022 2202 hou</w:t>
      </w:r>
      <w:r>
        <w:t xml:space="preserve">rs UTC. </w:t>
      </w:r>
    </w:p>
    <w:p w14:paraId="262CACF0" w14:textId="77777777" w:rsidR="006100B5" w:rsidRDefault="00315A42">
      <w:pPr>
        <w:pStyle w:val="ESColloquy"/>
      </w:pPr>
      <w:r>
        <w:t xml:space="preserve">S2:  So again, correct.  Claremont's counting time would be 6:02 p.m. </w:t>
      </w:r>
    </w:p>
    <w:p w14:paraId="1AF342EA" w14:textId="77777777" w:rsidR="006100B5" w:rsidRDefault="00315A42">
      <w:pPr>
        <w:pStyle w:val="ESColloquy"/>
      </w:pPr>
      <w:r>
        <w:t xml:space="preserve">S4:  Yes. </w:t>
      </w:r>
    </w:p>
    <w:p w14:paraId="015AC8AE" w14:textId="77777777" w:rsidR="006100B5" w:rsidRDefault="00315A42">
      <w:pPr>
        <w:pStyle w:val="ESColloquy"/>
      </w:pPr>
      <w:r>
        <w:t xml:space="preserve">S2:  Who is the sender of this? </w:t>
      </w:r>
    </w:p>
    <w:p w14:paraId="12D15B22" w14:textId="77777777" w:rsidR="006100B5" w:rsidRDefault="00315A42">
      <w:pPr>
        <w:pStyle w:val="ESColloquy"/>
      </w:pPr>
      <w:r>
        <w:t xml:space="preserve">S4:  A underscore goes to underscore 33. </w:t>
      </w:r>
    </w:p>
    <w:p w14:paraId="04A1E95E" w14:textId="77777777" w:rsidR="006100B5" w:rsidRDefault="00315A42">
      <w:pPr>
        <w:pStyle w:val="ESColloquy"/>
      </w:pPr>
      <w:r>
        <w:t>S2:  In this message, we see just basically a hyperlink with a string of numbers.  What do</w:t>
      </w:r>
      <w:r>
        <w:t xml:space="preserve">es that indicate when you see that in a Discord record? </w:t>
      </w:r>
    </w:p>
    <w:p w14:paraId="52827B19" w14:textId="77777777" w:rsidR="006100B5" w:rsidRDefault="00315A42">
      <w:pPr>
        <w:pStyle w:val="ESColloquy"/>
      </w:pPr>
      <w:r>
        <w:t xml:space="preserve">S4:  It's an attachment. </w:t>
      </w:r>
    </w:p>
    <w:p w14:paraId="72B95C43" w14:textId="77777777" w:rsidR="006100B5" w:rsidRDefault="00315A42">
      <w:pPr>
        <w:pStyle w:val="ESColloquy"/>
      </w:pPr>
      <w:r>
        <w:t xml:space="preserve">S2:  When you did this request through discord, they send you, obviously the messages that were sent.  Were they also </w:t>
      </w:r>
      <w:r>
        <w:lastRenderedPageBreak/>
        <w:t>able to do any of the attachments that were sent throug</w:t>
      </w:r>
      <w:r>
        <w:t xml:space="preserve">h discord? </w:t>
      </w:r>
    </w:p>
    <w:p w14:paraId="4C156755" w14:textId="77777777" w:rsidR="006100B5" w:rsidRDefault="00315A42">
      <w:pPr>
        <w:pStyle w:val="ESColloquy"/>
      </w:pPr>
      <w:r>
        <w:t xml:space="preserve">S4:  Yes, there was some media attached. </w:t>
      </w:r>
    </w:p>
    <w:p w14:paraId="6C29FE6B" w14:textId="77777777" w:rsidR="006100B5" w:rsidRDefault="00315A42">
      <w:pPr>
        <w:pStyle w:val="ESColloquy"/>
      </w:pPr>
      <w:r>
        <w:t xml:space="preserve">S2:  And were you able to find this attachment that the defendant sent in this message here? </w:t>
      </w:r>
    </w:p>
    <w:p w14:paraId="22124735" w14:textId="77777777" w:rsidR="006100B5" w:rsidRDefault="00315A42">
      <w:pPr>
        <w:pStyle w:val="ESColloquy"/>
      </w:pPr>
      <w:r>
        <w:t xml:space="preserve">S4:  Yes. </w:t>
      </w:r>
    </w:p>
    <w:p w14:paraId="32428B4E" w14:textId="77777777" w:rsidR="006100B5" w:rsidRDefault="00315A42">
      <w:pPr>
        <w:pStyle w:val="ESColloquy"/>
      </w:pPr>
      <w:r>
        <w:t xml:space="preserve">S2:  How were you able to match the correct attachment to the correct message in discord. </w:t>
      </w:r>
    </w:p>
    <w:p w14:paraId="3DE6FB04" w14:textId="77777777" w:rsidR="006100B5" w:rsidRDefault="00315A42">
      <w:pPr>
        <w:pStyle w:val="ESColloquy"/>
      </w:pPr>
      <w:r>
        <w:t>S4:  T</w:t>
      </w:r>
      <w:r>
        <w:t xml:space="preserve">o the number's name on there? </w:t>
      </w:r>
    </w:p>
    <w:p w14:paraId="61388D76" w14:textId="77777777" w:rsidR="006100B5" w:rsidRDefault="00315A42">
      <w:pPr>
        <w:pStyle w:val="ESColloquy"/>
      </w:pPr>
      <w:r>
        <w:t xml:space="preserve">S2:  So basically, the file name when it comes to you is the same as what's. </w:t>
      </w:r>
    </w:p>
    <w:p w14:paraId="5197CCDF" w14:textId="77777777" w:rsidR="006100B5" w:rsidRDefault="00315A42">
      <w:pPr>
        <w:pStyle w:val="ESColloquy"/>
      </w:pPr>
      <w:r>
        <w:t xml:space="preserve">S4:  Sent in the message, Correct? </w:t>
      </w:r>
    </w:p>
    <w:p w14:paraId="479B5B28" w14:textId="77777777" w:rsidR="006100B5" w:rsidRDefault="00315A42">
      <w:pPr>
        <w:pStyle w:val="ESColloquy"/>
      </w:pPr>
      <w:r>
        <w:t xml:space="preserve">S2:  I'm going let's play for you what I've marked as state exhibit eight.  Little or little, I. </w:t>
      </w:r>
    </w:p>
    <w:p w14:paraId="2E04E6B3" w14:textId="77777777" w:rsidR="006100B5" w:rsidRDefault="00315A42">
      <w:pPr>
        <w:pStyle w:val="ESColloquy"/>
      </w:pPr>
      <w:r>
        <w:t>UU:  The way.</w:t>
      </w:r>
      <w:r>
        <w:t xml:space="preserve">  She took it, taking care of me.  I think.  Until.  Do I need to talk to somebody?  Then I'll get lost in here.  Best from a quiet motherfucker.  But I like to talk my shit and not to shoot my mom for being amongst a whole lot of shit.  But I'm in my head</w:t>
      </w:r>
      <w:r>
        <w:t xml:space="preserve">.  But you could bet on me, your bitch. </w:t>
      </w:r>
    </w:p>
    <w:p w14:paraId="0D131A5A" w14:textId="77777777" w:rsidR="006100B5" w:rsidRDefault="00315A42">
      <w:pPr>
        <w:pStyle w:val="ESColloquy"/>
      </w:pPr>
      <w:r>
        <w:t xml:space="preserve">S2:  Detective a line in that song about shouting, Suck my dick.  What does that mean? </w:t>
      </w:r>
    </w:p>
    <w:p w14:paraId="30E6A073" w14:textId="77777777" w:rsidR="006100B5" w:rsidRDefault="00315A42">
      <w:pPr>
        <w:pStyle w:val="ESColloquy"/>
      </w:pPr>
      <w:r>
        <w:t xml:space="preserve">S4:  In my training and experience, I learned that Shorty is often referred to a young, good looking female and suck.  My Dick </w:t>
      </w:r>
      <w:r>
        <w:t xml:space="preserve">is another term for fellatio. </w:t>
      </w:r>
    </w:p>
    <w:p w14:paraId="1AA626A2" w14:textId="77777777" w:rsidR="006100B5" w:rsidRDefault="00315A42">
      <w:pPr>
        <w:pStyle w:val="ESColloquy"/>
      </w:pPr>
      <w:r>
        <w:lastRenderedPageBreak/>
        <w:t xml:space="preserve">S2:  And I'm going to show you lines 419 3450.  Effective.  Again, this set of messages where they said around the same time. </w:t>
      </w:r>
    </w:p>
    <w:p w14:paraId="7324D9EF" w14:textId="77777777" w:rsidR="006100B5" w:rsidRDefault="00315A42">
      <w:pPr>
        <w:pStyle w:val="ESColloquy"/>
      </w:pPr>
      <w:r>
        <w:t xml:space="preserve">S4:  Yes, within 2 minutes of each other. </w:t>
      </w:r>
    </w:p>
    <w:p w14:paraId="67C991CB" w14:textId="77777777" w:rsidR="006100B5" w:rsidRDefault="00315A42">
      <w:pPr>
        <w:pStyle w:val="ESColloquy"/>
      </w:pPr>
      <w:r>
        <w:t>S2:  So again, using the bottom one of what date and ti</w:t>
      </w:r>
      <w:r>
        <w:t xml:space="preserve">me is that message sent in time? </w:t>
      </w:r>
    </w:p>
    <w:p w14:paraId="3AEB0F35" w14:textId="77777777" w:rsidR="006100B5" w:rsidRDefault="00315A42">
      <w:pPr>
        <w:pStyle w:val="ESColloquy"/>
      </w:pPr>
      <w:r>
        <w:t xml:space="preserve">S4:  April 23rd, 2022 zero 440 hours UTC. </w:t>
      </w:r>
    </w:p>
    <w:p w14:paraId="66B344C2" w14:textId="77777777" w:rsidR="006100B5" w:rsidRDefault="00315A42">
      <w:pPr>
        <w:pStyle w:val="ESColloquy"/>
      </w:pPr>
      <w:r>
        <w:t xml:space="preserve">S2:  So in Clermont County time that would be April 23rd at 12:40 a.m., correct?  Yes.  And can you read that send messages? </w:t>
      </w:r>
    </w:p>
    <w:p w14:paraId="0661C4E2" w14:textId="77777777" w:rsidR="006100B5" w:rsidRDefault="00315A42">
      <w:pPr>
        <w:pStyle w:val="ESColloquy"/>
      </w:pPr>
      <w:r>
        <w:t>S4:  I still haven't gotten my period scale.  We.  Mm</w:t>
      </w:r>
      <w:r>
        <w:t xml:space="preserve"> hmm.  Chill.  It's probably at the end of this month, but since it was at the end of the other. </w:t>
      </w:r>
    </w:p>
    <w:p w14:paraId="6FCAD5FC" w14:textId="77777777" w:rsidR="006100B5" w:rsidRDefault="00315A42">
      <w:pPr>
        <w:pStyle w:val="ESColloquy"/>
      </w:pPr>
      <w:r>
        <w:t xml:space="preserve">S2:  And what's the investigative significance of this? </w:t>
      </w:r>
    </w:p>
    <w:p w14:paraId="5380141D" w14:textId="77777777" w:rsidR="006100B5" w:rsidRDefault="00315A42">
      <w:pPr>
        <w:pStyle w:val="ESColloquy"/>
      </w:pPr>
      <w:r>
        <w:t xml:space="preserve">S4:  </w:t>
      </w:r>
      <w:r>
        <w:t xml:space="preserve">That they're keeping track of errands, periods and there might be a pregnancy scare. </w:t>
      </w:r>
    </w:p>
    <w:p w14:paraId="73908834" w14:textId="77777777" w:rsidR="006100B5" w:rsidRDefault="00315A42">
      <w:pPr>
        <w:pStyle w:val="ESColloquy"/>
      </w:pPr>
      <w:r>
        <w:t>S2:  And I'm going to show you what we've marked as exhibit 60.  And Detective, again, let me kind of open this up a little bit for you, but what do you recognize, six fe</w:t>
      </w:r>
      <w:r>
        <w:t xml:space="preserve">et. </w:t>
      </w:r>
    </w:p>
    <w:p w14:paraId="0AC633C5" w14:textId="77777777" w:rsidR="006100B5" w:rsidRDefault="00315A42">
      <w:pPr>
        <w:pStyle w:val="ESColloquy"/>
      </w:pPr>
      <w:r>
        <w:t xml:space="preserve">S4:  More discord messages. </w:t>
      </w:r>
    </w:p>
    <w:p w14:paraId="70BCD039" w14:textId="77777777" w:rsidR="006100B5" w:rsidRDefault="00315A42">
      <w:pPr>
        <w:pStyle w:val="ESColloquy"/>
      </w:pPr>
      <w:r>
        <w:t xml:space="preserve">S2:  And again, with this discord messages that you obtained through the request for The Descendants profiling. </w:t>
      </w:r>
    </w:p>
    <w:p w14:paraId="168D1BBD" w14:textId="77777777" w:rsidR="006100B5" w:rsidRDefault="00315A42">
      <w:pPr>
        <w:pStyle w:val="ESColloquy"/>
      </w:pPr>
      <w:r>
        <w:t xml:space="preserve">S4:  Yes. </w:t>
      </w:r>
    </w:p>
    <w:p w14:paraId="3E6DCD0B" w14:textId="5448DE63" w:rsidR="006100B5" w:rsidRDefault="00315A42">
      <w:pPr>
        <w:pStyle w:val="ESColloquy"/>
      </w:pPr>
      <w:r>
        <w:t xml:space="preserve">S2:  And again, we see that most of the names we see here chock a block.  Is that correct?  Yes.  </w:t>
      </w:r>
      <w:r>
        <w:t xml:space="preserve">And that's </w:t>
      </w:r>
      <w:r w:rsidR="00BD17C5">
        <w:t>Erin</w:t>
      </w:r>
      <w:r>
        <w:t xml:space="preserve"> Stone.  </w:t>
      </w:r>
      <w:r>
        <w:lastRenderedPageBreak/>
        <w:t xml:space="preserve">Yes.  And this document set up like the last few documents we just went over.  Yes.  And I'm going to scroll to the bottom once again.  How many messages are contained in this document? </w:t>
      </w:r>
    </w:p>
    <w:p w14:paraId="155FFF5B" w14:textId="77777777" w:rsidR="006100B5" w:rsidRDefault="00315A42">
      <w:pPr>
        <w:pStyle w:val="ESColloquy"/>
      </w:pPr>
      <w:r>
        <w:t xml:space="preserve">S4:  </w:t>
      </w:r>
      <w:r>
        <w:t xml:space="preserve">9156.  And they go from April 24th of July 12th. </w:t>
      </w:r>
    </w:p>
    <w:p w14:paraId="1ED4102A" w14:textId="77777777" w:rsidR="006100B5" w:rsidRDefault="00315A42">
      <w:pPr>
        <w:pStyle w:val="ESColloquy"/>
      </w:pPr>
      <w:r>
        <w:t>S2:  Your paid attention this time.  Thank you very much.  So again, I want to just review some of these specific messages and I'll start with line 7960.  Excuse me.  7900.  Ineffective.  Data available for</w:t>
      </w:r>
      <w:r>
        <w:t xml:space="preserve"> date and time and UTC. </w:t>
      </w:r>
    </w:p>
    <w:p w14:paraId="487CE763" w14:textId="77777777" w:rsidR="006100B5" w:rsidRDefault="00315A42">
      <w:pPr>
        <w:pStyle w:val="ESColloquy"/>
      </w:pPr>
      <w:r>
        <w:t xml:space="preserve">S4:  May 1st, 2020 2010 8 hours UTC. </w:t>
      </w:r>
    </w:p>
    <w:p w14:paraId="7AC5896B" w14:textId="77777777" w:rsidR="006100B5" w:rsidRDefault="00315A42">
      <w:pPr>
        <w:pStyle w:val="ESColloquy"/>
      </w:pPr>
      <w:r>
        <w:t xml:space="preserve">S2:  April 30th at 9:08 p.m. in Clermont County.  Yes.  And who is the sender of. </w:t>
      </w:r>
    </w:p>
    <w:p w14:paraId="0735C084" w14:textId="77777777" w:rsidR="006100B5" w:rsidRDefault="00315A42">
      <w:pPr>
        <w:pStyle w:val="ESColloquy"/>
      </w:pPr>
      <w:r>
        <w:t xml:space="preserve">S4:  A underscore goes to underscore 33. </w:t>
      </w:r>
    </w:p>
    <w:p w14:paraId="34273822" w14:textId="77777777" w:rsidR="006100B5" w:rsidRDefault="00315A42">
      <w:pPr>
        <w:pStyle w:val="ESColloquy"/>
      </w:pPr>
      <w:r>
        <w:t xml:space="preserve">S2:  And again, that's the defendant's profile name. </w:t>
      </w:r>
    </w:p>
    <w:p w14:paraId="5FA14252" w14:textId="77777777" w:rsidR="006100B5" w:rsidRDefault="00315A42">
      <w:pPr>
        <w:pStyle w:val="ESColloquy"/>
      </w:pPr>
      <w:r>
        <w:t xml:space="preserve">S4:  Yes. </w:t>
      </w:r>
    </w:p>
    <w:p w14:paraId="487A390D" w14:textId="77777777" w:rsidR="006100B5" w:rsidRDefault="00315A42">
      <w:pPr>
        <w:pStyle w:val="ESColloquy"/>
      </w:pPr>
      <w:r>
        <w:t>S2:</w:t>
      </w:r>
      <w:r>
        <w:t xml:space="preserve">  I'm going to show you the next set of messages at 76, 19 three, 76, 15.  A detective again on the set of messages sent at relatively the same. </w:t>
      </w:r>
    </w:p>
    <w:p w14:paraId="13EB8BD4" w14:textId="77777777" w:rsidR="006100B5" w:rsidRDefault="00315A42">
      <w:pPr>
        <w:pStyle w:val="ESColloquy"/>
      </w:pPr>
      <w:r>
        <w:t xml:space="preserve">S4:  Yes.  Within a minute of each other. </w:t>
      </w:r>
    </w:p>
    <w:p w14:paraId="4E601144" w14:textId="77777777" w:rsidR="006100B5" w:rsidRDefault="00315A42">
      <w:pPr>
        <w:pStyle w:val="ESColloquy"/>
      </w:pPr>
      <w:r>
        <w:t xml:space="preserve">S2:  And what's the time? </w:t>
      </w:r>
    </w:p>
    <w:p w14:paraId="568341F5" w14:textId="77777777" w:rsidR="006100B5" w:rsidRDefault="00315A42">
      <w:pPr>
        <w:pStyle w:val="ESColloquy"/>
      </w:pPr>
      <w:r>
        <w:t xml:space="preserve">S4:  May 2nd, 2022 zero 150 hours UTC. </w:t>
      </w:r>
    </w:p>
    <w:p w14:paraId="04862F32" w14:textId="77777777" w:rsidR="006100B5" w:rsidRDefault="00315A42">
      <w:pPr>
        <w:pStyle w:val="ESColloquy"/>
      </w:pPr>
      <w:r>
        <w:t xml:space="preserve">S2:  So in our time that you May 1st at 9:50 p.m. Yes.  Can you read these messages? </w:t>
      </w:r>
    </w:p>
    <w:p w14:paraId="2ACD46D0" w14:textId="77777777" w:rsidR="006100B5" w:rsidRDefault="00315A42">
      <w:pPr>
        <w:pStyle w:val="ESColloquy"/>
      </w:pPr>
      <w:r>
        <w:t xml:space="preserve">S4:  I'm curious if my echo hung is because I yearn for you.  Echo hung </w:t>
      </w:r>
      <w:proofErr w:type="spellStart"/>
      <w:r>
        <w:t>ing</w:t>
      </w:r>
      <w:proofErr w:type="spellEnd"/>
      <w:r>
        <w:t xml:space="preserve"> sally.  So because my body pulses, it feels as if I was echoing. </w:t>
      </w:r>
    </w:p>
    <w:p w14:paraId="20227580" w14:textId="77777777" w:rsidR="006100B5" w:rsidRDefault="00315A42">
      <w:pPr>
        <w:pStyle w:val="ESColloquy"/>
      </w:pPr>
      <w:r>
        <w:lastRenderedPageBreak/>
        <w:t>S2:  Show you a message at 7</w:t>
      </w:r>
      <w:r>
        <w:t xml:space="preserve">331.  Detective.  And again, who's the sender of this message? </w:t>
      </w:r>
    </w:p>
    <w:p w14:paraId="65028477" w14:textId="77777777" w:rsidR="006100B5" w:rsidRDefault="00315A42">
      <w:pPr>
        <w:pStyle w:val="ESColloquy"/>
      </w:pPr>
      <w:r>
        <w:t xml:space="preserve">S4:  A underscore goes to underscore 33. </w:t>
      </w:r>
    </w:p>
    <w:p w14:paraId="2CA0C8AF" w14:textId="77777777" w:rsidR="006100B5" w:rsidRDefault="00315A42">
      <w:pPr>
        <w:pStyle w:val="ESColloquy"/>
      </w:pPr>
      <w:r>
        <w:t>S2:  And I will say starting at 73.  25 to 73.  Okay.  Detective again.  Are these sent in?  Two different times.  Is that correct?  Yes.  The first g</w:t>
      </w:r>
      <w:r>
        <w:t xml:space="preserve">roup of messages approximately blended those messages of. </w:t>
      </w:r>
    </w:p>
    <w:p w14:paraId="2F3FBA4A" w14:textId="77777777" w:rsidR="006100B5" w:rsidRDefault="00315A42">
      <w:pPr>
        <w:pStyle w:val="ESColloquy"/>
      </w:pPr>
      <w:r>
        <w:t xml:space="preserve">S4:  Make this 2022 at 1014 UTC. </w:t>
      </w:r>
    </w:p>
    <w:p w14:paraId="3ADA851F" w14:textId="77777777" w:rsidR="006100B5" w:rsidRDefault="00315A42">
      <w:pPr>
        <w:pStyle w:val="ESColloquy"/>
      </w:pPr>
      <w:r>
        <w:t xml:space="preserve">S2:  So would that be.  At 6:14 a.m. in Clermont County? </w:t>
      </w:r>
    </w:p>
    <w:p w14:paraId="6C31C0BD" w14:textId="77777777" w:rsidR="006100B5" w:rsidRDefault="00315A42">
      <w:pPr>
        <w:pStyle w:val="ESColloquy"/>
      </w:pPr>
      <w:r>
        <w:t xml:space="preserve">S4:  Yes. </w:t>
      </w:r>
    </w:p>
    <w:p w14:paraId="4BBC01A1" w14:textId="77777777" w:rsidR="006100B5" w:rsidRDefault="00315A42">
      <w:pPr>
        <w:pStyle w:val="ESColloquy"/>
      </w:pPr>
      <w:r>
        <w:t>S2:  Could you please read that first set of messages going through covering that first time f</w:t>
      </w:r>
      <w:r>
        <w:t xml:space="preserve">or. </w:t>
      </w:r>
    </w:p>
    <w:p w14:paraId="069757C8" w14:textId="77777777" w:rsidR="006100B5" w:rsidRDefault="00315A42">
      <w:pPr>
        <w:pStyle w:val="ESColloquy"/>
      </w:pPr>
      <w:r>
        <w:t>S4:  I'm sorry.  I wanted to hold you.  I was exhausted and in pain, and I just passed out.  Passed out doing what?  That's not what that is.  Seriously?  Could have said that at the start.  I don't assume.  No, It's more like you're mad.  And I didn'</w:t>
      </w:r>
      <w:r>
        <w:t xml:space="preserve">t know if you still wanted anything to do with me today, much less call. </w:t>
      </w:r>
    </w:p>
    <w:p w14:paraId="770F4269" w14:textId="77777777" w:rsidR="006100B5" w:rsidRDefault="00315A42">
      <w:pPr>
        <w:pStyle w:val="ESColloquy"/>
      </w:pPr>
      <w:r>
        <w:t xml:space="preserve">S2:  And then the next set, the next session starts the next time frame.  Is that correct?  Yes.  And what's that next time frame? </w:t>
      </w:r>
    </w:p>
    <w:p w14:paraId="1F739D2C" w14:textId="77777777" w:rsidR="006100B5" w:rsidRDefault="00315A42">
      <w:pPr>
        <w:pStyle w:val="ESColloquy"/>
      </w:pPr>
      <w:r>
        <w:t xml:space="preserve">S4:  </w:t>
      </w:r>
      <w:r>
        <w:t xml:space="preserve">May 5th, 2022, at 21, 25 hours UTC. </w:t>
      </w:r>
    </w:p>
    <w:p w14:paraId="31617189" w14:textId="77777777" w:rsidR="006100B5" w:rsidRDefault="00315A42">
      <w:pPr>
        <w:pStyle w:val="ESColloquy"/>
      </w:pPr>
      <w:r>
        <w:t xml:space="preserve">S2:  So that's.  5:25 p.m. Yes.  Can you read that next set here? </w:t>
      </w:r>
    </w:p>
    <w:p w14:paraId="024D525D" w14:textId="77777777" w:rsidR="006100B5" w:rsidRDefault="00315A42">
      <w:pPr>
        <w:pStyle w:val="ESColloquy"/>
      </w:pPr>
      <w:r>
        <w:t xml:space="preserve">S4:  Who's dying?  Got on as fast as I could.  I was one </w:t>
      </w:r>
      <w:r>
        <w:lastRenderedPageBreak/>
        <w:t xml:space="preserve">of the last ones.  Home figures.  Am I allowed over?  That's homophobic.  You and the boys, if </w:t>
      </w:r>
      <w:r>
        <w:t xml:space="preserve">they're there, does that mean I can be there? </w:t>
      </w:r>
    </w:p>
    <w:p w14:paraId="6B5D7919" w14:textId="77777777" w:rsidR="006100B5" w:rsidRDefault="00315A42">
      <w:pPr>
        <w:pStyle w:val="ESColloquy"/>
      </w:pPr>
      <w:r>
        <w:t xml:space="preserve">S2:  And what, if anything, significant about that last group of messages. </w:t>
      </w:r>
    </w:p>
    <w:p w14:paraId="7BFBA094" w14:textId="77777777" w:rsidR="006100B5" w:rsidRDefault="00315A42">
      <w:pPr>
        <w:pStyle w:val="ESColloquy"/>
      </w:pPr>
      <w:r>
        <w:t xml:space="preserve">S4:  She's acknowledging that she's here and asking for permission to come over. </w:t>
      </w:r>
    </w:p>
    <w:p w14:paraId="7F4C3F47" w14:textId="77777777" w:rsidR="006100B5" w:rsidRDefault="00315A42">
      <w:pPr>
        <w:pStyle w:val="ESColloquy"/>
      </w:pPr>
      <w:r>
        <w:t xml:space="preserve">S2:  And I'm going to show you why in 72, 65.  In. </w:t>
      </w:r>
      <w:r>
        <w:t xml:space="preserve"> Detective, What date and time is this? </w:t>
      </w:r>
    </w:p>
    <w:p w14:paraId="2B248E31" w14:textId="77777777" w:rsidR="006100B5" w:rsidRDefault="00315A42">
      <w:pPr>
        <w:pStyle w:val="ESColloquy"/>
      </w:pPr>
      <w:r>
        <w:t xml:space="preserve">S4:  May 5th, 2022.  20 to 32 hours </w:t>
      </w:r>
      <w:proofErr w:type="spellStart"/>
      <w:r>
        <w:t>utc</w:t>
      </w:r>
      <w:proofErr w:type="spellEnd"/>
      <w:r>
        <w:t xml:space="preserve">. </w:t>
      </w:r>
    </w:p>
    <w:p w14:paraId="346FA9F8" w14:textId="77777777" w:rsidR="006100B5" w:rsidRDefault="00315A42">
      <w:pPr>
        <w:pStyle w:val="ESColloquy"/>
      </w:pPr>
      <w:r>
        <w:t xml:space="preserve">S2:  The.  6:32 p.m. Yes, you read that. </w:t>
      </w:r>
    </w:p>
    <w:p w14:paraId="3AD86377" w14:textId="77777777" w:rsidR="006100B5" w:rsidRDefault="00315A42">
      <w:pPr>
        <w:pStyle w:val="ESColloquy"/>
      </w:pPr>
      <w:r>
        <w:t xml:space="preserve">S4:  I don't.  I'm confused how you love me after everything you've been through. </w:t>
      </w:r>
    </w:p>
    <w:p w14:paraId="1A6C93F1" w14:textId="77777777" w:rsidR="006100B5" w:rsidRDefault="00315A42">
      <w:pPr>
        <w:pStyle w:val="ESColloquy"/>
      </w:pPr>
      <w:r>
        <w:t>S2:  I'm going to show you a message in line 695</w:t>
      </w:r>
      <w:r>
        <w:t xml:space="preserve">0.  It's like, can you tell us in UTC time what kind? </w:t>
      </w:r>
    </w:p>
    <w:p w14:paraId="52743182" w14:textId="77777777" w:rsidR="006100B5" w:rsidRDefault="00315A42">
      <w:pPr>
        <w:pStyle w:val="ESColloquy"/>
      </w:pPr>
      <w:r>
        <w:t xml:space="preserve">S4:  May 7th, 2022 at 1548 hours. </w:t>
      </w:r>
    </w:p>
    <w:p w14:paraId="4E9C2177" w14:textId="77777777" w:rsidR="006100B5" w:rsidRDefault="00315A42">
      <w:pPr>
        <w:pStyle w:val="ESColloquy"/>
      </w:pPr>
      <w:r>
        <w:t xml:space="preserve">S2:  11:48 a.m. The Clermont County.  I will try to scroll over it such as I can.  Can you read this? </w:t>
      </w:r>
    </w:p>
    <w:p w14:paraId="56BCB8E2" w14:textId="77777777" w:rsidR="006100B5" w:rsidRDefault="00315A42">
      <w:pPr>
        <w:pStyle w:val="ESColloquy"/>
      </w:pPr>
      <w:r>
        <w:t>S4:  Had a dream where Elijah went into my room, found the phon</w:t>
      </w:r>
      <w:r>
        <w:t xml:space="preserve">e, gave it to Graham.  I went and took it back and told you they found it, ran outside.  They were acting nice, by the way, and not moving like a NPC and you were running from your house to mine.  It was slow </w:t>
      </w:r>
      <w:proofErr w:type="spellStart"/>
      <w:r>
        <w:t>mo</w:t>
      </w:r>
      <w:proofErr w:type="spellEnd"/>
      <w:r>
        <w:t xml:space="preserve">, so I don't know. </w:t>
      </w:r>
    </w:p>
    <w:p w14:paraId="210D8A19" w14:textId="77777777" w:rsidR="006100B5" w:rsidRDefault="00315A42">
      <w:pPr>
        <w:pStyle w:val="ESColloquy"/>
      </w:pPr>
      <w:r>
        <w:t>S2:  And what's the inves</w:t>
      </w:r>
      <w:r>
        <w:t xml:space="preserve">tigative significance of that message? </w:t>
      </w:r>
    </w:p>
    <w:p w14:paraId="1F77AC50" w14:textId="77777777" w:rsidR="006100B5" w:rsidRDefault="00315A42">
      <w:pPr>
        <w:pStyle w:val="ESColloquy"/>
      </w:pPr>
      <w:r>
        <w:lastRenderedPageBreak/>
        <w:t xml:space="preserve">S4:  She's referring to her brother Elijah, finding a secret phone that they use to communicate. </w:t>
      </w:r>
    </w:p>
    <w:p w14:paraId="4D1A3AA0" w14:textId="77777777" w:rsidR="006100B5" w:rsidRDefault="00315A42">
      <w:pPr>
        <w:pStyle w:val="ESColloquy"/>
      </w:pPr>
      <w:r>
        <w:t xml:space="preserve">S2:  And that secret phone saying phone is the 14. </w:t>
      </w:r>
    </w:p>
    <w:p w14:paraId="0247E37F" w14:textId="77777777" w:rsidR="006100B5" w:rsidRDefault="00315A42">
      <w:pPr>
        <w:pStyle w:val="ESColloquy"/>
      </w:pPr>
      <w:r>
        <w:t xml:space="preserve">S4:  Yes. </w:t>
      </w:r>
    </w:p>
    <w:p w14:paraId="1AEF2AAC" w14:textId="77777777" w:rsidR="006100B5" w:rsidRDefault="00315A42">
      <w:pPr>
        <w:pStyle w:val="ESColloquy"/>
      </w:pPr>
      <w:r>
        <w:t>S2:  And I'm going to show you a message in line six, s</w:t>
      </w:r>
      <w:r>
        <w:t xml:space="preserve">ix, six, nine.  It's like, what kind of. </w:t>
      </w:r>
    </w:p>
    <w:p w14:paraId="6444D06A" w14:textId="77777777" w:rsidR="006100B5" w:rsidRDefault="00315A42">
      <w:pPr>
        <w:pStyle w:val="ESColloquy"/>
      </w:pPr>
      <w:r>
        <w:t xml:space="preserve">S4:  May 9th, 2020 200 37 hours UTC. </w:t>
      </w:r>
    </w:p>
    <w:p w14:paraId="3EFC71BD" w14:textId="77777777" w:rsidR="006100B5" w:rsidRDefault="00315A42">
      <w:pPr>
        <w:pStyle w:val="ESColloquy"/>
      </w:pPr>
      <w:r>
        <w:t xml:space="preserve">S2:  Would be May 8th at 9:37 p.m. in Clermont County. </w:t>
      </w:r>
    </w:p>
    <w:p w14:paraId="75A42378" w14:textId="77777777" w:rsidR="006100B5" w:rsidRDefault="00315A42">
      <w:pPr>
        <w:pStyle w:val="ESColloquy"/>
      </w:pPr>
      <w:r>
        <w:t xml:space="preserve">S4:  Yes. </w:t>
      </w:r>
    </w:p>
    <w:p w14:paraId="34F19B32" w14:textId="77777777" w:rsidR="006100B5" w:rsidRDefault="00315A42">
      <w:pPr>
        <w:pStyle w:val="ESColloquy"/>
      </w:pPr>
      <w:r>
        <w:t xml:space="preserve">S2:  And can you read that? </w:t>
      </w:r>
    </w:p>
    <w:p w14:paraId="33DB9685" w14:textId="77777777" w:rsidR="006100B5" w:rsidRDefault="00315A42">
      <w:pPr>
        <w:pStyle w:val="ESColloquy"/>
      </w:pPr>
      <w:r>
        <w:t xml:space="preserve">S4:  How's it feel seeing there's nothing under your shirt.  I'm wearing smiley </w:t>
      </w:r>
      <w:r>
        <w:t xml:space="preserve">face. </w:t>
      </w:r>
    </w:p>
    <w:p w14:paraId="0A2A3F7E" w14:textId="77777777" w:rsidR="006100B5" w:rsidRDefault="00315A42">
      <w:pPr>
        <w:pStyle w:val="ESColloquy"/>
      </w:pPr>
      <w:r>
        <w:t xml:space="preserve">S2:  I'm going to show you a set of messages at 57, 42, 57, 39.  And what date and time were those? </w:t>
      </w:r>
    </w:p>
    <w:p w14:paraId="11D269B7" w14:textId="77777777" w:rsidR="006100B5" w:rsidRDefault="00315A42">
      <w:pPr>
        <w:pStyle w:val="ESColloquy"/>
      </w:pPr>
      <w:r>
        <w:t xml:space="preserve">S4:  May 15th, 2022 zero 246 hours UTC. </w:t>
      </w:r>
    </w:p>
    <w:p w14:paraId="502E5A03" w14:textId="77777777" w:rsidR="006100B5" w:rsidRDefault="00315A42">
      <w:pPr>
        <w:pStyle w:val="ESColloquy"/>
      </w:pPr>
      <w:r>
        <w:t xml:space="preserve">S2:  So would that be the 14th at 10:46 p.m. in our time?  Yes, you could.  You read those messages. </w:t>
      </w:r>
    </w:p>
    <w:p w14:paraId="1D3FF856" w14:textId="77777777" w:rsidR="006100B5" w:rsidRDefault="00315A42">
      <w:pPr>
        <w:pStyle w:val="ESColloquy"/>
      </w:pPr>
      <w:r>
        <w:t xml:space="preserve">S4:  </w:t>
      </w:r>
      <w:r>
        <w:t xml:space="preserve">I love you.  I'm lucky to have you, my love. </w:t>
      </w:r>
    </w:p>
    <w:p w14:paraId="3A26CD84" w14:textId="77777777" w:rsidR="006100B5" w:rsidRDefault="00315A42">
      <w:pPr>
        <w:pStyle w:val="ESColloquy"/>
      </w:pPr>
      <w:r>
        <w:t>S2:  And I'm going to show you another set of messages starting at lines 5126 two 5117.  Detective.  Are these that I know there's an hour time frame between the last one and the one before that, but approximat</w:t>
      </w:r>
      <w:r>
        <w:t xml:space="preserve">ely the same time otherwise, is that correct? </w:t>
      </w:r>
    </w:p>
    <w:p w14:paraId="7DA7055C" w14:textId="77777777" w:rsidR="006100B5" w:rsidRDefault="00315A42">
      <w:pPr>
        <w:pStyle w:val="ESColloquy"/>
      </w:pPr>
      <w:r>
        <w:t xml:space="preserve">S4:  Yes. </w:t>
      </w:r>
    </w:p>
    <w:p w14:paraId="0B859469" w14:textId="77777777" w:rsidR="006100B5" w:rsidRDefault="00315A42">
      <w:pPr>
        <w:pStyle w:val="ESColloquy"/>
      </w:pPr>
      <w:r>
        <w:t xml:space="preserve">S2:  And using that bottom first message again, what date </w:t>
      </w:r>
      <w:r>
        <w:lastRenderedPageBreak/>
        <w:t xml:space="preserve">and time? </w:t>
      </w:r>
    </w:p>
    <w:p w14:paraId="1E9B2889" w14:textId="77777777" w:rsidR="006100B5" w:rsidRDefault="00315A42">
      <w:pPr>
        <w:pStyle w:val="ESColloquy"/>
      </w:pPr>
      <w:r>
        <w:t xml:space="preserve">S4:  May 19, 2022 zero 933 hours UTC. </w:t>
      </w:r>
    </w:p>
    <w:p w14:paraId="416EBF93" w14:textId="77777777" w:rsidR="006100B5" w:rsidRDefault="00315A42">
      <w:pPr>
        <w:pStyle w:val="ESColloquy"/>
      </w:pPr>
      <w:r>
        <w:t xml:space="preserve">S2:  May 19 at 5:33 a.m. in our time. </w:t>
      </w:r>
    </w:p>
    <w:p w14:paraId="50B83FE5" w14:textId="77777777" w:rsidR="006100B5" w:rsidRDefault="00315A42">
      <w:pPr>
        <w:pStyle w:val="ESColloquy"/>
      </w:pPr>
      <w:r>
        <w:t xml:space="preserve">S4:  Yes. </w:t>
      </w:r>
    </w:p>
    <w:p w14:paraId="477817B2" w14:textId="77777777" w:rsidR="006100B5" w:rsidRDefault="00315A42">
      <w:pPr>
        <w:pStyle w:val="ESColloquy"/>
      </w:pPr>
      <w:r>
        <w:t xml:space="preserve">S2:  </w:t>
      </w:r>
      <w:r>
        <w:t xml:space="preserve">Can you read this set of messages? </w:t>
      </w:r>
    </w:p>
    <w:p w14:paraId="6531E9E5" w14:textId="77777777" w:rsidR="006100B5" w:rsidRDefault="00315A42">
      <w:pPr>
        <w:pStyle w:val="ESColloquy"/>
      </w:pPr>
      <w:r>
        <w:t>S4:  You're not demanding your needy?  Yeah, for good reason.  Duh.  I'm yours.  You should.  He able to hold me whenever you want.  And since you can't and we have the ability to and I don't follow through.  It's unders</w:t>
      </w:r>
      <w:r>
        <w:t xml:space="preserve">tandable.  No, but I should be better to you.  I mean, is laying.  And no, I haven't.  And no, you're not a needy prick.  I gtg </w:t>
      </w:r>
      <w:proofErr w:type="spellStart"/>
      <w:r>
        <w:t>vb</w:t>
      </w:r>
      <w:proofErr w:type="spellEnd"/>
      <w:r>
        <w:t xml:space="preserve"> I love you. </w:t>
      </w:r>
    </w:p>
    <w:p w14:paraId="46E6D50D" w14:textId="77777777" w:rsidR="006100B5" w:rsidRDefault="00315A42">
      <w:pPr>
        <w:pStyle w:val="ESColloquy"/>
      </w:pPr>
      <w:r>
        <w:t xml:space="preserve">S2:  Is a fascinating experience.  Do you know what GTG stands for? </w:t>
      </w:r>
    </w:p>
    <w:p w14:paraId="20882BEA" w14:textId="77777777" w:rsidR="006100B5" w:rsidRDefault="00315A42">
      <w:pPr>
        <w:pStyle w:val="ESColloquy"/>
      </w:pPr>
      <w:r>
        <w:t xml:space="preserve">S4:  Got to go baby. </w:t>
      </w:r>
    </w:p>
    <w:p w14:paraId="230981D5" w14:textId="77777777" w:rsidR="006100B5" w:rsidRDefault="00315A42">
      <w:pPr>
        <w:pStyle w:val="ESColloquy"/>
      </w:pPr>
      <w:r>
        <w:t>S2:  And I'm going to</w:t>
      </w:r>
      <w:r>
        <w:t xml:space="preserve"> show you a set of messages starting at one 4897, 248, 92.  Is the that these that around approximately. </w:t>
      </w:r>
    </w:p>
    <w:p w14:paraId="3EC68958" w14:textId="77777777" w:rsidR="006100B5" w:rsidRDefault="00315A42">
      <w:pPr>
        <w:pStyle w:val="ESColloquy"/>
      </w:pPr>
      <w:r>
        <w:t xml:space="preserve">S4:  Yes.  Within 4 minutes of each other. </w:t>
      </w:r>
    </w:p>
    <w:p w14:paraId="618FBAF3" w14:textId="77777777" w:rsidR="006100B5" w:rsidRDefault="00315A42">
      <w:pPr>
        <w:pStyle w:val="ESColloquy"/>
      </w:pPr>
      <w:r>
        <w:t xml:space="preserve">S2:  Okay.  And using the bottom one again, what time would they set? </w:t>
      </w:r>
    </w:p>
    <w:p w14:paraId="6203EF24" w14:textId="77777777" w:rsidR="006100B5" w:rsidRDefault="00315A42">
      <w:pPr>
        <w:pStyle w:val="ESColloquy"/>
      </w:pPr>
      <w:r>
        <w:t xml:space="preserve">S4:  May 22nd, 2020 2030 3 hours. </w:t>
      </w:r>
    </w:p>
    <w:p w14:paraId="4BFA2360" w14:textId="77777777" w:rsidR="006100B5" w:rsidRDefault="00315A42">
      <w:pPr>
        <w:pStyle w:val="ESColloquy"/>
      </w:pPr>
      <w:r>
        <w:t xml:space="preserve">S2:  UTC Clermont County That would have been May 21st at 11:03 p.m. Yes, and can you read that messages? </w:t>
      </w:r>
    </w:p>
    <w:p w14:paraId="562BF7E9" w14:textId="77777777" w:rsidR="006100B5" w:rsidRDefault="00315A42">
      <w:pPr>
        <w:pStyle w:val="ESColloquy"/>
      </w:pPr>
      <w:r>
        <w:t xml:space="preserve">S4:  I love you, baby.  It's okay.  I understand.  I Ms. </w:t>
      </w:r>
      <w:r>
        <w:lastRenderedPageBreak/>
        <w:t xml:space="preserve">you so much.  We've got this, my love.  Keep see.  Then an F.  Good.  I love you so fucking </w:t>
      </w:r>
      <w:r>
        <w:t xml:space="preserve">much. </w:t>
      </w:r>
    </w:p>
    <w:p w14:paraId="6FD27DE8" w14:textId="77777777" w:rsidR="006100B5" w:rsidRDefault="00315A42">
      <w:pPr>
        <w:pStyle w:val="ESColloquy"/>
      </w:pPr>
      <w:r>
        <w:t xml:space="preserve">S2:  I'm going to show you another set of messages at mine.  47, 76, two, 47, 75.  Of these two messages.  Are they sent at different times?  Yes.  Okay.  So let's start with the first message.  What time is that set in?  Excuse me, in UTC. </w:t>
      </w:r>
    </w:p>
    <w:p w14:paraId="79352C6E" w14:textId="77777777" w:rsidR="006100B5" w:rsidRDefault="00315A42">
      <w:pPr>
        <w:pStyle w:val="ESColloquy"/>
      </w:pPr>
      <w:r>
        <w:t>S4:  Ti</w:t>
      </w:r>
      <w:r>
        <w:t xml:space="preserve">me, May 23rd, 2020 2021 9 hours UTC. </w:t>
      </w:r>
    </w:p>
    <w:p w14:paraId="07F6819C" w14:textId="77777777" w:rsidR="006100B5" w:rsidRDefault="00315A42">
      <w:pPr>
        <w:pStyle w:val="ESColloquy"/>
      </w:pPr>
      <w:r>
        <w:t xml:space="preserve">S2:  So I clear my county.  That would have been May 22nd at 10:19 p.m. Yes, I read that first message. </w:t>
      </w:r>
    </w:p>
    <w:p w14:paraId="16D6E4B6" w14:textId="77777777" w:rsidR="006100B5" w:rsidRDefault="00315A42">
      <w:pPr>
        <w:pStyle w:val="ESColloquy"/>
      </w:pPr>
      <w:r>
        <w:t xml:space="preserve">S4:  Am I waking up at two or do you want to sleep? </w:t>
      </w:r>
    </w:p>
    <w:p w14:paraId="4D10E5F2" w14:textId="77777777" w:rsidR="006100B5" w:rsidRDefault="00315A42">
      <w:pPr>
        <w:pStyle w:val="ESColloquy"/>
      </w:pPr>
      <w:r>
        <w:t xml:space="preserve">S2:  And when is the next message sent in? </w:t>
      </w:r>
    </w:p>
    <w:p w14:paraId="1C5247DD" w14:textId="77777777" w:rsidR="006100B5" w:rsidRDefault="00315A42">
      <w:pPr>
        <w:pStyle w:val="ESColloquy"/>
      </w:pPr>
      <w:r>
        <w:t>S4:  May 23rd, 2</w:t>
      </w:r>
      <w:r>
        <w:t xml:space="preserve">020 2072 6 hours UTC. </w:t>
      </w:r>
    </w:p>
    <w:p w14:paraId="1B9B9FB0" w14:textId="77777777" w:rsidR="006100B5" w:rsidRDefault="00315A42">
      <w:pPr>
        <w:pStyle w:val="ESColloquy"/>
      </w:pPr>
      <w:r>
        <w:t xml:space="preserve">S2:  So in Clermont County that was May 23rd at 326 in the morning. </w:t>
      </w:r>
    </w:p>
    <w:p w14:paraId="3C49D178" w14:textId="77777777" w:rsidR="006100B5" w:rsidRDefault="00315A42">
      <w:pPr>
        <w:pStyle w:val="ESColloquy"/>
      </w:pPr>
      <w:r>
        <w:t xml:space="preserve">S4:  Yes. </w:t>
      </w:r>
    </w:p>
    <w:p w14:paraId="76F5BAB6" w14:textId="77777777" w:rsidR="006100B5" w:rsidRDefault="00315A42">
      <w:pPr>
        <w:pStyle w:val="ESColloquy"/>
      </w:pPr>
      <w:r>
        <w:t xml:space="preserve">S2:  And what's that? </w:t>
      </w:r>
    </w:p>
    <w:p w14:paraId="4C08DB51" w14:textId="77777777" w:rsidR="006100B5" w:rsidRDefault="00315A42">
      <w:pPr>
        <w:pStyle w:val="ESColloquy"/>
      </w:pPr>
      <w:r>
        <w:t xml:space="preserve">S4:  I'm already AMW. </w:t>
      </w:r>
    </w:p>
    <w:p w14:paraId="0AD28E5E" w14:textId="77777777" w:rsidR="006100B5" w:rsidRDefault="00315A42">
      <w:pPr>
        <w:pStyle w:val="ESColloquy"/>
      </w:pPr>
      <w:r>
        <w:t>S2:  And again, you talked about earlier, AMW on my way.  Yes.  And what's the investigative significance o</w:t>
      </w:r>
      <w:r>
        <w:t xml:space="preserve">f this pair of messages? </w:t>
      </w:r>
    </w:p>
    <w:p w14:paraId="4AAC5AC1" w14:textId="77777777" w:rsidR="006100B5" w:rsidRDefault="00315A42">
      <w:pPr>
        <w:pStyle w:val="ESColloquy"/>
      </w:pPr>
      <w:r>
        <w:t xml:space="preserve">S4:  She's asking if she needs to get up to come over, and then she states that she's on her way in the middle of the night. </w:t>
      </w:r>
    </w:p>
    <w:p w14:paraId="51227734" w14:textId="77777777" w:rsidR="006100B5" w:rsidRDefault="00315A42">
      <w:pPr>
        <w:pStyle w:val="ESColloquy"/>
      </w:pPr>
      <w:r>
        <w:t xml:space="preserve">S2:  And I'm going to show you the message in line 4727.  Detective.  What's what time for this? </w:t>
      </w:r>
    </w:p>
    <w:p w14:paraId="3243DE9B" w14:textId="77777777" w:rsidR="006100B5" w:rsidRDefault="00315A42">
      <w:pPr>
        <w:pStyle w:val="ESColloquy"/>
      </w:pPr>
      <w:r>
        <w:lastRenderedPageBreak/>
        <w:t>S4:  M</w:t>
      </w:r>
      <w:r>
        <w:t xml:space="preserve">ay 23rd, 2022 2202 hours UTC. </w:t>
      </w:r>
    </w:p>
    <w:p w14:paraId="70BFBC8B" w14:textId="77777777" w:rsidR="006100B5" w:rsidRDefault="00315A42">
      <w:pPr>
        <w:pStyle w:val="ESColloquy"/>
      </w:pPr>
      <w:r>
        <w:t xml:space="preserve">S2:  So is that.  6:02 p.m. in Clermont. </w:t>
      </w:r>
    </w:p>
    <w:p w14:paraId="06B11158" w14:textId="77777777" w:rsidR="006100B5" w:rsidRDefault="00315A42">
      <w:pPr>
        <w:pStyle w:val="ESColloquy"/>
      </w:pPr>
      <w:r>
        <w:t xml:space="preserve">S4:  County?  Yes. </w:t>
      </w:r>
    </w:p>
    <w:p w14:paraId="51F2FF5C" w14:textId="77777777" w:rsidR="006100B5" w:rsidRDefault="00315A42">
      <w:pPr>
        <w:pStyle w:val="ESColloquy"/>
      </w:pPr>
      <w:r>
        <w:t xml:space="preserve">S2:  And can you read that message? </w:t>
      </w:r>
    </w:p>
    <w:p w14:paraId="723B5492" w14:textId="77777777" w:rsidR="006100B5" w:rsidRDefault="00315A42">
      <w:pPr>
        <w:pStyle w:val="ESColloquy"/>
      </w:pPr>
      <w:r>
        <w:t xml:space="preserve">S4:  I'll sleep with you, silly. </w:t>
      </w:r>
    </w:p>
    <w:p w14:paraId="6928514F" w14:textId="77777777" w:rsidR="006100B5" w:rsidRDefault="00315A42">
      <w:pPr>
        <w:pStyle w:val="ESColloquy"/>
      </w:pPr>
      <w:r>
        <w:t xml:space="preserve">S2:  </w:t>
      </w:r>
      <w:r>
        <w:t xml:space="preserve">Let's show you why.  45, 97.  What date and time is sent. </w:t>
      </w:r>
    </w:p>
    <w:p w14:paraId="4AC42FAC" w14:textId="77777777" w:rsidR="006100B5" w:rsidRDefault="00315A42">
      <w:pPr>
        <w:pStyle w:val="ESColloquy"/>
      </w:pPr>
      <w:r>
        <w:t xml:space="preserve">S4:  May 26, 2022 zero 147 hours UTC. </w:t>
      </w:r>
    </w:p>
    <w:p w14:paraId="6365A982" w14:textId="77777777" w:rsidR="006100B5" w:rsidRDefault="00315A42">
      <w:pPr>
        <w:pStyle w:val="ESColloquy"/>
      </w:pPr>
      <w:r>
        <w:t xml:space="preserve">S2:  SAT May 25th at 9:47 p.m. </w:t>
      </w:r>
    </w:p>
    <w:p w14:paraId="4E24B9C4" w14:textId="77777777" w:rsidR="006100B5" w:rsidRDefault="00315A42">
      <w:pPr>
        <w:pStyle w:val="ESColloquy"/>
      </w:pPr>
      <w:r>
        <w:t xml:space="preserve">S4:  Fremont County.  Yes. </w:t>
      </w:r>
    </w:p>
    <w:p w14:paraId="71F7705D" w14:textId="77777777" w:rsidR="006100B5" w:rsidRDefault="00315A42">
      <w:pPr>
        <w:pStyle w:val="ESColloquy"/>
      </w:pPr>
      <w:r>
        <w:t xml:space="preserve">S2:  Did you read that? </w:t>
      </w:r>
    </w:p>
    <w:p w14:paraId="3C9E89A9" w14:textId="77777777" w:rsidR="006100B5" w:rsidRDefault="00315A42">
      <w:pPr>
        <w:pStyle w:val="ESColloquy"/>
      </w:pPr>
      <w:r>
        <w:t xml:space="preserve">S4:  It's fine.  I understand.  It's completely understandable.  And I'm </w:t>
      </w:r>
      <w:r>
        <w:t xml:space="preserve">here.  I love you and I'm going to hold you soon.  Okay. </w:t>
      </w:r>
    </w:p>
    <w:p w14:paraId="2913E533" w14:textId="77777777" w:rsidR="006100B5" w:rsidRDefault="00315A42">
      <w:pPr>
        <w:pStyle w:val="ESColloquy"/>
      </w:pPr>
      <w:r>
        <w:t xml:space="preserve">S2:  I'm going to show you.  Line 4210.  And detective in line 4210.  Who's the sender of that message? </w:t>
      </w:r>
    </w:p>
    <w:p w14:paraId="7B4C8FF8" w14:textId="77777777" w:rsidR="006100B5" w:rsidRDefault="00315A42">
      <w:pPr>
        <w:pStyle w:val="ESColloquy"/>
      </w:pPr>
      <w:r>
        <w:t xml:space="preserve">S4:  A underscore ghost underscore three, three. </w:t>
      </w:r>
    </w:p>
    <w:p w14:paraId="433C1102" w14:textId="77777777" w:rsidR="006100B5" w:rsidRDefault="00315A42">
      <w:pPr>
        <w:pStyle w:val="ESColloquy"/>
      </w:pPr>
      <w:r>
        <w:t>S2:  So another instance where the defendan</w:t>
      </w:r>
      <w:r>
        <w:t xml:space="preserve">t did not delete his message or forgot. </w:t>
      </w:r>
    </w:p>
    <w:p w14:paraId="72655390" w14:textId="77777777" w:rsidR="006100B5" w:rsidRDefault="00315A42">
      <w:pPr>
        <w:pStyle w:val="ESColloquy"/>
      </w:pPr>
      <w:r>
        <w:t xml:space="preserve">S4:  Correct. </w:t>
      </w:r>
    </w:p>
    <w:p w14:paraId="3443B359" w14:textId="77777777" w:rsidR="006100B5" w:rsidRDefault="00315A42">
      <w:pPr>
        <w:pStyle w:val="ESColloquy"/>
      </w:pPr>
      <w:r>
        <w:t xml:space="preserve">S2:  Let's say you lines.  Three, three, three.  One, two, three, three.  Detective.  Again, this set of messages I've just highlighted is around approximately the same time. </w:t>
      </w:r>
    </w:p>
    <w:p w14:paraId="244436E0" w14:textId="77777777" w:rsidR="006100B5" w:rsidRDefault="00315A42">
      <w:pPr>
        <w:pStyle w:val="ESColloquy"/>
      </w:pPr>
      <w:r>
        <w:t>S4:  Yes.  Within 2 minu</w:t>
      </w:r>
      <w:r>
        <w:t xml:space="preserve">tes of each other. </w:t>
      </w:r>
    </w:p>
    <w:p w14:paraId="67F9E52C" w14:textId="77777777" w:rsidR="006100B5" w:rsidRDefault="00315A42">
      <w:pPr>
        <w:pStyle w:val="ESColloquy"/>
      </w:pPr>
      <w:r>
        <w:t xml:space="preserve">S2:  Using the bottom of what they've gotten. </w:t>
      </w:r>
    </w:p>
    <w:p w14:paraId="78D9B2DB" w14:textId="77777777" w:rsidR="006100B5" w:rsidRDefault="00315A42">
      <w:pPr>
        <w:pStyle w:val="ESColloquy"/>
      </w:pPr>
      <w:r>
        <w:lastRenderedPageBreak/>
        <w:t xml:space="preserve">S4:  June 4th, 2022, at 1753 hours UTC. </w:t>
      </w:r>
    </w:p>
    <w:p w14:paraId="52AF6EA6" w14:textId="77777777" w:rsidR="006100B5" w:rsidRDefault="00315A42">
      <w:pPr>
        <w:pStyle w:val="ESColloquy"/>
      </w:pPr>
      <w:r>
        <w:t xml:space="preserve">S2:  So would that be 1:53 p.m. in Clermont County? </w:t>
      </w:r>
    </w:p>
    <w:p w14:paraId="2F34B025" w14:textId="77777777" w:rsidR="006100B5" w:rsidRDefault="00315A42">
      <w:pPr>
        <w:pStyle w:val="ESColloquy"/>
      </w:pPr>
      <w:r>
        <w:t xml:space="preserve">S4:  Yes. </w:t>
      </w:r>
    </w:p>
    <w:p w14:paraId="13564D1E" w14:textId="77777777" w:rsidR="006100B5" w:rsidRDefault="00315A42">
      <w:pPr>
        <w:pStyle w:val="ESColloquy"/>
      </w:pPr>
      <w:r>
        <w:t xml:space="preserve">S2:  And can you read that? </w:t>
      </w:r>
    </w:p>
    <w:p w14:paraId="70D92AEC" w14:textId="77777777" w:rsidR="006100B5" w:rsidRDefault="00315A42">
      <w:pPr>
        <w:pStyle w:val="ESColloquy"/>
      </w:pPr>
      <w:r>
        <w:t xml:space="preserve">S4:  </w:t>
      </w:r>
      <w:r>
        <w:t xml:space="preserve">Save me an edible, please.  I want to know if it'll help me. </w:t>
      </w:r>
    </w:p>
    <w:p w14:paraId="56509452" w14:textId="77777777" w:rsidR="006100B5" w:rsidRDefault="00315A42">
      <w:pPr>
        <w:pStyle w:val="ESColloquy"/>
      </w:pPr>
      <w:r>
        <w:t xml:space="preserve">S2:  What is edible? </w:t>
      </w:r>
    </w:p>
    <w:p w14:paraId="6C56FFE7" w14:textId="77777777" w:rsidR="006100B5" w:rsidRDefault="00315A42">
      <w:pPr>
        <w:pStyle w:val="ESColloquy"/>
      </w:pPr>
      <w:r>
        <w:t xml:space="preserve">S4:  In my training and experience, I have learned that an edible is referred to a substance that can be consumed with a controlled substance inside of it. </w:t>
      </w:r>
    </w:p>
    <w:p w14:paraId="60A43342" w14:textId="77777777" w:rsidR="006100B5" w:rsidRDefault="00315A42">
      <w:pPr>
        <w:pStyle w:val="ESColloquy"/>
      </w:pPr>
      <w:r>
        <w:t>S2:  Intimacy l</w:t>
      </w:r>
      <w:r>
        <w:t xml:space="preserve">ines 3134 two 3133.  And again, are these messages about the same type? </w:t>
      </w:r>
    </w:p>
    <w:p w14:paraId="164F4C03" w14:textId="77777777" w:rsidR="006100B5" w:rsidRDefault="00315A42">
      <w:pPr>
        <w:pStyle w:val="ESColloquy"/>
      </w:pPr>
      <w:r>
        <w:t xml:space="preserve">S4:  Yes. </w:t>
      </w:r>
    </w:p>
    <w:p w14:paraId="7B23CB2E" w14:textId="77777777" w:rsidR="006100B5" w:rsidRDefault="00315A42">
      <w:pPr>
        <w:pStyle w:val="ESColloquy"/>
      </w:pPr>
      <w:r>
        <w:t xml:space="preserve">S2:  And what date and time does that see? </w:t>
      </w:r>
    </w:p>
    <w:p w14:paraId="2736977A" w14:textId="77777777" w:rsidR="006100B5" w:rsidRDefault="00315A42">
      <w:pPr>
        <w:pStyle w:val="ESColloquy"/>
      </w:pPr>
      <w:r>
        <w:t xml:space="preserve">S4:  June 6th, 2022 zero 220 UTC. </w:t>
      </w:r>
    </w:p>
    <w:p w14:paraId="745DEF38" w14:textId="77777777" w:rsidR="006100B5" w:rsidRDefault="00315A42">
      <w:pPr>
        <w:pStyle w:val="ESColloquy"/>
      </w:pPr>
      <w:r>
        <w:t xml:space="preserve">S2:  So in my county was that June 5th at 10:20 p.m.? </w:t>
      </w:r>
    </w:p>
    <w:p w14:paraId="52AF379F" w14:textId="77777777" w:rsidR="006100B5" w:rsidRDefault="00315A42">
      <w:pPr>
        <w:pStyle w:val="ESColloquy"/>
      </w:pPr>
      <w:r>
        <w:t xml:space="preserve">S4:  Yes. </w:t>
      </w:r>
    </w:p>
    <w:p w14:paraId="26F5A767" w14:textId="77777777" w:rsidR="006100B5" w:rsidRDefault="00315A42">
      <w:pPr>
        <w:pStyle w:val="ESColloquy"/>
      </w:pPr>
      <w:r>
        <w:t xml:space="preserve">S2:  </w:t>
      </w:r>
      <w:r>
        <w:t xml:space="preserve">And can you read those messages? </w:t>
      </w:r>
    </w:p>
    <w:p w14:paraId="3923EFB0" w14:textId="77777777" w:rsidR="006100B5" w:rsidRDefault="00315A42">
      <w:pPr>
        <w:pStyle w:val="ESColloquy"/>
      </w:pPr>
      <w:r>
        <w:t xml:space="preserve">S4:  Winter?  What happens when people first have high have sex?  Wonder. </w:t>
      </w:r>
    </w:p>
    <w:p w14:paraId="32AF018A" w14:textId="77777777" w:rsidR="006100B5" w:rsidRDefault="00315A42">
      <w:pPr>
        <w:pStyle w:val="ESColloquy"/>
      </w:pPr>
      <w:r>
        <w:t xml:space="preserve">S2:  And I'm going to show you.  Line 3019.  And again, detective on line 3019.  Who's the sender of that message? </w:t>
      </w:r>
    </w:p>
    <w:p w14:paraId="7EDAD35C" w14:textId="77777777" w:rsidR="006100B5" w:rsidRDefault="00315A42">
      <w:pPr>
        <w:pStyle w:val="ESColloquy"/>
      </w:pPr>
      <w:r>
        <w:t>S4:  A underscore goes to under</w:t>
      </w:r>
      <w:r>
        <w:t xml:space="preserve">score three </w:t>
      </w:r>
      <w:proofErr w:type="spellStart"/>
      <w:r>
        <w:t>three</w:t>
      </w:r>
      <w:proofErr w:type="spellEnd"/>
      <w:r>
        <w:t xml:space="preserve">. </w:t>
      </w:r>
    </w:p>
    <w:p w14:paraId="2BEB7486" w14:textId="77777777" w:rsidR="006100B5" w:rsidRDefault="00315A42">
      <w:pPr>
        <w:pStyle w:val="ESColloquy"/>
      </w:pPr>
      <w:r>
        <w:t xml:space="preserve">S2:  I'll show you messages from lines 24 to 20 6 to 2396.  Okay.  So these entities, again, they don't all kind of fit in </w:t>
      </w:r>
      <w:r>
        <w:lastRenderedPageBreak/>
        <w:t>the same screen, but they cover a few different time frames.  Is that correct?  Yes.  So let's start with the fir</w:t>
      </w:r>
      <w:r>
        <w:t xml:space="preserve">st set of messages in the furthest to the bottom one.  What time period does that cover? </w:t>
      </w:r>
    </w:p>
    <w:p w14:paraId="02E1F527" w14:textId="77777777" w:rsidR="006100B5" w:rsidRDefault="00315A42">
      <w:pPr>
        <w:pStyle w:val="ESColloquy"/>
      </w:pPr>
      <w:r>
        <w:t xml:space="preserve">S4:  June 14th, 2022 zero 200 hours UTC. </w:t>
      </w:r>
    </w:p>
    <w:p w14:paraId="31867CAF" w14:textId="77777777" w:rsidR="006100B5" w:rsidRDefault="00315A42">
      <w:pPr>
        <w:pStyle w:val="ESColloquy"/>
      </w:pPr>
      <w:r>
        <w:t xml:space="preserve">S2:  So is that.  On June 13th at 10 p.m. in Claremont.  Yes.  And can you read this set of messages from that 10 p.m. time </w:t>
      </w:r>
      <w:r>
        <w:t xml:space="preserve">frame? </w:t>
      </w:r>
    </w:p>
    <w:p w14:paraId="0F6A232A" w14:textId="77777777" w:rsidR="006100B5" w:rsidRDefault="00315A42">
      <w:pPr>
        <w:pStyle w:val="ESColloquy"/>
      </w:pPr>
      <w:r>
        <w:t xml:space="preserve">S4:  Wikis too.  Do you want.  I'm scared to wake you up.  I always am.  I always manage to startle you or wake you up.  Wrong.  Sad days.  Not last time I lay down with you.  </w:t>
      </w:r>
      <w:proofErr w:type="spellStart"/>
      <w:r>
        <w:t>Hee</w:t>
      </w:r>
      <w:proofErr w:type="spellEnd"/>
      <w:r>
        <w:t xml:space="preserve"> </w:t>
      </w:r>
      <w:proofErr w:type="spellStart"/>
      <w:r>
        <w:t>hee</w:t>
      </w:r>
      <w:proofErr w:type="spellEnd"/>
      <w:r>
        <w:t xml:space="preserve">.  Okey.  Sleep.  Peace.  I love you.  I'm passing out my love. </w:t>
      </w:r>
    </w:p>
    <w:p w14:paraId="75D3C7B7" w14:textId="77777777" w:rsidR="006100B5" w:rsidRDefault="00315A42">
      <w:pPr>
        <w:pStyle w:val="ESColloquy"/>
      </w:pPr>
      <w:r>
        <w:t xml:space="preserve">S2:  This next group of messages.  Approximately what time frame were those then? </w:t>
      </w:r>
    </w:p>
    <w:p w14:paraId="58A19FEE" w14:textId="77777777" w:rsidR="006100B5" w:rsidRDefault="00315A42">
      <w:pPr>
        <w:pStyle w:val="ESColloquy"/>
      </w:pPr>
      <w:r>
        <w:t xml:space="preserve">S4:  June 14, 2020 2060 4 hours UTC. </w:t>
      </w:r>
    </w:p>
    <w:p w14:paraId="4B814F64" w14:textId="77777777" w:rsidR="006100B5" w:rsidRDefault="00315A42">
      <w:pPr>
        <w:pStyle w:val="ESColloquy"/>
      </w:pPr>
      <w:r>
        <w:t xml:space="preserve">S2:  And so would that be June 14th at 2:04 a.m. in Claremont County?  Yes.  And can you read that next segment? </w:t>
      </w:r>
    </w:p>
    <w:p w14:paraId="3ACF98AE" w14:textId="77777777" w:rsidR="006100B5" w:rsidRDefault="00315A42">
      <w:pPr>
        <w:pStyle w:val="ESColloquy"/>
      </w:pPr>
      <w:r>
        <w:t>S4:  I'm awake, and s</w:t>
      </w:r>
      <w:r>
        <w:t xml:space="preserve">o is Caleb playing on his phone.  Door unlocked.  So the emojis don't want to see me.  I know, silly.  I want to hold.  No, don't crash.  Do you want to sleep?  Okay.  Give me a minute.  AMW smiling face. </w:t>
      </w:r>
    </w:p>
    <w:p w14:paraId="49210D86" w14:textId="77777777" w:rsidR="006100B5" w:rsidRDefault="00315A42">
      <w:pPr>
        <w:pStyle w:val="ESColloquy"/>
      </w:pPr>
      <w:r>
        <w:t xml:space="preserve">S2:  Again.  On my way or means.  On my. </w:t>
      </w:r>
    </w:p>
    <w:p w14:paraId="14109E01" w14:textId="77777777" w:rsidR="006100B5" w:rsidRDefault="00315A42">
      <w:pPr>
        <w:pStyle w:val="ESColloquy"/>
      </w:pPr>
      <w:r>
        <w:t>S4:  Way</w:t>
      </w:r>
      <w:r>
        <w:t xml:space="preserve">.  Yes. </w:t>
      </w:r>
    </w:p>
    <w:p w14:paraId="5C8A5B69" w14:textId="77777777" w:rsidR="006100B5" w:rsidRDefault="00315A42">
      <w:pPr>
        <w:pStyle w:val="ESColloquy"/>
      </w:pPr>
      <w:r>
        <w:t xml:space="preserve">S2:  In the last set of time frame for these messages.  What time were those in UTC? </w:t>
      </w:r>
    </w:p>
    <w:p w14:paraId="42E1BD2F" w14:textId="77777777" w:rsidR="006100B5" w:rsidRDefault="00315A42">
      <w:pPr>
        <w:pStyle w:val="ESColloquy"/>
      </w:pPr>
      <w:r>
        <w:lastRenderedPageBreak/>
        <w:t xml:space="preserve">S4:  June 14, 2022 zero 847 hours UTC. </w:t>
      </w:r>
    </w:p>
    <w:p w14:paraId="69239F72" w14:textId="77777777" w:rsidR="006100B5" w:rsidRDefault="00315A42">
      <w:pPr>
        <w:pStyle w:val="ESColloquy"/>
      </w:pPr>
      <w:r>
        <w:t xml:space="preserve">S2:  Is at 4:47 a.m. Yeah, and read that last portion of the messages. </w:t>
      </w:r>
    </w:p>
    <w:p w14:paraId="16A8BD6C" w14:textId="77777777" w:rsidR="006100B5" w:rsidRDefault="00315A42">
      <w:pPr>
        <w:pStyle w:val="ESColloquy"/>
      </w:pPr>
      <w:r>
        <w:t>S4:  Hi baby.  Yes.  Yes.  I love you.  Sleep ese</w:t>
      </w:r>
      <w:r>
        <w:t xml:space="preserve">.  Goodnight my love.  Sweetest reality.  Some emojis call.  And then there's </w:t>
      </w:r>
      <w:proofErr w:type="spellStart"/>
      <w:r>
        <w:t>a</w:t>
      </w:r>
      <w:proofErr w:type="spellEnd"/>
      <w:r>
        <w:t xml:space="preserve"> attachment that I want to sleep with you.  Unhappy face. </w:t>
      </w:r>
    </w:p>
    <w:p w14:paraId="62778604" w14:textId="77777777" w:rsidR="006100B5" w:rsidRDefault="00315A42">
      <w:pPr>
        <w:pStyle w:val="ESColloquy"/>
      </w:pPr>
      <w:r>
        <w:t>S2:  And I'm going to show you lines at 2133 to 21, 29.  Do you find?  There's a little bit of a stand, but approximat</w:t>
      </w:r>
      <w:r>
        <w:t xml:space="preserve">ely the same date time. </w:t>
      </w:r>
    </w:p>
    <w:p w14:paraId="1E5D209F" w14:textId="77777777" w:rsidR="006100B5" w:rsidRDefault="00315A42">
      <w:pPr>
        <w:pStyle w:val="ESColloquy"/>
      </w:pPr>
      <w:r>
        <w:t xml:space="preserve">S4:  Yeah, there's like 20, 30 minutes between them. </w:t>
      </w:r>
    </w:p>
    <w:p w14:paraId="75B92D14" w14:textId="77777777" w:rsidR="006100B5" w:rsidRDefault="00315A42">
      <w:pPr>
        <w:pStyle w:val="ESColloquy"/>
      </w:pPr>
      <w:r>
        <w:t xml:space="preserve">S2:  But let's just use the bottom word.  What kind of lesson? </w:t>
      </w:r>
    </w:p>
    <w:p w14:paraId="5C0356BE" w14:textId="77777777" w:rsidR="006100B5" w:rsidRDefault="00315A42">
      <w:pPr>
        <w:pStyle w:val="ESColloquy"/>
      </w:pPr>
      <w:r>
        <w:t xml:space="preserve">S4:  June 18th, 2022 zero 246 hours UTC. </w:t>
      </w:r>
    </w:p>
    <w:p w14:paraId="0723A83E" w14:textId="77777777" w:rsidR="006100B5" w:rsidRDefault="00315A42">
      <w:pPr>
        <w:pStyle w:val="ESColloquy"/>
      </w:pPr>
      <w:r>
        <w:t xml:space="preserve">S2:  10:46 p.m. </w:t>
      </w:r>
      <w:proofErr w:type="spellStart"/>
      <w:r>
        <w:t>ist</w:t>
      </w:r>
      <w:proofErr w:type="spellEnd"/>
      <w:r>
        <w:t xml:space="preserve"> Yes.  Could you read those messages? </w:t>
      </w:r>
    </w:p>
    <w:p w14:paraId="7DFA179B" w14:textId="77777777" w:rsidR="006100B5" w:rsidRDefault="00315A42">
      <w:pPr>
        <w:pStyle w:val="ESColloquy"/>
      </w:pPr>
      <w:r>
        <w:t>S4:  You prob</w:t>
      </w:r>
      <w:r>
        <w:t xml:space="preserve">ably should stop doing the pretzel and donut for a while.  Bra sex pretzel thru donut probably while you're in pain.  I'm joking, I promise. </w:t>
      </w:r>
    </w:p>
    <w:p w14:paraId="7E688147" w14:textId="77777777" w:rsidR="006100B5" w:rsidRDefault="00315A42">
      <w:pPr>
        <w:pStyle w:val="ESColloquy"/>
      </w:pPr>
      <w:r>
        <w:t xml:space="preserve">S2:  So you line 1550.  All right.  What do that message that. </w:t>
      </w:r>
    </w:p>
    <w:p w14:paraId="0A347742" w14:textId="77777777" w:rsidR="006100B5" w:rsidRDefault="00315A42">
      <w:pPr>
        <w:pStyle w:val="ESColloquy"/>
      </w:pPr>
      <w:r>
        <w:t xml:space="preserve">S4:  June 24th, 2022 1731 hours UTC. </w:t>
      </w:r>
    </w:p>
    <w:p w14:paraId="19CFD933" w14:textId="77777777" w:rsidR="006100B5" w:rsidRDefault="00315A42">
      <w:pPr>
        <w:pStyle w:val="ESColloquy"/>
      </w:pPr>
      <w:r>
        <w:t>S2:  So w 1:</w:t>
      </w:r>
      <w:r>
        <w:t xml:space="preserve">31 p.m. in Clermont County.  Yes.  And can you read that? </w:t>
      </w:r>
    </w:p>
    <w:p w14:paraId="55CC322C" w14:textId="77777777" w:rsidR="006100B5" w:rsidRDefault="00315A42">
      <w:pPr>
        <w:pStyle w:val="ESColloquy"/>
      </w:pPr>
      <w:r>
        <w:t xml:space="preserve">S4:  And I want a phone I can use in front of people to read or play my games.  Y Okay. </w:t>
      </w:r>
    </w:p>
    <w:p w14:paraId="15ADA81D" w14:textId="77777777" w:rsidR="006100B5" w:rsidRDefault="00315A42">
      <w:pPr>
        <w:pStyle w:val="ESColloquy"/>
      </w:pPr>
      <w:r>
        <w:lastRenderedPageBreak/>
        <w:t xml:space="preserve">S2:  And what's the investigative significance of that decision? </w:t>
      </w:r>
    </w:p>
    <w:p w14:paraId="42172A1D" w14:textId="77777777" w:rsidR="006100B5" w:rsidRDefault="00315A42">
      <w:pPr>
        <w:pStyle w:val="ESColloquy"/>
      </w:pPr>
      <w:r>
        <w:t xml:space="preserve">S4:  </w:t>
      </w:r>
      <w:r>
        <w:t xml:space="preserve">She's referring to the phone being a secret.  She can't have it out in front of people. </w:t>
      </w:r>
    </w:p>
    <w:p w14:paraId="0DB7829D" w14:textId="77777777" w:rsidR="006100B5" w:rsidRDefault="00315A42">
      <w:pPr>
        <w:pStyle w:val="ESColloquy"/>
      </w:pPr>
      <w:r>
        <w:t xml:space="preserve">S2:  I'm going to show you lines 1505 to 1500.  And then again a little bit of a time frame, but around the same time. </w:t>
      </w:r>
    </w:p>
    <w:p w14:paraId="541A7FF9" w14:textId="77777777" w:rsidR="006100B5" w:rsidRDefault="00315A42">
      <w:pPr>
        <w:pStyle w:val="ESColloquy"/>
      </w:pPr>
      <w:r>
        <w:t xml:space="preserve">S4:  Yes. </w:t>
      </w:r>
    </w:p>
    <w:p w14:paraId="17AC637A" w14:textId="77777777" w:rsidR="006100B5" w:rsidRDefault="00315A42">
      <w:pPr>
        <w:pStyle w:val="ESColloquy"/>
      </w:pPr>
      <w:r>
        <w:t xml:space="preserve">S2:  And let's use the bottom one.  </w:t>
      </w:r>
      <w:r>
        <w:t xml:space="preserve">What's that date in 2022. </w:t>
      </w:r>
    </w:p>
    <w:p w14:paraId="4B710800" w14:textId="77777777" w:rsidR="006100B5" w:rsidRDefault="00315A42">
      <w:pPr>
        <w:pStyle w:val="ESColloquy"/>
      </w:pPr>
      <w:r>
        <w:t xml:space="preserve">S4:  June 27, 2020 2010 5 hours UTC. </w:t>
      </w:r>
    </w:p>
    <w:p w14:paraId="4A4CC92F" w14:textId="77777777" w:rsidR="006100B5" w:rsidRDefault="00315A42">
      <w:pPr>
        <w:pStyle w:val="ESColloquy"/>
      </w:pPr>
      <w:r>
        <w:t xml:space="preserve">S2:  So that June 26 at 9:05 p.m. </w:t>
      </w:r>
    </w:p>
    <w:p w14:paraId="7ECEDA1A" w14:textId="77777777" w:rsidR="006100B5" w:rsidRDefault="00315A42">
      <w:pPr>
        <w:pStyle w:val="ESColloquy"/>
      </w:pPr>
      <w:r>
        <w:t xml:space="preserve">S4:  Yes. </w:t>
      </w:r>
    </w:p>
    <w:p w14:paraId="609202F7" w14:textId="77777777" w:rsidR="006100B5" w:rsidRDefault="00315A42">
      <w:pPr>
        <w:pStyle w:val="ESColloquy"/>
      </w:pPr>
      <w:r>
        <w:t xml:space="preserve">S2:  And can you read those messages? </w:t>
      </w:r>
    </w:p>
    <w:p w14:paraId="5C88B0BE" w14:textId="77777777" w:rsidR="006100B5" w:rsidRDefault="00315A42">
      <w:pPr>
        <w:pStyle w:val="ESColloquy"/>
      </w:pPr>
      <w:r>
        <w:t>S4:  How am I going to convince my mama to let me live over there?  Just like.  Keep staying nights.  Yes.</w:t>
      </w:r>
      <w:r>
        <w:t xml:space="preserve">  Soon, my love.  I Ms. you. </w:t>
      </w:r>
    </w:p>
    <w:p w14:paraId="02F16243" w14:textId="77777777" w:rsidR="006100B5" w:rsidRDefault="00315A42">
      <w:pPr>
        <w:pStyle w:val="ESColloquy"/>
      </w:pPr>
      <w:r>
        <w:t xml:space="preserve">S2:  And I'm going to show you the messages.  1363 to 1354.  All right.  Detective.  Again, these groups spent around the same time. </w:t>
      </w:r>
    </w:p>
    <w:p w14:paraId="015353C6" w14:textId="77777777" w:rsidR="006100B5" w:rsidRDefault="00315A42">
      <w:pPr>
        <w:pStyle w:val="ESColloquy"/>
      </w:pPr>
      <w:r>
        <w:t xml:space="preserve">S4:  Yes. </w:t>
      </w:r>
    </w:p>
    <w:p w14:paraId="74C18595" w14:textId="77777777" w:rsidR="006100B5" w:rsidRDefault="00315A42">
      <w:pPr>
        <w:pStyle w:val="ESColloquy"/>
      </w:pPr>
      <w:r>
        <w:t xml:space="preserve">S2:  And using that bottom line, what time do these messages start? </w:t>
      </w:r>
    </w:p>
    <w:p w14:paraId="3F2E8DE0" w14:textId="77777777" w:rsidR="006100B5" w:rsidRDefault="00315A42">
      <w:pPr>
        <w:pStyle w:val="ESColloquy"/>
      </w:pPr>
      <w:r>
        <w:t xml:space="preserve">S4:  </w:t>
      </w:r>
      <w:r>
        <w:t xml:space="preserve">June 29, 2022 1821 hours UTC. </w:t>
      </w:r>
    </w:p>
    <w:p w14:paraId="78058EA2" w14:textId="77777777" w:rsidR="006100B5" w:rsidRDefault="00315A42">
      <w:pPr>
        <w:pStyle w:val="ESColloquy"/>
      </w:pPr>
      <w:r>
        <w:t xml:space="preserve">S2:  So would that be? </w:t>
      </w:r>
    </w:p>
    <w:p w14:paraId="083DC8E7" w14:textId="77777777" w:rsidR="006100B5" w:rsidRDefault="00315A42">
      <w:pPr>
        <w:pStyle w:val="ESColloquy"/>
      </w:pPr>
      <w:r>
        <w:t xml:space="preserve">S4:  2:21 p.m. yes. </w:t>
      </w:r>
    </w:p>
    <w:p w14:paraId="4550F6B2" w14:textId="77777777" w:rsidR="006100B5" w:rsidRDefault="00315A42">
      <w:pPr>
        <w:pStyle w:val="ESColloquy"/>
      </w:pPr>
      <w:r>
        <w:lastRenderedPageBreak/>
        <w:t xml:space="preserve">S2:  And can you read those messages? </w:t>
      </w:r>
    </w:p>
    <w:p w14:paraId="4E14EE05" w14:textId="77777777" w:rsidR="006100B5" w:rsidRDefault="00315A42">
      <w:pPr>
        <w:pStyle w:val="ESColloquy"/>
      </w:pPr>
      <w:r>
        <w:t>S4:  I don't have codependency, I don't think, but it feels like it.  I also get separation anxiety super bad.  Don't be afraid.  I'll hurt m</w:t>
      </w:r>
      <w:r>
        <w:t>yself if you leave, if that's what you want.  Do that.  You'll always have a choice, man.  Anything.  Including me.  You have a choice.  If me not hurting myself is what you want.  I'll abide.  If you leave, I won't force you to stay.  Although, when it co</w:t>
      </w:r>
      <w:r>
        <w:t>mes to females that want you, I do.  Really.  I do get really jealous and territorial.  And that's not right at me.  I trust you fully.  And you're not my property.  I don't want you to feel codependent ever.  It's not something that's healthy.  I just wan</w:t>
      </w:r>
      <w:r>
        <w:t xml:space="preserve">t you to be happy.  And I'll do what you want if I'm comfy to achieve that unhappy face. </w:t>
      </w:r>
    </w:p>
    <w:p w14:paraId="13FC0A1D" w14:textId="77777777" w:rsidR="006100B5" w:rsidRDefault="00315A42">
      <w:pPr>
        <w:pStyle w:val="ESColloquy"/>
      </w:pPr>
      <w:r>
        <w:t>S1:  Can we stop?  Just a second.  Jim, you just told me that his computer turned off.  The nation listens in.  To make sure we're recording.  But this has never happ</w:t>
      </w:r>
      <w:r>
        <w:t xml:space="preserve">ened before where his computer just shut off.  So.  We need to check.  She's calling right now.  So just pause for a minute and we. </w:t>
      </w:r>
    </w:p>
    <w:p w14:paraId="471CBB46" w14:textId="77777777" w:rsidR="006100B5" w:rsidRDefault="00315A42">
      <w:pPr>
        <w:pStyle w:val="ESColloquy"/>
      </w:pPr>
      <w:r>
        <w:t xml:space="preserve">S4:  May be all right.  I think we could go back to three. </w:t>
      </w:r>
    </w:p>
    <w:p w14:paraId="344943DF" w14:textId="77777777" w:rsidR="006100B5" w:rsidRDefault="00315A42">
      <w:pPr>
        <w:pStyle w:val="ESColloquy"/>
      </w:pPr>
      <w:r>
        <w:t>S1:  Yes.  If you need a bathroom break, I'll tell you about it</w:t>
      </w:r>
      <w:r>
        <w:t xml:space="preserve">.  Let's take it about 10 minutes, I suppose.  You want to take a bathroom break this morning? </w:t>
      </w:r>
    </w:p>
    <w:p w14:paraId="79BD9AE0" w14:textId="77777777" w:rsidR="006100B5" w:rsidRDefault="00315A42">
      <w:pPr>
        <w:pStyle w:val="ESColloquy"/>
      </w:pPr>
      <w:r>
        <w:t xml:space="preserve">S2:  You cannot. </w:t>
      </w:r>
    </w:p>
    <w:p w14:paraId="79EB6D8C" w14:textId="77777777" w:rsidR="006100B5" w:rsidRDefault="00315A42">
      <w:pPr>
        <w:pStyle w:val="ESColloquy"/>
      </w:pPr>
      <w:r>
        <w:t xml:space="preserve">S1:  Trust anyone.  You need to take a quick bathroom </w:t>
      </w:r>
      <w:r>
        <w:lastRenderedPageBreak/>
        <w:t>break.  Go ahead.  We're just going to make sure that we haven't lost anything in our ba</w:t>
      </w:r>
      <w:r>
        <w:t xml:space="preserve">throom before.  Yea.  Yea.  Yea.  Yea.  So.  He'll be right there.  Yes, I was.  You were listening here?  Yeah.  Okay.  Yeah.  The audience.  Okay.  Let's get. </w:t>
      </w:r>
    </w:p>
    <w:p w14:paraId="57D67C88" w14:textId="77777777" w:rsidR="006100B5" w:rsidRDefault="00315A42">
      <w:pPr>
        <w:pStyle w:val="ESColloquy"/>
      </w:pPr>
      <w:r>
        <w:t xml:space="preserve">S2:  Want to make. </w:t>
      </w:r>
    </w:p>
    <w:p w14:paraId="5A74642B" w14:textId="77777777" w:rsidR="006100B5" w:rsidRDefault="00315A42">
      <w:pPr>
        <w:pStyle w:val="ESColloquy"/>
      </w:pPr>
      <w:r>
        <w:t>S1:  Is there.  I'm sorry.  I said you ought to use.  Let me, Scrooge.  No</w:t>
      </w:r>
      <w:r>
        <w:t xml:space="preserve">thing.  We were just cruising along and then just that his computer kind of.  Post-Truth.  The screen is connected into the system. </w:t>
      </w:r>
    </w:p>
    <w:p w14:paraId="3E339BA4" w14:textId="77777777" w:rsidR="006100B5" w:rsidRDefault="00315A42">
      <w:pPr>
        <w:pStyle w:val="ESColloquy"/>
      </w:pPr>
      <w:r>
        <w:t xml:space="preserve">UU:  For purposes of preview the. </w:t>
      </w:r>
    </w:p>
    <w:p w14:paraId="5CE6AA22" w14:textId="77777777" w:rsidR="006100B5" w:rsidRDefault="00315A42">
      <w:pPr>
        <w:pStyle w:val="ESColloquy"/>
      </w:pPr>
      <w:r>
        <w:t xml:space="preserve">S1:  That's right. </w:t>
      </w:r>
    </w:p>
    <w:p w14:paraId="1819C61A" w14:textId="77777777" w:rsidR="006100B5" w:rsidRDefault="00315A42">
      <w:pPr>
        <w:pStyle w:val="ESColloquy"/>
      </w:pPr>
      <w:r>
        <w:t xml:space="preserve">S4:  Up close.  I keep trying to. </w:t>
      </w:r>
    </w:p>
    <w:p w14:paraId="2FD18E91" w14:textId="77777777" w:rsidR="006100B5" w:rsidRDefault="00315A42">
      <w:pPr>
        <w:pStyle w:val="ESColloquy"/>
      </w:pPr>
      <w:r>
        <w:t xml:space="preserve">S1:  Move my head. </w:t>
      </w:r>
    </w:p>
    <w:p w14:paraId="15571038" w14:textId="77777777" w:rsidR="006100B5" w:rsidRDefault="00315A42">
      <w:pPr>
        <w:pStyle w:val="ESColloquy"/>
      </w:pPr>
      <w:r>
        <w:t xml:space="preserve">S4:  Towards </w:t>
      </w:r>
      <w:r>
        <w:t xml:space="preserve">it, but I'm like.  You need a chiropractor for that. </w:t>
      </w:r>
    </w:p>
    <w:p w14:paraId="4815E905" w14:textId="77777777" w:rsidR="006100B5" w:rsidRDefault="00315A42">
      <w:pPr>
        <w:pStyle w:val="ESColloquy"/>
      </w:pPr>
      <w:r>
        <w:t xml:space="preserve">S1:  Workers.  You.  But even with.  Yeah. </w:t>
      </w:r>
    </w:p>
    <w:p w14:paraId="0B9932E5" w14:textId="77777777" w:rsidR="006100B5" w:rsidRDefault="00315A42">
      <w:pPr>
        <w:pStyle w:val="ESColloquy"/>
      </w:pPr>
      <w:r>
        <w:t xml:space="preserve">S2:  I'm going to go. </w:t>
      </w:r>
    </w:p>
    <w:p w14:paraId="0F423903" w14:textId="77777777" w:rsidR="006100B5" w:rsidRDefault="00315A42">
      <w:pPr>
        <w:pStyle w:val="ESColloquy"/>
      </w:pPr>
      <w:r>
        <w:t xml:space="preserve">S1:  </w:t>
      </w:r>
      <w:r>
        <w:t>We're back on the record.  I went off the records that year.  Your computer doesn't compute.  Well, just so that we're clear again, 2020 209, 27 State versus Chisinau.  She was president of the counsel.  Prosecutors and a juror stepped out for a break abou</w:t>
      </w:r>
      <w:r>
        <w:t xml:space="preserve">t 5 minutes ago.  Mr. Laws had just slipped a note, said his computer turned off.  We got our computer expert, Mr. Shu, is here.  He listens in when trials are </w:t>
      </w:r>
      <w:r>
        <w:lastRenderedPageBreak/>
        <w:t xml:space="preserve">ongoing and.  If is not recorded, you </w:t>
      </w:r>
      <w:proofErr w:type="spellStart"/>
      <w:r>
        <w:t>can not</w:t>
      </w:r>
      <w:proofErr w:type="spellEnd"/>
      <w:r>
        <w:t xml:space="preserve"> hear.  And so everything is be live.  Everything h</w:t>
      </w:r>
      <w:r>
        <w:t xml:space="preserve">as been recorded.  We have not missed a beat.  This allows computer screen is back up that the recording never turned off.  Okay.  All right.  So we're going to go.  So let's bring the jury back in and we'll pick up that line 1360.  I'm going to set it so </w:t>
      </w:r>
      <w:r>
        <w:t xml:space="preserve">perfect. </w:t>
      </w:r>
    </w:p>
    <w:p w14:paraId="7A91D5F1" w14:textId="77777777" w:rsidR="006100B5" w:rsidRDefault="00315A42">
      <w:pPr>
        <w:pStyle w:val="ESColloquy"/>
      </w:pPr>
      <w:r>
        <w:t xml:space="preserve">S4:  Not in front of people. </w:t>
      </w:r>
    </w:p>
    <w:p w14:paraId="47C9850C" w14:textId="77777777" w:rsidR="006100B5" w:rsidRDefault="00315A42">
      <w:pPr>
        <w:pStyle w:val="ESColloquy"/>
      </w:pPr>
      <w:r>
        <w:t xml:space="preserve">S2:  I'm going to show you lines 1505 to 1500.  And then again a little bit of a time frame, but around the same time. </w:t>
      </w:r>
    </w:p>
    <w:p w14:paraId="1901F900" w14:textId="77777777" w:rsidR="006100B5" w:rsidRDefault="00315A42">
      <w:pPr>
        <w:pStyle w:val="ESColloquy"/>
      </w:pPr>
      <w:r>
        <w:t xml:space="preserve">S4:  Yes. </w:t>
      </w:r>
    </w:p>
    <w:p w14:paraId="7BBA2E18" w14:textId="77777777" w:rsidR="006100B5" w:rsidRDefault="00315A42">
      <w:pPr>
        <w:pStyle w:val="ESColloquy"/>
      </w:pPr>
      <w:r>
        <w:t xml:space="preserve">S2:  And let's use the bottom one.  What's starting 2022. </w:t>
      </w:r>
    </w:p>
    <w:p w14:paraId="3087384B" w14:textId="77777777" w:rsidR="006100B5" w:rsidRDefault="00315A42">
      <w:pPr>
        <w:pStyle w:val="ESColloquy"/>
      </w:pPr>
      <w:r>
        <w:t xml:space="preserve">S4:  June 27, 2020 2010 5 </w:t>
      </w:r>
      <w:r>
        <w:t xml:space="preserve">hours UTC. </w:t>
      </w:r>
    </w:p>
    <w:p w14:paraId="4E876C89" w14:textId="77777777" w:rsidR="006100B5" w:rsidRDefault="00315A42">
      <w:pPr>
        <w:pStyle w:val="ESColloquy"/>
      </w:pPr>
      <w:r>
        <w:t xml:space="preserve">S2:  So that June 26 at 9:05 p.m. </w:t>
      </w:r>
    </w:p>
    <w:p w14:paraId="3C5BB510" w14:textId="77777777" w:rsidR="006100B5" w:rsidRDefault="00315A42">
      <w:pPr>
        <w:pStyle w:val="ESColloquy"/>
      </w:pPr>
      <w:r>
        <w:t xml:space="preserve">S4:  Yes. </w:t>
      </w:r>
    </w:p>
    <w:p w14:paraId="253DF2DE" w14:textId="77777777" w:rsidR="006100B5" w:rsidRDefault="00315A42">
      <w:pPr>
        <w:pStyle w:val="ESColloquy"/>
      </w:pPr>
      <w:r>
        <w:t xml:space="preserve">S2:  And can you read those messages? </w:t>
      </w:r>
    </w:p>
    <w:p w14:paraId="549AF023" w14:textId="77777777" w:rsidR="006100B5" w:rsidRDefault="00315A42">
      <w:pPr>
        <w:pStyle w:val="ESColloquy"/>
      </w:pPr>
      <w:r>
        <w:t xml:space="preserve">S4:  How am I going to convince my mama to let me live over there?  Just like.  Keep staying nights.  Yes.  Soon, my love.  I Ms. you. </w:t>
      </w:r>
    </w:p>
    <w:p w14:paraId="56FB3F1D" w14:textId="77777777" w:rsidR="006100B5" w:rsidRDefault="00315A42">
      <w:pPr>
        <w:pStyle w:val="ESColloquy"/>
      </w:pPr>
      <w:r>
        <w:t>S2:  And I'm going to s</w:t>
      </w:r>
      <w:r>
        <w:t xml:space="preserve">how you the messages.  1363.  That's 1354.  Right, Detective.  Again, these groups sent around the same time. </w:t>
      </w:r>
    </w:p>
    <w:p w14:paraId="7FB1118D" w14:textId="77777777" w:rsidR="006100B5" w:rsidRDefault="00315A42">
      <w:pPr>
        <w:pStyle w:val="ESColloquy"/>
      </w:pPr>
      <w:r>
        <w:t xml:space="preserve">S4:  Yes. </w:t>
      </w:r>
    </w:p>
    <w:p w14:paraId="46FB3C24" w14:textId="77777777" w:rsidR="006100B5" w:rsidRDefault="00315A42">
      <w:pPr>
        <w:pStyle w:val="ESColloquy"/>
      </w:pPr>
      <w:r>
        <w:t xml:space="preserve">S2:  And using that bottom line, what time do these messages start? </w:t>
      </w:r>
    </w:p>
    <w:p w14:paraId="2F3F1CE7" w14:textId="77777777" w:rsidR="006100B5" w:rsidRDefault="00315A42">
      <w:pPr>
        <w:pStyle w:val="ESColloquy"/>
      </w:pPr>
      <w:r>
        <w:t xml:space="preserve">S4:  June 29, 2022 1821 hours UTC. </w:t>
      </w:r>
    </w:p>
    <w:p w14:paraId="23448C02" w14:textId="77777777" w:rsidR="006100B5" w:rsidRDefault="00315A42">
      <w:pPr>
        <w:pStyle w:val="ESColloquy"/>
      </w:pPr>
      <w:r>
        <w:lastRenderedPageBreak/>
        <w:t xml:space="preserve">S2:  So would that be? </w:t>
      </w:r>
    </w:p>
    <w:p w14:paraId="17BBE426" w14:textId="77777777" w:rsidR="006100B5" w:rsidRDefault="00315A42">
      <w:pPr>
        <w:pStyle w:val="ESColloquy"/>
      </w:pPr>
      <w:r>
        <w:t xml:space="preserve">S4:  </w:t>
      </w:r>
      <w:r>
        <w:t xml:space="preserve">2:21 p.m. Incoming.  Yes. </w:t>
      </w:r>
    </w:p>
    <w:p w14:paraId="1E2C3ADB" w14:textId="77777777" w:rsidR="006100B5" w:rsidRDefault="00315A42">
      <w:pPr>
        <w:pStyle w:val="ESColloquy"/>
      </w:pPr>
      <w:r>
        <w:t xml:space="preserve">S2:  And can you read those messages? </w:t>
      </w:r>
    </w:p>
    <w:p w14:paraId="21DAAE1D" w14:textId="77777777" w:rsidR="006100B5" w:rsidRDefault="00315A42">
      <w:pPr>
        <w:pStyle w:val="ESColloquy"/>
      </w:pPr>
      <w:r>
        <w:t xml:space="preserve">S4:  I don't have codependency, I don't think, but it feels like it.  I also get separation anxiety super bad.  Don't be afraid.  I'll hurt myself if you leave, if that's what you want.  Do </w:t>
      </w:r>
      <w:r>
        <w:t>that.  You'll always have a choice, man.  Anything.  Including me.  You have a choice.  If me not hurting myself is what you want.  I'll abide.  If you leave, I won't force you to stay.  Although, when it comes to females that want you, I do.  Really.  I d</w:t>
      </w:r>
      <w:r>
        <w:t xml:space="preserve">o get really jealous and territorial.  And that's not right at me.  I trust you fully.  And you're not my property.  I don't want you to feel codependent ever.  It's not something that's healthy.  I just want you to be happy.  And I'll do what you want if </w:t>
      </w:r>
      <w:r>
        <w:t xml:space="preserve">I'm comfy to achieve that unhappy face. </w:t>
      </w:r>
    </w:p>
    <w:p w14:paraId="5D565E1C" w14:textId="77777777" w:rsidR="006100B5" w:rsidRDefault="00315A42">
      <w:pPr>
        <w:pStyle w:val="ESColloquy"/>
      </w:pPr>
      <w:r>
        <w:t xml:space="preserve">S1:  Can we stop?  Just a second.  Jeremy just told me that his computer turned off.  The nation listens in.  To make sure we're recording.  But this has never happened before where his computer just shut off.  So. </w:t>
      </w:r>
      <w:r>
        <w:t xml:space="preserve"> We need to check.  She's calling right now.  So just pause for a minute and we. </w:t>
      </w:r>
    </w:p>
    <w:p w14:paraId="55652E43" w14:textId="77777777" w:rsidR="006100B5" w:rsidRDefault="00315A42">
      <w:pPr>
        <w:pStyle w:val="ESColloquy"/>
      </w:pPr>
      <w:r>
        <w:t xml:space="preserve">S4:  May be all right.  I think we could go back for a break. </w:t>
      </w:r>
    </w:p>
    <w:p w14:paraId="25ACB53B" w14:textId="77777777" w:rsidR="006100B5" w:rsidRDefault="00315A42">
      <w:pPr>
        <w:pStyle w:val="ESColloquy"/>
      </w:pPr>
      <w:r>
        <w:t>S1:  Yes.  If you need a bathroom break, I'll tell you about it.  Let's take it about 10 minutes.  I suppose yo</w:t>
      </w:r>
      <w:r>
        <w:t xml:space="preserve">u're </w:t>
      </w:r>
      <w:r>
        <w:lastRenderedPageBreak/>
        <w:t xml:space="preserve">going to take a bathroom break this morning. </w:t>
      </w:r>
    </w:p>
    <w:p w14:paraId="6DB159B2" w14:textId="77777777" w:rsidR="006100B5" w:rsidRDefault="00315A42">
      <w:pPr>
        <w:pStyle w:val="ESColloquy"/>
      </w:pPr>
      <w:r>
        <w:t xml:space="preserve">S2:  You cannot. </w:t>
      </w:r>
    </w:p>
    <w:p w14:paraId="47CAE385" w14:textId="77777777" w:rsidR="006100B5" w:rsidRDefault="00315A42">
      <w:pPr>
        <w:pStyle w:val="ESColloquy"/>
      </w:pPr>
      <w:r>
        <w:t xml:space="preserve">S1:  Trust anyone.  You need to take a quick bathroom break.  Go ahead.  We're just going to make sure that we haven't lost anything and are back on.  Yea.  Yea.  Yea.  Yea.  For.  He'll </w:t>
      </w:r>
      <w:r>
        <w:t xml:space="preserve">be right there.  Yes, I was.  You were listening here?  Yeah.  Okay.  Yeah.  The audience.  Okay. </w:t>
      </w:r>
    </w:p>
    <w:p w14:paraId="4D8747D9" w14:textId="77777777" w:rsidR="006100B5" w:rsidRDefault="00315A42">
      <w:pPr>
        <w:pStyle w:val="ESColloquy"/>
      </w:pPr>
      <w:r>
        <w:t xml:space="preserve">S2:  I want to make. </w:t>
      </w:r>
    </w:p>
    <w:p w14:paraId="59DC2433" w14:textId="77777777" w:rsidR="006100B5" w:rsidRDefault="00315A42">
      <w:pPr>
        <w:pStyle w:val="ESColloquy"/>
      </w:pPr>
      <w:r>
        <w:t>S1:  Is there.  I'm sorry.  I said you ought to use.  Let me, Scrooge.  Nothing.  And we were just cruising along and then just sort of</w:t>
      </w:r>
      <w:r>
        <w:t xml:space="preserve"> as computers turned.  Post-Truth.  The screen is connected into the system. </w:t>
      </w:r>
    </w:p>
    <w:p w14:paraId="6D65A698" w14:textId="77777777" w:rsidR="006100B5" w:rsidRDefault="00315A42">
      <w:pPr>
        <w:pStyle w:val="ESColloquy"/>
      </w:pPr>
      <w:r>
        <w:t xml:space="preserve">UU:  For purposes of preview. </w:t>
      </w:r>
    </w:p>
    <w:p w14:paraId="6FB50EE6" w14:textId="77777777" w:rsidR="006100B5" w:rsidRDefault="00315A42">
      <w:pPr>
        <w:pStyle w:val="ESColloquy"/>
      </w:pPr>
      <w:r>
        <w:t xml:space="preserve">S1:  That's right. </w:t>
      </w:r>
    </w:p>
    <w:p w14:paraId="10098D29" w14:textId="77777777" w:rsidR="006100B5" w:rsidRDefault="00315A42">
      <w:pPr>
        <w:pStyle w:val="ESColloquy"/>
      </w:pPr>
      <w:r>
        <w:t xml:space="preserve">S4:  Up close.  I keep trying to. </w:t>
      </w:r>
    </w:p>
    <w:p w14:paraId="59791E42" w14:textId="77777777" w:rsidR="006100B5" w:rsidRDefault="00315A42">
      <w:pPr>
        <w:pStyle w:val="ESColloquy"/>
      </w:pPr>
      <w:r>
        <w:t xml:space="preserve">S1:  Move my head. </w:t>
      </w:r>
    </w:p>
    <w:p w14:paraId="168AA4F1" w14:textId="77777777" w:rsidR="006100B5" w:rsidRDefault="00315A42">
      <w:pPr>
        <w:pStyle w:val="ESColloquy"/>
      </w:pPr>
      <w:r>
        <w:t xml:space="preserve">S4:  </w:t>
      </w:r>
      <w:r>
        <w:t xml:space="preserve">Towards it, but I'm like.  You need a chiropractor for that. </w:t>
      </w:r>
    </w:p>
    <w:p w14:paraId="5FE678A8" w14:textId="77777777" w:rsidR="006100B5" w:rsidRDefault="00315A42">
      <w:pPr>
        <w:pStyle w:val="ESColloquy"/>
      </w:pPr>
      <w:r>
        <w:t xml:space="preserve">S1:  Workers.  You.  But even that with.  Yeah. </w:t>
      </w:r>
    </w:p>
    <w:p w14:paraId="27AFAD55" w14:textId="77777777" w:rsidR="006100B5" w:rsidRDefault="00315A42">
      <w:pPr>
        <w:pStyle w:val="ESColloquy"/>
      </w:pPr>
      <w:r>
        <w:t xml:space="preserve">S2:  I'm going to go. </w:t>
      </w:r>
    </w:p>
    <w:p w14:paraId="199969BA" w14:textId="77777777" w:rsidR="006100B5" w:rsidRDefault="00315A42">
      <w:pPr>
        <w:pStyle w:val="ESColloquy"/>
      </w:pPr>
      <w:r>
        <w:t xml:space="preserve">S4:  I'm happy that. </w:t>
      </w:r>
    </w:p>
    <w:p w14:paraId="2D79C1DD" w14:textId="77777777" w:rsidR="006100B5" w:rsidRDefault="00315A42">
      <w:pPr>
        <w:pStyle w:val="ESColloquy"/>
      </w:pPr>
      <w:r>
        <w:t xml:space="preserve">S1:  </w:t>
      </w:r>
      <w:r>
        <w:t xml:space="preserve">We're back on the record.  I went off the records that year.  Your computer doesn't compute.  Well, just so that we're clear again, 2020 209, 27 State versus Chisinau.  She was president of the counsel.  Prosecutors and a juror stepped out </w:t>
      </w:r>
      <w:r>
        <w:lastRenderedPageBreak/>
        <w:t>for a break abou</w:t>
      </w:r>
      <w:r>
        <w:t xml:space="preserve">t 5 minutes ago.  Mr. Laws had just slipped a note, said his computer turned off.  We got our computer expert, Mr. Shu, is here.  He listens in when trials are ongoing and.  If it was not recorded, you </w:t>
      </w:r>
      <w:proofErr w:type="spellStart"/>
      <w:r>
        <w:t>can not</w:t>
      </w:r>
      <w:proofErr w:type="spellEnd"/>
      <w:r>
        <w:t xml:space="preserve"> hear.  And so everything is being live.  Every</w:t>
      </w:r>
      <w:r>
        <w:t>thing has been recorded.  We have not missed a beat this year.  The last computer screen is back up.  The recording never turned off.  Okay.  All right.  So we're going to go.  So let's bring the jury back in and we'll pick up.  Right.  1361 Chandler.  I'm</w:t>
      </w:r>
      <w:r>
        <w:t xml:space="preserve"> going to set it so perfect.  So we're.  Okay.  Thank you.  You're back on the record.  2020 209, 27 stations.  Chisholm.  Chisholm, House President, counsel prosecutors here.  You're going to turn just to explain what happened.  The survivors of Scream we</w:t>
      </w:r>
      <w:r>
        <w:t>nt blind, which is a little startling because they're asking for this is being digitally recorded, obviously.  And Mr. House's scream, as we call the bars are dancing.  We recorded and he couldn't see that.  But Mr. Shaw, who is our specialist and court re</w:t>
      </w:r>
      <w:r>
        <w:t xml:space="preserve">porter, listens in and assured us that nothing has been missed.  Everything has been recorded.  There was just a little glitch in his computer and that's been fixed and we're good to go.  So Kerry on. </w:t>
      </w:r>
    </w:p>
    <w:p w14:paraId="330F0517" w14:textId="77777777" w:rsidR="006100B5" w:rsidRDefault="00315A42">
      <w:pPr>
        <w:pStyle w:val="ESColloquy"/>
      </w:pPr>
      <w:r>
        <w:t xml:space="preserve">S2:  Tape to take up where we left off.  We reading a </w:t>
      </w:r>
      <w:r>
        <w:t xml:space="preserve">group of messages between 1353 to 1354.  You read that first very long message.  Could you read the remainder of this message? </w:t>
      </w:r>
    </w:p>
    <w:p w14:paraId="624319F9" w14:textId="77777777" w:rsidR="006100B5" w:rsidRDefault="00315A42">
      <w:pPr>
        <w:pStyle w:val="ESColloquy"/>
      </w:pPr>
      <w:r>
        <w:lastRenderedPageBreak/>
        <w:t>S4:  Yes.  Even if that means you don't want me.  If that makes you happier, do that.  Please.  I just want you.  Hap.  Hap.  Ok</w:t>
      </w:r>
      <w:r>
        <w:t xml:space="preserve">ay.  I'm yours always.  If you want me.  I can't.  I need to get this out.  I love you.  If you don't feel the same as you do right now, tell me.  Please don't do what you did with troll.  I won't force you to stay.  I love you. </w:t>
      </w:r>
    </w:p>
    <w:p w14:paraId="43483E66" w14:textId="77777777" w:rsidR="006100B5" w:rsidRDefault="00315A42">
      <w:pPr>
        <w:pStyle w:val="ESColloquy"/>
      </w:pPr>
      <w:r>
        <w:t>S2:  The messages I'm goin</w:t>
      </w:r>
      <w:r>
        <w:t xml:space="preserve">g to show you as 1343 to 13.  Does this set of messages and again is quite a few.  It can't be seen on one page but they are all sent at around the same time.  Is that correct? </w:t>
      </w:r>
    </w:p>
    <w:p w14:paraId="458E99D5" w14:textId="77777777" w:rsidR="006100B5" w:rsidRDefault="00315A42">
      <w:pPr>
        <w:pStyle w:val="ESColloquy"/>
      </w:pPr>
      <w:r>
        <w:t xml:space="preserve">S4:  Yes. </w:t>
      </w:r>
    </w:p>
    <w:p w14:paraId="0AB064DC" w14:textId="77777777" w:rsidR="006100B5" w:rsidRDefault="00315A42">
      <w:pPr>
        <w:pStyle w:val="ESColloquy"/>
      </w:pPr>
      <w:r>
        <w:t>S2:  And let's start at the very bottom on what date and time is th</w:t>
      </w:r>
      <w:r>
        <w:t xml:space="preserve">at? </w:t>
      </w:r>
    </w:p>
    <w:p w14:paraId="2C1A15A7" w14:textId="77777777" w:rsidR="006100B5" w:rsidRDefault="00315A42">
      <w:pPr>
        <w:pStyle w:val="ESColloquy"/>
      </w:pPr>
      <w:r>
        <w:t xml:space="preserve">S4:  June 29, 2022 1832 hours UTC. </w:t>
      </w:r>
    </w:p>
    <w:p w14:paraId="7FBD7750" w14:textId="77777777" w:rsidR="006100B5" w:rsidRDefault="00315A42">
      <w:pPr>
        <w:pStyle w:val="ESColloquy"/>
      </w:pPr>
      <w:r>
        <w:t xml:space="preserve">S2:  Is that 2:32 p.m. in. </w:t>
      </w:r>
    </w:p>
    <w:p w14:paraId="22973B7D" w14:textId="77777777" w:rsidR="006100B5" w:rsidRDefault="00315A42">
      <w:pPr>
        <w:pStyle w:val="ESColloquy"/>
      </w:pPr>
      <w:r>
        <w:t xml:space="preserve">S4:  Queenstown?  Yes. </w:t>
      </w:r>
    </w:p>
    <w:p w14:paraId="1ED1F4F7" w14:textId="77777777" w:rsidR="006100B5" w:rsidRDefault="00315A42">
      <w:pPr>
        <w:pStyle w:val="ESColloquy"/>
      </w:pPr>
      <w:r>
        <w:t xml:space="preserve">S2:  Okay.  And starting from the bottom, can we read this? </w:t>
      </w:r>
    </w:p>
    <w:p w14:paraId="77AF774D" w14:textId="77777777" w:rsidR="006100B5" w:rsidRDefault="00315A42">
      <w:pPr>
        <w:pStyle w:val="ESColloquy"/>
      </w:pPr>
      <w:r>
        <w:t>S4:  When I wipe blood is there.  After I'm done peeing, there's pain for a few seconds.  Few.  Like i</w:t>
      </w:r>
      <w:r>
        <w:t>t's trying to push my intestines out.  It just feels like that I have the worst luck ever with painful shit.  Is it bad?  Can I ask for Mom to not be there?  And are they required to tell them I am.  So what do I do?  Okay.  How do we do that?  Hmm.  How w</w:t>
      </w:r>
      <w:r>
        <w:t xml:space="preserve">ould I know that?  Quotation.  There you got searching on WebMD.  </w:t>
      </w:r>
      <w:r>
        <w:lastRenderedPageBreak/>
        <w:t>Again, you're a hypochondriac.  End quote.  And it would.  And would it do anything to you if I have it?  Would it do anything to you?  Would you get it?  Are you sure?  Okay.  Just making s</w:t>
      </w:r>
      <w:r>
        <w:t xml:space="preserve">ure.  With stomach and hip pain have anything to do with that too?  There's some emojis.  Sad face.  Yeah, but it comes and goes.  Do I explain what's happening to Mom to get her to take me?  Why?  Freaking.  No worries.  I've got it.  Not unless they put </w:t>
      </w:r>
      <w:r>
        <w:t xml:space="preserve">me on a polygraph.  Some emojis.  Why?  Because it's </w:t>
      </w:r>
      <w:proofErr w:type="spellStart"/>
      <w:r>
        <w:t>uncomfy</w:t>
      </w:r>
      <w:proofErr w:type="spellEnd"/>
      <w:r>
        <w:t xml:space="preserve">.  I don't like being questioned.  I can't make out that looks like Ace, but.  Feels like an interrogation.  It's okay, baby.  I got you.  I love you. </w:t>
      </w:r>
    </w:p>
    <w:p w14:paraId="2180C16E" w14:textId="77777777" w:rsidR="006100B5" w:rsidRDefault="00315A42">
      <w:pPr>
        <w:pStyle w:val="ESColloquy"/>
      </w:pPr>
      <w:r>
        <w:t>S2:  In that long string of messages, what w</w:t>
      </w:r>
      <w:r>
        <w:t xml:space="preserve">as the investigative significance that you noted? </w:t>
      </w:r>
    </w:p>
    <w:p w14:paraId="6389678F" w14:textId="77777777" w:rsidR="006100B5" w:rsidRDefault="00315A42">
      <w:pPr>
        <w:pStyle w:val="ESColloquy"/>
      </w:pPr>
      <w:r>
        <w:t>S4:  When Erin was taken to Childrens Hospital, she was diagnosed with a UTI, and the symptoms she's describing here sound like a UTI in her concern for the defendant could catch anything that she may have</w:t>
      </w:r>
      <w:r>
        <w:t xml:space="preserve"> had from the symptoms. </w:t>
      </w:r>
    </w:p>
    <w:p w14:paraId="2956C78C" w14:textId="77777777" w:rsidR="006100B5" w:rsidRDefault="00315A42">
      <w:pPr>
        <w:pStyle w:val="ESColloquy"/>
      </w:pPr>
      <w:r>
        <w:t xml:space="preserve">S2:  And based on your team's experience, in your experience specifically in sex cases, are UTI sometimes go hand in hand with sex? </w:t>
      </w:r>
    </w:p>
    <w:p w14:paraId="0131FD3C" w14:textId="77777777" w:rsidR="006100B5" w:rsidRDefault="00315A42">
      <w:pPr>
        <w:pStyle w:val="ESColloquy"/>
      </w:pPr>
      <w:r>
        <w:t xml:space="preserve">S4:  Yes. </w:t>
      </w:r>
    </w:p>
    <w:p w14:paraId="75CCA330" w14:textId="77777777" w:rsidR="006100B5" w:rsidRDefault="00315A42">
      <w:pPr>
        <w:pStyle w:val="ESColloquy"/>
      </w:pPr>
      <w:r>
        <w:t xml:space="preserve">S2:  And I'm going to show you lines 1238 to 1227.  Okay.  Detective, again, are these </w:t>
      </w:r>
      <w:r>
        <w:t xml:space="preserve">sent approximately around the same time frame?  Yes.  And what is the bottom one in? </w:t>
      </w:r>
    </w:p>
    <w:p w14:paraId="469D51B6" w14:textId="77777777" w:rsidR="006100B5" w:rsidRDefault="00315A42">
      <w:pPr>
        <w:pStyle w:val="ESColloquy"/>
      </w:pPr>
      <w:r>
        <w:t xml:space="preserve">S4:  June 29th, 2022 2341 hours UTC. </w:t>
      </w:r>
    </w:p>
    <w:p w14:paraId="1C54A071" w14:textId="77777777" w:rsidR="006100B5" w:rsidRDefault="00315A42">
      <w:pPr>
        <w:pStyle w:val="ESColloquy"/>
      </w:pPr>
      <w:r>
        <w:lastRenderedPageBreak/>
        <w:t xml:space="preserve">S2:  Would be 7:41 p.m. in Clermont County. </w:t>
      </w:r>
    </w:p>
    <w:p w14:paraId="759BC30C" w14:textId="77777777" w:rsidR="006100B5" w:rsidRDefault="00315A42">
      <w:pPr>
        <w:pStyle w:val="ESColloquy"/>
      </w:pPr>
      <w:r>
        <w:t xml:space="preserve">S4:  Yes. </w:t>
      </w:r>
    </w:p>
    <w:p w14:paraId="7396A5CF" w14:textId="77777777" w:rsidR="006100B5" w:rsidRDefault="00315A42">
      <w:pPr>
        <w:pStyle w:val="ESColloquy"/>
      </w:pPr>
      <w:r>
        <w:t xml:space="preserve">S2:  And what is the significance of June 29? </w:t>
      </w:r>
    </w:p>
    <w:p w14:paraId="7563D92D" w14:textId="2B39928B" w:rsidR="006100B5" w:rsidRDefault="00315A42">
      <w:pPr>
        <w:pStyle w:val="ESColloquy"/>
      </w:pPr>
      <w:r>
        <w:t xml:space="preserve">S4:  It's the day before the </w:t>
      </w:r>
      <w:r>
        <w:t xml:space="preserve">police were called.  And regarding </w:t>
      </w:r>
      <w:r w:rsidR="00BD17C5">
        <w:t>Erin</w:t>
      </w:r>
      <w:r>
        <w:t xml:space="preserve"> being transported to the hospital. </w:t>
      </w:r>
    </w:p>
    <w:p w14:paraId="128F919B" w14:textId="77777777" w:rsidR="006100B5" w:rsidRDefault="00315A42">
      <w:pPr>
        <w:pStyle w:val="ESColloquy"/>
      </w:pPr>
      <w:r>
        <w:t xml:space="preserve">S2:  Could you read these messages? </w:t>
      </w:r>
    </w:p>
    <w:p w14:paraId="28D19D55" w14:textId="77777777" w:rsidR="006100B5" w:rsidRDefault="00315A42">
      <w:pPr>
        <w:pStyle w:val="ESColloquy"/>
      </w:pPr>
      <w:r>
        <w:t xml:space="preserve">S4:  Am I allowed over?  An emoji.  Wilkie on a rampage.  About the smell of my feet, my love.  That's not good.  Infection.  Is it okay if I </w:t>
      </w:r>
      <w:r>
        <w:t xml:space="preserve">bring a backpack of stuff?  My heart rate went all the way to 118.  Mom asked why I keep leaving and now she looks sad. </w:t>
      </w:r>
    </w:p>
    <w:p w14:paraId="0C8D9E4C" w14:textId="77777777" w:rsidR="006100B5" w:rsidRDefault="00315A42">
      <w:pPr>
        <w:pStyle w:val="ESColloquy"/>
      </w:pPr>
      <w:r>
        <w:t xml:space="preserve">S2:  Okay.  What's the investigative significance of this trip? </w:t>
      </w:r>
    </w:p>
    <w:p w14:paraId="2FFE89F9" w14:textId="77777777" w:rsidR="006100B5" w:rsidRDefault="00315A42">
      <w:pPr>
        <w:pStyle w:val="ESColloquy"/>
      </w:pPr>
      <w:r>
        <w:t xml:space="preserve">S4:  </w:t>
      </w:r>
      <w:r>
        <w:t xml:space="preserve">In another message thread, there's a conversation between Macy and Alexis regarding the defendant talking about Ft. </w:t>
      </w:r>
    </w:p>
    <w:p w14:paraId="52FFF06B" w14:textId="77777777" w:rsidR="006100B5" w:rsidRDefault="00315A42">
      <w:pPr>
        <w:pStyle w:val="ESColloquy"/>
      </w:pPr>
      <w:r>
        <w:t xml:space="preserve">S2:  So corroborating again, the defendant's, the one she's talking to. </w:t>
      </w:r>
    </w:p>
    <w:p w14:paraId="3FB72657" w14:textId="77777777" w:rsidR="006100B5" w:rsidRDefault="00315A42">
      <w:pPr>
        <w:pStyle w:val="ESColloquy"/>
      </w:pPr>
      <w:r>
        <w:t xml:space="preserve">S4:  Correct. </w:t>
      </w:r>
    </w:p>
    <w:p w14:paraId="7046BFE7" w14:textId="77777777" w:rsidR="006100B5" w:rsidRDefault="00315A42">
      <w:pPr>
        <w:pStyle w:val="ESColloquy"/>
      </w:pPr>
      <w:r>
        <w:t xml:space="preserve">S2:  And I'm going to show you a group of messages </w:t>
      </w:r>
      <w:r>
        <w:t xml:space="preserve">from 1217 to 1171.  Again, this is another one where these messages cover a couple of different times. </w:t>
      </w:r>
    </w:p>
    <w:p w14:paraId="653CFB20" w14:textId="77777777" w:rsidR="006100B5" w:rsidRDefault="00315A42">
      <w:pPr>
        <w:pStyle w:val="ESColloquy"/>
      </w:pPr>
      <w:r>
        <w:t xml:space="preserve">S4:  Is that correct?  Yes. </w:t>
      </w:r>
    </w:p>
    <w:p w14:paraId="6F7ADE5A" w14:textId="77777777" w:rsidR="006100B5" w:rsidRDefault="00315A42">
      <w:pPr>
        <w:pStyle w:val="ESColloquy"/>
      </w:pPr>
      <w:r>
        <w:t xml:space="preserve">S2:  So let's start with the first group.  Starting with the first message, what that date and time is. </w:t>
      </w:r>
    </w:p>
    <w:p w14:paraId="57B119D5" w14:textId="77777777" w:rsidR="006100B5" w:rsidRDefault="00315A42">
      <w:pPr>
        <w:pStyle w:val="ESColloquy"/>
      </w:pPr>
      <w:r>
        <w:lastRenderedPageBreak/>
        <w:t>S4:  July 1st, 202</w:t>
      </w:r>
      <w:r>
        <w:t xml:space="preserve">0 2052 7 hours UTC. </w:t>
      </w:r>
    </w:p>
    <w:p w14:paraId="4038D306" w14:textId="77777777" w:rsidR="006100B5" w:rsidRDefault="00315A42">
      <w:pPr>
        <w:pStyle w:val="ESColloquy"/>
      </w:pPr>
      <w:r>
        <w:t xml:space="preserve">S2:  July 1st at 1:27 a.m. in Clermont. </w:t>
      </w:r>
    </w:p>
    <w:p w14:paraId="5F04746E" w14:textId="77777777" w:rsidR="006100B5" w:rsidRDefault="00315A42">
      <w:pPr>
        <w:pStyle w:val="ESColloquy"/>
      </w:pPr>
      <w:r>
        <w:t xml:space="preserve">S4:  County.  Yes. </w:t>
      </w:r>
    </w:p>
    <w:p w14:paraId="48F38557" w14:textId="77777777" w:rsidR="006100B5" w:rsidRDefault="00315A42">
      <w:pPr>
        <w:pStyle w:val="ESColloquy"/>
      </w:pPr>
      <w:r>
        <w:t xml:space="preserve">S2:  And this time, was this the first contact that you were able to observe in these discord messages following what we referred to as the pop ground? </w:t>
      </w:r>
    </w:p>
    <w:p w14:paraId="414F2B3B" w14:textId="77777777" w:rsidR="006100B5" w:rsidRDefault="00315A42">
      <w:pPr>
        <w:pStyle w:val="ESColloquy"/>
      </w:pPr>
      <w:r>
        <w:t xml:space="preserve">S4:  Yes. </w:t>
      </w:r>
    </w:p>
    <w:p w14:paraId="153A3AFF" w14:textId="77777777" w:rsidR="006100B5" w:rsidRDefault="00315A42">
      <w:pPr>
        <w:pStyle w:val="ESColloquy"/>
      </w:pPr>
      <w:r>
        <w:t>S2:  Could</w:t>
      </w:r>
      <w:r>
        <w:t xml:space="preserve"> you read that first group of. </w:t>
      </w:r>
    </w:p>
    <w:p w14:paraId="75F603D4" w14:textId="77777777" w:rsidR="006100B5" w:rsidRDefault="00315A42">
      <w:pPr>
        <w:pStyle w:val="ESColloquy"/>
      </w:pPr>
      <w:r>
        <w:t>S4:  Why would you do that?  Playing you.  What?  I don't have headphones.  Stamp and an emoji.  Sorry, my back hurts and I'm really tired.  Why?  I'm blasting music and crying.  Thanks.  That was 40 minutes ago.  What do yo</w:t>
      </w:r>
      <w:r>
        <w:t xml:space="preserve">u mean?  I will soon.  Sharing.  What about what?  The ones I think like me.  Which was a few.  What is it?  What do you mean?  Oh, why?  Soon.  That face.  One day, silly.  Oh, yeah.  I love you.  Sorry.  Used bathroom?  Not really.  I have to take three </w:t>
      </w:r>
      <w:r>
        <w:t xml:space="preserve">a day.  I only took one today.  Okay.  Good night.  I love you.  Sweet dreams.  2 to 3.  Yeah, okay.  I'm fine. </w:t>
      </w:r>
    </w:p>
    <w:p w14:paraId="79FDC8E2" w14:textId="77777777" w:rsidR="006100B5" w:rsidRDefault="00315A42">
      <w:pPr>
        <w:pStyle w:val="ESColloquy"/>
      </w:pPr>
      <w:r>
        <w:t xml:space="preserve">S2:  All right.  Let me stop you there.  That one that you just read.  I'm fine.  Is that a different time period?  Kind of on that. </w:t>
      </w:r>
    </w:p>
    <w:p w14:paraId="18108376" w14:textId="77777777" w:rsidR="006100B5" w:rsidRDefault="00315A42">
      <w:pPr>
        <w:pStyle w:val="ESColloquy"/>
      </w:pPr>
      <w:r>
        <w:t>S4:  Yes.</w:t>
      </w:r>
      <w:r>
        <w:t xml:space="preserve">  It's July 1st, 2022.  2014 hours UTC. </w:t>
      </w:r>
    </w:p>
    <w:p w14:paraId="4C8FF4FF" w14:textId="77777777" w:rsidR="006100B5" w:rsidRDefault="00315A42">
      <w:pPr>
        <w:pStyle w:val="ESColloquy"/>
      </w:pPr>
      <w:r>
        <w:t xml:space="preserve">S2:  Is that for 14 p.m.?  Yes.  Okay.  So starting at that point you read the ones around 4 p.m. that she. </w:t>
      </w:r>
    </w:p>
    <w:p w14:paraId="49B6BE24" w14:textId="77777777" w:rsidR="006100B5" w:rsidRDefault="00315A42">
      <w:pPr>
        <w:pStyle w:val="ESColloquy"/>
      </w:pPr>
      <w:r>
        <w:t xml:space="preserve">S4:  I'm fine.  Sorry.  Why? </w:t>
      </w:r>
    </w:p>
    <w:p w14:paraId="02A94D50" w14:textId="77777777" w:rsidR="006100B5" w:rsidRDefault="00315A42">
      <w:pPr>
        <w:pStyle w:val="ESColloquy"/>
      </w:pPr>
      <w:r>
        <w:lastRenderedPageBreak/>
        <w:t xml:space="preserve">S2:  Why this next group of messages starting at 11182?  What date and time </w:t>
      </w:r>
      <w:r>
        <w:t xml:space="preserve">are those? </w:t>
      </w:r>
    </w:p>
    <w:p w14:paraId="3407AE8F" w14:textId="77777777" w:rsidR="006100B5" w:rsidRDefault="00315A42">
      <w:pPr>
        <w:pStyle w:val="ESColloquy"/>
      </w:pPr>
      <w:r>
        <w:t xml:space="preserve">S4:  July 2nd, 2020 2022 2 hours UTC. </w:t>
      </w:r>
    </w:p>
    <w:p w14:paraId="25C07C25" w14:textId="77777777" w:rsidR="006100B5" w:rsidRDefault="00315A42">
      <w:pPr>
        <w:pStyle w:val="ESColloquy"/>
      </w:pPr>
      <w:r>
        <w:t xml:space="preserve">S2:  Is that July 1st at 10:22 p.m. </w:t>
      </w:r>
    </w:p>
    <w:p w14:paraId="646759E7" w14:textId="77777777" w:rsidR="006100B5" w:rsidRDefault="00315A42">
      <w:pPr>
        <w:pStyle w:val="ESColloquy"/>
      </w:pPr>
      <w:r>
        <w:t xml:space="preserve">S4:  Yes. </w:t>
      </w:r>
    </w:p>
    <w:p w14:paraId="6BF0D12D" w14:textId="77777777" w:rsidR="006100B5" w:rsidRDefault="00315A42">
      <w:pPr>
        <w:pStyle w:val="ESColloquy"/>
      </w:pPr>
      <w:r>
        <w:t xml:space="preserve">S2:  And can you read that next group of messages? </w:t>
      </w:r>
    </w:p>
    <w:p w14:paraId="10959885" w14:textId="77777777" w:rsidR="006100B5" w:rsidRDefault="00315A42">
      <w:pPr>
        <w:pStyle w:val="ESColloquy"/>
      </w:pPr>
      <w:r>
        <w:t>S4:  No.  Would you have raped me or forced me to do anything I didn't want to.  That night I remember ev</w:t>
      </w:r>
      <w:r>
        <w:t xml:space="preserve">erything.  If you're bored, go have fun with Jennifer and.  Yes.  Everything, and it seemed like you would have.  It's.  I'm scared.  That's what it was.  What that night was.  What you did.  The words.  Oh, you'd really let me do that is stuck in my head </w:t>
      </w:r>
      <w:r>
        <w:t xml:space="preserve">and it hurts.  Could you not die?  And please tell me what I remember isn't what I think it was. </w:t>
      </w:r>
    </w:p>
    <w:p w14:paraId="5608F2D1" w14:textId="77777777" w:rsidR="006100B5" w:rsidRDefault="00315A42">
      <w:pPr>
        <w:pStyle w:val="ESColloquy"/>
      </w:pPr>
      <w:r>
        <w:t xml:space="preserve">S2:  Okay.  And a couple of things I want to ask about the name Jennifer.  Does that have any significance to you? </w:t>
      </w:r>
    </w:p>
    <w:p w14:paraId="30582739" w14:textId="77777777" w:rsidR="006100B5" w:rsidRDefault="00315A42">
      <w:pPr>
        <w:pStyle w:val="ESColloquy"/>
      </w:pPr>
      <w:r>
        <w:t xml:space="preserve">S4:  </w:t>
      </w:r>
      <w:r>
        <w:t xml:space="preserve">Throughout the course of my investigation, I learned that that was Jennifer Snyder. </w:t>
      </w:r>
    </w:p>
    <w:p w14:paraId="40E593BE" w14:textId="77777777" w:rsidR="006100B5" w:rsidRDefault="00315A42">
      <w:pPr>
        <w:pStyle w:val="ESColloquy"/>
      </w:pPr>
      <w:r>
        <w:t xml:space="preserve">S2:  And someone associated with the defendant around this time period? </w:t>
      </w:r>
    </w:p>
    <w:p w14:paraId="4261B84A" w14:textId="77777777" w:rsidR="006100B5" w:rsidRDefault="00315A42">
      <w:pPr>
        <w:pStyle w:val="ESColloquy"/>
      </w:pPr>
      <w:r>
        <w:t xml:space="preserve">S4:  Yes. </w:t>
      </w:r>
    </w:p>
    <w:p w14:paraId="39E7C7AC" w14:textId="77777777" w:rsidR="006100B5" w:rsidRDefault="00315A42">
      <w:pPr>
        <w:pStyle w:val="ESColloquy"/>
      </w:pPr>
      <w:r>
        <w:t>S2:  And the phrase, Oh, you really let me do that.  Had you heard that phrase before r</w:t>
      </w:r>
      <w:r>
        <w:t xml:space="preserve">eviewing these messages? </w:t>
      </w:r>
    </w:p>
    <w:p w14:paraId="0BE3F4B1" w14:textId="77777777" w:rsidR="006100B5" w:rsidRDefault="00315A42">
      <w:pPr>
        <w:pStyle w:val="ESColloquy"/>
      </w:pPr>
      <w:r>
        <w:t xml:space="preserve">S4:  Yes. </w:t>
      </w:r>
    </w:p>
    <w:p w14:paraId="432EF0A9" w14:textId="77777777" w:rsidR="006100B5" w:rsidRDefault="00315A42">
      <w:pPr>
        <w:pStyle w:val="ESColloquy"/>
      </w:pPr>
      <w:r>
        <w:t xml:space="preserve">S2:  And when had you. </w:t>
      </w:r>
    </w:p>
    <w:p w14:paraId="7AD34C5F" w14:textId="54475700" w:rsidR="006100B5" w:rsidRDefault="00315A42">
      <w:pPr>
        <w:pStyle w:val="ESColloquy"/>
      </w:pPr>
      <w:r>
        <w:lastRenderedPageBreak/>
        <w:t xml:space="preserve">S4:  Heard from </w:t>
      </w:r>
      <w:r w:rsidR="00BD17C5">
        <w:t>Erin</w:t>
      </w:r>
      <w:r>
        <w:t xml:space="preserve"> at the mayor's center. </w:t>
      </w:r>
    </w:p>
    <w:p w14:paraId="1725D592" w14:textId="77777777" w:rsidR="006100B5" w:rsidRDefault="00315A42">
      <w:pPr>
        <w:pStyle w:val="ESColloquy"/>
      </w:pPr>
      <w:r>
        <w:t xml:space="preserve">S2:  Something she had previously described the defendant saying? </w:t>
      </w:r>
    </w:p>
    <w:p w14:paraId="217EFBA9" w14:textId="77777777" w:rsidR="006100B5" w:rsidRDefault="00315A42">
      <w:pPr>
        <w:pStyle w:val="ESColloquy"/>
      </w:pPr>
      <w:r>
        <w:t xml:space="preserve">S4:  Yes. </w:t>
      </w:r>
    </w:p>
    <w:p w14:paraId="1F895006" w14:textId="77777777" w:rsidR="006100B5" w:rsidRDefault="00315A42">
      <w:pPr>
        <w:pStyle w:val="ESColloquy"/>
      </w:pPr>
      <w:r>
        <w:t xml:space="preserve">S2:  </w:t>
      </w:r>
      <w:r>
        <w:t xml:space="preserve">And I'm going to show you messages from one 8875.  Okay.  This next group of apologies again, where they sent around the same time. </w:t>
      </w:r>
    </w:p>
    <w:p w14:paraId="71CFB08C" w14:textId="77777777" w:rsidR="006100B5" w:rsidRDefault="00315A42">
      <w:pPr>
        <w:pStyle w:val="ESColloquy"/>
      </w:pPr>
      <w:r>
        <w:t xml:space="preserve">S4:  Yes. </w:t>
      </w:r>
    </w:p>
    <w:p w14:paraId="47B4D7CE" w14:textId="77777777" w:rsidR="006100B5" w:rsidRDefault="00315A42">
      <w:pPr>
        <w:pStyle w:val="ESColloquy"/>
      </w:pPr>
      <w:r>
        <w:t xml:space="preserve">S2:  What's the date inside UTC? </w:t>
      </w:r>
    </w:p>
    <w:p w14:paraId="7FC7D7DE" w14:textId="77777777" w:rsidR="006100B5" w:rsidRDefault="00315A42">
      <w:pPr>
        <w:pStyle w:val="ESColloquy"/>
      </w:pPr>
      <w:r>
        <w:t xml:space="preserve">S4:  July 3rd, 2022. </w:t>
      </w:r>
    </w:p>
    <w:p w14:paraId="30B15E47" w14:textId="77777777" w:rsidR="006100B5" w:rsidRDefault="00315A42">
      <w:pPr>
        <w:pStyle w:val="ESColloquy"/>
      </w:pPr>
      <w:r>
        <w:t>S2:  2024 hours UTC is that 4:24 p.m. in Clermont County</w:t>
      </w:r>
      <w:r>
        <w:t xml:space="preserve">?  Yes.  And can you read those messages? </w:t>
      </w:r>
    </w:p>
    <w:p w14:paraId="1F7AA2BC" w14:textId="77777777" w:rsidR="006100B5" w:rsidRDefault="00315A42">
      <w:pPr>
        <w:pStyle w:val="ESColloquy"/>
      </w:pPr>
      <w:r>
        <w:t xml:space="preserve">S4:  You haven't lost me.  I'm right here.  And if we move, I'll figure stuff out.  Okay.  Distributing weed to minors.  I'm sorry I fucked a hit up for you big time. </w:t>
      </w:r>
    </w:p>
    <w:p w14:paraId="3EC1D113" w14:textId="77777777" w:rsidR="006100B5" w:rsidRDefault="00315A42">
      <w:pPr>
        <w:pStyle w:val="ESColloquy"/>
      </w:pPr>
      <w:r>
        <w:t>S2:  I'm going to show you another group of m</w:t>
      </w:r>
      <w:r>
        <w:t xml:space="preserve">essages at 702 to 656.  So again, Detective, is this another one that covers.  It's a couple of different timeframes. </w:t>
      </w:r>
    </w:p>
    <w:p w14:paraId="2C7EAA62" w14:textId="77777777" w:rsidR="006100B5" w:rsidRDefault="00315A42">
      <w:pPr>
        <w:pStyle w:val="ESColloquy"/>
      </w:pPr>
      <w:r>
        <w:t xml:space="preserve">S4:  Yes. </w:t>
      </w:r>
    </w:p>
    <w:p w14:paraId="125B3B56" w14:textId="77777777" w:rsidR="006100B5" w:rsidRDefault="00315A42">
      <w:pPr>
        <w:pStyle w:val="ESColloquy"/>
      </w:pPr>
      <w:r>
        <w:t xml:space="preserve">S2:  Starting at the very bottom message.  What date and time decide. </w:t>
      </w:r>
    </w:p>
    <w:p w14:paraId="50FFFB87" w14:textId="77777777" w:rsidR="006100B5" w:rsidRDefault="00315A42">
      <w:pPr>
        <w:pStyle w:val="ESColloquy"/>
      </w:pPr>
      <w:r>
        <w:t xml:space="preserve">S4:  July 4th, 2022 2207 hours UTC. </w:t>
      </w:r>
    </w:p>
    <w:p w14:paraId="0761471C" w14:textId="77777777" w:rsidR="006100B5" w:rsidRDefault="00315A42">
      <w:pPr>
        <w:pStyle w:val="ESColloquy"/>
      </w:pPr>
      <w:r>
        <w:t>S2:  So would that</w:t>
      </w:r>
      <w:r>
        <w:t xml:space="preserve"> have been July 4th at six and 7 p.m. in Clark County? </w:t>
      </w:r>
    </w:p>
    <w:p w14:paraId="39F1A137" w14:textId="77777777" w:rsidR="006100B5" w:rsidRDefault="00315A42">
      <w:pPr>
        <w:pStyle w:val="ESColloquy"/>
      </w:pPr>
      <w:r>
        <w:t xml:space="preserve">S4:  Yes. </w:t>
      </w:r>
    </w:p>
    <w:p w14:paraId="05C27C9F" w14:textId="77777777" w:rsidR="006100B5" w:rsidRDefault="00315A42">
      <w:pPr>
        <w:pStyle w:val="ESColloquy"/>
      </w:pPr>
      <w:r>
        <w:lastRenderedPageBreak/>
        <w:t xml:space="preserve">S2:  And can you read that first? </w:t>
      </w:r>
    </w:p>
    <w:p w14:paraId="113397BD" w14:textId="77777777" w:rsidR="006100B5" w:rsidRDefault="00315A42">
      <w:pPr>
        <w:pStyle w:val="ESColloquy"/>
      </w:pPr>
      <w:r>
        <w:t>S4:  I'm not allowed around you specifically.  She knows you gave me brownies, apparently.  And apparently I'm too dumb to not eat them again.  Doesn't ma</w:t>
      </w:r>
      <w:r>
        <w:t>tter anymore.  I'm fixing it.  No, just wait, please.  I'm trying to convince her otherwise.  Have faith in me.  She's on the phone with grandma and uncle now.  Not sure they're talking about games.  Who won?  Who lost?  Lying to each other.  She said this</w:t>
      </w:r>
      <w:r>
        <w:t xml:space="preserve">.  I </w:t>
      </w:r>
      <w:proofErr w:type="spellStart"/>
      <w:r>
        <w:t>ain't</w:t>
      </w:r>
      <w:proofErr w:type="spellEnd"/>
      <w:r>
        <w:t xml:space="preserve"> making shit.  To be honest, I drug test or could have said shit while I was high or my eyes.  Where else would I have gotten them?  I was sleeping over there, silly.  Gotten.  Please wait.  She's threatening me with a restraining order if I try </w:t>
      </w:r>
      <w:r>
        <w:t xml:space="preserve">to go down there.  Mm hmm.  Restraining order against the family.  Your family?  What do I do? </w:t>
      </w:r>
    </w:p>
    <w:p w14:paraId="0350D514" w14:textId="77777777" w:rsidR="006100B5" w:rsidRDefault="00315A42">
      <w:pPr>
        <w:pStyle w:val="ESColloquy"/>
      </w:pPr>
      <w:r>
        <w:t xml:space="preserve">S1:  huh. </w:t>
      </w:r>
    </w:p>
    <w:p w14:paraId="4F0B0235" w14:textId="77777777" w:rsidR="006100B5" w:rsidRDefault="00315A42">
      <w:pPr>
        <w:pStyle w:val="ESColloquy"/>
      </w:pPr>
      <w:r>
        <w:t xml:space="preserve">S4:  No.  I don't care what she thinks.  I love you.  I'm sorry.  I'm so sorry.  What you're going to do.  What can we do?  I probably said.  S </w:t>
      </w:r>
      <w:proofErr w:type="spellStart"/>
      <w:r>
        <w:t>mta</w:t>
      </w:r>
      <w:proofErr w:type="spellEnd"/>
      <w:r>
        <w:t xml:space="preserve">. </w:t>
      </w:r>
      <w:r>
        <w:t xml:space="preserve"> I fixed.  I don't know what she's referring to there. </w:t>
      </w:r>
    </w:p>
    <w:p w14:paraId="74608FF5" w14:textId="77777777" w:rsidR="006100B5" w:rsidRDefault="00315A42">
      <w:pPr>
        <w:pStyle w:val="ESColloquy"/>
      </w:pPr>
      <w:r>
        <w:t xml:space="preserve">S2:  The next group of messages starting at like 670.  What time does that kind of that take place?  You. </w:t>
      </w:r>
    </w:p>
    <w:p w14:paraId="377F9FA4" w14:textId="77777777" w:rsidR="006100B5" w:rsidRDefault="00315A42">
      <w:pPr>
        <w:pStyle w:val="ESColloquy"/>
      </w:pPr>
      <w:r>
        <w:t xml:space="preserve">S4:  July 5th, 2020 200 44 hours UTC. </w:t>
      </w:r>
    </w:p>
    <w:p w14:paraId="361C3750" w14:textId="77777777" w:rsidR="006100B5" w:rsidRDefault="00315A42">
      <w:pPr>
        <w:pStyle w:val="ESColloquy"/>
      </w:pPr>
      <w:r>
        <w:t>S2:  In Fremont County, July 4th at 8:44 p.m. Yes.  Ca</w:t>
      </w:r>
      <w:r>
        <w:t xml:space="preserve">n you read that? </w:t>
      </w:r>
    </w:p>
    <w:p w14:paraId="7382BEA4" w14:textId="77777777" w:rsidR="006100B5" w:rsidRDefault="00315A42">
      <w:pPr>
        <w:pStyle w:val="ESColloquy"/>
      </w:pPr>
      <w:r>
        <w:t xml:space="preserve">S4:  I fixed a part of it.  I won't be allowed over there </w:t>
      </w:r>
      <w:r>
        <w:lastRenderedPageBreak/>
        <w:t>till after Wednesday, though.  That phase.  I'm really persuasive.  All I did was tell the truth.  Yes.  You're somewhat safe.  All I need is Wednesday, and you'll be okay.  Smilin</w:t>
      </w:r>
      <w:r>
        <w:t xml:space="preserve">g face.  I explained to her that whatever were to happen, I I'll still do what I want.  And if I wanted to, I could destroy anyone I wanted because I'm observant.  I also explained that I always took care of myself and everyone.  I learned my lesson and I </w:t>
      </w:r>
      <w:r>
        <w:t xml:space="preserve">shouldn't be treated as a child since I was always dealt with adult things.  I told her a few hours over there and maybe two or three days a week and I'd explain everything that happened there.  I also told her that it wasn't your fault.  She doesn't like </w:t>
      </w:r>
      <w:r>
        <w:t xml:space="preserve">she was disrespected like that at all.  She thought I was safe.  But you fed me weed.  She didn't like how she wasn't involved at all. </w:t>
      </w:r>
    </w:p>
    <w:p w14:paraId="79D89DD3" w14:textId="77777777" w:rsidR="006100B5" w:rsidRDefault="00315A42">
      <w:pPr>
        <w:pStyle w:val="ESColloquy"/>
      </w:pPr>
      <w:r>
        <w:t xml:space="preserve">S2:  Next group of messages.  What time did that take place? </w:t>
      </w:r>
    </w:p>
    <w:p w14:paraId="062B986C" w14:textId="77777777" w:rsidR="006100B5" w:rsidRDefault="00315A42">
      <w:pPr>
        <w:pStyle w:val="ESColloquy"/>
      </w:pPr>
      <w:r>
        <w:t xml:space="preserve">S4:  July 5th, 2022 zero 151 hours UTC. </w:t>
      </w:r>
    </w:p>
    <w:p w14:paraId="518328F2" w14:textId="77777777" w:rsidR="006100B5" w:rsidRDefault="00315A42">
      <w:pPr>
        <w:pStyle w:val="ESColloquy"/>
      </w:pPr>
      <w:r>
        <w:t xml:space="preserve">S2:  July 4th at </w:t>
      </w:r>
      <w:r>
        <w:t xml:space="preserve">9:51 p.m. in Clermont. </w:t>
      </w:r>
    </w:p>
    <w:p w14:paraId="2FC6B138" w14:textId="77777777" w:rsidR="006100B5" w:rsidRDefault="00315A42">
      <w:pPr>
        <w:pStyle w:val="ESColloquy"/>
      </w:pPr>
      <w:r>
        <w:t xml:space="preserve">S4:  County.  Yes. </w:t>
      </w:r>
    </w:p>
    <w:p w14:paraId="74897AFF" w14:textId="77777777" w:rsidR="006100B5" w:rsidRDefault="00315A42">
      <w:pPr>
        <w:pStyle w:val="ESColloquy"/>
      </w:pPr>
      <w:r>
        <w:t xml:space="preserve">S2:  Can you read that next? </w:t>
      </w:r>
    </w:p>
    <w:p w14:paraId="594077AE" w14:textId="77777777" w:rsidR="006100B5" w:rsidRDefault="00315A42">
      <w:pPr>
        <w:pStyle w:val="ESColloquy"/>
      </w:pPr>
      <w:r>
        <w:t xml:space="preserve">S4:  </w:t>
      </w:r>
      <w:r>
        <w:t xml:space="preserve">Why admit an emoji?  Nothing.  She admitted that I had a drug test taken and that there was weed in my system and that I told the police apparently about a brownie. </w:t>
      </w:r>
    </w:p>
    <w:p w14:paraId="193C2F8C" w14:textId="77777777" w:rsidR="006100B5" w:rsidRDefault="00315A42">
      <w:pPr>
        <w:pStyle w:val="ESColloquy"/>
      </w:pPr>
      <w:r>
        <w:t>S2:  In the next group of messages.  I'm going to share your lines for 65 to 60.  Detectiv</w:t>
      </w:r>
      <w:r>
        <w:t xml:space="preserve">e, Approximately what date </w:t>
      </w:r>
      <w:r>
        <w:lastRenderedPageBreak/>
        <w:t xml:space="preserve">and time are these? </w:t>
      </w:r>
    </w:p>
    <w:p w14:paraId="34F8BF77" w14:textId="77777777" w:rsidR="006100B5" w:rsidRDefault="00315A42">
      <w:pPr>
        <w:pStyle w:val="ESColloquy"/>
      </w:pPr>
      <w:r>
        <w:t xml:space="preserve">S4:  On July 6th, 2020 2053 3 hours UTC. </w:t>
      </w:r>
    </w:p>
    <w:p w14:paraId="45D5F526" w14:textId="77777777" w:rsidR="006100B5" w:rsidRDefault="00315A42">
      <w:pPr>
        <w:pStyle w:val="ESColloquy"/>
      </w:pPr>
      <w:r>
        <w:t xml:space="preserve">S2:  At 1:33 a.m. in Clermont County.  Yes.  Can you read those? </w:t>
      </w:r>
    </w:p>
    <w:p w14:paraId="3C2A8022" w14:textId="77777777" w:rsidR="006100B5" w:rsidRDefault="00315A42">
      <w:pPr>
        <w:pStyle w:val="ESColloquy"/>
      </w:pPr>
      <w:r>
        <w:t>S4:  LMAO.  Oh my boobs are nice pillows.  RB h.  GBH.  Want to try smiley face?  I'm joking.  Sorta</w:t>
      </w:r>
      <w:r>
        <w:t xml:space="preserve">.  They are. </w:t>
      </w:r>
    </w:p>
    <w:p w14:paraId="45825D36" w14:textId="77777777" w:rsidR="006100B5" w:rsidRDefault="00315A42">
      <w:pPr>
        <w:pStyle w:val="ESColloquy"/>
      </w:pPr>
      <w:r>
        <w:t xml:space="preserve">S2:  I can assure you I'm one of the seven.  In detectives.  What date and time was Lyon one of. </w:t>
      </w:r>
    </w:p>
    <w:p w14:paraId="353EB7AF" w14:textId="77777777" w:rsidR="006100B5" w:rsidRDefault="00315A42">
      <w:pPr>
        <w:pStyle w:val="ESColloquy"/>
      </w:pPr>
      <w:r>
        <w:t xml:space="preserve">S4:  July 11, 2022 zero 551 hours UTC. </w:t>
      </w:r>
    </w:p>
    <w:p w14:paraId="421990F6" w14:textId="77777777" w:rsidR="006100B5" w:rsidRDefault="00315A42">
      <w:pPr>
        <w:pStyle w:val="ESColloquy"/>
      </w:pPr>
      <w:r>
        <w:t xml:space="preserve">S2:  That 1:51 a.m. in Clermont. </w:t>
      </w:r>
    </w:p>
    <w:p w14:paraId="69DB05C8" w14:textId="77777777" w:rsidR="006100B5" w:rsidRDefault="00315A42">
      <w:pPr>
        <w:pStyle w:val="ESColloquy"/>
      </w:pPr>
      <w:r>
        <w:t xml:space="preserve">S4:  County.  Yes. </w:t>
      </w:r>
    </w:p>
    <w:p w14:paraId="1279B063" w14:textId="77777777" w:rsidR="006100B5" w:rsidRDefault="00315A42">
      <w:pPr>
        <w:pStyle w:val="ESColloquy"/>
      </w:pPr>
      <w:r>
        <w:t>S2:  What is the significance of July 11th at 1:51</w:t>
      </w:r>
      <w:r>
        <w:t xml:space="preserve"> a.m. this investigation? </w:t>
      </w:r>
    </w:p>
    <w:p w14:paraId="61707A90" w14:textId="19689577" w:rsidR="006100B5" w:rsidRDefault="00315A42">
      <w:pPr>
        <w:pStyle w:val="ESColloquy"/>
      </w:pPr>
      <w:r>
        <w:t xml:space="preserve">S4:  Through the course of the investigation, I learned that July 11th was the last physical contact between </w:t>
      </w:r>
      <w:r w:rsidR="00BD17C5">
        <w:t>Erin</w:t>
      </w:r>
      <w:r>
        <w:t xml:space="preserve"> and the defendant. </w:t>
      </w:r>
    </w:p>
    <w:p w14:paraId="331AD3C9" w14:textId="77777777" w:rsidR="006100B5" w:rsidRDefault="00315A42">
      <w:pPr>
        <w:pStyle w:val="ESColloquy"/>
      </w:pPr>
      <w:r>
        <w:t>S2:  And that physical contact happened in the middle of the night.  It was her habit of going</w:t>
      </w:r>
      <w:r>
        <w:t xml:space="preserve"> over there. </w:t>
      </w:r>
    </w:p>
    <w:p w14:paraId="273B87F5" w14:textId="77777777" w:rsidR="006100B5" w:rsidRDefault="00315A42">
      <w:pPr>
        <w:pStyle w:val="ESColloquy"/>
      </w:pPr>
      <w:r>
        <w:t xml:space="preserve">S4:  Yes. </w:t>
      </w:r>
    </w:p>
    <w:p w14:paraId="31DB95DA" w14:textId="77777777" w:rsidR="006100B5" w:rsidRDefault="00315A42">
      <w:pPr>
        <w:pStyle w:val="ESColloquy"/>
      </w:pPr>
      <w:r>
        <w:t xml:space="preserve">S2:  And can you read that message?  OMG </w:t>
      </w:r>
      <w:proofErr w:type="spellStart"/>
      <w:r>
        <w:t>WBB</w:t>
      </w:r>
      <w:proofErr w:type="spellEnd"/>
      <w:r>
        <w:t xml:space="preserve"> What does that mean? </w:t>
      </w:r>
    </w:p>
    <w:p w14:paraId="5010897C" w14:textId="77777777" w:rsidR="006100B5" w:rsidRDefault="00315A42">
      <w:pPr>
        <w:pStyle w:val="ESColloquy"/>
      </w:pPr>
      <w:r>
        <w:t xml:space="preserve">S4:  All my way, baby. </w:t>
      </w:r>
    </w:p>
    <w:p w14:paraId="25774A37" w14:textId="77777777" w:rsidR="006100B5" w:rsidRDefault="00315A42">
      <w:pPr>
        <w:pStyle w:val="ESColloquy"/>
      </w:pPr>
      <w:r>
        <w:t>S2:  And finally, I'm going to show you why in 64.  Four 8436.  And again, these very similar time frame may be a little bit different at th</w:t>
      </w:r>
      <w:r>
        <w:t xml:space="preserve">e end.  But what using that bottom line, </w:t>
      </w:r>
      <w:r>
        <w:lastRenderedPageBreak/>
        <w:t xml:space="preserve">what date and time for? </w:t>
      </w:r>
    </w:p>
    <w:p w14:paraId="6C66F698" w14:textId="77777777" w:rsidR="006100B5" w:rsidRDefault="00315A42">
      <w:pPr>
        <w:pStyle w:val="ESColloquy"/>
      </w:pPr>
      <w:r>
        <w:t xml:space="preserve">S4:  July 12, 2022 zero 214 UTC. </w:t>
      </w:r>
    </w:p>
    <w:p w14:paraId="450F2486" w14:textId="77777777" w:rsidR="006100B5" w:rsidRDefault="00315A42">
      <w:pPr>
        <w:pStyle w:val="ESColloquy"/>
      </w:pPr>
      <w:r>
        <w:t xml:space="preserve">S2:  So would that be July 11th at 10:14 p.m. in Clermont County?  Yes.  Read. </w:t>
      </w:r>
    </w:p>
    <w:p w14:paraId="70F8F388" w14:textId="77777777" w:rsidR="006100B5" w:rsidRDefault="00315A42">
      <w:pPr>
        <w:pStyle w:val="ESColloquy"/>
      </w:pPr>
      <w:r>
        <w:t xml:space="preserve">S4:  </w:t>
      </w:r>
      <w:r>
        <w:t>You said I was easy to manipulate a while ago.  Why?  I'm curious.  I've been wanting to ask you ever since you said it.  Emoji?  Why?  Is it easy for you to manipulate me?  You said you were manipulating me.  And when are you?  You're not sure.  Sometimes</w:t>
      </w:r>
      <w:r>
        <w:t xml:space="preserve"> I love you.  Have you ever said I love you to me and not?  Rant it emoji.  Yeah, I hate it.  Separation anxiety with some emojis around it.  Why did you kiss me when you did?  Yi </w:t>
      </w:r>
      <w:proofErr w:type="spellStart"/>
      <w:r>
        <w:t>yi</w:t>
      </w:r>
      <w:proofErr w:type="spellEnd"/>
      <w:r>
        <w:t>.  Do you remember why?  Clearing up scenarios?  Do you have a thing for t</w:t>
      </w:r>
      <w:r>
        <w:t xml:space="preserve">he forbidden?  I love you.  The U-T is coming back.  SAT face. </w:t>
      </w:r>
    </w:p>
    <w:p w14:paraId="19A393DB" w14:textId="561C61EB" w:rsidR="006100B5" w:rsidRDefault="00315A42">
      <w:pPr>
        <w:pStyle w:val="ESColloquy"/>
      </w:pPr>
      <w:r>
        <w:t xml:space="preserve">S2:  But you mentioned.  When you got the records back from the defendant's account that included not only conversations between the defendant, </w:t>
      </w:r>
      <w:r w:rsidR="00BD17C5">
        <w:t>Erin</w:t>
      </w:r>
      <w:r>
        <w:t xml:space="preserve">, but the defendant and other juveniles or </w:t>
      </w:r>
      <w:r>
        <w:t xml:space="preserve">other people, correct?  Yes.  And does that include in his quasi stepdaughter?  Yes.  Is there anything in the discord messages between the defendant and Fin that allows you to tie the defendant that a ghost profile? </w:t>
      </w:r>
    </w:p>
    <w:p w14:paraId="336BFE51" w14:textId="0F1E2676" w:rsidR="006100B5" w:rsidRDefault="00315A42">
      <w:pPr>
        <w:pStyle w:val="ESColloquy"/>
      </w:pPr>
      <w:r>
        <w:t>S4:  The username and the message is r</w:t>
      </w:r>
      <w:r>
        <w:t xml:space="preserve">eferring to the feat that </w:t>
      </w:r>
      <w:r w:rsidR="00BD17C5">
        <w:t>Erin</w:t>
      </w:r>
      <w:r>
        <w:t xml:space="preserve"> was talking about. </w:t>
      </w:r>
    </w:p>
    <w:p w14:paraId="51084763" w14:textId="77777777" w:rsidR="006100B5" w:rsidRDefault="00315A42">
      <w:pPr>
        <w:pStyle w:val="ESColloquy"/>
      </w:pPr>
      <w:r>
        <w:t xml:space="preserve">S2:  What about any of the. </w:t>
      </w:r>
    </w:p>
    <w:p w14:paraId="45A77243" w14:textId="77777777" w:rsidR="006100B5" w:rsidRDefault="00315A42">
      <w:pPr>
        <w:pStyle w:val="ESColloquy"/>
      </w:pPr>
      <w:r>
        <w:t xml:space="preserve">S4:  Yes, there was media in that account as well. </w:t>
      </w:r>
    </w:p>
    <w:p w14:paraId="43D75140" w14:textId="77777777" w:rsidR="006100B5" w:rsidRDefault="00315A42">
      <w:pPr>
        <w:pStyle w:val="ESColloquy"/>
      </w:pPr>
      <w:r>
        <w:lastRenderedPageBreak/>
        <w:t xml:space="preserve">S2:  And were those just through the discord that you were later able to recover in another location associated with? </w:t>
      </w:r>
    </w:p>
    <w:p w14:paraId="3654E715" w14:textId="77777777" w:rsidR="006100B5" w:rsidRDefault="00315A42">
      <w:pPr>
        <w:pStyle w:val="ESColloquy"/>
      </w:pPr>
      <w:r>
        <w:t xml:space="preserve">S4: </w:t>
      </w:r>
      <w:r>
        <w:t xml:space="preserve"> In the phone? </w:t>
      </w:r>
    </w:p>
    <w:p w14:paraId="7231DA81" w14:textId="77777777" w:rsidR="006100B5" w:rsidRDefault="00315A42">
      <w:pPr>
        <w:pStyle w:val="ESColloquy"/>
      </w:pPr>
      <w:r>
        <w:t xml:space="preserve">S2:  In the defendant's phone? </w:t>
      </w:r>
    </w:p>
    <w:p w14:paraId="7D988ACF" w14:textId="77777777" w:rsidR="006100B5" w:rsidRDefault="00315A42">
      <w:pPr>
        <w:pStyle w:val="ESColloquy"/>
      </w:pPr>
      <w:r>
        <w:t xml:space="preserve">S4:  Yes. </w:t>
      </w:r>
    </w:p>
    <w:p w14:paraId="60122274" w14:textId="77777777" w:rsidR="006100B5" w:rsidRDefault="00315A42">
      <w:pPr>
        <w:pStyle w:val="ESColloquy"/>
      </w:pPr>
      <w:r>
        <w:t>S2:  So I'm going to show you what it as exhibit.  I'm going to show you what I want to see.  Exhibit six D.  And again, same type of setup for this document as the previous document we've seen, co</w:t>
      </w:r>
      <w:r>
        <w:t xml:space="preserve">rrect?  Yes, except this time.  Q Are the profile names associated with this document? </w:t>
      </w:r>
    </w:p>
    <w:p w14:paraId="32C0B4B4" w14:textId="77777777" w:rsidR="006100B5" w:rsidRDefault="00315A42">
      <w:pPr>
        <w:pStyle w:val="ESColloquy"/>
      </w:pPr>
      <w:r>
        <w:t xml:space="preserve">S4:  Fen and a underscore goes underscore 33. </w:t>
      </w:r>
    </w:p>
    <w:p w14:paraId="25E11AD5" w14:textId="77777777" w:rsidR="006100B5" w:rsidRDefault="00315A42">
      <w:pPr>
        <w:pStyle w:val="ESColloquy"/>
      </w:pPr>
      <w:r>
        <w:t xml:space="preserve">S3:  Just a little bit further. </w:t>
      </w:r>
    </w:p>
    <w:p w14:paraId="47CF351F" w14:textId="77777777" w:rsidR="006100B5" w:rsidRDefault="00315A42">
      <w:pPr>
        <w:pStyle w:val="ESColloquy"/>
      </w:pPr>
      <w:r>
        <w:t xml:space="preserve">S2:  </w:t>
      </w:r>
      <w:r>
        <w:t xml:space="preserve">I'm going to scroll down to the bottom so that you can get the amounts of messages.  And what were the amount of messages sent between Finn and the defendants? </w:t>
      </w:r>
    </w:p>
    <w:p w14:paraId="7335B4A2" w14:textId="77777777" w:rsidR="006100B5" w:rsidRDefault="00315A42">
      <w:pPr>
        <w:pStyle w:val="ESColloquy"/>
      </w:pPr>
      <w:r>
        <w:t xml:space="preserve">S4:  1041. </w:t>
      </w:r>
    </w:p>
    <w:p w14:paraId="6E5FAAE7" w14:textId="77777777" w:rsidR="006100B5" w:rsidRDefault="00315A42">
      <w:pPr>
        <w:pStyle w:val="ESColloquy"/>
      </w:pPr>
      <w:r>
        <w:t xml:space="preserve">S2:  And what time period is this document? </w:t>
      </w:r>
    </w:p>
    <w:p w14:paraId="672C4A17" w14:textId="77777777" w:rsidR="006100B5" w:rsidRDefault="00315A42">
      <w:pPr>
        <w:pStyle w:val="ESColloquy"/>
      </w:pPr>
      <w:r>
        <w:t>S4:  March 2nd, 2022.  To.  July 17, 2</w:t>
      </w:r>
      <w:r>
        <w:t xml:space="preserve">022. </w:t>
      </w:r>
    </w:p>
    <w:p w14:paraId="29233D08" w14:textId="77777777" w:rsidR="006100B5" w:rsidRDefault="00315A42">
      <w:pPr>
        <w:pStyle w:val="ESColloquy"/>
      </w:pPr>
      <w:r>
        <w:t xml:space="preserve">S2:  There's significantly less messages in the same time. </w:t>
      </w:r>
    </w:p>
    <w:p w14:paraId="47E92C3B" w14:textId="77777777" w:rsidR="006100B5" w:rsidRDefault="00315A42">
      <w:pPr>
        <w:pStyle w:val="ESColloquy"/>
      </w:pPr>
      <w:r>
        <w:t xml:space="preserve">S4:  Period, correct?  Yes. </w:t>
      </w:r>
    </w:p>
    <w:p w14:paraId="5752A27B" w14:textId="77777777" w:rsidR="006100B5" w:rsidRDefault="00315A42">
      <w:pPr>
        <w:pStyle w:val="ESColloquy"/>
      </w:pPr>
      <w:r>
        <w:t xml:space="preserve">S2:  And did it appear that the defendant had deleted his half of the conversations in here with this? </w:t>
      </w:r>
    </w:p>
    <w:p w14:paraId="18303ABA" w14:textId="77777777" w:rsidR="006100B5" w:rsidRDefault="00315A42">
      <w:pPr>
        <w:pStyle w:val="ESColloquy"/>
      </w:pPr>
      <w:r>
        <w:t xml:space="preserve">S4:  No. </w:t>
      </w:r>
    </w:p>
    <w:p w14:paraId="0D49B695" w14:textId="77777777" w:rsidR="006100B5" w:rsidRDefault="00315A42">
      <w:pPr>
        <w:pStyle w:val="ESColloquy"/>
      </w:pPr>
      <w:r>
        <w:t>S2:  And I just want to go over a couple of lin</w:t>
      </w:r>
      <w:r>
        <w:t xml:space="preserve">es you mentioned.  Flight 800.  What date and time is this sent in? </w:t>
      </w:r>
    </w:p>
    <w:p w14:paraId="5FEE30C4" w14:textId="77777777" w:rsidR="006100B5" w:rsidRDefault="00315A42">
      <w:pPr>
        <w:pStyle w:val="ESColloquy"/>
      </w:pPr>
      <w:r>
        <w:lastRenderedPageBreak/>
        <w:t xml:space="preserve">S4:  May 18, 2020 2003 2 hours UTC. </w:t>
      </w:r>
    </w:p>
    <w:p w14:paraId="4FD1C9B6" w14:textId="77777777" w:rsidR="006100B5" w:rsidRDefault="00315A42">
      <w:pPr>
        <w:pStyle w:val="ESColloquy"/>
      </w:pPr>
      <w:r>
        <w:t xml:space="preserve">S2:  May 17th at 8:32 p.m. </w:t>
      </w:r>
    </w:p>
    <w:p w14:paraId="3E342448" w14:textId="77777777" w:rsidR="006100B5" w:rsidRDefault="00315A42">
      <w:pPr>
        <w:pStyle w:val="ESColloquy"/>
      </w:pPr>
      <w:r>
        <w:t xml:space="preserve">S4:  Yes. </w:t>
      </w:r>
    </w:p>
    <w:p w14:paraId="7160BDD6" w14:textId="77777777" w:rsidR="006100B5" w:rsidRDefault="00315A42">
      <w:pPr>
        <w:pStyle w:val="ESColloquy"/>
      </w:pPr>
      <w:r>
        <w:t xml:space="preserve">S2:  In this message, is this one of those messages that's associated with a jiff? </w:t>
      </w:r>
    </w:p>
    <w:p w14:paraId="275FB939" w14:textId="77777777" w:rsidR="006100B5" w:rsidRDefault="00315A42">
      <w:pPr>
        <w:pStyle w:val="ESColloquy"/>
      </w:pPr>
      <w:r>
        <w:t xml:space="preserve">S4:  Yes. </w:t>
      </w:r>
    </w:p>
    <w:p w14:paraId="1E518A90" w14:textId="77777777" w:rsidR="006100B5" w:rsidRDefault="00315A42">
      <w:pPr>
        <w:pStyle w:val="ESColloquy"/>
      </w:pPr>
      <w:r>
        <w:t>S2:  Were you ab</w:t>
      </w:r>
      <w:r>
        <w:t xml:space="preserve">le to correlate this gif with one of the </w:t>
      </w:r>
      <w:proofErr w:type="spellStart"/>
      <w:r>
        <w:t>gists</w:t>
      </w:r>
      <w:proofErr w:type="spellEnd"/>
      <w:r>
        <w:t xml:space="preserve"> that was given to you in that discord return? </w:t>
      </w:r>
    </w:p>
    <w:p w14:paraId="393D7B66" w14:textId="77777777" w:rsidR="006100B5" w:rsidRDefault="00315A42">
      <w:pPr>
        <w:pStyle w:val="ESColloquy"/>
      </w:pPr>
      <w:r>
        <w:t xml:space="preserve">S4:  Yes. </w:t>
      </w:r>
    </w:p>
    <w:p w14:paraId="06B3BDAB" w14:textId="77777777" w:rsidR="006100B5" w:rsidRDefault="00315A42">
      <w:pPr>
        <w:pStyle w:val="ESColloquy"/>
      </w:pPr>
      <w:r>
        <w:t xml:space="preserve">S2:  I'm going to show you what I've marked the State six E.  So why?  And what do we see in double? </w:t>
      </w:r>
    </w:p>
    <w:p w14:paraId="387FF2C8" w14:textId="77777777" w:rsidR="006100B5" w:rsidRDefault="00315A42">
      <w:pPr>
        <w:pStyle w:val="ESColloquy"/>
      </w:pPr>
      <w:r>
        <w:t xml:space="preserve">S4:  A slug of some sort. </w:t>
      </w:r>
    </w:p>
    <w:p w14:paraId="1F91BC33" w14:textId="77777777" w:rsidR="006100B5" w:rsidRDefault="00315A42">
      <w:pPr>
        <w:pStyle w:val="ESColloquy"/>
      </w:pPr>
      <w:r>
        <w:t>S2:  And again, this g</w:t>
      </w:r>
      <w:r>
        <w:t xml:space="preserve">if or this image was that you were later able to see this image in a phone belonging to the defendant.  Yes.  And finally, I'm going to show you on that same document and students that it's six D.  Why?  759.  So what date and time is that thing? </w:t>
      </w:r>
    </w:p>
    <w:p w14:paraId="34EDA654" w14:textId="77777777" w:rsidR="006100B5" w:rsidRDefault="00315A42">
      <w:pPr>
        <w:pStyle w:val="ESColloquy"/>
      </w:pPr>
      <w:r>
        <w:t>S4:  Jun</w:t>
      </w:r>
      <w:r>
        <w:t xml:space="preserve">e 8th, 2022 1645 hours UTC is that. </w:t>
      </w:r>
    </w:p>
    <w:p w14:paraId="1C12A807" w14:textId="77777777" w:rsidR="006100B5" w:rsidRDefault="00315A42">
      <w:pPr>
        <w:pStyle w:val="ESColloquy"/>
      </w:pPr>
      <w:r>
        <w:t xml:space="preserve">S2:  12:45 p.m. Clermont County Yes.  And again, is this another shift based on what the documents show? </w:t>
      </w:r>
    </w:p>
    <w:p w14:paraId="12C4E146" w14:textId="77777777" w:rsidR="006100B5" w:rsidRDefault="00315A42">
      <w:pPr>
        <w:pStyle w:val="ESColloquy"/>
      </w:pPr>
      <w:r>
        <w:t xml:space="preserve">S4:  Yes. </w:t>
      </w:r>
    </w:p>
    <w:p w14:paraId="2602EDE8" w14:textId="77777777" w:rsidR="006100B5" w:rsidRDefault="00315A42">
      <w:pPr>
        <w:pStyle w:val="ESColloquy"/>
      </w:pPr>
      <w:r>
        <w:t xml:space="preserve">S2:  And were you able to find mischief in the information from Discord? </w:t>
      </w:r>
    </w:p>
    <w:p w14:paraId="596DAEF4" w14:textId="77777777" w:rsidR="006100B5" w:rsidRDefault="00315A42">
      <w:pPr>
        <w:pStyle w:val="ESColloquy"/>
      </w:pPr>
      <w:r>
        <w:t xml:space="preserve">S4:  Yes. </w:t>
      </w:r>
    </w:p>
    <w:p w14:paraId="5FDDA007" w14:textId="77777777" w:rsidR="006100B5" w:rsidRDefault="00315A42">
      <w:pPr>
        <w:pStyle w:val="ESColloquy"/>
      </w:pPr>
      <w:r>
        <w:t>S2:  And I'm goin</w:t>
      </w:r>
      <w:r>
        <w:t xml:space="preserve">g to play for you what I've learned at </w:t>
      </w:r>
      <w:r>
        <w:lastRenderedPageBreak/>
        <w:t xml:space="preserve">State.  The six e triple I.  The second Puerto Rican. </w:t>
      </w:r>
    </w:p>
    <w:p w14:paraId="54512121" w14:textId="77777777" w:rsidR="006100B5" w:rsidRDefault="00315A42">
      <w:pPr>
        <w:pStyle w:val="ESColloquy"/>
      </w:pPr>
      <w:r>
        <w:t xml:space="preserve">S4:  Frog biting on a finger. </w:t>
      </w:r>
    </w:p>
    <w:p w14:paraId="4770E11B" w14:textId="77777777" w:rsidR="006100B5" w:rsidRDefault="00315A42">
      <w:pPr>
        <w:pStyle w:val="ESColloquy"/>
      </w:pPr>
      <w:r>
        <w:t xml:space="preserve">S2:  And again, this gif or an image associated with this </w:t>
      </w:r>
      <w:proofErr w:type="spellStart"/>
      <w:r>
        <w:t>jif</w:t>
      </w:r>
      <w:proofErr w:type="spellEnd"/>
      <w:r>
        <w:t xml:space="preserve"> later recovered in the defendant's cell phone. </w:t>
      </w:r>
    </w:p>
    <w:p w14:paraId="507894C9" w14:textId="77777777" w:rsidR="006100B5" w:rsidRDefault="00315A42">
      <w:pPr>
        <w:pStyle w:val="ESColloquy"/>
      </w:pPr>
      <w:r>
        <w:t xml:space="preserve">S4:  Yes. </w:t>
      </w:r>
    </w:p>
    <w:p w14:paraId="3CF0C3E7" w14:textId="74801995" w:rsidR="006100B5" w:rsidRDefault="00315A42">
      <w:pPr>
        <w:pStyle w:val="ESColloquy"/>
      </w:pPr>
      <w:r>
        <w:t xml:space="preserve">S2:  </w:t>
      </w:r>
      <w:r>
        <w:t xml:space="preserve">You also previously mentioned receiving documents not only from the defendant's username, but </w:t>
      </w:r>
      <w:r w:rsidR="00BD17C5">
        <w:t>Erin</w:t>
      </w:r>
      <w:r>
        <w:t>'s username as well, correct?  Yes.  And I'm going to show you just briefly, Steve, Exhibit seven A.  Detective looking at these messages, the messages we ju</w:t>
      </w:r>
      <w:r>
        <w:t xml:space="preserve">st went over.  Are these messages identical to the ones that you found when you requested the defendant names?  Yes.  And finally, I'm going to show you state exhibit 70.  Who are these messages between seven? </w:t>
      </w:r>
    </w:p>
    <w:p w14:paraId="7B98496F" w14:textId="677B331B" w:rsidR="006100B5" w:rsidRDefault="00315A42">
      <w:pPr>
        <w:pStyle w:val="ESColloquy"/>
      </w:pPr>
      <w:r>
        <w:t xml:space="preserve">S4:  </w:t>
      </w:r>
      <w:r w:rsidR="00BD17C5">
        <w:t>Erin</w:t>
      </w:r>
      <w:r>
        <w:t xml:space="preserve"> and Finn. </w:t>
      </w:r>
    </w:p>
    <w:p w14:paraId="1C462355" w14:textId="77777777" w:rsidR="006100B5" w:rsidRDefault="00315A42">
      <w:pPr>
        <w:pStyle w:val="ESColloquy"/>
      </w:pPr>
      <w:r>
        <w:t>S2:  And you had talked</w:t>
      </w:r>
      <w:r>
        <w:t xml:space="preserve"> previously about there was some corroboration between another profile about the messages leading up to that night.  Is that correct? </w:t>
      </w:r>
    </w:p>
    <w:p w14:paraId="49C63F08" w14:textId="77777777" w:rsidR="006100B5" w:rsidRDefault="00315A42">
      <w:pPr>
        <w:pStyle w:val="ESColloquy"/>
      </w:pPr>
      <w:r>
        <w:t xml:space="preserve">S4:  Correct. </w:t>
      </w:r>
    </w:p>
    <w:p w14:paraId="556CF6DD" w14:textId="77777777" w:rsidR="006100B5" w:rsidRDefault="00315A42">
      <w:pPr>
        <w:pStyle w:val="ESColloquy"/>
      </w:pPr>
      <w:r>
        <w:t xml:space="preserve">S2:  Is that contained in this document? </w:t>
      </w:r>
    </w:p>
    <w:p w14:paraId="504757C6" w14:textId="77777777" w:rsidR="006100B5" w:rsidRDefault="00315A42">
      <w:pPr>
        <w:pStyle w:val="ESColloquy"/>
      </w:pPr>
      <w:r>
        <w:t xml:space="preserve">S4:  Yes. </w:t>
      </w:r>
    </w:p>
    <w:p w14:paraId="5BFF1873" w14:textId="77777777" w:rsidR="006100B5" w:rsidRDefault="00315A42">
      <w:pPr>
        <w:pStyle w:val="ESColloquy"/>
      </w:pPr>
      <w:r>
        <w:t>S2:  And I'm going to show you lines for 93 to 40.  S</w:t>
      </w:r>
      <w:r>
        <w:t xml:space="preserve">o take it again this time period that these messages are taking place the same June 29 time periods that correspond to the other messages we saw in the other documents. </w:t>
      </w:r>
    </w:p>
    <w:p w14:paraId="6459E597" w14:textId="77777777" w:rsidR="006100B5" w:rsidRDefault="00315A42">
      <w:pPr>
        <w:pStyle w:val="ESColloquy"/>
      </w:pPr>
      <w:r>
        <w:t xml:space="preserve">S4:  Yes. </w:t>
      </w:r>
    </w:p>
    <w:p w14:paraId="67C9CEAF" w14:textId="77777777" w:rsidR="006100B5" w:rsidRDefault="00315A42">
      <w:pPr>
        <w:pStyle w:val="ESColloquy"/>
      </w:pPr>
      <w:r>
        <w:lastRenderedPageBreak/>
        <w:t xml:space="preserve">S2:  </w:t>
      </w:r>
      <w:r>
        <w:t xml:space="preserve">And for this document, can you please read who sent the message and what the message sent when you read? </w:t>
      </w:r>
    </w:p>
    <w:p w14:paraId="440B00F1" w14:textId="77777777" w:rsidR="006100B5" w:rsidRDefault="00315A42">
      <w:pPr>
        <w:pStyle w:val="ESColloquy"/>
      </w:pPr>
      <w:r>
        <w:t xml:space="preserve">S4:  So starting on June 29, 2022, 2342 UTC.  Chaka </w:t>
      </w:r>
      <w:proofErr w:type="spellStart"/>
      <w:r>
        <w:t>Chaka</w:t>
      </w:r>
      <w:proofErr w:type="spellEnd"/>
      <w:r>
        <w:t xml:space="preserve"> says Fin.  And then she shop a walker says, Can I come over?  Shack A walker then says, Plea</w:t>
      </w:r>
      <w:r>
        <w:t xml:space="preserve">se.  Finn responds.  June 29, 2022 2342 UTC.  Sure.  Ben then says, But I would recommend washing your feet first.  Shaka </w:t>
      </w:r>
      <w:proofErr w:type="spellStart"/>
      <w:r>
        <w:t>laka</w:t>
      </w:r>
      <w:proofErr w:type="spellEnd"/>
      <w:r>
        <w:t xml:space="preserve"> then says our minds </w:t>
      </w:r>
      <w:proofErr w:type="spellStart"/>
      <w:r>
        <w:t>stanky</w:t>
      </w:r>
      <w:proofErr w:type="spellEnd"/>
      <w:r>
        <w:t>.  Then then says Lucy's on a rampage about the smell of feet.  Shock a walker then says, Oh, no.  Finn</w:t>
      </w:r>
      <w:r>
        <w:t xml:space="preserve"> then says, Yeah.  Shaka </w:t>
      </w:r>
      <w:proofErr w:type="spellStart"/>
      <w:r>
        <w:t>laka</w:t>
      </w:r>
      <w:proofErr w:type="spellEnd"/>
      <w:r>
        <w:t xml:space="preserve"> then says, Okey </w:t>
      </w:r>
      <w:proofErr w:type="spellStart"/>
      <w:r>
        <w:t>dokey</w:t>
      </w:r>
      <w:proofErr w:type="spellEnd"/>
      <w:r>
        <w:t xml:space="preserve">. </w:t>
      </w:r>
    </w:p>
    <w:p w14:paraId="752FF092" w14:textId="77777777" w:rsidR="006100B5" w:rsidRDefault="00315A42">
      <w:pPr>
        <w:pStyle w:val="ESColloquy"/>
      </w:pPr>
      <w:r>
        <w:t xml:space="preserve">S2:  It affected all of those items.  We just went through the spreadsheets.  The </w:t>
      </w:r>
      <w:proofErr w:type="spellStart"/>
      <w:r>
        <w:t>jist</w:t>
      </w:r>
      <w:proofErr w:type="spellEnd"/>
      <w:r>
        <w:t xml:space="preserve"> are this true and accurate copies of the messages and gifts that you received from your search warrant to discord? </w:t>
      </w:r>
    </w:p>
    <w:p w14:paraId="4B2CF4C5" w14:textId="77777777" w:rsidR="006100B5" w:rsidRDefault="00315A42">
      <w:pPr>
        <w:pStyle w:val="ESColloquy"/>
      </w:pPr>
      <w:r>
        <w:t xml:space="preserve">S4:  Yes. </w:t>
      </w:r>
    </w:p>
    <w:p w14:paraId="16B6FA6B" w14:textId="77777777" w:rsidR="006100B5" w:rsidRDefault="00315A42">
      <w:pPr>
        <w:pStyle w:val="ESColloquy"/>
      </w:pPr>
      <w:r>
        <w:t xml:space="preserve">S2:  Now, addition to reviewing all of those messages we just went over in discord, did you take other steps in your investigation in this case? </w:t>
      </w:r>
    </w:p>
    <w:p w14:paraId="04B18DFA" w14:textId="77777777" w:rsidR="006100B5" w:rsidRDefault="00315A42">
      <w:pPr>
        <w:pStyle w:val="ESColloquy"/>
      </w:pPr>
      <w:r>
        <w:t>S4:  Yes, I interviewed people and I obtained some school emails that were exchanged with the defe</w:t>
      </w:r>
      <w:r>
        <w:t xml:space="preserve">ndant. </w:t>
      </w:r>
    </w:p>
    <w:p w14:paraId="2AA05EA7" w14:textId="7323D7A2" w:rsidR="006100B5" w:rsidRDefault="00315A42">
      <w:pPr>
        <w:pStyle w:val="ESColloquy"/>
      </w:pPr>
      <w:r>
        <w:t xml:space="preserve">S2:  And then in your interviews, did that include a follow up interview with </w:t>
      </w:r>
      <w:r w:rsidR="00BD17C5">
        <w:t>Erin</w:t>
      </w:r>
      <w:r>
        <w:t xml:space="preserve">?  Yes.  How long after the mayor's interview was this follow up interview with </w:t>
      </w:r>
      <w:r w:rsidR="00BD17C5">
        <w:t>Erin</w:t>
      </w:r>
      <w:r>
        <w:t xml:space="preserve">? </w:t>
      </w:r>
    </w:p>
    <w:p w14:paraId="655BF44C" w14:textId="77777777" w:rsidR="006100B5" w:rsidRDefault="00315A42">
      <w:pPr>
        <w:pStyle w:val="ESColloquy"/>
      </w:pPr>
      <w:r>
        <w:t xml:space="preserve">S4:  A few months. </w:t>
      </w:r>
    </w:p>
    <w:p w14:paraId="13B7FA54" w14:textId="77777777" w:rsidR="006100B5" w:rsidRDefault="00315A42">
      <w:pPr>
        <w:pStyle w:val="ESColloquy"/>
      </w:pPr>
      <w:r>
        <w:t xml:space="preserve">S2:  As part of this interview, did you ask permission </w:t>
      </w:r>
      <w:r>
        <w:lastRenderedPageBreak/>
        <w:t>fr</w:t>
      </w:r>
      <w:r>
        <w:t xml:space="preserve">om Erin and her mom to look through that cell phone that she had given over in the magazine interview? </w:t>
      </w:r>
    </w:p>
    <w:p w14:paraId="140B1F84" w14:textId="77777777" w:rsidR="006100B5" w:rsidRDefault="00315A42">
      <w:pPr>
        <w:pStyle w:val="ESColloquy"/>
      </w:pPr>
      <w:r>
        <w:t xml:space="preserve">S4:  Yes.  I asked them to sign a consent form. </w:t>
      </w:r>
    </w:p>
    <w:p w14:paraId="09C4CADF" w14:textId="77777777" w:rsidR="006100B5" w:rsidRDefault="00315A42">
      <w:pPr>
        <w:pStyle w:val="ESColloquy"/>
      </w:pPr>
      <w:r>
        <w:t xml:space="preserve">S2:  And did they agree?  Did they sign that form?  Yes.  What did you do with the cell phone that day </w:t>
      </w:r>
      <w:r>
        <w:t xml:space="preserve">during that interview? </w:t>
      </w:r>
    </w:p>
    <w:p w14:paraId="5DA77E2A" w14:textId="77777777" w:rsidR="006100B5" w:rsidRDefault="00315A42">
      <w:pPr>
        <w:pStyle w:val="ESColloquy"/>
      </w:pPr>
      <w:r>
        <w:t xml:space="preserve">S4:  I turned the phone back on to review it and there was nothing on it. </w:t>
      </w:r>
    </w:p>
    <w:p w14:paraId="7D9FF116" w14:textId="77777777" w:rsidR="006100B5" w:rsidRDefault="00315A42">
      <w:pPr>
        <w:pStyle w:val="ESColloquy"/>
      </w:pPr>
      <w:r>
        <w:t xml:space="preserve">S2:  If that's surprising to you.  Yes.  And why was that? </w:t>
      </w:r>
    </w:p>
    <w:p w14:paraId="7BF0E568" w14:textId="4356639D" w:rsidR="006100B5" w:rsidRDefault="00315A42">
      <w:pPr>
        <w:pStyle w:val="ESColloquy"/>
      </w:pPr>
      <w:r>
        <w:t xml:space="preserve">S4:  Because there had been messages in the phone, according to </w:t>
      </w:r>
      <w:r w:rsidR="00BD17C5">
        <w:t>Erin</w:t>
      </w:r>
      <w:r>
        <w:t xml:space="preserve">, at the marathon, that was </w:t>
      </w:r>
      <w:r>
        <w:t xml:space="preserve">corroborated by the social worker at the Meyerson Center.  And I placed it in airplane mode.  So typically, it's left as it is.  And there were.  No messages, no screenshots, no nothing.  The phone was practically empty. </w:t>
      </w:r>
    </w:p>
    <w:p w14:paraId="639DAFE7" w14:textId="5F0BEF81" w:rsidR="006100B5" w:rsidRDefault="00315A42">
      <w:pPr>
        <w:pStyle w:val="ESColloquy"/>
      </w:pPr>
      <w:r>
        <w:t>S2:  Did you delete anything off o</w:t>
      </w:r>
      <w:r>
        <w:t xml:space="preserve">f that phone?  No.  Did you see </w:t>
      </w:r>
      <w:r w:rsidR="00BD17C5">
        <w:t>Erin</w:t>
      </w:r>
      <w:r>
        <w:t xml:space="preserve"> or her mom delete anything off of that phone? </w:t>
      </w:r>
    </w:p>
    <w:p w14:paraId="33722B21" w14:textId="77777777" w:rsidR="006100B5" w:rsidRDefault="00315A42">
      <w:pPr>
        <w:pStyle w:val="ESColloquy"/>
      </w:pPr>
      <w:r>
        <w:t xml:space="preserve">S4:  No.  I was in possession of an they were observing. </w:t>
      </w:r>
    </w:p>
    <w:p w14:paraId="3DED4E48" w14:textId="77777777" w:rsidR="006100B5" w:rsidRDefault="00315A42">
      <w:pPr>
        <w:pStyle w:val="ESColloquy"/>
      </w:pPr>
      <w:r>
        <w:t>S2:  Okay.  Did you was there any sort of evidence or documentation that anyone at the sheriff's office had gotte</w:t>
      </w:r>
      <w:r>
        <w:t xml:space="preserve">n into that phone and deleted things off that phone?  No.  How is it possible that things that could have been on the phone a couple of months prior all of a sudden were missing or gone? </w:t>
      </w:r>
    </w:p>
    <w:p w14:paraId="53E0E9F6" w14:textId="77777777" w:rsidR="006100B5" w:rsidRDefault="00315A42">
      <w:pPr>
        <w:pStyle w:val="ESColloquy"/>
      </w:pPr>
      <w:r>
        <w:t xml:space="preserve">S4:  The only explanation I have is I could been remotely white. </w:t>
      </w:r>
    </w:p>
    <w:p w14:paraId="767C58FB" w14:textId="77777777" w:rsidR="006100B5" w:rsidRDefault="00315A42">
      <w:pPr>
        <w:pStyle w:val="ESColloquy"/>
      </w:pPr>
      <w:r>
        <w:lastRenderedPageBreak/>
        <w:t>S2</w:t>
      </w:r>
      <w:r>
        <w:t xml:space="preserve">:  Shortly after this meeting with Erin, where it was discovered that the phone had been wiped.  Did you still attempt to have it forensically downloaded? </w:t>
      </w:r>
    </w:p>
    <w:p w14:paraId="1B6E947D" w14:textId="77777777" w:rsidR="006100B5" w:rsidRDefault="00315A42">
      <w:pPr>
        <w:pStyle w:val="ESColloquy"/>
      </w:pPr>
      <w:r>
        <w:t xml:space="preserve">S4:  I did. </w:t>
      </w:r>
    </w:p>
    <w:p w14:paraId="7C434A43" w14:textId="77777777" w:rsidR="006100B5" w:rsidRDefault="00315A42">
      <w:pPr>
        <w:pStyle w:val="ESColloquy"/>
      </w:pPr>
      <w:r>
        <w:t xml:space="preserve">S2:  </w:t>
      </w:r>
      <w:r>
        <w:t xml:space="preserve">Is that something you do or something you ask someone else to do? </w:t>
      </w:r>
    </w:p>
    <w:p w14:paraId="3C84D7CA" w14:textId="77777777" w:rsidR="006100B5" w:rsidRDefault="00315A42">
      <w:pPr>
        <w:pStyle w:val="ESColloquy"/>
      </w:pPr>
      <w:r>
        <w:t xml:space="preserve">S4:  I asked someone else to do it. </w:t>
      </w:r>
    </w:p>
    <w:p w14:paraId="4F572624" w14:textId="77777777" w:rsidR="006100B5" w:rsidRDefault="00315A42">
      <w:pPr>
        <w:pStyle w:val="ESColloquy"/>
      </w:pPr>
      <w:r>
        <w:t xml:space="preserve">S2:  And who did?  Who did you ask in this case, Agent Bailey?  And what were the results of that attempted phone download? </w:t>
      </w:r>
    </w:p>
    <w:p w14:paraId="5D5F1109" w14:textId="77777777" w:rsidR="006100B5" w:rsidRDefault="00315A42">
      <w:pPr>
        <w:pStyle w:val="ESColloquy"/>
      </w:pPr>
      <w:r>
        <w:t>S4:  The first attempt, the</w:t>
      </w:r>
      <w:r>
        <w:t xml:space="preserve">re was nothing recovered. </w:t>
      </w:r>
    </w:p>
    <w:p w14:paraId="231D7DEF" w14:textId="77777777" w:rsidR="006100B5" w:rsidRDefault="00315A42">
      <w:pPr>
        <w:pStyle w:val="ESColloquy"/>
      </w:pPr>
      <w:r>
        <w:t>S2:  And you mentioned having several follow up interviews.  Did that include follow up interviews with Betty and Finn?  Yes.  During that follow up interview with Betty and Finn, did you discuss any phones that the defendant mig</w:t>
      </w:r>
      <w:r>
        <w:t xml:space="preserve">ht have potentially had during this time period where all of this might have happened? </w:t>
      </w:r>
    </w:p>
    <w:p w14:paraId="3D74F05F" w14:textId="77777777" w:rsidR="006100B5" w:rsidRDefault="00315A42">
      <w:pPr>
        <w:pStyle w:val="ESColloquy"/>
      </w:pPr>
      <w:r>
        <w:t xml:space="preserve">S4:  Yes.  Ms. Reese informed me that there was a phone that was on her plan and it had been returned to her by the defendant.  Once he vacated the resident and it had </w:t>
      </w:r>
      <w:r>
        <w:t xml:space="preserve">been factory reset. </w:t>
      </w:r>
    </w:p>
    <w:p w14:paraId="4A364F58" w14:textId="77777777" w:rsidR="006100B5" w:rsidRDefault="00315A42">
      <w:pPr>
        <w:pStyle w:val="ESColloquy"/>
      </w:pPr>
      <w:r>
        <w:t xml:space="preserve">S2:  It had been factory reset with the defendant. </w:t>
      </w:r>
    </w:p>
    <w:p w14:paraId="208EACDA" w14:textId="77777777" w:rsidR="006100B5" w:rsidRDefault="00315A42">
      <w:pPr>
        <w:pStyle w:val="ESColloquy"/>
      </w:pPr>
      <w:r>
        <w:t xml:space="preserve">S4:  Returned it to her?  Yes. </w:t>
      </w:r>
    </w:p>
    <w:p w14:paraId="1C89DE6C" w14:textId="77777777" w:rsidR="006100B5" w:rsidRDefault="00315A42">
      <w:pPr>
        <w:pStyle w:val="ESColloquy"/>
      </w:pPr>
      <w:r>
        <w:t xml:space="preserve">S2:  Did you collect this phone or attempt to have it downloaded? </w:t>
      </w:r>
    </w:p>
    <w:p w14:paraId="702683B0" w14:textId="77777777" w:rsidR="006100B5" w:rsidRDefault="00315A42">
      <w:pPr>
        <w:pStyle w:val="ESColloquy"/>
      </w:pPr>
      <w:r>
        <w:lastRenderedPageBreak/>
        <w:t xml:space="preserve">S4:  No.  As it had been factory reset.  There was nothing on it. </w:t>
      </w:r>
    </w:p>
    <w:p w14:paraId="1096E875" w14:textId="77777777" w:rsidR="006100B5" w:rsidRDefault="00315A42">
      <w:pPr>
        <w:pStyle w:val="ESColloquy"/>
      </w:pPr>
      <w:r>
        <w:t>S2:  So there wou</w:t>
      </w:r>
      <w:r>
        <w:t xml:space="preserve">ld have been nothing left to gather from that phone? </w:t>
      </w:r>
    </w:p>
    <w:p w14:paraId="08608B2D" w14:textId="77777777" w:rsidR="006100B5" w:rsidRDefault="00315A42">
      <w:pPr>
        <w:pStyle w:val="ESColloquy"/>
      </w:pPr>
      <w:r>
        <w:t xml:space="preserve">S4:  Correct. </w:t>
      </w:r>
    </w:p>
    <w:p w14:paraId="7AC7F970" w14:textId="004FA79B" w:rsidR="006100B5" w:rsidRDefault="00315A42">
      <w:pPr>
        <w:pStyle w:val="ESColloquy"/>
      </w:pPr>
      <w:r>
        <w:t xml:space="preserve">S2:  And why was this interview taking place at Betty's residence?  Yes.  Were you able to observe the living room couch that </w:t>
      </w:r>
      <w:r w:rsidR="00BD17C5">
        <w:t>Erin</w:t>
      </w:r>
      <w:r>
        <w:t xml:space="preserve"> had described many of these acts. </w:t>
      </w:r>
    </w:p>
    <w:p w14:paraId="64B93173" w14:textId="77777777" w:rsidR="006100B5" w:rsidRDefault="00315A42">
      <w:pPr>
        <w:pStyle w:val="ESColloquy"/>
      </w:pPr>
      <w:r>
        <w:t>S4:  Taking place on</w:t>
      </w:r>
      <w:r>
        <w:t xml:space="preserve"> this recent form that the couch was gone? </w:t>
      </w:r>
    </w:p>
    <w:p w14:paraId="2FAAFB0B" w14:textId="72608702" w:rsidR="006100B5" w:rsidRDefault="00315A42">
      <w:pPr>
        <w:pStyle w:val="ESColloquy"/>
      </w:pPr>
      <w:r>
        <w:t xml:space="preserve">S2:  During this variety of interviews, did you learn of any other information or any other sources of contact that the defendant might have had with </w:t>
      </w:r>
      <w:r w:rsidR="00BD17C5">
        <w:t>Erin</w:t>
      </w:r>
      <w:r>
        <w:t xml:space="preserve"> or other juveniles? </w:t>
      </w:r>
    </w:p>
    <w:p w14:paraId="4D6DAEE9" w14:textId="77777777" w:rsidR="006100B5" w:rsidRDefault="00315A42">
      <w:pPr>
        <w:pStyle w:val="ESColloquy"/>
      </w:pPr>
      <w:r>
        <w:t xml:space="preserve">S4:  Yes, the school emails. </w:t>
      </w:r>
    </w:p>
    <w:p w14:paraId="03DBF94A" w14:textId="77777777" w:rsidR="006100B5" w:rsidRDefault="00315A42">
      <w:pPr>
        <w:pStyle w:val="ESColloquy"/>
      </w:pPr>
      <w:r>
        <w:t xml:space="preserve">S2:  </w:t>
      </w:r>
      <w:r>
        <w:t xml:space="preserve">Okay.  So what did you do once you learned that information? </w:t>
      </w:r>
    </w:p>
    <w:p w14:paraId="28F73ACA" w14:textId="77777777" w:rsidR="006100B5" w:rsidRDefault="00315A42">
      <w:pPr>
        <w:pStyle w:val="ESColloquy"/>
      </w:pPr>
      <w:r>
        <w:t xml:space="preserve">S4:  I obtained a grand jury subpoena to get those school emails. </w:t>
      </w:r>
    </w:p>
    <w:p w14:paraId="2F9725FC" w14:textId="3290DD78" w:rsidR="006100B5" w:rsidRDefault="00315A42">
      <w:pPr>
        <w:pStyle w:val="ESColloquy"/>
      </w:pPr>
      <w:r>
        <w:t xml:space="preserve">S2:  And the school emails.  What school were </w:t>
      </w:r>
      <w:r w:rsidR="00BD17C5">
        <w:t>Erin</w:t>
      </w:r>
      <w:r>
        <w:t xml:space="preserve"> and Finn attending. </w:t>
      </w:r>
    </w:p>
    <w:p w14:paraId="5498FCC7" w14:textId="77777777" w:rsidR="006100B5" w:rsidRDefault="00315A42">
      <w:pPr>
        <w:pStyle w:val="ESColloquy"/>
      </w:pPr>
      <w:r>
        <w:t xml:space="preserve">S4:  Batavia High School? </w:t>
      </w:r>
    </w:p>
    <w:p w14:paraId="0C263C08" w14:textId="138D51B9" w:rsidR="006100B5" w:rsidRDefault="00315A42">
      <w:pPr>
        <w:pStyle w:val="ESColloquy"/>
      </w:pPr>
      <w:r>
        <w:t>S2:  And does that school a</w:t>
      </w:r>
      <w:r>
        <w:t xml:space="preserve">ssign students an email address?  Yes.  Were you able to obtain copies of the emails sent through those school accounts between </w:t>
      </w:r>
      <w:r w:rsidR="00BD17C5">
        <w:t>Erin</w:t>
      </w:r>
      <w:r>
        <w:t xml:space="preserve"> and the defendant?  Yes.  And I'm going to show you a few exhibits </w:t>
      </w:r>
      <w:r>
        <w:lastRenderedPageBreak/>
        <w:t>here, starting with Exhibit ten A.  Okay.  Detective, l</w:t>
      </w:r>
      <w:r>
        <w:t xml:space="preserve">ooking at the head.  Do you recognize this as one of the emails you received as part of that subpoena for records of the school Emails? </w:t>
      </w:r>
    </w:p>
    <w:p w14:paraId="31D9BB4D" w14:textId="77777777" w:rsidR="006100B5" w:rsidRDefault="00315A42">
      <w:pPr>
        <w:pStyle w:val="ESColloquy"/>
      </w:pPr>
      <w:r>
        <w:t xml:space="preserve">S4:  Yes. </w:t>
      </w:r>
    </w:p>
    <w:p w14:paraId="08F33BE3" w14:textId="77777777" w:rsidR="006100B5" w:rsidRDefault="00315A42">
      <w:pPr>
        <w:pStyle w:val="ESColloquy"/>
      </w:pPr>
      <w:r>
        <w:t xml:space="preserve">S2:  Can you tell us or can you identify who the participants in this email conversation are? </w:t>
      </w:r>
    </w:p>
    <w:p w14:paraId="764D2ECE" w14:textId="77777777" w:rsidR="006100B5" w:rsidRDefault="00315A42">
      <w:pPr>
        <w:pStyle w:val="ESColloquy"/>
      </w:pPr>
      <w:r>
        <w:t>S4:  The emai</w:t>
      </w:r>
      <w:r>
        <w:t xml:space="preserve">l address.  Sam's al at minority schools.  Org is for Alexa Sams and G isn't Hall 33 at gmail.com?  It says it's scary.  Chisholm Hall. </w:t>
      </w:r>
    </w:p>
    <w:p w14:paraId="0A098FA6" w14:textId="77777777" w:rsidR="006100B5" w:rsidRDefault="00315A42">
      <w:pPr>
        <w:pStyle w:val="ESColloquy"/>
      </w:pPr>
      <w:r>
        <w:t xml:space="preserve">S2:  And again, what date were these emails exchanged? </w:t>
      </w:r>
    </w:p>
    <w:p w14:paraId="2BD87BB1" w14:textId="77777777" w:rsidR="006100B5" w:rsidRDefault="00315A42">
      <w:pPr>
        <w:pStyle w:val="ESColloquy"/>
      </w:pPr>
      <w:r>
        <w:t>S4:  February 2nd, 2022, at two 0:08 p.m. Eastern Standard Time</w:t>
      </w:r>
      <w:r>
        <w:t xml:space="preserve">. </w:t>
      </w:r>
    </w:p>
    <w:p w14:paraId="2B0E0B78" w14:textId="77777777" w:rsidR="006100B5" w:rsidRDefault="00315A42">
      <w:pPr>
        <w:pStyle w:val="ESColloquy"/>
      </w:pPr>
      <w:r>
        <w:t xml:space="preserve">S2:  The most recent email we see out there is correct and starting with the email from the defendant at 2:05 p.m. in this exchange, do you read what the defendant's email was sent at?  2:05 p.m. </w:t>
      </w:r>
    </w:p>
    <w:p w14:paraId="54DAD016" w14:textId="77777777" w:rsidR="006100B5" w:rsidRDefault="00315A42">
      <w:pPr>
        <w:pStyle w:val="ESColloquy"/>
      </w:pPr>
      <w:r>
        <w:t>S4:  I do this every day and you pull it from me.  Bad v</w:t>
      </w:r>
      <w:r>
        <w:t xml:space="preserve">ibes and good vibes outward.  And this morning was a big drain for me.  Thank you.  Being smiling face. </w:t>
      </w:r>
    </w:p>
    <w:p w14:paraId="696DBF7F" w14:textId="77777777" w:rsidR="006100B5" w:rsidRDefault="00315A42">
      <w:pPr>
        <w:pStyle w:val="ESColloquy"/>
      </w:pPr>
      <w:r>
        <w:t xml:space="preserve">S2:  And what was. </w:t>
      </w:r>
    </w:p>
    <w:p w14:paraId="32584D5E" w14:textId="77777777" w:rsidR="006100B5" w:rsidRDefault="00315A42">
      <w:pPr>
        <w:pStyle w:val="ESColloquy"/>
      </w:pPr>
      <w:r>
        <w:t xml:space="preserve">S4:  </w:t>
      </w:r>
      <w:r>
        <w:t xml:space="preserve">I believe we'll go up.  Yes.  Yeah.  I'm like, hell yeah.  I'd do it again, too.  And same here, dude.  Could we cuddle like that every morning? </w:t>
      </w:r>
    </w:p>
    <w:p w14:paraId="009CEE03" w14:textId="77777777" w:rsidR="006100B5" w:rsidRDefault="00315A42">
      <w:pPr>
        <w:pStyle w:val="ESColloquy"/>
      </w:pPr>
      <w:r>
        <w:t xml:space="preserve">S2:  </w:t>
      </w:r>
      <w:r>
        <w:t xml:space="preserve">And I'm going to show you what I can't see.  States </w:t>
      </w:r>
      <w:r>
        <w:lastRenderedPageBreak/>
        <w:t xml:space="preserve">Exhibit ten D.  Is this another one of the emails you received? </w:t>
      </w:r>
    </w:p>
    <w:p w14:paraId="1F639AEB" w14:textId="77777777" w:rsidR="006100B5" w:rsidRDefault="00315A42">
      <w:pPr>
        <w:pStyle w:val="ESColloquy"/>
      </w:pPr>
      <w:r>
        <w:t xml:space="preserve">S4:  Yes. </w:t>
      </w:r>
    </w:p>
    <w:p w14:paraId="4B3AFB32" w14:textId="77777777" w:rsidR="006100B5" w:rsidRDefault="00315A42">
      <w:pPr>
        <w:pStyle w:val="ESColloquy"/>
      </w:pPr>
      <w:r>
        <w:t xml:space="preserve">S2:  And again, who are the participants in this? </w:t>
      </w:r>
    </w:p>
    <w:p w14:paraId="30C379A1" w14:textId="77777777" w:rsidR="006100B5" w:rsidRDefault="00315A42">
      <w:pPr>
        <w:pStyle w:val="ESColloquy"/>
      </w:pPr>
      <w:r>
        <w:t>S4:  Jason Hall, 33 at gmail.com, Gary Chaisson, Hall and Sams Al at my schoo</w:t>
      </w:r>
      <w:r>
        <w:t xml:space="preserve">l's morgue.  Alexa Sam's. </w:t>
      </w:r>
    </w:p>
    <w:p w14:paraId="561DEA28" w14:textId="77777777" w:rsidR="006100B5" w:rsidRDefault="00315A42">
      <w:pPr>
        <w:pStyle w:val="ESColloquy"/>
      </w:pPr>
      <w:r>
        <w:t xml:space="preserve">S2:  And what did this conversation take? </w:t>
      </w:r>
    </w:p>
    <w:p w14:paraId="54ACE41C" w14:textId="77777777" w:rsidR="006100B5" w:rsidRDefault="00315A42">
      <w:pPr>
        <w:pStyle w:val="ESColloquy"/>
      </w:pPr>
      <w:r>
        <w:t xml:space="preserve">S4:  Tuesday, February 8th, 2022. </w:t>
      </w:r>
    </w:p>
    <w:p w14:paraId="07B7EF60" w14:textId="77777777" w:rsidR="006100B5" w:rsidRDefault="00315A42">
      <w:pPr>
        <w:pStyle w:val="ESColloquy"/>
      </w:pPr>
      <w:r>
        <w:t xml:space="preserve">S2:  And starting with a message sent by the defendant at 9:34 a.m. because you read that conversation going up. </w:t>
      </w:r>
    </w:p>
    <w:p w14:paraId="3666EA40" w14:textId="77777777" w:rsidR="006100B5" w:rsidRDefault="00315A42">
      <w:pPr>
        <w:pStyle w:val="ESColloquy"/>
      </w:pPr>
      <w:r>
        <w:t xml:space="preserve">S4:  Who knows?  Sorry.  Fell asleep </w:t>
      </w:r>
      <w:r>
        <w:t>a bit in and out of consciousness right now.  Alexis responded.  Go to sleep.  The defendant responded, have been asleep.  Alexis responded, Half an hour isn't enough Sleep of a nap, love.  You need rest.  The defendant then responded, Use the email on the</w:t>
      </w:r>
      <w:r>
        <w:t xml:space="preserve"> phone. </w:t>
      </w:r>
    </w:p>
    <w:p w14:paraId="253571D1" w14:textId="77777777" w:rsidR="006100B5" w:rsidRDefault="00315A42">
      <w:pPr>
        <w:pStyle w:val="ESColloquy"/>
      </w:pPr>
      <w:r>
        <w:t xml:space="preserve">S2:  And I'm going to show you what I want to see.  Exhibit ten speed.  Is this another one of the emails that you. </w:t>
      </w:r>
    </w:p>
    <w:p w14:paraId="0E5C2D3B" w14:textId="77777777" w:rsidR="006100B5" w:rsidRDefault="00315A42">
      <w:pPr>
        <w:pStyle w:val="ESColloquy"/>
      </w:pPr>
      <w:r>
        <w:t xml:space="preserve">S4:  Yes. </w:t>
      </w:r>
    </w:p>
    <w:p w14:paraId="013FDCCC" w14:textId="77777777" w:rsidR="006100B5" w:rsidRDefault="00315A42">
      <w:pPr>
        <w:pStyle w:val="ESColloquy"/>
      </w:pPr>
      <w:r>
        <w:t xml:space="preserve">S2:  And what date was it? </w:t>
      </w:r>
    </w:p>
    <w:p w14:paraId="0A061F9B" w14:textId="77777777" w:rsidR="006100B5" w:rsidRDefault="00315A42">
      <w:pPr>
        <w:pStyle w:val="ESColloquy"/>
      </w:pPr>
      <w:r>
        <w:t xml:space="preserve">S4:  Friday, February 11, 2022. </w:t>
      </w:r>
    </w:p>
    <w:p w14:paraId="27F73835" w14:textId="77777777" w:rsidR="006100B5" w:rsidRDefault="00315A42">
      <w:pPr>
        <w:pStyle w:val="ESColloquy"/>
      </w:pPr>
      <w:r>
        <w:t xml:space="preserve">S2:  Who are the participants in the. </w:t>
      </w:r>
    </w:p>
    <w:p w14:paraId="5233FF64" w14:textId="77777777" w:rsidR="006100B5" w:rsidRDefault="00315A42">
      <w:pPr>
        <w:pStyle w:val="ESColloquy"/>
      </w:pPr>
      <w:r>
        <w:t xml:space="preserve">S4:  G HS and Hall </w:t>
      </w:r>
      <w:r>
        <w:t xml:space="preserve">33 at gmail.com Gary Chisholm, Hall and Sams al at my Batavia school.  Org Alexa Sams. </w:t>
      </w:r>
    </w:p>
    <w:p w14:paraId="2FD96F04" w14:textId="77777777" w:rsidR="006100B5" w:rsidRDefault="00315A42">
      <w:pPr>
        <w:pStyle w:val="ESColloquy"/>
      </w:pPr>
      <w:r>
        <w:t xml:space="preserve">S2:  Okay.  Can you read from this bottom series that contains all of these messages? </w:t>
      </w:r>
    </w:p>
    <w:p w14:paraId="4384B9C7" w14:textId="77777777" w:rsidR="006100B5" w:rsidRDefault="00315A42">
      <w:pPr>
        <w:pStyle w:val="ESColloquy"/>
      </w:pPr>
      <w:r>
        <w:t xml:space="preserve">S4:  JS What other email? </w:t>
      </w:r>
    </w:p>
    <w:p w14:paraId="55D7F284" w14:textId="77777777" w:rsidR="006100B5" w:rsidRDefault="00315A42">
      <w:pPr>
        <w:pStyle w:val="ESColloquy"/>
      </w:pPr>
      <w:r>
        <w:lastRenderedPageBreak/>
        <w:t xml:space="preserve">S2:  </w:t>
      </w:r>
      <w:proofErr w:type="spellStart"/>
      <w:r>
        <w:t>JF</w:t>
      </w:r>
      <w:proofErr w:type="spellEnd"/>
      <w:r>
        <w:t xml:space="preserve">. </w:t>
      </w:r>
    </w:p>
    <w:p w14:paraId="587F8905" w14:textId="77777777" w:rsidR="006100B5" w:rsidRDefault="00315A42">
      <w:pPr>
        <w:pStyle w:val="ESColloquy"/>
      </w:pPr>
      <w:r>
        <w:t xml:space="preserve">S4:  No, I don't. </w:t>
      </w:r>
    </w:p>
    <w:p w14:paraId="2FB86134" w14:textId="77777777" w:rsidR="006100B5" w:rsidRDefault="00315A42">
      <w:pPr>
        <w:pStyle w:val="ESColloquy"/>
      </w:pPr>
      <w:r>
        <w:t>S2:  And I'm going to sho</w:t>
      </w:r>
      <w:r>
        <w:t xml:space="preserve">w you exhibit ten.  Is this another one of the emails that you. </w:t>
      </w:r>
    </w:p>
    <w:p w14:paraId="4F75E04E" w14:textId="77777777" w:rsidR="006100B5" w:rsidRDefault="00315A42">
      <w:pPr>
        <w:pStyle w:val="ESColloquy"/>
      </w:pPr>
      <w:r>
        <w:t xml:space="preserve">S4:  Yes. </w:t>
      </w:r>
    </w:p>
    <w:p w14:paraId="782AF70F" w14:textId="77777777" w:rsidR="006100B5" w:rsidRDefault="00315A42">
      <w:pPr>
        <w:pStyle w:val="ESColloquy"/>
      </w:pPr>
      <w:r>
        <w:t xml:space="preserve">S2:  And what date was. </w:t>
      </w:r>
    </w:p>
    <w:p w14:paraId="2354FBC7" w14:textId="77777777" w:rsidR="006100B5" w:rsidRDefault="00315A42">
      <w:pPr>
        <w:pStyle w:val="ESColloquy"/>
      </w:pPr>
      <w:r>
        <w:t xml:space="preserve">S4:  Friday, February 25th, 2022. </w:t>
      </w:r>
    </w:p>
    <w:p w14:paraId="0E4BC88E" w14:textId="77777777" w:rsidR="006100B5" w:rsidRDefault="00315A42">
      <w:pPr>
        <w:pStyle w:val="ESColloquy"/>
      </w:pPr>
      <w:r>
        <w:t xml:space="preserve">S2:  And who are the first female. </w:t>
      </w:r>
    </w:p>
    <w:p w14:paraId="0C59991A" w14:textId="77777777" w:rsidR="006100B5" w:rsidRDefault="00315A42">
      <w:pPr>
        <w:pStyle w:val="ESColloquy"/>
      </w:pPr>
      <w:r>
        <w:t>S4:  G kids in Hall 33 at gmail.com.  Gary Chisholm Hall.  Reese M at my Batavia Sch</w:t>
      </w:r>
      <w:r>
        <w:t xml:space="preserve">ool, Dawg.  Macy Reese.  Addison H.  At my Batavia Schools dot org.  Hayley Addison Sam's Al at my beauty school's dot org.  Alexa Sam's. </w:t>
      </w:r>
    </w:p>
    <w:p w14:paraId="64531FAF" w14:textId="77777777" w:rsidR="006100B5" w:rsidRDefault="00315A42">
      <w:pPr>
        <w:pStyle w:val="ESColloquy"/>
      </w:pPr>
      <w:r>
        <w:t xml:space="preserve">S2:  Can you read that email that the defendant sent that. </w:t>
      </w:r>
    </w:p>
    <w:p w14:paraId="63F360FA" w14:textId="77777777" w:rsidR="006100B5" w:rsidRDefault="00315A42">
      <w:pPr>
        <w:pStyle w:val="ESColloquy"/>
      </w:pPr>
      <w:r>
        <w:t xml:space="preserve">S1:  Group of girls? </w:t>
      </w:r>
    </w:p>
    <w:p w14:paraId="0ADC3FF3" w14:textId="77777777" w:rsidR="006100B5" w:rsidRDefault="00315A42">
      <w:pPr>
        <w:pStyle w:val="ESColloquy"/>
      </w:pPr>
      <w:r>
        <w:t>S4:  I'm not referring to any one p</w:t>
      </w:r>
      <w:r>
        <w:t>erson, but I'm addressing an issue that could be potentially damaging to me, especially after recent events.  Please refrain from sending me inappropriate emails from your school accounts.  If I get another, I'll shut it down my way.  Other than that, how'</w:t>
      </w:r>
      <w:r>
        <w:t xml:space="preserve">s your day, munchkins?  Oh, you are the lollipop kids from Oz, by the way, Finn, you're the tallest dwarf ever.  It's okay. </w:t>
      </w:r>
    </w:p>
    <w:p w14:paraId="3E8DFAAF" w14:textId="72F6002E" w:rsidR="006100B5" w:rsidRDefault="00315A42">
      <w:pPr>
        <w:pStyle w:val="ESColloquy"/>
      </w:pPr>
      <w:r>
        <w:t xml:space="preserve">S2:  Thank you.  And.  Detective, you mentioned earlier that </w:t>
      </w:r>
      <w:r w:rsidR="00BD17C5">
        <w:t>Erin</w:t>
      </w:r>
      <w:r>
        <w:t xml:space="preserve"> submitted to a rape kit while she was at the mayor's center.  Is</w:t>
      </w:r>
      <w:r>
        <w:t xml:space="preserve"> that correct?  Yes.  And the rape kit that was done on </w:t>
      </w:r>
      <w:r w:rsidR="00BD17C5">
        <w:t>Erin</w:t>
      </w:r>
      <w:r>
        <w:t xml:space="preserve"> was that in Claremont County Sheriff's Office property </w:t>
      </w:r>
      <w:r>
        <w:lastRenderedPageBreak/>
        <w:t xml:space="preserve">prior to being submitted or sent anywhere? </w:t>
      </w:r>
    </w:p>
    <w:p w14:paraId="67D6E842" w14:textId="77777777" w:rsidR="006100B5" w:rsidRDefault="00315A42">
      <w:pPr>
        <w:pStyle w:val="ESColloquy"/>
      </w:pPr>
      <w:r>
        <w:t xml:space="preserve">S4:  Yes. </w:t>
      </w:r>
    </w:p>
    <w:p w14:paraId="3A992044" w14:textId="77777777" w:rsidR="006100B5" w:rsidRDefault="00315A42">
      <w:pPr>
        <w:pStyle w:val="ESColloquy"/>
      </w:pPr>
      <w:r>
        <w:t xml:space="preserve">S2:  </w:t>
      </w:r>
      <w:r>
        <w:t xml:space="preserve">Okay.  I'm going to show you what I've to say.  16.  If you could tell us what that is. </w:t>
      </w:r>
    </w:p>
    <w:p w14:paraId="1F77A6F3" w14:textId="77777777" w:rsidR="006100B5" w:rsidRDefault="00315A42">
      <w:pPr>
        <w:pStyle w:val="ESColloquy"/>
      </w:pPr>
      <w:r>
        <w:t xml:space="preserve">S4:  The sexual </w:t>
      </w:r>
      <w:proofErr w:type="spellStart"/>
      <w:r>
        <w:t>sexual</w:t>
      </w:r>
      <w:proofErr w:type="spellEnd"/>
      <w:r>
        <w:t xml:space="preserve"> assault evidence collection kit. </w:t>
      </w:r>
    </w:p>
    <w:p w14:paraId="4C4C6E60" w14:textId="77777777" w:rsidR="006100B5" w:rsidRDefault="00315A42">
      <w:pPr>
        <w:pStyle w:val="ESColloquy"/>
      </w:pPr>
      <w:r>
        <w:t xml:space="preserve">S2:  And who does that that particular sexual assault evidence collection kit correspond to Alexa? </w:t>
      </w:r>
    </w:p>
    <w:p w14:paraId="2B333843" w14:textId="77777777" w:rsidR="006100B5" w:rsidRDefault="00315A42">
      <w:pPr>
        <w:pStyle w:val="ESColloquy"/>
      </w:pPr>
      <w:r>
        <w:t xml:space="preserve">S4:  Sam. </w:t>
      </w:r>
    </w:p>
    <w:p w14:paraId="67021E95" w14:textId="77777777" w:rsidR="006100B5" w:rsidRDefault="00315A42">
      <w:pPr>
        <w:pStyle w:val="ESColloquy"/>
      </w:pPr>
      <w:r>
        <w:t xml:space="preserve">S2:  Is there a chain of custody paperwork that's done between the rape kit being done at the hospital and when the sheriff's office actually obtains possession of that? </w:t>
      </w:r>
    </w:p>
    <w:p w14:paraId="575C1577" w14:textId="77777777" w:rsidR="006100B5" w:rsidRDefault="00315A42">
      <w:pPr>
        <w:pStyle w:val="ESColloquy"/>
      </w:pPr>
      <w:r>
        <w:t xml:space="preserve">S4:  Yes. </w:t>
      </w:r>
    </w:p>
    <w:p w14:paraId="02B0602F" w14:textId="77777777" w:rsidR="006100B5" w:rsidRDefault="00315A42">
      <w:pPr>
        <w:pStyle w:val="ESColloquy"/>
      </w:pPr>
      <w:r>
        <w:t>S2:  I'm going to show you Chief Exhibit five.  And the fact of looking a</w:t>
      </w:r>
      <w:r>
        <w:t xml:space="preserve">t this document, we see that this bracelet was picked up by an individual by the name of Nick Crouch.  Is that correct?  Yes.  Do you know who Nick Crouch is? </w:t>
      </w:r>
    </w:p>
    <w:p w14:paraId="43669868" w14:textId="77777777" w:rsidR="006100B5" w:rsidRDefault="00315A42">
      <w:pPr>
        <w:pStyle w:val="ESColloquy"/>
      </w:pPr>
      <w:r>
        <w:t xml:space="preserve">S4:  Yes. </w:t>
      </w:r>
    </w:p>
    <w:p w14:paraId="51F1A380" w14:textId="77777777" w:rsidR="006100B5" w:rsidRDefault="00315A42">
      <w:pPr>
        <w:pStyle w:val="ESColloquy"/>
      </w:pPr>
      <w:r>
        <w:t xml:space="preserve">S2:  Who is that? </w:t>
      </w:r>
    </w:p>
    <w:p w14:paraId="3E1A4E8D" w14:textId="77777777" w:rsidR="006100B5" w:rsidRDefault="00315A42">
      <w:pPr>
        <w:pStyle w:val="ESColloquy"/>
      </w:pPr>
      <w:r>
        <w:t xml:space="preserve">S4:  He is the detective sergeant and my boss. </w:t>
      </w:r>
    </w:p>
    <w:p w14:paraId="12444407" w14:textId="77777777" w:rsidR="006100B5" w:rsidRDefault="00315A42">
      <w:pPr>
        <w:pStyle w:val="ESColloquy"/>
      </w:pPr>
      <w:r>
        <w:t>S2:  He's your bos</w:t>
      </w:r>
      <w:r>
        <w:t xml:space="preserve">s?  Yes.  Okay.  And once the sheriff's office obtains custody of this rape kit, where is it kept? </w:t>
      </w:r>
    </w:p>
    <w:p w14:paraId="5FF27AFC" w14:textId="77777777" w:rsidR="006100B5" w:rsidRDefault="00315A42">
      <w:pPr>
        <w:pStyle w:val="ESColloquy"/>
      </w:pPr>
      <w:r>
        <w:t xml:space="preserve">S4:  Once we obtain it, it's logged into evidence and it's kept into the sheriff's office property room. </w:t>
      </w:r>
    </w:p>
    <w:p w14:paraId="74650975" w14:textId="77777777" w:rsidR="006100B5" w:rsidRDefault="00315A42">
      <w:pPr>
        <w:pStyle w:val="ESColloquy"/>
      </w:pPr>
      <w:r>
        <w:t>S2:  And it's kept there until you submit it or ne</w:t>
      </w:r>
      <w:r>
        <w:t xml:space="preserve">ed to do something, for example, like trial with it. </w:t>
      </w:r>
    </w:p>
    <w:p w14:paraId="6328CDA1" w14:textId="77777777" w:rsidR="006100B5" w:rsidRDefault="00315A42">
      <w:pPr>
        <w:pStyle w:val="ESColloquy"/>
      </w:pPr>
      <w:r>
        <w:lastRenderedPageBreak/>
        <w:t xml:space="preserve">S4:  Yes.  In this case it would be sent to </w:t>
      </w:r>
      <w:proofErr w:type="spellStart"/>
      <w:r>
        <w:t>BCI</w:t>
      </w:r>
      <w:proofErr w:type="spellEnd"/>
      <w:r>
        <w:t xml:space="preserve"> for testing. </w:t>
      </w:r>
    </w:p>
    <w:p w14:paraId="2F658AB5" w14:textId="77777777" w:rsidR="006100B5" w:rsidRDefault="00315A42">
      <w:pPr>
        <w:pStyle w:val="ESColloquy"/>
      </w:pPr>
      <w:r>
        <w:t xml:space="preserve">S2:  And what type of testing? </w:t>
      </w:r>
    </w:p>
    <w:p w14:paraId="658706D6" w14:textId="77777777" w:rsidR="006100B5" w:rsidRDefault="00315A42">
      <w:pPr>
        <w:pStyle w:val="ESColloquy"/>
      </w:pPr>
      <w:r>
        <w:t xml:space="preserve">S4:  For DNA testing. </w:t>
      </w:r>
    </w:p>
    <w:p w14:paraId="081E2BB8" w14:textId="77777777" w:rsidR="006100B5" w:rsidRDefault="00315A42">
      <w:pPr>
        <w:pStyle w:val="ESColloquy"/>
      </w:pPr>
      <w:r>
        <w:t>S2:  And did you send both the rape kit and the swabs that you previously testified a</w:t>
      </w:r>
      <w:r>
        <w:t xml:space="preserve">bout obtaining from the defendant to </w:t>
      </w:r>
      <w:proofErr w:type="spellStart"/>
      <w:r>
        <w:t>BCI</w:t>
      </w:r>
      <w:proofErr w:type="spellEnd"/>
      <w:r>
        <w:t xml:space="preserve"> for testing? </w:t>
      </w:r>
    </w:p>
    <w:p w14:paraId="087FDB82" w14:textId="77777777" w:rsidR="006100B5" w:rsidRDefault="00315A42">
      <w:pPr>
        <w:pStyle w:val="ESColloquy"/>
      </w:pPr>
      <w:r>
        <w:t xml:space="preserve">S4:  Yes. </w:t>
      </w:r>
    </w:p>
    <w:p w14:paraId="2C14BD67" w14:textId="77777777" w:rsidR="006100B5" w:rsidRDefault="00315A42">
      <w:pPr>
        <w:pStyle w:val="ESColloquy"/>
      </w:pPr>
      <w:r>
        <w:t xml:space="preserve">S2:  And I'm going to show you what has previously been marked as Exhibit 12.  And Detective, do you recognize what this is? </w:t>
      </w:r>
    </w:p>
    <w:p w14:paraId="32B2F495" w14:textId="77777777" w:rsidR="006100B5" w:rsidRDefault="00315A42">
      <w:pPr>
        <w:pStyle w:val="ESColloquy"/>
      </w:pPr>
      <w:r>
        <w:t xml:space="preserve">S4:  Yes, it's the report from </w:t>
      </w:r>
      <w:proofErr w:type="spellStart"/>
      <w:r>
        <w:t>BCI</w:t>
      </w:r>
      <w:proofErr w:type="spellEnd"/>
      <w:r>
        <w:t xml:space="preserve">. </w:t>
      </w:r>
    </w:p>
    <w:p w14:paraId="165DBBA4" w14:textId="77777777" w:rsidR="006100B5" w:rsidRDefault="00315A42">
      <w:pPr>
        <w:pStyle w:val="ESColloquy"/>
      </w:pPr>
      <w:r>
        <w:t>S2:  And just at the very t</w:t>
      </w:r>
      <w:r>
        <w:t xml:space="preserve">op here, it says list a couple of items submitted by Agent J.  Hunt.  Do you know who that is?  Yes.  Who is that? </w:t>
      </w:r>
    </w:p>
    <w:p w14:paraId="24F44F4F" w14:textId="77777777" w:rsidR="006100B5" w:rsidRDefault="00315A42">
      <w:pPr>
        <w:pStyle w:val="ESColloquy"/>
      </w:pPr>
      <w:r>
        <w:t xml:space="preserve">S4:  He is an employee with Clermont County Sheriff's Office. </w:t>
      </w:r>
    </w:p>
    <w:p w14:paraId="4B933D2D" w14:textId="77777777" w:rsidR="006100B5" w:rsidRDefault="00315A42">
      <w:pPr>
        <w:pStyle w:val="ESColloquy"/>
      </w:pPr>
      <w:r>
        <w:t xml:space="preserve">S2:  </w:t>
      </w:r>
      <w:r>
        <w:t xml:space="preserve">Okay.  Is he someone who pretty frequently takes evidence to </w:t>
      </w:r>
      <w:proofErr w:type="spellStart"/>
      <w:r>
        <w:t>BCI</w:t>
      </w:r>
      <w:proofErr w:type="spellEnd"/>
      <w:r>
        <w:t xml:space="preserve"> for the sheriff's office? </w:t>
      </w:r>
    </w:p>
    <w:p w14:paraId="6A9EB904" w14:textId="77777777" w:rsidR="006100B5" w:rsidRDefault="00315A42">
      <w:pPr>
        <w:pStyle w:val="ESColloquy"/>
      </w:pPr>
      <w:r>
        <w:t xml:space="preserve">S4:  Unless there are some unforeseen circumstances, he typically always takes it. </w:t>
      </w:r>
    </w:p>
    <w:p w14:paraId="662CCE34" w14:textId="77777777" w:rsidR="006100B5" w:rsidRDefault="00315A42">
      <w:pPr>
        <w:pStyle w:val="ESColloquy"/>
      </w:pPr>
      <w:r>
        <w:t xml:space="preserve">S2:  And so he's the one who submitted these items from the sheriff's office to </w:t>
      </w:r>
      <w:proofErr w:type="spellStart"/>
      <w:r>
        <w:t>BCI</w:t>
      </w:r>
      <w:proofErr w:type="spellEnd"/>
      <w:r>
        <w:t xml:space="preserve">.  In this case, yes.  And what, if anything, when you review this report, stood out to you for your investigation? </w:t>
      </w:r>
    </w:p>
    <w:p w14:paraId="5FEF957A" w14:textId="77777777" w:rsidR="006100B5" w:rsidRDefault="00315A42">
      <w:pPr>
        <w:pStyle w:val="ESColloquy"/>
      </w:pPr>
      <w:r>
        <w:lastRenderedPageBreak/>
        <w:t xml:space="preserve">S4:  That on the skin swabs of the breast, Mr. Chisholm hauls, DNA was located and it was rarer than one in 1 trillion. </w:t>
      </w:r>
    </w:p>
    <w:p w14:paraId="05465B71" w14:textId="77777777" w:rsidR="006100B5" w:rsidRDefault="00315A42">
      <w:pPr>
        <w:pStyle w:val="ESColloquy"/>
      </w:pPr>
      <w:r>
        <w:t>S2:  And what a</w:t>
      </w:r>
      <w:r>
        <w:t xml:space="preserve">bout the vegetable swap. </w:t>
      </w:r>
    </w:p>
    <w:p w14:paraId="772EA3A9" w14:textId="77777777" w:rsidR="006100B5" w:rsidRDefault="00315A42">
      <w:pPr>
        <w:pStyle w:val="ESColloquy"/>
      </w:pPr>
      <w:r>
        <w:t xml:space="preserve">S4:  That there was?  A male contributor, stated that they needed to do a more quantitative test to identify who that could be. </w:t>
      </w:r>
    </w:p>
    <w:p w14:paraId="534991A4" w14:textId="77777777" w:rsidR="006100B5" w:rsidRDefault="00315A42">
      <w:pPr>
        <w:pStyle w:val="ESColloquy"/>
      </w:pPr>
      <w:r>
        <w:t xml:space="preserve">S2:  </w:t>
      </w:r>
      <w:r>
        <w:t xml:space="preserve">Did you attempt to have that further testing done? </w:t>
      </w:r>
    </w:p>
    <w:p w14:paraId="4865152C" w14:textId="77777777" w:rsidR="006100B5" w:rsidRDefault="00315A42">
      <w:pPr>
        <w:pStyle w:val="ESColloquy"/>
      </w:pPr>
      <w:r>
        <w:t xml:space="preserve">S4:  Yes.  I spoke with the gentleman at </w:t>
      </w:r>
      <w:proofErr w:type="spellStart"/>
      <w:r>
        <w:t>BCI</w:t>
      </w:r>
      <w:proofErr w:type="spellEnd"/>
      <w:r>
        <w:t xml:space="preserve"> about that. </w:t>
      </w:r>
    </w:p>
    <w:p w14:paraId="68EA1598" w14:textId="77777777" w:rsidR="006100B5" w:rsidRDefault="00315A42">
      <w:pPr>
        <w:pStyle w:val="ESColloquy"/>
      </w:pPr>
      <w:r>
        <w:t xml:space="preserve">S2:  And I'm going to show you what I see as Exhibit 13.  Detective.  Do you recognize that person? </w:t>
      </w:r>
    </w:p>
    <w:p w14:paraId="774B5589" w14:textId="77777777" w:rsidR="006100B5" w:rsidRDefault="00315A42">
      <w:pPr>
        <w:pStyle w:val="ESColloquy"/>
      </w:pPr>
      <w:r>
        <w:t xml:space="preserve">S4:  Yes.  It's the report from </w:t>
      </w:r>
      <w:proofErr w:type="spellStart"/>
      <w:r>
        <w:t>BCI</w:t>
      </w:r>
      <w:proofErr w:type="spellEnd"/>
      <w:r>
        <w:t xml:space="preserve">. </w:t>
      </w:r>
    </w:p>
    <w:p w14:paraId="201D6980" w14:textId="77777777" w:rsidR="006100B5" w:rsidRDefault="00315A42">
      <w:pPr>
        <w:pStyle w:val="ESColloquy"/>
      </w:pPr>
      <w:r>
        <w:t>S2:  Ok</w:t>
      </w:r>
      <w:r>
        <w:t>ay.  And this is that follow up testing that you requested.  You received this report in response, is that correct?  Yes.  Now, during the time that you're investigating this case, it sounds like it took quite some period of time.  It didn't happen overnig</w:t>
      </w:r>
      <w:r>
        <w:t xml:space="preserve">ht, is that correct?  Correct.  Did the defendant always lived at the same residence or did he move residences during your investigation? </w:t>
      </w:r>
    </w:p>
    <w:p w14:paraId="23650960" w14:textId="77777777" w:rsidR="006100B5" w:rsidRDefault="00315A42">
      <w:pPr>
        <w:pStyle w:val="ESColloquy"/>
      </w:pPr>
      <w:r>
        <w:t xml:space="preserve">S4:  He moved. </w:t>
      </w:r>
    </w:p>
    <w:p w14:paraId="7625725A" w14:textId="77777777" w:rsidR="006100B5" w:rsidRDefault="00315A42">
      <w:pPr>
        <w:pStyle w:val="ESColloquy"/>
      </w:pPr>
      <w:r>
        <w:t xml:space="preserve">S2:  Where did he move? </w:t>
      </w:r>
    </w:p>
    <w:p w14:paraId="15A0D5AB" w14:textId="77777777" w:rsidR="006100B5" w:rsidRDefault="00315A42">
      <w:pPr>
        <w:pStyle w:val="ESColloquy"/>
      </w:pPr>
      <w:r>
        <w:t xml:space="preserve">S4:  43, 61 Armstrong Boulevard. </w:t>
      </w:r>
    </w:p>
    <w:p w14:paraId="5631B50C" w14:textId="77777777" w:rsidR="006100B5" w:rsidRDefault="00315A42">
      <w:pPr>
        <w:pStyle w:val="ESColloquy"/>
      </w:pPr>
      <w:r>
        <w:t>S2:  And who lived at that Armstrong Boule</w:t>
      </w:r>
      <w:r>
        <w:t xml:space="preserve">vard residence? </w:t>
      </w:r>
    </w:p>
    <w:p w14:paraId="4BFB627A" w14:textId="77777777" w:rsidR="006100B5" w:rsidRDefault="00315A42">
      <w:pPr>
        <w:pStyle w:val="ESColloquy"/>
      </w:pPr>
      <w:r>
        <w:t xml:space="preserve">S4:  Jennifer Snyder and her two teenage daughters. </w:t>
      </w:r>
    </w:p>
    <w:p w14:paraId="05FDC95A" w14:textId="77777777" w:rsidR="006100B5" w:rsidRDefault="00315A42">
      <w:pPr>
        <w:pStyle w:val="ESColloquy"/>
      </w:pPr>
      <w:r>
        <w:t xml:space="preserve">S2:  And one of whom, had you heard their name or knew their name prior to him moving there? </w:t>
      </w:r>
    </w:p>
    <w:p w14:paraId="74222BCD" w14:textId="77777777" w:rsidR="006100B5" w:rsidRDefault="00315A42">
      <w:pPr>
        <w:pStyle w:val="ESColloquy"/>
      </w:pPr>
      <w:r>
        <w:lastRenderedPageBreak/>
        <w:t xml:space="preserve">S4:  Hailey Anderson is one of the ones in the email. </w:t>
      </w:r>
    </w:p>
    <w:p w14:paraId="5DF75AD2" w14:textId="77777777" w:rsidR="006100B5" w:rsidRDefault="00315A42">
      <w:pPr>
        <w:pStyle w:val="ESColloquy"/>
      </w:pPr>
      <w:r>
        <w:t>S2:  And following your investigation</w:t>
      </w:r>
      <w:r>
        <w:t xml:space="preserve"> in this case, was the defendant arrested? </w:t>
      </w:r>
    </w:p>
    <w:p w14:paraId="75641429" w14:textId="77777777" w:rsidR="006100B5" w:rsidRDefault="00315A42">
      <w:pPr>
        <w:pStyle w:val="ESColloquy"/>
      </w:pPr>
      <w:r>
        <w:t xml:space="preserve">S4:  Yes. </w:t>
      </w:r>
    </w:p>
    <w:p w14:paraId="1B665BFD" w14:textId="77777777" w:rsidR="006100B5" w:rsidRDefault="00315A42">
      <w:pPr>
        <w:pStyle w:val="ESColloquy"/>
      </w:pPr>
      <w:r>
        <w:t xml:space="preserve">S2:  When approximately was he arrested? </w:t>
      </w:r>
    </w:p>
    <w:p w14:paraId="40E3AC63" w14:textId="77777777" w:rsidR="006100B5" w:rsidRDefault="00315A42">
      <w:pPr>
        <w:pStyle w:val="ESColloquy"/>
      </w:pPr>
      <w:r>
        <w:t xml:space="preserve">S4:  October 1st of 2022. </w:t>
      </w:r>
    </w:p>
    <w:p w14:paraId="795923A2" w14:textId="77777777" w:rsidR="006100B5" w:rsidRDefault="00315A42">
      <w:pPr>
        <w:pStyle w:val="ESColloquy"/>
      </w:pPr>
      <w:r>
        <w:t xml:space="preserve">S2:  And was he at that Jennifer Schneider's residence with his two teenage girls when he was arrested? </w:t>
      </w:r>
    </w:p>
    <w:p w14:paraId="6BB8FD9A" w14:textId="77777777" w:rsidR="006100B5" w:rsidRDefault="00315A42">
      <w:pPr>
        <w:pStyle w:val="ESColloquy"/>
      </w:pPr>
      <w:r>
        <w:t xml:space="preserve">S4:  Yes. </w:t>
      </w:r>
    </w:p>
    <w:p w14:paraId="32E5F19C" w14:textId="77777777" w:rsidR="006100B5" w:rsidRDefault="00315A42">
      <w:pPr>
        <w:pStyle w:val="ESColloquy"/>
      </w:pPr>
      <w:r>
        <w:t>S2:  Shortly aft</w:t>
      </w:r>
      <w:r>
        <w:t xml:space="preserve">er his arrest.  Were you able to collect an additional phone that the defendant had been? </w:t>
      </w:r>
    </w:p>
    <w:p w14:paraId="3A72C078" w14:textId="77777777" w:rsidR="006100B5" w:rsidRDefault="00315A42">
      <w:pPr>
        <w:pStyle w:val="ESColloquy"/>
      </w:pPr>
      <w:r>
        <w:t xml:space="preserve">S4:  Yes. </w:t>
      </w:r>
    </w:p>
    <w:p w14:paraId="5F4E8A6B" w14:textId="77777777" w:rsidR="006100B5" w:rsidRDefault="00315A42">
      <w:pPr>
        <w:pStyle w:val="ESColloquy"/>
      </w:pPr>
      <w:r>
        <w:t xml:space="preserve">S2:  I'm going to show you what's previously marked as Exhibit 15.  He could identify for us.  What state? </w:t>
      </w:r>
    </w:p>
    <w:p w14:paraId="63210801" w14:textId="77777777" w:rsidR="006100B5" w:rsidRDefault="00315A42">
      <w:pPr>
        <w:pStyle w:val="ESColloquy"/>
      </w:pPr>
      <w:r>
        <w:t>S4:  A cell phone that was retrieved through a</w:t>
      </w:r>
      <w:r>
        <w:t xml:space="preserve"> search warrant from Jennifer Schneider's address that belonged to the defendant was found in a bag of his belongings. </w:t>
      </w:r>
    </w:p>
    <w:p w14:paraId="053D061A" w14:textId="77777777" w:rsidR="006100B5" w:rsidRDefault="00315A42">
      <w:pPr>
        <w:pStyle w:val="ESColloquy"/>
      </w:pPr>
      <w:r>
        <w:t xml:space="preserve">S2:  What, if anything, did you have done with that phone once you were able to obtain it and collect it? </w:t>
      </w:r>
    </w:p>
    <w:p w14:paraId="111FD0F7" w14:textId="77777777" w:rsidR="006100B5" w:rsidRDefault="00315A42">
      <w:pPr>
        <w:pStyle w:val="ESColloquy"/>
      </w:pPr>
      <w:r>
        <w:t>S4:  I dropped it.  Another s</w:t>
      </w:r>
      <w:r>
        <w:t xml:space="preserve">earch warrant for it to be downloaded through Cellebrite. </w:t>
      </w:r>
    </w:p>
    <w:p w14:paraId="0CA04C14" w14:textId="77777777" w:rsidR="006100B5" w:rsidRDefault="00315A42">
      <w:pPr>
        <w:pStyle w:val="ESColloquy"/>
      </w:pPr>
      <w:r>
        <w:t xml:space="preserve">S2:  And did Agent Bailey again do that for you?  Yes.  And was that download successful? </w:t>
      </w:r>
    </w:p>
    <w:p w14:paraId="7C936584" w14:textId="77777777" w:rsidR="006100B5" w:rsidRDefault="00315A42">
      <w:pPr>
        <w:pStyle w:val="ESColloquy"/>
      </w:pPr>
      <w:r>
        <w:t xml:space="preserve">S4:  Yes. </w:t>
      </w:r>
    </w:p>
    <w:p w14:paraId="3DAA7961" w14:textId="77777777" w:rsidR="006100B5" w:rsidRDefault="00315A42">
      <w:pPr>
        <w:pStyle w:val="ESColloquy"/>
      </w:pPr>
      <w:r>
        <w:t xml:space="preserve">S2:  And were you the person in charge of reviewing the </w:t>
      </w:r>
      <w:r>
        <w:lastRenderedPageBreak/>
        <w:t xml:space="preserve">contents of that phone download? </w:t>
      </w:r>
    </w:p>
    <w:p w14:paraId="4FFF64F7" w14:textId="77777777" w:rsidR="006100B5" w:rsidRDefault="00315A42">
      <w:pPr>
        <w:pStyle w:val="ESColloquy"/>
      </w:pPr>
      <w:r>
        <w:t xml:space="preserve">S4:  </w:t>
      </w:r>
      <w:r>
        <w:t xml:space="preserve">Yes.  Okay. </w:t>
      </w:r>
    </w:p>
    <w:p w14:paraId="13D132B2" w14:textId="77777777" w:rsidR="006100B5" w:rsidRDefault="00315A42">
      <w:pPr>
        <w:pStyle w:val="ESColloquy"/>
      </w:pPr>
      <w:r>
        <w:t xml:space="preserve">S2:  And before we get to the phone download, were you ever able to recover any type of computer that the defendant had been using around this time period? </w:t>
      </w:r>
    </w:p>
    <w:p w14:paraId="5B929DC5" w14:textId="77777777" w:rsidR="006100B5" w:rsidRDefault="00315A42">
      <w:pPr>
        <w:pStyle w:val="ESColloquy"/>
      </w:pPr>
      <w:r>
        <w:t xml:space="preserve">S4:  </w:t>
      </w:r>
      <w:r>
        <w:t xml:space="preserve">No, the computer was not at the residence of Ms. Snyder.  She stated that it was taken to his sister's home. </w:t>
      </w:r>
    </w:p>
    <w:p w14:paraId="22BB76DE" w14:textId="77777777" w:rsidR="006100B5" w:rsidRDefault="00315A42">
      <w:pPr>
        <w:pStyle w:val="ESColloquy"/>
      </w:pPr>
      <w:r>
        <w:t xml:space="preserve">S2:  So I want to talk about the phone download quickly when it phones download.  How much data are documents are in general, are you able to. </w:t>
      </w:r>
    </w:p>
    <w:p w14:paraId="0CCBF67F" w14:textId="77777777" w:rsidR="006100B5" w:rsidRDefault="00315A42">
      <w:pPr>
        <w:pStyle w:val="ESColloquy"/>
      </w:pPr>
      <w:r>
        <w:t>S4</w:t>
      </w:r>
      <w:r>
        <w:t xml:space="preserve">:  Obtain thousands and thousands of pages and media and messages?  It's extensive. </w:t>
      </w:r>
    </w:p>
    <w:p w14:paraId="07BC236F" w14:textId="77777777" w:rsidR="006100B5" w:rsidRDefault="00315A42">
      <w:pPr>
        <w:pStyle w:val="ESColloquy"/>
      </w:pPr>
      <w:r>
        <w:t xml:space="preserve">S2:  Was that the case in this case?  Was this thousands of pages? </w:t>
      </w:r>
    </w:p>
    <w:p w14:paraId="57A7FCC4" w14:textId="77777777" w:rsidR="006100B5" w:rsidRDefault="00315A42">
      <w:pPr>
        <w:pStyle w:val="ESColloquy"/>
      </w:pPr>
      <w:r>
        <w:t xml:space="preserve">S4:  Yes. </w:t>
      </w:r>
    </w:p>
    <w:p w14:paraId="6298C1D2" w14:textId="77777777" w:rsidR="006100B5" w:rsidRDefault="00315A42">
      <w:pPr>
        <w:pStyle w:val="ESColloquy"/>
      </w:pPr>
      <w:r>
        <w:t>S2:  And what type of information was able to be recovered from the defendant's phone and 15</w:t>
      </w:r>
      <w:r>
        <w:t xml:space="preserve">? </w:t>
      </w:r>
    </w:p>
    <w:p w14:paraId="19506E3B" w14:textId="77777777" w:rsidR="006100B5" w:rsidRDefault="00315A42">
      <w:pPr>
        <w:pStyle w:val="ESColloquy"/>
      </w:pPr>
      <w:r>
        <w:t xml:space="preserve">S4:  Photos of edibles, photos of teenage girls.  There was a photo of Alexis and a video of Alexis. </w:t>
      </w:r>
    </w:p>
    <w:p w14:paraId="3DA19836" w14:textId="77777777" w:rsidR="006100B5" w:rsidRDefault="00315A42">
      <w:pPr>
        <w:pStyle w:val="ESColloquy"/>
      </w:pPr>
      <w:r>
        <w:t xml:space="preserve">S1:  Approach. </w:t>
      </w:r>
    </w:p>
    <w:p w14:paraId="7B593418" w14:textId="77777777" w:rsidR="006100B5" w:rsidRDefault="00315A42">
      <w:pPr>
        <w:pStyle w:val="ESColloquy"/>
      </w:pPr>
      <w:r>
        <w:t>UU:  What was the information that was recovered from download, she said.  You know, lots of photos of photos of Alexis and Alexis.  Te</w:t>
      </w:r>
      <w:r>
        <w:t xml:space="preserve">xt messages.  I don't recall a word explaining This is an excuse to.  This is the phone number that we told you that you had.  No, no, no, no.  This is the old </w:t>
      </w:r>
      <w:r>
        <w:lastRenderedPageBreak/>
        <w:t xml:space="preserve">one.  But we said we couldn't give you a copy of this.  We think it was helpful.  All right. </w:t>
      </w:r>
    </w:p>
    <w:p w14:paraId="28306CD0" w14:textId="77777777" w:rsidR="006100B5" w:rsidRDefault="00315A42">
      <w:pPr>
        <w:pStyle w:val="ESColloquy"/>
      </w:pPr>
      <w:r>
        <w:t>S5</w:t>
      </w:r>
      <w:r>
        <w:t xml:space="preserve">:  I just want. </w:t>
      </w:r>
    </w:p>
    <w:p w14:paraId="64CB3736" w14:textId="77777777" w:rsidR="006100B5" w:rsidRDefault="00315A42">
      <w:pPr>
        <w:pStyle w:val="ESColloquy"/>
      </w:pPr>
      <w:r>
        <w:t xml:space="preserve">UU:  To make sure this wasn't the most recent.  Yeah.  Okay.  Okay.  This is. </w:t>
      </w:r>
    </w:p>
    <w:p w14:paraId="6311EFAD" w14:textId="77777777" w:rsidR="006100B5" w:rsidRDefault="00315A42">
      <w:pPr>
        <w:pStyle w:val="ESColloquy"/>
      </w:pPr>
      <w:r>
        <w:t xml:space="preserve">S2:  Yeah.  All right.  So I'm sorry, Can you just say that again?  Generally speaking, what was recovered on that phone? </w:t>
      </w:r>
    </w:p>
    <w:p w14:paraId="4224B09D" w14:textId="2375FB0A" w:rsidR="006100B5" w:rsidRDefault="00315A42">
      <w:pPr>
        <w:pStyle w:val="ESColloquy"/>
      </w:pPr>
      <w:r>
        <w:t>S4:  Text messages.  Photos?  There w</w:t>
      </w:r>
      <w:r>
        <w:t xml:space="preserve">as photos.  There was a photo of </w:t>
      </w:r>
      <w:r w:rsidR="00BD17C5">
        <w:t>Erin</w:t>
      </w:r>
      <w:r>
        <w:t xml:space="preserve"> and a video of </w:t>
      </w:r>
      <w:r w:rsidR="00BD17C5">
        <w:t>Erin</w:t>
      </w:r>
      <w:r>
        <w:t xml:space="preserve">.  Photos of teenage girls. </w:t>
      </w:r>
    </w:p>
    <w:p w14:paraId="14985F0A" w14:textId="77777777" w:rsidR="006100B5" w:rsidRDefault="00315A42">
      <w:pPr>
        <w:pStyle w:val="ESColloquy"/>
      </w:pPr>
      <w:r>
        <w:t>S2:  So I want to go through some of those items.  Let's start.  But think of it.  See.  And a theory is and we'll start with a b little I.  I pull this up?  Can you or</w:t>
      </w:r>
      <w:r>
        <w:t xml:space="preserve">ient us to this document and what this is? </w:t>
      </w:r>
    </w:p>
    <w:p w14:paraId="3482BA9B" w14:textId="77777777" w:rsidR="006100B5" w:rsidRDefault="00315A42">
      <w:pPr>
        <w:pStyle w:val="ESColloquy"/>
      </w:pPr>
      <w:r>
        <w:t xml:space="preserve">S4:  So this is a PDF explaining through Cellebrite and it breaks it down in the text messages. </w:t>
      </w:r>
    </w:p>
    <w:p w14:paraId="163D9A16" w14:textId="77777777" w:rsidR="006100B5" w:rsidRDefault="00315A42">
      <w:pPr>
        <w:pStyle w:val="ESColloquy"/>
      </w:pPr>
      <w:r>
        <w:t xml:space="preserve">S2:  </w:t>
      </w:r>
      <w:r>
        <w:t xml:space="preserve">So this is what text messages look like when you do a cell, right?  Download and pull them from that download. </w:t>
      </w:r>
    </w:p>
    <w:p w14:paraId="544D064C" w14:textId="77777777" w:rsidR="006100B5" w:rsidRDefault="00315A42">
      <w:pPr>
        <w:pStyle w:val="ESColloquy"/>
      </w:pPr>
      <w:r>
        <w:t xml:space="preserve">S4:  Correct. </w:t>
      </w:r>
    </w:p>
    <w:p w14:paraId="29F77651" w14:textId="77777777" w:rsidR="006100B5" w:rsidRDefault="00315A42">
      <w:pPr>
        <w:pStyle w:val="ESColloquy"/>
      </w:pPr>
      <w:r>
        <w:t xml:space="preserve">S2:  Does it tell who the phone owner is communicating with in this document or in these text messages? </w:t>
      </w:r>
    </w:p>
    <w:p w14:paraId="1582B9B3" w14:textId="77777777" w:rsidR="006100B5" w:rsidRDefault="00315A42">
      <w:pPr>
        <w:pStyle w:val="ESColloquy"/>
      </w:pPr>
      <w:r>
        <w:t>S4:  Yes.  If they're sa</w:t>
      </w:r>
      <w:r>
        <w:t xml:space="preserve">ved, as are contact and their contacts. </w:t>
      </w:r>
    </w:p>
    <w:p w14:paraId="531ACB50" w14:textId="77777777" w:rsidR="006100B5" w:rsidRDefault="00315A42">
      <w:pPr>
        <w:pStyle w:val="ESColloquy"/>
      </w:pPr>
      <w:r>
        <w:t xml:space="preserve">S2:  And how can you tell if an incoming or outgoing communication?  It'll say a laser pointer.  Thank you. </w:t>
      </w:r>
    </w:p>
    <w:p w14:paraId="45F69A3F" w14:textId="77777777" w:rsidR="006100B5" w:rsidRDefault="00315A42">
      <w:pPr>
        <w:pStyle w:val="ESColloquy"/>
      </w:pPr>
      <w:r>
        <w:lastRenderedPageBreak/>
        <w:t xml:space="preserve">S4:  Cool.  See if I can work this here. </w:t>
      </w:r>
    </w:p>
    <w:p w14:paraId="20884917" w14:textId="77777777" w:rsidR="006100B5" w:rsidRDefault="00315A42">
      <w:pPr>
        <w:pStyle w:val="ESColloquy"/>
      </w:pPr>
      <w:r>
        <w:t xml:space="preserve">S1:  Just press the red thing down. </w:t>
      </w:r>
    </w:p>
    <w:p w14:paraId="2768C7E8" w14:textId="77777777" w:rsidR="006100B5" w:rsidRDefault="00315A42">
      <w:pPr>
        <w:pStyle w:val="ESColloquy"/>
      </w:pPr>
      <w:r>
        <w:t>S4:  All right.  Thank you.</w:t>
      </w:r>
      <w:r>
        <w:t xml:space="preserve">  So like, here, it'll say outgoing, and then here it'll say incoming. </w:t>
      </w:r>
    </w:p>
    <w:p w14:paraId="79C9CCDE" w14:textId="77777777" w:rsidR="006100B5" w:rsidRDefault="00315A42">
      <w:pPr>
        <w:pStyle w:val="ESColloquy"/>
      </w:pPr>
      <w:r>
        <w:t xml:space="preserve">S2:  And does it contain when the. </w:t>
      </w:r>
    </w:p>
    <w:p w14:paraId="4DC56CB0" w14:textId="77777777" w:rsidR="006100B5" w:rsidRDefault="00315A42">
      <w:pPr>
        <w:pStyle w:val="ESColloquy"/>
      </w:pPr>
      <w:r>
        <w:t xml:space="preserve">S4:  Yes, The timestamp is here. </w:t>
      </w:r>
    </w:p>
    <w:p w14:paraId="29E78883" w14:textId="77777777" w:rsidR="006100B5" w:rsidRDefault="00315A42">
      <w:pPr>
        <w:pStyle w:val="ESColloquy"/>
      </w:pPr>
      <w:r>
        <w:t xml:space="preserve">S2:  And again, is this an </w:t>
      </w:r>
      <w:proofErr w:type="spellStart"/>
      <w:r>
        <w:t>UTP</w:t>
      </w:r>
      <w:proofErr w:type="spellEnd"/>
      <w:r>
        <w:t xml:space="preserve"> time? </w:t>
      </w:r>
    </w:p>
    <w:p w14:paraId="326CC4A2" w14:textId="77777777" w:rsidR="006100B5" w:rsidRDefault="00315A42">
      <w:pPr>
        <w:pStyle w:val="ESColloquy"/>
      </w:pPr>
      <w:r>
        <w:t xml:space="preserve">S4:  Yes, it is. </w:t>
      </w:r>
    </w:p>
    <w:p w14:paraId="11C059CA" w14:textId="77777777" w:rsidR="006100B5" w:rsidRDefault="00315A42">
      <w:pPr>
        <w:pStyle w:val="ESColloquy"/>
      </w:pPr>
      <w:r>
        <w:t>S2:  And again, this is another document that has to be re</w:t>
      </w:r>
      <w:r>
        <w:t xml:space="preserve">ad from the bottom up.  Yes.  So I want to go over a few specific lines and start with line 327.  Who was the sender of that message? </w:t>
      </w:r>
    </w:p>
    <w:p w14:paraId="1B41532E" w14:textId="77777777" w:rsidR="006100B5" w:rsidRDefault="00315A42">
      <w:pPr>
        <w:pStyle w:val="ESColloquy"/>
      </w:pPr>
      <w:r>
        <w:t xml:space="preserve">S4:  The 9406233.  That's Mr. Chisholm at home. </w:t>
      </w:r>
    </w:p>
    <w:p w14:paraId="3420D96A" w14:textId="77777777" w:rsidR="006100B5" w:rsidRDefault="00315A42">
      <w:pPr>
        <w:pStyle w:val="ESColloquy"/>
      </w:pPr>
      <w:r>
        <w:t xml:space="preserve">S2:  </w:t>
      </w:r>
      <w:r>
        <w:t xml:space="preserve">And we see that the direction of our voices.  The message. </w:t>
      </w:r>
    </w:p>
    <w:p w14:paraId="6B4178D8" w14:textId="77777777" w:rsidR="006100B5" w:rsidRDefault="00315A42">
      <w:pPr>
        <w:pStyle w:val="ESColloquy"/>
      </w:pPr>
      <w:r>
        <w:t xml:space="preserve">S4:  Yes. </w:t>
      </w:r>
    </w:p>
    <w:p w14:paraId="49C5DF4B" w14:textId="77777777" w:rsidR="006100B5" w:rsidRDefault="00315A42">
      <w:pPr>
        <w:pStyle w:val="ESColloquy"/>
      </w:pPr>
      <w:r>
        <w:t xml:space="preserve">S2:  And what kind of. </w:t>
      </w:r>
    </w:p>
    <w:p w14:paraId="47141E95" w14:textId="77777777" w:rsidR="006100B5" w:rsidRDefault="00315A42">
      <w:pPr>
        <w:pStyle w:val="ESColloquy"/>
      </w:pPr>
      <w:r>
        <w:t xml:space="preserve">S4:  Six 2922 at 137. </w:t>
      </w:r>
    </w:p>
    <w:p w14:paraId="69E607E7" w14:textId="77777777" w:rsidR="006100B5" w:rsidRDefault="00315A42">
      <w:pPr>
        <w:pStyle w:val="ESColloquy"/>
      </w:pPr>
      <w:r>
        <w:t xml:space="preserve">S2:  UTC is at 628 at 9:37 p.m. in Clermont County. </w:t>
      </w:r>
    </w:p>
    <w:p w14:paraId="38CA1796" w14:textId="77777777" w:rsidR="006100B5" w:rsidRDefault="00315A42">
      <w:pPr>
        <w:pStyle w:val="ESColloquy"/>
      </w:pPr>
      <w:r>
        <w:t xml:space="preserve">S4:  Yes. </w:t>
      </w:r>
    </w:p>
    <w:p w14:paraId="3BF7BA32" w14:textId="77777777" w:rsidR="006100B5" w:rsidRDefault="00315A42">
      <w:pPr>
        <w:pStyle w:val="ESColloquy"/>
      </w:pPr>
      <w:r>
        <w:t xml:space="preserve">S2:  Was this a text, a picture or something else? </w:t>
      </w:r>
    </w:p>
    <w:p w14:paraId="29AEEECD" w14:textId="77777777" w:rsidR="006100B5" w:rsidRDefault="00315A42">
      <w:pPr>
        <w:pStyle w:val="ESColloquy"/>
      </w:pPr>
      <w:r>
        <w:t>S4:  It's a photo of t</w:t>
      </w:r>
      <w:r>
        <w:t xml:space="preserve">he comet. </w:t>
      </w:r>
    </w:p>
    <w:p w14:paraId="370BF1C2" w14:textId="77777777" w:rsidR="006100B5" w:rsidRDefault="00315A42">
      <w:pPr>
        <w:pStyle w:val="ESColloquy"/>
      </w:pPr>
      <w:r>
        <w:t xml:space="preserve">S2:  In the photo with the comment you said Yes.  And what's the comment? </w:t>
      </w:r>
    </w:p>
    <w:p w14:paraId="60467DA9" w14:textId="77777777" w:rsidR="006100B5" w:rsidRDefault="00315A42">
      <w:pPr>
        <w:pStyle w:val="ESColloquy"/>
      </w:pPr>
      <w:r>
        <w:t xml:space="preserve">S4:  These are good two smiling face. </w:t>
      </w:r>
    </w:p>
    <w:p w14:paraId="0B4FA29A" w14:textId="77777777" w:rsidR="006100B5" w:rsidRDefault="00315A42">
      <w:pPr>
        <w:pStyle w:val="ESColloquy"/>
      </w:pPr>
      <w:r>
        <w:lastRenderedPageBreak/>
        <w:t xml:space="preserve">S2:  And were you able to recover a larger version of the picture we see in that image? </w:t>
      </w:r>
    </w:p>
    <w:p w14:paraId="091D9822" w14:textId="77777777" w:rsidR="006100B5" w:rsidRDefault="00315A42">
      <w:pPr>
        <w:pStyle w:val="ESColloquy"/>
      </w:pPr>
      <w:r>
        <w:t xml:space="preserve">S4:  Yes. </w:t>
      </w:r>
    </w:p>
    <w:p w14:paraId="4F620DF1" w14:textId="77777777" w:rsidR="006100B5" w:rsidRDefault="00315A42">
      <w:pPr>
        <w:pStyle w:val="ESColloquy"/>
      </w:pPr>
      <w:r>
        <w:t xml:space="preserve">S2:  And I'm going to show you </w:t>
      </w:r>
      <w:r>
        <w:t xml:space="preserve">what's been marked as exhibit 80.  It's the type of work that edible brownies.  And is that the picture that we see associated with that text message on 628? </w:t>
      </w:r>
    </w:p>
    <w:p w14:paraId="7FBDBC3A" w14:textId="77777777" w:rsidR="006100B5" w:rsidRDefault="00315A42">
      <w:pPr>
        <w:pStyle w:val="ESColloquy"/>
      </w:pPr>
      <w:r>
        <w:t xml:space="preserve">S4:  Yes. </w:t>
      </w:r>
    </w:p>
    <w:p w14:paraId="2CEAE991" w14:textId="77777777" w:rsidR="006100B5" w:rsidRDefault="00315A42">
      <w:pPr>
        <w:pStyle w:val="ESColloquy"/>
      </w:pPr>
      <w:r>
        <w:t xml:space="preserve">S2:  And going back to that text message document, can you read the rest of these? </w:t>
      </w:r>
    </w:p>
    <w:p w14:paraId="4B0F3A1D" w14:textId="77777777" w:rsidR="006100B5" w:rsidRDefault="00315A42">
      <w:pPr>
        <w:pStyle w:val="ESColloquy"/>
      </w:pPr>
      <w:r>
        <w:t>S4</w:t>
      </w:r>
      <w:r>
        <w:t xml:space="preserve">:  From Jennifer Snyder.  Incoming.  I want one.  Outgoing to Jennifer Snyder last three.  I got until I get to the store and they're hard </w:t>
      </w:r>
      <w:proofErr w:type="spellStart"/>
      <w:r>
        <w:t>ish</w:t>
      </w:r>
      <w:proofErr w:type="spellEnd"/>
      <w:r>
        <w:t xml:space="preserve"> ones.  Incoming from Jennifer Snyder.  What you need from the store?  Butter.  Outgoing to Jennifer Schneider.  N</w:t>
      </w:r>
      <w:r>
        <w:t xml:space="preserve">ow, butter, not butter.  Have a.  Outgoing Jennifer Snyder lol.  Incoming from Jennifer Schneider lol.  Outgoing to Jennifer Schneider.  Gluten free brownie mix.  Incoming from Jennifer Snyder.  Oh, well.  </w:t>
      </w:r>
      <w:proofErr w:type="spellStart"/>
      <w:r>
        <w:t>Ain't</w:t>
      </w:r>
      <w:proofErr w:type="spellEnd"/>
      <w:r>
        <w:t xml:space="preserve"> got that.  An outgoing Jennifer Schneider.  </w:t>
      </w:r>
      <w:r>
        <w:t xml:space="preserve">And I don't want to walk anyhow.  Emoji. </w:t>
      </w:r>
    </w:p>
    <w:p w14:paraId="22354D98" w14:textId="77777777" w:rsidR="006100B5" w:rsidRDefault="00315A42">
      <w:pPr>
        <w:pStyle w:val="ESColloquy"/>
      </w:pPr>
      <w:r>
        <w:t xml:space="preserve">S2:  And I'm going to show you what we've marked.  Eight d.  I.  And Detective, is this still a text message conversation between this defendant and Jennifer Steiner? </w:t>
      </w:r>
    </w:p>
    <w:p w14:paraId="71EE78A3" w14:textId="77777777" w:rsidR="006100B5" w:rsidRDefault="00315A42">
      <w:pPr>
        <w:pStyle w:val="ESColloquy"/>
      </w:pPr>
      <w:r>
        <w:t xml:space="preserve">S4:  Yes. </w:t>
      </w:r>
    </w:p>
    <w:p w14:paraId="6496FCCC" w14:textId="77777777" w:rsidR="006100B5" w:rsidRDefault="00315A42">
      <w:pPr>
        <w:pStyle w:val="ESColloquy"/>
      </w:pPr>
      <w:r>
        <w:t>S2:  And let's start with wine.  21</w:t>
      </w:r>
      <w:r>
        <w:t xml:space="preserve">1.  Who is the sender </w:t>
      </w:r>
      <w:r>
        <w:lastRenderedPageBreak/>
        <w:t xml:space="preserve">of the message in 211? </w:t>
      </w:r>
    </w:p>
    <w:p w14:paraId="0F6D1A6B" w14:textId="77777777" w:rsidR="006100B5" w:rsidRDefault="00315A42">
      <w:pPr>
        <w:pStyle w:val="ESColloquy"/>
      </w:pPr>
      <w:r>
        <w:t xml:space="preserve">S4:  The defendant is going to Jennifer Snyder. </w:t>
      </w:r>
    </w:p>
    <w:p w14:paraId="679B3B75" w14:textId="77777777" w:rsidR="006100B5" w:rsidRDefault="00315A42">
      <w:pPr>
        <w:pStyle w:val="ESColloquy"/>
      </w:pPr>
      <w:r>
        <w:t xml:space="preserve">S2:  And what date and time. </w:t>
      </w:r>
    </w:p>
    <w:p w14:paraId="4944E75F" w14:textId="77777777" w:rsidR="006100B5" w:rsidRDefault="00315A42">
      <w:pPr>
        <w:pStyle w:val="ESColloquy"/>
      </w:pPr>
      <w:r>
        <w:t xml:space="preserve">S4:  Is that sent?  June 30th 2022 8:49 a.m. UTC. </w:t>
      </w:r>
    </w:p>
    <w:p w14:paraId="736D089E" w14:textId="77777777" w:rsidR="006100B5" w:rsidRDefault="00315A42">
      <w:pPr>
        <w:pStyle w:val="ESColloquy"/>
      </w:pPr>
      <w:r>
        <w:t xml:space="preserve">S2:  Is that 4:49 a.m. in Clermont County?  Yes, and can you please read these? </w:t>
      </w:r>
      <w:r>
        <w:t xml:space="preserve"> That's just starting with replying to a letter. </w:t>
      </w:r>
    </w:p>
    <w:p w14:paraId="38F07ED3" w14:textId="40EC3439" w:rsidR="006100B5" w:rsidRDefault="00315A42">
      <w:pPr>
        <w:pStyle w:val="ESColloquy"/>
      </w:pPr>
      <w:r>
        <w:t xml:space="preserve">S4:  Well, I'm about to be kicked out for sure.  And coming from Jennifer Snyder.  Oh, shit.  What for?  Outgoing to Jennifer Schneider.  Finn and </w:t>
      </w:r>
      <w:r w:rsidR="00BD17C5">
        <w:t>Erin</w:t>
      </w:r>
      <w:r>
        <w:t xml:space="preserve"> had edibles.  </w:t>
      </w:r>
      <w:r w:rsidR="00BD17C5">
        <w:t>Erin</w:t>
      </w:r>
      <w:r>
        <w:t xml:space="preserve"> got sick at some point, messaged </w:t>
      </w:r>
      <w:r>
        <w:t>a friend.  They needed help and then stop messaging them.  So the friend called the police and the mom sent them here and well, I look like a fucking fool now, and she'll throw me out as soon as she hears it.  Outgoing to Jennifer Schneider.  I'm so fuckin</w:t>
      </w:r>
      <w:r>
        <w:t>g screwed.  Incoming.  From Jennifer Snyder.  Yeah.  You can't trust kids with edibles.  Incoming from Jennifer Snyder.  What happened last night with the cops?  Incoming from Jennifer Schneider.  You know, my door is always unlocked.  Outgoing to Jennifer</w:t>
      </w:r>
      <w:r>
        <w:t xml:space="preserve"> Schneider.  They left and they said they'd be in touch if they needed.  I'm pissed.  I woke up to cops at my door.  Incoming from Jennifer Schneider.  I would be, too.  Outgoing, two generous men are probably going to quit smoking for a while now just bec</w:t>
      </w:r>
      <w:r>
        <w:t xml:space="preserve">ause this whole situation has made me extremely paranoid. </w:t>
      </w:r>
    </w:p>
    <w:p w14:paraId="7D3E2E01" w14:textId="77777777" w:rsidR="006100B5" w:rsidRDefault="00315A42">
      <w:pPr>
        <w:pStyle w:val="ESColloquy"/>
      </w:pPr>
      <w:r>
        <w:t xml:space="preserve">S2:  And I'm going to show you what I did.  I.  And </w:t>
      </w:r>
      <w:r>
        <w:lastRenderedPageBreak/>
        <w:t xml:space="preserve">Detective, is this still a text message conversation between the defendant and Jennifer Snyder? </w:t>
      </w:r>
    </w:p>
    <w:p w14:paraId="5577D5E5" w14:textId="77777777" w:rsidR="006100B5" w:rsidRDefault="00315A42">
      <w:pPr>
        <w:pStyle w:val="ESColloquy"/>
      </w:pPr>
      <w:r>
        <w:t xml:space="preserve">S4:  Yes. </w:t>
      </w:r>
    </w:p>
    <w:p w14:paraId="7155A401" w14:textId="77777777" w:rsidR="006100B5" w:rsidRDefault="00315A42">
      <w:pPr>
        <w:pStyle w:val="ESColloquy"/>
      </w:pPr>
      <w:r>
        <w:t>S2:  And starting with line 189 of wh</w:t>
      </w:r>
      <w:r>
        <w:t xml:space="preserve">at date and time was that message in? </w:t>
      </w:r>
    </w:p>
    <w:p w14:paraId="7D81B731" w14:textId="77777777" w:rsidR="006100B5" w:rsidRDefault="00315A42">
      <w:pPr>
        <w:pStyle w:val="ESColloquy"/>
      </w:pPr>
      <w:r>
        <w:t xml:space="preserve">S4:  June 30, 2020 to 2:49 p.m. UTC. </w:t>
      </w:r>
    </w:p>
    <w:p w14:paraId="745DC450" w14:textId="77777777" w:rsidR="006100B5" w:rsidRDefault="00315A42">
      <w:pPr>
        <w:pStyle w:val="ESColloquy"/>
      </w:pPr>
      <w:r>
        <w:t xml:space="preserve">S2:  So that 11 4040 2 a.m. In Clermont County. </w:t>
      </w:r>
    </w:p>
    <w:p w14:paraId="4C413875" w14:textId="77777777" w:rsidR="006100B5" w:rsidRDefault="00315A42">
      <w:pPr>
        <w:pStyle w:val="ESColloquy"/>
      </w:pPr>
      <w:r>
        <w:t xml:space="preserve">S4:  Yes. </w:t>
      </w:r>
    </w:p>
    <w:p w14:paraId="7D1FC308" w14:textId="77777777" w:rsidR="006100B5" w:rsidRDefault="00315A42">
      <w:pPr>
        <w:pStyle w:val="ESColloquy"/>
      </w:pPr>
      <w:r>
        <w:t xml:space="preserve">S2:  </w:t>
      </w:r>
      <w:r>
        <w:t xml:space="preserve">Can you read who sent that message and what that message. </w:t>
      </w:r>
    </w:p>
    <w:p w14:paraId="468A04A4" w14:textId="77777777" w:rsidR="006100B5" w:rsidRDefault="00315A42">
      <w:pPr>
        <w:pStyle w:val="ESColloquy"/>
      </w:pPr>
      <w:r>
        <w:t xml:space="preserve">S4:  The defendant's intent to?  Jennifer Schneider so far only fit.  And I know about the cops.  I don't want to tell her, but it will come out at some point.  IG. </w:t>
      </w:r>
    </w:p>
    <w:p w14:paraId="37E0CF6F" w14:textId="77777777" w:rsidR="006100B5" w:rsidRDefault="00315A42">
      <w:pPr>
        <w:pStyle w:val="ESColloquy"/>
      </w:pPr>
      <w:r>
        <w:t xml:space="preserve">S2:  In the next message. </w:t>
      </w:r>
    </w:p>
    <w:p w14:paraId="4682B695" w14:textId="77777777" w:rsidR="006100B5" w:rsidRDefault="00315A42">
      <w:pPr>
        <w:pStyle w:val="ESColloquy"/>
      </w:pPr>
      <w:r>
        <w:t xml:space="preserve">S4: </w:t>
      </w:r>
      <w:r>
        <w:t xml:space="preserve"> Outgoing to Jennifer Snyder.  I'm just stressing. </w:t>
      </w:r>
    </w:p>
    <w:p w14:paraId="1FA34321" w14:textId="77777777" w:rsidR="006100B5" w:rsidRDefault="00315A42">
      <w:pPr>
        <w:pStyle w:val="ESColloquy"/>
      </w:pPr>
      <w:r>
        <w:t xml:space="preserve">S2:  And I'm going to show you what I've marked a sequence of eight Little I.  Little B.  And detective yet again.  Is this still the ongoing conversation between the defendant and General Snyder? </w:t>
      </w:r>
    </w:p>
    <w:p w14:paraId="55530A06" w14:textId="77777777" w:rsidR="006100B5" w:rsidRDefault="00315A42">
      <w:pPr>
        <w:pStyle w:val="ESColloquy"/>
      </w:pPr>
      <w:r>
        <w:t xml:space="preserve">S4:  Yes. </w:t>
      </w:r>
    </w:p>
    <w:p w14:paraId="6DB47B7E" w14:textId="77777777" w:rsidR="006100B5" w:rsidRDefault="00315A42">
      <w:pPr>
        <w:pStyle w:val="ESColloquy"/>
      </w:pPr>
      <w:r>
        <w:t xml:space="preserve">S2:  And starting with line 21, can you tell us the date and time in UTC for that? </w:t>
      </w:r>
    </w:p>
    <w:p w14:paraId="3FF27F85" w14:textId="77777777" w:rsidR="006100B5" w:rsidRDefault="00315A42">
      <w:pPr>
        <w:pStyle w:val="ESColloquy"/>
      </w:pPr>
      <w:r>
        <w:t xml:space="preserve">S4:  June 30th, 2022 11:22 p.m. UTC. </w:t>
      </w:r>
    </w:p>
    <w:p w14:paraId="5512D6C6" w14:textId="77777777" w:rsidR="006100B5" w:rsidRDefault="00315A42">
      <w:pPr>
        <w:pStyle w:val="ESColloquy"/>
      </w:pPr>
      <w:r>
        <w:t xml:space="preserve">S2:  7:22 p.m. in Clermont County.  Yes, starting with 2021.  Can you read those. </w:t>
      </w:r>
    </w:p>
    <w:p w14:paraId="4EC65261" w14:textId="43537A2A" w:rsidR="006100B5" w:rsidRDefault="00315A42">
      <w:pPr>
        <w:pStyle w:val="ESColloquy"/>
      </w:pPr>
      <w:r>
        <w:lastRenderedPageBreak/>
        <w:t>S4:  Messages incoming from Jennifer Sch</w:t>
      </w:r>
      <w:r>
        <w:t xml:space="preserve">neider?  What are thinking about?  Outgoing to Jennifer Schneider.  If </w:t>
      </w:r>
      <w:r w:rsidR="00BD17C5">
        <w:t>Erin</w:t>
      </w:r>
      <w:r>
        <w:t xml:space="preserve"> got their ass beat over this, we haven't heard anything from her.  I'm just worried.  Incoming.  From Jennifer Snyder.  Can Fenn go see?  Outgoing to Jennifer Schneider, to parano</w:t>
      </w:r>
      <w:r>
        <w:t xml:space="preserve">id, to engage the mom.  So. </w:t>
      </w:r>
    </w:p>
    <w:p w14:paraId="29533505" w14:textId="77777777" w:rsidR="006100B5" w:rsidRDefault="00315A42">
      <w:pPr>
        <w:pStyle w:val="ESColloquy"/>
      </w:pPr>
      <w:r>
        <w:t>S2:  And detective, in addition to the text message and the Browning photos that we've already gone over, you mentioned the fact that there was some corroboration in the discord messages that you found in the phone.  Is that ri</w:t>
      </w:r>
      <w:r>
        <w:t xml:space="preserve">ght?  Yes.  I want to go over a couple of those right now.  First, let's start with what I want to do with the little I.  Can you tell us what that is? </w:t>
      </w:r>
    </w:p>
    <w:p w14:paraId="7825DC3A" w14:textId="4D8CDB54" w:rsidR="006100B5" w:rsidRDefault="00315A42">
      <w:pPr>
        <w:pStyle w:val="ESColloquy"/>
      </w:pPr>
      <w:r>
        <w:t xml:space="preserve">S4:  It's a screenshot of a discord conversation between the defendant and </w:t>
      </w:r>
      <w:r w:rsidR="00BD17C5">
        <w:t>Erin</w:t>
      </w:r>
      <w:r>
        <w:t xml:space="preserve">. </w:t>
      </w:r>
    </w:p>
    <w:p w14:paraId="5F7E8DFC" w14:textId="77777777" w:rsidR="006100B5" w:rsidRDefault="00315A42">
      <w:pPr>
        <w:pStyle w:val="ESColloquy"/>
      </w:pPr>
      <w:r>
        <w:t>S2:  Using that a gh</w:t>
      </w:r>
      <w:r>
        <w:t xml:space="preserve">ost in a walk up profile. </w:t>
      </w:r>
    </w:p>
    <w:p w14:paraId="1519F290" w14:textId="77777777" w:rsidR="006100B5" w:rsidRDefault="00315A42">
      <w:pPr>
        <w:pStyle w:val="ESColloquy"/>
      </w:pPr>
      <w:r>
        <w:t xml:space="preserve">S4:  Yes. </w:t>
      </w:r>
    </w:p>
    <w:p w14:paraId="1F7B3503" w14:textId="77777777" w:rsidR="006100B5" w:rsidRDefault="00315A42">
      <w:pPr>
        <w:pStyle w:val="ESColloquy"/>
      </w:pPr>
      <w:r>
        <w:t xml:space="preserve">S2:  And in this message, what's noteworthy or what's different about these messages versus what you see? </w:t>
      </w:r>
    </w:p>
    <w:p w14:paraId="54AD7E7E" w14:textId="77777777" w:rsidR="006100B5" w:rsidRDefault="00315A42">
      <w:pPr>
        <w:pStyle w:val="ESColloquy"/>
      </w:pPr>
      <w:r>
        <w:t xml:space="preserve">S4:  That the defendants messages aren't deleted. </w:t>
      </w:r>
    </w:p>
    <w:p w14:paraId="1EDA8FC7" w14:textId="77777777" w:rsidR="006100B5" w:rsidRDefault="00315A42">
      <w:pPr>
        <w:pStyle w:val="ESColloquy"/>
      </w:pPr>
      <w:r>
        <w:t>S2:  And should you take exhibit 80(I)?  Can you tell us wha</w:t>
      </w:r>
      <w:r>
        <w:t xml:space="preserve">t this. </w:t>
      </w:r>
    </w:p>
    <w:p w14:paraId="41CA7D44" w14:textId="023EC0B7" w:rsidR="006100B5" w:rsidRDefault="00315A42">
      <w:pPr>
        <w:pStyle w:val="ESColloquy"/>
      </w:pPr>
      <w:r>
        <w:t xml:space="preserve">S4:  It's another Discord message screenshot between </w:t>
      </w:r>
      <w:r w:rsidR="00BD17C5">
        <w:t>Erin</w:t>
      </w:r>
      <w:r>
        <w:t xml:space="preserve"> and the defendant. </w:t>
      </w:r>
    </w:p>
    <w:p w14:paraId="1034677B" w14:textId="77777777" w:rsidR="006100B5" w:rsidRDefault="00315A42">
      <w:pPr>
        <w:pStyle w:val="ESColloquy"/>
      </w:pPr>
      <w:r>
        <w:t xml:space="preserve">S2:  And yet again the defendants messages are deleted in </w:t>
      </w:r>
      <w:r>
        <w:lastRenderedPageBreak/>
        <w:t xml:space="preserve">this screenshot. </w:t>
      </w:r>
    </w:p>
    <w:p w14:paraId="4572A1FD" w14:textId="77777777" w:rsidR="006100B5" w:rsidRDefault="00315A42">
      <w:pPr>
        <w:pStyle w:val="ESColloquy"/>
      </w:pPr>
      <w:r>
        <w:t xml:space="preserve">S4:  Correct. </w:t>
      </w:r>
    </w:p>
    <w:p w14:paraId="59BD4B9D" w14:textId="77777777" w:rsidR="006100B5" w:rsidRDefault="00315A42">
      <w:pPr>
        <w:pStyle w:val="ESColloquy"/>
      </w:pPr>
      <w:r>
        <w:t xml:space="preserve">S2:  I'm going to show you what I marked as exhibit 8ci.  What is that? </w:t>
      </w:r>
    </w:p>
    <w:p w14:paraId="4E0AA4AB" w14:textId="77777777" w:rsidR="006100B5" w:rsidRDefault="00315A42">
      <w:pPr>
        <w:pStyle w:val="ESColloquy"/>
      </w:pPr>
      <w:r>
        <w:t xml:space="preserve">S4: </w:t>
      </w:r>
      <w:r>
        <w:t xml:space="preserve"> That's the slug. </w:t>
      </w:r>
    </w:p>
    <w:p w14:paraId="095C1DC6" w14:textId="77777777" w:rsidR="006100B5" w:rsidRDefault="00315A42">
      <w:pPr>
        <w:pStyle w:val="ESColloquy"/>
      </w:pPr>
      <w:r>
        <w:t xml:space="preserve">S2:  Okay.  The same slug is the Jif we saw earlier. </w:t>
      </w:r>
    </w:p>
    <w:p w14:paraId="2DEEECC1" w14:textId="77777777" w:rsidR="006100B5" w:rsidRDefault="00315A42">
      <w:pPr>
        <w:pStyle w:val="ESColloquy"/>
      </w:pPr>
      <w:r>
        <w:t xml:space="preserve">S4:  Yes.  Okay. </w:t>
      </w:r>
    </w:p>
    <w:p w14:paraId="41FD67F4" w14:textId="77777777" w:rsidR="006100B5" w:rsidRDefault="00315A42">
      <w:pPr>
        <w:pStyle w:val="ESColloquy"/>
      </w:pPr>
      <w:r>
        <w:t xml:space="preserve">S2:  Finally, I'm going to show you what we've seen as API or what I've marked as API.  B What is that? </w:t>
      </w:r>
    </w:p>
    <w:p w14:paraId="3189CC31" w14:textId="77777777" w:rsidR="006100B5" w:rsidRDefault="00315A42">
      <w:pPr>
        <w:pStyle w:val="ESColloquy"/>
      </w:pPr>
      <w:r>
        <w:t xml:space="preserve">S4:  The frog? </w:t>
      </w:r>
    </w:p>
    <w:p w14:paraId="0E6B3165" w14:textId="77777777" w:rsidR="006100B5" w:rsidRDefault="00315A42">
      <w:pPr>
        <w:pStyle w:val="ESColloquy"/>
      </w:pPr>
      <w:r>
        <w:t>S2:  In the same jiff that we saw in the dis</w:t>
      </w:r>
      <w:r>
        <w:t xml:space="preserve">course. </w:t>
      </w:r>
    </w:p>
    <w:p w14:paraId="4152AF02" w14:textId="77777777" w:rsidR="006100B5" w:rsidRDefault="00315A42">
      <w:pPr>
        <w:pStyle w:val="ESColloquy"/>
      </w:pPr>
      <w:r>
        <w:t xml:space="preserve">S4:  Yes. </w:t>
      </w:r>
    </w:p>
    <w:p w14:paraId="1C10A5DD" w14:textId="77777777" w:rsidR="006100B5" w:rsidRDefault="00315A42">
      <w:pPr>
        <w:pStyle w:val="ESColloquy"/>
      </w:pPr>
      <w:r>
        <w:t xml:space="preserve">S2:  </w:t>
      </w:r>
      <w:r>
        <w:t xml:space="preserve">Finally, Detective, you mentioned a couple of photographs of air.  I'm going to show you what we are to examine a little I.  Suzanne, a photograph. </w:t>
      </w:r>
    </w:p>
    <w:p w14:paraId="45B7C35C" w14:textId="43A01479" w:rsidR="006100B5" w:rsidRDefault="00315A42">
      <w:pPr>
        <w:pStyle w:val="ESColloquy"/>
      </w:pPr>
      <w:r>
        <w:t xml:space="preserve">S4:  </w:t>
      </w:r>
      <w:r w:rsidR="00BD17C5">
        <w:t>Erin</w:t>
      </w:r>
      <w:r>
        <w:t xml:space="preserve"> said. </w:t>
      </w:r>
    </w:p>
    <w:p w14:paraId="35CE837A" w14:textId="77777777" w:rsidR="006100B5" w:rsidRDefault="00315A42">
      <w:pPr>
        <w:pStyle w:val="ESColloquy"/>
      </w:pPr>
      <w:r>
        <w:t xml:space="preserve">S2:  I'm going to show you what we did is API.  Do you know who that is? </w:t>
      </w:r>
    </w:p>
    <w:p w14:paraId="4E96BE1B" w14:textId="77777777" w:rsidR="006100B5" w:rsidRDefault="00315A42">
      <w:pPr>
        <w:pStyle w:val="ESColloquy"/>
      </w:pPr>
      <w:r>
        <w:t>S4:  That is Ma</w:t>
      </w:r>
      <w:r>
        <w:t xml:space="preserve">cy on the couch. </w:t>
      </w:r>
    </w:p>
    <w:p w14:paraId="0807E309" w14:textId="77777777" w:rsidR="006100B5" w:rsidRDefault="00315A42">
      <w:pPr>
        <w:pStyle w:val="ESColloquy"/>
      </w:pPr>
      <w:r>
        <w:t xml:space="preserve">S2:  The couch that was subject to some of the conversations. </w:t>
      </w:r>
    </w:p>
    <w:p w14:paraId="319D7FDA" w14:textId="77777777" w:rsidR="006100B5" w:rsidRDefault="00315A42">
      <w:pPr>
        <w:pStyle w:val="ESColloquy"/>
      </w:pPr>
      <w:r>
        <w:t xml:space="preserve">S4:  Yes.  That was then disposed of by misery's. </w:t>
      </w:r>
    </w:p>
    <w:p w14:paraId="023E8ECA" w14:textId="41842DE5" w:rsidR="006100B5" w:rsidRDefault="00315A42">
      <w:pPr>
        <w:pStyle w:val="ESColloquy"/>
      </w:pPr>
      <w:r>
        <w:t xml:space="preserve">S2:  And I'm going to show you finally what I want to see.  Exhibit eight F You mentioned a video of </w:t>
      </w:r>
      <w:r w:rsidR="00BD17C5">
        <w:t>Erin</w:t>
      </w:r>
      <w:r>
        <w:t xml:space="preserve">. </w:t>
      </w:r>
    </w:p>
    <w:p w14:paraId="34F87E86" w14:textId="77777777" w:rsidR="006100B5" w:rsidRDefault="00315A42">
      <w:pPr>
        <w:pStyle w:val="ESColloquy"/>
      </w:pPr>
      <w:r>
        <w:t>S1:  That's a c</w:t>
      </w:r>
      <w:r>
        <w:t xml:space="preserve">hair test.  What?  That's the chair work.  </w:t>
      </w:r>
      <w:r>
        <w:lastRenderedPageBreak/>
        <w:t xml:space="preserve">Okay.  Now, the dismount. </w:t>
      </w:r>
    </w:p>
    <w:p w14:paraId="3C1ABBCA" w14:textId="77777777" w:rsidR="006100B5" w:rsidRDefault="00315A42">
      <w:pPr>
        <w:pStyle w:val="ESColloquy"/>
      </w:pPr>
      <w:r>
        <w:t xml:space="preserve">S3:  Okay.  Examining Fancy chair.  Fancy chair. </w:t>
      </w:r>
    </w:p>
    <w:p w14:paraId="68A30E72" w14:textId="77777777" w:rsidR="006100B5" w:rsidRDefault="00315A42">
      <w:pPr>
        <w:pStyle w:val="ESColloquy"/>
      </w:pPr>
      <w:r>
        <w:t>S2:  All right.  Just given everything we just went over from the defendant's phone, downloaded those inaccurate copies of the items you</w:t>
      </w:r>
      <w:r>
        <w:t xml:space="preserve"> recovered from the cell right down to the defendant's phone.  We've seen an exhibit. </w:t>
      </w:r>
    </w:p>
    <w:p w14:paraId="526E11FD" w14:textId="77777777" w:rsidR="006100B5" w:rsidRDefault="00315A42">
      <w:pPr>
        <w:pStyle w:val="ESColloquy"/>
      </w:pPr>
      <w:r>
        <w:t xml:space="preserve">S4:  Yes. </w:t>
      </w:r>
    </w:p>
    <w:p w14:paraId="63B50A4C" w14:textId="77777777" w:rsidR="006100B5" w:rsidRDefault="00315A42">
      <w:pPr>
        <w:pStyle w:val="ESColloquy"/>
      </w:pPr>
      <w:r>
        <w:t xml:space="preserve">S2:  Thank you.  Thank you for the question. </w:t>
      </w:r>
    </w:p>
    <w:p w14:paraId="3358FB53" w14:textId="77777777" w:rsidR="006100B5" w:rsidRDefault="00315A42">
      <w:pPr>
        <w:pStyle w:val="ESColloquy"/>
      </w:pPr>
      <w:r>
        <w:t>S1:  It's 230.  We'll take about a 15 minute break or so and come back for cross-examination.  So continue to fo</w:t>
      </w:r>
      <w:r>
        <w:t>llow the former admonitions, Don't discuss the case, don't form any opinions at this point.  And we'll take a short break and be out in a few minutes.  Come back.  Maybe they can.  For us.  Please be seated.  Thank you.  We were banned from the record in 2</w:t>
      </w:r>
      <w:r>
        <w:t xml:space="preserve">022 zero 927, Staples Center, Chisholm Hall.  Mr. Wallace is here.  The Citizens Hall prosecuting hearings that Sheppard is on the stand.  The jury has been returned to Mr. Wallace.  You can start your cross-examination.  Thank you, Your Honor. </w:t>
      </w:r>
    </w:p>
    <w:p w14:paraId="77AE6056" w14:textId="77777777" w:rsidR="006100B5" w:rsidRDefault="00315A42">
      <w:pPr>
        <w:pStyle w:val="ESColloquy"/>
      </w:pPr>
      <w:r>
        <w:t xml:space="preserve">S5:  Good </w:t>
      </w:r>
      <w:r>
        <w:t xml:space="preserve">afternoon. </w:t>
      </w:r>
    </w:p>
    <w:p w14:paraId="77B2C47E" w14:textId="77777777" w:rsidR="006100B5" w:rsidRDefault="00315A42">
      <w:pPr>
        <w:pStyle w:val="ESColloquy"/>
      </w:pPr>
      <w:r>
        <w:t xml:space="preserve">S4:  Afternoon. </w:t>
      </w:r>
    </w:p>
    <w:p w14:paraId="2028FC5A" w14:textId="13FD7F4E" w:rsidR="006100B5" w:rsidRDefault="00315A42">
      <w:pPr>
        <w:pStyle w:val="ESColloquy"/>
      </w:pPr>
      <w:r>
        <w:t xml:space="preserve">S5:  I want to clarify a couple of things that I may just have not understood clearly about some of the evidence collection.  When you went on July 13, 2022, did you accompany </w:t>
      </w:r>
      <w:r w:rsidR="00BD17C5">
        <w:t>Erin</w:t>
      </w:r>
      <w:r>
        <w:t xml:space="preserve"> to Madison or just also go at the same time? </w:t>
      </w:r>
    </w:p>
    <w:p w14:paraId="5F65D5CC" w14:textId="77777777" w:rsidR="006100B5" w:rsidRDefault="00315A42">
      <w:pPr>
        <w:pStyle w:val="ESColloquy"/>
      </w:pPr>
      <w:r>
        <w:t xml:space="preserve">S4:  I was just also there. </w:t>
      </w:r>
    </w:p>
    <w:p w14:paraId="60C7C96D" w14:textId="77777777" w:rsidR="006100B5" w:rsidRDefault="00315A42">
      <w:pPr>
        <w:pStyle w:val="ESColloquy"/>
      </w:pPr>
      <w:r>
        <w:lastRenderedPageBreak/>
        <w:t xml:space="preserve">S5:  And I believe you observed her interview.  Without her knowing that you were watching the interview.  Fair statement? </w:t>
      </w:r>
    </w:p>
    <w:p w14:paraId="6B873E06" w14:textId="77777777" w:rsidR="006100B5" w:rsidRDefault="00315A42">
      <w:pPr>
        <w:pStyle w:val="ESColloquy"/>
      </w:pPr>
      <w:r>
        <w:t xml:space="preserve">S4:  Correct. </w:t>
      </w:r>
    </w:p>
    <w:p w14:paraId="3E636DCE" w14:textId="77777777" w:rsidR="006100B5" w:rsidRDefault="00315A42">
      <w:pPr>
        <w:pStyle w:val="ESColloquy"/>
      </w:pPr>
      <w:r>
        <w:t>S5:  You collected a phone from her that day at the Meyerson Center.  Yes.  Did you kee</w:t>
      </w:r>
      <w:r>
        <w:t xml:space="preserve">p the phone then?  It was not returned to her. </w:t>
      </w:r>
    </w:p>
    <w:p w14:paraId="07785AF8" w14:textId="77777777" w:rsidR="006100B5" w:rsidRDefault="00315A42">
      <w:pPr>
        <w:pStyle w:val="ESColloquy"/>
      </w:pPr>
      <w:r>
        <w:t xml:space="preserve">S4:  Correct. </w:t>
      </w:r>
    </w:p>
    <w:p w14:paraId="2F469B7C" w14:textId="77777777" w:rsidR="006100B5" w:rsidRDefault="00315A42">
      <w:pPr>
        <w:pStyle w:val="ESColloquy"/>
      </w:pPr>
      <w:r>
        <w:t xml:space="preserve">S5:  And you put it in airplane mode on July 13th and then it was in sheriff's department custody? </w:t>
      </w:r>
    </w:p>
    <w:p w14:paraId="42C7B126" w14:textId="77777777" w:rsidR="006100B5" w:rsidRDefault="00315A42">
      <w:pPr>
        <w:pStyle w:val="ESColloquy"/>
      </w:pPr>
      <w:r>
        <w:t xml:space="preserve">S4:  Yes. </w:t>
      </w:r>
    </w:p>
    <w:p w14:paraId="01E3D520" w14:textId="77777777" w:rsidR="006100B5" w:rsidRDefault="00315A42">
      <w:pPr>
        <w:pStyle w:val="ESColloquy"/>
      </w:pPr>
      <w:r>
        <w:t>S5:  And I think the follow up interview that was referenced, I think that was act</w:t>
      </w:r>
      <w:r>
        <w:t xml:space="preserve">ually sometime in September. </w:t>
      </w:r>
    </w:p>
    <w:p w14:paraId="1C73E9B2" w14:textId="77777777" w:rsidR="006100B5" w:rsidRDefault="00315A42">
      <w:pPr>
        <w:pStyle w:val="ESColloquy"/>
      </w:pPr>
      <w:r>
        <w:t xml:space="preserve">S4:  I believe the date may be September 28, but I don't. </w:t>
      </w:r>
    </w:p>
    <w:p w14:paraId="25D90691" w14:textId="77777777" w:rsidR="006100B5" w:rsidRDefault="00315A42">
      <w:pPr>
        <w:pStyle w:val="ESColloquy"/>
      </w:pPr>
      <w:r>
        <w:t xml:space="preserve">S5:  Can you believe it was a couple of months later?  And I think the information we were provided, it was September.  You had the phone with you at the interview? </w:t>
      </w:r>
    </w:p>
    <w:p w14:paraId="11DDBC4D" w14:textId="77777777" w:rsidR="006100B5" w:rsidRDefault="00315A42">
      <w:pPr>
        <w:pStyle w:val="ESColloquy"/>
      </w:pPr>
      <w:r>
        <w:t>S</w:t>
      </w:r>
      <w:r>
        <w:t xml:space="preserve">4:  Yes. </w:t>
      </w:r>
    </w:p>
    <w:p w14:paraId="028D7E5D" w14:textId="77777777" w:rsidR="006100B5" w:rsidRDefault="00315A42">
      <w:pPr>
        <w:pStyle w:val="ESColloquy"/>
      </w:pPr>
      <w:r>
        <w:t xml:space="preserve">S5:  You were.  And why did you have the phone with you at the interview? </w:t>
      </w:r>
    </w:p>
    <w:p w14:paraId="09356598" w14:textId="77777777" w:rsidR="006100B5" w:rsidRDefault="00315A42">
      <w:pPr>
        <w:pStyle w:val="ESColloquy"/>
      </w:pPr>
      <w:r>
        <w:t xml:space="preserve">S4:  To review the contents of the phone of possible and to have the signed consent. </w:t>
      </w:r>
    </w:p>
    <w:p w14:paraId="60872759" w14:textId="2ED2C537" w:rsidR="006100B5" w:rsidRDefault="00315A42">
      <w:pPr>
        <w:pStyle w:val="ESColloquy"/>
      </w:pPr>
      <w:r>
        <w:t xml:space="preserve">S5:  </w:t>
      </w:r>
      <w:r>
        <w:t xml:space="preserve">Okay.  So you had not reviewed the contents between collecting it at Meyerson and the follow up interview with </w:t>
      </w:r>
      <w:r w:rsidR="00BD17C5">
        <w:t>Erin</w:t>
      </w:r>
      <w:r>
        <w:t xml:space="preserve"> and her mother? </w:t>
      </w:r>
    </w:p>
    <w:p w14:paraId="3BFD7BD5" w14:textId="77777777" w:rsidR="006100B5" w:rsidRDefault="00315A42">
      <w:pPr>
        <w:pStyle w:val="ESColloquy"/>
      </w:pPr>
      <w:r>
        <w:lastRenderedPageBreak/>
        <w:t xml:space="preserve">S4:  Correct. </w:t>
      </w:r>
    </w:p>
    <w:p w14:paraId="06846443" w14:textId="69C37946" w:rsidR="006100B5" w:rsidRDefault="00315A42">
      <w:pPr>
        <w:pStyle w:val="ESColloquy"/>
      </w:pPr>
      <w:r>
        <w:t xml:space="preserve">S5:  Did you ask </w:t>
      </w:r>
      <w:r w:rsidR="00BD17C5">
        <w:t>Erin</w:t>
      </w:r>
      <w:r>
        <w:t xml:space="preserve"> to review it or did you have them sign consents before it was reviewed that day? </w:t>
      </w:r>
    </w:p>
    <w:p w14:paraId="20071590" w14:textId="77777777" w:rsidR="006100B5" w:rsidRDefault="00315A42">
      <w:pPr>
        <w:pStyle w:val="ESColloquy"/>
      </w:pPr>
      <w:r>
        <w:t>S4</w:t>
      </w:r>
      <w:r>
        <w:t xml:space="preserve">:  I had them sign consent that day and they were going to go through it with me. </w:t>
      </w:r>
    </w:p>
    <w:p w14:paraId="4AD30A22" w14:textId="77777777" w:rsidR="006100B5" w:rsidRDefault="00315A42">
      <w:pPr>
        <w:pStyle w:val="ESColloquy"/>
      </w:pPr>
      <w:r>
        <w:t xml:space="preserve">S5:  Okay. </w:t>
      </w:r>
    </w:p>
    <w:p w14:paraId="1D388582" w14:textId="77777777" w:rsidR="006100B5" w:rsidRDefault="00315A42">
      <w:pPr>
        <w:pStyle w:val="ESColloquy"/>
      </w:pPr>
      <w:r>
        <w:t xml:space="preserve">S4:  At that meeting. </w:t>
      </w:r>
    </w:p>
    <w:p w14:paraId="1C6686D3" w14:textId="77777777" w:rsidR="006100B5" w:rsidRDefault="00315A42">
      <w:pPr>
        <w:pStyle w:val="ESColloquy"/>
      </w:pPr>
      <w:r>
        <w:t xml:space="preserve">S5:  And that's when you discovered that what you had anticipated being there was no longer there? </w:t>
      </w:r>
    </w:p>
    <w:p w14:paraId="244F01C7" w14:textId="77777777" w:rsidR="006100B5" w:rsidRDefault="00315A42">
      <w:pPr>
        <w:pStyle w:val="ESColloquy"/>
      </w:pPr>
      <w:r>
        <w:t xml:space="preserve">S4:  Correct. </w:t>
      </w:r>
    </w:p>
    <w:p w14:paraId="060400D2" w14:textId="77777777" w:rsidR="006100B5" w:rsidRDefault="00315A42">
      <w:pPr>
        <w:pStyle w:val="ESColloquy"/>
      </w:pPr>
      <w:r>
        <w:t>S5:  Had you actually w</w:t>
      </w:r>
      <w:r>
        <w:t xml:space="preserve">ent through the phone at all on July 13th at Madison when you collected it? </w:t>
      </w:r>
    </w:p>
    <w:p w14:paraId="62A01D60" w14:textId="77777777" w:rsidR="006100B5" w:rsidRDefault="00315A42">
      <w:pPr>
        <w:pStyle w:val="ESColloquy"/>
      </w:pPr>
      <w:r>
        <w:t xml:space="preserve">S4:  No. </w:t>
      </w:r>
    </w:p>
    <w:p w14:paraId="3393E8B5" w14:textId="77777777" w:rsidR="006100B5" w:rsidRDefault="00315A42">
      <w:pPr>
        <w:pStyle w:val="ESColloquy"/>
      </w:pPr>
      <w:r>
        <w:t xml:space="preserve">S5:  Had Erin went through the phone at all that day? </w:t>
      </w:r>
    </w:p>
    <w:p w14:paraId="4C5332C2" w14:textId="77777777" w:rsidR="006100B5" w:rsidRDefault="00315A42">
      <w:pPr>
        <w:pStyle w:val="ESColloquy"/>
      </w:pPr>
      <w:r>
        <w:t xml:space="preserve">S4:  Yes. </w:t>
      </w:r>
    </w:p>
    <w:p w14:paraId="2ECF0F80" w14:textId="77777777" w:rsidR="006100B5" w:rsidRDefault="00315A42">
      <w:pPr>
        <w:pStyle w:val="ESColloquy"/>
      </w:pPr>
      <w:r>
        <w:t>S5:  During the interview?  Yes.  And that's why you believed there would be things on it because of wh</w:t>
      </w:r>
      <w:r>
        <w:t xml:space="preserve">at you observed between her and the social worker at the interview? </w:t>
      </w:r>
    </w:p>
    <w:p w14:paraId="58925EDD" w14:textId="77777777" w:rsidR="006100B5" w:rsidRDefault="00315A42">
      <w:pPr>
        <w:pStyle w:val="ESColloquy"/>
      </w:pPr>
      <w:r>
        <w:t xml:space="preserve">S4:  Yes. </w:t>
      </w:r>
    </w:p>
    <w:p w14:paraId="024E3B6D" w14:textId="0EFF5A10" w:rsidR="006100B5" w:rsidRDefault="00315A42">
      <w:pPr>
        <w:pStyle w:val="ESColloquy"/>
      </w:pPr>
      <w:r>
        <w:t xml:space="preserve">S5:  Okay.  You don't know what happened to the contents of the phone between July 13th and the September follow up discussion.  With </w:t>
      </w:r>
      <w:r w:rsidR="00BD17C5">
        <w:t>Erin</w:t>
      </w:r>
      <w:r>
        <w:t>.  Correct.  I mean, it was physicall</w:t>
      </w:r>
      <w:r>
        <w:t xml:space="preserve">y in the control of the sheriff's department that entire time.  Yes.  Wasn't under your control or was it in the property room and then you got it back out? </w:t>
      </w:r>
    </w:p>
    <w:p w14:paraId="0E4A70BC" w14:textId="77777777" w:rsidR="006100B5" w:rsidRDefault="00315A42">
      <w:pPr>
        <w:pStyle w:val="ESColloquy"/>
      </w:pPr>
      <w:r>
        <w:lastRenderedPageBreak/>
        <w:t>S4:  It was in a property room and then with other phones just like it is in that envelope.  And t</w:t>
      </w:r>
      <w:r>
        <w:t xml:space="preserve">hen I sign it out. </w:t>
      </w:r>
    </w:p>
    <w:p w14:paraId="58D38F40" w14:textId="77777777" w:rsidR="006100B5" w:rsidRDefault="00315A42">
      <w:pPr>
        <w:pStyle w:val="ESColloquy"/>
      </w:pPr>
      <w:r>
        <w:t xml:space="preserve">S1:  Okay. </w:t>
      </w:r>
    </w:p>
    <w:p w14:paraId="472B6882" w14:textId="77777777" w:rsidR="006100B5" w:rsidRDefault="00315A42">
      <w:pPr>
        <w:pStyle w:val="ESColloquy"/>
      </w:pPr>
      <w:r>
        <w:t xml:space="preserve">S5:  Do you signed it out specifically to take to that interview that day? </w:t>
      </w:r>
    </w:p>
    <w:p w14:paraId="67553065" w14:textId="77777777" w:rsidR="006100B5" w:rsidRDefault="00315A42">
      <w:pPr>
        <w:pStyle w:val="ESColloquy"/>
      </w:pPr>
      <w:r>
        <w:t xml:space="preserve">S4:  Correct.  Okay. </w:t>
      </w:r>
    </w:p>
    <w:p w14:paraId="4A2E857B" w14:textId="77777777" w:rsidR="006100B5" w:rsidRDefault="00315A42">
      <w:pPr>
        <w:pStyle w:val="ESColloquy"/>
      </w:pPr>
      <w:r>
        <w:t>S5:  Your understanding from.  Your subpoena or and or preservation letter to discord is that the company policy is they don't</w:t>
      </w:r>
      <w:r>
        <w:t xml:space="preserve"> maintain independently any records of the communications through that app. </w:t>
      </w:r>
    </w:p>
    <w:p w14:paraId="75C3A402" w14:textId="77777777" w:rsidR="006100B5" w:rsidRDefault="00315A42">
      <w:pPr>
        <w:pStyle w:val="ESColloquy"/>
      </w:pPr>
      <w:r>
        <w:t xml:space="preserve">S4:  No. </w:t>
      </w:r>
    </w:p>
    <w:p w14:paraId="6D77E93E" w14:textId="77777777" w:rsidR="006100B5" w:rsidRDefault="00315A42">
      <w:pPr>
        <w:pStyle w:val="ESColloquy"/>
      </w:pPr>
      <w:r>
        <w:t xml:space="preserve">S5:  So it's either on the phone or it's not, or the device or it's not correct. </w:t>
      </w:r>
    </w:p>
    <w:p w14:paraId="2C3BEDEE" w14:textId="77777777" w:rsidR="006100B5" w:rsidRDefault="00315A42">
      <w:pPr>
        <w:pStyle w:val="ESColloquy"/>
      </w:pPr>
      <w:r>
        <w:t xml:space="preserve">S4:  They retain certain records.  They don't retain deleted records. </w:t>
      </w:r>
    </w:p>
    <w:p w14:paraId="1223876D" w14:textId="77777777" w:rsidR="006100B5" w:rsidRDefault="00315A42">
      <w:pPr>
        <w:pStyle w:val="ESColloquy"/>
      </w:pPr>
      <w:r>
        <w:t>S5:  Okay.  Wher</w:t>
      </w:r>
      <w:r>
        <w:t xml:space="preserve">eas sometimes you can get deleted records.  From a normal text message on a cell phone. </w:t>
      </w:r>
    </w:p>
    <w:p w14:paraId="780F0A68" w14:textId="77777777" w:rsidR="006100B5" w:rsidRDefault="00315A42">
      <w:pPr>
        <w:pStyle w:val="ESColloquy"/>
      </w:pPr>
      <w:r>
        <w:t xml:space="preserve">S4:  Correct. </w:t>
      </w:r>
    </w:p>
    <w:p w14:paraId="740F1F41" w14:textId="77777777" w:rsidR="006100B5" w:rsidRDefault="00315A42">
      <w:pPr>
        <w:pStyle w:val="ESColloquy"/>
      </w:pPr>
      <w:r>
        <w:t xml:space="preserve">S5:  But apparently with discord, that's not possible. </w:t>
      </w:r>
    </w:p>
    <w:p w14:paraId="032EFAFA" w14:textId="77777777" w:rsidR="006100B5" w:rsidRDefault="00315A42">
      <w:pPr>
        <w:pStyle w:val="ESColloquy"/>
      </w:pPr>
      <w:r>
        <w:t xml:space="preserve">S4:  Correct. </w:t>
      </w:r>
    </w:p>
    <w:p w14:paraId="3C5EEDC3" w14:textId="77777777" w:rsidR="006100B5" w:rsidRDefault="00315A42">
      <w:pPr>
        <w:pStyle w:val="ESColloquy"/>
      </w:pPr>
      <w:r>
        <w:t xml:space="preserve">S5:  And you can't necessarily tell who deleted the messages. </w:t>
      </w:r>
    </w:p>
    <w:p w14:paraId="20D41A60" w14:textId="77777777" w:rsidR="006100B5" w:rsidRDefault="00315A42">
      <w:pPr>
        <w:pStyle w:val="ESColloquy"/>
      </w:pPr>
      <w:r>
        <w:t>S4:  No, I cannot.</w:t>
      </w:r>
      <w:r>
        <w:t xml:space="preserve"> </w:t>
      </w:r>
    </w:p>
    <w:p w14:paraId="040498C4" w14:textId="77777777" w:rsidR="006100B5" w:rsidRDefault="00315A42">
      <w:pPr>
        <w:pStyle w:val="ESColloquy"/>
      </w:pPr>
      <w:r>
        <w:t xml:space="preserve">S5:  Just that they were deleted. </w:t>
      </w:r>
    </w:p>
    <w:p w14:paraId="3F653A0C" w14:textId="77777777" w:rsidR="006100B5" w:rsidRDefault="00315A42">
      <w:pPr>
        <w:pStyle w:val="ESColloquy"/>
      </w:pPr>
      <w:r>
        <w:t xml:space="preserve">S4:  Correct. </w:t>
      </w:r>
    </w:p>
    <w:p w14:paraId="2970A398" w14:textId="77777777" w:rsidR="006100B5" w:rsidRDefault="00315A42">
      <w:pPr>
        <w:pStyle w:val="ESColloquy"/>
      </w:pPr>
      <w:r>
        <w:lastRenderedPageBreak/>
        <w:t xml:space="preserve">S5:  </w:t>
      </w:r>
      <w:r>
        <w:t xml:space="preserve">Some of the media you showed was shown as exhibits to Jeffs.  Generally.  What is that?  A jiff in general?  I mean. </w:t>
      </w:r>
    </w:p>
    <w:p w14:paraId="6140D1C3" w14:textId="77777777" w:rsidR="006100B5" w:rsidRDefault="00315A42">
      <w:pPr>
        <w:pStyle w:val="ESColloquy"/>
      </w:pPr>
      <w:r>
        <w:t>S4:  It's a small tidbit of media that may have.  Music to it.  It may have a message to it.  It may be a TV show, and it's a certain line</w:t>
      </w:r>
      <w:r>
        <w:t xml:space="preserve"> of the TV show. </w:t>
      </w:r>
    </w:p>
    <w:p w14:paraId="0EBC13FD" w14:textId="77777777" w:rsidR="006100B5" w:rsidRDefault="00315A42">
      <w:pPr>
        <w:pStyle w:val="ESColloquy"/>
      </w:pPr>
      <w:r>
        <w:t xml:space="preserve">S5:  And generally and specifically with the ones shown here, those.  Individual users can then download or get that and use that in a text or put it on a website.  Correct? </w:t>
      </w:r>
    </w:p>
    <w:p w14:paraId="605784D5" w14:textId="77777777" w:rsidR="006100B5" w:rsidRDefault="00315A42">
      <w:pPr>
        <w:pStyle w:val="ESColloquy"/>
      </w:pPr>
      <w:r>
        <w:t xml:space="preserve">S4:  Yes. </w:t>
      </w:r>
    </w:p>
    <w:p w14:paraId="188FDADD" w14:textId="77777777" w:rsidR="006100B5" w:rsidRDefault="00315A42">
      <w:pPr>
        <w:pStyle w:val="ESColloquy"/>
      </w:pPr>
      <w:r>
        <w:t>S5:  I mean, there was nothing to indicate who creat</w:t>
      </w:r>
      <w:r>
        <w:t xml:space="preserve">ed the gifs that were shown here. </w:t>
      </w:r>
    </w:p>
    <w:p w14:paraId="61CC10F2" w14:textId="77777777" w:rsidR="006100B5" w:rsidRDefault="00315A42">
      <w:pPr>
        <w:pStyle w:val="ESColloquy"/>
      </w:pPr>
      <w:r>
        <w:t xml:space="preserve">S4:  Now, there's nothing to indicate who created it, just who sent them.  And then that they were located in the device. </w:t>
      </w:r>
    </w:p>
    <w:p w14:paraId="6CB30ABF" w14:textId="77777777" w:rsidR="006100B5" w:rsidRDefault="00315A42">
      <w:pPr>
        <w:pStyle w:val="ESColloquy"/>
      </w:pPr>
      <w:r>
        <w:t>S5:  Right.  Who forwarded them on?  Correct.  But they typically and you believe in this case, pr</w:t>
      </w:r>
      <w:r>
        <w:t xml:space="preserve">obably were created elsewhere, posted online and then retrieved by someone? </w:t>
      </w:r>
    </w:p>
    <w:p w14:paraId="2BB044BD" w14:textId="77777777" w:rsidR="006100B5" w:rsidRDefault="00315A42">
      <w:pPr>
        <w:pStyle w:val="ESColloquy"/>
      </w:pPr>
      <w:r>
        <w:t xml:space="preserve">S4:  Yes.  Okay. </w:t>
      </w:r>
    </w:p>
    <w:p w14:paraId="2449CA2C" w14:textId="77777777" w:rsidR="006100B5" w:rsidRDefault="00315A42">
      <w:pPr>
        <w:pStyle w:val="ESColloquy"/>
      </w:pPr>
      <w:r>
        <w:t xml:space="preserve">S5:  So there was nothing to indicate that Mr. Chisnall, for example, had created those gifts? </w:t>
      </w:r>
    </w:p>
    <w:p w14:paraId="3DDDC6B6" w14:textId="77777777" w:rsidR="006100B5" w:rsidRDefault="00315A42">
      <w:pPr>
        <w:pStyle w:val="ESColloquy"/>
      </w:pPr>
      <w:r>
        <w:t>S4:  No, I don't believe that was indicated that he created, just</w:t>
      </w:r>
      <w:r>
        <w:t xml:space="preserve"> that they were sent. </w:t>
      </w:r>
    </w:p>
    <w:p w14:paraId="001D0DF6" w14:textId="225303DD" w:rsidR="006100B5" w:rsidRDefault="00315A42">
      <w:pPr>
        <w:pStyle w:val="ESColloquy"/>
      </w:pPr>
      <w:r>
        <w:t xml:space="preserve">S5:  How many times did you interview?  </w:t>
      </w:r>
      <w:r w:rsidR="00BD17C5">
        <w:t>Erin</w:t>
      </w:r>
      <w:r>
        <w:t xml:space="preserve">. </w:t>
      </w:r>
    </w:p>
    <w:p w14:paraId="75AD41AC" w14:textId="77777777" w:rsidR="006100B5" w:rsidRDefault="00315A42">
      <w:pPr>
        <w:pStyle w:val="ESColloquy"/>
      </w:pPr>
      <w:r>
        <w:t xml:space="preserve">S4:  I spoke with her and her mother after the marathon.  I had </w:t>
      </w:r>
      <w:proofErr w:type="spellStart"/>
      <w:r>
        <w:t>spoke</w:t>
      </w:r>
      <w:proofErr w:type="spellEnd"/>
      <w:r>
        <w:t xml:space="preserve"> with her mother on the phone a few times.  And I had her come to the office.  I believe twice.  But I'd have to </w:t>
      </w:r>
      <w:r>
        <w:lastRenderedPageBreak/>
        <w:t>rev</w:t>
      </w:r>
      <w:r>
        <w:t xml:space="preserve">iew my notes more thoroughly. </w:t>
      </w:r>
    </w:p>
    <w:p w14:paraId="12BD633E" w14:textId="43333BC0" w:rsidR="006100B5" w:rsidRDefault="00315A42">
      <w:pPr>
        <w:pStyle w:val="ESColloquy"/>
      </w:pPr>
      <w:r>
        <w:t xml:space="preserve">S5:  In your September follow up interview.  Was </w:t>
      </w:r>
      <w:r w:rsidR="00BD17C5">
        <w:t>Erin</w:t>
      </w:r>
      <w:r>
        <w:t xml:space="preserve">'s mother, Billy expressing.  Concern that it was taking too long. </w:t>
      </w:r>
    </w:p>
    <w:p w14:paraId="0694F7DA" w14:textId="77777777" w:rsidR="006100B5" w:rsidRDefault="00315A42">
      <w:pPr>
        <w:pStyle w:val="ESColloquy"/>
      </w:pPr>
      <w:r>
        <w:t xml:space="preserve">S4:  Yes. </w:t>
      </w:r>
    </w:p>
    <w:p w14:paraId="1BF50DC3" w14:textId="77777777" w:rsidR="006100B5" w:rsidRDefault="00315A42">
      <w:pPr>
        <w:pStyle w:val="ESColloquy"/>
      </w:pPr>
      <w:r>
        <w:t xml:space="preserve">S5:  Did you explain to her what the issues were at that time? </w:t>
      </w:r>
    </w:p>
    <w:p w14:paraId="231DA1B9" w14:textId="77777777" w:rsidR="006100B5" w:rsidRDefault="00315A42">
      <w:pPr>
        <w:pStyle w:val="ESColloquy"/>
      </w:pPr>
      <w:r>
        <w:t>S4:  Yes, I explained the in</w:t>
      </w:r>
      <w:r>
        <w:t xml:space="preserve">vestigative process and that with any of these cases, we cross each bridge as it comes. </w:t>
      </w:r>
    </w:p>
    <w:p w14:paraId="42D1EC4E" w14:textId="421D4319" w:rsidR="006100B5" w:rsidRDefault="00315A42">
      <w:pPr>
        <w:pStyle w:val="ESColloquy"/>
      </w:pPr>
      <w:r>
        <w:t xml:space="preserve">S5:  I believe you testified that.  They found.  You believe had now been remotely wiped the phone that you were discussing with </w:t>
      </w:r>
      <w:r w:rsidR="00BD17C5">
        <w:t>Erin</w:t>
      </w:r>
      <w:r>
        <w:t xml:space="preserve"> in September? </w:t>
      </w:r>
    </w:p>
    <w:p w14:paraId="0A634BB9" w14:textId="77777777" w:rsidR="006100B5" w:rsidRDefault="00315A42">
      <w:pPr>
        <w:pStyle w:val="ESColloquy"/>
      </w:pPr>
      <w:r>
        <w:t xml:space="preserve">S4:  Yes. </w:t>
      </w:r>
    </w:p>
    <w:p w14:paraId="1E5CB474" w14:textId="77777777" w:rsidR="006100B5" w:rsidRDefault="00315A42">
      <w:pPr>
        <w:pStyle w:val="ESColloquy"/>
      </w:pPr>
      <w:r>
        <w:t xml:space="preserve">S5:  Do you know when and how that phone was wiped? </w:t>
      </w:r>
    </w:p>
    <w:p w14:paraId="65837B1D" w14:textId="77777777" w:rsidR="006100B5" w:rsidRDefault="00315A42">
      <w:pPr>
        <w:pStyle w:val="ESColloquy"/>
      </w:pPr>
      <w:r>
        <w:t xml:space="preserve">S4:  No, I do not. </w:t>
      </w:r>
    </w:p>
    <w:p w14:paraId="0016F17D" w14:textId="77777777" w:rsidR="006100B5" w:rsidRDefault="00315A42">
      <w:pPr>
        <w:pStyle w:val="ESColloquy"/>
      </w:pPr>
      <w:r>
        <w:t xml:space="preserve">S5:  Have any other questions. </w:t>
      </w:r>
    </w:p>
    <w:p w14:paraId="0B3AF5BF" w14:textId="77777777" w:rsidR="006100B5" w:rsidRDefault="00315A42">
      <w:pPr>
        <w:pStyle w:val="ESColloquy"/>
      </w:pPr>
      <w:r>
        <w:t xml:space="preserve">S1:  Any redirect.  Thank you.  Detective, you're free to go. </w:t>
      </w:r>
    </w:p>
    <w:p w14:paraId="6FF24FBD" w14:textId="77777777" w:rsidR="006100B5" w:rsidRDefault="00315A42">
      <w:pPr>
        <w:pStyle w:val="ESColloquy"/>
      </w:pPr>
      <w:r>
        <w:t xml:space="preserve">S4:  Thank you.  Thank you. </w:t>
      </w:r>
    </w:p>
    <w:p w14:paraId="3DEA0BBA" w14:textId="77777777" w:rsidR="006100B5" w:rsidRDefault="00315A42">
      <w:pPr>
        <w:pStyle w:val="ESColloquy"/>
      </w:pPr>
      <w:r>
        <w:t xml:space="preserve">S1:  But we have the State. </w:t>
      </w:r>
    </w:p>
    <w:p w14:paraId="56D0AEF8" w14:textId="77777777" w:rsidR="006100B5" w:rsidRDefault="00315A42">
      <w:pPr>
        <w:pStyle w:val="ESColloquy"/>
      </w:pPr>
      <w:r>
        <w:t>S2:  Judge.  With the admissio</w:t>
      </w:r>
      <w:r>
        <w:t xml:space="preserve">n of our exhibits, we will rest once we go over that. </w:t>
      </w:r>
    </w:p>
    <w:p w14:paraId="1ED5361D" w14:textId="77777777" w:rsidR="006100B5" w:rsidRDefault="00315A42">
      <w:pPr>
        <w:pStyle w:val="ESColloquy"/>
      </w:pPr>
      <w:r>
        <w:t>S1:  Well, ladies and gentlemen, let me tell you the significance of that.  Obviously, they've rested, so there's not any further witnesses that the State would call.  There are a number of exhibits th</w:t>
      </w:r>
      <w:r>
        <w:t xml:space="preserve">at we need to go through and.  Let's go </w:t>
      </w:r>
      <w:r>
        <w:lastRenderedPageBreak/>
        <w:t>through this very carefully.  And I'll tell you what.  Many, many years ago, my hair was very dark brown and I was young.  I was a prosecutor and helping out the case.  It wasn't the prosecutor in the case, but it wa</w:t>
      </w:r>
      <w:r>
        <w:t>s something very serious, serious rape case.  We got through the case, went to the jury, and the jury returned a verdict.  And when they returned the verdict, the attorneys who were handling it went in and realized that a number of very damaging exhibits t</w:t>
      </w:r>
      <w:r>
        <w:t xml:space="preserve">hat should not have been admitted but somehow got into the jury room by mistake, it caused a mistrial.  And we had to do the whole case, make the case over again.  And the woman who was raped had to go back through it again.  So at that point in time, all </w:t>
      </w:r>
      <w:r>
        <w:t>the other assistants in the prosecutor's office said this will never happen.  And we were extremely, extremely careful with exhibits that go back.  As you've seen, there had been a number of exhibits that have been submitted, and we need to go through thos</w:t>
      </w:r>
      <w:r>
        <w:t xml:space="preserve">e very carefully so that what you get in the jury room is exactly what will be permitted by law and agreed upon by my counsel.  And we need to go through that today.  The second piece of this is I told you at the beginning, there may be times when matters </w:t>
      </w:r>
      <w:r>
        <w:t>come forth caught on an emergency basis.  You've seen a couple of things that have not had happened before.  One of them, a juror that had to leave because of a death in the family.  We had Mr. Lyle's computer go off.  And we've tried to resolve the matter</w:t>
      </w:r>
      <w:r>
        <w:t xml:space="preserve">.  And it's on me.  I mean it, </w:t>
      </w:r>
      <w:r>
        <w:lastRenderedPageBreak/>
        <w:t>not on me.  But we couldn't get it resolved.  This another.  It's just a total matter outside has nothing to do with this case at all.  And I have to deal with it tomorrow so I can.  They have to start at 8:00.  Maybe there's</w:t>
      </w:r>
      <w:r>
        <w:t xml:space="preserve"> good news or bad news.  I mean, we need to get we're </w:t>
      </w:r>
      <w:proofErr w:type="spellStart"/>
      <w:r>
        <w:t>we're</w:t>
      </w:r>
      <w:proofErr w:type="spellEnd"/>
      <w:r>
        <w:t xml:space="preserve"> pretty sure we'll be able to finish tomorrow and then deliberate starting tomorrow, hopefully.  But I need you to eat an early lunch and get in about 1130.  I can't start.  I'm optimistic that we </w:t>
      </w:r>
      <w:r>
        <w:t>can start at 1130, but we can't do it sooner than that.  And.  After hours.  We're trying, but sometimes things just don't work out.  So it's on me.  On another matter, not the fault of any of the parties involved, obviously.  So with that said, you're goi</w:t>
      </w:r>
      <w:r>
        <w:t xml:space="preserve">ng to be excused for the evening.  You obviously heard a lot, but not all.  So keep in mind the former admonitions and don't discuss it with anyone, even your family.  And then come try to get back in tomorrow around 1115 or so left so we can start around </w:t>
      </w:r>
      <w:r>
        <w:t>1130 and we'll go from there.  But I'm optimistic that at least tomorrow will be the last day for testimony and hopefully may be able to get final instructions and start deliberations at least.  But that's about where we are.  All right.  All right.  Well,</w:t>
      </w:r>
      <w:r>
        <w:t xml:space="preserve"> thank you for your patience and your understanding.  And we'll see you tomorrow morning.  I want to give you today something different for a curveball.  You maybe see that?  All right.  Let's get to the.  It's a laborious task of these exhibits that we. </w:t>
      </w:r>
    </w:p>
    <w:p w14:paraId="7489BE17" w14:textId="77777777" w:rsidR="006100B5" w:rsidRDefault="00315A42">
      <w:pPr>
        <w:pStyle w:val="ESColloquy"/>
      </w:pPr>
      <w:r>
        <w:lastRenderedPageBreak/>
        <w:t xml:space="preserve">S2:  Because if.  You can still look up here.  I can project some sort of as I'm going through this. </w:t>
      </w:r>
    </w:p>
    <w:p w14:paraId="634E641A" w14:textId="77777777" w:rsidR="006100B5" w:rsidRDefault="00315A42">
      <w:pPr>
        <w:pStyle w:val="ESColloquy"/>
      </w:pPr>
      <w:r>
        <w:t xml:space="preserve">S1:  All of the electronic books in </w:t>
      </w:r>
      <w:proofErr w:type="spellStart"/>
      <w:r>
        <w:t>it's</w:t>
      </w:r>
      <w:proofErr w:type="spellEnd"/>
      <w:r>
        <w:t xml:space="preserve">. </w:t>
      </w:r>
    </w:p>
    <w:p w14:paraId="51631B13" w14:textId="77777777" w:rsidR="006100B5" w:rsidRDefault="00315A42">
      <w:pPr>
        <w:pStyle w:val="ESColloquy"/>
      </w:pPr>
      <w:r>
        <w:t xml:space="preserve">S2:  </w:t>
      </w:r>
      <w:r>
        <w:t xml:space="preserve">So let me get back.  I just copied it from my computer. </w:t>
      </w:r>
    </w:p>
    <w:p w14:paraId="62129BBD" w14:textId="77777777" w:rsidR="006100B5" w:rsidRDefault="00315A42">
      <w:pPr>
        <w:pStyle w:val="ESColloquy"/>
      </w:pPr>
      <w:r>
        <w:t xml:space="preserve">S1:  But this is actually my shirt.  So all the exhibits are going to be electronic, obviously. </w:t>
      </w:r>
    </w:p>
    <w:p w14:paraId="7EED9AD1" w14:textId="77777777" w:rsidR="006100B5" w:rsidRDefault="00315A42">
      <w:pPr>
        <w:pStyle w:val="ESColloquy"/>
      </w:pPr>
      <w:r>
        <w:t xml:space="preserve">S2:  Yes. </w:t>
      </w:r>
    </w:p>
    <w:p w14:paraId="7C59391C" w14:textId="77777777" w:rsidR="006100B5" w:rsidRDefault="00315A42">
      <w:pPr>
        <w:pStyle w:val="ESColloquy"/>
      </w:pPr>
      <w:r>
        <w:t>S1:  Other than the.  Well, it's a need to.  All right.  Let me.  Let's go through it.  I h</w:t>
      </w:r>
      <w:r>
        <w:t xml:space="preserve">ave the list that you sent me back on the 25th of May that they're changing on that numbers on that.  Correct. </w:t>
      </w:r>
    </w:p>
    <w:p w14:paraId="05F0EAAD" w14:textId="77777777" w:rsidR="006100B5" w:rsidRDefault="00315A42">
      <w:pPr>
        <w:pStyle w:val="ESColloquy"/>
      </w:pPr>
      <w:r>
        <w:t>S2:  So this is what I have pulled up right here is the actual disk that I had copied everything onto.  So this would be actually what I'm assum</w:t>
      </w:r>
      <w:r>
        <w:t xml:space="preserve">ing Nathan was put on a laptop, but this would actually be the appendix.  So do you want me to just run through them and make. </w:t>
      </w:r>
    </w:p>
    <w:p w14:paraId="066799EF" w14:textId="77777777" w:rsidR="006100B5" w:rsidRDefault="00315A42">
      <w:pPr>
        <w:pStyle w:val="ESColloquy"/>
      </w:pPr>
      <w:r>
        <w:t xml:space="preserve">S1:  Sure you want to start and start at the beginning?  Not at the bottom of mine, but the top line. </w:t>
      </w:r>
    </w:p>
    <w:p w14:paraId="4F892A4F" w14:textId="6435A510" w:rsidR="006100B5" w:rsidRDefault="00315A42">
      <w:pPr>
        <w:pStyle w:val="ESColloquy"/>
      </w:pPr>
      <w:r>
        <w:t>S2:  So if it's 1a4d, the</w:t>
      </w:r>
      <w:r>
        <w:t xml:space="preserve">se are the messages that </w:t>
      </w:r>
      <w:r w:rsidR="00BD17C5">
        <w:t>Erin</w:t>
      </w:r>
      <w:r>
        <w:t xml:space="preserve"> sent.  Evans The pop brownie night. </w:t>
      </w:r>
    </w:p>
    <w:p w14:paraId="5C28F349" w14:textId="77777777" w:rsidR="006100B5" w:rsidRDefault="00315A42">
      <w:pPr>
        <w:pStyle w:val="ESColloquy"/>
      </w:pPr>
      <w:r>
        <w:t>S1:  And then just so that.  The notes that are the email I had messages was.  One message.  One was Evan was help from Evan Morse testified that that was the help.  An email that you rece</w:t>
      </w:r>
      <w:r>
        <w:t xml:space="preserve">ived from ARA, and there's message number two was more info </w:t>
      </w:r>
      <w:r>
        <w:lastRenderedPageBreak/>
        <w:t xml:space="preserve">on </w:t>
      </w:r>
      <w:proofErr w:type="spellStart"/>
      <w:r>
        <w:t>on</w:t>
      </w:r>
      <w:proofErr w:type="spellEnd"/>
      <w:r>
        <w:t xml:space="preserve"> the call.  No siren, please.  Message 310 really, really high for them.  And I love you.  Is that what those </w:t>
      </w:r>
      <w:proofErr w:type="spellStart"/>
      <w:r>
        <w:t>Those</w:t>
      </w:r>
      <w:proofErr w:type="spellEnd"/>
      <w:r>
        <w:t xml:space="preserve"> are those four. </w:t>
      </w:r>
    </w:p>
    <w:p w14:paraId="2A0A2883" w14:textId="77777777" w:rsidR="006100B5" w:rsidRDefault="00315A42">
      <w:pPr>
        <w:pStyle w:val="ESColloquy"/>
      </w:pPr>
      <w:r>
        <w:t>S2:  Yes.  I just scrolled through them kind of as you wer</w:t>
      </w:r>
      <w:r>
        <w:t xml:space="preserve">e reading over those. </w:t>
      </w:r>
    </w:p>
    <w:p w14:paraId="62C10021" w14:textId="77777777" w:rsidR="006100B5" w:rsidRDefault="00315A42">
      <w:pPr>
        <w:pStyle w:val="ESColloquy"/>
      </w:pPr>
      <w:r>
        <w:t xml:space="preserve">S1:  And that indicated that was fair and accurate because it one day through G or. </w:t>
      </w:r>
    </w:p>
    <w:p w14:paraId="212EEA53" w14:textId="77777777" w:rsidR="006100B5" w:rsidRDefault="00315A42">
      <w:pPr>
        <w:pStyle w:val="ESColloquy"/>
      </w:pPr>
      <w:r>
        <w:t xml:space="preserve">S2:  D as in. </w:t>
      </w:r>
    </w:p>
    <w:p w14:paraId="1FE0410E" w14:textId="77777777" w:rsidR="006100B5" w:rsidRDefault="00315A42">
      <w:pPr>
        <w:pStyle w:val="ESColloquy"/>
      </w:pPr>
      <w:r>
        <w:t xml:space="preserve">S1:  Dog.  Okay.  That's one of the reasons for.  And any objections? </w:t>
      </w:r>
    </w:p>
    <w:p w14:paraId="792C73D3" w14:textId="77777777" w:rsidR="006100B5" w:rsidRDefault="00315A42">
      <w:pPr>
        <w:pStyle w:val="ESColloquy"/>
      </w:pPr>
      <w:r>
        <w:t xml:space="preserve">S5:  No. </w:t>
      </w:r>
    </w:p>
    <w:p w14:paraId="39645944" w14:textId="77777777" w:rsidR="006100B5" w:rsidRDefault="00315A42">
      <w:pPr>
        <w:pStyle w:val="ESColloquy"/>
      </w:pPr>
      <w:r>
        <w:t xml:space="preserve">S2:  Then it too, was the EMT record. </w:t>
      </w:r>
    </w:p>
    <w:p w14:paraId="59C16A08" w14:textId="77777777" w:rsidR="006100B5" w:rsidRDefault="00315A42">
      <w:pPr>
        <w:pStyle w:val="ESColloquy"/>
      </w:pPr>
      <w:r>
        <w:t>S1:  No objec</w:t>
      </w:r>
      <w:r>
        <w:t xml:space="preserve">tions, No objection.  Three was Dr. Kenneth. </w:t>
      </w:r>
    </w:p>
    <w:p w14:paraId="6C0D970F" w14:textId="77777777" w:rsidR="006100B5" w:rsidRDefault="00315A42">
      <w:pPr>
        <w:pStyle w:val="ESColloquy"/>
      </w:pPr>
      <w:r>
        <w:t xml:space="preserve">S2:  The ER records. </w:t>
      </w:r>
    </w:p>
    <w:p w14:paraId="606918B4" w14:textId="77777777" w:rsidR="006100B5" w:rsidRDefault="00315A42">
      <w:pPr>
        <w:pStyle w:val="ESColloquy"/>
      </w:pPr>
      <w:r>
        <w:t xml:space="preserve">S5:  My only concern.  It's just trying to make sure.  Because when you receive them in discovery.  The social worker for medicine.  Is that part of this effort? </w:t>
      </w:r>
    </w:p>
    <w:p w14:paraId="3AE58DC7" w14:textId="77777777" w:rsidR="006100B5" w:rsidRDefault="00315A42">
      <w:pPr>
        <w:pStyle w:val="ESColloquy"/>
      </w:pPr>
      <w:r>
        <w:t xml:space="preserve">S2:  Okay.  So these are </w:t>
      </w:r>
      <w:r>
        <w:t xml:space="preserve">the right. </w:t>
      </w:r>
    </w:p>
    <w:p w14:paraId="137CE3B6" w14:textId="77777777" w:rsidR="006100B5" w:rsidRDefault="00315A42">
      <w:pPr>
        <w:pStyle w:val="ESColloquy"/>
      </w:pPr>
      <w:r>
        <w:t xml:space="preserve">S5:  I just want to make sure that if that was included in this, the same </w:t>
      </w:r>
      <w:proofErr w:type="spellStart"/>
      <w:r>
        <w:t>redaction</w:t>
      </w:r>
      <w:proofErr w:type="spellEnd"/>
      <w:r>
        <w:t xml:space="preserve"> was there.  That's all.  But I have no. </w:t>
      </w:r>
    </w:p>
    <w:p w14:paraId="39387D7B" w14:textId="77777777" w:rsidR="006100B5" w:rsidRDefault="00315A42">
      <w:pPr>
        <w:pStyle w:val="ESColloquy"/>
      </w:pPr>
      <w:r>
        <w:t xml:space="preserve">S1:  Idea to the children's records.  For I believe, was this Alexis.  The piece enters. </w:t>
      </w:r>
    </w:p>
    <w:p w14:paraId="4732B2A5" w14:textId="77777777" w:rsidR="006100B5" w:rsidRDefault="00315A42">
      <w:pPr>
        <w:pStyle w:val="ESColloquy"/>
      </w:pPr>
      <w:r>
        <w:t>S2:  Together judges as the r</w:t>
      </w:r>
      <w:r>
        <w:t xml:space="preserve">edacted layers in which you can see up there.  And then part of that note, just the same </w:t>
      </w:r>
      <w:r>
        <w:lastRenderedPageBreak/>
        <w:t xml:space="preserve">Exhibit Number, same document, just a couple of pages in. </w:t>
      </w:r>
    </w:p>
    <w:p w14:paraId="7EFC5168" w14:textId="77777777" w:rsidR="006100B5" w:rsidRDefault="00315A42">
      <w:pPr>
        <w:pStyle w:val="ESColloquy"/>
      </w:pPr>
      <w:r>
        <w:t xml:space="preserve">S1:  So this is the combination of </w:t>
      </w:r>
      <w:proofErr w:type="spellStart"/>
      <w:r>
        <w:t>of</w:t>
      </w:r>
      <w:proofErr w:type="spellEnd"/>
      <w:r>
        <w:t xml:space="preserve"> Alexia and Emily Harman's records. </w:t>
      </w:r>
    </w:p>
    <w:p w14:paraId="30CC1172" w14:textId="77777777" w:rsidR="006100B5" w:rsidRDefault="00315A42">
      <w:pPr>
        <w:pStyle w:val="ESColloquy"/>
      </w:pPr>
      <w:r>
        <w:t xml:space="preserve">S2:  Yeah. </w:t>
      </w:r>
    </w:p>
    <w:p w14:paraId="1FC61643" w14:textId="77777777" w:rsidR="006100B5" w:rsidRDefault="00315A42">
      <w:pPr>
        <w:pStyle w:val="ESColloquy"/>
      </w:pPr>
      <w:r>
        <w:t xml:space="preserve">S1:  With redactions. </w:t>
      </w:r>
      <w:r>
        <w:t xml:space="preserve"> No objection.  No objection with redactions.  And I think that's maybe where. </w:t>
      </w:r>
    </w:p>
    <w:p w14:paraId="0D50C5A2" w14:textId="77777777" w:rsidR="006100B5" w:rsidRDefault="00315A42">
      <w:pPr>
        <w:pStyle w:val="ESColloquy"/>
      </w:pPr>
      <w:r>
        <w:t xml:space="preserve">S2:  It differs a little bit.  The five on your list would be different than five we presented.  This is five we presented was the chain of custody that I've got very. </w:t>
      </w:r>
    </w:p>
    <w:p w14:paraId="6EBAA1A7" w14:textId="77777777" w:rsidR="006100B5" w:rsidRDefault="00315A42">
      <w:pPr>
        <w:pStyle w:val="ESColloquy"/>
      </w:pPr>
      <w:r>
        <w:t>S1:  An</w:t>
      </w:r>
      <w:r>
        <w:t xml:space="preserve">d that's from Children's? </w:t>
      </w:r>
    </w:p>
    <w:p w14:paraId="08D880A7" w14:textId="77777777" w:rsidR="006100B5" w:rsidRDefault="00315A42">
      <w:pPr>
        <w:pStyle w:val="ESColloquy"/>
      </w:pPr>
      <w:r>
        <w:t xml:space="preserve">S2:  Yeah. </w:t>
      </w:r>
    </w:p>
    <w:p w14:paraId="74CC393E" w14:textId="77777777" w:rsidR="006100B5" w:rsidRDefault="00315A42">
      <w:pPr>
        <w:pStyle w:val="ESColloquy"/>
      </w:pPr>
      <w:r>
        <w:t xml:space="preserve">S1:  Any objections? </w:t>
      </w:r>
    </w:p>
    <w:p w14:paraId="59BCF0AA" w14:textId="77777777" w:rsidR="006100B5" w:rsidRDefault="00315A42">
      <w:pPr>
        <w:pStyle w:val="ESColloquy"/>
      </w:pPr>
      <w:r>
        <w:t xml:space="preserve">S5:  </w:t>
      </w:r>
      <w:r>
        <w:t xml:space="preserve">Yes, we would object.  Same argument we made yesterday.  It shows receipt by.  Detective Sergeant Crouch, who was not a witness, say Martin without further. </w:t>
      </w:r>
    </w:p>
    <w:p w14:paraId="40698E63" w14:textId="77777777" w:rsidR="006100B5" w:rsidRDefault="00315A42">
      <w:pPr>
        <w:pStyle w:val="ESColloquy"/>
      </w:pPr>
      <w:r>
        <w:t xml:space="preserve">S1:  State versus Glover 2015 Ohio 3707 It's an issue of </w:t>
      </w:r>
      <w:proofErr w:type="spellStart"/>
      <w:r>
        <w:t>of</w:t>
      </w:r>
      <w:proofErr w:type="spellEnd"/>
      <w:r>
        <w:t xml:space="preserve"> </w:t>
      </w:r>
      <w:proofErr w:type="spellStart"/>
      <w:r>
        <w:t>of</w:t>
      </w:r>
      <w:proofErr w:type="spellEnd"/>
      <w:r>
        <w:t xml:space="preserve"> weight but.  Is your chain of custo</w:t>
      </w:r>
      <w:r>
        <w:t>dy.  This is paragraph three to chain of custody as part of the authentication ID requirement.  The State bears the burden of establishing its duties is not the absolute state need not negate or possibilities of substitution or alteration of.  Tampering ra</w:t>
      </w:r>
      <w:r>
        <w:t xml:space="preserve">ther than states we would require to establish as reasonably certain a substitution alteration or tampering did not occur.  If there are deficiencies or irregularities, there's one deficiency, I suppose, is that they didn't testify.  But I </w:t>
      </w:r>
      <w:r>
        <w:lastRenderedPageBreak/>
        <w:t>don't believe th</w:t>
      </w:r>
      <w:r>
        <w:t xml:space="preserve">ere's really any issue at all.  I think they have established that it's reasonably certain the substitution alteration or tampering did not occur.  The nurse testified what she did.  There's it's really reasonably certain that there has been no tampering. </w:t>
      </w:r>
      <w:r>
        <w:t xml:space="preserve"> So over your objection, I will.  It actually just goes to everything.  It goes not just to this list, but it would also go to the to the rape kit, which I think is what was that one number?  Ten, 16. </w:t>
      </w:r>
    </w:p>
    <w:p w14:paraId="2C8843A2" w14:textId="77777777" w:rsidR="006100B5" w:rsidRDefault="00315A42">
      <w:pPr>
        <w:pStyle w:val="ESColloquy"/>
      </w:pPr>
      <w:r>
        <w:t>S5:  And the DNA reports from DCI, I'm sure, and the D</w:t>
      </w:r>
      <w:r>
        <w:t xml:space="preserve">NA reports.  You see. </w:t>
      </w:r>
    </w:p>
    <w:p w14:paraId="02976543" w14:textId="77777777" w:rsidR="006100B5" w:rsidRDefault="00315A42">
      <w:pPr>
        <w:pStyle w:val="ESColloquy"/>
      </w:pPr>
      <w:r>
        <w:t xml:space="preserve">S1:  I think they all tie you to this, of course, but.  And so.  All right.  Well, it's got to be a rule, but there's your objection.  Thank you.  It's a number five. </w:t>
      </w:r>
    </w:p>
    <w:p w14:paraId="051472CA" w14:textId="77777777" w:rsidR="006100B5" w:rsidRDefault="00315A42">
      <w:pPr>
        <w:pStyle w:val="ESColloquy"/>
      </w:pPr>
      <w:r>
        <w:t>S2:  But Judge State exhibits six are few stub exhibits containin</w:t>
      </w:r>
      <w:r>
        <w:t xml:space="preserve">g the disk or return from the defendant's profile name.  So 6 a.m. pulling up now. </w:t>
      </w:r>
    </w:p>
    <w:p w14:paraId="7C8472BE" w14:textId="77777777" w:rsidR="006100B5" w:rsidRDefault="00315A42">
      <w:pPr>
        <w:pStyle w:val="ESColloquy"/>
      </w:pPr>
      <w:r>
        <w:t xml:space="preserve">S1:  I figured all the ones that Detective Sheppard just testified to. </w:t>
      </w:r>
    </w:p>
    <w:p w14:paraId="0032DF2D" w14:textId="77777777" w:rsidR="006100B5" w:rsidRDefault="00315A42">
      <w:pPr>
        <w:pStyle w:val="ESColloquy"/>
      </w:pPr>
      <w:r>
        <w:t>S2:  Correct.  So a 50 and 60 are the ones between the defendant and Karen.  Six RD is the one for t</w:t>
      </w:r>
      <w:r>
        <w:t xml:space="preserve">he defendant and Fin, and then six E are the attachments.  60 little Eyes is the thong clip that was sent to Erin.  Six e eye is the slug thing that was sent to Finn to corroborate his identity.  And 16th Eye is a prop. </w:t>
      </w:r>
    </w:p>
    <w:p w14:paraId="3AA864CA" w14:textId="77777777" w:rsidR="006100B5" w:rsidRDefault="00315A42">
      <w:pPr>
        <w:pStyle w:val="ESColloquy"/>
      </w:pPr>
      <w:r>
        <w:t xml:space="preserve">S5:  The injection we would inject </w:t>
      </w:r>
      <w:r>
        <w:t xml:space="preserve">to the discord messages </w:t>
      </w:r>
      <w:r>
        <w:lastRenderedPageBreak/>
        <w:t xml:space="preserve">that anything that is not identified specifically, even with a ghost or anything else indicating that these were sent.  To or from my client. </w:t>
      </w:r>
    </w:p>
    <w:p w14:paraId="692F7000" w14:textId="77777777" w:rsidR="006100B5" w:rsidRDefault="00315A42">
      <w:pPr>
        <w:pStyle w:val="ESColloquy"/>
      </w:pPr>
      <w:r>
        <w:t xml:space="preserve">S1:  You would object in general. </w:t>
      </w:r>
    </w:p>
    <w:p w14:paraId="5BE89753" w14:textId="3E4AB7B6" w:rsidR="006100B5" w:rsidRDefault="00315A42">
      <w:pPr>
        <w:pStyle w:val="ESColloquy"/>
      </w:pPr>
      <w:r>
        <w:t xml:space="preserve">S2:  Judge the messages that </w:t>
      </w:r>
      <w:r w:rsidR="00BD17C5">
        <w:t>Erin</w:t>
      </w:r>
      <w:r>
        <w:t xml:space="preserve"> said.  So there was</w:t>
      </w:r>
      <w:r>
        <w:t xml:space="preserve"> a variety of reasons these were presented, for example, the messages or the chips to thin.  Those are established as identity.  Most or all of the messages we reviewed from </w:t>
      </w:r>
      <w:r w:rsidR="00BD17C5">
        <w:t>Erin</w:t>
      </w:r>
      <w:r>
        <w:t xml:space="preserve"> would fall either under a hearsay exception.  Most applicable is present com</w:t>
      </w:r>
      <w:r>
        <w:t>pression.  She testified in her testimony.  This is what I was thinking.  This is what I was feeling when I said these things.  Some of them are questions rather than declarations or statements.  Some of them are declarations rather than statements which f</w:t>
      </w:r>
      <w:r>
        <w:t xml:space="preserve">all outside the purview of hearsay.  So we do think that they are all admissible in. </w:t>
      </w:r>
    </w:p>
    <w:p w14:paraId="05023781" w14:textId="77777777" w:rsidR="006100B5" w:rsidRDefault="00315A42">
      <w:pPr>
        <w:pStyle w:val="ESColloquy"/>
      </w:pPr>
      <w:r>
        <w:t>S1:  On this position.  I mean, I think another piece of this, too, quite frankly, is evidence of grooming.  Her responses and but I'll.  What we'll do at the end is will</w:t>
      </w:r>
      <w:r>
        <w:t xml:space="preserve"> print out these screens that you have.  But each of those screens, we can print those out. </w:t>
      </w:r>
    </w:p>
    <w:p w14:paraId="4117F601" w14:textId="77777777" w:rsidR="006100B5" w:rsidRDefault="00315A42">
      <w:pPr>
        <w:pStyle w:val="ESColloquy"/>
      </w:pPr>
      <w:r>
        <w:t xml:space="preserve">S2:  So we can judge when they print.  When you print an Excel spreadsheet. </w:t>
      </w:r>
    </w:p>
    <w:p w14:paraId="4F45494C" w14:textId="77777777" w:rsidR="006100B5" w:rsidRDefault="00315A42">
      <w:pPr>
        <w:pStyle w:val="ESColloquy"/>
      </w:pPr>
      <w:r>
        <w:t xml:space="preserve">S1:  </w:t>
      </w:r>
      <w:r>
        <w:t xml:space="preserve">I don't need a spreadsheet.  I just want that. </w:t>
      </w:r>
    </w:p>
    <w:p w14:paraId="3019C6A5" w14:textId="77777777" w:rsidR="006100B5" w:rsidRDefault="00315A42">
      <w:pPr>
        <w:pStyle w:val="ESColloquy"/>
      </w:pPr>
      <w:r>
        <w:t xml:space="preserve">S2:  You want that? </w:t>
      </w:r>
    </w:p>
    <w:p w14:paraId="67E68034" w14:textId="77777777" w:rsidR="006100B5" w:rsidRDefault="00315A42">
      <w:pPr>
        <w:pStyle w:val="ESColloquy"/>
      </w:pPr>
      <w:r>
        <w:t xml:space="preserve">S1:  Yeah, just those little just the sheets that have the </w:t>
      </w:r>
      <w:r>
        <w:lastRenderedPageBreak/>
        <w:t xml:space="preserve">exhibit numbers and six II and six that we can do.  Right. </w:t>
      </w:r>
    </w:p>
    <w:p w14:paraId="10D14A0C" w14:textId="77777777" w:rsidR="006100B5" w:rsidRDefault="00315A42">
      <w:pPr>
        <w:pStyle w:val="ESColloquy"/>
      </w:pPr>
      <w:r>
        <w:t>S2:  Other than the.  Well, I guess I could do a screen.  So the GIP</w:t>
      </w:r>
      <w:r>
        <w:t xml:space="preserve">S, they move.  So they're more like videos. </w:t>
      </w:r>
    </w:p>
    <w:p w14:paraId="48126B33" w14:textId="77777777" w:rsidR="006100B5" w:rsidRDefault="00315A42">
      <w:pPr>
        <w:pStyle w:val="ESColloquy"/>
      </w:pPr>
      <w:r>
        <w:t xml:space="preserve">S1:  Can we just.  I just want the list. </w:t>
      </w:r>
    </w:p>
    <w:p w14:paraId="05A77041" w14:textId="77777777" w:rsidR="006100B5" w:rsidRDefault="00315A42">
      <w:pPr>
        <w:pStyle w:val="ESColloquy"/>
      </w:pPr>
      <w:r>
        <w:t xml:space="preserve">S2:  Okay.  Yes.  I mean, I know. </w:t>
      </w:r>
    </w:p>
    <w:p w14:paraId="038A103C" w14:textId="77777777" w:rsidR="006100B5" w:rsidRDefault="00315A42">
      <w:pPr>
        <w:pStyle w:val="ESColloquy"/>
      </w:pPr>
      <w:r>
        <w:t xml:space="preserve">S1:  What you should press that single page, right? </w:t>
      </w:r>
    </w:p>
    <w:p w14:paraId="629D7E20" w14:textId="77777777" w:rsidR="006100B5" w:rsidRDefault="00315A42">
      <w:pPr>
        <w:pStyle w:val="ESColloquy"/>
      </w:pPr>
      <w:r>
        <w:t>S2:  I don't if I can figure out a way to do it.  I could take a screenshot and t</w:t>
      </w:r>
      <w:r>
        <w:t xml:space="preserve">hen I can do it.  That. </w:t>
      </w:r>
    </w:p>
    <w:p w14:paraId="4EFC7188" w14:textId="77777777" w:rsidR="006100B5" w:rsidRDefault="00315A42">
      <w:pPr>
        <w:pStyle w:val="ESColloquy"/>
      </w:pPr>
      <w:r>
        <w:t xml:space="preserve">S1:  Well, it just makes it just makes it a little easier for me to check it off to know what we've got.  Go ahead. </w:t>
      </w:r>
    </w:p>
    <w:p w14:paraId="459C5B6D" w14:textId="35FCD5F9" w:rsidR="006100B5" w:rsidRDefault="00315A42">
      <w:pPr>
        <w:pStyle w:val="ESColloquy"/>
      </w:pPr>
      <w:r>
        <w:t xml:space="preserve">S2:  So that was all six.  Seven is the discord return from </w:t>
      </w:r>
      <w:r w:rsidR="00BD17C5">
        <w:t>Erin</w:t>
      </w:r>
      <w:r>
        <w:t>'s account.  Seven A was just the identical messa</w:t>
      </w:r>
      <w:r>
        <w:t xml:space="preserve">ges just under </w:t>
      </w:r>
      <w:r w:rsidR="00BD17C5">
        <w:t>Erin</w:t>
      </w:r>
      <w:r>
        <w:t xml:space="preserve">'s profile name Seven was the messages between Finn and </w:t>
      </w:r>
      <w:r w:rsidR="00BD17C5">
        <w:t>Erin</w:t>
      </w:r>
      <w:r>
        <w:t xml:space="preserve"> with the one message we went over about the smell of FT on the night of those. </w:t>
      </w:r>
    </w:p>
    <w:p w14:paraId="1A6C4974" w14:textId="77777777" w:rsidR="006100B5" w:rsidRDefault="00315A42">
      <w:pPr>
        <w:pStyle w:val="ESColloquy"/>
      </w:pPr>
      <w:r>
        <w:t xml:space="preserve">S5:  You object to any admission claiming to be conversations involving my.  Without further. </w:t>
      </w:r>
    </w:p>
    <w:p w14:paraId="474AAD59" w14:textId="77777777" w:rsidR="006100B5" w:rsidRDefault="00315A42">
      <w:pPr>
        <w:pStyle w:val="ESColloquy"/>
      </w:pPr>
      <w:r>
        <w:t xml:space="preserve">S1:  Ado. </w:t>
      </w:r>
    </w:p>
    <w:p w14:paraId="16E910BE" w14:textId="77777777" w:rsidR="006100B5" w:rsidRDefault="00315A42">
      <w:pPr>
        <w:pStyle w:val="ESColloquy"/>
      </w:pPr>
      <w:r>
        <w:t xml:space="preserve">S5:  Note my objections for the record. </w:t>
      </w:r>
    </w:p>
    <w:p w14:paraId="06340199" w14:textId="77777777" w:rsidR="006100B5" w:rsidRDefault="00315A42">
      <w:pPr>
        <w:pStyle w:val="ESColloquy"/>
      </w:pPr>
      <w:r>
        <w:t xml:space="preserve">S1:  What whether his statements So. </w:t>
      </w:r>
    </w:p>
    <w:p w14:paraId="142E0361" w14:textId="77777777" w:rsidR="006100B5" w:rsidRDefault="00315A42">
      <w:pPr>
        <w:pStyle w:val="ESColloquy"/>
      </w:pPr>
      <w:r>
        <w:t xml:space="preserve">S2:  Next season.  The eight is a series of exhibits that.  Has the documents from the cell phone download.  So A is the document created by Agent Bailey.  His just </w:t>
      </w:r>
      <w:r>
        <w:t xml:space="preserve">report from doing the download.  D there was four sub d which is eight b little </w:t>
      </w:r>
      <w:proofErr w:type="spellStart"/>
      <w:r>
        <w:t>i</w:t>
      </w:r>
      <w:proofErr w:type="spellEnd"/>
      <w:r>
        <w:t xml:space="preserve"> c </w:t>
      </w:r>
      <w:proofErr w:type="spellStart"/>
      <w:r>
        <w:t>i</w:t>
      </w:r>
      <w:proofErr w:type="spellEnd"/>
      <w:r>
        <w:t xml:space="preserve"> ii and did.  Those are the text messages between the </w:t>
      </w:r>
      <w:r>
        <w:lastRenderedPageBreak/>
        <w:t>defendant and Jennifer Snyder leading up to and then following the pop around and.  Exhibit eight.  See again has for</w:t>
      </w:r>
      <w:r>
        <w:t xml:space="preserve"> some little I two, little I, three, little I.  And I've.  These are the corroboration photographs for discord.  So the two screenshots of the conversation between the defendant and Erin.  The slug picture in the frog picture. </w:t>
      </w:r>
    </w:p>
    <w:p w14:paraId="44446DF0" w14:textId="77777777" w:rsidR="006100B5" w:rsidRDefault="00315A42">
      <w:pPr>
        <w:pStyle w:val="ESColloquy"/>
      </w:pPr>
      <w:r>
        <w:t>S5:  No objection, Your Hono</w:t>
      </w:r>
      <w:r>
        <w:t xml:space="preserve">r. </w:t>
      </w:r>
    </w:p>
    <w:p w14:paraId="103A77E4" w14:textId="632718C0" w:rsidR="006100B5" w:rsidRDefault="00315A42">
      <w:pPr>
        <w:pStyle w:val="ESColloquy"/>
      </w:pPr>
      <w:r>
        <w:t xml:space="preserve">S2:  Then DD is the brownie photograph that was part of the text message conversation with Jennifer Snyder.  You are the two photographs, one of Abrams head and one of me sitting on the couch that would.  Part of the testimony we heard.  And then F is </w:t>
      </w:r>
      <w:r>
        <w:t xml:space="preserve">the video of </w:t>
      </w:r>
      <w:r w:rsidR="00BD17C5">
        <w:t>Erin</w:t>
      </w:r>
      <w:r>
        <w:t xml:space="preserve"> and the defendant together. </w:t>
      </w:r>
    </w:p>
    <w:p w14:paraId="2E16284A" w14:textId="77777777" w:rsidR="006100B5" w:rsidRDefault="00315A42">
      <w:pPr>
        <w:pStyle w:val="ESColloquy"/>
      </w:pPr>
      <w:r>
        <w:t xml:space="preserve">S1:  Nothing.  No objection. </w:t>
      </w:r>
    </w:p>
    <w:p w14:paraId="23147D25" w14:textId="46E3FAE8" w:rsidR="006100B5" w:rsidRDefault="00315A42">
      <w:pPr>
        <w:pStyle w:val="ESColloquy"/>
      </w:pPr>
      <w:r>
        <w:t xml:space="preserve">S2:  </w:t>
      </w:r>
      <w:r>
        <w:t xml:space="preserve">Nine </w:t>
      </w:r>
      <w:proofErr w:type="spellStart"/>
      <w:r>
        <w:t>nine</w:t>
      </w:r>
      <w:proofErr w:type="spellEnd"/>
      <w:r>
        <w:t xml:space="preserve"> Judge is the download report from the phone that </w:t>
      </w:r>
      <w:r w:rsidR="00BD17C5">
        <w:t>Erin</w:t>
      </w:r>
      <w:r>
        <w:t xml:space="preserve"> handed over in the Meyerson Center. </w:t>
      </w:r>
    </w:p>
    <w:p w14:paraId="6411BB3F" w14:textId="77777777" w:rsidR="006100B5" w:rsidRDefault="00315A42">
      <w:pPr>
        <w:pStyle w:val="ESColloquy"/>
      </w:pPr>
      <w:r>
        <w:t xml:space="preserve">S1:  And that was just it was. </w:t>
      </w:r>
    </w:p>
    <w:p w14:paraId="174952AE" w14:textId="77777777" w:rsidR="006100B5" w:rsidRDefault="00315A42">
      <w:pPr>
        <w:pStyle w:val="ESColloquy"/>
      </w:pPr>
      <w:r>
        <w:t xml:space="preserve">S2:  You could barely testify to that. </w:t>
      </w:r>
    </w:p>
    <w:p w14:paraId="72F59B2D" w14:textId="77777777" w:rsidR="006100B5" w:rsidRDefault="00315A42">
      <w:pPr>
        <w:pStyle w:val="ESColloquy"/>
      </w:pPr>
      <w:r>
        <w:t xml:space="preserve">S1:  No objection. </w:t>
      </w:r>
    </w:p>
    <w:p w14:paraId="534EEF81" w14:textId="08A5C67E" w:rsidR="006100B5" w:rsidRDefault="00315A42">
      <w:pPr>
        <w:pStyle w:val="ESColloquy"/>
      </w:pPr>
      <w:r>
        <w:t xml:space="preserve">S2:  You didn't exhibit ten or ten A, ten D, ten C and ten D, </w:t>
      </w:r>
      <w:r>
        <w:t xml:space="preserve">or the school emails that Detective Sheppard got.  Mostly to </w:t>
      </w:r>
      <w:r w:rsidR="00BD17C5">
        <w:t>Erin</w:t>
      </w:r>
      <w:r>
        <w:t xml:space="preserve">, but one group message to a couple other girls as well. </w:t>
      </w:r>
    </w:p>
    <w:p w14:paraId="1646FFE8" w14:textId="77777777" w:rsidR="006100B5" w:rsidRDefault="00315A42">
      <w:pPr>
        <w:pStyle w:val="ESColloquy"/>
      </w:pPr>
      <w:r>
        <w:t xml:space="preserve">S5:  We would object to their admission as to relevance. </w:t>
      </w:r>
    </w:p>
    <w:p w14:paraId="3CD42B2B" w14:textId="77777777" w:rsidR="006100B5" w:rsidRDefault="00315A42">
      <w:pPr>
        <w:pStyle w:val="ESColloquy"/>
      </w:pPr>
      <w:r>
        <w:t xml:space="preserve">S1:  The further you put it, all those will be admitted. </w:t>
      </w:r>
    </w:p>
    <w:p w14:paraId="3288D9D4" w14:textId="77777777" w:rsidR="006100B5" w:rsidRDefault="00315A42">
      <w:pPr>
        <w:pStyle w:val="ESColloquy"/>
      </w:pPr>
      <w:r>
        <w:t xml:space="preserve">S2:  Exhibit 11 </w:t>
      </w:r>
      <w:r>
        <w:t xml:space="preserve">is Logan Shuffler. </w:t>
      </w:r>
    </w:p>
    <w:p w14:paraId="47195F40" w14:textId="77777777" w:rsidR="006100B5" w:rsidRDefault="00315A42">
      <w:pPr>
        <w:pStyle w:val="ESColloquy"/>
      </w:pPr>
      <w:r>
        <w:t xml:space="preserve">S1:  I do have one question. </w:t>
      </w:r>
    </w:p>
    <w:p w14:paraId="3367EDCC" w14:textId="77777777" w:rsidR="006100B5" w:rsidRDefault="00315A42">
      <w:pPr>
        <w:pStyle w:val="ESColloquy"/>
      </w:pPr>
      <w:r>
        <w:lastRenderedPageBreak/>
        <w:t xml:space="preserve">S2:  Yes. </w:t>
      </w:r>
    </w:p>
    <w:p w14:paraId="351A72E4" w14:textId="77777777" w:rsidR="006100B5" w:rsidRDefault="00315A42">
      <w:pPr>
        <w:pStyle w:val="ESColloquy"/>
      </w:pPr>
      <w:r>
        <w:t xml:space="preserve">S1:  Ten ABC.  Andy.  Particularly.  And this is on your memo or your email to me back in May.  The D is listed an email chain as to as on 2 to 22.  He talks about Jordan.  This dude refers to.  </w:t>
      </w:r>
      <w:r>
        <w:t xml:space="preserve">This morning's was a big drain on me due.  You know what I'm talking about on that one. </w:t>
      </w:r>
    </w:p>
    <w:p w14:paraId="52B66F1E" w14:textId="77777777" w:rsidR="006100B5" w:rsidRDefault="00315A42">
      <w:pPr>
        <w:pStyle w:val="ESColloquy"/>
      </w:pPr>
      <w:r>
        <w:t xml:space="preserve">S2:  Yeah.  So they're flipped.  So that's ten A that you're talking about.  There's the mention of Jordan, I think in this email.  I don't think there's any details, </w:t>
      </w:r>
      <w:r>
        <w:t xml:space="preserve">but the part we went over was the.  Bad vibes, then good vibes out.  Victory for me.  Can we cut it like that every morning? </w:t>
      </w:r>
    </w:p>
    <w:p w14:paraId="3BD1A704" w14:textId="77777777" w:rsidR="006100B5" w:rsidRDefault="00315A42">
      <w:pPr>
        <w:pStyle w:val="ESColloquy"/>
      </w:pPr>
      <w:r>
        <w:t xml:space="preserve">S1:  Okay.  Don't look and see.  Is Jordan's name mentioned? </w:t>
      </w:r>
    </w:p>
    <w:p w14:paraId="75012B7A" w14:textId="77777777" w:rsidR="006100B5" w:rsidRDefault="00315A42">
      <w:pPr>
        <w:pStyle w:val="ESColloquy"/>
      </w:pPr>
      <w:r>
        <w:t xml:space="preserve">S2:  I think.  Now some of the lines that are vertical. </w:t>
      </w:r>
    </w:p>
    <w:p w14:paraId="48EDDE28" w14:textId="77777777" w:rsidR="006100B5" w:rsidRDefault="00315A42">
      <w:pPr>
        <w:pStyle w:val="ESColloquy"/>
      </w:pPr>
      <w:r>
        <w:t xml:space="preserve">S1:  Okay. </w:t>
      </w:r>
      <w:r>
        <w:t xml:space="preserve"> I don't see any problem with that.  I don't want to be clear because.  That's all right.  No objections to that. </w:t>
      </w:r>
    </w:p>
    <w:p w14:paraId="687081AA" w14:textId="77777777" w:rsidR="006100B5" w:rsidRDefault="00315A42">
      <w:pPr>
        <w:pStyle w:val="ESColloquy"/>
      </w:pPr>
      <w:r>
        <w:t xml:space="preserve">S2:  Number 11 is Logan Shuffler. </w:t>
      </w:r>
    </w:p>
    <w:p w14:paraId="3F2B4E7E" w14:textId="77777777" w:rsidR="006100B5" w:rsidRDefault="00315A42">
      <w:pPr>
        <w:pStyle w:val="ESColloquy"/>
      </w:pPr>
      <w:r>
        <w:t xml:space="preserve">S5:  No objection. </w:t>
      </w:r>
    </w:p>
    <w:p w14:paraId="7B6F1BA6" w14:textId="77777777" w:rsidR="006100B5" w:rsidRDefault="00315A42">
      <w:pPr>
        <w:pStyle w:val="ESColloquy"/>
      </w:pPr>
      <w:r>
        <w:t xml:space="preserve">S2:  Number 12 is the original DNA report. </w:t>
      </w:r>
    </w:p>
    <w:p w14:paraId="7084B460" w14:textId="77777777" w:rsidR="006100B5" w:rsidRDefault="00315A42">
      <w:pPr>
        <w:pStyle w:val="ESColloquy"/>
      </w:pPr>
      <w:r>
        <w:t xml:space="preserve">S5:  Objection on the chain of. </w:t>
      </w:r>
    </w:p>
    <w:p w14:paraId="2E08B77E" w14:textId="77777777" w:rsidR="006100B5" w:rsidRDefault="00315A42">
      <w:pPr>
        <w:pStyle w:val="ESColloquy"/>
      </w:pPr>
      <w:r>
        <w:t>S1:  Cust</w:t>
      </w:r>
      <w:r>
        <w:t xml:space="preserve">ody are going to be over. </w:t>
      </w:r>
    </w:p>
    <w:p w14:paraId="1F7436EA" w14:textId="77777777" w:rsidR="006100B5" w:rsidRDefault="00315A42">
      <w:pPr>
        <w:pStyle w:val="ESColloquy"/>
      </w:pPr>
      <w:r>
        <w:t xml:space="preserve">S2:  And 13 is the follow up DNA report. </w:t>
      </w:r>
    </w:p>
    <w:p w14:paraId="486B7631" w14:textId="77777777" w:rsidR="006100B5" w:rsidRDefault="00315A42">
      <w:pPr>
        <w:pStyle w:val="ESColloquy"/>
      </w:pPr>
      <w:r>
        <w:t xml:space="preserve">S5:  Same objection. </w:t>
      </w:r>
    </w:p>
    <w:p w14:paraId="5DA1FEB4" w14:textId="0E2932BC" w:rsidR="006100B5" w:rsidRDefault="00315A42">
      <w:pPr>
        <w:pStyle w:val="ESColloquy"/>
      </w:pPr>
      <w:r>
        <w:t xml:space="preserve">S2:  And then starting with 14 is the physical incident.  </w:t>
      </w:r>
      <w:r>
        <w:lastRenderedPageBreak/>
        <w:t xml:space="preserve">So 14 is the cell phone the defendant provided to </w:t>
      </w:r>
      <w:r w:rsidR="00BD17C5">
        <w:t>Erin</w:t>
      </w:r>
      <w:r>
        <w:t>.  15 is the cell phone that was later recovered aft</w:t>
      </w:r>
      <w:r>
        <w:t xml:space="preserve">er the defendant's arrest and that was downloaded.  16 is the rape kit and 17 are the vehicle swabs from the defendant. </w:t>
      </w:r>
    </w:p>
    <w:p w14:paraId="2AB5357B" w14:textId="77777777" w:rsidR="006100B5" w:rsidRDefault="00315A42">
      <w:pPr>
        <w:pStyle w:val="ESColloquy"/>
      </w:pPr>
      <w:r>
        <w:t xml:space="preserve">S5:  16 We would object to same argument on the chain of custody. </w:t>
      </w:r>
    </w:p>
    <w:p w14:paraId="04D16D5B" w14:textId="77777777" w:rsidR="006100B5" w:rsidRDefault="00315A42">
      <w:pPr>
        <w:pStyle w:val="ESColloquy"/>
      </w:pPr>
      <w:r>
        <w:t xml:space="preserve">S1:  No objection to the same response.  I think they're reasonably </w:t>
      </w:r>
      <w:r>
        <w:t>certain that there have been no charges.  One person who saw that he received that and there's certainly no evidence at all to suggest anything inappropriate has been taken.  So it's reasonably certain that they.  Done what they need to do to protect the c</w:t>
      </w:r>
      <w:r>
        <w:t xml:space="preserve">hain of custody. </w:t>
      </w:r>
    </w:p>
    <w:p w14:paraId="715CDBFA" w14:textId="77777777" w:rsidR="006100B5" w:rsidRDefault="00315A42">
      <w:pPr>
        <w:pStyle w:val="ESColloquy"/>
      </w:pPr>
      <w:r>
        <w:t xml:space="preserve">S2:  And that would be it as far as I could.  Instead of taking pictures, I can kind of reduce my notes of.  For our citizens.  They actually have them. </w:t>
      </w:r>
    </w:p>
    <w:p w14:paraId="126FEE33" w14:textId="77777777" w:rsidR="006100B5" w:rsidRDefault="00315A42">
      <w:pPr>
        <w:pStyle w:val="ESColloquy"/>
      </w:pPr>
      <w:r>
        <w:t xml:space="preserve">S1:  It's just easier for me to ask for help. </w:t>
      </w:r>
    </w:p>
    <w:p w14:paraId="6B11CF0D" w14:textId="77777777" w:rsidR="006100B5" w:rsidRDefault="00315A42">
      <w:pPr>
        <w:pStyle w:val="ESColloquy"/>
      </w:pPr>
      <w:r>
        <w:t xml:space="preserve">S2:  I'll make sure that I get that. </w:t>
      </w:r>
      <w:r>
        <w:t xml:space="preserve"> Yeah, I can get that tonight. </w:t>
      </w:r>
    </w:p>
    <w:p w14:paraId="25410C3A" w14:textId="77777777" w:rsidR="006100B5" w:rsidRDefault="00315A42">
      <w:pPr>
        <w:pStyle w:val="ESColloquy"/>
      </w:pPr>
      <w:r>
        <w:t xml:space="preserve">S1:  That'll be.  All right.  So what's the exhibit review in the State of?  Yes, that was. </w:t>
      </w:r>
    </w:p>
    <w:p w14:paraId="4B7ED321" w14:textId="77777777" w:rsidR="006100B5" w:rsidRDefault="00315A42">
      <w:pPr>
        <w:pStyle w:val="ESColloquy"/>
      </w:pPr>
      <w:r>
        <w:t xml:space="preserve">S5:  </w:t>
      </w:r>
      <w:r>
        <w:t xml:space="preserve">An honor for me.  The rule of 29 motion, I think there is some indication that the State may be prepared to volunteer.  So the State argument, all. </w:t>
      </w:r>
    </w:p>
    <w:p w14:paraId="5B766C75" w14:textId="77777777" w:rsidR="006100B5" w:rsidRDefault="00315A42">
      <w:pPr>
        <w:pStyle w:val="ESColloquy"/>
      </w:pPr>
      <w:r>
        <w:t xml:space="preserve">S1:  These are. </w:t>
      </w:r>
    </w:p>
    <w:p w14:paraId="692BABAE" w14:textId="77777777" w:rsidR="006100B5" w:rsidRDefault="00315A42">
      <w:pPr>
        <w:pStyle w:val="ESColloquy"/>
      </w:pPr>
      <w:r>
        <w:t xml:space="preserve">S4:  All right.  Rather, I guess it's easiest. </w:t>
      </w:r>
    </w:p>
    <w:p w14:paraId="4B66109F" w14:textId="77777777" w:rsidR="006100B5" w:rsidRDefault="00315A42">
      <w:pPr>
        <w:pStyle w:val="ESColloquy"/>
      </w:pPr>
      <w:r>
        <w:lastRenderedPageBreak/>
        <w:t xml:space="preserve">S2:  </w:t>
      </w:r>
      <w:r>
        <w:t xml:space="preserve">To go is in order.  And so I believe that. </w:t>
      </w:r>
    </w:p>
    <w:p w14:paraId="25987882" w14:textId="77777777" w:rsidR="006100B5" w:rsidRDefault="00315A42">
      <w:pPr>
        <w:pStyle w:val="ESColloquy"/>
      </w:pPr>
      <w:r>
        <w:t xml:space="preserve">S4:  We believe that. </w:t>
      </w:r>
    </w:p>
    <w:p w14:paraId="6553D769" w14:textId="77777777" w:rsidR="006100B5" w:rsidRDefault="00315A42">
      <w:pPr>
        <w:pStyle w:val="ESColloquy"/>
      </w:pPr>
      <w:r>
        <w:t xml:space="preserve">S2:  Count 23 under the professional contract with a minor.  Which is. </w:t>
      </w:r>
    </w:p>
    <w:p w14:paraId="5C7BBC39" w14:textId="77777777" w:rsidR="006100B5" w:rsidRDefault="00315A42">
      <w:pPr>
        <w:pStyle w:val="ESColloquy"/>
      </w:pPr>
      <w:r>
        <w:t xml:space="preserve">S4:  Because of. </w:t>
      </w:r>
    </w:p>
    <w:p w14:paraId="11F0B1D3" w14:textId="77777777" w:rsidR="006100B5" w:rsidRDefault="00315A42">
      <w:pPr>
        <w:pStyle w:val="ESColloquy"/>
      </w:pPr>
      <w:r>
        <w:t xml:space="preserve">S1:  43 is the allegation of cunnilingus. </w:t>
      </w:r>
    </w:p>
    <w:p w14:paraId="59E29A55" w14:textId="77777777" w:rsidR="006100B5" w:rsidRDefault="00315A42">
      <w:pPr>
        <w:pStyle w:val="ESColloquy"/>
      </w:pPr>
      <w:r>
        <w:t xml:space="preserve">S2:  Yes.  We admit this madness that.  I can't speak. </w:t>
      </w:r>
    </w:p>
    <w:p w14:paraId="65478EEF" w14:textId="77777777" w:rsidR="006100B5" w:rsidRDefault="00315A42">
      <w:pPr>
        <w:pStyle w:val="ESColloquy"/>
      </w:pPr>
      <w:r>
        <w:t xml:space="preserve">S4:  That is, I believe, April. </w:t>
      </w:r>
    </w:p>
    <w:p w14:paraId="054361C9" w14:textId="77777777" w:rsidR="006100B5" w:rsidRDefault="00315A42">
      <w:pPr>
        <w:pStyle w:val="ESColloquy"/>
      </w:pPr>
      <w:r>
        <w:t xml:space="preserve">S2:  I just don't see April.  I'm sure you see that as April 23.  Is April.  Kind of like. </w:t>
      </w:r>
    </w:p>
    <w:p w14:paraId="050B1246" w14:textId="77777777" w:rsidR="006100B5" w:rsidRDefault="00315A42">
      <w:pPr>
        <w:pStyle w:val="ESColloquy"/>
      </w:pPr>
      <w:r>
        <w:t xml:space="preserve">S1:  23 is </w:t>
      </w:r>
      <w:proofErr w:type="spellStart"/>
      <w:r>
        <w:t>is</w:t>
      </w:r>
      <w:proofErr w:type="spellEnd"/>
      <w:r>
        <w:t xml:space="preserve"> April 25.  27 is. </w:t>
      </w:r>
    </w:p>
    <w:p w14:paraId="14C8A807" w14:textId="77777777" w:rsidR="006100B5" w:rsidRDefault="00315A42">
      <w:pPr>
        <w:pStyle w:val="ESColloquy"/>
      </w:pPr>
      <w:r>
        <w:t xml:space="preserve">S2:  That one? </w:t>
      </w:r>
    </w:p>
    <w:p w14:paraId="70E2C88A" w14:textId="77777777" w:rsidR="006100B5" w:rsidRDefault="00315A42">
      <w:pPr>
        <w:pStyle w:val="ESColloquy"/>
      </w:pPr>
      <w:r>
        <w:t xml:space="preserve">S1:  31 is June. </w:t>
      </w:r>
    </w:p>
    <w:p w14:paraId="47345895" w14:textId="77777777" w:rsidR="006100B5" w:rsidRDefault="00315A42">
      <w:pPr>
        <w:pStyle w:val="ESColloquy"/>
      </w:pPr>
      <w:r>
        <w:t>S2:  31, June.  You can count.  Count 19.  We would love to amen</w:t>
      </w:r>
      <w:r>
        <w:t xml:space="preserve">d. </w:t>
      </w:r>
    </w:p>
    <w:p w14:paraId="3E372F1C" w14:textId="77777777" w:rsidR="006100B5" w:rsidRDefault="00315A42">
      <w:pPr>
        <w:pStyle w:val="ESColloquy"/>
      </w:pPr>
      <w:r>
        <w:t xml:space="preserve">S1:  Hang on just a second. </w:t>
      </w:r>
    </w:p>
    <w:p w14:paraId="66171CFC" w14:textId="77777777" w:rsidR="006100B5" w:rsidRDefault="00315A42">
      <w:pPr>
        <w:pStyle w:val="ESColloquy"/>
      </w:pPr>
      <w:r>
        <w:t xml:space="preserve">S4:  Can we do that later? </w:t>
      </w:r>
    </w:p>
    <w:p w14:paraId="1FBFEB41" w14:textId="77777777" w:rsidR="006100B5" w:rsidRDefault="00315A42">
      <w:pPr>
        <w:pStyle w:val="ESColloquy"/>
      </w:pPr>
      <w:r>
        <w:t xml:space="preserve">S1:  We're going to dismiss count 23.  Count 27 and count 31.  Correct. </w:t>
      </w:r>
    </w:p>
    <w:p w14:paraId="20B0F22F" w14:textId="77777777" w:rsidR="006100B5" w:rsidRDefault="00315A42">
      <w:pPr>
        <w:pStyle w:val="ESColloquy"/>
      </w:pPr>
      <w:r>
        <w:t xml:space="preserve">S4:  Those are the kind of legacies. </w:t>
      </w:r>
    </w:p>
    <w:p w14:paraId="3F47B92F" w14:textId="77777777" w:rsidR="006100B5" w:rsidRDefault="00315A42">
      <w:pPr>
        <w:pStyle w:val="ESColloquy"/>
      </w:pPr>
      <w:r>
        <w:t xml:space="preserve">S2:  March.  Well, I'm sorry.  April, May and June. </w:t>
      </w:r>
    </w:p>
    <w:p w14:paraId="3D981E2F" w14:textId="77777777" w:rsidR="006100B5" w:rsidRDefault="00315A42">
      <w:pPr>
        <w:pStyle w:val="ESColloquy"/>
      </w:pPr>
      <w:r>
        <w:t>S1:  Right there was February 1</w:t>
      </w:r>
      <w:r>
        <w:t xml:space="preserve">5, Count 19. </w:t>
      </w:r>
    </w:p>
    <w:p w14:paraId="0FCAD050" w14:textId="77777777" w:rsidR="006100B5" w:rsidRDefault="00315A42">
      <w:pPr>
        <w:pStyle w:val="ESColloquy"/>
      </w:pPr>
      <w:r>
        <w:t xml:space="preserve">S2:  You're not dismissing that, are those? </w:t>
      </w:r>
    </w:p>
    <w:p w14:paraId="72A63B5E" w14:textId="77777777" w:rsidR="006100B5" w:rsidRDefault="00315A42">
      <w:pPr>
        <w:pStyle w:val="ESColloquy"/>
      </w:pPr>
      <w:r>
        <w:t xml:space="preserve">S1:  Those are the kind of things which are cheap but identified.  15.  19.  February.  March.  No, April.  No.  May.  </w:t>
      </w:r>
      <w:r>
        <w:lastRenderedPageBreak/>
        <w:t xml:space="preserve">No, June. </w:t>
      </w:r>
    </w:p>
    <w:p w14:paraId="6E4068BA" w14:textId="77777777" w:rsidR="006100B5" w:rsidRDefault="00315A42">
      <w:pPr>
        <w:pStyle w:val="ESColloquy"/>
      </w:pPr>
      <w:r>
        <w:t xml:space="preserve">S4:  That's what we have. </w:t>
      </w:r>
    </w:p>
    <w:p w14:paraId="37FE90D8" w14:textId="77777777" w:rsidR="006100B5" w:rsidRDefault="00315A42">
      <w:pPr>
        <w:pStyle w:val="ESColloquy"/>
      </w:pPr>
      <w:r>
        <w:t xml:space="preserve">S1:  Okay. </w:t>
      </w:r>
    </w:p>
    <w:p w14:paraId="3C079040" w14:textId="77777777" w:rsidR="006100B5" w:rsidRDefault="00315A42">
      <w:pPr>
        <w:pStyle w:val="ESColloquy"/>
      </w:pPr>
      <w:r>
        <w:t>S2:  And then counts.  We're</w:t>
      </w:r>
      <w:r>
        <w:t xml:space="preserve"> now looking at the endangering children.  We want to keep. </w:t>
      </w:r>
    </w:p>
    <w:p w14:paraId="0935C2AB" w14:textId="77777777" w:rsidR="006100B5" w:rsidRDefault="00315A42">
      <w:pPr>
        <w:pStyle w:val="ESColloquy"/>
      </w:pPr>
      <w:r>
        <w:t xml:space="preserve">S4:  Three and four. </w:t>
      </w:r>
    </w:p>
    <w:p w14:paraId="6E79BE4F" w14:textId="77777777" w:rsidR="006100B5" w:rsidRDefault="00315A42">
      <w:pPr>
        <w:pStyle w:val="ESColloquy"/>
      </w:pPr>
      <w:r>
        <w:t xml:space="preserve">S2:  And dismiss the remaining. </w:t>
      </w:r>
    </w:p>
    <w:p w14:paraId="4F86D2A3" w14:textId="77777777" w:rsidR="006100B5" w:rsidRDefault="00315A42">
      <w:pPr>
        <w:pStyle w:val="ESColloquy"/>
      </w:pPr>
      <w:r>
        <w:t xml:space="preserve">S1:  </w:t>
      </w:r>
      <w:r>
        <w:t xml:space="preserve">Catch three four of a danger.  I had.  They note, and that happen a few times, a handful of times.  So she unlike when you went through with the unlawful sexual conduct, she.  Okay.  So the. </w:t>
      </w:r>
    </w:p>
    <w:p w14:paraId="024B8D76" w14:textId="77777777" w:rsidR="006100B5" w:rsidRDefault="00315A42">
      <w:pPr>
        <w:pStyle w:val="ESColloquy"/>
      </w:pPr>
      <w:r>
        <w:t xml:space="preserve">S4:  First. </w:t>
      </w:r>
    </w:p>
    <w:p w14:paraId="277E9DF8" w14:textId="77777777" w:rsidR="006100B5" w:rsidRDefault="00315A42">
      <w:pPr>
        <w:pStyle w:val="ESColloquy"/>
      </w:pPr>
      <w:r>
        <w:t>S1:  Three and four will remain five, three, 12 are</w:t>
      </w:r>
      <w:r>
        <w:t xml:space="preserve"> out. </w:t>
      </w:r>
    </w:p>
    <w:p w14:paraId="3F7EEC1E" w14:textId="77777777" w:rsidR="006100B5" w:rsidRDefault="00315A42">
      <w:pPr>
        <w:pStyle w:val="ESColloquy"/>
      </w:pPr>
      <w:r>
        <w:t xml:space="preserve">S2:  Then moving into the next group.  We think there's no problem with 35 to 36. </w:t>
      </w:r>
    </w:p>
    <w:p w14:paraId="03350E26" w14:textId="77777777" w:rsidR="006100B5" w:rsidRDefault="00315A42">
      <w:pPr>
        <w:pStyle w:val="ESColloquy"/>
      </w:pPr>
      <w:r>
        <w:t xml:space="preserve">S1:  Okay. </w:t>
      </w:r>
    </w:p>
    <w:p w14:paraId="256C73B7" w14:textId="77777777" w:rsidR="006100B5" w:rsidRDefault="00315A42">
      <w:pPr>
        <w:pStyle w:val="ESColloquy"/>
      </w:pPr>
      <w:r>
        <w:t xml:space="preserve">S2:  Moving into the next group disseminating.  We want to keep everything. </w:t>
      </w:r>
    </w:p>
    <w:p w14:paraId="4C9FF7E4" w14:textId="77777777" w:rsidR="006100B5" w:rsidRDefault="00315A42">
      <w:pPr>
        <w:pStyle w:val="ESColloquy"/>
      </w:pPr>
      <w:r>
        <w:t xml:space="preserve">S4:  But the last two. </w:t>
      </w:r>
    </w:p>
    <w:p w14:paraId="2FF5D074" w14:textId="77777777" w:rsidR="006100B5" w:rsidRDefault="00315A42">
      <w:pPr>
        <w:pStyle w:val="ESColloquy"/>
      </w:pPr>
      <w:r>
        <w:t xml:space="preserve">S2:  She did not recall anything in 45.  I'm sorry. </w:t>
      </w:r>
    </w:p>
    <w:p w14:paraId="044AB7D4" w14:textId="77777777" w:rsidR="006100B5" w:rsidRDefault="00315A42">
      <w:pPr>
        <w:pStyle w:val="ESColloquy"/>
      </w:pPr>
      <w:r>
        <w:t xml:space="preserve">S4:  In June.  So we asked to dismiss. </w:t>
      </w:r>
    </w:p>
    <w:p w14:paraId="417AF0A5" w14:textId="77777777" w:rsidR="006100B5" w:rsidRDefault="00315A42">
      <w:pPr>
        <w:pStyle w:val="ESColloquy"/>
      </w:pPr>
      <w:r>
        <w:t xml:space="preserve">S2:  Counts 45 and 46 of the penis, the masturbating penis, and. </w:t>
      </w:r>
    </w:p>
    <w:p w14:paraId="246EBF5D" w14:textId="77777777" w:rsidR="006100B5" w:rsidRDefault="00315A42">
      <w:pPr>
        <w:pStyle w:val="ESColloquy"/>
      </w:pPr>
      <w:r>
        <w:t xml:space="preserve">S1:  All right.  So.  Cast five through 12.  Just.  Just.  Course.  23.  27.  21.  Dismissed.  I think that's really five.  </w:t>
      </w:r>
      <w:r>
        <w:lastRenderedPageBreak/>
        <w:t>46.  But it can be dismiss</w:t>
      </w:r>
      <w:r>
        <w:t xml:space="preserve">ed terribly by state.  And.  The career. </w:t>
      </w:r>
    </w:p>
    <w:p w14:paraId="47B008F5" w14:textId="77777777" w:rsidR="006100B5" w:rsidRDefault="00315A42">
      <w:pPr>
        <w:pStyle w:val="ESColloquy"/>
      </w:pPr>
      <w:r>
        <w:t xml:space="preserve">S5:  Yes, I said.  I've got most of my argument that I prepared for last night.  That's fine.  Generally.  We would also make then a rule 29 motion as to all remaining counts that the State has not. </w:t>
      </w:r>
    </w:p>
    <w:p w14:paraId="4754855B" w14:textId="77777777" w:rsidR="006100B5" w:rsidRDefault="00315A42">
      <w:pPr>
        <w:pStyle w:val="ESColloquy"/>
      </w:pPr>
      <w:r>
        <w:t>S1:  Agreed to</w:t>
      </w:r>
      <w:r>
        <w:t xml:space="preserve"> these.  Discretion of the Court.  Okay.  Well, that's overruled.  And it was hard because this is the seminal case and state versus division 55, Ohio State, 6261, 1978.  The Court shall not order an interim acquittal.  Such reasonable minds can reach diff</w:t>
      </w:r>
      <w:r>
        <w:t xml:space="preserve">erent conclusion as to whether each material element of crime has been proved beyond a reasonable doubt.  I think they should do that in this case.  So.  And then any other.  We would have no emotions.  Okay. </w:t>
      </w:r>
    </w:p>
    <w:p w14:paraId="108CD28C" w14:textId="77777777" w:rsidR="006100B5" w:rsidRDefault="00315A42">
      <w:pPr>
        <w:pStyle w:val="ESColloquy"/>
      </w:pPr>
      <w:r>
        <w:t xml:space="preserve">S4:  No. </w:t>
      </w:r>
    </w:p>
    <w:p w14:paraId="0575FA36" w14:textId="77777777" w:rsidR="006100B5" w:rsidRDefault="00315A42">
      <w:pPr>
        <w:pStyle w:val="ESColloquy"/>
      </w:pPr>
      <w:r>
        <w:t>S2:  You just want to talk about tes</w:t>
      </w:r>
      <w:r>
        <w:t xml:space="preserve">tifying versus not testifying.  Well, where else?  The jury kind of on the record. </w:t>
      </w:r>
    </w:p>
    <w:p w14:paraId="1A0CA9AF" w14:textId="77777777" w:rsidR="006100B5" w:rsidRDefault="00315A42">
      <w:pPr>
        <w:pStyle w:val="ESColloquy"/>
      </w:pPr>
      <w:r>
        <w:t xml:space="preserve">S5:  Your Honor, as of this moment, my client's stated intention and attention stated repeatedly to me is that he will be taking the witness stand. </w:t>
      </w:r>
    </w:p>
    <w:p w14:paraId="72D65DA9" w14:textId="77777777" w:rsidR="006100B5" w:rsidRDefault="00315A42">
      <w:pPr>
        <w:pStyle w:val="ESColloquy"/>
      </w:pPr>
      <w:r>
        <w:t xml:space="preserve">S1:  That's right. </w:t>
      </w:r>
    </w:p>
    <w:p w14:paraId="24D41A5A" w14:textId="77777777" w:rsidR="006100B5" w:rsidRDefault="00315A42">
      <w:pPr>
        <w:pStyle w:val="ESColloquy"/>
      </w:pPr>
      <w:r>
        <w:t>S5:</w:t>
      </w:r>
      <w:r>
        <w:t xml:space="preserve">  And I understand, as does he, that he can change his mind any time up until we start the date or. </w:t>
      </w:r>
    </w:p>
    <w:p w14:paraId="7803AF35" w14:textId="77777777" w:rsidR="006100B5" w:rsidRDefault="00315A42">
      <w:pPr>
        <w:pStyle w:val="ESColloquy"/>
      </w:pPr>
      <w:r>
        <w:t xml:space="preserve">S1:  Is right any time. </w:t>
      </w:r>
    </w:p>
    <w:p w14:paraId="40656D27" w14:textId="77777777" w:rsidR="006100B5" w:rsidRDefault="00315A42">
      <w:pPr>
        <w:pStyle w:val="ESColloquy"/>
      </w:pPr>
      <w:r>
        <w:t xml:space="preserve">S5:  So first so.  I will state for the record that if I </w:t>
      </w:r>
      <w:r>
        <w:lastRenderedPageBreak/>
        <w:t xml:space="preserve">learn of a change in plan.  I will have to see the prosecutor. </w:t>
      </w:r>
    </w:p>
    <w:p w14:paraId="0E195666" w14:textId="77777777" w:rsidR="006100B5" w:rsidRDefault="00315A42">
      <w:pPr>
        <w:pStyle w:val="ESColloquy"/>
      </w:pPr>
      <w:r>
        <w:t xml:space="preserve">S1:  Now </w:t>
      </w:r>
      <w:r>
        <w:t xml:space="preserve">as soon as possible.  Well, obviously, you're starting a little later tomorrow and.  So just so that there's no question.  Okay.  One, two.  Three four.  We'll go to a jury.  Five, six, seven, eight, nine, ten, 11, 12 will not go to the jury accounts.  13 </w:t>
      </w:r>
      <w:r>
        <w:t xml:space="preserve">through 22.  We'll go to jury counts 24 through 26 and go to the jury count 28 through 30 will go to the jury.  Accounts.  30.  Two.  Through.  45 through 44 will go to the jury and counts 45 and 46 will be dismissed.  Sound all right?  Yes, sure.  Okay.  </w:t>
      </w:r>
      <w:r>
        <w:t xml:space="preserve">Well, I'll readjust the instructions.  I still intend to give the jury a copy of part three as we go through this tomorrow.  Reading along is extensive.  I'm not going to put it up on the screen, but what I am going to put up on the screen when we get the </w:t>
      </w:r>
      <w:r>
        <w:t xml:space="preserve">part four, that will be just an example of verdict form four counts one, two counts three and four.  And more importantly, would be the unlawful sexual conduct with a minor charge and show </w:t>
      </w:r>
      <w:proofErr w:type="spellStart"/>
      <w:r>
        <w:t>show</w:t>
      </w:r>
      <w:proofErr w:type="spellEnd"/>
      <w:r>
        <w:t xml:space="preserve"> being just one copy of that.  The same with the </w:t>
      </w:r>
      <w:proofErr w:type="spellStart"/>
      <w:r>
        <w:t>GSI</w:t>
      </w:r>
      <w:proofErr w:type="spellEnd"/>
      <w:r>
        <w:t>, same with</w:t>
      </w:r>
      <w:r>
        <w:t xml:space="preserve"> the disseminating matter and.  But only one copy of the verdict forms is going back to the jury, obviously, and not in 12 copies that I have, 12 copies of accounts of part three.  So they can all look at it.  Part four.  I don't think they'll get one copy</w:t>
      </w:r>
      <w:r>
        <w:t xml:space="preserve"> back there.  It's pretty straight forward.  Not too long.  All right.  Well, we will be back tomorrow and deal with it as we have to do with it.  Be ready to go with closing.  </w:t>
      </w:r>
      <w:r>
        <w:lastRenderedPageBreak/>
        <w:t>That depends upon if.  It depends upon If Mr. Chen always changes his mind, tha</w:t>
      </w:r>
      <w:r>
        <w:t>t's one thing.  But they'll probably be a little bit of a little bit more time.  Excuse me for four closings and.  Hopefully we can get the final instructions tomorrow.  If it runs into the late afternoon, I might bring them back to Friday morning to do fi</w:t>
      </w:r>
      <w:r>
        <w:t xml:space="preserve">nal instructions and closings.  But hopefully we.  Hopefully we can get that done tomorrow. </w:t>
      </w:r>
    </w:p>
    <w:p w14:paraId="7D1449BD" w14:textId="77777777" w:rsidR="006100B5" w:rsidRDefault="00315A42">
      <w:pPr>
        <w:pStyle w:val="ESColloquy"/>
      </w:pPr>
      <w:r>
        <w:t xml:space="preserve">S4:  We'll see.  So I think I can be here by 30. </w:t>
      </w:r>
    </w:p>
    <w:p w14:paraId="0E5DCAD4" w14:textId="77777777" w:rsidR="006100B5" w:rsidRDefault="00315A42">
      <w:pPr>
        <w:pStyle w:val="ESColloquy"/>
      </w:pPr>
      <w:r>
        <w:t xml:space="preserve">S2:  So if everyone's here already. </w:t>
      </w:r>
    </w:p>
    <w:p w14:paraId="3F3AE189" w14:textId="77777777" w:rsidR="006100B5" w:rsidRDefault="00315A42">
      <w:pPr>
        <w:pStyle w:val="ESColloquy"/>
      </w:pPr>
      <w:r>
        <w:t xml:space="preserve">S1:  Hopefully we can start right at 1140.  Okay.  All right.  Thank you. </w:t>
      </w:r>
    </w:p>
    <w:p w14:paraId="50EB194A" w14:textId="77777777" w:rsidR="006100B5" w:rsidRDefault="00315A42">
      <w:pPr>
        <w:pStyle w:val="ESColloquy"/>
      </w:pPr>
      <w:r>
        <w:t xml:space="preserve">S2:  Does it, Bruce?  I am sending that list of exhibits.  If you need anything else, let me. </w:t>
      </w:r>
    </w:p>
    <w:p w14:paraId="66360186" w14:textId="77777777" w:rsidR="006100B5" w:rsidRDefault="00315A42">
      <w:pPr>
        <w:pStyle w:val="ESColloquy"/>
      </w:pPr>
      <w:r>
        <w:t>S1:  We are so.  Yes.  So.</w:t>
      </w:r>
    </w:p>
    <w:sectPr w:rsidR="006100B5" w:rsidSect="006E7F4D">
      <w:headerReference w:type="default" r:id="rId14"/>
      <w:footerReference w:type="default" r:id="rId15"/>
      <w:pgSz w:w="12240" w:h="15840"/>
      <w:pgMar w:top="1296" w:right="864" w:bottom="1152" w:left="2160" w:header="720" w:footer="144" w:gutter="0"/>
      <w:pgBorders>
        <w:left w:val="double" w:sz="4" w:space="4" w:color="auto"/>
        <w:right w:val="single" w:sz="4" w:space="4" w:color="auto"/>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vid Woolner" w:date="2023-09-06T18:29:00Z" w:initials="DW">
    <w:p w14:paraId="4919253D" w14:textId="77777777" w:rsidR="00A46C2A" w:rsidRDefault="00A46C2A" w:rsidP="006A642A">
      <w:pPr>
        <w:pStyle w:val="CommentText"/>
      </w:pPr>
      <w:r>
        <w:rPr>
          <w:rStyle w:val="CommentReference"/>
        </w:rPr>
        <w:annotationRef/>
      </w:r>
      <w:hyperlink r:id="rId1" w:history="1">
        <w:r w:rsidRPr="006A642A">
          <w:rPr>
            <w:rStyle w:val="Hyperlink"/>
          </w:rPr>
          <w:t>https://openpayrolls.com/yvonne-sheppard-batchler-25952427</w:t>
        </w:r>
      </w:hyperlink>
    </w:p>
  </w:comment>
  <w:comment w:id="1" w:author="David Woolner" w:date="2023-09-06T18:31:00Z" w:initials="DW">
    <w:p w14:paraId="754720CA" w14:textId="5DED7919" w:rsidR="00DE1998" w:rsidRDefault="00DE1998">
      <w:pPr>
        <w:pStyle w:val="CommentText"/>
      </w:pPr>
      <w:r>
        <w:rPr>
          <w:rStyle w:val="CommentReference"/>
        </w:rPr>
        <w:annotationRef/>
      </w:r>
      <w:r>
        <w:t>DIRECT EXAMINATION</w:t>
      </w:r>
    </w:p>
  </w:comment>
  <w:comment w:id="3" w:author="David Woolner" w:date="2023-09-06T18:47:00Z" w:initials="DW">
    <w:p w14:paraId="77FF4562" w14:textId="36E623EE" w:rsidR="00E84BFF" w:rsidRDefault="00E84BFF">
      <w:pPr>
        <w:pStyle w:val="CommentText"/>
      </w:pPr>
      <w:r>
        <w:rPr>
          <w:rStyle w:val="CommentReference"/>
        </w:rPr>
        <w:annotationRef/>
      </w:r>
      <w:r>
        <w:t>(phonetic **12:35:35)</w:t>
      </w:r>
    </w:p>
  </w:comment>
  <w:comment w:id="4" w:author="David Woolner" w:date="2023-09-06T18:50:00Z" w:initials="DW">
    <w:p w14:paraId="73CB4F5D" w14:textId="77777777" w:rsidR="00E31FA0" w:rsidRDefault="00E31FA0" w:rsidP="005D711C">
      <w:pPr>
        <w:pStyle w:val="CommentText"/>
      </w:pPr>
      <w:r>
        <w:rPr>
          <w:rStyle w:val="CommentReference"/>
        </w:rPr>
        <w:annotationRef/>
      </w:r>
      <w:hyperlink r:id="rId2" w:history="1">
        <w:r w:rsidRPr="005D711C">
          <w:rPr>
            <w:rStyle w:val="Hyperlink"/>
          </w:rPr>
          <w:t>https://cincinnaticares.org/listing-item/cincinnati-childrens-hospital/?what_we_need=1522956&amp;gad=1&amp;gclid=Cj0KCQjwxuCnBhDLARIsAB-cq1qLry5CMFn7XHIAv04tBp-k8NWcxb0L_M2HwDZpZjhwLB6cEAT39wYaAqxgEALw_wcB</w:t>
        </w:r>
      </w:hyperlink>
    </w:p>
  </w:comment>
  <w:comment w:id="5" w:author="David Woolner" w:date="2023-09-06T18:48:00Z" w:initials="DW">
    <w:p w14:paraId="192A18A3" w14:textId="1B274321" w:rsidR="0018761C" w:rsidRDefault="0018761C">
      <w:pPr>
        <w:pStyle w:val="CommentText"/>
      </w:pPr>
      <w:r>
        <w:rPr>
          <w:rStyle w:val="CommentReference"/>
        </w:rPr>
        <w:annotationRef/>
      </w:r>
      <w:r>
        <w:t>(phonetic **12:35:46)</w:t>
      </w:r>
    </w:p>
  </w:comment>
  <w:comment w:id="6" w:author="David Woolner" w:date="2023-09-06T18:50:00Z" w:initials="DW">
    <w:p w14:paraId="11664CA4" w14:textId="77777777" w:rsidR="00B03CDC" w:rsidRDefault="00B03CDC" w:rsidP="00B36258">
      <w:pPr>
        <w:pStyle w:val="CommentText"/>
      </w:pPr>
      <w:r>
        <w:rPr>
          <w:rStyle w:val="CommentReference"/>
        </w:rPr>
        <w:annotationRef/>
      </w:r>
      <w:hyperlink r:id="rId3" w:history="1">
        <w:r w:rsidRPr="00B36258">
          <w:rPr>
            <w:rStyle w:val="Hyperlink"/>
          </w:rPr>
          <w:t>https://www.movinghealthcareupstream.org/the-mayerson-center-for-safe-and-healthy-children-at-cincinnati-childrens-hospital/#:~:text=The%20Mayerson%20Center%20is%20a,neighborhoods%20in%20Hamilton%20County%2C%20Ohio</w:t>
        </w:r>
      </w:hyperlink>
      <w:r>
        <w:t>.</w:t>
      </w:r>
    </w:p>
  </w:comment>
  <w:comment w:id="7" w:author="David Woolner" w:date="2023-09-06T18:53:00Z" w:initials="DW">
    <w:p w14:paraId="5EF7A01C" w14:textId="3A81D607" w:rsidR="007F35E3" w:rsidRDefault="007F35E3">
      <w:pPr>
        <w:pStyle w:val="CommentText"/>
      </w:pPr>
      <w:r>
        <w:rPr>
          <w:rStyle w:val="CommentReference"/>
        </w:rPr>
        <w:annotationRef/>
      </w:r>
      <w:r>
        <w:t>(phonetic **12:36:36)</w:t>
      </w:r>
    </w:p>
  </w:comment>
  <w:comment w:id="8" w:author="David Woolner" w:date="2023-09-07T07:49:00Z" w:initials="DW">
    <w:p w14:paraId="6C9A7245" w14:textId="77777777" w:rsidR="006D618F" w:rsidRDefault="006D618F" w:rsidP="00461768">
      <w:pPr>
        <w:pStyle w:val="CommentText"/>
      </w:pPr>
      <w:r>
        <w:rPr>
          <w:rStyle w:val="CommentReference"/>
        </w:rPr>
        <w:annotationRef/>
      </w:r>
      <w:hyperlink r:id="rId4" w:history="1">
        <w:r w:rsidRPr="00461768">
          <w:rPr>
            <w:rStyle w:val="Hyperlink"/>
          </w:rPr>
          <w:t>www.samsung.com</w:t>
        </w:r>
      </w:hyperlink>
    </w:p>
  </w:comment>
  <w:comment w:id="9" w:author="David Woolner" w:date="2023-09-07T07:53:00Z" w:initials="DW">
    <w:p w14:paraId="7ED0E24E" w14:textId="77777777" w:rsidR="00B06F1D" w:rsidRDefault="00B06F1D" w:rsidP="004B7FA7">
      <w:pPr>
        <w:pStyle w:val="CommentText"/>
      </w:pPr>
      <w:r>
        <w:rPr>
          <w:rStyle w:val="CommentReference"/>
        </w:rPr>
        <w:annotationRef/>
      </w:r>
      <w:hyperlink r:id="rId5" w:history="1">
        <w:r w:rsidRPr="004B7FA7">
          <w:rPr>
            <w:rStyle w:val="Hyperlink"/>
          </w:rPr>
          <w:t>https://discord.com/</w:t>
        </w:r>
      </w:hyperlink>
    </w:p>
  </w:comment>
  <w:comment w:id="10" w:author="David Woolner" w:date="2023-09-07T07:56:00Z" w:initials="DW">
    <w:p w14:paraId="21830A46" w14:textId="6B0BDCE7" w:rsidR="0096582A" w:rsidRDefault="0096582A">
      <w:pPr>
        <w:pStyle w:val="CommentText"/>
      </w:pPr>
      <w:r>
        <w:rPr>
          <w:rStyle w:val="CommentReference"/>
        </w:rPr>
        <w:annotationRef/>
      </w:r>
      <w:r>
        <w:t>(phonetic **12:39:07)</w:t>
      </w:r>
    </w:p>
  </w:comment>
  <w:comment w:id="11" w:author="David Woolner" w:date="2023-09-07T07:56:00Z" w:initials="DW">
    <w:p w14:paraId="65F3DB57" w14:textId="48AA6B10" w:rsidR="00A60CE9" w:rsidRDefault="00A60CE9">
      <w:pPr>
        <w:pStyle w:val="CommentText"/>
      </w:pPr>
      <w:r>
        <w:rPr>
          <w:rStyle w:val="CommentReference"/>
        </w:rPr>
        <w:annotationRef/>
      </w:r>
      <w:r>
        <w:t>(phonetic **12:39:09)</w:t>
      </w:r>
    </w:p>
  </w:comment>
  <w:comment w:id="12" w:author="David Woolner" w:date="2023-09-07T08:01:00Z" w:initials="DW">
    <w:p w14:paraId="35402BBE" w14:textId="77777777" w:rsidR="004037CF" w:rsidRDefault="004037CF" w:rsidP="00531E6F">
      <w:pPr>
        <w:pStyle w:val="CommentText"/>
      </w:pPr>
      <w:r>
        <w:rPr>
          <w:rStyle w:val="CommentReference"/>
        </w:rPr>
        <w:annotationRef/>
      </w:r>
      <w:hyperlink r:id="rId6" w:history="1">
        <w:r w:rsidRPr="00531E6F">
          <w:rPr>
            <w:rStyle w:val="Hyperlink"/>
          </w:rPr>
          <w:t>https://isohelix.com/isohelix-dna-rna-buccal-swabs/?gclid=CjwKCAjw6eWnBhAKEiwADpnw9rBLrJTN1uGuO97LDIk7kOvtMXkAQYoPiZmIRSk2zSs2DrFdZKUiTBoCAR0QAvD_BwE</w:t>
        </w:r>
      </w:hyperlink>
    </w:p>
  </w:comment>
  <w:comment w:id="13" w:author="David Woolner" w:date="2023-09-07T08:07:00Z" w:initials="DW">
    <w:p w14:paraId="5FB37EE7" w14:textId="359AD862" w:rsidR="000750F4" w:rsidRDefault="000750F4">
      <w:pPr>
        <w:pStyle w:val="CommentText"/>
      </w:pPr>
      <w:r>
        <w:rPr>
          <w:rStyle w:val="CommentReference"/>
        </w:rPr>
        <w:annotationRef/>
      </w:r>
      <w:r>
        <w:t>(phonetic **12:42:25)</w:t>
      </w:r>
    </w:p>
  </w:comment>
  <w:comment w:id="14" w:author="David Woolner" w:date="2023-09-07T08:07:00Z" w:initials="DW">
    <w:p w14:paraId="68A5E7B2" w14:textId="5A2F39DB" w:rsidR="00FE1B3A" w:rsidRDefault="00FE1B3A">
      <w:pPr>
        <w:pStyle w:val="CommentText"/>
      </w:pPr>
      <w:r>
        <w:rPr>
          <w:rStyle w:val="CommentReference"/>
        </w:rPr>
        <w:annotationRef/>
      </w:r>
      <w:r>
        <w:t>(phonetic **12:42:26)</w:t>
      </w:r>
    </w:p>
  </w:comment>
  <w:comment w:id="15" w:author="David Woolner" w:date="2023-09-07T08:19:00Z" w:initials="DW">
    <w:p w14:paraId="6D079A0B" w14:textId="77777777" w:rsidR="00CC1CED" w:rsidRDefault="00CC1CED" w:rsidP="004305E7">
      <w:pPr>
        <w:pStyle w:val="CommentText"/>
      </w:pPr>
      <w:r>
        <w:rPr>
          <w:rStyle w:val="CommentReference"/>
        </w:rPr>
        <w:annotationRef/>
      </w:r>
      <w:hyperlink r:id="rId7" w:history="1">
        <w:r w:rsidRPr="004305E7">
          <w:rPr>
            <w:rStyle w:val="Hyperlink"/>
          </w:rPr>
          <w:t>https://www.timeanddate.com/worldclock/timezone/utc</w:t>
        </w:r>
      </w:hyperlink>
    </w:p>
  </w:comment>
  <w:comment w:id="16" w:author="David Woolner" w:date="2023-09-07T08:44:00Z" w:initials="DW">
    <w:p w14:paraId="2D1107BB" w14:textId="349642E9" w:rsidR="002E7634" w:rsidRDefault="002E7634">
      <w:pPr>
        <w:pStyle w:val="CommentText"/>
      </w:pPr>
      <w:r>
        <w:rPr>
          <w:rStyle w:val="CommentReference"/>
        </w:rPr>
        <w:annotationRef/>
      </w:r>
      <w:r>
        <w:t>(phonetic **12:50:39)</w:t>
      </w:r>
    </w:p>
  </w:comment>
  <w:comment w:id="17" w:author="David Woolner" w:date="2023-09-07T08:46:00Z" w:initials="DW">
    <w:p w14:paraId="21F5FF44" w14:textId="6242AEC2" w:rsidR="000F0508" w:rsidRDefault="000F0508">
      <w:pPr>
        <w:pStyle w:val="CommentText"/>
      </w:pPr>
      <w:r>
        <w:rPr>
          <w:rStyle w:val="CommentReference"/>
        </w:rPr>
        <w:annotationRef/>
      </w:r>
      <w:r>
        <w:t>**12:50:56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19253D" w15:done="0"/>
  <w15:commentEx w15:paraId="754720CA" w15:done="0"/>
  <w15:commentEx w15:paraId="77FF4562" w15:done="0"/>
  <w15:commentEx w15:paraId="73CB4F5D" w15:done="0"/>
  <w15:commentEx w15:paraId="192A18A3" w15:done="0"/>
  <w15:commentEx w15:paraId="11664CA4" w15:done="0"/>
  <w15:commentEx w15:paraId="5EF7A01C" w15:done="0"/>
  <w15:commentEx w15:paraId="6C9A7245" w15:done="0"/>
  <w15:commentEx w15:paraId="7ED0E24E" w15:done="0"/>
  <w15:commentEx w15:paraId="21830A46" w15:done="0"/>
  <w15:commentEx w15:paraId="65F3DB57" w15:done="0"/>
  <w15:commentEx w15:paraId="35402BBE" w15:done="0"/>
  <w15:commentEx w15:paraId="5FB37EE7" w15:done="0"/>
  <w15:commentEx w15:paraId="68A5E7B2" w15:done="0"/>
  <w15:commentEx w15:paraId="6D079A0B" w15:done="0"/>
  <w15:commentEx w15:paraId="2D1107BB" w15:done="0"/>
  <w15:commentEx w15:paraId="21F5FF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A3439A" w16cex:dateUtc="2023-09-06T22:29:00Z"/>
  <w16cex:commentExtensible w16cex:durableId="28A343F1" w16cex:dateUtc="2023-09-06T22:31:00Z"/>
  <w16cex:commentExtensible w16cex:durableId="28A347B8" w16cex:dateUtc="2023-09-06T22:47:00Z"/>
  <w16cex:commentExtensible w16cex:durableId="28A3488F" w16cex:dateUtc="2023-09-06T22:50:00Z"/>
  <w16cex:commentExtensible w16cex:durableId="28A347E6" w16cex:dateUtc="2023-09-06T22:48:00Z"/>
  <w16cex:commentExtensible w16cex:durableId="28A34886" w16cex:dateUtc="2023-09-06T22:50:00Z"/>
  <w16cex:commentExtensible w16cex:durableId="28A3490D" w16cex:dateUtc="2023-09-06T22:53:00Z"/>
  <w16cex:commentExtensible w16cex:durableId="28A3FEFB" w16cex:dateUtc="2023-09-07T11:49:00Z"/>
  <w16cex:commentExtensible w16cex:durableId="28A40002" w16cex:dateUtc="2023-09-07T11:53:00Z"/>
  <w16cex:commentExtensible w16cex:durableId="28A400A3" w16cex:dateUtc="2023-09-07T11:56:00Z"/>
  <w16cex:commentExtensible w16cex:durableId="28A400BC" w16cex:dateUtc="2023-09-07T11:56:00Z"/>
  <w16cex:commentExtensible w16cex:durableId="28A401E1" w16cex:dateUtc="2023-09-07T12:01:00Z"/>
  <w16cex:commentExtensible w16cex:durableId="28A4032C" w16cex:dateUtc="2023-09-07T12:07:00Z"/>
  <w16cex:commentExtensible w16cex:durableId="28A40335" w16cex:dateUtc="2023-09-07T12:07:00Z"/>
  <w16cex:commentExtensible w16cex:durableId="28A40613" w16cex:dateUtc="2023-09-07T12:19:00Z"/>
  <w16cex:commentExtensible w16cex:durableId="28A40BDD" w16cex:dateUtc="2023-09-07T12:44:00Z"/>
  <w16cex:commentExtensible w16cex:durableId="28A40C49" w16cex:dateUtc="2023-09-07T1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19253D" w16cid:durableId="28A3439A"/>
  <w16cid:commentId w16cid:paraId="754720CA" w16cid:durableId="28A343F1"/>
  <w16cid:commentId w16cid:paraId="77FF4562" w16cid:durableId="28A347B8"/>
  <w16cid:commentId w16cid:paraId="73CB4F5D" w16cid:durableId="28A3488F"/>
  <w16cid:commentId w16cid:paraId="192A18A3" w16cid:durableId="28A347E6"/>
  <w16cid:commentId w16cid:paraId="11664CA4" w16cid:durableId="28A34886"/>
  <w16cid:commentId w16cid:paraId="5EF7A01C" w16cid:durableId="28A3490D"/>
  <w16cid:commentId w16cid:paraId="6C9A7245" w16cid:durableId="28A3FEFB"/>
  <w16cid:commentId w16cid:paraId="7ED0E24E" w16cid:durableId="28A40002"/>
  <w16cid:commentId w16cid:paraId="21830A46" w16cid:durableId="28A400A3"/>
  <w16cid:commentId w16cid:paraId="65F3DB57" w16cid:durableId="28A400BC"/>
  <w16cid:commentId w16cid:paraId="35402BBE" w16cid:durableId="28A401E1"/>
  <w16cid:commentId w16cid:paraId="5FB37EE7" w16cid:durableId="28A4032C"/>
  <w16cid:commentId w16cid:paraId="68A5E7B2" w16cid:durableId="28A40335"/>
  <w16cid:commentId w16cid:paraId="6D079A0B" w16cid:durableId="28A40613"/>
  <w16cid:commentId w16cid:paraId="2D1107BB" w16cid:durableId="28A40BDD"/>
  <w16cid:commentId w16cid:paraId="21F5FF44" w16cid:durableId="28A40C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862CE" w14:textId="77777777" w:rsidR="003D2A44" w:rsidRDefault="003D2A44">
      <w:pPr>
        <w:spacing w:line="240" w:lineRule="auto"/>
      </w:pPr>
      <w:r>
        <w:separator/>
      </w:r>
    </w:p>
  </w:endnote>
  <w:endnote w:type="continuationSeparator" w:id="0">
    <w:p w14:paraId="68F79912" w14:textId="77777777" w:rsidR="003D2A44" w:rsidRDefault="003D2A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ckwell">
    <w:panose1 w:val="02060603020205020403"/>
    <w:charset w:val="00"/>
    <w:family w:val="roman"/>
    <w:pitch w:val="variable"/>
    <w:sig w:usb0="00000007" w:usb1="00000000" w:usb2="00000000" w:usb3="00000000" w:csb0="00000003" w:csb1="00000000"/>
  </w:font>
  <w:font w:name="Comic Sans MS">
    <w:panose1 w:val="030F0702030302020204"/>
    <w:charset w:val="00"/>
    <w:family w:val="script"/>
    <w:pitch w:val="variable"/>
    <w:sig w:usb0="00000287" w:usb1="00000013"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B1725" w14:textId="77777777" w:rsidR="00315A42" w:rsidRPr="00E60980" w:rsidRDefault="00315A42" w:rsidP="00E60980">
    <w:pPr>
      <w:pStyle w:val="Footer"/>
      <w:jc w:val="center"/>
    </w:pPr>
    <w:r>
      <w:rPr>
        <w:noProof/>
      </w:rPr>
      <w:drawing>
        <wp:anchor distT="0" distB="0" distL="114300" distR="114300" simplePos="0" relativeHeight="251663360" behindDoc="1" locked="0" layoutInCell="1" allowOverlap="1" wp14:anchorId="2DE5EA29" wp14:editId="6854E47C">
          <wp:simplePos x="0" y="0"/>
          <wp:positionH relativeFrom="column">
            <wp:align>center</wp:align>
          </wp:positionH>
          <wp:positionV relativeFrom="paragraph">
            <wp:posOffset>-466090</wp:posOffset>
          </wp:positionV>
          <wp:extent cx="2724912" cy="640080"/>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VTLogo.jpg"/>
                  <pic:cNvPicPr/>
                </pic:nvPicPr>
                <pic:blipFill>
                  <a:blip r:embed="rId1">
                    <a:extLst>
                      <a:ext uri="{28A0092B-C50C-407E-A947-70E740481C1C}">
                        <a14:useLocalDpi xmlns:a14="http://schemas.microsoft.com/office/drawing/2010/main" val="0"/>
                      </a:ext>
                    </a:extLst>
                  </a:blip>
                  <a:stretch>
                    <a:fillRect/>
                  </a:stretch>
                </pic:blipFill>
                <pic:spPr>
                  <a:xfrm>
                    <a:off x="0" y="0"/>
                    <a:ext cx="2724912" cy="64008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13F64" w14:textId="77777777" w:rsidR="003D2A44" w:rsidRDefault="003D2A44">
      <w:pPr>
        <w:spacing w:line="240" w:lineRule="auto"/>
      </w:pPr>
      <w:r>
        <w:separator/>
      </w:r>
    </w:p>
  </w:footnote>
  <w:footnote w:type="continuationSeparator" w:id="0">
    <w:p w14:paraId="3DBC560A" w14:textId="77777777" w:rsidR="003D2A44" w:rsidRDefault="003D2A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3E707" w14:textId="31B6A911" w:rsidR="00315A42" w:rsidRDefault="003D2A44">
    <w:pPr>
      <w:jc w:val="right"/>
    </w:pPr>
    <w:r>
      <w:rPr>
        <w:noProof/>
      </w:rPr>
      <w:pict w14:anchorId="04C834C9">
        <v:shapetype id="_x0000_t202" coordsize="21600,21600" o:spt="202" path="m,l,21600r21600,l21600,xe">
          <v:stroke joinstyle="miter"/>
          <v:path gradientshapeok="t" o:connecttype="rect"/>
        </v:shapetype>
        <v:shape id="Text Box 5" o:spid="_x0000_s2049" type="#_x0000_t202" style="position:absolute;left:0;text-align:left;margin-left:-56.15pt;margin-top:25.2pt;width:45.35pt;height:6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" filled="f" stroked="f">
          <v:textbox>
            <w:txbxContent>
              <w:p w14:paraId="1BCE4EBA" w14:textId="77777777" w:rsidR="00315A42" w:rsidRDefault="00315A42" w:rsidP="00BE7F87">
                <w:pPr>
                  <w:jc w:val="right"/>
                </w:pPr>
                <w:r>
                  <w:t>1</w:t>
                </w:r>
              </w:p>
              <w:p w14:paraId="54AEFBB4" w14:textId="77777777" w:rsidR="00315A42" w:rsidRDefault="00315A42" w:rsidP="00BE7F87">
                <w:pPr>
                  <w:tabs>
                    <w:tab w:val="decimal" w:pos="0"/>
                  </w:tabs>
                  <w:jc w:val="right"/>
                </w:pPr>
                <w:r>
                  <w:t>2</w:t>
                </w:r>
              </w:p>
              <w:p w14:paraId="57FB02D4" w14:textId="77777777" w:rsidR="00315A42" w:rsidRDefault="00315A42" w:rsidP="00BE7F87">
                <w:pPr>
                  <w:tabs>
                    <w:tab w:val="decimal" w:pos="0"/>
                  </w:tabs>
                  <w:jc w:val="right"/>
                </w:pPr>
                <w:r>
                  <w:t>3</w:t>
                </w:r>
              </w:p>
              <w:p w14:paraId="53A86212" w14:textId="77777777" w:rsidR="00315A42" w:rsidRDefault="00315A42" w:rsidP="00BE7F87">
                <w:pPr>
                  <w:tabs>
                    <w:tab w:val="decimal" w:pos="0"/>
                  </w:tabs>
                  <w:jc w:val="right"/>
                </w:pPr>
                <w:r>
                  <w:t>4</w:t>
                </w:r>
              </w:p>
              <w:p w14:paraId="7DC72B52" w14:textId="77777777" w:rsidR="00315A42" w:rsidRDefault="00315A42" w:rsidP="00BE7F87">
                <w:pPr>
                  <w:tabs>
                    <w:tab w:val="decimal" w:pos="0"/>
                  </w:tabs>
                  <w:jc w:val="right"/>
                </w:pPr>
                <w:r>
                  <w:t>5</w:t>
                </w:r>
              </w:p>
              <w:p w14:paraId="5CD5E060" w14:textId="77777777" w:rsidR="00315A42" w:rsidRDefault="00315A42" w:rsidP="00BE7F87">
                <w:pPr>
                  <w:tabs>
                    <w:tab w:val="decimal" w:pos="0"/>
                  </w:tabs>
                  <w:jc w:val="right"/>
                </w:pPr>
                <w:r>
                  <w:t>6</w:t>
                </w:r>
              </w:p>
              <w:p w14:paraId="140D98D2" w14:textId="77777777" w:rsidR="00315A42" w:rsidRDefault="00315A42" w:rsidP="00BE7F87">
                <w:pPr>
                  <w:tabs>
                    <w:tab w:val="decimal" w:pos="0"/>
                  </w:tabs>
                  <w:jc w:val="right"/>
                </w:pPr>
                <w:r>
                  <w:t>7</w:t>
                </w:r>
              </w:p>
              <w:p w14:paraId="68AC70E0" w14:textId="77777777" w:rsidR="00315A42" w:rsidRDefault="00315A42" w:rsidP="00BE7F87">
                <w:pPr>
                  <w:tabs>
                    <w:tab w:val="decimal" w:pos="0"/>
                  </w:tabs>
                  <w:jc w:val="right"/>
                </w:pPr>
                <w:r>
                  <w:t>8</w:t>
                </w:r>
              </w:p>
              <w:p w14:paraId="3A73313E" w14:textId="77777777" w:rsidR="00315A42" w:rsidRDefault="00315A42" w:rsidP="00BE7F87">
                <w:pPr>
                  <w:tabs>
                    <w:tab w:val="decimal" w:pos="0"/>
                  </w:tabs>
                  <w:jc w:val="right"/>
                </w:pPr>
                <w:r>
                  <w:t>9</w:t>
                </w:r>
              </w:p>
              <w:p w14:paraId="7034F8A1" w14:textId="77777777" w:rsidR="00315A42" w:rsidRDefault="00315A42" w:rsidP="00BE7F87">
                <w:pPr>
                  <w:tabs>
                    <w:tab w:val="decimal" w:pos="0"/>
                  </w:tabs>
                  <w:jc w:val="right"/>
                </w:pPr>
                <w:r>
                  <w:t>10</w:t>
                </w:r>
              </w:p>
              <w:p w14:paraId="3B3321EA" w14:textId="77777777" w:rsidR="00315A42" w:rsidRDefault="00315A42" w:rsidP="00BE7F87">
                <w:pPr>
                  <w:tabs>
                    <w:tab w:val="decimal" w:pos="0"/>
                  </w:tabs>
                  <w:jc w:val="right"/>
                </w:pPr>
                <w:r>
                  <w:t>11</w:t>
                </w:r>
              </w:p>
              <w:p w14:paraId="33A8D75D" w14:textId="77777777" w:rsidR="00315A42" w:rsidRDefault="00315A42" w:rsidP="00BE7F87">
                <w:pPr>
                  <w:tabs>
                    <w:tab w:val="decimal" w:pos="0"/>
                  </w:tabs>
                  <w:jc w:val="right"/>
                </w:pPr>
                <w:r>
                  <w:t>12</w:t>
                </w:r>
              </w:p>
              <w:p w14:paraId="6F5ADDF4" w14:textId="77777777" w:rsidR="00315A42" w:rsidRDefault="00315A42" w:rsidP="00BE7F87">
                <w:pPr>
                  <w:jc w:val="right"/>
                </w:pPr>
                <w:r>
                  <w:t>13</w:t>
                </w:r>
              </w:p>
              <w:p w14:paraId="0C01CB4F" w14:textId="77777777" w:rsidR="00315A42" w:rsidRDefault="00315A42" w:rsidP="00BE7F87">
                <w:pPr>
                  <w:jc w:val="right"/>
                </w:pPr>
                <w:r>
                  <w:t>14</w:t>
                </w:r>
              </w:p>
              <w:p w14:paraId="3BE15E4E" w14:textId="77777777" w:rsidR="00315A42" w:rsidRDefault="00315A42" w:rsidP="00BE7F87">
                <w:pPr>
                  <w:jc w:val="right"/>
                </w:pPr>
                <w:r>
                  <w:t>15</w:t>
                </w:r>
              </w:p>
              <w:p w14:paraId="4FEBB08D" w14:textId="77777777" w:rsidR="00315A42" w:rsidRDefault="00315A42" w:rsidP="00BE7F87">
                <w:pPr>
                  <w:jc w:val="right"/>
                </w:pPr>
                <w:r>
                  <w:t>16</w:t>
                </w:r>
              </w:p>
              <w:p w14:paraId="1FE0DF60" w14:textId="77777777" w:rsidR="00315A42" w:rsidRDefault="00315A42" w:rsidP="00BE7F87">
                <w:pPr>
                  <w:jc w:val="right"/>
                </w:pPr>
                <w:r>
                  <w:t>17</w:t>
                </w:r>
              </w:p>
              <w:p w14:paraId="10E62AAA" w14:textId="77777777" w:rsidR="00315A42" w:rsidRDefault="00315A42" w:rsidP="00BE7F87">
                <w:pPr>
                  <w:jc w:val="right"/>
                </w:pPr>
                <w:r>
                  <w:t>18</w:t>
                </w:r>
              </w:p>
              <w:p w14:paraId="68FF657E" w14:textId="77777777" w:rsidR="00315A42" w:rsidRDefault="00315A42" w:rsidP="00BE7F87">
                <w:pPr>
                  <w:jc w:val="right"/>
                </w:pPr>
                <w:r>
                  <w:t>19</w:t>
                </w:r>
              </w:p>
              <w:p w14:paraId="28E57348" w14:textId="77777777" w:rsidR="00315A42" w:rsidRDefault="00315A42" w:rsidP="00BE7F87">
                <w:pPr>
                  <w:jc w:val="right"/>
                </w:pPr>
                <w:r>
                  <w:t>20</w:t>
                </w:r>
              </w:p>
              <w:p w14:paraId="05846933" w14:textId="77777777" w:rsidR="00315A42" w:rsidRDefault="00315A42" w:rsidP="00BE7F87">
                <w:pPr>
                  <w:jc w:val="right"/>
                </w:pPr>
                <w:r>
                  <w:t>21</w:t>
                </w:r>
              </w:p>
              <w:p w14:paraId="43C48D6A" w14:textId="77777777" w:rsidR="00315A42" w:rsidRDefault="00315A42" w:rsidP="00BE7F87">
                <w:pPr>
                  <w:jc w:val="right"/>
                </w:pPr>
                <w:r>
                  <w:t>22</w:t>
                </w:r>
              </w:p>
              <w:p w14:paraId="6671E4B6" w14:textId="77777777" w:rsidR="00315A42" w:rsidRDefault="00315A42" w:rsidP="00BE7F87">
                <w:pPr>
                  <w:jc w:val="right"/>
                </w:pPr>
                <w:r>
                  <w:t>23</w:t>
                </w:r>
              </w:p>
              <w:p w14:paraId="3A6005B7" w14:textId="77777777" w:rsidR="00315A42" w:rsidRDefault="00315A42" w:rsidP="00BE7F87">
                <w:pPr>
                  <w:jc w:val="right"/>
                </w:pPr>
                <w:r>
                  <w:t>24</w:t>
                </w:r>
              </w:p>
              <w:p w14:paraId="10C81107" w14:textId="77777777" w:rsidR="00315A42" w:rsidRDefault="00315A42" w:rsidP="00BE7F87">
                <w:pPr>
                  <w:jc w:val="right"/>
                </w:pPr>
                <w:r>
                  <w:t>25</w:t>
                </w:r>
              </w:p>
              <w:p w14:paraId="66420152" w14:textId="77777777" w:rsidR="00315A42" w:rsidRDefault="00315A42" w:rsidP="00BE7F87">
                <w:pPr>
                  <w:tabs>
                    <w:tab w:val="decimal" w:pos="180"/>
                  </w:tabs>
                </w:pPr>
              </w:p>
              <w:p w14:paraId="0D39A772" w14:textId="77777777" w:rsidR="00315A42" w:rsidRDefault="00315A42" w:rsidP="00BE7F87">
                <w:pPr>
                  <w:tabs>
                    <w:tab w:val="decimal" w:pos="180"/>
                  </w:tabs>
                </w:pPr>
              </w:p>
            </w:txbxContent>
          </v:textbox>
        </v:shape>
      </w:pict>
    </w:r>
    <w:r w:rsidR="00315A42">
      <w:fldChar w:fldCharType="begin"/>
    </w:r>
    <w:r w:rsidR="00315A42">
      <w:instrText xml:space="preserve"> PAGE   \* MERGEFORMAT </w:instrText>
    </w:r>
    <w:r w:rsidR="00315A42">
      <w:fldChar w:fldCharType="separate"/>
    </w:r>
    <w:r w:rsidR="00315A42">
      <w:rPr>
        <w:noProof/>
      </w:rPr>
      <w:t>2</w:t>
    </w:r>
    <w:r w:rsidR="00315A42">
      <w:rPr>
        <w:noProof/>
      </w:rPr>
      <w:fldChar w:fldCharType="end"/>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Woolner">
    <w15:presenceInfo w15:providerId="Windows Live" w15:userId="e03b9359abbcdc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att1" w:val="Ms. Terpstra"/>
    <w:docVar w:name="att2" w:val="Ms. Dattilo"/>
    <w:docVar w:name="att3" w:val="Mr. Wallace"/>
    <w:docVar w:name="AudioFileName" w:val="Merged_From_Zipped_22cr927StatevGaryLChisenhallJrJuryTrialDay3_9ac619b0.ogg"/>
    <w:docVar w:name="AudioFileUrl" w:val="AudioFileUrl"/>
    <w:docVar w:name="bwizard" w:val="true"/>
    <w:docVar w:name="checkline" w:val="True"/>
    <w:docVar w:name="CleanedJobReference" w:val="CleanedJobReference"/>
    <w:docVar w:name="CorrelationId" w:val="9ac619b0-ad72-48e5-94b6-3831d730d32c"/>
    <w:docVar w:name="docPlaybackHooksList" w:val="{9ac619b0-ad72-48e5-94b6-3831d730d32c}"/>
    <w:docVar w:name="DocPlaybackLinksOffsetGuid" w:val="9ac619b0-ad72-48e5-94b6-3831d730d32c"/>
    <w:docVar w:name="JobReference" w:val="JobReference"/>
    <w:docVar w:name="logAlt_A" w:val="36"/>
    <w:docVar w:name="logAlt_B" w:val="2"/>
    <w:docVar w:name="logAlt_D" w:val="1"/>
    <w:docVar w:name="logAlt_H" w:val="9"/>
    <w:docVar w:name="logAlt_I" w:val="1"/>
    <w:docVar w:name="logAlt_K" w:val="1"/>
    <w:docVar w:name="logAlt_Q" w:val="44"/>
    <w:docVar w:name="logAlt_Shift_A" w:val="113"/>
    <w:docVar w:name="logAlt_Shift_N" w:val="2"/>
    <w:docVar w:name="logAlt_Shift_Q" w:val="106"/>
    <w:docVar w:name="logAlt_Shift_S" w:val="1"/>
    <w:docVar w:name="logAlt_U" w:val="4"/>
    <w:docVar w:name="logAlt_W" w:val="1"/>
    <w:docVar w:name="logAlt_Y" w:val="3"/>
    <w:docVar w:name="logAlt1" w:val="4"/>
    <w:docVar w:name="logAlt2" w:val="1"/>
    <w:docVar w:name="logAltCtrlS" w:val="1"/>
    <w:docVar w:name="logAltN" w:val="1"/>
    <w:docVar w:name="logAltShift1" w:val="1"/>
    <w:docVar w:name="LogNoteGrid" w:val="{4f2dacf2-c652-469a-8941-37aec61d4c1f}"/>
    <w:docVar w:name="parties0" w:val="State"/>
    <w:docVar w:name="parties1" w:val="Defendant"/>
    <w:docVar w:name="PauseResumeLogNoteList" w:val="{91480699-86fc-4e80-8124-b74ee8d023d5}"/>
    <w:docVar w:name="Phonetic" w:val="Erin|Rhodes|Central Joint|Alexis Sams|Shockawocka|A_ghost_33|Lucy|Lucent|Betty Reese|"/>
    <w:docVar w:name="PreFilledCover" w:val="False"/>
    <w:docVar w:name="sPartyHold" w:val="State"/>
    <w:docVar w:name="sWitnessHold" w:val="Det. Yvonne Sheppard"/>
    <w:docVar w:name="tcount" w:val="2"/>
    <w:docVar w:name="TemplateFileUrl" w:val="TemplateFileUrl"/>
    <w:docVar w:name="Testimony01admin183113" w:val="Det. Yvonne Sheppard|Direct|Ms. Terpstra|State"/>
  </w:docVars>
  <w:rsids>
    <w:rsidRoot w:val="003D2A44"/>
    <w:rsid w:val="0000034E"/>
    <w:rsid w:val="00004A82"/>
    <w:rsid w:val="000308B6"/>
    <w:rsid w:val="00037454"/>
    <w:rsid w:val="0004622C"/>
    <w:rsid w:val="00064F86"/>
    <w:rsid w:val="00065F50"/>
    <w:rsid w:val="00070E59"/>
    <w:rsid w:val="000750F4"/>
    <w:rsid w:val="00083A32"/>
    <w:rsid w:val="000853CA"/>
    <w:rsid w:val="000A0F57"/>
    <w:rsid w:val="000A6822"/>
    <w:rsid w:val="000B7192"/>
    <w:rsid w:val="000C748C"/>
    <w:rsid w:val="000D1080"/>
    <w:rsid w:val="000D3C7A"/>
    <w:rsid w:val="000F0508"/>
    <w:rsid w:val="000F4D9E"/>
    <w:rsid w:val="000F76D1"/>
    <w:rsid w:val="001068E7"/>
    <w:rsid w:val="001125C7"/>
    <w:rsid w:val="00117786"/>
    <w:rsid w:val="001303DF"/>
    <w:rsid w:val="00160414"/>
    <w:rsid w:val="001640B5"/>
    <w:rsid w:val="00172678"/>
    <w:rsid w:val="00183C13"/>
    <w:rsid w:val="00186412"/>
    <w:rsid w:val="0018761C"/>
    <w:rsid w:val="00192F86"/>
    <w:rsid w:val="001B6E27"/>
    <w:rsid w:val="001C4EB8"/>
    <w:rsid w:val="001E6D9A"/>
    <w:rsid w:val="001F216F"/>
    <w:rsid w:val="001F7A14"/>
    <w:rsid w:val="002013CB"/>
    <w:rsid w:val="002312B0"/>
    <w:rsid w:val="0023372E"/>
    <w:rsid w:val="002527F0"/>
    <w:rsid w:val="002549F6"/>
    <w:rsid w:val="002577B4"/>
    <w:rsid w:val="002701EE"/>
    <w:rsid w:val="00272091"/>
    <w:rsid w:val="00291269"/>
    <w:rsid w:val="00293A52"/>
    <w:rsid w:val="0029615D"/>
    <w:rsid w:val="002A2CF0"/>
    <w:rsid w:val="002B1D9A"/>
    <w:rsid w:val="002B2175"/>
    <w:rsid w:val="002C287D"/>
    <w:rsid w:val="002C5340"/>
    <w:rsid w:val="002D13CE"/>
    <w:rsid w:val="002E14BF"/>
    <w:rsid w:val="002E1615"/>
    <w:rsid w:val="002E7634"/>
    <w:rsid w:val="0030513D"/>
    <w:rsid w:val="0030576B"/>
    <w:rsid w:val="00314DD7"/>
    <w:rsid w:val="00315A42"/>
    <w:rsid w:val="00315ED8"/>
    <w:rsid w:val="0033241C"/>
    <w:rsid w:val="00357031"/>
    <w:rsid w:val="003623CC"/>
    <w:rsid w:val="003635D6"/>
    <w:rsid w:val="0038512C"/>
    <w:rsid w:val="003A4B92"/>
    <w:rsid w:val="003A7B50"/>
    <w:rsid w:val="003B6187"/>
    <w:rsid w:val="003B69CF"/>
    <w:rsid w:val="003C57EF"/>
    <w:rsid w:val="003D2A44"/>
    <w:rsid w:val="003E29B9"/>
    <w:rsid w:val="003E6262"/>
    <w:rsid w:val="003F2FEF"/>
    <w:rsid w:val="003F4614"/>
    <w:rsid w:val="00402DFD"/>
    <w:rsid w:val="004037CF"/>
    <w:rsid w:val="00423831"/>
    <w:rsid w:val="00427DFC"/>
    <w:rsid w:val="004329FA"/>
    <w:rsid w:val="004353B5"/>
    <w:rsid w:val="00441E27"/>
    <w:rsid w:val="004479A1"/>
    <w:rsid w:val="00452E27"/>
    <w:rsid w:val="004848E5"/>
    <w:rsid w:val="0049594C"/>
    <w:rsid w:val="004C1C08"/>
    <w:rsid w:val="004C37E8"/>
    <w:rsid w:val="004E36D9"/>
    <w:rsid w:val="0051278A"/>
    <w:rsid w:val="005145BA"/>
    <w:rsid w:val="0052301D"/>
    <w:rsid w:val="005317B0"/>
    <w:rsid w:val="00534FFF"/>
    <w:rsid w:val="00550AEC"/>
    <w:rsid w:val="0055683E"/>
    <w:rsid w:val="00565F4B"/>
    <w:rsid w:val="00572EF0"/>
    <w:rsid w:val="005770EB"/>
    <w:rsid w:val="0057745C"/>
    <w:rsid w:val="005817AF"/>
    <w:rsid w:val="00591416"/>
    <w:rsid w:val="005A634C"/>
    <w:rsid w:val="005B7E66"/>
    <w:rsid w:val="005D0114"/>
    <w:rsid w:val="005E1A2A"/>
    <w:rsid w:val="00607923"/>
    <w:rsid w:val="00610086"/>
    <w:rsid w:val="006100B5"/>
    <w:rsid w:val="00615CA4"/>
    <w:rsid w:val="0062023E"/>
    <w:rsid w:val="0064792E"/>
    <w:rsid w:val="00652DA5"/>
    <w:rsid w:val="006655C1"/>
    <w:rsid w:val="00671E76"/>
    <w:rsid w:val="006925FE"/>
    <w:rsid w:val="0069558B"/>
    <w:rsid w:val="006A5B85"/>
    <w:rsid w:val="006B1A4A"/>
    <w:rsid w:val="006B3D77"/>
    <w:rsid w:val="006B5C30"/>
    <w:rsid w:val="006C3097"/>
    <w:rsid w:val="006D335F"/>
    <w:rsid w:val="006D618F"/>
    <w:rsid w:val="006F2E4D"/>
    <w:rsid w:val="00703263"/>
    <w:rsid w:val="00721C80"/>
    <w:rsid w:val="007229F6"/>
    <w:rsid w:val="00723068"/>
    <w:rsid w:val="0073055D"/>
    <w:rsid w:val="0073530A"/>
    <w:rsid w:val="00750066"/>
    <w:rsid w:val="0076201F"/>
    <w:rsid w:val="0076588A"/>
    <w:rsid w:val="00770202"/>
    <w:rsid w:val="00774B1C"/>
    <w:rsid w:val="00794E58"/>
    <w:rsid w:val="007A4D7B"/>
    <w:rsid w:val="007A4EA8"/>
    <w:rsid w:val="007C18F3"/>
    <w:rsid w:val="007D01FB"/>
    <w:rsid w:val="007E1B50"/>
    <w:rsid w:val="007E6B6E"/>
    <w:rsid w:val="007F35E3"/>
    <w:rsid w:val="008043CE"/>
    <w:rsid w:val="00804FBC"/>
    <w:rsid w:val="00815232"/>
    <w:rsid w:val="0081749D"/>
    <w:rsid w:val="00830043"/>
    <w:rsid w:val="00862AA4"/>
    <w:rsid w:val="00865FC6"/>
    <w:rsid w:val="00876CFD"/>
    <w:rsid w:val="0088149C"/>
    <w:rsid w:val="008932FB"/>
    <w:rsid w:val="008A590C"/>
    <w:rsid w:val="008A7C22"/>
    <w:rsid w:val="008B0D35"/>
    <w:rsid w:val="008C1BA3"/>
    <w:rsid w:val="008F5339"/>
    <w:rsid w:val="008F585E"/>
    <w:rsid w:val="0090509B"/>
    <w:rsid w:val="009232A3"/>
    <w:rsid w:val="00930589"/>
    <w:rsid w:val="009318E4"/>
    <w:rsid w:val="00945DE1"/>
    <w:rsid w:val="00947B8F"/>
    <w:rsid w:val="00954432"/>
    <w:rsid w:val="00955B5D"/>
    <w:rsid w:val="00956B96"/>
    <w:rsid w:val="00963276"/>
    <w:rsid w:val="0096582A"/>
    <w:rsid w:val="00980A86"/>
    <w:rsid w:val="00992A70"/>
    <w:rsid w:val="009B0C23"/>
    <w:rsid w:val="009B6C2D"/>
    <w:rsid w:val="009B7060"/>
    <w:rsid w:val="009C6933"/>
    <w:rsid w:val="009D27F9"/>
    <w:rsid w:val="009D5633"/>
    <w:rsid w:val="009E0618"/>
    <w:rsid w:val="009E1FD0"/>
    <w:rsid w:val="009E6C24"/>
    <w:rsid w:val="009F501C"/>
    <w:rsid w:val="00A06B44"/>
    <w:rsid w:val="00A07ADC"/>
    <w:rsid w:val="00A07F2E"/>
    <w:rsid w:val="00A17E7C"/>
    <w:rsid w:val="00A234EA"/>
    <w:rsid w:val="00A418E7"/>
    <w:rsid w:val="00A46C2A"/>
    <w:rsid w:val="00A52B80"/>
    <w:rsid w:val="00A60A57"/>
    <w:rsid w:val="00A60CE9"/>
    <w:rsid w:val="00A61DCD"/>
    <w:rsid w:val="00A75336"/>
    <w:rsid w:val="00A8656B"/>
    <w:rsid w:val="00AB3D91"/>
    <w:rsid w:val="00AB7502"/>
    <w:rsid w:val="00AC5BE9"/>
    <w:rsid w:val="00AC5CA5"/>
    <w:rsid w:val="00AD0C57"/>
    <w:rsid w:val="00AD4161"/>
    <w:rsid w:val="00AD7D4D"/>
    <w:rsid w:val="00AE26EA"/>
    <w:rsid w:val="00AF5C7A"/>
    <w:rsid w:val="00B03CDC"/>
    <w:rsid w:val="00B06056"/>
    <w:rsid w:val="00B06F1D"/>
    <w:rsid w:val="00B11170"/>
    <w:rsid w:val="00B15D4A"/>
    <w:rsid w:val="00B17130"/>
    <w:rsid w:val="00B175EB"/>
    <w:rsid w:val="00B25B99"/>
    <w:rsid w:val="00B269C1"/>
    <w:rsid w:val="00B44315"/>
    <w:rsid w:val="00B4636C"/>
    <w:rsid w:val="00B47056"/>
    <w:rsid w:val="00B55E41"/>
    <w:rsid w:val="00B6376C"/>
    <w:rsid w:val="00B662BD"/>
    <w:rsid w:val="00B708EC"/>
    <w:rsid w:val="00B87A82"/>
    <w:rsid w:val="00B915F9"/>
    <w:rsid w:val="00B922F1"/>
    <w:rsid w:val="00B9372B"/>
    <w:rsid w:val="00B94488"/>
    <w:rsid w:val="00BA0978"/>
    <w:rsid w:val="00BB0DBB"/>
    <w:rsid w:val="00BB261A"/>
    <w:rsid w:val="00BB40BB"/>
    <w:rsid w:val="00BB75A5"/>
    <w:rsid w:val="00BB7606"/>
    <w:rsid w:val="00BC317B"/>
    <w:rsid w:val="00BD17C5"/>
    <w:rsid w:val="00BD7490"/>
    <w:rsid w:val="00BE0858"/>
    <w:rsid w:val="00BE53A9"/>
    <w:rsid w:val="00BE6EF0"/>
    <w:rsid w:val="00BF0735"/>
    <w:rsid w:val="00C00112"/>
    <w:rsid w:val="00C12F27"/>
    <w:rsid w:val="00C2235C"/>
    <w:rsid w:val="00C27F82"/>
    <w:rsid w:val="00C35883"/>
    <w:rsid w:val="00C4450F"/>
    <w:rsid w:val="00C45655"/>
    <w:rsid w:val="00C5454F"/>
    <w:rsid w:val="00C734F8"/>
    <w:rsid w:val="00C8107A"/>
    <w:rsid w:val="00C8142B"/>
    <w:rsid w:val="00C823C7"/>
    <w:rsid w:val="00C839A8"/>
    <w:rsid w:val="00C85A36"/>
    <w:rsid w:val="00C943CB"/>
    <w:rsid w:val="00C96954"/>
    <w:rsid w:val="00CA1C9C"/>
    <w:rsid w:val="00CA4682"/>
    <w:rsid w:val="00CB45D1"/>
    <w:rsid w:val="00CC18FF"/>
    <w:rsid w:val="00CC1CED"/>
    <w:rsid w:val="00CD45E1"/>
    <w:rsid w:val="00CF3A55"/>
    <w:rsid w:val="00CF6502"/>
    <w:rsid w:val="00D349F8"/>
    <w:rsid w:val="00D36DF4"/>
    <w:rsid w:val="00D60CEA"/>
    <w:rsid w:val="00D6506A"/>
    <w:rsid w:val="00D65A58"/>
    <w:rsid w:val="00D66953"/>
    <w:rsid w:val="00D90346"/>
    <w:rsid w:val="00D90D50"/>
    <w:rsid w:val="00DE1998"/>
    <w:rsid w:val="00DF3115"/>
    <w:rsid w:val="00E06840"/>
    <w:rsid w:val="00E07E66"/>
    <w:rsid w:val="00E15263"/>
    <w:rsid w:val="00E23088"/>
    <w:rsid w:val="00E23C6E"/>
    <w:rsid w:val="00E24F58"/>
    <w:rsid w:val="00E31FA0"/>
    <w:rsid w:val="00E367EA"/>
    <w:rsid w:val="00E57782"/>
    <w:rsid w:val="00E634D8"/>
    <w:rsid w:val="00E65DCB"/>
    <w:rsid w:val="00E71CE9"/>
    <w:rsid w:val="00E72EFA"/>
    <w:rsid w:val="00E734E8"/>
    <w:rsid w:val="00E7353C"/>
    <w:rsid w:val="00E74F34"/>
    <w:rsid w:val="00E8091E"/>
    <w:rsid w:val="00E83996"/>
    <w:rsid w:val="00E84BFF"/>
    <w:rsid w:val="00EA1224"/>
    <w:rsid w:val="00EA34B6"/>
    <w:rsid w:val="00EA7D1C"/>
    <w:rsid w:val="00EB28CD"/>
    <w:rsid w:val="00EB32B8"/>
    <w:rsid w:val="00EC0306"/>
    <w:rsid w:val="00EC4238"/>
    <w:rsid w:val="00ED3512"/>
    <w:rsid w:val="00EE3799"/>
    <w:rsid w:val="00EF5A1D"/>
    <w:rsid w:val="00EF758F"/>
    <w:rsid w:val="00F01905"/>
    <w:rsid w:val="00F11313"/>
    <w:rsid w:val="00F3298A"/>
    <w:rsid w:val="00F455A9"/>
    <w:rsid w:val="00F4596A"/>
    <w:rsid w:val="00F807F2"/>
    <w:rsid w:val="00FA767E"/>
    <w:rsid w:val="00FB6928"/>
    <w:rsid w:val="00FC0E38"/>
    <w:rsid w:val="00FC30A3"/>
    <w:rsid w:val="00FC489A"/>
    <w:rsid w:val="00FD1447"/>
    <w:rsid w:val="00FD7E27"/>
    <w:rsid w:val="00FE141B"/>
    <w:rsid w:val="00FE1AAC"/>
    <w:rsid w:val="00FE1B3A"/>
    <w:rsid w:val="00FF5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98A7B52"/>
  <w15:docId w15:val="{67B69C89-ED0E-47DC-9C59-04638F267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53F"/>
    <w:pPr>
      <w:widowControl w:val="0"/>
      <w:spacing w:line="480" w:lineRule="auto"/>
    </w:pPr>
    <w:rPr>
      <w:rFonts w:ascii="Courier New" w:hAnsi="Courier New"/>
      <w:sz w:val="24"/>
      <w:szCs w:val="22"/>
    </w:rPr>
  </w:style>
  <w:style w:type="paragraph" w:styleId="Heading1">
    <w:name w:val="heading 1"/>
    <w:basedOn w:val="Normal"/>
    <w:next w:val="Normal"/>
    <w:link w:val="Heading1Char"/>
    <w:qFormat/>
    <w:rsid w:val="000A3EF9"/>
    <w:pPr>
      <w:keepNext/>
      <w:spacing w:before="240" w:after="60" w:line="478" w:lineRule="auto"/>
      <w:jc w:val="center"/>
      <w:outlineLvl w:val="0"/>
    </w:pPr>
    <w:rPr>
      <w:rFonts w:ascii="Rockwell" w:eastAsia="Times New Roman" w:hAnsi="Rockwell"/>
      <w:b/>
      <w:caps/>
      <w:spacing w:val="20"/>
      <w:kern w:val="28"/>
      <w:szCs w:val="20"/>
      <w:u w:val="double"/>
    </w:rPr>
  </w:style>
  <w:style w:type="paragraph" w:styleId="Heading2">
    <w:name w:val="heading 2"/>
    <w:basedOn w:val="Normal"/>
    <w:next w:val="Normal"/>
    <w:link w:val="Heading2Char"/>
    <w:qFormat/>
    <w:rsid w:val="000A3EF9"/>
    <w:pPr>
      <w:keepNext/>
      <w:spacing w:before="240" w:after="60" w:line="478" w:lineRule="auto"/>
      <w:outlineLvl w:val="1"/>
    </w:pPr>
    <w:rPr>
      <w:rFonts w:ascii="Rockwell" w:eastAsia="Times New Roman" w:hAnsi="Rockwell"/>
      <w:b/>
      <w:smallCaps/>
      <w:spacing w:val="10"/>
      <w:szCs w:val="20"/>
      <w:u w:val="single"/>
    </w:rPr>
  </w:style>
  <w:style w:type="paragraph" w:styleId="Heading3">
    <w:name w:val="heading 3"/>
    <w:basedOn w:val="Normal"/>
    <w:next w:val="Normal"/>
    <w:link w:val="Heading3Char"/>
    <w:qFormat/>
    <w:rsid w:val="000A3EF9"/>
    <w:pPr>
      <w:keepNext/>
      <w:spacing w:before="240" w:after="60"/>
      <w:ind w:left="432"/>
      <w:outlineLvl w:val="2"/>
    </w:pPr>
    <w:rPr>
      <w:rFonts w:ascii="Rockwell" w:eastAsia="Times New Roman" w:hAnsi="Rockwell"/>
      <w:b/>
      <w:i/>
      <w:szCs w:val="20"/>
    </w:rPr>
  </w:style>
  <w:style w:type="paragraph" w:styleId="Heading4">
    <w:name w:val="heading 4"/>
    <w:aliases w:val="h4"/>
    <w:basedOn w:val="Normal"/>
    <w:next w:val="Normal"/>
    <w:link w:val="Heading4Char"/>
    <w:qFormat/>
    <w:rsid w:val="000A3EF9"/>
    <w:pPr>
      <w:keepNext/>
      <w:spacing w:line="478" w:lineRule="auto"/>
      <w:outlineLvl w:val="3"/>
    </w:pPr>
    <w:rPr>
      <w:rFonts w:ascii="Comic Sans MS" w:eastAsia="Times New Roman" w:hAnsi="Comic Sans MS"/>
      <w:sz w:val="16"/>
      <w:szCs w:val="20"/>
      <w:u w:val="single"/>
    </w:rPr>
  </w:style>
  <w:style w:type="paragraph" w:styleId="Heading5">
    <w:name w:val="heading 5"/>
    <w:basedOn w:val="Normal"/>
    <w:next w:val="Normal"/>
    <w:link w:val="Heading5Char"/>
    <w:qFormat/>
    <w:rsid w:val="000A3EF9"/>
    <w:pPr>
      <w:keepNext/>
      <w:spacing w:line="478" w:lineRule="auto"/>
      <w:outlineLvl w:val="4"/>
    </w:pPr>
    <w:rPr>
      <w:rFonts w:ascii="Comic Sans MS" w:eastAsia="Times New Roman" w:hAnsi="Comic Sans MS"/>
      <w:b/>
      <w:sz w:val="16"/>
      <w:szCs w:val="20"/>
      <w:u w:val="single"/>
    </w:rPr>
  </w:style>
  <w:style w:type="paragraph" w:styleId="Heading6">
    <w:name w:val="heading 6"/>
    <w:basedOn w:val="Normal"/>
    <w:next w:val="Normal"/>
    <w:link w:val="Heading6Char"/>
    <w:qFormat/>
    <w:rsid w:val="000A3EF9"/>
    <w:pPr>
      <w:keepNext/>
      <w:spacing w:line="478" w:lineRule="auto"/>
      <w:outlineLvl w:val="5"/>
    </w:pPr>
    <w:rPr>
      <w:rFonts w:ascii="Comic Sans MS" w:eastAsia="Times New Roman" w:hAnsi="Comic Sans MS"/>
      <w:b/>
      <w:sz w:val="16"/>
      <w:szCs w:val="20"/>
    </w:rPr>
  </w:style>
  <w:style w:type="paragraph" w:styleId="Heading7">
    <w:name w:val="heading 7"/>
    <w:basedOn w:val="Normal"/>
    <w:next w:val="Normal"/>
    <w:link w:val="Heading7Char"/>
    <w:qFormat/>
    <w:rsid w:val="000A3EF9"/>
    <w:pPr>
      <w:keepNext/>
      <w:spacing w:line="478" w:lineRule="auto"/>
      <w:outlineLvl w:val="6"/>
    </w:pPr>
    <w:rPr>
      <w:rFonts w:ascii="Courier" w:eastAsia="Times New Roman" w:hAnsi="Courier"/>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emiHidden/>
    <w:unhideWhenUsed/>
    <w:rsid w:val="00EF617B"/>
  </w:style>
  <w:style w:type="paragraph" w:customStyle="1" w:styleId="EscribersNormal">
    <w:name w:val="Escribers Normal"/>
    <w:basedOn w:val="Normal"/>
    <w:qFormat/>
    <w:rsid w:val="00C652F9"/>
  </w:style>
  <w:style w:type="paragraph" w:customStyle="1" w:styleId="ESByLawyer">
    <w:name w:val="ESByLawyer"/>
    <w:basedOn w:val="EscribersNormal"/>
    <w:next w:val="Normal"/>
    <w:rsid w:val="009E4E3C"/>
    <w:rPr>
      <w:caps/>
      <w:szCs w:val="26"/>
    </w:rPr>
  </w:style>
  <w:style w:type="paragraph" w:customStyle="1" w:styleId="ESColloquy">
    <w:name w:val="ESColloquy"/>
    <w:basedOn w:val="Normal"/>
    <w:rsid w:val="00166ACE"/>
    <w:pPr>
      <w:ind w:firstLine="720"/>
    </w:pPr>
    <w:rPr>
      <w:rFonts w:eastAsia="Times New Roman"/>
      <w:szCs w:val="20"/>
    </w:rPr>
  </w:style>
  <w:style w:type="paragraph" w:customStyle="1" w:styleId="ESHeading">
    <w:name w:val="ESHeading"/>
    <w:basedOn w:val="EscribersNormal"/>
    <w:next w:val="ESColloquy"/>
    <w:rsid w:val="003A2E57"/>
    <w:pPr>
      <w:suppressLineNumbers/>
      <w:jc w:val="center"/>
    </w:pPr>
    <w:rPr>
      <w:caps/>
      <w:szCs w:val="26"/>
    </w:rPr>
  </w:style>
  <w:style w:type="paragraph" w:customStyle="1" w:styleId="ESParen">
    <w:name w:val="ESParen"/>
    <w:basedOn w:val="EscribersNormal"/>
    <w:next w:val="ESColloquy"/>
    <w:rsid w:val="009E4E3C"/>
    <w:pPr>
      <w:jc w:val="center"/>
    </w:pPr>
    <w:rPr>
      <w:szCs w:val="26"/>
    </w:rPr>
  </w:style>
  <w:style w:type="paragraph" w:customStyle="1" w:styleId="ESQandA">
    <w:name w:val="ESQandA"/>
    <w:basedOn w:val="EscribersNormal"/>
    <w:next w:val="ESQandANextPara"/>
    <w:qFormat/>
    <w:rsid w:val="00B819EA"/>
    <w:pPr>
      <w:tabs>
        <w:tab w:val="left" w:pos="720"/>
      </w:tabs>
    </w:pPr>
  </w:style>
  <w:style w:type="paragraph" w:customStyle="1" w:styleId="ESWitness">
    <w:name w:val="ESWitness"/>
    <w:basedOn w:val="EscribersNormal"/>
    <w:qFormat/>
    <w:rsid w:val="009E4E3C"/>
  </w:style>
  <w:style w:type="character" w:styleId="CommentReference">
    <w:name w:val="annotation reference"/>
    <w:uiPriority w:val="99"/>
    <w:semiHidden/>
    <w:unhideWhenUsed/>
    <w:rsid w:val="00AC7E02"/>
    <w:rPr>
      <w:sz w:val="16"/>
      <w:szCs w:val="16"/>
    </w:rPr>
  </w:style>
  <w:style w:type="paragraph" w:styleId="CommentText">
    <w:name w:val="annotation text"/>
    <w:basedOn w:val="Normal"/>
    <w:link w:val="CommentTextChar"/>
    <w:uiPriority w:val="99"/>
    <w:unhideWhenUsed/>
    <w:rsid w:val="00AC7E02"/>
    <w:rPr>
      <w:sz w:val="20"/>
      <w:szCs w:val="20"/>
    </w:rPr>
  </w:style>
  <w:style w:type="character" w:customStyle="1" w:styleId="CommentTextChar">
    <w:name w:val="Comment Text Char"/>
    <w:link w:val="CommentText"/>
    <w:uiPriority w:val="99"/>
    <w:rsid w:val="00AC7E02"/>
    <w:rPr>
      <w:rFonts w:ascii="Courier New" w:hAnsi="Courier New"/>
    </w:rPr>
  </w:style>
  <w:style w:type="paragraph" w:styleId="CommentSubject">
    <w:name w:val="annotation subject"/>
    <w:basedOn w:val="CommentText"/>
    <w:next w:val="CommentText"/>
    <w:link w:val="CommentSubjectChar"/>
    <w:uiPriority w:val="99"/>
    <w:semiHidden/>
    <w:unhideWhenUsed/>
    <w:rsid w:val="00AC7E02"/>
    <w:rPr>
      <w:b/>
      <w:bCs/>
    </w:rPr>
  </w:style>
  <w:style w:type="character" w:customStyle="1" w:styleId="CommentSubjectChar">
    <w:name w:val="Comment Subject Char"/>
    <w:link w:val="CommentSubject"/>
    <w:uiPriority w:val="99"/>
    <w:semiHidden/>
    <w:rsid w:val="00AC7E02"/>
    <w:rPr>
      <w:rFonts w:ascii="Courier New" w:hAnsi="Courier New"/>
      <w:b/>
      <w:bCs/>
    </w:rPr>
  </w:style>
  <w:style w:type="paragraph" w:styleId="BalloonText">
    <w:name w:val="Balloon Text"/>
    <w:basedOn w:val="Normal"/>
    <w:link w:val="BalloonTextChar"/>
    <w:uiPriority w:val="99"/>
    <w:semiHidden/>
    <w:unhideWhenUsed/>
    <w:rsid w:val="00AC7E02"/>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AC7E02"/>
    <w:rPr>
      <w:rFonts w:ascii="Tahoma" w:hAnsi="Tahoma" w:cs="Tahoma"/>
      <w:sz w:val="16"/>
      <w:szCs w:val="16"/>
    </w:rPr>
  </w:style>
  <w:style w:type="paragraph" w:customStyle="1" w:styleId="ESWitnessHeading">
    <w:name w:val="ESWitnessHeading"/>
    <w:basedOn w:val="EscribersNormal"/>
    <w:qFormat/>
    <w:rsid w:val="0083652B"/>
    <w:pPr>
      <w:tabs>
        <w:tab w:val="left" w:pos="4147"/>
        <w:tab w:val="left" w:pos="5587"/>
        <w:tab w:val="left" w:pos="7027"/>
        <w:tab w:val="left" w:pos="8467"/>
      </w:tabs>
    </w:pPr>
    <w:rPr>
      <w:rFonts w:cs="Courier New"/>
      <w:szCs w:val="24"/>
    </w:rPr>
  </w:style>
  <w:style w:type="paragraph" w:customStyle="1" w:styleId="ESExhibitHeading">
    <w:name w:val="ESExhibitHeading"/>
    <w:basedOn w:val="EscribersNormal"/>
    <w:qFormat/>
    <w:rsid w:val="00C312A3"/>
    <w:pPr>
      <w:tabs>
        <w:tab w:val="left" w:pos="6480"/>
        <w:tab w:val="left" w:pos="7920"/>
      </w:tabs>
    </w:pPr>
  </w:style>
  <w:style w:type="character" w:customStyle="1" w:styleId="Heading1Char">
    <w:name w:val="Heading 1 Char"/>
    <w:link w:val="Heading1"/>
    <w:rsid w:val="000A3EF9"/>
    <w:rPr>
      <w:rFonts w:ascii="Rockwell" w:eastAsia="Times New Roman" w:hAnsi="Rockwell" w:cs="Times New Roman"/>
      <w:b/>
      <w:caps/>
      <w:spacing w:val="20"/>
      <w:kern w:val="28"/>
      <w:sz w:val="24"/>
      <w:szCs w:val="20"/>
      <w:u w:val="double"/>
    </w:rPr>
  </w:style>
  <w:style w:type="character" w:customStyle="1" w:styleId="Heading2Char">
    <w:name w:val="Heading 2 Char"/>
    <w:link w:val="Heading2"/>
    <w:rsid w:val="000A3EF9"/>
    <w:rPr>
      <w:rFonts w:ascii="Rockwell" w:eastAsia="Times New Roman" w:hAnsi="Rockwell" w:cs="Times New Roman"/>
      <w:b/>
      <w:smallCaps/>
      <w:spacing w:val="10"/>
      <w:sz w:val="24"/>
      <w:szCs w:val="20"/>
      <w:u w:val="single"/>
    </w:rPr>
  </w:style>
  <w:style w:type="character" w:customStyle="1" w:styleId="Heading3Char">
    <w:name w:val="Heading 3 Char"/>
    <w:link w:val="Heading3"/>
    <w:rsid w:val="000A3EF9"/>
    <w:rPr>
      <w:rFonts w:ascii="Rockwell" w:eastAsia="Times New Roman" w:hAnsi="Rockwell" w:cs="Times New Roman"/>
      <w:b/>
      <w:i/>
      <w:sz w:val="24"/>
      <w:szCs w:val="20"/>
    </w:rPr>
  </w:style>
  <w:style w:type="character" w:customStyle="1" w:styleId="Heading4Char">
    <w:name w:val="Heading 4 Char"/>
    <w:aliases w:val="h4 Char"/>
    <w:link w:val="Heading4"/>
    <w:rsid w:val="000A3EF9"/>
    <w:rPr>
      <w:rFonts w:ascii="Comic Sans MS" w:eastAsia="Times New Roman" w:hAnsi="Comic Sans MS" w:cs="Times New Roman"/>
      <w:sz w:val="16"/>
      <w:szCs w:val="20"/>
      <w:u w:val="single"/>
    </w:rPr>
  </w:style>
  <w:style w:type="character" w:customStyle="1" w:styleId="Heading5Char">
    <w:name w:val="Heading 5 Char"/>
    <w:link w:val="Heading5"/>
    <w:rsid w:val="000A3EF9"/>
    <w:rPr>
      <w:rFonts w:ascii="Comic Sans MS" w:eastAsia="Times New Roman" w:hAnsi="Comic Sans MS" w:cs="Times New Roman"/>
      <w:b/>
      <w:sz w:val="16"/>
      <w:szCs w:val="20"/>
      <w:u w:val="single"/>
    </w:rPr>
  </w:style>
  <w:style w:type="character" w:customStyle="1" w:styleId="Heading6Char">
    <w:name w:val="Heading 6 Char"/>
    <w:link w:val="Heading6"/>
    <w:rsid w:val="000A3EF9"/>
    <w:rPr>
      <w:rFonts w:ascii="Comic Sans MS" w:eastAsia="Times New Roman" w:hAnsi="Comic Sans MS" w:cs="Times New Roman"/>
      <w:b/>
      <w:sz w:val="16"/>
      <w:szCs w:val="20"/>
    </w:rPr>
  </w:style>
  <w:style w:type="character" w:customStyle="1" w:styleId="Heading7Char">
    <w:name w:val="Heading 7 Char"/>
    <w:link w:val="Heading7"/>
    <w:rsid w:val="000A3EF9"/>
    <w:rPr>
      <w:rFonts w:ascii="Courier" w:eastAsia="Times New Roman" w:hAnsi="Courier" w:cs="Times New Roman"/>
      <w:sz w:val="24"/>
      <w:szCs w:val="20"/>
      <w:u w:val="single"/>
    </w:rPr>
  </w:style>
  <w:style w:type="paragraph" w:customStyle="1" w:styleId="ESCertTabs">
    <w:name w:val="ESCertTabs"/>
    <w:basedOn w:val="EscribersNormal"/>
    <w:qFormat/>
    <w:rsid w:val="003A2E57"/>
    <w:pPr>
      <w:tabs>
        <w:tab w:val="left" w:pos="4104"/>
        <w:tab w:val="left" w:pos="4536"/>
        <w:tab w:val="left" w:pos="8640"/>
      </w:tabs>
      <w:spacing w:line="240" w:lineRule="auto"/>
    </w:pPr>
  </w:style>
  <w:style w:type="paragraph" w:styleId="Header">
    <w:name w:val="header"/>
    <w:basedOn w:val="Normal"/>
    <w:link w:val="HeaderChar"/>
    <w:uiPriority w:val="99"/>
    <w:unhideWhenUsed/>
    <w:rsid w:val="0036052E"/>
    <w:pPr>
      <w:tabs>
        <w:tab w:val="center" w:pos="4680"/>
        <w:tab w:val="right" w:pos="9360"/>
      </w:tabs>
      <w:spacing w:line="240" w:lineRule="auto"/>
    </w:pPr>
  </w:style>
  <w:style w:type="character" w:customStyle="1" w:styleId="HeaderChar">
    <w:name w:val="Header Char"/>
    <w:basedOn w:val="DefaultParagraphFont"/>
    <w:link w:val="Header"/>
    <w:uiPriority w:val="99"/>
    <w:rsid w:val="0036052E"/>
    <w:rPr>
      <w:rFonts w:ascii="Courier New" w:hAnsi="Courier New"/>
      <w:sz w:val="24"/>
      <w:szCs w:val="22"/>
    </w:rPr>
  </w:style>
  <w:style w:type="paragraph" w:styleId="Footer">
    <w:name w:val="footer"/>
    <w:basedOn w:val="Normal"/>
    <w:link w:val="FooterChar"/>
    <w:unhideWhenUsed/>
    <w:rsid w:val="0036052E"/>
    <w:pPr>
      <w:tabs>
        <w:tab w:val="center" w:pos="4680"/>
        <w:tab w:val="right" w:pos="9360"/>
      </w:tabs>
      <w:spacing w:line="240" w:lineRule="auto"/>
    </w:pPr>
  </w:style>
  <w:style w:type="character" w:customStyle="1" w:styleId="FooterChar">
    <w:name w:val="Footer Char"/>
    <w:basedOn w:val="DefaultParagraphFont"/>
    <w:link w:val="Footer"/>
    <w:rsid w:val="0036052E"/>
    <w:rPr>
      <w:rFonts w:ascii="Courier New" w:hAnsi="Courier New"/>
      <w:sz w:val="24"/>
      <w:szCs w:val="22"/>
    </w:rPr>
  </w:style>
  <w:style w:type="paragraph" w:customStyle="1" w:styleId="ESQuote">
    <w:name w:val="ESQuote"/>
    <w:basedOn w:val="EscribersNormal"/>
    <w:qFormat/>
    <w:rsid w:val="002127EE"/>
    <w:pPr>
      <w:ind w:left="1440"/>
    </w:pPr>
  </w:style>
  <w:style w:type="paragraph" w:customStyle="1" w:styleId="ESHeadingCenter">
    <w:name w:val="ESHeadingCenter"/>
    <w:basedOn w:val="EscribersNormal"/>
    <w:qFormat/>
    <w:rsid w:val="00B819EA"/>
    <w:pPr>
      <w:jc w:val="center"/>
    </w:pPr>
  </w:style>
  <w:style w:type="paragraph" w:customStyle="1" w:styleId="ESAppearances">
    <w:name w:val="ESAppearances"/>
    <w:basedOn w:val="Normal"/>
    <w:next w:val="ESAppearances2"/>
    <w:qFormat/>
    <w:rsid w:val="00BD2521"/>
    <w:pPr>
      <w:spacing w:line="240" w:lineRule="auto"/>
      <w:ind w:left="2880" w:hanging="2880"/>
    </w:pPr>
    <w:rPr>
      <w:rFonts w:cs="Courier New"/>
      <w:szCs w:val="24"/>
    </w:rPr>
  </w:style>
  <w:style w:type="paragraph" w:customStyle="1" w:styleId="ESAppearances2">
    <w:name w:val="ESAppearances2"/>
    <w:basedOn w:val="Normal"/>
    <w:qFormat/>
    <w:rsid w:val="00BD2521"/>
    <w:pPr>
      <w:spacing w:line="240" w:lineRule="auto"/>
      <w:ind w:left="2880"/>
    </w:pPr>
    <w:rPr>
      <w:rFonts w:cs="Courier New"/>
      <w:szCs w:val="24"/>
    </w:rPr>
  </w:style>
  <w:style w:type="character" w:styleId="SubtleEmphasis">
    <w:name w:val="Subtle Emphasis"/>
    <w:basedOn w:val="DefaultParagraphFont"/>
    <w:uiPriority w:val="19"/>
    <w:qFormat/>
    <w:rsid w:val="00B97200"/>
    <w:rPr>
      <w:i/>
      <w:iCs/>
      <w:color w:val="404040" w:themeColor="text1" w:themeTint="BF"/>
    </w:rPr>
  </w:style>
  <w:style w:type="paragraph" w:customStyle="1" w:styleId="ESCert">
    <w:name w:val="ESCert"/>
    <w:basedOn w:val="EscribersNormal"/>
    <w:qFormat/>
    <w:rsid w:val="007C17B8"/>
    <w:pPr>
      <w:tabs>
        <w:tab w:val="left" w:pos="4320"/>
        <w:tab w:val="left" w:pos="4507"/>
      </w:tabs>
      <w:spacing w:line="240" w:lineRule="auto"/>
    </w:pPr>
  </w:style>
  <w:style w:type="paragraph" w:customStyle="1" w:styleId="ESQandANextPara">
    <w:name w:val="ESQandANextPara"/>
    <w:basedOn w:val="Normal"/>
    <w:qFormat/>
    <w:rsid w:val="00EC3CA7"/>
    <w:pPr>
      <w:ind w:left="720"/>
    </w:pPr>
    <w:rPr>
      <w:rFonts w:cs="Courier New"/>
      <w:szCs w:val="24"/>
    </w:rPr>
  </w:style>
  <w:style w:type="character" w:styleId="Hyperlink">
    <w:name w:val="Hyperlink"/>
    <w:basedOn w:val="DefaultParagraphFont"/>
    <w:uiPriority w:val="99"/>
    <w:unhideWhenUsed/>
    <w:rsid w:val="00A46C2A"/>
    <w:rPr>
      <w:color w:val="0000FF" w:themeColor="hyperlink"/>
      <w:u w:val="single"/>
    </w:rPr>
  </w:style>
  <w:style w:type="character" w:styleId="UnresolvedMention">
    <w:name w:val="Unresolved Mention"/>
    <w:basedOn w:val="DefaultParagraphFont"/>
    <w:uiPriority w:val="99"/>
    <w:semiHidden/>
    <w:unhideWhenUsed/>
    <w:rsid w:val="00A46C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movinghealthcareupstream.org/the-mayerson-center-for-safe-and-healthy-children-at-cincinnati-childrens-hospital/#:~:text=The%20Mayerson%20Center%20is%20a,neighborhoods%20in%20Hamilton%20County%2C%20Ohio" TargetMode="External"/><Relationship Id="rId7" Type="http://schemas.openxmlformats.org/officeDocument/2006/relationships/hyperlink" Target="https://www.timeanddate.com/worldclock/timezone/utc" TargetMode="External"/><Relationship Id="rId2" Type="http://schemas.openxmlformats.org/officeDocument/2006/relationships/hyperlink" Target="https://cincinnaticares.org/listing-item/cincinnati-childrens-hospital/?what_we_need=1522956&amp;gad=1&amp;gclid=Cj0KCQjwxuCnBhDLARIsAB-cq1qLry5CMFn7XHIAv04tBp-k8NWcxb0L_M2HwDZpZjhwLB6cEAT39wYaAqxgEALw_wcB" TargetMode="External"/><Relationship Id="rId1" Type="http://schemas.openxmlformats.org/officeDocument/2006/relationships/hyperlink" Target="https://openpayrolls.com/yvonne-sheppard-batchler-25952427" TargetMode="External"/><Relationship Id="rId6" Type="http://schemas.openxmlformats.org/officeDocument/2006/relationships/hyperlink" Target="https://isohelix.com/isohelix-dna-rna-buccal-swabs/?gclid=CjwKCAjw6eWnBhAKEiwADpnw9rBLrJTN1uGuO97LDIk7kOvtMXkAQYoPiZmIRSk2zSs2DrFdZKUiTBoCAR0QAvD_BwE" TargetMode="External"/><Relationship Id="rId5" Type="http://schemas.openxmlformats.org/officeDocument/2006/relationships/hyperlink" Target="https://discord.com/" TargetMode="External"/><Relationship Id="rId4" Type="http://schemas.openxmlformats.org/officeDocument/2006/relationships/hyperlink" Target="http://www.samsung.com"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OneDrive\Desktop\Diana%20-%20active%20transcripts\OHIO\00089-D\22cr927StatevGaryLChisenhallJrJuryTrialDay3_22cr927StatevGaryLChisenhallJrJuryTrialDay3_9ac619b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"LogNotes": [],
  "AbsoluteStartTime": "0001-01-01T00:00:00"
}</root>
</file>

<file path=customXml/item2.xml><?xml version="1.0" encoding="utf-8"?>
<root>[]</root>
</file>

<file path=customXml/item3.xml><?xml version="1.0" encoding="utf-8"?>
<root>[
  {
    "TextLocation": {
      "Start": 5,
      "End": 13
    },
    "TimeRange": {
      "StartTime": "00:00:04.2600000",
      "EndTime": "00:00:04.8000000"
    }
  },
  {
    "TextLocation": {
      "Start": 16,
      "End": 19
    },
    "TimeRange": {
      "StartTime": "00:00:07.8400000",
      "EndTime": "00:00:07.9900000"
    }
  },
  {
    "TextLocation": {
      "Start": 20,
      "End": 25
    },
    "TimeRange": {
      "StartTime": "00:00:07.9900000",
      "EndTime": "00:00:08.2300000"
    }
  },
  {
    "TextLocation": {
      "Start": 26,
      "End": 28
    },
    "TimeRange": {
      "StartTime": "00:00:08.7100000",
      "EndTime": "00:00:08.8600000"
    }
  },
  {
    "TextLocation": {
      "Start": 29,
      "End": 35
    },
    "TimeRange": {
      "StartTime": "00:00:08.8600000",
      "EndTime": "00:00:09.4900000"
    }
  },
  {
    "TextLocation": {
      "Start": 38,
      "End": 43
    },
    "TimeRange": {
      "StartTime": "00:00:10.4500000",
      "EndTime": "00:00:10.5700000"
    }
  },
  {
    "TextLocation": {
      "Start": 44,
      "End": 46
    },
    "TimeRange": {
      "StartTime": "00:00:10.5700000",
      "EndTime": "00:00:10.6300000"
    }
  },
  {
    "TextLocation": {
      "Start": 47,
      "End": 50
    },
    "TimeRange": {
      "StartTime": "00:00:10.6600000",
      "EndTime": "00:00:10.7500000"
    }
  },
  {
    "TextLocation": {
      "Start": 51,
      "End": 57
    },
    "TimeRange": {
      "StartTime": "00:00:10.7500000",
      "EndTime": "00:00:11.1100000"
    }
  },
  {
    "TextLocation": {
      "Start": 58,
      "End": 60
    },
    "TimeRange": {
      "StartTime": "00:00:11.1100000",
      "EndTime": "00:00:11.3200000"
    }
  },
  {
    "TextLocation": {
      "Start": 61,
      "End": 65
    },
    "TimeRange": {
      "StartTime": "00:00:11.3200000",
      "EndTime": "00:00:12.2200000"
    }
  },
  {
    "TextLocation": {
      "Start": 68,
      "End": 76
    },
    "TimeRange": {
      "StartTime": "00:00:12.2500000",
      "EndTime": "00:00:12.9100000"
    }
  },
  {
    "TextLocation": {
      "Start": 78,
      "End": 80
    },
    "TimeRange": {
      "StartTime": "00:00:12.9100000",
      "EndTime": "00:00:13.5700000"
    }
  },
  {
    "TextLocation": {
      "Start": 82,
      "End": 90
    },
    "TimeRange": {
      "StartTime": "00:00:13.5700000",
      "EndTime": "00:00:14.0800000"
    }
  },
  {
    "TextLocation": {
      "Start": 91,
      "End": 94
    },
    "TimeRange": {
      "StartTime": "00:00:14.0800000",
      "EndTime": "00:00:14.1700000"
    }
  },
  {
    "TextLocation": {
      "Start": 95,
      "End": 99
    },
    "TimeRange": {
      "StartTime": "00:00:14.1700000",
      "EndTime": "00:00:14.4700000"
    }
  },
  {
    "TextLocation": {
      "Start": 100,
      "End": 108
    },
    "TimeRange": {
      "StartTime": "00:00:14.4700000",
      "EndTime": "00:00:14.8600000"
    }
  },
  {
    "TextLocation": {
      "Start": 111,
      "End": 114
    },
    "TimeRange": {
      "StartTime": "00:00:15.1300000",
      "EndTime": "00:00:15.3700000"
    }
  },
  {
    "TextLocation": {
      "Start": 115,
      "End": 123
    },
    "TimeRange": {
      "StartTime": "00:00:15.3700000",
      "EndTime": "00:00:15.7600000"
    }
  },
  {
    "TextLocation": {
      "Start": 125,
      "End": 132
    },
    "TimeRange": {
      "StartTime": "00:00:15.8800000",
      "EndTime": "00:00:16.2700000"
    }
  },
  {
    "TextLocation": {
      "Start": 133,
      "End": 140
    },
    "TimeRange": {
      "StartTime": "00:00:17.1100000",
      "EndTime": "00:00:17.5900000"
    }
  },
  {
    "TextLocation": {
      "Start": 142,
      "End": 152
    },
    "TimeRange": {
      "StartTime": "00:00:17.6200000",
      "EndTime": "00:00:18.2100000"
    }
  },
  {
    "TextLocation": {
      "Start": 154,
      "End": 163
    },
    "TimeRange": {
      "StartTime": "00:00:18.2500000",
      "EndTime": "00:00:18.6100000"
    }
  },
  {
    "TextLocation": {
      "Start": 164,
      "End": 166
    },
    "TimeRange": {
      "StartTime": "00:00:18.6100000",
      "EndTime": "00:00:18.6700000"
    }
  },
  {
    "TextLocation": {
      "Start": 167,
      "End": 170
    },
    "TimeRange": {
      "StartTime": "00:00:18.6700000",
      "EndTime": "00:00:18.7300000"
    }
  },
  {
    "TextLocation": {
      "Start": 171,
      "End": 175
    },
    "TimeRange": {
      "StartTime": "00:00:18.7300000",
      "EndTime": "00:00:19.0600000"
    }
  },
  {
    "TextLocation": {
      "Start": 176,
      "End": 178
    },
    "TimeRange": {
      "StartTime": "00:00:19.0600000",
      "EndTime": "00:00:19.3800000"
    }
  },
  {
    "TextLocation": {
      "Start": 179,
      "End": 181
    },
    "TimeRange": {
      "StartTime": "00:00:19.5700000",
      "EndTime": "00:00:19.7800000"
    }
  },
  {
    "TextLocation": {
      "Start": 182,
      "End": 185
    },
    "TimeRange": {
      "StartTime": "00:00:19.7800000",
      "EndTime": "00:00:19.8700000"
    }
  },
  {
    "TextLocation": {
      "Start": 186,
      "End": 190
    },
    "TimeRange": {
      "StartTime": "00:00:19.8700000",
      "EndTime": "00:00:20.1700000"
    }
  },
  {
    "TextLocation": {
      "Start": 191,
      "End": 195
    },
    "TimeRange": {
      "StartTime": "00:00:20.1700000",
      "EndTime": "00:00:20.4800000"
    }
  },
  {
    "TextLocation": {
      "Start": 197,
      "End": 200
    },
    "TimeRange": {
      "StartTime": "00:00:20.5000000",
      "EndTime": "00:00:20.8000000"
    }
  },
  {
    "TextLocation": {
      "Start": 201,
      "End": 203
    },
    "TimeRange": {
      "StartTime": "00:00:20.8000000",
      "EndTime": "00:00:20.9200000"
    }
  },
  {
    "TextLocation": {
      "Start": 204,
      "End": 207
    },
    "TimeRange": {
      "StartTime": "00:00:20.9200000",
      "EndTime": "00:00:21.0400000"
    }
  },
  {
    "TextLocation": {
      "Start": 208,
      "End": 217
    },
    "TimeRange": {
      "StartTime": "00:00:21.0400000",
      "EndTime": "00:00:21.7600000"
    }
  },
  {
    "TextLocation": {
      "Start": 219,
      "End": 221
    },
    "TimeRange": {
      "StartTime": "00:00:22.2100000",
      "EndTime": "00:00:22.4500000"
    }
  },
  {
    "TextLocation": {
      "Start": 222,
      "End": 224
    },
    "TimeRange": {
      "StartTime": "00:00:22.4500000",
      "EndTime": "00:00:22.6600000"
    }
  },
  {
    "TextLocation": {
      "Start": 225,
      "End": 234
    },
    "TimeRange": {
      "StartTime": "00:00:22.6600000",
      "EndTime": "00:00:23.2600000"
    }
  },
  {
    "TextLocation": {
      "Start": 235,
      "End": 237
    },
    "TimeRange": {
      "StartTime": "00:00:23.2600000",
      "EndTime": "00:00:23.4400000"
    }
  },
  {
    "TextLocation": {
      "Start": 238,
      "End": 246
    },
    "TimeRange": {
      "StartTime": "00:00:23.4400000",
      "EndTime": "00:00:24.4000000"
    }
  },
  {
    "TextLocation": {
      "Start": 249,
      "End": 254
    },
    "TimeRange": {
      "StartTime": "00:00:24.8500000",
      "EndTime": "00:00:25.4800000"
    }
  },
  {
    "TextLocation": {
      "Start": 255,
      "End": 262
    },
    "TimeRange": {
      "StartTime": "00:00:25.7500000",
      "EndTime": "00:00:26.1400000"
    }
  },
  {
    "TextLocation": {
      "Start": 265,
      "End": 270
    },
    "TimeRange": {
      "StartTime": "00:00:26.1400000",
      "EndTime": "00:00:26.4700000"
    }
  },
  {
    "TextLocation": {
      "Start": 271,
      "End": 277
    },
    "TimeRange": {
      "StartTime": "00:00:26.4700000",
      "EndTime": "00:00:26.7700000"
    }
  },
  {
    "TextLocation": {
      "Start": 278,
      "End": 280
    },
    "TimeRange": {
      "StartTime": "00:00:26.7700000",
      "EndTime": "00:00:27.4900000"
    }
  },
  {
    "TextLocation": {
      "Start": 283,
      "End": 285
    },
    "TimeRange": {
      "StartTime": "00:00:27.5200000",
      "EndTime": "00:00:27.8800000"
    }
  },
  {
    "TextLocation": {
      "Start": 288,
      "End": 291
    },
    "TimeRange": {
      "StartTime": "00:00:27.8800000",
      "EndTime": "00:00:28.0600000"
    }
  },
  {
    "TextLocation": {
      "Start": 294,
      "End": 303
    },
    "TimeRange": {
      "StartTime": "00:00:28.0600000",
      "EndTime": "00:00:28.9300000"
    }
  },
  {
    "TextLocation": {
      "Start": 306,
      "End": 313
    },
    "TimeRange": {
      "StartTime": "00:00:30.1400000",
      "EndTime": "00:00:30.6500000"
    }
  },
  {
    "TextLocation": {
      "Start": 314,
      "End": 317
    },
    "TimeRange": {
      "StartTime": "00:00:30.6500000",
      "EndTime": "00:00:31.2800000"
    }
  },
  {
    "TextLocation": {
      "Start": 318,
      "End": 323
    },
    "TimeRange": {
      "StartTime": "00:00:31.7900000",
      "EndTime": "00:00:32.0600000"
    }
  },
  {
    "TextLocation": {
      "Start": 324,
      "End": 328
    },
    "TimeRange": {
      "StartTime": "00:00:32.0600000",
      "EndTime": "00:00:32.2700000"
    }
  },
  {
    "TextLocation": {
      "Start": 329,
      "End": 336
    },
    "TimeRange": {
      "StartTime": "00:00:32.2700000",
      "EndTime": "00:00:32.6000000"
    }
  },
  {
    "TextLocation": {
      "Start": 337,
      "End": 341
    },
    "TimeRange": {
      "StartTime": "00:00:32.6000000",
      "EndTime": "00:00:32.6900000"
    }
  },
  {
    "TextLocation": {
      "Start": 342,
      "End": 344
    },
    "TimeRange": {
      "StartTime": "00:00:32.6900000",
      "EndTime": "00:00:32.7800000"
    }
  },
  {
    "TextLocation": {
      "Start": 345,
      "End": 350
    },
    "TimeRange": {
      "StartTime": "00:00:32.7800000",
      "EndTime": "00:00:32.9099999"
    }
  },
  {
    "TextLocation": {
      "Start": 351,
      "End": 354
    },
    "TimeRange": {
      "StartTime": "00:00:32.9099999",
      "EndTime": "00:00:33.0500000"
    }
  },
  {
    "TextLocation": {
      "Start": 355,
      "End": 356
    },
    "TimeRange": {
      "StartTime": "00:00:33.0500000",
      "EndTime": "00:00:33.1400000"
    }
  },
  {
    "TextLocation": {
      "Start": 357,
      "End": 362
    },
    "TimeRange": {
      "StartTime": "00:00:33.1400000",
      "EndTime": "00:00:33.4400000"
    }
  },
  {
    "TextLocation": {
      "Start": 363,
      "End": 365
    },
    "TimeRange": {
      "StartTime": "00:00:33.4400000",
      "EndTime": "00:00:33.5000000"
    }
  },
  {
    "TextLocation": {
      "Start": 366,
      "End": 370
    },
    "TimeRange": {
      "StartTime": "00:00:33.5000000",
      "EndTime": "00:00:33.7100000"
    }
  },
  {
    "TextLocation": {
      "Start": 371,
      "End": 377
    },
    "TimeRange": {
      "StartTime": "00:00:33.7100000",
      "EndTime": "00:00:34.4000000"
    }
  },
  {
    "TextLocation": {
      "Start": 379,
      "End": 383
    },
    "TimeRange": {
      "StartTime": "00:00:35.3000000",
      "EndTime": "00:00:35.5100000"
    }
  },
  {
    "TextLocation": {
      "Start": 384,
      "End": 392
    },
    "TimeRange": {
      "StartTime": "00:00:35.5100000",
      "EndTime": "00:00:36.1100000"
    }
  },
  {
    "TextLocation": {
      "Start": 393,
      "End": 396
    },
    "TimeRange": {
      "StartTime": "00:00:36.1100000",
      "EndTime": "00:00:36.4600000"
    }
  },
  {
    "TextLocation": {
      "Start": 397,
      "End": 399
    },
    "TimeRange": {
      "StartTime": "00:00:36.5300000",
      "EndTime": "00:00:36.7700000"
    }
  },
  {
    "TextLocation": {
      "Start": 400,
      "End": 408
    },
    "TimeRange": {
      "StartTime": "00:00:36.7700000",
      "EndTime": "00:00:37.3400000"
    }
  },
  {
    "TextLocation": {
      "Start": 409,
      "End": 413
    },
    "TimeRange": {
      "StartTime": "00:00:37.3400000",
      "EndTime": "00:00:37.4600000"
    }
  },
  {
    "TextLocation": {
      "Start": 414,
      "End": 419
    },
    "TimeRange": {
      "StartTime": "00:00:37.4600000",
      "EndTime": "00:00:37.7000000"
    }
  },
  {
    "TextLocation": {
      "Start": 420,
      "End": 422
    },
    "TimeRange": {
      "StartTime": "00:00:37.7000000",
      "EndTime": "00:00:37.8200000"
    }
  },
  {
    "TextLocation": {
      "Start": 423,
      "End": 425
    },
    "TimeRange": {
      "StartTime": "00:00:37.8200000",
      "EndTime": "00:00:38.0600000"
    }
  },
  {
    "TextLocation": {
      "Start": 426,
      "End": 428
    },
    "TimeRange": {
      "StartTime": "00:00:38.0600000",
      "EndTime": "00:00:38.2400000"
    }
  },
  {
    "TextLocation": {
      "Start": 429,
      "End": 437
    },
    "TimeRange": {
      "StartTime": "00:00:38.2400000",
      "EndTime": "00:00:38.8100000"
    }
  },
  {
    "TextLocation": {
      "Start": 440,
      "End": 443
    },
    "TimeRange": {
      "StartTime": "00:00:38.8100000",
      "EndTime": "00:00:39.3500000"
    }
  },
  {
    "TextLocation": {
      "Start": 444,
      "End": 448
    },
    "TimeRange": {
      "StartTime": "00:00:39.9500000",
      "EndTime": "00:00:40.2800000"
    }
  },
  {
    "TextLocation": {
      "Start": 449,
      "End": 452
    },
    "TimeRange": {
      "StartTime": "00:00:40.2800000",
      "EndTime": "00:00:40.4600000"
    }
  },
  {
    "TextLocation": {
      "Start": 453,
      "End": 458
    },
    "TimeRange": {
      "StartTime": "00:00:40.4600000",
      "EndTime": "00:00:40.7900000"
    }
  },
  {
    "TextLocation": {
      "Start": 459,
      "End": 463
    },
    "TimeRange": {
      "StartTime": "00:00:40.7900000",
      "EndTime": "00:00:41.3300000"
    }
  },
  {
    "TextLocation": {
      "Start": 464,
      "End": 472
    },
    "TimeRange": {
      "StartTime": "00:00:41.7800000",
      "EndTime": "00:00:42.4300000"
    }
  },
  {
    "TextLocation": {
      "Start": 475,
      "End": 480
    },
    "TimeRange": {
      "StartTime": "00:00:42.4400000",
      "EndTime": "00:00:42.7400000"
    }
  },
  {
    "TextLocation": {
      "Start": 481,
      "End": 489
    },
    "TimeRange": {
      "StartTime": "00:00:42.7400000",
      "EndTime": "00:00:43.2800000"
    }
  },
  {
    "TextLocation": {
      "Start": 490,
      "End": 493
    },
    "TimeRange": {
      "StartTime": "00:00:43.2800000",
      "EndTime": "00:00:43.5800000"
    }
  },
  {
    "TextLocation": {
      "Start": 494,
      "End": 502
    },
    "TimeRange": {
      "StartTime": "00:00:45.0500000",
      "EndTime": "00:00:45.8000000"
    }
  },
  {
    "TextLocation": {
      "Start": 503,
      "End": 506
    },
    "TimeRange": {
      "StartTime": "00:00:45.8000000",
      "EndTime": "00:00:46.1300000"
    }
  },
  {
    "TextLocation": {
      "Start": 507,
      "End": 514
    },
    "TimeRange": {
      "StartTime": "00:00:46.1300000",
      "EndTime": "00:00:46.3400000"
    }
  },
  {
    "TextLocation": {
      "Start": 515,
      "End": 517
    },
    "TimeRange": {
      "StartTime": "00:00:46.3400000",
      "EndTime": "00:00:46.5200000"
    }
  },
  {
    "TextLocation": {
      "Start": 518,
      "End": 524
    },
    "TimeRange": {
      "StartTime": "00:00:46.7600000",
      "EndTime": "00:00:47.2400000"
    }
  },
  {
    "TextLocation": {
      "Start": 525,
      "End": 529
    },
    "TimeRange": {
      "StartTime": "00:00:47.2400000",
      "EndTime": "00:00:47.4900000"
    }
  },
  {
    "TextLocation": {
      "Start": 530,
      "End": 532
    },
    "TimeRange": {
      "StartTime": "00:00:47.5100000",
      "EndTime": "00:00:47.5700000"
    }
  },
  {
    "TextLocation": {
      "Start": 535,
      "End": 539
    },
    "TimeRange": {
      "StartTime": "00:00:47.5700000",
      "EndTime": "00:00:47.9900000"
    }
  },
  {
    "TextLocation": {
      "Start": 540,
      "End": 544
    },
    "TimeRange": {
      "StartTime": "00:00:48.5000000",
      "EndTime": "00:00:48.6100000"
    }
  },
  {
    "TextLocation": {
      "Start": 545,
      "End": 547
    },
    "TimeRange": {
      "StartTime": "00:00:48.7100000",
      "EndTime": "00:00:48.8300000"
    }
  },
  {
    "TextLocation": {
      "Start": 548,
      "End": 551
    },
    "TimeRange": {
      "StartTime": "00:00:48.8300000",
      "EndTime": "00:00:48.9200000"
    }
  },
  {
    "TextLocation": {
      "Start": 552,
      "End": 556
    },
    "TimeRange": {
      "StartTime": "00:00:48.9200000",
      "EndTime": "00:00:49.1599999"
    }
  },
  {
    "TextLocation": {
      "Start": 557,
      "End": 561
    },
    "TimeRange": {
      "StartTime": "00:00:49.1599999",
      "EndTime": "00:00:49.4900000"
    }
  },
  {
    "TextLocation": {
      "Start": 562,
      "End": 564
    },
    "TimeRange": {
      "StartTime": "00:00:49.4900000",
      "EndTime": "00:00:49.7900000"
    }
  },
  {
    "TextLocation": {
      "Start": 565,
      "End": 569
    },
    "TimeRange": {
      "StartTime": "00:00:50.3900000",
      "EndTime": "00:00:50.8700000"
    }
  },
  {
    "TextLocation": {
      "Start": 572,
      "End": 574
    },
    "TimeRange": {
      "StartTime": "00:00:50.8700000",
      "EndTime": "00:00:51.5000000"
    }
  },
  {
    "TextLocation": {
      "Start": 575,
      "End": 577
    },
    "TimeRange": {
      "StartTime": "00:00:52.2200000",
      "EndTime": "00:00:52.4600000"
    }
  },
  {
    "TextLocation": {
      "Start": 578,
      "End": 587
    },
    "TimeRange": {
      "StartTime": "00:00:52.4600000",
      "EndTime": "00:00:52.9099999"
    }
  },
  {
    "TextLocation": {
      "Start": 588,
      "End": 592
    },
    "TimeRange": {
      "StartTime": "00:00:52.9099999",
      "EndTime": "00:00:53.2700000"
    }
  },
  {
    "TextLocation": {
      "Start": 593,
      "End": 596
    },
    "TimeRange": {
      "StartTime": "00:00:53.2700000",
      "EndTime": "00:00:53.4200000"
    }
  },
  {
    "TextLocation": {
      "Start": 597,
      "End": 598
    },
    "TimeRange": {
      "StartTime": "00:00:53.4200000",
      "EndTime": "00:00:53.6300000"
    }
  },
  {
    "TextLocation": {
      "Start": 599,
      "End": 603
    },
    "TimeRange": {
      "StartTime": "00:00:53.6300000",
      "EndTime": "00:00:54.1400000"
    }
  },
  {
    "TextLocation": {
      "Start": 604,
      "End": 610
    },
    "TimeRange": {
      "StartTime": "00:00:54.8000000",
      "EndTime": "00:00:55.7000000"
    }
  },
  {
    "TextLocation": {
      "Start": 611,
      "End": 614
    },
    "TimeRange": {
      "StartTime": "00:00:56.6000000",
      "EndTime": "00:00:56.9300000"
    }
  },
  {
    "TextLocation": {
      "Start": 615,
      "End": 624
    },
    "TimeRange": {
      "StartTime": "00:00:56.9300000",
      "EndTime": "00:00:57.8900000"
    }
  },
  {
    "TextLocation": {
      "Start": 625,
      "End": 628
    },
    "TimeRange": {
      "StartTime": "00:00:58.1300000",
      "EndTime": "00:00:58.3700000"
    }
  },
  {
    "TextLocation": {
      "Start": 629,
      "End": 633
    },
    "TimeRange": {
      "StartTime": "00:00:58.3700000",
      "EndTime": "00:00:58.5800000"
    }
  },
  {
    "TextLocation": {
      "Start": 634,
      "End": 636
    },
    "TimeRange": {
      "StartTime": "00:00:58.5800000",
      "EndTime": "00:00:58.8200000"
    }
  },
  {
    "TextLocation": {
      "Start": 637,
      "End": 641
    },
    "TimeRange": {
      "StartTime": "00:00:58.8200000",
      "EndTime": "00:00:59"
    }
  },
  {
    "TextLocation": {
      "Start": 642,
      "End": 646
    },
    "TimeRange": {
      "StartTime": "00:00:59",
      "EndTime": "00:00:59.7200000"
    }
  },
  {
    "TextLocation": {
      "Start": 647,
      "End": 650
    },
    "TimeRange": {
      "StartTime": "00:01:00.3200000",
      "EndTime": "00:01:00.6500000"
    }
  },
  {
    "TextLocation": {
      "Start": 651,
      "End": 659
    },
    "TimeRange": {
      "StartTime": "00:01:00.6600000",
      "EndTime": "00:01:01.0200000"
    }
  },
  {
    "TextLocation": {
      "Start": 660,
      "End": 668
    },
    "TimeRange": {
      "StartTime": "00:01:01.2000000",
      "EndTime": "00:01:01.8200000"
    }
  },
  {
    "TextLocation": {
      "Start": 669,
      "End": 671
    },
    "TimeRange": {
      "StartTime": "00:01:01.8200000",
      "EndTime": "00:01:02.2100000"
    }
  },
  {
    "TextLocation": {
      "Start": 672,
      "End": 675
    },
    "TimeRange": {
      "StartTime": "00:01:03.3500000",
      "EndTime": "00:01:03.5300000"
    }
  },
  {
    "TextLocation": {
      "Start": 676,
      "End": 681
    },
    "TimeRange": {
      "StartTime": "00:01:03.5300000",
      "EndTime": "00:01:03.8900000"
    }
  },
  {
    "TextLocation": {
      "Start": 682,
      "End": 691
    },
    "TimeRange": {
      "StartTime": "00:01:03.8900000",
      "EndTime": "00:01:04.4000000"
    }
  },
  {
    "TextLocation": {
      "Start": 692,
      "End": 696
    },
    "TimeRange": {
      "StartTime": "00:01:04.4000000",
      "EndTime": "00:01:05.0600000"
    }
  },
  {
    "TextLocation": {
      "Start": 697,
      "End": 700
    },
    "TimeRange": {
      "StartTime": "00:01:05.0600000",
      "EndTime": "00:01:05.6600000"
    }
  },
  {
    "TextLocation": {
      "Start": 703,
      "End": 708
    },
    "TimeRange": {
      "StartTime": "00:01:07.5699999",
      "EndTime": "00:01:08.4599999"
    }
  },
  {
    "TextLocation": {
      "Start": 711,
      "End": 717
    },
    "TimeRange": {
      "StartTime": "00:01:09.7800000",
      "EndTime": "00:01:09.9599999"
    }
  },
  {
    "TextLocation": {
      "Start": 718,
      "End": 722
    },
    "TimeRange": {
      "StartTime": "00:01:10.1100000",
      "EndTime": "00:01:10.2800000"
    }
  },
  {
    "TextLocation": {
      "Start": 723,
      "End": 725
    },
    "TimeRange": {
      "StartTime": "00:01:10.3199999",
      "EndTime": "00:01:10.9500000"
    }
  },
  {
    "TextLocation": {
      "Start": 726,
      "End": 729
    },
    "TimeRange": {
      "StartTime": "00:01:11.2500000",
      "EndTime": "00:01:11.5200000"
    }
  },
  {
    "TextLocation": {
      "Start": 730,
      "End": 732
    },
    "TimeRange": {
      "StartTime": "00:01:11.5200000",
      "EndTime": "00:01:11.6700000"
    }
  },
  {
    "TextLocation": {
      "Start": 733,
      "End": 738
    },
    "TimeRange": {
      "StartTime": "00:01:11.6700000",
      "EndTime": "00:01:11.9400000"
    }
  },
  {
    "TextLocation": {
      "Start": 739,
      "End": 742
    },
    "TimeRange": {
      "StartTime": "00:01:11.9400000",
      "EndTime": "00:01:12.1200000"
    }
  },
  {
    "TextLocation": {
      "Start": 743,
      "End": 746
    },
    "TimeRange": {
      "StartTime": "00:01:12.1300000",
      "EndTime": "00:01:12.3700000"
    }
  },
  {
    "TextLocation": {
      "Start": 747,
      "End": 751
    },
    "TimeRange": {
      "StartTime": "00:01:12.3900000",
      "EndTime": "00:01:12.9599999"
    }
  },
  {
    "TextLocation": {
      "Start": 752,
      "End": 755
    },
    "TimeRange": {
      "StartTime": "00:01:13.2600000",
      "EndTime": "00:01:13.7099999"
    }
  },
  {
    "TextLocation": {
      "Start": 756,
      "End": 765
    },
    "TimeRange": {
      "StartTime": "00:01:13.7099999",
      "EndTime": "00:01:14.2200000"
    }
  },
  {
    "TextLocation": {
      "Start": 766,
      "End": 771
    },
    "TimeRange": {
      "StartTime": "00:01:14.4000000",
      "EndTime": "00:01:14.7300000"
    }
  },
  {
    "TextLocation": {
      "Start": 772,
      "End": 776
    },
    "TimeRange": {
      "StartTime": "00:01:14.7400000",
      "EndTime": "00:01:14.9700000"
    }
  },
  {
    "TextLocation": {
      "Start": 777,
      "End": 782
    },
    "TimeRange": {
      "StartTime": "00:01:14.9700000",
      "EndTime": "00:01:15.0900000"
    }
  },
  {
    "TextLocation": {
      "Start": 783,
      "End": 785
    },
    "TimeRange": {
      "StartTime": "00:01:15.0900000",
      "EndTime": "00:01:15.2700000"
    }
  },
  {
    "TextLocation": {
      "Start": 786,
      "End": 790
    },
    "TimeRange": {
      "StartTime": "00:01:15.2700000",
      "EndTime": "00:01:15.4200000"
    }
  },
  {
    "TextLocation": {
      "Start": 791,
      "End": 793
    },
    "TimeRange": {
      "StartTime": "00:01:15.4200000",
      "EndTime": "00:01:15.4800000"
    }
  },
  {
    "TextLocation": {
      "Start": 794,
      "End": 797
    },
    "TimeRange": {
      "StartTime": "00:01:15.4800000",
      "EndTime": "00:01:15.6300000"
    }
  },
  {
    "TextLocation": {
      "Start": 798,
      "End": 805
    },
    "TimeRange": {
      "StartTime": "00:01:15.6300000",
      "EndTime": "00:01:15.9300000"
    }
  },
  {
    "TextLocation": {
      "Start": 806,
      "End": 809
    },
    "TimeRange": {
      "StartTime": "00:01:15.9300000",
      "EndTime": "00:01:16.2300000"
    }
  },
  {
    "TextLocation": {
      "Start": 810,
      "End": 815
    },
    "TimeRange": {
      "StartTime": "00:01:16.8600000",
      "EndTime": "00:01:17.2800000"
    }
  },
  {
    "TextLocation": {
      "Start": 818,
      "End": 821
    },
    "TimeRange": {
      "StartTime": "00:01:17.2900000",
      "EndTime": "00:01:17.7900000"
    }
  },
  {
    "TextLocation": {
      "Start": 824,
      "End": 833
    },
    "TimeRange": {
      "StartTime": "00:01:19.0200000",
      "EndTime": "00:01:19.4700000"
    }
  },
  {
    "TextLocation": {
      "Start": 834,
      "End": 841
    },
    "TimeRange": {
      "StartTime": "00:01:19.4700000",
      "EndTime": "00:01:19.8000000"
    }
  },
  {
    "TextLocation": {
      "Start": 842,
      "End": 845
    },
    "TimeRange": {
      "StartTime": "00:01:19.8000000",
      "EndTime": "00:01:20.0400000"
    }
  },
  {
    "TextLocation": {
      "Start": 846,
      "End": 851
    },
    "TimeRange": {
      "StartTime": "00:01:20.0400000",
      "EndTime": "00:01:20.2200000"
    }
  },
  {
    "TextLocation": {
      "Start": 858,
      "End": 860
    },
    "TimeRange": {
      "StartTime": "00:01:20.7099999",
      "EndTime": "00:01:21.0300000"
    }
  },
  {
    "TextLocation": {
      "Start": 861,
      "End": 869
    },
    "TimeRange": {
      "StartTime": "00:01:21.6900000",
      "EndTime": "00:01:22.1400000"
    }
  },
  {
    "TextLocation": {
      "Start": 870,
      "End": 873
    },
    "TimeRange": {
      "StartTime": "00:01:22.1400000",
      "EndTime": "00:01:22.2600000"
    }
  },
  {
    "TextLocation": {
      "Start": 874,
      "End": 878
    },
    "TimeRange": {
      "StartTime": "00:01:22.2600000",
      "EndTime": "00:01:22.3800000"
    }
  },
  {
    "TextLocation": {
      "Start": 879,
      "End": 881
    },
    "TimeRange": {
      "StartTime": "00:01:22.3800000",
      "EndTime": "00:01:22.4400000"
    }
  },
  {
    "TextLocation": {
      "Start": 882,
      "End": 886
    },
    "TimeRange": {
      "StartTime": "00:01:22.4400000",
      "EndTime": "00:01:22.7500000"
    }
  },
  {
    "TextLocation": {
      "Start": 887,
      "End": 891
    },
    "TimeRange": {
      "StartTime": "00:01:22.8900000",
      "EndTime": "00:01:23.1100000"
    }
  },
  {
    "TextLocation": {
      "Start": 892,
      "End": 895
    },
    "TimeRange": {
      "StartTime": "00:01:23.1100000",
      "EndTime": "00:01:23.2500000"
    }
  },
  {
    "TextLocation": {
      "Start": 896,
      "End": 899
    },
    "TimeRange": {
      "StartTime": "00:01:23.2500000",
      "EndTime": "00:01:23.3400000"
    }
  },
  {
    "TextLocation": {
      "Start": 900,
      "End": 905
    },
    "TimeRange": {
      "StartTime": "00:01:23.3400000",
      "EndTime": "00:01:23.7300000"
    }
  },
  {
    "TextLocation": {
      "Start": 913,
      "End": 915
    },
    "TimeRange": {
      "StartTime": "00:01:24.3300000",
      "EndTime": "00:01:24.5400000"
    }
  },
  {
    "TextLocation": {
      "Start": 917,
      "End": 921
    },
    "TimeRange": {
      "StartTime": "00:01:24.5699999",
      "EndTime": "00:01:24.7500000"
    }
  },
  {
    "TextLocation": {
      "Start": 922,
      "End": 929
    },
    "TimeRange": {
      "StartTime": "00:01:24.7500000",
      "EndTime": "00:01:24.9599999"
    }
  },
  {
    "TextLocation": {
      "Start": 937,
      "End": 939
    },
    "TimeRange": {
      "StartTime": "00:01:24.9599999",
      "EndTime": "00:01:25.0800000"
    }
  },
  {
    "TextLocation": {
      "Start": 940,
      "End": 950
    },
    "TimeRange": {
      "StartTime": "00:01:25.0800000",
      "EndTime": "00:01:25.5600000"
    }
  },
  {
    "TextLocation": {
      "Start": 952,
      "End": 955
    },
    "TimeRange": {
      "StartTime": "00:01:25.5900000",
      "EndTime": "00:01:25.8300000"
    }
  },
  {
    "TextLocation": {
      "Start": 956,
      "End": 963
    },
    "TimeRange": {
      "StartTime": "00:01:26.7600000",
      "EndTime": "00:01:27.0600000"
    }
  },
  {
    "TextLocation": {
      "Start": 966,
      "End": 970
    },
    "TimeRange": {
      "StartTime": "00:01:27.2400000",
      "EndTime": "00:01:27.6000000"
    }
  },
  {
    "TextLocation": {
      "Start": 973,
      "End": 977
    },
    "TimeRange": {
      "StartTime": "00:01:28.2900000",
      "EndTime": "00:01:28.4400000"
    }
  },
  {
    "TextLocation": {
      "Start": 978,
      "End": 981
    },
    "TimeRange": {
      "StartTime": "00:01:28.4400000",
      "EndTime": "00:01:28.5600000"
    }
  },
  {
    "TextLocation": {
      "Start": 982,
      "End": 985
    },
    "TimeRange": {
      "StartTime": "00:01:28.5600000",
      "EndTime": "00:01:28.6800000"
    }
  },
  {
    "TextLocation": {
      "Start": 986,
      "End": 987
    },
    "TimeRange": {
      "StartTime": "00:01:28.6800000",
      "EndTime": "00:01:28.7400000"
    }
  },
  {
    "TextLocation": {
      "Start": 988,
      "End": 994
    },
    "TimeRange": {
      "StartTime": "00:01:28.7400000",
      "EndTime": "00:01:29.0699999"
    }
  },
  {
    "TextLocation": {
      "Start": 995,
      "End": 997
    },
    "TimeRange": {
      "StartTime": "00:01:29.0699999",
      "EndTime": "00:01:29.2099999"
    }
  },
  {
    "TextLocation": {
      "Start": 1000,
      "End": 1003
    },
    "TimeRange": {
      "StartTime": "00:01:29.7900000",
      "EndTime": "00:01:30.1200000"
    }
  },
  {
    "TextLocation": {
      "Start": 1006,
      "End": 1009
    },
    "TimeRange": {
      "StartTime": "00:01:31.3199999",
      "EndTime": "00:01:31.4400000"
    }
  },
  {
    "TextLocation": {
      "Start": 1010,
      "End": 1015
    },
    "TimeRange": {
      "StartTime": "00:01:31.4400000",
      "EndTime": "00:01:31.6800000"
    }
  },
  {
    "TextLocation": {
      "Start": 1018,
      "End": 1023
    },
    "TimeRange": {
      "StartTime": "00:01:33.7200000",
      "EndTime": "00:01:33.9000000"
    }
  },
  {
    "TextLocation": {
      "Start": 1024,
      "End": 1028
    },
    "TimeRange": {
      "StartTime": "00:01:33.9000000",
      "EndTime": "00:01:34.0500000"
    }
  },
  {
    "TextLocation": {
      "Start": 1029,
      "End": 1032
    },
    "TimeRange": {
      "StartTime": "00:01:34.0500000",
      "EndTime": "00:01:34.2300000"
    }
  },
  {
    "TextLocation": {
      "Start": 1033,
      "End": 1036
    },
    "TimeRange": {
      "StartTime": "00:01:34.2300000",
      "EndTime": "00:01:34.7400000"
    }
  },
  {
    "TextLocation": {
      "Start": 1039,
      "End": 1041
    },
    "TimeRange": {
      "StartTime": "00:02:31.0800000",
      "EndTime": "00:02:31.1699999"
    }
  },
  {
    "TextLocation": {
      "Start": 1042,
      "End": 1046
    },
    "TimeRange": {
      "StartTime": "00:02:31.1699999",
      "EndTime": "00:02:31.3200000"
    }
  },
  {
    "TextLocation": {
      "Start": 1047,
      "End": 1049
    },
    "TimeRange": {
      "StartTime": "00:02:31.3500000",
      "EndTime": "00:02:31.4700000"
    }
  },
  {
    "TextLocation": {
      "Start": 1050,
      "End": 1053
    },
    "TimeRange": {
      "StartTime": "00:02:31.4700000",
      "EndTime": "00:02:31.6800000"
    }
  },
  {
    "TextLocation": {
      "Start": 1054,
      "End": 1057
    },
    "TimeRange": {
      "StartTime": "00:02:31.6900000",
      "EndTime": "00:02:31.7700000"
    }
  },
  {
    "TextLocation": {
      "Start": 1060,
      "End": 1062
    },
    "TimeRange": {
      "StartTime": "00:02:34.9199999",
      "EndTime": "00:02:35.1000000"
    }
  },
  {
    "TextLocation": {
      "Start": 1063,
      "End": 1066
    },
    "TimeRange": {
      "StartTime": "00:02:35.1300000",
      "EndTime": "00:02:35.1900000"
    }
  },
  {
    "TextLocation": {
      "Start": 1067,
      "End": 1069
    },
    "TimeRange": {
      "StartTime": "00:02:35.1900000",
      "EndTime": "00:02:35.3700000"
    }
  },
  {
    "TextLocation": {
      "Start": 1070,
      "End": 1073
    },
    "TimeRange": {
      "StartTime": "00:02:35.3700000",
      "EndTime": "00:02:35.4600000"
    }
  },
  {
    "TextLocation": {
      "Start": 1074,
      "End": 1080
    },
    "TimeRange": {
      "StartTime": "00:02:35.4600000",
      "EndTime": "00:02:35.7900000"
    }
  },
  {
    "TextLocation": {
      "Start": 1081,
      "End": 1083
    },
    "TimeRange": {
      "StartTime": "00:02:35.7900000",
      "EndTime": "00:02:35.8800000"
    }
  },
  {
    "TextLocation": {
      "Start": 1084,
      "End": 1088
    },
    "TimeRange": {
      "StartTime": "00:02:35.8800000",
      "EndTime": "00:02:36.1800000"
    }
  },
  {
    "TextLocation": {
      "Start": 1089,
      "End": 1091
    },
    "TimeRange": {
      "StartTime": "00:02:36.1800000",
      "EndTime": "00:02:36.8100000"
    }
  },
  {
    "TextLocation": {
      "Start": 1092,
      "End": 1094
    },
    "TimeRange": {
      "StartTime": "00:02:36.8899999",
      "EndTime": "00:02:37.5300000"
    }
  },
  {
    "TextLocation": {
      "Start": 1097,
      "End": 1100
    },
    "TimeRange": {
      "StartTime": "00:02:38.7400000",
      "EndTime": "00:02:39.6699999"
    }
  },
  {
    "TextLocation": {
      "Start": 1101,
      "End": 1111
    },
    "TimeRange": {
      "StartTime": "00:02:39.6800000",
      "EndTime": "00:02:40.0700000"
    }
  },
  {
    "TextLocation": {
      "Start": 1114,
      "End": 1119
    },
    "TimeRange": {
      "StartTime": "00:02:40.2400000",
      "EndTime": "00:02:40.4500000"
    }
  },
  {
    "TextLocation": {
      "Start": 1120,
      "End": 1128
    },
    "TimeRange": {
      "StartTime": "00:02:40.5400000",
      "EndTime": "00:02:40.9000000"
    }
  },
  {
    "TextLocation": {
      "Start": 1131,
      "End": 1137
    },
    "TimeRange": {
      "StartTime": "00:02:40.9300000",
      "EndTime": "00:02:41.3200000"
    }
  },
  {
    "TextLocation": {
      "Start": 1140,
      "End": 1142
    },
    "TimeRange": {
      "StartTime": "00:02:41.3200000",
      "EndTime": "00:02:41.5000000"
    }
  },
  {
    "TextLocation": {
      "Start": 1143,
      "End": 1152
    },
    "TimeRange": {
      "StartTime": "00:02:41.5000000",
      "EndTime": "00:02:41.9199999"
    }
  },
  {
    "TextLocation": {
      "Start": 1153,
      "End": 1155
    },
    "TimeRange": {
      "StartTime": "00:02:41.9199999",
      "EndTime": "00:02:42.0100000"
    }
  },
  {
    "TextLocation": {
      "Start": 1156,
      "End": 1163
    },
    "TimeRange": {
      "StartTime": "00:02:42.0100000",
      "EndTime": "00:02:42.7600000"
    }
  },
  {
    "TextLocation": {
      "Start": 1165,
      "End": 1168
    },
    "TimeRange": {
      "StartTime": "00:02:43.1500000",
      "EndTime": "00:02:43.3500000"
    }
  },
  {
    "TextLocation": {
      "Start": 1169,
      "End": 1179
    },
    "TimeRange": {
      "StartTime": "00:02:43.3899999",
      "EndTime": "00:02:43.9600000"
    }
  },
  {
    "TextLocation": {
      "Start": 1180,
      "End": 1187
    },
    "TimeRange": {
      "StartTime": "00:02:43.9900000",
      "EndTime": "00:02:44.4700000"
    }
  },
  {
    "TextLocation": {
      "Start": 1189,
      "End": 1192
    },
    "TimeRange": {
      "StartTime": "00:02:44.4700000",
      "EndTime": "00:02:44.5600000"
    }
  },
  {
    "TextLocation": {
      "Start": 1193,
      "End": 1197
    },
    "TimeRange": {
      "StartTime": "00:02:44.5600000",
      "EndTime": "00:02:44.9199999"
    }
  },
  {
    "TextLocation": {
      "Start": 1198,
      "End": 1201
    },
    "TimeRange": {
      "StartTime": "00:02:44.9199999",
      "EndTime": "00:02:45.0700000"
    }
  },
  {
    "TextLocation": {
      "Start": 1202,
      "End": 1206
    },
    "TimeRange": {
      "StartTime": "00:02:45.0700000",
      "EndTime": "00:02:45.3600000"
    }
  },
  {
    "TextLocation": {
      "Start": 1207,
      "End": 1217
    },
    "TimeRange": {
      "StartTime": "00:02:45.3600000",
      "EndTime": "00:02:45.9100000"
    }
  },
  {
    "TextLocation": {
      "Start": 1220,
      "End": 1222
    },
    "TimeRange": {
      "StartTime": "00:02:45.9100000",
      "EndTime": "00:02:46.0300000"
    }
  },
  {
    "TextLocation": {
      "Start": 1223,
      "End": 1226
    },
    "TimeRange": {
      "StartTime": "00:02:46.0300000",
      "EndTime": "00:02:46.2400000"
    }
  },
  {
    "TextLocation": {
      "Start": 1227,
      "End": 1230
    },
    "TimeRange": {
      "StartTime": "00:02:46.2400000",
      "EndTime": "00:02:46.8100000"
    }
  },
  {
    "TextLocation": {
      "Start": 1232,
      "End": 1237
    },
    "TimeRange": {
      "StartTime": "00:02:47.5300000",
      "EndTime": "00:02:47.7400000"
    }
  },
  {
    "TextLocation": {
      "Start": 1238,
      "End": 1240
    },
    "TimeRange": {
      "StartTime": "00:02:47.7400000",
      "EndTime": "00:02:47.8899999"
    }
  },
  {
    "TextLocation": {
      "Start": 1241,
      "End": 1243
    },
    "TimeRange": {
      "StartTime": "00:02:47.8899999",
      "EndTime": "00:02:48.0100000"
    }
  },
  {
    "TextLocation": {
      "Start": 1244,
      "End": 1249
    },
    "TimeRange": {
      "StartTime": "00:02:48.0100000",
      "EndTime": "00:02:48.2500000"
    }
  },
  {
    "TextLocation": {
      "Start": 1250,
      "End": 1254
    },
    "TimeRange": {
      "StartTime": "00:02:48.2500000",
      "EndTime": "00:02:48.6100000"
    }
  },
  {
    "TextLocation": {
      "Start": 1257,
      "End": 1260
    },
    "TimeRange": {
      "StartTime": "00:02:49.8100000",
      "EndTime": "00:02:50.1100000"
    }
  },
  {
    "TextLocation": {
      "Start": 1261,
      "End": 1270
    },
    "TimeRange": {
      "StartTime": "00:02:50.1100000",
      "EndTime": "00:02:50.8000000"
    }
  },
  {
    "TextLocation": {
      "Start": 1271,
      "End": 1279
    },
    "TimeRange": {
      "StartTime": "00:02:50.8000000",
      "EndTime": "00:02:51.2200000"
    }
  },
  {
    "TextLocation": {
      "Start": 1280,
      "End": 1283
    },
    "TimeRange": {
      "StartTime": "00:02:51.2200000",
      "EndTime": "00:02:51.3100000"
    }
  },
  {
    "TextLocation": {
      "Start": 1284,
      "End": 1289
    },
    "TimeRange": {
      "StartTime": "00:02:51.3100000",
      "EndTime": "00:02:51.6100000"
    }
  },
  {
    "TextLocation": {
      "Start": 1290,
      "End": 1294
    },
    "TimeRange": {
      "StartTime": "00:02:51.6100000",
      "EndTime": "00:02:51.8500000"
    }
  },
  {
    "TextLocation": {
      "Start": 1295,
      "End": 1302
    },
    "TimeRange": {
      "StartTime": "00:02:51.8500000",
      "EndTime": "00:02:52.2100000"
    }
  },
  {
    "TextLocation": {
      "Start": 1303,
      "End": 1307
    },
    "TimeRange": {
      "StartTime": "00:02:52.2100000",
      "EndTime": "00:02:52.3000000"
    }
  },
  {
    "TextLocation": {
      "Start": 1308,
      "End": 1313
    },
    "TimeRange": {
      "StartTime": "00:02:52.3000000",
      "EndTime": "00:02:52.4500000"
    }
  },
  {
    "TextLocation": {
      "Start": 1314,
      "End": 1317
    },
    "TimeRange": {
      "StartTime": "00:02:52.4500000",
      "EndTime": "00:02:52.5700000"
    }
  },
  {
    "TextLocation": {
      "Start": 1318,
      "End": 1319
    },
    "TimeRange": {
      "StartTime": "00:02:52.5700000",
      "EndTime": "00:02:52.6300000"
    }
  },
  {
    "TextLocation": {
      "Start": 1320,
      "End": 1325
    },
    "TimeRange": {
      "StartTime": "00:02:52.6300000",
      "EndTime": "00:02:52.9000000"
    }
  },
  {
    "TextLocation": {
      "Start": 1326,
      "End": 1328
    },
    "TimeRange": {
      "StartTime": "00:02:52.9000000",
      "EndTime": "00:02:53.0200000"
    }
  },
  {
    "TextLocation": {
      "Start": 1329,
      "End": 1332
    },
    "TimeRange": {
      "StartTime": "00:02:53.0200000",
      "EndTime": "00:02:53.1699999"
    }
  },
  {
    "TextLocation": {
      "Start": 1333,
      "End": 1342
    },
    "TimeRange": {
      "StartTime": "00:02:53.1699999",
      "EndTime": "00:02:53.5900000"
    }
  },
  {
    "TextLocation": {
      "Start": 1343,
      "End": 1349
    },
    "TimeRange": {
      "StartTime": "00:02:53.5900000",
      "EndTime": "00:02:54.1900000"
    }
  },
  {
    "TextLocation": {
      "Start": 1350,
      "End": 1353
    },
    "TimeRange": {
      "StartTime": "00:02:55.5100000",
      "EndTime": "00:02:55.7800000"
    }
  },
  {
    "TextLocation": {
      "Start": 1354,
      "End": 1356
    },
    "TimeRange": {
      "StartTime": "00:02:55.7800000",
      "EndTime": "00:02:55.9300000"
    }
  },
  {
    "TextLocation": {
      "Start": 1357,
      "End": 1364
    },
    "TimeRange": {
      "StartTime": "00:02:55.9300000",
      "EndTime": "00:02:56.4100000"
    }
  },
  {
    "TextLocation": {
      "Start": 1365,
      "End": 1368
    },
    "TimeRange": {
      "StartTime": "00:02:56.4100000",
      "EndTime": "00:02:56.6800000"
    }
  },
  {
    "TextLocation": {
      "Start": 1369,
      "End": 1381
    },
    "TimeRange": {
      "StartTime": "00:02:56.6800000",
      "EndTime": "00:02:57.2500000"
    }
  },
  {
    "TextLocation": {
      "Start": 1382,
      "End": 1387
    },
    "TimeRange": {
      "StartTime": "00:02:57.2500000",
      "EndTime": "00:02:57.4900000"
    }
  },
  {
    "TextLocation": {
      "Start": 1388,
      "End": 1390
    },
    "TimeRange": {
      "StartTime": "00:02:57.4900000",
      "EndTime": "00:02:58.0600000"
    }
  },
  {
    "TextLocation": {
      "Start": 1391,
      "End": 1395
    },
    "TimeRange": {
      "StartTime": "00:02:58.5700000",
      "EndTime": "00:02:58.8400000"
    }
  },
  {
    "TextLocation": {
      "Start": 1396,
      "End": 1399
    },
    "TimeRange": {
      "StartTime": "00:02:58.8400000",
      "EndTime": "00:02:58.8899999"
    }
  },
  {
    "TextLocation": {
      "Start": 1400,
      "End": 1407
    },
    "TimeRange": {
      "StartTime": "00:02:58.9000000",
      "EndTime": "00:02:59.4700000"
    }
  },
  {
    "TextLocation": {
      "Start": 1409,
      "End": 1412
    },
    "TimeRange": {
      "StartTime": "00:02:59.4700000",
      "EndTime": "00:02:59.8000000"
    }
  },
  {
    "TextLocation": {
      "Start": 1413,
      "End": 1417
    },
    "TimeRange": {
      "StartTime": "00:02:59.8000000",
      "EndTime": "00:03:00.0100000"
    }
  },
  {
    "TextLocation": {
      "Start": 1418,
      "End": 1422
    },
    "TimeRange": {
      "StartTime": "00:03:00.0100000",
      "EndTime": "00:03:00.4900000"
    }
  },
  {
    "TextLocation": {
      "Start": 1423,
      "End": 1428
    },
    "TimeRange": {
      "StartTime": "00:03:00.9400000",
      "EndTime": "00:03:01.2400000"
    }
  },
  {
    "TextLocation": {
      "Start": 1429,
      "End": 1434
    },
    "TimeRange": {
      "StartTime": "00:03:01.2400000",
      "EndTime": "00:03:01.6600000"
    }
  },
  {
    "TextLocation": {
      "Start": 1437,
      "End": 1444
    },
    "TimeRange": {
      "StartTime": "00:03:02.8000000",
      "EndTime": "00:03:03.1900000"
    }
  },
  {
    "TextLocation": {
      "Start": 1445,
      "End": 1451
    },
    "TimeRange": {
      "StartTime": "00:03:03.1900000",
      "EndTime": "00:03:03.8500000"
    }
  },
  {
    "TextLocation": {
      "Start": 1453,
      "End": 1454
    },
    "TimeRange": {
      "StartTime": "00:03:03.8500000",
      "EndTime": "00:03:03.9700000"
    }
  },
  {
    "TextLocation": {
      "Start": 1455,
      "End": 1462
    },
    "TimeRange": {
      "StartTime": "00:03:03.9700000",
      "EndTime": "00:03:04.3500000"
    }
  },
  {
    "TextLocation": {
      "Start": 1464,
      "End": 1466
    },
    "TimeRange": {
      "StartTime": "00:03:04.3600000",
      "EndTime": "00:03:04.6600000"
    }
  },
  {
    "TextLocation": {
      "Start": 1467,
      "End": 1470
    },
    "TimeRange": {
      "StartTime": "00:03:04.9000000",
      "EndTime": "00:03:05.2300000"
    }
  },
  {
    "TextLocation": {
      "Start": 1471,
      "End": 1473
    },
    "TimeRange": {
      "StartTime": "00:03:05.2300000",
      "EndTime": "00:03:05.3200000"
    }
  },
  {
    "TextLocation": {
      "Start": 1474,
      "End": 1476
    },
    "TimeRange": {
      "StartTime": "00:03:05.3200000",
      "EndTime": "00:03:05.8899999"
    }
  },
  {
    "TextLocation": {
      "Start": 1477,
      "End": 1479
    },
    "TimeRange": {
      "StartTime": "00:03:05.8899999",
      "EndTime": "00:03:06.2200000"
    }
  },
  {
    "TextLocation": {
      "Start": 1480,
      "End": 1482
    },
    "TimeRange": {
      "StartTime": "00:03:06.2200000",
      "EndTime": "00:03:06.3400000"
    }
  },
  {
    "TextLocation": {
      "Start": 1483,
      "End": 1486
    },
    "TimeRange": {
      "StartTime": "00:03:06.3400000",
      "EndTime": "00:03:06.4300000"
    }
  },
  {
    "TextLocation": {
      "Start": 1487,
      "End": 1491
    },
    "TimeRange": {
      "StartTime": "00:03:06.4300000",
      "EndTime": "00:03:06.6699999"
    }
  },
  {
    "TextLocation": {
      "Start": 1492,
      "End": 1496
    },
    "TimeRange": {
      "StartTime": "00:03:06.6699999",
      "EndTime": "00:03:06.9100000"
    }
  },
  {
    "TextLocation": {
      "Start": 1497,
      "End": 1499
    },
    "TimeRange": {
      "StartTime": "00:03:06.9100000",
      "EndTime": "00:03:06.9700000"
    }
  },
  {
    "TextLocation": {
      "Start": 1500,
      "End": 1504
    },
    "TimeRange": {
      "StartTime": "00:03:06.9700000",
      "EndTime": "00:03:07.2800000"
    }
  },
  {
    "TextLocation": {
      "Start": 1507,
      "End": 1509
    },
    "TimeRange": {
      "StartTime": "00:03:07.3000000",
      "EndTime": "00:03:07.3899999"
    }
  },
  {
    "TextLocation": {
      "Start": 1510,
      "End": 1517
    },
    "TimeRange": {
      "StartTime": "00:03:07.3899999",
      "EndTime": "00:03:07.6600000"
    }
  },
  {
    "TextLocation": {
      "Start": 1518,
      "End": 1524
    },
    "TimeRange": {
      "StartTime": "00:03:07.6600000",
      "EndTime": "00:03:07.9000000"
    }
  },
  {
    "TextLocation": {
      "Start": 1525,
      "End": 1531
    },
    "TimeRange": {
      "StartTime": "00:03:07.9000000",
      "EndTime": "00:03:08.3200000"
    }
  },
  {
    "TextLocation": {
      "Start": 1534,
      "End": 1536
    },
    "TimeRange": {
      "StartTime": "00:03:09.0400000",
      "EndTime": "00:03:09.7600000"
    }
  },
  {
    "TextLocation": {
      "Start": 1537,
      "End": 1539
    },
    "TimeRange": {
      "StartTime": "00:03:10.3300000",
      "EndTime": "00:03:10.5400000"
    }
  },
  {
    "TextLocation": {
      "Start": 1540,
      "End": 1549
    },
    "TimeRange": {
      "StartTime": "00:03:10.5400000",
      "EndTime": "00:03:11.0500000"
    }
  },
  {
    "TextLocation": {
      "Start": 1550,
      "End": 1552
    },
    "TimeRange": {
      "StartTime": "00:03:11.0500000",
      "EndTime": "00:03:11.1100000"
    }
  },
  {
    "TextLocation": {
      "Start": 1553,
      "End": 1557
    },
    "TimeRange": {
      "StartTime": "00:03:11.1100000",
      "EndTime": "00:03:11.2900000"
    }
  },
  {
    "TextLocation": {
      "Start": 1558,
      "End": 1565
    },
    "TimeRange": {
      "StartTime": "00:03:11.2900000",
      "EndTime": "00:03:11.7400000"
    }
  },
  {
    "TextLocation": {
      "Start": 1566,
      "End": 1569
    },
    "TimeRange": {
      "StartTime": "00:03:11.7400000",
      "EndTime": "00:03:11.8600000"
    }
  },
  {
    "TextLocation": {
      "Start": 1570,
      "End": 1579
    },
    "TimeRange": {
      "StartTime": "00:03:11.8600000",
      "EndTime": "00:03:12.5200000"
    }
  },
  {
    "TextLocation": {
      "Start": 1580,
      "End": 1582
    },
    "TimeRange": {
      "StartTime": "00:03:12.5200000",
      "EndTime": "00:03:12.6399999"
    }
  },
  {
    "TextLocation": {
      "Start": 1583,
      "End": 1586
    },
    "TimeRange": {
      "StartTime": "00:03:12.6399999",
      "EndTime": "00:03:12.7600000"
    }
  },
  {
    "TextLocation": {
      "Start": 1587,
      "End": 1591
    },
    "TimeRange": {
      "StartTime": "00:03:12.7600000",
      "EndTime": "00:03:12.9700000"
    }
  },
  {
    "TextLocation": {
      "Start": 1592,
      "End": 1599
    },
    "TimeRange": {
      "StartTime": "00:03:12.9700000",
      "EndTime": "00:03:13.8800000"
    }
  },
  {
    "TextLocation": {
      "Start": 1602,
      "End": 1604
    },
    "TimeRange": {
      "StartTime": "00:03:13.9000000",
      "EndTime": "00:03:14.3200000"
    }
  },
  {
    "TextLocation": {
      "Start": 1605,
      "End": 1608
    },
    "TimeRange": {
      "StartTime": "00:03:14.3200000",
      "EndTime": "00:03:14.6500000"
    }
  },
  {
    "TextLocation": {
      "Start": 1609,
      "End": 1618
    },
    "TimeRange": {
      "StartTime": "00:03:14.6800000",
      "EndTime": "00:03:15.7600000"
    }
  },
  {
    "TextLocation": {
      "Start": 1620,
      "End": 1623
    },
    "TimeRange": {
      "StartTime": "00:03:16.2700000",
      "EndTime": "00:03:16.4500000"
    }
  },
  {
    "TextLocation": {
      "Start": 1624,
      "End": 1627
    },
    "TimeRange": {
      "StartTime": "00:03:16.4500000",
      "EndTime": "00:03:16.6900000"
    }
  },
  {
    "TextLocation": {
      "Start": 1628,
      "End": 1632
    },
    "TimeRange": {
      "StartTime": "00:03:16.6900000",
      "EndTime": "00:03:17.0500000"
    }
  },
  {
    "TextLocation": {
      "Start": 1633,
      "End": 1637
    },
    "TimeRange": {
      "StartTime": "00:03:17.0500000",
      "EndTime": "00:03:17.8000000"
    }
  },
  {
    "TextLocation": {
      "Start": 1638,
      "End": 1641
    },
    "TimeRange": {
      "StartTime": "00:03:18.2800000",
      "EndTime": "00:03:18.4300000"
    }
  },
  {
    "TextLocation": {
      "Start": 1642,
      "End": 1648
    },
    "TimeRange": {
      "StartTime": "00:03:18.4300000",
      "EndTime": "00:03:18.7600000"
    }
  },
  {
    "TextLocation": {
      "Start": 1649,
      "End": 1651
    },
    "TimeRange": {
      "StartTime": "00:03:18.7600000",
      "EndTime": "00:03:19.1500000"
    }
  },
  {
    "TextLocation": {
      "Start": 1652,
      "End": 1656
    },
    "TimeRange": {
      "StartTime": "00:03:19.1500000",
      "EndTime": "00:03:19.5900000"
    }
  },
  {
    "TextLocation": {
      "Start": 1659,
      "End": 1661
    },
    "TimeRange": {
      "StartTime": "00:03:19.6000000",
      "EndTime": "00:03:20.2300000"
    }
  },
  {
    "TextLocation": {
      "Start": 1662,
      "End": 1664
    },
    "TimeRange": {
      "StartTime": "00:03:21.1600000",
      "EndTime": "00:03:21.3700000"
    }
  },
  {
    "TextLocation": {
      "Start": 1665,
      "End": 1666
    },
    "TimeRange": {
      "StartTime": "00:03:21.3700000",
      "EndTime": "00:03:21.4900000"
    }
  },
  {
    "TextLocation": {
      "Start": 1667,
      "End": 1676
    },
    "TimeRange": {
      "StartTime": "00:03:21.4900000",
      "EndTime": "00:03:22.0600000"
    }
  },
  {
    "TextLocation": {
      "Start": 1677,
      "End": 1683
    },
    "TimeRange": {
      "StartTime": "00:03:22.0600000",
      "EndTime": "00:03:22.3600000"
    }
  },
  {
    "TextLocation": {
      "Start": 1684,
      "End": 1688
    },
    "TimeRange": {
      "StartTime": "00:03:22.3600000",
      "EndTime": "00:03:22.5700000"
    }
  },
  {
    "TextLocation": {
      "Start": 1689,
      "End": 1693
    },
    "TimeRange": {
      "StartTime": "00:03:22.6000000",
      "EndTime": "00:03:22.9000000"
    }
  },
  {
    "TextLocation": {
      "Start": 1695,
      "End": 1704
    },
    "TimeRange": {
      "StartTime": "00:03:22.9000000",
      "EndTime": "00:03:23.5000000"
    }
  },
  {
    "TextLocation": {
      "Start": 1705,
      "End": 1707
    },
    "TimeRange": {
      "StartTime": "00:03:23.5000000",
      "EndTime": "00:03:23.5900000"
    }
  },
  {
    "TextLocation": {
      "Start": 1708,
      "End": 1715
    },
    "TimeRange": {
      "StartTime": "00:03:23.5900000",
      "EndTime": "00:03:24.2500000"
    }
  },
  {
    "TextLocation": {
      "Start": 1716,
      "End": 1721
    },
    "TimeRange": {
      "StartTime": "00:03:25.0900000",
      "EndTime": "00:03:25.4199999"
    }
  },
  {
    "TextLocation": {
      "Start": 1722,
      "End": 1723
    },
    "TimeRange": {
      "StartTime": "00:03:25.4199999",
      "EndTime": "00:03:25.4800000"
    }
  },
  {
    "TextLocation": {
      "Start": 1724,
      "End": 1727
    },
    "TimeRange": {
      "StartTime": "00:03:25.4800000",
      "EndTime": "00:03:25.8400000"
    }
  },
  {
    "TextLocation": {
      "Start": 1730,
      "End": 1732
    },
    "TimeRange": {
      "StartTime": "00:03:25.8400000",
      "EndTime": "00:03:26.3800000"
    }
  },
  {
    "TextLocation": {
      "Start": 1733,
      "End": 1734
    },
    "TimeRange": {
      "StartTime": "00:03:26.3800000",
      "EndTime": "00:03:26.4400000"
    }
  },
  {
    "TextLocation": {
      "Start": 1735,
      "End": 1739
    },
    "TimeRange": {
      "StartTime": "00:03:26.4400000",
      "EndTime": "00:03:26.6200000"
    }
  },
  {
    "TextLocation": {
      "Start": 1740,
      "End": 1746
    },
    "TimeRange": {
      "StartTime": "00:03:26.6200000",
      "EndTime": "00:03:26.7700000"
    }
  },
  {
    "TextLocation": {
      "Start": 1747,
      "End": 1749
    },
    "TimeRange": {
      "StartTime": "00:03:26.9199999",
      "EndTime": "00:03:27.0400000"
    }
  },
  {
    "TextLocation": {
      "Start": 1750,
      "End": 1753
    },
    "TimeRange": {
      "StartTime": "00:03:27.0400000",
      "EndTime": "00:03:27.2500000"
    }
  },
  {
    "TextLocation": {
      "Start": 1754,
      "End": 1756
    },
    "TimeRange": {
      "StartTime": "00:03:27.2500000",
      "EndTime": "00:03:27.4600000"
    }
  },
  {
    "TextLocation": {
      "Start": 1757,
      "End": 1759
    },
    "TimeRange": {
      "StartTime": "00:03:28.0300000",
      "EndTime": "00:03:28.3600000"
    }
  },
  {
    "TextLocation": {
      "Start": 1760,
      "End": 1763
    },
    "TimeRange": {
      "StartTime": "00:03:28.3600000",
      "EndTime": "00:03:28.6900000"
    }
  },
  {
    "TextLocation": {
      "Start": 1766,
      "End": 1768
    },
    "TimeRange": {
      "StartTime": "00:03:28.6900000",
      "EndTime": "00:03:29.1100000"
    }
  },
  {
    "TextLocation": {
      "Start": 1769,
      "End": 1771
    },
    "TimeRange": {
      "StartTime": "00:03:29.1100000",
      "EndTime": "00:03:29.3500000"
    }
  },
  {
    "TextLocation": {
      "Start": 1772,
      "End": 1775
    },
    "TimeRange": {
      "StartTime": "00:03:29.3500000",
      "EndTime": "00:03:29.4400000"
    }
  },
  {
    "TextLocation": {
      "Start": 1776,
      "End": 1781
    },
    "TimeRange": {
      "StartTime": "00:03:29.4400000",
      "EndTime": "00:03:29.6800000"
    }
  },
  {
    "TextLocation": {
      "Start": 1782,
      "End": 1786
    },
    "TimeRange": {
      "StartTime": "00:03:29.6800000",
      "EndTime": "00:03:29.8899999"
    }
  },
  {
    "TextLocation": {
      "Start": 1787,
      "End": 1791
    },
    "TimeRange": {
      "StartTime": "00:03:29.8899999",
      "EndTime": "00:03:30.1699999"
    }
  },
  {
    "TextLocation": {
      "Start": 1792,
      "End": 1795
    },
    "TimeRange": {
      "StartTime": "00:03:30.1699999",
      "EndTime": "00:03:30.2800000"
    }
  },
  {
    "TextLocation": {
      "Start": 1796,
      "End": 1800
    },
    "TimeRange": {
      "StartTime": "00:03:30.2800000",
      "EndTime": "00:03:30.5500000"
    }
  },
  {
    "TextLocation": {
      "Start": 1801,
      "End": 1806
    },
    "TimeRange": {
      "StartTime": "00:03:30.5500000",
      "EndTime": "00:03:30.7600000"
    }
  },
  {
    "TextLocation": {
      "Start": 1807,
      "End": 1813
    },
    "TimeRange": {
      "StartTime": "00:03:30.7600000",
      "EndTime": "00:03:31.1800000"
    }
  },
  {
    "TextLocation": {
      "Start": 1814,
      "End": 1816
    },
    "TimeRange": {
      "StartTime": "00:03:31.1800000",
      "EndTime": "00:03:31.6000000"
    }
  },
  {
    "TextLocation": {
      "Start": 1817,
      "End": 1823
    },
    "TimeRange": {
      "StartTime": "00:03:31.8100000",
      "EndTime": "00:03:32.2000000"
    }
  },
  {
    "TextLocation": {
      "Start": 1824,
      "End": 1826
    },
    "TimeRange": {
      "StartTime": "00:03:32.2000000",
      "EndTime": "00:03:32.6500000"
    }
  },
  {
    "TextLocation": {
      "Start": 1827,
      "End": 1830
    },
    "TimeRange": {
      "StartTime": "00:03:32.6500000",
      "EndTime": "00:03:33.0400000"
    }
  },
  {
    "TextLocation": {
      "Start": 1831,
      "End": 1835
    },
    "TimeRange": {
      "StartTime": "00:03:33.4000000",
      "EndTime": "00:03:33.6100000"
    }
  },
  {
    "TextLocation": {
      "Start": 1836,
      "End": 1837
    },
    "TimeRange": {
      "StartTime": "00:03:33.6100000",
      "EndTime": "00:03:33.6699999"
    }
  },
  {
    "TextLocation": {
      "Start": 1838,
      "End": 1842
    },
    "TimeRange": {
      "StartTime": "00:03:33.6699999",
      "EndTime": "00:03:33.9700000"
    }
  },
  {
    "TextLocation": {
      "Start": 1843,
      "End": 1848
    },
    "TimeRange": {
      "StartTime": "00:03:33.9700000",
      "EndTime": "00:03:34.5400000"
    }
  },
  {
    "TextLocation": {
      "Start": 1849,
      "End": 1853
    },
    "TimeRange": {
      "StartTime": "00:03:34.7200000",
      "EndTime": "00:03:34.9600000"
    }
  },
  {
    "TextLocation": {
      "Start": 1854,
      "End": 1856
    },
    "TimeRange": {
      "StartTime": "00:03:34.9600000",
      "EndTime": "00:03:35.0500000"
    }
  },
  {
    "TextLocation": {
      "Start": 1857,
      "End": 1860
    },
    "TimeRange": {
      "StartTime": "00:03:35.0500000",
      "EndTime": "00:03:35.2800000"
    }
  },
  {
    "TextLocation": {
      "Start": 1861,
      "End": 1868
    },
    "TimeRange": {
      "StartTime": "00:03:35.2800000",
      "EndTime": "00:03:35.5000000"
    }
  },
  {
    "TextLocation": {
      "Start": 1871,
      "End": 1874
    },
    "TimeRange": {
      "StartTime": "00:03:39.2200000",
      "EndTime": "00:03:39.3700000"
    }
  },
  {
    "TextLocation": {
      "Start": 1875,
      "End": 1879
    },
    "TimeRange": {
      "StartTime": "00:03:39.4000000",
      "EndTime": "00:03:39.5500000"
    }
  },
  {
    "TextLocation": {
      "Start": 1880,
      "End": 1884
    },
    "TimeRange": {
      "StartTime": "00:03:39.5500000",
      "EndTime": "00:03:39.7600000"
    }
  },
  {
    "TextLocation": {
      "Start": 1886,
      "End": 1888
    },
    "TimeRange": {
      "StartTime": "00:03:39.7600000",
      "EndTime": "00:03:39.8800000"
    }
  },
  {
    "TextLocation": {
      "Start": 1889,
      "End": 1892
    },
    "TimeRange": {
      "StartTime": "00:03:39.8800000",
      "EndTime": "00:03:40"
    }
  },
  {
    "TextLocation": {
      "Start": 1893,
      "End": 1897
    },
    "TimeRange": {
      "StartTime": "00:03:40",
      "EndTime": "00:03:40.1200000"
    }
  },
  {
    "TextLocation": {
      "Start": 1898,
      "End": 1900
    },
    "TimeRange": {
      "StartTime": "00:03:40.1200000",
      "EndTime": "00:03:40.1800000"
    }
  },
  {
    "TextLocation": {
      "Start": 1901,
      "End": 1905
    },
    "TimeRange": {
      "StartTime": "00:03:40.1800000",
      "EndTime": "00:03:40.4200000"
    }
  },
  {
    "TextLocation": {
      "Start": 1906,
      "End": 1910
    },
    "TimeRange": {
      "StartTime": "00:03:40.4200000",
      "EndTime": "00:03:40.7100000"
    }
  },
  {
    "TextLocation": {
      "Start": 1912,
      "End": 1915
    },
    "TimeRange": {
      "StartTime": "00:03:40.7200000",
      "EndTime": "00:03:40.9800000"
    }
  },
  {
    "TextLocation": {
      "Start": 1917,
      "End": 1921
    },
    "TimeRange": {
      "StartTime": "00:03:40.9900000",
      "EndTime": "00:03:41.2100000"
    }
  },
  {
    "TextLocation": {
      "Start": 1922,
      "End": 1924
    },
    "TimeRange": {
      "StartTime": "00:03:41.2100000",
      "EndTime": "00:03:41.3200000"
    }
  },
  {
    "TextLocation": {
      "Start": 1925,
      "End": 1928
    },
    "TimeRange": {
      "StartTime": "00:03:41.3200000",
      "EndTime": "00:03:41.4400000"
    }
  },
  {
    "TextLocation": {
      "Start": 1929,
      "End": 1930
    },
    "TimeRange": {
      "StartTime": "00:03:41.4700000",
      "EndTime": "00:03:41.5300000"
    }
  },
  {
    "TextLocation": {
      "Start": 1931,
      "End": 1937
    },
    "TimeRange": {
      "StartTime": "00:03:41.5300000",
      "EndTime": "00:03:41.6800000"
    }
  },
  {
    "TextLocation": {
      "Start": 1938,
      "End": 1941
    },
    "TimeRange": {
      "StartTime": "00:03:41.6800000",
      "EndTime": "00:03:41.8300000"
    }
  },
  {
    "TextLocation": {
      "Start": 1942,
      "End": 1948
    },
    "TimeRange": {
      "StartTime": "00:03:41.8300000",
      "EndTime": "00:03:42.1300000"
    }
  },
  {
    "TextLocation": {
      "Start": 1949,
      "End": 1953
    },
    "TimeRange": {
      "StartTime": "00:03:42.1300000",
      "EndTime": "00:03:42.7300000"
    }
  },
  {
    "TextLocation": {
      "Start": 1956,
      "End": 1961
    },
    "TimeRange": {
      "StartTime": "00:03:46.0500000",
      "EndTime": "00:03:46.3700000"
    }
  },
  {
    "TextLocation": {
      "Start": 1963,
      "End": 1967
    },
    "TimeRange": {
      "StartTime": "00:03:47.9000000",
      "EndTime": "00:03:48.0800000"
    }
  },
  {
    "TextLocation": {
      "Start": 1968,
      "End": 1972
    },
    "TimeRange": {
      "StartTime": "00:03:48.0800000",
      "EndTime": "00:03:48.1700000"
    }
  },
  {
    "TextLocation": {
      "Start": 1973,
      "End": 1980
    },
    "TimeRange": {
      "StartTime": "00:03:48.4100000",
      "EndTime": "00:03:48.9400000"
    }
  },
  {
    "TextLocation": {
      "Start": 1988,
      "End": 1991
    },
    "TimeRange": {
      "StartTime": "00:03:49.2800000",
      "EndTime": "00:03:49.3800000"
    }
  },
  {
    "TextLocation": {
      "Start": 1992,
      "End": 1997
    },
    "TimeRange": {
      "StartTime": "00:03:49.4000000",
      "EndTime": "00:03:49.5200000"
    }
  },
  {
    "TextLocation": {
      "Start": 1998,
      "End": 2002
    },
    "TimeRange": {
      "StartTime": "00:03:49.5800000",
      "EndTime": "00:03:49.7200000"
    }
  },
  {
    "TextLocation": {
      "Start": 2003,
      "End": 2004
    },
    "TimeRange": {
      "StartTime": "00:03:49.7300000",
      "EndTime": "00:03:49.7900000"
    }
  },
  {
    "TextLocation": {
      "Start": 2005,
      "End": 2009
    },
    "TimeRange": {
      "StartTime": "00:03:49.8200000",
      "EndTime": "00:03:50.1500000"
    }
  },
  {
    "TextLocation": {
      "Start": 2010,
      "End": 2013
    },
    "TimeRange": {
      "StartTime": "00:03:50.1500000",
      "EndTime": "00:03:50.3400000"
    }
  },
  {
    "TextLocation": {
      "Start": 2016,
      "End": 2025
    },
    "TimeRange": {
      "StartTime": "00:03:53",
      "EndTime": "00:03:53.4500000"
    }
  },
  {
    "TextLocation": {
      "Start": 2033,
      "End": 2039
    },
    "TimeRange": {
      "StartTime": "00:04:30.5100000",
      "EndTime": "00:04:30.6900000"
    }
  },
  {
    "TextLocation": {
      "Start": 2040,
      "End": 2045
    },
    "TimeRange": {
      "StartTime": "00:04:31.0800000",
      "EndTime": "00:04:31.1900000"
    }
  },
  {
    "TextLocation": {
      "Start": 2046,
      "End": 2049
    },
    "TimeRange": {
      "StartTime": "00:04:31.2600000",
      "EndTime": "00:04:31.3500000"
    }
  },
  {
    "TextLocation": {
      "Start": 2050,
      "End": 2059
    },
    "TimeRange": {
      "StartTime": "00:04:31.3500000",
      "EndTime": "00:04:31.8000000"
    }
  },
  {
    "TextLocation": {
      "Start": 2060,
      "End": 2066
    },
    "TimeRange": {
      "StartTime": "00:04:31.8000000",
      "EndTime": "00:04:31.8900000"
    }
  },
  {
    "TextLocation": {
      "Start": 2067,
      "End": 2072
    },
    "TimeRange": {
      "StartTime": "00:04:31.8900000",
      "EndTime": "00:04:32.0500000"
    }
  },
  {
    "TextLocation": {
      "Start": 2073,
      "End": 2075
    },
    "TimeRange": {
      "StartTime": "00:04:32.0899999",
      "EndTime": "00:04:32.1500000"
    }
  },
  {
    "TextLocation": {
      "Start": 2076,
      "End": 2079
    },
    "TimeRange": {
      "StartTime": "00:04:32.1500000",
      "EndTime": "00:04:32.2500000"
    }
  },
  {
    "TextLocation": {
      "Start": 2080,
      "End": 2083
    },
    "TimeRange": {
      "StartTime": "00:04:32.3700000",
      "EndTime": "00:04:32.6000000"
    }
  },
  {
    "TextLocation": {
      "Start": 2084,
      "End": 2086
    },
    "TimeRange": {
      "StartTime": "00:04:32.6100000",
      "EndTime": "00:04:32.7300000"
    }
  },
  {
    "TextLocation": {
      "Start": 2087,
      "End": 2090
    },
    "TimeRange": {
      "StartTime": "00:04:32.7600000",
      "EndTime": "00:04:32.8800000"
    }
  },
  {
    "TextLocation": {
      "Start": 2091,
      "End": 2096
    },
    "TimeRange": {
      "StartTime": "00:04:32.8800000",
      "EndTime": "00:04:33.1500000"
    }
  },
  {
    "TextLocation": {
      "Start": 2097,
      "End": 2100
    },
    "TimeRange": {
      "StartTime": "00:04:33.5700000",
      "EndTime": "00:04:33.6600000"
    }
  },
  {
    "TextLocation": {
      "Start": 2101,
      "End": 2108
    },
    "TimeRange": {
      "StartTime": "00:04:33.6600000",
      "EndTime": "00:04:33.9300000"
    }
  },
  {
    "TextLocation": {
      "Start": 2109,
      "End": 2112
    },
    "TimeRange": {
      "StartTime": "00:04:33.9300000",
      "EndTime": "00:04:34.1000000"
    }
  },
  {
    "TextLocation": {
      "Start": 2113,
      "End": 2116
    },
    "TimeRange": {
      "StartTime": "00:04:34.1400000",
      "EndTime": "00:04:34.2100000"
    }
  },
  {
    "TextLocation": {
      "Start": 2119,
      "End": 2120
    },
    "TimeRange": {
      "StartTime": "00:04:38.9100000",
      "EndTime": "00:04:39.0600000"
    }
  },
  {
    "TextLocation": {
      "Start": 2121,
      "End": 2125
    },
    "TimeRange": {
      "StartTime": "00:04:39.0700000",
      "EndTime": "00:04:39.1500000"
    }
  },
  {
    "TextLocation": {
      "Start": 2126,
      "End": 2129
    },
    "TimeRange": {
      "StartTime": "00:04:39.2500000",
      "EndTime": "00:04:39.3399999"
    }
  },
  {
    "TextLocation": {
      "Start": 2130,
      "End": 2134
    },
    "TimeRange": {
      "StartTime": "00:04:39.3399999",
      "EndTime": "00:04:39.5800000"
    }
  },
  {
    "TextLocation": {
      "Start": 2135,
      "End": 2140
    },
    "TimeRange": {
      "StartTime": "00:04:39.5800000",
      "EndTime": "00:04:39.7799999"
    }
  },
  {
    "TextLocation": {
      "Start": 2141,
      "End": 2148
    },
    "TimeRange": {
      "StartTime": "00:04:39.8900000",
      "EndTime": "00:04:40.4500000"
    }
  },
  {
    "TextLocation": {
      "Start": 2149,
      "End": 2152
    },
    "TimeRange": {
      "StartTime": "00:04:40.4500000",
      "EndTime": "00:04:40.5400000"
    }
  },
  {
    "TextLocation": {
      "Start": 2153,
      "End": 2154
    },
    "TimeRange": {
      "StartTime": "00:04:40.5400000",
      "EndTime": "00:04:40.6000000"
    }
  },
  {
    "TextLocation": {
      "Start": 2155,
      "End": 2159
    },
    "TimeRange": {
      "StartTime": "00:04:40.6000000",
      "EndTime": "00:04:40.7799999"
    }
  },
  {
    "TextLocation": {
      "Start": 2160,
      "End": 2164
    },
    "TimeRange": {
      "StartTime": "00:04:40.7799999",
      "EndTime": "00:04:40.9100000"
    }
  },
  {
    "TextLocation": {
      "Start": 2165,
      "End": 2170
    },
    "TimeRange": {
      "StartTime": "00:04:40.9100000",
      "EndTime": "00:04:41.2100000"
    }
  },
  {
    "TextLocation": {
      "Start": 2178,
      "End": 2181
    },
    "TimeRange": {
      "StartTime": "00:04:43",
      "EndTime": "00:04:43.0899999"
    }
  },
  {
    "TextLocation": {
      "Start": 2182,
      "End": 2187
    },
    "TimeRange": {
      "StartTime": "00:04:43.0899999",
      "EndTime": "00:04:43.2100000"
    }
  },
  {
    "TextLocation": {
      "Start": 2190,
      "End": 2194
    },
    "TimeRange": {
      "StartTime": "00:04:43.2100000",
      "EndTime": "00:04:43.4200000"
    }
  },
  {
    "TextLocation": {
      "Start": 2195,
      "End": 2198
    },
    "TimeRange": {
      "StartTime": "00:04:43.4200000",
      "EndTime": "00:04:43.5400000"
    }
  },
  {
    "TextLocation": {
      "Start": 2199,
      "End": 2202
    },
    "TimeRange": {
      "StartTime": "00:04:43.5400000",
      "EndTime": "00:04:43.6900000"
    }
  },
  {
    "TextLocation": {
      "Start": 2203,
      "End": 2210
    },
    "TimeRange": {
      "StartTime": "00:04:43.6900000",
      "EndTime": "00:04:44.0200000"
    }
  },
  {
    "TextLocation": {
      "Start": 2212,
      "End": 2214
    },
    "TimeRange": {
      "StartTime": "00:04:44.0200000",
      "EndTime": "00:04:44.1100000"
    }
  },
  {
    "TextLocation": {
      "Start": 2215,
      "End": 2218
    },
    "TimeRange": {
      "StartTime": "00:04:44.1100000",
      "EndTime": "00:04:44.2000000"
    }
  },
  {
    "TextLocation": {
      "Start": 2219,
      "End": 2224
    },
    "TimeRange": {
      "StartTime": "00:04:44.2000000",
      "EndTime": "00:04:44.2900000"
    }
  },
  {
    "TextLocation": {
      "Start": 2225,
      "End": 2231
    },
    "TimeRange": {
      "StartTime": "00:04:44.2900000",
      "EndTime": "00:04:44.5299999"
    }
  },
  {
    "TextLocation": {
      "Start": 2232,
      "End": 2237
    },
    "TimeRange": {
      "StartTime": "00:04:44.5299999",
      "EndTime": "00:04:44.7700000"
    }
  },
  {
    "TextLocation": {
      "Start": 2238,
      "End": 2242
    },
    "TimeRange": {
      "StartTime": "00:04:44.7700000",
      "EndTime": "00:04:44.8600000"
    }
  },
  {
    "TextLocation": {
      "Start": 2243,
      "End": 2247
    },
    "TimeRange": {
      "StartTime": "00:04:44.8600000",
      "EndTime": "00:04:45.0400000"
    }
  },
  {
    "TextLocation": {
      "Start": 2248,
      "End": 2251
    },
    "TimeRange": {
      "StartTime": "00:04:45.0400000",
      "EndTime": "00:04:45.1300000"
    }
  },
  {
    "TextLocation": {
      "Start": 2252,
      "End": 2257
    },
    "TimeRange": {
      "StartTime": "00:04:45.1300000",
      "EndTime": "00:04:45.3399999"
    }
  },
  {
    "TextLocation": {
      "Start": 2258,
      "End": 2262
    },
    "TimeRange": {
      "StartTime": "00:04:45.3399999",
      "EndTime": "00:04:45.4600000"
    }
  },
  {
    "TextLocation": {
      "Start": 2263,
      "End": 2267
    },
    "TimeRange": {
      "StartTime": "00:04:45.4600000",
      "EndTime": "00:04:45.7000000"
    }
  },
  {
    "TextLocation": {
      "Start": 2268,
      "End": 2272
    },
    "TimeRange": {
      "StartTime": "00:04:45.7000000",
      "EndTime": "00:04:46.1800000"
    }
  },
  {
    "TextLocation": {
      "Start": 2280,
      "End": 2284
    },
    "TimeRange": {
      "StartTime": "00:04:46.5400000",
      "EndTime": "00:04:46.9400000"
    }
  },
  {
    "TextLocation": {
      "Start": 2285,
      "End": 2291
    },
    "TimeRange": {
      "StartTime": "00:04:46.9900000",
      "EndTime": "00:04:47.4700000"
    }
  },
  {
    "TextLocation": {
      "Start": 2292,
      "End": 2298
    },
    "TimeRange": {
      "StartTime": "00:04:47.4700000",
      "EndTime": "00:04:48.3100000"
    }
  },
  {
    "TextLocation": {
      "Start": 2301,
      "End": 2305
    },
    "TimeRange": {
      "StartTime": "00:04:48.4900000",
      "EndTime": "00:04:48.7900000"
    }
  },
  {
    "TextLocation": {
      "Start": 2306,
      "End": 2310
    },
    "TimeRange": {
      "StartTime": "00:04:48.7900000",
      "EndTime": "00:04:49"
    }
  },
  {
    "TextLocation": {
      "Start": 2311,
      "End": 2313
    },
    "TimeRange": {
      "StartTime": "00:04:49",
      "EndTime": "00:04:49.1200000"
    }
  },
  {
    "TextLocation": {
      "Start": 2314,
      "End": 2316
    },
    "TimeRange": {
      "StartTime": "00:04:49.1200000",
      "EndTime": "00:04:49.8700000"
    }
  },
  {
    "TextLocation": {
      "Start": 2319,
      "End": 2322
    },
    "TimeRange": {
      "StartTime": "00:04:49.9000000",
      "EndTime": "00:04:50.2900000"
    }
  },
  {
    "TextLocation": {
      "Start": 2323,
      "End": 2326
    },
    "TimeRange": {
      "StartTime": "00:04:50.2900000",
      "EndTime": "00:04:50.6300000"
    }
  },
  {
    "TextLocation": {
      "Start": 2327,
      "End": 2330
    },
    "TimeRange": {
      "StartTime": "00:04:50.6300000",
      "EndTime": "00:04:50.8900000"
    }
  },
  {
    "TextLocation": {
      "Start": 2338,
      "End": 2341
    },
    "TimeRange": {
      "StartTime": "00:04:51.1600000",
      "EndTime": "00:04:51.3399999"
    }
  },
  {
    "TextLocation": {
      "Start": 2342,
      "End": 2345
    },
    "TimeRange": {
      "StartTime": "00:04:51.3399999",
      "EndTime": "00:04:51.4000000"
    }
  },
  {
    "TextLocation": {
      "Start": 2346,
      "End": 2349
    },
    "TimeRange": {
      "StartTime": "00:04:51.4000000",
      "EndTime": "00:04:51.5200000"
    }
  },
  {
    "TextLocation": {
      "Start": 2350,
      "End": 2358
    },
    "TimeRange": {
      "StartTime": "00:04:51.5200000",
      "EndTime": "00:04:52.1500000"
    }
  },
  {
    "TextLocation": {
      "Start": 2366,
      "End": 2374
    },
    "TimeRange": {
      "StartTime": "00:04:53.3800000",
      "EndTime": "00:04:53.7400000"
    }
  },
  {
    "TextLocation": {
      "Start": 2375,
      "End": 2381
    },
    "TimeRange": {
      "StartTime": "00:04:53.7400000",
      "EndTime": "00:04:53.9800000"
    }
  },
  {
    "TextLocation": {
      "Start": 2382,
      "End": 2391
    },
    "TimeRange": {
      "StartTime": "00:04:53.9800000",
      "EndTime": "00:04:54.4000000"
    }
  },
  {
    "TextLocation": {
      "Start": 2392,
      "End": 2399
    },
    "TimeRange": {
      "StartTime": "00:04:54.4000000",
      "EndTime": "00:04:54.7799999"
    }
  },
  {
    "TextLocation": {
      "Start": 2401,
      "End": 2407
    },
    "TimeRange": {
      "StartTime": "00:04:54.8000000",
      "EndTime": "00:04:55.1800000"
    }
  },
  {
    "TextLocation": {
      "Start": 2408,
      "End": 2414
    },
    "TimeRange": {
      "StartTime": "00:04:55.1800000",
      "EndTime": "00:04:55.7200000"
    }
  },
  {
    "TextLocation": {
      "Start": 2422,
      "End": 2425
    },
    "TimeRange": {
      "StartTime": "00:04:56.2900000",
      "EndTime": "00:04:56.4400000"
    }
  },
  {
    "TextLocation": {
      "Start": 2426,
      "End": 2430
    },
    "TimeRange": {
      "StartTime": "00:04:56.4400000",
      "EndTime": "00:04:56.5899999"
    }
  },
  {
    "TextLocation": {
      "Start": 2431,
      "End": 2435
    },
    "TimeRange": {
      "StartTime": "00:04:56.5899999",
      "EndTime": "00:04:56.7100000"
    }
  },
  {
    "TextLocation": {
      "Start": 2436,
      "End": 2439
    },
    "TimeRange": {
      "StartTime": "00:04:56.7100000",
      "EndTime": "00:04:56.8000000"
    }
  },
  {
    "TextLocation": {
      "Start": 2440,
      "End": 2444
    },
    "TimeRange": {
      "StartTime": "00:04:56.8000000",
      "EndTime": "00:04:56.9800000"
    }
  },
  {
    "TextLocation": {
      "Start": 2445,
      "End": 2449
    },
    "TimeRange": {
      "StartTime": "00:04:56.9800000",
      "EndTime": "00:04:57.1600000"
    }
  },
  {
    "TextLocation": {
      "Start": 2450,
      "End": 2453
    },
    "TimeRange": {
      "StartTime": "00:04:57.1600000",
      "EndTime": "00:04:57.2500000"
    }
  },
  {
    "TextLocation": {
      "Start": 2454,
      "End": 2462
    },
    "TimeRange": {
      "StartTime": "00:04:57.2500000",
      "EndTime": "00:04:57.5800000"
    }
  },
  {
    "TextLocation": {
      "Start": 2463,
      "End": 2469
    },
    "TimeRange": {
      "StartTime": "00:04:57.5800000",
      "EndTime": "00:04:57.8200000"
    }
  },
  {
    "TextLocation": {
      "Start": 2470,
      "End": 2479
    },
    "TimeRange": {
      "StartTime": "00:04:57.8200000",
      "EndTime": "00:04:58.1800000"
    }
  },
  {
    "TextLocation": {
      "Start": 2480,
      "End": 2486
    },
    "TimeRange": {
      "StartTime": "00:04:58.1800000",
      "EndTime": "00:04:58.7799999"
    }
  },
  {
    "TextLocation": {
      "Start": 2494,
      "End": 2498
    },
    "TimeRange": {
      "StartTime": "00:04:59.6800000",
      "EndTime": "00:04:59.8600000"
    }
  },
  {
    "TextLocation": {
      "Start": 2499,
      "End": 2503
    },
    "TimeRange": {
      "StartTime": "00:04:59.8600000",
      "EndTime": "00:05:00.0100000"
    }
  },
  {
    "TextLocation": {
      "Start": 2504,
      "End": 2512
    },
    "TimeRange": {
      "StartTime": "00:05:00.0100000",
      "EndTime": "00:05:00.6100000"
    }
  },
  {
    "TextLocation": {
      "Start": 2513,
      "End": 2518
    },
    "TimeRange": {
      "StartTime": "00:05:00.6100000",
      "EndTime": "00:05:01.1800000"
    }
  },
  {
    "TextLocation": {
      "Start": 2519,
      "End": 2527
    },
    "TimeRange": {
      "StartTime": "00:05:01.3900000",
      "EndTime": "00:05:01.9000000"
    }
  },
  {
    "TextLocation": {
      "Start": 2528,
      "End": 2530
    },
    "TimeRange": {
      "StartTime": "00:05:01.9000000",
      "EndTime": "00:05:02.0200000"
    }
  },
  {
    "TextLocation": {
      "Start": 2531,
      "End": 2535
    },
    "TimeRange": {
      "StartTime": "00:05:02.0200000",
      "EndTime": "00:05:03.7900000"
    }
  },
  {
    "TextLocation": {
      "Start": 2543,
      "End": 2546
    },
    "TimeRange": {
      "StartTime": "00:05:04.3900000",
      "EndTime": "00:05:04.5100000"
    }
  },
  {
    "TextLocation": {
      "Start": 2547,
      "End": 2553
    },
    "TimeRange": {
      "StartTime": "00:05:04.5100000",
      "EndTime": "00:05:04.7200000"
    }
  },
  {
    "TextLocation": {
      "Start": 2554,
      "End": 2558
    },
    "TimeRange": {
      "StartTime": "00:05:04.7200000",
      "EndTime": "00:05:04.9000000"
    }
  },
  {
    "TextLocation": {
      "Start": 2559,
      "End": 2566
    },
    "TimeRange": {
      "StartTime": "00:05:04.9000000",
      "EndTime": "00:05:05.5600000"
    }
  },
  {
    "TextLocation": {
      "Start": 2567,
      "End": 2571
    },
    "TimeRange": {
      "StartTime": "00:05:05.5600000",
      "EndTime": "00:05:05.9800000"
    }
  },
  {
    "TextLocation": {
      "Start": 2572,
      "End": 2574
    },
    "TimeRange": {
      "StartTime": "00:05:05.9800000",
      "EndTime": "00:05:06.1300000"
    }
  },
  {
    "TextLocation": {
      "Start": 2575,
      "End": 2580
    },
    "TimeRange": {
      "StartTime": "00:05:06.1300000",
      "EndTime": "00:05:06.5500000"
    }
  },
  {
    "TextLocation": {
      "Start": 2581,
      "End": 2585
    },
    "TimeRange": {
      "StartTime": "00:05:06.5500000",
      "EndTime": "00:05:06.7600000"
    }
  },
  {
    "TextLocation": {
      "Start": 2586,
      "End": 2589
    },
    "TimeRange": {
      "StartTime": "00:05:06.7600000",
      "EndTime": "00:05:06.8500000"
    }
  },
  {
    "TextLocation": {
      "Start": 2590,
      "End": 2599
    },
    "TimeRange": {
      "StartTime": "00:05:06.8500000",
      "EndTime": "00:05:07.1800000"
    }
  },
  {
    "TextLocation": {
      "Start": 2600,
      "End": 2606
    },
    "TimeRange": {
      "StartTime": "00:05:07.1800000",
      "EndTime": "00:05:07.5700000"
    }
  },
  {
    "TextLocation": {
      "Start": 2614,
      "End": 2618
    },
    "TimeRange": {
      "StartTime": "00:05:07.9600000",
      "EndTime": "00:05:08.1700000"
    }
  },
  {
    "TextLocation": {
      "Start": 2619,
      "End": 2625
    },
    "TimeRange": {
      "StartTime": "00:05:08.1700000",
      "EndTime": "00:05:08.5299999"
    }
  },
  {
    "TextLocation": {
      "Start": 2626,
      "End": 2636
    },
    "TimeRange": {
      "StartTime": "00:05:08.5299999",
      "EndTime": "00:05:09.2200000"
    }
  },
  {
    "TextLocation": {
      "Start": 2639,
      "End": 2641
    },
    "TimeRange": {
      "StartTime": "00:05:09.2200000",
      "EndTime": "00:05:09.3700000"
    }
  },
  {
    "TextLocation": {
      "Start": 2642,
      "End": 2643
    },
    "TimeRange": {
      "StartTime": "00:05:09.3700000",
      "EndTime": "00:05:09.4300000"
    }
  },
  {
    "TextLocation": {
      "Start": 2644,
      "End": 2652
    },
    "TimeRange": {
      "StartTime": "00:05:09.4300000",
      "EndTime": "00:05:09.9700000"
    }
  },
  {
    "TextLocation": {
      "Start": 2660,
      "End": 2663
    },
    "TimeRange": {
      "StartTime": "00:05:10.5100000",
      "EndTime": "00:05:10.6900000"
    }
  },
  {
    "TextLocation": {
      "Start": 2664,
      "End": 2668
    },
    "TimeRange": {
      "StartTime": "00:05:10.6900000",
      "EndTime": "00:05:10.8700000"
    }
  },
  {
    "TextLocation": {
      "Start": 2669,
      "End": 2673
    },
    "TimeRange": {
      "StartTime": "00:05:10.8700000",
      "EndTime": "00:05:10.9900000"
    }
  },
  {
    "TextLocation": {
      "Start": 2674,
      "End": 2677
    },
    "TimeRange": {
      "StartTime": "00:05:10.9900000",
      "EndTime": "00:05:11.0500000"
    }
  },
  {
    "TextLocation": {
      "Start": 2678,
      "End": 2682
    },
    "TimeRange": {
      "StartTime": "00:05:11.0500000",
      "EndTime": "00:05:11.2000000"
    }
  },
  {
    "TextLocation": {
      "Start": 2683,
      "End": 2684
    },
    "TimeRange": {
      "StartTime": "00:05:11.2000000",
      "EndTime": "00:05:11.2600000"
    }
  },
  {
    "TextLocation": {
      "Start": 2685,
      "End": 2693
    },
    "TimeRange": {
      "StartTime": "00:05:11.2600000",
      "EndTime": "00:05:11.8900000"
    }
  },
  {
    "TextLocation": {
      "Start": 2701,
      "End": 2706
    },
    "TimeRange": {
      "StartTime": "00:05:14.1500000",
      "EndTime": "00:05:14.3600000"
    }
  },
  {
    "TextLocation": {
      "Start": 2707,
      "End": 2710
    },
    "TimeRange": {
      "StartTime": "00:05:14.3600000",
      "EndTime": "00:05:14.4500000"
    }
  },
  {
    "TextLocation": {
      "Start": 2711,
      "End": 2712
    },
    "TimeRange": {
      "StartTime": "00:05:14.4500000",
      "EndTime": "00:05:14.5100000"
    }
  },
  {
    "TextLocation": {
      "Start": 2713,
      "End": 2717
    },
    "TimeRange": {
      "StartTime": "00:05:14.5100000",
      "EndTime": "00:05:14.6900000"
    }
  },
  {
    "TextLocation": {
      "Start": 2718,
      "End": 2724
    },
    "TimeRange": {
      "StartTime": "00:05:14.6900000",
      "EndTime": "00:05:15.3200000"
    }
  },
  {
    "TextLocation": {
      "Start": 2732,
      "End": 2735
    },
    "TimeRange": {
      "StartTime": "00:05:15.7400000",
      "EndTime": "00:05:15.8900000"
    }
  },
  {
    "TextLocation": {
      "Start": 2736,
      "End": 2741
    },
    "TimeRange": {
      "StartTime": "00:05:15.9200000",
      "EndTime": "00:05:16.2200000"
    }
  },
  {
    "TextLocation": {
      "Start": 2742,
      "End": 2744
    },
    "TimeRange": {
      "StartTime": "00:05:16.2200000",
      "EndTime": "00:05:16.3399999"
    }
  },
  {
    "TextLocation": {
      "Start": 2745,
      "End": 2753
    },
    "TimeRange": {
      "StartTime": "00:05:16.3399999",
      "EndTime": "00:05:16.7000000"
    }
  },
  {
    "TextLocation": {
      "Start": 2754,
      "End": 2755
    },
    "TimeRange": {
      "StartTime": "00:05:16.7000000",
      "EndTime": "00:05:16.7600000"
    }
  },
  {
    "TextLocation": {
      "Start": 2756,
      "End": 2764
    },
    "TimeRange": {
      "StartTime": "00:05:16.7600000",
      "EndTime": "00:05:17.2400000"
    }
  },
  {
    "TextLocation": {
      "Start": 2766,
      "End": 2770
    },
    "TimeRange": {
      "StartTime": "00:05:17.2400000",
      "EndTime": "00:05:17.3900000"
    }
  },
  {
    "TextLocation": {
      "Start": 2771,
      "End": 2774
    },
    "TimeRange": {
      "StartTime": "00:05:17.3900000",
      "EndTime": "00:05:17.5700000"
    }
  },
  {
    "TextLocation": {
      "Start": 2775,
      "End": 2779
    },
    "TimeRange": {
      "StartTime": "00:05:17.5700000",
      "EndTime": "00:05:17.6900000"
    }
  },
  {
    "TextLocation": {
      "Start": 2780,
      "End": 2784
    },
    "TimeRange": {
      "StartTime": "00:05:17.6900000",
      "EndTime": "00:05:18.2000000"
    }
  },
  {
    "TextLocation": {
      "Start": 2792,
      "End": 2793
    },
    "TimeRange": {
      "StartTime": "00:05:18.4100000",
      "EndTime": "00:05:18.6800000"
    }
  },
  {
    "TextLocation": {
      "Start": 2794,
      "End": 2797
    },
    "TimeRange": {
      "StartTime": "00:05:18.6800000",
      "EndTime": "00:05:18.8300000"
    }
  },
  {
    "TextLocation": {
      "Start": 2798,
      "End": 2806
    },
    "TimeRange": {
      "StartTime": "00:05:18.8300000",
      "EndTime": "00:05:19.1600000"
    }
  },
  {
    "TextLocation": {
      "Start": 2807,
      "End": 2809
    },
    "TimeRange": {
      "StartTime": "00:05:19.1600000",
      "EndTime": "00:05:19.2500000"
    }
  },
  {
    "TextLocation": {
      "Start": 2810,
      "End": 2813
    },
    "TimeRange": {
      "StartTime": "00:05:19.2500000",
      "EndTime": "00:05:19.3399999"
    }
  },
  {
    "TextLocation": {
      "Start": 2814,
      "End": 2818
    },
    "TimeRange": {
      "StartTime": "00:05:19.3399999",
      "EndTime": "00:05:19.5500000"
    }
  },
  {
    "TextLocation": {
      "Start": 2819,
      "End": 2825
    },
    "TimeRange": {
      "StartTime": "00:05:19.5500000",
      "EndTime": "00:05:20.4200000"
    }
  },
  {
    "TextLocation": {
      "Start": 2828,
      "End": 2832
    },
    "TimeRange": {
      "StartTime": "00:05:21.6700000",
      "EndTime": "00:05:21.8200000"
    }
  },
  {
    "TextLocation": {
      "Start": 2833,
      "End": 2836
    },
    "TimeRange": {
      "StartTime": "00:05:21.8200000",
      "EndTime": "00:05:21.9100000"
    }
  },
  {
    "TextLocation": {
      "Start": 2837,
      "End": 2845
    },
    "TimeRange": {
      "StartTime": "00:05:21.9100000",
      "EndTime": "00:05:22.5700000"
    }
  },
  {
    "TextLocation": {
      "Start": 2846,
      "End": 2848
    },
    "TimeRange": {
      "StartTime": "00:05:22.5700000",
      "EndTime": "00:05:22.9300000"
    }
  },
  {
    "TextLocation": {
      "Start": 2849,
      "End": 2855
    },
    "TimeRange": {
      "StartTime": "00:05:22.9300000",
      "EndTime": "00:05:23.2000000"
    }
  },
  {
    "TextLocation": {
      "Start": 2856,
      "End": 2861
    },
    "TimeRange": {
      "StartTime": "00:05:23.2000000",
      "EndTime": "00:05:23.4100000"
    }
  },
  {
    "TextLocation": {
      "Start": 2862,
      "End": 2870
    },
    "TimeRange": {
      "StartTime": "00:05:23.4100000",
      "EndTime": "00:05:23.8000000"
    }
  },
  {
    "TextLocation": {
      "Start": 2871,
      "End": 2873
    },
    "TimeRange": {
      "StartTime": "00:05:23.8000000",
      "EndTime": "00:05:23.8900000"
    }
  },
  {
    "TextLocation": {
      "Start": 2874,
      "End": 2881
    },
    "TimeRange": {
      "StartTime": "00:05:23.8900000",
      "EndTime": "00:05:24.3100000"
    }
  },
  {
    "TextLocation": {
      "Start": 2882,
      "End": 2890
    },
    "TimeRange": {
      "StartTime": "00:05:24.3100000",
      "EndTime": "00:05:24.9700000"
    }
  },
  {
    "TextLocation": {
      "Start": 2898,
      "End": 2901
    },
    "TimeRange": {
      "StartTime": "00:05:25.1500000",
      "EndTime": "00:05:25.3600000"
    }
  },
  {
    "TextLocation": {
      "Start": 2902,
      "End": 2908
    },
    "TimeRange": {
      "StartTime": "00:05:25.3600000",
      "EndTime": "00:05:25.5100000"
    }
  },
  {
    "TextLocation": {
      "Start": 2909,
      "End": 2913
    },
    "TimeRange": {
      "StartTime": "00:05:25.5100000",
      "EndTime": "00:05:25.6700000"
    }
  },
  {
    "TextLocation": {
      "Start": 2914,
      "End": 2917
    },
    "TimeRange": {
      "StartTime": "00:05:25.6700000",
      "EndTime": "00:05:25.7799999"
    }
  },
  {
    "TextLocation": {
      "Start": 2918,
      "End": 2926
    },
    "TimeRange": {
      "StartTime": "00:05:25.7799999",
      "EndTime": "00:05:26.2300000"
    }
  },
  {
    "TextLocation": {
      "Start": 2927,
      "End": 2939
    },
    "TimeRange": {
      "StartTime": "00:05:26.2300000",
      "EndTime": "00:05:26.8000000"
    }
  },
  {
    "TextLocation": {
      "Start": 2940,
      "End": 2944
    },
    "TimeRange": {
      "StartTime": "00:05:26.8000000",
      "EndTime": "00:05:26.8900000"
    }
  },
  {
    "TextLocation": {
      "Start": 2945,
      "End": 2948
    },
    "TimeRange": {
      "StartTime": "00:05:26.8900000",
      "EndTime": "00:05:26.9800000"
    }
  },
  {
    "TextLocation": {
      "Start": 2949,
      "End": 2955
    },
    "TimeRange": {
      "StartTime": "00:05:26.9800000",
      "EndTime": "00:05:27.5800000"
    }
  },
  {
    "TextLocation": {
      "Start": 2956,
      "End": 2958
    },
    "TimeRange": {
      "StartTime": "00:05:27.5800000",
      "EndTime": "00:05:27.8800000"
    }
  },
  {
    "TextLocation": {
      "Start": 2959,
      "End": 2963
    },
    "TimeRange": {
      "StartTime": "00:05:27.8800000",
      "EndTime": "00:05:28.0600000"
    }
  },
  {
    "TextLocation": {
      "Start": 2964,
      "End": 2970
    },
    "TimeRange": {
      "StartTime": "00:05:28.0600000",
      "EndTime": "00:05:28.5000000"
    }
  },
  {
    "TextLocation": {
      "Start": 2972,
      "End": 2979
    },
    "TimeRange": {
      "StartTime": "00:05:28.5100000",
      "EndTime": "00:05:28.9000000"
    }
  },
  {
    "TextLocation": {
      "Start": 2982,
      "End": 2986
    },
    "TimeRange": {
      "StartTime": "00:05:29.2900000",
      "EndTime": "00:05:29.5899999"
    }
  },
  {
    "TextLocation": {
      "Start": 2987,
      "End": 2991
    },
    "TimeRange": {
      "StartTime": "00:05:29.5899999",
      "EndTime": "00:05:29.7700000"
    }
  },
  {
    "TextLocation": {
      "Start": 2992,
      "End": 2993
    },
    "TimeRange": {
      "StartTime": "00:05:29.7700000",
      "EndTime": "00:05:29.8300000"
    }
  },
  {
    "TextLocation": {
      "Start": 2994,
      "End": 2998
    },
    "TimeRange": {
      "StartTime": "00:05:29.8300000",
      "EndTime": "00:05:30.0400000"
    }
  },
  {
    "TextLocation": {
      "Start": 2999,
      "End": 3005
    },
    "TimeRange": {
      "StartTime": "00:05:30.0400000",
      "EndTime": "00:05:30.3399999"
    }
  },
  {
    "TextLocation": {
      "Start": 3006,
      "End": 3013
    },
    "TimeRange": {
      "StartTime": "00:05:30.3399999",
      "EndTime": "00:05:30.7300000"
    }
  },
  {
    "TextLocation": {
      "Start": 3014,
      "End": 3016
    },
    "TimeRange": {
      "StartTime": "00:05:30.7300000",
      "EndTime": "00:05:31.2700000"
    }
  },
  {
    "TextLocation": {
      "Start": 3024,
      "End": 3026
    },
    "TimeRange": {
      "StartTime": "00:05:31.9600000",
      "EndTime": "00:05:32.2300000"
    }
  },
  {
    "TextLocation": {
      "Start": 3027,
      "End": 3034
    },
    "TimeRange": {
      "StartTime": "00:05:32.2300000",
      "EndTime": "00:05:32.5899999"
    }
  },
  {
    "TextLocation": {
      "Start": 3035,
      "End": 3042
    },
    "TimeRange": {
      "StartTime": "00:05:32.5899999",
      "EndTime": "00:05:33.2200000"
    }
  },
  {
    "TextLocation": {
      "Start": 3044,
      "End": 3051
    },
    "TimeRange": {
      "StartTime": "00:05:33.2200000",
      "EndTime": "00:05:33.7600000"
    }
  },
  {
    "TextLocation": {
      "Start": 3052,
      "End": 3054
    },
    "TimeRange": {
      "StartTime": "00:05:33.7600000",
      "EndTime": "00:05:34.4500000"
    }
  },
  {
    "TextLocation": {
      "Start": 3055,
      "End": 3060
    },
    "TimeRange": {
      "StartTime": "00:05:34.4500000",
      "EndTime": "00:05:34.8100000"
    }
  },
  {
    "TextLocation": {
      "Start": 3061,
      "End": 3064
    },
    "TimeRange": {
      "StartTime": "00:05:34.8100000",
      "EndTime": "00:05:34.9600000"
    }
  },
  {
    "TextLocation": {
      "Start": 3065,
      "End": 3072
    },
    "TimeRange": {
      "StartTime": "00:05:34.9600000",
      "EndTime": "00:05:35.7700000"
    }
  },
  {
    "TextLocation": {
      "Start": 3074,
      "End": 3083
    },
    "TimeRange": {
      "StartTime": "00:05:37.0600000",
      "EndTime": "00:05:38.2000000"
    }
  },
  {
    "TextLocation": {
      "Start": 3084,
      "End": 3095
    },
    "TimeRange": {
      "StartTime": "00:05:38.6200000",
      "EndTime": "00:05:39.1600000"
    }
  },
  {
    "TextLocation": {
      "Start": 3096,
      "End": 3102
    },
    "TimeRange": {
      "StartTime": "00:05:39.1600000",
      "EndTime": "00:05:39.4600000"
    }
  },
  {
    "TextLocation": {
      "Start": 3104,
      "End": 3110
    },
    "TimeRange": {
      "StartTime": "00:05:39.4600000",
      "EndTime": "00:05:39.8200000"
    }
  },
  {
    "TextLocation": {
      "Start": 3111,
      "End": 3117
    },
    "TimeRange": {
      "StartTime": "00:05:39.8200000",
      "EndTime": "00:05:40.4800000"
    }
  },
  {
    "TextLocation": {
      "Start": 3125,
      "End": 3127
    },
    "TimeRange": {
      "StartTime": "00:05:41.9400000",
      "EndTime": "00:05:42.2700000"
    }
  },
  {
    "TextLocation": {
      "Start": 3128,
      "End": 3129
    },
    "TimeRange": {
      "StartTime": "00:05:42.2700000",
      "EndTime": "00:05:42.3300000"
    }
  },
  {
    "TextLocation": {
      "Start": 3130,
      "End": 3134
    },
    "TimeRange": {
      "StartTime": "00:05:42.3300000",
      "EndTime": "00:05:42.4500000"
    }
  },
  {
    "TextLocation": {
      "Start": 3135,
      "End": 3137
    },
    "TimeRange": {
      "StartTime": "00:05:42.4500000",
      "EndTime": "00:05:42.5400000"
    }
  },
  {
    "TextLocation": {
      "Start": 3138,
      "End": 3144
    },
    "TimeRange": {
      "StartTime": "00:05:42.5400000",
      "EndTime": "00:05:42.7799999"
    }
  },
  {
    "TextLocation": {
      "Start": 3145,
      "End": 3149
    },
    "TimeRange": {
      "StartTime": "00:05:42.7799999",
      "EndTime": "00:05:42.8700000"
    }
  },
  {
    "TextLocation": {
      "Start": 3150,
      "End": 3159
    },
    "TimeRange": {
      "StartTime": "00:05:42.8700000",
      "EndTime": "00:05:43.2300000"
    }
  },
  {
    "TextLocation": {
      "Start": 3160,
      "End": 3164
    },
    "TimeRange": {
      "StartTime": "00:05:43.2300000",
      "EndTime": "00:05:43.4100000"
    }
  },
  {
    "TextLocation": {
      "Start": 3165,
      "End": 3167
    },
    "TimeRange": {
      "StartTime": "00:05:43.4100000",
      "EndTime": "00:05:43.5299999"
    }
  },
  {
    "TextLocation": {
      "Start": 3168,
      "End": 3172
    },
    "TimeRange": {
      "StartTime": "00:05:43.5299999",
      "EndTime": "00:05:43.8600000"
    }
  },
  {
    "TextLocation": {
      "Start": 3173,
      "End": 3177
    },
    "TimeRange": {
      "StartTime": "00:05:43.8600000",
      "EndTime": "00:05:44.1900000"
    }
  },
  {
    "TextLocation": {
      "Start": 3179,
      "End": 3183
    },
    "TimeRange": {
      "StartTime": "00:05:44.1900000",
      "EndTime": "00:05:44.9700000"
    }
  },
  {
    "TextLocation": {
      "Start": 3185,
      "End": 3191
    },
    "TimeRange": {
      "StartTime": "00:05:44.9700000",
      "EndTime": "00:05:45.3300000"
    }
  },
  {
    "TextLocation": {
      "Start": 3192,
      "End": 3195
    },
    "TimeRange": {
      "StartTime": "00:05:45.3300000",
      "EndTime": "00:05:46.2900000"
    }
  },
  {
    "TextLocation": {
      "Start": 3196,
      "End": 3198
    },
    "TimeRange": {
      "StartTime": "00:05:46.2900000",
      "EndTime": "00:05:46.4100000"
    }
  },
  {
    "TextLocation": {
      "Start": 3199,
      "End": 3202
    },
    "TimeRange": {
      "StartTime": "00:05:46.4100000",
      "EndTime": "00:05:46.5000000"
    }
  },
  {
    "TextLocation": {
      "Start": 3203,
      "End": 3210
    },
    "TimeRange": {
      "StartTime": "00:05:46.5000000",
      "EndTime": "00:05:46.9500000"
    }
  },
  {
    "TextLocation": {
      "Start": 3213,
      "End": 3217
    },
    "TimeRange": {
      "StartTime": "00:05:46.9500000",
      "EndTime": "00:05:47.1300000"
    }
  },
  {
    "TextLocation": {
      "Start": 3218,
      "End": 3221
    },
    "TimeRange": {
      "StartTime": "00:05:47.1300000",
      "EndTime": "00:05:47.2799999"
    }
  },
  {
    "TextLocation": {
      "Start": 3222,
      "End": 3224
    },
    "TimeRange": {
      "StartTime": "00:05:47.2799999",
      "EndTime": "00:05:47.4000000"
    }
  },
  {
    "TextLocation": {
      "Start": 3225,
      "End": 3229
    },
    "TimeRange": {
      "StartTime": "00:05:47.4000000",
      "EndTime": "00:05:47.6700000"
    }
  },
  {
    "TextLocation": {
      "Start": 3230,
      "End": 3232
    },
    "TimeRange": {
      "StartTime": "00:05:47.6700000",
      "EndTime": "00:05:47.7900000"
    }
  },
  {
    "TextLocation": {
      "Start": 3233,
      "End": 3237
    },
    "TimeRange": {
      "StartTime": "00:05:47.7900000",
      "EndTime": "00:05:47.9400000"
    }
  },
  {
    "TextLocation": {
      "Start": 3238,
      "End": 3242
    },
    "TimeRange": {
      "StartTime": "00:05:47.9400000",
      "EndTime": "00:05:48.3300000"
    }
  },
  {
    "TextLocation": {
      "Start": 3245,
      "End": 3246
    },
    "TimeRange": {
      "StartTime": "00:05:48.3600000",
      "EndTime": "00:05:48.4500000"
    }
  },
  {
    "TextLocation": {
      "Start": 3247,
      "End": 3250
    },
    "TimeRange": {
      "StartTime": "00:05:48.4500000",
      "EndTime": "00:05:48.7200000"
    }
  },
  {
    "TextLocation": {
      "Start": 3253,
      "End": 3256
    },
    "TimeRange": {
      "StartTime": "00:05:49.0500000",
      "EndTime": "00:05:49.2900000"
    }
  },
  {
    "TextLocation": {
      "Start": 3257,
      "End": 3259
    },
    "TimeRange": {
      "StartTime": "00:05:49.3200000",
      "EndTime": "00:05:49.4400000"
    }
  },
  {
    "TextLocation": {
      "Start": 3260,
      "End": 3264
    },
    "TimeRange": {
      "StartTime": "00:05:49.4400000",
      "EndTime": "00:05:49.5299999"
    }
  },
  {
    "TextLocation": {
      "Start": 3265,
      "End": 3269
    },
    "TimeRange": {
      "StartTime": "00:05:49.5299999",
      "EndTime": "00:05:49.7100000"
    }
  },
  {
    "TextLocation": {
      "Start": 3270,
      "End": 3273
    },
    "TimeRange": {
      "StartTime": "00:05:49.7100000",
      "EndTime": "00:05:49.8000000"
    }
  },
  {
    "TextLocation": {
      "Start": 3274,
      "End": 3278
    },
    "TimeRange": {
      "StartTime": "00:05:49.8000000",
      "EndTime": "00:05:49.9800000"
    }
  },
  {
    "TextLocation": {
      "Start": 3279,
      "End": 3281
    },
    "TimeRange": {
      "StartTime": "00:05:50.0700000",
      "EndTime": "00:05:50.2799999"
    }
  },
  {
    "TextLocation": {
      "Start": 3282,
      "End": 3286
    },
    "TimeRange": {
      "StartTime": "00:05:50.2799999",
      "EndTime": "00:05:50.4300000"
    }
  },
  {
    "TextLocation": {
      "Start": 3287,
      "End": 3291
    },
    "TimeRange": {
      "StartTime": "00:05:50.4300000",
      "EndTime": "00:05:50.6400000"
    }
  },
  {
    "TextLocation": {
      "Start": 3293,
      "End": 3296
    },
    "TimeRange": {
      "StartTime": "00:05:50.6400000",
      "EndTime": "00:05:50.7600000"
    }
  },
  {
    "TextLocation": {
      "Start": 3297,
      "End": 3300
    },
    "TimeRange": {
      "StartTime": "00:05:50.7600000",
      "EndTime": "00:05:50.9100000"
    }
  },
  {
    "TextLocation": {
      "Start": 3301,
      "End": 3308
    },
    "TimeRange": {
      "StartTime": "00:05:50.9100000",
      "EndTime": "00:05:51.2700000"
    }
  },
  {
    "TextLocation": {
      "Start": 3309,
      "End": 3311
    },
    "TimeRange": {
      "StartTime": "00:05:51.2700000",
      "EndTime": "00:05:51.3900000"
    }
  },
  {
    "TextLocation": {
      "Start": 3312,
      "End": 3313
    },
    "TimeRange": {
      "StartTime": "00:05:51.3900000",
      "EndTime": "00:05:51.4800000"
    }
  },
  {
    "TextLocation": {
      "Start": 3314,
      "End": 3319
    },
    "TimeRange": {
      "StartTime": "00:05:51.4800000",
      "EndTime": "00:05:51.6900000"
    }
  },
  {
    "TextLocation": {
      "Start": 3320,
      "End": 3329
    },
    "TimeRange": {
      "StartTime": "00:05:51.6900000",
      "EndTime": "00:05:52.0800000"
    }
  },
  {
    "TextLocation": {
      "Start": 3330,
      "End": 3333
    },
    "TimeRange": {
      "StartTime": "00:05:52.0800000",
      "EndTime": "00:05:52.1700000"
    }
  },
  {
    "TextLocation": {
      "Start": 3334,
      "End": 3343
    },
    "TimeRange": {
      "StartTime": "00:05:52.1700000",
      "EndTime": "00:05:52.5899999"
    }
  },
  {
    "TextLocation": {
      "Start": 3344,
      "End": 3346
    },
    "TimeRange": {
      "StartTime": "00:05:52.5899999",
      "EndTime": "00:05:52.7400000"
    }
  },
  {
    "TextLocation": {
      "Start": 3347,
      "End": 3351
    },
    "TimeRange": {
      "StartTime": "00:05:52.7400000",
      "EndTime": "00:05:52.9800000"
    }
  },
  {
    "TextLocation": {
      "Start": 3352,
      "End": 3358
    },
    "TimeRange": {
      "StartTime": "00:05:52.9800000",
      "EndTime": "00:05:53.2799999"
    }
  },
  {
    "TextLocation": {
      "Start": 3360,
      "End": 3364
    },
    "TimeRange": {
      "StartTime": "00:05:53.2799999",
      "EndTime": "00:05:53.6100000"
    }
  },
  {
    "TextLocation": {
      "Start": 3365,
      "End": 3373
    },
    "TimeRange": {
      "StartTime": "00:05:53.6100000",
      "EndTime": "00:05:54.4500000"
    }
  },
  {
    "TextLocation": {
      "Start": 3381,
      "End": 3382
    },
    "TimeRange": {
      "StartTime": "00:05:54.5400000",
      "EndTime": "00:05:54.6600000"
    }
  },
  {
    "TextLocation": {
      "Start": 3383,
      "End": 3386
    },
    "TimeRange": {
      "StartTime": "00:05:54.6600000",
      "EndTime": "00:05:54.9000000"
    }
  },
  {
    "TextLocation": {
      "Start": 3394,
      "End": 3398
    },
    "TimeRange": {
      "StartTime": "00:05:55.3800000",
      "EndTime": "00:05:55.7100000"
    }
  },
  {
    "TextLocation": {
      "Start": 3399,
      "End": 3402
    },
    "TimeRange": {
      "StartTime": "00:05:55.7100000",
      "EndTime": "00:05:55.8600000"
    }
  },
  {
    "TextLocation": {
      "Start": 3403,
      "End": 3406
    },
    "TimeRange": {
      "StartTime": "00:05:55.8600000",
      "EndTime": "00:05:55.9500000"
    }
  },
  {
    "TextLocation": {
      "Start": 3407,
      "End": 3413
    },
    "TimeRange": {
      "StartTime": "00:05:55.9500000",
      "EndTime": "00:05:56.2799999"
    }
  },
  {
    "TextLocation": {
      "Start": 3414,
      "End": 3416
    },
    "TimeRange": {
      "StartTime": "00:05:56.2799999",
      "EndTime": "00:05:56.3700000"
    }
  },
  {
    "TextLocation": {
      "Start": 3417,
      "End": 3420
    },
    "TimeRange": {
      "StartTime": "00:05:56.3700000",
      "EndTime": "00:05:56.4900000"
    }
  },
  {
    "TextLocation": {
      "Start": 3421,
      "End": 3429
    },
    "TimeRange": {
      "StartTime": "00:05:56.4900000",
      "EndTime": "00:05:57"
    }
  },
  {
    "TextLocation": {
      "Start": 3430,
      "End": 3434
    },
    "TimeRange": {
      "StartTime": "00:05:57",
      "EndTime": "00:05:57.1500000"
    }
  },
  {
    "TextLocation": {
      "Start": 3435,
      "End": 3438
    },
    "TimeRange": {
      "StartTime": "00:05:57.1500000",
      "EndTime": "00:05:57.2700000"
    }
  },
  {
    "TextLocation": {
      "Start": 3439,
      "End": 3447
    },
    "TimeRange": {
      "StartTime": "00:05:57.2700000",
      "EndTime": "00:05:57.9200000"
    }
  },
  {
    "TextLocation": {
      "Start": 3455,
      "End": 3457
    },
    "TimeRange": {
      "StartTime": "00:05:58.1400000",
      "EndTime": "00:05:58.1900000"
    }
  },
  {
    "TextLocation": {
      "Start": 3458,
      "End": 3461
    },
    "TimeRange": {
      "StartTime": "00:05:58.2000000",
      "EndTime": "00:05:58.4200000"
    }
  },
  {
    "TextLocation": {
      "Start": 3462,
      "End": 3465
    },
    "TimeRange": {
      "StartTime": "00:05:58.4400000",
      "EndTime": "00:05:58.7100000"
    }
  },
  {
    "TextLocation": {
      "Start": 3466,
      "End": 3467
    },
    "TimeRange": {
      "StartTime": "00:05:58.7100000",
      "EndTime": "00:05:58.7700000"
    }
  },
  {
    "TextLocation": {
      "Start": 3468,
      "End": 3474
    },
    "TimeRange": {
      "StartTime": "00:05:58.7700000",
      "EndTime": "00:05:59.1900000"
    }
  },
  {
    "TextLocation": {
      "Start": 3475,
      "End": 3477
    },
    "TimeRange": {
      "StartTime": "00:05:59.1900000",
      "EndTime": "00:05:59.3700000"
    }
  },
  {
    "TextLocation": {
      "Start": 3478,
      "End": 3479
    },
    "TimeRange": {
      "StartTime": "00:05:59.3700000",
      "EndTime": "00:05:59.7000000"
    }
  },
  {
    "TextLocation": {
      "Start": 3480,
      "End": 3486
    },
    "TimeRange": {
      "StartTime": "00:05:59.7000000",
      "EndTime": "00:06:00.1800000"
    }
  },
  {
    "TextLocation": {
      "Start": 3487,
      "End": 3494
    },
    "TimeRange": {
      "StartTime": "00:06:00.1800000",
      "EndTime": "00:06:00.6000000"
    }
  },
  {
    "TextLocation": {
      "Start": 3502,
      "End": 3505
    },
    "TimeRange": {
      "StartTime": "00:06:01.9000000",
      "EndTime": "00:06:02.0800000"
    }
  },
  {
    "TextLocation": {
      "Start": 3506,
      "End": 3509
    },
    "TimeRange": {
      "StartTime": "00:06:02.0800000",
      "EndTime": "00:06:02.2300000"
    }
  },
  {
    "TextLocation": {
      "Start": 3510,
      "End": 3517
    },
    "TimeRange": {
      "StartTime": "00:06:02.2300000",
      "EndTime": "00:06:02.6800000"
    }
  },
  {
    "TextLocation": {
      "Start": 3518,
      "End": 3523
    },
    "TimeRange": {
      "StartTime": "00:06:02.6800000",
      "EndTime": "00:06:03.1000000"
    }
  },
  {
    "TextLocation": {
      "Start": 3524,
      "End": 3526
    },
    "TimeRange": {
      "StartTime": "00:06:03.1000000",
      "EndTime": "00:06:03.2200000"
    }
  },
  {
    "TextLocation": {
      "Start": 3527,
      "End": 3530
    },
    "TimeRange": {
      "StartTime": "00:06:03.2200000",
      "EndTime": "00:06:03.4000000"
    }
  },
  {
    "TextLocation": {
      "Start": 3531,
      "End": 3534
    },
    "TimeRange": {
      "StartTime": "00:06:03.4000000",
      "EndTime": "00:06:03.5800000"
    }
  },
  {
    "TextLocation": {
      "Start": 3535,
      "End": 3540
    },
    "TimeRange": {
      "StartTime": "00:06:03.5800000",
      "EndTime": "00:06:03.7900000"
    }
  },
  {
    "TextLocation": {
      "Start": 3541,
      "End": 3549
    },
    "TimeRange": {
      "StartTime": "00:06:03.7900000",
      "EndTime": "00:06:04.2100000"
    }
  },
  {
    "TextLocation": {
      "Start": 3550,
      "End": 3557
    },
    "TimeRange": {
      "StartTime": "00:06:04.2100000",
      "EndTime": "00:06:04.6000000"
    }
  },
  {
    "TextLocation": {
      "Start": 3558,
      "End": 3562
    },
    "TimeRange": {
      "StartTime": "00:06:04.6000000",
      "EndTime": "00:06:04.7799999"
    }
  },
  {
    "TextLocation": {
      "Start": 3563,
      "End": 3566
    },
    "TimeRange": {
      "StartTime": "00:06:04.7799999",
      "EndTime": "00:06:04.9000000"
    }
  },
  {
    "TextLocation": {
      "Start": 3574,
      "End": 3580
    },
    "TimeRange": {
      "StartTime": "00:06:05.0200000",
      "EndTime": "00:06:05.8800000"
    }
  },
  {
    "TextLocation": {
      "Start": 3582,
      "End": 3590
    },
    "TimeRange": {
      "StartTime": "00:06:05.8900000",
      "EndTime": "00:06:06.5800000"
    }
  },
  {
    "TextLocation": {
      "Start": 3591,
      "End": 3597
    },
    "TimeRange": {
      "StartTime": "00:06:06.5800000",
      "EndTime": "00:06:07.4200000"
    }
  },
  {
    "TextLocation": {
      "Start": 3600,
      "End": 3609
    },
    "TimeRange": {
      "StartTime": "00:06:08.3900000",
      "EndTime": "00:06:09.1400000"
    }
  },
  {
    "TextLocation": {
      "Start": 3617,
      "End": 3619
    },
    "TimeRange": {
      "StartTime": "00:06:09.1400000",
      "EndTime": "00:06:09.2900000"
    }
  },
  {
    "TextLocation": {
      "Start": 3620,
      "End": 3623
    },
    "TimeRange": {
      "StartTime": "00:06:09.2900000",
      "EndTime": "00:06:09.5000000"
    }
  },
  {
    "TextLocation": {
      "Start": 3624,
      "End": 3626
    },
    "TimeRange": {
      "StartTime": "00:06:09.5000000",
      "EndTime": "00:06:09.8300000"
    }
  },
  {
    "TextLocation": {
      "Start": 3627,
      "End": 3633
    },
    "TimeRange": {
      "StartTime": "00:06:10.0100000",
      "EndTime": "00:06:10.3700000"
    }
  },
  {
    "TextLocation": {
      "Start": 3634,
      "End": 3642
    },
    "TimeRange": {
      "StartTime": "00:06:10.3700000",
      "EndTime": "00:06:10.8500000"
    }
  },
  {
    "TextLocation": {
      "Start": 3643,
      "End": 3645
    },
    "TimeRange": {
      "StartTime": "00:06:10.8500000",
      "EndTime": "00:06:10.9700000"
    }
  },
  {
    "TextLocation": {
      "Start": 3646,
      "End": 3649
    },
    "TimeRange": {
      "StartTime": "00:06:10.9700000",
      "EndTime": "00:06:11.0899999"
    }
  },
  {
    "TextLocation": {
      "Start": 3650,
      "End": 3654
    },
    "TimeRange": {
      "StartTime": "00:06:11.0899999",
      "EndTime": "00:06:11.4800000"
    }
  },
  {
    "TextLocation": {
      "Start": 3662,
      "End": 3666
    },
    "TimeRange": {
      "StartTime": "00:06:12.1100000",
      "EndTime": "00:06:12.3500000"
    }
  },
  {
    "TextLocation": {
      "Start": 3669,
      "End": 3673
    },
    "TimeRange": {
      "StartTime": "00:06:12.5299999",
      "EndTime": "00:06:12.7700000"
    }
  },
  {
    "TextLocation": {
      "Start": 3674,
      "End": 3676
    },
    "TimeRange": {
      "StartTime": "00:06:12.7700000",
      "EndTime": "00:06:12.8600000"
    }
  },
  {
    "TextLocation": {
      "Start": 3677,
      "End": 3679
    },
    "TimeRange": {
      "StartTime": "00:06:12.8600000",
      "EndTime": "00:06:13.3800000"
    }
  },
  {
    "TextLocation": {
      "Start": 3682,
      "End": 3690
    },
    "TimeRange": {
      "StartTime": "00:06:13.4000000",
      "EndTime": "00:06:14.0600000"
    }
  },
  {
    "TextLocation": {
      "Start": 3693,
      "End": 3701
    },
    "TimeRange": {
      "StartTime": "00:06:14.0600000",
      "EndTime": "00:06:14.6900000"
    }
  },
  {
    "TextLocation": {
      "Start": 3704,
      "End": 3708
    },
    "TimeRange": {
      "StartTime": "00:06:14.6900000",
      "EndTime": "00:06:14.8700000"
    }
  },
  {
    "TextLocation": {
      "Start": 3709,
      "End": 3715
    },
    "TimeRange": {
      "StartTime": "00:06:14.8700000",
      "EndTime": "00:06:15.3500000"
    }
  },
  {
    "TextLocation": {
      "Start": 3718,
      "End": 3726
    },
    "TimeRange": {
      "StartTime": "00:06:15.4100000",
      "EndTime": "00:06:15.8300000"
    }
  },
  {
    "TextLocation": {
      "Start": 3734,
      "End": 3742
    },
    "TimeRange": {
      "StartTime": "00:06:15.8300000",
      "EndTime": "00:06:16.1900000"
    }
  },
  {
    "TextLocation": {
      "Start": 3745,
      "End": 3749
    },
    "TimeRange": {
      "StartTime": "00:06:16.1900000",
      "EndTime": "00:06:16.4000000"
    }
  },
  {
    "TextLocation": {
      "Start": 3750,
      "End": 3756
    },
    "TimeRange": {
      "StartTime": "00:06:16.4000000",
      "EndTime": "00:06:16.8500000"
    }
  },
  {
    "TextLocation": {
      "Start": 3759,
      "End": 3763
    },
    "TimeRange": {
      "StartTime": "00:06:16.9100000",
      "EndTime": "00:06:17.2100000"
    }
  },
  {
    "TextLocation": {
      "Start": 3771,
      "End": 3774
    },
    "TimeRange": {
      "StartTime": "00:06:17.9300000",
      "EndTime": "00:06:18.2000000"
    }
  },
  {
    "TextLocation": {
      "Start": 3775,
      "End": 3779
    },
    "TimeRange": {
      "StartTime": "00:06:18.2000000",
      "EndTime": "00:06:18.5000000"
    }
  },
  {
    "TextLocation": {
      "Start": 3780,
      "End": 3784
    },
    "TimeRange": {
      "StartTime": "00:06:18.5000000",
      "EndTime": "00:06:18.8900000"
    }
  },
  {
    "TextLocation": {
      "Start": 3785,
      "End": 3788
    },
    "TimeRange": {
      "StartTime": "00:06:18.8900000",
      "EndTime": "00:06:19.0400000"
    }
  },
  {
    "TextLocation": {
      "Start": 3789,
      "End": 3792
    },
    "TimeRange": {
      "StartTime": "00:06:19.0400000",
      "EndTime": "00:06:19.1600000"
    }
  },
  {
    "TextLocation": {
      "Start": 3793,
      "End": 3800
    },
    "TimeRange": {
      "StartTime": "00:06:19.1600000",
      "EndTime": "00:06:19.5500000"
    }
  },
  {
    "TextLocation": {
      "Start": 3801,
      "End": 3803
    },
    "TimeRange": {
      "StartTime": "00:06:19.5500000",
      "EndTime": "00:06:19.8200000"
    }
  },
  {
    "TextLocation": {
      "Start": 3811,
      "End": 3812
    },
    "TimeRange": {
      "StartTime": "00:06:20.8700000",
      "EndTime": "00:06:20.9600000"
    }
  },
  {
    "TextLocation": {
      "Start": 3813,
      "End": 3822
    },
    "TimeRange": {
      "StartTime": "00:06:20.9600000",
      "EndTime": "00:06:21.3500000"
    }
  },
  {
    "TextLocation": {
      "Start": 3830,
      "End": 3839
    },
    "TimeRange": {
      "StartTime": "00:06:21.3500000",
      "EndTime": "00:06:21.9500000"
    }
  },
  {
    "TextLocation": {
      "Start": 3840,
      "End": 3842
    },
    "TimeRange": {
      "StartTime": "00:06:21.9500000",
      "EndTime": "00:06:22.8800000"
    }
  },
  {
    "TextLocation": {
      "Start": 3845,
      "End": 3846
    },
    "TimeRange": {
      "StartTime": "00:06:24.5700000",
      "EndTime": "00:06:24.6900000"
    }
  },
  {
    "TextLocation": {
      "Start": 3847,
      "End": 3854
    },
    "TimeRange": {
      "StartTime": "00:06:24.6900000",
      "EndTime": "00:06:24.9300000"
    }
  },
  {
    "TextLocation": {
      "Start": 3855,
      "End": 3857
    },
    "TimeRange": {
      "StartTime": "00:06:24.9300000",
      "EndTime": "00:06:25.0200000"
    }
  },
  {
    "TextLocation": {
      "Start": 3858,
      "End": 3861
    },
    "TimeRange": {
      "StartTime": "00:06:25.0200000",
      "EndTime": "00:06:25.1700000"
    }
  },
  {
    "TextLocation": {
      "Start": 3862,
      "End": 3865
    },
    "TimeRange": {
      "StartTime": "00:06:25.1700000",
      "EndTime": "00:06:25.5899999"
    }
  },
  {
    "TextLocation": {
      "Start": 3866,
      "End": 3868
    },
    "TimeRange": {
      "StartTime": "00:06:25.5899999",
      "EndTime": "00:06:26.4000000"
    }
  },
  {
    "TextLocation": {
      "Start": 3869,
      "End": 3877
    },
    "TimeRange": {
      "StartTime": "00:06:26.4000000",
      "EndTime": "00:06:27.0600000"
    }
  },
  {
    "TextLocation": {
      "Start": 3878,
      "End": 3880
    },
    "TimeRange": {
      "StartTime": "00:06:27.7200000",
      "EndTime": "00:06:27.9000000"
    }
  },
  {
    "TextLocation": {
      "Start": 3881,
      "End": 3887
    },
    "TimeRange": {
      "StartTime": "00:06:27.9000000",
      "EndTime": "00:06:28.1700000"
    }
  },
  {
    "TextLocation": {
      "Start": 3888,
      "End": 3893
    },
    "TimeRange": {
      "StartTime": "00:06:28.2600000",
      "EndTime": "00:06:28.8900000"
    }
  },
  {
    "TextLocation": {
      "Start": 3901,
      "End": 3904
    },
    "TimeRange": {
      "StartTime": "00:06:29.5800000",
      "EndTime": "00:06:29.7900000"
    }
  },
  {
    "TextLocation": {
      "Start": 3905,
      "End": 3911
    },
    "TimeRange": {
      "StartTime": "00:06:29.7900000",
      "EndTime": "00:06:30.2100000"
    }
  },
  {
    "TextLocation": {
      "Start": 3912,
      "End": 3919
    },
    "TimeRange": {
      "StartTime": "00:06:30.2100000",
      "EndTime": "00:06:30.6300000"
    }
  },
  {
    "TextLocation": {
      "Start": 3922,
      "End": 3924
    },
    "TimeRange": {
      "StartTime": "00:06:30.6300000",
      "EndTime": "00:06:30.7200000"
    }
  },
  {
    "TextLocation": {
      "Start": 3925,
      "End": 3929
    },
    "TimeRange": {
      "StartTime": "00:06:30.7200000",
      "EndTime": "00:06:31.1100000"
    }
  },
  {
    "TextLocation": {
      "Start": 3930,
      "End": 3931
    },
    "TimeRange": {
      "StartTime": "00:06:31.1100000",
      "EndTime": "00:06:31.4100000"
    }
  },
  {
    "TextLocation": {
      "Start": 3932,
      "End": 3938
    },
    "TimeRange": {
      "StartTime": "00:06:31.4100000",
      "EndTime": "00:06:31.7700000"
    }
  },
  {
    "TextLocation": {
      "Start": 3939,
      "End": 3945
    },
    "TimeRange": {
      "StartTime": "00:06:31.7700000",
      "EndTime": "00:06:32.0700000"
    }
  },
  {
    "TextLocation": {
      "Start": 3946,
      "End": 3955
    },
    "TimeRange": {
      "StartTime": "00:06:32.0700000",
      "EndTime": "00:06:32.4900000"
    }
  },
  {
    "TextLocation": {
      "Start": 3957,
      "End": 3969
    },
    "TimeRange": {
      "StartTime": "00:06:32.4900000",
      "EndTime": "00:06:32.8800000"
    }
  },
  {
    "TextLocation": {
      "Start": 3970,
      "End": 3979
    },
    "TimeRange": {
      "StartTime": "00:06:32.8800000",
      "EndTime": "00:06:33.2700000"
    }
  },
  {
    "TextLocation": {
      "Start": 3980,
      "End": 3987
    },
    "TimeRange": {
      "StartTime": "00:06:33.2700000",
      "EndTime": "00:06:33.6900000"
    }
  },
  {
    "TextLocation": {
      "Start": 3990,
      "End": 3993
    },
    "TimeRange": {
      "StartTime": "00:06:33.8399999",
      "EndTime": "00:06:34.0200000"
    }
  },
  {
    "TextLocation": {
      "Start": 3994,
      "End": 3999
    },
    "TimeRange": {
      "StartTime": "00:06:34.0200000",
      "EndTime": "00:06:34.1400000"
    }
  },
  {
    "TextLocation": {
      "Start": 4000,
      "End": 4003
    },
    "TimeRange": {
      "StartTime": "00:06:34.1400000",
      "EndTime": "00:06:34.2300000"
    }
  },
  {
    "TextLocation": {
      "Start": 4004,
      "End": 4012
    },
    "TimeRange": {
      "StartTime": "00:06:34.2300000",
      "EndTime": "00:06:34.5899999"
    }
  },
  {
    "TextLocation": {
      "Start": 4013,
      "End": 4017
    },
    "TimeRange": {
      "StartTime": "00:06:34.5899999",
      "EndTime": "00:06:34.7400000"
    }
  },
  {
    "TextLocation": {
      "Start": 4025,
      "End": 4029
    },
    "TimeRange": {
      "StartTime": "00:06:34.7700000",
      "EndTime": "00:06:34.9200000"
    }
  },
  {
    "TextLocation": {
      "Start": 4030,
      "End": 4031
    },
    "TimeRange": {
      "StartTime": "00:06:34.9200000",
      "EndTime": "00:06:35.3399999"
    }
  },
  {
    "TextLocation": {
      "Start": 4032,
      "End": 4036
    },
    "TimeRange": {
      "StartTime": "00:06:35.3399999",
      "EndTime": "00:06:35.5200000"
    }
  },
  {
    "TextLocation": {
      "Start": 4037,
      "End": 4039
    },
    "TimeRange": {
      "StartTime": "00:06:35.5200000",
      "EndTime": "00:06:35.6400000"
    }
  },
  {
    "TextLocation": {
      "Start": 4040,
      "End": 4049
    },
    "TimeRange": {
      "StartTime": "00:06:35.6400000",
      "EndTime": "00:06:36"
    }
  },
  {
    "TextLocation": {
      "Start": 4050,
      "End": 4057
    },
    "TimeRange": {
      "StartTime": "00:06:36",
      "EndTime": "00:06:36.9300000"
    }
  },
  {
    "TextLocation": {
      "Start": 4065,
      "End": 4069
    },
    "TimeRange": {
      "StartTime": "00:06:38.0100000",
      "EndTime": "00:06:38.2799999"
    }
  },
  {
    "TextLocation": {
      "Start": 4070,
      "End": 4075
    },
    "TimeRange": {
      "StartTime": "00:06:38.2799999",
      "EndTime": "00:06:38.4900000"
    }
  },
  {
    "TextLocation": {
      "Start": 4076,
      "End": 4083
    },
    "TimeRange": {
      "StartTime": "00:06:38.4900000",
      "EndTime": "00:06:39.0600000"
    }
  },
  {
    "TextLocation": {
      "Start": 4084,
      "End": 4086
    },
    "TimeRange": {
      "StartTime": "00:06:39.0600000",
      "EndTime": "00:06:39.1500000"
    }
  },
  {
    "TextLocation": {
      "Start": 4087,
      "End": 4091
    },
    "TimeRange": {
      "StartTime": "00:06:39.1500000",
      "EndTime": "00:06:39.3300000"
    }
  },
  {
    "TextLocation": {
      "Start": 4092,
      "End": 4099
    },
    "TimeRange": {
      "StartTime": "00:06:39.3300000",
      "EndTime": "00:06:39.8100000"
    }
  },
  {
    "TextLocation": {
      "Start": 4100,
      "End": 4102
    },
    "TimeRange": {
      "StartTime": "00:06:39.8100000",
      "EndTime": "00:06:39.9000000"
    }
  },
  {
    "TextLocation": {
      "Start": 4103,
      "End": 4111
    },
    "TimeRange": {
      "StartTime": "00:06:39.9000000",
      "EndTime": "00:06:40.2600000"
    }
  },
  {
    "TextLocation": {
      "Start": 4112,
      "End": 4118
    },
    "TimeRange": {
      "StartTime": "00:06:40.2600000",
      "EndTime": "00:06:40.5299999"
    }
  },
  {
    "TextLocation": {
      "Start": 4120,
      "End": 4124
    },
    "TimeRange": {
      "StartTime": "00:06:40.5299999",
      "EndTime": "00:06:40.9500000"
    }
  },
  {
    "TextLocation": {
      "Start": 4132,
      "End": 4134
    },
    "TimeRange": {
      "StartTime": "00:06:40.9800000",
      "EndTime": "00:06:41.1300000"
    }
  },
  {
    "TextLocation": {
      "Start": 4135,
      "End": 4137
    },
    "TimeRange": {
      "StartTime": "00:06:41.1300000",
      "EndTime": "00:06:41.4300000"
    }
  },
  {
    "TextLocation": {
      "Start": 4145,
      "End": 4148
    },
    "TimeRange": {
      "StartTime": "00:06:41.9400000",
      "EndTime": "00:06:42.2100000"
    }
  },
  {
    "TextLocation": {
      "Start": 4149,
      "End": 4152
    },
    "TimeRange": {
      "StartTime": "00:06:42.2100000",
      "EndTime": "00:06:42.3000000"
    }
  },
  {
    "TextLocation": {
      "Start": 4153,
      "End": 4162
    },
    "TimeRange": {
      "StartTime": "00:06:42.3000000",
      "EndTime": "00:06:42.6300000"
    }
  },
  {
    "TextLocation": {
      "Start": 4163,
      "End": 4166
    },
    "TimeRange": {
      "StartTime": "00:06:42.6300000",
      "EndTime": "00:06:42.7799999"
    }
  },
  {
    "TextLocation": {
      "Start": 4167,
      "End": 4171
    },
    "TimeRange": {
      "StartTime": "00:06:42.7799999",
      "EndTime": "00:06:42.9900000"
    }
  },
  {
    "TextLocation": {
      "Start": 4172,
      "End": 4174
    },
    "TimeRange": {
      "StartTime": "00:06:42.9900000",
      "EndTime": "00:06:43.5899999"
    }
  },
  {
    "TextLocation": {
      "Start": 4175,
      "End": 4176
    },
    "TimeRange": {
      "StartTime": "00:06:43.9500000",
      "EndTime": "00:06:44.1900000"
    }
  },
  {
    "TextLocation": {
      "Start": 4177,
      "End": 4186
    },
    "TimeRange": {
      "StartTime": "00:06:44.1900000",
      "EndTime": "00:06:44.6400000"
    }
  },
  {
    "TextLocation": {
      "Start": 4187,
      "End": 4189
    },
    "TimeRange": {
      "StartTime": "00:06:44.6400000",
      "EndTime": "00:06:44.7300000"
    }
  },
  {
    "TextLocation": {
      "Start": 4190,
      "End": 4193
    },
    "TimeRange": {
      "StartTime": "00:06:44.7300000",
      "EndTime": "00:06:44.8200000"
    }
  },
  {
    "TextLocation": {
      "Start": 4194,
      "End": 4196
    },
    "TimeRange": {
      "StartTime": "00:06:44.8200000",
      "EndTime": "00:06:45.3900000"
    }
  },
  {
    "TextLocation": {
      "Start": 4197,
      "End": 4205
    },
    "TimeRange": {
      "StartTime": "00:06:45.3900000",
      "EndTime": "00:06:45.7500000"
    }
  },
  {
    "TextLocation": {
      "Start": 4206,
      "End": 4208
    },
    "TimeRange": {
      "StartTime": "00:06:45.7500000",
      "EndTime": "00:06:45.9000000"
    }
  },
  {
    "TextLocation": {
      "Start": 4209,
      "End": 4213
    },
    "TimeRange": {
      "StartTime": "00:06:45.9000000",
      "EndTime": "00:06:46.0500000"
    }
  },
  {
    "TextLocation": {
      "Start": 4214,
      "End": 4221
    },
    "TimeRange": {
      "StartTime": "00:06:46.0500000",
      "EndTime": "00:06:46.4400000"
    }
  },
  {
    "TextLocation": {
      "Start": 4224,
      "End": 4226
    },
    "TimeRange": {
      "StartTime": "00:06:46.4400000",
      "EndTime": "00:06:46.5600000"
    }
  },
  {
    "TextLocation": {
      "Start": 4227,
      "End": 4231
    },
    "TimeRange": {
      "StartTime": "00:06:46.5600000",
      "EndTime": "00:06:46.6800000"
    }
  },
  {
    "TextLocation": {
      "Start": 4232,
      "End": 4237
    },
    "TimeRange": {
      "StartTime": "00:06:46.6800000",
      "EndTime": "00:06:47.0100000"
    }
  },
  {
    "TextLocation": {
      "Start": 4245,
      "End": 4252
    },
    "TimeRange": {
      "StartTime": "00:06:47.0400000",
      "EndTime": "00:06:47.5500000"
    }
  },
  {
    "TextLocation": {
      "Start": 4260,
      "End": 4263
    },
    "TimeRange": {
      "StartTime": "00:06:47.8200000",
      "EndTime": "00:06:48.3300000"
    }
  },
  {
    "TextLocation": {
      "Start": 4264,
      "End": 4268
    },
    "TimeRange": {
      "StartTime": "00:06:48.3300000",
      "EndTime": "00:06:48.5100000"
    }
  },
  {
    "TextLocation": {
      "Start": 4269,
      "End": 4272
    },
    "TimeRange": {
      "StartTime": "00:06:48.5100000",
      "EndTime": "00:06:48.6600000"
    }
  },
  {
    "TextLocation": {
      "Start": 4273,
      "End": 4284
    },
    "TimeRange": {
      "StartTime": "00:06:48.6600000",
      "EndTime": "00:06:49.1400000"
    }
  },
  {
    "TextLocation": {
      "Start": 4285,
      "End": 4289
    },
    "TimeRange": {
      "StartTime": "00:06:49.1400000",
      "EndTime": "00:06:49.7100000"
    }
  },
  {
    "TextLocation": {
      "Start": 4290,
      "End": 4299
    },
    "TimeRange": {
      "StartTime": "00:06:49.7100000",
      "EndTime": "00:06:50.3100000"
    }
  },
  {
    "TextLocation": {
      "Start": 4300,
      "End": 4305
    },
    "TimeRange": {
      "StartTime": "00:06:50.3100000",
      "EndTime": "00:06:50.8800000"
    }
  },
  {
    "TextLocation": {
      "Start": 4313,
      "End": 4320
    },
    "TimeRange": {
      "StartTime": "00:06:51.0899999",
      "EndTime": "00:06:51.5100000"
    }
  },
  {
    "TextLocation": {
      "Start": 4321,
      "End": 4327
    },
    "TimeRange": {
      "StartTime": "00:06:51.5100000",
      "EndTime": "00:06:51.6900000"
    }
  },
  {
    "TextLocation": {
      "Start": 4328,
      "End": 4333
    },
    "TimeRange": {
      "StartTime": "00:06:51.6900000",
      "EndTime": "00:06:51.9000000"
    }
  },
  {
    "TextLocation": {
      "Start": 4334,
      "End": 4337
    },
    "TimeRange": {
      "StartTime": "00:06:51.9000000",
      "EndTime": "00:06:52.7100000"
    }
  },
  {
    "TextLocation": {
      "Start": 4338,
      "End": 4345
    },
    "TimeRange": {
      "StartTime": "00:06:52.7100000",
      "EndTime": "00:06:53.5800000"
    }
  },
  {
    "TextLocation": {
      "Start": 4346,
      "End": 4352
    },
    "TimeRange": {
      "StartTime": "00:06:53.5800000",
      "EndTime": "00:06:54.4200000"
    }
  },
  {
    "TextLocation": {
      "Start": 4353,
      "End": 4360
    },
    "TimeRange": {
      "StartTime": "00:06:54.4200000",
      "EndTime": "00:06:55.2600000"
    }
  },
  {
    "TextLocation": {
      "Start": 4368,
      "End": 4370
    },
    "TimeRange": {
      "StartTime": "00:06:55.8000000",
      "EndTime": "00:06:56.1000000"
    }
  },
  {
    "TextLocation": {
      "Start": 4371,
      "End": 4373
    },
    "TimeRange": {
      "StartTime": "00:06:56.1000000",
      "EndTime": "00:06:56.2200000"
    }
  },
  {
    "TextLocation": {
      "Start": 4374,
      "End": 4378
    },
    "TimeRange": {
      "StartTime": "00:06:56.2200000",
      "EndTime": "00:06:56.4000000"
    }
  },
  {
    "TextLocation": {
      "Start": 4379,
      "End": 4381
    },
    "TimeRange": {
      "StartTime": "00:06:56.4000000",
      "EndTime": "00:06:56.4600000"
    }
  },
  {
    "TextLocation": {
      "Start": 4382,
      "End": 4386
    },
    "TimeRange": {
      "StartTime": "00:06:56.4600000",
      "EndTime": "00:06:56.6400000"
    }
  },
  {
    "TextLocation": {
      "Start": 4387,
      "End": 4395
    },
    "TimeRange": {
      "StartTime": "00:06:56.6400000",
      "EndTime": "00:06:57"
    }
  },
  {
    "TextLocation": {
      "Start": 4397,
      "End": 4401
    },
    "TimeRange": {
      "StartTime": "00:06:57",
      "EndTime": "00:06:57.1200000"
    }
  },
  {
    "TextLocation": {
      "Start": 4402,
      "End": 4405
    },
    "TimeRange": {
      "StartTime": "00:06:57.1200000",
      "EndTime": "00:06:57.2100000"
    }
  },
  {
    "TextLocation": {
      "Start": 4406,
      "End": 4411
    },
    "TimeRange": {
      "StartTime": "00:06:57.2100000",
      "EndTime": "00:06:57.4500000"
    }
  },
  {
    "TextLocation": {
      "Start": 4412,
      "End": 4413
    },
    "TimeRange": {
      "StartTime": "00:06:57.4500000",
      "EndTime": "00:06:57.5400000"
    }
  },
  {
    "TextLocation": {
      "Start": 4414,
      "End": 4418
    },
    "TimeRange": {
      "StartTime": "00:06:57.5400000",
      "EndTime": "00:06:57.8399999"
    }
  },
  {
    "TextLocation": {
      "Start": 4419,
      "End": 4421
    },
    "TimeRange": {
      "StartTime": "00:06:57.8399999",
      "EndTime": "00:06:57.9900000"
    }
  },
  {
    "TextLocation": {
      "Start": 4422,
      "End": 4425
    },
    "TimeRange": {
      "StartTime": "00:06:57.9900000",
      "EndTime": "00:06:58.0800000"
    }
  },
  {
    "TextLocation": {
      "Start": 4426,
      "End": 4432
    },
    "TimeRange": {
      "StartTime": "00:06:58.0800000",
      "EndTime": "00:06:58.4100000"
    }
  },
  {
    "TextLocation": {
      "Start": 4433,
      "End": 4436
    },
    "TimeRange": {
      "StartTime": "00:06:58.4100000",
      "EndTime": "00:06:58.5299999"
    }
  },
  {
    "TextLocation": {
      "Start": 4437,
      "End": 4440
    },
    "TimeRange": {
      "StartTime": "00:06:58.5299999",
      "EndTime": "00:06:58.6500000"
    }
  },
  {
    "TextLocation": {
      "Start": 4441,
      "End": 4452
    },
    "TimeRange": {
      "StartTime": "00:06:58.6500000",
      "EndTime": "00:06:59.1900000"
    }
  },
  {
    "TextLocation": {
      "Start": 4453,
      "End": 4455
    },
    "TimeRange": {
      "StartTime": "00:06:59.1900000",
      "EndTime": "00:06:59.4900000"
    }
  },
  {
    "TextLocation": {
      "Start": 4456,
      "End": 4459
    },
    "TimeRange": {
      "StartTime": "00:06:59.4900000",
      "EndTime": "00:06:59.6700000"
    }
  },
  {
    "TextLocation": {
      "Start": 4460,
      "End": 4466
    },
    "TimeRange": {
      "StartTime": "00:06:59.6700000",
      "EndTime": "00:07:00.0600000"
    }
  },
  {
    "TextLocation": {
      "Start": 4467,
      "End": 4474
    },
    "TimeRange": {
      "StartTime": "00:07:00.0600000",
      "EndTime": "00:07:00.5700000"
    }
  },
  {
    "TextLocation": {
      "Start": 4482,
      "End": 4486
    },
    "TimeRange": {
      "StartTime": "00:07:01.8600000",
      "EndTime": "00:07:02.1600000"
    }
  },
  {
    "TextLocation": {
      "Start": 4489,
      "End": 4492
    },
    "TimeRange": {
      "StartTime": "00:07:02.1700000",
      "EndTime": "00:07:02.5200000"
    }
  },
  {
    "TextLocation": {
      "Start": 4493,
      "End": 4496
    },
    "TimeRange": {
      "StartTime": "00:07:02.5500000",
      "EndTime": "00:07:02.8500000"
    }
  },
  {
    "TextLocation": {
      "Start": 4497,
      "End": 4505
    },
    "TimeRange": {
      "StartTime": "00:07:02.8500000",
      "EndTime": "00:07:03.3300000"
    }
  },
  {
    "TextLocation": {
      "Start": 4506,
      "End": 4510
    },
    "TimeRange": {
      "StartTime": "00:07:03.3300000",
      "EndTime": "00:07:03.5700000"
    }
  },
  {
    "TextLocation": {
      "Start": 4511,
      "End": 4515
    },
    "TimeRange": {
      "StartTime": "00:07:03.5700000",
      "EndTime": "00:07:04.3800000"
    }
  },
  {
    "TextLocation": {
      "Start": 4522,
      "End": 4525
    },
    "TimeRange": {
      "StartTime": "00:07:04.9800000",
      "EndTime": "00:07:05.6700000"
    }
  },
  {
    "TextLocation": {
      "Start": 4526,
      "End": 4531
    },
    "TimeRange": {
      "StartTime": "00:07:05.6700000",
      "EndTime": "00:07:06.0600000"
    }
  },
  {
    "TextLocation": {
      "Start": 4532,
      "End": 4534
    },
    "TimeRange": {
      "StartTime": "00:07:06.0600000",
      "EndTime": "00:07:06.2400000"
    }
  },
  {
    "TextLocation": {
      "Start": 4535,
      "End": 4542
    },
    "TimeRange": {
      "StartTime": "00:07:06.2400000",
      "EndTime": "00:07:06.5100000"
    }
  },
  {
    "TextLocation": {
      "Start": 4543,
      "End": 4546
    },
    "TimeRange": {
      "StartTime": "00:07:06.5100000",
      "EndTime": "00:07:06.6300000"
    }
  },
  {
    "TextLocation": {
      "Start": 4547,
      "End": 4551
    },
    "TimeRange": {
      "StartTime": "00:07:06.6300000",
      "EndTime": "00:07:06.8100000"
    }
  },
  {
    "TextLocation": {
      "Start": 4553,
      "End": 4556
    },
    "TimeRange": {
      "StartTime": "00:07:06.8100000",
      "EndTime": "00:07:06.9000000"
    }
  },
  {
    "TextLocation": {
      "Start": 4557,
      "End": 4561
    },
    "TimeRange": {
      "StartTime": "00:07:06.9000000",
      "EndTime": "00:07:06.9900000"
    }
  },
  {
    "TextLocation": {
      "Start": 4562,
      "End": 4566
    },
    "TimeRange": {
      "StartTime": "00:07:06.9900000",
      "EndTime": "00:07:07.2000000"
    }
  },
  {
    "TextLocation": {
      "Start": 4567,
      "End": 4569
    },
    "TimeRange": {
      "StartTime": "00:07:07.2000000",
      "EndTime": "00:07:07.3200000"
    }
  },
  {
    "TextLocation": {
      "Start": 4570,
      "End": 4576
    },
    "TimeRange": {
      "StartTime": "00:07:07.3200000",
      "EndTime": "00:07:07.6500000"
    }
  },
  {
    "TextLocation": {
      "Start": 4577,
      "End": 4578
    },
    "TimeRange": {
      "StartTime": "00:07:07.6500000",
      "EndTime": "00:07:07.7400000"
    }
  },
  {
    "TextLocation": {
      "Start": 4579,
      "End": 4588
    },
    "TimeRange": {
      "StartTime": "00:07:07.7400000",
      "EndTime": "00:07:08.1900000"
    }
  },
  {
    "TextLocation": {
      "Start": 4589,
      "End": 4599
    },
    "TimeRange": {
      "StartTime": "00:07:08.1900000",
      "EndTime": "00:07:08.7000000"
    }
  },
  {
    "TextLocation": {
      "Start": 4600,
      "End": 4604
    },
    "TimeRange": {
      "StartTime": "00:07:08.7000000",
      "EndTime": "00:07:08.8800000"
    }
  },
  {
    "TextLocation": {
      "Start": 4605,
      "End": 4608
    },
    "TimeRange": {
      "StartTime": "00:07:08.8800000",
      "EndTime": "00:07:09.0899999"
    }
  },
  {
    "TextLocation": {
      "Start": 4609,
      "End": 4611
    },
    "TimeRange": {
      "StartTime": "00:07:09.0899999",
      "EndTime": "00:07:09.2100000"
    }
  },
  {
    "TextLocation": {
      "Start": 4612,
      "End": 4616
    },
    "TimeRange": {
      "StartTime": "00:07:09.2400000",
      "EndTime": "00:07:09.3600000"
    }
  },
  {
    "TextLocation": {
      "Start": 4617,
      "End": 4624
    },
    "TimeRange": {
      "StartTime": "00:07:09.3600000",
      "EndTime": "00:07:09.9300000"
    }
  },
  {
    "TextLocation": {
      "Start": 4627,
      "End": 4634
    },
    "TimeRange": {
      "StartTime": "00:07:09.9300000",
      "EndTime": "00:07:10.4400000"
    }
  },
  {
    "TextLocation": {
      "Start": 4637,
      "End": 4641
    },
    "TimeRange": {
      "StartTime": "00:07:10.4700000",
      "EndTime": "00:07:10.8000000"
    }
  },
  {
    "TextLocation": {
      "Start": 4644,
      "End": 4647
    },
    "TimeRange": {
      "StartTime": "00:07:12.0300000",
      "EndTime": "00:07:12.3600000"
    }
  },
  {
    "TextLocation": {
      "Start": 4648,
      "End": 4651
    },
    "TimeRange": {
      "StartTime": "00:07:12.3600000",
      "EndTime": "00:07:12.7500000"
    }
  },
  {
    "TextLocation": {
      "Start": 4652,
      "End": 4656
    },
    "TimeRange": {
      "StartTime": "00:07:12.7800000",
      "EndTime": "00:07:12.9300000"
    }
  },
  {
    "TextLocation": {
      "Start": 4657,
      "End": 4659
    },
    "TimeRange": {
      "StartTime": "00:07:12.9300000",
      "EndTime": "00:07:13.0200000"
    }
  },
  {
    "TextLocation": {
      "Start": 4660,
      "End": 4664
    },
    "TimeRange": {
      "StartTime": "00:07:13.0200000",
      "EndTime": "00:07:13.1400000"
    }
  },
  {
    "TextLocation": {
      "Start": 4665,
      "End": 4674
    },
    "TimeRange": {
      "StartTime": "00:07:13.1400000",
      "EndTime": "00:07:13.5600000"
    }
  },
  {
    "TextLocation": {
      "Start": 4676,
      "End": 4678
    },
    "TimeRange": {
      "StartTime": "00:07:13.5600000",
      "EndTime": "00:07:13.6500000"
    }
  },
  {
    "TextLocation": {
      "Start": 4679,
      "End": 4683
    },
    "TimeRange": {
      "StartTime": "00:07:13.6500000",
      "EndTime": "00:07:13.7400000"
    }
  },
  {
    "TextLocation": {
      "Start": 4684,
      "End": 4691
    },
    "TimeRange": {
      "StartTime": "00:07:13.7400000",
      "EndTime": "00:07:14.0700000"
    }
  },
  {
    "TextLocation": {
      "Start": 4694,
      "End": 4701
    },
    "TimeRange": {
      "StartTime": "00:07:14.1000000",
      "EndTime": "00:07:14.5500000"
    }
  },
  {
    "TextLocation": {
      "Start": 4704,
      "End": 4707
    },
    "TimeRange": {
      "StartTime": "00:07:15.8700000",
      "EndTime": "00:07:16.0500000"
    }
  },
  {
    "TextLocation": {
      "Start": 4708,
      "End": 4711
    },
    "TimeRange": {
      "StartTime": "00:07:16.0500000",
      "EndTime": "00:07:16.2000000"
    }
  },
  {
    "TextLocation": {
      "Start": 4712,
      "End": 4715
    },
    "TimeRange": {
      "StartTime": "00:07:16.2000000",
      "EndTime": "00:07:16.3200000"
    }
  },
  {
    "TextLocation": {
      "Start": 4716,
      "End": 4721
    },
    "TimeRange": {
      "StartTime": "00:07:16.3200000",
      "EndTime": "00:07:16.5900000"
    }
  },
  {
    "TextLocation": {
      "Start": 4722,
      "End": 4724
    },
    "TimeRange": {
      "StartTime": "00:07:16.5900000",
      "EndTime": "00:07:16.7700000"
    }
  },
  {
    "TextLocation": {
      "Start": 4725,
      "End": 4729
    },
    "TimeRange": {
      "StartTime": "00:07:16.7700000",
      "EndTime": "00:07:16.9200000"
    }
  },
  {
    "TextLocation": {
      "Start": 4730,
      "End": 4733
    },
    "TimeRange": {
      "StartTime": "00:07:16.9200000",
      "EndTime": "00:07:17.0400000"
    }
  },
  {
    "TextLocation": {
      "Start": 4734,
      "End": 4738
    },
    "TimeRange": {
      "StartTime": "00:07:17.0400000",
      "EndTime": "00:07:17.1600000"
    }
  },
  {
    "TextLocation": {
      "Start": 4739,
      "End": 4741
    },
    "TimeRange": {
      "StartTime": "00:07:17.1600000",
      "EndTime": "00:07:17.3400000"
    }
  },
  {
    "TextLocation": {
      "Start": 4742,
      "End": 4746
    },
    "TimeRange": {
      "StartTime": "00:07:17.3400000",
      "EndTime": "00:07:17.5200000"
    }
  },
  {
    "TextLocation": {
      "Start": 4747,
      "End": 4756
    },
    "TimeRange": {
      "StartTime": "00:07:17.5200000",
      "EndTime": "00:07:17.8500000"
    }
  },
  {
    "TextLocation": {
      "Start": 4764,
      "End": 4765
    },
    "TimeRange": {
      "StartTime": "00:07:17.8500000",
      "EndTime": "00:07:18"
    }
  },
  {
    "TextLocation": {
      "Start": 4766,
      "End": 4773
    },
    "TimeRange": {
      "StartTime": "00:07:18",
      "EndTime": "00:07:18.4500000"
    }
  },
  {
    "TextLocation": {
      "Start": 4774,
      "End": 4777
    },
    "TimeRange": {
      "StartTime": "00:07:18.4800000",
      "EndTime": "00:07:18.6900000"
    }
  },
  {
    "TextLocation": {
      "Start": 4778,
      "End": 4782
    },
    "TimeRange": {
      "StartTime": "00:07:18.6900000",
      "EndTime": "00:07:18.9300000"
    }
  },
  {
    "TextLocation": {
      "Start": 4783,
      "End": 4786
    },
    "TimeRange": {
      "StartTime": "00:07:18.9300000",
      "EndTime": "00:07:19.2000000"
    }
  },
  {
    "TextLocation": {
      "Start": 4787,
      "End": 4790
    },
    "TimeRange": {
      "StartTime": "00:07:19.4400000",
      "EndTime": "00:07:19.7400000"
    }
  },
  {
    "TextLocation": {
      "Start": 4791,
      "End": 4798
    },
    "TimeRange": {
      "StartTime": "00:07:19.7400000",
      "EndTime": "00:07:20.5500000"
    }
  },
  {
    "TextLocation": {
      "Start": 4801,
      "End": 4806
    },
    "TimeRange": {
      "StartTime": "00:07:20.5500000",
      "EndTime": "00:07:20.8500000"
    }
  },
  {
    "TextLocation": {
      "Start": 4807,
      "End": 4814
    },
    "TimeRange": {
      "StartTime": "00:07:20.8500000",
      "EndTime": "00:07:21.5700000"
    }
  },
  {
    "TextLocation": {
      "Start": 4822,
      "End": 4825
    },
    "TimeRange": {
      "StartTime": "00:07:22.9100000",
      "EndTime": "00:07:23.1800000"
    }
  },
  {
    "TextLocation": {
      "Start": 4826,
      "End": 4830
    },
    "TimeRange": {
      "StartTime": "00:07:23.1800000",
      "EndTime": "00:07:23.3900000"
    }
  },
  {
    "TextLocation": {
      "Start": 4831,
      "End": 4832
    },
    "TimeRange": {
      "StartTime": "00:07:23.3900000",
      "EndTime": "00:07:23.5400000"
    }
  },
  {
    "TextLocation": {
      "Start": 4833,
      "End": 4841
    },
    "TimeRange": {
      "StartTime": "00:07:23.5400000",
      "EndTime": "00:07:24.0500000"
    }
  },
  {
    "TextLocation": {
      "Start": 4844,
      "End": 4847
    },
    "TimeRange": {
      "StartTime": "00:07:24.0500000",
      "EndTime": "00:07:24.1700000"
    }
  },
  {
    "TextLocation": {
      "Start": 4848,
      "End": 4852
    },
    "TimeRange": {
      "StartTime": "00:07:24.1700000",
      "EndTime": "00:07:24.3200000"
    }
  },
  {
    "TextLocation": {
      "Start": 4853,
      "End": 4855
    },
    "TimeRange": {
      "StartTime": "00:07:24.3200000",
      "EndTime": "00:07:24.4400000"
    }
  },
  {
    "TextLocation": {
      "Start": 4856,
      "End": 4861
    },
    "TimeRange": {
      "StartTime": "00:07:24.4400000",
      "EndTime": "00:07:24.6800000"
    }
  },
  {
    "TextLocation": {
      "Start": 4864,
      "End": 4867
    },
    "TimeRange": {
      "StartTime": "00:07:24.7100000",
      "EndTime": "00:07:24.8300000"
    }
  },
  {
    "TextLocation": {
      "Start": 4868,
      "End": 4871
    },
    "TimeRange": {
      "StartTime": "00:07:24.8300000",
      "EndTime": "00:07:25.0400000"
    }
  },
  {
    "TextLocation": {
      "Start": 4872,
      "End": 4876
    },
    "TimeRange": {
      "StartTime": "00:07:25.0400000",
      "EndTime": "00:07:25.4300000"
    }
  },
  {
    "TextLocation": {
      "Start": 4884,
      "End": 4888
    },
    "TimeRange": {
      "StartTime": "00:07:25.6100000",
      "EndTime": "00:07:25.7600000"
    }
  },
  {
    "TextLocation": {
      "Start": 4889,
      "End": 4892
    },
    "TimeRange": {
      "StartTime": "00:07:25.7600000",
      "EndTime": "00:07:25.9400000"
    }
  },
  {
    "TextLocation": {
      "Start": 4893,
      "End": 4896
    },
    "TimeRange": {
      "StartTime": "00:07:25.9400000",
      "EndTime": "00:07:26.1800000"
    }
  },
  {
    "TextLocation": {
      "Start": 4897,
      "End": 4904
    },
    "TimeRange": {
      "StartTime": "00:07:26.1800000",
      "EndTime": "00:07:26.6300000"
    }
  },
  {
    "TextLocation": {
      "Start": 4905,
      "End": 4911
    },
    "TimeRange": {
      "StartTime": "00:07:26.6300000",
      "EndTime": "00:07:27.1700000"
    }
  },
  {
    "TextLocation": {
      "Start": 4919,
      "End": 4922
    },
    "TimeRange": {
      "StartTime": "00:07:27.7100000",
      "EndTime": "00:07:28.1600000"
    }
  },
  {
    "TextLocation": {
      "Start": 4923,
      "End": 4926
    },
    "TimeRange": {
      "StartTime": "00:07:28.1600000",
      "EndTime": "00:07:28.2800000"
    }
  },
  {
    "TextLocation": {
      "Start": 4927,
      "End": 4932
    },
    "TimeRange": {
      "StartTime": "00:07:28.2800000",
      "EndTime": "00:07:28.5800000"
    }
  },
  {
    "TextLocation": {
      "Start": 4933,
      "End": 4937
    },
    "TimeRange": {
      "StartTime": "00:07:28.5800000",
      "EndTime": "00:07:28.7000000"
    }
  },
  {
    "TextLocation": {
      "Start": 4938,
      "End": 4941
    },
    "TimeRange": {
      "StartTime": "00:07:28.7000000",
      "EndTime": "00:07:28.8200000"
    }
  },
  {
    "TextLocation": {
      "Start": 4942,
      "End": 4946
    },
    "TimeRange": {
      "StartTime": "00:07:28.8200000",
      "EndTime": "00:07:28.9400000"
    }
  },
  {
    "TextLocation": {
      "Start": 4947,
      "End": 4952
    },
    "TimeRange": {
      "StartTime": "00:07:28.9400000",
      "EndTime": "00:07:29.0900000"
    }
  },
  {
    "TextLocation": {
      "Start": 4953,
      "End": 4955
    },
    "TimeRange": {
      "StartTime": "00:07:29.0900000",
      "EndTime": "00:07:29.2100000"
    }
  },
  {
    "TextLocation": {
      "Start": 4956,
      "End": 4959
    },
    "TimeRange": {
      "StartTime": "00:07:29.2100000",
      "EndTime": "00:07:29.4500000"
    }
  },
  {
    "TextLocation": {
      "Start": 4960,
      "End": 4963
    },
    "TimeRange": {
      "StartTime": "00:07:29.4500000",
      "EndTime": "00:07:29.5700000"
    }
  },
  {
    "TextLocation": {
      "Start": 4964,
      "End": 4972
    },
    "TimeRange": {
      "StartTime": "00:07:29.5700000",
      "EndTime": "00:07:30.0200000"
    }
  },
  {
    "TextLocation": {
      "Start": 4973,
      "End": 4977
    },
    "TimeRange": {
      "StartTime": "00:07:30.0200000",
      "EndTime": "00:07:30.1700000"
    }
  },
  {
    "TextLocation": {
      "Start": 4978,
      "End": 4981
    },
    "TimeRange": {
      "StartTime": "00:07:30.1700000",
      "EndTime": "00:07:30.2600000"
    }
  },
  {
    "TextLocation": {
      "Start": 4982,
      "End": 4990
    },
    "TimeRange": {
      "StartTime": "00:07:30.5900000",
      "EndTime": "00:07:31.1300000"
    }
  },
  {
    "TextLocation": {
      "Start": 4991,
      "End": 4993
    },
    "TimeRange": {
      "StartTime": "00:07:31.1300000",
      "EndTime": "00:07:31.5500000"
    }
  },
  {
    "TextLocation": {
      "Start": 4994,
      "End": 4996
    },
    "TimeRange": {
      "StartTime": "00:07:31.6100000",
      "EndTime": "00:07:31.7300000"
    }
  },
  {
    "TextLocation": {
      "Start": 4997,
      "End": 5003
    },
    "TimeRange": {
      "StartTime": "00:07:31.7300000",
      "EndTime": "00:07:32.1200000"
    }
  },
  {
    "TextLocation": {
      "Start": 5004,
      "End": 5008
    },
    "TimeRange": {
      "StartTime": "00:07:32.1200000",
      "EndTime": "00:07:32.5700000"
    }
  },
  {
    "TextLocation": {
      "Start": 5010,
      "End": 5013
    },
    "TimeRange": {
      "StartTime": "00:07:32.5700000",
      "EndTime": "00:07:32.7200000"
    }
  },
  {
    "TextLocation": {
      "Start": 5014,
      "End": 5017
    },
    "TimeRange": {
      "StartTime": "00:07:32.7200000",
      "EndTime": "00:07:33.1100000"
    }
  },
  {
    "TextLocation": {
      "Start": 5018,
      "End": 5020
    },
    "TimeRange": {
      "StartTime": "00:07:33.1100000",
      "EndTime": "00:07:33.2300000"
    }
  },
  {
    "TextLocation": {
      "Start": 5021,
      "End": 5025
    },
    "TimeRange": {
      "StartTime": "00:07:33.2600000",
      "EndTime": "00:07:33.4400000"
    }
  },
  {
    "TextLocation": {
      "Start": 5026,
      "End": 5028
    },
    "TimeRange": {
      "StartTime": "00:07:33.4400000",
      "EndTime": "00:07:34.3700000"
    }
  },
  {
    "TextLocation": {
      "Start": 5029,
      "End": 5037
    },
    "TimeRange": {
      "StartTime": "00:07:35",
      "EndTime": "00:07:35.5700000"
    }
  },
  {
    "TextLocation": {
      "Start": 5045,
      "End": 5054
    },
    "TimeRange": {
      "StartTime": "00:07:35.5700000",
      "EndTime": "00:07:36.0700000"
    }
  },
  {
    "TextLocation": {
      "Start": 5057,
      "End": 5060
    },
    "TimeRange": {
      "StartTime": "00:07:36.0800000",
      "EndTime": "00:07:36.2900000"
    }
  },
  {
    "TextLocation": {
      "Start": 5061,
      "End": 5064
    },
    "TimeRange": {
      "StartTime": "00:07:36.2900000",
      "EndTime": "00:07:36.4400000"
    }
  },
  {
    "TextLocation": {
      "Start": 5065,
      "End": 5068
    },
    "TimeRange": {
      "StartTime": "00:07:36.4400000",
      "EndTime": "00:07:36.8300000"
    }
  },
  {
    "TextLocation": {
      "Start": 5076,
      "End": 5080
    },
    "TimeRange": {
      "StartTime": "00:07:37.4600000",
      "EndTime": "00:07:37.6700000"
    }
  },
  {
    "TextLocation": {
      "Start": 5081,
      "End": 5084
    },
    "TimeRange": {
      "StartTime": "00:07:37.6700000",
      "EndTime": "00:07:37.7900000"
    }
  },
  {
    "TextLocation": {
      "Start": 5085,
      "End": 5093
    },
    "TimeRange": {
      "StartTime": "00:07:37.7900000",
      "EndTime": "00:07:38.2100000"
    }
  },
  {
    "TextLocation": {
      "Start": 5094,
      "End": 5097
    },
    "TimeRange": {
      "StartTime": "00:07:38.2100000",
      "EndTime": "00:07:38.4200000"
    }
  },
  {
    "TextLocation": {
      "Start": 5098,
      "End": 5109
    },
    "TimeRange": {
      "StartTime": "00:07:38.4200000",
      "EndTime": "00:07:38.9900000"
    }
  },
  {
    "TextLocation": {
      "Start": 5110,
      "End": 5115
    },
    "TimeRange": {
      "StartTime": "00:07:38.9900000",
      "EndTime": "00:07:39.2300000"
    }
  },
  {
    "TextLocation": {
      "Start": 5116,
      "End": 5121
    },
    "TimeRange": {
      "StartTime": "00:07:39.2300000",
      "EndTime": "00:07:39.7400000"
    }
  },
  {
    "TextLocation": {
      "Start": 5122,
      "End": 5128
    },
    "TimeRange": {
      "StartTime": "00:07:39.7400000",
      "EndTime": "00:07:40.2500000"
    }
  },
  {
    "TextLocation": {
      "Start": 5129,
      "End": 5134
    },
    "TimeRange": {
      "StartTime": "00:07:40.2500000",
      "EndTime": "00:07:40.5500000"
    }
  },
  {
    "TextLocation": {
      "Start": 5135,
      "End": 5137
    },
    "TimeRange": {
      "StartTime": "00:07:40.5500000",
      "EndTime": "00:07:40.8500000"
    }
  },
  {
    "TextLocation": {
      "Start": 5145,
      "End": 5148
    },
    "TimeRange": {
      "StartTime": "00:07:40.8800000",
      "EndTime": "00:07:41.0900000"
    }
  },
  {
    "TextLocation": {
      "Start": 5149,
      "End": 5155
    },
    "TimeRange": {
      "StartTime": "00:07:41.0900000",
      "EndTime": "00:07:41.8100000"
    }
  },
  {
    "TextLocation": {
      "Start": 5158,
      "End": 5162
    },
    "TimeRange": {
      "StartTime": "00:07:42.3200000",
      "EndTime": "00:07:42.6200000"
    }
  },
  {
    "TextLocation": {
      "Start": 5163,
      "End": 5170
    },
    "TimeRange": {
      "StartTime": "00:07:42.6200000",
      "EndTime": "00:07:43.4900000"
    }
  },
  {
    "TextLocation": {
      "Start": 5171,
      "End": 5179
    },
    "TimeRange": {
      "StartTime": "00:07:44.0300000",
      "EndTime": "00:07:44.5100000"
    }
  },
  {
    "TextLocation": {
      "Start": 5180,
      "End": 5184
    },
    "TimeRange": {
      "StartTime": "00:07:44.5100000",
      "EndTime": "00:07:44.6900000"
    }
  },
  {
    "TextLocation": {
      "Start": 5185,
      "End": 5188
    },
    "TimeRange": {
      "StartTime": "00:07:44.6900000",
      "EndTime": "00:07:44.8400000"
    }
  },
  {
    "TextLocation": {
      "Start": 5189,
      "End": 5192
    },
    "TimeRange": {
      "StartTime": "00:07:44.8400000",
      "EndTime": "00:07:44.9900000"
    }
  },
  {
    "TextLocation": {
      "Start": 5193,
      "End": 5201
    },
    "TimeRange": {
      "StartTime": "00:07:44.9900000",
      "EndTime": "00:07:45.5300000"
    }
  },
  {
    "TextLocation": {
      "Start": 5202,
      "End": 5204
    },
    "TimeRange": {
      "StartTime": "00:07:45.5300000",
      "EndTime": "00:07:45.6800000"
    }
  },
  {
    "TextLocation": {
      "Start": 5205,
      "End": 5208
    },
    "TimeRange": {
      "StartTime": "00:07:45.6800000",
      "EndTime": "00:07:45.8900000"
    }
  },
  {
    "TextLocation": {
      "Start": 5209,
      "End": 5212
    },
    "TimeRange": {
      "StartTime": "00:07:45.8900000",
      "EndTime": "00:07:46.2500000"
    }
  },
  {
    "TextLocation": {
      "Start": 5213,
      "End": 5221
    },
    "TimeRange": {
      "StartTime": "00:07:46.2500000",
      "EndTime": "00:07:46.8500000"
    }
  },
  {
    "TextLocation": {
      "Start": 5224,
      "End": 5229
    },
    "TimeRange": {
      "StartTime": "00:07:47.7000000",
      "EndTime": "00:07:48.2100000"
    }
  },
  {
    "TextLocation": {
      "Start": 5230,
      "End": 5232
    },
    "TimeRange": {
      "StartTime": "00:07:48.2400000",
      "EndTime": "00:07:48.4500000"
    }
  },
  {
    "TextLocation": {
      "Start": 5233,
      "End": 5236
    },
    "TimeRange": {
      "StartTime": "00:07:48.4500000",
      "EndTime": "00:07:48.5400000"
    }
  },
  {
    "TextLocation": {
      "Start": 5237,
      "End": 5242
    },
    "TimeRange": {
      "StartTime": "00:07:48.5400000",
      "EndTime": "00:07:48.6900000"
    }
  },
  {
    "TextLocation": {
      "Start": 5243,
      "End": 5251
    },
    "TimeRange": {
      "StartTime": "00:07:48.6900000",
      "EndTime": "00:07:49.2900000"
    }
  },
  {
    "TextLocation": {
      "Start": 5252,
      "End": 5265
    },
    "TimeRange": {
      "StartTime": "00:07:49.8700000",
      "EndTime": "00:07:50.5500000"
    }
  },
  {
    "TextLocation": {
      "Start": 5266,
      "End": 5268
    },
    "TimeRange": {
      "StartTime": "00:07:50.5500000",
      "EndTime": "00:07:50.9100000"
    }
  },
  {
    "TextLocation": {
      "Start": 5271,
      "End": 5274
    },
    "TimeRange": {
      "StartTime": "00:07:52.1200000",
      "EndTime": "00:07:52.2400000"
    }
  },
  {
    "TextLocation": {
      "Start": 5275,
      "End": 5284
    },
    "TimeRange": {
      "StartTime": "00:07:52.2400000",
      "EndTime": "00:07:52.7200000"
    }
  },
  {
    "TextLocation": {
      "Start": 5285,
      "End": 5288
    },
    "TimeRange": {
      "StartTime": "00:07:52.7200000",
      "EndTime": "00:07:52.8100000"
    }
  },
  {
    "TextLocation": {
      "Start": 5289,
      "End": 5292
    },
    "TimeRange": {
      "StartTime": "00:07:52.8100000",
      "EndTime": "00:07:52.9300000"
    }
  },
  {
    "TextLocation": {
      "Start": 5293,
      "End": 5297
    },
    "TimeRange": {
      "StartTime": "00:07:52.9300000",
      "EndTime": "00:07:53.1400000"
    }
  },
  {
    "TextLocation": {
      "Start": 5298,
      "End": 5301
    },
    "TimeRange": {
      "StartTime": "00:07:53.1400000",
      "EndTime": "00:07:54"
    }
  },
  {
    "TextLocation": {
      "Start": 5302,
      "End": 5308
    },
    "TimeRange": {
      "StartTime": "00:07:54",
      "EndTime": "00:07:54.2400000"
    }
  },
  {
    "TextLocation": {
      "Start": 5309,
      "End": 5314
    },
    "TimeRange": {
      "StartTime": "00:07:54.2500000",
      "EndTime": "00:07:54.7600000"
    }
  },
  {
    "TextLocation": {
      "Start": 5322,
      "End": 5325
    },
    "TimeRange": {
      "StartTime": "00:07:55.4800000",
      "EndTime": "00:07:55.9000000"
    }
  },
  {
    "TextLocation": {
      "Start": 5326,
      "End": 5329
    },
    "TimeRange": {
      "StartTime": "00:07:55.9000000",
      "EndTime": "00:07:56.2000000"
    }
  },
  {
    "TextLocation": {
      "Start": 5330,
      "End": 5332
    },
    "TimeRange": {
      "StartTime": "00:07:56.2000000",
      "EndTime": "00:07:56.3200000"
    }
  },
  {
    "TextLocation": {
      "Start": 5333,
      "End": 5336
    },
    "TimeRange": {
      "StartTime": "00:07:56.3200000",
      "EndTime": "00:07:56.6800000"
    }
  },
  {
    "TextLocation": {
      "Start": 5337,
      "End": 5342
    },
    "TimeRange": {
      "StartTime": "00:07:56.6800000",
      "EndTime": "00:07:56.9800000"
    }
  },
  {
    "TextLocation": {
      "Start": 5343,
      "End": 5350
    },
    "TimeRange": {
      "StartTime": "00:07:56.9900000",
      "EndTime": "00:07:57.3400000"
    }
  },
  {
    "TextLocation": {
      "Start": 5353,
      "End": 5356
    },
    "TimeRange": {
      "StartTime": "00:07:57.3400000",
      "EndTime": "00:07:57.4900000"
    }
  },
  {
    "TextLocation": {
      "Start": 5357,
      "End": 5360
    },
    "TimeRange": {
      "StartTime": "00:07:57.4900000",
      "EndTime": "00:07:57.7000000"
    }
  },
  {
    "TextLocation": {
      "Start": 5361,
      "End": 5365
    },
    "TimeRange": {
      "StartTime": "00:07:57.7000000",
      "EndTime": "00:07:57.9100000"
    }
  },
  {
    "TextLocation": {
      "Start": 5366,
      "End": 5369
    },
    "TimeRange": {
      "StartTime": "00:07:57.9100000",
      "EndTime": "00:07:58.0600000"
    }
  },
  {
    "TextLocation": {
      "Start": 5370,
      "End": 5374
    },
    "TimeRange": {
      "StartTime": "00:07:58.0600000",
      "EndTime": "00:07:58.2100000"
    }
  },
  {
    "TextLocation": {
      "Start": 5375,
      "End": 5379
    },
    "TimeRange": {
      "StartTime": "00:07:58.2100000",
      "EndTime": "00:07:58.3600000"
    }
  },
  {
    "TextLocation": {
      "Start": 5380,
      "End": 5383
    },
    "TimeRange": {
      "StartTime": "00:07:58.3600000",
      "EndTime": "00:07:58.4500000"
    }
  },
  {
    "TextLocation": {
      "Start": 5384,
      "End": 5393
    },
    "TimeRange": {
      "StartTime": "00:07:58.4500000",
      "EndTime": "00:07:58.8700000"
    }
  },
  {
    "TextLocation": {
      "Start": 5394,
      "End": 5398
    },
    "TimeRange": {
      "StartTime": "00:07:58.8700000",
      "EndTime": "00:07:58.9900000"
    }
  },
  {
    "TextLocation": {
      "Start": 5399,
      "End": 5402
    },
    "TimeRange": {
      "StartTime": "00:07:58.9900000",
      "EndTime": "00:07:59.1400000"
    }
  },
  {
    "TextLocation": {
      "Start": 5403,
      "End": 5407
    },
    "TimeRange": {
      "StartTime": "00:07:59.1400000",
      "EndTime": "00:07:59.2600000"
    }
  },
  {
    "TextLocation": {
      "Start": 5408,
      "End": 5410
    },
    "TimeRange": {
      "StartTime": "00:07:59.2600000",
      "EndTime": "00:07:59.5600000"
    }
  },
  {
    "TextLocation": {
      "Start": 5411,
      "End": 5418
    },
    "TimeRange": {
      "StartTime": "00:07:59.5600000",
      "EndTime": "00:08:00.0100000"
    }
  },
  {
    "TextLocation": {
      "Start": 5419,
      "End": 5421
    },
    "TimeRange": {
      "StartTime": "00:08:00.0100000",
      "EndTime": "00:08:00.1600000"
    }
  },
  {
    "TextLocation": {
      "Start": 5422,
      "End": 5425
    },
    "TimeRange": {
      "StartTime": "00:08:00.1600000",
      "EndTime": "00:08:00.2800000"
    }
  },
  {
    "TextLocation": {
      "Start": 5426,
      "End": 5432
    },
    "TimeRange": {
      "StartTime": "00:08:00.2800000",
      "EndTime": "00:08:00.8500000"
    }
  },
  {
    "TextLocation": {
      "Start": 5440,
      "End": 5444
    },
    "TimeRange": {
      "StartTime": "00:08:06.0900000",
      "EndTime": "00:08:06.2700000"
    }
  },
  {
    "TextLocation": {
      "Start": 5445,
      "End": 5451
    },
    "TimeRange": {
      "StartTime": "00:08:06.2700000",
      "EndTime": "00:08:06.6300000"
    }
  },
  {
    "TextLocation": {
      "Start": 5452,
      "End": 5455
    },
    "TimeRange": {
      "StartTime": "00:08:06.6300000",
      "EndTime": "00:08:06.7200000"
    }
  },
  {
    "TextLocation": {
      "Start": 5456,
      "End": 5463
    },
    "TimeRange": {
      "StartTime": "00:08:06.7200000",
      "EndTime": "00:08:07.6500000"
    }
  },
  {
    "TextLocation": {
      "Start": 5471,
      "End": 5473
    },
    "TimeRange": {
      "StartTime": "00:08:08.1000000",
      "EndTime": "00:08:08.3700000"
    }
  },
  {
    "TextLocation": {
      "Start": 5474,
      "End": 5476
    },
    "TimeRange": {
      "StartTime": "00:08:08.3700000",
      "EndTime": "00:08:08.4900000"
    }
  },
  {
    "TextLocation": {
      "Start": 5477,
      "End": 5484
    },
    "TimeRange": {
      "StartTime": "00:08:08.4900000",
      "EndTime": "00:08:08.9400000"
    }
  },
  {
    "TextLocation": {
      "Start": 5485,
      "End": 5493
    },
    "TimeRange": {
      "StartTime": "00:08:08.9400000",
      "EndTime": "00:08:09.3000000"
    }
  },
  {
    "TextLocation": {
      "Start": 5496,
      "End": 5501
    },
    "TimeRange": {
      "StartTime": "00:08:09.3000000",
      "EndTime": "00:08:09.4200000"
    }
  },
  {
    "TextLocation": {
      "Start": 5502,
      "End": 5505
    },
    "TimeRange": {
      "StartTime": "00:08:09.4200000",
      "EndTime": "00:08:09.5100000"
    }
  },
  {
    "TextLocation": {
      "Start": 5506,
      "End": 5510
    },
    "TimeRange": {
      "StartTime": "00:08:09.5100000",
      "EndTime": "00:08:09.6300000"
    }
  },
  {
    "TextLocation": {
      "Start": 5511,
      "End": 5513
    },
    "TimeRange": {
      "StartTime": "00:08:09.6300000",
      "EndTime": "00:08:09.7200000"
    }
  },
  {
    "TextLocation": {
      "Start": 5514,
      "End": 5519
    },
    "TimeRange": {
      "StartTime": "00:08:09.7200000",
      "EndTime": "00:08:10.1100000"
    }
  },
  {
    "TextLocation": {
      "Start": 5520,
      "End": 5525
    },
    "TimeRange": {
      "StartTime": "00:08:10.1100000",
      "EndTime": "00:08:10.4400000"
    }
  },
  {
    "TextLocation": {
      "Start": 5533,
      "End": 5536
    },
    "TimeRange": {
      "StartTime": "00:08:10.4700000",
      "EndTime": "00:08:10.5900000"
    }
  },
  {
    "TextLocation": {
      "Start": 5537,
      "End": 5542
    },
    "TimeRange": {
      "StartTime": "00:08:10.5900000",
      "EndTime": "00:08:10.7100000"
    }
  },
  {
    "TextLocation": {
      "Start": 5543,
      "End": 5546
    },
    "TimeRange": {
      "StartTime": "00:08:10.7100000",
      "EndTime": "00:08:10.8000000"
    }
  },
  {
    "TextLocation": {
      "Start": 5547,
      "End": 5555
    },
    "TimeRange": {
      "StartTime": "00:08:10.8000000",
      "EndTime": "00:08:11.0800000"
    }
  },
  {
    "TextLocation": {
      "Start": 5556,
      "End": 5560
    },
    "TimeRange": {
      "StartTime": "00:08:11.0800000",
      "EndTime": "00:08:11.1600000"
    }
  },
  {
    "TextLocation": {
      "Start": 5561,
      "End": 5565
    },
    "TimeRange": {
      "StartTime": "00:08:11.1900000",
      "EndTime": "00:08:11.4600000"
    }
  },
  {
    "TextLocation": {
      "Start": 5566,
      "End": 5571
    },
    "TimeRange": {
      "StartTime": "00:08:11.4600000",
      "EndTime": "00:08:11.7600000"
    }
  },
  {
    "TextLocation": {
      "Start": 5579,
      "End": 5582
    },
    "TimeRange": {
      "StartTime": "00:08:12.9300000",
      "EndTime": "00:08:13.3200000"
    }
  },
  {
    "TextLocation": {
      "Start": 5583,
      "End": 5586
    },
    "TimeRange": {
      "StartTime": "00:08:13.3500000",
      "EndTime": "00:08:13.6500000"
    }
  },
  {
    "TextLocation": {
      "Start": 5587,
      "End": 5590
    },
    "TimeRange": {
      "StartTime": "00:08:13.6500000",
      "EndTime": "00:08:13.7700000"
    }
  },
  {
    "TextLocation": {
      "Start": 5591,
      "End": 5593
    },
    "TimeRange": {
      "StartTime": "00:08:13.7700000",
      "EndTime": "00:08:13.8900000"
    }
  },
  {
    "TextLocation": {
      "Start": 5594,
      "End": 5596
    },
    "TimeRange": {
      "StartTime": "00:08:13.8900000",
      "EndTime": "00:08:14.0100000"
    }
  },
  {
    "TextLocation": {
      "Start": 5597,
      "End": 5601
    },
    "TimeRange": {
      "StartTime": "00:08:14.0100000",
      "EndTime": "00:08:14.2500000"
    }
  },
  {
    "TextLocation": {
      "Start": 5602,
      "End": 5605
    },
    "TimeRange": {
      "StartTime": "00:08:14.2500000",
      "EndTime": "00:08:14.5800000"
    }
  },
  {
    "TextLocation": {
      "Start": 5606,
      "End": 5610
    },
    "TimeRange": {
      "StartTime": "00:08:14.5800000",
      "EndTime": "00:08:14.7900000"
    }
  },
  {
    "TextLocation": {
      "Start": 5611,
      "End": 5619
    },
    "TimeRange": {
      "StartTime": "00:08:14.7900000",
      "EndTime": "00:08:15.3000000"
    }
  },
  {
    "TextLocation": {
      "Start": 5621,
      "End": 5627
    },
    "TimeRange": {
      "StartTime": "00:08:15.3000000",
      "EndTime": "00:08:15.8400000"
    }
  },
  {
    "TextLocation": {
      "Start": 5629,
      "End": 5631
    },
    "TimeRange": {
      "StartTime": "00:08:15.8400000",
      "EndTime": "00:08:15.9600000"
    }
  },
  {
    "TextLocation": {
      "Start": 5632,
      "End": 5636
    },
    "TimeRange": {
      "StartTime": "00:08:15.9600000",
      "EndTime": "00:08:16.1700000"
    }
  },
  {
    "TextLocation": {
      "Start": 5639,
      "End": 5642
    },
    "TimeRange": {
      "StartTime": "00:08:16.1700000",
      "EndTime": "00:08:16.8300000"
    }
  },
  {
    "TextLocation": {
      "Start": 5645,
      "End": 5649
    },
    "TimeRange": {
      "StartTime": "00:08:17.8100000",
      "EndTime": "00:08:18.0200000"
    }
  },
  {
    "TextLocation": {
      "Start": 5652,
      "End": 5660
    },
    "TimeRange": {
      "StartTime": "00:08:18.5300000",
      "EndTime": "00:08:19.0100000"
    }
  },
  {
    "TextLocation": {
      "Start": 5661,
      "End": 5665
    },
    "TimeRange": {
      "StartTime": "00:08:19.0100000",
      "EndTime": "00:08:19.1300000"
    }
  },
  {
    "TextLocation": {
      "Start": 5666,
      "End": 5674
    },
    "TimeRange": {
      "StartTime": "00:08:19.1300000",
      "EndTime": "00:08:19.4600000"
    }
  },
  {
    "TextLocation": {
      "Start": 5675,
      "End": 5679
    },
    "TimeRange": {
      "StartTime": "00:08:19.4600000",
      "EndTime": "00:08:19.6100000"
    }
  },
  {
    "TextLocation": {
      "Start": 5680,
      "End": 5683
    },
    "TimeRange": {
      "StartTime": "00:08:19.6100000",
      "EndTime": "00:08:19.7600000"
    }
  },
  {
    "TextLocation": {
      "Start": 5684,
      "End": 5688
    },
    "TimeRange": {
      "StartTime": "00:08:19.7600000",
      "EndTime": "00:08:19.9400000"
    }
  },
  {
    "TextLocation": {
      "Start": 5689,
      "End": 5691
    },
    "TimeRange": {
      "StartTime": "00:08:19.9400000",
      "EndTime": "00:08:20.0600000"
    }
  },
  {
    "TextLocation": {
      "Start": 5692,
      "End": 5695
    },
    "TimeRange": {
      "StartTime": "00:08:20.0600000",
      "EndTime": "00:08:20.9300000"
    }
  },
  {
    "TextLocation": {
      "Start": 5703,
      "End": 5709
    },
    "TimeRange": {
      "StartTime": "00:08:21.2000000",
      "EndTime": "00:08:22.1000000"
    }
  },
  {
    "TextLocation": {
      "Start": 5710,
      "End": 5713
    },
    "TimeRange": {
      "StartTime": "00:08:22.1000000",
      "EndTime": "00:08:22.4900000"
    }
  },
  {
    "TextLocation": {
      "Start": 5714,
      "End": 5719
    },
    "TimeRange": {
      "StartTime": "00:08:22.4900000",
      "EndTime": "00:08:22.7300000"
    }
  },
  {
    "TextLocation": {
      "Start": 5720,
      "End": 5728
    },
    "TimeRange": {
      "StartTime": "00:08:22.7300000",
      "EndTime": "00:08:23.2400000"
    }
  },
  {
    "TextLocation": {
      "Start": 5736,
      "End": 5743
    },
    "TimeRange": {
      "StartTime": "00:08:23.2700000",
      "EndTime": "00:08:23.5700000"
    }
  },
  {
    "TextLocation": {
      "Start": 5744,
      "End": 5746
    },
    "TimeRange": {
      "StartTime": "00:08:23.5700000",
      "EndTime": "00:08:23.7200000"
    }
  },
  {
    "TextLocation": {
      "Start": 5747,
      "End": 5750
    },
    "TimeRange": {
      "StartTime": "00:08:23.7200000",
      "EndTime": "00:08:23.8100000"
    }
  },
  {
    "TextLocation": {
      "Start": 5751,
      "End": 5755
    },
    "TimeRange": {
      "StartTime": "00:08:23.8100000",
      "EndTime": "00:08:24.1700000"
    }
  },
  {
    "TextLocation": {
      "Start": 5756,
      "End": 5758
    },
    "TimeRange": {
      "StartTime": "00:08:24.1700000",
      "EndTime": "00:08:24.4400000"
    }
  },
  {
    "TextLocation": {
      "Start": 5759,
      "End": 5762
    },
    "TimeRange": {
      "StartTime": "00:08:24.4400000",
      "EndTime": "00:08:24.8600000"
    }
  },
  {
    "TextLocation": {
      "Start": 5770,
      "End": 5772
    },
    "TimeRange": {
      "StartTime": "00:08:24.8600000",
      "EndTime": "00:08:24.9800000"
    }
  },
  {
    "TextLocation": {
      "Start": 5773,
      "End": 5776
    },
    "TimeRange": {
      "StartTime": "00:08:24.9800000",
      "EndTime": "00:08:25.7000000"
    }
  },
  {
    "TextLocation": {
      "Start": 5779,
      "End": 5780
    },
    "TimeRange": {
      "StartTime": "00:08:26.0600000",
      "EndTime": "00:08:26.2700000"
    }
  },
  {
    "TextLocation": {
      "Start": 5781,
      "End": 5785
    },
    "TimeRange": {
      "StartTime": "00:08:26.2700000",
      "EndTime": "00:08:26.4800000"
    }
  },
  {
    "TextLocation": {
      "Start": 5786,
      "End": 5793
    },
    "TimeRange": {
      "StartTime": "00:08:26.4800000",
      "EndTime": "00:08:27.0500000"
    }
  },
  {
    "TextLocation": {
      "Start": 5794,
      "End": 5798
    },
    "TimeRange": {
      "StartTime": "00:08:27.0500000",
      "EndTime": "00:08:27.6800000"
    }
  },
  {
    "TextLocation": {
      "Start": 5799,
      "End": 5801
    },
    "TimeRange": {
      "StartTime": "00:08:27.8600000",
      "EndTime": "00:08:28.8200000"
    }
  },
  {
    "TextLocation": {
      "Start": 5809,
      "End": 5812
    },
    "TimeRange": {
      "StartTime": "00:08:29.7500000",
      "EndTime": "00:08:30.1400000"
    }
  },
  {
    "TextLocation": {
      "Start": 5813,
      "End": 5818
    },
    "TimeRange": {
      "StartTime": "00:08:30.1600000",
      "EndTime": "00:08:30.3800000"
    }
  },
  {
    "TextLocation": {
      "Start": 5819,
      "End": 5822
    },
    "TimeRange": {
      "StartTime": "00:08:30.3800000",
      "EndTime": "00:08:30.5000000"
    }
  },
  {
    "TextLocation": {
      "Start": 5823,
      "End": 5825
    },
    "TimeRange": {
      "StartTime": "00:08:30.5000000",
      "EndTime": "00:08:30.5900000"
    }
  },
  {
    "TextLocation": {
      "Start": 5826,
      "End": 5830
    },
    "TimeRange": {
      "StartTime": "00:08:30.5900000",
      "EndTime": "00:08:30.8600000"
    }
  },
  {
    "TextLocation": {
      "Start": 5831,
      "End": 5838
    },
    "TimeRange": {
      "StartTime": "00:08:30.8600000",
      "EndTime": "00:08:31.6100000"
    }
  },
  {
    "TextLocation": {
      "Start": 5839,
      "End": 5842
    },
    "TimeRange": {
      "StartTime": "00:08:31.6100000",
      "EndTime": "00:08:31.9700000"
    }
  },
  {
    "TextLocation": {
      "Start": 5843,
      "End": 5844
    },
    "TimeRange": {
      "StartTime": "00:08:31.9700000",
      "EndTime": "00:08:32.1500000"
    }
  },
  {
    "TextLocation": {
      "Start": 5845,
      "End": 5851
    },
    "TimeRange": {
      "StartTime": "00:08:32.1500000",
      "EndTime": "00:08:32.5400000"
    }
  },
  {
    "TextLocation": {
      "Start": 5852,
      "End": 5855
    },
    "TimeRange": {
      "StartTime": "00:08:32.5400000",
      "EndTime": "00:08:32.7200000"
    }
  },
  {
    "TextLocation": {
      "Start": 5856,
      "End": 5858
    },
    "TimeRange": {
      "StartTime": "00:08:32.7200000",
      "EndTime": "00:08:32.8700000"
    }
  },
  {
    "TextLocation": {
      "Start": 5859,
      "End": 5861
    },
    "TimeRange": {
      "StartTime": "00:08:32.8700000",
      "EndTime": "00:08:33.1400000"
    }
  },
  {
    "TextLocation": {
      "Start": 5862,
      "End": 5868
    },
    "TimeRange": {
      "StartTime": "00:08:33.1400000",
      "EndTime": "00:08:33.5000000"
    }
  },
  {
    "TextLocation": {
      "Start": 5869,
      "End": 5872
    },
    "TimeRange": {
      "StartTime": "00:08:33.5000000",
      "EndTime": "00:08:33.9800000"
    }
  },
  {
    "TextLocation": {
      "Start": 5880,
      "End": 5883
    },
    "TimeRange": {
      "StartTime": "00:08:34.6799999",
      "EndTime": "00:08:35.4000000"
    }
  },
  {
    "TextLocation": {
      "Start": 5884,
      "End": 5888
    },
    "TimeRange": {
      "StartTime": "00:08:36.4800000",
      "EndTime": "00:08:36.8099999"
    }
  },
  {
    "TextLocation": {
      "Start": 5890,
      "End": 5892
    },
    "TimeRange": {
      "StartTime": "00:08:36.8099999",
      "EndTime": "00:08:37.2900000"
    }
  },
  {
    "TextLocation": {
      "Start": 5893,
      "End": 5897
    },
    "TimeRange": {
      "StartTime": "00:08:37.2900000",
      "EndTime": "00:08:37.5000000"
    }
  },
  {
    "TextLocation": {
      "Start": 5898,
      "End": 5904
    },
    "TimeRange": {
      "StartTime": "00:08:37.5000000",
      "EndTime": "00:08:38.0700000"
    }
  },
  {
    "TextLocation": {
      "Start": 5906,
      "End": 5908
    },
    "TimeRange": {
      "StartTime": "00:08:38.0700000",
      "EndTime": "00:08:38.2200000"
    }
  },
  {
    "TextLocation": {
      "Start": 5909,
      "End": 5913
    },
    "TimeRange": {
      "StartTime": "00:08:38.2200000",
      "EndTime": "00:08:38.5200000"
    }
  },
  {
    "TextLocation": {
      "Start": 5914,
      "End": 5915
    },
    "TimeRange": {
      "StartTime": "00:08:38.5200000",
      "EndTime": "00:08:38.6700000"
    }
  },
  {
    "TextLocation": {
      "Start": 5916,
      "End": 5924
    },
    "TimeRange": {
      "StartTime": "00:08:38.6700000",
      "EndTime": "00:08:39.2100000"
    }
  },
  {
    "TextLocation": {
      "Start": 5925,
      "End": 5927
    },
    "TimeRange": {
      "StartTime": "00:08:39.2100000",
      "EndTime": "00:08:39.3000000"
    }
  },
  {
    "TextLocation": {
      "Start": 5928,
      "End": 5930
    },
    "TimeRange": {
      "StartTime": "00:08:39.3000000",
      "EndTime": "00:08:39.4200000"
    }
  },
  {
    "TextLocation": {
      "Start": 5931,
      "End": 5936
    },
    "TimeRange": {
      "StartTime": "00:08:39.4200000",
      "EndTime": "00:08:39.8099999"
    }
  },
  {
    "TextLocation": {
      "Start": 5937,
      "End": 5945
    },
    "TimeRange": {
      "StartTime": "00:08:39.8400000",
      "EndTime": "00:08:40.2900000"
    }
  },
  {
    "TextLocation": {
      "Start": 5948,
      "End": 5951
    },
    "TimeRange": {
      "StartTime": "00:08:41.4600000",
      "EndTime": "00:08:41.8200000"
    }
  },
  {
    "TextLocation": {
      "Start": 5952,
      "End": 5958
    },
    "TimeRange": {
      "StartTime": "00:08:41.8200000",
      "EndTime": "00:08:42.3000000"
    }
  },
  {
    "TextLocation": {
      "Start": 5959,
      "End": 5963
    },
    "TimeRange": {
      "StartTime": "00:08:42.3000000",
      "EndTime": "00:08:42.6600000"
    }
  },
  {
    "TextLocation": {
      "Start": 5964,
      "End": 5971
    },
    "TimeRange": {
      "StartTime": "00:08:42.6600000",
      "EndTime": "00:08:43.2000000"
    }
  },
  {
    "TextLocation": {
      "Start": 5972,
      "End": 5976
    },
    "TimeRange": {
      "StartTime": "00:08:43.2000000",
      "EndTime": "00:08:43.5300000"
    }
  },
  {
    "TextLocation": {
      "Start": 5977,
      "End": 5980
    },
    "TimeRange": {
      "StartTime": "00:08:43.5300000",
      "EndTime": "00:08:43.6799999"
    }
  },
  {
    "TextLocation": {
      "Start": 5981,
      "End": 5985
    },
    "TimeRange": {
      "StartTime": "00:08:43.6799999",
      "EndTime": "00:08:43.9200000"
    }
  },
  {
    "TextLocation": {
      "Start": 5986,
      "End": 5989
    },
    "TimeRange": {
      "StartTime": "00:08:43.9200000",
      "EndTime": "00:08:44.0100000"
    }
  },
  {
    "TextLocation": {
      "Start": 5990,
      "End": 5994
    },
    "TimeRange": {
      "StartTime": "00:08:44.0100000",
      "EndTime": "00:08:44.2200000"
    }
  },
  {
    "TextLocation": {
      "Start": 5995,
      "End": 5999
    },
    "TimeRange": {
      "StartTime": "00:08:44.2500000",
      "EndTime": "00:08:44.4299999"
    }
  },
  {
    "TextLocation": {
      "Start": 6000,
      "End": 6003
    },
    "TimeRange": {
      "StartTime": "00:08:44.4299999",
      "EndTime": "00:08:44.6100000"
    }
  },
  {
    "TextLocation": {
      "Start": 6004,
      "End": 6007
    },
    "TimeRange": {
      "StartTime": "00:08:44.6100000",
      "EndTime": "00:08:45.1500000"
    }
  },
  {
    "TextLocation": {
      "Start": 6015,
      "End": 6019
    },
    "TimeRange": {
      "StartTime": "00:08:48.4700000",
      "EndTime": "00:08:48.6500000"
    }
  },
  {
    "TextLocation": {
      "Start": 6020,
      "End": 6027
    },
    "TimeRange": {
      "StartTime": "00:08:48.6500000",
      "EndTime": "00:08:49.1900000"
    }
  },
  {
    "TextLocation": {
      "Start": 6035,
      "End": 6038
    },
    "TimeRange": {
      "StartTime": "00:08:49.3700000",
      "EndTime": "00:08:49.7600000"
    }
  },
  {
    "TextLocation": {
      "Start": 6039,
      "End": 6045
    },
    "TimeRange": {
      "StartTime": "00:08:49.7600000",
      "EndTime": "00:08:50.0300000"
    }
  },
  {
    "TextLocation": {
      "Start": 6046,
      "End": 6050
    },
    "TimeRange": {
      "StartTime": "00:08:50.0300000",
      "EndTime": "00:08:50.2400000"
    }
  },
  {
    "TextLocation": {
      "Start": 6051,
      "End": 6057
    },
    "TimeRange": {
      "StartTime": "00:08:50.2400000",
      "EndTime": "00:08:50.6600000"
    }
  },
  {
    "TextLocation": {
      "Start": 6058,
      "End": 6061
    },
    "TimeRange": {
      "StartTime": "00:08:50.6600000",
      "EndTime": "00:08:50.7500000"
    }
  },
  {
    "TextLocation": {
      "Start": 6062,
      "End": 6071
    },
    "TimeRange": {
      "StartTime": "00:08:50.7500000",
      "EndTime": "00:08:51.2000000"
    }
  },
  {
    "TextLocation": {
      "Start": 6072,
      "End": 6076
    },
    "TimeRange": {
      "StartTime": "00:08:51.2000000",
      "EndTime": "00:08:51.3500000"
    }
  },
  {
    "TextLocation": {
      "Start": 6077,
      "End": 6080
    },
    "TimeRange": {
      "StartTime": "00:08:51.3500000",
      "EndTime": "00:08:51.5000000"
    }
  },
  {
    "TextLocation": {
      "Start": 6081,
      "End": 6085
    },
    "TimeRange": {
      "StartTime": "00:08:51.5000000",
      "EndTime": "00:08:51.5900000"
    }
  },
  {
    "TextLocation": {
      "Start": 6086,
      "End": 6090
    },
    "TimeRange": {
      "StartTime": "00:08:51.5900000",
      "EndTime": "00:08:51.8300000"
    }
  },
  {
    "TextLocation": {
      "Start": 6091,
      "End": 6093
    },
    "TimeRange": {
      "StartTime": "00:08:51.8300000",
      "EndTime": "00:08:51.9500000"
    }
  },
  {
    "TextLocation": {
      "Start": 6094,
      "End": 6097
    },
    "TimeRange": {
      "StartTime": "00:08:51.9500000",
      "EndTime": "00:08:52.2200000"
    }
  },
  {
    "TextLocation": {
      "Start": 6098,
      "End": 6102
    },
    "TimeRange": {
      "StartTime": "00:08:52.2200000",
      "EndTime": "00:08:52.4299999"
    }
  },
  {
    "TextLocation": {
      "Start": 6103,
      "End": 6107
    },
    "TimeRange": {
      "StartTime": "00:08:52.4299999",
      "EndTime": "00:08:52.5500000"
    }
  },
  {
    "TextLocation": {
      "Start": 6108,
      "End": 6112
    },
    "TimeRange": {
      "StartTime": "00:08:52.5500000",
      "EndTime": "00:08:52.7600000"
    }
  },
  {
    "TextLocation": {
      "Start": 6113,
      "End": 6116
    },
    "TimeRange": {
      "StartTime": "00:08:52.7600000",
      "EndTime": "00:08:52.9400000"
    }
  },
  {
    "TextLocation": {
      "Start": 6124,
      "End": 6128
    },
    "TimeRange": {
      "StartTime": "00:08:52.9400000",
      "EndTime": "00:08:53.3000000"
    }
  },
  {
    "TextLocation": {
      "Start": 6129,
      "End": 6132
    },
    "TimeRange": {
      "StartTime": "00:08:53.3000000",
      "EndTime": "00:08:53.4400000"
    }
  },
  {
    "TextLocation": {
      "Start": 6133,
      "End": 6136
    },
    "TimeRange": {
      "StartTime": "00:08:53.4500000",
      "EndTime": "00:08:53.5100000"
    }
  },
  {
    "TextLocation": {
      "Start": 6137,
      "End": 6144
    },
    "TimeRange": {
      "StartTime": "00:08:53.5100000",
      "EndTime": "00:08:53.7500000"
    }
  },
  {
    "TextLocation": {
      "Start": 6145,
      "End": 6148
    },
    "TimeRange": {
      "StartTime": "00:08:53.9000000",
      "EndTime": "00:08:54.2900000"
    }
  },
  {
    "TextLocation": {
      "Start": 6149,
      "End": 6153
    },
    "TimeRange": {
      "StartTime": "00:08:54.6200000",
      "EndTime": "00:08:54.8000000"
    }
  },
  {
    "TextLocation": {
      "Start": 6154,
      "End": 6157
    },
    "TimeRange": {
      "StartTime": "00:08:54.8000000",
      "EndTime": "00:08:54.9200000"
    }
  },
  {
    "TextLocation": {
      "Start": 6158,
      "End": 6166
    },
    "TimeRange": {
      "StartTime": "00:08:54.9200000",
      "EndTime": "00:08:55.3099999"
    }
  },
  {
    "TextLocation": {
      "Start": 6167,
      "End": 6169
    },
    "TimeRange": {
      "StartTime": "00:08:55.3099999",
      "EndTime": "00:08:55.4299999"
    }
  },
  {
    "TextLocation": {
      "Start": 6170,
      "End": 6173
    },
    "TimeRange": {
      "StartTime": "00:08:55.4299999",
      "EndTime": "00:08:55.5200000"
    }
  },
  {
    "TextLocation": {
      "Start": 6174,
      "End": 6178
    },
    "TimeRange": {
      "StartTime": "00:08:55.5200000",
      "EndTime": "00:08:55.9700000"
    }
  },
  {
    "TextLocation": {
      "Start": 6186,
      "End": 6190
    },
    "TimeRange": {
      "StartTime": "00:08:56.1799999",
      "EndTime": "00:08:56.6300000"
    }
  },
  {
    "TextLocation": {
      "Start": 6193,
      "End": 6196
    },
    "TimeRange": {
      "StartTime": "00:08:58.7300000",
      "EndTime": "00:08:59"
    }
  },
  {
    "TextLocation": {
      "Start": 6197,
      "End": 6200
    },
    "TimeRange": {
      "StartTime": "00:08:59",
      "EndTime": "00:08:59.3000000"
    }
  },
  {
    "TextLocation": {
      "Start": 6201,
      "End": 6203
    },
    "TimeRange": {
      "StartTime": "00:08:59.3000000",
      "EndTime": "00:08:59.5100000"
    }
  },
  {
    "TextLocation": {
      "Start": 6204,
      "End": 6210
    },
    "TimeRange": {
      "StartTime": "00:08:59.5100000",
      "EndTime": "00:08:59.9900000"
    }
  },
  {
    "TextLocation": {
      "Start": 6218,
      "End": 6221
    },
    "TimeRange": {
      "StartTime": "00:08:59.9900000",
      "EndTime": "00:09:00.0800000"
    }
  },
  {
    "TextLocation": {
      "Start": 6222,
      "End": 6227
    },
    "TimeRange": {
      "StartTime": "00:09:00.0800000",
      "EndTime": "00:09:00.3800000"
    }
  },
  {
    "TextLocation": {
      "Start": 6228,
      "End": 6230
    },
    "TimeRange": {
      "StartTime": "00:09:00.3800000",
      "EndTime": "00:09:00.4700000"
    }
  },
  {
    "TextLocation": {
      "Start": 6231,
      "End": 6235
    },
    "TimeRange": {
      "StartTime": "00:09:00.4700000",
      "EndTime": "00:09:00.5599999"
    }
  },
  {
    "TextLocation": {
      "Start": 6236,
      "End": 6240
    },
    "TimeRange": {
      "StartTime": "00:09:00.5599999",
      "EndTime": "00:09:00.6500000"
    }
  },
  {
    "TextLocation": {
      "Start": 6243,
      "End": 6244
    },
    "TimeRange": {
      "StartTime": "00:09:00.6900000",
      "EndTime": "00:09:00.7700000"
    }
  },
  {
    "TextLocation": {
      "Start": 6245,
      "End": 6248
    },
    "TimeRange": {
      "StartTime": "00:09:00.7700000",
      "EndTime": "00:09:00.9200000"
    }
  },
  {
    "TextLocation": {
      "Start": 6249,
      "End": 6252
    },
    "TimeRange": {
      "StartTime": "00:09:00.9200000",
      "EndTime": "00:09:01.2500000"
    }
  },
  {
    "TextLocation": {
      "Start": 6260,
      "End": 6264
    },
    "TimeRange": {
      "StartTime": "00:09:01.7000000",
      "EndTime": "00:09:02.0599999"
    }
  },
  {
    "TextLocation": {
      "Start": 6265,
      "End": 6269
    },
    "TimeRange": {
      "StartTime": "00:09:02.0599999",
      "EndTime": "00:09:02.3900000"
    }
  },
  {
    "TextLocation": {
      "Start": 6270,
      "End": 6273
    },
    "TimeRange": {
      "StartTime": "00:09:02.3900000",
      "EndTime": "00:09:03.0800000"
    }
  },
  {
    "TextLocation": {
      "Start": 6274,
      "End": 6281
    },
    "TimeRange": {
      "StartTime": "00:09:03.5599999",
      "EndTime": "00:09:04.0100000"
    }
  },
  {
    "TextLocation": {
      "Start": 6282,
      "End": 6284
    },
    "TimeRange": {
      "StartTime": "00:09:04.0100000",
      "EndTime": "00:09:04.4000000"
    }
  },
  {
    "TextLocation": {
      "Start": 6285,
      "End": 6291
    },
    "TimeRange": {
      "StartTime": "00:09:04.4000000",
      "EndTime": "00:09:05.0599999"
    }
  },
  {
    "TextLocation": {
      "Start": 6294,
      "End": 6297
    },
    "TimeRange": {
      "StartTime": "00:09:05.3900000",
      "EndTime": "00:09:05.5100000"
    }
  },
  {
    "TextLocation": {
      "Start": 6298,
      "End": 6307
    },
    "TimeRange": {
      "StartTime": "00:09:05.5100000",
      "EndTime": "00:09:05.8400000"
    }
  },
  {
    "TextLocation": {
      "Start": 6308,
      "End": 6311
    },
    "TimeRange": {
      "StartTime": "00:09:05.8400000",
      "EndTime": "00:09:05.9299999"
    }
  },
  {
    "TextLocation": {
      "Start": 6312,
      "End": 6315
    },
    "TimeRange": {
      "StartTime": "00:09:05.9299999",
      "EndTime": "00:09:06.1100000"
    }
  },
  {
    "TextLocation": {
      "Start": 6316,
      "End": 6319
    },
    "TimeRange": {
      "StartTime": "00:09:06.1100000",
      "EndTime": "00:09:06.2400000"
    }
  },
  {
    "TextLocation": {
      "Start": 6320,
      "End": 6322
    },
    "TimeRange": {
      "StartTime": "00:09:06.2400000",
      "EndTime": "00:09:06.2800000"
    }
  },
  {
    "TextLocation": {
      "Start": 6323,
      "End": 6327
    },
    "TimeRange": {
      "StartTime": "00:09:06.3000000",
      "EndTime": "00:09:06.5700000"
    }
  },
  {
    "TextLocation": {
      "Start": 6328,
      "End": 6332
    },
    "TimeRange": {
      "StartTime": "00:09:06.6500000",
      "EndTime": "00:09:06.7700000"
    }
  },
  {
    "TextLocation": {
      "Start": 6335,
      "End": 6337
    },
    "TimeRange": {
      "StartTime": "00:09:06.9200000",
      "EndTime": "00:09:07.0100000"
    }
  },
  {
    "TextLocation": {
      "Start": 6338,
      "End": 6342
    },
    "TimeRange": {
      "StartTime": "00:09:07.0100000",
      "EndTime": "00:09:07.1300000"
    }
  },
  {
    "TextLocation": {
      "Start": 6343,
      "End": 6348
    },
    "TimeRange": {
      "StartTime": "00:09:07.1300000",
      "EndTime": "00:09:07.5000000"
    }
  },
  {
    "TextLocation": {
      "Start": 6351,
      "End": 6355
    },
    "TimeRange": {
      "StartTime": "00:09:07.5200000",
      "EndTime": "00:09:07.9700000"
    }
  },
  {
    "TextLocation": {
      "Start": 6358,
      "End": 6362
    },
    "TimeRange": {
      "StartTime": "00:09:08.2700000",
      "EndTime": "00:09:08.6600000"
    }
  },
  {
    "TextLocation": {
      "Start": 6363,
      "End": 6366
    },
    "TimeRange": {
      "StartTime": "00:09:08.6600000",
      "EndTime": "00:09:08.8400000"
    }
  },
  {
    "TextLocation": {
      "Start": 6367,
      "End": 6373
    },
    "TimeRange": {
      "StartTime": "00:09:08.8400000",
      "EndTime": "00:09:09.4100000"
    }
  },
  {
    "TextLocation": {
      "Start": 6374,
      "End": 6382
    },
    "TimeRange": {
      "StartTime": "00:09:09.4100000",
      "EndTime": "00:09:09.8600000"
    }
  },
  {
    "TextLocation": {
      "Start": 6383,
      "End": 6387
    },
    "TimeRange": {
      "StartTime": "00:09:09.8600000",
      "EndTime": "00:09:10.0700000"
    }
  },
  {
    "TextLocation": {
      "Start": 6388,
      "End": 6392
    },
    "TimeRange": {
      "StartTime": "00:09:10.0700000",
      "EndTime": "00:09:10.2200000"
    }
  },
  {
    "TextLocation": {
      "Start": 6393,
      "End": 6396
    },
    "TimeRange": {
      "StartTime": "00:09:10.2200000",
      "EndTime": "00:09:10.3400000"
    }
  },
  {
    "TextLocation": {
      "Start": 6397,
      "End": 6402
    },
    "TimeRange": {
      "StartTime": "00:09:10.3400000",
      "EndTime": "00:09:10.6400000"
    }
  },
  {
    "TextLocation": {
      "Start": 6403,
      "End": 6411
    },
    "TimeRange": {
      "StartTime": "00:09:10.6400000",
      "EndTime": "00:09:11.0300000"
    }
  },
  {
    "TextLocation": {
      "Start": 6412,
      "End": 6415
    },
    "TimeRange": {
      "StartTime": "00:09:11.0300000",
      "EndTime": "00:09:11.4200000"
    }
  },
  {
    "TextLocation": {
      "Start": 6423,
      "End": 6427
    },
    "TimeRange": {
      "StartTime": "00:09:12.8000000",
      "EndTime": "00:09:13.1600000"
    }
  },
  {
    "TextLocation": {
      "Start": 6428,
      "End": 6436
    },
    "TimeRange": {
      "StartTime": "00:09:13.1600000",
      "EndTime": "00:09:13.5500000"
    }
  },
  {
    "TextLocation": {
      "Start": 6437,
      "End": 6439
    },
    "TimeRange": {
      "StartTime": "00:09:13.5500000",
      "EndTime": "00:09:13.7000000"
    }
  },
  {
    "TextLocation": {
      "Start": 6440,
      "End": 6444
    },
    "TimeRange": {
      "StartTime": "00:09:13.7000000",
      "EndTime": "00:09:13.9400000"
    }
  },
  {
    "TextLocation": {
      "Start": 6445,
      "End": 6447
    },
    "TimeRange": {
      "StartTime": "00:09:13.9400000",
      "EndTime": "00:09:14.0300000"
    }
  },
  {
    "TextLocation": {
      "Start": 6448,
      "End": 6450
    },
    "TimeRange": {
      "StartTime": "00:09:14.0300000",
      "EndTime": "00:09:14.4200000"
    }
  },
  {
    "TextLocation": {
      "Start": 6458,
      "End": 6461
    },
    "TimeRange": {
      "StartTime": "00:09:15.2900000",
      "EndTime": "00:09:15.5000000"
    }
  },
  {
    "TextLocation": {
      "Start": 6462,
      "End": 6465
    },
    "TimeRange": {
      "StartTime": "00:09:15.5000000",
      "EndTime": "00:09:15.6200000"
    }
  },
  {
    "TextLocation": {
      "Start": 6466,
      "End": 6468
    },
    "TimeRange": {
      "StartTime": "00:09:15.6200000",
      "EndTime": "00:09:15.7100000"
    }
  },
  {
    "TextLocation": {
      "Start": 6469,
      "End": 6472
    },
    "TimeRange": {
      "StartTime": "00:09:15.7100000",
      "EndTime": "00:09:15.8000000"
    }
  },
  {
    "TextLocation": {
      "Start": 6473,
      "End": 6476
    },
    "TimeRange": {
      "StartTime": "00:09:15.8000000",
      "EndTime": "00:09:15.9800000"
    }
  },
  {
    "TextLocation": {
      "Start": 6477,
      "End": 6481
    },
    "TimeRange": {
      "StartTime": "00:09:15.9800000",
      "EndTime": "00:09:16.4900000"
    }
  },
  {
    "TextLocation": {
      "Start": 6489,
      "End": 6490
    },
    "TimeRange": {
      "StartTime": "00:09:18.1000000",
      "EndTime": "00:09:18.2200000"
    }
  },
  {
    "TextLocation": {
      "Start": 6491,
      "End": 6495
    },
    "TimeRange": {
      "StartTime": "00:09:18.2200000",
      "EndTime": "00:09:18.6400000"
    }
  },
  {
    "TextLocation": {
      "Start": 6498,
      "End": 6500
    },
    "TimeRange": {
      "StartTime": "00:09:18.7600000",
      "EndTime": "00:09:18.9400000"
    }
  },
  {
    "TextLocation": {
      "Start": 6501,
      "End": 6506
    },
    "TimeRange": {
      "StartTime": "00:09:18.9400000",
      "EndTime": "00:09:19.3300000"
    }
  },
  {
    "TextLocation": {
      "Start": 6508,
      "End": 6509
    },
    "TimeRange": {
      "StartTime": "00:09:19.3300000",
      "EndTime": "00:09:19.3900000"
    }
  },
  {
    "TextLocation": {
      "Start": 6510,
      "End": 6516
    },
    "TimeRange": {
      "StartTime": "00:09:19.3900000",
      "EndTime": "00:09:19.5700000"
    }
  },
  {
    "TextLocation": {
      "Start": 6517,
      "End": 6521
    },
    "TimeRange": {
      "StartTime": "00:09:19.5700000",
      "EndTime": "00:09:19.7500000"
    }
  },
  {
    "TextLocation": {
      "Start": 6522,
      "End": 6526
    },
    "TimeRange": {
      "StartTime": "00:09:19.7500000",
      "EndTime": "00:09:19.9000000"
    }
  },
  {
    "TextLocation": {
      "Start": 6527,
      "End": 6530
    },
    "TimeRange": {
      "StartTime": "00:09:19.9000000",
      "EndTime": "00:09:20.0800000"
    }
  },
  {
    "TextLocation": {
      "Start": 6531,
      "End": 6535
    },
    "TimeRange": {
      "StartTime": "00:09:20.0800000",
      "EndTime": "00:09:20.3200000"
    }
  },
  {
    "TextLocation": {
      "Start": 6536,
      "End": 6547
    },
    "TimeRange": {
      "StartTime": "00:09:20.3200000",
      "EndTime": "00:09:20.8300000"
    }
  },
  {
    "TextLocation": {
      "Start": 6548,
      "End": 6555
    },
    "TimeRange": {
      "StartTime": "00:09:20.8300000",
      "EndTime": "00:09:21.2500000"
    }
  },
  {
    "TextLocation": {
      "Start": 6556,
      "End": 6558
    },
    "TimeRange": {
      "StartTime": "00:09:21.2500000",
      "EndTime": "00:09:21.3700000"
    }
  },
  {
    "TextLocation": {
      "Start": 6559,
      "End": 6561
    },
    "TimeRange": {
      "StartTime": "00:09:21.3700000",
      "EndTime": "00:09:21.7600000"
    }
  },
  {
    "TextLocation": {
      "Start": 6569,
      "End": 6572
    },
    "TimeRange": {
      "StartTime": "00:09:22.7600000",
      "EndTime": "00:09:22.9299999"
    }
  },
  {
    "TextLocation": {
      "Start": 6573,
      "End": 6578
    },
    "TimeRange": {
      "StartTime": "00:09:22.9700000",
      "EndTime": "00:09:23.2100000"
    }
  },
  {
    "TextLocation": {
      "Start": 6579,
      "End": 6586
    },
    "TimeRange": {
      "StartTime": "00:09:23.2100000",
      "EndTime": "00:09:23.5400000"
    }
  },
  {
    "TextLocation": {
      "Start": 6587,
      "End": 6592
    },
    "TimeRange": {
      "StartTime": "00:09:23.5400000",
      "EndTime": "00:09:23.9299999"
    }
  },
  {
    "TextLocation": {
      "Start": 6593,
      "End": 6595
    },
    "TimeRange": {
      "StartTime": "00:09:23.9299999",
      "EndTime": "00:09:24.0500000"
    }
  },
  {
    "TextLocation": {
      "Start": 6596,
      "End": 6601
    },
    "TimeRange": {
      "StartTime": "00:09:24.0500000",
      "EndTime": "00:09:24.5000000"
    }
  },
  {
    "TextLocation": {
      "Start": 6602,
      "End": 6606
    },
    "TimeRange": {
      "StartTime": "00:09:24.5300000",
      "EndTime": "00:09:24.8000000"
    }
  },
  {
    "TextLocation": {
      "Start": 6607,
      "End": 6609
    },
    "TimeRange": {
      "StartTime": "00:09:24.8000000",
      "EndTime": "00:09:25.1900000"
    }
  },
  {
    "TextLocation": {
      "Start": 6610,
      "End": 6614
    },
    "TimeRange": {
      "StartTime": "00:09:25.1900000",
      "EndTime": "00:09:25.6400000"
    }
  },
  {
    "TextLocation": {
      "Start": 6615,
      "End": 6628
    },
    "TimeRange": {
      "StartTime": "00:09:25.6400000",
      "EndTime": "00:09:26.3000000"
    }
  },
  {
    "TextLocation": {
      "Start": 6629,
      "End": 6633
    },
    "TimeRange": {
      "StartTime": "00:09:26.3000000",
      "EndTime": "00:09:26.4200000"
    }
  },
  {
    "TextLocation": {
      "Start": 6634,
      "End": 6637
    },
    "TimeRange": {
      "StartTime": "00:09:26.4200000",
      "EndTime": "00:09:26.5100000"
    }
  },
  {
    "TextLocation": {
      "Start": 6638,
      "End": 6647
    },
    "TimeRange": {
      "StartTime": "00:09:26.5100000",
      "EndTime": "00:09:27.1700000"
    }
  },
  {
    "TextLocation": {
      "Start": 6655,
      "End": 6656
    },
    "TimeRange": {
      "StartTime": "00:09:28.0700000",
      "EndTime": "00:09:28.2200000"
    }
  },
  {
    "TextLocation": {
      "Start": 6657,
      "End": 6662
    },
    "TimeRange": {
      "StartTime": "00:09:28.2200000",
      "EndTime": "00:09:28.3700000"
    }
  },
  {
    "TextLocation": {
      "Start": 6663,
      "End": 6666
    },
    "TimeRange": {
      "StartTime": "00:09:28.3700000",
      "EndTime": "00:09:28.5800000"
    }
  },
  {
    "TextLocation": {
      "Start": 6667,
      "End": 6669
    },
    "TimeRange": {
      "StartTime": "00:09:28.5800000",
      "EndTime": "00:09:29.0800000"
    }
  },
  {
    "TextLocation": {
      "Start": 6677,
      "End": 6680
    },
    "TimeRange": {
      "StartTime": "00:09:29.5100000",
      "EndTime": "00:09:29.9900000"
    }
  },
  {
    "TextLocation": {
      "Start": 6681,
      "End": 6684
    },
    "TimeRange": {
      "StartTime": "00:09:30.2300000",
      "EndTime": "00:09:30.5000000"
    }
  },
  {
    "TextLocation": {
      "Start": 6685,
      "End": 6690
    },
    "TimeRange": {
      "StartTime": "00:09:30.5000000",
      "EndTime": "00:09:30.6200000"
    }
  },
  {
    "TextLocation": {
      "Start": 6691,
      "End": 6699
    },
    "TimeRange": {
      "StartTime": "00:09:30.6200000",
      "EndTime": "00:09:31.0100000"
    }
  },
  {
    "TextLocation": {
      "Start": 6700,
      "End": 6706
    },
    "TimeRange": {
      "StartTime": "00:09:31.0100000",
      "EndTime": "00:09:31.2200000"
    }
  },
  {
    "TextLocation": {
      "Start": 6707,
      "End": 6711
    },
    "TimeRange": {
      "StartTime": "00:09:31.2200000",
      "EndTime": "00:09:31.3099999"
    }
  },
  {
    "TextLocation": {
      "Start": 6712,
      "End": 6715
    },
    "TimeRange": {
      "StartTime": "00:09:31.3099999",
      "EndTime": "00:09:31.4000000"
    }
  },
  {
    "TextLocation": {
      "Start": 6716,
      "End": 6719
    },
    "TimeRange": {
      "StartTime": "00:09:31.4000000",
      "EndTime": "00:09:31.5500000"
    }
  },
  {
    "TextLocation": {
      "Start": 6720,
      "End": 6725
    },
    "TimeRange": {
      "StartTime": "00:09:31.5500000",
      "EndTime": "00:09:31.7600000"
    }
  },
  {
    "TextLocation": {
      "Start": 6726,
      "End": 6728
    },
    "TimeRange": {
      "StartTime": "00:09:31.7600000",
      "EndTime": "00:09:31.9100000"
    }
  },
  {
    "TextLocation": {
      "Start": 6729,
      "End": 6731
    },
    "TimeRange": {
      "StartTime": "00:09:31.9100000",
      "EndTime": "00:09:32.0300000"
    }
  },
  {
    "TextLocation": {
      "Start": 6732,
      "End": 6736
    },
    "TimeRange": {
      "StartTime": "00:09:32.0300000",
      "EndTime": "00:09:32.2400000"
    }
  },
  {
    "TextLocation": {
      "Start": 6737,
      "End": 6739
    },
    "TimeRange": {
      "StartTime": "00:09:32.2400000",
      "EndTime": "00:09:32.4200000"
    }
  },
  {
    "TextLocation": {
      "Start": 6740,
      "End": 6744
    },
    "TimeRange": {
      "StartTime": "00:09:32.4200000",
      "EndTime": "00:09:32.6300000"
    }
  },
  {
    "TextLocation": {
      "Start": 6745,
      "End": 6748
    },
    "TimeRange": {
      "StartTime": "00:09:32.6300000",
      "EndTime": "00:09:32.8700000"
    }
  },
  {
    "TextLocation": {
      "Start": 6749,
      "End": 6752
    },
    "TimeRange": {
      "StartTime": "00:09:32.8700000",
      "EndTime": "00:09:32.9600000"
    }
  },
  {
    "TextLocation": {
      "Start": 6753,
      "End": 6757
    },
    "TimeRange": {
      "StartTime": "00:09:32.9600000",
      "EndTime": "00:09:33.1400000"
    }
  },
  {
    "TextLocation": {
      "Start": 6758,
      "End": 6762
    },
    "TimeRange": {
      "StartTime": "00:09:33.1400000",
      "EndTime": "00:09:33.2600000"
    }
  },
  {
    "TextLocation": {
      "Start": 6763,
      "End": 6766
    },
    "TimeRange": {
      "StartTime": "00:09:33.2600000",
      "EndTime": "00:09:33.4100000"
    }
  },
  {
    "TextLocation": {
      "Start": 6767,
      "End": 6770
    },
    "TimeRange": {
      "StartTime": "00:09:33.4100000",
      "EndTime": "00:09:33.5599999"
    }
  },
  {
    "TextLocation": {
      "Start": 6771,
      "End": 6784
    },
    "TimeRange": {
      "StartTime": "00:09:33.5599999",
      "EndTime": "00:09:34.3700000"
    }
  },
  {
    "TextLocation": {
      "Start": 6792,
      "End": 6796
    },
    "TimeRange": {
      "StartTime": "00:09:34.8800000",
      "EndTime": "00:09:35.1799999"
    }
  },
  {
    "TextLocation": {
      "Start": 6797,
      "End": 6800
    },
    "TimeRange": {
      "StartTime": "00:09:35.1799999",
      "EndTime": "00:09:35.5700000"
    }
  },
  {
    "TextLocation": {
      "Start": 6801,
      "End": 6805
    },
    "TimeRange": {
      "StartTime": "00:09:35.6000000",
      "EndTime": "00:09:35.9000000"
    }
  },
  {
    "TextLocation": {
      "Start": 6813,
      "End": 6816
    },
    "TimeRange": {
      "StartTime": "00:09:35.9000000",
      "EndTime": "00:09:36.3800000"
    }
  },
  {
    "TextLocation": {
      "Start": 6817,
      "End": 6822
    },
    "TimeRange": {
      "StartTime": "00:09:36.3800000",
      "EndTime": "00:09:36.7100000"
    }
  },
  {
    "TextLocation": {
      "Start": 6830,
      "End": 6838
    },
    "TimeRange": {
      "StartTime": "00:09:36.7100000",
      "EndTime": "00:09:37.3000000"
    }
  },
  {
    "TextLocation": {
      "Start": 6839,
      "End": 6848
    },
    "TimeRange": {
      "StartTime": "00:09:37.3099999",
      "EndTime": "00:09:37.7900000"
    }
  },
  {
    "TextLocation": {
      "Start": 6849,
      "End": 6856
    },
    "TimeRange": {
      "StartTime": "00:09:37.7900000",
      "EndTime": "00:09:38.2100000"
    }
  },
  {
    "TextLocation": {
      "Start": 6864,
      "End": 6866
    },
    "TimeRange": {
      "StartTime": "00:09:38.2100000",
      "EndTime": "00:09:38.4200000"
    }
  },
  {
    "TextLocation": {
      "Start": 6867,
      "End": 6870
    },
    "TimeRange": {
      "StartTime": "00:09:38.4200000",
      "EndTime": "00:09:38.8400000"
    }
  },
  {
    "TextLocation": {
      "Start": 6873,
      "End": 6877
    },
    "TimeRange": {
      "StartTime": "00:09:39.6500000",
      "EndTime": "00:09:40.4600000"
    }
  },
  {
    "TextLocation": {
      "Start": 6880,
      "End": 6889
    },
    "TimeRange": {
      "StartTime": "00:09:42.1200000",
      "EndTime": "00:09:43.0500000"
    }
  },
  {
    "TextLocation": {
      "Start": 6890,
      "End": 6897
    },
    "TimeRange": {
      "StartTime": "00:09:43.7100000",
      "EndTime": "00:09:44.1000000"
    }
  },
  {
    "TextLocation": {
      "Start": 6898,
      "End": 6900
    },
    "TimeRange": {
      "StartTime": "00:09:44.1000000",
      "EndTime": "00:09:44.6400000"
    }
  },
  {
    "TextLocation": {
      "Start": 6903,
      "End": 6905
    },
    "TimeRange": {
      "StartTime": "00:09:45.1500000",
      "EndTime": "00:09:45.5100000"
    }
  },
  {
    "TextLocation": {
      "Start": 6906,
      "End": 6908
    },
    "TimeRange": {
      "StartTime": "00:09:45.5100000",
      "EndTime": "00:09:45.6000000"
    }
  },
  {
    "TextLocation": {
      "Start": 6909,
      "End": 6913
    },
    "TimeRange": {
      "StartTime": "00:09:45.6000000",
      "EndTime": "00:09:45.7500000"
    }
  },
  {
    "TextLocation": {
      "Start": 6914,
      "End": 6919
    },
    "TimeRange": {
      "StartTime": "00:09:45.7500000",
      "EndTime": "00:09:46.0200000"
    }
  },
  {
    "TextLocation": {
      "Start": 6921,
      "End": 6922
    },
    "TimeRange": {
      "StartTime": "00:09:46.0200000",
      "EndTime": "00:09:46.1400000"
    }
  },
  {
    "TextLocation": {
      "Start": 6923,
      "End": 6930
    },
    "TimeRange": {
      "StartTime": "00:09:46.1400000",
      "EndTime": "00:09:46.6500000"
    }
  },
  {
    "TextLocation": {
      "Start": 6931,
      "End": 6933
    },
    "TimeRange": {
      "StartTime": "00:09:46.6500000",
      "EndTime": "00:09:47.0100000"
    }
  },
  {
    "TextLocation": {
      "Start": 6934,
      "End": 6938
    },
    "TimeRange": {
      "StartTime": "00:09:47.0100000",
      "EndTime": "00:09:47.3400000"
    }
  },
  {
    "TextLocation": {
      "Start": 6939,
      "End": 6942
    },
    "TimeRange": {
      "StartTime": "00:09:47.3400000",
      "EndTime": "00:09:47.5800000"
    }
  },
  {
    "TextLocation": {
      "Start": 6943,
      "End": 6947
    },
    "TimeRange": {
      "StartTime": "00:09:47.5800000",
      "EndTime": "00:09:48.3300000"
    }
  },
  {
    "TextLocation": {
      "Start": 6948,
      "End": 6951
    },
    "TimeRange": {
      "StartTime": "00:09:49.0500000",
      "EndTime": "00:09:49.1700000"
    }
  },
  {
    "TextLocation": {
      "Start": 6952,
      "End": 6957
    },
    "TimeRange": {
      "StartTime": "00:09:49.1700000",
      "EndTime": "00:09:49.4700000"
    }
  },
  {
    "TextLocation": {
      "Start": 6958,
      "End": 6966
    },
    "TimeRange": {
      "StartTime": "00:09:49.4700000",
      "EndTime": "00:09:49.8300000"
    }
  },
  {
    "TextLocation": {
      "Start": 6967,
      "End": 6971
    },
    "TimeRange": {
      "StartTime": "00:09:49.8300000",
      "EndTime": "00:09:50.0700000"
    }
  },
  {
    "TextLocation": {
      "Start": 6972,
      "End": 6974
    },
    "TimeRange": {
      "StartTime": "00:09:50.0700000",
      "EndTime": "00:09:50.2200000"
    }
  },
  {
    "TextLocation": {
      "Start": 6975,
      "End": 6978
    },
    "TimeRange": {
      "StartTime": "00:09:50.2200000",
      "EndTime": "00:09:50.4000000"
    }
  },
  {
    "TextLocation": {
      "Start": 6979,
      "End": 6983
    },
    "TimeRange": {
      "StartTime": "00:09:50.4000000",
      "EndTime": "00:09:51"
    }
  },
  {
    "TextLocation": {
      "Start": 6984,
      "End": 6986
    },
    "TimeRange": {
      "StartTime": "00:09:51.2400000",
      "EndTime": "00:09:52.0500000"
    }
  },
  {
    "TextLocation": {
      "Start": 6987,
      "End": 6995
    },
    "TimeRange": {
      "StartTime": "00:09:52.0500000",
      "EndTime": "00:09:52.5300000"
    }
  },
  {
    "TextLocation": {
      "Start": 7003,
      "End": 7006
    },
    "TimeRange": {
      "StartTime": "00:09:54.1500000",
      "EndTime": "00:09:54.7800000"
    }
  },
  {
    "TextLocation": {
      "Start": 7007,
      "End": 7011
    },
    "TimeRange": {
      "StartTime": "00:09:54.7800000",
      "EndTime": "00:09:55.1700000"
    }
  },
  {
    "TextLocation": {
      "Start": 7012,
      "End": 7015
    },
    "TimeRange": {
      "StartTime": "00:09:55.1700000",
      "EndTime": "00:09:55.3800000"
    }
  },
  {
    "TextLocation": {
      "Start": 7016,
      "End": 7022
    },
    "TimeRange": {
      "StartTime": "00:09:55.3800000",
      "EndTime": "00:09:55.8300000"
    }
  },
  {
    "TextLocation": {
      "Start": 7023,
      "End": 7026
    },
    "TimeRange": {
      "StartTime": "00:09:55.8300000",
      "EndTime": "00:09:56.0700000"
    }
  },
  {
    "TextLocation": {
      "Start": 7027,
      "End": 7031
    },
    "TimeRange": {
      "StartTime": "00:09:56.0700000",
      "EndTime": "00:09:56.2800000"
    }
  },
  {
    "TextLocation": {
      "Start": 7032,
      "End": 7034
    },
    "TimeRange": {
      "StartTime": "00:09:56.2800000",
      "EndTime": "00:09:56.3700000"
    }
  },
  {
    "TextLocation": {
      "Start": 7035,
      "End": 7038
    },
    "TimeRange": {
      "StartTime": "00:09:56.3700000",
      "EndTime": "00:09:56.4600000"
    }
  },
  {
    "TextLocation": {
      "Start": 7039,
      "End": 7041
    },
    "TimeRange": {
      "StartTime": "00:09:56.4600000",
      "EndTime": "00:09:57"
    }
  },
  {
    "TextLocation": {
      "Start": 7042,
      "End": 7050
    },
    "TimeRange": {
      "StartTime": "00:09:57",
      "EndTime": "00:09:57.7200000"
    }
  },
  {
    "TextLocation": {
      "Start": 7052,
      "End": 7055
    },
    "TimeRange": {
      "StartTime": "00:09:58.1700000",
      "EndTime": "00:09:58.5900000"
    }
  },
  {
    "TextLocation": {
      "Start": 7056,
      "End": 7062
    },
    "TimeRange": {
      "StartTime": "00:09:58.5900000",
      "EndTime": "00:09:59.0400000"
    }
  },
  {
    "TextLocation": {
      "Start": 7063,
      "End": 7067
    },
    "TimeRange": {
      "StartTime": "00:09:59.0400000",
      "EndTime": "00:09:59.2500000"
    }
  },
  {
    "TextLocation": {
      "Start": 7068,
      "End": 7070
    },
    "TimeRange": {
      "StartTime": "00:09:59.2500000",
      "EndTime": "00:09:59.3400000"
    }
  },
  {
    "TextLocation": {
      "Start": 7071,
      "End": 7075
    },
    "TimeRange": {
      "StartTime": "00:09:59.3400000",
      "EndTime": "00:09:59.5800000"
    }
  },
  {
    "TextLocation": {
      "Start": 7076,
      "End": 7078
    },
    "TimeRange": {
      "StartTime": "00:09:59.5800000",
      "EndTime": "00:09:59.7000000"
    }
  },
  {
    "TextLocation": {
      "Start": 7079,
      "End": 7080
    },
    "TimeRange": {
      "StartTime": "00:09:59.7000000",
      "EndTime": "00:09:59.7600000"
    }
  },
  {
    "TextLocation": {
      "Start": 7081,
      "End": 7087
    },
    "TimeRange": {
      "StartTime": "00:09:59.7600000",
      "EndTime": "00:09:59.9400000"
    }
  },
  {
    "TextLocation": {
      "Start": 7088,
      "End": 7091
    },
    "TimeRange": {
      "StartTime": "00:09:59.9400000",
      "EndTime": "00:10:00.0900000"
    }
  },
  {
    "TextLocation": {
      "Start": 7092,
      "End": 7095
    },
    "TimeRange": {
      "StartTime": "00:10:00.0900000",
      "EndTime": "00:10:00.1799999"
    }
  },
  {
    "TextLocation": {
      "Start": 7096,
      "End": 7100
    },
    "TimeRange": {
      "StartTime": "00:10:00.1799999",
      "EndTime": "00:10:00.4200000"
    }
  },
  {
    "TextLocation": {
      "Start": 7101,
      "End": 7103
    },
    "TimeRange": {
      "StartTime": "00:10:00.4200000",
      "EndTime": "00:10:00.5400000"
    }
  },
  {
    "TextLocation": {
      "Start": 7104,
      "End": 7107
    },
    "TimeRange": {
      "StartTime": "00:10:00.5400000",
      "EndTime": "00:10:00.9600000"
    }
  },
  {
    "TextLocation": {
      "Start": 7115,
      "End": 7118
    },
    "TimeRange": {
      "StartTime": "00:10:01.3800000",
      "EndTime": "00:10:02.1300000"
    }
  },
  {
    "TextLocation": {
      "Start": 7121,
      "End": 7125
    },
    "TimeRange": {
      "StartTime": "00:10:02.1300000",
      "EndTime": "00:10:02.3700000"
    }
  },
  {
    "TextLocation": {
      "Start": 7126,
      "End": 7128
    },
    "TimeRange": {
      "StartTime": "00:10:02.3700000",
      "EndTime": "00:10:02.4900000"
    }
  },
  {
    "TextLocation": {
      "Start": 7129,
      "End": 7136
    },
    "TimeRange": {
      "StartTime": "00:10:02.4900000",
      "EndTime": "00:10:02.8500000"
    }
  },
  {
    "TextLocation": {
      "Start": 7137,
      "End": 7141
    },
    "TimeRange": {
      "StartTime": "00:10:02.8500000",
      "EndTime": "00:10:03.1799999"
    }
  },
  {
    "TextLocation": {
      "Start": 7142,
      "End": 7144
    },
    "TimeRange": {
      "StartTime": "00:10:03.1799999",
      "EndTime": "00:10:03.9600000"
    }
  },
  {
    "TextLocation": {
      "Start": 7145,
      "End": 7148
    },
    "TimeRange": {
      "StartTime": "00:10:04.1400000",
      "EndTime": "00:10:04.4100000"
    }
  },
  {
    "TextLocation": {
      "Start": 7149,
      "End": 7157
    },
    "TimeRange": {
      "StartTime": "00:10:04.4100000",
      "EndTime": "00:10:04.7700000"
    }
  },
  {
    "TextLocation": {
      "Start": 7158,
      "End": 7167
    },
    "TimeRange": {
      "StartTime": "00:10:04.7700000",
      "EndTime": "00:10:05.6700000"
    }
  },
  {
    "TextLocation": {
      "Start": 7175,
      "End": 7178
    },
    "TimeRange": {
      "StartTime": "00:10:07.5300000",
      "EndTime": "00:10:07.7100000"
    }
  },
  {
    "TextLocation": {
      "Start": 7179,
      "End": 7182
    },
    "TimeRange": {
      "StartTime": "00:10:07.7100000",
      "EndTime": "00:10:07.9500000"
    }
  },
  {
    "TextLocation": {
      "Start": 7183,
      "End": 7192
    },
    "TimeRange": {
      "StartTime": "00:10:07.9500000",
      "EndTime": "00:10:08.4600000"
    }
  },
  {
    "TextLocation": {
      "Start": 7193,
      "End": 7194
    },
    "TimeRange": {
      "StartTime": "00:10:08.4600000",
      "EndTime": "00:10:08.5500000"
    }
  },
  {
    "TextLocation": {
      "Start": 7202,
      "End": 7207
    },
    "TimeRange": {
      "StartTime": "00:10:08.5500000",
      "EndTime": "00:10:09.3600000"
    }
  },
  {
    "TextLocation": {
      "Start": 7209,
      "End": 7214
    },
    "TimeRange": {
      "StartTime": "00:10:09.4800000",
      "EndTime": "00:10:09.8099999"
    }
  },
  {
    "TextLocation": {
      "Start": 7215,
      "End": 7216
    },
    "TimeRange": {
      "StartTime": "00:10:09.8099999",
      "EndTime": "00:10:09.9600000"
    }
  },
  {
    "TextLocation": {
      "Start": 7217,
      "End": 7226
    },
    "TimeRange": {
      "StartTime": "00:10:09.9600000",
      "EndTime": "00:10:10.5599999"
    }
  },
  {
    "TextLocation": {
      "Start": 7227,
      "End": 7234
    },
    "TimeRange": {
      "StartTime": "00:10:10.5599999",
      "EndTime": "00:10:10.8600000"
    }
  },
  {
    "TextLocation": {
      "Start": 7235,
      "End": 7238
    },
    "TimeRange": {
      "StartTime": "00:10:10.8600000",
      "EndTime": "00:10:10.9800000"
    }
  },
  {
    "TextLocation": {
      "Start": 7239,
      "End": 7247
    },
    "TimeRange": {
      "StartTime": "00:10:10.9800000",
      "EndTime": "00:10:11.8200000"
    }
  },
  {
    "TextLocation": {
      "Start": 7250,
      "End": 7251
    },
    "TimeRange": {
      "StartTime": "00:10:12.8099999",
      "EndTime": "00:10:13.0200000"
    }
  },
  {
    "TextLocation": {
      "Start": 7252,
      "End": 7261
    },
    "TimeRange": {
      "StartTime": "00:10:13.0200000",
      "EndTime": "00:10:13.4400000"
    }
  },
  {
    "TextLocation": {
      "Start": 7262,
      "End": 7264
    },
    "TimeRange": {
      "StartTime": "00:10:13.4400000",
      "EndTime": "00:10:13.5599999"
    }
  },
  {
    "TextLocation": {
      "Start": 7265,
      "End": 7269
    },
    "TimeRange": {
      "StartTime": "00:10:13.5599999",
      "EndTime": "00:10:13.8000000"
    }
  },
  {
    "TextLocation": {
      "Start": 7270,
      "End": 7272
    },
    "TimeRange": {
      "StartTime": "00:10:13.8000000",
      "EndTime": "00:10:13.9800000"
    }
  },
  {
    "TextLocation": {
      "Start": 7273,
      "End": 7276
    },
    "TimeRange": {
      "StartTime": "00:10:13.9800000",
      "EndTime": "00:10:14.3099999"
    }
  },
  {
    "TextLocation": {
      "Start": 7277,
      "End": 7280
    },
    "TimeRange": {
      "StartTime": "00:10:14.3099999",
      "EndTime": "00:10:14.5500000"
    }
  },
  {
    "TextLocation": {
      "Start": 7281,
      "End": 7285
    },
    "TimeRange": {
      "StartTime": "00:10:14.5500000",
      "EndTime": "00:10:14.7300000"
    }
  },
  {
    "TextLocation": {
      "Start": 7286,
      "End": 7290
    },
    "TimeRange": {
      "StartTime": "00:10:14.7300000",
      "EndTime": "00:10:15.3900000"
    }
  },
  {
    "TextLocation": {
      "Start": 7293,
      "End": 7296
    },
    "TimeRange": {
      "StartTime": "00:10:16.5599999",
      "EndTime": "00:10:16.7700000"
    }
  },
  {
    "TextLocation": {
      "Start": 7297,
      "End": 7303
    },
    "TimeRange": {
      "StartTime": "00:10:16.7700000",
      "EndTime": "00:10:16.9500000"
    }
  },
  {
    "TextLocation": {
      "Start": 7304,
      "End": 7308
    },
    "TimeRange": {
      "StartTime": "00:10:16.9500000",
      "EndTime": "00:10:17.1000000"
    }
  },
  {
    "TextLocation": {
      "Start": 7316,
      "End": 7318
    },
    "TimeRange": {
      "StartTime": "00:10:17.1000000",
      "EndTime": "00:10:17.1900000"
    }
  },
  {
    "TextLocation": {
      "Start": 7319,
      "End": 7323
    },
    "TimeRange": {
      "StartTime": "00:10:17.1900000",
      "EndTime": "00:10:17.5200000"
    }
  },
  {
    "TextLocation": {
      "Start": 7324,
      "End": 7329
    },
    "TimeRange": {
      "StartTime": "00:10:17.5200000",
      "EndTime": "00:10:18.2100000"
    }
  },
  {
    "TextLocation": {
      "Start": 7332,
      "End": 7335
    },
    "TimeRange": {
      "StartTime": "00:10:19.1100000",
      "EndTime": "00:10:19.2900000"
    }
  },
  {
    "TextLocation": {
      "Start": 7336,
      "End": 7339
    },
    "TimeRange": {
      "StartTime": "00:10:19.2900000",
      "EndTime": "00:10:19.4400000"
    }
  },
  {
    "TextLocation": {
      "Start": 7340,
      "End": 7347
    },
    "TimeRange": {
      "StartTime": "00:10:19.4400000",
      "EndTime": "00:10:19.7100000"
    }
  },
  {
    "TextLocation": {
      "Start": 7348,
      "End": 7351
    },
    "TimeRange": {
      "StartTime": "00:10:19.7100000",
      "EndTime": "00:10:19.8900000"
    }
  },
  {
    "TextLocation": {
      "Start": 7352,
      "End": 7354
    },
    "TimeRange": {
      "StartTime": "00:10:19.8900000",
      "EndTime": "00:10:20.0400000"
    }
  },
  {
    "TextLocation": {
      "Start": 7355,
      "End": 7358
    },
    "TimeRange": {
      "StartTime": "00:10:20.0400000",
      "EndTime": "00:10:20.1300000"
    }
  },
  {
    "TextLocation": {
      "Start": 7359,
      "End": 7365
    },
    "TimeRange": {
      "StartTime": "00:10:20.1300000",
      "EndTime": "00:10:20.8500000"
    }
  },
  {
    "TextLocation": {
      "Start": 7373,
      "End": 7378
    },
    "TimeRange": {
      "StartTime": "00:10:21.1200000",
      "EndTime": "00:10:21.4800000"
    }
  },
  {
    "TextLocation": {
      "Start": 7379,
      "End": 7381
    },
    "TimeRange": {
      "StartTime": "00:10:21.4800000",
      "EndTime": "00:10:21.6900000"
    }
  },
  {
    "TextLocation": {
      "Start": 7382,
      "End": 7389
    },
    "TimeRange": {
      "StartTime": "00:10:21.6900000",
      "EndTime": "00:10:22.1900000"
    }
  },
  {
    "TextLocation": {
      "Start": 7397,
      "End": 7401
    },
    "TimeRange": {
      "StartTime": "00:10:22.2000000",
      "EndTime": "00:10:22.3800000"
    }
  },
  {
    "TextLocation": {
      "Start": 7402,
      "End": 7405
    },
    "TimeRange": {
      "StartTime": "00:10:22.3800000",
      "EndTime": "00:10:22.5900000"
    }
  },
  {
    "TextLocation": {
      "Start": 7406,
      "End": 7415
    },
    "TimeRange": {
      "StartTime": "00:10:22.5900000",
      "EndTime": "00:10:23.2200000"
    }
  },
  {
    "TextLocation": {
      "Start": 7416,
      "End": 7420
    },
    "TimeRange": {
      "StartTime": "00:10:23.2200000",
      "EndTime": "00:10:23.7300000"
    }
  },
  {
    "TextLocation": {
      "Start": 7421,
      "End": 7424
    },
    "TimeRange": {
      "StartTime": "00:10:23.7300000",
      "EndTime": "00:10:24.0900000"
    }
  },
  {
    "TextLocation": {
      "Start": 7425,
      "End": 7428
    },
    "TimeRange": {
      "StartTime": "00:10:24.0900000",
      "EndTime": "00:10:24.4800000"
    }
  },
  {
    "TextLocation": {
      "Start": 7429,
      "End": 7444
    },
    "TimeRange": {
      "StartTime": "00:10:24.4800000",
      "EndTime": "00:10:25.2000000"
    }
  },
  {
    "TextLocation": {
      "Start": 7445,
      "End": 7452
    },
    "TimeRange": {
      "StartTime": "00:10:25.2000000",
      "EndTime": "00:10:25.8900000"
    }
  },
  {
    "TextLocation": {
      "Start": 7460,
      "End": 7464
    },
    "TimeRange": {
      "StartTime": "00:10:26.0700000",
      "EndTime": "00:10:26.5200000"
    }
  },
  {
    "TextLocation": {
      "Start": 7467,
      "End": 7470
    },
    "TimeRange": {
      "StartTime": "00:10:27.4200000",
      "EndTime": "00:10:28.0500000"
    }
  },
  {
    "TextLocation": {
      "Start": 7471,
      "End": 7474
    },
    "TimeRange": {
      "StartTime": "00:10:28.0500000",
      "EndTime": "00:10:28.2600000"
    }
  },
  {
    "TextLocation": {
      "Start": 7475,
      "End": 7484
    },
    "TimeRange": {
      "StartTime": "00:10:28.2600000",
      "EndTime": "00:10:28.6200000"
    }
  },
  {
    "TextLocation": {
      "Start": 7485,
      "End": 7492
    },
    "TimeRange": {
      "StartTime": "00:10:28.6200000",
      "EndTime": "00:10:28.9500000"
    }
  },
  {
    "TextLocation": {
      "Start": 7493,
      "End": 7494
    },
    "TimeRange": {
      "StartTime": "00:10:28.9500000",
      "EndTime": "00:10:29.0700000"
    }
  },
  {
    "TextLocation": {
      "Start": 7495,
      "End": 7500
    },
    "TimeRange": {
      "StartTime": "00:10:29.0700000",
      "EndTime": "00:10:29.5200000"
    }
  },
  {
    "TextLocation": {
      "Start": 7503,
      "End": 7505
    },
    "TimeRange": {
      "StartTime": "00:10:29.5500000",
      "EndTime": "00:10:29.6700000"
    }
  },
  {
    "TextLocation": {
      "Start": 7506,
      "End": 7510
    },
    "TimeRange": {
      "StartTime": "00:10:29.6700000",
      "EndTime": "00:10:30.0300000"
    }
  },
  {
    "TextLocation": {
      "Start": 7511,
      "End": 7514
    },
    "TimeRange": {
      "StartTime": "00:10:30.0300000",
      "EndTime": "00:10:30.3000000"
    }
  },
  {
    "TextLocation": {
      "Start": 7515,
      "End": 7518
    },
    "TimeRange": {
      "StartTime": "00:10:30.3000000",
      "EndTime": "00:10:30.8400000"
    }
  },
  {
    "TextLocation": {
      "Start": 7519,
      "End": 7521
    },
    "TimeRange": {
      "StartTime": "00:10:30.8400000",
      "EndTime": "00:10:30.9600000"
    }
  },
  {
    "TextLocation": {
      "Start": 7522,
      "End": 7525
    },
    "TimeRange": {
      "StartTime": "00:10:30.9600000",
      "EndTime": "00:10:31.1100000"
    }
  },
  {
    "TextLocation": {
      "Start": 7526,
      "End": 7530
    },
    "TimeRange": {
      "StartTime": "00:10:31.1100000",
      "EndTime": "00:10:31.6799999"
    }
  },
  {
    "TextLocation": {
      "Start": 7531,
      "End": 7535
    },
    "TimeRange": {
      "StartTime": "00:10:31.6799999",
      "EndTime": "00:10:31.8000000"
    }
  },
  {
    "TextLocation": {
      "Start": 7536,
      "End": 7539
    },
    "TimeRange": {
      "StartTime": "00:10:31.8000000",
      "EndTime": "00:10:31.9200000"
    }
  },
  {
    "TextLocation": {
      "Start": 7540,
      "End": 7546
    },
    "TimeRange": {
      "StartTime": "00:10:31.9200000",
      "EndTime": "00:10:32.2700000"
    }
  },
  {
    "TextLocation": {
      "Start": 7549,
      "End": 7556
    },
    "TimeRange": {
      "StartTime": "00:10:32.4500000",
      "EndTime": "00:10:32.6700000"
    }
  },
  {
    "TextLocation": {
      "Start": 7559,
      "End": 7562
    },
    "TimeRange": {
      "StartTime": "00:10:34.2000000",
      "EndTime": "00:10:34.8000000"
    }
  },
  {
    "TextLocation": {
      "Start": 7563,
      "End": 7566
    },
    "TimeRange": {
      "StartTime": "00:10:34.8000000",
      "EndTime": "00:10:35.0700000"
    }
  },
  {
    "TextLocation": {
      "Start": 7567,
      "End": 7570
    },
    "TimeRange": {
      "StartTime": "00:10:35.3400000",
      "EndTime": "00:10:35.4900000"
    }
  },
  {
    "TextLocation": {
      "Start": 7571,
      "End": 7580
    },
    "TimeRange": {
      "StartTime": "00:10:35.4900000",
      "EndTime": "00:10:35.8200000"
    }
  },
  {
    "TextLocation": {
      "Start": 7581,
      "End": 7584
    },
    "TimeRange": {
      "StartTime": "00:10:35.8200000",
      "EndTime": "00:10:35.9700000"
    }
  },
  {
    "TextLocation": {
      "Start": 7585,
      "End": 7594
    },
    "TimeRange": {
      "StartTime": "00:10:35.9700000",
      "EndTime": "00:10:36.3600000"
    }
  },
  {
    "TextLocation": {
      "Start": 7595,
      "End": 7597
    },
    "TimeRange": {
      "StartTime": "00:10:36.3600000",
      "EndTime": "00:10:36.4200000"
    }
  },
  {
    "TextLocation": {
      "Start": 7598,
      "End": 7601
    },
    "TimeRange": {
      "StartTime": "00:10:36.4200000",
      "EndTime": "00:10:36.5100000"
    }
  },
  {
    "TextLocation": {
      "Start": 7602,
      "End": 7606
    },
    "TimeRange": {
      "StartTime": "00:10:36.5100000",
      "EndTime": "00:10:36.6600000"
    }
  },
  {
    "TextLocation": {
      "Start": 7607,
      "End": 7610
    },
    "TimeRange": {
      "StartTime": "00:10:36.6600000",
      "EndTime": "00:10:36.8400000"
    }
  },
  {
    "TextLocation": {
      "Start": 7611,
      "End": 7614
    },
    "TimeRange": {
      "StartTime": "00:10:36.8400000",
      "EndTime": "00:10:36.9600000"
    }
  },
  {
    "TextLocation": {
      "Start": 7615,
      "End": 7619
    },
    "TimeRange": {
      "StartTime": "00:10:36.9600000",
      "EndTime": "00:10:37.4700000"
    }
  },
  {
    "TextLocation": {
      "Start": 7620,
      "End": 7627
    },
    "TimeRange": {
      "StartTime": "00:10:37.6799999",
      "EndTime": "00:10:38.1300000"
    }
  },
  {
    "TextLocation": {
      "Start": 7628,
      "End": 7643
    },
    "TimeRange": {
      "StartTime": "00:10:38.1300000",
      "EndTime": "00:10:38.9900000"
    }
  },
  {
    "TextLocation": {
      "Start": 7646,
      "End": 7649
    },
    "TimeRange": {
      "StartTime": "00:10:39",
      "EndTime": "00:10:39.1799999"
    }
  },
  {
    "TextLocation": {
      "Start": 7650,
      "End": 7653
    },
    "TimeRange": {
      "StartTime": "00:10:39.1799999",
      "EndTime": "00:10:39.3300000"
    }
  },
  {
    "TextLocation": {
      "Start": 7654,
      "End": 7661
    },
    "TimeRange": {
      "StartTime": "00:10:39.3300000",
      "EndTime": "00:10:39.7200000"
    }
  },
  {
    "TextLocation": {
      "Start": 7662,
      "End": 7665
    },
    "TimeRange": {
      "StartTime": "00:10:39.7200000",
      "EndTime": "00:10:39.8700000"
    }
  },
  {
    "TextLocation": {
      "Start": 7666,
      "End": 7668
    },
    "TimeRange": {
      "StartTime": "00:10:39.8700000",
      "EndTime": "00:10:40.4700000"
    }
  },
  {
    "TextLocation": {
      "Start": 7676,
      "End": 7678
    },
    "TimeRange": {
      "StartTime": "00:10:40.6500000",
      "EndTime": "00:10:40.8000000"
    }
  },
  {
    "TextLocation": {
      "Start": 7679,
      "End": 7682
    },
    "TimeRange": {
      "StartTime": "00:10:40.8000000",
      "EndTime": "00:10:41.1000000"
    }
  },
  {
    "TextLocation": {
      "Start": 7683,
      "End": 7691
    },
    "TimeRange": {
      "StartTime": "00:10:41.1400000",
      "EndTime": "00:10:41.7300000"
    }
  },
  {
    "TextLocation": {
      "Start": 7699,
      "End": 7702
    },
    "TimeRange": {
      "StartTime": "00:10:42.8099999",
      "EndTime": "00:10:42.9900000"
    }
  },
  {
    "TextLocation": {
      "Start": 7703,
      "End": 7706
    },
    "TimeRange": {
      "StartTime": "00:10:42.9900000",
      "EndTime": "00:10:43.1700000"
    }
  },
  {
    "TextLocation": {
      "Start": 7707,
      "End": 7711
    },
    "TimeRange": {
      "StartTime": "00:10:43.1700000",
      "EndTime": "00:10:43.3800000"
    }
  },
  {
    "TextLocation": {
      "Start": 7712,
      "End": 7715
    },
    "TimeRange": {
      "StartTime": "00:10:43.3800000",
      "EndTime": "00:10:43.5900000"
    }
  },
  {
    "TextLocation": {
      "Start": 7716,
      "End": 7724
    },
    "TimeRange": {
      "StartTime": "00:10:43.5900000",
      "EndTime": "00:10:44.0100000"
    }
  },
  {
    "TextLocation": {
      "Start": 7725,
      "End": 7730
    },
    "TimeRange": {
      "StartTime": "00:10:44.0100000",
      "EndTime": "00:10:44.2800000"
    }
  },
  {
    "TextLocation": {
      "Start": 7731,
      "End": 7739
    },
    "TimeRange": {
      "StartTime": "00:10:44.2800000",
      "EndTime": "00:10:44.6100000"
    }
  },
  {
    "TextLocation": {
      "Start": 7740,
      "End": 7744
    },
    "TimeRange": {
      "StartTime": "00:10:44.6100000",
      "EndTime": "00:10:44.7900000"
    }
  },
  {
    "TextLocation": {
      "Start": 7745,
      "End": 7749
    },
    "TimeRange": {
      "StartTime": "00:10:44.7900000",
      "EndTime": "00:10:44.9400000"
    }
  },
  {
    "TextLocation": {
      "Start": 7750,
      "End": 7753
    },
    "TimeRange": {
      "StartTime": "00:10:44.9400000",
      "EndTime": "00:10:45.0300000"
    }
  },
  {
    "TextLocation": {
      "Start": 7754,
      "End": 7758
    },
    "TimeRange": {
      "StartTime": "00:10:45.0300000",
      "EndTime": "00:10:45.1500000"
    }
  },
  {
    "TextLocation": {
      "Start": 7759,
      "End": 7764
    },
    "TimeRange": {
      "StartTime": "00:10:45.1500000",
      "EndTime": "00:10:45.3900000"
    }
  },
  {
    "TextLocation": {
      "Start": 7765,
      "End": 7767
    },
    "TimeRange": {
      "StartTime": "00:10:45.3900000",
      "EndTime": "00:10:45.5400000"
    }
  },
  {
    "TextLocation": {
      "Start": 7768,
      "End": 7772
    },
    "TimeRange": {
      "StartTime": "00:10:45.5400000",
      "EndTime": "00:10:45.8099999"
    }
  },
  {
    "TextLocation": {
      "Start": 7773,
      "End": 7780
    },
    "TimeRange": {
      "StartTime": "00:10:45.8099999",
      "EndTime": "00:10:46.3200000"
    }
  },
  {
    "TextLocation": {
      "Start": 7781,
      "End": 7783
    },
    "TimeRange": {
      "StartTime": "00:10:46.3200000",
      "EndTime": "00:10:46.4400000"
    }
  },
  {
    "TextLocation": {
      "Start": 7784,
      "End": 7792
    },
    "TimeRange": {
      "StartTime": "00:10:46.4400000",
      "EndTime": "00:10:46.7400000"
    }
  },
  {
    "TextLocation": {
      "Start": 7793,
      "End": 7797
    },
    "TimeRange": {
      "StartTime": "00:10:46.7400000",
      "EndTime": "00:10:46.8600000"
    }
  },
  {
    "TextLocation": {
      "Start": 7798,
      "End": 7801
    },
    "TimeRange": {
      "StartTime": "00:10:46.8600000",
      "EndTime": "00:10:46.9800000"
    }
  },
  {
    "TextLocation": {
      "Start": 7802,
      "End": 7805
    },
    "TimeRange": {
      "StartTime": "00:10:46.9800000",
      "EndTime": "00:10:47.1000000"
    }
  },
  {
    "TextLocation": {
      "Start": 7806,
      "End": 7814
    },
    "TimeRange": {
      "StartTime": "00:10:47.1000000",
      "EndTime": "00:10:47.5500000"
    }
  },
  {
    "TextLocation": {
      "Start": 7815,
      "End": 7819
    },
    "TimeRange": {
      "StartTime": "00:10:47.5500000",
      "EndTime": "00:10:47.6700000"
    }
  },
  {
    "TextLocation": {
      "Start": 7820,
      "End": 7825
    },
    "TimeRange": {
      "StartTime": "00:10:47.6700000",
      "EndTime": "00:10:47.8800000"
    }
  },
  {
    "TextLocation": {
      "Start": 7828,
      "End": 7832
    },
    "TimeRange": {
      "StartTime": "00:10:47.8800000",
      "EndTime": "00:10:48"
    }
  },
  {
    "TextLocation": {
      "Start": 7833,
      "End": 7836
    },
    "TimeRange": {
      "StartTime": "00:10:48",
      "EndTime": "00:10:48.2100000"
    }
  },
  {
    "TextLocation": {
      "Start": 7837,
      "End": 7838
    },
    "TimeRange": {
      "StartTime": "00:10:48.2100000",
      "EndTime": "00:10:48.3300000"
    }
  },
  {
    "TextLocation": {
      "Start": 7839,
      "End": 7846
    },
    "TimeRange": {
      "StartTime": "00:10:48.3300000",
      "EndTime": "00:10:48.7500000"
    }
  },
  {
    "TextLocation": {
      "Start": 7847,
      "End": 7854
    },
    "TimeRange": {
      "StartTime": "00:10:48.7500000",
      "EndTime": "00:10:49.3500000"
    }
  },
  {
    "TextLocation": {
      "Start": 7862,
      "End": 7865
    },
    "TimeRange": {
      "StartTime": "00:10:49.8000000",
      "EndTime": "00:10:50.1900000"
    }
  },
  {
    "TextLocation": {
      "Start": 7866,
      "End": 7869
    },
    "TimeRange": {
      "StartTime": "00:10:50.1900000",
      "EndTime": "00:10:50.5200000"
    }
  },
  {
    "TextLocation": {
      "Start": 7870,
      "End": 7876
    },
    "TimeRange": {
      "StartTime": "00:10:50.5500000",
      "EndTime": "00:10:51.2400000"
    }
  },
  {
    "TextLocation": {
      "Start": 7877,
      "End": 7883
    },
    "TimeRange": {
      "StartTime": "00:10:51.8099999",
      "EndTime": "00:10:52.0200000"
    }
  },
  {
    "TextLocation": {
      "Start": 7884,
      "End": 7886
    },
    "TimeRange": {
      "StartTime": "00:10:52.0200000",
      "EndTime": "00:10:52.3500000"
    }
  },
  {
    "TextLocation": {
      "Start": 7887,
      "End": 7898
    },
    "TimeRange": {
      "StartTime": "00:10:52.3500000",
      "EndTime": "00:10:52.9500000"
    }
  },
  {
    "TextLocation": {
      "Start": 7899,
      "End": 7903
    },
    "TimeRange": {
      "StartTime": "00:10:52.9500000",
      "EndTime": "00:10:53.1900000"
    }
  },
  {
    "TextLocation": {
      "Start": 7904,
      "End": 7907
    },
    "TimeRange": {
      "StartTime": "00:10:53.1900000",
      "EndTime": "00:10:53.3400000"
    }
  },
  {
    "TextLocation": {
      "Start": 7908,
      "End": 7912
    },
    "TimeRange": {
      "StartTime": "00:10:53.3400000",
      "EndTime": "00:10:53.5200000"
    }
  },
  {
    "TextLocation": {
      "Start": 7913,
      "End": 7916
    },
    "TimeRange": {
      "StartTime": "00:10:53.5200000",
      "EndTime": "00:10:53.7900000"
    }
  },
  {
    "TextLocation": {
      "Start": 7917,
      "End": 7920
    },
    "TimeRange": {
      "StartTime": "00:10:53.7900000",
      "EndTime": "00:10:54.0599999"
    }
  },
  {
    "TextLocation": {
      "Start": 7921,
      "End": 7926
    },
    "TimeRange": {
      "StartTime": "00:10:54.0599999",
      "EndTime": "00:10:54.7200000"
    }
  },
  {
    "TextLocation": {
      "Start": 7927,
      "End": 7935
    },
    "TimeRange": {
      "StartTime": "00:10:54.7200000",
      "EndTime": "00:10:55.3200000"
    }
  },
  {
    "TextLocation": {
      "Start": 7936,
      "End": 7941
    },
    "TimeRange": {
      "StartTime": "00:10:55.3200000",
      "EndTime": "00:10:55.6200000"
    }
  },
  {
    "TextLocation": {
      "Start": 7942,
      "End": 7946
    },
    "TimeRange": {
      "StartTime": "00:10:55.6200000",
      "EndTime": "00:10:55.7400000"
    }
  },
  {
    "TextLocation": {
      "Start": 7947,
      "End": 7956
    },
    "TimeRange": {
      "StartTime": "00:10:55.7400000",
      "EndTime": "00:10:56.5200000"
    }
  },
  {
    "TextLocation": {
      "Start": 7959,
      "End": 7965
    },
    "TimeRange": {
      "StartTime": "00:10:57.3900000",
      "EndTime": "00:10:57.7800000"
    }
  },
  {
    "TextLocation": {
      "Start": 7966,
      "End": 7969
    },
    "TimeRange": {
      "StartTime": "00:10:57.7800000",
      "EndTime": "00:10:57.9900000"
    }
  },
  {
    "TextLocation": {
      "Start": 7970,
      "End": 7977
    },
    "TimeRange": {
      "StartTime": "00:10:57.9900000",
      "EndTime": "00:10:58.8000000"
    }
  },
  {
    "TextLocation": {
      "Start": 7980,
      "End": 7987
    },
    "TimeRange": {
      "StartTime": "00:10:59.4299999",
      "EndTime": "00:11:00.3300000"
    }
  },
  {
    "TextLocation": {
      "Start": 7995,
      "End": 7998
    },
    "TimeRange": {
      "StartTime": "00:11:00.6000000",
      "EndTime": "00:11:01.0200000"
    }
  },
  {
    "TextLocation": {
      "Start": 7999,
      "End": 8005
    },
    "TimeRange": {
      "StartTime": "00:11:01.0200000",
      "EndTime": "00:11:01.4100000"
    }
  },
  {
    "TextLocation": {
      "Start": 8006,
      "End": 8010
    },
    "TimeRange": {
      "StartTime": "00:11:01.4100000",
      "EndTime": "00:11:01.5599999"
    }
  },
  {
    "TextLocation": {
      "Start": 8011,
      "End": 8014
    },
    "TimeRange": {
      "StartTime": "00:11:01.5599999",
      "EndTime": "00:11:02.0100000"
    }
  },
  {
    "TextLocation": {
      "Start": 8015,
      "End": 8022
    },
    "TimeRange": {
      "StartTime": "00:11:02.0100000",
      "EndTime": "00:11:02.7900000"
    }
  },
  {
    "TextLocation": {
      "Start": 8023,
      "End": 8025
    },
    "TimeRange": {
      "StartTime": "00:11:02.8200000",
      "EndTime": "00:11:03.0599999"
    }
  },
  {
    "TextLocation": {
      "Start": 8026,
      "End": 8029
    },
    "TimeRange": {
      "StartTime": "00:11:03.0700000",
      "EndTime": "00:11:03.2500000"
    }
  },
  {
    "TextLocation": {
      "Start": 8030,
      "End": 8033
    },
    "TimeRange": {
      "StartTime": "00:11:03.3500000",
      "EndTime": "00:11:03.4400000"
    }
  },
  {
    "TextLocation": {
      "Start": 8034,
      "End": 8041
    },
    "TimeRange": {
      "StartTime": "00:11:03.4400000",
      "EndTime": "00:11:03.7200000"
    }
  },
  {
    "TextLocation": {
      "Start": 8042,
      "End": 8051
    },
    "TimeRange": {
      "StartTime": "00:11:04.9500000",
      "EndTime": "00:11:05.4000000"
    }
  },
  {
    "TextLocation": {
      "Start": 8052,
      "End": 8060
    },
    "TimeRange": {
      "StartTime": "00:11:05.4000000",
      "EndTime": "00:11:06.2400000"
    }
  },
  {
    "TextLocation": {
      "Start": 8061,
      "End": 8065
    },
    "TimeRange": {
      "StartTime": "00:11:06.2400000",
      "EndTime": "00:11:06.5100000"
    }
  },
  {
    "TextLocation": {
      "Start": 8066,
      "End": 8069
    },
    "TimeRange": {
      "StartTime": "00:11:06.5100000",
      "EndTime": "00:11:06.8099999"
    }
  },
  {
    "TextLocation": {
      "Start": 8070,
      "End": 8073
    },
    "TimeRange": {
      "StartTime": "00:11:06.8099999",
      "EndTime": "00:11:07.2300000"
    }
  },
  {
    "TextLocation": {
      "Start": 8074,
      "End": 8081
    },
    "TimeRange": {
      "StartTime": "00:11:07.8300000",
      "EndTime": "00:11:08.3400000"
    }
  },
  {
    "TextLocation": {
      "Start": 8082,
      "End": 8091
    },
    "TimeRange": {
      "StartTime": "00:11:08.3400000",
      "EndTime": "00:11:08.9400000"
    }
  },
  {
    "TextLocation": {
      "Start": 8093,
      "End": 8096
    },
    "TimeRange": {
      "StartTime": "00:11:08.9400000",
      "EndTime": "00:11:09.1500000"
    }
  },
  {
    "TextLocation": {
      "Start": 8097,
      "End": 8102
    },
    "TimeRange": {
      "StartTime": "00:11:09.1500000",
      "EndTime": "00:11:09.4500000"
    }
  },
  {
    "TextLocation": {
      "Start": 8103,
      "End": 8107
    },
    "TimeRange": {
      "StartTime": "00:11:09.4500000",
      "EndTime": "00:11:09.9900000"
    }
  },
  {
    "TextLocation": {
      "Start": 8115,
      "End": 8118
    },
    "TimeRange": {
      "StartTime": "00:11:11.4500000",
      "EndTime": "00:11:11.6000000"
    }
  },
  {
    "TextLocation": {
      "Start": 8119,
      "End": 8122
    },
    "TimeRange": {
      "StartTime": "00:11:11.6000000",
      "EndTime": "00:11:11.7200000"
    }
  },
  {
    "TextLocation": {
      "Start": 8123,
      "End": 8128
    },
    "TimeRange": {
      "StartTime": "00:11:11.7200000",
      "EndTime": "00:11:11.9600000"
    }
  },
  {
    "TextLocation": {
      "Start": 8129,
      "End": 8132
    },
    "TimeRange": {
      "StartTime": "00:11:11.9600000",
      "EndTime": "00:11:12.0200000"
    }
  },
  {
    "TextLocation": {
      "Start": 8133,
      "End": 8141
    },
    "TimeRange": {
      "StartTime": "00:11:12.0200000",
      "EndTime": "00:11:12.4400000"
    }
  },
  {
    "TextLocation": {
      "Start": 8142,
      "End": 8145
    },
    "TimeRange": {
      "StartTime": "00:11:12.4400000",
      "EndTime": "00:11:12.7100000"
    }
  },
  {
    "TextLocation": {
      "Start": 8146,
      "End": 8150
    },
    "TimeRange": {
      "StartTime": "00:11:12.7100000",
      "EndTime": "00:11:12.9200000"
    }
  },
  {
    "TextLocation": {
      "Start": 8151,
      "End": 8156
    },
    "TimeRange": {
      "StartTime": "00:11:12.9200000",
      "EndTime": "00:11:13.1900000"
    }
  },
  {
    "TextLocation": {
      "Start": 8157,
      "End": 8161
    },
    "TimeRange": {
      "StartTime": "00:11:13.1900000",
      "EndTime": "00:11:13.4000000"
    }
  },
  {
    "TextLocation": {
      "Start": 8162,
      "End": 8166
    },
    "TimeRange": {
      "StartTime": "00:11:13.4000000",
      "EndTime": "00:11:13.5200000"
    }
  },
  {
    "TextLocation": {
      "Start": 8167,
      "End": 8170
    },
    "TimeRange": {
      "StartTime": "00:11:13.5200000",
      "EndTime": "00:11:13.7000000"
    }
  },
  {
    "TextLocation": {
      "Start": 8171,
      "End": 8174
    },
    "TimeRange": {
      "StartTime": "00:11:13.7000000",
      "EndTime": "00:11:14.0100000"
    }
  },
  {
    "TextLocation": {
      "Start": 8177,
      "End": 8182
    },
    "TimeRange": {
      "StartTime": "00:11:14.0300000",
      "EndTime": "00:11:14.3000000"
    }
  },
  {
    "TextLocation": {
      "Start": 8185,
      "End": 8188
    },
    "TimeRange": {
      "StartTime": "00:11:14.6900000",
      "EndTime": "00:11:14.9600000"
    }
  },
  {
    "TextLocation": {
      "Start": 8189,
      "End": 8192
    },
    "TimeRange": {
      "StartTime": "00:11:14.9600000",
      "EndTime": "00:11:15.0800000"
    }
  },
  {
    "TextLocation": {
      "Start": 8193,
      "End": 8202
    },
    "TimeRange": {
      "StartTime": "00:11:15.0800000",
      "EndTime": "00:11:15.5300000"
    }
  },
  {
    "TextLocation": {
      "Start": 8203,
      "End": 8206
    },
    "TimeRange": {
      "StartTime": "00:11:15.5300000",
      "EndTime": "00:11:15.6500000"
    }
  },
  {
    "TextLocation": {
      "Start": 8207,
      "End": 8210
    },
    "TimeRange": {
      "StartTime": "00:11:15.6500000",
      "EndTime": "00:11:16.1000000"
    }
  },
  {
    "TextLocation": {
      "Start": 8211,
      "End": 8218
    },
    "TimeRange": {
      "StartTime": "00:11:16.1000000",
      "EndTime": "00:11:16.4900000"
    }
  },
  {
    "TextLocation": {
      "Start": 8221,
      "End": 8225
    },
    "TimeRange": {
      "StartTime": "00:11:16.4900000",
      "EndTime": "00:11:16.6400000"
    }
  },
  {
    "TextLocation": {
      "Start": 8226,
      "End": 8233
    },
    "TimeRange": {
      "StartTime": "00:11:16.6400000",
      "EndTime": "00:11:16.9100000"
    }
  },
  {
    "TextLocation": {
      "Start": 8234,
      "End": 8237
    },
    "TimeRange": {
      "StartTime": "00:11:16.9100000",
      "EndTime": "00:11:17.0300000"
    }
  },
  {
    "TextLocation": {
      "Start": 8238,
      "End": 8241
    },
    "TimeRange": {
      "StartTime": "00:11:17.0300000",
      "EndTime": "00:11:17.4100000"
    }
  },
  {
    "TextLocation": {
      "Start": 8244,
      "End": 8247
    },
    "TimeRange": {
      "StartTime": "00:11:17.4200000",
      "EndTime": "00:11:18.1400000"
    }
  },
  {
    "TextLocation": {
      "Start": 8248,
      "End": 8252
    },
    "TimeRange": {
      "StartTime": "00:11:18.3500000",
      "EndTime": "00:11:18.6200000"
    }
  },
  {
    "TextLocation": {
      "Start": 8253,
      "End": 8261
    },
    "TimeRange": {
      "StartTime": "00:11:18.6200000",
      "EndTime": "00:11:19.1900000"
    }
  },
  {
    "TextLocation": {
      "Start": 8262,
      "End": 8265
    },
    "TimeRange": {
      "StartTime": "00:11:19.1900000",
      "EndTime": "00:11:19.3099999"
    }
  },
  {
    "TextLocation": {
      "Start": 8266,
      "End": 8277
    },
    "TimeRange": {
      "StartTime": "00:11:19.3099999",
      "EndTime": "00:11:19.9400000"
    }
  },
  {
    "TextLocation": {
      "Start": 8278,
      "End": 8286
    },
    "TimeRange": {
      "StartTime": "00:11:19.9400000",
      "EndTime": "00:11:20.3300000"
    }
  },
  {
    "TextLocation": {
      "Start": 8287,
      "End": 8289
    },
    "TimeRange": {
      "StartTime": "00:11:20.3300000",
      "EndTime": "00:11:20.4500000"
    }
  },
  {
    "TextLocation": {
      "Start": 8290,
      "End": 8291
    },
    "TimeRange": {
      "StartTime": "00:11:20.4500000",
      "EndTime": "00:11:20.5100000"
    }
  },
  {
    "TextLocation": {
      "Start": 8292,
      "End": 8298
    },
    "TimeRange": {
      "StartTime": "00:11:20.5100000",
      "EndTime": "00:11:20.8400000"
    }
  },
  {
    "TextLocation": {
      "Start": 8299,
      "End": 8301
    },
    "TimeRange": {
      "StartTime": "00:11:20.8400000",
      "EndTime": "00:11:20.9299999"
    }
  },
  {
    "TextLocation": {
      "Start": 8302,
      "End": 8306
    },
    "TimeRange": {
      "StartTime": "00:11:20.9299999",
      "EndTime": "00:11:21.1100000"
    }
  },
  {
    "TextLocation": {
      "Start": 8307,
      "End": 8312
    },
    "TimeRange": {
      "StartTime": "00:11:21.1100000",
      "EndTime": "00:11:21.3200000"
    }
  },
  {
    "TextLocation": {
      "Start": 8313,
      "End": 8316
    },
    "TimeRange": {
      "StartTime": "00:11:21.3200000",
      "EndTime": "00:11:21.5900000"
    }
  },
  {
    "TextLocation": {
      "Start": 8324,
      "End": 8327
    },
    "TimeRange": {
      "StartTime": "00:11:21.6200000",
      "EndTime": "00:11:21.8300000"
    }
  },
  {
    "TextLocation": {
      "Start": 8328,
      "End": 8332
    },
    "TimeRange": {
      "StartTime": "00:11:21.8300000",
      "EndTime": "00:11:21.9800000"
    }
  },
  {
    "TextLocation": {
      "Start": 8333,
      "End": 8335
    },
    "TimeRange": {
      "StartTime": "00:11:21.9800000",
      "EndTime": "00:11:22.0700000"
    }
  },
  {
    "TextLocation": {
      "Start": 8336,
      "End": 8346
    },
    "TimeRange": {
      "StartTime": "00:11:22.0700000",
      "EndTime": "00:11:22.7600000"
    }
  },
  {
    "TextLocation": {
      "Start": 8354,
      "End": 8357
    },
    "TimeRange": {
      "StartTime": "00:11:23.7500000",
      "EndTime": "00:11:23.9900000"
    }
  },
  {
    "TextLocation": {
      "Start": 8358,
      "End": 8365
    },
    "TimeRange": {
      "StartTime": "00:11:23.9900000",
      "EndTime": "00:11:24.5300000"
    }
  },
  {
    "TextLocation": {
      "Start": 8366,
      "End": 8369
    },
    "TimeRange": {
      "StartTime": "00:11:24.5300000",
      "EndTime": "00:11:24.6500000"
    }
  },
  {
    "TextLocation": {
      "Start": 8370,
      "End": 8381
    },
    "TimeRange": {
      "StartTime": "00:11:24.6500000",
      "EndTime": "00:11:25.5500000"
    }
  },
  {
    "TextLocation": {
      "Start": 8382,
      "End": 8386
    },
    "TimeRange": {
      "StartTime": "00:11:25.5500000",
      "EndTime": "00:11:25.7900000"
    }
  },
  {
    "TextLocation": {
      "Start": 8387,
      "End": 8389
    },
    "TimeRange": {
      "StartTime": "00:11:25.7900000",
      "EndTime": "00:11:25.8800000"
    }
  },
  {
    "TextLocation": {
      "Start": 8390,
      "End": 8394
    },
    "TimeRange": {
      "StartTime": "00:11:25.8800000",
      "EndTime": "00:11:26.0599999"
    }
  },
  {
    "TextLocation": {
      "Start": 8395,
      "End": 8399
    },
    "TimeRange": {
      "StartTime": "00:11:26.0599999",
      "EndTime": "00:11:26.6600000"
    }
  },
  {
    "TextLocation": {
      "Start": 8400,
      "End": 8404
    },
    "TimeRange": {
      "StartTime": "00:11:26.9000000",
      "EndTime": "00:11:27.2300000"
    }
  },
  {
    "TextLocation": {
      "Start": 8405,
      "End": 8407
    },
    "TimeRange": {
      "StartTime": "00:11:27.2300000",
      "EndTime": "00:11:27.5300000"
    }
  },
  {
    "TextLocation": {
      "Start": 8408,
      "End": 8409
    },
    "TimeRange": {
      "StartTime": "00:11:27.5300000",
      "EndTime": "00:11:27.6500000"
    }
  },
  {
    "TextLocation": {
      "Start": 8410,
      "End": 8416
    },
    "TimeRange": {
      "StartTime": "00:11:27.6500000",
      "EndTime": "00:11:28.1000000"
    }
  },
  {
    "TextLocation": {
      "Start": 8417,
      "End": 8423
    },
    "TimeRange": {
      "StartTime": "00:11:28.1000000",
      "EndTime": "00:11:28.5500000"
    }
  },
  {
    "TextLocation": {
      "Start": 8426,
      "End": 8429
    },
    "TimeRange": {
      "StartTime": "00:11:28.5500000",
      "EndTime": "00:11:28.7900000"
    }
  },
  {
    "TextLocation": {
      "Start": 8430,
      "End": 8433
    },
    "TimeRange": {
      "StartTime": "00:11:28.7900000",
      "EndTime": "00:11:29.0300000"
    }
  },
  {
    "TextLocation": {
      "Start": 8434,
      "End": 8442
    },
    "TimeRange": {
      "StartTime": "00:11:29.0300000",
      "EndTime": "00:11:29.4500000"
    }
  },
  {
    "TextLocation": {
      "Start": 8443,
      "End": 8445
    },
    "TimeRange": {
      "StartTime": "00:11:29.4500000",
      "EndTime": "00:11:29.5700000"
    }
  },
  {
    "TextLocation": {
      "Start": 8446,
      "End": 8457
    },
    "TimeRange": {
      "StartTime": "00:11:29.5700000",
      "EndTime": "00:11:30.1100000"
    }
  },
  {
    "TextLocation": {
      "Start": 8458,
      "End": 8461
    },
    "TimeRange": {
      "StartTime": "00:11:30.1100000",
      "EndTime": "00:11:30.2000000"
    }
  },
  {
    "TextLocation": {
      "Start": 8462,
      "End": 8466
    },
    "TimeRange": {
      "StartTime": "00:11:30.2000000",
      "EndTime": "00:11:30.4700000"
    }
  },
  {
    "TextLocation": {
      "Start": 8467,
      "End": 8469
    },
    "TimeRange": {
      "StartTime": "00:11:30.4700000",
      "EndTime": "00:11:30.5599999"
    }
  },
  {
    "TextLocation": {
      "Start": 8470,
      "End": 8473
    },
    "TimeRange": {
      "StartTime": "00:11:30.5599999",
      "EndTime": "00:11:30.7100000"
    }
  },
  {
    "TextLocation": {
      "Start": 8474,
      "End": 8478
    },
    "TimeRange": {
      "StartTime": "00:11:30.7100000",
      "EndTime": "00:11:30.8600000"
    }
  },
  {
    "TextLocation": {
      "Start": 8479,
      "End": 8486
    },
    "TimeRange": {
      "StartTime": "00:11:30.8600000",
      "EndTime": "00:11:31.1300000"
    }
  },
  {
    "TextLocation": {
      "Start": 8487,
      "End": 8493
    },
    "TimeRange": {
      "StartTime": "00:11:31.1300000",
      "EndTime": "00:11:31.4900000"
    }
  },
  {
    "TextLocation": {
      "Start": 8494,
      "End": 8498
    },
    "TimeRange": {
      "StartTime": "00:11:31.4900000",
      "EndTime": "00:11:31.7300000"
    }
  },
  {
    "TextLocation": {
      "Start": 8499,
      "End": 8501
    },
    "TimeRange": {
      "StartTime": "00:11:31.7300000",
      "EndTime": "00:11:31.8500000"
    }
  },
  {
    "TextLocation": {
      "Start": 8502,
      "End": 8506
    },
    "TimeRange": {
      "StartTime": "00:11:31.8500000",
      "EndTime": "00:11:31.9700000"
    }
  },
  {
    "TextLocation": {
      "Start": 8514,
      "End": 8519
    },
    "TimeRange": {
      "StartTime": "00:11:32.2700000",
      "EndTime": "00:11:32.3900000"
    }
  },
  {
    "TextLocation": {
      "Start": 8520,
      "End": 8523
    },
    "TimeRange": {
      "StartTime": "00:11:32.3900000",
      "EndTime": "00:11:32.5400000"
    }
  },
  {
    "TextLocation": {
      "Start": 8524,
      "End": 8531
    },
    "TimeRange": {
      "StartTime": "00:11:32.5400000",
      "EndTime": "00:11:32.8700000"
    }
  },
  {
    "TextLocation": {
      "Start": 8532,
      "End": 8538
    },
    "TimeRange": {
      "StartTime": "00:11:32.8700000",
      "EndTime": "00:11:33.2600000"
    }
  },
  {
    "TextLocation": {
      "Start": 8539,
      "End": 8543
    },
    "TimeRange": {
      "StartTime": "00:11:33.2600000",
      "EndTime": "00:11:33.4600000"
    }
  },
  {
    "TextLocation": {
      "Start": 8551,
      "End": 8552
    },
    "TimeRange": {
      "StartTime": "00:11:33.4700000",
      "EndTime": "00:11:33.5599999"
    }
  },
  {
    "TextLocation": {
      "Start": 8553,
      "End": 8557
    },
    "TimeRange": {
      "StartTime": "00:11:33.5599999",
      "EndTime": "00:11:33.7700000"
    }
  },
  {
    "TextLocation": {
      "Start": 8558,
      "End": 8561
    },
    "TimeRange": {
      "StartTime": "00:11:33.7700000",
      "EndTime": "00:11:33.8600000"
    }
  },
  {
    "TextLocation": {
      "Start": 8562,
      "End": 8569
    },
    "TimeRange": {
      "StartTime": "00:11:33.8600000",
      "EndTime": "00:11:34.2500000"
    }
  },
  {
    "TextLocation": {
      "Start": 8570,
      "End": 8576
    },
    "TimeRange": {
      "StartTime": "00:11:34.2500000",
      "EndTime": "00:11:35"
    }
  },
  {
    "TextLocation": {
      "Start": 8579,
      "End": 8582
    },
    "TimeRange": {
      "StartTime": "00:11:35.6000000",
      "EndTime": "00:11:35.9299999"
    }
  },
  {
    "TextLocation": {
      "Start": 8583,
      "End": 8586
    },
    "TimeRange": {
      "StartTime": "00:11:35.9299999",
      "EndTime": "00:11:36.1100000"
    }
  },
  {
    "TextLocation": {
      "Start": 8587,
      "End": 8598
    },
    "TimeRange": {
      "StartTime": "00:11:36.1100000",
      "EndTime": "00:11:36.7100000"
    }
  },
  {
    "TextLocation": {
      "Start": 8599,
      "End": 8601
    },
    "TimeRange": {
      "StartTime": "00:11:36.7100000",
      "EndTime": "00:11:36.7800000"
    }
  },
  {
    "TextLocation": {
      "Start": 8602,
      "End": 8605
    },
    "TimeRange": {
      "StartTime": "00:11:36.7800000",
      "EndTime": "00:11:36.8600000"
    }
  },
  {
    "TextLocation": {
      "Start": 8606,
      "End": 8616
    },
    "TimeRange": {
      "StartTime": "00:11:36.8600000",
      "EndTime": "00:11:37.7600000"
    }
  },
  {
    "TextLocation": {
      "Start": 8619,
      "End": 8622
    },
    "TimeRange": {
      "StartTime": "00:11:38.4700000",
      "EndTime": "00:11:38.6500000"
    }
  },
  {
    "TextLocation": {
      "Start": 8623,
      "End": 8624
    },
    "TimeRange": {
      "StartTime": "00:11:38.6500000",
      "EndTime": "00:11:38.7400000"
    }
  },
  {
    "TextLocation": {
      "Start": 8625,
      "End": 8634
    },
    "TimeRange": {
      "StartTime": "00:11:38.7400000",
      "EndTime": "00:11:39.3099999"
    }
  },
  {
    "TextLocation": {
      "Start": 8635,
      "End": 8638
    },
    "TimeRange": {
      "StartTime": "00:11:39.3099999",
      "EndTime": "00:11:40.2400000"
    }
  },
  {
    "TextLocation": {
      "Start": 8646,
      "End": 8649
    },
    "TimeRange": {
      "StartTime": "00:11:41",
      "EndTime": "00:11:41.8700000"
    }
  },
  {
    "TextLocation": {
      "Start": 8650,
      "End": 8653
    },
    "TimeRange": {
      "StartTime": "00:11:42.2600000",
      "EndTime": "00:11:42.8900000"
    }
  },
  {
    "TextLocation": {
      "Start": 8656,
      "End": 8659
    },
    "TimeRange": {
      "StartTime": "00:11:42.9200000",
      "EndTime": "00:11:43.2200000"
    }
  },
  {
    "TextLocation": {
      "Start": 8660,
      "End": 8665
    },
    "TimeRange": {
      "StartTime": "00:11:43.2200000",
      "EndTime": "00:11:43.5500000"
    }
  },
  {
    "TextLocation": {
      "Start": 8666,
      "End": 8670
    },
    "TimeRange": {
      "StartTime": "00:11:43.5500000",
      "EndTime": "00:11:43.9400000"
    }
  },
  {
    "TextLocation": {
      "Start": 8671,
      "End": 8675
    },
    "TimeRange": {
      "StartTime": "00:11:43.9400000",
      "EndTime": "00:11:44.1500000"
    }
  },
  {
    "TextLocation": {
      "Start": 8676,
      "End": 8680
    },
    "TimeRange": {
      "StartTime": "00:11:44.1500000",
      "EndTime": "00:11:44.6000000"
    }
  },
  {
    "TextLocation": {
      "Start": 8681,
      "End": 8682
    },
    "TimeRange": {
      "StartTime": "00:11:44.6000000",
      "EndTime": "00:11:44.6600000"
    }
  },
  {
    "TextLocation": {
      "Start": 8683,
      "End": 8689
    },
    "TimeRange": {
      "StartTime": "00:11:44.6600000",
      "EndTime": "00:11:45.0500000"
    }
  },
  {
    "TextLocation": {
      "Start": 8690,
      "End": 8694
    },
    "TimeRange": {
      "StartTime": "00:11:45.0500000",
      "EndTime": "00:11:45.2900000"
    }
  },
  {
    "TextLocation": {
      "Start": 8695,
      "End": 8699
    },
    "TimeRange": {
      "StartTime": "00:11:45.2900000",
      "EndTime": "00:11:45.8800000"
    }
  },
  {
    "TextLocation": {
      "Start": 8702,
      "End": 8706
    },
    "TimeRange": {
      "StartTime": "00:11:45.8900000",
      "EndTime": "00:11:46.5500000"
    }
  },
  {
    "TextLocation": {
      "Start": 8707,
      "End": 8711
    },
    "TimeRange": {
      "StartTime": "00:11:46.5500000",
      "EndTime": "00:11:46.9700000"
    }
  },
  {
    "TextLocation": {
      "Start": 8712,
      "End": 8714
    },
    "TimeRange": {
      "StartTime": "00:11:46.9700000",
      "EndTime": "00:11:47.1500000"
    }
  },
  {
    "TextLocation": {
      "Start": 8715,
      "End": 8719
    },
    "TimeRange": {
      "StartTime": "00:11:47.1500000",
      "EndTime": "00:11:47.3300000"
    }
  },
  {
    "TextLocation": {
      "Start": 8720,
      "End": 8730
    },
    "TimeRange": {
      "StartTime": "00:11:47.3300000",
      "EndTime": "00:11:47.8099999"
    }
  },
  {
    "TextLocation": {
      "Start": 8731,
      "End": 8736
    },
    "TimeRange": {
      "StartTime": "00:11:47.8099999",
      "EndTime": "00:11:48.0800000"
    }
  },
  {
    "TextLocation": {
      "Start": 8744,
      "End": 8748
    },
    "TimeRange": {
      "StartTime": "00:11:48.0800000",
      "EndTime": "00:11:48.2600000"
    }
  },
  {
    "TextLocation": {
      "Start": 8749,
      "End": 8753
    },
    "TimeRange": {
      "StartTime": "00:11:48.2600000",
      "EndTime": "00:11:48.3800000"
    }
  },
  {
    "TextLocation": {
      "Start": 8754,
      "End": 8761
    },
    "TimeRange": {
      "StartTime": "00:11:48.9500000",
      "EndTime": "00:11:49.4500000"
    }
  },
  {
    "TextLocation": {
      "Start": 8769,
      "End": 8773
    },
    "TimeRange": {
      "StartTime": "00:11:49.7800000",
      "EndTime": "00:11:49.8800000"
    }
  },
  {
    "TextLocation": {
      "Start": 8776,
      "End": 8779
    },
    "TimeRange": {
      "StartTime": "00:11:50.2400000",
      "EndTime": "00:11:50.7500000"
    }
  },
  {
    "TextLocation": {
      "Start": 8781,
      "End": 8788
    },
    "TimeRange": {
      "StartTime": "00:11:50.7500000",
      "EndTime": "00:11:51.1700000"
    }
  },
  {
    "TextLocation": {
      "Start": 8789,
      "End": 8793
    },
    "TimeRange": {
      "StartTime": "00:11:51.1700000",
      "EndTime": "00:11:51.3500000"
    }
  },
  {
    "TextLocation": {
      "Start": 8794,
      "End": 8798
    },
    "TimeRange": {
      "StartTime": "00:11:51.3500000",
      "EndTime": "00:11:51.7400000"
    }
  },
  {
    "TextLocation": {
      "Start": 8799,
      "End": 8804
    },
    "TimeRange": {
      "StartTime": "00:11:51.7400000",
      "EndTime": "00:11:52.1000000"
    }
  },
  {
    "TextLocation": {
      "Start": 8805,
      "End": 8810
    },
    "TimeRange": {
      "StartTime": "00:11:52.1000000",
      "EndTime": "00:11:52.4900000"
    }
  },
  {
    "TextLocation": {
      "Start": 8811,
      "End": 8813
    },
    "TimeRange": {
      "StartTime": "00:11:52.4900000",
      "EndTime": "00:11:52.8200000"
    }
  },
  {
    "TextLocation": {
      "Start": 8814,
      "End": 8817
    },
    "TimeRange": {
      "StartTime": "00:11:52.8200000",
      "EndTime": "00:11:52.9700000"
    }
  },
  {
    "TextLocation": {
      "Start": 8818,
      "End": 8831
    },
    "TimeRange": {
      "StartTime": "00:11:52.9700000",
      "EndTime": "00:11:53.8099999"
    }
  },
  {
    "TextLocation": {
      "Start": 8832,
      "End": 8839
    },
    "TimeRange": {
      "StartTime": "00:11:53.8099999",
      "EndTime": "00:11:54.6799999"
    }
  },
  {
    "TextLocation": {
      "Start": 8841,
      "End": 8844
    },
    "TimeRange": {
      "StartTime": "00:11:55.4299999",
      "EndTime": "00:11:55.7600000"
    }
  },
  {
    "TextLocation": {
      "Start": 8845,
      "End": 8848
    },
    "TimeRange": {
      "StartTime": "00:11:55.7600000",
      "EndTime": "00:11:55.9100000"
    }
  },
  {
    "TextLocation": {
      "Start": 8849,
      "End": 8853
    },
    "TimeRange": {
      "StartTime": "00:11:55.9100000",
      "EndTime": "00:11:56.2700000"
    }
  },
  {
    "TextLocation": {
      "Start": 8854,
      "End": 8857
    },
    "TimeRange": {
      "StartTime": "00:11:56.2700000",
      "EndTime": "00:11:56.8700000"
    }
  },
  {
    "TextLocation": {
      "Start": 8858,
      "End": 8863
    },
    "TimeRange": {
      "StartTime": "00:11:56.8700000",
      "EndTime": "00:11:57.5000000"
    }
  },
  {
    "TextLocation": {
      "Start": 8864,
      "End": 8871
    },
    "TimeRange": {
      "StartTime": "00:11:57.5000000",
      "EndTime": "00:11:57.9200000"
    }
  },
  {
    "TextLocation": {
      "Start": 8872,
      "End": 8885
    },
    "TimeRange": {
      "StartTime": "00:11:57.9200000",
      "EndTime": "00:11:58.7300000"
    }
  },
  {
    "TextLocation": {
      "Start": 8886,
      "End": 8888
    },
    "TimeRange": {
      "StartTime": "00:11:58.7300000",
      "EndTime": "00:11:58.9100000"
    }
  },
  {
    "TextLocation": {
      "Start": 8889,
      "End": 8893
    },
    "TimeRange": {
      "StartTime": "00:11:58.9100000",
      "EndTime": "00:11:59.1200000"
    }
  },
  {
    "TextLocation": {
      "Start": 8894,
      "End": 8898
    },
    "TimeRange": {
      "StartTime": "00:11:59.1200000",
      "EndTime": "00:11:59.4600000"
    }
  },
  {
    "TextLocation": {
      "Start": 8906,
      "End": 8907
    },
    "TimeRange": {
      "StartTime": "00:11:59.4800000",
      "EndTime": "00:11:59.6000000"
    }
  },
  {
    "TextLocation": {
      "Start": 8908,
      "End": 8911
    },
    "TimeRange": {
      "StartTime": "00:11:59.6000000",
      "EndTime": "00:11:59.9299999"
    }
  },
  {
    "TextLocation": {
      "Start": 8912,
      "End": 8914
    },
    "TimeRange": {
      "StartTime": "00:11:59.9299999",
      "EndTime": "00:12:00.2600000"
    }
  },
  {
    "TextLocation": {
      "Start": 8915,
      "End": 8922
    },
    "TimeRange": {
      "StartTime": "00:12:00.7400000",
      "EndTime": "00:12:01.9400000"
    }
  },
  {
    "TextLocation": {
      "Start": 8925,
      "End": 8926
    },
    "TimeRange": {
      "StartTime": "00:12:02.9000000",
      "EndTime": "00:12:02.9200000"
    }
  },
  {
    "TextLocation": {
      "Start": 8927,
      "End": 8931
    },
    "TimeRange": {
      "StartTime": "00:12:02.9500000",
      "EndTime": "00:12:03.1300000"
    }
  },
  {
    "TextLocation": {
      "Start": 8932,
      "End": 8934
    },
    "TimeRange": {
      "StartTime": "00:12:03.1300000",
      "EndTime": "00:12:03.1900000"
    }
  },
  {
    "TextLocation": {
      "Start": 8935,
      "End": 8938
    },
    "TimeRange": {
      "StartTime": "00:12:03.1900000",
      "EndTime": "00:12:03.3700000"
    }
  },
  {
    "TextLocation": {
      "Start": 8939,
      "End": 8943
    },
    "TimeRange": {
      "StartTime": "00:12:03.3700000",
      "EndTime": "00:12:03.5200000"
    }
  },
  {
    "TextLocation": {
      "Start": 8944,
      "End": 8947
    },
    "TimeRange": {
      "StartTime": "00:12:03.5200000",
      "EndTime": "00:12:03.6400000"
    }
  },
  {
    "TextLocation": {
      "Start": 8948,
      "End": 8953
    },
    "TimeRange": {
      "StartTime": "00:12:03.6400000",
      "EndTime": "00:12:04.4200000"
    }
  },
  {
    "TextLocation": {
      "Start": 8956,
      "End": 8957
    },
    "TimeRange": {
      "StartTime": "00:12:05.5900000",
      "EndTime": "00:12:05.7400000"
    }
  },
  {
    "TextLocation": {
      "Start": 8958,
      "End": 8961
    },
    "TimeRange": {
      "StartTime": "00:12:05.7400000",
      "EndTime": "00:12:06.2800000"
    }
  },
  {
    "TextLocation": {
      "Start": 8962,
      "End": 8970
    },
    "TimeRange": {
      "StartTime": "00:12:06.2800000",
      "EndTime": "00:12:06.9700000"
    }
  },
  {
    "TextLocation": {
      "Start": 8971,
      "End": 8975
    },
    "TimeRange": {
      "StartTime": "00:12:06.9700000",
      "EndTime": "00:12:07.2400000"
    }
  },
  {
    "TextLocation": {
      "Start": 8976,
      "End": 8977
    },
    "TimeRange": {
      "StartTime": "00:12:07.2400000",
      "EndTime": "00:12:07.6000000"
    }
  },
  {
    "TextLocation": {
      "Start": 8978,
      "End": 8985
    },
    "TimeRange": {
      "StartTime": "00:12:07.6300000",
      "EndTime": "00:12:07.9600000"
    }
  },
  {
    "TextLocation": {
      "Start": 8986,
      "End": 8989
    },
    "TimeRange": {
      "StartTime": "00:12:07.9600000",
      "EndTime": "00:12:08.1100000"
    }
  },
  {
    "TextLocation": {
      "Start": 8990,
      "End": 8994
    },
    "TimeRange": {
      "StartTime": "00:12:08.1100000",
      "EndTime": "00:12:08.2600000"
    }
  },
  {
    "TextLocation": {
      "Start": 8995,
      "End": 9000
    },
    "TimeRange": {
      "StartTime": "00:12:08.2600000",
      "EndTime": "00:12:08.6500000"
    }
  },
  {
    "TextLocation": {
      "Start": 9001,
      "End": 9004
    },
    "TimeRange": {
      "StartTime": "00:12:08.6500000",
      "EndTime": "00:12:08.8000000"
    }
  },
  {
    "TextLocation": {
      "Start": 9005,
      "End": 9008
    },
    "TimeRange": {
      "StartTime": "00:12:08.8000000",
      "EndTime": "00:12:09.1900000"
    }
  },
  {
    "TextLocation": {
      "Start": 9009,
      "End": 9017
    },
    "TimeRange": {
      "StartTime": "00:12:09.3099999",
      "EndTime": "00:12:10.2100000"
    }
  },
  {
    "TextLocation": {
      "Start": 9020,
      "End": 9022
    },
    "TimeRange": {
      "StartTime": "00:12:11.3300000",
      "EndTime": "00:12:11.4200000"
    }
  },
  {
    "TextLocation": {
      "Start": 9023,
      "End": 9027
    },
    "TimeRange": {
      "StartTime": "00:12:11.4400000",
      "EndTime": "00:12:11.6000000"
    }
  },
  {
    "TextLocation": {
      "Start": 9028,
      "End": 9032
    },
    "TimeRange": {
      "StartTime": "00:12:11.6000000",
      "EndTime": "00:12:11.9299999"
    }
  },
  {
    "TextLocation": {
      "Start": 9033,
      "End": 9038
    },
    "TimeRange": {
      "StartTime": "00:12:11.9299999",
      "EndTime": "00:12:12.1400000"
    }
  },
  {
    "TextLocation": {
      "Start": 9040,
      "End": 9048
    },
    "TimeRange": {
      "StartTime": "00:12:12.1400000",
      "EndTime": "00:12:13.0400000"
    }
  },
  {
    "TextLocation": {
      "Start": 9049,
      "End": 9051
    },
    "TimeRange": {
      "StartTime": "00:12:13.1900000",
      "EndTime": "00:12:13.4800000"
    }
  },
  {
    "TextLocation": {
      "Start": 9052,
      "End": 9054
    },
    "TimeRange": {
      "StartTime": "00:12:13.4900000",
      "EndTime": "00:12:13.5500000"
    }
  },
  {
    "TextLocation": {
      "Start": 9055,
      "End": 9062
    },
    "TimeRange": {
      "StartTime": "00:12:13.5500000",
      "EndTime": "00:12:13.9700000"
    }
  },
  {
    "TextLocation": {
      "Start": 9063,
      "End": 9065
    },
    "TimeRange": {
      "StartTime": "00:12:13.9700000",
      "EndTime": "00:12:14.0599999"
    }
  },
  {
    "TextLocation": {
      "Start": 9066,
      "End": 9073
    },
    "TimeRange": {
      "StartTime": "00:12:14.0599999",
      "EndTime": "00:12:14.5100000"
    }
  },
  {
    "TextLocation": {
      "Start": 9074,
      "End": 9082
    },
    "TimeRange": {
      "StartTime": "00:12:14.5100000",
      "EndTime": "00:12:15.2300000"
    }
  },
  {
    "TextLocation": {
      "Start": 9085,
      "End": 9086
    },
    "TimeRange": {
      "StartTime": "00:12:15.2300000",
      "EndTime": "00:12:15.4100000"
    }
  },
  {
    "TextLocation": {
      "Start": 9087,
      "End": 9096
    },
    "TimeRange": {
      "StartTime": "00:12:15.4100000",
      "EndTime": "00:12:15.9800000"
    }
  },
  {
    "TextLocation": {
      "Start": 9104,
      "End": 9109
    },
    "TimeRange": {
      "StartTime": "00:12:15.9800000",
      "EndTime": "00:12:16.2800000"
    }
  },
  {
    "TextLocation": {
      "Start": 9110,
      "End": 9112
    },
    "TimeRange": {
      "StartTime": "00:12:16.2800000",
      "EndTime": "00:12:16.5200000"
    }
  },
  {
    "TextLocation": {
      "Start": 9113,
      "End": 9122
    },
    "TimeRange": {
      "StartTime": "00:12:16.5200000",
      "EndTime": "00:12:17.0300000"
    }
  },
  {
    "TextLocation": {
      "Start": 9123,
      "End": 9126
    },
    "TimeRange": {
      "StartTime": "00:12:17.0300000",
      "EndTime": "00:12:17.3600000"
    }
  },
  {
    "TextLocation": {
      "Start": 9134,
      "End": 9137
    },
    "TimeRange": {
      "StartTime": "00:12:17.9900000",
      "EndTime": "00:12:18.2600000"
    }
  },
  {
    "TextLocation": {
      "Start": 9138,
      "End": 9142
    },
    "TimeRange": {
      "StartTime": "00:12:18.2600000",
      "EndTime": "00:12:18.4400000"
    }
  },
  {
    "TextLocation": {
      "Start": 9143,
      "End": 9150
    },
    "TimeRange": {
      "StartTime": "00:12:18.4400000",
      "EndTime": "00:12:18.8000000"
    }
  },
  {
    "TextLocation": {
      "Start": 9151,
      "End": 9153
    },
    "TimeRange": {
      "StartTime": "00:12:18.8000000",
      "EndTime": "00:12:18.8600000"
    }
  },
  {
    "TextLocation": {
      "Start": 9154,
      "End": 9157
    },
    "TimeRange": {
      "StartTime": "00:12:18.8600000",
      "EndTime": "00:12:19.0100000"
    }
  },
  {
    "TextLocation": {
      "Start": 9158,
      "End": 9164
    },
    "TimeRange": {
      "StartTime": "00:12:19.0100000",
      "EndTime": "00:12:19.2800000"
    }
  },
  {
    "TextLocation": {
      "Start": 9165,
      "End": 9167
    },
    "TimeRange": {
      "StartTime": "00:12:19.2800000",
      "EndTime": "00:12:19.4000000"
    }
  },
  {
    "TextLocation": {
      "Start": 9170,
      "End": 9173
    },
    "TimeRange": {
      "StartTime": "00:12:19.5200000",
      "EndTime": "00:12:19.6700000"
    }
  },
  {
    "TextLocation": {
      "Start": 9174,
      "End": 9178
    },
    "TimeRange": {
      "StartTime": "00:12:19.6700000",
      "EndTime": "00:12:19.8200000"
    }
  },
  {
    "TextLocation": {
      "Start": 9179,
      "End": 9184
    },
    "TimeRange": {
      "StartTime": "00:12:19.8200000",
      "EndTime": "00:12:20.0599999"
    }
  },
  {
    "TextLocation": {
      "Start": 9185,
      "End": 9188
    },
    "TimeRange": {
      "StartTime": "00:12:20.0599999",
      "EndTime": "00:12:20.3300000"
    }
  },
  {
    "TextLocation": {
      "Start": 9189,
      "End": 9191
    },
    "TimeRange": {
      "StartTime": "00:12:20.3300000",
      "EndTime": "00:12:20.4500000"
    }
  },
  {
    "TextLocation": {
      "Start": 9192,
      "End": 9195
    },
    "TimeRange": {
      "StartTime": "00:12:20.4500000",
      "EndTime": "00:12:20.6900000"
    }
  },
  {
    "TextLocation": {
      "Start": 9196,
      "End": 9201
    },
    "TimeRange": {
      "StartTime": "00:12:20.6900000",
      "EndTime": "00:12:20.9299999"
    }
  },
  {
    "TextLocation": {
      "Start": 9202,
      "End": 9206
    },
    "TimeRange": {
      "StartTime": "00:12:20.9299999",
      "EndTime": "00:12:21.0300000"
    }
  },
  {
    "TextLocation": {
      "Start": 9209,
      "End": 9211
    },
    "TimeRange": {
      "StartTime": "00:12:21.0500000",
      "EndTime": "00:12:21.1100000"
    }
  },
  {
    "TextLocation": {
      "Start": 9212,
      "End": 9215
    },
    "TimeRange": {
      "StartTime": "00:12:21.1100000",
      "EndTime": "00:12:21.2600000"
    }
  },
  {
    "TextLocation": {
      "Start": 9216,
      "End": 9220
    },
    "TimeRange": {
      "StartTime": "00:12:21.2600000",
      "EndTime": "00:12:21.3800000"
    }
  },
  {
    "TextLocation": {
      "Start": 9221,
      "End": 9230
    },
    "TimeRange": {
      "StartTime": "00:12:21.3800000",
      "EndTime": "00:12:21.6799999"
    }
  },
  {
    "TextLocation": {
      "Start": 9231,
      "End": 9235
    },
    "TimeRange": {
      "StartTime": "00:12:21.6799999",
      "EndTime": "00:12:21.8300000"
    }
  },
  {
    "TextLocation": {
      "Start": 9243,
      "End": 9245
    },
    "TimeRange": {
      "StartTime": "00:12:21.8800000",
      "EndTime": "00:12:21.9800000"
    }
  },
  {
    "TextLocation": {
      "Start": 9247,
      "End": 9251
    },
    "TimeRange": {
      "StartTime": "00:12:21.9800000",
      "EndTime": "00:12:22.1900000"
    }
  },
  {
    "TextLocation": {
      "Start": 9252,
      "End": 9255
    },
    "TimeRange": {
      "StartTime": "00:12:22.1900000",
      "EndTime": "00:12:22.3400000"
    }
  },
  {
    "TextLocation": {
      "Start": 9256,
      "End": 9258
    },
    "TimeRange": {
      "StartTime": "00:12:22.3400000",
      "EndTime": "00:12:22.4600000"
    }
  },
  {
    "TextLocation": {
      "Start": 9259,
      "End": 9268
    },
    "TimeRange": {
      "StartTime": "00:12:22.4600000",
      "EndTime": "00:12:22.9700000"
    }
  },
  {
    "TextLocation": {
      "Start": 9269,
      "End": 9278
    },
    "TimeRange": {
      "StartTime": "00:12:22.9700000",
      "EndTime": "00:12:23.6600000"
    }
  },
  {
    "TextLocation": {
      "Start": 9286,
      "End": 9290
    },
    "TimeRange": {
      "StartTime": "00:12:23.7500000",
      "EndTime": "00:12:24.1700000"
    }
  },
  {
    "TextLocation": {
      "Start": 9298,
      "End": 9301
    },
    "TimeRange": {
      "StartTime": "00:12:25.1000000",
      "EndTime": "00:12:25.4299999"
    }
  },
  {
    "TextLocation": {
      "Start": 9302,
      "End": 9304
    },
    "TimeRange": {
      "StartTime": "00:12:25.4299999",
      "EndTime": "00:12:25.4900000"
    }
  },
  {
    "TextLocation": {
      "Start": 9305,
      "End": 9309
    },
    "TimeRange": {
      "StartTime": "00:12:25.4900000",
      "EndTime": "00:12:25.6400000"
    }
  },
  {
    "TextLocation": {
      "Start": 9310,
      "End": 9323
    },
    "TimeRange": {
      "StartTime": "00:12:25.6400000",
      "EndTime": "00:12:26.0900000"
    }
  },
  {
    "TextLocation": {
      "Start": 9324,
      "End": 9328
    },
    "TimeRange": {
      "StartTime": "00:12:26.0900000",
      "EndTime": "00:12:26.2900000"
    }
  },
  {
    "TextLocation": {
      "Start": 9329,
      "End": 9332
    },
    "TimeRange": {
      "StartTime": "00:12:26.3000000",
      "EndTime": "00:12:26.5400000"
    }
  },
  {
    "TextLocation": {
      "Start": 9333,
      "End": 9336
    },
    "TimeRange": {
      "StartTime": "00:12:26.5400000",
      "EndTime": "00:12:26.7800000"
    }
  },
  {
    "TextLocation": {
      "Start": 9337,
      "End": 9345
    },
    "TimeRange": {
      "StartTime": "00:12:26.7800000",
      "EndTime": "00:12:27.2300000"
    }
  },
  {
    "TextLocation": {
      "Start": 9346,
      "End": 9348
    },
    "TimeRange": {
      "StartTime": "00:12:27.2300000",
      "EndTime": "00:12:27.3500000"
    }
  },
  {
    "TextLocation": {
      "Start": 9349,
      "End": 9352
    },
    "TimeRange": {
      "StartTime": "00:12:27.3500000",
      "EndTime": "00:12:27.4400000"
    }
  },
  {
    "TextLocation": {
      "Start": 9353,
      "End": 9357
    },
    "TimeRange": {
      "StartTime": "00:12:27.4400000",
      "EndTime": "00:12:27.5900000"
    }
  },
  {
    "TextLocation": {
      "Start": 9358,
      "End": 9364
    },
    "TimeRange": {
      "StartTime": "00:12:27.5900000",
      "EndTime": "00:12:27.8600000"
    }
  },
  {
    "TextLocation": {
      "Start": 9365,
      "End": 9367
    },
    "TimeRange": {
      "StartTime": "00:12:27.8600000",
      "EndTime": "00:12:28.2800000"
    }
  },
  {
    "TextLocation": {
      "Start": 9375,
      "End": 9377
    },
    "TimeRange": {
      "StartTime": "00:12:28.9100000",
      "EndTime": "00:12:29.1799999"
    }
  },
  {
    "TextLocation": {
      "Start": 9378,
      "End": 9380
    },
    "TimeRange": {
      "StartTime": "00:12:29.1799999",
      "EndTime": "00:12:29.2700000"
    }
  },
  {
    "TextLocation": {
      "Start": 9381,
      "End": 9385
    },
    "TimeRange": {
      "StartTime": "00:12:29.2700000",
      "EndTime": "00:12:29.4200000"
    }
  },
  {
    "TextLocation": {
      "Start": 9386,
      "End": 9390
    },
    "TimeRange": {
      "StartTime": "00:12:29.4200000",
      "EndTime": "00:12:29.7200000"
    }
  },
  {
    "TextLocation": {
      "Start": 9392,
      "End": 9395
    },
    "TimeRange": {
      "StartTime": "00:12:29.7200000",
      "EndTime": "00:12:30.1700000"
    }
  },
  {
    "TextLocation": {
      "Start": 9403,
      "End": 9406
    },
    "TimeRange": {
      "StartTime": "00:12:30.7100000",
      "EndTime": "00:12:30.9500000"
    }
  },
  {
    "TextLocation": {
      "Start": 9407,
      "End": 9411
    },
    "TimeRange": {
      "StartTime": "00:12:30.9500000",
      "EndTime": "00:12:31.1300000"
    }
  },
  {
    "TextLocation": {
      "Start": 9412,
      "End": 9415
    },
    "TimeRange": {
      "StartTime": "00:12:31.1300000",
      "EndTime": "00:12:31.2800000"
    }
  },
  {
    "TextLocation": {
      "Start": 9416,
      "End": 9422
    },
    "TimeRange": {
      "StartTime": "00:12:31.2800000",
      "EndTime": "00:12:31.5500000"
    }
  },
  {
    "TextLocation": {
      "Start": 9423,
      "End": 9425
    },
    "TimeRange": {
      "StartTime": "00:12:31.5500000",
      "EndTime": "00:12:31.7000000"
    }
  },
  {
    "TextLocation": {
      "Start": 9426,
      "End": 9430
    },
    "TimeRange": {
      "StartTime": "00:12:31.7000000",
      "EndTime": "00:12:31.8500000"
    }
  },
  {
    "TextLocation": {
      "Start": 9431,
      "End": 9440
    },
    "TimeRange": {
      "StartTime": "00:12:31.8500000",
      "EndTime": "00:12:32.3300000"
    }
  },
  {
    "TextLocation": {
      "Start": 9441,
      "End": 9443
    },
    "TimeRange": {
      "StartTime": "00:12:32.3300000",
      "EndTime": "00:12:32.4800000"
    }
  },
  {
    "TextLocation": {
      "Start": 9444,
      "End": 9446
    },
    "TimeRange": {
      "StartTime": "00:12:32.4800000",
      "EndTime": "00:12:32.6000000"
    }
  },
  {
    "TextLocation": {
      "Start": 9447,
      "End": 9454
    },
    "TimeRange": {
      "StartTime": "00:12:32.7200000",
      "EndTime": "00:12:33.1400000"
    }
  },
  {
    "TextLocation": {
      "Start": 9455,
      "End": 9458
    },
    "TimeRange": {
      "StartTime": "00:12:33.1400000",
      "EndTime": "00:12:33.5599999"
    }
  },
  {
    "TextLocation": {
      "Start": 9459,
      "End": 9463
    },
    "TimeRange": {
      "StartTime": "00:12:33.5599999",
      "EndTime": "00:12:33.7400000"
    }
  },
  {
    "TextLocation": {
      "Start": 9464,
      "End": 9467
    },
    "TimeRange": {
      "StartTime": "00:12:33.7400000",
      "EndTime": "00:12:33.8300000"
    }
  },
  {
    "TextLocation": {
      "Start": 9468,
      "End": 9472
    },
    "TimeRange": {
      "StartTime": "00:12:33.8300000",
      "EndTime": "00:12:34.0100000"
    }
  },
  {
    "TextLocation": {
      "Start": 9473,
      "End": 9475
    },
    "TimeRange": {
      "StartTime": "00:12:34.0100000",
      "EndTime": "00:12:34.3700000"
    }
  },
  {
    "TextLocation": {
      "Start": 9476,
      "End": 9484
    },
    "TimeRange": {
      "StartTime": "00:12:34.3700000",
      "EndTime": "00:12:34.8200000"
    }
  },
  {
    "TextLocation": {
      "Start": 9485,
      "End": 9489
    },
    "TimeRange": {
      "StartTime": "00:12:34.8200000",
      "EndTime": "00:12:34.9400000"
    }
  },
  {
    "TextLocation": {
      "Start": 9490,
      "End": 9496
    },
    "TimeRange": {
      "StartTime": "00:12:34.9400000",
      "EndTime": "00:12:35.4700000"
    }
  },
  {
    "TextLocation": {
      "Start": 9504,
      "End": 9505
    },
    "TimeRange": {
      "StartTime": "00:12:35.4800000",
      "EndTime": "00:12:35.6300000"
    }
  },
  {
    "TextLocation": {
      "Start": 9506,
      "End": 9513
    },
    "TimeRange": {
      "StartTime": "00:12:35.6300000",
      "EndTime": "00:12:35.9600000"
    }
  },
  {
    "TextLocation": {
      "Start": 9514,
      "End": 9515
    },
    "TimeRange": {
      "StartTime": "00:12:35.9600000",
      "EndTime": "00:12:36.4400000"
    }
  },
  {
    "TextLocation": {
      "Start": 9516,
      "End": 9524
    },
    "TimeRange": {
      "StartTime": "00:12:36.4700000",
      "EndTime": "00:12:37.0500000"
    }
  },
  {
    "TextLocation": {
      "Start": 9525,
      "End": 9526
    },
    "TimeRange": {
      "StartTime": "00:12:37.0500000",
      "EndTime": "00:12:37.1000000"
    }
  },
  {
    "TextLocation": {
      "Start": 9527,
      "End": 9531
    },
    "TimeRange": {
      "StartTime": "00:12:37.1000000",
      "EndTime": "00:12:37.3099999"
    }
  },
  {
    "TextLocation": {
      "Start": 9532,
      "End": 9534
    },
    "TimeRange": {
      "StartTime": "00:12:37.3099999",
      "EndTime": "00:12:37.4299999"
    }
  },
  {
    "TextLocation": {
      "Start": 9535,
      "End": 9545
    },
    "TimeRange": {
      "StartTime": "00:12:37.4299999",
      "EndTime": "00:12:38.0599999"
    }
  },
  {
    "TextLocation": {
      "Start": 9546,
      "End": 9549
    },
    "TimeRange": {
      "StartTime": "00:12:38.0599999",
      "EndTime": "00:12:38.2400000"
    }
  },
  {
    "TextLocation": {
      "Start": 9550,
      "End": 9553
    },
    "TimeRange": {
      "StartTime": "00:12:38.2400000",
      "EndTime": "00:12:38.4800000"
    }
  },
  {
    "TextLocation": {
      "Start": 9554,
      "End": 9559
    },
    "TimeRange": {
      "StartTime": "00:12:38.4800000",
      "EndTime": "00:12:38.8400000"
    }
  },
  {
    "TextLocation": {
      "Start": 9560,
      "End": 9565
    },
    "TimeRange": {
      "StartTime": "00:12:38.8400000",
      "EndTime": "00:12:39.2600000"
    }
  },
  {
    "TextLocation": {
      "Start": 9566,
      "End": 9574
    },
    "TimeRange": {
      "StartTime": "00:12:39.2600000",
      "EndTime": "00:12:39.8900000"
    }
  },
  {
    "TextLocation": {
      "Start": 9582,
      "End": 9586
    },
    "TimeRange": {
      "StartTime": "00:12:40.2800000",
      "EndTime": "00:12:40.7300000"
    }
  },
  {
    "TextLocation": {
      "Start": 9594,
      "End": 9599
    },
    "TimeRange": {
      "StartTime": "00:12:41.1200000",
      "EndTime": "00:12:41.3300000"
    }
  },
  {
    "TextLocation": {
      "Start": 9600,
      "End": 9605
    },
    "TimeRange": {
      "StartTime": "00:12:41.3300000",
      "EndTime": "00:12:41.6000000"
    }
  },
  {
    "TextLocation": {
      "Start": 9606,
      "End": 9614
    },
    "TimeRange": {
      "StartTime": "00:12:41.6000000",
      "EndTime": "00:12:42.2500000"
    }
  },
  {
    "TextLocation": {
      "Start": 9616,
      "End": 9629
    },
    "TimeRange": {
      "StartTime": "00:12:42.2600000",
      "EndTime": "00:12:42.8900000"
    }
  },
  {
    "TextLocation": {
      "Start": 9632,
      "End": 9636
    },
    "TimeRange": {
      "StartTime": "00:12:42.8900000",
      "EndTime": "00:12:43.0400000"
    }
  },
  {
    "TextLocation": {
      "Start": 9637,
      "End": 9641
    },
    "TimeRange": {
      "StartTime": "00:12:43.1700000",
      "EndTime": "00:12:43.4000000"
    }
  },
  {
    "TextLocation": {
      "Start": 9642,
      "End": 9647
    },
    "TimeRange": {
      "StartTime": "00:12:43.4000000",
      "EndTime": "00:12:43.5500000"
    }
  },
  {
    "TextLocation": {
      "Start": 9648,
      "End": 9652
    },
    "TimeRange": {
      "StartTime": "00:12:43.5500000",
      "EndTime": "00:12:44.2400000"
    }
  },
  {
    "TextLocation": {
      "Start": 9655,
      "End": 9668
    },
    "TimeRange": {
      "StartTime": "00:12:47.0400000",
      "EndTime": "00:12:47.9700000"
    }
  },
  {
    "TextLocation": {
      "Start": 9671,
      "End": 9675
    },
    "TimeRange": {
      "StartTime": "00:12:47.9700000",
      "EndTime": "00:12:48.1200000"
    }
  },
  {
    "TextLocation": {
      "Start": 9676,
      "End": 9680
    },
    "TimeRange": {
      "StartTime": "00:12:48.1200000",
      "EndTime": "00:12:48.3000000"
    }
  },
  {
    "TextLocation": {
      "Start": 9681,
      "End": 9686
    },
    "TimeRange": {
      "StartTime": "00:12:48.3000000",
      "EndTime": "00:12:48.6000000"
    }
  },
  {
    "TextLocation": {
      "Start": 9689,
      "End": 9693
    },
    "TimeRange": {
      "StartTime": "00:12:48.6000000",
      "EndTime": "00:12:48.7200000"
    }
  },
  {
    "TextLocation": {
      "Start": 9694,
      "End": 9698
    },
    "TimeRange": {
      "StartTime": "00:12:48.7200000",
      "EndTime": "00:12:48.8700000"
    }
  },
  {
    "TextLocation": {
      "Start": 9699,
      "End": 9705
    },
    "TimeRange": {
      "StartTime": "00:12:48.8700000",
      "EndTime": "00:12:49.2900000"
    }
  },
  {
    "TextLocation": {
      "Start": 9708,
      "End": 9712
    },
    "TimeRange": {
      "StartTime": "00:12:49.2900000",
      "EndTime": "00:12:49.4700000"
    }
  },
  {
    "TextLocation": {
      "Start": 9713,
      "End": 9717
    },
    "TimeRange": {
      "StartTime": "00:12:49.4700000",
      "EndTime": "00:12:49.9200000"
    }
  },
  {
    "TextLocation": {
      "Start": 9718,
      "End": 9727
    },
    "TimeRange": {
      "StartTime": "00:12:49.9500000",
      "EndTime": "00:12:50.7300000"
    }
  },
  {
    "TextLocation": {
      "Start": 9735,
      "End": 9736
    },
    "TimeRange": {
      "StartTime": "00:12:51.0599999",
      "EndTime": "00:12:51.1799999"
    }
  },
  {
    "TextLocation": {
      "Start": 9737,
      "End": 9742
    },
    "TimeRange": {
      "StartTime": "00:12:51.1799999",
      "EndTime": "00:12:51.3000000"
    }
  },
  {
    "TextLocation": {
      "Start": 9743,
      "End": 9746
    },
    "TimeRange": {
      "StartTime": "00:12:51.3000000",
      "EndTime": "00:12:51.5100000"
    }
  },
  {
    "TextLocation": {
      "Start": 9754,
      "End": 9761
    },
    "TimeRange": {
      "StartTime": "00:12:51.5100000",
      "EndTime": "00:12:51.9299999"
    }
  },
  {
    "TextLocation": {
      "Start": 9762,
      "End": 9765
    },
    "TimeRange": {
      "StartTime": "00:12:51.9299999",
      "EndTime": "00:12:52.1700000"
    }
  },
  {
    "TextLocation": {
      "Start": 9766,
      "End": 9769
    },
    "TimeRange": {
      "StartTime": "00:12:52.1700000",
      "EndTime": "00:12:52.2600000"
    }
  },
  {
    "TextLocation": {
      "Start": 9770,
      "End": 9772
    },
    "TimeRange": {
      "StartTime": "00:12:52.2600000",
      "EndTime": "00:12:52.9500000"
    }
  },
  {
    "TextLocation": {
      "Start": 9780,
      "End": 9783
    },
    "TimeRange": {
      "StartTime": "00:12:54.1200000",
      "EndTime": "00:12:54.3000000"
    }
  },
  {
    "TextLocation": {
      "Start": 9784,
      "End": 9787
    },
    "TimeRange": {
      "StartTime": "00:12:54.3000000",
      "EndTime": "00:12:54.3900000"
    }
  },
  {
    "TextLocation": {
      "Start": 9788,
      "End": 9796
    },
    "TimeRange": {
      "StartTime": "00:12:54.3900000",
      "EndTime": "00:12:54.7200000"
    }
  },
  {
    "TextLocation": {
      "Start": 9797,
      "End": 9801
    },
    "TimeRange": {
      "StartTime": "00:12:54.7200000",
      "EndTime": "00:12:54.8700000"
    }
  },
  {
    "TextLocation": {
      "Start": 9802,
      "End": 9810
    },
    "TimeRange": {
      "StartTime": "00:12:54.8700000",
      "EndTime": "00:12:55.1700000"
    }
  },
  {
    "TextLocation": {
      "Start": 9811,
      "End": 9815
    },
    "TimeRange": {
      "StartTime": "00:12:55.1700000",
      "EndTime": "00:12:55.3200000"
    }
  },
  {
    "TextLocation": {
      "Start": 9816,
      "End": 9819
    },
    "TimeRange": {
      "StartTime": "00:12:55.3200000",
      "EndTime": "00:12:55.4100000"
    }
  },
  {
    "TextLocation": {
      "Start": 9820,
      "End": 9824
    },
    "TimeRange": {
      "StartTime": "00:12:55.4100000",
      "EndTime": "00:12:55.5599999"
    }
  },
  {
    "TextLocation": {
      "Start": 9825,
      "End": 9827
    },
    "TimeRange": {
      "StartTime": "00:12:55.5599999",
      "EndTime": "00:12:55.6500000"
    }
  },
  {
    "TextLocation": {
      "Start": 9828,
      "End": 9833
    },
    "TimeRange": {
      "StartTime": "00:12:55.6500000",
      "EndTime": "00:12:55.9200000"
    }
  },
  {
    "TextLocation": {
      "Start": 9834,
      "End": 9837
    },
    "TimeRange": {
      "StartTime": "00:12:55.9200000",
      "EndTime": "00:12:56.0100000"
    }
  },
  {
    "TextLocation": {
      "Start": 9838,
      "End": 9847
    },
    "TimeRange": {
      "StartTime": "00:12:56.0100000",
      "EndTime": "00:12:56.3400000"
    }
  },
  {
    "TextLocation": {
      "Start": 9848,
      "End": 9853
    },
    "TimeRange": {
      "StartTime": "00:12:56.3400000",
      "EndTime": "00:12:56.5500000"
    }
  },
  {
    "TextLocation": {
      "Start": 9854,
      "End": 9860
    },
    "TimeRange": {
      "StartTime": "00:12:56.5500000",
      "EndTime": "00:12:57.0900000"
    }
  },
  {
    "TextLocation": {
      "Start": 9868,
      "End": 9877
    },
    "TimeRange": {
      "StartTime": "00:12:58.9299999",
      "EndTime": "00:12:59.4100000"
    }
  },
  {
    "TextLocation": {
      "Start": 9880,
      "End": 9881
    },
    "TimeRange": {
      "StartTime": "00:12:59.4100000",
      "EndTime": "00:12:59.5300000"
    }
  },
  {
    "TextLocation": {
      "Start": 9882,
      "End": 9889
    },
    "TimeRange": {
      "StartTime": "00:12:59.5300000",
      "EndTime": "00:13:00.0700000"
    }
  },
  {
    "TextLocation": {
      "Start": 9890,
      "End": 9893
    },
    "TimeRange": {
      "StartTime": "00:13:00.0700000",
      "EndTime": "00:13:00.3700000"
    }
  },
  {
    "TextLocation": {
      "Start": 9894,
      "End": 9902
    },
    "TimeRange": {
      "StartTime": "00:13:00.3700000",
      "EndTime": "00:13:00.7000000"
    }
  },
  {
    "TextLocation": {
      "Start": 9905,
      "End": 9911
    },
    "TimeRange": {
      "StartTime": "00:13:00.7100000",
      "EndTime": "00:13:00.9700000"
    }
  },
  {
    "TextLocation": {
      "Start": 9912,
      "End": 9914
    },
    "TimeRange": {
      "StartTime": "00:13:00.9700000",
      "EndTime": "00:13:01.1200000"
    }
  },
  {
    "TextLocation": {
      "Start": 9915,
      "End": 9920
    },
    "TimeRange": {
      "StartTime": "00:13:01.1200000",
      "EndTime": "00:13:01.3300000"
    }
  },
  {
    "TextLocation": {
      "Start": 9921,
      "End": 9927
    },
    "TimeRange": {
      "StartTime": "00:13:01.3300000",
      "EndTime": "00:13:02.0200000"
    }
  },
  {
    "TextLocation": {
      "Start": 9930,
      "End": 9933
    },
    "TimeRange": {
      "StartTime": "00:13:03.1900000",
      "EndTime": "00:13:03.5800000"
    }
  },
  {
    "TextLocation": {
      "Start": 9934,
      "End": 9938
    },
    "TimeRange": {
      "StartTime": "00:13:03.5800000",
      "EndTime": "00:13:03.8200000"
    }
  },
  {
    "TextLocation": {
      "Start": 9939,
      "End": 9941
    },
    "TimeRange": {
      "StartTime": "00:13:03.8200000",
      "EndTime": "00:13:03.9400000"
    }
  },
  {
    "TextLocation": {
      "Start": 9942,
      "End": 9952
    },
    "TimeRange": {
      "StartTime": "00:13:03.9400000",
      "EndTime": "00:13:04.9000000"
    }
  },
  {
    "TextLocation": {
      "Start": 9955,
      "End": 9958
    },
    "TimeRange": {
      "StartTime": "00:13:04.9299999",
      "EndTime": "00:13:05.1100000"
    }
  },
  {
    "TextLocation": {
      "Start": 9959,
      "End": 9965
    },
    "TimeRange": {
      "StartTime": "00:13:05.1100000",
      "EndTime": "00:13:05.5100000"
    }
  },
  {
    "TextLocation": {
      "Start": 9966,
      "End": 9969
    },
    "TimeRange": {
      "StartTime": "00:13:05.5599999",
      "EndTime": "00:13:05.7100000"
    }
  },
  {
    "TextLocation": {
      "Start": 9970,
      "End": 9978
    },
    "TimeRange": {
      "StartTime": "00:13:05.7100000",
      "EndTime": "00:13:06.1900000"
    }
  },
  {
    "TextLocation": {
      "Start": 9979,
      "End": 9981
    },
    "TimeRange": {
      "StartTime": "00:13:06.1900000",
      "EndTime": "00:13:06.3099999"
    }
  },
  {
    "TextLocation": {
      "Start": 9982,
      "End": 9985
    },
    "TimeRange": {
      "StartTime": "00:13:06.3099999",
      "EndTime": "00:13:06.4000000"
    }
  },
  {
    "TextLocation": {
      "Start": 9986,
      "End": 9995
    },
    "TimeRange": {
      "StartTime": "00:13:06.4000000",
      "EndTime": "00:13:07.3900000"
    }
  },
  {
    "TextLocation": {
      "Start": 9998,
      "End": 10003
    },
    "TimeRange": {
      "StartTime": "00:13:08.9800000",
      "EndTime": "00:13:09.2500000"
    }
  },
  {
    "TextLocation": {
      "Start": 10004,
      "End": 10006
    },
    "TimeRange": {
      "StartTime": "00:13:09.2500000",
      "EndTime": "00:13:09.3099999"
    }
  },
  {
    "TextLocation": {
      "Start": 10007,
      "End": 10013
    },
    "TimeRange": {
      "StartTime": "00:13:09.3099999",
      "EndTime": "00:13:10"
    }
  },
  {
    "TextLocation": {
      "Start": 10021,
      "End": 10024
    },
    "TimeRange": {
      "StartTime": "00:13:10.8700000",
      "EndTime": "00:13:11.2300000"
    }
  },
  {
    "TextLocation": {
      "Start": 10025,
      "End": 10033
    },
    "TimeRange": {
      "StartTime": "00:13:11.2300000",
      "EndTime": "00:13:12.0400000"
    }
  },
  {
    "TextLocation": {
      "Start": 10034,
      "End": 10039
    },
    "TimeRange": {
      "StartTime": "00:13:12.4900000",
      "EndTime": "00:13:13.5100000"
    }
  },
  {
    "TextLocation": {
      "Start": 10042,
      "End": 10046
    },
    "TimeRange": {
      "StartTime": "00:13:14.2800000",
      "EndTime": "00:13:14.4600000"
    }
  },
  {
    "TextLocation": {
      "Start": 10047,
      "End": 10052
    },
    "TimeRange": {
      "StartTime": "00:13:14.4600000",
      "EndTime": "00:13:14.8800000"
    }
  },
  {
    "TextLocation": {
      "Start": 10053,
      "End": 10057
    },
    "TimeRange": {
      "StartTime": "00:13:14.8800000",
      "EndTime": "00:13:15.3900000"
    }
  },
  {
    "TextLocation": {
      "Start": 10065,
      "End": 10076
    },
    "TimeRange": {
      "StartTime": "00:13:15.3900000",
      "EndTime": "00:13:15.9900000"
    }
  },
  {
    "TextLocation": {
      "Start": 10077,
      "End": 10078
    },
    "TimeRange": {
      "StartTime": "00:13:15.9900000",
      "EndTime": "00:13:16.1100000"
    }
  },
  {
    "TextLocation": {
      "Start": 10079,
      "End": 10082
    },
    "TimeRange": {
      "StartTime": "00:13:16.1100000",
      "EndTime": "00:13:16.2900000"
    }
  },
  {
    "TextLocation": {
      "Start": 10083,
      "End": 10089
    },
    "TimeRange": {
      "StartTime": "00:13:16.2900000",
      "EndTime": "00:13:16.6500000"
    }
  },
  {
    "TextLocation": {
      "Start": 10090,
      "End": 10093
    },
    "TimeRange": {
      "StartTime": "00:13:16.6500000",
      "EndTime": "00:13:16.8300000"
    }
  },
  {
    "TextLocation": {
      "Start": 10094,
      "End": 10098
    },
    "TimeRange": {
      "StartTime": "00:13:16.8300000",
      "EndTime": "00:13:17.0400000"
    }
  },
  {
    "TextLocation": {
      "Start": 10099,
      "End": 10102
    },
    "TimeRange": {
      "StartTime": "00:13:17.0400000",
      "EndTime": "00:13:17.1300000"
    }
  },
  {
    "TextLocation": {
      "Start": 10103,
      "End": 10112
    },
    "TimeRange": {
      "StartTime": "00:13:17.1300000",
      "EndTime": "00:13:18.0599999"
    }
  },
  {
    "TextLocation": {
      "Start": 10120,
      "End": 10123
    },
    "TimeRange": {
      "StartTime": "00:13:18.7700000",
      "EndTime": "00:13:19"
    }
  },
  {
    "TextLocation": {
      "Start": 10124,
      "End": 10126
    },
    "TimeRange": {
      "StartTime": "00:13:19.0100000",
      "EndTime": "00:13:19.1300000"
    }
  },
  {
    "TextLocation": {
      "Start": 10127,
      "End": 10130
    },
    "TimeRange": {
      "StartTime": "00:13:19.1300000",
      "EndTime": "00:13:19.2500000"
    }
  },
  {
    "TextLocation": {
      "Start": 10131,
      "End": 10140
    },
    "TimeRange": {
      "StartTime": "00:13:19.2500000",
      "EndTime": "00:13:19.6400000"
    }
  },
  {
    "TextLocation": {
      "Start": 10141,
      "End": 10147
    },
    "TimeRange": {
      "StartTime": "00:13:19.6400000",
      "EndTime": "00:13:20.2400000"
    }
  },
  {
    "TextLocation": {
      "Start": 10155,
      "End": 10158
    },
    "TimeRange": {
      "StartTime": "00:13:25.0900000",
      "EndTime": "00:13:25.3800000"
    }
  },
  {
    "TextLocation": {
      "Start": 10161,
      "End": 10164
    },
    "TimeRange": {
      "StartTime": "00:13:28.4400000",
      "EndTime": "00:13:28.8500000"
    }
  },
  {
    "TextLocation": {
      "Start": 10172,
      "End": 10176
    },
    "TimeRange": {
      "StartTime": "00:13:32.1000000",
      "EndTime": "00:13:32.2500000"
    }
  },
  {
    "TextLocation": {
      "Start": 10177,
      "End": 10180
    },
    "TimeRange": {
      "StartTime": "00:13:32.2500000",
      "EndTime": "00:13:32.4299999"
    }
  },
  {
    "TextLocation": {
      "Start": 10181,
      "End": 10184
    },
    "TimeRange": {
      "StartTime": "00:13:32.4299999",
      "EndTime": "00:13:32.5500000"
    }
  },
  {
    "TextLocation": {
      "Start": 10185,
      "End": 10193
    },
    "TimeRange": {
      "StartTime": "00:13:32.5500000",
      "EndTime": "00:13:32.9100000"
    }
  },
  {
    "TextLocation": {
      "Start": 10194,
      "End": 10198
    },
    "TimeRange": {
      "StartTime": "00:13:32.9100000",
      "EndTime": "00:13:33.3300000"
    }
  },
  {
    "TextLocation": {
      "Start": 10199,
      "End": 10201
    },
    "TimeRange": {
      "StartTime": "00:13:33.3300000",
      "EndTime": "00:13:33.6000000"
    }
  },
  {
    "TextLocation": {
      "Start": 10202,
      "End": 10206
    },
    "TimeRange": {
      "StartTime": "00:13:33.6000000",
      "EndTime": "00:13:33.7800000"
    }
  },
  {
    "TextLocation": {
      "Start": 10207,
      "End": 10209
    },
    "TimeRange": {
      "StartTime": "00:13:33.7800000",
      "EndTime": "00:13:33.9000000"
    }
  },
  {
    "TextLocation": {
      "Start": 10210,
      "End": 10215
    },
    "TimeRange": {
      "StartTime": "00:13:33.9000000",
      "EndTime": "00:13:34.0800000"
    }
  },
  {
    "TextLocation": {
      "Start": 10216,
      "End": 10218
    },
    "TimeRange": {
      "StartTime": "00:13:34.0800000",
      "EndTime": "00:13:34.4700000"
    }
  },
  {
    "TextLocation": {
      "Start": 10226,
      "End": 10228
    },
    "TimeRange": {
      "StartTime": "00:13:35.0700000",
      "EndTime": "00:13:35.2200000"
    }
  },
  {
    "TextLocation": {
      "Start": 10229,
      "End": 10232
    },
    "TimeRange": {
      "StartTime": "00:13:35.2200000",
      "EndTime": "00:13:35.3700000"
    }
  },
  {
    "TextLocation": {
      "Start": 10233,
      "End": 10244
    },
    "TimeRange": {
      "StartTime": "00:13:35.3700000",
      "EndTime": "00:13:36.1500000"
    }
  },
  {
    "TextLocation": {
      "Start": 10252,
      "End": 10256
    },
    "TimeRange": {
      "StartTime": "00:13:36.5700000",
      "EndTime": "00:13:36.9900000"
    }
  },
  {
    "TextLocation": {
      "Start": 10259,
      "End": 10263
    },
    "TimeRange": {
      "StartTime": "00:13:37.9500000",
      "EndTime": "00:13:38.3400000"
    }
  },
  {
    "TextLocation": {
      "Start": 10264,
      "End": 10267
    },
    "TimeRange": {
      "StartTime": "00:13:38.3400000",
      "EndTime": "00:13:38.4600000"
    }
  },
  {
    "TextLocation": {
      "Start": 10268,
      "End": 10277
    },
    "TimeRange": {
      "StartTime": "00:13:38.4600000",
      "EndTime": "00:13:38.8500000"
    }
  },
  {
    "TextLocation": {
      "Start": 10278,
      "End": 10282
    },
    "TimeRange": {
      "StartTime": "00:13:38.8500000",
      "EndTime": "00:13:39.0599999"
    }
  },
  {
    "TextLocation": {
      "Start": 10283,
      "End": 10286
    },
    "TimeRange": {
      "StartTime": "00:13:39.0599999",
      "EndTime": "00:13:39.3900000"
    }
  },
  {
    "TextLocation": {
      "Start": 10287,
      "End": 10291
    },
    "TimeRange": {
      "StartTime": "00:13:39.3900000",
      "EndTime": "00:13:39.6900000"
    }
  },
  {
    "TextLocation": {
      "Start": 10292,
      "End": 10295
    },
    "TimeRange": {
      "StartTime": "00:13:39.6900000",
      "EndTime": "00:13:39.8700000"
    }
  },
  {
    "TextLocation": {
      "Start": 10296,
      "End": 10299
    },
    "TimeRange": {
      "StartTime": "00:13:39.8700000",
      "EndTime": "00:13:40.0200000"
    }
  },
  {
    "TextLocation": {
      "Start": 10300,
      "End": 10306
    },
    "TimeRange": {
      "StartTime": "00:13:40.0200000",
      "EndTime": "00:13:40.2600000"
    }
  },
  {
    "TextLocation": {
      "Start": 10307,
      "End": 10310
    },
    "TimeRange": {
      "StartTime": "00:13:40.2600000",
      "EndTime": "00:13:40.3800000"
    }
  },
  {
    "TextLocation": {
      "Start": 10311,
      "End": 10316
    },
    "TimeRange": {
      "StartTime": "00:13:40.3800000",
      "EndTime": "00:13:40.5599999"
    }
  },
  {
    "TextLocation": {
      "Start": 10317,
      "End": 10323
    },
    "TimeRange": {
      "StartTime": "00:13:40.5599999",
      "EndTime": "00:13:40.8000000"
    }
  },
  {
    "TextLocation": {
      "Start": 10325,
      "End": 10328
    },
    "TimeRange": {
      "StartTime": "00:13:40.8000000",
      "EndTime": "00:13:40.9200000"
    }
  },
  {
    "TextLocation": {
      "Start": 10329,
      "End": 10332
    },
    "TimeRange": {
      "StartTime": "00:13:40.9200000",
      "EndTime": "00:13:41.0100000"
    }
  },
  {
    "TextLocation": {
      "Start": 10333,
      "End": 10337
    },
    "TimeRange": {
      "StartTime": "00:13:41.0100000",
      "EndTime": "00:13:41.1900000"
    }
  },
  {
    "TextLocation": {
      "Start": 10338,
      "End": 10341
    },
    "TimeRange": {
      "StartTime": "00:13:41.1900000",
      "EndTime": "00:13:41.3099999"
    }
  },
  {
    "TextLocation": {
      "Start": 10342,
      "End": 10345
    },
    "TimeRange": {
      "StartTime": "00:13:41.3099999",
      "EndTime": "00:13:41.4299999"
    }
  },
  {
    "TextLocation": {
      "Start": 10346,
      "End": 10350
    },
    "TimeRange": {
      "StartTime": "00:13:41.4299999",
      "EndTime": "00:13:41.6700000"
    }
  },
  {
    "TextLocation": {
      "Start": 10351,
      "End": 10357
    },
    "TimeRange": {
      "StartTime": "00:13:41.6700000",
      "EndTime": "00:13:42.1200000"
    }
  },
  {
    "TextLocation": {
      "Start": 10358,
      "End": 10360
    },
    "TimeRange": {
      "StartTime": "00:13:42.1200000",
      "EndTime": "00:13:42.2700000"
    }
  },
  {
    "TextLocation": {
      "Start": 10361,
      "End": 10365
    },
    "TimeRange": {
      "StartTime": "00:13:42.2700000",
      "EndTime": "00:13:42.4800000"
    }
  },
  {
    "TextLocation": {
      "Start": 10366,
      "End": 10369
    },
    "TimeRange": {
      "StartTime": "00:13:42.4800000",
      "EndTime": "00:13:42.6300000"
    }
  },
  {
    "TextLocation": {
      "Start": 10370,
      "End": 10377
    },
    "TimeRange": {
      "StartTime": "00:13:42.6300000",
      "EndTime": "00:13:43.0200000"
    }
  },
  {
    "TextLocation": {
      "Start": 10378,
      "End": 10382
    },
    "TimeRange": {
      "StartTime": "00:13:43.0200000",
      "EndTime": "00:13:43.2400000"
    }
  },
  {
    "TextLocation": {
      "Start": 10385,
      "End": 10388
    },
    "TimeRange": {
      "StartTime": "00:13:43.2600000",
      "EndTime": "00:13:43.3800000"
    }
  },
  {
    "TextLocation": {
      "Start": 10389,
      "End": 10392
    },
    "TimeRange": {
      "StartTime": "00:13:43.3800000",
      "EndTime": "00:13:43.5000000"
    }
  },
  {
    "TextLocation": {
      "Start": 10393,
      "End": 10404
    },
    "TimeRange": {
      "StartTime": "00:13:43.5000000",
      "EndTime": "00:13:43.9800000"
    }
  },
  {
    "TextLocation": {
      "Start": 10405,
      "End": 10410
    },
    "TimeRange": {
      "StartTime": "00:13:43.9800000",
      "EndTime": "00:13:44.2500000"
    }
  },
  {
    "TextLocation": {
      "Start": 10411,
      "End": 10413
    },
    "TimeRange": {
      "StartTime": "00:13:44.2500000",
      "EndTime": "00:13:44.3400000"
    }
  },
  {
    "TextLocation": {
      "Start": 10421,
      "End": 10422
    },
    "TimeRange": {
      "StartTime": "00:13:44.3700000",
      "EndTime": "00:13:44.4900000"
    }
  },
  {
    "TextLocation": {
      "Start": 10423,
      "End": 10426
    },
    "TimeRange": {
      "StartTime": "00:13:44.4900000",
      "EndTime": "00:13:44.6400000"
    }
  },
  {
    "TextLocation": {
      "Start": 10427,
      "End": 10430
    },
    "TimeRange": {
      "StartTime": "00:13:44.6400000",
      "EndTime": "00:13:44.8800000"
    }
  },
  {
    "TextLocation": {
      "Start": 10431,
      "End": 10436
    },
    "TimeRange": {
      "StartTime": "00:13:44.8800000",
      "EndTime": "00:13:45.0900000"
    }
  },
  {
    "TextLocation": {
      "Start": 10437,
      "End": 10439
    },
    "TimeRange": {
      "StartTime": "00:13:45.0900000",
      "EndTime": "00:13:45.2100000"
    }
  },
  {
    "TextLocation": {
      "Start": 10440,
      "End": 10443
    },
    "TimeRange": {
      "StartTime": "00:13:45.2100000",
      "EndTime": "00:13:45.3600000"
    }
  },
  {
    "TextLocation": {
      "Start": 10444,
      "End": 10446
    },
    "TimeRange": {
      "StartTime": "00:13:45.3600000",
      "EndTime": "00:13:45.5100000"
    }
  },
  {
    "TextLocation": {
      "Start": 10447,
      "End": 10450
    },
    "TimeRange": {
      "StartTime": "00:13:45.5100000",
      "EndTime": "00:13:45.6000000"
    }
  },
  {
    "TextLocation": {
      "Start": 10451,
      "End": 10455
    },
    "TimeRange": {
      "StartTime": "00:13:45.6000000",
      "EndTime": "00:13:45.8700000"
    }
  },
  {
    "TextLocation": {
      "Start": 10456,
      "End": 10459
    },
    "TimeRange": {
      "StartTime": "00:13:45.8700000",
      "EndTime": "00:13:45.9600000"
    }
  },
  {
    "TextLocation": {
      "Start": 10460,
      "End": 10461
    },
    "TimeRange": {
      "StartTime": "00:13:45.9600000",
      "EndTime": "00:13:46.0500000"
    }
  },
  {
    "TextLocation": {
      "Start": 10462,
      "End": 10466
    },
    "TimeRange": {
      "StartTime": "00:13:46.0500000",
      "EndTime": "00:13:46.2300000"
    }
  },
  {
    "TextLocation": {
      "Start": 10467,
      "End": 10470
    },
    "TimeRange": {
      "StartTime": "00:13:46.2300000",
      "EndTime": "00:13:46.4100000"
    }
  },
  {
    "TextLocation": {
      "Start": 10471,
      "End": 10481
    },
    "TimeRange": {
      "StartTime": "00:13:46.4100000",
      "EndTime": "00:13:46.8400000"
    }
  },
  {
    "TextLocation": {
      "Start": 10489,
      "End": 10491
    },
    "TimeRange": {
      "StartTime": "00:13:47.7300000",
      "EndTime": "00:13:47.9100000"
    }
  },
  {
    "TextLocation": {
      "Start": 10492,
      "End": 10495
    },
    "TimeRange": {
      "StartTime": "00:13:47.9100000",
      "EndTime": "00:13:48.1500000"
    }
  },
  {
    "TextLocation": {
      "Start": 10496,
      "End": 10500
    },
    "TimeRange": {
      "StartTime": "00:13:48.1500000",
      "EndTime": "00:13:48.3900000"
    }
  },
  {
    "TextLocation": {
      "Start": 10501,
      "End": 10506
    },
    "TimeRange": {
      "StartTime": "00:13:48.6300000",
      "EndTime": "00:13:49.1700000"
    }
  },
  {
    "TextLocation": {
      "Start": 10507,
      "End": 10509
    },
    "TimeRange": {
      "StartTime": "00:13:49.1700000",
      "EndTime": "00:13:49.5599999"
    }
  },
  {
    "TextLocation": {
      "Start": 10510,
      "End": 10518
    },
    "TimeRange": {
      "StartTime": "00:13:49.5599999",
      "EndTime": "00:13:50.5500000"
    }
  },
  {
    "TextLocation": {
      "Start": 10519,
      "End": 10521
    },
    "TimeRange": {
      "StartTime": "00:13:50.5500000",
      "EndTime": "00:13:50.8200000"
    }
  },
  {
    "TextLocation": {
      "Start": 10522,
      "End": 10525
    },
    "TimeRange": {
      "StartTime": "00:13:50.8200000",
      "EndTime": "00:13:50.9100000"
    }
  },
  {
    "TextLocation": {
      "Start": 10526,
      "End": 10530
    },
    "TimeRange": {
      "StartTime": "00:13:50.9100000",
      "EndTime": "00:13:51.2700000"
    }
  },
  {
    "TextLocation": {
      "Start": 10532,
      "End": 10535
    },
    "TimeRange": {
      "StartTime": "00:13:51.6600000",
      "EndTime": "00:13:52.0800000"
    }
  },
  {
    "TextLocation": {
      "Start": 10536,
      "End": 10538
    },
    "TimeRange": {
      "StartTime": "00:13:52.0800000",
      "EndTime": "00:13:52.8900000"
    }
  },
  {
    "TextLocation": {
      "Start": 10539,
      "End": 10542
    },
    "TimeRange": {
      "StartTime": "00:13:52.8900000",
      "EndTime": "00:13:53.1900000"
    }
  },
  {
    "TextLocation": {
      "Start": 10543,
      "End": 10546
    },
    "TimeRange": {
      "StartTime": "00:13:53.1900000",
      "EndTime": "00:13:53.3099999"
    }
  },
  {
    "TextLocation": {
      "Start": 10547,
      "End": 10550
    },
    "TimeRange": {
      "StartTime": "00:13:53.3099999",
      "EndTime": "00:13:53.4900000"
    }
  },
  {
    "TextLocation": {
      "Start": 10551,
      "End": 10560
    },
    "TimeRange": {
      "StartTime": "00:13:53.4900000",
      "EndTime": "00:13:53.9100000"
    }
  },
  {
    "TextLocation": {
      "Start": 10561,
      "End": 10566
    },
    "TimeRange": {
      "StartTime": "00:13:53.9100000",
      "EndTime": "00:13:54.2700000"
    }
  },
  {
    "TextLocation": {
      "Start": 10568,
      "End": 10571
    },
    "TimeRange": {
      "StartTime": "00:13:54.2700000",
      "EndTime": "00:13:54.4800000"
    }
  },
  {
    "TextLocation": {
      "Start": 10573,
      "End": 10577
    },
    "TimeRange": {
      "StartTime": "00:13:54.4800000",
      "EndTime": "00:13:54.6300000"
    }
  },
  {
    "TextLocation": {
      "Start": 10578,
      "End": 10580
    },
    "TimeRange": {
      "StartTime": "00:13:54.6300000",
      "EndTime": "00:13:54.7500000"
    }
  },
  {
    "TextLocation": {
      "Start": 10581,
      "End": 10585
    },
    "TimeRange": {
      "StartTime": "00:13:54.7500000",
      "EndTime": "00:13:54.9299999"
    }
  },
  {
    "TextLocation": {
      "Start": 10586,
      "End": 10591
    },
    "TimeRange": {
      "StartTime": "00:13:54.9299999",
      "EndTime": "00:13:55.2800000"
    }
  },
  {
    "TextLocation": {
      "Start": 10594,
      "End": 10598
    },
    "TimeRange": {
      "StartTime": "00:13:55.2900000",
      "EndTime": "00:13:55.4400000"
    }
  },
  {
    "TextLocation": {
      "Start": 10599,
      "End": 10601
    },
    "TimeRange": {
      "StartTime": "00:13:55.4400000",
      "EndTime": "00:13:55.5599999"
    }
  },
  {
    "TextLocation": {
      "Start": 10602,
      "End": 10606
    },
    "TimeRange": {
      "StartTime": "00:13:55.5599999",
      "EndTime": "00:13:55.7400000"
    }
  },
  {
    "TextLocation": {
      "Start": 10607,
      "End": 10610
    },
    "TimeRange": {
      "StartTime": "00:13:55.7400000",
      "EndTime": "00:13:56.4000000"
    }
  },
  {
    "TextLocation": {
      "Start": 10618,
      "End": 10620
    },
    "TimeRange": {
      "StartTime": "00:13:56.4900000",
      "EndTime": "00:13:56.7900000"
    }
  },
  {
    "TextLocation": {
      "Start": 10621,
      "End": 10623
    },
    "TimeRange": {
      "StartTime": "00:13:56.7900000",
      "EndTime": "00:13:56.8800000"
    }
  },
  {
    "TextLocation": {
      "Start": 10624,
      "End": 10627
    },
    "TimeRange": {
      "StartTime": "00:13:56.8800000",
      "EndTime": "00:13:57.0900000"
    }
  },
  {
    "TextLocation": {
      "Start": 10629,
      "End": 10630
    },
    "TimeRange": {
      "StartTime": "00:13:57.0900000",
      "EndTime": "00:13:57.1799999"
    }
  },
  {
    "TextLocation": {
      "Start": 10631,
      "End": 10636
    },
    "TimeRange": {
      "StartTime": "00:13:57.1799999",
      "EndTime": "00:13:57.3900000"
    }
  },
  {
    "TextLocation": {
      "Start": 10637,
      "End": 10643
    },
    "TimeRange": {
      "StartTime": "00:13:57.3900000",
      "EndTime": "00:13:57.8099999"
    }
  },
  {
    "TextLocation": {
      "Start": 10644,
      "End": 10648
    },
    "TimeRange": {
      "StartTime": "00:13:57.8099999",
      "EndTime": "00:13:58.2000000"
    }
  },
  {
    "TextLocation": {
      "Start": 10651,
      "End": 10655
    },
    "TimeRange": {
      "StartTime": "00:13:58.2300000",
      "EndTime": "00:13:58.5300000"
    }
  },
  {
    "TextLocation": {
      "Start": 10663,
      "End": 10668
    },
    "TimeRange": {
      "StartTime": "00:13:58.7400000",
      "EndTime": "00:13:58.9500000"
    }
  },
  {
    "TextLocation": {
      "Start": 10669,
      "End": 10672
    },
    "TimeRange": {
      "StartTime": "00:13:58.9500000",
      "EndTime": "00:13:59.2800000"
    }
  },
  {
    "TextLocation": {
      "Start": 10675,
      "End": 10682
    },
    "TimeRange": {
      "StartTime": "00:13:59.3099999",
      "EndTime": "00:13:59.7000000"
    }
  },
  {
    "TextLocation": {
      "Start": 10683,
      "End": 10690
    },
    "TimeRange": {
      "StartTime": "00:13:59.7000000",
      "EndTime": "00:13:59.9400000"
    }
  },
  {
    "TextLocation": {
      "Start": 10691,
      "End": 10693
    },
    "TimeRange": {
      "StartTime": "00:13:59.9400000",
      "EndTime": "00:14:00"
    }
  },
  {
    "TextLocation": {
      "Start": 10694,
      "End": 10698
    },
    "TimeRange": {
      "StartTime": "00:14:00",
      "EndTime": "00:14:00.1799999"
    }
  },
  {
    "TextLocation": {
      "Start": 10699,
      "End": 10703
    },
    "TimeRange": {
      "StartTime": "00:14:00.1799999",
      "EndTime": "00:14:00.3900000"
    }
  },
  {
    "TextLocation": {
      "Start": 10711,
      "End": 10714
    },
    "TimeRange": {
      "StartTime": "00:14:01.3900000",
      "EndTime": "00:14:01.5900000"
    }
  },
  {
    "TextLocation": {
      "Start": 10715,
      "End": 10722
    },
    "TimeRange": {
      "StartTime": "00:14:01.6000000",
      "EndTime": "00:14:02.0200000"
    }
  },
  {
    "TextLocation": {
      "Start": 10725,
      "End": 10728
    },
    "TimeRange": {
      "StartTime": "00:14:02.3200000",
      "EndTime": "00:14:02.5300000"
    }
  },
  {
    "TextLocation": {
      "Start": 10730,
      "End": 10733
    },
    "TimeRange": {
      "StartTime": "00:14:02.5300000",
      "EndTime": "00:14:02.7700000"
    }
  },
  {
    "TextLocation": {
      "Start": 10736,
      "End": 10744
    },
    "TimeRange": {
      "StartTime": "00:14:05.7200000",
      "EndTime": "00:14:06.2000000"
    }
  },
  {
    "TextLocation": {
      "Start": 10745,
      "End": 10751
    },
    "TimeRange": {
      "StartTime": "00:14:06.2000000",
      "EndTime": "00:14:06.9800000"
    }
  },
  {
    "TextLocation": {
      "Start": 10752,
      "End": 10754
    },
    "TimeRange": {
      "StartTime": "00:14:07.5800000",
      "EndTime": "00:14:07.8200000"
    }
  },
  {
    "TextLocation": {
      "Start": 10755,
      "End": 10758
    },
    "TimeRange": {
      "StartTime": "00:14:07.8200000",
      "EndTime": "00:14:07.9400000"
    }
  },
  {
    "TextLocation": {
      "Start": 10759,
      "End": 10766
    },
    "TimeRange": {
      "StartTime": "00:14:07.9400000",
      "EndTime": "00:14:08.4800000"
    }
  },
  {
    "TextLocation": {
      "Start": 10767,
      "End": 10775
    },
    "TimeRange": {
      "StartTime": "00:14:08.4800000",
      "EndTime": "00:14:09.1300000"
    }
  },
  {
    "TextLocation": {
      "Start": 10776,
      "End": 10780
    },
    "TimeRange": {
      "StartTime": "00:14:09.1400000",
      "EndTime": "00:14:09.4700000"
    }
  },
  {
    "TextLocation": {
      "Start": 10781,
      "End": 10784
    },
    "TimeRange": {
      "StartTime": "00:14:09.4700000",
      "EndTime": "00:14:09.6200000"
    }
  },
  {
    "TextLocation": {
      "Start": 10785,
      "End": 10789
    },
    "TimeRange": {
      "StartTime": "00:14:09.6200000",
      "EndTime": "00:14:09.8300000"
    }
  },
  {
    "TextLocation": {
      "Start": 10790,
      "End": 10797
    },
    "TimeRange": {
      "StartTime": "00:14:09.8300000",
      "EndTime": "00:14:10.2800000"
    }
  },
  {
    "TextLocation": {
      "Start": 10798,
      "End": 10801
    },
    "TimeRange": {
      "StartTime": "00:14:10.2800000",
      "EndTime": "00:14:10.9400000"
    }
  },
  {
    "TextLocation": {
      "Start": 10802,
      "End": 10810
    },
    "TimeRange": {
      "StartTime": "00:14:11.3600000",
      "EndTime": "00:14:12.0200000"
    }
  },
  {
    "TextLocation": {
      "Start": 10811,
      "End": 10816
    },
    "TimeRange": {
      "StartTime": "00:14:12.0200000",
      "EndTime": "00:14:12.2600000"
    }
  },
  {
    "TextLocation": {
      "Start": 10817,
      "End": 10823
    },
    "TimeRange": {
      "StartTime": "00:14:12.2600000",
      "EndTime": "00:14:12.8600000"
    }
  },
  {
    "TextLocation": {
      "Start": 10826,
      "End": 10833
    },
    "TimeRange": {
      "StartTime": "00:14:13.3400000",
      "EndTime": "00:14:13.8500000"
    }
  },
  {
    "TextLocation": {
      "Start": 10834,
      "End": 10839
    },
    "TimeRange": {
      "StartTime": "00:14:13.8500000",
      "EndTime": "00:14:14.0900000"
    }
  },
  {
    "TextLocation": {
      "Start": 10840,
      "End": 10843
    },
    "TimeRange": {
      "StartTime": "00:14:14.0900000",
      "EndTime": "00:14:14.2400000"
    }
  },
  {
    "TextLocation": {
      "Start": 10844,
      "End": 10852
    },
    "TimeRange": {
      "StartTime": "00:14:14.2400000",
      "EndTime": "00:14:14.6900000"
    }
  },
  {
    "TextLocation": {
      "Start": 10853,
      "End": 10863
    },
    "TimeRange": {
      "StartTime": "00:14:14.6900000",
      "EndTime": "00:14:15.2000000"
    }
  },
  {
    "TextLocation": {
      "Start": 10864,
      "End": 10867
    },
    "TimeRange": {
      "StartTime": "00:14:15.2000000",
      "EndTime": "00:14:15.6500000"
    }
  },
  {
    "TextLocation": {
      "Start": 10868,
      "End": 10875
    },
    "TimeRange": {
      "StartTime": "00:14:15.6500000",
      "EndTime": "00:14:16.5500000"
    }
  },
  {
    "TextLocation": {
      "Start": 10876,
      "End": 10878
    },
    "TimeRange": {
      "StartTime": "00:14:17.1500000",
      "EndTime": "00:14:17.3600000"
    }
  },
  {
    "TextLocation": {
      "Start": 10879,
      "End": 10882
    },
    "TimeRange": {
      "StartTime": "00:14:17.3600000",
      "EndTime": "00:14:17.8099999"
    }
  },
  {
    "TextLocation": {
      "Start": 10890,
      "End": 10893
    },
    "TimeRange": {
      "StartTime": "00:14:18.9200000",
      "EndTime": "00:14:19.3100000"
    }
  },
  {
    "TextLocation": {
      "Start": 10894,
      "End": 10898
    },
    "TimeRange": {
      "StartTime": "00:14:19.3100000",
      "EndTime": "00:14:19.6700000"
    }
  },
  {
    "TextLocation": {
      "Start": 10901,
      "End": 10902
    },
    "TimeRange": {
      "StartTime": "00:14:20.7000000",
      "EndTime": "00:14:20.7900000"
    }
  },
  {
    "TextLocation": {
      "Start": 10903,
      "End": 10907
    },
    "TimeRange": {
      "StartTime": "00:14:20.7900000",
      "EndTime": "00:14:20.9400000"
    }
  },
  {
    "TextLocation": {
      "Start": 10909,
      "End": 10911
    },
    "TimeRange": {
      "StartTime": "00:14:20.9400000",
      "EndTime": "00:14:21.0600000"
    }
  },
  {
    "TextLocation": {
      "Start": 10912,
      "End": 10918
    },
    "TimeRange": {
      "StartTime": "00:14:21.0600000",
      "EndTime": "00:14:21.3600000"
    }
  },
  {
    "TextLocation": {
      "Start": 10919,
      "End": 10928
    },
    "TimeRange": {
      "StartTime": "00:14:21.3600000",
      "EndTime": "00:14:21.9900000"
    }
  },
  {
    "TextLocation": {
      "Start": 10931,
      "End": 10933
    },
    "TimeRange": {
      "StartTime": "00:14:21.9900000",
      "EndTime": "00:14:22.1100000"
    }
  },
  {
    "TextLocation": {
      "Start": 10934,
      "End": 10940
    },
    "TimeRange": {
      "StartTime": "00:14:22.1100000",
      "EndTime": "00:14:22.7700000"
    }
  },
  {
    "TextLocation": {
      "Start": 10943,
      "End": 10946
    },
    "TimeRange": {
      "StartTime": "00:14:23.5700000",
      "EndTime": "00:14:23.8400000"
    }
  },
  {
    "TextLocation": {
      "Start": 10947,
      "End": 10949
    },
    "TimeRange": {
      "StartTime": "00:14:23.8400000",
      "EndTime": "00:14:23.9000000"
    }
  },
  {
    "TextLocation": {
      "Start": 10950,
      "End": 10954
    },
    "TimeRange": {
      "StartTime": "00:14:23.9000000",
      "EndTime": "00:14:24.3800000"
    }
  },
  {
    "TextLocation": {
      "Start": 10957,
      "End": 10959
    },
    "TimeRange": {
      "StartTime": "00:14:24.5600000",
      "EndTime": "00:14:24.6800000"
    }
  },
  {
    "TextLocation": {
      "Start": 10960,
      "End": 10966
    },
    "TimeRange": {
      "StartTime": "00:14:24.6800000",
      "EndTime": "00:14:25.0100000"
    }
  },
  {
    "TextLocation": {
      "Start": 10967,
      "End": 10973
    },
    "TimeRange": {
      "StartTime": "00:14:25.3400000",
      "EndTime": "00:14:26.0600000"
    }
  },
  {
    "TextLocation": {
      "Start": 10981,
      "End": 10987
    },
    "TimeRange": {
      "StartTime": "00:14:27.3300000",
      "EndTime": "00:14:27.7500000"
    }
  },
  {
    "TextLocation": {
      "Start": 10988,
      "End": 10992
    },
    "TimeRange": {
      "StartTime": "00:14:27.7500000",
      "EndTime": "00:14:28.2900000"
    }
  },
  {
    "TextLocation": {
      "Start": 11000,
      "End": 11001
    },
    "TimeRange": {
      "StartTime": "00:14:29.5700000",
      "EndTime": "00:14:29.7200000"
    }
  },
  {
    "TextLocation": {
      "Start": 11002,
      "End": 11007
    },
    "TimeRange": {
      "StartTime": "00:14:29.7200000",
      "EndTime": "00:14:29.8300000"
    }
  },
  {
    "TextLocation": {
      "Start": 11008,
      "End": 11010
    },
    "TimeRange": {
      "StartTime": "00:14:30.1400000",
      "EndTime": "00:14:30.3800000"
    }
  },
  {
    "TextLocation": {
      "Start": 11011,
      "End": 11012
    },
    "TimeRange": {
      "StartTime": "00:14:30.3800000",
      "EndTime": "00:14:30.4700000"
    }
  },
  {
    "TextLocation": {
      "Start": 11013,
      "End": 11019
    },
    "TimeRange": {
      "StartTime": "00:14:30.4700000",
      "EndTime": "00:14:30.8600000"
    }
  },
  {
    "TextLocation": {
      "Start": 11020,
      "End": 11024
    },
    "TimeRange": {
      "StartTime": "00:14:30.8600000",
      "EndTime": "00:14:31.1000000"
    }
  },
  {
    "TextLocation": {
      "Start": 11027,
      "End": 11028
    },
    "TimeRange": {
      "StartTime": "00:14:31.1000000",
      "EndTime": "00:14:31.1900000"
    }
  },
  {
    "TextLocation": {
      "Start": 11029,
      "End": 11034
    },
    "TimeRange": {
      "StartTime": "00:14:31.1900000",
      "EndTime": "00:14:31.2800000"
    }
  },
  {
    "TextLocation": {
      "Start": 11035,
      "End": 11038
    },
    "TimeRange": {
      "StartTime": "00:14:31.2800000",
      "EndTime": "00:14:31.4900000"
    }
  },
  {
    "TextLocation": {
      "Start": 11046,
      "End": 11048
    },
    "TimeRange": {
      "StartTime": "00:14:31.4900000",
      "EndTime": "00:14:32"
    }
  },
  {
    "TextLocation": {
      "Start": 11051,
      "End": 11055
    },
    "TimeRange": {
      "StartTime": "00:14:32.0300000",
      "EndTime": "00:14:32.5400000"
    }
  },
  {
    "TextLocation": {
      "Start": 11058,
      "End": 11062
    },
    "TimeRange": {
      "StartTime": "00:14:33.5000000",
      "EndTime": "00:14:33.9500000"
    }
  },
  {
    "TextLocation": {
      "Start": 11063,
      "End": 11066
    },
    "TimeRange": {
      "StartTime": "00:14:33.9500000",
      "EndTime": "00:14:34.3100000"
    }
  },
  {
    "TextLocation": {
      "Start": 11067,
      "End": 11072
    },
    "TimeRange": {
      "StartTime": "00:14:34.3100000",
      "EndTime": "00:14:34.7900000"
    }
  },
  {
    "TextLocation": {
      "Start": 11073,
      "End": 11082
    },
    "TimeRange": {
      "StartTime": "00:14:34.7900000",
      "EndTime": "00:14:35.6000000"
    }
  },
  {
    "TextLocation": {
      "Start": 11083,
      "End": 11085
    },
    "TimeRange": {
      "StartTime": "00:14:36.4700000",
      "EndTime": "00:14:36.7400000"
    }
  },
  {
    "TextLocation": {
      "Start": 11086,
      "End": 11094
    },
    "TimeRange": {
      "StartTime": "00:14:36.7400000",
      "EndTime": "00:14:37.1900000"
    }
  },
  {
    "TextLocation": {
      "Start": 11095,
      "End": 11097
    },
    "TimeRange": {
      "StartTime": "00:14:37.1900000",
      "EndTime": "00:14:37.3100000"
    }
  },
  {
    "TextLocation": {
      "Start": 11098,
      "End": 11101
    },
    "TimeRange": {
      "StartTime": "00:14:37.3100000",
      "EndTime": "00:14:37.4000000"
    }
  },
  {
    "TextLocation": {
      "Start": 11102,
      "End": 11105
    },
    "TimeRange": {
      "StartTime": "00:14:37.4000000",
      "EndTime": "00:14:38"
    }
  },
  {
    "TextLocation": {
      "Start": 11106,
      "End": 11110
    },
    "TimeRange": {
      "StartTime": "00:14:38",
      "EndTime": "00:14:38.4500000"
    }
  },
  {
    "TextLocation": {
      "Start": 11113,
      "End": 11116
    },
    "TimeRange": {
      "StartTime": "00:14:40.3000000",
      "EndTime": "00:14:40.6900000"
    }
  },
  {
    "TextLocation": {
      "Start": 11117,
      "End": 11120
    },
    "TimeRange": {
      "StartTime": "00:14:40.6900000",
      "EndTime": "00:14:40.8100000"
    }
  },
  {
    "TextLocation": {
      "Start": 11121,
      "End": 11129
    },
    "TimeRange": {
      "StartTime": "00:14:40.8100000",
      "EndTime": "00:14:41.2900000"
    }
  },
  {
    "TextLocation": {
      "Start": 11130,
      "End": 11135
    },
    "TimeRange": {
      "StartTime": "00:14:41.2900000",
      "EndTime": "00:14:42.1300000"
    }
  },
  {
    "TextLocation": {
      "Start": 11136,
      "End": 11140
    },
    "TimeRange": {
      "StartTime": "00:14:42.1300000",
      "EndTime": "00:14:42.4300000"
    }
  },
  {
    "TextLocation": {
      "Start": 11141,
      "End": 11143
    },
    "TimeRange": {
      "StartTime": "00:14:42.4300000",
      "EndTime": "00:14:43.2700000"
    }
  },
  {
    "TextLocation": {
      "Start": 11144,
      "End": 11150
    },
    "TimeRange": {
      "StartTime": "00:14:43.4200000",
      "EndTime": "00:14:43.9900000"
    }
  },
  {
    "TextLocation": {
      "Start": 11151,
      "End": 11156
    },
    "TimeRange": {
      "StartTime": "00:14:43.9900000",
      "EndTime": "00:14:44.4100000"
    }
  },
  {
    "TextLocation": {
      "Start": 11157,
      "End": 11166
    },
    "TimeRange": {
      "StartTime": "00:14:44.4100000",
      "EndTime": "00:14:45.4300000"
    }
  },
  {
    "TextLocation": {
      "Start": 11174,
      "End": 11176
    },
    "TimeRange": {
      "StartTime": "00:14:45.4300000",
      "EndTime": "00:14:45.7600000"
    }
  },
  {
    "TextLocation": {
      "Start": 11177,
      "End": 11181
    },
    "TimeRange": {
      "StartTime": "00:14:45.7600000",
      "EndTime": "00:14:46.0300000"
    }
  },
  {
    "TextLocation": {
      "Start": 11182,
      "End": 11185
    },
    "TimeRange": {
      "StartTime": "00:14:46.0300000",
      "EndTime": "00:14:46.3000000"
    }
  },
  {
    "TextLocation": {
      "Start": 11186,
      "End": 11189
    },
    "TimeRange": {
      "StartTime": "00:14:46.3000000",
      "EndTime": "00:14:46.6100000"
    }
  },
  {
    "TextLocation": {
      "Start": 11197,
      "End": 11204
    },
    "TimeRange": {
      "StartTime": "00:14:46.6300000",
      "EndTime": "00:14:47.2300000"
    }
  },
  {
    "TextLocation": {
      "Start": 11207,
      "End": 11210
    },
    "TimeRange": {
      "StartTime": "00:14:48.1300000",
      "EndTime": "00:14:48.6100000"
    }
  },
  {
    "TextLocation": {
      "Start": 11211,
      "End": 11217
    },
    "TimeRange": {
      "StartTime": "00:14:48.6100000",
      "EndTime": "00:14:49.1500000"
    }
  },
  {
    "TextLocation": {
      "Start": 11218,
      "End": 11222
    },
    "TimeRange": {
      "StartTime": "00:14:49.1500000",
      "EndTime": "00:14:49.5700000"
    }
  },
  {
    "TextLocation": {
      "Start": 11223,
      "End": 11227
    },
    "TimeRange": {
      "StartTime": "00:14:49.5700000",
      "EndTime": "00:14:49.7800000"
    }
  },
  {
    "TextLocation": {
      "Start": 11228,
      "End": 11231
    },
    "TimeRange": {
      "StartTime": "00:14:49.7800000",
      "EndTime": "00:14:49.9600000"
    }
  },
  {
    "TextLocation": {
      "Start": 11232,
      "End": 11234
    },
    "TimeRange": {
      "StartTime": "00:14:49.9600000",
      "EndTime": "00:14:50.1100000"
    }
  },
  {
    "TextLocation": {
      "Start": 11235,
      "End": 11239
    },
    "TimeRange": {
      "StartTime": "00:14:50.1100000",
      "EndTime": "00:14:50.6200000"
    }
  },
  {
    "TextLocation": {
      "Start": 11247,
      "End": 11248
    },
    "TimeRange": {
      "StartTime": "00:14:58.6800000",
      "EndTime": "00:14:58.7700000"
    }
  },
  {
    "TextLocation": {
      "Start": 11249,
      "End": 11256
    },
    "TimeRange": {
      "StartTime": "00:14:58.7700000",
      "EndTime": "00:14:59.1000000"
    }
  },
  {
    "TextLocation": {
      "Start": 11257,
      "End": 11259
    },
    "TimeRange": {
      "StartTime": "00:14:59.1000000",
      "EndTime": "00:14:59.6400000"
    }
  },
  {
    "TextLocation": {
      "Start": 11267,
      "End": 11271
    },
    "TimeRange": {
      "StartTime": "00:15:00.0300000",
      "EndTime": "00:15:00.5100000"
    }
  },
  {
    "TextLocation": {
      "Start": 11274,
      "End": 11278
    },
    "TimeRange": {
      "StartTime": "00:15:01.7600000",
      "EndTime": "00:15:02.1800000"
    }
  },
  {
    "TextLocation": {
      "Start": 11279,
      "End": 11282
    },
    "TimeRange": {
      "StartTime": "00:15:02.1800000",
      "EndTime": "00:15:02.4200000"
    }
  },
  {
    "TextLocation": {
      "Start": 11283,
      "End": 11287
    },
    "TimeRange": {
      "StartTime": "00:15:02.4200000",
      "EndTime": "00:15:02.7800000"
    }
  },
  {
    "TextLocation": {
      "Start": 11288,
      "End": 11292
    },
    "TimeRange": {
      "StartTime": "00:15:02.7800000",
      "EndTime": "00:15:03.6200000"
    }
  },
  {
    "TextLocation": {
      "Start": 11295,
      "End": 11298
    },
    "TimeRange": {
      "StartTime": "00:15:04.4500000",
      "EndTime": "00:15:04.6900000"
    }
  },
  {
    "TextLocation": {
      "Start": 11299,
      "End": 11308
    },
    "TimeRange": {
      "StartTime": "00:15:04.6900000",
      "EndTime": "00:15:05.2300000"
    }
  },
  {
    "TextLocation": {
      "Start": 11309,
      "End": 11314
    },
    "TimeRange": {
      "StartTime": "00:15:05.2300000",
      "EndTime": "00:15:05.3800000"
    }
  },
  {
    "TextLocation": {
      "Start": 11315,
      "End": 11318
    },
    "TimeRange": {
      "StartTime": "00:15:05.3800000",
      "EndTime": "00:15:05.4700000"
    }
  },
  {
    "TextLocation": {
      "Start": 11319,
      "End": 11322
    },
    "TimeRange": {
      "StartTime": "00:15:05.4700000",
      "EndTime": "00:15:05.5900000"
    }
  },
  {
    "TextLocation": {
      "Start": 11323,
      "End": 11329
    },
    "TimeRange": {
      "StartTime": "00:15:05.5900000",
      "EndTime": "00:15:06.0100000"
    }
  },
  {
    "TextLocation": {
      "Start": 11330,
      "End": 11332
    },
    "TimeRange": {
      "StartTime": "00:15:06.0100000",
      "EndTime": "00:15:06.1600000"
    }
  },
  {
    "TextLocation": {
      "Start": 11333,
      "End": 11336
    },
    "TimeRange": {
      "StartTime": "00:15:06.1600000",
      "EndTime": "00:15:06.2500000"
    }
  },
  {
    "TextLocation": {
      "Start": 11337,
      "End": 11343
    },
    "TimeRange": {
      "StartTime": "00:15:06.2500000",
      "EndTime": "00:15:06.6700000"
    }
  },
  {
    "TextLocation": {
      "Start": 11344,
      "End": 11347
    },
    "TimeRange": {
      "StartTime": "00:15:06.6700000",
      "EndTime": "00:15:06.8500000"
    }
  },
  {
    "TextLocation": {
      "Start": 11348,
      "End": 11356
    },
    "TimeRange": {
      "StartTime": "00:15:06.8500000",
      "EndTime": "00:15:07.2400000"
    }
  },
  {
    "TextLocation": {
      "Start": 11357,
      "End": 11368
    },
    "TimeRange": {
      "StartTime": "00:15:07.2400000",
      "EndTime": "00:15:07.9000000"
    }
  },
  {
    "TextLocation": {
      "Start": 11369,
      "End": 11374
    },
    "TimeRange": {
      "StartTime": "00:15:07.9000000",
      "EndTime": "00:15:08.1400000"
    }
  },
  {
    "TextLocation": {
      "Start": 11375,
      "End": 11380
    },
    "TimeRange": {
      "StartTime": "00:15:08.1400000",
      "EndTime": "00:15:08.3500000"
    }
  },
  {
    "TextLocation": {
      "Start": 11381,
      "End": 11384
    },
    "TimeRange": {
      "StartTime": "00:15:08.3500000",
      "EndTime": "00:15:08.5900000"
    }
  },
  {
    "TextLocation": {
      "Start": 11385,
      "End": 11390
    },
    "TimeRange": {
      "StartTime": "00:15:08.5900000",
      "EndTime": "00:15:08.9200000"
    }
  },
  {
    "TextLocation": {
      "Start": 11391,
      "End": 11393
    },
    "TimeRange": {
      "StartTime": "00:15:08.9200000",
      "EndTime": "00:15:09.5800000"
    }
  },
  {
    "TextLocation": {
      "Start": 11396,
      "End": 11399
    },
    "TimeRange": {
      "StartTime": "00:15:10.4400000",
      "EndTime": "00:15:10.6500000"
    }
  },
  {
    "TextLocation": {
      "Start": 11400,
      "End": 11408
    },
    "TimeRange": {
      "StartTime": "00:15:10.6500000",
      "EndTime": "00:15:11.0700000"
    }
  },
  {
    "TextLocation": {
      "Start": 11409,
      "End": 11415
    },
    "TimeRange": {
      "StartTime": "00:15:11.0700000",
      "EndTime": "00:15:11.6100000"
    }
  },
  {
    "TextLocation": {
      "Start": 11416,
      "End": 11422
    },
    "TimeRange": {
      "StartTime": "00:15:11.6100000",
      "EndTime": "00:15:12.0300000"
    }
  },
  {
    "TextLocation": {
      "Start": 11423,
      "End": 11425
    },
    "TimeRange": {
      "StartTime": "00:15:12.0300000",
      "EndTime": "00:15:12.1500000"
    }
  },
  {
    "TextLocation": {
      "Start": 11426,
      "End": 11429
    },
    "TimeRange": {
      "StartTime": "00:15:12.1500000",
      "EndTime": "00:15:12.2700000"
    }
  },
  {
    "TextLocation": {
      "Start": 11430,
      "End": 11439
    },
    "TimeRange": {
      "StartTime": "00:15:12.2700000",
      "EndTime": "00:15:12.6900000"
    }
  },
  {
    "TextLocation": {
      "Start": 11440,
      "End": 11444
    },
    "TimeRange": {
      "StartTime": "00:15:12.6900000",
      "EndTime": "00:15:12.8700000"
    }
  },
  {
    "TextLocation": {
      "Start": 11445,
      "End": 11448
    },
    "TimeRange": {
      "StartTime": "00:15:12.8700000",
      "EndTime": "00:15:12.9300000"
    }
  },
  {
    "TextLocation": {
      "Start": 11449,
      "End": 11455
    },
    "TimeRange": {
      "StartTime": "00:15:12.9300000",
      "EndTime": "00:15:13.3200000"
    }
  },
  {
    "TextLocation": {
      "Start": 11456,
      "End": 11461
    },
    "TimeRange": {
      "StartTime": "00:15:13.3200000",
      "EndTime": "00:15:13.5600000"
    }
  },
  {
    "TextLocation": {
      "Start": 11462,
      "End": 11465
    },
    "TimeRange": {
      "StartTime": "00:15:13.5600000",
      "EndTime": "00:15:13.8600000"
    }
  },
  {
    "TextLocation": {
      "Start": 11466,
      "End": 11469
    },
    "TimeRange": {
      "StartTime": "00:15:13.8600000",
      "EndTime": "00:15:14.3100000"
    }
  },
  {
    "TextLocation": {
      "Start": 11470,
      "End": 11474
    },
    "TimeRange": {
      "StartTime": "00:15:14.3100000",
      "EndTime": "00:15:15.2100000"
    }
  },
  {
    "TextLocation": {
      "Start": 11475,
      "End": 11479
    },
    "TimeRange": {
      "StartTime": "00:15:15.3600000",
      "EndTime": "00:15:15.8100000"
    }
  },
  {
    "TextLocation": {
      "Start": 11480,
      "End": 11482
    },
    "TimeRange": {
      "StartTime": "00:15:15.8100000",
      "EndTime": "00:15:16.2000000"
    }
  },
  {
    "TextLocation": {
      "Start": 11483,
      "End": 11486
    },
    "TimeRange": {
      "StartTime": "00:15:16.2000000",
      "EndTime": "00:15:16.5000000"
    }
  },
  {
    "TextLocation": {
      "Start": 11487,
      "End": 11489
    },
    "TimeRange": {
      "StartTime": "00:15:16.5000000",
      "EndTime": "00:15:16.6500000"
    }
  },
  {
    "TextLocation": {
      "Start": 11490,
      "End": 11493
    },
    "TimeRange": {
      "StartTime": "00:15:16.6500000",
      "EndTime": "00:15:17.4300000"
    }
  },
  {
    "TextLocation": {
      "Start": 11501,
      "End": 11503
    },
    "TimeRange": {
      "StartTime": "00:15:18.0600000",
      "EndTime": "00:15:18.2700000"
    }
  },
  {
    "TextLocation": {
      "Start": 11504,
      "End": 11508
    },
    "TimeRange": {
      "StartTime": "00:15:18.2700000",
      "EndTime": "00:15:18.4500000"
    }
  },
  {
    "TextLocation": {
      "Start": 11509,
      "End": 11512
    },
    "TimeRange": {
      "StartTime": "00:15:18.4500000",
      "EndTime": "00:15:18.6900000"
    }
  },
  {
    "TextLocation": {
      "Start": 11513,
      "End": 11516
    },
    "TimeRange": {
      "StartTime": "00:15:18.6900000",
      "EndTime": "00:15:19.1400000"
    }
  },
  {
    "TextLocation": {
      "Start": 11519,
      "End": 11520
    },
    "TimeRange": {
      "StartTime": "00:15:19.4400000",
      "EndTime": "00:15:19.5300000"
    }
  },
  {
    "TextLocation": {
      "Start": 11521,
      "End": 11528
    },
    "TimeRange": {
      "StartTime": "00:15:19.5300000",
      "EndTime": "00:15:19.8300000"
    }
  },
  {
    "TextLocation": {
      "Start": 11529,
      "End": 11535
    },
    "TimeRange": {
      "StartTime": "00:15:19.8300000",
      "EndTime": "00:15:20.1900000"
    }
  },
  {
    "TextLocation": {
      "Start": 11536,
      "End": 11540
    },
    "TimeRange": {
      "StartTime": "00:15:20.1900000",
      "EndTime": "00:15:20.4900000"
    }
  },
  {
    "TextLocation": {
      "Start": 11541,
      "End": 11544
    },
    "TimeRange": {
      "StartTime": "00:15:20.4900000",
      "EndTime": "00:15:20.6700000"
    }
  },
  {
    "TextLocation": {
      "Start": 11545,
      "End": 11547
    },
    "TimeRange": {
      "StartTime": "00:15:20.6700000",
      "EndTime": "00:15:20.8500000"
    }
  },
  {
    "TextLocation": {
      "Start": 11548,
      "End": 11552
    },
    "TimeRange": {
      "StartTime": "00:15:20.8500000",
      "EndTime": "00:15:21.0300000"
    }
  },
  {
    "TextLocation": {
      "Start": 11553,
      "End": 11555
    },
    "TimeRange": {
      "StartTime": "00:15:21.0300000",
      "EndTime": "00:15:21.2100000"
    }
  },
  {
    "TextLocation": {
      "Start": 11556,
      "End": 11560
    },
    "TimeRange": {
      "StartTime": "00:15:21.2100000",
      "EndTime": "00:15:21.4200000"
    }
  },
  {
    "TextLocation": {
      "Start": 11561,
      "End": 11566
    },
    "TimeRange": {
      "StartTime": "00:15:21.4200000",
      "EndTime": "00:15:21.8700000"
    }
  },
  {
    "TextLocation": {
      "Start": 11574,
      "End": 11578
    },
    "TimeRange": {
      "StartTime": "00:15:21.9000000",
      "EndTime": "00:15:22.3800000"
    }
  },
  {
    "TextLocation": {
      "Start": 11581,
      "End": 11582
    },
    "TimeRange": {
      "StartTime": "00:15:30.2000000",
      "EndTime": "00:15:30.2600000"
    }
  },
  {
    "TextLocation": {
      "Start": 11583,
      "End": 11590
    },
    "TimeRange": {
      "StartTime": "00:15:30.3800000",
      "EndTime": "00:15:30.6800000"
    }
  },
  {
    "TextLocation": {
      "Start": 11591,
      "End": 11598
    },
    "TimeRange": {
      "StartTime": "00:15:30.6800000",
      "EndTime": "00:15:31.1300000"
    }
  },
  {
    "TextLocation": {
      "Start": 11606,
      "End": 11608
    },
    "TimeRange": {
      "StartTime": "00:15:32.0500000",
      "EndTime": "00:15:32.2400000"
    }
  },
  {
    "TextLocation": {
      "Start": 11609,
      "End": 11617
    },
    "TimeRange": {
      "StartTime": "00:15:32.2600000",
      "EndTime": "00:15:32.9500000"
    }
  },
  {
    "TextLocation": {
      "Start": 11620,
      "End": 11625
    },
    "TimeRange": {
      "StartTime": "00:15:34.5700000",
      "EndTime": "00:15:34.8000000"
    }
  },
  {
    "TextLocation": {
      "Start": 11626,
      "End": 11629
    },
    "TimeRange": {
      "StartTime": "00:15:34.8000000",
      "EndTime": "00:15:35.1300000"
    }
  },
  {
    "TextLocation": {
      "Start": 11632,
      "End": 11637
    },
    "TimeRange": {
      "StartTime": "00:15:35.7800000",
      "EndTime": "00:15:35.9600000"
    }
  },
  {
    "TextLocation": {
      "Start": 11638,
      "End": 11641
    },
    "TimeRange": {
      "StartTime": "00:15:35.9600000",
      "EndTime": "00:15:36.0200000"
    }
  },
  {
    "TextLocation": {
      "Start": 11644,
      "End": 11649
    },
    "TimeRange": {
      "StartTime": "00:15:36.3900000",
      "EndTime": "00:15:36.5700000"
    }
  },
  {
    "TextLocation": {
      "Start": 11650,
      "End": 11653
    },
    "TimeRange": {
      "StartTime": "00:15:36.5700000",
      "EndTime": "00:15:36.6600000"
    }
  },
  {
    "TextLocation": {
      "Start": 11655,
      "End": 11658
    },
    "TimeRange": {
      "StartTime": "00:15:36.6700000",
      "EndTime": "00:15:36.8400000"
    }
  },
  {
    "TextLocation": {
      "Start": 11666,
      "End": 11670
    },
    "TimeRange": {
      "StartTime": "00:15:45.4200000",
      "EndTime": "00:15:45.5700000"
    }
  },
  {
    "TextLocation": {
      "Start": 11671,
      "End": 11676
    },
    "TimeRange": {
      "StartTime": "00:15:45.5700000",
      "EndTime": "00:15:45.7500000"
    }
  },
  {
    "TextLocation": {
      "Start": 11678,
      "End": 11681
    },
    "TimeRange": {
      "StartTime": "00:15:45.7500000",
      "EndTime": "00:15:45.8100000"
    }
  },
  {
    "TextLocation": {
      "Start": 11682,
      "End": 11689
    },
    "TimeRange": {
      "StartTime": "00:15:45.8100000",
      "EndTime": "00:15:46.1100000"
    }
  },
  {
    "TextLocation": {
      "Start": 11690,
      "End": 11694
    },
    "TimeRange": {
      "StartTime": "00:15:46.1100000",
      "EndTime": "00:15:46.3500000"
    }
  },
  {
    "TextLocation": {
      "Start": 11695,
      "End": 11702
    },
    "TimeRange": {
      "StartTime": "00:15:46.3500000",
      "EndTime": "00:15:46.6500000"
    }
  },
  {
    "TextLocation": {
      "Start": 11703,
      "End": 11707
    },
    "TimeRange": {
      "StartTime": "00:15:46.6500000",
      "EndTime": "00:15:46.7400000"
    }
  },
  {
    "TextLocation": {
      "Start": 11708,
      "End": 11710
    },
    "TimeRange": {
      "StartTime": "00:15:46.7400000",
      "EndTime": "00:15:46.8900000"
    }
  },
  {
    "TextLocation": {
      "Start": 11711,
      "End": 11716
    },
    "TimeRange": {
      "StartTime": "00:15:46.8900000",
      "EndTime": "00:15:47.2800000"
    }
  },
  {
    "TextLocation": {
      "Start": 11717,
      "End": 11722
    },
    "TimeRange": {
      "StartTime": "00:15:47.2800000",
      "EndTime": "00:15:47.9100000"
    }
  },
  {
    "TextLocation": {
      "Start": 11730,
      "End": 11732
    },
    "TimeRange": {
      "StartTime": "00:16:22.3400000",
      "EndTime": "00:16:22.3900000"
    }
  },
  {
    "TextLocation": {
      "Start": 11733,
      "End": 11736
    },
    "TimeRange": {
      "StartTime": "00:16:22.4500000",
      "EndTime": "00:16:22.5300000"
    }
  },
  {
    "TextLocation": {
      "Start": 11737,
      "End": 11745
    },
    "TimeRange": {
      "StartTime": "00:16:22.5300000",
      "EndTime": "00:16:22.9800000"
    }
  },
  {
    "TextLocation": {
      "Start": 11746,
      "End": 11751
    },
    "TimeRange": {
      "StartTime": "00:16:22.9800000",
      "EndTime": "00:16:23.2700000"
    }
  },
  {
    "TextLocation": {
      "Start": 11754,
      "End": 11756
    },
    "TimeRange": {
      "StartTime": "00:16:29.7000000",
      "EndTime": "00:16:29.8800000"
    }
  },
  {
    "TextLocation": {
      "Start": 11757,
      "End": 11768
    },
    "TimeRange": {
      "StartTime": "00:16:29.8900000",
      "EndTime": "00:16:30.3500000"
    }
  },
  {
    "TextLocation": {
      "Start": 11771,
      "End": 11775
    },
    "TimeRange": {
      "StartTime": "00:16:39.9100000",
      "EndTime": "00:16:40.0800000"
    }
  },
  {
    "TextLocation": {
      "Start": 11776,
      "End": 11778
    },
    "TimeRange": {
      "StartTime": "00:16:40.3000000",
      "EndTime": "00:16:40.4500000"
    }
  },
  {
    "TextLocation": {
      "Start": 11781,
      "End": 11785
    },
    "TimeRange": {
      "StartTime": "00:16:42.1600000",
      "EndTime": "00:16:42.2800000"
    }
  },
  {
    "TextLocation": {
      "Start": 11787,
      "End": 11790
    },
    "TimeRange": {
      "StartTime": "00:16:42.3400000",
      "EndTime": "00:16:42.5500000"
    }
  },
  {
    "TextLocation": {
      "Start": 11792,
      "End": 11794
    },
    "TimeRange": {
      "StartTime": "00:16:43.3900000",
      "EndTime": "00:16:43.5400000"
    }
  },
  {
    "TextLocation": {
      "Start": 11795,
      "End": 11798
    },
    "TimeRange": {
      "StartTime": "00:16:43.5700000",
      "EndTime": "00:16:43.6300000"
    }
  },
  {
    "TextLocation": {
      "Start": 11799,
      "End": 11803
    },
    "TimeRange": {
      "StartTime": "00:16:43.6300000",
      "EndTime": "00:16:43.8700000"
    }
  },
  {
    "TextLocation": {
      "Start": 11804,
      "End": 11809
    },
    "TimeRange": {
      "StartTime": "00:16:43.8700000",
      "EndTime": "00:16:44.1400000"
    }
  },
  {
    "TextLocation": {
      "Start": 11810,
      "End": 11814
    },
    "TimeRange": {
      "StartTime": "00:16:44.2300000",
      "EndTime": "00:16:44.4100000"
    }
  },
  {
    "TextLocation": {
      "Start": 11822,
      "End": 11825
    },
    "TimeRange": {
      "StartTime": "00:16:45.9900000",
      "EndTime": "00:16:46.1200000"
    }
  },
  {
    "TextLocation": {
      "Start": 11826,
      "End": 11831
    },
    "TimeRange": {
      "StartTime": "00:16:46.1800000",
      "EndTime": "00:16:46.4000000"
    }
  },
  {
    "TextLocation": {
      "Start": 11839,
      "End": 11842
    },
    "TimeRange": {
      "StartTime": "00:16:48.4000000",
      "EndTime": "00:16:48.5500000"
    }
  },
  {
    "TextLocation": {
      "Start": 11843,
      "End": 11848
    },
    "TimeRange": {
      "StartTime": "00:16:48.5500000",
      "EndTime": "00:16:48.7000000"
    }
  },
  {
    "TextLocation": {
      "Start": 11851,
      "End": 11855
    },
    "TimeRange": {
      "StartTime": "00:16:48.7000000",
      "EndTime": "00:16:48.9100000"
    }
  },
  {
    "TextLocation": {
      "Start": 11856,
      "End": 11859
    },
    "TimeRange": {
      "StartTime": "00:16:48.9100000",
      "EndTime": "00:16:49.0300000"
    }
  },
  {
    "TextLocation": {
      "Start": 11860,
      "End": 11863
    },
    "TimeRange": {
      "StartTime": "00:16:49.0300000",
      "EndTime": "00:16:49.1500000"
    }
  },
  {
    "TextLocation": {
      "Start": 11864,
      "End": 11871
    },
    "TimeRange": {
      "StartTime": "00:16:49.1500000",
      "EndTime": "00:16:49.5100000"
    }
  },
  {
    "TextLocation": {
      "Start": 11873,
      "End": 11875
    },
    "TimeRange": {
      "StartTime": "00:16:49.5100000",
      "EndTime": "00:16:49.6600000"
    }
  },
  {
    "TextLocation": {
      "Start": 11876,
      "End": 11879
    },
    "TimeRange": {
      "StartTime": "00:16:49.6600000",
      "EndTime": "00:16:49.7800000"
    }
  },
  {
    "TextLocation": {
      "Start": 11880,
      "End": 11885
    },
    "TimeRange": {
      "StartTime": "00:16:49.7800000",
      "EndTime": "00:16:49.9900000"
    }
  },
  {
    "TextLocation": {
      "Start": 11886,
      "End": 11891
    },
    "TimeRange": {
      "StartTime": "00:16:49.9900000",
      "EndTime": "00:16:50.4100000"
    }
  },
  {
    "TextLocation": {
      "Start": 11892,
      "End": 11895
    },
    "TimeRange": {
      "StartTime": "00:16:50.4100000",
      "EndTime": "00:16:50.5600000"
    }
  },
  {
    "TextLocation": {
      "Start": 11896,
      "End": 11901
    },
    "TimeRange": {
      "StartTime": "00:16:50.5600000",
      "EndTime": "00:16:50.9200000"
    }
  },
  {
    "TextLocation": {
      "Start": 11902,
      "End": 11906
    },
    "TimeRange": {
      "StartTime": "00:16:50.9200000",
      "EndTime": "00:16:51.1000000"
    }
  },
  {
    "TextLocation": {
      "Start": 11907,
      "End": 11911
    },
    "TimeRange": {
      "StartTime": "00:16:51.1000000",
      "EndTime": "00:16:51.3700000"
    }
  },
  {
    "TextLocation": {
      "Start": 11912,
      "End": 11917
    },
    "TimeRange": {
      "StartTime": "00:16:51.3700000",
      "EndTime": "00:16:51.6700000"
    }
  },
  {
    "TextLocation": {
      "Start": 11918,
      "End": 11922
    },
    "TimeRange": {
      "StartTime": "00:16:51.6700000",
      "EndTime": "00:16:52.2100000"
    }
  },
  {
    "TextLocation": {
      "Start": 11930,
      "End": 11934
    },
    "TimeRange": {
      "StartTime": "00:16:53.2300000",
      "EndTime": "00:16:53.7400000"
    }
  },
  {
    "TextLocation": {
      "Start": 11935,
      "End": 11940
    },
    "TimeRange": {
      "StartTime": "00:16:53.7400000",
      "EndTime": "00:16:54.4500000"
    }
  },
  {
    "TextLocation": {
      "Start": 11943,
      "End": 11947
    },
    "TimeRange": {
      "StartTime": "00:16:54.4600000",
      "EndTime": "00:16:55.6300000"
    }
  },
  {
    "TextLocation": {
      "Start": 11949,
      "End": 11952
    },
    "TimeRange": {
      "StartTime": "00:16:55.6300000",
      "EndTime": "00:16:55.9900000"
    }
  },
  {
    "TextLocation": {
      "Start": 11953,
      "End": 11956
    },
    "TimeRange": {
      "StartTime": "00:16:55.9900000",
      "EndTime": "00:16:56.3100000"
    }
  },
  {
    "TextLocation": {
      "Start": 11957,
      "End": 11961
    },
    "TimeRange": {
      "StartTime": "00:16:56.3800000",
      "EndTime": "00:16:57.3000000"
    }
  },
  {
    "TextLocation": {
      "Start": 11969,
      "End": 11972
    },
    "TimeRange": {
      "StartTime": "00:16:58.0200000",
      "EndTime": "00:16:58.4400000"
    }
  },
  {
    "TextLocation": {
      "Start": 11973,
      "End": 11975
    },
    "TimeRange": {
      "StartTime": "00:16:58.4400000",
      "EndTime": "00:16:58.5300000"
    }
  },
  {
    "TextLocation": {
      "Start": 11976,
      "End": 11979
    },
    "TimeRange": {
      "StartTime": "00:16:58.5300000",
      "EndTime": "00:16:58.6200000"
    }
  },
  {
    "TextLocation": {
      "Start": 11980,
      "End": 11982
    },
    "TimeRange": {
      "StartTime": "00:16:58.6200000",
      "EndTime": "00:16:58.7700000"
    }
  },
  {
    "TextLocation": {
      "Start": 11983,
      "End": 11985
    },
    "TimeRange": {
      "StartTime": "00:16:58.7700000",
      "EndTime": "00:16:58.9500000"
    }
  },
  {
    "TextLocation": {
      "Start": 11986,
      "End": 11989
    },
    "TimeRange": {
      "StartTime": "00:16:58.9500000",
      "EndTime": "00:16:59.1300000"
    }
  },
  {
    "TextLocation": {
      "Start": 11990,
      "End": 11995
    },
    "TimeRange": {
      "StartTime": "00:16:59.1300000",
      "EndTime": "00:16:59.3400000"
    }
  },
  {
    "TextLocation": {
      "Start": 11996,
      "End": 12001
    },
    "TimeRange": {
      "StartTime": "00:16:59.3400000",
      "EndTime": "00:16:59.9400000"
    }
  },
  {
    "TextLocation": {
      "Start": 12009,
      "End": 12012
    },
    "TimeRange": {
      "StartTime": "00:17:00.0300000",
      "EndTime": "00:17:00.7300000"
    }
  },
  {
    "TextLocation": {
      "Start": 12020,
      "End": 12024
    },
    "TimeRange": {
      "StartTime": "00:17:00.8100000",
      "EndTime": "00:17:01.0200000"
    }
  },
  {
    "TextLocation": {
      "Start": 12027,
      "End": 12031
    },
    "TimeRange": {
      "StartTime": "00:17:01.0200000",
      "EndTime": "00:17:01.2000000"
    }
  },
  {
    "TextLocation": {
      "Start": 12032,
      "End": 12037
    },
    "TimeRange": {
      "StartTime": "00:17:01.2000000",
      "EndTime": "00:17:01.3800000"
    }
  },
  {
    "TextLocation": {
      "Start": 12038,
      "End": 12043
    },
    "TimeRange": {
      "StartTime": "00:17:01.3800000",
      "EndTime": "00:17:01.8500000"
    }
  },
  {
    "TextLocation": {
      "Start": 12051,
      "End": 12053
    },
    "TimeRange": {
      "StartTime": "00:17:01.9900000",
      "EndTime": "00:17:02.1000000"
    }
  },
  {
    "TextLocation": {
      "Start": 12055,
      "End": 12061
    },
    "TimeRange": {
      "StartTime": "00:17:02.1100000",
      "EndTime": "00:17:02.7300000"
    }
  },
  {
    "TextLocation": {
      "Start": 12069,
      "End": 12072
    },
    "TimeRange": {
      "StartTime": "00:17:03.1500000",
      "EndTime": "00:17:03.3600000"
    }
  },
  {
    "TextLocation": {
      "Start": 12073,
      "End": 12075
    },
    "TimeRange": {
      "StartTime": "00:17:03.3600000",
      "EndTime": "00:17:03.4500000"
    }
  },
  {
    "TextLocation": {
      "Start": 12076,
      "End": 12079
    },
    "TimeRange": {
      "StartTime": "00:17:03.4500000",
      "EndTime": "00:17:03.6000000"
    }
  },
  {
    "TextLocation": {
      "Start": 12080,
      "End": 12085
    },
    "TimeRange": {
      "StartTime": "00:17:03.6000000",
      "EndTime": "00:17:04.3500000"
    }
  },
  {
    "TextLocation": {
      "Start": 12086,
      "End": 12092
    },
    "TimeRange": {
      "StartTime": "00:17:04.4400000",
      "EndTime": "00:17:05.0700000"
    }
  },
  {
    "TextLocation": {
      "Start": 12095,
      "End": 12098
    },
    "TimeRange": {
      "StartTime": "00:17:05.9700000",
      "EndTime": "00:17:06.3200000"
    }
  },
  {
    "TextLocation": {
      "Start": 12099,
      "End": 12102
    },
    "TimeRange": {
      "StartTime": "00:17:06.5400000",
      "EndTime": "00:17:06.9400000"
    }
  },
  {
    "TextLocation": {
      "Start": 12103,
      "End": 12105
    },
    "TimeRange": {
      "StartTime": "00:17:07.3500000",
      "EndTime": "00:17:07.5000000"
    }
  },
  {
    "TextLocation": {
      "Start": 12106,
      "End": 12110
    },
    "TimeRange": {
      "StartTime": "00:17:07.5000000",
      "EndTime": "00:17:07.6199999"
    }
  },
  {
    "TextLocation": {
      "Start": 12111,
      "End": 12115
    },
    "TimeRange": {
      "StartTime": "00:17:07.6199999",
      "EndTime": "00:17:07.8599999"
    }
  },
  {
    "TextLocation": {
      "Start": 12116,
      "End": 12125
    },
    "TimeRange": {
      "StartTime": "00:17:07.8599999",
      "EndTime": "00:17:08.2200000"
    }
  },
  {
    "TextLocation": {
      "Start": 12126,
      "End": 12128
    },
    "TimeRange": {
      "StartTime": "00:17:08.2200000",
      "EndTime": "00:17:08.3400000"
    }
  },
  {
    "TextLocation": {
      "Start": 12129,
      "End": 12132
    },
    "TimeRange": {
      "StartTime": "00:17:08.3400000",
      "EndTime": "00:17:08.5500000"
    }
  },
  {
    "TextLocation": {
      "Start": 12133,
      "End": 12136
    },
    "TimeRange": {
      "StartTime": "00:17:08.5500000",
      "EndTime": "00:17:09.0600000"
    }
  },
  {
    "TextLocation": {
      "Start": 12139,
      "End": 12143
    },
    "TimeRange": {
      "StartTime": "00:17:09.6900000",
      "EndTime": "00:17:09.9300000"
    }
  },
  {
    "TextLocation": {
      "Start": 12146,
      "End": 12149
    },
    "TimeRange": {
      "StartTime": "00:17:09.9600000",
      "EndTime": "00:17:10.0800000"
    }
  },
  {
    "TextLocation": {
      "Start": 12150,
      "End": 12153
    },
    "TimeRange": {
      "StartTime": "00:17:10.0800000",
      "EndTime": "00:17:10.2000000"
    }
  },
  {
    "TextLocation": {
      "Start": 12154,
      "End": 12156
    },
    "TimeRange": {
      "StartTime": "00:17:10.2000000",
      "EndTime": "00:17:10.2600000"
    }
  },
  {
    "TextLocation": {
      "Start": 12157,
      "End": 12160
    },
    "TimeRange": {
      "StartTime": "00:17:10.2600000",
      "EndTime": "00:17:10.3500000"
    }
  },
  {
    "TextLocation": {
      "Start": 12161,
      "End": 12166
    },
    "TimeRange": {
      "StartTime": "00:17:10.3500000",
      "EndTime": "00:17:10.5900000"
    }
  },
  {
    "TextLocation": {
      "Start": 12167,
      "End": 12171
    },
    "TimeRange": {
      "StartTime": "00:17:10.5900000",
      "EndTime": "00:17:11.0100000"
    }
  },
  {
    "TextLocation": {
      "Start": 12179,
      "End": 12180
    },
    "TimeRange": {
      "StartTime": "00:17:11.0100000",
      "EndTime": "00:17:11.2500000"
    }
  },
  {
    "TextLocation": {
      "Start": 12181,
      "End": 12182
    },
    "TimeRange": {
      "StartTime": "00:17:11.2500000",
      "EndTime": "00:17:11.3699999"
    }
  },
  {
    "TextLocation": {
      "Start": 12183,
      "End": 12184
    },
    "TimeRange": {
      "StartTime": "00:17:11.3699999",
      "EndTime": "00:17:11.5200000"
    }
  },
  {
    "TextLocation": {
      "Start": 12185,
      "End": 12186
    },
    "TimeRange": {
      "StartTime": "00:17:11.5200000",
      "EndTime": "00:17:11.8500000"
    }
  },
  {
    "TextLocation": {
      "Start": 12194,
      "End": 12196
    },
    "TimeRange": {
      "StartTime": "00:17:12.9000000",
      "EndTime": "00:17:13.0800000"
    }
  },
  {
    "TextLocation": {
      "Start": 12197,
      "End": 12200
    },
    "TimeRange": {
      "StartTime": "00:17:13.0800000",
      "EndTime": "00:17:13.2000000"
    }
  },
  {
    "TextLocation": {
      "Start": 12201,
      "End": 12207
    },
    "TimeRange": {
      "StartTime": "00:17:13.2000000",
      "EndTime": "00:17:13.5600000"
    }
  },
  {
    "TextLocation": {
      "Start": 12208,
      "End": 12210
    },
    "TimeRange": {
      "StartTime": "00:17:13.5600000",
      "EndTime": "00:17:13.6500000"
    }
  },
  {
    "TextLocation": {
      "Start": 12211,
      "End": 12213
    },
    "TimeRange": {
      "StartTime": "00:17:13.6500000",
      "EndTime": "00:17:13.7700000"
    }
  },
  {
    "TextLocation": {
      "Start": 12214,
      "End": 12220
    },
    "TimeRange": {
      "StartTime": "00:17:13.7700000",
      "EndTime": "00:17:14.0400000"
    }
  },
  {
    "TextLocation": {
      "Start": 12221,
      "End": 12225
    },
    "TimeRange": {
      "StartTime": "00:17:14.0400000",
      "EndTime": "00:17:14.2800000"
    }
  },
  {
    "TextLocation": {
      "Start": 12226,
      "End": 12228
    },
    "TimeRange": {
      "StartTime": "00:17:14.2800000",
      "EndTime": "00:17:14.3400000"
    }
  },
  {
    "TextLocation": {
      "Start": 12229,
      "End": 12236
    },
    "TimeRange": {
      "StartTime": "00:17:14.3400000",
      "EndTime": "00:17:14.8800000"
    }
  },
  {
    "TextLocation": {
      "Start": 12237,
      "End": 12243
    },
    "TimeRange": {
      "StartTime": "00:17:14.8800000",
      "EndTime": "00:17:15.1800000"
    }
  },
  {
    "TextLocation": {
      "Start": 12244,
      "End": 12248
    },
    "TimeRange": {
      "StartTime": "00:17:15.1800000",
      "EndTime": "00:17:15.3000000"
    }
  },
  {
    "TextLocation": {
      "Start": 12249,
      "End": 12253
    },
    "TimeRange": {
      "StartTime": "00:17:15.3000000",
      "EndTime": "00:17:15.8699999"
    }
  },
  {
    "TextLocation": {
      "Start": 12261,
      "End": 12263
    },
    "TimeRange": {
      "StartTime": "00:17:15.9000000",
      "EndTime": "00:17:16.1099999"
    }
  },
  {
    "TextLocation": {
      "Start": 12265,
      "End": 12268
    },
    "TimeRange": {
      "StartTime": "00:17:16.1099999",
      "EndTime": "00:17:16.6500000"
    }
  },
  {
    "TextLocation": {
      "Start": 12276,
      "End": 12280
    },
    "TimeRange": {
      "StartTime": "00:17:16.6800000",
      "EndTime": "00:17:17.1300000"
    }
  },
  {
    "TextLocation": {
      "Start": 12283,
      "End": 12286
    },
    "TimeRange": {
      "StartTime": "00:17:17.2200000",
      "EndTime": "00:17:17.5800000"
    }
  },
  {
    "TextLocation": {
      "Start": 12287,
      "End": 12291
    },
    "TimeRange": {
      "StartTime": "00:17:17.5800000",
      "EndTime": "00:17:17.8500000"
    }
  },
  {
    "TextLocation": {
      "Start": 12292,
      "End": 12296
    },
    "TimeRange": {
      "StartTime": "00:17:17.8500000",
      "EndTime": "00:17:18"
    }
  },
  {
    "TextLocation": {
      "Start": 12297,
      "End": 12300
    },
    "TimeRange": {
      "StartTime": "00:17:18",
      "EndTime": "00:17:18.1199999"
    }
  },
  {
    "TextLocation": {
      "Start": 12301,
      "End": 12305
    },
    "TimeRange": {
      "StartTime": "00:17:18.1199999",
      "EndTime": "00:17:18.3900000"
    }
  },
  {
    "TextLocation": {
      "Start": 12306,
      "End": 12308
    },
    "TimeRange": {
      "StartTime": "00:17:18.3900000",
      "EndTime": "00:17:18.5400000"
    }
  },
  {
    "TextLocation": {
      "Start": 12309,
      "End": 12312
    },
    "TimeRange": {
      "StartTime": "00:17:18.5400000",
      "EndTime": "00:17:18.6300000"
    }
  },
  {
    "TextLocation": {
      "Start": 12313,
      "End": 12317
    },
    "TimeRange": {
      "StartTime": "00:17:18.6300000",
      "EndTime": "00:17:18.9000000"
    }
  },
  {
    "TextLocation": {
      "Start": 12318,
      "End": 12322
    },
    "TimeRange": {
      "StartTime": "00:17:18.9000000",
      "EndTime": "00:17:19.2000000"
    }
  },
  {
    "TextLocation": {
      "Start": 12323,
      "End": 12325
    },
    "TimeRange": {
      "StartTime": "00:17:19.2000000",
      "EndTime": "00:17:19.3200000"
    }
  },
  {
    "TextLocation": {
      "Start": 12326,
      "End": 12332
    },
    "TimeRange": {
      "StartTime": "00:17:19.3200000",
      "EndTime": "00:17:19.9200000"
    }
  },
  {
    "TextLocation": {
      "Start": 12340,
      "End": 12346
    },
    "TimeRange": {
      "StartTime": "00:17:22.5300000",
      "EndTime": "00:17:23.0700000"
    }
  },
  {
    "TextLocation": {
      "Start": 12347,
      "End": 12350
    },
    "TimeRange": {
      "StartTime": "00:17:23.0700000",
      "EndTime": "00:17:23.2200000"
    }
  },
  {
    "TextLocation": {
      "Start": 12351,
      "End": 12356
    },
    "TimeRange": {
      "StartTime": "00:17:23.2200000",
      "EndTime": "00:17:23.8200000"
    }
  },
  {
    "TextLocation": {
      "Start": 12364,
      "End": 12366
    },
    "TimeRange": {
      "StartTime": "00:17:24.7000000",
      "EndTime": "00:17:25.0600000"
    }
  },
  {
    "TextLocation": {
      "Start": 12367,
      "End": 12369
    },
    "TimeRange": {
      "StartTime": "00:17:25.0600000",
      "EndTime": "00:17:25.3000000"
    }
  },
  {
    "TextLocation": {
      "Start": 12370,
      "End": 12378
    },
    "TimeRange": {
      "StartTime": "00:17:25.3000000",
      "EndTime": "00:17:25.6900000"
    }
  },
  {
    "TextLocation": {
      "Start": 12379,
      "End": 12381
    },
    "TimeRange": {
      "StartTime": "00:17:25.6900000",
      "EndTime": "00:17:25.8699999"
    }
  },
  {
    "TextLocation": {
      "Start": 12382,
      "End": 12387
    },
    "TimeRange": {
      "StartTime": "00:17:25.8699999",
      "EndTime": "00:17:26.2300000"
    }
  },
  {
    "TextLocation": {
      "Start": 12388,
      "End": 12390
    },
    "TimeRange": {
      "StartTime": "00:17:26.2300000",
      "EndTime": "00:17:26.5000000"
    }
  },
  {
    "TextLocation": {
      "Start": 12391,
      "End": 12392
    },
    "TimeRange": {
      "StartTime": "00:17:26.5000000",
      "EndTime": "00:17:26.5600000"
    }
  },
  {
    "TextLocation": {
      "Start": 12393,
      "End": 12397
    },
    "TimeRange": {
      "StartTime": "00:17:26.5600000",
      "EndTime": "00:17:26.8000000"
    }
  },
  {
    "TextLocation": {
      "Start": 12398,
      "End": 12407
    },
    "TimeRange": {
      "StartTime": "00:17:26.8000000",
      "EndTime": "00:17:27.3100000"
    }
  },
  {
    "TextLocation": {
      "Start": 12408,
      "End": 12412
    },
    "TimeRange": {
      "StartTime": "00:17:27.3100000",
      "EndTime": "00:17:27.7900000"
    }
  },
  {
    "TextLocation": {
      "Start": 12413,
      "End": 12417
    },
    "TimeRange": {
      "StartTime": "00:17:27.7900000",
      "EndTime": "00:17:28"
    }
  },
  {
    "TextLocation": {
      "Start": 12418,
      "End": 12423
    },
    "TimeRange": {
      "StartTime": "00:17:28",
      "EndTime": "00:17:28.3000000"
    }
  },
  {
    "TextLocation": {
      "Start": 12424,
      "End": 12428
    },
    "TimeRange": {
      "StartTime": "00:17:28.3000000",
      "EndTime": "00:17:28.6300000"
    }
  },
  {
    "TextLocation": {
      "Start": 12430,
      "End": 12432
    },
    "TimeRange": {
      "StartTime": "00:17:28.6300000",
      "EndTime": "00:17:28.7200000"
    }
  },
  {
    "TextLocation": {
      "Start": 12433,
      "End": 12436
    },
    "TimeRange": {
      "StartTime": "00:17:28.7200000",
      "EndTime": "00:17:28.8100000"
    }
  },
  {
    "TextLocation": {
      "Start": 12437,
      "End": 12443
    },
    "TimeRange": {
      "StartTime": "00:17:28.8100000",
      "EndTime": "00:17:29.0800000"
    }
  },
  {
    "TextLocation": {
      "Start": 12444,
      "End": 12446
    },
    "TimeRange": {
      "StartTime": "00:17:29.0800000",
      "EndTime": "00:17:29.1700000"
    }
  },
  {
    "TextLocation": {
      "Start": 12447,
      "End": 12450
    },
    "TimeRange": {
      "StartTime": "00:17:29.1700000",
      "EndTime": "00:17:29.3800000"
    }
  },
  {
    "TextLocation": {
      "Start": 12451,
      "End": 12454
    },
    "TimeRange": {
      "StartTime": "00:17:29.3800000",
      "EndTime": "00:17:29.6199999"
    }
  },
  {
    "TextLocation": {
      "Start": 12455,
      "End": 12464
    },
    "TimeRange": {
      "StartTime": "00:17:29.6199999",
      "EndTime": "00:17:29.9200000"
    }
  },
  {
    "TextLocation": {
      "Start": 12465,
      "End": 12473
    },
    "TimeRange": {
      "StartTime": "00:17:29.9200000",
      "EndTime": "00:17:30.3699999"
    }
  },
  {
    "TextLocation": {
      "Start": 12475,
      "End": 12477
    },
    "TimeRange": {
      "StartTime": "00:17:30.3699999",
      "EndTime": "00:17:30.4600000"
    }
  },
  {
    "TextLocation": {
      "Start": 12478,
      "End": 12482
    },
    "TimeRange": {
      "StartTime": "00:17:30.4600000",
      "EndTime": "00:17:30.6400000"
    }
  },
  {
    "TextLocation": {
      "Start": 12483,
      "End": 12486
    },
    "TimeRange": {
      "StartTime": "00:17:30.6400000",
      "EndTime": "00:17:30.7600000"
    }
  },
  {
    "TextLocation": {
      "Start": 12487,
      "End": 12491
    },
    "TimeRange": {
      "StartTime": "00:17:30.7600000",
      "EndTime": "00:17:30.9700000"
    }
  },
  {
    "TextLocation": {
      "Start": 12492,
      "End": 12496
    },
    "TimeRange": {
      "StartTime": "00:17:30.9700000",
      "EndTime": "00:17:31.1800000"
    }
  },
  {
    "TextLocation": {
      "Start": 12497,
      "End": 12500
    },
    "TimeRange": {
      "StartTime": "00:17:31.1800000",
      "EndTime": "00:17:31.3599999"
    }
  },
  {
    "TextLocation": {
      "Start": 12501,
      "End": 12510
    },
    "TimeRange": {
      "StartTime": "00:17:31.3599999",
      "EndTime": "00:17:31.6000000"
    }
  },
  {
    "TextLocation": {
      "Start": 12511,
      "End": 12519
    },
    "TimeRange": {
      "StartTime": "00:17:31.6000000",
      "EndTime": "00:17:32.1700000"
    }
  },
  {
    "TextLocation": {
      "Start": 12527,
      "End": 12530
    },
    "TimeRange": {
      "StartTime": "00:17:32.4100000",
      "EndTime": "00:17:32.8900000"
    }
  },
  {
    "TextLocation": {
      "Start": 12538,
      "End": 12542
    },
    "TimeRange": {
      "StartTime": "00:17:33.9100000",
      "EndTime": "00:17:34.2700000"
    }
  },
  {
    "TextLocation": {
      "Start": 12543,
      "End": 12551
    },
    "TimeRange": {
      "StartTime": "00:17:34.2700000",
      "EndTime": "00:17:34.7200000"
    }
  },
  {
    "TextLocation": {
      "Start": 12552,
      "End": 12556
    },
    "TimeRange": {
      "StartTime": "00:17:34.7200000",
      "EndTime": "00:17:34.8699999"
    }
  },
  {
    "TextLocation": {
      "Start": 12557,
      "End": 12560
    },
    "TimeRange": {
      "StartTime": "00:17:34.8699999",
      "EndTime": "00:17:34.9300000"
    }
  },
  {
    "TextLocation": {
      "Start": 12561,
      "End": 12565
    },
    "TimeRange": {
      "StartTime": "00:17:34.9300000",
      "EndTime": "00:17:35.4700000"
    }
  },
  {
    "TextLocation": {
      "Start": 12573,
      "End": 12577
    },
    "TimeRange": {
      "StartTime": "00:17:36.7000000",
      "EndTime": "00:17:37.0600000"
    }
  },
  {
    "TextLocation": {
      "Start": 12578,
      "End": 12582
    },
    "TimeRange": {
      "StartTime": "00:17:37.0600000",
      "EndTime": "00:17:37.6300000"
    }
  },
  {
    "TextLocation": {
      "Start": 12583,
      "End": 12587
    },
    "TimeRange": {
      "StartTime": "00:17:37.8699999",
      "EndTime": "00:17:38.1700000"
    }
  },
  {
    "TextLocation": {
      "Start": 12595,
      "End": 12598
    },
    "TimeRange": {
      "StartTime": "00:17:38.1700000",
      "EndTime": "00:17:38.3800000"
    }
  },
  {
    "TextLocation": {
      "Start": 12599,
      "End": 12603
    },
    "TimeRange": {
      "StartTime": "00:17:39.4600000",
      "EndTime": "00:17:39.8500000"
    }
  },
  {
    "TextLocation": {
      "Start": 12604,
      "End": 12612
    },
    "TimeRange": {
      "StartTime": "00:17:39.8500000",
      "EndTime": "00:17:40.2700000"
    }
  },
  {
    "TextLocation": {
      "Start": 12613,
      "End": 12615
    },
    "TimeRange": {
      "StartTime": "00:17:40.2700000",
      "EndTime": "00:17:40.3900000"
    }
  },
  {
    "TextLocation": {
      "Start": 12616,
      "End": 12619
    },
    "TimeRange": {
      "StartTime": "00:17:40.3900000",
      "EndTime": "00:17:40.4800000"
    }
  },
  {
    "TextLocation": {
      "Start": 12620,
      "End": 12629
    },
    "TimeRange": {
      "StartTime": "00:17:40.5100000",
      "EndTime": "00:17:40.9600000"
    }
  },
  {
    "TextLocation": {
      "Start": 12630,
      "End": 12636
    },
    "TimeRange": {
      "StartTime": "00:17:40.9600000",
      "EndTime": "00:17:41.5300000"
    }
  },
  {
    "TextLocation": {
      "Start": 12644,
      "End": 12648
    },
    "TimeRange": {
      "StartTime": "00:17:41.5600000",
      "EndTime": "00:17:42.1000000"
    }
  },
  {
    "TextLocation": {
      "Start": 12656,
      "End": 12657
    },
    "TimeRange": {
      "StartTime": "00:17:42.5200000",
      "EndTime": "00:17:42.7600000"
    }
  },
  {
    "TextLocation": {
      "Start": 12658,
      "End": 12667
    },
    "TimeRange": {
      "StartTime": "00:17:42.7600000",
      "EndTime": "00:17:43.3000000"
    }
  },
  {
    "TextLocation": {
      "Start": 12668,
      "End": 12670
    },
    "TimeRange": {
      "StartTime": "00:17:43.3000000",
      "EndTime": "00:17:43.4200000"
    }
  },
  {
    "TextLocation": {
      "Start": 12671,
      "End": 12674
    },
    "TimeRange": {
      "StartTime": "00:17:43.4200000",
      "EndTime": "00:17:43.5400000"
    }
  },
  {
    "TextLocation": {
      "Start": 12675,
      "End": 12680
    },
    "TimeRange": {
      "StartTime": "00:17:43.5400000",
      "EndTime": "00:17:43.6600000"
    }
  },
  {
    "TextLocation": {
      "Start": 12681,
      "End": 12683
    },
    "TimeRange": {
      "StartTime": "00:17:43.6600000",
      "EndTime": "00:17:43.7200000"
    }
  },
  {
    "TextLocation": {
      "Start": 12684,
      "End": 12687
    },
    "TimeRange": {
      "StartTime": "00:17:43.7200000",
      "EndTime": "00:17:43.8400000"
    }
  },
  {
    "TextLocation": {
      "Start": 12688,
      "End": 12692
    },
    "TimeRange": {
      "StartTime": "00:17:43.8400000",
      "EndTime": "00:17:44.0200000"
    }
  },
  {
    "TextLocation": {
      "Start": 12693,
      "End": 12698
    },
    "TimeRange": {
      "StartTime": "00:17:44.0200000",
      "EndTime": "00:17:44.2600000"
    }
  },
  {
    "TextLocation": {
      "Start": 12699,
      "End": 12701
    },
    "TimeRange": {
      "StartTime": "00:17:44.2600000",
      "EndTime": "00:17:44.3500000"
    }
  },
  {
    "TextLocation": {
      "Start": 12702,
      "End": 12705
    },
    "TimeRange": {
      "StartTime": "00:17:44.3500000",
      "EndTime": "00:17:44.5300000"
    }
  },
  {
    "TextLocation": {
      "Start": 12706,
      "End": 12711
    },
    "TimeRange": {
      "StartTime": "00:17:44.5300000",
      "EndTime": "00:17:44.8000000"
    }
  },
  {
    "TextLocation": {
      "Start": 12713,
      "End": 12716
    },
    "TimeRange": {
      "StartTime": "00:17:44.8000000",
      "EndTime": "00:17:44.9800000"
    }
  },
  {
    "TextLocation": {
      "Start": 12717,
      "End": 12718
    },
    "TimeRange": {
      "StartTime": "00:17:44.9800000",
      "EndTime": "00:17:45.0700000"
    }
  },
  {
    "TextLocation": {
      "Start": 12719,
      "End": 12723
    },
    "TimeRange": {
      "StartTime": "00:17:45.0700000",
      "EndTime": "00:17:45.1900000"
    }
  },
  {
    "TextLocation": {
      "Start": 12724,
      "End": 12727
    },
    "TimeRange": {
      "StartTime": "00:17:45.1900000",
      "EndTime": "00:17:45.3699999"
    }
  },
  {
    "TextLocation": {
      "Start": 12728,
      "End": 12730
    },
    "TimeRange": {
      "StartTime": "00:17:45.3699999",
      "EndTime": "00:17:45.5200000"
    }
  },
  {
    "TextLocation": {
      "Start": 12731,
      "End": 12735
    },
    "TimeRange": {
      "StartTime": "00:17:45.5200000",
      "EndTime": "00:17:46.1800000"
    }
  },
  {
    "TextLocation": {
      "Start": 12738,
      "End": 12742
    },
    "TimeRange": {
      "StartTime": "00:17:47.0300000",
      "EndTime": "00:17:47.3200000"
    }
  },
  {
    "TextLocation": {
      "Start": 12744,
      "End": 12747
    },
    "TimeRange": {
      "StartTime": "00:17:47.3200000",
      "EndTime": "00:17:47.5600000"
    }
  },
  {
    "TextLocation": {
      "Start": 12748,
      "End": 12751
    },
    "TimeRange": {
      "StartTime": "00:17:47.5600000",
      "EndTime": "00:17:47.7700000"
    }
  },
  {
    "TextLocation": {
      "Start": 12752,
      "End": 12755
    },
    "TimeRange": {
      "StartTime": "00:17:47.7700000",
      "EndTime": "00:17:47.8599999"
    }
  },
  {
    "TextLocation": {
      "Start": 12756,
      "End": 12759
    },
    "TimeRange": {
      "StartTime": "00:17:47.8599999",
      "EndTime": "00:17:48.0100000"
    }
  },
  {
    "TextLocation": {
      "Start": 12760,
      "End": 12763
    },
    "TimeRange": {
      "StartTime": "00:17:48.0100000",
      "EndTime": "00:17:48.5500000"
    }
  },
  {
    "TextLocation": {
      "Start": 12771,
      "End": 12773
    },
    "TimeRange": {
      "StartTime": "00:17:48.5800000",
      "EndTime": "00:17:49.4800000"
    }
  },
  {
    "TextLocation": {
      "Start": 12781,
      "End": 12787
    },
    "TimeRange": {
      "StartTime": "00:17:49.7500000",
      "EndTime": "00:17:50.1099999"
    }
  },
  {
    "TextLocation": {
      "Start": 12788,
      "End": 12792
    },
    "TimeRange": {
      "StartTime": "00:17:50.1099999",
      "EndTime": "00:17:50.2300000"
    }
  },
  {
    "TextLocation": {
      "Start": 12793,
      "End": 12798
    },
    "TimeRange": {
      "StartTime": "00:17:50.2300000",
      "EndTime": "00:17:50.4400000"
    }
  },
  {
    "TextLocation": {
      "Start": 12799,
      "End": 12803
    },
    "TimeRange": {
      "StartTime": "00:17:50.4400000",
      "EndTime": "00:17:50.8300000"
    }
  },
  {
    "TextLocation": {
      "Start": 12811,
      "End": 12813
    },
    "TimeRange": {
      "StartTime": "00:17:51.9000000",
      "EndTime": "00:17:52.3500000"
    }
  },
  {
    "TextLocation": {
      "Start": 12814,
      "End": 12818
    },
    "TimeRange": {
      "StartTime": "00:17:52.3500000",
      "EndTime": "00:17:53.4900000"
    }
  },
  {
    "TextLocation": {
      "Start": 12826,
      "End": 12829
    },
    "TimeRange": {
      "StartTime": "00:17:54",
      "EndTime": "00:17:54.4200000"
    }
  },
  {
    "TextLocation": {
      "Start": 12830,
      "End": 12832
    },
    "TimeRange": {
      "StartTime": "00:17:54.4200000",
      "EndTime": "00:17:54.5100000"
    }
  },
  {
    "TextLocation": {
      "Start": 12833,
      "End": 12836
    },
    "TimeRange": {
      "StartTime": "00:17:54.5100000",
      "EndTime": "00:17:54.6000000"
    }
  },
  {
    "TextLocation": {
      "Start": 12837,
      "End": 12839
    },
    "TimeRange": {
      "StartTime": "00:17:54.6000000",
      "EndTime": "00:17:54.6900000"
    }
  },
  {
    "TextLocation": {
      "Start": 12840,
      "End": 12842
    },
    "TimeRange": {
      "StartTime": "00:17:54.6900000",
      "EndTime": "00:17:54.7800000"
    }
  },
  {
    "TextLocation": {
      "Start": 12843,
      "End": 12849
    },
    "TimeRange": {
      "StartTime": "00:17:54.7800000",
      "EndTime": "00:17:55.3200000"
    }
  },
  {
    "TextLocation": {
      "Start": 12857,
      "End": 12860
    },
    "TimeRange": {
      "StartTime": "00:17:55.8900000",
      "EndTime": "00:17:56.2300000"
    }
  },
  {
    "TextLocation": {
      "Start": 12868,
      "End": 12873
    },
    "TimeRange": {
      "StartTime": "00:17:56.2500000",
      "EndTime": "00:17:56.4900000"
    }
  },
  {
    "TextLocation": {
      "Start": 12874,
      "End": 12876
    },
    "TimeRange": {
      "StartTime": "00:17:56.4900000",
      "EndTime": "00:17:56.5800000"
    }
  },
  {
    "TextLocation": {
      "Start": 12877,
      "End": 12880
    },
    "TimeRange": {
      "StartTime": "00:17:56.5800000",
      "EndTime": "00:17:56.6700000"
    }
  },
  {
    "TextLocation": {
      "Start": 12881,
      "End": 12883
    },
    "TimeRange": {
      "StartTime": "00:17:56.6700000",
      "EndTime": "00:17:56.7900000"
    }
  },
  {
    "TextLocation": {
      "Start": 12884,
      "End": 12886
    },
    "TimeRange": {
      "StartTime": "00:17:56.7900000",
      "EndTime": "00:17:56.8800000"
    }
  },
  {
    "TextLocation": {
      "Start": 12887,
      "End": 12893
    },
    "TimeRange": {
      "StartTime": "00:17:56.8800000",
      "EndTime": "00:17:57.3000000"
    }
  },
  {
    "TextLocation": {
      "Start": 12901,
      "End": 12908
    },
    "TimeRange": {
      "StartTime": "00:17:57.7500000",
      "EndTime": "00:17:58.1700000"
    }
  },
  {
    "TextLocation": {
      "Start": 12909,
      "End": 12913
    },
    "TimeRange": {
      "StartTime": "00:17:58.1700000",
      "EndTime": "00:17:58.2900000"
    }
  },
  {
    "TextLocation": {
      "Start": 12914,
      "End": 12920
    },
    "TimeRange": {
      "StartTime": "00:17:58.2900000",
      "EndTime": "00:17:58.7400000"
    }
  },
  {
    "TextLocation": {
      "Start": 12928,
      "End": 12931
    },
    "TimeRange": {
      "StartTime": "00:17:59.3400000",
      "EndTime": "00:18:00.0600000"
    }
  },
  {
    "TextLocation": {
      "Start": 12932,
      "End": 12936
    },
    "TimeRange": {
      "StartTime": "00:18:00.0600000",
      "EndTime": "00:18:00.3300000"
    }
  },
  {
    "TextLocation": {
      "Start": 12937,
      "End": 12939
    },
    "TimeRange": {
      "StartTime": "00:18:00.3300000",
      "EndTime": "00:18:00.7800000"
    }
  },
  {
    "TextLocation": {
      "Start": 12940,
      "End": 12945
    },
    "TimeRange": {
      "StartTime": "00:18:01.2600000",
      "EndTime": "00:18:01.6500000"
    }
  },
  {
    "TextLocation": {
      "Start": 12946,
      "End": 12950
    },
    "TimeRange": {
      "StartTime": "00:18:01.6500000",
      "EndTime": "00:18:02.0100000"
    }
  },
  {
    "TextLocation": {
      "Start": 12953,
      "End": 12955
    },
    "TimeRange": {
      "StartTime": "00:18:02.0100000",
      "EndTime": "00:18:02.3100000"
    }
  },
  {
    "TextLocation": {
      "Start": 12956,
      "End": 12959
    },
    "TimeRange": {
      "StartTime": "00:18:02.3100000",
      "EndTime": "00:18:02.4600000"
    }
  },
  {
    "TextLocation": {
      "Start": 12960,
      "End": 12968
    },
    "TimeRange": {
      "StartTime": "00:18:02.4600000",
      "EndTime": "00:18:02.9400000"
    }
  },
  {
    "TextLocation": {
      "Start": 12969,
      "End": 12973
    },
    "TimeRange": {
      "StartTime": "00:18:02.9400000",
      "EndTime": "00:18:03.2700000"
    }
  },
  {
    "TextLocation": {
      "Start": 12974,
      "End": 12978
    },
    "TimeRange": {
      "StartTime": "00:18:03.2700000",
      "EndTime": "00:18:03.4500000"
    }
  },
  {
    "TextLocation": {
      "Start": 12979,
      "End": 12985
    },
    "TimeRange": {
      "StartTime": "00:18:03.4500000",
      "EndTime": "00:18:03.7200000"
    }
  },
  {
    "TextLocation": {
      "Start": 12986,
      "End": 12988
    },
    "TimeRange": {
      "StartTime": "00:18:03.7200000",
      "EndTime": "00:18:03.9000000"
    }
  },
  {
    "TextLocation": {
      "Start": 12989,
      "End": 12993
    },
    "TimeRange": {
      "StartTime": "00:18:03.9000000",
      "EndTime": "00:18:04.2000000"
    }
  },
  {
    "TextLocation": {
      "Start": 12994,
      "End": 13000
    },
    "TimeRange": {
      "StartTime": "00:18:04.2000000",
      "EndTime": "00:18:04.4400000"
    }
  },
  {
    "TextLocation": {
      "Start": 13001,
      "End": 13006
    },
    "TimeRange": {
      "StartTime": "00:18:04.4400000",
      "EndTime": "00:18:04.6800000"
    }
  },
  {
    "TextLocation": {
      "Start": 13007,
      "End": 13012
    },
    "TimeRange": {
      "StartTime": "00:18:04.6800000",
      "EndTime": "00:18:04.9500000"
    }
  },
  {
    "TextLocation": {
      "Start": 13013,
      "End": 13015
    },
    "TimeRange": {
      "StartTime": "00:18:04.9500000",
      "EndTime": "00:18:05.0400000"
    }
  },
  {
    "TextLocation": {
      "Start": 13016,
      "End": 13020
    },
    "TimeRange": {
      "StartTime": "00:18:05.0400000",
      "EndTime": "00:18:05.1900000"
    }
  },
  {
    "TextLocation": {
      "Start": 13021,
      "End": 13026
    },
    "TimeRange": {
      "StartTime": "00:18:05.1900000",
      "EndTime": "00:18:05.3400000"
    }
  },
  {
    "TextLocation": {
      "Start": 13028,
      "End": 13030
    },
    "TimeRange": {
      "StartTime": "00:18:05.3400000",
      "EndTime": "00:18:05.4600000"
    }
  },
  {
    "TextLocation": {
      "Start": 13031,
      "End": 13035
    },
    "TimeRange": {
      "StartTime": "00:18:05.4600000",
      "EndTime": "00:18:05.5500000"
    }
  },
  {
    "TextLocation": {
      "Start": 13036,
      "End": 13041
    },
    "TimeRange": {
      "StartTime": "00:18:05.5500000",
      "EndTime": "00:18:05.8500000"
    }
  },
  {
    "TextLocation": {
      "Start": 13044,
      "End": 13047
    },
    "TimeRange": {
      "StartTime": "00:18:05.8800000",
      "EndTime": "00:18:06.2100000"
    }
  },
  {
    "TextLocation": {
      "Start": 13050,
      "End": 13054
    },
    "TimeRange": {
      "StartTime": "00:18:06.2400000",
      "EndTime": "00:18:06.5400000"
    }
  },
  {
    "TextLocation": {
      "Start": 13055,
      "End": 13060
    },
    "TimeRange": {
      "StartTime": "00:18:06.5400000",
      "EndTime": "00:18:06.7800000"
    }
  },
  {
    "TextLocation": {
      "Start": 13061,
      "End": 13065
    },
    "TimeRange": {
      "StartTime": "00:18:06.7800000",
      "EndTime": "00:18:06.9300000"
    }
  },
  {
    "TextLocation": {
      "Start": 13066,
      "End": 13069
    },
    "TimeRange": {
      "StartTime": "00:18:06.9300000",
      "EndTime": "00:18:07.0800000"
    }
  },
  {
    "TextLocation": {
      "Start": 13070,
      "End": 13072
    },
    "TimeRange": {
      "StartTime": "00:18:07.0800000",
      "EndTime": "00:18:07.2600000"
    }
  },
  {
    "TextLocation": {
      "Start": 13073,
      "End": 13077
    },
    "TimeRange": {
      "StartTime": "00:18:07.2600000",
      "EndTime": "00:18:07.6500000"
    }
  },
  {
    "TextLocation": {
      "Start": 13078,
      "End": 13082
    },
    "TimeRange": {
      "StartTime": "00:18:07.6500000",
      "EndTime": "00:18:08.1400000"
    }
  },
  {
    "TextLocation": {
      "Start": 13090,
      "End": 13092
    },
    "TimeRange": {
      "StartTime": "00:18:08.1800000",
      "EndTime": "00:18:08.3900000"
    }
  },
  {
    "TextLocation": {
      "Start": 13094,
      "End": 13098
    },
    "TimeRange": {
      "StartTime": "00:18:08.4000000",
      "EndTime": "00:18:08.9700000"
    }
  },
  {
    "TextLocation": {
      "Start": 13106,
      "End": 13108
    },
    "TimeRange": {
      "StartTime": "00:18:09.3599999",
      "EndTime": "00:18:09.5400000"
    }
  },
  {
    "TextLocation": {
      "Start": 13109,
      "End": 13112
    },
    "TimeRange": {
      "StartTime": "00:18:09.5400000",
      "EndTime": "00:18:09.6300000"
    }
  },
  {
    "TextLocation": {
      "Start": 13113,
      "End": 13117
    },
    "TimeRange": {
      "StartTime": "00:18:09.6300000",
      "EndTime": "00:18:09.7800000"
    }
  },
  {
    "TextLocation": {
      "Start": 13118,
      "End": 13124
    },
    "TimeRange": {
      "StartTime": "00:18:09.7800000",
      "EndTime": "00:18:10.0500000"
    }
  },
  {
    "TextLocation": {
      "Start": 13125,
      "End": 13129
    },
    "TimeRange": {
      "StartTime": "00:18:10.0800000",
      "EndTime": "00:18:10.2900000"
    }
  },
  {
    "TextLocation": {
      "Start": 13131,
      "End": 13133
    },
    "TimeRange": {
      "StartTime": "00:18:10.2900000",
      "EndTime": "00:18:10.3800000"
    }
  },
  {
    "TextLocation": {
      "Start": 13134,
      "End": 13137
    },
    "TimeRange": {
      "StartTime": "00:18:10.3800000",
      "EndTime": "00:18:10.4700000"
    }
  },
  {
    "TextLocation": {
      "Start": 13138,
      "End": 13142
    },
    "TimeRange": {
      "StartTime": "00:18:10.4700000",
      "EndTime": "00:18:11.2200000"
    }
  },
  {
    "TextLocation": {
      "Start": 13144,
      "End": 13148
    },
    "TimeRange": {
      "StartTime": "00:18:11.2200000",
      "EndTime": "00:18:12"
    }
  },
  {
    "TextLocation": {
      "Start": 13149,
      "End": 13155
    },
    "TimeRange": {
      "StartTime": "00:18:12",
      "EndTime": "00:18:12.2700000"
    }
  },
  {
    "TextLocation": {
      "Start": 13156,
      "End": 13160
    },
    "TimeRange": {
      "StartTime": "00:18:12.2700000",
      "EndTime": "00:18:12.5100000"
    }
  },
  {
    "TextLocation": {
      "Start": 13163,
      "End": 13167
    },
    "TimeRange": {
      "StartTime": "00:18:12.5100000",
      "EndTime": "00:18:12.6900000"
    }
  },
  {
    "TextLocation": {
      "Start": 13168,
      "End": 13171
    },
    "TimeRange": {
      "StartTime": "00:18:12.6900000",
      "EndTime": "00:18:12.8400000"
    }
  },
  {
    "TextLocation": {
      "Start": 13172,
      "End": 13174
    },
    "TimeRange": {
      "StartTime": "00:18:12.8400000",
      "EndTime": "00:18:12.9300000"
    }
  },
  {
    "TextLocation": {
      "Start": 13175,
      "End": 13178
    },
    "TimeRange": {
      "StartTime": "00:18:12.9300000",
      "EndTime": "00:18:13.1700000"
    }
  },
  {
    "TextLocation": {
      "Start": 13179,
      "End": 13184
    },
    "TimeRange": {
      "StartTime": "00:18:13.1700000",
      "EndTime": "00:18:13.4400000"
    }
  },
  {
    "TextLocation": {
      "Start": 13185,
      "End": 13187
    },
    "TimeRange": {
      "StartTime": "00:18:13.4400000",
      "EndTime": "00:18:13.5900000"
    }
  },
  {
    "TextLocation": {
      "Start": 13188,
      "End": 13195
    },
    "TimeRange": {
      "StartTime": "00:18:13.5900000",
      "EndTime": "00:18:13.9800000"
    }
  },
  {
    "TextLocation": {
      "Start": 13196,
      "End": 13200
    },
    "TimeRange": {
      "StartTime": "00:18:13.9800000",
      "EndTime": "00:18:14.1000000"
    }
  },
  {
    "TextLocation": {
      "Start": 13201,
      "End": 13207
    },
    "TimeRange": {
      "StartTime": "00:18:14.1000000",
      "EndTime": "00:18:14.4300000"
    }
  },
  {
    "TextLocation": {
      "Start": 13210,
      "End": 13213
    },
    "TimeRange": {
      "StartTime": "00:18:14.4300000",
      "EndTime": "00:18:14.8200000"
    }
  },
  {
    "TextLocation": {
      "Start": 13216,
      "End": 13221
    },
    "TimeRange": {
      "StartTime": "00:18:16.1099999",
      "EndTime": "00:18:16.5000000"
    }
  },
  {
    "TextLocation": {
      "Start": 13222,
      "End": 13226
    },
    "TimeRange": {
      "StartTime": "00:18:16.5000000",
      "EndTime": "00:18:16.6500000"
    }
  },
  {
    "TextLocation": {
      "Start": 13227,
      "End": 13230
    },
    "TimeRange": {
      "StartTime": "00:18:16.6500000",
      "EndTime": "00:18:16.7400000"
    }
  },
  {
    "TextLocation": {
      "Start": 13231,
      "End": 13237
    },
    "TimeRange": {
      "StartTime": "00:18:16.7400000",
      "EndTime": "00:18:17.0700000"
    }
  },
  {
    "TextLocation": {
      "Start": 13238,
      "End": 13242
    },
    "TimeRange": {
      "StartTime": "00:18:17.0700000",
      "EndTime": "00:18:17.3699999"
    }
  },
  {
    "TextLocation": {
      "Start": 13243,
      "End": 13245
    },
    "TimeRange": {
      "StartTime": "00:18:17.3699999",
      "EndTime": "00:18:17.4900000"
    }
  },
  {
    "TextLocation": {
      "Start": 13246,
      "End": 13249
    },
    "TimeRange": {
      "StartTime": "00:18:17.4900000",
      "EndTime": "00:18:17.6400000"
    }
  },
  {
    "TextLocation": {
      "Start": 13250,
      "End": 13256
    },
    "TimeRange": {
      "StartTime": "00:18:17.6400000",
      "EndTime": "00:18:18.2100000"
    }
  },
  {
    "TextLocation": {
      "Start": 13257,
      "End": 13259
    },
    "TimeRange": {
      "StartTime": "00:18:18.2100000",
      "EndTime": "00:18:18.3900000"
    }
  },
  {
    "TextLocation": {
      "Start": 13260,
      "End": 13264
    },
    "TimeRange": {
      "StartTime": "00:18:18.3900000",
      "EndTime": "00:18:19.5600000"
    }
  },
  {
    "TextLocation": {
      "Start": 13267,
      "End": 13269
    },
    "TimeRange": {
      "StartTime": "00:18:19.7200000",
      "EndTime": "00:18:20.1600000"
    }
  },
  {
    "TextLocation": {
      "Start": 13277,
      "End": 13279
    },
    "TimeRange": {
      "StartTime": "00:18:21.1600000",
      "EndTime": "00:18:21.3599999"
    }
  },
  {
    "TextLocation": {
      "Start": 13280,
      "End": 13281
    },
    "TimeRange": {
      "StartTime": "00:18:21.3599999",
      "EndTime": "00:18:21.5000000"
    }
  },
  {
    "TextLocation": {
      "Start": 13284,
      "End": 13290
    },
    "TimeRange": {
      "StartTime": "00:18:21.5000000",
      "EndTime": "00:18:21.7400000"
    }
  },
  {
    "TextLocation": {
      "Start": 13291,
      "End": 13298
    },
    "TimeRange": {
      "StartTime": "00:18:21.8100000",
      "EndTime": "00:18:22.4100000"
    }
  },
  {
    "TextLocation": {
      "Start": 13306,
      "End": 13310
    },
    "TimeRange": {
      "StartTime": "00:18:22.4700000",
      "EndTime": "00:18:22.8900000"
    }
  },
  {
    "TextLocation": {
      "Start": 13312,
      "End": 13314
    },
    "TimeRange": {
      "StartTime": "00:18:22.8900000",
      "EndTime": "00:18:23.0700000"
    }
  },
  {
    "TextLocation": {
      "Start": 13315,
      "End": 13318
    },
    "TimeRange": {
      "StartTime": "00:18:23.0700000",
      "EndTime": "00:18:23.1600000"
    }
  },
  {
    "TextLocation": {
      "Start": 13326,
      "End": 13334
    },
    "TimeRange": {
      "StartTime": "00:18:23.1600000",
      "EndTime": "00:18:23.4900000"
    }
  },
  {
    "TextLocation": {
      "Start": 13335,
      "End": 13338
    },
    "TimeRange": {
      "StartTime": "00:18:23.7900000",
      "EndTime": "00:18:24.1800000"
    }
  },
  {
    "TextLocation": {
      "Start": 13339,
      "End": 13341
    },
    "TimeRange": {
      "StartTime": "00:18:24.1800000",
      "EndTime": "00:18:24.3300000"
    }
  },
  {
    "TextLocation": {
      "Start": 13342,
      "End": 13345
    },
    "TimeRange": {
      "StartTime": "00:18:24.3300000",
      "EndTime": "00:18:24.6900000"
    }
  },
  {
    "TextLocation": {
      "Start": 13346,
      "End": 13351
    },
    "TimeRange": {
      "StartTime": "00:18:24.6900000",
      "EndTime": "00:18:24.8500000"
    }
  },
  {
    "TextLocation": {
      "Start": 13352,
      "End": 13359
    },
    "TimeRange": {
      "StartTime": "00:18:24.8800000",
      "EndTime": "00:18:25.2300000"
    }
  },
  {
    "TextLocation": {
      "Start": 13360,
      "End": 13365
    },
    "TimeRange": {
      "StartTime": "00:18:25.2300000",
      "EndTime": "00:18:25.6300000"
    }
  },
  {
    "TextLocation": {
      "Start": 13366,
      "End": 13368
    },
    "TimeRange": {
      "StartTime": "00:18:25.7100000",
      "EndTime": "00:18:25.8599999"
    }
  },
  {
    "TextLocation": {
      "Start": 13369,
      "End": 13373
    },
    "TimeRange": {
      "StartTime": "00:18:25.8599999",
      "EndTime": "00:18:26.8800000"
    }
  },
  {
    "TextLocation": {
      "Start": 13381,
      "End": 13385
    },
    "TimeRange": {
      "StartTime": "00:18:26.9400000",
      "EndTime": "00:18:27.3000000"
    }
  },
  {
    "TextLocation": {
      "Start": 13388,
      "End": 13391
    },
    "TimeRange": {
      "StartTime": "00:18:27.3300000",
      "EndTime": "00:18:27.6600000"
    }
  },
  {
    "TextLocation": {
      "Start": 13392,
      "End": 13396
    },
    "TimeRange": {
      "StartTime": "00:18:27.6600000",
      "EndTime": "00:18:27.8699999"
    }
  },
  {
    "TextLocation": {
      "Start": 13397,
      "End": 13400
    },
    "TimeRange": {
      "StartTime": "00:18:27.8699999",
      "EndTime": "00:18:28.0500000"
    }
  },
  {
    "TextLocation": {
      "Start": 13401,
      "End": 13404
    },
    "TimeRange": {
      "StartTime": "00:18:28.0500000",
      "EndTime": "00:18:28.2000000"
    }
  },
  {
    "TextLocation": {
      "Start": 13405,
      "End": 13410
    },
    "TimeRange": {
      "StartTime": "00:18:28.2000000",
      "EndTime": "00:18:28.5000000"
    }
  },
  {
    "TextLocation": {
      "Start": 13411,
      "End": 13413
    },
    "TimeRange": {
      "StartTime": "00:18:28.5000000",
      "EndTime": "00:18:28.5900000"
    }
  },
  {
    "TextLocation": {
      "Start": 13414,
      "End": 13418
    },
    "TimeRange": {
      "StartTime": "00:18:28.5900000",
      "EndTime": "00:18:28.7700000"
    }
  },
  {
    "TextLocation": {
      "Start": 13419,
      "End": 13422
    },
    "TimeRange": {
      "StartTime": "00:18:28.7700000",
      "EndTime": "00:18:29.4900000"
    }
  },
  {
    "TextLocation": {
      "Start": 13423,
      "End": 13430
    },
    "TimeRange": {
      "StartTime": "00:18:29.4900000",
      "EndTime": "00:18:30"
    }
  },
  {
    "TextLocation": {
      "Start": 13431,
      "End": 13435
    },
    "TimeRange": {
      "StartTime": "00:18:30",
      "EndTime": "00:18:30.2100000"
    }
  },
  {
    "TextLocation": {
      "Start": 13436,
      "End": 13439
    },
    "TimeRange": {
      "StartTime": "00:18:30.2100000",
      "EndTime": "00:18:30.5100000"
    }
  },
  {
    "TextLocation": {
      "Start": 13440,
      "End": 13443
    },
    "TimeRange": {
      "StartTime": "00:18:31.3800000",
      "EndTime": "00:18:31.5900000"
    }
  },
  {
    "TextLocation": {
      "Start": 13444,
      "End": 13446
    },
    "TimeRange": {
      "StartTime": "00:18:31.7400000",
      "EndTime": "00:18:31.8000000"
    }
  },
  {
    "TextLocation": {
      "Start": 13447,
      "End": 13450
    },
    "TimeRange": {
      "StartTime": "00:18:31.8000000",
      "EndTime": "00:18:31.8900000"
    }
  },
  {
    "TextLocation": {
      "Start": 13451,
      "End": 13457
    },
    "TimeRange": {
      "StartTime": "00:18:31.8900000",
      "EndTime": "00:18:32.1000000"
    }
  },
  {
    "TextLocation": {
      "Start": 13458,
      "End": 13460
    },
    "TimeRange": {
      "StartTime": "00:18:32.1000000",
      "EndTime": "00:18:32.1900000"
    }
  },
  {
    "TextLocation": {
      "Start": 13461,
      "End": 13465
    },
    "TimeRange": {
      "StartTime": "00:18:32.1900000",
      "EndTime": "00:18:32.9100000"
    }
  },
  {
    "TextLocation": {
      "Start": 13468,
      "End": 13474
    },
    "TimeRange": {
      "StartTime": "00:18:32.9100000",
      "EndTime": "00:18:33.2400000"
    }
  },
  {
    "TextLocation": {
      "Start": 13475,
      "End": 13479
    },
    "TimeRange": {
      "StartTime": "00:18:33.2700000",
      "EndTime": "00:18:33.7200000"
    }
  },
  {
    "TextLocation": {
      "Start": 13487,
      "End": 13493
    },
    "TimeRange": {
      "StartTime": "00:18:33.8100000",
      "EndTime": "00:18:34.1700000"
    }
  },
  {
    "TextLocation": {
      "Start": 13494,
      "End": 13497
    },
    "TimeRange": {
      "StartTime": "00:18:34.1700000",
      "EndTime": "00:18:34.3500000"
    }
  },
  {
    "TextLocation": {
      "Start": 13498,
      "End": 13503
    },
    "TimeRange": {
      "StartTime": "00:18:34.3500000",
      "EndTime": "00:18:34.8300000"
    }
  },
  {
    "TextLocation": {
      "Start": 13506,
      "End": 13510
    },
    "TimeRange": {
      "StartTime": "00:18:34.8599999",
      "EndTime": "00:18:35.2500000"
    }
  },
  {
    "TextLocation": {
      "Start": 13518,
      "End": 13521
    },
    "TimeRange": {
      "StartTime": "00:18:35.7000000",
      "EndTime": "00:18:36.0300000"
    }
  },
  {
    "TextLocation": {
      "Start": 13522,
      "End": 13526
    },
    "TimeRange": {
      "StartTime": "00:18:36.0300000",
      "EndTime": "00:18:36.6600000"
    }
  },
  {
    "TextLocation": {
      "Start": 13527,
      "End": 13532
    },
    "TimeRange": {
      "StartTime": "00:18:37.2900000",
      "EndTime": "00:18:37.6500000"
    }
  },
  {
    "TextLocation": {
      "Start": 13533,
      "End": 13535
    },
    "TimeRange": {
      "StartTime": "00:18:37.6500000",
      "EndTime": "00:18:37.7400000"
    }
  },
  {
    "TextLocation": {
      "Start": 13536,
      "End": 13540
    },
    "TimeRange": {
      "StartTime": "00:18:37.7400000",
      "EndTime": "00:18:37.8900000"
    }
  },
  {
    "TextLocation": {
      "Start": 13541,
      "End": 13546
    },
    "TimeRange": {
      "StartTime": "00:18:37.8900000",
      "EndTime": "00:18:38.1900000"
    }
  },
  {
    "TextLocation": {
      "Start": 13547,
      "End": 13551
    },
    "TimeRange": {
      "StartTime": "00:18:38.1900000",
      "EndTime": "00:18:38.3699999"
    }
  },
  {
    "TextLocation": {
      "Start": 13552,
      "End": 13555
    },
    "TimeRange": {
      "StartTime": "00:18:38.3699999",
      "EndTime": "00:18:38.7300000"
    }
  },
  {
    "TextLocation": {
      "Start": 13563,
      "End": 13566
    },
    "TimeRange": {
      "StartTime": "00:18:39.3599999",
      "EndTime": "00:18:39.5100000"
    }
  },
  {
    "TextLocation": {
      "Start": 13567,
      "End": 13573
    },
    "TimeRange": {
      "StartTime": "00:18:39.5100000",
      "EndTime": "00:18:39.8100000"
    }
  },
  {
    "TextLocation": {
      "Start": 13574,
      "End": 13578
    },
    "TimeRange": {
      "StartTime": "00:18:39.8100000",
      "EndTime": "00:18:40.4100000"
    }
  },
  {
    "TextLocation": {
      "Start": 13586,
      "End": 13591
    },
    "TimeRange": {
      "StartTime": "00:18:41.7600000",
      "EndTime": "00:18:41.9700000"
    }
  },
  {
    "TextLocation": {
      "Start": 13592,
      "End": 13597
    },
    "TimeRange": {
      "StartTime": "00:18:41.9700000",
      "EndTime": "00:18:42.1500000"
    }
  },
  {
    "TextLocation": {
      "Start": 13598,
      "End": 13602
    },
    "TimeRange": {
      "StartTime": "00:18:42.1500000",
      "EndTime": "00:18:42.2700000"
    }
  },
  {
    "TextLocation": {
      "Start": 13603,
      "End": 13606
    },
    "TimeRange": {
      "StartTime": "00:18:42.2700000",
      "EndTime": "00:18:42.3599999"
    }
  },
  {
    "TextLocation": {
      "Start": 13607,
      "End": 13613
    },
    "TimeRange": {
      "StartTime": "00:18:42.3599999",
      "EndTime": "00:18:42.6900000"
    }
  },
  {
    "TextLocation": {
      "Start": 13614,
      "End": 13618
    },
    "TimeRange": {
      "StartTime": "00:18:42.6900000",
      "EndTime": "00:18:43.1099999"
    }
  },
  {
    "TextLocation": {
      "Start": 13626,
      "End": 13632
    },
    "TimeRange": {
      "StartTime": "00:18:43.1099999",
      "EndTime": "00:18:43.3200000"
    }
  },
  {
    "TextLocation": {
      "Start": 13633,
      "End": 13636
    },
    "TimeRange": {
      "StartTime": "00:18:43.3200000",
      "EndTime": "00:18:43.6500000"
    }
  },
  {
    "TextLocation": {
      "Start": 13637,
      "End": 13639
    },
    "TimeRange": {
      "StartTime": "00:18:45.6900000",
      "EndTime": "00:18:46.5000000"
    }
  },
  {
    "TextLocation": {
      "Start": 13640,
      "End": 13643
    },
    "TimeRange": {
      "StartTime": "00:18:46.5300000",
      "EndTime": "00:18:46.8000000"
    }
  },
  {
    "TextLocation": {
      "Start": 13644,
      "End": 13649
    },
    "TimeRange": {
      "StartTime": "00:18:46.8000000",
      "EndTime": "00:18:47.0100000"
    }
  },
  {
    "TextLocation": {
      "Start": 13650,
      "End": 13658
    },
    "TimeRange": {
      "StartTime": "00:18:47.0100000",
      "EndTime": "00:18:47.7300000"
    }
  },
  {
    "TextLocation": {
      "Start": 13659,
      "End": 13662
    },
    "TimeRange": {
      "StartTime": "00:18:47.7300000",
      "EndTime": "00:18:48"
    }
  },
  {
    "TextLocation": {
      "Start": 13663,
      "End": 13665
    },
    "TimeRange": {
      "StartTime": "00:18:48",
      "EndTime": "00:18:48.3599999"
    }
  },
  {
    "TextLocation": {
      "Start": 13666,
      "End": 13669
    },
    "TimeRange": {
      "StartTime": "00:18:48.3900000",
      "EndTime": "00:18:48.6300000"
    }
  },
  {
    "TextLocation": {
      "Start": 13670,
      "End": 13677
    },
    "TimeRange": {
      "StartTime": "00:18:48.6300000",
      "EndTime": "00:18:48.9300000"
    }
  },
  {
    "TextLocation": {
      "Start": 13678,
      "End": 13686
    },
    "TimeRange": {
      "StartTime": "00:18:48.9300000",
      "EndTime": "00:18:49.6500000"
    }
  },
  {
    "TextLocation": {
      "Start": 13688,
      "End": 13690
    },
    "TimeRange": {
      "StartTime": "00:18:49.6500000",
      "EndTime": "00:18:49.8900000"
    }
  },
  {
    "TextLocation": {
      "Start": 13691,
      "End": 13694
    },
    "TimeRange": {
      "StartTime": "00:18:49.8900000",
      "EndTime": "00:18:50.4600000"
    }
  },
  {
    "TextLocation": {
      "Start": 13695,
      "End": 13698
    },
    "TimeRange": {
      "StartTime": "00:18:50.8800000",
      "EndTime": "00:18:51.6000000"
    }
  },
  {
    "TextLocation": {
      "Start": 13699,
      "End": 13702
    },
    "TimeRange": {
      "StartTime": "00:18:52.2600000",
      "EndTime": "00:18:52.5600000"
    }
  },
  {
    "TextLocation": {
      "Start": 13703,
      "End": 13712
    },
    "TimeRange": {
      "StartTime": "00:18:52.5600000",
      "EndTime": "00:18:53.4000000"
    }
  },
  {
    "TextLocation": {
      "Start": 13720,
      "End": 13724
    },
    "TimeRange": {
      "StartTime": "00:18:53.5200000",
      "EndTime": "00:18:53.9900000"
    }
  },
  {
    "TextLocation": {
      "Start": 13727,
      "End": 13729
    },
    "TimeRange": {
      "StartTime": "00:18:54",
      "EndTime": "00:18:54.3000000"
    }
  },
  {
    "TextLocation": {
      "Start": 13730,
      "End": 13735
    },
    "TimeRange": {
      "StartTime": "00:18:54.3000000",
      "EndTime": "00:18:54.4500000"
    }
  },
  {
    "TextLocation": {
      "Start": 13736,
      "End": 13741
    },
    "TimeRange": {
      "StartTime": "00:18:54.4500000",
      "EndTime": "00:18:54.6300000"
    }
  },
  {
    "TextLocation": {
      "Start": 13742,
      "End": 13746
    },
    "TimeRange": {
      "StartTime": "00:18:54.6300000",
      "EndTime": "00:18:54.7800000"
    }
  },
  {
    "TextLocation": {
      "Start": 13747,
      "End": 13751
    },
    "TimeRange": {
      "StartTime": "00:18:54.7800000",
      "EndTime": "00:18:54.9000000"
    }
  },
  {
    "TextLocation": {
      "Start": 13752,
      "End": 13755
    },
    "TimeRange": {
      "StartTime": "00:18:54.9000000",
      "EndTime": "00:18:55.1400000"
    }
  },
  {
    "TextLocation": {
      "Start": 13758,
      "End": 13764
    },
    "TimeRange": {
      "StartTime": "00:18:55.1400000",
      "EndTime": "00:18:55.3200000"
    }
  },
  {
    "TextLocation": {
      "Start": 13765,
      "End": 13769
    },
    "TimeRange": {
      "StartTime": "00:18:55.3200000",
      "EndTime": "00:18:55.4100000"
    }
  },
  {
    "TextLocation": {
      "Start": 13770,
      "End": 13775
    },
    "TimeRange": {
      "StartTime": "00:18:55.4100000",
      "EndTime": "00:18:55.7100000"
    }
  },
  {
    "TextLocation": {
      "Start": 13776,
      "End": 13780
    },
    "TimeRange": {
      "StartTime": "00:18:55.7100000",
      "EndTime": "00:18:56.1600000"
    }
  },
  {
    "TextLocation": {
      "Start": 13788,
      "End": 13793
    },
    "TimeRange": {
      "StartTime": "00:18:56.6700000",
      "EndTime": "00:18:57"
    }
  },
  {
    "TextLocation": {
      "Start": 13794,
      "End": 13799
    },
    "TimeRange": {
      "StartTime": "00:18:57",
      "EndTime": "00:18:57.5700000"
    }
  },
  {
    "TextLocation": {
      "Start": 13807,
      "End": 13810
    },
    "TimeRange": {
      "StartTime": "00:18:58.4700000",
      "EndTime": "00:18:59.0100000"
    }
  },
  {
    "TextLocation": {
      "Start": 13811,
      "End": 13815
    },
    "TimeRange": {
      "StartTime": "00:18:59.0100000",
      "EndTime": "00:18:59.1900000"
    }
  },
  {
    "TextLocation": {
      "Start": 13816,
      "End": 13820
    },
    "TimeRange": {
      "StartTime": "00:18:59.1900000",
      "EndTime": "00:18:59.3100000"
    }
  },
  {
    "TextLocation": {
      "Start": 13821,
      "End": 13824
    },
    "TimeRange": {
      "StartTime": "00:18:59.3100000",
      "EndTime": "00:18:59.5200000"
    }
  },
  {
    "TextLocation": {
      "Start": 13825,
      "End": 13829
    },
    "TimeRange": {
      "StartTime": "00:18:59.5200000",
      "EndTime": "00:19:00.0900000"
    }
  },
  {
    "TextLocation": {
      "Start": 13837,
      "End": 13840
    },
    "TimeRange": {
      "StartTime": "00:19:00.5100000",
      "EndTime": "00:19:01.0500000"
    }
  },
  {
    "TextLocation": {
      "Start": 13848,
      "End": 13852
    },
    "TimeRange": {
      "StartTime": "00:19:01.7700000",
      "EndTime": "00:19:01.9200000"
    }
  },
  {
    "TextLocation": {
      "Start": 13853,
      "End": 13857
    },
    "TimeRange": {
      "StartTime": "00:19:01.9200000",
      "EndTime": "00:19:02.0400000"
    }
  },
  {
    "TextLocation": {
      "Start": 13858,
      "End": 13861
    },
    "TimeRange": {
      "StartTime": "00:19:02.0400000",
      "EndTime": "00:19:02.1600000"
    }
  },
  {
    "TextLocation": {
      "Start": 13862,
      "End": 13864
    },
    "TimeRange": {
      "StartTime": "00:19:02.1600000",
      "EndTime": "00:19:02.3400000"
    }
  },
  {
    "TextLocation": {
      "Start": 13865,
      "End": 13868
    },
    "TimeRange": {
      "StartTime": "00:19:02.3699999",
      "EndTime": "00:19:02.5200000"
    }
  },
  {
    "TextLocation": {
      "Start": 13869,
      "End": 13873
    },
    "TimeRange": {
      "StartTime": "00:19:02.5200000",
      "EndTime": "00:19:02.9700000"
    }
  },
  {
    "TextLocation": {
      "Start": 13881,
      "End": 13884
    },
    "TimeRange": {
      "StartTime": "00:19:03.7500000",
      "EndTime": "00:19:04.4400000"
    }
  },
  {
    "TextLocation": {
      "Start": 13885,
      "End": 13893
    },
    "TimeRange": {
      "StartTime": "00:19:05.1600000",
      "EndTime": "00:19:05.7700000"
    }
  },
  {
    "TextLocation": {
      "Start": 13894,
      "End": 13900
    },
    "TimeRange": {
      "StartTime": "00:19:05.7900000",
      "EndTime": "00:19:06.6600000"
    }
  },
  {
    "TextLocation": {
      "Start": 13908,
      "End": 13912
    },
    "TimeRange": {
      "StartTime": "00:19:07.0800000",
      "EndTime": "00:19:07.5900000"
    }
  },
  {
    "TextLocation": {
      "Start": 13915,
      "End": 13921
    },
    "TimeRange": {
      "StartTime": "00:19:07.7100000",
      "EndTime": "00:19:08.1300000"
    }
  },
  {
    "TextLocation": {
      "Start": 13922,
      "End": 13925
    },
    "TimeRange": {
      "StartTime": "00:19:08.1300000",
      "EndTime": "00:19:08.3100000"
    }
  },
  {
    "TextLocation": {
      "Start": 13926,
      "End": 13930
    },
    "TimeRange": {
      "StartTime": "00:19:08.3100000",
      "EndTime": "00:19:08.5200000"
    }
  },
  {
    "TextLocation": {
      "Start": 13931,
      "End": 13939
    },
    "TimeRange": {
      "StartTime": "00:19:08.5200000",
      "EndTime": "00:19:08.9100000"
    }
  },
  {
    "TextLocation": {
      "Start": 13940,
      "End": 13944
    },
    "TimeRange": {
      "StartTime": "00:19:08.9100000",
      "EndTime": "00:19:09.0600000"
    }
  },
  {
    "TextLocation": {
      "Start": 13947,
      "End": 13949
    },
    "TimeRange": {
      "StartTime": "00:19:09.0600000",
      "EndTime": "00:19:09.1800000"
    }
  },
  {
    "TextLocation": {
      "Start": 13950,
      "End": 13952
    },
    "TimeRange": {
      "StartTime": "00:19:09.1800000",
      "EndTime": "00:19:09.2700000"
    }
  },
  {
    "TextLocation": {
      "Start": 13953,
      "End": 13954
    },
    "TimeRange": {
      "StartTime": "00:19:09.2700000",
      "EndTime": "00:19:09.3900000"
    }
  },
  {
    "TextLocation": {
      "Start": 13955,
      "End": 13961
    },
    "TimeRange": {
      "StartTime": "00:19:09.3900000",
      "EndTime": "00:19:09.6900000"
    }
  },
  {
    "TextLocation": {
      "Start": 13962,
      "End": 13963
    },
    "TimeRange": {
      "StartTime": "00:19:09.6900000",
      "EndTime": "00:19:09.8900000"
    }
  },
  {
    "TextLocation": {
      "Start": 13964,
      "End": 13966
    },
    "TimeRange": {
      "StartTime": "00:19:09.8900000",
      "EndTime": "00:19:10.0900000"
    }
  },
  {
    "TextLocation": {
      "Start": 13967,
      "End": 13968
    },
    "TimeRange": {
      "StartTime": "00:19:10.0900000",
      "EndTime": "00:19:10.2900000"
    }
  },
  {
    "TextLocation": {
      "Start": 13969,
      "End": 13972
    },
    "TimeRange": {
      "StartTime": "00:19:10.2900000",
      "EndTime": "00:19:10.8000000"
    }
  },
  {
    "TextLocation": {
      "Start": 13980,
      "End": 13982
    },
    "TimeRange": {
      "StartTime": "00:19:11.3100000",
      "EndTime": "00:19:11.5200000"
    }
  },
  {
    "TextLocation": {
      "Start": 13984,
      "End": 13987
    },
    "TimeRange": {
      "StartTime": "00:19:11.5200000",
      "EndTime": "00:19:11.7300000"
    }
  },
  {
    "TextLocation": {
      "Start": 13988,
      "End": 13993
    },
    "TimeRange": {
      "StartTime": "00:19:11.7300000",
      "EndTime": "00:19:12.2400000"
    }
  },
  {
    "TextLocation": {
      "Start": 13994,
      "End": 13999
    },
    "TimeRange": {
      "StartTime": "00:19:12.4500000",
      "EndTime": "00:19:12.7200000"
    }
  },
  {
    "TextLocation": {
      "Start": 14000,
      "End": 14005
    },
    "TimeRange": {
      "StartTime": "00:19:12.7200000",
      "EndTime": "00:19:13.2900000"
    }
  },
  {
    "TextLocation": {
      "Start": 14013,
      "End": 14017
    },
    "TimeRange": {
      "StartTime": "00:19:13.3800000",
      "EndTime": "00:19:13.6800000"
    }
  },
  {
    "TextLocation": {
      "Start": 14020,
      "End": 14022
    },
    "TimeRange": {
      "StartTime": "00:19:13.6800000",
      "EndTime": "00:19:14.0100000"
    }
  },
  {
    "TextLocation": {
      "Start": 14023,
      "End": 14027
    },
    "TimeRange": {
      "StartTime": "00:19:14.0100000",
      "EndTime": "00:19:14.1900000"
    }
  },
  {
    "TextLocation": {
      "Start": 14028,
      "End": 14032
    },
    "TimeRange": {
      "StartTime": "00:19:14.1900000",
      "EndTime": "00:19:14.4000000"
    }
  },
  {
    "TextLocation": {
      "Start": 14033,
      "End": 14037
    },
    "TimeRange": {
      "StartTime": "00:19:14.4000000",
      "EndTime": "00:19:14.5500000"
    }
  },
  {
    "TextLocation": {
      "Start": 14038,
      "End": 14041
    },
    "TimeRange": {
      "StartTime": "00:19:14.5500000",
      "EndTime": "00:19:14.7300000"
    }
  },
  {
    "TextLocation": {
      "Start": 14042,
      "End": 14049
    },
    "TimeRange": {
      "StartTime": "00:19:14.7300000",
      "EndTime": "00:19:15.1199999"
    }
  },
  {
    "TextLocation": {
      "Start": 14050,
      "End": 14054
    },
    "TimeRange": {
      "StartTime": "00:19:15.1199999",
      "EndTime": "00:19:15.3300000"
    }
  },
  {
    "TextLocation": {
      "Start": 14055,
      "End": 14057
    },
    "TimeRange": {
      "StartTime": "00:19:15.3300000",
      "EndTime": "00:19:15.4500000"
    }
  },
  {
    "TextLocation": {
      "Start": 14058,
      "End": 14063
    },
    "TimeRange": {
      "StartTime": "00:19:15.4500000",
      "EndTime": "00:19:15.7500000"
    }
  },
  {
    "TextLocation": {
      "Start": 14064,
      "End": 14067
    },
    "TimeRange": {
      "StartTime": "00:19:15.7500000",
      "EndTime": "00:19:15.9600000"
    }
  },
  {
    "TextLocation": {
      "Start": 14068,
      "End": 14072
    },
    "TimeRange": {
      "StartTime": "00:19:15.9600000",
      "EndTime": "00:19:16.4400000"
    }
  },
  {
    "TextLocation": {
      "Start": 14080,
      "End": 14085
    },
    "TimeRange": {
      "StartTime": "00:19:19.0200000",
      "EndTime": "00:19:19.4100000"
    }
  },
  {
    "TextLocation": {
      "Start": 14086,
      "End": 14089
    },
    "TimeRange": {
      "StartTime": "00:19:20.3400000",
      "EndTime": "00:19:21.6000000"
    }
  },
  {
    "TextLocation": {
      "Start": 14097,
      "End": 14101
    },
    "TimeRange": {
      "StartTime": "00:19:22.5900000",
      "EndTime": "00:19:23.3800000"
    }
  },
  {
    "TextLocation": {
      "Start": 14102,
      "End": 14106
    },
    "TimeRange": {
      "StartTime": "00:19:23.3800000",
      "EndTime": "00:19:24.1800000"
    }
  },
  {
    "TextLocation": {
      "Start": 14107,
      "End": 14109
    },
    "TimeRange": {
      "StartTime": "00:19:24.1800000",
      "EndTime": "00:19:24.2900000"
    }
  },
  {
    "TextLocation": {
      "Start": 14110,
      "End": 14112
    },
    "TimeRange": {
      "StartTime": "00:19:24.3000000",
      "EndTime": "00:19:24.6600000"
    }
  },
  {
    "TextLocation": {
      "Start": 14120,
      "End": 14122
    },
    "TimeRange": {
      "StartTime": "00:19:24.6900000",
      "EndTime": "00:19:25.2000000"
    }
  },
  {
    "TextLocation": {
      "Start": 14130,
      "End": 14133
    },
    "TimeRange": {
      "StartTime": "00:19:26.3699999",
      "EndTime": "00:19:26.6400000"
    }
  },
  {
    "TextLocation": {
      "Start": 14134,
      "End": 14138
    },
    "TimeRange": {
      "StartTime": "00:19:26.6400000",
      "EndTime": "00:19:26.9100000"
    }
  },
  {
    "TextLocation": {
      "Start": 14139,
      "End": 14143
    },
    "TimeRange": {
      "StartTime": "00:19:26.9100000",
      "EndTime": "00:19:27.4200000"
    }
  },
  {
    "TextLocation": {
      "Start": 14144,
      "End": 14148
    },
    "TimeRange": {
      "StartTime": "00:19:27.4200000",
      "EndTime": "00:19:27.6000000"
    }
  },
  {
    "TextLocation": {
      "Start": 14149,
      "End": 14152
    },
    "TimeRange": {
      "StartTime": "00:19:27.6000000",
      "EndTime": "00:19:27.8100000"
    }
  },
  {
    "TextLocation": {
      "Start": 14153,
      "End": 14160
    },
    "TimeRange": {
      "StartTime": "00:19:27.8100000",
      "EndTime": "00:19:28.2000000"
    }
  },
  {
    "TextLocation": {
      "Start": 14161,
      "End": 14165
    },
    "TimeRange": {
      "StartTime": "00:19:28.2000000",
      "EndTime": "00:19:28.7700000"
    }
  },
  {
    "TextLocation": {
      "Start": 14173,
      "End": 14174
    },
    "TimeRange": {
      "StartTime": "00:19:34.3200000",
      "EndTime": "00:19:34.4700000"
    }
  },
  {
    "TextLocation": {
      "Start": 14175,
      "End": 14180
    },
    "TimeRange": {
      "StartTime": "00:19:34.4700000",
      "EndTime": "00:19:34.6500000"
    }
  },
  {
    "TextLocation": {
      "Start": 14181,
      "End": 14189
    },
    "TimeRange": {
      "StartTime": "00:19:34.6500000",
      "EndTime": "00:19:35.3100000"
    }
  },
  {
    "TextLocation": {
      "Start": 14197,
      "End": 14203
    },
    "TimeRange": {
      "StartTime": "00:19:36.2200000",
      "EndTime": "00:19:36.3900000"
    }
  },
  {
    "TextLocation": {
      "Start": 14204,
      "End": 14209
    },
    "TimeRange": {
      "StartTime": "00:19:36.4300000",
      "EndTime": "00:19:36.7000000"
    }
  },
  {
    "TextLocation": {
      "Start": 14212,
      "End": 14216
    },
    "TimeRange": {
      "StartTime": "00:19:37.4200000",
      "EndTime": "00:19:37.7200000"
    }
  },
  {
    "TextLocation": {
      "Start": 14217,
      "End": 14219
    },
    "TimeRange": {
      "StartTime": "00:19:37.7200000",
      "EndTime": "00:19:37.8699999"
    }
  },
  {
    "TextLocation": {
      "Start": 14220,
      "End": 14224
    },
    "TimeRange": {
      "StartTime": "00:19:37.8699999",
      "EndTime": "00:19:38.3200000"
    }
  },
  {
    "TextLocation": {
      "Start": 14225,
      "End": 14227
    },
    "TimeRange": {
      "StartTime": "00:19:38.3200000",
      "EndTime": "00:19:38.4700000"
    }
  },
  {
    "TextLocation": {
      "Start": 14228,
      "End": 14230
    },
    "TimeRange": {
      "StartTime": "00:19:38.4700000",
      "EndTime": "00:19:38.6199999"
    }
  },
  {
    "TextLocation": {
      "Start": 14231,
      "End": 14233
    },
    "TimeRange": {
      "StartTime": "00:19:38.6199999",
      "EndTime": "00:19:39.1000000"
    }
  },
  {
    "TextLocation": {
      "Start": 14234,
      "End": 14244
    },
    "TimeRange": {
      "StartTime": "00:19:39.1000000",
      "EndTime": "00:19:40.1500000"
    }
  },
  {
    "TextLocation": {
      "Start": 14252,
      "End": 14262
    },
    "TimeRange": {
      "StartTime": "00:19:40.3900000",
      "EndTime": "00:19:41.1400000"
    }
  },
  {
    "TextLocation": {
      "Start": 14270,
      "End": 14273
    },
    "TimeRange": {
      "StartTime": "00:19:41.9200000",
      "EndTime": "00:19:42.2800000"
    }
  },
  {
    "TextLocation": {
      "Start": 14274,
      "End": 14278
    },
    "TimeRange": {
      "StartTime": "00:19:42.2800000",
      "EndTime": "00:19:42.5800000"
    }
  },
  {
    "TextLocation": {
      "Start": 14279,
      "End": 14282
    },
    "TimeRange": {
      "StartTime": "00:19:42.5800000",
      "EndTime": "00:19:42.7600000"
    }
  },
  {
    "TextLocation": {
      "Start": 14283,
      "End": 14286
    },
    "TimeRange": {
      "StartTime": "00:19:42.7600000",
      "EndTime": "00:19:42.9700000"
    }
  },
  {
    "TextLocation": {
      "Start": 14287,
      "End": 14293
    },
    "TimeRange": {
      "StartTime": "00:19:42.9700000",
      "EndTime": "00:19:43.3900000"
    }
  },
  {
    "TextLocation": {
      "Start": 14294,
      "End": 14296
    },
    "TimeRange": {
      "StartTime": "00:19:43.3900000",
      "EndTime": "00:19:43.5700000"
    }
  },
  {
    "TextLocation": {
      "Start": 14297,
      "End": 14301
    },
    "TimeRange": {
      "StartTime": "00:19:43.5700000",
      "EndTime": "00:19:43.8699999"
    }
  },
  {
    "TextLocation": {
      "Start": 14302,
      "End": 14307
    },
    "TimeRange": {
      "StartTime": "00:19:43.8699999",
      "EndTime": "00:19:44.2600000"
    }
  },
  {
    "TextLocation": {
      "Start": 14308,
      "End": 14313
    },
    "TimeRange": {
      "StartTime": "00:19:44.2600000",
      "EndTime": "00:19:44.6199999"
    }
  },
  {
    "TextLocation": {
      "Start": 14314,
      "End": 14317
    },
    "TimeRange": {
      "StartTime": "00:19:44.6199999",
      "EndTime": "00:19:45.2200000"
    }
  },
  {
    "TextLocation": {
      "Start": 14325,
      "End": 14331
    },
    "TimeRange": {
      "StartTime": "00:19:48",
      "EndTime": "00:19:48.7500000"
    }
  },
  {
    "TextLocation": {
      "Start": 14332,
      "End": 14336
    },
    "TimeRange": {
      "StartTime": "00:19:48.7500000",
      "EndTime": "00:19:49.2000000"
    }
  },
  {
    "TextLocation": {
      "Start": 14344,
      "End": 14349
    },
    "TimeRange": {
      "StartTime": "00:19:49.2000000",
      "EndTime": "00:19:49.8200000"
    }
  },
  {
    "TextLocation": {
      "Start": 14357,
      "End": 14359
    },
    "TimeRange": {
      "StartTime": "00:19:50.3100000",
      "EndTime": "00:19:50.7000000"
    }
  },
  {
    "TextLocation": {
      "Start": 14360,
      "End": 14364
    },
    "TimeRange": {
      "StartTime": "00:19:50.7000000",
      "EndTime": "00:19:51"
    }
  },
  {
    "TextLocation": {
      "Start": 14365,
      "End": 14367
    },
    "TimeRange": {
      "StartTime": "00:19:51",
      "EndTime": "00:19:51.0900000"
    }
  },
  {
    "TextLocation": {
      "Start": 14368,
      "End": 14371
    },
    "TimeRange": {
      "StartTime": "00:19:51.0900000",
      "EndTime": "00:19:51.2100000"
    }
  },
  {
    "TextLocation": {
      "Start": 14372,
      "End": 14378
    },
    "TimeRange": {
      "StartTime": "00:19:51.2100000",
      "EndTime": "00:19:51.4800000"
    }
  },
  {
    "TextLocation": {
      "Start": 14379,
      "End": 14381
    },
    "TimeRange": {
      "StartTime": "00:19:51.4800000",
      "EndTime": "00:19:51.5700000"
    }
  },
  {
    "TextLocation": {
      "Start": 14382,
      "End": 14386
    },
    "TimeRange": {
      "StartTime": "00:19:51.5700000",
      "EndTime": "00:19:52.2900000"
    }
  },
  {
    "TextLocation": {
      "Start": 14388,
      "End": 14391
    },
    "TimeRange": {
      "StartTime": "00:19:52.2900000",
      "EndTime": "00:19:52.4400000"
    }
  },
  {
    "TextLocation": {
      "Start": 14392,
      "End": 14395
    },
    "TimeRange": {
      "StartTime": "00:19:52.4400000",
      "EndTime": "00:19:52.5900000"
    }
  },
  {
    "TextLocation": {
      "Start": 14396,
      "End": 14400
    },
    "TimeRange": {
      "StartTime": "00:19:52.5900000",
      "EndTime": "00:19:52.8900000"
    }
  },
  {
    "TextLocation": {
      "Start": 14401,
      "End": 14408
    },
    "TimeRange": {
      "StartTime": "00:19:52.8900000",
      "EndTime": "00:19:53.2400000"
    }
  },
  {
    "TextLocation": {
      "Start": 14409,
      "End": 14414
    },
    "TimeRange": {
      "StartTime": "00:19:53.2800000",
      "EndTime": "00:19:53.5200000"
    }
  },
  {
    "TextLocation": {
      "Start": 14415,
      "End": 14420
    },
    "TimeRange": {
      "StartTime": "00:19:53.5200000",
      "EndTime": "00:19:53.7900000"
    }
  },
  {
    "TextLocation": {
      "Start": 14421,
      "End": 14423
    },
    "TimeRange": {
      "StartTime": "00:19:53.7900000",
      "EndTime": "00:19:53.9400000"
    }
  },
  {
    "TextLocation": {
      "Start": 14424,
      "End": 14428
    },
    "TimeRange": {
      "StartTime": "00:19:53.9400000",
      "EndTime": "00:19:54.4200000"
    }
  },
  {
    "TextLocation": {
      "Start": 14429,
      "End": 14434
    },
    "TimeRange": {
      "StartTime": "00:19:54.8400000",
      "EndTime": "00:19:55.3200000"
    }
  },
  {
    "TextLocation": {
      "Start": 14435,
      "End": 14445
    },
    "TimeRange": {
      "StartTime": "00:19:55.3200000",
      "EndTime": "00:19:55.8599999"
    }
  },
  {
    "TextLocation": {
      "Start": 14446,
      "End": 14449
    },
    "TimeRange": {
      "StartTime": "00:19:55.8900000",
      "EndTime": "00:19:56.1099999"
    }
  },
  {
    "TextLocation": {
      "Start": 14457,
      "End": 14459
    },
    "TimeRange": {
      "StartTime": "00:19:56.1300000",
      "EndTime": "00:19:56.2200000"
    }
  },
  {
    "TextLocation": {
      "Start": 14460,
      "End": 14464
    },
    "TimeRange": {
      "StartTime": "00:19:56.2200000",
      "EndTime": "00:19:56.3100000"
    }
  },
  {
    "TextLocation": {
      "Start": 14465,
      "End": 14470
    },
    "TimeRange": {
      "StartTime": "00:19:56.3100000",
      "EndTime": "00:19:56.4600000"
    }
  },
  {
    "TextLocation": {
      "Start": 14473,
      "End": 14476
    },
    "TimeRange": {
      "StartTime": "00:19:56.4900000",
      "EndTime": "00:19:56.8500000"
    }
  },
  {
    "TextLocation": {
      "Start": 14484,
      "End": 14487
    },
    "TimeRange": {
      "StartTime": "00:19:58.7800000",
      "EndTime": "00:19:58.9900000"
    }
  },
  {
    "TextLocation": {
      "Start": 14488,
      "End": 14491
    },
    "TimeRange": {
      "StartTime": "00:19:58.9900000",
      "EndTime": "00:19:59.0800000"
    }
  },
  {
    "TextLocation": {
      "Start": 14492,
      "End": 14501
    },
    "TimeRange": {
      "StartTime": "00:19:59.0800000",
      "EndTime": "00:19:59.4400000"
    }
  },
  {
    "TextLocation": {
      "Start": 14502,
      "End": 14506
    },
    "TimeRange": {
      "StartTime": "00:19:59.4400000",
      "EndTime": "00:19:59.6800000"
    }
  },
  {
    "TextLocation": {
      "Start": 14507,
      "End": 14515
    },
    "TimeRange": {
      "StartTime": "00:19:59.6800000",
      "EndTime": "00:20:00.4300000"
    }
  },
  {
    "TextLocation": {
      "Start": 14518,
      "End": 14521
    },
    "TimeRange": {
      "StartTime": "00:20:00.6400000",
      "EndTime": "00:20:00.8200000"
    }
  },
  {
    "TextLocation": {
      "Start": 14522,
      "End": 14525
    },
    "TimeRange": {
      "StartTime": "00:20:00.8200000",
      "EndTime": "00:20:00.9400000"
    }
  },
  {
    "TextLocation": {
      "Start": 14526,
      "End": 14530
    },
    "TimeRange": {
      "StartTime": "00:20:00.9400000",
      "EndTime": "00:20:01.0900000"
    }
  },
  {
    "TextLocation": {
      "Start": 14531,
      "End": 14539
    },
    "TimeRange": {
      "StartTime": "00:20:01.0900000",
      "EndTime": "00:20:01.7800000"
    }
  },
  {
    "TextLocation": {
      "Start": 14547,
      "End": 14549
    },
    "TimeRange": {
      "StartTime": "00:20:02.8300000",
      "EndTime": "00:20:02.9800000"
    }
  },
  {
    "TextLocation": {
      "Start": 14550,
      "End": 14551
    },
    "TimeRange": {
      "StartTime": "00:20:02.9800000",
      "EndTime": "00:20:03.1000000"
    }
  },
  {
    "TextLocation": {
      "Start": 14552,
      "End": 14554
    },
    "TimeRange": {
      "StartTime": "00:20:03.1000000",
      "EndTime": "00:20:03.2200000"
    }
  },
  {
    "TextLocation": {
      "Start": 14555,
      "End": 14557
    },
    "TimeRange": {
      "StartTime": "00:20:03.2200000",
      "EndTime": "00:20:03.4600000"
    }
  },
  {
    "TextLocation": {
      "Start": 14558,
      "End": 14563
    },
    "TimeRange": {
      "StartTime": "00:20:03.4600000",
      "EndTime": "00:20:04"
    }
  },
  {
    "TextLocation": {
      "Start": 14571,
      "End": 14578
    },
    "TimeRange": {
      "StartTime": "00:20:04.3000000",
      "EndTime": "00:20:04.8599999"
    }
  },
  {
    "TextLocation": {
      "Start": 14580,
      "End": 14583
    },
    "TimeRange": {
      "StartTime": "00:20:04.8699999",
      "EndTime": "00:20:04.9300000"
    }
  },
  {
    "TextLocation": {
      "Start": 14584,
      "End": 14591
    },
    "TimeRange": {
      "StartTime": "00:20:04.9300000",
      "EndTime": "00:20:05.2900000"
    }
  },
  {
    "TextLocation": {
      "Start": 14592,
      "End": 14595
    },
    "TimeRange": {
      "StartTime": "00:20:05.2900000",
      "EndTime": "00:20:05.3800000"
    }
  },
  {
    "TextLocation": {
      "Start": 14596,
      "End": 14599
    },
    "TimeRange": {
      "StartTime": "00:20:05.3800000",
      "EndTime": "00:20:05.4700000"
    }
  },
  {
    "TextLocation": {
      "Start": 14600,
      "End": 14602
    },
    "TimeRange": {
      "StartTime": "00:20:05.4700000",
      "EndTime": "00:20:05.5900000"
    }
  },
  {
    "TextLocation": {
      "Start": 14603,
      "End": 14607
    },
    "TimeRange": {
      "StartTime": "00:20:05.5900000",
      "EndTime": "00:20:05.8000000"
    }
  },
  {
    "TextLocation": {
      "Start": 14608,
      "End": 14610
    },
    "TimeRange": {
      "StartTime": "00:20:05.8000000",
      "EndTime": "00:20:06.1000000"
    }
  },
  {
    "TextLocation": {
      "Start": 14618,
      "End": 14622
    },
    "TimeRange": {
      "StartTime": "00:20:07.7500000",
      "EndTime": "00:20:08.4100000"
    }
  },
  {
    "TextLocation": {
      "Start": 14624,
      "End": 14627
    },
    "TimeRange": {
      "StartTime": "00:20:09.0400000",
      "EndTime": "00:20:09.7900000"
    }
  },
  {
    "TextLocation": {
      "Start": 14629,
      "End": 14631
    },
    "TimeRange": {
      "StartTime": "00:20:10.2700000",
      "EndTime": "00:20:10.9600000"
    }
  },
  {
    "TextLocation": {
      "Start": 14633,
      "End": 14638
    },
    "TimeRange": {
      "StartTime": "00:20:11.4700000",
      "EndTime": "00:20:11.9500000"
    }
  },
  {
    "TextLocation": {
      "Start": 14640,
      "End": 14645
    },
    "TimeRange": {
      "StartTime": "00:20:11.9500000",
      "EndTime": "00:20:12.6099999"
    }
  },
  {
    "TextLocation": {
      "Start": 14653,
      "End": 14656
    },
    "TimeRange": {
      "StartTime": "00:20:12.9100000",
      "EndTime": "00:20:13.0300000"
    }
  },
  {
    "TextLocation": {
      "Start": 14657,
      "End": 14660
    },
    "TimeRange": {
      "StartTime": "00:20:13.0300000",
      "EndTime": "00:20:13.1500000"
    }
  },
  {
    "TextLocation": {
      "Start": 14661,
      "End": 14670
    },
    "TimeRange": {
      "StartTime": "00:20:13.1500000",
      "EndTime": "00:20:13.4800000"
    }
  },
  {
    "TextLocation": {
      "Start": 14671,
      "End": 14673
    },
    "TimeRange": {
      "StartTime": "00:20:13.4800000",
      "EndTime": "00:20:13.6300000"
    }
  },
  {
    "TextLocation": {
      "Start": 14674,
      "End": 14679
    },
    "TimeRange": {
      "StartTime": "00:20:13.6300000",
      "EndTime": "00:20:13.9300000"
    }
  },
  {
    "TextLocation": {
      "Start": 14682,
      "End": 14684
    },
    "TimeRange": {
      "StartTime": "00:20:13.9300000",
      "EndTime": "00:20:14.0500000"
    }
  },
  {
    "TextLocation": {
      "Start": 14685,
      "End": 14689
    },
    "TimeRange": {
      "StartTime": "00:20:14.0500000",
      "EndTime": "00:20:14.3200000"
    }
  },
  {
    "TextLocation": {
      "Start": 14690,
      "End": 14696
    },
    "TimeRange": {
      "StartTime": "00:20:14.3200000",
      "EndTime": "00:20:14.6500000"
    }
  },
  {
    "TextLocation": {
      "Start": 14697,
      "End": 14699
    },
    "TimeRange": {
      "StartTime": "00:20:14.6500000",
      "EndTime": "00:20:14.7700000"
    }
  },
  {
    "TextLocation": {
      "Start": 14700,
      "End": 14708
    },
    "TimeRange": {
      "StartTime": "00:20:14.7700000",
      "EndTime": "00:20:15.2800000"
    }
  },
  {
    "TextLocation": {
      "Start": 14711,
      "End": 14714
    },
    "TimeRange": {
      "StartTime": "00:20:15.2800000",
      "EndTime": "00:20:15.6500000"
    }
  },
  {
    "TextLocation": {
      "Start": 14717,
      "End": 14721
    },
    "TimeRange": {
      "StartTime": "00:20:15.7100000",
      "EndTime": "00:20:16.0500000"
    }
  },
  {
    "TextLocation": {
      "Start": 14724,
      "End": 14726
    },
    "TimeRange": {
      "StartTime": "00:20:16.0600000",
      "EndTime": "00:20:16.2400000"
    }
  },
  {
    "TextLocation": {
      "Start": 14727,
      "End": 14733
    },
    "TimeRange": {
      "StartTime": "00:20:16.2400000",
      "EndTime": "00:20:16.4500000"
    }
  },
  {
    "TextLocation": {
      "Start": 14734,
      "End": 14739
    },
    "TimeRange": {
      "StartTime": "00:20:16.4500000",
      "EndTime": "00:20:16.6600000"
    }
  },
  {
    "TextLocation": {
      "Start": 14740,
      "End": 14742
    },
    "TimeRange": {
      "StartTime": "00:20:16.6600000",
      "EndTime": "00:20:16.7200000"
    }
  },
  {
    "TextLocation": {
      "Start": 14743,
      "End": 14746
    },
    "TimeRange": {
      "StartTime": "00:20:16.7200000",
      "EndTime": "00:20:16.8100000"
    }
  },
  {
    "TextLocation": {
      "Start": 14747,
      "End": 14753
    },
    "TimeRange": {
      "StartTime": "00:20:16.8100000",
      "EndTime": "00:20:17.0500000"
    }
  },
  {
    "TextLocation": {
      "Start": 14755,
      "End": 14757
    },
    "TimeRange": {
      "StartTime": "00:20:17.0500000",
      "EndTime": "00:20:17.1400000"
    }
  },
  {
    "TextLocation": {
      "Start": 14758,
      "End": 14764
    },
    "TimeRange": {
      "StartTime": "00:20:17.1400000",
      "EndTime": "00:20:17.4400000"
    }
  },
  {
    "TextLocation": {
      "Start": 14765,
      "End": 14769
    },
    "TimeRange": {
      "StartTime": "00:20:17.4400000",
      "EndTime": "00:20:17.6800000"
    }
  },
  {
    "TextLocation": {
      "Start": 14772,
      "End": 14775
    },
    "TimeRange": {
      "StartTime": "00:20:18.3699999",
      "EndTime": "00:20:18.5200000"
    }
  },
  {
    "TextLocation": {
      "Start": 14776,
      "End": 14781
    },
    "TimeRange": {
      "StartTime": "00:20:18.5200000",
      "EndTime": "00:20:18.9700000"
    }
  },
  {
    "TextLocation": {
      "Start": 14784,
      "End": 14787
    },
    "TimeRange": {
      "StartTime": "00:20:19.1800000",
      "EndTime": "00:20:19.4800000"
    }
  },
  {
    "TextLocation": {
      "Start": 14788,
      "End": 14790
    },
    "TimeRange": {
      "StartTime": "00:20:19.4800000",
      "EndTime": "00:20:19.6900000"
    }
  },
  {
    "TextLocation": {
      "Start": 14791,
      "End": 14797
    },
    "TimeRange": {
      "StartTime": "00:20:19.6900000",
      "EndTime": "00:20:19.9600000"
    }
  },
  {
    "TextLocation": {
      "Start": 14798,
      "End": 14803
    },
    "TimeRange": {
      "StartTime": "00:20:19.9600000",
      "EndTime": "00:20:20.3200000"
    }
  },
  {
    "TextLocation": {
      "Start": 14804,
      "End": 14808
    },
    "TimeRange": {
      "StartTime": "00:20:20.3200000",
      "EndTime": "00:20:20.7700000"
    }
  },
  {
    "TextLocation": {
      "Start": 14809,
      "End": 14812
    },
    "TimeRange": {
      "StartTime": "00:20:20.9500000",
      "EndTime": "00:20:21.7600000"
    }
  },
  {
    "TextLocation": {
      "Start": 14813,
      "End": 14818
    },
    "TimeRange": {
      "StartTime": "00:20:21.7600000",
      "EndTime": "00:20:22.0600000"
    }
  },
  {
    "TextLocation": {
      "Start": 14819,
      "End": 14828
    },
    "TimeRange": {
      "StartTime": "00:20:22.2400000",
      "EndTime": "00:20:23.1400000"
    }
  },
  {
    "TextLocation": {
      "Start": 14831,
      "End": 14833
    },
    "TimeRange": {
      "StartTime": "00:20:23.3500000",
      "EndTime": "00:20:23.4800000"
    }
  },
  {
    "TextLocation": {
      "Start": 14835,
      "End": 14839
    },
    "TimeRange": {
      "StartTime": "00:20:23.5000000",
      "EndTime": "00:20:23.6199999"
    }
  },
  {
    "TextLocation": {
      "Start": 14841,
      "End": 14844
    },
    "TimeRange": {
      "StartTime": "00:20:23.6199999",
      "EndTime": "00:20:23.7100000"
    }
  },
  {
    "TextLocation": {
      "Start": 14845,
      "End": 14847
    },
    "TimeRange": {
      "StartTime": "00:20:23.7100000",
      "EndTime": "00:20:23.8300000"
    }
  },
  {
    "TextLocation": {
      "Start": 14848,
      "End": 14851
    },
    "TimeRange": {
      "StartTime": "00:20:23.8300000",
      "EndTime": "00:20:24.0100000"
    }
  },
  {
    "TextLocation": {
      "Start": 14852,
      "End": 14856
    },
    "TimeRange": {
      "StartTime": "00:20:24.0100000",
      "EndTime": "00:20:24.2700000"
    }
  },
  {
    "TextLocation": {
      "Start": 14859,
      "End": 14861
    },
    "TimeRange": {
      "StartTime": "00:20:24.2800000",
      "EndTime": "00:20:24.4300000"
    }
  },
  {
    "TextLocation": {
      "Start": 14862,
      "End": 14865
    },
    "TimeRange": {
      "StartTime": "00:20:24.4300000",
      "EndTime": "00:20:24.5500000"
    }
  },
  {
    "TextLocation": {
      "Start": 14866,
      "End": 14872
    },
    "TimeRange": {
      "StartTime": "00:20:24.5500000",
      "EndTime": "00:20:24.9400000"
    }
  },
  {
    "TextLocation": {
      "Start": 14873,
      "End": 14875
    },
    "TimeRange": {
      "StartTime": "00:20:24.9400000",
      "EndTime": "00:20:25.0900000"
    }
  },
  {
    "TextLocation": {
      "Start": 14876,
      "End": 14880
    },
    "TimeRange": {
      "StartTime": "00:20:25.0900000",
      "EndTime": "00:20:25.8699999"
    }
  },
  {
    "TextLocation": {
      "Start": 14882,
      "End": 14887
    },
    "TimeRange": {
      "StartTime": "00:20:25.9000000",
      "EndTime": "00:20:26.0800000"
    }
  },
  {
    "TextLocation": {
      "Start": 14888,
      "End": 14891
    },
    "TimeRange": {
      "StartTime": "00:20:26.0800000",
      "EndTime": "00:20:26.2600000"
    }
  },
  {
    "TextLocation": {
      "Start": 14892,
      "End": 14894
    },
    "TimeRange": {
      "StartTime": "00:20:26.2600000",
      "EndTime": "00:20:26.3500000"
    }
  },
  {
    "TextLocation": {
      "Start": 14895,
      "End": 14899
    },
    "TimeRange": {
      "StartTime": "00:20:26.3500000",
      "EndTime": "00:20:26.4700000"
    }
  },
  {
    "TextLocation": {
      "Start": 14900,
      "End": 14908
    },
    "TimeRange": {
      "StartTime": "00:20:26.4700000",
      "EndTime": "00:20:26.9500000"
    }
  },
  {
    "TextLocation": {
      "Start": 14909,
      "End": 14915
    },
    "TimeRange": {
      "StartTime": "00:20:26.9500000",
      "EndTime": "00:20:27.2200000"
    }
  },
  {
    "TextLocation": {
      "Start": 14916,
      "End": 14918
    },
    "TimeRange": {
      "StartTime": "00:20:27.2200000",
      "EndTime": "00:20:27.3100000"
    }
  },
  {
    "TextLocation": {
      "Start": 14919,
      "End": 14923
    },
    "TimeRange": {
      "StartTime": "00:20:27.3100000",
      "EndTime": "00:20:27.4600000"
    }
  },
  {
    "TextLocation": {
      "Start": 14924,
      "End": 14928
    },
    "TimeRange": {
      "StartTime": "00:20:27.4600000",
      "EndTime": "00:20:27.6400000"
    }
  },
  {
    "TextLocation": {
      "Start": 14929,
      "End": 14933
    },
    "TimeRange": {
      "StartTime": "00:20:27.6400000",
      "EndTime": "00:20:27.7900000"
    }
  },
  {
    "TextLocation": {
      "Start": 14935,
      "End": 14938
    },
    "TimeRange": {
      "StartTime": "00:20:27.7900000",
      "EndTime": "00:20:28.1800000"
    }
  },
  {
    "TextLocation": {
      "Start": 14939,
      "End": 14943
    },
    "TimeRange": {
      "StartTime": "00:20:28.3300000",
      "EndTime": "00:20:28.8400000"
    }
  },
  {
    "TextLocation": {
      "Start": 14945,
      "End": 14948
    },
    "TimeRange": {
      "StartTime": "00:20:29.2000000",
      "EndTime": "00:20:29.3800000"
    }
  },
  {
    "TextLocation": {
      "Start": 14949,
      "End": 14952
    },
    "TimeRange": {
      "StartTime": "00:20:29.3800000",
      "EndTime": "00:20:29.7100000"
    }
  },
  {
    "TextLocation": {
      "Start": 14955,
      "End": 14958
    },
    "TimeRange": {
      "StartTime": "00:20:29.7100000",
      "EndTime": "00:20:29.8500000"
    }
  },
  {
    "TextLocation": {
      "Start": 14959,
      "End": 14963
    },
    "TimeRange": {
      "StartTime": "00:20:29.8900000",
      "EndTime": "00:20:30.0700000"
    }
  },
  {
    "TextLocation": {
      "Start": 14964,
      "End": 14967
    },
    "TimeRange": {
      "StartTime": "00:20:30.0700000",
      "EndTime": "00:20:30.3100000"
    }
  },
  {
    "TextLocation": {
      "Start": 14968,
      "End": 14972
    },
    "TimeRange": {
      "StartTime": "00:20:30.3100000",
      "EndTime": "00:20:30.6700000"
    }
  },
  {
    "TextLocation": {
      "Start": 14973,
      "End": 14979
    },
    "TimeRange": {
      "StartTime": "00:20:30.6700000",
      "EndTime": "00:20:30.9400000"
    }
  },
  {
    "TextLocation": {
      "Start": 14980,
      "End": 14982
    },
    "TimeRange": {
      "StartTime": "00:20:30.9400000",
      "EndTime": "00:20:31.0600000"
    }
  },
  {
    "TextLocation": {
      "Start": 14983,
      "End": 14986
    },
    "TimeRange": {
      "StartTime": "00:20:31.0600000",
      "EndTime": "00:20:31.1500000"
    }
  },
  {
    "TextLocation": {
      "Start": 14987,
      "End": 14991
    },
    "TimeRange": {
      "StartTime": "00:20:31.1500000",
      "EndTime": "00:20:31.3300000"
    }
  },
  {
    "TextLocation": {
      "Start": 14992,
      "End": 14994
    },
    "TimeRange": {
      "StartTime": "00:20:31.3300000",
      "EndTime": "00:20:31.4200000"
    }
  },
  {
    "TextLocation": {
      "Start": 14995,
      "End": 14999
    },
    "TimeRange": {
      "StartTime": "00:20:31.4200000",
      "EndTime": "00:20:31.5700000"
    }
  },
  {
    "TextLocation": {
      "Start": 15000,
      "End": 15004
    },
    "TimeRange": {
      "StartTime": "00:20:31.5700000",
      "EndTime": "00:20:31.8699999"
    }
  },
  {
    "TextLocation": {
      "Start": 15012,
      "End": 15014
    },
    "TimeRange": {
      "StartTime": "00:20:32.3800000",
      "EndTime": "00:20:32.5900000"
    }
  },
  {
    "TextLocation": {
      "Start": 15015,
      "End": 15018
    },
    "TimeRange": {
      "StartTime": "00:20:32.5900000",
      "EndTime": "00:20:32.7400000"
    }
  },
  {
    "TextLocation": {
      "Start": 15019,
      "End": 15026
    },
    "TimeRange": {
      "StartTime": "00:20:32.7400000",
      "EndTime": "00:20:33.0400000"
    }
  },
  {
    "TextLocation": {
      "Start": 15027,
      "End": 15035
    },
    "TimeRange": {
      "StartTime": "00:20:33.0400000",
      "EndTime": "00:20:33.7000000"
    }
  },
  {
    "TextLocation": {
      "Start": 15043,
      "End": 15046
    },
    "TimeRange": {
      "StartTime": "00:20:33.9400000",
      "EndTime": "00:20:34.1500000"
    }
  },
  {
    "TextLocation": {
      "Start": 15047,
      "End": 15055
    },
    "TimeRange": {
      "StartTime": "00:20:34.1500000",
      "EndTime": "00:20:34.6800000"
    }
  },
  {
    "TextLocation": {
      "Start": 15058,
      "End": 15061
    },
    "TimeRange": {
      "StartTime": "00:20:34.6900000",
      "EndTime": "00:20:35.1600000"
    }
  },
  {
    "TextLocation": {
      "Start": 15064,
      "End": 15068
    },
    "TimeRange": {
      "StartTime": "00:20:35.1700000",
      "EndTime": "00:20:35.6199999"
    }
  },
  {
    "TextLocation": {
      "Start": 15071,
      "End": 15074
    },
    "TimeRange": {
      "StartTime": "00:20:36.5200000",
      "EndTime": "00:20:36.7900000"
    }
  },
  {
    "TextLocation": {
      "Start": 15075,
      "End": 15078
    },
    "TimeRange": {
      "StartTime": "00:20:36.7900000",
      "EndTime": "00:20:36.9700000"
    }
  },
  {
    "TextLocation": {
      "Start": 15079,
      "End": 15083
    },
    "TimeRange": {
      "StartTime": "00:20:36.9700000",
      "EndTime": "00:20:37.1800000"
    }
  },
  {
    "TextLocation": {
      "Start": 15084,
      "End": 15086
    },
    "TimeRange": {
      "StartTime": "00:20:37.1800000",
      "EndTime": "00:20:37.3000000"
    }
  },
  {
    "TextLocation": {
      "Start": 15087,
      "End": 15092
    },
    "TimeRange": {
      "StartTime": "00:20:37.3000000",
      "EndTime": "00:20:37.5400000"
    }
  },
  {
    "TextLocation": {
      "Start": 15093,
      "End": 15096
    },
    "TimeRange": {
      "StartTime": "00:20:37.5400000",
      "EndTime": "00:20:37.6600000"
    }
  },
  {
    "TextLocation": {
      "Start": 15097,
      "End": 15103
    },
    "TimeRange": {
      "StartTime": "00:20:37.6600000",
      "EndTime": "00:20:38.0800000"
    }
  },
  {
    "TextLocation": {
      "Start": 15104,
      "End": 15106
    },
    "TimeRange": {
      "StartTime": "00:20:38.0800000",
      "EndTime": "00:20:38.2000000"
    }
  },
  {
    "TextLocation": {
      "Start": 15107,
      "End": 15111
    },
    "TimeRange": {
      "StartTime": "00:20:38.2000000",
      "EndTime": "00:20:38.4400000"
    }
  },
  {
    "TextLocation": {
      "Start": 15112,
      "End": 15115
    },
    "TimeRange": {
      "StartTime": "00:20:38.4400000",
      "EndTime": "00:20:39.2200000"
    }
  },
  {
    "TextLocation": {
      "Start": 15116,
      "End": 15121
    },
    "TimeRange": {
      "StartTime": "00:20:39.2200000",
      "EndTime": "00:20:39.4900000"
    }
  },
  {
    "TextLocation": {
      "Start": 15122,
      "End": 15127
    },
    "TimeRange": {
      "StartTime": "00:20:39.8800000",
      "EndTime": "00:20:40.3599999"
    }
  },
  {
    "TextLocation": {
      "Start": 15128,
      "End": 15133
    },
    "TimeRange": {
      "StartTime": "00:20:40.3599999",
      "EndTime": "00:20:40.9600000"
    }
  },
  {
    "TextLocation": {
      "Start": 15141,
      "End": 15146
    },
    "TimeRange": {
      "StartTime": "00:20:43.6900000",
      "EndTime": "00:20:44.0200000"
    }
  },
  {
    "TextLocation": {
      "Start": 15147,
      "End": 15154
    },
    "TimeRange": {
      "StartTime": "00:20:44.0200000",
      "EndTime": "00:20:44.8200000"
    }
  },
  {
    "TextLocation": {
      "Start": 15156,
      "End": 15159
    },
    "TimeRange": {
      "StartTime": "00:20:46.5400000",
      "EndTime": "00:20:46.7500000"
    }
  },
  {
    "TextLocation": {
      "Start": 15160,
      "End": 15163
    },
    "TimeRange": {
      "StartTime": "00:20:46.7500000",
      "EndTime": "00:20:46.8400000"
    }
  },
  {
    "TextLocation": {
      "Start": 15164,
      "End": 15165
    },
    "TimeRange": {
      "StartTime": "00:20:46.8400000",
      "EndTime": "00:20:46.9300000"
    }
  },
  {
    "TextLocation": {
      "Start": 15166,
      "End": 15170
    },
    "TimeRange": {
      "StartTime": "00:20:46.9300000",
      "EndTime": "00:20:47.2300000"
    }
  },
  {
    "TextLocation": {
      "Start": 15171,
      "End": 15175
    },
    "TimeRange": {
      "StartTime": "00:20:47.2300000",
      "EndTime": "00:20:47.9200000"
    }
  },
  {
    "TextLocation": {
      "Start": 15178,
      "End": 15185
    },
    "TimeRange": {
      "StartTime": "00:20:50.5400000",
      "EndTime": "00:20:51.2600000"
    }
  },
  {
    "TextLocation": {
      "Start": 15186,
      "End": 15192
    },
    "TimeRange": {
      "StartTime": "00:20:51.2600000",
      "EndTime": "00:20:51.5600000"
    }
  },
  {
    "TextLocation": {
      "Start": 15193,
      "End": 15197
    },
    "TimeRange": {
      "StartTime": "00:20:51.5600000",
      "EndTime": "00:20:51.9500000"
    }
  },
  {
    "TextLocation": {
      "Start": 15205,
      "End": 15208
    },
    "TimeRange": {
      "StartTime": "00:20:54.7300000",
      "EndTime": "00:20:54.9400000"
    }
  },
  {
    "TextLocation": {
      "Start": 15209,
      "End": 15216
    },
    "TimeRange": {
      "StartTime": "00:20:54.9400000",
      "EndTime": "00:20:55.6199999"
    }
  },
  {
    "TextLocation": {
      "Start": 15219,
      "End": 15221
    },
    "TimeRange": {
      "StartTime": "00:20:55.6300000",
      "EndTime": "00:20:55.8699999"
    }
  },
  {
    "TextLocation": {
      "Start": 15222,
      "End": 15224
    },
    "TimeRange": {
      "StartTime": "00:20:55.8699999",
      "EndTime": "00:20:56.1099999"
    }
  },
  {
    "TextLocation": {
      "Start": 15225,
      "End": 15228
    },
    "TimeRange": {
      "StartTime": "00:20:56.1099999",
      "EndTime": "00:20:56.4400000"
    }
  },
  {
    "TextLocation": {
      "Start": 15229,
      "End": 15231
    },
    "TimeRange": {
      "StartTime": "00:20:56.4400000",
      "EndTime": "00:20:56.5600000"
    }
  },
  {
    "TextLocation": {
      "Start": 15232,
      "End": 15235
    },
    "TimeRange": {
      "StartTime": "00:20:56.5600000",
      "EndTime": "00:20:56.7700000"
    }
  },
  {
    "TextLocation": {
      "Start": 15236,
      "End": 15241
    },
    "TimeRange": {
      "StartTime": "00:20:56.7700000",
      "EndTime": "00:20:57.0900000"
    }
  },
  {
    "TextLocation": {
      "Start": 15244,
      "End": 15246
    },
    "TimeRange": {
      "StartTime": "00:20:57.1000000",
      "EndTime": "00:20:57.2500000"
    }
  },
  {
    "TextLocation": {
      "Start": 15247,
      "End": 15249
    },
    "TimeRange": {
      "StartTime": "00:20:57.2500000",
      "EndTime": "00:20:57.3400000"
    }
  },
  {
    "TextLocation": {
      "Start": 15250,
      "End": 15254
    },
    "TimeRange": {
      "StartTime": "00:20:57.3400000",
      "EndTime": "00:20:57.4900000"
    }
  },
  {
    "TextLocation": {
      "Start": 15255,
      "End": 15259
    },
    "TimeRange": {
      "StartTime": "00:20:57.4900000",
      "EndTime": "00:20:57.6400000"
    }
  },
  {
    "TextLocation": {
      "Start": 15260,
      "End": 15263
    },
    "TimeRange": {
      "StartTime": "00:20:57.6400000",
      "EndTime": "00:20:57.8200000"
    }
  },
  {
    "TextLocation": {
      "Start": 15264,
      "End": 15269
    },
    "TimeRange": {
      "StartTime": "00:20:57.8200000",
      "EndTime": "00:20:58.1500000"
    }
  },
  {
    "TextLocation": {
      "Start": 15277,
      "End": 15280
    },
    "TimeRange": {
      "StartTime": "00:20:58.3300000",
      "EndTime": "00:20:58.4800000"
    }
  },
  {
    "TextLocation": {
      "Start": 15281,
      "End": 15287
    },
    "TimeRange": {
      "StartTime": "00:20:58.4800000",
      "EndTime": "00:20:58.9600000"
    }
  },
  {
    "TextLocation": {
      "Start": 15295,
      "End": 15299
    },
    "TimeRange": {
      "StartTime": "00:20:59.4000000",
      "EndTime": "00:20:59.8300000"
    }
  },
  {
    "TextLocation": {
      "Start": 15302,
      "End": 15304
    },
    "TimeRange": {
      "StartTime": "00:20:59.8300000",
      "EndTime": "00:21:00.1900000"
    }
  },
  {
    "TextLocation": {
      "Start": 15305,
      "End": 15310
    },
    "TimeRange": {
      "StartTime": "00:21:00.1900000",
      "EndTime": "00:21:00.4300000"
    }
  },
  {
    "TextLocation": {
      "Start": 15311,
      "End": 15315
    },
    "TimeRange": {
      "StartTime": "00:21:00.4300000",
      "EndTime": "00:21:00.5800000"
    }
  },
  {
    "TextLocation": {
      "Start": 15316,
      "End": 15319
    },
    "TimeRange": {
      "StartTime": "00:21:00.5800000",
      "EndTime": "00:21:00.7000000"
    }
  },
  {
    "TextLocation": {
      "Start": 15320,
      "End": 15328
    },
    "TimeRange": {
      "StartTime": "00:21:00.7000000",
      "EndTime": "00:21:01.5100000"
    }
  },
  {
    "TextLocation": {
      "Start": 15336,
      "End": 15339
    },
    "TimeRange": {
      "StartTime": "00:21:01.8400000",
      "EndTime": "00:21:02.0500000"
    }
  },
  {
    "TextLocation": {
      "Start": 15340,
      "End": 15343
    },
    "TimeRange": {
      "StartTime": "00:21:02.0500000",
      "EndTime": "00:21:02.1700000"
    }
  },
  {
    "TextLocation": {
      "Start": 15344,
      "End": 15352
    },
    "TimeRange": {
      "StartTime": "00:21:02.1700000",
      "EndTime": "00:21:02.9500000"
    }
  },
  {
    "TextLocation": {
      "Start": 15353,
      "End": 15357
    },
    "TimeRange": {
      "StartTime": "00:21:02.9500000",
      "EndTime": "00:21:03.3699999"
    }
  },
  {
    "TextLocation": {
      "Start": 15358,
      "End": 15360
    },
    "TimeRange": {
      "StartTime": "00:21:03.3699999",
      "EndTime": "00:21:03.7300000"
    }
  },
  {
    "TextLocation": {
      "Start": 15361,
      "End": 15364
    },
    "TimeRange": {
      "StartTime": "00:21:03.7300000",
      "EndTime": "00:21:03.8500000"
    }
  },
  {
    "TextLocation": {
      "Start": 15365,
      "End": 15371
    },
    "TimeRange": {
      "StartTime": "00:21:03.8500000",
      "EndTime": "00:21:04.1500000"
    }
  },
  {
    "TextLocation": {
      "Start": 15372,
      "End": 15377
    },
    "TimeRange": {
      "StartTime": "00:21:04.1500000",
      "EndTime": "00:21:04.6000000"
    }
  },
  {
    "TextLocation": {
      "Start": 15385,
      "End": 15388
    },
    "TimeRange": {
      "StartTime": "00:21:05.2300000",
      "EndTime": "00:21:05.5300000"
    }
  },
  {
    "TextLocation": {
      "Start": 15389,
      "End": 15394
    },
    "TimeRange": {
      "StartTime": "00:21:05.5300000",
      "EndTime": "00:21:05.8599999"
    }
  },
  {
    "TextLocation": {
      "Start": 15395,
      "End": 15397
    },
    "TimeRange": {
      "StartTime": "00:21:05.8599999",
      "EndTime": "00:21:06.1000000"
    }
  },
  {
    "TextLocation": {
      "Start": 15398,
      "End": 15401
    },
    "TimeRange": {
      "StartTime": "00:21:06.1000000",
      "EndTime": "00:21:06.2500000"
    }
  },
  {
    "TextLocation": {
      "Start": 15402,
      "End": 15409
    },
    "TimeRange": {
      "StartTime": "00:21:06.2500000",
      "EndTime": "00:21:06.6700000"
    }
  },
  {
    "TextLocation": {
      "Start": 15412,
      "End": 15414
    },
    "TimeRange": {
      "StartTime": "00:21:06.6700000",
      "EndTime": "00:21:06.7900000"
    }
  },
  {
    "TextLocation": {
      "Start": 15415,
      "End": 15418
    },
    "TimeRange": {
      "StartTime": "00:21:06.7900000",
      "EndTime": "00:21:06.8800000"
    }
  },
  {
    "TextLocation": {
      "Start": 15419,
      "End": 15425
    },
    "TimeRange": {
      "StartTime": "00:21:06.8800000",
      "EndTime": "00:21:07.1500000"
    }
  },
  {
    "TextLocation": {
      "Start": 15426,
      "End": 15430
    },
    "TimeRange": {
      "StartTime": "00:21:07.1500000",
      "EndTime": "00:21:07.5100000"
    }
  },
  {
    "TextLocation": {
      "Start": 15438,
      "End": 15441
    },
    "TimeRange": {
      "StartTime": "00:21:07.8100000",
      "EndTime": "00:21:07.9900000"
    }
  },
  {
    "TextLocation": {
      "Start": 15442,
      "End": 15449
    },
    "TimeRange": {
      "StartTime": "00:21:07.9900000",
      "EndTime": "00:21:08.3800000"
    }
  },
  {
    "TextLocation": {
      "Start": 15450,
      "End": 15453
    },
    "TimeRange": {
      "StartTime": "00:21:08.3800000",
      "EndTime": "00:21:08.4700000"
    }
  },
  {
    "TextLocation": {
      "Start": 15454,
      "End": 15457
    },
    "TimeRange": {
      "StartTime": "00:21:08.4700000",
      "EndTime": "00:21:08.5600000"
    }
  },
  {
    "TextLocation": {
      "Start": 15458,
      "End": 15464
    },
    "TimeRange": {
      "StartTime": "00:21:08.5600000",
      "EndTime": "00:21:08.8000000"
    }
  },
  {
    "TextLocation": {
      "Start": 15465,
      "End": 15469
    },
    "TimeRange": {
      "StartTime": "00:21:08.8000000",
      "EndTime": "00:21:09.1300000"
    }
  },
  {
    "TextLocation": {
      "Start": 15470,
      "End": 15474
    },
    "TimeRange": {
      "StartTime": "00:21:09.1300000",
      "EndTime": "00:21:09.5800000"
    }
  },
  {
    "TextLocation": {
      "Start": 15475,
      "End": 15485
    },
    "TimeRange": {
      "StartTime": "00:21:09.5800000",
      "EndTime": "00:21:10.6000000"
    }
  },
  {
    "TextLocation": {
      "Start": 15487,
      "End": 15496
    },
    "TimeRange": {
      "StartTime": "00:21:10.7500000",
      "EndTime": "00:21:11.5600000"
    }
  },
  {
    "TextLocation": {
      "Start": 15504,
      "End": 15507
    },
    "TimeRange": {
      "StartTime": "00:21:11.8599999",
      "EndTime": "00:21:12.0100000"
    }
  },
  {
    "TextLocation": {
      "Start": 15508,
      "End": 15511
    },
    "TimeRange": {
      "StartTime": "00:21:12.0100000",
      "EndTime": "00:21:12.1300000"
    }
  },
  {
    "TextLocation": {
      "Start": 15512,
      "End": 15521
    },
    "TimeRange": {
      "StartTime": "00:21:12.1300000",
      "EndTime": "00:21:12.5200000"
    }
  },
  {
    "TextLocation": {
      "Start": 15522,
      "End": 15525
    },
    "TimeRange": {
      "StartTime": "00:21:12.5200000",
      "EndTime": "00:21:12.7300000"
    }
  },
  {
    "TextLocation": {
      "Start": 15526,
      "End": 15529
    },
    "TimeRange": {
      "StartTime": "00:21:12.7300000",
      "EndTime": "00:21:12.8200000"
    }
  },
  {
    "TextLocation": {
      "Start": 15530,
      "End": 15531
    },
    "TimeRange": {
      "StartTime": "00:21:12.8200000",
      "EndTime": "00:21:12.8800000"
    }
  },
  {
    "TextLocation": {
      "Start": 15532,
      "End": 15536
    },
    "TimeRange": {
      "StartTime": "00:21:12.8800000",
      "EndTime": "00:21:13.0900000"
    }
  },
  {
    "TextLocation": {
      "Start": 15537,
      "End": 15542
    },
    "TimeRange": {
      "StartTime": "00:21:13.0900000",
      "EndTime": "00:21:13.4100000"
    }
  },
  {
    "TextLocation": {
      "Start": 15545,
      "End": 15550
    },
    "TimeRange": {
      "StartTime": "00:21:13.4200000",
      "EndTime": "00:21:13.5700000"
    }
  },
  {
    "TextLocation": {
      "Start": 15551,
      "End": 15554
    },
    "TimeRange": {
      "StartTime": "00:21:13.5700000",
      "EndTime": "00:21:13.6900000"
    }
  },
  {
    "TextLocation": {
      "Start": 15555,
      "End": 15560
    },
    "TimeRange": {
      "StartTime": "00:21:13.6900000",
      "EndTime": "00:21:13.9000000"
    }
  },
  {
    "TextLocation": {
      "Start": 15561,
      "End": 15570
    },
    "TimeRange": {
      "StartTime": "00:21:13.9000000",
      "EndTime": "00:21:14.3500000"
    }
  },
  {
    "TextLocation": {
      "Start": 15571,
      "End": 15575
    },
    "TimeRange": {
      "StartTime": "00:21:14.3500000",
      "EndTime": "00:21:14.7700000"
    }
  },
  {
    "TextLocation": {
      "Start": 15583,
      "End": 15586
    },
    "TimeRange": {
      "StartTime": "00:21:16.7400000",
      "EndTime": "00:21:16.9200000"
    }
  },
  {
    "TextLocation": {
      "Start": 15587,
      "End": 15590
    },
    "TimeRange": {
      "StartTime": "00:21:16.9200000",
      "EndTime": "00:21:17.1300000"
    }
  },
  {
    "TextLocation": {
      "Start": 15591,
      "End": 15596
    },
    "TimeRange": {
      "StartTime": "00:21:17.1300000",
      "EndTime": "00:21:17.5500000"
    }
  },
  {
    "TextLocation": {
      "Start": 15597,
      "End": 15601
    },
    "TimeRange": {
      "StartTime": "00:21:17.5500000",
      "EndTime": "00:21:17.7300000"
    }
  },
  {
    "TextLocation": {
      "Start": 15602,
      "End": 15610
    },
    "TimeRange": {
      "StartTime": "00:21:17.7300000",
      "EndTime": "00:21:18.6000000"
    }
  },
  {
    "TextLocation": {
      "Start": 15611,
      "End": 15614
    },
    "TimeRange": {
      "StartTime": "00:21:18.6900000",
      "EndTime": "00:21:19.2900000"
    }
  },
  {
    "TextLocation": {
      "Start": 15615,
      "End": 15618
    },
    "TimeRange": {
      "StartTime": "00:21:19.2900000",
      "EndTime": "00:21:19.5000000"
    }
  },
  {
    "TextLocation": {
      "Start": 15619,
      "End": 15623
    },
    "TimeRange": {
      "StartTime": "00:21:19.5000000",
      "EndTime": "00:21:19.8000000"
    }
  },
  {
    "TextLocation": {
      "Start": 15624,
      "End": 15627
    },
    "TimeRange": {
      "StartTime": "00:21:19.8000000",
      "EndTime": "00:21:19.9800000"
    }
  },
  {
    "TextLocation": {
      "Start": 15628,
      "End": 15638
    },
    "TimeRange": {
      "StartTime": "00:21:19.9800000",
      "EndTime": "00:21:20.7000000"
    }
  },
  {
    "TextLocation": {
      "Start": 15646,
      "End": 15650
    },
    "TimeRange": {
      "StartTime": "00:21:21.9900000",
      "EndTime": "00:21:22.4100000"
    }
  },
  {
    "TextLocation": {
      "Start": 15651,
      "End": 15653
    },
    "TimeRange": {
      "StartTime": "00:21:22.4100000",
      "EndTime": "00:21:22.7100000"
    }
  },
  {
    "TextLocation": {
      "Start": 15654,
      "End": 15658
    },
    "TimeRange": {
      "StartTime": "00:21:22.7100000",
      "EndTime": "00:21:23.5500000"
    }
  },
  {
    "TextLocation": {
      "Start": 15661,
      "End": 15665
    },
    "TimeRange": {
      "StartTime": "00:21:23.5800000",
      "EndTime": "00:21:23.7600000"
    }
  },
  {
    "TextLocation": {
      "Start": 15666,
      "End": 15670
    },
    "TimeRange": {
      "StartTime": "00:21:23.7600000",
      "EndTime": "00:21:23.9100000"
    }
  },
  {
    "TextLocation": {
      "Start": 15671,
      "End": 15674
    },
    "TimeRange": {
      "StartTime": "00:21:23.9100000",
      "EndTime": "00:21:24.0300000"
    }
  },
  {
    "TextLocation": {
      "Start": 15675,
      "End": 15683
    },
    "TimeRange": {
      "StartTime": "00:21:24.0300000",
      "EndTime": "00:21:24.4200000"
    }
  },
  {
    "TextLocation": {
      "Start": 15684,
      "End": 15696
    },
    "TimeRange": {
      "StartTime": "00:21:24.4200000",
      "EndTime": "00:21:24.9600000"
    }
  },
  {
    "TextLocation": {
      "Start": 15697,
      "End": 15701
    },
    "TimeRange": {
      "StartTime": "00:21:24.9600000",
      "EndTime": "00:21:25.4700000"
    }
  },
  {
    "TextLocation": {
      "Start": 15702,
      "End": 15704
    },
    "TimeRange": {
      "StartTime": "00:21:25.4700000",
      "EndTime": "00:21:25.7100000"
    }
  },
  {
    "TextLocation": {
      "Start": 15705,
      "End": 15709
    },
    "TimeRange": {
      "StartTime": "00:21:25.7100000",
      "EndTime": "00:21:25.8599999"
    }
  },
  {
    "TextLocation": {
      "Start": 15710,
      "End": 15714
    },
    "TimeRange": {
      "StartTime": "00:21:25.8599999",
      "EndTime": "00:21:26.2500000"
    }
  },
  {
    "TextLocation": {
      "Start": 15722,
      "End": 15723
    },
    "TimeRange": {
      "StartTime": "00:21:28.2000000",
      "EndTime": "00:21:28.7700000"
    }
  },
  {
    "TextLocation": {
      "Start": 15724,
      "End": 15727
    },
    "TimeRange": {
      "StartTime": "00:21:28.7700000",
      "EndTime": "00:21:28.9500000"
    }
  },
  {
    "TextLocation": {
      "Start": 15728,
      "End": 15730
    },
    "TimeRange": {
      "StartTime": "00:21:28.9500000",
      "EndTime": "00:21:29.1000000"
    }
  },
  {
    "TextLocation": {
      "Start": 15731,
      "End": 15734
    },
    "TimeRange": {
      "StartTime": "00:21:29.1000000",
      "EndTime": "00:21:29.2800000"
    }
  },
  {
    "TextLocation": {
      "Start": 15735,
      "End": 15739
    },
    "TimeRange": {
      "StartTime": "00:21:29.2800000",
      "EndTime": "00:21:29.8300000"
    }
  },
  {
    "TextLocation": {
      "Start": 15742,
      "End": 15744
    },
    "TimeRange": {
      "StartTime": "00:21:29.8500000",
      "EndTime": "00:21:30.2100000"
    }
  },
  {
    "TextLocation": {
      "Start": 15745,
      "End": 15748
    },
    "TimeRange": {
      "StartTime": "00:21:30.2100000",
      "EndTime": "00:21:30.3900000"
    }
  },
  {
    "TextLocation": {
      "Start": 15749,
      "End": 15757
    },
    "TimeRange": {
      "StartTime": "00:21:30.3900000",
      "EndTime": "00:21:30.9000000"
    }
  },
  {
    "TextLocation": {
      "Start": 15758,
      "End": 15764
    },
    "TimeRange": {
      "StartTime": "00:21:30.9000000",
      "EndTime": "00:21:31.2300000"
    }
  },
  {
    "TextLocation": {
      "Start": 15765,
      "End": 15766
    },
    "TimeRange": {
      "StartTime": "00:21:31.2300000",
      "EndTime": "00:21:31.2900000"
    }
  },
  {
    "TextLocation": {
      "Start": 15767,
      "End": 15771
    },
    "TimeRange": {
      "StartTime": "00:21:31.2900000",
      "EndTime": "00:21:31.7700000"
    }
  },
  {
    "TextLocation": {
      "Start": 15772,
      "End": 15775
    },
    "TimeRange": {
      "StartTime": "00:21:32.2200000",
      "EndTime": "00:21:32.7000000"
    }
  },
  {
    "TextLocation": {
      "Start": 15776,
      "End": 15778
    },
    "TimeRange": {
      "StartTime": "00:21:32.7000000",
      "EndTime": "00:21:32.8500000"
    }
  },
  {
    "TextLocation": {
      "Start": 15779,
      "End": 15782
    },
    "TimeRange": {
      "StartTime": "00:21:32.8500000",
      "EndTime": "00:21:33.0600000"
    }
  },
  {
    "TextLocation": {
      "Start": 15783,
      "End": 15786
    },
    "TimeRange": {
      "StartTime": "00:21:33.0600000",
      "EndTime": "00:21:33.2400000"
    }
  },
  {
    "TextLocation": {
      "Start": 15787,
      "End": 15790
    },
    "TimeRange": {
      "StartTime": "00:21:33.2400000",
      "EndTime": "00:21:33.4200000"
    }
  },
  {
    "TextLocation": {
      "Start": 15791,
      "End": 15795
    },
    "TimeRange": {
      "StartTime": "00:21:33.4200000",
      "EndTime": "00:21:33.7500000"
    }
  },
  {
    "TextLocation": {
      "Start": 15796,
      "End": 15799
    },
    "TimeRange": {
      "StartTime": "00:21:33.7500000",
      "EndTime": "00:21:33.9900000"
    }
  },
  {
    "TextLocation": {
      "Start": 15800,
      "End": 15803
    },
    "TimeRange": {
      "StartTime": "00:21:33.9900000",
      "EndTime": "00:21:34.0800000"
    }
  },
  {
    "TextLocation": {
      "Start": 15804,
      "End": 15813
    },
    "TimeRange": {
      "StartTime": "00:21:34.0800000",
      "EndTime": "00:21:34.4700000"
    }
  },
  {
    "TextLocation": {
      "Start": 15814,
      "End": 15819
    },
    "TimeRange": {
      "StartTime": "00:21:34.4700000",
      "EndTime": "00:21:34.6800000"
    }
  },
  {
    "TextLocation": {
      "Start": 15820,
      "End": 15822
    },
    "TimeRange": {
      "StartTime": "00:21:34.6800000",
      "EndTime": "00:21:34.8000000"
    }
  },
  {
    "TextLocation": {
      "Start": 15823,
      "End": 15826
    },
    "TimeRange": {
      "StartTime": "00:21:34.8000000",
      "EndTime": "00:21:34.8900000"
    }
  },
  {
    "TextLocation": {
      "Start": 15827,
      "End": 15832
    },
    "TimeRange": {
      "StartTime": "00:21:34.8900000",
      "EndTime": "00:21:35.4800000"
    }
  },
  {
    "TextLocation": {
      "Start": 15840,
      "End": 15843
    },
    "TimeRange": {
      "StartTime": "00:21:35.8200000",
      "EndTime": "00:21:35.9700000"
    }
  },
  {
    "TextLocation": {
      "Start": 15844,
      "End": 15846
    },
    "TimeRange": {
      "StartTime": "00:21:35.9700000",
      "EndTime": "00:21:36.2100000"
    }
  },
  {
    "TextLocation": {
      "Start": 15847,
      "End": 15856
    },
    "TimeRange": {
      "StartTime": "00:21:36.2100000",
      "EndTime": "00:21:36.6000000"
    }
  },
  {
    "TextLocation": {
      "Start": 15857,
      "End": 15858
    },
    "TimeRange": {
      "StartTime": "00:21:36.6000000",
      "EndTime": "00:21:36.6600000"
    }
  },
  {
    "TextLocation": {
      "Start": 15859,
      "End": 15865
    },
    "TimeRange": {
      "StartTime": "00:21:36.6600000",
      "EndTime": "00:21:36.8400000"
    }
  },
  {
    "TextLocation": {
      "Start": 15866,
      "End": 15868
    },
    "TimeRange": {
      "StartTime": "00:21:36.8400000",
      "EndTime": "00:21:36.9000000"
    }
  },
  {
    "TextLocation": {
      "Start": 15869,
      "End": 15874
    },
    "TimeRange": {
      "StartTime": "00:21:36.9000000",
      "EndTime": "00:21:37.2300000"
    }
  },
  {
    "TextLocation": {
      "Start": 15875,
      "End": 15878
    },
    "TimeRange": {
      "StartTime": "00:21:37.2300000",
      "EndTime": "00:21:37.3500000"
    }
  },
  {
    "TextLocation": {
      "Start": 15879,
      "End": 15888
    },
    "TimeRange": {
      "StartTime": "00:21:37.3500000",
      "EndTime": "00:21:37.7400000"
    }
  },
  {
    "TextLocation": {
      "Start": 15891,
      "End": 15894
    },
    "TimeRange": {
      "StartTime": "00:21:37.7400000",
      "EndTime": "00:21:38.0100000"
    }
  },
  {
    "TextLocation": {
      "Start": 15896,
      "End": 15898
    },
    "TimeRange": {
      "StartTime": "00:21:38.0100000",
      "EndTime": "00:21:38.1300000"
    }
  },
  {
    "TextLocation": {
      "Start": 15899,
      "End": 15903
    },
    "TimeRange": {
      "StartTime": "00:21:38.1300000",
      "EndTime": "00:21:38.5600000"
    }
  },
  {
    "TextLocation": {
      "Start": 15904,
      "End": 15907
    },
    "TimeRange": {
      "StartTime": "00:21:38.5800000",
      "EndTime": "00:21:38.8200000"
    }
  },
  {
    "TextLocation": {
      "Start": 15908,
      "End": 15914
    },
    "TimeRange": {
      "StartTime": "00:21:38.8200000",
      "EndTime": "00:21:39.0900000"
    }
  },
  {
    "TextLocation": {
      "Start": 15915,
      "End": 15921
    },
    "TimeRange": {
      "StartTime": "00:21:39.0900000",
      "EndTime": "00:21:39.2100000"
    }
  },
  {
    "TextLocation": {
      "Start": 15922,
      "End": 15931
    },
    "TimeRange": {
      "StartTime": "00:21:39.2100000",
      "EndTime": "00:21:39.5700000"
    }
  },
  {
    "TextLocation": {
      "Start": 15932,
      "End": 15934
    },
    "TimeRange": {
      "StartTime": "00:21:39.5700000",
      "EndTime": "00:21:39.7200000"
    }
  },
  {
    "TextLocation": {
      "Start": 15935,
      "End": 15937
    },
    "TimeRange": {
      "StartTime": "00:21:39.7200000",
      "EndTime": "00:21:39.8699999"
    }
  },
  {
    "TextLocation": {
      "Start": 15938,
      "End": 15942
    },
    "TimeRange": {
      "StartTime": "00:21:39.8699999",
      "EndTime": "00:21:40.1300000"
    }
  },
  {
    "TextLocation": {
      "Start": 15943,
      "End": 15951
    },
    "TimeRange": {
      "StartTime": "00:21:40.1500000",
      "EndTime": "00:21:40.7400000"
    }
  },
  {
    "TextLocation": {
      "Start": 15959,
      "End": 15962
    },
    "TimeRange": {
      "StartTime": "00:21:40.7700000",
      "EndTime": "00:21:41.3100000"
    }
  },
  {
    "TextLocation": {
      "Start": 15970,
      "End": 15973
    },
    "TimeRange": {
      "StartTime": "00:21:42.5400000",
      "EndTime": "00:21:42.7200000"
    }
  },
  {
    "TextLocation": {
      "Start": 15974,
      "End": 15977
    },
    "TimeRange": {
      "StartTime": "00:21:42.7200000",
      "EndTime": "00:21:42.8400000"
    }
  },
  {
    "TextLocation": {
      "Start": 15978,
      "End": 15987
    },
    "TimeRange": {
      "StartTime": "00:21:42.8400000",
      "EndTime": "00:21:43.2000000"
    }
  },
  {
    "TextLocation": {
      "Start": 15988,
      "End": 15990
    },
    "TimeRange": {
      "StartTime": "00:21:43.2000000",
      "EndTime": "00:21:43.3800000"
    }
  },
  {
    "TextLocation": {
      "Start": 15991,
      "End": 15994
    },
    "TimeRange": {
      "StartTime": "00:21:43.3800000",
      "EndTime": "00:21:43.8000000"
    }
  },
  {
    "TextLocation": {
      "Start": 15995,
      "End": 15997
    },
    "TimeRange": {
      "StartTime": "00:21:43.8000000",
      "EndTime": "00:21:44.0400000"
    }
  },
  {
    "TextLocation": {
      "Start": 15998,
      "End": 16002
    },
    "TimeRange": {
      "StartTime": "00:21:44.0400000",
      "EndTime": "00:21:44.2200000"
    }
  },
  {
    "TextLocation": {
      "Start": 16003,
      "End": 16008
    },
    "TimeRange": {
      "StartTime": "00:21:44.2200000",
      "EndTime": "00:21:44.4900000"
    }
  },
  {
    "TextLocation": {
      "Start": 16011,
      "End": 16014
    },
    "TimeRange": {
      "StartTime": "00:21:44.4900000",
      "EndTime": "00:21:44.6400000"
    }
  },
  {
    "TextLocation": {
      "Start": 16015,
      "End": 16019
    },
    "TimeRange": {
      "StartTime": "00:21:44.6400000",
      "EndTime": "00:21:44.7900000"
    }
  },
  {
    "TextLocation": {
      "Start": 16020,
      "End": 16022
    },
    "TimeRange": {
      "StartTime": "00:21:44.7900000",
      "EndTime": "00:21:44.9100000"
    }
  },
  {
    "TextLocation": {
      "Start": 16023,
      "End": 16027
    },
    "TimeRange": {
      "StartTime": "00:21:44.9100000",
      "EndTime": "00:21:45.2400000"
    }
  },
  {
    "TextLocation": {
      "Start": 16028,
      "End": 16031
    },
    "TimeRange": {
      "StartTime": "00:21:45.2400000",
      "EndTime": "00:21:45.4800000"
    }
  },
  {
    "TextLocation": {
      "Start": 16032,
      "End": 16034
    },
    "TimeRange": {
      "StartTime": "00:21:45.4800000",
      "EndTime": "00:21:45.6000000"
    }
  },
  {
    "TextLocation": {
      "Start": 16035,
      "End": 16039
    },
    "TimeRange": {
      "StartTime": "00:21:45.6000000",
      "EndTime": "00:21:45.7500000"
    }
  },
  {
    "TextLocation": {
      "Start": 16040,
      "End": 16046
    },
    "TimeRange": {
      "StartTime": "00:21:45.7500000",
      "EndTime": "00:21:46.4100000"
    }
  },
  {
    "TextLocation": {
      "Start": 16054,
      "End": 16056
    },
    "TimeRange": {
      "StartTime": "00:21:46.9500000",
      "EndTime": "00:21:47.3400000"
    }
  },
  {
    "TextLocation": {
      "Start": 16057,
      "End": 16062
    },
    "TimeRange": {
      "StartTime": "00:21:47.3400000",
      "EndTime": "00:21:47.6700000"
    }
  },
  {
    "TextLocation": {
      "Start": 16063,
      "End": 16065
    },
    "TimeRange": {
      "StartTime": "00:21:47.6700000",
      "EndTime": "00:21:47.8200000"
    }
  },
  {
    "TextLocation": {
      "Start": 16066,
      "End": 16069
    },
    "TimeRange": {
      "StartTime": "00:21:47.8200000",
      "EndTime": "00:21:48.1199999"
    }
  },
  {
    "TextLocation": {
      "Start": 16070,
      "End": 16073
    },
    "TimeRange": {
      "StartTime": "00:21:48.1199999",
      "EndTime": "00:21:48.3000000"
    }
  },
  {
    "TextLocation": {
      "Start": 16074,
      "End": 16076
    },
    "TimeRange": {
      "StartTime": "00:21:48.3000000",
      "EndTime": "00:21:48.5100000"
    }
  },
  {
    "TextLocation": {
      "Start": 16077,
      "End": 16080
    },
    "TimeRange": {
      "StartTime": "00:21:48.5100000",
      "EndTime": "00:21:48.6900000"
    }
  },
  {
    "TextLocation": {
      "Start": 16081,
      "End": 16087
    },
    "TimeRange": {
      "StartTime": "00:21:48.6900000",
      "EndTime": "00:21:49.1400000"
    }
  },
  {
    "TextLocation": {
      "Start": 16088,
      "End": 16090
    },
    "TimeRange": {
      "StartTime": "00:21:49.1400000",
      "EndTime": "00:21:49.4400000"
    }
  },
  {
    "TextLocation": {
      "Start": 16091,
      "End": 16093
    },
    "TimeRange": {
      "StartTime": "00:21:49.4400000",
      "EndTime": "00:21:49.7400000"
    }
  },
  {
    "TextLocation": {
      "Start": 16094,
      "End": 16102
    },
    "TimeRange": {
      "StartTime": "00:21:49.7400000",
      "EndTime": "00:21:50.0700000"
    }
  },
  {
    "TextLocation": {
      "Start": 16103,
      "End": 16110
    },
    "TimeRange": {
      "StartTime": "00:21:50.0700000",
      "EndTime": "00:21:50.6099999"
    }
  },
  {
    "TextLocation": {
      "Start": 16113,
      "End": 16117
    },
    "TimeRange": {
      "StartTime": "00:21:51.1900000",
      "EndTime": "00:21:51.7000000"
    }
  },
  {
    "TextLocation": {
      "Start": 16125,
      "End": 16128
    },
    "TimeRange": {
      "StartTime": "00:21:53.5600000",
      "EndTime": "00:21:53.7700000"
    }
  },
  {
    "TextLocation": {
      "Start": 16129,
      "End": 16131
    },
    "TimeRange": {
      "StartTime": "00:21:53.7700000",
      "EndTime": "00:21:53.8900000"
    }
  },
  {
    "TextLocation": {
      "Start": 16132,
      "End": 16136
    },
    "TimeRange": {
      "StartTime": "00:21:53.8900000",
      "EndTime": "00:21:54.0700000"
    }
  },
  {
    "TextLocation": {
      "Start": 16137,
      "End": 16140
    },
    "TimeRange": {
      "StartTime": "00:21:54.0700000",
      "EndTime": "00:21:54.2200000"
    }
  },
  {
    "TextLocation": {
      "Start": 16141,
      "End": 16148
    },
    "TimeRange": {
      "StartTime": "00:21:54.2200000",
      "EndTime": "00:21:54.4900000"
    }
  },
  {
    "TextLocation": {
      "Start": 16149,
      "End": 16151
    },
    "TimeRange": {
      "StartTime": "00:21:54.4900000",
      "EndTime": "00:21:54.6099999"
    }
  },
  {
    "TextLocation": {
      "Start": 16152,
      "End": 16156
    },
    "TimeRange": {
      "StartTime": "00:21:54.6099999",
      "EndTime": "00:21:54.7600000"
    }
  },
  {
    "TextLocation": {
      "Start": 16157,
      "End": 16160
    },
    "TimeRange": {
      "StartTime": "00:21:54.7600000",
      "EndTime": "00:21:55.1800000"
    }
  },
  {
    "TextLocation": {
      "Start": 16163,
      "End": 16165
    },
    "TimeRange": {
      "StartTime": "00:21:55.2100000",
      "EndTime": "00:21:55.6900000"
    }
  },
  {
    "TextLocation": {
      "Start": 16168,
      "End": 16171
    },
    "TimeRange": {
      "StartTime": "00:21:56.1099999",
      "EndTime": "00:21:56.5900000"
    }
  },
  {
    "TextLocation": {
      "Start": 16172,
      "End": 16175
    },
    "TimeRange": {
      "StartTime": "00:21:56.5900000",
      "EndTime": "00:21:56.7100000"
    }
  },
  {
    "TextLocation": {
      "Start": 16176,
      "End": 16185
    },
    "TimeRange": {
      "StartTime": "00:21:56.7100000",
      "EndTime": "00:21:56.9800000"
    }
  },
  {
    "TextLocation": {
      "Start": 16186,
      "End": 16190
    },
    "TimeRange": {
      "StartTime": "00:21:56.9800000",
      "EndTime": "00:21:57.1600000"
    }
  },
  {
    "TextLocation": {
      "Start": 16191,
      "End": 16194
    },
    "TimeRange": {
      "StartTime": "00:21:57.1600000",
      "EndTime": "00:21:57.2500000"
    }
  },
  {
    "TextLocation": {
      "Start": 16195,
      "End": 16201
    },
    "TimeRange": {
      "StartTime": "00:21:57.2500000",
      "EndTime": "00:21:57.5500000"
    }
  },
  {
    "TextLocation": {
      "Start": 16202,
      "End": 16204
    },
    "TimeRange": {
      "StartTime": "00:21:57.5500000",
      "EndTime": "00:21:57.6700000"
    }
  },
  {
    "TextLocation": {
      "Start": 16205,
      "End": 16209
    },
    "TimeRange": {
      "StartTime": "00:21:57.6700000",
      "EndTime": "00:21:57.8200000"
    }
  },
  {
    "TextLocation": {
      "Start": 16210,
      "End": 16218
    },
    "TimeRange": {
      "StartTime": "00:21:57.8200000",
      "EndTime": "00:21:58.1199999"
    }
  },
  {
    "TextLocation": {
      "Start": 16219,
      "End": 16226
    },
    "TimeRange": {
      "StartTime": "00:21:58.1199999",
      "EndTime": "00:21:58.4200000"
    }
  },
  {
    "TextLocation": {
      "Start": 16229,
      "End": 16232
    },
    "TimeRange": {
      "StartTime": "00:21:58.4200000",
      "EndTime": "00:21:58.6300000"
    }
  },
  {
    "TextLocation": {
      "Start": 16233,
      "End": 16237
    },
    "TimeRange": {
      "StartTime": "00:21:58.6300000",
      "EndTime": "00:21:58.9300000"
    }
  },
  {
    "TextLocation": {
      "Start": 16238,
      "End": 16242
    },
    "TimeRange": {
      "StartTime": "00:21:58.9300000",
      "EndTime": "00:21:59.1099999"
    }
  },
  {
    "TextLocation": {
      "Start": 16243,
      "End": 16246
    },
    "TimeRange": {
      "StartTime": "00:21:59.1099999",
      "EndTime": "00:21:59.2300000"
    }
  },
  {
    "TextLocation": {
      "Start": 16247,
      "End": 16252
    },
    "TimeRange": {
      "StartTime": "00:21:59.2300000",
      "EndTime": "00:21:59.5000000"
    }
  },
  {
    "TextLocation": {
      "Start": 16253,
      "End": 16256
    },
    "TimeRange": {
      "StartTime": "00:21:59.5000000",
      "EndTime": "00:21:59.6800000"
    }
  },
  {
    "TextLocation": {
      "Start": 16264,
      "End": 16277
    },
    "TimeRange": {
      "StartTime": "00:21:59.7100000",
      "EndTime": "00:22:00.6700000"
    }
  },
  {
    "TextLocation": {
      "Start": 16278,
      "End": 16283
    },
    "TimeRange": {
      "StartTime": "00:22:03.8500000",
      "EndTime": "00:22:04.2700000"
    }
  },
  {
    "TextLocation": {
      "Start": 16285,
      "End": 16290
    },
    "TimeRange": {
      "StartTime": "00:22:04.2700000",
      "EndTime": "00:22:04.4200000"
    }
  },
  {
    "TextLocation": {
      "Start": 16291,
      "End": 16296
    },
    "TimeRange": {
      "StartTime": "00:22:04.4200000",
      "EndTime": "00:22:04.9600000"
    }
  },
  {
    "TextLocation": {
      "Start": 16304,
      "End": 16306
    },
    "TimeRange": {
      "StartTime": "00:22:05.6500000",
      "EndTime": "00:22:06.0100000"
    }
  },
  {
    "TextLocation": {
      "Start": 16307,
      "End": 16310
    },
    "TimeRange": {
      "StartTime": "00:22:06.0100000",
      "EndTime": "00:22:06.2800000"
    }
  },
  {
    "TextLocation": {
      "Start": 16311,
      "End": 16314
    },
    "TimeRange": {
      "StartTime": "00:22:06.2800000",
      "EndTime": "00:22:06.3699999"
    }
  },
  {
    "TextLocation": {
      "Start": 16315,
      "End": 16319
    },
    "TimeRange": {
      "StartTime": "00:22:06.3699999",
      "EndTime": "00:22:06.7600000"
    }
  },
  {
    "TextLocation": {
      "Start": 16320,
      "End": 16324
    },
    "TimeRange": {
      "StartTime": "00:22:06.7600000",
      "EndTime": "00:22:06.9100000"
    }
  },
  {
    "TextLocation": {
      "Start": 16325,
      "End": 16331
    },
    "TimeRange": {
      "StartTime": "00:22:06.9100000",
      "EndTime": "00:22:07.3599999"
    }
  },
  {
    "TextLocation": {
      "Start": 16332,
      "End": 16337
    },
    "TimeRange": {
      "StartTime": "00:22:07.3599999",
      "EndTime": "00:22:07.9000000"
    }
  },
  {
    "TextLocation": {
      "Start": 16338,
      "End": 16341
    },
    "TimeRange": {
      "StartTime": "00:22:07.9000000",
      "EndTime": "00:22:08.0500000"
    }
  },
  {
    "TextLocation": {
      "Start": 16342,
      "End": 16351
    },
    "TimeRange": {
      "StartTime": "00:22:08.0500000",
      "EndTime": "00:22:08.4400000"
    }
  },
  {
    "TextLocation": {
      "Start": 16353,
      "End": 16357
    },
    "TimeRange": {
      "StartTime": "00:22:08.4700000",
      "EndTime": "00:22:08.6199999"
    }
  },
  {
    "TextLocation": {
      "Start": 16358,
      "End": 16361
    },
    "TimeRange": {
      "StartTime": "00:22:08.6199999",
      "EndTime": "00:22:08.7400000"
    }
  },
  {
    "TextLocation": {
      "Start": 16362,
      "End": 16366
    },
    "TimeRange": {
      "StartTime": "00:22:08.7400000",
      "EndTime": "00:22:08.9500000"
    }
  },
  {
    "TextLocation": {
      "Start": 16367,
      "End": 16372
    },
    "TimeRange": {
      "StartTime": "00:22:08.9500000",
      "EndTime": "00:22:09.4600000"
    }
  },
  {
    "TextLocation": {
      "Start": 16373,
      "End": 16376
    },
    "TimeRange": {
      "StartTime": "00:22:09.4600000",
      "EndTime": "00:22:09.7300000"
    }
  },
  {
    "TextLocation": {
      "Start": 16377,
      "End": 16379
    },
    "TimeRange": {
      "StartTime": "00:22:09.7300000",
      "EndTime": "00:22:09.8200000"
    }
  },
  {
    "TextLocation": {
      "Start": 16380,
      "End": 16382
    },
    "TimeRange": {
      "StartTime": "00:22:09.8200000",
      "EndTime": "00:22:09.9700000"
    }
  },
  {
    "TextLocation": {
      "Start": 16383,
      "End": 16390
    },
    "TimeRange": {
      "StartTime": "00:22:09.9700000",
      "EndTime": "00:22:10.3300000"
    }
  },
  {
    "TextLocation": {
      "Start": 16391,
      "End": 16393
    },
    "TimeRange": {
      "StartTime": "00:22:10.3300000",
      "EndTime": "00:22:10.4500000"
    }
  },
  {
    "TextLocation": {
      "Start": 16394,
      "End": 16400
    },
    "TimeRange": {
      "StartTime": "00:22:10.4500000",
      "EndTime": "00:22:11.0500000"
    }
  },
  {
    "TextLocation": {
      "Start": 16408,
      "End": 16409
    },
    "TimeRange": {
      "StartTime": "00:22:14.9600000",
      "EndTime": "00:22:15.0800000"
    }
  },
  {
    "TextLocation": {
      "Start": 16410,
      "End": 16415
    },
    "TimeRange": {
      "StartTime": "00:22:15.0800000",
      "EndTime": "00:22:15.3500000"
    }
  },
  {
    "TextLocation": {
      "Start": 16416,
      "End": 16422
    },
    "TimeRange": {
      "StartTime": "00:22:15.3500000",
      "EndTime": "00:22:15.9900000"
    }
  },
  {
    "TextLocation": {
      "Start": 16425,
      "End": 16429
    },
    "TimeRange": {
      "StartTime": "00:22:16.2500000",
      "EndTime": "00:22:16.6300000"
    }
  },
  {
    "TextLocation": {
      "Start": 16437,
      "End": 16440
    },
    "TimeRange": {
      "StartTime": "00:22:18.3000000",
      "EndTime": "00:22:18.4500000"
    }
  },
  {
    "TextLocation": {
      "Start": 16441,
      "End": 16444
    },
    "TimeRange": {
      "StartTime": "00:22:18.4500000",
      "EndTime": "00:22:18.6300000"
    }
  },
  {
    "TextLocation": {
      "Start": 16445,
      "End": 16452
    },
    "TimeRange": {
      "StartTime": "00:22:18.6300000",
      "EndTime": "00:22:18.9300000"
    }
  },
  {
    "TextLocation": {
      "Start": 16453,
      "End": 16455
    },
    "TimeRange": {
      "StartTime": "00:22:18.9300000",
      "EndTime": "00:22:19.0200000"
    }
  },
  {
    "TextLocation": {
      "Start": 16456,
      "End": 16460
    },
    "TimeRange": {
      "StartTime": "00:22:19.0200000",
      "EndTime": "00:22:19.2000000"
    }
  },
  {
    "TextLocation": {
      "Start": 16461,
      "End": 16464
    },
    "TimeRange": {
      "StartTime": "00:22:19.2000000",
      "EndTime": "00:22:19.6199999"
    }
  },
  {
    "TextLocation": {
      "Start": 16465,
      "End": 16467
    },
    "TimeRange": {
      "StartTime": "00:22:19.6199999",
      "EndTime": "00:22:19.8900000"
    }
  },
  {
    "TextLocation": {
      "Start": 16468,
      "End": 16472
    },
    "TimeRange": {
      "StartTime": "00:22:19.8900000",
      "EndTime": "00:22:20.2800000"
    }
  },
  {
    "TextLocation": {
      "Start": 16473,
      "End": 16477
    },
    "TimeRange": {
      "StartTime": "00:22:22.1099999",
      "EndTime": "00:22:22.4700000"
    }
  },
  {
    "TextLocation": {
      "Start": 16478,
      "End": 16482
    },
    "TimeRange": {
      "StartTime": "00:22:22.4700000",
      "EndTime": "00:22:22.7700000"
    }
  },
  {
    "TextLocation": {
      "Start": 16483,
      "End": 16487
    },
    "TimeRange": {
      "StartTime": "00:22:23.1300000",
      "EndTime": "00:22:23.3100000"
    }
  },
  {
    "TextLocation": {
      "Start": 16488,
      "End": 16498
    },
    "TimeRange": {
      "StartTime": "00:22:23.3100000",
      "EndTime": "00:22:23.7600000"
    }
  },
  {
    "TextLocation": {
      "Start": 16499,
      "End": 16503
    },
    "TimeRange": {
      "StartTime": "00:22:23.7600000",
      "EndTime": "00:22:23.8800000"
    }
  },
  {
    "TextLocation": {
      "Start": 16504,
      "End": 16509
    },
    "TimeRange": {
      "StartTime": "00:22:23.8800000",
      "EndTime": "00:22:24.0300000"
    }
  },
  {
    "TextLocation": {
      "Start": 16510,
      "End": 16514
    },
    "TimeRange": {
      "StartTime": "00:22:24.0300000",
      "EndTime": "00:22:24.1500000"
    }
  },
  {
    "TextLocation": {
      "Start": 16515,
      "End": 16522
    },
    "TimeRange": {
      "StartTime": "00:22:24.1500000",
      "EndTime": "00:22:24.4500000"
    }
  },
  {
    "TextLocation": {
      "Start": 16523,
      "End": 16528
    },
    "TimeRange": {
      "StartTime": "00:22:24.4500000",
      "EndTime": "00:22:24.6900000"
    }
  },
  {
    "TextLocation": {
      "Start": 16531,
      "End": 16533
    },
    "TimeRange": {
      "StartTime": "00:22:24.6900000",
      "EndTime": "00:22:24.7800000"
    }
  },
  {
    "TextLocation": {
      "Start": 16534,
      "End": 16537
    },
    "TimeRange": {
      "StartTime": "00:22:24.7900000",
      "EndTime": "00:22:24.8400000"
    }
  },
  {
    "TextLocation": {
      "Start": 16538,
      "End": 16542
    },
    "TimeRange": {
      "StartTime": "00:22:24.8699999",
      "EndTime": "00:22:25.0500000"
    }
  },
  {
    "TextLocation": {
      "Start": 16543,
      "End": 16545
    },
    "TimeRange": {
      "StartTime": "00:22:25.0800000",
      "EndTime": "00:22:25.1700000"
    }
  },
  {
    "TextLocation": {
      "Start": 16546,
      "End": 16549
    },
    "TimeRange": {
      "StartTime": "00:22:25.1700000",
      "EndTime": "00:22:25.2300000"
    }
  },
  {
    "TextLocation": {
      "Start": 16550,
      "End": 16559
    },
    "TimeRange": {
      "StartTime": "00:22:25.2300000",
      "EndTime": "00:22:25.5900000"
    }
  },
  {
    "TextLocation": {
      "Start": 16560,
      "End": 16565
    },
    "TimeRange": {
      "StartTime": "00:22:25.5900000",
      "EndTime": "00:22:25.9800000"
    }
  },
  {
    "TextLocation": {
      "Start": 16568,
      "End": 16571
    },
    "TimeRange": {
      "StartTime": "00:22:25.9800000",
      "EndTime": "00:22:26.3000000"
    }
  },
  {
    "TextLocation": {
      "Start": 16574,
      "End": 16579
    },
    "TimeRange": {
      "StartTime": "00:22:26.3100000",
      "EndTime": "00:22:26.4900000"
    }
  },
  {
    "TextLocation": {
      "Start": 16580,
      "End": 16583
    },
    "TimeRange": {
      "StartTime": "00:22:26.4900000",
      "EndTime": "00:22:26.5800000"
    }
  },
  {
    "TextLocation": {
      "Start": 16584,
      "End": 16589
    },
    "TimeRange": {
      "StartTime": "00:22:26.5800000",
      "EndTime": "00:22:26.7600000"
    }
  },
  {
    "TextLocation": {
      "Start": 16590,
      "End": 16593
    },
    "TimeRange": {
      "StartTime": "00:22:26.8500000",
      "EndTime": "00:22:26.9100000"
    }
  },
  {
    "TextLocation": {
      "Start": 16594,
      "End": 16597
    },
    "TimeRange": {
      "StartTime": "00:22:26.9100000",
      "EndTime": "00:22:27"
    }
  },
  {
    "TextLocation": {
      "Start": 16598,
      "End": 16606
    },
    "TimeRange": {
      "StartTime": "00:22:27",
      "EndTime": "00:22:27.2700000"
    }
  },
  {
    "TextLocation": {
      "Start": 16607,
      "End": 16611
    },
    "TimeRange": {
      "StartTime": "00:22:27.2700000",
      "EndTime": "00:22:27.3599999"
    }
  },
  {
    "TextLocation": {
      "Start": 16612,
      "End": 16616
    },
    "TimeRange": {
      "StartTime": "00:22:27.3599999",
      "EndTime": "00:22:27.4800000"
    }
  },
  {
    "TextLocation": {
      "Start": 16617,
      "End": 16624
    },
    "TimeRange": {
      "StartTime": "00:22:27.4800000",
      "EndTime": "00:22:27.9600000"
    }
  },
  {
    "TextLocation": {
      "Start": 16632,
      "End": 16634
    },
    "TimeRange": {
      "StartTime": "00:22:28.3699999",
      "EndTime": "00:22:28.5700000"
    }
  },
  {
    "TextLocation": {
      "Start": 16636,
      "End": 16640
    },
    "TimeRange": {
      "StartTime": "00:22:28.5900000",
      "EndTime": "00:22:28.7700000"
    }
  },
  {
    "TextLocation": {
      "Start": 16641,
      "End": 16648
    },
    "TimeRange": {
      "StartTime": "00:22:28.7700000",
      "EndTime": "00:22:29.0700000"
    }
  },
  {
    "TextLocation": {
      "Start": 16649,
      "End": 16650
    },
    "TimeRange": {
      "StartTime": "00:22:29.0700000",
      "EndTime": "00:22:29.2200000"
    }
  },
  {
    "TextLocation": {
      "Start": 16651,
      "End": 16655
    },
    "TimeRange": {
      "StartTime": "00:22:29.2200000",
      "EndTime": "00:22:29.7300000"
    }
  },
  {
    "TextLocation": {
      "Start": 16656,
      "End": 16660
    },
    "TimeRange": {
      "StartTime": "00:22:29.8200000",
      "EndTime": "00:22:30.1800000"
    }
  },
  {
    "TextLocation": {
      "Start": 16661,
      "End": 16665
    },
    "TimeRange": {
      "StartTime": "00:22:30.1800000",
      "EndTime": "00:22:30.6300000"
    }
  },
  {
    "TextLocation": {
      "Start": 16673,
      "End": 16678
    },
    "TimeRange": {
      "StartTime": "00:22:30.8699999",
      "EndTime": "00:22:31.2000000"
    }
  },
  {
    "TextLocation": {
      "Start": 16680,
      "End": 16681
    },
    "TimeRange": {
      "StartTime": "00:22:31.2000000",
      "EndTime": "00:22:31.2900000"
    }
  },
  {
    "TextLocation": {
      "Start": 16682,
      "End": 16685
    },
    "TimeRange": {
      "StartTime": "00:22:31.2900000",
      "EndTime": "00:22:31.4700000"
    }
  },
  {
    "TextLocation": {
      "Start": 16686,
      "End": 16689
    },
    "TimeRange": {
      "StartTime": "00:22:31.4700000",
      "EndTime": "00:22:31.5300000"
    }
  },
  {
    "TextLocation": {
      "Start": 16690,
      "End": 16696
    },
    "TimeRange": {
      "StartTime": "00:22:31.5300000",
      "EndTime": "00:22:31.7700000"
    }
  },
  {
    "TextLocation": {
      "Start": 16697,
      "End": 16704
    },
    "TimeRange": {
      "StartTime": "00:22:31.7700000",
      "EndTime": "00:22:32.0700000"
    }
  },
  {
    "TextLocation": {
      "Start": 16705,
      "End": 16719
    },
    "TimeRange": {
      "StartTime": "00:22:32.0700000",
      "EndTime": "00:22:32.9400000"
    }
  },
  {
    "TextLocation": {
      "Start": 16722,
      "End": 16725
    },
    "TimeRange": {
      "StartTime": "00:22:35.9600000",
      "EndTime": "00:22:36.0800000"
    }
  },
  {
    "TextLocation": {
      "Start": 16727,
      "End": 16732
    },
    "TimeRange": {
      "StartTime": "00:22:36.1099999",
      "EndTime": "00:22:36.2600000"
    }
  },
  {
    "TextLocation": {
      "Start": 16733,
      "End": 16740
    },
    "TimeRange": {
      "StartTime": "00:22:36.2600000",
      "EndTime": "00:22:36.4700000"
    }
  },
  {
    "TextLocation": {
      "Start": 16741,
      "End": 16747
    },
    "TimeRange": {
      "StartTime": "00:22:36.4700000",
      "EndTime": "00:22:36.6500000"
    }
  },
  {
    "TextLocation": {
      "Start": 16748,
      "End": 16749
    },
    "TimeRange": {
      "StartTime": "00:22:36.6500000",
      "EndTime": "00:22:36.7100000"
    }
  },
  {
    "TextLocation": {
      "Start": 16750,
      "End": 16756
    },
    "TimeRange": {
      "StartTime": "00:22:36.7100000",
      "EndTime": "00:22:36.8599999"
    }
  },
  {
    "TextLocation": {
      "Start": 16757,
      "End": 16760
    },
    "TimeRange": {
      "StartTime": "00:22:36.8599999",
      "EndTime": "00:22:37.0100000"
    }
  },
  {
    "TextLocation": {
      "Start": 16761,
      "End": 16766
    },
    "TimeRange": {
      "StartTime": "00:22:37.0100000",
      "EndTime": "00:22:37.2200000"
    }
  },
  {
    "TextLocation": {
      "Start": 16767,
      "End": 16771
    },
    "TimeRange": {
      "StartTime": "00:22:37.2200000",
      "EndTime": "00:22:37.3699999"
    }
  },
  {
    "TextLocation": {
      "Start": 16772,
      "End": 16777
    },
    "TimeRange": {
      "StartTime": "00:22:37.3699999",
      "EndTime": "00:22:37.7600000"
    }
  },
  {
    "TextLocation": {
      "Start": 16778,
      "End": 16782
    },
    "TimeRange": {
      "StartTime": "00:22:37.7600000",
      "EndTime": "00:22:37.9700000"
    }
  },
  {
    "TextLocation": {
      "Start": 16783,
      "End": 16791
    },
    "TimeRange": {
      "StartTime": "00:22:37.9700000",
      "EndTime": "00:22:38.3800000"
    }
  },
  {
    "TextLocation": {
      "Start": 16794,
      "End": 16797
    },
    "TimeRange": {
      "StartTime": "00:22:38.3900000",
      "EndTime": "00:22:38.7800000"
    }
  },
  {
    "TextLocation": {
      "Start": 16798,
      "End": 16801
    },
    "TimeRange": {
      "StartTime": "00:22:38.7800000",
      "EndTime": "00:22:38.9000000"
    }
  },
  {
    "TextLocation": {
      "Start": 16802,
      "End": 16811
    },
    "TimeRange": {
      "StartTime": "00:22:38.9000000",
      "EndTime": "00:22:39.4400000"
    }
  },
  {
    "TextLocation": {
      "Start": 16812,
      "End": 16816
    },
    "TimeRange": {
      "StartTime": "00:22:39.4400000",
      "EndTime": "00:22:39.7400000"
    }
  },
  {
    "TextLocation": {
      "Start": 16817,
      "End": 16822
    },
    "TimeRange": {
      "StartTime": "00:22:39.7400000",
      "EndTime": "00:22:39.9200000"
    }
  },
  {
    "TextLocation": {
      "Start": 16823,
      "End": 16825
    },
    "TimeRange": {
      "StartTime": "00:22:39.9200000",
      "EndTime": "00:22:40.0700000"
    }
  },
  {
    "TextLocation": {
      "Start": 16826,
      "End": 16829
    },
    "TimeRange": {
      "StartTime": "00:22:40.0700000",
      "EndTime": "00:22:40.2800000"
    }
  },
  {
    "TextLocation": {
      "Start": 16830,
      "End": 16836
    },
    "TimeRange": {
      "StartTime": "00:22:40.2800000",
      "EndTime": "00:22:40.6700000"
    }
  },
  {
    "TextLocation": {
      "Start": 16837,
      "End": 16839
    },
    "TimeRange": {
      "StartTime": "00:22:40.6700000",
      "EndTime": "00:22:40.8800000"
    }
  },
  {
    "TextLocation": {
      "Start": 16840,
      "End": 16843
    },
    "TimeRange": {
      "StartTime": "00:22:40.8800000",
      "EndTime": "00:22:40.9700000"
    }
  },
  {
    "TextLocation": {
      "Start": 16844,
      "End": 16849
    },
    "TimeRange": {
      "StartTime": "00:22:40.9700000",
      "EndTime": "00:22:41.2100000"
    }
  },
  {
    "TextLocation": {
      "Start": 16850,
      "End": 16854
    },
    "TimeRange": {
      "StartTime": "00:22:41.2100000",
      "EndTime": "00:22:41.3599999"
    }
  },
  {
    "TextLocation": {
      "Start": 16855,
      "End": 16858
    },
    "TimeRange": {
      "StartTime": "00:22:41.3599999",
      "EndTime": "00:22:41.6000000"
    }
  },
  {
    "TextLocation": {
      "Start": 16866,
      "End": 16869
    },
    "TimeRange": {
      "StartTime": "00:22:41.6300000",
      "EndTime": "00:22:42.2300000"
    }
  },
  {
    "TextLocation": {
      "Start": 16877,
      "End": 16880
    },
    "TimeRange": {
      "StartTime": "00:22:43.7000000",
      "EndTime": "00:22:43.8599999"
    }
  },
  {
    "TextLocation": {
      "Start": 16881,
      "End": 16883
    },
    "TimeRange": {
      "StartTime": "00:22:43.8599999",
      "EndTime": "00:22:43.9700000"
    }
  },
  {
    "TextLocation": {
      "Start": 16884,
      "End": 16888
    },
    "TimeRange": {
      "StartTime": "00:22:43.9700000",
      "EndTime": "00:22:44.1800000"
    }
  },
  {
    "TextLocation": {
      "Start": 16889,
      "End": 16892
    },
    "TimeRange": {
      "StartTime": "00:22:44.1800000",
      "EndTime": "00:22:44.3599999"
    }
  },
  {
    "TextLocation": {
      "Start": 16893,
      "End": 16896
    },
    "TimeRange": {
      "StartTime": "00:22:44.3599999",
      "EndTime": "00:22:44.4500000"
    }
  },
  {
    "TextLocation": {
      "Start": 16897,
      "End": 16901
    },
    "TimeRange": {
      "StartTime": "00:22:44.4500000",
      "EndTime": "00:22:44.8400000"
    }
  },
  {
    "TextLocation": {
      "Start": 16902,
      "End": 16904
    },
    "TimeRange": {
      "StartTime": "00:22:44.8400000",
      "EndTime": "00:22:44.9600000"
    }
  },
  {
    "TextLocation": {
      "Start": 16905,
      "End": 16908
    },
    "TimeRange": {
      "StartTime": "00:22:44.9600000",
      "EndTime": "00:22:45.1700000"
    }
  },
  {
    "TextLocation": {
      "Start": 16909,
      "End": 16912
    },
    "TimeRange": {
      "StartTime": "00:22:45.1700000",
      "EndTime": "00:22:45.3500000"
    }
  },
  {
    "TextLocation": {
      "Start": 16913,
      "End": 16923
    },
    "TimeRange": {
      "StartTime": "00:22:45.3500000",
      "EndTime": "00:22:45.7700000"
    }
  },
  {
    "TextLocation": {
      "Start": 16924,
      "End": 16930
    },
    "TimeRange": {
      "StartTime": "00:22:45.7700000",
      "EndTime": "00:22:46.0700000"
    }
  },
  {
    "TextLocation": {
      "Start": 16931,
      "End": 16932
    },
    "TimeRange": {
      "StartTime": "00:22:46.0700000",
      "EndTime": "00:22:46.1300000"
    }
  },
  {
    "TextLocation": {
      "Start": 16933,
      "End": 16939
    },
    "TimeRange": {
      "StartTime": "00:22:46.1300000",
      "EndTime": "00:22:46.3400000"
    }
  },
  {
    "TextLocation": {
      "Start": 16940,
      "End": 16946
    },
    "TimeRange": {
      "StartTime": "00:22:46.3400000",
      "EndTime": "00:22:46.9700000"
    }
  },
  {
    "TextLocation": {
      "Start": 16948,
      "End": 16954
    },
    "TimeRange": {
      "StartTime": "00:22:47.9000000",
      "EndTime": "00:22:48.6400000"
    }
  },
  {
    "TextLocation": {
      "Start": 16955,
      "End": 16959
    },
    "TimeRange": {
      "StartTime": "00:22:49.1900000",
      "EndTime": "00:22:49.6400000"
    }
  },
  {
    "TextLocation": {
      "Start": 16960,
      "End": 16962
    },
    "TimeRange": {
      "StartTime": "00:22:49.6400000",
      "EndTime": "00:22:49.7900000"
    }
  },
  {
    "TextLocation": {
      "Start": 16963,
      "End": 16966
    },
    "TimeRange": {
      "StartTime": "00:22:49.7900000",
      "EndTime": "00:22:50"
    }
  },
  {
    "TextLocation": {
      "Start": 16967,
      "End": 16974
    },
    "TimeRange": {
      "StartTime": "00:22:50",
      "EndTime": "00:22:50.7000000"
    }
  },
  {
    "TextLocation": {
      "Start": 16977,
      "End": 16980
    },
    "TimeRange": {
      "StartTime": "00:22:50.7200000",
      "EndTime": "00:22:50.9600000"
    }
  },
  {
    "TextLocation": {
      "Start": 16981,
      "End": 16983
    },
    "TimeRange": {
      "StartTime": "00:22:50.9600000",
      "EndTime": "00:22:51.0500000"
    }
  },
  {
    "TextLocation": {
      "Start": 16984,
      "End": 16991
    },
    "TimeRange": {
      "StartTime": "00:22:51.0500000",
      "EndTime": "00:22:51.4700000"
    }
  },
  {
    "TextLocation": {
      "Start": 16994,
      "End": 16997
    },
    "TimeRange": {
      "StartTime": "00:22:51.4700000",
      "EndTime": "00:22:51.6800000"
    }
  },
  {
    "TextLocation": {
      "Start": 16998,
      "End": 17003
    },
    "TimeRange": {
      "StartTime": "00:22:51.6800000",
      "EndTime": "00:22:51.9500000"
    }
  },
  {
    "TextLocation": {
      "Start": 17006,
      "End": 17011
    },
    "TimeRange": {
      "StartTime": "00:22:51.9500000",
      "EndTime": "00:22:52.1900000"
    }
  },
  {
    "TextLocation": {
      "Start": 17012,
      "End": 17017
    },
    "TimeRange": {
      "StartTime": "00:22:52.1900000",
      "EndTime": "00:22:52.4000000"
    }
  },
  {
    "TextLocation": {
      "Start": 17020,
      "End": 17024
    },
    "TimeRange": {
      "StartTime": "00:22:52.4300000",
      "EndTime": "00:22:52.5200000"
    }
  },
  {
    "TextLocation": {
      "Start": 17025,
      "End": 17029
    },
    "TimeRange": {
      "StartTime": "00:22:52.5200000",
      "EndTime": "00:22:52.6700000"
    }
  },
  {
    "TextLocation": {
      "Start": 17030,
      "End": 17032
    },
    "TimeRange": {
      "StartTime": "00:22:52.6700000",
      "EndTime": "00:22:52.7600000"
    }
  },
  {
    "TextLocation": {
      "Start": 17033,
      "End": 17037
    },
    "TimeRange": {
      "StartTime": "00:22:52.7600000",
      "EndTime": "00:22:53.3599999"
    }
  },
  {
    "TextLocation": {
      "Start": 17045,
      "End": 17048
    },
    "TimeRange": {
      "StartTime": "00:22:55.1000000",
      "EndTime": "00:22:55.3100000"
    }
  },
  {
    "TextLocation": {
      "Start": 17049,
      "End": 17055
    },
    "TimeRange": {
      "StartTime": "00:22:55.3100000",
      "EndTime": "00:22:56.0300000"
    }
  },
  {
    "TextLocation": {
      "Start": 17063,
      "End": 17067
    },
    "TimeRange": {
      "StartTime": "00:22:57.6800000",
      "EndTime": "00:22:57.9800000"
    }
  },
  {
    "TextLocation": {
      "Start": 17068,
      "End": 17070
    },
    "TimeRange": {
      "StartTime": "00:22:57.9800000",
      "EndTime": "00:22:58.1300000"
    }
  },
  {
    "TextLocation": {
      "Start": 17071,
      "End": 17074
    },
    "TimeRange": {
      "StartTime": "00:22:58.1300000",
      "EndTime": "00:22:58.3400000"
    }
  },
  {
    "TextLocation": {
      "Start": 17075,
      "End": 17078
    },
    "TimeRange": {
      "StartTime": "00:22:58.3400000",
      "EndTime": "00:22:58.8500000"
    }
  },
  {
    "TextLocation": {
      "Start": 17079,
      "End": 17086
    },
    "TimeRange": {
      "StartTime": "00:22:58.8500000",
      "EndTime": "00:22:59.6000000"
    }
  },
  {
    "TextLocation": {
      "Start": 17087,
      "End": 17089
    },
    "TimeRange": {
      "StartTime": "00:22:59.6000000",
      "EndTime": "00:22:59.8100000"
    }
  },
  {
    "TextLocation": {
      "Start": 17090,
      "End": 17093
    },
    "TimeRange": {
      "StartTime": "00:22:59.8100000",
      "EndTime": "00:22:59.9900000"
    }
  },
  {
    "TextLocation": {
      "Start": 17094,
      "End": 17101
    },
    "TimeRange": {
      "StartTime": "00:22:59.9900000",
      "EndTime": "00:23:00.3800000"
    }
  },
  {
    "TextLocation": {
      "Start": 17104,
      "End": 17108
    },
    "TimeRange": {
      "StartTime": "00:23:00.3800000",
      "EndTime": "00:23:00.5300000"
    }
  },
  {
    "TextLocation": {
      "Start": 17109,
      "End": 17112
    },
    "TimeRange": {
      "StartTime": "00:23:00.5300000",
      "EndTime": "00:23:00.6500000"
    }
  },
  {
    "TextLocation": {
      "Start": 17113,
      "End": 17115
    },
    "TimeRange": {
      "StartTime": "00:23:00.6500000",
      "EndTime": "00:23:00.7400000"
    }
  },
  {
    "TextLocation": {
      "Start": 17116,
      "End": 17121
    },
    "TimeRange": {
      "StartTime": "00:23:00.7400000",
      "EndTime": "00:23:00.9800000"
    }
  },
  {
    "TextLocation": {
      "Start": 17122,
      "End": 17125
    },
    "TimeRange": {
      "StartTime": "00:23:00.9800000",
      "EndTime": "00:23:01.1000000"
    }
  },
  {
    "TextLocation": {
      "Start": 17126,
      "End": 17130
    },
    "TimeRange": {
      "StartTime": "00:23:01.1000000",
      "EndTime": "00:23:01.3699999"
    }
  },
  {
    "TextLocation": {
      "Start": 17131,
      "End": 17140
    },
    "TimeRange": {
      "StartTime": "00:23:01.3699999",
      "EndTime": "00:23:01.7600000"
    }
  },
  {
    "TextLocation": {
      "Start": 17141,
      "End": 17146
    },
    "TimeRange": {
      "StartTime": "00:23:01.7600000",
      "EndTime": "00:23:02.3000000"
    }
  },
  {
    "TextLocation": {
      "Start": 17154,
      "End": 17156
    },
    "TimeRange": {
      "StartTime": "00:23:02.5400000",
      "EndTime": "00:23:02.8400000"
    }
  },
  {
    "TextLocation": {
      "Start": 17157,
      "End": 17160
    },
    "TimeRange": {
      "StartTime": "00:23:02.8400000",
      "EndTime": "00:23:03.0200000"
    }
  },
  {
    "TextLocation": {
      "Start": 17161,
      "End": 17169
    },
    "TimeRange": {
      "StartTime": "00:23:03.0200000",
      "EndTime": "00:23:03.7100000"
    }
  },
  {
    "TextLocation": {
      "Start": 17177,
      "End": 17183
    },
    "TimeRange": {
      "StartTime": "00:23:04.5500000",
      "EndTime": "00:23:04.9400000"
    }
  },
  {
    "TextLocation": {
      "Start": 17184,
      "End": 17187
    },
    "TimeRange": {
      "StartTime": "00:23:04.9400000",
      "EndTime": "00:23:05"
    }
  },
  {
    "TextLocation": {
      "Start": 17188,
      "End": 17196
    },
    "TimeRange": {
      "StartTime": "00:23:05",
      "EndTime": "00:23:05.4200000"
    }
  },
  {
    "TextLocation": {
      "Start": 17197,
      "End": 17198
    },
    "TimeRange": {
      "StartTime": "00:23:05.4200000",
      "EndTime": "00:23:05.4800000"
    }
  },
  {
    "TextLocation": {
      "Start": 17199,
      "End": 17202
    },
    "TimeRange": {
      "StartTime": "00:23:05.4800000",
      "EndTime": "00:23:05.9500000"
    }
  },
  {
    "TextLocation": {
      "Start": 17204,
      "End": 17207
    },
    "TimeRange": {
      "StartTime": "00:23:05.9600000",
      "EndTime": "00:23:06.5900000"
    }
  },
  {
    "TextLocation": {
      "Start": 17210,
      "End": 17215
    },
    "TimeRange": {
      "StartTime": "00:23:06.9800000",
      "EndTime": "00:23:07.1900000"
    }
  },
  {
    "TextLocation": {
      "Start": 17216,
      "End": 17219
    },
    "TimeRange": {
      "StartTime": "00:23:07.1900000",
      "EndTime": "00:23:07.2800000"
    }
  },
  {
    "TextLocation": {
      "Start": 17220,
      "End": 17223
    },
    "TimeRange": {
      "StartTime": "00:23:07.2800000",
      "EndTime": "00:23:07.4900000"
    }
  },
  {
    "TextLocation": {
      "Start": 17224,
      "End": 17228
    },
    "TimeRange": {
      "StartTime": "00:23:07.4900000",
      "EndTime": "00:23:07.6400000"
    }
  },
  {
    "TextLocation": {
      "Start": 17229,
      "End": 17233
    },
    "TimeRange": {
      "StartTime": "00:23:07.6400000",
      "EndTime": "00:23:07.9400000"
    }
  },
  {
    "TextLocation": {
      "Start": 17234,
      "End": 17238
    },
    "TimeRange": {
      "StartTime": "00:23:07.9400000",
      "EndTime": "00:23:08.1500000"
    }
  },
  {
    "TextLocation": {
      "Start": 17239,
      "End": 17241
    },
    "TimeRange": {
      "StartTime": "00:23:08.1500000",
      "EndTime": "00:23:08.2700000"
    }
  },
  {
    "TextLocation": {
      "Start": 17242,
      "End": 17243
    },
    "TimeRange": {
      "StartTime": "00:23:08.2700000",
      "EndTime": "00:23:08.4200000"
    }
  },
  {
    "TextLocation": {
      "Start": 17244,
      "End": 17248
    },
    "TimeRange": {
      "StartTime": "00:23:08.4200000",
      "EndTime": "00:23:08.6900000"
    }
  },
  {
    "TextLocation": {
      "Start": 17249,
      "End": 17254
    },
    "TimeRange": {
      "StartTime": "00:23:08.6900000",
      "EndTime": "00:23:09.1099999"
    }
  },
  {
    "TextLocation": {
      "Start": 17255,
      "End": 17259
    },
    "TimeRange": {
      "StartTime": "00:23:09.1099999",
      "EndTime": "00:23:09.3200000"
    }
  },
  {
    "TextLocation": {
      "Start": 17260,
      "End": 17262
    },
    "TimeRange": {
      "StartTime": "00:23:09.3200000",
      "EndTime": "00:23:09.4400000"
    }
  },
  {
    "TextLocation": {
      "Start": 17263,
      "End": 17266
    },
    "TimeRange": {
      "StartTime": "00:23:09.4400000",
      "EndTime": "00:23:09.7700000"
    }
  },
  {
    "TextLocation": {
      "Start": 17268,
      "End": 17270
    },
    "TimeRange": {
      "StartTime": "00:23:09.7700000",
      "EndTime": "00:23:09.8900000"
    }
  },
  {
    "TextLocation": {
      "Start": 17271,
      "End": 17274
    },
    "TimeRange": {
      "StartTime": "00:23:09.8900000",
      "EndTime": "00:23:10.0100000"
    }
  },
  {
    "TextLocation": {
      "Start": 17275,
      "End": 17280
    },
    "TimeRange": {
      "StartTime": "00:23:10.0100000",
      "EndTime": "00:23:10.1300000"
    }
  },
  {
    "TextLocation": {
      "Start": 17281,
      "End": 17284
    },
    "TimeRange": {
      "StartTime": "00:23:10.1300000",
      "EndTime": "00:23:10.2200000"
    }
  },
  {
    "TextLocation": {
      "Start": 17285,
      "End": 17293
    },
    "TimeRange": {
      "StartTime": "00:23:10.2200000",
      "EndTime": "00:23:10.5800000"
    }
  },
  {
    "TextLocation": {
      "Start": 17294,
      "End": 17297
    },
    "TimeRange": {
      "StartTime": "00:23:10.5800000",
      "EndTime": "00:23:10.8200000"
    }
  },
  {
    "TextLocation": {
      "Start": 17305,
      "End": 17309
    },
    "TimeRange": {
      "StartTime": "00:23:11.0300000",
      "EndTime": "00:23:11.2400000"
    }
  },
  {
    "TextLocation": {
      "Start": 17310,
      "End": 17315
    },
    "TimeRange": {
      "StartTime": "00:23:11.2400000",
      "EndTime": "00:23:11.5700000"
    }
  },
  {
    "TextLocation": {
      "Start": 17318,
      "End": 17321
    },
    "TimeRange": {
      "StartTime": "00:23:11.5700000",
      "EndTime": "00:23:11.9900000"
    }
  },
  {
    "TextLocation": {
      "Start": 17329,
      "End": 17332
    },
    "TimeRange": {
      "StartTime": "00:23:13.1199999",
      "EndTime": "00:23:13.3599999"
    }
  },
  {
    "TextLocation": {
      "Start": 17333,
      "End": 17336
    },
    "TimeRange": {
      "StartTime": "00:23:13.3599999",
      "EndTime": "00:23:13.4500000"
    }
  },
  {
    "TextLocation": {
      "Start": 17337,
      "End": 17346
    },
    "TimeRange": {
      "StartTime": "00:23:13.4500000",
      "EndTime": "00:23:13.9300000"
    }
  },
  {
    "TextLocation": {
      "Start": 17347,
      "End": 17349
    },
    "TimeRange": {
      "StartTime": "00:23:13.9300000",
      "EndTime": "00:23:14.1400000"
    }
  },
  {
    "TextLocation": {
      "Start": 17350,
      "End": 17352
    },
    "TimeRange": {
      "StartTime": "00:23:14.1400000",
      "EndTime": "00:23:14.3200000"
    }
  },
  {
    "TextLocation": {
      "Start": 17353,
      "End": 17356
    },
    "TimeRange": {
      "StartTime": "00:23:14.3200000",
      "EndTime": "00:23:14.5600000"
    }
  },
  {
    "TextLocation": {
      "Start": 17357,
      "End": 17362
    },
    "TimeRange": {
      "StartTime": "00:23:14.5600000",
      "EndTime": "00:23:14.8000000"
    }
  },
  {
    "TextLocation": {
      "Start": 17363,
      "End": 17368
    },
    "TimeRange": {
      "StartTime": "00:23:14.8000000",
      "EndTime": "00:23:15.1300000"
    }
  },
  {
    "TextLocation": {
      "Start": 17369,
      "End": 17371
    },
    "TimeRange": {
      "StartTime": "00:23:15.1300000",
      "EndTime": "00:23:15.2800000"
    }
  },
  {
    "TextLocation": {
      "Start": 17372,
      "End": 17381
    },
    "TimeRange": {
      "StartTime": "00:23:15.2800000",
      "EndTime": "00:23:15.8800000"
    }
  },
  {
    "TextLocation": {
      "Start": 17382,
      "End": 17388
    },
    "TimeRange": {
      "StartTime": "00:23:15.8800000",
      "EndTime": "00:23:16.1500000"
    }
  },
  {
    "TextLocation": {
      "Start": 17389,
      "End": 17392
    },
    "TimeRange": {
      "StartTime": "00:23:16.1500000",
      "EndTime": "00:23:16.2400000"
    }
  },
  {
    "TextLocation": {
      "Start": 17393,
      "End": 17397
    },
    "TimeRange": {
      "StartTime": "00:23:16.2400000",
      "EndTime": "00:23:16.5700000"
    }
  },
  {
    "TextLocation": {
      "Start": 17398,
      "End": 17402
    },
    "TimeRange": {
      "StartTime": "00:23:16.5700000",
      "EndTime": "00:23:16.9300000"
    }
  },
  {
    "TextLocation": {
      "Start": 17403,
      "End": 17406
    },
    "TimeRange": {
      "StartTime": "00:23:17.2300000",
      "EndTime": "00:23:17.4700000"
    }
  },
  {
    "TextLocation": {
      "Start": 17407,
      "End": 17411
    },
    "TimeRange": {
      "StartTime": "00:23:17.4700000",
      "EndTime": "00:23:17.6800000"
    }
  },
  {
    "TextLocation": {
      "Start": 17412,
      "End": 17416
    },
    "TimeRange": {
      "StartTime": "00:23:17.6800000",
      "EndTime": "00:23:17.8000000"
    }
  },
  {
    "TextLocation": {
      "Start": 17417,
      "End": 17423
    },
    "TimeRange": {
      "StartTime": "00:23:17.8000000",
      "EndTime": "00:23:18.0100000"
    }
  },
  {
    "TextLocation": {
      "Start": 17424,
      "End": 17432
    },
    "TimeRange": {
      "StartTime": "00:23:18.0400000",
      "EndTime": "00:23:18.3699999"
    }
  },
  {
    "TextLocation": {
      "Start": 17434,
      "End": 17438
    },
    "TimeRange": {
      "StartTime": "00:23:18.3699999",
      "EndTime": "00:23:18.4900000"
    }
  },
  {
    "TextLocation": {
      "Start": 17439,
      "End": 17442
    },
    "TimeRange": {
      "StartTime": "00:23:18.4900000",
      "EndTime": "00:23:18.5800000"
    }
  },
  {
    "TextLocation": {
      "Start": 17443,
      "End": 17447
    },
    "TimeRange": {
      "StartTime": "00:23:18.6099999",
      "EndTime": "00:23:18.7900000"
    }
  },
  {
    "TextLocation": {
      "Start": 17448,
      "End": 17451
    },
    "TimeRange": {
      "StartTime": "00:23:18.7900000",
      "EndTime": "00:23:19.0900000"
    }
  },
  {
    "TextLocation": {
      "Start": 17459,
      "End": 17462
    },
    "TimeRange": {
      "StartTime": "00:23:19.6000000",
      "EndTime": "00:23:20.1500000"
    }
  },
  {
    "TextLocation": {
      "Start": 17470,
      "End": 17474
    },
    "TimeRange": {
      "StartTime": "00:23:20.1700000",
      "EndTime": "00:23:20.4700000"
    }
  },
  {
    "TextLocation": {
      "Start": 17475,
      "End": 17479
    },
    "TimeRange": {
      "StartTime": "00:23:20.4700000",
      "EndTime": "00:23:21.0100000"
    }
  },
  {
    "TextLocation": {
      "Start": 17487,
      "End": 17493
    },
    "TimeRange": {
      "StartTime": "00:23:21.7000000",
      "EndTime": "00:23:22.2400000"
    }
  },
  {
    "TextLocation": {
      "Start": 17494,
      "End": 17499
    },
    "TimeRange": {
      "StartTime": "00:23:22.2400000",
      "EndTime": "00:23:22.9900000"
    }
  },
  {
    "TextLocation": {
      "Start": 17507,
      "End": 17510
    },
    "TimeRange": {
      "StartTime": "00:23:24.0700000",
      "EndTime": "00:23:24.2800000"
    }
  },
  {
    "TextLocation": {
      "Start": 17511,
      "End": 17515
    },
    "TimeRange": {
      "StartTime": "00:23:24.2800000",
      "EndTime": "00:23:24.5500000"
    }
  },
  {
    "TextLocation": {
      "Start": 17516,
      "End": 17520
    },
    "TimeRange": {
      "StartTime": "00:23:24.5500000",
      "EndTime": "00:23:24.8800000"
    }
  },
  {
    "TextLocation": {
      "Start": 17521,
      "End": 17525
    },
    "TimeRange": {
      "StartTime": "00:23:24.8800000",
      "EndTime": "00:23:25.1199999"
    }
  },
  {
    "TextLocation": {
      "Start": 17526,
      "End": 17529
    },
    "TimeRange": {
      "StartTime": "00:23:25.1199999",
      "EndTime": "00:23:25.3599999"
    }
  },
  {
    "TextLocation": {
      "Start": 17530,
      "End": 17535
    },
    "TimeRange": {
      "StartTime": "00:23:25.3599999",
      "EndTime": "00:23:25.6000000"
    }
  },
  {
    "TextLocation": {
      "Start": 17536,
      "End": 17545
    },
    "TimeRange": {
      "StartTime": "00:23:25.6000000",
      "EndTime": "00:23:26.0500000"
    }
  },
  {
    "TextLocation": {
      "Start": 17546,
      "End": 17550
    },
    "TimeRange": {
      "StartTime": "00:23:26.0500000",
      "EndTime": "00:23:26.1700000"
    }
  },
  {
    "TextLocation": {
      "Start": 17551,
      "End": 17554
    },
    "TimeRange": {
      "StartTime": "00:23:26.1700000",
      "EndTime": "00:23:26.2600000"
    }
  },
  {
    "TextLocation": {
      "Start": 17555,
      "End": 17560
    },
    "TimeRange": {
      "StartTime": "00:23:26.2600000",
      "EndTime": "00:23:26.4700000"
    }
  },
  {
    "TextLocation": {
      "Start": 17561,
      "End": 17564
    },
    "TimeRange": {
      "StartTime": "00:23:26.4700000",
      "EndTime": "00:23:27.1000000"
    }
  },
  {
    "TextLocation": {
      "Start": 17572,
      "End": 17574
    },
    "TimeRange": {
      "StartTime": "00:23:27.4400000",
      "EndTime": "00:23:27.6099999"
    }
  },
  {
    "TextLocation": {
      "Start": 17576,
      "End": 17580
    },
    "TimeRange": {
      "StartTime": "00:23:27.6099999",
      "EndTime": "00:23:28.2100000"
    }
  },
  {
    "TextLocation": {
      "Start": 17588,
      "End": 17592
    },
    "TimeRange": {
      "StartTime": "00:23:28.3599999",
      "EndTime": "00:23:28.8100000"
    }
  },
  {
    "TextLocation": {
      "Start": 17595,
      "End": 17598
    },
    "TimeRange": {
      "StartTime": "00:23:29.5000000",
      "EndTime": "00:23:29.7100000"
    }
  },
  {
    "TextLocation": {
      "Start": 17599,
      "End": 17601
    },
    "TimeRange": {
      "StartTime": "00:23:29.7100000",
      "EndTime": "00:23:29.8599999"
    }
  },
  {
    "TextLocation": {
      "Start": 17602,
      "End": 17606
    },
    "TimeRange": {
      "StartTime": "00:23:29.8599999",
      "EndTime": "00:23:30.1000000"
    }
  },
  {
    "TextLocation": {
      "Start": 17607,
      "End": 17610
    },
    "TimeRange": {
      "StartTime": "00:23:30.1000000",
      "EndTime": "00:23:30.2500000"
    }
  },
  {
    "TextLocation": {
      "Start": 17611,
      "End": 17614
    },
    "TimeRange": {
      "StartTime": "00:23:30.2500000",
      "EndTime": "00:23:30.6700000"
    }
  },
  {
    "TextLocation": {
      "Start": 17615,
      "End": 17617
    },
    "TimeRange": {
      "StartTime": "00:23:30.6700000",
      "EndTime": "00:23:30.8500000"
    }
  },
  {
    "TextLocation": {
      "Start": 17618,
      "End": 17624
    },
    "TimeRange": {
      "StartTime": "00:23:30.8500000",
      "EndTime": "00:23:31.1199999"
    }
  },
  {
    "TextLocation": {
      "Start": 17625,
      "End": 17628
    },
    "TimeRange": {
      "StartTime": "00:23:31.1199999",
      "EndTime": "00:23:31.2400000"
    }
  },
  {
    "TextLocation": {
      "Start": 17629,
      "End": 17631
    },
    "TimeRange": {
      "StartTime": "00:23:31.2400000",
      "EndTime": "00:23:31.3599999"
    }
  },
  {
    "TextLocation": {
      "Start": 17632,
      "End": 17636
    },
    "TimeRange": {
      "StartTime": "00:23:31.3599999",
      "EndTime": "00:23:31.5700000"
    }
  },
  {
    "TextLocation": {
      "Start": 17637,
      "End": 17640
    },
    "TimeRange": {
      "StartTime": "00:23:31.5700000",
      "EndTime": "00:23:31.8400000"
    }
  },
  {
    "TextLocation": {
      "Start": 17641,
      "End": 17645
    },
    "TimeRange": {
      "StartTime": "00:23:31.8400000",
      "EndTime": "00:23:32.1700000"
    }
  },
  {
    "TextLocation": {
      "Start": 17647,
      "End": 17652
    },
    "TimeRange": {
      "StartTime": "00:23:32.5000000",
      "EndTime": "00:23:32.8900000"
    }
  },
  {
    "TextLocation": {
      "Start": 17653,
      "End": 17655
    },
    "TimeRange": {
      "StartTime": "00:23:32.8900000",
      "EndTime": "00:23:33.0400000"
    }
  },
  {
    "TextLocation": {
      "Start": 17656,
      "End": 17660
    },
    "TimeRange": {
      "StartTime": "00:23:33.0400000",
      "EndTime": "00:23:33.6400000"
    }
  },
  {
    "TextLocation": {
      "Start": 17663,
      "End": 17665
    },
    "TimeRange": {
      "StartTime": "00:23:33.7600000",
      "EndTime": "00:23:34.2400000"
    }
  },
  {
    "TextLocation": {
      "Start": 17668,
      "End": 17672
    },
    "TimeRange": {
      "StartTime": "00:23:34.3400000",
      "EndTime": "00:23:34.5500000"
    }
  },
  {
    "TextLocation": {
      "Start": 17675,
      "End": 17678
    },
    "TimeRange": {
      "StartTime": "00:23:35.4100000",
      "EndTime": "00:23:35.6500000"
    }
  },
  {
    "TextLocation": {
      "Start": 17680,
      "End": 17683
    },
    "TimeRange": {
      "StartTime": "00:23:35.6500000",
      "EndTime": "00:23:35.8300000"
    }
  },
  {
    "TextLocation": {
      "Start": 17684,
      "End": 17686
    },
    "TimeRange": {
      "StartTime": "00:23:35.8300000",
      "EndTime": "00:23:36.0400000"
    }
  },
  {
    "TextLocation": {
      "Start": 17687,
      "End": 17692
    },
    "TimeRange": {
      "StartTime": "00:23:36.0400000",
      "EndTime": "00:23:36.3100000"
    }
  },
  {
    "TextLocation": {
      "Start": 17693,
      "End": 17698
    },
    "TimeRange": {
      "StartTime": "00:23:36.3100000",
      "EndTime": "00:23:36.6400000"
    }
  },
  {
    "TextLocation": {
      "Start": 17699,
      "End": 17701
    },
    "TimeRange": {
      "StartTime": "00:23:36.6400000",
      "EndTime": "00:23:37.0300000"
    }
  },
  {
    "TextLocation": {
      "Start": 17702,
      "End": 17706
    },
    "TimeRange": {
      "StartTime": "00:23:37.0300000",
      "EndTime": "00:23:37.2700000"
    }
  },
  {
    "TextLocation": {
      "Start": 17707,
      "End": 17711
    },
    "TimeRange": {
      "StartTime": "00:23:37.2700000",
      "EndTime": "00:23:38.0200000"
    }
  },
  {
    "TextLocation": {
      "Start": 17712,
      "End": 17718
    },
    "TimeRange": {
      "StartTime": "00:23:38.0200000",
      "EndTime": "00:23:38.7700000"
    }
  },
  {
    "TextLocation": {
      "Start": 17719,
      "End": 17721
    },
    "TimeRange": {
      "StartTime": "00:23:38.7700000",
      "EndTime": "00:23:38.9500000"
    }
  },
  {
    "TextLocation": {
      "Start": 17722,
      "End": 17727
    },
    "TimeRange": {
      "StartTime": "00:23:38.9500000",
      "EndTime": "00:23:39.3699999"
    }
  },
  {
    "TextLocation": {
      "Start": 17728,
      "End": 17731
    },
    "TimeRange": {
      "StartTime": "00:23:39.3699999",
      "EndTime": "00:23:39.5200000"
    }
  },
  {
    "TextLocation": {
      "Start": 17732,
      "End": 17739
    },
    "TimeRange": {
      "StartTime": "00:23:39.5200000",
      "EndTime": "00:23:39.8200000"
    }
  },
  {
    "TextLocation": {
      "Start": 17740,
      "End": 17745
    },
    "TimeRange": {
      "StartTime": "00:23:39.8200000",
      "EndTime": "00:23:40.0600000"
    }
  },
  {
    "TextLocation": {
      "Start": 17746,
      "End": 17748
    },
    "TimeRange": {
      "StartTime": "00:23:40.0600000",
      "EndTime": "00:23:40.2100000"
    }
  },
  {
    "TextLocation": {
      "Start": 17749,
      "End": 17753
    },
    "TimeRange": {
      "StartTime": "00:23:40.2100000",
      "EndTime": "00:23:40.7500000"
    }
  },
  {
    "TextLocation": {
      "Start": 17761,
      "End": 17766
    },
    "TimeRange": {
      "StartTime": "00:23:41.2600000",
      "EndTime": "00:23:41.8900000"
    }
  },
  {
    "TextLocation": {
      "Start": 17774,
      "End": 17777
    },
    "TimeRange": {
      "StartTime": "00:23:44.0800000",
      "EndTime": "00:23:44.2900000"
    }
  },
  {
    "TextLocation": {
      "Start": 17778,
      "End": 17781
    },
    "TimeRange": {
      "StartTime": "00:23:44.2900000",
      "EndTime": "00:23:44.3800000"
    }
  },
  {
    "TextLocation": {
      "Start": 17782,
      "End": 17786
    },
    "TimeRange": {
      "StartTime": "00:23:44.3800000",
      "EndTime": "00:23:44.5900000"
    }
  },
  {
    "TextLocation": {
      "Start": 17787,
      "End": 17791
    },
    "TimeRange": {
      "StartTime": "00:23:44.5900000",
      "EndTime": "00:23:44.7700000"
    }
  },
  {
    "TextLocation": {
      "Start": 17792,
      "End": 17795
    },
    "TimeRange": {
      "StartTime": "00:23:44.7700000",
      "EndTime": "00:23:44.8599999"
    }
  },
  {
    "TextLocation": {
      "Start": 17796,
      "End": 17805
    },
    "TimeRange": {
      "StartTime": "00:23:44.8599999",
      "EndTime": "00:23:45.2200000"
    }
  },
  {
    "TextLocation": {
      "Start": 17806,
      "End": 17808
    },
    "TimeRange": {
      "StartTime": "00:23:45.2200000",
      "EndTime": "00:23:45.3400000"
    }
  },
  {
    "TextLocation": {
      "Start": 17809,
      "End": 17812
    },
    "TimeRange": {
      "StartTime": "00:23:45.3699999",
      "EndTime": "00:23:45.5800000"
    }
  },
  {
    "TextLocation": {
      "Start": 17813,
      "End": 17815
    },
    "TimeRange": {
      "StartTime": "00:23:45.5800000",
      "EndTime": "00:23:45.6700000"
    }
  },
  {
    "TextLocation": {
      "Start": 17816,
      "End": 17823
    },
    "TimeRange": {
      "StartTime": "00:23:45.6700000",
      "EndTime": "00:23:46.0900000"
    }
  },
  {
    "TextLocation": {
      "Start": 17824,
      "End": 17833
    },
    "TimeRange": {
      "StartTime": "00:23:46.0900000",
      "EndTime": "00:23:46.8400000"
    }
  },
  {
    "TextLocation": {
      "Start": 17841,
      "End": 17844
    },
    "TimeRange": {
      "StartTime": "00:23:46.8699999",
      "EndTime": "00:23:47.4200000"
    }
  },
  {
    "TextLocation": {
      "Start": 17847,
      "End": 17851
    },
    "TimeRange": {
      "StartTime": "00:23:47.4400000",
      "EndTime": "00:23:47.7400000"
    }
  },
  {
    "TextLocation": {
      "Start": 17859,
      "End": 17862
    },
    "TimeRange": {
      "StartTime": "00:23:48.1900000",
      "EndTime": "00:23:48.5500000"
    }
  },
  {
    "TextLocation": {
      "Start": 17863,
      "End": 17868
    },
    "TimeRange": {
      "StartTime": "00:23:48.5500000",
      "EndTime": "00:23:48.7000000"
    }
  },
  {
    "TextLocation": {
      "Start": 17869,
      "End": 17871
    },
    "TimeRange": {
      "StartTime": "00:23:48.7000000",
      "EndTime": "00:23:48.8200000"
    }
  },
  {
    "TextLocation": {
      "Start": 17872,
      "End": 17879
    },
    "TimeRange": {
      "StartTime": "00:23:48.8200000",
      "EndTime": "00:23:49.2400000"
    }
  },
  {
    "TextLocation": {
      "Start": 17880,
      "End": 17883
    },
    "TimeRange": {
      "StartTime": "00:23:49.2400000",
      "EndTime": "00:23:49.5100000"
    }
  },
  {
    "TextLocation": {
      "Start": 17884,
      "End": 17893
    },
    "TimeRange": {
      "StartTime": "00:23:49.5100000",
      "EndTime": "00:23:50.0800000"
    }
  },
  {
    "TextLocation": {
      "Start": 17896,
      "End": 17901
    },
    "TimeRange": {
      "StartTime": "00:23:50.3800000",
      "EndTime": "00:23:51.0700000"
    }
  },
  {
    "TextLocation": {
      "Start": 17904,
      "End": 17908
    },
    "TimeRange": {
      "StartTime": "00:23:51.0700000",
      "EndTime": "00:23:51.3699999"
    }
  },
  {
    "TextLocation": {
      "Start": 17909,
      "End": 17911
    },
    "TimeRange": {
      "StartTime": "00:23:51.3699999",
      "EndTime": "00:23:51.4900000"
    }
  },
  {
    "TextLocation": {
      "Start": 17912,
      "End": 17916
    },
    "TimeRange": {
      "StartTime": "00:23:51.4900000",
      "EndTime": "00:23:52.2100000"
    }
  },
  {
    "TextLocation": {
      "Start": 17917,
      "End": 17924
    },
    "TimeRange": {
      "StartTime": "00:23:52.2400000",
      "EndTime": "00:23:53.0800000"
    }
  },
  {
    "TextLocation": {
      "Start": 17926,
      "End": 17930
    },
    "TimeRange": {
      "StartTime": "00:23:53.0800000",
      "EndTime": "00:23:53.5000000"
    }
  },
  {
    "TextLocation": {
      "Start": 17931,
      "End": 17940
    },
    "TimeRange": {
      "StartTime": "00:23:53.5000000",
      "EndTime": "00:23:53.8599999"
    }
  },
  {
    "TextLocation": {
      "Start": 17941,
      "End": 17945
    },
    "TimeRange": {
      "StartTime": "00:23:53.8599999",
      "EndTime": "00:23:54.4300000"
    }
  },
  {
    "TextLocation": {
      "Start": 17953,
      "End": 17958
    },
    "TimeRange": {
      "StartTime": "00:23:54.7300000",
      "EndTime": "00:23:55.1500000"
    }
  },
  {
    "TextLocation": {
      "Start": 17959,
      "End": 17961
    },
    "TimeRange": {
      "StartTime": "00:23:55.1500000",
      "EndTime": "00:23:55.4200000"
    }
  },
  {
    "TextLocation": {
      "Start": 17962,
      "End": 17968
    },
    "TimeRange": {
      "StartTime": "00:23:55.4200000",
      "EndTime": "00:23:56.0500000"
    }
  },
  {
    "TextLocation": {
      "Start": 17976,
      "End": 17980
    },
    "TimeRange": {
      "StartTime": "00:23:56.2900000",
      "EndTime": "00:23:56.5700000"
    }
  },
  {
    "TextLocation": {
      "Start": 17983,
      "End": 17986
    },
    "TimeRange": {
      "StartTime": "00:23:57.0100000",
      "EndTime": "00:23:57.2200000"
    }
  },
  {
    "TextLocation": {
      "Start": 17987,
      "End": 17991
    },
    "TimeRange": {
      "StartTime": "00:23:57.2200000",
      "EndTime": "00:23:57.4300000"
    }
  },
  {
    "TextLocation": {
      "Start": 17992,
      "End": 17994
    },
    "TimeRange": {
      "StartTime": "00:23:57.4300000",
      "EndTime": "00:23:57.5200000"
    }
  },
  {
    "TextLocation": {
      "Start": 17995,
      "End": 17998
    },
    "TimeRange": {
      "StartTime": "00:23:57.5200000",
      "EndTime": "00:23:57.7300000"
    }
  },
  {
    "TextLocation": {
      "Start": 17999,
      "End": 18006
    },
    "TimeRange": {
      "StartTime": "00:23:57.7300000",
      "EndTime": "00:23:58.2700000"
    }
  },
  {
    "TextLocation": {
      "Start": 18008,
      "End": 18012
    },
    "TimeRange": {
      "StartTime": "00:23:58.2700000",
      "EndTime": "00:23:58.7400000"
    }
  },
  {
    "TextLocation": {
      "Start": 18013,
      "End": 18017
    },
    "TimeRange": {
      "StartTime": "00:23:58.7500000",
      "EndTime": "00:23:58.9300000"
    }
  },
  {
    "TextLocation": {
      "Start": 18018,
      "End": 18020
    },
    "TimeRange": {
      "StartTime": "00:23:58.9300000",
      "EndTime": "00:23:59.0500000"
    }
  },
  {
    "TextLocation": {
      "Start": 18021,
      "End": 18028
    },
    "TimeRange": {
      "StartTime": "00:23:59.0500000",
      "EndTime": "00:23:59.7700000"
    }
  },
  {
    "TextLocation": {
      "Start": 18036,
      "End": 18043
    },
    "TimeRange": {
      "StartTime": "00:24:00.5500000",
      "EndTime": "00:24:00.9400000"
    }
  },
  {
    "TextLocation": {
      "Start": 18044,
      "End": 18052
    },
    "TimeRange": {
      "StartTime": "00:24:00.9400000",
      "EndTime": "00:24:01.6900000"
    }
  },
  {
    "TextLocation": {
      "Start": 18060,
      "End": 18062
    },
    "TimeRange": {
      "StartTime": "00:24:03.9600000",
      "EndTime": "00:24:04.1099999"
    }
  },
  {
    "TextLocation": {
      "Start": 18063,
      "End": 18067
    },
    "TimeRange": {
      "StartTime": "00:24:04.1099999",
      "EndTime": "00:24:04.2600000"
    }
  },
  {
    "TextLocation": {
      "Start": 18068,
      "End": 18077
    },
    "TimeRange": {
      "StartTime": "00:24:04.2600000",
      "EndTime": "00:24:04.5600000"
    }
  },
  {
    "TextLocation": {
      "Start": 18078,
      "End": 18080
    },
    "TimeRange": {
      "StartTime": "00:24:04.5600000",
      "EndTime": "00:24:04.7100000"
    }
  },
  {
    "TextLocation": {
      "Start": 18081,
      "End": 18086
    },
    "TimeRange": {
      "StartTime": "00:24:04.7100000",
      "EndTime": "00:24:04.8599999"
    }
  },
  {
    "TextLocation": {
      "Start": 18087,
      "End": 18090
    },
    "TimeRange": {
      "StartTime": "00:24:04.8599999",
      "EndTime": "00:24:05.0700000"
    }
  },
  {
    "TextLocation": {
      "Start": 18091,
      "End": 18095
    },
    "TimeRange": {
      "StartTime": "00:24:05.0700000",
      "EndTime": "00:24:05.2800000"
    }
  },
  {
    "TextLocation": {
      "Start": 18096,
      "End": 18105
    },
    "TimeRange": {
      "StartTime": "00:24:05.2800000",
      "EndTime": "00:24:05.7900000"
    }
  },
  {
    "TextLocation": {
      "Start": 18106,
      "End": 18108
    },
    "TimeRange": {
      "StartTime": "00:24:05.7900000",
      "EndTime": "00:24:05.9100000"
    }
  },
  {
    "TextLocation": {
      "Start": 18109,
      "End": 18113
    },
    "TimeRange": {
      "StartTime": "00:24:05.9100000",
      "EndTime": "00:24:06.1199999"
    }
  },
  {
    "TextLocation": {
      "Start": 18114,
      "End": 18121
    },
    "TimeRange": {
      "StartTime": "00:24:06.1199999",
      "EndTime": "00:24:06.6000000"
    }
  },
  {
    "TextLocation": {
      "Start": 18122,
      "End": 18124
    },
    "TimeRange": {
      "StartTime": "00:24:06.6000000",
      "EndTime": "00:24:06.6900000"
    }
  },
  {
    "TextLocation": {
      "Start": 18125,
      "End": 18129
    },
    "TimeRange": {
      "StartTime": "00:24:06.9300000",
      "EndTime": "00:24:07.1400000"
    }
  },
  {
    "TextLocation": {
      "Start": 18130,
      "End": 18137
    },
    "TimeRange": {
      "StartTime": "00:24:07.1400000",
      "EndTime": "00:24:07.7400000"
    }
  },
  {
    "TextLocation": {
      "Start": 18140,
      "End": 18143
    },
    "TimeRange": {
      "StartTime": "00:24:08.3699999",
      "EndTime": "00:24:08.7600000"
    }
  },
  {
    "TextLocation": {
      "Start": 18144,
      "End": 18149
    },
    "TimeRange": {
      "StartTime": "00:24:08.7600000",
      "EndTime": "00:24:09.1199999"
    }
  },
  {
    "TextLocation": {
      "Start": 18150,
      "End": 18153
    },
    "TimeRange": {
      "StartTime": "00:24:09.1199999",
      "EndTime": "00:24:09.3599999"
    }
  },
  {
    "TextLocation": {
      "Start": 18154,
      "End": 18156
    },
    "TimeRange": {
      "StartTime": "00:24:09.3599999",
      "EndTime": "00:24:09.5400000"
    }
  },
  {
    "TextLocation": {
      "Start": 18157,
      "End": 18163
    },
    "TimeRange": {
      "StartTime": "00:24:09.5400000",
      "EndTime": "00:24:10.4400000"
    }
  },
  {
    "TextLocation": {
      "Start": 18164,
      "End": 18173
    },
    "TimeRange": {
      "StartTime": "00:24:10.4400000",
      "EndTime": "00:24:11.0400000"
    }
  },
  {
    "TextLocation": {
      "Start": 18174,
      "End": 18182
    },
    "TimeRange": {
      "StartTime": "00:24:11.0400000",
      "EndTime": "00:24:11.4600000"
    }
  },
  {
    "TextLocation": {
      "Start": 18183,
      "End": 18185
    },
    "TimeRange": {
      "StartTime": "00:24:11.4600000",
      "EndTime": "00:24:11.5500000"
    }
  },
  {
    "TextLocation": {
      "Start": 18186,
      "End": 18191
    },
    "TimeRange": {
      "StartTime": "00:24:11.5500000",
      "EndTime": "00:24:11.7300000"
    }
  },
  {
    "TextLocation": {
      "Start": 18192,
      "End": 18197
    },
    "TimeRange": {
      "StartTime": "00:24:11.7300000",
      "EndTime": "00:24:11.9700000"
    }
  },
  {
    "TextLocation": {
      "Start": 18198,
      "End": 18203
    },
    "TimeRange": {
      "StartTime": "00:24:11.9700000",
      "EndTime": "00:24:12.5100000"
    }
  },
  {
    "TextLocation": {
      "Start": 18211,
      "End": 18216
    },
    "TimeRange": {
      "StartTime": "00:24:17.3699999",
      "EndTime": "00:24:17.8500000"
    }
  },
  {
    "TextLocation": {
      "Start": 18217,
      "End": 18220
    },
    "TimeRange": {
      "StartTime": "00:24:17.8500000",
      "EndTime": "00:24:18.1199999"
    }
  },
  {
    "TextLocation": {
      "Start": 18221,
      "End": 18226
    },
    "TimeRange": {
      "StartTime": "00:24:18.1199999",
      "EndTime": "00:24:19.1700000"
    }
  },
  {
    "TextLocation": {
      "Start": 18229,
      "End": 18234
    },
    "TimeRange": {
      "StartTime": "00:24:21.1500000",
      "EndTime": "00:24:21.4500000"
    }
  },
  {
    "TextLocation": {
      "Start": 18235,
      "End": 18238
    },
    "TimeRange": {
      "StartTime": "00:24:21.4500000",
      "EndTime": "00:24:21.6000000"
    }
  },
  {
    "TextLocation": {
      "Start": 18239,
      "End": 18244
    },
    "TimeRange": {
      "StartTime": "00:24:21.6000000",
      "EndTime": "00:24:22.2000000"
    }
  },
  {
    "TextLocation": {
      "Start": 18252,
      "End": 18254
    },
    "TimeRange": {
      "StartTime": "00:24:25.5500000",
      "EndTime": "00:24:25.7000000"
    }
  },
  {
    "TextLocation": {
      "Start": 18255,
      "End": 18258
    },
    "TimeRange": {
      "StartTime": "00:24:25.7000000",
      "EndTime": "00:24:25.8800000"
    }
  },
  {
    "TextLocation": {
      "Start": 18259,
      "End": 18263
    },
    "TimeRange": {
      "StartTime": "00:24:25.8800000",
      "EndTime": "00:24:26.0600000"
    }
  },
  {
    "TextLocation": {
      "Start": 18264,
      "End": 18271
    },
    "TimeRange": {
      "StartTime": "00:24:26.0600000",
      "EndTime": "00:24:26.4200000"
    }
  },
  {
    "TextLocation": {
      "Start": 18272,
      "End": 18274
    },
    "TimeRange": {
      "StartTime": "00:24:26.4200000",
      "EndTime": "00:24:26.6600000"
    }
  },
  {
    "TextLocation": {
      "Start": 18275,
      "End": 18278
    },
    "TimeRange": {
      "StartTime": "00:24:26.6600000",
      "EndTime": "00:24:26.8400000"
    }
  },
  {
    "TextLocation": {
      "Start": 18279,
      "End": 18284
    },
    "TimeRange": {
      "StartTime": "00:24:26.8400000",
      "EndTime": "00:24:27.1099999"
    }
  },
  {
    "TextLocation": {
      "Start": 18285,
      "End": 18289
    },
    "TimeRange": {
      "StartTime": "00:24:27.1099999",
      "EndTime": "00:24:27.3500000"
    }
  },
  {
    "TextLocation": {
      "Start": 18290,
      "End": 18292
    },
    "TimeRange": {
      "StartTime": "00:24:27.3500000",
      "EndTime": "00:24:27.4400000"
    }
  },
  {
    "TextLocation": {
      "Start": 18293,
      "End": 18298
    },
    "TimeRange": {
      "StartTime": "00:24:27.4400000",
      "EndTime": "00:24:27.8300000"
    }
  },
  {
    "TextLocation": {
      "Start": 18301,
      "End": 18304
    },
    "TimeRange": {
      "StartTime": "00:24:27.8400000",
      "EndTime": "00:24:28.3699999"
    }
  },
  {
    "TextLocation": {
      "Start": 18312,
      "End": 18315
    },
    "TimeRange": {
      "StartTime": "00:24:28.4000000",
      "EndTime": "00:24:28.9700000"
    }
  },
  {
    "TextLocation": {
      "Start": 18323,
      "End": 18327
    },
    "TimeRange": {
      "StartTime": "00:24:29.5400000",
      "EndTime": "00:24:29.8699999"
    }
  },
  {
    "TextLocation": {
      "Start": 18328,
      "End": 18334
    },
    "TimeRange": {
      "StartTime": "00:24:29.8699999",
      "EndTime": "00:24:30.3800000"
    }
  },
  {
    "TextLocation": {
      "Start": 18335,
      "End": 18337
    },
    "TimeRange": {
      "StartTime": "00:24:30.3800000",
      "EndTime": "00:24:30.5300000"
    }
  },
  {
    "TextLocation": {
      "Start": 18338,
      "End": 18340
    },
    "TimeRange": {
      "StartTime": "00:24:30.5300000",
      "EndTime": "00:24:30.7100000"
    }
  },
  {
    "TextLocation": {
      "Start": 18341,
      "End": 18344
    },
    "TimeRange": {
      "StartTime": "00:24:30.7100000",
      "EndTime": "00:24:30.9200000"
    }
  },
  {
    "TextLocation": {
      "Start": 18345,
      "End": 18350
    },
    "TimeRange": {
      "StartTime": "00:24:30.9200000",
      "EndTime": "00:24:31.1300000"
    }
  },
  {
    "TextLocation": {
      "Start": 18351,
      "End": 18356
    },
    "TimeRange": {
      "StartTime": "00:24:31.1300000",
      "EndTime": "00:24:31.4300000"
    }
  },
  {
    "TextLocation": {
      "Start": 18357,
      "End": 18359
    },
    "TimeRange": {
      "StartTime": "00:24:31.4300000",
      "EndTime": "00:24:31.5200000"
    }
  },
  {
    "TextLocation": {
      "Start": 18360,
      "End": 18369
    },
    "TimeRange": {
      "StartTime": "00:24:31.5200000",
      "EndTime": "00:24:32.2700000"
    }
  },
  {
    "TextLocation": {
      "Start": 18377,
      "End": 18380
    },
    "TimeRange": {
      "StartTime": "00:24:32.3000000",
      "EndTime": "00:24:32.9900000"
    }
  },
  {
    "TextLocation": {
      "Start": 18388,
      "End": 18392
    },
    "TimeRange": {
      "StartTime": "00:24:33.4700000",
      "EndTime": "00:24:33.9200000"
    }
  },
  {
    "TextLocation": {
      "Start": 18393,
      "End": 18398
    },
    "TimeRange": {
      "StartTime": "00:24:33.9200000",
      "EndTime": "00:24:34.1600000"
    }
  },
  {
    "TextLocation": {
      "Start": 18399,
      "End": 18403
    },
    "TimeRange": {
      "StartTime": "00:24:34.1600000",
      "EndTime": "00:24:34.4000000"
    }
  },
  {
    "TextLocation": {
      "Start": 18404,
      "End": 18406
    },
    "TimeRange": {
      "StartTime": "00:24:34.4000000",
      "EndTime": "00:24:34.4900000"
    }
  },
  {
    "TextLocation": {
      "Start": 18407,
      "End": 18415
    },
    "TimeRange": {
      "StartTime": "00:24:34.4900000",
      "EndTime": "00:24:35.0900000"
    }
  },
  {
    "TextLocation": {
      "Start": 18423,
      "End": 18428
    },
    "TimeRange": {
      "StartTime": "00:24:35.5400000",
      "EndTime": "00:24:35.8400000"
    }
  },
  {
    "TextLocation": {
      "Start": 18436,
      "End": 18441
    },
    "TimeRange": {
      "StartTime": "00:24:36.5300000",
      "EndTime": "00:24:36.9200000"
    }
  },
  {
    "TextLocation": {
      "Start": 18442,
      "End": 18446
    },
    "TimeRange": {
      "StartTime": "00:24:36.9200000",
      "EndTime": "00:24:37.1300000"
    }
  },
  {
    "TextLocation": {
      "Start": 18447,
      "End": 18449
    },
    "TimeRange": {
      "StartTime": "00:24:37.1300000",
      "EndTime": "00:24:37.2500000"
    }
  },
  {
    "TextLocation": {
      "Start": 18450,
      "End": 18453
    },
    "TimeRange": {
      "StartTime": "00:24:37.2500000",
      "EndTime": "00:24:37.4900000"
    }
  },
  {
    "TextLocation": {
      "Start": 18454,
      "End": 18460
    },
    "TimeRange": {
      "StartTime": "00:24:37.4900000",
      "EndTime": "00:24:37.7900000"
    }
  },
  {
    "TextLocation": {
      "Start": 18461,
      "End": 18463
    },
    "TimeRange": {
      "StartTime": "00:24:37.7900000",
      "EndTime": "00:24:37.8800000"
    }
  },
  {
    "TextLocation": {
      "Start": 18464,
      "End": 18467
    },
    "TimeRange": {
      "StartTime": "00:24:37.8800000",
      "EndTime": "00:24:38.3900000"
    }
  },
  {
    "TextLocation": {
      "Start": 18468,
      "End": 18472
    },
    "TimeRange": {
      "StartTime": "00:24:38.3900000",
      "EndTime": "00:24:38.7900000"
    }
  },
  {
    "TextLocation": {
      "Start": 18475,
      "End": 18479
    },
    "TimeRange": {
      "StartTime": "00:24:38.8100000",
      "EndTime": "00:24:39.3699999"
    }
  },
  {
    "TextLocation": {
      "Start": 18482,
      "End": 18486
    },
    "TimeRange": {
      "StartTime": "00:24:39.6500000",
      "EndTime": "00:24:39.9500000"
    }
  },
  {
    "TextLocation": {
      "Start": 18487,
      "End": 18492
    },
    "TimeRange": {
      "StartTime": "00:24:39.9800000",
      "EndTime": "00:24:40.3400000"
    }
  },
  {
    "TextLocation": {
      "Start": 18493,
      "End": 18496
    },
    "TimeRange": {
      "StartTime": "00:24:40.3400000",
      "EndTime": "00:24:40.5800000"
    }
  },
  {
    "TextLocation": {
      "Start": 18497,
      "End": 18500
    },
    "TimeRange": {
      "StartTime": "00:24:40.5800000",
      "EndTime": "00:24:40.7600000"
    }
  },
  {
    "TextLocation": {
      "Start": 18501,
      "End": 18510
    },
    "TimeRange": {
      "StartTime": "00:24:40.7600000",
      "EndTime": "00:24:41.0600000"
    }
  },
  {
    "TextLocation": {
      "Start": 18511,
      "End": 18519
    },
    "TimeRange": {
      "StartTime": "00:24:41.0600000",
      "EndTime": "00:24:41.8100000"
    }
  },
  {
    "TextLocation": {
      "Start": 18527,
      "End": 18532
    },
    "TimeRange": {
      "StartTime": "00:24:43.2800000",
      "EndTime": "00:24:43.9400000"
    }
  },
  {
    "TextLocation": {
      "Start": 18540,
      "End": 18543
    },
    "TimeRange": {
      "StartTime": "00:24:44.7500000",
      "EndTime": "00:24:45.0500000"
    }
  },
  {
    "TextLocation": {
      "Start": 18544,
      "End": 18548
    },
    "TimeRange": {
      "StartTime": "00:24:45.0500000",
      "EndTime": "00:24:45.3800000"
    }
  },
  {
    "TextLocation": {
      "Start": 18549,
      "End": 18552
    },
    "TimeRange": {
      "StartTime": "00:24:45.3800000",
      "EndTime": "00:24:45.9500000"
    }
  },
  {
    "TextLocation": {
      "Start": 18553,
      "End": 18557
    },
    "TimeRange": {
      "StartTime": "00:24:46.1600000",
      "EndTime": "00:24:46.8800000"
    }
  },
  {
    "TextLocation": {
      "Start": 18558,
      "End": 18562
    },
    "TimeRange": {
      "StartTime": "00:24:46.8800000",
      "EndTime": "00:24:47.2100000"
    }
  },
  {
    "TextLocation": {
      "Start": 18563,
      "End": 18565
    },
    "TimeRange": {
      "StartTime": "00:24:47.2100000",
      "EndTime": "00:24:47.3300000"
    }
  },
  {
    "TextLocation": {
      "Start": 18566,
      "End": 18569
    },
    "TimeRange": {
      "StartTime": "00:24:47.3300000",
      "EndTime": "00:24:47.4200000"
    }
  },
  {
    "TextLocation": {
      "Start": 18570,
      "End": 18574
    },
    "TimeRange": {
      "StartTime": "00:24:47.4200000",
      "EndTime": "00:24:47.6300000"
    }
  },
  {
    "TextLocation": {
      "Start": 18575,
      "End": 18579
    },
    "TimeRange": {
      "StartTime": "00:24:47.6300000",
      "EndTime": "00:24:47.9600000"
    }
  },
  {
    "TextLocation": {
      "Start": 18580,
      "End": 18583
    },
    "TimeRange": {
      "StartTime": "00:24:47.9600000",
      "EndTime": "00:24:48.0800000"
    }
  },
  {
    "TextLocation": {
      "Start": 18584,
      "End": 18587
    },
    "TimeRange": {
      "StartTime": "00:24:48.0800000",
      "EndTime": "00:24:48.2900000"
    }
  },
  {
    "TextLocation": {
      "Start": 18588,
      "End": 18593
    },
    "TimeRange": {
      "StartTime": "00:24:48.2900000",
      "EndTime": "00:24:48.4700000"
    }
  },
  {
    "TextLocation": {
      "Start": 18594,
      "End": 18603
    },
    "TimeRange": {
      "StartTime": "00:24:48.4700000",
      "EndTime": "00:24:48.7400000"
    }
  },
  {
    "TextLocation": {
      "Start": 18604,
      "End": 18612
    },
    "TimeRange": {
      "StartTime": "00:24:48.7400000",
      "EndTime": "00:24:49.5200000"
    }
  },
  {
    "TextLocation": {
      "Start": 18620,
      "End": 18623
    },
    "TimeRange": {
      "StartTime": "00:24:51.8300000",
      "EndTime": "00:24:51.9800000"
    }
  },
  {
    "TextLocation": {
      "Start": 18624,
      "End": 18627
    },
    "TimeRange": {
      "StartTime": "00:24:51.9800000",
      "EndTime": "00:24:52.1300000"
    }
  },
  {
    "TextLocation": {
      "Start": 18628,
      "End": 18632
    },
    "TimeRange": {
      "StartTime": "00:24:52.1300000",
      "EndTime": "00:24:52.6700000"
    }
  },
  {
    "TextLocation": {
      "Start": 18640,
      "End": 18642
    },
    "TimeRange": {
      "StartTime": "00:24:54.3599999",
      "EndTime": "00:24:54.4500000"
    }
  },
  {
    "TextLocation": {
      "Start": 18643,
      "End": 18646
    },
    "TimeRange": {
      "StartTime": "00:24:54.4500000",
      "EndTime": "00:24:54.5100000"
    }
  },
  {
    "TextLocation": {
      "Start": 18647,
      "End": 18655
    },
    "TimeRange": {
      "StartTime": "00:24:54.5100000",
      "EndTime": "00:24:54.8400000"
    }
  },
  {
    "TextLocation": {
      "Start": 18656,
      "End": 18658
    },
    "TimeRange": {
      "StartTime": "00:24:54.8400000",
      "EndTime": "00:24:54.9900000"
    }
  },
  {
    "TextLocation": {
      "Start": 18659,
      "End": 18661
    },
    "TimeRange": {
      "StartTime": "00:24:54.9900000",
      "EndTime": "00:24:55.0800000"
    }
  },
  {
    "TextLocation": {
      "Start": 18662,
      "End": 18665
    },
    "TimeRange": {
      "StartTime": "00:24:55.0800000",
      "EndTime": "00:24:55.8300000"
    }
  },
  {
    "TextLocation": {
      "Start": 18666,
      "End": 18671
    },
    "TimeRange": {
      "StartTime": "00:24:56.6099999",
      "EndTime": "00:24:57.8400000"
    }
  },
  {
    "TextLocation": {
      "Start": 18672,
      "End": 18675
    },
    "TimeRange": {
      "StartTime": "00:24:57.8400000",
      "EndTime": "00:24:58.2300000"
    }
  },
  {
    "TextLocation": {
      "Start": 18676,
      "End": 18683
    },
    "TimeRange": {
      "StartTime": "00:24:58.2300000",
      "EndTime": "00:24:58.5000000"
    }
  },
  {
    "TextLocation": {
      "Start": 18684,
      "End": 18689
    },
    "TimeRange": {
      "StartTime": "00:24:58.5000000",
      "EndTime": "00:24:58.7400000"
    }
  },
  {
    "TextLocation": {
      "Start": 18690,
      "End": 18692
    },
    "TimeRange": {
      "StartTime": "00:24:58.7400000",
      "EndTime": "00:24:58.9200000"
    }
  },
  {
    "TextLocation": {
      "Start": 18693,
      "End": 18697
    },
    "TimeRange": {
      "StartTime": "00:24:58.9200000",
      "EndTime": "00:24:59.2800000"
    }
  },
  {
    "TextLocation": {
      "Start": 18698,
      "End": 18700
    },
    "TimeRange": {
      "StartTime": "00:24:59.2800000",
      "EndTime": "00:24:59.4000000"
    }
  },
  {
    "TextLocation": {
      "Start": 18701,
      "End": 18707
    },
    "TimeRange": {
      "StartTime": "00:24:59.4000000",
      "EndTime": "00:24:59.9200000"
    }
  },
  {
    "TextLocation": {
      "Start": 18710,
      "End": 18712
    },
    "TimeRange": {
      "StartTime": "00:24:59.9400000",
      "EndTime": "00:25:00.0900000"
    }
  },
  {
    "TextLocation": {
      "Start": 18713,
      "End": 18716
    },
    "TimeRange": {
      "StartTime": "00:25:00.0900000",
      "EndTime": "00:25:00.1500000"
    }
  },
  {
    "TextLocation": {
      "Start": 18717,
      "End": 18722
    },
    "TimeRange": {
      "StartTime": "00:25:00.1500000",
      "EndTime": "00:25:00.3300000"
    }
  },
  {
    "TextLocation": {
      "Start": 18723,
      "End": 18727
    },
    "TimeRange": {
      "StartTime": "00:25:00.3300000",
      "EndTime": "00:25:00.4800000"
    }
  },
  {
    "TextLocation": {
      "Start": 18729,
      "End": 18735
    },
    "TimeRange": {
      "StartTime": "00:25:00.4800000",
      "EndTime": "00:25:00.6600000"
    }
  },
  {
    "TextLocation": {
      "Start": 18736,
      "End": 18740
    },
    "TimeRange": {
      "StartTime": "00:25:00.6600000",
      "EndTime": "00:25:00.9300000"
    }
  },
  {
    "TextLocation": {
      "Start": 18741,
      "End": 18744
    },
    "TimeRange": {
      "StartTime": "00:25:00.9300000",
      "EndTime": "00:25:01.3800000"
    }
  },
  {
    "TextLocation": {
      "Start": 18752,
      "End": 18757
    },
    "TimeRange": {
      "StartTime": "00:25:03.0600000",
      "EndTime": "00:25:03.7800000"
    }
  },
  {
    "TextLocation": {
      "Start": 18765,
      "End": 18768
    },
    "TimeRange": {
      "StartTime": "00:25:05.5600000",
      "EndTime": "00:25:05.9200000"
    }
  },
  {
    "TextLocation": {
      "Start": 18769,
      "End": 18772
    },
    "TimeRange": {
      "StartTime": "00:25:05.9200000",
      "EndTime": "00:25:06.1600000"
    }
  },
  {
    "TextLocation": {
      "Start": 18773,
      "End": 18776
    },
    "TimeRange": {
      "StartTime": "00:25:06.1600000",
      "EndTime": "00:25:06.8200000"
    }
  },
  {
    "TextLocation": {
      "Start": 18777,
      "End": 18780
    },
    "TimeRange": {
      "StartTime": "00:25:06.8500000",
      "EndTime": "00:25:07.1500000"
    }
  },
  {
    "TextLocation": {
      "Start": 18781,
      "End": 18785
    },
    "TimeRange": {
      "StartTime": "00:25:07.1500000",
      "EndTime": "00:25:07.9600000"
    }
  },
  {
    "TextLocation": {
      "Start": 18786,
      "End": 18790
    },
    "TimeRange": {
      "StartTime": "00:25:07.9600000",
      "EndTime": "00:25:08.6199999"
    }
  },
  {
    "TextLocation": {
      "Start": 18798,
      "End": 18800
    },
    "TimeRange": {
      "StartTime": "00:25:09.4900000",
      "EndTime": "00:25:09.6700000"
    }
  },
  {
    "TextLocation": {
      "Start": 18801,
      "End": 18804
    },
    "TimeRange": {
      "StartTime": "00:25:09.6700000",
      "EndTime": "00:25:09.9700000"
    }
  },
  {
    "TextLocation": {
      "Start": 18805,
      "End": 18807
    },
    "TimeRange": {
      "StartTime": "00:25:09.9700000",
      "EndTime": "00:25:10.4200000"
    }
  },
  {
    "TextLocation": {
      "Start": 18808,
      "End": 18814
    },
    "TimeRange": {
      "StartTime": "00:25:10.4200000",
      "EndTime": "00:25:10.6900000"
    }
  },
  {
    "TextLocation": {
      "Start": 18815,
      "End": 18821
    },
    "TimeRange": {
      "StartTime": "00:25:10.6900000",
      "EndTime": "00:25:11.3500000"
    }
  },
  {
    "TextLocation": {
      "Start": 18823,
      "End": 18825
    },
    "TimeRange": {
      "StartTime": "00:25:11.7100000",
      "EndTime": "00:25:11.8900000"
    }
  },
  {
    "TextLocation": {
      "Start": 18826,
      "End": 18829
    },
    "TimeRange": {
      "StartTime": "00:25:11.8900000",
      "EndTime": "00:25:11.9800000"
    }
  },
  {
    "TextLocation": {
      "Start": 18830,
      "End": 18840
    },
    "TimeRange": {
      "StartTime": "00:25:11.9800000",
      "EndTime": "00:25:12.4800000"
    }
  },
  {
    "TextLocation": {
      "Start": 18848,
      "End": 18851
    },
    "TimeRange": {
      "StartTime": "00:25:13.4700000",
      "EndTime": "00:25:13.6500000"
    }
  },
  {
    "TextLocation": {
      "Start": 18852,
      "End": 18857
    },
    "TimeRange": {
      "StartTime": "00:25:13.6500000",
      "EndTime": "00:25:13.9800000"
    }
  },
  {
    "TextLocation": {
      "Start": 18858,
      "End": 18862
    },
    "TimeRange": {
      "StartTime": "00:25:13.9800000",
      "EndTime": "00:25:14.3400000"
    }
  },
  {
    "TextLocation": {
      "Start": 18863,
      "End": 18869
    },
    "TimeRange": {
      "StartTime": "00:25:14.3400000",
      "EndTime": "00:25:14.7000000"
    }
  },
  {
    "TextLocation": {
      "Start": 18870,
      "End": 18877
    },
    "TimeRange": {
      "StartTime": "00:25:14.7000000",
      "EndTime": "00:25:15.3900000"
    }
  },
  {
    "TextLocation": {
      "Start": 18878,
      "End": 18885
    },
    "TimeRange": {
      "StartTime": "00:25:15.3900000",
      "EndTime": "00:25:15.8699999"
    }
  },
  {
    "TextLocation": {
      "Start": 18886,
      "End": 18890
    },
    "TimeRange": {
      "StartTime": "00:25:15.8699999",
      "EndTime": "00:25:16.0200000"
    }
  },
  {
    "TextLocation": {
      "Start": 18891,
      "End": 18894
    },
    "TimeRange": {
      "StartTime": "00:25:16.0200000",
      "EndTime": "00:25:16.2600000"
    }
  },
  {
    "TextLocation": {
      "Start": 18902,
      "End": 18905
    },
    "TimeRange": {
      "StartTime": "00:25:16.5900000",
      "EndTime": "00:25:17.1000000"
    }
  },
  {
    "TextLocation": {
      "Start": 18913,
      "End": 18917
    },
    "TimeRange": {
      "StartTime": "00:25:18.4800000",
      "EndTime": "00:25:18.9000000"
    }
  },
  {
    "TextLocation": {
      "Start": 18918,
      "End": 18921
    },
    "TimeRange": {
      "StartTime": "00:25:18.9000000",
      "EndTime": "00:25:19.0500000"
    }
  },
  {
    "TextLocation": {
      "Start": 18922,
      "End": 18927
    },
    "TimeRange": {
      "StartTime": "00:25:19.0500000",
      "EndTime": "00:25:19.3500000"
    }
  },
  {
    "TextLocation": {
      "Start": 18928,
      "End": 18931
    },
    "TimeRange": {
      "StartTime": "00:25:19.3500000",
      "EndTime": "00:25:19.6800000"
    }
  },
  {
    "TextLocation": {
      "Start": 18933,
      "End": 18936
    },
    "TimeRange": {
      "StartTime": "00:25:19.6800000",
      "EndTime": "00:25:19.8900000"
    }
  },
  {
    "TextLocation": {
      "Start": 18937,
      "End": 18940
    },
    "TimeRange": {
      "StartTime": "00:25:19.8900000",
      "EndTime": "00:25:20.2800000"
    }
  },
  {
    "TextLocation": {
      "Start": 18941,
      "End": 18945
    },
    "TimeRange": {
      "StartTime": "00:25:20.3100000",
      "EndTime": "00:25:20.4900000"
    }
  },
  {
    "TextLocation": {
      "Start": 18946,
      "End": 18949
    },
    "TimeRange": {
      "StartTime": "00:25:20.4900000",
      "EndTime": "00:25:20.9100000"
    }
  },
  {
    "TextLocation": {
      "Start": 18950,
      "End": 18957
    },
    "TimeRange": {
      "StartTime": "00:25:20.9100000",
      "EndTime": "00:25:21.3599999"
    }
  },
  {
    "TextLocation": {
      "Start": 18959,
      "End": 18972
    },
    "TimeRange": {
      "StartTime": "00:25:21.3599999",
      "EndTime": "00:25:21.9600000"
    }
  },
  {
    "TextLocation": {
      "Start": 18975,
      "End": 18978
    },
    "TimeRange": {
      "StartTime": "00:25:21.9600000",
      "EndTime": "00:25:22.0800000"
    }
  },
  {
    "TextLocation": {
      "Start": 18979,
      "End": 18982
    },
    "TimeRange": {
      "StartTime": "00:25:22.0800000",
      "EndTime": "00:25:22.1400000"
    }
  },
  {
    "TextLocation": {
      "Start": 18983,
      "End": 18987
    },
    "TimeRange": {
      "StartTime": "00:25:22.1400000",
      "EndTime": "00:25:22.2900000"
    }
  },
  {
    "TextLocation": {
      "Start": 18988,
      "End": 18990
    },
    "TimeRange": {
      "StartTime": "00:25:22.2900000",
      "EndTime": "00:25:22.3800000"
    }
  },
  {
    "TextLocation": {
      "Start": 18991,
      "End": 18995
    },
    "TimeRange": {
      "StartTime": "00:25:22.3800000",
      "EndTime": "00:25:22.5600000"
    }
  },
  {
    "TextLocation": {
      "Start": 18996,
      "End": 18998
    },
    "TimeRange": {
      "StartTime": "00:25:22.5600000",
      "EndTime": "00:25:22.7100000"
    }
  },
  {
    "TextLocation": {
      "Start": 18999,
      "End": 19002
    },
    "TimeRange": {
      "StartTime": "00:25:22.7100000",
      "EndTime": "00:25:22.9200000"
    }
  },
  {
    "TextLocation": {
      "Start": 19003,
      "End": 19007
    },
    "TimeRange": {
      "StartTime": "00:25:22.9200000",
      "EndTime": "00:25:23.1000000"
    }
  },
  {
    "TextLocation": {
      "Start": 19008,
      "End": 19020
    },
    "TimeRange": {
      "StartTime": "00:25:23.1000000",
      "EndTime": "00:25:23.7300000"
    }
  },
  {
    "TextLocation": {
      "Start": 19021,
      "End": 19025
    },
    "TimeRange": {
      "StartTime": "00:25:23.7300000",
      "EndTime": "00:25:23.9100000"
    }
  },
  {
    "TextLocation": {
      "Start": 19026,
      "End": 19031
    },
    "TimeRange": {
      "StartTime": "00:25:23.9100000",
      "EndTime": "00:25:24.6199999"
    }
  },
  {
    "TextLocation": {
      "Start": 19039,
      "End": 19043
    },
    "TimeRange": {
      "StartTime": "00:25:24.6300000",
      "EndTime": "00:25:25.1400000"
    }
  },
  {
    "TextLocation": {
      "Start": 19044,
      "End": 19046
    },
    "TimeRange": {
      "StartTime": "00:25:25.7400000",
      "EndTime": "00:25:25.9500000"
    }
  },
  {
    "TextLocation": {
      "Start": 19047,
      "End": 19051
    },
    "TimeRange": {
      "StartTime": "00:25:25.9500000",
      "EndTime": "00:25:26.3400000"
    }
  },
  {
    "TextLocation": {
      "Start": 19052,
      "End": 19054
    },
    "TimeRange": {
      "StartTime": "00:25:26.3400000",
      "EndTime": "00:25:26.7900000"
    }
  },
  {
    "TextLocation": {
      "Start": 19055,
      "End": 19056
    },
    "TimeRange": {
      "StartTime": "00:25:26.7900000",
      "EndTime": "00:25:26.8500000"
    }
  },
  {
    "TextLocation": {
      "Start": 19057,
      "End": 19060
    },
    "TimeRange": {
      "StartTime": "00:25:26.8500000",
      "EndTime": "00:25:27.0600000"
    }
  },
  {
    "TextLocation": {
      "Start": 19061,
      "End": 19068
    },
    "TimeRange": {
      "StartTime": "00:25:27.0600000",
      "EndTime": "00:25:27.8100000"
    }
  },
  {
    "TextLocation": {
      "Start": 19070,
      "End": 19073
    },
    "TimeRange": {
      "StartTime": "00:25:27.8100000",
      "EndTime": "00:25:28.3200000"
    }
  },
  {
    "TextLocation": {
      "Start": 19074,
      "End": 19076
    },
    "TimeRange": {
      "StartTime": "00:25:28.9200000",
      "EndTime": "00:25:29.4300000"
    }
  },
  {
    "TextLocation": {
      "Start": 19077,
      "End": 19082
    },
    "TimeRange": {
      "StartTime": "00:25:29.4300000",
      "EndTime": "00:25:29.7000000"
    }
  },
  {
    "TextLocation": {
      "Start": 19083,
      "End": 19089
    },
    "TimeRange": {
      "StartTime": "00:25:29.7000000",
      "EndTime": "00:25:30.3599999"
    }
  },
  {
    "TextLocation": {
      "Start": 19090,
      "End": 19094
    },
    "TimeRange": {
      "StartTime": "00:25:30.3599999",
      "EndTime": "00:25:30.6600000"
    }
  },
  {
    "TextLocation": {
      "Start": 19095,
      "End": 19100
    },
    "TimeRange": {
      "StartTime": "00:25:30.6600000",
      "EndTime": "00:25:31.1099999"
    }
  },
  {
    "TextLocation": {
      "Start": 19108,
      "End": 19112
    },
    "TimeRange": {
      "StartTime": "00:25:32.2100000",
      "EndTime": "00:25:32.6600000"
    }
  },
  {
    "TextLocation": {
      "Start": 19115,
      "End": 19118
    },
    "TimeRange": {
      "StartTime": "00:25:32.9900000",
      "EndTime": "00:25:33.1700000"
    }
  },
  {
    "TextLocation": {
      "Start": 19119,
      "End": 19122
    },
    "TimeRange": {
      "StartTime": "00:25:33.1700000",
      "EndTime": "00:25:33.2600000"
    }
  },
  {
    "TextLocation": {
      "Start": 19123,
      "End": 19129
    },
    "TimeRange": {
      "StartTime": "00:25:33.2600000",
      "EndTime": "00:25:33.5300000"
    }
  },
  {
    "TextLocation": {
      "Start": 19130,
      "End": 19136
    },
    "TimeRange": {
      "StartTime": "00:25:33.5300000",
      "EndTime": "00:25:33.9800000"
    }
  },
  {
    "TextLocation": {
      "Start": 19137,
      "End": 19141
    },
    "TimeRange": {
      "StartTime": "00:25:33.9800000",
      "EndTime": "00:25:34.1300000"
    }
  },
  {
    "TextLocation": {
      "Start": 19142,
      "End": 19144
    },
    "TimeRange": {
      "StartTime": "00:25:34.1300000",
      "EndTime": "00:25:34.2500000"
    }
  },
  {
    "TextLocation": {
      "Start": 19145,
      "End": 19147
    },
    "TimeRange": {
      "StartTime": "00:25:34.2500000",
      "EndTime": "00:25:34.4000000"
    }
  },
  {
    "TextLocation": {
      "Start": 19148,
      "End": 19151
    },
    "TimeRange": {
      "StartTime": "00:25:34.4000000",
      "EndTime": "00:25:34.4900000"
    }
  },
  {
    "TextLocation": {
      "Start": 19152,
      "End": 19157
    },
    "TimeRange": {
      "StartTime": "00:25:34.4900000",
      "EndTime": "00:25:34.7000000"
    }
  },
  {
    "TextLocation": {
      "Start": 19158,
      "End": 19162
    },
    "TimeRange": {
      "StartTime": "00:25:34.7000000",
      "EndTime": "00:25:34.8800000"
    }
  },
  {
    "TextLocation": {
      "Start": 19163,
      "End": 19165
    },
    "TimeRange": {
      "StartTime": "00:25:34.8800000",
      "EndTime": "00:25:35.2400000"
    }
  },
  {
    "TextLocation": {
      "Start": 19173,
      "End": 19176
    },
    "TimeRange": {
      "StartTime": "00:25:35.4200000",
      "EndTime": "00:25:36.0500000"
    }
  },
  {
    "TextLocation": {
      "Start": 19179,
      "End": 19183
    },
    "TimeRange": {
      "StartTime": "00:25:36.0800000",
      "EndTime": "00:25:36.4700000"
    }
  },
  {
    "TextLocation": {
      "Start": 19191,
      "End": 19193
    },
    "TimeRange": {
      "StartTime": "00:25:38.3900000",
      "EndTime": "00:25:38.7800000"
    }
  },
  {
    "TextLocation": {
      "Start": 19194,
      "End": 19196
    },
    "TimeRange": {
      "StartTime": "00:25:38.7800000",
      "EndTime": "00:25:38.9000000"
    }
  },
  {
    "TextLocation": {
      "Start": 19197,
      "End": 19201
    },
    "TimeRange": {
      "StartTime": "00:25:38.9000000",
      "EndTime": "00:25:39.1099999"
    }
  },
  {
    "TextLocation": {
      "Start": 19202,
      "End": 19210
    },
    "TimeRange": {
      "StartTime": "00:25:39.1099999",
      "EndTime": "00:25:39.6800000"
    }
  },
  {
    "TextLocation": {
      "Start": 19211,
      "End": 19215
    },
    "TimeRange": {
      "StartTime": "00:25:39.6800000",
      "EndTime": "00:25:40.2200000"
    }
  },
  {
    "TextLocation": {
      "Start": 19217,
      "End": 19219
    },
    "TimeRange": {
      "StartTime": "00:25:40.2200000",
      "EndTime": "00:25:40.3699999"
    }
  },
  {
    "TextLocation": {
      "Start": 19220,
      "End": 19224
    },
    "TimeRange": {
      "StartTime": "00:25:40.3699999",
      "EndTime": "00:25:40.5500000"
    }
  },
  {
    "TextLocation": {
      "Start": 19225,
      "End": 19229
    },
    "TimeRange": {
      "StartTime": "00:25:40.5500000",
      "EndTime": "00:25:41.1099999"
    }
  },
  {
    "TextLocation": {
      "Start": 19230,
      "End": 19232
    },
    "TimeRange": {
      "StartTime": "00:25:41.1099999",
      "EndTime": "00:25:41.6700000"
    }
  },
  {
    "TextLocation": {
      "Start": 19233,
      "End": 19237
    },
    "TimeRange": {
      "StartTime": "00:25:41.6700000",
      "EndTime": "00:25:42.2300000"
    }
  },
  {
    "TextLocation": {
      "Start": 19238,
      "End": 19244
    },
    "TimeRange": {
      "StartTime": "00:25:42.2300000",
      "EndTime": "00:25:42.5600000"
    }
  },
  {
    "TextLocation": {
      "Start": 19245,
      "End": 19249
    },
    "TimeRange": {
      "StartTime": "00:25:42.5600000",
      "EndTime": "00:25:42.8599999"
    }
  },
  {
    "TextLocation": {
      "Start": 19251,
      "End": 19254
    },
    "TimeRange": {
      "StartTime": "00:25:42.8599999",
      "EndTime": "00:25:43.0700000"
    }
  },
  {
    "TextLocation": {
      "Start": 19255,
      "End": 19260
    },
    "TimeRange": {
      "StartTime": "00:25:43.0700000",
      "EndTime": "00:25:43.3699999"
    }
  },
  {
    "TextLocation": {
      "Start": 19261,
      "End": 19266
    },
    "TimeRange": {
      "StartTime": "00:25:43.3699999",
      "EndTime": "00:25:43.5200000"
    }
  },
  {
    "TextLocation": {
      "Start": 19267,
      "End": 19270
    },
    "TimeRange": {
      "StartTime": "00:25:43.5200000",
      "EndTime": "00:25:43.6700000"
    }
  },
  {
    "TextLocation": {
      "Start": 19271,
      "End": 19274
    },
    "TimeRange": {
      "StartTime": "00:25:43.6700000",
      "EndTime": "00:25:43.8800000"
    }
  },
  {
    "TextLocation": {
      "Start": 19275,
      "End": 19278
    },
    "TimeRange": {
      "StartTime": "00:25:43.8800000",
      "EndTime": "00:25:44.0600000"
    }
  },
  {
    "TextLocation": {
      "Start": 19279,
      "End": 19282
    },
    "TimeRange": {
      "StartTime": "00:25:44.0600000",
      "EndTime": "00:25:44.1500000"
    }
  },
  {
    "TextLocation": {
      "Start": 19283,
      "End": 19288
    },
    "TimeRange": {
      "StartTime": "00:25:44.1500000",
      "EndTime": "00:25:44.4500000"
    }
  },
  {
    "TextLocation": {
      "Start": 19289,
      "End": 19293
    },
    "TimeRange": {
      "StartTime": "00:25:44.4500000",
      "EndTime": "00:25:44.6900000"
    }
  },
  {
    "TextLocation": {
      "Start": 19294,
      "End": 19300
    },
    "TimeRange": {
      "StartTime": "00:25:44.6900000",
      "EndTime": "00:25:44.9600000"
    }
  },
  {
    "TextLocation": {
      "Start": 19301,
      "End": 19305
    },
    "TimeRange": {
      "StartTime": "00:25:44.9600000",
      "EndTime": "00:25:45.1700000"
    }
  },
  {
    "TextLocation": {
      "Start": 19306,
      "End": 19310
    },
    "TimeRange": {
      "StartTime": "00:25:45.1700000",
      "EndTime": "00:25:45.6500000"
    }
  },
  {
    "TextLocation": {
      "Start": 19318,
      "End": 19319
    },
    "TimeRange": {
      "StartTime": "00:25:46.1900000",
      "EndTime": "00:25:46.3400000"
    }
  },
  {
    "TextLocation": {
      "Start": 19320,
      "End": 19328
    },
    "TimeRange": {
      "StartTime": "00:25:46.3400000",
      "EndTime": "00:25:46.7600000"
    }
  },
  {
    "TextLocation": {
      "Start": 19329,
      "End": 19333
    },
    "TimeRange": {
      "StartTime": "00:25:46.7600000",
      "EndTime": "00:25:46.8800000"
    }
  },
  {
    "TextLocation": {
      "Start": 19334,
      "End": 19336
    },
    "TimeRange": {
      "StartTime": "00:25:46.8800000",
      "EndTime": "00:25:47.0600000"
    }
  },
  {
    "TextLocation": {
      "Start": 19337,
      "End": 19341
    },
    "TimeRange": {
      "StartTime": "00:25:47.0600000",
      "EndTime": "00:25:47.2400000"
    }
  },
  {
    "TextLocation": {
      "Start": 19342,
      "End": 19348
    },
    "TimeRange": {
      "StartTime": "00:25:47.2400000",
      "EndTime": "00:25:47.6900000"
    }
  },
  {
    "TextLocation": {
      "Start": 19356,
      "End": 19359
    },
    "TimeRange": {
      "StartTime": "00:25:48.6500000",
      "EndTime": "00:25:48.8900000"
    }
  },
  {
    "TextLocation": {
      "Start": 19360,
      "End": 19365
    },
    "TimeRange": {
      "StartTime": "00:25:48.8900000",
      "EndTime": "00:25:49.1300000"
    }
  },
  {
    "TextLocation": {
      "Start": 19366,
      "End": 19369
    },
    "TimeRange": {
      "StartTime": "00:25:49.1300000",
      "EndTime": "00:25:49.3699999"
    }
  },
  {
    "TextLocation": {
      "Start": 19370,
      "End": 19375
    },
    "TimeRange": {
      "StartTime": "00:25:49.3699999",
      "EndTime": "00:25:49.7000000"
    }
  },
  {
    "TextLocation": {
      "Start": 19376,
      "End": 19382
    },
    "TimeRange": {
      "StartTime": "00:25:49.7000000",
      "EndTime": "00:25:50.0600000"
    }
  },
  {
    "TextLocation": {
      "Start": 19383,
      "End": 19387
    },
    "TimeRange": {
      "StartTime": "00:25:50.0600000",
      "EndTime": "00:25:50.5100000"
    }
  },
  {
    "TextLocation": {
      "Start": 19388,
      "End": 19390
    },
    "TimeRange": {
      "StartTime": "00:25:50.5100000",
      "EndTime": "00:25:50.9600000"
    }
  },
  {
    "TextLocation": {
      "Start": 19391,
      "End": 19395
    },
    "TimeRange": {
      "StartTime": "00:25:50.9600000",
      "EndTime": "00:25:51.9800000"
    }
  },
  {
    "TextLocation": {
      "Start": 19396,
      "End": 19400
    },
    "TimeRange": {
      "StartTime": "00:25:51.9800000",
      "EndTime": "00:25:52.1900000"
    }
  },
  {
    "TextLocation": {
      "Start": 19401,
      "End": 19405
    },
    "TimeRange": {
      "StartTime": "00:25:52.1900000",
      "EndTime": "00:25:52.3200000"
    }
  },
  {
    "TextLocation": {
      "Start": 19407,
      "End": 19408
    },
    "TimeRange": {
      "StartTime": "00:25:52.3400000",
      "EndTime": "00:25:52.4300000"
    }
  },
  {
    "TextLocation": {
      "Start": 19409,
      "End": 19414
    },
    "TimeRange": {
      "StartTime": "00:25:52.4300000",
      "EndTime": "00:25:52.6099999"
    }
  },
  {
    "TextLocation": {
      "Start": 19415,
      "End": 19416
    },
    "TimeRange": {
      "StartTime": "00:25:52.6099999",
      "EndTime": "00:25:52.7200000"
    }
  },
  {
    "TextLocation": {
      "Start": 19417,
      "End": 19423
    },
    "TimeRange": {
      "StartTime": "00:25:52.7300000",
      "EndTime": "00:25:52.8500000"
    }
  },
  {
    "TextLocation": {
      "Start": 19424,
      "End": 19427
    },
    "TimeRange": {
      "StartTime": "00:25:52.8500000",
      "EndTime": "00:25:53.0300000"
    }
  },
  {
    "TextLocation": {
      "Start": 19429,
      "End": 19433
    },
    "TimeRange": {
      "StartTime": "00:25:53.0300000",
      "EndTime": "00:25:53.1800000"
    }
  },
  {
    "TextLocation": {
      "Start": 19434,
      "End": 19440
    },
    "TimeRange": {
      "StartTime": "00:25:53.1800000",
      "EndTime": "00:25:53.4500000"
    }
  },
  {
    "TextLocation": {
      "Start": 19441,
      "End": 19445
    },
    "TimeRange": {
      "StartTime": "00:25:53.4500000",
      "EndTime": "00:25:53.6300000"
    }
  },
  {
    "TextLocation": {
      "Start": 19447,
      "End": 19451
    },
    "TimeRange": {
      "StartTime": "00:25:53.6300000",
      "EndTime": "00:25:53.7800000"
    }
  },
  {
    "TextLocation": {
      "Start": 19452,
      "End": 19460
    },
    "TimeRange": {
      "StartTime": "00:25:53.7800000",
      "EndTime": "00:25:54.1400000"
    }
  },
  {
    "TextLocation": {
      "Start": 19461,
      "End": 19465
    },
    "TimeRange": {
      "StartTime": "00:25:54.1400000",
      "EndTime": "00:25:54.2900000"
    }
  },
  {
    "TextLocation": {
      "Start": 19466,
      "End": 19468
    },
    "TimeRange": {
      "StartTime": "00:25:54.2900000",
      "EndTime": "00:25:54.4100000"
    }
  },
  {
    "TextLocation": {
      "Start": 19469,
      "End": 19475
    },
    "TimeRange": {
      "StartTime": "00:25:54.4100000",
      "EndTime": "00:25:54.9200000"
    }
  },
  {
    "TextLocation": {
      "Start": 19483,
      "End": 19484
    },
    "TimeRange": {
      "StartTime": "00:25:55.2500000",
      "EndTime": "00:25:55.3699999"
    }
  },
  {
    "TextLocation": {
      "Start": 19485,
      "End": 19490
    },
    "TimeRange": {
      "StartTime": "00:25:55.3699999",
      "EndTime": "00:25:55.4900000"
    }
  },
  {
    "TextLocation": {
      "Start": 19491,
      "End": 19495
    },
    "TimeRange": {
      "StartTime": "00:25:55.4900000",
      "EndTime": "00:25:55.6400000"
    }
  },
  {
    "TextLocation": {
      "Start": 19496,
      "End": 19499
    },
    "TimeRange": {
      "StartTime": "00:25:55.6400000",
      "EndTime": "00:25:55.7600000"
    }
  },
  {
    "TextLocation": {
      "Start": 19500,
      "End": 19507
    },
    "TimeRange": {
      "StartTime": "00:25:55.7600000",
      "EndTime": "00:25:56.1800000"
    }
  },
  {
    "TextLocation": {
      "Start": 19509,
      "End": 19512
    },
    "TimeRange": {
      "StartTime": "00:25:56.1800000",
      "EndTime": "00:25:56.6000000"
    }
  },
  {
    "TextLocation": {
      "Start": 19513,
      "End": 19518
    },
    "TimeRange": {
      "StartTime": "00:25:57.3500000",
      "EndTime": "00:25:57.6500000"
    }
  },
  {
    "TextLocation": {
      "Start": 19519,
      "End": 19525
    },
    "TimeRange": {
      "StartTime": "00:25:57.6500000",
      "EndTime": "00:25:58.2200000"
    }
  },
  {
    "TextLocation": {
      "Start": 19528,
      "End": 19532
    },
    "TimeRange": {
      "StartTime": "00:25:58.9600000",
      "EndTime": "00:25:59.4700000"
    }
  },
  {
    "TextLocation": {
      "Start": 19540,
      "End": 19545
    },
    "TimeRange": {
      "StartTime": "00:26:00.3000000",
      "EndTime": "00:26:00.8100000"
    }
  },
  {
    "TextLocation": {
      "Start": 19546,
      "End": 19548
    },
    "TimeRange": {
      "StartTime": "00:26:00.8100000",
      "EndTime": "00:26:01.3500000"
    }
  },
  {
    "TextLocation": {
      "Start": 19549,
      "End": 19554
    },
    "TimeRange": {
      "StartTime": "00:26:01.3500000",
      "EndTime": "00:26:01.7100000"
    }
  },
  {
    "TextLocation": {
      "Start": 19555,
      "End": 19561
    },
    "TimeRange": {
      "StartTime": "00:26:01.7100000",
      "EndTime": "00:26:02.0100000"
    }
  },
  {
    "TextLocation": {
      "Start": 19562,
      "End": 19564
    },
    "TimeRange": {
      "StartTime": "00:26:02.0100000",
      "EndTime": "00:26:02.1000000"
    }
  },
  {
    "TextLocation": {
      "Start": 19565,
      "End": 19573
    },
    "TimeRange": {
      "StartTime": "00:26:02.1000000",
      "EndTime": "00:26:02.4600000"
    }
  },
  {
    "TextLocation": {
      "Start": 19574,
      "End": 19576
    },
    "TimeRange": {
      "StartTime": "00:26:02.4600000",
      "EndTime": "00:26:02.5800000"
    }
  },
  {
    "TextLocation": {
      "Start": 19577,
      "End": 19581
    },
    "TimeRange": {
      "StartTime": "00:26:02.5800000",
      "EndTime": "00:26:02.7300000"
    }
  },
  {
    "TextLocation": {
      "Start": 19582,
      "End": 19587
    },
    "TimeRange": {
      "StartTime": "00:26:02.7300000",
      "EndTime": "00:26:03.2700000"
    }
  },
  {
    "TextLocation": {
      "Start": 19595,
      "End": 19597
    },
    "TimeRange": {
      "StartTime": "00:26:04.5000000",
      "EndTime": "00:26:04.7700000"
    }
  },
  {
    "TextLocation": {
      "Start": 19598,
      "End": 19601
    },
    "TimeRange": {
      "StartTime": "00:26:04.7700000",
      "EndTime": "00:26:04.8599999"
    }
  },
  {
    "TextLocation": {
      "Start": 19602,
      "End": 19606
    },
    "TimeRange": {
      "StartTime": "00:26:04.8599999",
      "EndTime": "00:26:05.1600000"
    }
  },
  {
    "TextLocation": {
      "Start": 19607,
      "End": 19614
    },
    "TimeRange": {
      "StartTime": "00:26:05.1600000",
      "EndTime": "00:26:06.0600000"
    }
  },
  {
    "TextLocation": {
      "Start": 19622,
      "End": 19624
    },
    "TimeRange": {
      "StartTime": "00:26:06.3000000",
      "EndTime": "00:26:06.6000000"
    }
  },
  {
    "TextLocation": {
      "Start": 19625,
      "End": 19629
    },
    "TimeRange": {
      "StartTime": "00:26:06.6000000",
      "EndTime": "00:26:06.7200000"
    }
  },
  {
    "TextLocation": {
      "Start": 19630,
      "End": 19634
    },
    "TimeRange": {
      "StartTime": "00:26:06.7200000",
      "EndTime": "00:26:06.9600000"
    }
  },
  {
    "TextLocation": {
      "Start": 19635,
      "End": 19637
    },
    "TimeRange": {
      "StartTime": "00:26:06.9600000",
      "EndTime": "00:26:07.0200000"
    }
  },
  {
    "TextLocation": {
      "Start": 19638,
      "End": 19641
    },
    "TimeRange": {
      "StartTime": "00:26:07.0200000",
      "EndTime": "00:26:07.1099999"
    }
  },
  {
    "TextLocation": {
      "Start": 19642,
      "End": 19646
    },
    "TimeRange": {
      "StartTime": "00:26:07.1099999",
      "EndTime": "00:26:07.3800000"
    }
  },
  {
    "TextLocation": {
      "Start": 19647,
      "End": 19654
    },
    "TimeRange": {
      "StartTime": "00:26:07.3800000",
      "EndTime": "00:26:07.8900000"
    }
  },
  {
    "TextLocation": {
      "Start": 19657,
      "End": 19660
    },
    "TimeRange": {
      "StartTime": "00:26:07.8900000",
      "EndTime": "00:26:08.0400000"
    }
  },
  {
    "TextLocation": {
      "Start": 19661,
      "End": 19665
    },
    "TimeRange": {
      "StartTime": "00:26:08.0400000",
      "EndTime": "00:26:08.1900000"
    }
  },
  {
    "TextLocation": {
      "Start": 19666,
      "End": 19671
    },
    "TimeRange": {
      "StartTime": "00:26:08.1900000",
      "EndTime": "00:26:08.5500000"
    }
  },
  {
    "TextLocation": {
      "Start": 19672,
      "End": 19674
    },
    "TimeRange": {
      "StartTime": "00:26:08.5500000",
      "EndTime": "00:26:08.7900000"
    }
  },
  {
    "TextLocation": {
      "Start": 19675,
      "End": 19681
    },
    "TimeRange": {
      "StartTime": "00:26:08.7900000",
      "EndTime": "00:26:09.0900000"
    }
  },
  {
    "TextLocation": {
      "Start": 19682,
      "End": 19684
    },
    "TimeRange": {
      "StartTime": "00:26:09.0900000",
      "EndTime": "00:26:09.2600000"
    }
  },
  {
    "TextLocation": {
      "Start": 19687,
      "End": 19692
    },
    "TimeRange": {
      "StartTime": "00:26:09.2700000",
      "EndTime": "00:26:09.5100000"
    }
  },
  {
    "TextLocation": {
      "Start": 19693,
      "End": 19697
    },
    "TimeRange": {
      "StartTime": "00:26:09.5100000",
      "EndTime": "00:26:09.6300000"
    }
  },
  {
    "TextLocation": {
      "Start": 19698,
      "End": 19703
    },
    "TimeRange": {
      "StartTime": "00:26:09.6300000",
      "EndTime": "00:26:09.8100000"
    }
  },
  {
    "TextLocation": {
      "Start": 19704,
      "End": 19706
    },
    "TimeRange": {
      "StartTime": "00:26:09.8100000",
      "EndTime": "00:26:09.9000000"
    }
  },
  {
    "TextLocation": {
      "Start": 19707,
      "End": 19708
    },
    "TimeRange": {
      "StartTime": "00:26:09.9000000",
      "EndTime": "00:26:09.9900000"
    }
  },
  {
    "TextLocation": {
      "Start": 19709,
      "End": 19718
    },
    "TimeRange": {
      "StartTime": "00:26:09.9900000",
      "EndTime": "00:26:10.2000000"
    }
  },
  {
    "TextLocation": {
      "Start": 19719,
      "End": 19723
    },
    "TimeRange": {
      "StartTime": "00:26:10.2000000",
      "EndTime": "00:26:10.4400000"
    }
  },
  {
    "TextLocation": {
      "Start": 19724,
      "End": 19726
    },
    "TimeRange": {
      "StartTime": "00:26:10.4400000",
      "EndTime": "00:26:10.5300000"
    }
  },
  {
    "TextLocation": {
      "Start": 19727,
      "End": 19730
    },
    "TimeRange": {
      "StartTime": "00:26:10.5300000",
      "EndTime": "00:26:10.6199999"
    }
  },
  {
    "TextLocation": {
      "Start": 19731,
      "End": 19738
    },
    "TimeRange": {
      "StartTime": "00:26:10.6199999",
      "EndTime": "00:26:10.9900000"
    }
  },
  {
    "TextLocation": {
      "Start": 19746,
      "End": 19749
    },
    "TimeRange": {
      "StartTime": "00:26:11.0100000",
      "EndTime": "00:26:11.3300000"
    }
  },
  {
    "TextLocation": {
      "Start": 19757,
      "End": 19760
    },
    "TimeRange": {
      "StartTime": "00:26:12.5100000",
      "EndTime": "00:26:12.9600000"
    }
  },
  {
    "TextLocation": {
      "Start": 19761,
      "End": 19766
    },
    "TimeRange": {
      "StartTime": "00:26:12.9600000",
      "EndTime": "00:26:13.3800000"
    }
  },
  {
    "TextLocation": {
      "Start": 19767,
      "End": 19770
    },
    "TimeRange": {
      "StartTime": "00:26:13.3800000",
      "EndTime": "00:26:13.6500000"
    }
  },
  {
    "TextLocation": {
      "Start": 19771,
      "End": 19778
    },
    "TimeRange": {
      "StartTime": "00:26:13.6500000",
      "EndTime": "00:26:14.0400000"
    }
  },
  {
    "TextLocation": {
      "Start": 19779,
      "End": 19784
    },
    "TimeRange": {
      "StartTime": "00:26:14.0400000",
      "EndTime": "00:26:14.3699999"
    }
  },
  {
    "TextLocation": {
      "Start": 19785,
      "End": 19787
    },
    "TimeRange": {
      "StartTime": "00:26:14.3699999",
      "EndTime": "00:26:14.5200000"
    }
  },
  {
    "TextLocation": {
      "Start": 19788,
      "End": 19792
    },
    "TimeRange": {
      "StartTime": "00:26:14.5200000",
      "EndTime": "00:26:14.7600000"
    }
  },
  {
    "TextLocation": {
      "Start": 19793,
      "End": 19798
    },
    "TimeRange": {
      "StartTime": "00:26:14.7600000",
      "EndTime": "00:26:15.3300000"
    }
  },
  {
    "TextLocation": {
      "Start": 19806,
      "End": 19807
    },
    "TimeRange": {
      "StartTime": "00:26:16.3699999",
      "EndTime": "00:26:16.4600000"
    }
  },
  {
    "TextLocation": {
      "Start": 19808,
      "End": 19811
    },
    "TimeRange": {
      "StartTime": "00:26:16.4600000",
      "EndTime": "00:26:16.6400000"
    }
  },
  {
    "TextLocation": {
      "Start": 19812,
      "End": 19818
    },
    "TimeRange": {
      "StartTime": "00:26:16.6400000",
      "EndTime": "00:26:16.8800000"
    }
  },
  {
    "TextLocation": {
      "Start": 19819,
      "End": 19823
    },
    "TimeRange": {
      "StartTime": "00:26:16.8800000",
      "EndTime": "00:26:17.4200000"
    }
  },
  {
    "TextLocation": {
      "Start": 19831,
      "End": 19834
    },
    "TimeRange": {
      "StartTime": "00:26:18.4100000",
      "EndTime": "00:26:18.6500000"
    }
  },
  {
    "TextLocation": {
      "Start": 19835,
      "End": 19839
    },
    "TimeRange": {
      "StartTime": "00:26:18.6500000",
      "EndTime": "00:26:18.8300000"
    }
  },
  {
    "TextLocation": {
      "Start": 19840,
      "End": 19843
    },
    "TimeRange": {
      "StartTime": "00:26:18.8300000",
      "EndTime": "00:26:19.0100000"
    }
  },
  {
    "TextLocation": {
      "Start": 19846,
      "End": 19851
    },
    "TimeRange": {
      "StartTime": "00:26:19.0100000",
      "EndTime": "00:26:19.2500000"
    }
  },
  {
    "TextLocation": {
      "Start": 19852,
      "End": 19856
    },
    "TimeRange": {
      "StartTime": "00:26:19.2500000",
      "EndTime": "00:26:19.4000000"
    }
  },
  {
    "TextLocation": {
      "Start": 19857,
      "End": 19861
    },
    "TimeRange": {
      "StartTime": "00:26:19.4000000",
      "EndTime": "00:26:19.5800000"
    }
  },
  {
    "TextLocation": {
      "Start": 19862,
      "End": 19864
    },
    "TimeRange": {
      "StartTime": "00:26:19.5800000",
      "EndTime": "00:26:19.6700000"
    }
  },
  {
    "TextLocation": {
      "Start": 19865,
      "End": 19869
    },
    "TimeRange": {
      "StartTime": "00:26:19.6700000",
      "EndTime": "00:26:19.7900000"
    }
  },
  {
    "TextLocation": {
      "Start": 19870,
      "End": 19875
    },
    "TimeRange": {
      "StartTime": "00:26:19.7900000",
      "EndTime": "00:26:20.3100000"
    }
  },
  {
    "TextLocation": {
      "Start": 19878,
      "End": 19881
    },
    "TimeRange": {
      "StartTime": "00:26:20.3699999",
      "EndTime": "00:26:20.9600000"
    }
  },
  {
    "TextLocation": {
      "Start": 19884,
      "End": 19887
    },
    "TimeRange": {
      "StartTime": "00:26:21.5000000",
      "EndTime": "00:26:21.7400000"
    }
  },
  {
    "TextLocation": {
      "Start": 19888,
      "End": 19893
    },
    "TimeRange": {
      "StartTime": "00:26:21.7400000",
      "EndTime": "00:26:22.0700000"
    }
  },
  {
    "TextLocation": {
      "Start": 19894,
      "End": 19897
    },
    "TimeRange": {
      "StartTime": "00:26:22.0700000",
      "EndTime": "00:26:22.2200000"
    }
  },
  {
    "TextLocation": {
      "Start": 19898,
      "End": 19903
    },
    "TimeRange": {
      "StartTime": "00:26:22.2200000",
      "EndTime": "00:26:22.4000000"
    }
  },
  {
    "TextLocation": {
      "Start": 19904,
      "End": 19906
    },
    "TimeRange": {
      "StartTime": "00:26:22.4000000",
      "EndTime": "00:26:22.4900000"
    }
  },
  {
    "TextLocation": {
      "Start": 19907,
      "End": 19913
    },
    "TimeRange": {
      "StartTime": "00:26:22.4900000",
      "EndTime": "00:26:22.7300000"
    }
  },
  {
    "TextLocation": {
      "Start": 19914,
      "End": 19918
    },
    "TimeRange": {
      "StartTime": "00:26:22.7300000",
      "EndTime": "00:26:22.9100000"
    }
  },
  {
    "TextLocation": {
      "Start": 19919,
      "End": 19921
    },
    "TimeRange": {
      "StartTime": "00:26:22.9100000",
      "EndTime": "00:26:23"
    }
  },
  {
    "TextLocation": {
      "Start": 19922,
      "End": 19926
    },
    "TimeRange": {
      "StartTime": "00:26:23",
      "EndTime": "00:26:23.1199999"
    }
  },
  {
    "TextLocation": {
      "Start": 19927,
      "End": 19932
    },
    "TimeRange": {
      "StartTime": "00:26:23.1199999",
      "EndTime": "00:26:23.6300000"
    }
  },
  {
    "TextLocation": {
      "Start": 19940,
      "End": 19941
    },
    "TimeRange": {
      "StartTime": "00:26:27.9700000",
      "EndTime": "00:26:28.0600000"
    }
  },
  {
    "TextLocation": {
      "Start": 19942,
      "End": 19948
    },
    "TimeRange": {
      "StartTime": "00:26:28.0600000",
      "EndTime": "00:26:28.3000000"
    }
  },
  {
    "TextLocation": {
      "Start": 19949,
      "End": 19951
    },
    "TimeRange": {
      "StartTime": "00:26:28.3000000",
      "EndTime": "00:26:28.3599999"
    }
  },
  {
    "TextLocation": {
      "Start": 19952,
      "End": 19957
    },
    "TimeRange": {
      "StartTime": "00:26:28.3599999",
      "EndTime": "00:26:28.7200000"
    }
  },
  {
    "TextLocation": {
      "Start": 19958,
      "End": 19959
    },
    "TimeRange": {
      "StartTime": "00:26:28.7200000",
      "EndTime": "00:26:28.8100000"
    }
  },
  {
    "TextLocation": {
      "Start": 19960,
      "End": 19964
    },
    "TimeRange": {
      "StartTime": "00:26:28.8100000",
      "EndTime": "00:26:29.2300000"
    }
  },
  {
    "TextLocation": {
      "Start": 19966,
      "End": 19969
    },
    "TimeRange": {
      "StartTime": "00:26:29.2300000",
      "EndTime": "00:26:29.4400000"
    }
  },
  {
    "TextLocation": {
      "Start": 19970,
      "End": 19974
    },
    "TimeRange": {
      "StartTime": "00:26:29.4400000",
      "EndTime": "00:26:29.6199999"
    }
  },
  {
    "TextLocation": {
      "Start": 19975,
      "End": 19977
    },
    "TimeRange": {
      "StartTime": "00:26:29.6199999",
      "EndTime": "00:26:29.7700000"
    }
  },
  {
    "TextLocation": {
      "Start": 19978,
      "End": 19985
    },
    "TimeRange": {
      "StartTime": "00:26:29.7700000",
      "EndTime": "00:26:30.1600000"
    }
  },
  {
    "TextLocation": {
      "Start": 19986,
      "End": 19994
    },
    "TimeRange": {
      "StartTime": "00:26:30.1600000",
      "EndTime": "00:26:30.8200000"
    }
  },
  {
    "TextLocation": {
      "Start": 19995,
      "End": 19999
    },
    "TimeRange": {
      "StartTime": "00:26:30.8200000",
      "EndTime": "00:26:31.4500000"
    }
  },
  {
    "TextLocation": {
      "Start": 20007,
      "End": 20009
    },
    "TimeRange": {
      "StartTime": "00:26:32.2900000",
      "EndTime": "00:26:32.6199999"
    }
  },
  {
    "TextLocation": {
      "Start": 20010,
      "End": 20014
    },
    "TimeRange": {
      "StartTime": "00:26:32.6199999",
      "EndTime": "00:26:32.7700000"
    }
  },
  {
    "TextLocation": {
      "Start": 20015,
      "End": 20017
    },
    "TimeRange": {
      "StartTime": "00:26:32.7700000",
      "EndTime": "00:26:32.8900000"
    }
  },
  {
    "TextLocation": {
      "Start": 20018,
      "End": 20027
    },
    "TimeRange": {
      "StartTime": "00:26:32.8900000",
      "EndTime": "00:26:33.4900000"
    }
  },
  {
    "TextLocation": {
      "Start": 20028,
      "End": 20030
    },
    "TimeRange": {
      "StartTime": "00:26:33.4900000",
      "EndTime": "00:26:33.6099999"
    }
  },
  {
    "TextLocation": {
      "Start": 20031,
      "End": 20038
    },
    "TimeRange": {
      "StartTime": "00:26:33.6099999",
      "EndTime": "00:26:33.9400000"
    }
  },
  {
    "TextLocation": {
      "Start": 20039,
      "End": 20047
    },
    "TimeRange": {
      "StartTime": "00:26:33.9400000",
      "EndTime": "00:26:34.2700000"
    }
  },
  {
    "TextLocation": {
      "Start": 20048,
      "End": 20052
    },
    "TimeRange": {
      "StartTime": "00:26:34.2700000",
      "EndTime": "00:26:34.4200000"
    }
  },
  {
    "TextLocation": {
      "Start": 20053,
      "End": 20056
    },
    "TimeRange": {
      "StartTime": "00:26:34.4200000",
      "EndTime": "00:26:34.5100000"
    }
  },
  {
    "TextLocation": {
      "Start": 20057,
      "End": 20061
    },
    "TimeRange": {
      "StartTime": "00:26:34.5100000",
      "EndTime": "00:26:34.6800000"
    }
  },
  {
    "TextLocation": {
      "Start": 20064,
      "End": 20068
    },
    "TimeRange": {
      "StartTime": "00:26:34.6900000",
      "EndTime": "00:26:34.8400000"
    }
  },
  {
    "TextLocation": {
      "Start": 20069,
      "End": 20072
    },
    "TimeRange": {
      "StartTime": "00:26:34.8400000",
      "EndTime": "00:26:34.9900000"
    }
  },
  {
    "TextLocation": {
      "Start": 20073,
      "End": 20075
    },
    "TimeRange": {
      "StartTime": "00:26:34.9900000",
      "EndTime": "00:26:35.1099999"
    }
  },
  {
    "TextLocation": {
      "Start": 20076,
      "End": 20081
    },
    "TimeRange": {
      "StartTime": "00:26:35.1099999",
      "EndTime": "00:26:35.3200000"
    }
  },
  {
    "TextLocation": {
      "Start": 20082,
      "End": 20090
    },
    "TimeRange": {
      "StartTime": "00:26:35.3200000",
      "EndTime": "00:26:35.6800000"
    }
  },
  {
    "TextLocation": {
      "Start": 20091,
      "End": 20095
    },
    "TimeRange": {
      "StartTime": "00:26:35.6800000",
      "EndTime": "00:26:35.8900000"
    }
  },
  {
    "TextLocation": {
      "Start": 20096,
      "End": 20099
    },
    "TimeRange": {
      "StartTime": "00:26:35.8900000",
      "EndTime": "00:26:35.9800000"
    }
  },
  {
    "TextLocation": {
      "Start": 20100,
      "End": 20104
    },
    "TimeRange": {
      "StartTime": "00:26:35.9800000",
      "EndTime": "00:26:36.4600000"
    }
  },
  {
    "TextLocation": {
      "Start": 20112,
      "End": 20113
    },
    "TimeRange": {
      "StartTime": "00:26:40.3000000",
      "EndTime": "00:26:40.4500000"
    }
  },
  {
    "TextLocation": {
      "Start": 20114,
      "End": 20119
    },
    "TimeRange": {
      "StartTime": "00:26:40.4500000",
      "EndTime": "00:26:40.6300000"
    }
  },
  {
    "TextLocation": {
      "Start": 20120,
      "End": 20123
    },
    "TimeRange": {
      "StartTime": "00:26:40.6300000",
      "EndTime": "00:26:41.0800000"
    }
  },
  {
    "TextLocation": {
      "Start": 20124,
      "End": 20126
    },
    "TimeRange": {
      "StartTime": "00:26:41.0800000",
      "EndTime": "00:26:41.2000000"
    }
  },
  {
    "TextLocation": {
      "Start": 20127,
      "End": 20134
    },
    "TimeRange": {
      "StartTime": "00:26:41.2000000",
      "EndTime": "00:26:41.5900000"
    }
  },
  {
    "TextLocation": {
      "Start": 20135,
      "End": 20143
    },
    "TimeRange": {
      "StartTime": "00:26:41.5900000",
      "EndTime": "00:26:42.0400000"
    }
  },
  {
    "TextLocation": {
      "Start": 20144,
      "End": 20148
    },
    "TimeRange": {
      "StartTime": "00:26:42.0400000",
      "EndTime": "00:26:42.7300000"
    }
  },
  {
    "TextLocation": {
      "Start": 20151,
      "End": 20152
    },
    "TimeRange": {
      "StartTime": "00:26:45.9600000",
      "EndTime": "00:26:46.0800000"
    }
  },
  {
    "TextLocation": {
      "Start": 20153,
      "End": 20158
    },
    "TimeRange": {
      "StartTime": "00:26:46.0800000",
      "EndTime": "00:26:46.2000000"
    }
  },
  {
    "TextLocation": {
      "Start": 20159,
      "End": 20167
    },
    "TimeRange": {
      "StartTime": "00:26:46.2000000",
      "EndTime": "00:26:46.8300000"
    }
  },
  {
    "TextLocation": {
      "Start": 20170,
      "End": 20174
    },
    "TimeRange": {
      "StartTime": "00:26:47.1600000",
      "EndTime": "00:26:47.6700000"
    }
  },
  {
    "TextLocation": {
      "Start": 20182,
      "End": 20185
    },
    "TimeRange": {
      "StartTime": "00:26:48.7500000",
      "EndTime": "00:26:49.2600000"
    }
  },
  {
    "TextLocation": {
      "Start": 20186,
      "End": 20188
    },
    "TimeRange": {
      "StartTime": "00:26:49.2600000",
      "EndTime": "00:26:49.6500000"
    }
  },
  {
    "TextLocation": {
      "Start": 20189,
      "End": 20191
    },
    "TimeRange": {
      "StartTime": "00:26:49.6500000",
      "EndTime": "00:26:49.8300000"
    }
  },
  {
    "TextLocation": {
      "Start": 20192,
      "End": 20195
    },
    "TimeRange": {
      "StartTime": "00:26:49.8300000",
      "EndTime": "00:26:49.9500000"
    }
  },
  {
    "TextLocation": {
      "Start": 20196,
      "End": 20202
    },
    "TimeRange": {
      "StartTime": "00:26:49.9500000",
      "EndTime": "00:26:50.3400000"
    }
  },
  {
    "TextLocation": {
      "Start": 20203,
      "End": 20205
    },
    "TimeRange": {
      "StartTime": "00:26:50.3400000",
      "EndTime": "00:26:50.4600000"
    }
  },
  {
    "TextLocation": {
      "Start": 20206,
      "End": 20208
    },
    "TimeRange": {
      "StartTime": "00:26:50.4600000",
      "EndTime": "00:26:50.5800000"
    }
  },
  {
    "TextLocation": {
      "Start": 20209,
      "End": 20212
    },
    "TimeRange": {
      "StartTime": "00:26:50.5800000",
      "EndTime": "00:26:50.9700000"
    }
  },
  {
    "TextLocation": {
      "Start": 20213,
      "End": 20219
    },
    "TimeRange": {
      "StartTime": "00:26:50.9700000",
      "EndTime": "00:26:51.3300000"
    }
  },
  {
    "TextLocation": {
      "Start": 20220,
      "End": 20224
    },
    "TimeRange": {
      "StartTime": "00:26:51.3300000",
      "EndTime": "00:26:51.4800000"
    }
  },
  {
    "TextLocation": {
      "Start": 20225,
      "End": 20228
    },
    "TimeRange": {
      "StartTime": "00:26:51.4800000",
      "EndTime": "00:26:51.7800000"
    }
  },
  {
    "TextLocation": {
      "Start": 20229,
      "End": 20234
    },
    "TimeRange": {
      "StartTime": "00:26:51.7800000",
      "EndTime": "00:26:51.9900000"
    }
  },
  {
    "TextLocation": {
      "Start": 20235,
      "End": 20239
    },
    "TimeRange": {
      "StartTime": "00:26:51.9900000",
      "EndTime": "00:26:52.2000000"
    }
  },
  {
    "TextLocation": {
      "Start": 20241,
      "End": 20244
    },
    "TimeRange": {
      "StartTime": "00:26:52.2000000",
      "EndTime": "00:26:52.3800000"
    }
  },
  {
    "TextLocation": {
      "Start": 20245,
      "End": 20247
    },
    "TimeRange": {
      "StartTime": "00:26:52.3800000",
      "EndTime": "00:26:52.4400000"
    }
  },
  {
    "TextLocation": {
      "Start": 20248,
      "End": 20254
    },
    "TimeRange": {
      "StartTime": "00:26:52.4400000",
      "EndTime": "00:26:52.8300000"
    }
  },
  {
    "TextLocation": {
      "Start": 20255,
      "End": 20259
    },
    "TimeRange": {
      "StartTime": "00:26:52.8599999",
      "EndTime": "00:26:53.0400000"
    }
  },
  {
    "TextLocation": {
      "Start": 20262,
      "End": 20265
    },
    "TimeRange": {
      "StartTime": "00:26:53.0400000",
      "EndTime": "00:26:53.2200000"
    }
  },
  {
    "TextLocation": {
      "Start": 20266,
      "End": 20268
    },
    "TimeRange": {
      "StartTime": "00:26:53.2200000",
      "EndTime": "00:26:53.3100000"
    }
  },
  {
    "TextLocation": {
      "Start": 20269,
      "End": 20274
    },
    "TimeRange": {
      "StartTime": "00:26:53.3100000",
      "EndTime": "00:26:53.7000000"
    }
  },
  {
    "TextLocation": {
      "Start": 20282,
      "End": 20286
    },
    "TimeRange": {
      "StartTime": "00:26:53.7000000",
      "EndTime": "00:26:54.1199999"
    }
  },
  {
    "TextLocation": {
      "Start": 20287,
      "End": 20290
    },
    "TimeRange": {
      "StartTime": "00:26:54.1500000",
      "EndTime": "00:26:54.3599999"
    }
  },
  {
    "TextLocation": {
      "Start": 20291,
      "End": 20296
    },
    "TimeRange": {
      "StartTime": "00:26:54.3599999",
      "EndTime": "00:26:54.5400000"
    }
  },
  {
    "TextLocation": {
      "Start": 20297,
      "End": 20301
    },
    "TimeRange": {
      "StartTime": "00:26:54.5400000",
      "EndTime": "00:26:54.7200000"
    }
  },
  {
    "TextLocation": {
      "Start": 20302,
      "End": 20305
    },
    "TimeRange": {
      "StartTime": "00:26:54.7200000",
      "EndTime": "00:26:55.0500000"
    }
  },
  {
    "TextLocation": {
      "Start": 20313,
      "End": 20317
    },
    "TimeRange": {
      "StartTime": "00:26:55.0900000",
      "EndTime": "00:26:55.5900000"
    }
  },
  {
    "TextLocation": {
      "Start": 20320,
      "End": 20323
    },
    "TimeRange": {
      "StartTime": "00:26:57.6099999",
      "EndTime": "00:26:57.8800000"
    }
  },
  {
    "TextLocation": {
      "Start": 20324,
      "End": 20329
    },
    "TimeRange": {
      "StartTime": "00:26:57.8800000",
      "EndTime": "00:26:58.0300000"
    }
  },
  {
    "TextLocation": {
      "Start": 20330,
      "End": 20331
    },
    "TimeRange": {
      "StartTime": "00:26:58.0300000",
      "EndTime": "00:26:58.0900000"
    }
  },
  {
    "TextLocation": {
      "Start": 20332,
      "End": 20336
    },
    "TimeRange": {
      "StartTime": "00:26:58.0900000",
      "EndTime": "00:26:58.3300000"
    }
  },
  {
    "TextLocation": {
      "Start": 20337,
      "End": 20341
    },
    "TimeRange": {
      "StartTime": "00:26:58.3300000",
      "EndTime": "00:26:58.5100000"
    }
  },
  {
    "TextLocation": {
      "Start": 20342,
      "End": 20347
    },
    "TimeRange": {
      "StartTime": "00:26:58.5400000",
      "EndTime": "00:26:58.8699999"
    }
  },
  {
    "TextLocation": {
      "Start": 20348,
      "End": 20355
    },
    "TimeRange": {
      "StartTime": "00:26:58.8699999",
      "EndTime": "00:26:59.5300000"
    }
  },
  {
    "TextLocation": {
      "Start": 20356,
      "End": 20364
    },
    "TimeRange": {
      "StartTime": "00:26:59.5300000",
      "EndTime": "00:26:59.9200000"
    }
  },
  {
    "TextLocation": {
      "Start": 20365,
      "End": 20368
    },
    "TimeRange": {
      "StartTime": "00:26:59.9200000",
      "EndTime": "00:27:00.0100000"
    }
  },
  {
    "TextLocation": {
      "Start": 20369,
      "End": 20374
    },
    "TimeRange": {
      "StartTime": "00:27:00.0100000",
      "EndTime": "00:27:00.2200000"
    }
  },
  {
    "TextLocation": {
      "Start": 20375,
      "End": 20379
    },
    "TimeRange": {
      "StartTime": "00:27:00.2200000",
      "EndTime": "00:27:00.4000000"
    }
  },
  {
    "TextLocation": {
      "Start": 20380,
      "End": 20382
    },
    "TimeRange": {
      "StartTime": "00:27:00.4000000",
      "EndTime": "00:27:00.4900000"
    }
  },
  {
    "TextLocation": {
      "Start": 20383,
      "End": 20387
    },
    "TimeRange": {
      "StartTime": "00:27:00.4900000",
      "EndTime": "00:27:00.6400000"
    }
  },
  {
    "TextLocation": {
      "Start": 20388,
      "End": 20393
    },
    "TimeRange": {
      "StartTime": "00:27:00.6400000",
      "EndTime": "00:27:01.2700000"
    }
  },
  {
    "TextLocation": {
      "Start": 20401,
      "End": 20404
    },
    "TimeRange": {
      "StartTime": "00:27:01.5100000",
      "EndTime": "00:27:02.1400000"
    }
  },
  {
    "TextLocation": {
      "Start": 20412,
      "End": 20416
    },
    "TimeRange": {
      "StartTime": "00:27:02.3800000",
      "EndTime": "00:27:02.6500000"
    }
  },
  {
    "TextLocation": {
      "Start": 20417,
      "End": 20420
    },
    "TimeRange": {
      "StartTime": "00:27:02.6500000",
      "EndTime": "00:27:02.8000000"
    }
  },
  {
    "TextLocation": {
      "Start": 20421,
      "End": 20425
    },
    "TimeRange": {
      "StartTime": "00:27:02.8000000",
      "EndTime": "00:27:03.0400000"
    }
  },
  {
    "TextLocation": {
      "Start": 20426,
      "End": 20431
    },
    "TimeRange": {
      "StartTime": "00:27:03.0400000",
      "EndTime": "00:27:03.3100000"
    }
  },
  {
    "TextLocation": {
      "Start": 20432,
      "End": 20441
    },
    "TimeRange": {
      "StartTime": "00:27:03.3100000",
      "EndTime": "00:27:03.9400000"
    }
  },
  {
    "TextLocation": {
      "Start": 20449,
      "End": 20452
    },
    "TimeRange": {
      "StartTime": "00:27:08.0100000",
      "EndTime": "00:27:08.3400000"
    }
  },
  {
    "TextLocation": {
      "Start": 20453,
      "End": 20457
    },
    "TimeRange": {
      "StartTime": "00:27:08.3400000",
      "EndTime": "00:27:08.6400000"
    }
  },
  {
    "TextLocation": {
      "Start": 20458,
      "End": 20463
    },
    "TimeRange": {
      "StartTime": "00:27:08.6400000",
      "EndTime": "00:27:09.4500000"
    }
  },
  {
    "TextLocation": {
      "Start": 20465,
      "End": 20468
    },
    "TimeRange": {
      "StartTime": "00:27:09.4500000",
      "EndTime": "00:27:10.0200000"
    }
  },
  {
    "TextLocation": {
      "Start": 20469,
      "End": 20473
    },
    "TimeRange": {
      "StartTime": "00:27:10.5000000",
      "EndTime": "00:27:11.2200000"
    }
  },
  {
    "TextLocation": {
      "Start": 20476,
      "End": 20480
    },
    "TimeRange": {
      "StartTime": "00:27:11.2200000",
      "EndTime": "00:27:11.5500000"
    }
  },
  {
    "TextLocation": {
      "Start": 20481,
      "End": 20489
    },
    "TimeRange": {
      "StartTime": "00:27:11.5500000",
      "EndTime": "00:27:12.3000000"
    }
  },
  {
    "TextLocation": {
      "Start": 20497,
      "End": 20501
    },
    "TimeRange": {
      "StartTime": "00:27:12.8400000",
      "EndTime": "00:27:13.3200000"
    }
  },
  {
    "TextLocation": {
      "Start": 20504,
      "End": 20506
    },
    "TimeRange": {
      "StartTime": "00:27:13.3500000",
      "EndTime": "00:27:13.5000000"
    }
  },
  {
    "TextLocation": {
      "Start": 20507,
      "End": 20511
    },
    "TimeRange": {
      "StartTime": "00:27:13.5000000",
      "EndTime": "00:27:13.6500000"
    }
  },
  {
    "TextLocation": {
      "Start": 20512,
      "End": 20516
    },
    "TimeRange": {
      "StartTime": "00:27:13.6500000",
      "EndTime": "00:27:13.8300000"
    }
  },
  {
    "TextLocation": {
      "Start": 20517,
      "End": 20519
    },
    "TimeRange": {
      "StartTime": "00:27:13.8300000",
      "EndTime": "00:27:13.9200000"
    }
  },
  {
    "TextLocation": {
      "Start": 20520,
      "End": 20522
    },
    "TimeRange": {
      "StartTime": "00:27:13.9500000",
      "EndTime": "00:27:14.0400000"
    }
  },
  {
    "TextLocation": {
      "Start": 20523,
      "End": 20527
    },
    "TimeRange": {
      "StartTime": "00:27:14.0400000",
      "EndTime": "00:27:14.1900000"
    }
  },
  {
    "TextLocation": {
      "Start": 20528,
      "End": 20532
    },
    "TimeRange": {
      "StartTime": "00:27:14.1900000",
      "EndTime": "00:27:14.4900000"
    }
  },
  {
    "TextLocation": {
      "Start": 20533,
      "End": 20536
    },
    "TimeRange": {
      "StartTime": "00:27:14.4900000",
      "EndTime": "00:27:14.7600000"
    }
  },
  {
    "TextLocation": {
      "Start": 20537,
      "End": 20542
    },
    "TimeRange": {
      "StartTime": "00:27:14.7600000",
      "EndTime": "00:27:15.0600000"
    }
  },
  {
    "TextLocation": {
      "Start": 20543,
      "End": 20547
    },
    "TimeRange": {
      "StartTime": "00:27:15.0600000",
      "EndTime": "00:27:15.6600000"
    }
  },
  {
    "TextLocation": {
      "Start": 20555,
      "End": 20558
    },
    "TimeRange": {
      "StartTime": "00:27:15.9700000",
      "EndTime": "00:27:16.0800000"
    }
  },
  {
    "TextLocation": {
      "Start": 20559,
      "End": 20564
    },
    "TimeRange": {
      "StartTime": "00:27:16.0800000",
      "EndTime": "00:27:16.2300000"
    }
  },
  {
    "TextLocation": {
      "Start": 20567,
      "End": 20570
    },
    "TimeRange": {
      "StartTime": "00:27:16.2300000",
      "EndTime": "00:27:16.6800000"
    }
  },
  {
    "TextLocation": {
      "Start": 20578,
      "End": 20582
    },
    "TimeRange": {
      "StartTime": "00:27:18",
      "EndTime": "00:27:18.6000000"
    }
  },
  {
    "TextLocation": {
      "Start": 20583,
      "End": 20588
    },
    "TimeRange": {
      "StartTime": "00:27:18.6300000",
      "EndTime": "00:27:19.0500000"
    }
  },
  {
    "TextLocation": {
      "Start": 20589,
      "End": 20593
    },
    "TimeRange": {
      "StartTime": "00:27:19.0500000",
      "EndTime": "00:27:19.3500000"
    }
  },
  {
    "TextLocation": {
      "Start": 20594,
      "End": 20598
    },
    "TimeRange": {
      "StartTime": "00:27:19.3500000",
      "EndTime": "00:27:19.5900000"
    }
  },
  {
    "TextLocation": {
      "Start": 20599,
      "End": 20601
    },
    "TimeRange": {
      "StartTime": "00:27:19.5900000",
      "EndTime": "00:27:19.7100000"
    }
  },
  {
    "TextLocation": {
      "Start": 20602,
      "End": 20607
    },
    "TimeRange": {
      "StartTime": "00:27:19.7100000",
      "EndTime": "00:27:19.9500000"
    }
  },
  {
    "TextLocation": {
      "Start": 20608,
      "End": 20611
    },
    "TimeRange": {
      "StartTime": "00:27:19.9500000",
      "EndTime": "00:27:20.0400000"
    }
  },
  {
    "TextLocation": {
      "Start": 20612,
      "End": 20617
    },
    "TimeRange": {
      "StartTime": "00:27:20.0400000",
      "EndTime": "00:27:20.3900000"
    }
  },
  {
    "TextLocation": {
      "Start": 20619,
      "End": 20623
    },
    "TimeRange": {
      "StartTime": "00:27:20.4000000",
      "EndTime": "00:27:20.7000000"
    }
  },
  {
    "TextLocation": {
      "Start": 20624,
      "End": 20628
    },
    "TimeRange": {
      "StartTime": "00:27:20.7000000",
      "EndTime": "00:27:20.8500000"
    }
  },
  {
    "TextLocation": {
      "Start": 20629,
      "End": 20632
    },
    "TimeRange": {
      "StartTime": "00:27:20.8500000",
      "EndTime": "00:27:20.9700000"
    }
  },
  {
    "TextLocation": {
      "Start": 20633,
      "End": 20641
    },
    "TimeRange": {
      "StartTime": "00:27:20.9700000",
      "EndTime": "00:27:21.3599999"
    }
  },
  {
    "TextLocation": {
      "Start": 20642,
      "End": 20654
    },
    "TimeRange": {
      "StartTime": "00:27:21.3599999",
      "EndTime": "00:27:21.9000000"
    }
  },
  {
    "TextLocation": {
      "Start": 20655,
      "End": 20659
    },
    "TimeRange": {
      "StartTime": "00:27:21.9000000",
      "EndTime": "00:27:22.4700000"
    }
  },
  {
    "TextLocation": {
      "Start": 20667,
      "End": 20668
    },
    "TimeRange": {
      "StartTime": "00:27:23.8200000",
      "EndTime": "00:27:24.0900000"
    }
  },
  {
    "TextLocation": {
      "Start": 20669,
      "End": 20674
    },
    "TimeRange": {
      "StartTime": "00:27:24.0900000",
      "EndTime": "00:27:24.3300000"
    }
  },
  {
    "TextLocation": {
      "Start": 20675,
      "End": 20679
    },
    "TimeRange": {
      "StartTime": "00:27:24.3300000",
      "EndTime": "00:27:25.0200000"
    }
  },
  {
    "TextLocation": {
      "Start": 20680,
      "End": 20681
    },
    "TimeRange": {
      "StartTime": "00:27:25.0200000",
      "EndTime": "00:27:25.2600000"
    }
  },
  {
    "TextLocation": {
      "Start": 20682,
      "End": 20687
    },
    "TimeRange": {
      "StartTime": "00:27:25.2600000",
      "EndTime": "00:27:25.4400000"
    }
  },
  {
    "TextLocation": {
      "Start": 20688,
      "End": 20692
    },
    "TimeRange": {
      "StartTime": "00:27:25.4400000",
      "EndTime": "00:27:25.7100000"
    }
  },
  {
    "TextLocation": {
      "Start": 20693,
      "End": 20694
    },
    "TimeRange": {
      "StartTime": "00:27:25.7100000",
      "EndTime": "00:27:25.8900000"
    }
  },
  {
    "TextLocation": {
      "Start": 20695,
      "End": 20699
    },
    "TimeRange": {
      "StartTime": "00:27:25.8900000",
      "EndTime": "00:27:26.3699999"
    }
  },
  {
    "TextLocation": {
      "Start": 20700,
      "End": 20702
    },
    "TimeRange": {
      "StartTime": "00:27:26.3699999",
      "EndTime": "00:27:26.4900000"
    }
  },
  {
    "TextLocation": {
      "Start": 20703,
      "End": 20711
    },
    "TimeRange": {
      "StartTime": "00:27:26.4900000",
      "EndTime": "00:27:26.8800000"
    }
  },
  {
    "TextLocation": {
      "Start": 20712,
      "End": 20714
    },
    "TimeRange": {
      "StartTime": "00:27:26.8800000",
      "EndTime": "00:27:27"
    }
  },
  {
    "TextLocation": {
      "Start": 20715,
      "End": 20718
    },
    "TimeRange": {
      "StartTime": "00:27:27",
      "EndTime": "00:27:27.0900000"
    }
  },
  {
    "TextLocation": {
      "Start": 20719,
      "End": 20724
    },
    "TimeRange": {
      "StartTime": "00:27:27.0900000",
      "EndTime": "00:27:27.7500000"
    }
  },
  {
    "TextLocation": {
      "Start": 20725,
      "End": 20728
    },
    "TimeRange": {
      "StartTime": "00:27:28.8300000",
      "EndTime": "00:27:29.0700000"
    }
  },
  {
    "TextLocation": {
      "Start": 20729,
      "End": 20733
    },
    "TimeRange": {
      "StartTime": "00:27:29.0700000",
      "EndTime": "00:27:29.1900000"
    }
  },
  {
    "TextLocation": {
      "Start": 20734,
      "End": 20739
    },
    "TimeRange": {
      "StartTime": "00:27:29.1900000",
      "EndTime": "00:27:29.3699999"
    }
  },
  {
    "TextLocation": {
      "Start": 20740,
      "End": 20746
    },
    "TimeRange": {
      "StartTime": "00:27:29.3699999",
      "EndTime": "00:27:29.7900000"
    }
  },
  {
    "TextLocation": {
      "Start": 20747,
      "End": 20753
    },
    "TimeRange": {
      "StartTime": "00:27:29.7900000",
      "EndTime": "00:27:30.3900000"
    }
  },
  {
    "TextLocation": {
      "Start": 20754,
      "End": 20762
    },
    "TimeRange": {
      "StartTime": "00:27:30.3900000",
      "EndTime": "00:27:30.6900000"
    }
  },
  {
    "TextLocation": {
      "Start": 20763,
      "End": 20765
    },
    "TimeRange": {
      "StartTime": "00:27:30.6900000",
      "EndTime": "00:27:30.8100000"
    }
  },
  {
    "TextLocation": {
      "Start": 20766,
      "End": 20769
    },
    "TimeRange": {
      "StartTime": "00:27:30.8100000",
      "EndTime": "00:27:30.9000000"
    }
  },
  {
    "TextLocation": {
      "Start": 20770,
      "End": 20775
    },
    "TimeRange": {
      "StartTime": "00:27:30.9000000",
      "EndTime": "00:27:31.2000000"
    }
  },
  {
    "TextLocation": {
      "Start": 20776,
      "End": 20778
    },
    "TimeRange": {
      "StartTime": "00:27:31.2000000",
      "EndTime": "00:27:31.2600000"
    }
  },
  {
    "TextLocation": {
      "Start": 20779,
      "End": 20781
    },
    "TimeRange": {
      "StartTime": "00:27:31.2600000",
      "EndTime": "00:27:31.3800000"
    }
  },
  {
    "TextLocation": {
      "Start": 20782,
      "End": 20785
    },
    "TimeRange": {
      "StartTime": "00:27:31.3800000",
      "EndTime": "00:27:31.4700000"
    }
  },
  {
    "TextLocation": {
      "Start": 20786,
      "End": 20791
    },
    "TimeRange": {
      "StartTime": "00:27:31.4700000",
      "EndTime": "00:27:31.8599999"
    }
  },
  {
    "TextLocation": {
      "Start": 20794,
      "End": 20797
    },
    "TimeRange": {
      "StartTime": "00:27:31.8599999",
      "EndTime": "00:27:32.0700000"
    }
  },
  {
    "TextLocation": {
      "Start": 20798,
      "End": 20799
    },
    "TimeRange": {
      "StartTime": "00:27:32.0700000",
      "EndTime": "00:27:32.1600000"
    }
  },
  {
    "TextLocation": {
      "Start": 20800,
      "End": 20805
    },
    "TimeRange": {
      "StartTime": "00:27:32.1600000",
      "EndTime": "00:27:32.2800000"
    }
  },
  {
    "TextLocation": {
      "Start": 20806,
      "End": 20812
    },
    "TimeRange": {
      "StartTime": "00:27:32.2800000",
      "EndTime": "00:27:32.5200000"
    }
  },
  {
    "TextLocation": {
      "Start": 20813,
      "End": 20818
    },
    "TimeRange": {
      "StartTime": "00:27:32.5200000",
      "EndTime": "00:27:32.8200000"
    }
  },
  {
    "TextLocation": {
      "Start": 20819,
      "End": 20821
    },
    "TimeRange": {
      "StartTime": "00:27:32.8200000",
      "EndTime": "00:27:33.0300000"
    }
  },
  {
    "TextLocation": {
      "Start": 20822,
      "End": 20825
    },
    "TimeRange": {
      "StartTime": "00:27:33.0300000",
      "EndTime": "00:27:33.0900000"
    }
  },
  {
    "TextLocation": {
      "Start": 20826,
      "End": 20831
    },
    "TimeRange": {
      "StartTime": "00:27:33.0900000",
      "EndTime": "00:27:33.4500000"
    }
  },
  {
    "TextLocation": {
      "Start": 20832,
      "End": 20834
    },
    "TimeRange": {
      "StartTime": "00:27:33.4500000",
      "EndTime": "00:27:33.6300000"
    }
  },
  {
    "TextLocation": {
      "Start": 20835,
      "End": 20838
    },
    "TimeRange": {
      "StartTime": "00:27:33.6300000",
      "EndTime": "00:27:33.7200000"
    }
  },
  {
    "TextLocation": {
      "Start": 20839,
      "End": 20844
    },
    "TimeRange": {
      "StartTime": "00:27:33.7200000",
      "EndTime": "00:27:34.1700000"
    }
  },
  {
    "TextLocation": {
      "Start": 20846,
      "End": 20855
    },
    "TimeRange": {
      "StartTime": "00:27:34.1700000",
      "EndTime": "00:27:34.5900000"
    }
  },
  {
    "TextLocation": {
      "Start": 20856,
      "End": 20860
    },
    "TimeRange": {
      "StartTime": "00:27:34.5900000",
      "EndTime": "00:27:34.7100000"
    }
  },
  {
    "TextLocation": {
      "Start": 20861,
      "End": 20866
    },
    "TimeRange": {
      "StartTime": "00:27:34.7100000",
      "EndTime": "00:27:35.2600000"
    }
  },
  {
    "TextLocation": {
      "Start": 20874,
      "End": 20877
    },
    "TimeRange": {
      "StartTime": "00:27:35.2800000",
      "EndTime": "00:27:35.5200000"
    }
  },
  {
    "TextLocation": {
      "Start": 20878,
      "End": 20880
    },
    "TimeRange": {
      "StartTime": "00:27:35.5200000",
      "EndTime": "00:27:35.6400000"
    }
  },
  {
    "TextLocation": {
      "Start": 20881,
      "End": 20885
    },
    "TimeRange": {
      "StartTime": "00:27:35.6400000",
      "EndTime": "00:27:35.9100000"
    }
  },
  {
    "TextLocation": {
      "Start": 20886,
      "End": 20888
    },
    "TimeRange": {
      "StartTime": "00:27:35.9100000",
      "EndTime": "00:27:36.1199999"
    }
  },
  {
    "TextLocation": {
      "Start": 20889,
      "End": 20892
    },
    "TimeRange": {
      "StartTime": "00:27:36.1199999",
      "EndTime": "00:27:36.2400000"
    }
  },
  {
    "TextLocation": {
      "Start": 20893,
      "End": 20899
    },
    "TimeRange": {
      "StartTime": "00:27:36.2400000",
      "EndTime": "00:27:36.5100000"
    }
  },
  {
    "TextLocation": {
      "Start": 20900,
      "End": 20904
    },
    "TimeRange": {
      "StartTime": "00:27:36.5100000",
      "EndTime": "00:27:36.7200000"
    }
  },
  {
    "TextLocation": {
      "Start": 20905,
      "End": 20909
    },
    "TimeRange": {
      "StartTime": "00:27:36.7200000",
      "EndTime": "00:27:36.9900000"
    }
  },
  {
    "TextLocation": {
      "Start": 20910,
      "End": 20912
    },
    "TimeRange": {
      "StartTime": "00:27:36.9900000",
      "EndTime": "00:27:37.1099999"
    }
  },
  {
    "TextLocation": {
      "Start": 20913,
      "End": 20916
    },
    "TimeRange": {
      "StartTime": "00:27:37.1099999",
      "EndTime": "00:27:37.2000000"
    }
  },
  {
    "TextLocation": {
      "Start": 20917,
      "End": 20922
    },
    "TimeRange": {
      "StartTime": "00:27:37.2000000",
      "EndTime": "00:27:37.8000000"
    }
  },
  {
    "TextLocation": {
      "Start": 20930,
      "End": 20933
    },
    "TimeRange": {
      "StartTime": "00:27:37.8300000",
      "EndTime": "00:27:38.3699999"
    }
  },
  {
    "TextLocation": {
      "Start": 20941,
      "End": 20946
    },
    "TimeRange": {
      "StartTime": "00:27:38.5200000",
      "EndTime": "00:27:38.8800000"
    }
  },
  {
    "TextLocation": {
      "Start": 20947,
      "End": 20952
    },
    "TimeRange": {
      "StartTime": "00:27:38.8800000",
      "EndTime": "00:27:39"
    }
  },
  {
    "TextLocation": {
      "Start": 20953,
      "End": 20956
    },
    "TimeRange": {
      "StartTime": "00:27:39",
      "EndTime": "00:27:39.0900000"
    }
  },
  {
    "TextLocation": {
      "Start": 20957,
      "End": 20966
    },
    "TimeRange": {
      "StartTime": "00:27:39.0900000",
      "EndTime": "00:27:39.5400000"
    }
  },
  {
    "TextLocation": {
      "Start": 20967,
      "End": 20969
    },
    "TimeRange": {
      "StartTime": "00:27:39.5400000",
      "EndTime": "00:27:39.7800000"
    }
  },
  {
    "TextLocation": {
      "Start": 20970,
      "End": 20975
    },
    "TimeRange": {
      "StartTime": "00:27:39.7800000",
      "EndTime": "00:27:40.0500000"
    }
  },
  {
    "TextLocation": {
      "Start": 20976,
      "End": 20981
    },
    "TimeRange": {
      "StartTime": "00:27:40.0500000",
      "EndTime": "00:27:40.2300000"
    }
  },
  {
    "TextLocation": {
      "Start": 20982,
      "End": 20992
    },
    "TimeRange": {
      "StartTime": "00:27:40.2300000",
      "EndTime": "00:27:40.7100000"
    }
  },
  {
    "TextLocation": {
      "Start": 20993,
      "End": 20996
    },
    "TimeRange": {
      "StartTime": "00:27:40.7100000",
      "EndTime": "00:27:40.8300000"
    }
  },
  {
    "TextLocation": {
      "Start": 20997,
      "End": 21006
    },
    "TimeRange": {
      "StartTime": "00:27:40.8300000",
      "EndTime": "00:27:41.4600000"
    }
  },
  {
    "TextLocation": {
      "Start": 21014,
      "End": 21016
    },
    "TimeRange": {
      "StartTime": "00:27:41.5800000",
      "EndTime": "00:27:41.7300000"
    }
  },
  {
    "TextLocation": {
      "Start": 21017,
      "End": 21020
    },
    "TimeRange": {
      "StartTime": "00:27:41.7300000",
      "EndTime": "00:27:41.8200000"
    }
  },
  {
    "TextLocation": {
      "Start": 21021,
      "End": 21026
    },
    "TimeRange": {
      "StartTime": "00:27:41.8200000",
      "EndTime": "00:27:42.4500000"
    }
  },
  {
    "TextLocation": {
      "Start": 21034,
      "End": 21038
    },
    "TimeRange": {
      "StartTime": "00:27:42.4800000",
      "EndTime": "00:27:42.7500000"
    }
  },
  {
    "TextLocation": {
      "Start": 21041,
      "End": 21043
    },
    "TimeRange": {
      "StartTime": "00:27:42.7500000",
      "EndTime": "00:27:42.9600000"
    }
  },
  {
    "TextLocation": {
      "Start": 21044,
      "End": 21046
    },
    "TimeRange": {
      "StartTime": "00:27:42.9600000",
      "EndTime": "00:27:43.0500000"
    }
  },
  {
    "TextLocation": {
      "Start": 21047,
      "End": 21050
    },
    "TimeRange": {
      "StartTime": "00:27:43.0500000",
      "EndTime": "00:27:43.1400000"
    }
  },
  {
    "TextLocation": {
      "Start": 21051,
      "End": 21055
    },
    "TimeRange": {
      "StartTime": "00:27:43.1400000",
      "EndTime": "00:27:43.4100000"
    }
  },
  {
    "TextLocation": {
      "Start": 21056,
      "End": 21060
    },
    "TimeRange": {
      "StartTime": "00:27:43.4100000",
      "EndTime": "00:27:43.6800000"
    }
  },
  {
    "TextLocation": {
      "Start": 21061,
      "End": 21063
    },
    "TimeRange": {
      "StartTime": "00:27:43.6800000",
      "EndTime": "00:27:43.8000000"
    }
  },
  {
    "TextLocation": {
      "Start": 21064,
      "End": 21067
    },
    "TimeRange": {
      "StartTime": "00:27:43.8000000",
      "EndTime": "00:27:43.9500000"
    }
  },
  {
    "TextLocation": {
      "Start": 21068,
      "End": 21071
    },
    "TimeRange": {
      "StartTime": "00:27:43.9500000",
      "EndTime": "00:27:44.0700000"
    }
  },
  {
    "TextLocation": {
      "Start": 21072,
      "End": 21077
    },
    "TimeRange": {
      "StartTime": "00:27:44.0700000",
      "EndTime": "00:27:44.4500000"
    }
  },
  {
    "TextLocation": {
      "Start": 21080,
      "End": 21083
    },
    "TimeRange": {
      "StartTime": "00:27:44.4600000",
      "EndTime": "00:27:44.8500000"
    }
  },
  {
    "TextLocation": {
      "Start": 21086,
      "End": 21089
    },
    "TimeRange": {
      "StartTime": "00:27:44.8500000",
      "EndTime": "00:27:44.9700000"
    }
  },
  {
    "TextLocation": {
      "Start": 21090,
      "End": 21098
    },
    "TimeRange": {
      "StartTime": "00:27:44.9700000",
      "EndTime": "00:27:45.1800000"
    }
  },
  {
    "TextLocation": {
      "Start": 21099,
      "End": 21101
    },
    "TimeRange": {
      "StartTime": "00:27:45.1800000",
      "EndTime": "00:27:45.3300000"
    }
  },
  {
    "TextLocation": {
      "Start": 21102,
      "End": 21104
    },
    "TimeRange": {
      "StartTime": "00:27:45.3300000",
      "EndTime": "00:27:45.4200000"
    }
  },
  {
    "TextLocation": {
      "Start": 21105,
      "End": 21106
    },
    "TimeRange": {
      "StartTime": "00:27:45.4200000",
      "EndTime": "00:27:45.5100000"
    }
  },
  {
    "TextLocation": {
      "Start": 21107,
      "End": 21116
    },
    "TimeRange": {
      "StartTime": "00:27:45.5100000",
      "EndTime": "00:27:45.7800000"
    }
  },
  {
    "TextLocation": {
      "Start": 21117,
      "End": 21121
    },
    "TimeRange": {
      "StartTime": "00:27:45.7800000",
      "EndTime": "00:27:45.9900000"
    }
  },
  {
    "TextLocation": {
      "Start": 21122,
      "End": 21124
    },
    "TimeRange": {
      "StartTime": "00:27:45.9900000",
      "EndTime": "00:27:46.1099999"
    }
  },
  {
    "TextLocation": {
      "Start": 21125,
      "End": 21128
    },
    "TimeRange": {
      "StartTime": "00:27:46.1099999",
      "EndTime": "00:27:46.3200000"
    }
  },
  {
    "TextLocation": {
      "Start": 21129,
      "End": 21133
    },
    "TimeRange": {
      "StartTime": "00:27:46.3200000",
      "EndTime": "00:27:46.4700000"
    }
  },
  {
    "TextLocation": {
      "Start": 21134,
      "End": 21138
    },
    "TimeRange": {
      "StartTime": "00:27:46.4700000",
      "EndTime": "00:27:46.9300000"
    }
  },
  {
    "TextLocation": {
      "Start": 21146,
      "End": 21148
    },
    "TimeRange": {
      "StartTime": "00:27:46.9500000",
      "EndTime": "00:27:47.4300000"
    }
  },
  {
    "TextLocation": {
      "Start": 21151,
      "End": 21155
    },
    "TimeRange": {
      "StartTime": "00:27:47.4900000",
      "EndTime": "00:27:47.7600000"
    }
  },
  {
    "TextLocation": {
      "Start": 21163,
      "End": 21166
    },
    "TimeRange": {
      "StartTime": "00:27:48.6900000",
      "EndTime": "00:27:48.9900000"
    }
  },
  {
    "TextLocation": {
      "Start": 21167,
      "End": 21169
    },
    "TimeRange": {
      "StartTime": "00:27:48.9900000",
      "EndTime": "00:27:49.0800000"
    }
  },
  {
    "TextLocation": {
      "Start": 21170,
      "End": 21174
    },
    "TimeRange": {
      "StartTime": "00:27:49.0800000",
      "EndTime": "00:27:49.2900000"
    }
  },
  {
    "TextLocation": {
      "Start": 21175,
      "End": 21178
    },
    "TimeRange": {
      "StartTime": "00:27:49.2900000",
      "EndTime": "00:27:49.5300000"
    }
  },
  {
    "TextLocation": {
      "Start": 21179,
      "End": 21184
    },
    "TimeRange": {
      "StartTime": "00:27:49.5300000",
      "EndTime": "00:27:49.8300000"
    }
  },
  {
    "TextLocation": {
      "Start": 21185,
      "End": 21187
    },
    "TimeRange": {
      "StartTime": "00:27:49.8300000",
      "EndTime": "00:27:49.9200000"
    }
  },
  {
    "TextLocation": {
      "Start": 21188,
      "End": 21191
    },
    "TimeRange": {
      "StartTime": "00:27:49.9200000",
      "EndTime": "00:27:50.0100000"
    }
  },
  {
    "TextLocation": {
      "Start": 21192,
      "End": 21198
    },
    "TimeRange": {
      "StartTime": "00:27:50.0100000",
      "EndTime": "00:27:50.2200000"
    }
  },
  {
    "TextLocation": {
      "Start": 21199,
      "End": 21203
    },
    "TimeRange": {
      "StartTime": "00:27:50.2200000",
      "EndTime": "00:27:50.4300000"
    }
  },
  {
    "TextLocation": {
      "Start": 21204,
      "End": 21206
    },
    "TimeRange": {
      "StartTime": "00:27:50.4300000",
      "EndTime": "00:27:50.5500000"
    }
  },
  {
    "TextLocation": {
      "Start": 21207,
      "End": 21211
    },
    "TimeRange": {
      "StartTime": "00:27:50.5500000",
      "EndTime": "00:27:50.7300000"
    }
  },
  {
    "TextLocation": {
      "Start": 21212,
      "End": 21216
    },
    "TimeRange": {
      "StartTime": "00:27:50.7300000",
      "EndTime": "00:27:50.8800000"
    }
  },
  {
    "TextLocation": {
      "Start": 21217,
      "End": 21220
    },
    "TimeRange": {
      "StartTime": "00:27:50.8800000",
      "EndTime": "00:27:51.0900000"
    }
  },
  {
    "TextLocation": {
      "Start": 21221,
      "End": 21226
    },
    "TimeRange": {
      "StartTime": "00:27:51.0900000",
      "EndTime": "00:27:51.3500000"
    }
  },
  {
    "TextLocation": {
      "Start": 21229,
      "End": 21232
    },
    "TimeRange": {
      "StartTime": "00:27:51.3599999",
      "EndTime": "00:27:51.4500000"
    }
  },
  {
    "TextLocation": {
      "Start": 21233,
      "End": 21238
    },
    "TimeRange": {
      "StartTime": "00:27:51.4500000",
      "EndTime": "00:27:51.5700000"
    }
  },
  {
    "TextLocation": {
      "Start": 21239,
      "End": 21242
    },
    "TimeRange": {
      "StartTime": "00:27:51.5700000",
      "EndTime": "00:27:51.6900000"
    }
  },
  {
    "TextLocation": {
      "Start": 21243,
      "End": 21251
    },
    "TimeRange": {
      "StartTime": "00:27:51.6900000",
      "EndTime": "00:27:52.0500000"
    }
  },
  {
    "TextLocation": {
      "Start": 21252,
      "End": 21256
    },
    "TimeRange": {
      "StartTime": "00:27:52.0500000",
      "EndTime": "00:27:52.5300000"
    }
  },
  {
    "TextLocation": {
      "Start": 21264,
      "End": 21269
    },
    "TimeRange": {
      "StartTime": "00:27:52.5600000",
      "EndTime": "00:27:52.8599999"
    }
  },
  {
    "TextLocation": {
      "Start": 21270,
      "End": 21273
    },
    "TimeRange": {
      "StartTime": "00:27:52.8599999",
      "EndTime": "00:27:53.2800000"
    }
  },
  {
    "TextLocation": {
      "Start": 21274,
      "End": 21275
    },
    "TimeRange": {
      "StartTime": "00:27:53.2800000",
      "EndTime": "00:27:53.7600000"
    }
  },
  {
    "TextLocation": {
      "Start": 21276,
      "End": 21282
    },
    "TimeRange": {
      "StartTime": "00:27:53.8800000",
      "EndTime": "00:27:54.4800000"
    }
  },
  {
    "TextLocation": {
      "Start": 21283,
      "End": 21288
    },
    "TimeRange": {
      "StartTime": "00:27:54.9000000",
      "EndTime": "00:27:55.5000000"
    }
  },
  {
    "TextLocation": {
      "Start": 21296,
      "End": 21299
    },
    "TimeRange": {
      "StartTime": "00:27:58.0700000",
      "EndTime": "00:27:58.3400000"
    }
  },
  {
    "TextLocation": {
      "Start": 21300,
      "End": 21303
    },
    "TimeRange": {
      "StartTime": "00:27:58.3400000",
      "EndTime": "00:27:58.4900000"
    }
  },
  {
    "TextLocation": {
      "Start": 21304,
      "End": 21307
    },
    "TimeRange": {
      "StartTime": "00:27:58.4900000",
      "EndTime": "00:27:58.8500000"
    }
  },
  {
    "TextLocation": {
      "Start": 21308,
      "End": 21312
    },
    "TimeRange": {
      "StartTime": "00:27:58.8500000",
      "EndTime": "00:27:59.1800000"
    }
  },
  {
    "TextLocation": {
      "Start": 21313,
      "End": 21315
    },
    "TimeRange": {
      "StartTime": "00:27:59.1800000",
      "EndTime": "00:27:59.3300000"
    }
  },
  {
    "TextLocation": {
      "Start": 21316,
      "End": 21324
    },
    "TimeRange": {
      "StartTime": "00:27:59.3300000",
      "EndTime": "00:27:59.6900000"
    }
  },
  {
    "TextLocation": {
      "Start": 21325,
      "End": 21330
    },
    "TimeRange": {
      "StartTime": "00:27:59.6900000",
      "EndTime": "00:27:59.8699999"
    }
  },
  {
    "TextLocation": {
      "Start": 21331,
      "End": 21338
    },
    "TimeRange": {
      "StartTime": "00:27:59.8699999",
      "EndTime": "00:28:00.2600000"
    }
  },
  {
    "TextLocation": {
      "Start": 21339,
      "End": 21342
    },
    "TimeRange": {
      "StartTime": "00:28:00.2600000",
      "EndTime": "00:28:00.4400000"
    }
  },
  {
    "TextLocation": {
      "Start": 21343,
      "End": 21345
    },
    "TimeRange": {
      "StartTime": "00:28:00.4400000",
      "EndTime": "00:28:00.9200000"
    }
  },
  {
    "TextLocation": {
      "Start": 21353,
      "End": 21356
    },
    "TimeRange": {
      "StartTime": "00:28:03.3900000",
      "EndTime": "00:28:04.0100000"
    }
  },
  {
    "TextLocation": {
      "Start": 21357,
      "End": 21360
    },
    "TimeRange": {
      "StartTime": "00:28:04.0800000",
      "EndTime": "00:28:04.3599999"
    }
  },
  {
    "TextLocation": {
      "Start": 21361,
      "End": 21366
    },
    "TimeRange": {
      "StartTime": "00:28:04.4700000",
      "EndTime": "00:28:05.0700000"
    }
  },
  {
    "TextLocation": {
      "Start": 21367,
      "End": 21370
    },
    "TimeRange": {
      "StartTime": "00:28:05.0700000",
      "EndTime": "00:28:05.3699999"
    }
  },
  {
    "TextLocation": {
      "Start": 21371,
      "End": 21375
    },
    "TimeRange": {
      "StartTime": "00:28:05.3699999",
      "EndTime": "00:28:05.7900000"
    }
  },
  {
    "TextLocation": {
      "Start": 21376,
      "End": 21384
    },
    "TimeRange": {
      "StartTime": "00:28:05.7900000",
      "EndTime": "00:28:06.4800000"
    }
  },
  {
    "TextLocation": {
      "Start": 21385,
      "End": 21388
    },
    "TimeRange": {
      "StartTime": "00:28:06.4800000",
      "EndTime": "00:28:06.8400000"
    }
  },
  {
    "TextLocation": {
      "Start": 21389,
      "End": 21392
    },
    "TimeRange": {
      "StartTime": "00:28:06.8400000",
      "EndTime": "00:28:07.3800000"
    }
  },
  {
    "TextLocation": {
      "Start": 21393,
      "End": 21397
    },
    "TimeRange": {
      "StartTime": "00:28:07.4100000",
      "EndTime": "00:28:07.5900000"
    }
  },
  {
    "TextLocation": {
      "Start": 21398,
      "End": 21402
    },
    "TimeRange": {
      "StartTime": "00:28:07.5900000",
      "EndTime": "00:28:07.8599999"
    }
  },
  {
    "TextLocation": {
      "Start": 21403,
      "End": 21406
    },
    "TimeRange": {
      "StartTime": "00:28:07.8599999",
      "EndTime": "00:28:08.0700000"
    }
  },
  {
    "TextLocation": {
      "Start": 21407,
      "End": 21410
    },
    "TimeRange": {
      "StartTime": "00:28:08.0700000",
      "EndTime": "00:28:08.5500000"
    }
  },
  {
    "TextLocation": {
      "Start": 21418,
      "End": 21422
    },
    "TimeRange": {
      "StartTime": "00:28:08.9500000",
      "EndTime": "00:28:09.1300000"
    }
  },
  {
    "TextLocation": {
      "Start": 21425,
      "End": 21429
    },
    "TimeRange": {
      "StartTime": "00:28:09.1500000",
      "EndTime": "00:28:09.3000000"
    }
  },
  {
    "TextLocation": {
      "Start": 21430,
      "End": 21435
    },
    "TimeRange": {
      "StartTime": "00:28:09.3000000",
      "EndTime": "00:28:09.6000000"
    }
  },
  {
    "TextLocation": {
      "Start": 21436,
      "End": 21439
    },
    "TimeRange": {
      "StartTime": "00:28:09.6000000",
      "EndTime": "00:28:09.7800000"
    }
  },
  {
    "TextLocation": {
      "Start": 21440,
      "End": 21444
    },
    "TimeRange": {
      "StartTime": "00:28:09.7800000",
      "EndTime": "00:28:10.0500000"
    }
  },
  {
    "TextLocation": {
      "Start": 21445,
      "End": 21450
    },
    "TimeRange": {
      "StartTime": "00:28:10.4400000",
      "EndTime": "00:28:11.0700000"
    }
  },
  {
    "TextLocation": {
      "Start": 21458,
      "End": 21462
    },
    "TimeRange": {
      "StartTime": "00:28:11.1900000",
      "EndTime": "00:28:11.4600000"
    }
  },
  {
    "TextLocation": {
      "Start": 21463,
      "End": 21467
    },
    "TimeRange": {
      "StartTime": "00:28:11.4600000",
      "EndTime": "00:28:11.8800000"
    }
  },
  {
    "TextLocation": {
      "Start": 21468,
      "End": 21472
    },
    "TimeRange": {
      "StartTime": "00:28:12.2100000",
      "EndTime": "00:28:12.6300000"
    }
  },
  {
    "TextLocation": {
      "Start": 21473,
      "End": 21477
    },
    "TimeRange": {
      "StartTime": "00:28:12.6300000",
      "EndTime": "00:28:12.9000000"
    }
  },
  {
    "TextLocation": {
      "Start": 21478,
      "End": 21482
    },
    "TimeRange": {
      "StartTime": "00:28:12.9000000",
      "EndTime": "00:28:13.1400000"
    }
  },
  {
    "TextLocation": {
      "Start": 21483,
      "End": 21485
    },
    "TimeRange": {
      "StartTime": "00:28:13.1400000",
      "EndTime": "00:28:13.2600000"
    }
  },
  {
    "TextLocation": {
      "Start": 21486,
      "End": 21491
    },
    "TimeRange": {
      "StartTime": "00:28:13.2600000",
      "EndTime": "00:28:13.8300000"
    }
  },
  {
    "TextLocation": {
      "Start": 21499,
      "End": 21502
    },
    "TimeRange": {
      "StartTime": "00:28:15.2100000",
      "EndTime": "00:28:15.3300000"
    }
  },
  {
    "TextLocation": {
      "Start": 21503,
      "End": 21508
    },
    "TimeRange": {
      "StartTime": "00:28:15.3300000",
      "EndTime": "00:28:15.4500000"
    }
  },
  {
    "TextLocation": {
      "Start": 21509,
      "End": 21511
    },
    "TimeRange": {
      "StartTime": "00:28:15.4500000",
      "EndTime": "00:28:15.5400000"
    }
  },
  {
    "TextLocation": {
      "Start": 21512,
      "End": 21516
    },
    "TimeRange": {
      "StartTime": "00:28:15.5400000",
      "EndTime": "00:28:15.7500000"
    }
  },
  {
    "TextLocation": {
      "Start": 21517,
      "End": 21520
    },
    "TimeRange": {
      "StartTime": "00:28:15.7500000",
      "EndTime": "00:28:16.0200000"
    }
  },
  {
    "TextLocation": {
      "Start": 21521,
      "End": 21522
    },
    "TimeRange": {
      "StartTime": "00:28:16.0200000",
      "EndTime": "00:28:16.1099999"
    }
  },
  {
    "TextLocation": {
      "Start": 21523,
      "End": 21533
    },
    "TimeRange": {
      "StartTime": "00:28:16.1099999",
      "EndTime": "00:28:17.2200000"
    }
  },
  {
    "TextLocation": {
      "Start": 21534,
      "End": 21536
    },
    "TimeRange": {
      "StartTime": "00:28:17.5500000",
      "EndTime": "00:28:17.7600000"
    }
  },
  {
    "TextLocation": {
      "Start": 21537,
      "End": 21543
    },
    "TimeRange": {
      "StartTime": "00:28:17.7600000",
      "EndTime": "00:28:18.2400000"
    }
  },
  {
    "TextLocation": {
      "Start": 21544,
      "End": 21549
    },
    "TimeRange": {
      "StartTime": "00:28:18.2400000",
      "EndTime": "00:28:18.4800000"
    }
  },
  {
    "TextLocation": {
      "Start": 21550,
      "End": 21557
    },
    "TimeRange": {
      "StartTime": "00:28:18.5100000",
      "EndTime": "00:28:19.0200000"
    }
  },
  {
    "TextLocation": {
      "Start": 21558,
      "End": 21563
    },
    "TimeRange": {
      "StartTime": "00:28:19.0200000",
      "EndTime": "00:28:19.6500000"
    }
  },
  {
    "TextLocation": {
      "Start": 21566,
      "End": 21567
    },
    "TimeRange": {
      "StartTime": "00:28:20.4000000",
      "EndTime": "00:28:21.0600000"
    }
  },
  {
    "TextLocation": {
      "Start": 21570,
      "End": 21574
    },
    "TimeRange": {
      "StartTime": "00:28:23.4400000",
      "EndTime": "00:28:23.6600000"
    }
  },
  {
    "TextLocation": {
      "Start": 21577,
      "End": 21578
    },
    "TimeRange": {
      "StartTime": "00:28:24.3100000",
      "EndTime": "00:28:24.9100000"
    }
  },
  {
    "TextLocation": {
      "Start": 21581,
      "End": 21585
    },
    "TimeRange": {
      "StartTime": "00:28:36",
      "EndTime": "00:28:36.2100000"
    }
  },
  {
    "TextLocation": {
      "Start": 21586,
      "End": 21591
    },
    "TimeRange": {
      "StartTime": "00:28:36.2100000",
      "EndTime": "00:28:36.3300000"
    }
  },
  {
    "TextLocation": {
      "Start": 21592,
      "End": 21594
    },
    "TimeRange": {
      "StartTime": "00:28:36.3300000",
      "EndTime": "00:28:36.3900000"
    }
  },
  {
    "TextLocation": {
      "Start": 21595,
      "End": 21597
    },
    "TimeRange": {
      "StartTime": "00:28:36.3900000",
      "EndTime": "00:28:36.5100000"
    }
  },
  {
    "TextLocation": {
      "Start": 21598,
      "End": 21607
    },
    "TimeRange": {
      "StartTime": "00:28:36.5100000",
      "EndTime": "00:28:36.9000000"
    }
  },
  {
    "TextLocation": {
      "Start": 21608,
      "End": 21614
    },
    "TimeRange": {
      "StartTime": "00:28:36.9000000",
      "EndTime": "00:28:37.3200000"
    }
  },
  {
    "TextLocation": {
      "Start": 21615,
      "End": 21618
    },
    "TimeRange": {
      "StartTime": "00:28:37.3200000",
      "EndTime": "00:28:37.5000000"
    }
  },
  {
    "TextLocation": {
      "Start": 21621,
      "End": 21624
    },
    "TimeRange": {
      "StartTime": "00:28:37.5000000",
      "EndTime": "00:28:37.6199999"
    }
  },
  {
    "TextLocation": {
      "Start": 21625,
      "End": 21634
    },
    "TimeRange": {
      "StartTime": "00:28:37.6199999",
      "EndTime": "00:28:38.0100000"
    }
  },
  {
    "TextLocation": {
      "Start": 21635,
      "End": 21637
    },
    "TimeRange": {
      "StartTime": "00:28:38.0100000",
      "EndTime": "00:28:38.1000000"
    }
  },
  {
    "TextLocation": {
      "Start": 21638,
      "End": 21643
    },
    "TimeRange": {
      "StartTime": "00:28:38.1000000",
      "EndTime": "00:28:38.2200000"
    }
  },
  {
    "TextLocation": {
      "Start": 21644,
      "End": 21646
    },
    "TimeRange": {
      "StartTime": "00:28:38.2200000",
      "EndTime": "00:28:38.2800000"
    }
  },
  {
    "TextLocation": {
      "Start": 21647,
      "End": 21651
    },
    "TimeRange": {
      "StartTime": "00:28:38.2800000",
      "EndTime": "00:28:38.4600000"
    }
  },
  {
    "TextLocation": {
      "Start": 21652,
      "End": 21656
    },
    "TimeRange": {
      "StartTime": "00:28:38.4600000",
      "EndTime": "00:28:38.7000000"
    }
  },
  {
    "TextLocation": {
      "Start": 21657,
      "End": 21658
    },
    "TimeRange": {
      "StartTime": "00:28:38.7000000",
      "EndTime": "00:28:38.7600000"
    }
  },
  {
    "TextLocation": {
      "Start": 21659,
      "End": 21665
    },
    "TimeRange": {
      "StartTime": "00:28:38.7600000",
      "EndTime": "00:28:39.0600000"
    }
  },
  {
    "TextLocation": {
      "Start": 21666,
      "End": 21668
    },
    "TimeRange": {
      "StartTime": "00:28:39.0600000",
      "EndTime": "00:28:39.1800000"
    }
  },
  {
    "TextLocation": {
      "Start": 21669,
      "End": 21673
    },
    "TimeRange": {
      "StartTime": "00:28:39.1800000",
      "EndTime": "00:28:39.4200000"
    }
  },
  {
    "TextLocation": {
      "Start": 21674,
      "End": 21676
    },
    "TimeRange": {
      "StartTime": "00:28:39.4200000",
      "EndTime": "00:28:39.5700000"
    }
  },
  {
    "TextLocation": {
      "Start": 21679,
      "End": 21681
    },
    "TimeRange": {
      "StartTime": "00:28:39.5700000",
      "EndTime": "00:28:39.7500000"
    }
  },
  {
    "TextLocation": {
      "Start": 21682,
      "End": 21683
    },
    "TimeRange": {
      "StartTime": "00:28:39.7500000",
      "EndTime": "00:28:39.8700000"
    }
  },
  {
    "TextLocation": {
      "Start": 21684,
      "End": 21693
    },
    "TimeRange": {
      "StartTime": "00:28:39.8700000",
      "EndTime": "00:28:40.3500000"
    }
  },
  {
    "TextLocation": {
      "Start": 21696,
      "End": 21697
    },
    "TimeRange": {
      "StartTime": "00:28:40.3500000",
      "EndTime": "00:28:40.4700000"
    }
  },
  {
    "TextLocation": {
      "Start": 21698,
      "End": 21702
    },
    "TimeRange": {
      "StartTime": "00:28:40.4700000",
      "EndTime": "00:28:40.5900000"
    }
  },
  {
    "TextLocation": {
      "Start": 21703,
      "End": 21709
    },
    "TimeRange": {
      "StartTime": "00:28:40.5900000",
      "EndTime": "00:28:40.7700000"
    }
  },
  {
    "TextLocation": {
      "Start": 21710,
      "End": 21711
    },
    "TimeRange": {
      "StartTime": "00:28:40.7700000",
      "EndTime": "00:28:40.8300000"
    }
  },
  {
    "TextLocation": {
      "Start": 21712,
      "End": 21716
    },
    "TimeRange": {
      "StartTime": "00:28:40.8300000",
      "EndTime": "00:28:41.1300000"
    }
  },
  {
    "TextLocation": {
      "Start": 21717,
      "End": 21724
    },
    "TimeRange": {
      "StartTime": "00:28:41.1300000",
      "EndTime": "00:28:41.4000000"
    }
  },
  {
    "TextLocation": {
      "Start": 21725,
      "End": 21733
    },
    "TimeRange": {
      "StartTime": "00:28:41.4000000",
      "EndTime": "00:28:41.7900000"
    }
  },
  {
    "TextLocation": {
      "Start": 21734,
      "End": 21736
    },
    "TimeRange": {
      "StartTime": "00:28:41.7900000",
      "EndTime": "00:28:41.8800000"
    }
  },
  {
    "TextLocation": {
      "Start": 21737,
      "End": 21739
    },
    "TimeRange": {
      "StartTime": "00:28:41.8800000",
      "EndTime": "00:28:42.0300000"
    }
  },
  {
    "TextLocation": {
      "Start": 21740,
      "End": 21742
    },
    "TimeRange": {
      "StartTime": "00:28:42.0300000",
      "EndTime": "00:28:42.2000000"
    }
  },
  {
    "TextLocation": {
      "Start": 21750,
      "End": 21752
    },
    "TimeRange": {
      "StartTime": "00:28:46.6200000",
      "EndTime": "00:28:48.7500000"
    }
  },
  {
    "TextLocation": {
      "Start": 21760,
      "End": 21761
    },
    "TimeRange": {
      "StartTime": "00:28:48.7800000",
      "EndTime": "00:28:49.3400000"
    }
  },
  {
    "TextLocation": {
      "Start": 21764,
      "End": 21765
    },
    "TimeRange": {
      "StartTime": "00:28:49.6000000",
      "EndTime": "00:28:50.4600000"
    }
  },
  {
    "TextLocation": {
      "Start": 21768,
      "End": 21772
    },
    "TimeRange": {
      "StartTime": "00:28:53.2100000",
      "EndTime": "00:28:53.5400000"
    }
  },
  {
    "TextLocation": {
      "Start": 21773,
      "End": 21776
    },
    "TimeRange": {
      "StartTime": "00:28:53.5400000",
      "EndTime": "00:28:53.7500000"
    }
  },
  {
    "TextLocation": {
      "Start": 21777,
      "End": 21779
    },
    "TimeRange": {
      "StartTime": "00:28:53.7500000",
      "EndTime": "00:28:53.8400000"
    }
  },
  {
    "TextLocation": {
      "Start": 21780,
      "End": 21784
    },
    "TimeRange": {
      "StartTime": "00:28:53.8400000",
      "EndTime": "00:28:53.9900000"
    }
  },
  {
    "TextLocation": {
      "Start": 21785,
      "End": 21787
    },
    "TimeRange": {
      "StartTime": "00:28:53.9900000",
      "EndTime": "00:28:54.1100000"
    }
  },
  {
    "TextLocation": {
      "Start": 21788,
      "End": 21792
    },
    "TimeRange": {
      "StartTime": "00:28:54.1100000",
      "EndTime": "00:28:54.2300000"
    }
  },
  {
    "TextLocation": {
      "Start": 21793,
      "End": 21798
    },
    "TimeRange": {
      "StartTime": "00:28:54.2300000",
      "EndTime": "00:28:54.6500000"
    }
  },
  {
    "TextLocation": {
      "Start": 21806,
      "End": 21810
    },
    "TimeRange": {
      "StartTime": "00:28:56.2400000",
      "EndTime": "00:28:56.4800000"
    }
  },
  {
    "TextLocation": {
      "Start": 21811,
      "End": 21813
    },
    "TimeRange": {
      "StartTime": "00:28:56.4800000",
      "EndTime": "00:28:56.8100000"
    }
  },
  {
    "TextLocation": {
      "Start": 21821,
      "End": 21823
    },
    "TimeRange": {
      "StartTime": "00:28:56.8100000",
      "EndTime": "00:28:57.1400000"
    }
  },
  {
    "TextLocation": {
      "Start": 21826,
      "End": 21829
    },
    "TimeRange": {
      "StartTime": "00:28:57.8300000",
      "EndTime": "00:28:58.0100000"
    }
  },
  {
    "TextLocation": {
      "Start": 21830,
      "End": 21832
    },
    "TimeRange": {
      "StartTime": "00:28:58.0100000",
      "EndTime": "00:28:58.1300000"
    }
  },
  {
    "TextLocation": {
      "Start": 21833,
      "End": 21837
    },
    "TimeRange": {
      "StartTime": "00:28:58.1300000",
      "EndTime": "00:28:58.3100000"
    }
  },
  {
    "TextLocation": {
      "Start": 21838,
      "End": 21841
    },
    "TimeRange": {
      "StartTime": "00:28:58.3100000",
      "EndTime": "00:28:58.4000000"
    }
  },
  {
    "TextLocation": {
      "Start": 21842,
      "End": 21847
    },
    "TimeRange": {
      "StartTime": "00:28:58.4000000",
      "EndTime": "00:28:58.7300000"
    }
  },
  {
    "TextLocation": {
      "Start": 21848,
      "End": 21852
    },
    "TimeRange": {
      "StartTime": "00:28:58.7300000",
      "EndTime": "00:28:58.8500000"
    }
  },
  {
    "TextLocation": {
      "Start": 21853,
      "End": 21859
    },
    "TimeRange": {
      "StartTime": "00:28:58.8500000",
      "EndTime": "00:28:59"
    }
  },
  {
    "TextLocation": {
      "Start": 21860,
      "End": 21864
    },
    "TimeRange": {
      "StartTime": "00:28:59",
      "EndTime": "00:28:59.2400000"
    }
  },
  {
    "TextLocation": {
      "Start": 21865,
      "End": 21874
    },
    "TimeRange": {
      "StartTime": "00:28:59.2400000",
      "EndTime": "00:28:59.7500000"
    }
  },
  {
    "TextLocation": {
      "Start": 21875,
      "End": 21877
    },
    "TimeRange": {
      "StartTime": "00:28:59.7500000",
      "EndTime": "00:28:59.8700000"
    }
  },
  {
    "TextLocation": {
      "Start": 21878,
      "End": 21882
    },
    "TimeRange": {
      "StartTime": "00:28:59.8700000",
      "EndTime": "00:28:59.9900000"
    }
  },
  {
    "TextLocation": {
      "Start": 21883,
      "End": 21889
    },
    "TimeRange": {
      "StartTime": "00:28:59.9900000",
      "EndTime": "00:29:00.2600000"
    }
  },
  {
    "TextLocation": {
      "Start": 21890,
      "End": 21894
    },
    "TimeRange": {
      "StartTime": "00:29:00.2600000",
      "EndTime": "00:29:00.7400000"
    }
  },
  {
    "TextLocation": {
      "Start": 21902,
      "End": 21904
    },
    "TimeRange": {
      "StartTime": "00:29:01.2500000",
      "EndTime": "00:29:01.4300000"
    }
  },
  {
    "TextLocation": {
      "Start": 21906,
      "End": 21909
    },
    "TimeRange": {
      "StartTime": "00:29:01.4300000",
      "EndTime": "00:29:01.7600000"
    }
  },
  {
    "TextLocation": {
      "Start": 21911,
      "End": 21914
    },
    "TimeRange": {
      "StartTime": "00:29:01.7600000",
      "EndTime": "00:29:02.0300000"
    }
  },
  {
    "TextLocation": {
      "Start": 21915,
      "End": 21919
    },
    "TimeRange": {
      "StartTime": "00:29:02.0300000",
      "EndTime": "00:29:02.2700000"
    }
  },
  {
    "TextLocation": {
      "Start": 21920,
      "End": 21924
    },
    "TimeRange": {
      "StartTime": "00:29:02.2700000",
      "EndTime": "00:29:02.5400000"
    }
  },
  {
    "TextLocation": {
      "Start": 21932,
      "End": 21936
    },
    "TimeRange": {
      "StartTime": "00:29:02.5900000",
      "EndTime": "00:29:02.8200000"
    }
  },
  {
    "TextLocation": {
      "Start": 21939,
      "End": 21945
    },
    "TimeRange": {
      "StartTime": "00:29:02.8400000",
      "EndTime": "00:29:03.0800000"
    }
  },
  {
    "TextLocation": {
      "Start": 21946,
      "End": 21949
    },
    "TimeRange": {
      "StartTime": "00:29:03.0800000",
      "EndTime": "00:29:03.1700000"
    }
  },
  {
    "TextLocation": {
      "Start": 21950,
      "End": 21954
    },
    "TimeRange": {
      "StartTime": "00:29:03.1700000",
      "EndTime": "00:29:03.4400000"
    }
  },
  {
    "TextLocation": {
      "Start": 21955,
      "End": 21959
    },
    "TimeRange": {
      "StartTime": "00:29:03.4400000",
      "EndTime": "00:29:03.8600000"
    }
  },
  {
    "TextLocation": {
      "Start": 21962,
      "End": 21965
    },
    "TimeRange": {
      "StartTime": "00:29:04.1000000",
      "EndTime": "00:29:04.2500000"
    }
  },
  {
    "TextLocation": {
      "Start": 21966,
      "End": 21969
    },
    "TimeRange": {
      "StartTime": "00:29:04.2500000",
      "EndTime": "00:29:04.3400000"
    }
  },
  {
    "TextLocation": {
      "Start": 21970,
      "End": 21975
    },
    "TimeRange": {
      "StartTime": "00:29:04.3400000",
      "EndTime": "00:29:04.6400000"
    }
  },
  {
    "TextLocation": {
      "Start": 21976,
      "End": 21980
    },
    "TimeRange": {
      "StartTime": "00:29:04.6400000",
      "EndTime": "00:29:04.8800000"
    }
  },
  {
    "TextLocation": {
      "Start": 21981,
      "End": 21988
    },
    "TimeRange": {
      "StartTime": "00:29:04.8800000",
      "EndTime": "00:29:05.2700000"
    }
  },
  {
    "TextLocation": {
      "Start": 21989,
      "End": 21991
    },
    "TimeRange": {
      "StartTime": "00:29:05.2700000",
      "EndTime": "00:29:05.4200000"
    }
  },
  {
    "TextLocation": {
      "Start": 21992,
      "End": 21996
    },
    "TimeRange": {
      "StartTime": "00:29:05.4200000",
      "EndTime": "00:29:05.7300000"
    }
  },
  {
    "TextLocation": {
      "Start": 22004,
      "End": 22007
    },
    "TimeRange": {
      "StartTime": "00:29:05.7500000",
      "EndTime": "00:29:06.3400000"
    }
  },
  {
    "TextLocation": {
      "Start": 22015,
      "End": 22019
    },
    "TimeRange": {
      "StartTime": "00:29:06.4600000",
      "EndTime": "00:29:06.5900000"
    }
  },
  {
    "TextLocation": {
      "Start": 22022,
      "End": 22025
    },
    "TimeRange": {
      "StartTime": "00:29:06.6500000",
      "EndTime": "00:29:06.7700000"
    }
  },
  {
    "TextLocation": {
      "Start": 22026,
      "End": 22028
    },
    "TimeRange": {
      "StartTime": "00:29:06.7700000",
      "EndTime": "00:29:06.8600000"
    }
  },
  {
    "TextLocation": {
      "Start": 22029,
      "End": 22032
    },
    "TimeRange": {
      "StartTime": "00:29:06.8600000",
      "EndTime": "00:29:06.9800000"
    }
  },
  {
    "TextLocation": {
      "Start": 22033,
      "End": 22037
    },
    "TimeRange": {
      "StartTime": "00:29:06.9800000",
      "EndTime": "00:29:07.1600000"
    }
  },
  {
    "TextLocation": {
      "Start": 22038,
      "End": 22040
    },
    "TimeRange": {
      "StartTime": "00:29:07.1600000",
      "EndTime": "00:29:07.2700000"
    }
  },
  {
    "TextLocation": {
      "Start": 22041,
      "End": 22048
    },
    "TimeRange": {
      "StartTime": "00:29:07.2800000",
      "EndTime": "00:29:07.5200000"
    }
  },
  {
    "TextLocation": {
      "Start": 22049,
      "End": 22057
    },
    "TimeRange": {
      "StartTime": "00:29:07.5200000",
      "EndTime": "00:29:07.9400000"
    }
  },
  {
    "TextLocation": {
      "Start": 22058,
      "End": 22060
    },
    "TimeRange": {
      "StartTime": "00:29:07.9400000",
      "EndTime": "00:29:08.0300000"
    }
  },
  {
    "TextLocation": {
      "Start": 22061,
      "End": 22064
    },
    "TimeRange": {
      "StartTime": "00:29:08.0300000",
      "EndTime": "00:29:08.1200000"
    }
  },
  {
    "TextLocation": {
      "Start": 22065,
      "End": 22071
    },
    "TimeRange": {
      "StartTime": "00:29:08.1200000",
      "EndTime": "00:29:08.3600000"
    }
  },
  {
    "TextLocation": {
      "Start": 22072,
      "End": 22076
    },
    "TimeRange": {
      "StartTime": "00:29:08.3600000",
      "EndTime": "00:29:08.6800000"
    }
  },
  {
    "TextLocation": {
      "Start": 22079,
      "End": 22082
    },
    "TimeRange": {
      "StartTime": "00:29:08.6900000",
      "EndTime": "00:29:09.1700000"
    }
  },
  {
    "TextLocation": {
      "Start": 22085,
      "End": 22088
    },
    "TimeRange": {
      "StartTime": "00:29:09.2000000",
      "EndTime": "00:29:09.5300000"
    }
  },
  {
    "TextLocation": {
      "Start": 22089,
      "End": 22091
    },
    "TimeRange": {
      "StartTime": "00:29:09.5300000",
      "EndTime": "00:29:09.6800000"
    }
  },
  {
    "TextLocation": {
      "Start": 22092,
      "End": 22096
    },
    "TimeRange": {
      "StartTime": "00:29:09.6800000",
      "EndTime": "00:29:09.8900000"
    }
  },
  {
    "TextLocation": {
      "Start": 22097,
      "End": 22100
    },
    "TimeRange": {
      "StartTime": "00:29:09.8900000",
      "EndTime": "00:29:09.9800000"
    }
  },
  {
    "TextLocation": {
      "Start": 22101,
      "End": 22111
    },
    "TimeRange": {
      "StartTime": "00:29:09.9800000",
      "EndTime": "00:29:10.5200000"
    }
  },
  {
    "TextLocation": {
      "Start": 22112,
      "End": 22117
    },
    "TimeRange": {
      "StartTime": "00:29:10.5200000",
      "EndTime": "00:29:10.8500000"
    }
  },
  {
    "TextLocation": {
      "Start": 22118,
      "End": 22124
    },
    "TimeRange": {
      "StartTime": "00:29:10.8500000",
      "EndTime": "00:29:11.2100000"
    }
  },
  {
    "TextLocation": {
      "Start": 22125,
      "End": 22129
    },
    "TimeRange": {
      "StartTime": "00:29:11.2100000",
      "EndTime": "00:29:11.3900000"
    }
  },
  {
    "TextLocation": {
      "Start": 22130,
      "End": 22136
    },
    "TimeRange": {
      "StartTime": "00:29:11.3900000",
      "EndTime": "00:29:11.6300000"
    }
  },
  {
    "TextLocation": {
      "Start": 22137,
      "End": 22141
    },
    "TimeRange": {
      "StartTime": "00:29:11.6300000",
      "EndTime": "00:29:11.8400000"
    }
  },
  {
    "TextLocation": {
      "Start": 22142,
      "End": 22144
    },
    "TimeRange": {
      "StartTime": "00:29:11.8400000",
      "EndTime": "00:29:11.9600000"
    }
  },
  {
    "TextLocation": {
      "Start": 22145,
      "End": 22148
    },
    "TimeRange": {
      "StartTime": "00:29:11.9600000",
      "EndTime": "00:29:12.6000000"
    }
  },
  {
    "TextLocation": {
      "Start": 22149,
      "End": 22159
    },
    "TimeRange": {
      "StartTime": "00:29:12.6000000",
      "EndTime": "00:29:13.0700000"
    }
  },
  {
    "TextLocation": {
      "Start": 22167,
      "End": 22170
    },
    "TimeRange": {
      "StartTime": "00:29:13.2500000",
      "EndTime": "00:29:13.9400000"
    }
  },
  {
    "TextLocation": {
      "Start": 22178,
      "End": 22181
    },
    "TimeRange": {
      "StartTime": "00:29:22.1800000",
      "EndTime": "00:29:22.9900000"
    }
  },
  {
    "TextLocation": {
      "Start": 22183,
      "End": 22186
    },
    "TimeRange": {
      "StartTime": "00:29:23.1100000",
      "EndTime": "00:29:23.4100000"
    }
  },
  {
    "TextLocation": {
      "Start": 22187,
      "End": 22195
    },
    "TimeRange": {
      "StartTime": "00:29:23.4100000",
      "EndTime": "00:29:23.7700000"
    }
  },
  {
    "TextLocation": {
      "Start": 22196,
      "End": 22203
    },
    "TimeRange": {
      "StartTime": "00:29:23.7700000",
      "EndTime": "00:29:24.1000000"
    }
  },
  {
    "TextLocation": {
      "Start": 22204,
      "End": 22209
    },
    "TimeRange": {
      "StartTime": "00:29:24.1300000",
      "EndTime": "00:29:24.3700000"
    }
  },
  {
    "TextLocation": {
      "Start": 22210,
      "End": 22215
    },
    "TimeRange": {
      "StartTime": "00:29:24.3700000",
      "EndTime": "00:29:24.4900000"
    }
  },
  {
    "TextLocation": {
      "Start": 22216,
      "End": 22220
    },
    "TimeRange": {
      "StartTime": "00:29:24.4900000",
      "EndTime": "00:29:24.6700000"
    }
  },
  {
    "TextLocation": {
      "Start": 22221,
      "End": 22225
    },
    "TimeRange": {
      "StartTime": "00:29:24.6700000",
      "EndTime": "00:29:24.9100000"
    }
  },
  {
    "TextLocation": {
      "Start": 22226,
      "End": 22229
    },
    "TimeRange": {
      "StartTime": "00:29:24.9100000",
      "EndTime": "00:29:25"
    }
  },
  {
    "TextLocation": {
      "Start": 22230,
      "End": 22235
    },
    "TimeRange": {
      "StartTime": "00:29:25",
      "EndTime": "00:29:25.3300000"
    }
  },
  {
    "TextLocation": {
      "Start": 22236,
      "End": 22239
    },
    "TimeRange": {
      "StartTime": "00:29:25.3300000",
      "EndTime": "00:29:25.8100000"
    }
  },
  {
    "TextLocation": {
      "Start": 22241,
      "End": 22244
    },
    "TimeRange": {
      "StartTime": "00:29:25.8400000",
      "EndTime": "00:29:26.2000000"
    }
  },
  {
    "TextLocation": {
      "Start": 22245,
      "End": 22248
    },
    "TimeRange": {
      "StartTime": "00:29:26.2000000",
      "EndTime": "00:29:26.3800000"
    }
  },
  {
    "TextLocation": {
      "Start": 22249,
      "End": 22252
    },
    "TimeRange": {
      "StartTime": "00:29:26.3800000",
      "EndTime": "00:29:26.5900000"
    }
  },
  {
    "TextLocation": {
      "Start": 22253,
      "End": 22256
    },
    "TimeRange": {
      "StartTime": "00:29:26.5900000",
      "EndTime": "00:29:26.7100000"
    }
  },
  {
    "TextLocation": {
      "Start": 22257,
      "End": 22266
    },
    "TimeRange": {
      "StartTime": "00:29:26.7100000",
      "EndTime": "00:29:27.1300000"
    }
  },
  {
    "TextLocation": {
      "Start": 22267,
      "End": 22269
    },
    "TimeRange": {
      "StartTime": "00:29:27.1300000",
      "EndTime": "00:29:27.2800000"
    }
  },
  {
    "TextLocation": {
      "Start": 22270,
      "End": 22274
    },
    "TimeRange": {
      "StartTime": "00:29:27.2800000",
      "EndTime": "00:29:27.5000000"
    }
  },
  {
    "TextLocation": {
      "Start": 22277,
      "End": 22279
    },
    "TimeRange": {
      "StartTime": "00:29:27.5200000",
      "EndTime": "00:29:27.6100000"
    }
  },
  {
    "TextLocation": {
      "Start": 22280,
      "End": 22284
    },
    "TimeRange": {
      "StartTime": "00:29:27.6100000",
      "EndTime": "00:29:27.7600000"
    }
  },
  {
    "TextLocation": {
      "Start": 22285,
      "End": 22290
    },
    "TimeRange": {
      "StartTime": "00:29:27.7600000",
      "EndTime": "00:29:28.2400000"
    }
  },
  {
    "TextLocation": {
      "Start": 22293,
      "End": 22296
    },
    "TimeRange": {
      "StartTime": "00:29:28.3600000",
      "EndTime": "00:29:28.8100000"
    }
  },
  {
    "TextLocation": {
      "Start": 22299,
      "End": 22305
    },
    "TimeRange": {
      "StartTime": "00:29:30.6100000",
      "EndTime": "00:29:31.0300000"
    }
  },
  {
    "TextLocation": {
      "Start": 22306,
      "End": 22309
    },
    "TimeRange": {
      "StartTime": "00:29:31.0300000",
      "EndTime": "00:29:31.1200000"
    }
  },
  {
    "TextLocation": {
      "Start": 22310,
      "End": 22315
    },
    "TimeRange": {
      "StartTime": "00:29:31.1200000",
      "EndTime": "00:29:31.6300000"
    }
  },
  {
    "TextLocation": {
      "Start": 22316,
      "End": 22320
    },
    "TimeRange": {
      "StartTime": "00:29:31.6300000",
      "EndTime": "00:29:31.8700000"
    }
  },
  {
    "TextLocation": {
      "Start": 22321,
      "End": 22324
    },
    "TimeRange": {
      "StartTime": "00:29:31.8700000",
      "EndTime": "00:29:32.2000000"
    }
  },
  {
    "TextLocation": {
      "Start": 22325,
      "End": 22328
    },
    "TimeRange": {
      "StartTime": "00:29:32.2000000",
      "EndTime": "00:29:32.4100000"
    }
  },
  {
    "TextLocation": {
      "Start": 22329,
      "End": 22334
    },
    "TimeRange": {
      "StartTime": "00:29:32.4100000",
      "EndTime": "00:29:32.6800000"
    }
  },
  {
    "TextLocation": {
      "Start": 22335,
      "End": 22339
    },
    "TimeRange": {
      "StartTime": "00:29:32.6800000",
      "EndTime": "00:29:32.8300000"
    }
  },
  {
    "TextLocation": {
      "Start": 22340,
      "End": 22348
    },
    "TimeRange": {
      "StartTime": "00:29:32.8300000",
      "EndTime": "00:29:33.3100000"
    }
  },
  {
    "TextLocation": {
      "Start": 22351,
      "End": 22354
    },
    "TimeRange": {
      "StartTime": "00:29:33.3100000",
      "EndTime": "00:29:33.4600000"
    }
  },
  {
    "TextLocation": {
      "Start": 22355,
      "End": 22358
    },
    "TimeRange": {
      "StartTime": "00:29:33.4600000",
      "EndTime": "00:29:33.5800000"
    }
  },
  {
    "TextLocation": {
      "Start": 22359,
      "End": 22367
    },
    "TimeRange": {
      "StartTime": "00:29:33.5800000",
      "EndTime": "00:29:34.0900000"
    }
  },
  {
    "TextLocation": {
      "Start": 22368,
      "End": 22372
    },
    "TimeRange": {
      "StartTime": "00:29:34.0900000",
      "EndTime": "00:29:34.2700000"
    }
  },
  {
    "TextLocation": {
      "Start": 22373,
      "End": 22376
    },
    "TimeRange": {
      "StartTime": "00:29:34.2700000",
      "EndTime": "00:29:34.6000000"
    }
  },
  {
    "TextLocation": {
      "Start": 22377,
      "End": 22385
    },
    "TimeRange": {
      "StartTime": "00:29:34.6000000",
      "EndTime": "00:29:35.2300000"
    }
  },
  {
    "TextLocation": {
      "Start": 22386,
      "End": 22388
    },
    "TimeRange": {
      "StartTime": "00:29:35.2300000",
      "EndTime": "00:29:35.4700000"
    }
  },
  {
    "TextLocation": {
      "Start": 22389,
      "End": 22392
    },
    "TimeRange": {
      "StartTime": "00:29:35.4700000",
      "EndTime": "00:29:35.5900000"
    }
  },
  {
    "TextLocation": {
      "Start": 22393,
      "End": 22405
    },
    "TimeRange": {
      "StartTime": "00:29:35.5900000",
      "EndTime": "00:29:36.3100000"
    }
  },
  {
    "TextLocation": {
      "Start": 22406,
      "End": 22413
    },
    "TimeRange": {
      "StartTime": "00:29:36.3100000",
      "EndTime": "00:29:36.8200000"
    }
  },
  {
    "TextLocation": {
      "Start": 22414,
      "End": 22417
    },
    "TimeRange": {
      "StartTime": "00:29:36.8200000",
      "EndTime": "00:29:36.9400000"
    }
  },
  {
    "TextLocation": {
      "Start": 22418,
      "End": 22427
    },
    "TimeRange": {
      "StartTime": "00:29:36.9400000",
      "EndTime": "00:29:37.4500000"
    }
  },
  {
    "TextLocation": {
      "Start": 22428,
      "End": 22431
    },
    "TimeRange": {
      "StartTime": "00:29:37.4500000",
      "EndTime": "00:29:37.6000000"
    }
  },
  {
    "TextLocation": {
      "Start": 22432,
      "End": 22437
    },
    "TimeRange": {
      "StartTime": "00:29:37.6000000",
      "EndTime": "00:29:38.1700000"
    }
  },
  {
    "TextLocation": {
      "Start": 22445,
      "End": 22447
    },
    "TimeRange": {
      "StartTime": "00:29:39.4000000",
      "EndTime": "00:29:39.9100000"
    }
  },
  {
    "TextLocation": {
      "Start": 22448,
      "End": 22453
    },
    "TimeRange": {
      "StartTime": "00:29:39.9100000",
      "EndTime": "00:29:40.2400000"
    }
  },
  {
    "TextLocation": {
      "Start": 22454,
      "End": 22459
    },
    "TimeRange": {
      "StartTime": "00:29:40.2400000",
      "EndTime": "00:29:40.4200000"
    }
  },
  {
    "TextLocation": {
      "Start": 22460,
      "End": 22464
    },
    "TimeRange": {
      "StartTime": "00:29:40.4200000",
      "EndTime": "00:29:40.6300000"
    }
  },
  {
    "TextLocation": {
      "Start": 22465,
      "End": 22469
    },
    "TimeRange": {
      "StartTime": "00:29:40.6300000",
      "EndTime": "00:29:40.8700000"
    }
  },
  {
    "TextLocation": {
      "Start": 22470,
      "End": 22474
    },
    "TimeRange": {
      "StartTime": "00:29:40.8700000",
      "EndTime": "00:29:41.3200000"
    }
  },
  {
    "TextLocation": {
      "Start": 22476,
      "End": 22480
    },
    "TimeRange": {
      "StartTime": "00:29:41.5300000",
      "EndTime": "00:29:41.7400000"
    }
  },
  {
    "TextLocation": {
      "Start": 22481,
      "End": 22486
    },
    "TimeRange": {
      "StartTime": "00:29:41.7400000",
      "EndTime": "00:29:41.9500000"
    }
  },
  {
    "TextLocation": {
      "Start": 22487,
      "End": 22492
    },
    "TimeRange": {
      "StartTime": "00:29:41.9500000",
      "EndTime": "00:29:42.8800000"
    }
  },
  {
    "TextLocation": {
      "Start": 22493,
      "End": 22500
    },
    "TimeRange": {
      "StartTime": "00:29:42.8800000",
      "EndTime": "00:29:43.4200000"
    }
  },
  {
    "TextLocation": {
      "Start": 22501,
      "End": 22507
    },
    "TimeRange": {
      "StartTime": "00:29:43.4200000",
      "EndTime": "00:29:43.7800000"
    }
  },
  {
    "TextLocation": {
      "Start": 22508,
      "End": 22510
    },
    "TimeRange": {
      "StartTime": "00:29:43.7800000",
      "EndTime": "00:29:43.9300000"
    }
  },
  {
    "TextLocation": {
      "Start": 22511,
      "End": 22515
    },
    "TimeRange": {
      "StartTime": "00:29:43.9300000",
      "EndTime": "00:29:44.1700000"
    }
  },
  {
    "TextLocation": {
      "Start": 22516,
      "End": 22519
    },
    "TimeRange": {
      "StartTime": "00:29:44.1700000",
      "EndTime": "00:29:44.2900000"
    }
  },
  {
    "TextLocation": {
      "Start": 22520,
      "End": 22524
    },
    "TimeRange": {
      "StartTime": "00:29:44.2900000",
      "EndTime": "00:29:44.8600000"
    }
  },
  {
    "TextLocation": {
      "Start": 22532,
      "End": 22536
    },
    "TimeRange": {
      "StartTime": "00:29:45.0100000",
      "EndTime": "00:29:45.3400000"
    }
  },
  {
    "TextLocation": {
      "Start": 22537,
      "End": 22540
    },
    "TimeRange": {
      "StartTime": "00:29:45.3400000",
      "EndTime": "00:29:45.4300000"
    }
  },
  {
    "TextLocation": {
      "Start": 22541,
      "End": 22544
    },
    "TimeRange": {
      "StartTime": "00:29:45.4300000",
      "EndTime": "00:29:45.8200000"
    }
  },
  {
    "TextLocation": {
      "Start": 22545,
      "End": 22549
    },
    "TimeRange": {
      "StartTime": "00:29:45.8200000",
      "EndTime": "00:29:46.2100000"
    }
  },
  {
    "TextLocation": {
      "Start": 22551,
      "End": 22554
    },
    "TimeRange": {
      "StartTime": "00:29:46.2400000",
      "EndTime": "00:29:46.3600000"
    }
  },
  {
    "TextLocation": {
      "Start": 22555,
      "End": 22558
    },
    "TimeRange": {
      "StartTime": "00:29:46.3600000",
      "EndTime": "00:29:46.4500000"
    }
  },
  {
    "TextLocation": {
      "Start": 22559,
      "End": 22562
    },
    "TimeRange": {
      "StartTime": "00:29:46.4500000",
      "EndTime": "00:29:46.5400000"
    }
  },
  {
    "TextLocation": {
      "Start": 22563,
      "End": 22570
    },
    "TimeRange": {
      "StartTime": "00:29:46.5400000",
      "EndTime": "00:29:46.8700000"
    }
  },
  {
    "TextLocation": {
      "Start": 22571,
      "End": 22576
    },
    "TimeRange": {
      "StartTime": "00:29:46.8700000",
      "EndTime": "00:29:47.0500000"
    }
  },
  {
    "TextLocation": {
      "Start": 22579,
      "End": 22581
    },
    "TimeRange": {
      "StartTime": "00:29:47.7400000",
      "EndTime": "00:29:47.9800000"
    }
  },
  {
    "TextLocation": {
      "Start": 22582,
      "End": 22587
    },
    "TimeRange": {
      "StartTime": "00:29:47.9800000",
      "EndTime": "00:29:48.4000000"
    }
  },
  {
    "TextLocation": {
      "Start": 22588,
      "End": 22593
    },
    "TimeRange": {
      "StartTime": "00:29:48.4000000",
      "EndTime": "00:29:48.5500000"
    }
  },
  {
    "TextLocation": {
      "Start": 22594,
      "End": 22599
    },
    "TimeRange": {
      "StartTime": "00:29:48.5500000",
      "EndTime": "00:29:48.9700000"
    }
  },
  {
    "TextLocation": {
      "Start": 22600,
      "End": 22604
    },
    "TimeRange": {
      "StartTime": "00:29:48.9700000",
      "EndTime": "00:29:49.3900000"
    }
  },
  {
    "TextLocation": {
      "Start": 22605,
      "End": 22612
    },
    "TimeRange": {
      "StartTime": "00:29:49.3900000",
      "EndTime": "00:29:49.6600000"
    }
  },
  {
    "TextLocation": {
      "Start": 22613,
      "End": 22619
    },
    "TimeRange": {
      "StartTime": "00:29:49.6600000",
      "EndTime": "00:29:50.1400000"
    }
  },
  {
    "TextLocation": {
      "Start": 22620,
      "End": 22623
    },
    "TimeRange": {
      "StartTime": "00:29:50.1400000",
      "EndTime": "00:29:50.3200000"
    }
  },
  {
    "TextLocation": {
      "Start": 22624,
      "End": 22626
    },
    "TimeRange": {
      "StartTime": "00:29:50.3200000",
      "EndTime": "00:29:50.4400000"
    }
  },
  {
    "TextLocation": {
      "Start": 22627,
      "End": 22631
    },
    "TimeRange": {
      "StartTime": "00:29:50.4400000",
      "EndTime": "00:29:51.0200000"
    }
  },
  {
    "TextLocation": {
      "Start": 22634,
      "End": 22637
    },
    "TimeRange": {
      "StartTime": "00:29:51.0400000",
      "EndTime": "00:29:51.3100000"
    }
  },
  {
    "TextLocation": {
      "Start": 22638,
      "End": 22640
    },
    "TimeRange": {
      "StartTime": "00:29:51.3100000",
      "EndTime": "00:29:51.4600000"
    }
  },
  {
    "TextLocation": {
      "Start": 22641,
      "End": 22646
    },
    "TimeRange": {
      "StartTime": "00:29:51.4600000",
      "EndTime": "00:29:51.7300000"
    }
  },
  {
    "TextLocation": {
      "Start": 22647,
      "End": 22654
    },
    "TimeRange": {
      "StartTime": "00:29:51.7300000",
      "EndTime": "00:29:52"
    }
  },
  {
    "TextLocation": {
      "Start": 22655,
      "End": 22661
    },
    "TimeRange": {
      "StartTime": "00:29:52",
      "EndTime": "00:29:52.6000000"
    }
  },
  {
    "TextLocation": {
      "Start": 22662,
      "End": 22665
    },
    "TimeRange": {
      "StartTime": "00:29:53.3200000",
      "EndTime": "00:29:53.4700000"
    }
  },
  {
    "TextLocation": {
      "Start": 22666,
      "End": 22675
    },
    "TimeRange": {
      "StartTime": "00:29:53.4700000",
      "EndTime": "00:29:54.1600000"
    }
  },
  {
    "TextLocation": {
      "Start": 22678,
      "End": 22681
    },
    "TimeRange": {
      "StartTime": "00:29:55.1800000",
      "EndTime": "00:29:55.9300000"
    }
  },
  {
    "TextLocation": {
      "Start": 22682,
      "End": 22685
    },
    "TimeRange": {
      "StartTime": "00:29:55.9300000",
      "EndTime": "00:29:56.2600000"
    }
  },
  {
    "TextLocation": {
      "Start": 22686,
      "End": 22691
    },
    "TimeRange": {
      "StartTime": "00:29:56.2600000",
      "EndTime": "00:29:56.5900000"
    }
  },
  {
    "TextLocation": {
      "Start": 22692,
      "End": 22696
    },
    "TimeRange": {
      "StartTime": "00:29:56.5900000",
      "EndTime": "00:29:56.7100000"
    }
  },
  {
    "TextLocation": {
      "Start": 22697,
      "End": 22701
    },
    "TimeRange": {
      "StartTime": "00:29:56.7100000",
      "EndTime": "00:29:56.8600000"
    }
  },
  {
    "TextLocation": {
      "Start": 22702,
      "End": 22709
    },
    "TimeRange": {
      "StartTime": "00:29:56.8600000",
      "EndTime": "00:29:57.1600000"
    }
  },
  {
    "TextLocation": {
      "Start": 22710,
      "End": 22718
    },
    "TimeRange": {
      "StartTime": "00:29:57.1900000",
      "EndTime": "00:29:57.5200000"
    }
  },
  {
    "TextLocation": {
      "Start": 22719,
      "End": 22723
    },
    "TimeRange": {
      "StartTime": "00:29:57.5200000",
      "EndTime": "00:29:57.6700000"
    }
  },
  {
    "TextLocation": {
      "Start": 22724,
      "End": 22727
    },
    "TimeRange": {
      "StartTime": "00:29:57.6700000",
      "EndTime": "00:29:57.7600000"
    }
  },
  {
    "TextLocation": {
      "Start": 22728,
      "End": 22732
    },
    "TimeRange": {
      "StartTime": "00:29:57.7600000",
      "EndTime": "00:29:57.8800000"
    }
  },
  {
    "TextLocation": {
      "Start": 22733,
      "End": 22742
    },
    "TimeRange": {
      "StartTime": "00:29:57.8800000",
      "EndTime": "00:29:58.3300000"
    }
  },
  {
    "TextLocation": {
      "Start": 22743,
      "End": 22747
    },
    "TimeRange": {
      "StartTime": "00:29:58.3300000",
      "EndTime": "00:29:58.6900000"
    }
  },
  {
    "TextLocation": {
      "Start": 22755,
      "End": 22759
    },
    "TimeRange": {
      "StartTime": "00:29:59.1700000",
      "EndTime": "00:29:59.4100000"
    }
  },
  {
    "TextLocation": {
      "Start": 22760,
      "End": 22762
    },
    "TimeRange": {
      "StartTime": "00:29:59.4100000",
      "EndTime": "00:29:59.4700000"
    }
  },
  {
    "TextLocation": {
      "Start": 22763,
      "End": 22767
    },
    "TimeRange": {
      "StartTime": "00:29:59.4700000",
      "EndTime": "00:29:59.6200000"
    }
  },
  {
    "TextLocation": {
      "Start": 22768,
      "End": 22773
    },
    "TimeRange": {
      "StartTime": "00:29:59.6200000",
      "EndTime": "00:29:59.8600000"
    }
  },
  {
    "TextLocation": {
      "Start": 22781,
      "End": 22785
    },
    "TimeRange": {
      "StartTime": "00:30:00.1000000",
      "EndTime": "00:30:00.3600000"
    }
  },
  {
    "TextLocation": {
      "Start": 22786,
      "End": 22791
    },
    "TimeRange": {
      "StartTime": "00:30:00.4000000",
      "EndTime": "00:30:00.6400000"
    }
  },
  {
    "TextLocation": {
      "Start": 22792,
      "End": 22796
    },
    "TimeRange": {
      "StartTime": "00:30:00.6400000",
      "EndTime": "00:30:00.8500000"
    }
  },
  {
    "TextLocation": {
      "Start": 22797,
      "End": 22799
    },
    "TimeRange": {
      "StartTime": "00:30:00.8500000",
      "EndTime": "00:30:00.9700000"
    }
  },
  {
    "TextLocation": {
      "Start": 22800,
      "End": 22804
    },
    "TimeRange": {
      "StartTime": "00:30:00.9700000",
      "EndTime": "00:30:01.1200000"
    }
  },
  {
    "TextLocation": {
      "Start": 22805,
      "End": 22810
    },
    "TimeRange": {
      "StartTime": "00:30:01.1200000",
      "EndTime": "00:30:01.4200000"
    }
  },
  {
    "TextLocation": {
      "Start": 22813,
      "End": 22817
    },
    "TimeRange": {
      "StartTime": "00:30:03.8500000",
      "EndTime": "00:30:04.1500000"
    }
  },
  {
    "TextLocation": {
      "Start": 22818,
      "End": 22823
    },
    "TimeRange": {
      "StartTime": "00:30:04.1500000",
      "EndTime": "00:30:04.3300000"
    }
  },
  {
    "TextLocation": {
      "Start": 22824,
      "End": 22828
    },
    "TimeRange": {
      "StartTime": "00:30:04.3300000",
      "EndTime": "00:30:04.6300000"
    }
  },
  {
    "TextLocation": {
      "Start": 22829,
      "End": 22832
    },
    "TimeRange": {
      "StartTime": "00:30:04.6300000",
      "EndTime": "00:30:04.9000000"
    }
  },
  {
    "TextLocation": {
      "Start": 22833,
      "End": 22841
    },
    "TimeRange": {
      "StartTime": "00:30:04.9000000",
      "EndTime": "00:30:05.3800000"
    }
  },
  {
    "TextLocation": {
      "Start": 22842,
      "End": 22850
    },
    "TimeRange": {
      "StartTime": "00:30:05.3800000",
      "EndTime": "00:30:05.9200000"
    }
  },
  {
    "TextLocation": {
      "Start": 22851,
      "End": 22855
    },
    "TimeRange": {
      "StartTime": "00:30:05.9200000",
      "EndTime": "00:30:06.1500000"
    }
  },
  {
    "TextLocation": {
      "Start": 22856,
      "End": 22859
    },
    "TimeRange": {
      "StartTime": "00:30:06.2200000",
      "EndTime": "00:30:06.3700000"
    }
  },
  {
    "TextLocation": {
      "Start": 22860,
      "End": 22863
    },
    "TimeRange": {
      "StartTime": "00:30:06.3700000",
      "EndTime": "00:30:06.7600000"
    }
  },
  {
    "TextLocation": {
      "Start": 22866,
      "End": 22869
    },
    "TimeRange": {
      "StartTime": "00:30:06.7900000",
      "EndTime": "00:30:07.2500000"
    }
  },
  {
    "TextLocation": {
      "Start": 22872,
      "End": 22875
    },
    "TimeRange": {
      "StartTime": "00:30:07.2700000",
      "EndTime": "00:30:07.4500000"
    }
  },
  {
    "TextLocation": {
      "Start": 22876,
      "End": 22879
    },
    "TimeRange": {
      "StartTime": "00:30:07.4500000",
      "EndTime": "00:30:07.5400000"
    }
  },
  {
    "TextLocation": {
      "Start": 22880,
      "End": 22884
    },
    "TimeRange": {
      "StartTime": "00:30:07.5400000",
      "EndTime": "00:30:07.6900000"
    }
  },
  {
    "TextLocation": {
      "Start": 22885,
      "End": 22887
    },
    "TimeRange": {
      "StartTime": "00:30:07.6900000",
      "EndTime": "00:30:07.8100000"
    }
  },
  {
    "TextLocation": {
      "Start": 22888,
      "End": 22893
    },
    "TimeRange": {
      "StartTime": "00:30:07.8100000",
      "EndTime": "00:30:08.0500000"
    }
  },
  {
    "TextLocation": {
      "Start": 22894,
      "End": 22898
    },
    "TimeRange": {
      "StartTime": "00:30:08.0500000",
      "EndTime": "00:30:08.4700000"
    }
  },
  {
    "TextLocation": {
      "Start": 22906,
      "End": 22910
    },
    "TimeRange": {
      "StartTime": "00:30:09.9100000",
      "EndTime": "00:30:10.7800000"
    }
  },
  {
    "TextLocation": {
      "Start": 22911,
      "End": 22916
    },
    "TimeRange": {
      "StartTime": "00:30:10.7800000",
      "EndTime": "00:30:11.4100000"
    }
  },
  {
    "TextLocation": {
      "Start": 22917,
      "End": 22922
    },
    "TimeRange": {
      "StartTime": "00:30:11.4100000",
      "EndTime": "00:30:11.6800000"
    }
  },
  {
    "TextLocation": {
      "Start": 22923,
      "End": 22926
    },
    "TimeRange": {
      "StartTime": "00:30:11.6800000",
      "EndTime": "00:30:11.9200000"
    }
  },
  {
    "TextLocation": {
      "Start": 22927,
      "End": 22932
    },
    "TimeRange": {
      "StartTime": "00:30:11.9200000",
      "EndTime": "00:30:12.4300000"
    }
  },
  {
    "TextLocation": {
      "Start": 22933,
      "End": 22939
    },
    "TimeRange": {
      "StartTime": "00:30:12.4300000",
      "EndTime": "00:30:12.9400000"
    }
  },
  {
    "TextLocation": {
      "Start": 22941,
      "End": 22943
    },
    "TimeRange": {
      "StartTime": "00:30:13.1500000",
      "EndTime": "00:30:13.3600000"
    }
  },
  {
    "TextLocation": {
      "Start": 22944,
      "End": 22949
    },
    "TimeRange": {
      "StartTime": "00:30:13.3600000",
      "EndTime": "00:30:13.4800000"
    }
  },
  {
    "TextLocation": {
      "Start": 22950,
      "End": 22953
    },
    "TimeRange": {
      "StartTime": "00:30:13.4800000",
      "EndTime": "00:30:13.6300000"
    }
  },
  {
    "TextLocation": {
      "Start": 22954,
      "End": 22955
    },
    "TimeRange": {
      "StartTime": "00:30:13.6300000",
      "EndTime": "00:30:13.6900000"
    }
  },
  {
    "TextLocation": {
      "Start": 22956,
      "End": 22963
    },
    "TimeRange": {
      "StartTime": "00:30:13.6900000",
      "EndTime": "00:30:14.2600000"
    }
  },
  {
    "TextLocation": {
      "Start": 22964,
      "End": 22968
    },
    "TimeRange": {
      "StartTime": "00:30:14.9500000",
      "EndTime": "00:30:15.2200000"
    }
  },
  {
    "TextLocation": {
      "Start": 22969,
      "End": 22973
    },
    "TimeRange": {
      "StartTime": "00:30:15.2200000",
      "EndTime": "00:30:15.6100000"
    }
  },
  {
    "TextLocation": {
      "Start": 22981,
      "End": 22985
    },
    "TimeRange": {
      "StartTime": "00:30:16.3900000",
      "EndTime": "00:30:16.9600000"
    }
  },
  {
    "TextLocation": {
      "Start": 22986,
      "End": 22990
    },
    "TimeRange": {
      "StartTime": "00:30:16.9600000",
      "EndTime": "00:30:17.3500000"
    }
  },
  {
    "TextLocation": {
      "Start": 22991,
      "End": 22993
    },
    "TimeRange": {
      "StartTime": "00:30:17.3500000",
      "EndTime": "00:30:17.4400000"
    }
  },
  {
    "TextLocation": {
      "Start": 22994,
      "End": 22999
    },
    "TimeRange": {
      "StartTime": "00:30:17.4400000",
      "EndTime": "00:30:17.6800000"
    }
  },
  {
    "TextLocation": {
      "Start": 23000,
      "End": 23004
    },
    "TimeRange": {
      "StartTime": "00:30:17.6800000",
      "EndTime": "00:30:18.0700000"
    }
  },
  {
    "TextLocation": {
      "Start": 23007,
      "End": 23011
    },
    "TimeRange": {
      "StartTime": "00:30:18.0700000",
      "EndTime": "00:30:18.3700000"
    }
  },
  {
    "TextLocation": {
      "Start": 23012,
      "End": 23019
    },
    "TimeRange": {
      "StartTime": "00:30:18.3700000",
      "EndTime": "00:30:18.7000000"
    }
  },
  {
    "TextLocation": {
      "Start": 23020,
      "End": 23023
    },
    "TimeRange": {
      "StartTime": "00:30:18.7000000",
      "EndTime": "00:30:19.1500000"
    }
  },
  {
    "TextLocation": {
      "Start": 23031,
      "End": 23035
    },
    "TimeRange": {
      "StartTime": "00:30:19.1500000",
      "EndTime": "00:30:19.3900000"
    }
  },
  {
    "TextLocation": {
      "Start": 23036,
      "End": 23038
    },
    "TimeRange": {
      "StartTime": "00:30:19.3900000",
      "EndTime": "00:30:19.4500000"
    }
  },
  {
    "TextLocation": {
      "Start": 23039,
      "End": 23043
    },
    "TimeRange": {
      "StartTime": "00:30:19.4500000",
      "EndTime": "00:30:19.7500000"
    }
  },
  {
    "TextLocation": {
      "Start": 23051,
      "End": 23055
    },
    "TimeRange": {
      "StartTime": "00:30:21.9100000",
      "EndTime": "00:30:22.2100000"
    }
  },
  {
    "TextLocation": {
      "Start": 23056,
      "End": 23061
    },
    "TimeRange": {
      "StartTime": "00:30:22.2100000",
      "EndTime": "00:30:22.3900000"
    }
  },
  {
    "TextLocation": {
      "Start": 23062,
      "End": 23066
    },
    "TimeRange": {
      "StartTime": "00:30:22.3900000",
      "EndTime": "00:30:22.6300000"
    }
  },
  {
    "TextLocation": {
      "Start": 23067,
      "End": 23070
    },
    "TimeRange": {
      "StartTime": "00:30:22.6300000",
      "EndTime": "00:30:22.8700000"
    }
  },
  {
    "TextLocation": {
      "Start": 23071,
      "End": 23076
    },
    "TimeRange": {
      "StartTime": "00:30:22.8700000",
      "EndTime": "00:30:23.3800000"
    }
  },
  {
    "TextLocation": {
      "Start": 23077,
      "End": 23081
    },
    "TimeRange": {
      "StartTime": "00:30:23.3800000",
      "EndTime": "00:30:24.1900000"
    }
  },
  {
    "TextLocation": {
      "Start": 23082,
      "End": 23087
    },
    "TimeRange": {
      "StartTime": "00:30:24.4600000",
      "EndTime": "00:30:24.7900000"
    }
  },
  {
    "TextLocation": {
      "Start": 23088,
      "End": 23091
    },
    "TimeRange": {
      "StartTime": "00:30:24.7900000",
      "EndTime": "00:30:24.8800000"
    }
  },
  {
    "TextLocation": {
      "Start": 23092,
      "End": 23095
    },
    "TimeRange": {
      "StartTime": "00:30:24.8800000",
      "EndTime": "00:30:24.9400000"
    }
  },
  {
    "TextLocation": {
      "Start": 23096,
      "End": 23105
    },
    "TimeRange": {
      "StartTime": "00:30:24.9400000",
      "EndTime": "00:30:25.3300000"
    }
  },
  {
    "TextLocation": {
      "Start": 23106,
      "End": 23111
    },
    "TimeRange": {
      "StartTime": "00:30:25.3300000",
      "EndTime": "00:30:25.4800000"
    }
  },
  {
    "TextLocation": {
      "Start": 23112,
      "End": 23114
    },
    "TimeRange": {
      "StartTime": "00:30:25.4800000",
      "EndTime": "00:30:25.6600000"
    }
  },
  {
    "TextLocation": {
      "Start": 23115,
      "End": 23118
    },
    "TimeRange": {
      "StartTime": "00:30:25.6600000",
      "EndTime": "00:30:25.8700000"
    }
  },
  {
    "TextLocation": {
      "Start": 23119,
      "End": 23121
    },
    "TimeRange": {
      "StartTime": "00:30:25.8700000",
      "EndTime": "00:30:25.9600000"
    }
  },
  {
    "TextLocation": {
      "Start": 23122,
      "End": 23131
    },
    "TimeRange": {
      "StartTime": "00:30:25.9600000",
      "EndTime": "00:30:26.2300000"
    }
  },
  {
    "TextLocation": {
      "Start": 23132,
      "End": 23137
    },
    "TimeRange": {
      "StartTime": "00:30:26.2300000",
      "EndTime": "00:30:26.4700000"
    }
  },
  {
    "TextLocation": {
      "Start": 23138,
      "End": 23140
    },
    "TimeRange": {
      "StartTime": "00:30:26.4700000",
      "EndTime": "00:30:26.5600000"
    }
  },
  {
    "TextLocation": {
      "Start": 23141,
      "End": 23144
    },
    "TimeRange": {
      "StartTime": "00:30:26.5600000",
      "EndTime": "00:30:26.6500000"
    }
  },
  {
    "TextLocation": {
      "Start": 23145,
      "End": 23150
    },
    "TimeRange": {
      "StartTime": "00:30:26.6500000",
      "EndTime": "00:30:26.9200000"
    }
  },
  {
    "TextLocation": {
      "Start": 23151,
      "End": 23159
    },
    "TimeRange": {
      "StartTime": "00:30:26.9200000",
      "EndTime": "00:30:27.3400000"
    }
  },
  {
    "TextLocation": {
      "Start": 23160,
      "End": 23163
    },
    "TimeRange": {
      "StartTime": "00:30:27.3400000",
      "EndTime": "00:30:27.4300000"
    }
  },
  {
    "TextLocation": {
      "Start": 23164,
      "End": 23168
    },
    "TimeRange": {
      "StartTime": "00:30:27.4300000",
      "EndTime": "00:30:27.5800000"
    }
  },
  {
    "TextLocation": {
      "Start": 23169,
      "End": 23171
    },
    "TimeRange": {
      "StartTime": "00:30:27.5800000",
      "EndTime": "00:30:27.6700000"
    }
  },
  {
    "TextLocation": {
      "Start": 23172,
      "End": 23177
    },
    "TimeRange": {
      "StartTime": "00:30:27.6700000",
      "EndTime": "00:30:27.9100000"
    }
  },
  {
    "TextLocation": {
      "Start": 23178,
      "End": 23181
    },
    "TimeRange": {
      "StartTime": "00:30:27.9100000",
      "EndTime": "00:30:28.0600000"
    }
  },
  {
    "TextLocation": {
      "Start": 23182,
      "End": 23184
    },
    "TimeRange": {
      "StartTime": "00:30:28.0600000",
      "EndTime": "00:30:28.1800000"
    }
  },
  {
    "TextLocation": {
      "Start": 23185,
      "End": 23186
    },
    "TimeRange": {
      "StartTime": "00:30:28.1800000",
      "EndTime": "00:30:28.2700000"
    }
  },
  {
    "TextLocation": {
      "Start": 23187,
      "End": 23196
    },
    "TimeRange": {
      "StartTime": "00:30:28.2700000",
      "EndTime": "00:30:28.5100000"
    }
  },
  {
    "TextLocation": {
      "Start": 23197,
      "End": 23201
    },
    "TimeRange": {
      "StartTime": "00:30:28.5100000",
      "EndTime": "00:30:28.9900000"
    }
  },
  {
    "TextLocation": {
      "Start": 23209,
      "End": 23212
    },
    "TimeRange": {
      "StartTime": "00:30:29.6200000",
      "EndTime": "00:30:30.1000000"
    }
  },
  {
    "TextLocation": {
      "Start": 23214,
      "End": 23216
    },
    "TimeRange": {
      "StartTime": "00:30:30.1000000",
      "EndTime": "00:30:30.4000000"
    }
  },
  {
    "TextLocation": {
      "Start": 23217,
      "End": 23220
    },
    "TimeRange": {
      "StartTime": "00:30:30.4000000",
      "EndTime": "00:30:30.7600000"
    }
  },
  {
    "TextLocation": {
      "Start": 23221,
      "End": 23228
    },
    "TimeRange": {
      "StartTime": "00:30:30.7600000",
      "EndTime": "00:30:31.3600000"
    }
  },
  {
    "TextLocation": {
      "Start": 23231,
      "End": 23233
    },
    "TimeRange": {
      "StartTime": "00:30:32.2600000",
      "EndTime": "00:30:33.1000000"
    }
  },
  {
    "TextLocation": {
      "Start": 23234,
      "End": 23237
    },
    "TimeRange": {
      "StartTime": "00:30:34.1800000",
      "EndTime": "00:30:34.3000000"
    }
  },
  {
    "TextLocation": {
      "Start": 23238,
      "End": 23247
    },
    "TimeRange": {
      "StartTime": "00:30:34.3000000",
      "EndTime": "00:30:34.6600000"
    }
  },
  {
    "TextLocation": {
      "Start": 23248,
      "End": 23253
    },
    "TimeRange": {
      "StartTime": "00:30:34.6600000",
      "EndTime": "00:30:34.8100000"
    }
  },
  {
    "TextLocation": {
      "Start": 23254,
      "End": 23256
    },
    "TimeRange": {
      "StartTime": "00:30:34.8100000",
      "EndTime": "00:30:35.0800000"
    }
  },
  {
    "TextLocation": {
      "Start": 23257,
      "End": 23261
    },
    "TimeRange": {
      "StartTime": "00:30:35.0800000",
      "EndTime": "00:30:35.3800000"
    }
  },
  {
    "TextLocation": {
      "Start": 23262,
      "End": 23265
    },
    "TimeRange": {
      "StartTime": "00:30:35.3800000",
      "EndTime": "00:30:35.4700000"
    }
  },
  {
    "TextLocation": {
      "Start": 23266,
      "End": 23273
    },
    "TimeRange": {
      "StartTime": "00:30:35.4700000",
      "EndTime": "00:30:35.9500000"
    }
  },
  {
    "TextLocation": {
      "Start": 23281,
      "End": 23284
    },
    "TimeRange": {
      "StartTime": "00:30:35.9800000",
      "EndTime": "00:30:36.1600000"
    }
  },
  {
    "TextLocation": {
      "Start": 23285,
      "End": 23289
    },
    "TimeRange": {
      "StartTime": "00:30:36.1600000",
      "EndTime": "00:30:36.3400000"
    }
  },
  {
    "TextLocation": {
      "Start": 23290,
      "End": 23294
    },
    "TimeRange": {
      "StartTime": "00:30:36.3400000",
      "EndTime": "00:30:36.4900000"
    }
  },
  {
    "TextLocation": {
      "Start": 23295,
      "End": 23296
    },
    "TimeRange": {
      "StartTime": "00:30:36.4900000",
      "EndTime": "00:30:36.5500000"
    }
  },
  {
    "TextLocation": {
      "Start": 23297,
      "End": 23300
    },
    "TimeRange": {
      "StartTime": "00:30:36.5500000",
      "EndTime": "00:30:36.7000000"
    }
  },
  {
    "TextLocation": {
      "Start": 23301,
      "End": 23306
    },
    "TimeRange": {
      "StartTime": "00:30:36.7000000",
      "EndTime": "00:30:36.8200000"
    }
  },
  {
    "TextLocation": {
      "Start": 23307,
      "End": 23309
    },
    "TimeRange": {
      "StartTime": "00:30:36.8200000",
      "EndTime": "00:30:36.8800000"
    }
  },
  {
    "TextLocation": {
      "Start": 23310,
      "End": 23313
    },
    "TimeRange": {
      "StartTime": "00:30:36.8800000",
      "EndTime": "00:30:37.1400000"
    }
  },
  {
    "TextLocation": {
      "Start": 23316,
      "End": 23321
    },
    "TimeRange": {
      "StartTime": "00:30:37.1500000",
      "EndTime": "00:30:37.4200000"
    }
  },
  {
    "TextLocation": {
      "Start": 23322,
      "End": 23325
    },
    "TimeRange": {
      "StartTime": "00:30:37.4200000",
      "EndTime": "00:30:37.8100000"
    }
  },
  {
    "TextLocation": {
      "Start": 23328,
      "End": 23332
    },
    "TimeRange": {
      "StartTime": "00:30:39.0400000",
      "EndTime": "00:30:39.4000000"
    }
  },
  {
    "TextLocation": {
      "Start": 23333,
      "End": 23338
    },
    "TimeRange": {
      "StartTime": "00:30:39.4000000",
      "EndTime": "00:30:39.5500000"
    }
  },
  {
    "TextLocation": {
      "Start": 23339,
      "End": 23343
    },
    "TimeRange": {
      "StartTime": "00:30:39.5500000",
      "EndTime": "00:30:39.7900000"
    }
  },
  {
    "TextLocation": {
      "Start": 23344,
      "End": 23347
    },
    "TimeRange": {
      "StartTime": "00:30:39.7900000",
      "EndTime": "00:30:40"
    }
  },
  {
    "TextLocation": {
      "Start": 23348,
      "End": 23353
    },
    "TimeRange": {
      "StartTime": "00:30:40",
      "EndTime": "00:30:40.4800000"
    }
  },
  {
    "TextLocation": {
      "Start": 23354,
      "End": 23358
    },
    "TimeRange": {
      "StartTime": "00:30:40.4800000",
      "EndTime": "00:30:40.7200000"
    }
  },
  {
    "TextLocation": {
      "Start": 23359,
      "End": 23362
    },
    "TimeRange": {
      "StartTime": "00:30:40.7200000",
      "EndTime": "00:30:40.9300000"
    }
  },
  {
    "TextLocation": {
      "Start": 23363,
      "End": 23367
    },
    "TimeRange": {
      "StartTime": "00:30:40.9300000",
      "EndTime": "00:30:41.1700000"
    }
  },
  {
    "TextLocation": {
      "Start": 23368,
      "End": 23370
    },
    "TimeRange": {
      "StartTime": "00:30:41.1700000",
      "EndTime": "00:30:41.3200000"
    }
  },
  {
    "TextLocation": {
      "Start": 23371,
      "End": 23375
    },
    "TimeRange": {
      "StartTime": "00:30:41.3200000",
      "EndTime": "00:30:41.4700000"
    }
  },
  {
    "TextLocation": {
      "Start": 23376,
      "End": 23380
    },
    "TimeRange": {
      "StartTime": "00:30:41.4700000",
      "EndTime": "00:30:41.6800000"
    }
  },
  {
    "TextLocation": {
      "Start": 23381,
      "End": 23385
    },
    "TimeRange": {
      "StartTime": "00:30:41.6800000",
      "EndTime": "00:30:41.9500000"
    }
  },
  {
    "TextLocation": {
      "Start": 23386,
      "End": 23391
    },
    "TimeRange": {
      "StartTime": "00:30:41.9500000",
      "EndTime": "00:30:42.2800000"
    }
  },
  {
    "TextLocation": {
      "Start": 23392,
      "End": 23400
    },
    "TimeRange": {
      "StartTime": "00:30:42.2800000",
      "EndTime": "00:30:42.6700000"
    }
  },
  {
    "TextLocation": {
      "Start": 23401,
      "End": 23403
    },
    "TimeRange": {
      "StartTime": "00:30:42.6700000",
      "EndTime": "00:30:42.7600000"
    }
  },
  {
    "TextLocation": {
      "Start": 23404,
      "End": 23407
    },
    "TimeRange": {
      "StartTime": "00:30:42.7600000",
      "EndTime": "00:30:42.8800000"
    }
  },
  {
    "TextLocation": {
      "Start": 23408,
      "End": 23413
    },
    "TimeRange": {
      "StartTime": "00:30:42.8800000",
      "EndTime": "00:30:43.4500000"
    }
  },
  {
    "TextLocation": {
      "Start": 23421,
      "End": 23424
    },
    "TimeRange": {
      "StartTime": "00:30:46.5100000",
      "EndTime": "00:30:47.0200000"
    }
  },
  {
    "TextLocation": {
      "Start": 23425,
      "End": 23430
    },
    "TimeRange": {
      "StartTime": "00:30:47.0200000",
      "EndTime": "00:30:47.5600000"
    }
  },
  {
    "TextLocation": {
      "Start": 23433,
      "End": 23438
    },
    "TimeRange": {
      "StartTime": "00:30:47.5600000",
      "EndTime": "00:30:48.1900000"
    }
  },
  {
    "TextLocation": {
      "Start": 23446,
      "End": 23450
    },
    "TimeRange": {
      "StartTime": "00:30:48.4000000",
      "EndTime": "00:30:48.6400000"
    }
  },
  {
    "TextLocation": {
      "Start": 23451,
      "End": 23453
    },
    "TimeRange": {
      "StartTime": "00:30:48.6400000",
      "EndTime": "00:30:48.7000000"
    }
  },
  {
    "TextLocation": {
      "Start": 23454,
      "End": 23457
    },
    "TimeRange": {
      "StartTime": "00:30:48.7000000",
      "EndTime": "00:30:48.7600000"
    }
  },
  {
    "TextLocation": {
      "Start": 23458,
      "End": 23462
    },
    "TimeRange": {
      "StartTime": "00:30:48.7600000",
      "EndTime": "00:30:48.9100000"
    }
  },
  {
    "TextLocation": {
      "Start": 23463,
      "End": 23465
    },
    "TimeRange": {
      "StartTime": "00:30:48.9100000",
      "EndTime": "00:30:49.0300000"
    }
  },
  {
    "TextLocation": {
      "Start": 23466,
      "End": 23470
    },
    "TimeRange": {
      "StartTime": "00:30:49.0300000",
      "EndTime": "00:30:49.5100000"
    }
  },
  {
    "TextLocation": {
      "Start": 23478,
      "End": 23481
    },
    "TimeRange": {
      "StartTime": "00:30:50.1700000",
      "EndTime": "00:30:50.5900000"
    }
  },
  {
    "TextLocation": {
      "Start": 23482,
      "End": 23486
    },
    "TimeRange": {
      "StartTime": "00:30:50.5900000",
      "EndTime": "00:30:50.9200000"
    }
  },
  {
    "TextLocation": {
      "Start": 23487,
      "End": 23491
    },
    "TimeRange": {
      "StartTime": "00:30:50.9200000",
      "EndTime": "00:30:51.4600000"
    }
  },
  {
    "TextLocation": {
      "Start": 23492,
      "End": 23496
    },
    "TimeRange": {
      "StartTime": "00:30:51.4600000",
      "EndTime": "00:30:51.7300000"
    }
  },
  {
    "TextLocation": {
      "Start": 23498,
      "End": 23501
    },
    "TimeRange": {
      "StartTime": "00:30:51.7300000",
      "EndTime": "00:30:52.2700000"
    }
  },
  {
    "TextLocation": {
      "Start": 23504,
      "End": 23505
    },
    "TimeRange": {
      "StartTime": "00:30:52.5100000",
      "EndTime": "00:30:53.2300000"
    }
  },
  {
    "TextLocation": {
      "Start": 23506,
      "End": 23511
    },
    "TimeRange": {
      "StartTime": "00:30:53.2300000",
      "EndTime": "00:30:53.6500000"
    }
  },
  {
    "TextLocation": {
      "Start": 23514,
      "End": 23515
    },
    "TimeRange": {
      "StartTime": "00:30:53.6500000",
      "EndTime": "00:30:53.8000000"
    }
  },
  {
    "TextLocation": {
      "Start": 23516,
      "End": 23521
    },
    "TimeRange": {
      "StartTime": "00:30:53.8000000",
      "EndTime": "00:30:54.2200000"
    }
  },
  {
    "TextLocation": {
      "Start": 23524,
      "End": 23525
    },
    "TimeRange": {
      "StartTime": "00:30:54.7600000",
      "EndTime": "00:30:55.2400000"
    }
  },
  {
    "TextLocation": {
      "Start": 23526,
      "End": 23531
    },
    "TimeRange": {
      "StartTime": "00:30:55.2400000",
      "EndTime": "00:30:56.0200000"
    }
  },
  {
    "TextLocation": {
      "Start": 23532,
      "End": 23538
    },
    "TimeRange": {
      "StartTime": "00:30:56.0200000",
      "EndTime": "00:30:56.6800000"
    }
  },
  {
    "TextLocation": {
      "Start": 23539,
      "End": 23543
    },
    "TimeRange": {
      "StartTime": "00:30:56.6800000",
      "EndTime": "00:30:57.0400000"
    }
  },
  {
    "TextLocation": {
      "Start": 23544,
      "End": 23551
    },
    "TimeRange": {
      "StartTime": "00:30:57.6100000",
      "EndTime": "00:30:57.9700000"
    }
  },
  {
    "TextLocation": {
      "Start": 23552,
      "End": 23556
    },
    "TimeRange": {
      "StartTime": "00:30:57.9700000",
      "EndTime": "00:30:58.4500000"
    }
  },
  {
    "TextLocation": {
      "Start": 23559,
      "End": 23567
    },
    "TimeRange": {
      "StartTime": "00:30:59.3000000",
      "EndTime": "00:30:59.9000000"
    }
  },
  {
    "TextLocation": {
      "Start": 23568,
      "End": 23573
    },
    "TimeRange": {
      "StartTime": "00:30:59.9000000",
      "EndTime": "00:31:00.2600000"
    }
  },
  {
    "TextLocation": {
      "Start": 23574,
      "End": 23576
    },
    "TimeRange": {
      "StartTime": "00:31:00.2600000",
      "EndTime": "00:31:00.3500000"
    }
  },
  {
    "TextLocation": {
      "Start": 23577,
      "End": 23580
    },
    "TimeRange": {
      "StartTime": "00:31:00.3500000",
      "EndTime": "00:31:00.4400000"
    }
  },
  {
    "TextLocation": {
      "Start": 23581,
      "End": 23586
    },
    "TimeRange": {
      "StartTime": "00:31:00.4400000",
      "EndTime": "00:31:00.9800000"
    }
  },
  {
    "TextLocation": {
      "Start": 23594,
      "End": 23597
    },
    "TimeRange": {
      "StartTime": "00:31:01.4000000",
      "EndTime": "00:31:01.5800000"
    }
  },
  {
    "TextLocation": {
      "Start": 23598,
      "End": 23602
    },
    "TimeRange": {
      "StartTime": "00:31:01.5800000",
      "EndTime": "00:31:01.7600000"
    }
  },
  {
    "TextLocation": {
      "Start": 23603,
      "End": 23608
    },
    "TimeRange": {
      "StartTime": "00:31:01.7600000",
      "EndTime": "00:31:01.8800000"
    }
  },
  {
    "TextLocation": {
      "Start": 23609,
      "End": 23611
    },
    "TimeRange": {
      "StartTime": "00:31:01.8800000",
      "EndTime": "00:31:02.0300000"
    }
  },
  {
    "TextLocation": {
      "Start": 23612,
      "End": 23614
    },
    "TimeRange": {
      "StartTime": "00:31:02.0300000",
      "EndTime": "00:31:02.1200000"
    }
  },
  {
    "TextLocation": {
      "Start": 23615,
      "End": 23618
    },
    "TimeRange": {
      "StartTime": "00:31:02.1200000",
      "EndTime": "00:31:02.2100000"
    }
  },
  {
    "TextLocation": {
      "Start": 23619,
      "End": 23624
    },
    "TimeRange": {
      "StartTime": "00:31:02.2100000",
      "EndTime": "00:31:02.8100000"
    }
  },
  {
    "TextLocation": {
      "Start": 23632,
      "End": 23634
    },
    "TimeRange": {
      "StartTime": "00:31:03.4700000",
      "EndTime": "00:31:03.6200000"
    }
  },
  {
    "TextLocation": {
      "Start": 23635,
      "End": 23640
    },
    "TimeRange": {
      "StartTime": "00:31:03.6200000",
      "EndTime": "00:31:03.8000000"
    }
  },
  {
    "TextLocation": {
      "Start": 23641,
      "End": 23647
    },
    "TimeRange": {
      "StartTime": "00:31:03.8000000",
      "EndTime": "00:31:04.2200000"
    }
  },
  {
    "TextLocation": {
      "Start": 23648,
      "End": 23654
    },
    "TimeRange": {
      "StartTime": "00:31:04.2200000",
      "EndTime": "00:31:04.4900000"
    }
  },
  {
    "TextLocation": {
      "Start": 23655,
      "End": 23657
    },
    "TimeRange": {
      "StartTime": "00:31:04.4900000",
      "EndTime": "00:31:04.9100000"
    }
  },
  {
    "TextLocation": {
      "Start": 23658,
      "End": 23660
    },
    "TimeRange": {
      "StartTime": "00:31:04.9100000",
      "EndTime": "00:31:05.4500000"
    }
  },
  {
    "TextLocation": {
      "Start": 23661,
      "End": 23663
    },
    "TimeRange": {
      "StartTime": "00:31:05.4500000",
      "EndTime": "00:31:05.8700000"
    }
  },
  {
    "TextLocation": {
      "Start": 23664,
      "End": 23666
    },
    "TimeRange": {
      "StartTime": "00:31:05.8700000",
      "EndTime": "00:31:06.0800000"
    }
  },
  {
    "TextLocation": {
      "Start": 23667,
      "End": 23674
    },
    "TimeRange": {
      "StartTime": "00:31:06.0800000",
      "EndTime": "00:31:06.2900000"
    }
  },
  {
    "TextLocation": {
      "Start": 23675,
      "End": 23683
    },
    "TimeRange": {
      "StartTime": "00:31:06.2900000",
      "EndTime": "00:31:07.0100000"
    }
  },
  {
    "TextLocation": {
      "Start": 23691,
      "End": 23695
    },
    "TimeRange": {
      "StartTime": "00:31:07.5200000",
      "EndTime": "00:31:07.8500000"
    }
  },
  {
    "TextLocation": {
      "Start": 23696,
      "End": 23701
    },
    "TimeRange": {
      "StartTime": "00:31:07.8500000",
      "EndTime": "00:31:08"
    }
  },
  {
    "TextLocation": {
      "Start": 23702,
      "End": 23707
    },
    "TimeRange": {
      "StartTime": "00:31:08",
      "EndTime": "00:31:08.3000000"
    }
  },
  {
    "TextLocation": {
      "Start": 23708,
      "End": 23713
    },
    "TimeRange": {
      "StartTime": "00:31:08.3000000",
      "EndTime": "00:31:08.5400000"
    }
  },
  {
    "TextLocation": {
      "Start": 23714,
      "End": 23717
    },
    "TimeRange": {
      "StartTime": "00:31:08.5400000",
      "EndTime": "00:31:08.7800000"
    }
  },
  {
    "TextLocation": {
      "Start": 23718,
      "End": 23722
    },
    "TimeRange": {
      "StartTime": "00:31:08.7800000",
      "EndTime": "00:31:08.9300000"
    }
  },
  {
    "TextLocation": {
      "Start": 23723,
      "End": 23726
    },
    "TimeRange": {
      "StartTime": "00:31:08.9300000",
      "EndTime": "00:31:09.1400000"
    }
  },
  {
    "TextLocation": {
      "Start": 23727,
      "End": 23729
    },
    "TimeRange": {
      "StartTime": "00:31:09.1400000",
      "EndTime": "00:31:09.2600000"
    }
  },
  {
    "TextLocation": {
      "Start": 23730,
      "End": 23734
    },
    "TimeRange": {
      "StartTime": "00:31:09.2600000",
      "EndTime": "00:31:09.7400000"
    }
  },
  {
    "TextLocation": {
      "Start": 23736,
      "End": 23739
    },
    "TimeRange": {
      "StartTime": "00:31:09.7400000",
      "EndTime": "00:31:10.0100000"
    }
  },
  {
    "TextLocation": {
      "Start": 23740,
      "End": 23745
    },
    "TimeRange": {
      "StartTime": "00:31:10.0100000",
      "EndTime": "00:31:10.3100000"
    }
  },
  {
    "TextLocation": {
      "Start": 23746,
      "End": 23749
    },
    "TimeRange": {
      "StartTime": "00:31:10.3100000",
      "EndTime": "00:31:10.5200000"
    }
  },
  {
    "TextLocation": {
      "Start": 23750,
      "End": 23754
    },
    "TimeRange": {
      "StartTime": "00:31:10.5200000",
      "EndTime": "00:31:11.0900000"
    }
  },
  {
    "TextLocation": {
      "Start": 23755,
      "End": 23759
    },
    "TimeRange": {
      "StartTime": "00:31:11.0900000",
      "EndTime": "00:31:11.3900000"
    }
  },
  {
    "TextLocation": {
      "Start": 23760,
      "End": 23763
    },
    "TimeRange": {
      "StartTime": "00:31:11.3900000",
      "EndTime": "00:31:11.4800000"
    }
  },
  {
    "TextLocation": {
      "Start": 23764,
      "End": 23773
    },
    "TimeRange": {
      "StartTime": "00:31:11.4800000",
      "EndTime": "00:31:12.2100000"
    }
  },
  {
    "TextLocation": {
      "Start": 23781,
      "End": 23784
    },
    "TimeRange": {
      "StartTime": "00:31:12.2300000",
      "EndTime": "00:31:12.8300000"
    }
  },
  {
    "TextLocation": {
      "Start": 23792,
      "End": 23795
    },
    "TimeRange": {
      "StartTime": "00:31:13.2800000",
      "EndTime": "00:31:13.4900000"
    }
  },
  {
    "TextLocation": {
      "Start": 23796,
      "End": 23800
    },
    "TimeRange": {
      "StartTime": "00:31:13.4900000",
      "EndTime": "00:31:13.6700000"
    }
  },
  {
    "TextLocation": {
      "Start": 23801,
      "End": 23808
    },
    "TimeRange": {
      "StartTime": "00:31:13.6700000",
      "EndTime": "00:31:13.9700000"
    }
  },
  {
    "TextLocation": {
      "Start": 23809,
      "End": 23817
    },
    "TimeRange": {
      "StartTime": "00:31:13.9700000",
      "EndTime": "00:31:14.4800000"
    }
  },
  {
    "TextLocation": {
      "Start": 23818,
      "End": 23822
    },
    "TimeRange": {
      "StartTime": "00:31:14.8400000",
      "EndTime": "00:31:15.2600000"
    }
  },
  {
    "TextLocation": {
      "Start": 23823,
      "End": 23832
    },
    "TimeRange": {
      "StartTime": "00:31:15.2600000",
      "EndTime": "00:31:15.5900000"
    }
  },
  {
    "TextLocation": {
      "Start": 23833,
      "End": 23837
    },
    "TimeRange": {
      "StartTime": "00:31:15.5900000",
      "EndTime": "00:31:15.7400000"
    }
  },
  {
    "TextLocation": {
      "Start": 23838,
      "End": 23840
    },
    "TimeRange": {
      "StartTime": "00:31:15.7400000",
      "EndTime": "00:31:15.8300000"
    }
  },
  {
    "TextLocation": {
      "Start": 23841,
      "End": 23844
    },
    "TimeRange": {
      "StartTime": "00:31:15.8300000",
      "EndTime": "00:31:15.9200000"
    }
  },
  {
    "TextLocation": {
      "Start": 23845,
      "End": 23850
    },
    "TimeRange": {
      "StartTime": "00:31:15.9200000",
      "EndTime": "00:31:16.4300000"
    }
  },
  {
    "TextLocation": {
      "Start": 23858,
      "End": 23861
    },
    "TimeRange": {
      "StartTime": "00:31:16.9400000",
      "EndTime": "00:31:17.5100000"
    }
  },
  {
    "TextLocation": {
      "Start": 23864,
      "End": 23868
    },
    "TimeRange": {
      "StartTime": "00:31:17.5400000",
      "EndTime": "00:31:17.9000000"
    }
  },
  {
    "TextLocation": {
      "Start": 23876,
      "End": 23881
    },
    "TimeRange": {
      "StartTime": "00:31:18.4100000",
      "EndTime": "00:31:18.8000000"
    }
  },
  {
    "TextLocation": {
      "Start": 23882,
      "End": 23887
    },
    "TimeRange": {
      "StartTime": "00:31:18.8000000",
      "EndTime": "00:31:19.0700000"
    }
  },
  {
    "TextLocation": {
      "Start": 23888,
      "End": 23892
    },
    "TimeRange": {
      "StartTime": "00:31:19.0700000",
      "EndTime": "00:31:19.2800000"
    }
  },
  {
    "TextLocation": {
      "Start": 23893,
      "End": 23897
    },
    "TimeRange": {
      "StartTime": "00:31:19.2800000",
      "EndTime": "00:31:19.5200000"
    }
  },
  {
    "TextLocation": {
      "Start": 23898,
      "End": 23902
    },
    "TimeRange": {
      "StartTime": "00:31:19.5200000",
      "EndTime": "00:31:20.0300000"
    }
  },
  {
    "TextLocation": {
      "Start": 23903,
      "End": 23914
    },
    "TimeRange": {
      "StartTime": "00:31:20.0300000",
      "EndTime": "00:31:20.6600000"
    }
  },
  {
    "TextLocation": {
      "Start": 23915,
      "End": 23917
    },
    "TimeRange": {
      "StartTime": "00:31:20.6600000",
      "EndTime": "00:31:20.7500000"
    }
  },
  {
    "TextLocation": {
      "Start": 23918,
      "End": 23920
    },
    "TimeRange": {
      "StartTime": "00:31:20.7500000",
      "EndTime": "00:31:20.8800000"
    }
  },
  {
    "TextLocation": {
      "Start": 23921,
      "End": 23929
    },
    "TimeRange": {
      "StartTime": "00:31:21.1100000",
      "EndTime": "00:31:21.6500000"
    }
  },
  {
    "TextLocation": {
      "Start": 23930,
      "End": 23932
    },
    "TimeRange": {
      "StartTime": "00:31:21.6500000",
      "EndTime": "00:31:21.7400000"
    }
  },
  {
    "TextLocation": {
      "Start": 23933,
      "End": 23938
    },
    "TimeRange": {
      "StartTime": "00:31:21.7400000",
      "EndTime": "00:31:21.8600000"
    }
  },
  {
    "TextLocation": {
      "Start": 23939,
      "End": 23942
    },
    "TimeRange": {
      "StartTime": "00:31:21.8600000",
      "EndTime": "00:31:22.0100000"
    }
  },
  {
    "TextLocation": {
      "Start": 23943,
      "End": 23945
    },
    "TimeRange": {
      "StartTime": "00:31:22.0100000",
      "EndTime": "00:31:22.2500000"
    }
  },
  {
    "TextLocation": {
      "Start": 23946,
      "End": 23948
    },
    "TimeRange": {
      "StartTime": "00:31:22.2500000",
      "EndTime": "00:31:22.3700000"
    }
  },
  {
    "TextLocation": {
      "Start": 23949,
      "End": 23953
    },
    "TimeRange": {
      "StartTime": "00:31:22.3700000",
      "EndTime": "00:31:22.5500000"
    }
  },
  {
    "TextLocation": {
      "Start": 23954,
      "End": 23959
    },
    "TimeRange": {
      "StartTime": "00:31:22.5500000",
      "EndTime": "00:31:23"
    }
  },
  {
    "TextLocation": {
      "Start": 23960,
      "End": 23964
    },
    "TimeRange": {
      "StartTime": "00:31:23",
      "EndTime": "00:31:23.2400000"
    }
  },
  {
    "TextLocation": {
      "Start": 23965,
      "End": 23968
    },
    "TimeRange": {
      "StartTime": "00:31:23.2400000",
      "EndTime": "00:31:23.3600000"
    }
  },
  {
    "TextLocation": {
      "Start": 23969,
      "End": 23976
    },
    "TimeRange": {
      "StartTime": "00:31:23.3600000",
      "EndTime": "00:31:23.7500000"
    }
  },
  {
    "TextLocation": {
      "Start": 23977,
      "End": 23988
    },
    "TimeRange": {
      "StartTime": "00:31:23.7500000",
      "EndTime": "00:31:24.7100000"
    }
  },
  {
    "TextLocation": {
      "Start": 23989,
      "End": 23998
    },
    "TimeRange": {
      "StartTime": "00:31:24.7100000",
      "EndTime": "00:31:25.1300000"
    }
  },
  {
    "TextLocation": {
      "Start": 23999,
      "End": 24002
    },
    "TimeRange": {
      "StartTime": "00:31:25.1300000",
      "EndTime": "00:31:25.2500000"
    }
  },
  {
    "TextLocation": {
      "Start": 24003,
      "End": 24005
    },
    "TimeRange": {
      "StartTime": "00:31:25.2500000",
      "EndTime": "00:31:25.3400000"
    }
  },
  {
    "TextLocation": {
      "Start": 24006,
      "End": 24008
    },
    "TimeRange": {
      "StartTime": "00:31:25.3400000",
      "EndTime": "00:31:25.4600000"
    }
  },
  {
    "TextLocation": {
      "Start": 24009,
      "End": 24014
    },
    "TimeRange": {
      "StartTime": "00:31:25.4600000",
      "EndTime": "00:31:25.8200000"
    }
  },
  {
    "TextLocation": {
      "Start": 24017,
      "End": 24020
    },
    "TimeRange": {
      "StartTime": "00:31:25.8500000",
      "EndTime": "00:31:26.5600000"
    }
  },
  {
    "TextLocation": {
      "Start": 24023,
      "End": 24026
    },
    "TimeRange": {
      "StartTime": "00:31:28.2700000",
      "EndTime": "00:31:28.6300000"
    }
  },
  {
    "TextLocation": {
      "Start": 24027,
      "End": 24032
    },
    "TimeRange": {
      "StartTime": "00:31:28.6300000",
      "EndTime": "00:31:28.9300000"
    }
  },
  {
    "TextLocation": {
      "Start": 24033,
      "End": 24037
    },
    "TimeRange": {
      "StartTime": "00:31:28.9300000",
      "EndTime": "00:31:29.0800000"
    }
  },
  {
    "TextLocation": {
      "Start": 24038,
      "End": 24041
    },
    "TimeRange": {
      "StartTime": "00:31:29.0800000",
      "EndTime": "00:31:29.2000000"
    }
  },
  {
    "TextLocation": {
      "Start": 24042,
      "End": 24047
    },
    "TimeRange": {
      "StartTime": "00:31:29.2000000",
      "EndTime": "00:31:29.3800000"
    }
  },
  {
    "TextLocation": {
      "Start": 24048,
      "End": 24054
    },
    "TimeRange": {
      "StartTime": "00:31:29.3800000",
      "EndTime": "00:31:29.6500000"
    }
  },
  {
    "TextLocation": {
      "Start": 24055,
      "End": 24064
    },
    "TimeRange": {
      "StartTime": "00:31:29.6500000",
      "EndTime": "00:31:30.1200000"
    }
  },
  {
    "TextLocation": {
      "Start": 24067,
      "End": 24071
    },
    "TimeRange": {
      "StartTime": "00:31:30.1300000",
      "EndTime": "00:31:30.7300000"
    }
  },
  {
    "TextLocation": {
      "Start": 24072,
      "End": 24077
    },
    "TimeRange": {
      "StartTime": "00:31:30.8500000",
      "EndTime": "00:31:31.1800000"
    }
  },
  {
    "TextLocation": {
      "Start": 24078,
      "End": 24083
    },
    "TimeRange": {
      "StartTime": "00:31:31.1800000",
      "EndTime": "00:31:31.3900000"
    }
  },
  {
    "TextLocation": {
      "Start": 24084,
      "End": 24087
    },
    "TimeRange": {
      "StartTime": "00:31:31.3900000",
      "EndTime": "00:31:31.5400000"
    }
  },
  {
    "TextLocation": {
      "Start": 24088,
      "End": 24096
    },
    "TimeRange": {
      "StartTime": "00:31:31.5400000",
      "EndTime": "00:31:32.2000000"
    }
  },
  {
    "TextLocation": {
      "Start": 24099,
      "End": 24104
    },
    "TimeRange": {
      "StartTime": "00:31:32.2400000",
      "EndTime": "00:31:32.4700000"
    }
  },
  {
    "TextLocation": {
      "Start": 24106,
      "End": 24113
    },
    "TimeRange": {
      "StartTime": "00:31:32.4700000",
      "EndTime": "00:31:32.7400000"
    }
  },
  {
    "TextLocation": {
      "Start": 24114,
      "End": 24116
    },
    "TimeRange": {
      "StartTime": "00:31:32.7400000",
      "EndTime": "00:31:32.8600000"
    }
  },
  {
    "TextLocation": {
      "Start": 24117,
      "End": 24119
    },
    "TimeRange": {
      "StartTime": "00:31:32.8600000",
      "EndTime": "00:31:32.9800000"
    }
  },
  {
    "TextLocation": {
      "Start": 24120,
      "End": 24122
    },
    "TimeRange": {
      "StartTime": "00:31:32.9800000",
      "EndTime": "00:31:33.0700000"
    }
  },
  {
    "TextLocation": {
      "Start": 24123,
      "End": 24131
    },
    "TimeRange": {
      "StartTime": "00:31:33.0700000",
      "EndTime": "00:31:33.9700000"
    }
  },
  {
    "TextLocation": {
      "Start": 24132,
      "End": 24139
    },
    "TimeRange": {
      "StartTime": "00:31:33.9700000",
      "EndTime": "00:31:34.3000000"
    }
  },
  {
    "TextLocation": {
      "Start": 24140,
      "End": 24144
    },
    "TimeRange": {
      "StartTime": "00:31:34.3000000",
      "EndTime": "00:31:34.4600000"
    }
  },
  {
    "TextLocation": {
      "Start": 24145,
      "End": 24146
    },
    "TimeRange": {
      "StartTime": "00:31:34.4600000",
      "EndTime": "00:31:34.4800000"
    }
  },
  {
    "TextLocation": {
      "Start": 24147,
      "End": 24154
    },
    "TimeRange": {
      "StartTime": "00:31:34.4800000",
      "EndTime": "00:31:34.8400000"
    }
  },
  {
    "TextLocation": {
      "Start": 24155,
      "End": 24157
    },
    "TimeRange": {
      "StartTime": "00:31:34.8400000",
      "EndTime": "00:31:34.9600000"
    }
  },
  {
    "TextLocation": {
      "Start": 24158,
      "End": 24163
    },
    "TimeRange": {
      "StartTime": "00:31:34.9600000",
      "EndTime": "00:31:35.1100000"
    }
  },
  {
    "TextLocation": {
      "Start": 24164,
      "End": 24168
    },
    "TimeRange": {
      "StartTime": "00:31:35.1100000",
      "EndTime": "00:31:35.8300000"
    }
  },
  {
    "TextLocation": {
      "Start": 24176,
      "End": 24182
    },
    "TimeRange": {
      "StartTime": "00:31:37.7900000",
      "EndTime": "00:31:38.9600000"
    }
  },
  {
    "TextLocation": {
      "Start": 24183,
      "End": 24189
    },
    "TimeRange": {
      "StartTime": "00:31:39.3800000",
      "EndTime": "00:31:39.8600000"
    }
  },
  {
    "TextLocation": {
      "Start": 24190,
      "End": 24195
    },
    "TimeRange": {
      "StartTime": "00:31:39.8600000",
      "EndTime": "00:31:40.4000000"
    }
  },
  {
    "TextLocation": {
      "Start": 24196,
      "End": 24201
    },
    "TimeRange": {
      "StartTime": "00:31:40.4000000",
      "EndTime": "00:31:40.7000000"
    }
  },
  {
    "TextLocation": {
      "Start": 24202,
      "End": 24206
    },
    "TimeRange": {
      "StartTime": "00:31:40.7000000",
      "EndTime": "00:31:41.2700000"
    }
  },
  {
    "TextLocation": {
      "Start": 24214,
      "End": 24219
    },
    "TimeRange": {
      "StartTime": "00:31:43.9700000",
      "EndTime": "00:31:44.3000000"
    }
  },
  {
    "TextLocation": {
      "Start": 24220,
      "End": 24228
    },
    "TimeRange": {
      "StartTime": "00:31:44.3000000",
      "EndTime": "00:31:44.5100000"
    }
  },
  {
    "TextLocation": {
      "Start": 24229,
      "End": 24231
    },
    "TimeRange": {
      "StartTime": "00:31:44.5100000",
      "EndTime": "00:31:44.5700000"
    }
  },
  {
    "TextLocation": {
      "Start": 24232,
      "End": 24234
    },
    "TimeRange": {
      "StartTime": "00:31:44.5700000",
      "EndTime": "00:31:44.6900000"
    }
  },
  {
    "TextLocation": {
      "Start": 24235,
      "End": 24239
    },
    "TimeRange": {
      "StartTime": "00:31:44.6900000",
      "EndTime": "00:31:44.8100000"
    }
  },
  {
    "TextLocation": {
      "Start": 24240,
      "End": 24244
    },
    "TimeRange": {
      "StartTime": "00:31:44.8100000",
      "EndTime": "00:31:45.0200000"
    }
  },
  {
    "TextLocation": {
      "Start": 24245,
      "End": 24251
    },
    "TimeRange": {
      "StartTime": "00:31:45.0200000",
      "EndTime": "00:31:45.3800000"
    }
  },
  {
    "TextLocation": {
      "Start": 24252,
      "End": 24254
    },
    "TimeRange": {
      "StartTime": "00:31:45.3800000",
      "EndTime": "00:31:45.5900000"
    }
  },
  {
    "TextLocation": {
      "Start": 24255,
      "End": 24258
    },
    "TimeRange": {
      "StartTime": "00:31:45.5900000",
      "EndTime": "00:31:45.6800000"
    }
  },
  {
    "TextLocation": {
      "Start": 24259,
      "End": 24262
    },
    "TimeRange": {
      "StartTime": "00:31:45.6800000",
      "EndTime": "00:31:45.8300000"
    }
  },
  {
    "TextLocation": {
      "Start": 24265,
      "End": 24269
    },
    "TimeRange": {
      "StartTime": "00:31:46.1000000",
      "EndTime": "00:31:46.3100000"
    }
  },
  {
    "TextLocation": {
      "Start": 24270,
      "End": 24272
    },
    "TimeRange": {
      "StartTime": "00:31:46.3100000",
      "EndTime": "00:31:46.4000000"
    }
  },
  {
    "TextLocation": {
      "Start": 24273,
      "End": 24276
    },
    "TimeRange": {
      "StartTime": "00:31:46.4000000",
      "EndTime": "00:31:46.5800000"
    }
  },
  {
    "TextLocation": {
      "Start": 24277,
      "End": 24279
    },
    "TimeRange": {
      "StartTime": "00:31:46.5800000",
      "EndTime": "00:31:46.7000000"
    }
  },
  {
    "TextLocation": {
      "Start": 24280,
      "End": 24281
    },
    "TimeRange": {
      "StartTime": "00:31:46.7000000",
      "EndTime": "00:31:46.7600000"
    }
  },
  {
    "TextLocation": {
      "Start": 24282,
      "End": 24287
    },
    "TimeRange": {
      "StartTime": "00:31:46.7600000",
      "EndTime": "00:31:47"
    }
  },
  {
    "TextLocation": {
      "Start": 24288,
      "End": 24293
    },
    "TimeRange": {
      "StartTime": "00:31:47",
      "EndTime": "00:31:47.1200000"
    }
  },
  {
    "TextLocation": {
      "Start": 24294,
      "End": 24300
    },
    "TimeRange": {
      "StartTime": "00:31:47.1200000",
      "EndTime": "00:31:47.2400000"
    }
  },
  {
    "TextLocation": {
      "Start": 24301,
      "End": 24309
    },
    "TimeRange": {
      "StartTime": "00:31:47.2400000",
      "EndTime": "00:31:47.4800000"
    }
  },
  {
    "TextLocation": {
      "Start": 24310,
      "End": 24312
    },
    "TimeRange": {
      "StartTime": "00:31:47.4800000",
      "EndTime": "00:31:47.5700000"
    }
  },
  {
    "TextLocation": {
      "Start": 24313,
      "End": 24317
    },
    "TimeRange": {
      "StartTime": "00:31:47.5700000",
      "EndTime": "00:31:48.0800000"
    }
  },
  {
    "TextLocation": {
      "Start": 24318,
      "End": 24322
    },
    "TimeRange": {
      "StartTime": "00:31:48.0800000",
      "EndTime": "00:31:48.4400000"
    }
  },
  {
    "TextLocation": {
      "Start": 24323,
      "End": 24326
    },
    "TimeRange": {
      "StartTime": "00:31:48.4400000",
      "EndTime": "00:31:48.9500000"
    }
  },
  {
    "TextLocation": {
      "Start": 24329,
      "End": 24333
    },
    "TimeRange": {
      "StartTime": "00:31:49.5800000",
      "EndTime": "00:31:50.1500000"
    }
  },
  {
    "TextLocation": {
      "Start": 24336,
      "End": 24340
    },
    "TimeRange": {
      "StartTime": "00:31:50.6900000",
      "EndTime": "00:31:50.9000000"
    }
  },
  {
    "TextLocation": {
      "Start": 24341,
      "End": 24343
    },
    "TimeRange": {
      "StartTime": "00:31:50.9000000",
      "EndTime": "00:31:51.0200000"
    }
  },
  {
    "TextLocation": {
      "Start": 24344,
      "End": 24349
    },
    "TimeRange": {
      "StartTime": "00:31:51.0200000",
      "EndTime": "00:31:51.2300000"
    }
  },
  {
    "TextLocation": {
      "Start": 24350,
      "End": 24354
    },
    "TimeRange": {
      "StartTime": "00:31:51.2300000",
      "EndTime": "00:31:51.6200000"
    }
  },
  {
    "TextLocation": {
      "Start": 24362,
      "End": 24363
    },
    "TimeRange": {
      "StartTime": "00:31:53.4800000",
      "EndTime": "00:31:53.9600000"
    }
  },
  {
    "TextLocation": {
      "Start": 24364,
      "End": 24368
    },
    "TimeRange": {
      "StartTime": "00:31:53.9600000",
      "EndTime": "00:31:54.2600000"
    }
  },
  {
    "TextLocation": {
      "Start": 24369,
      "End": 24373
    },
    "TimeRange": {
      "StartTime": "00:31:54.2600000",
      "EndTime": "00:31:55.0700000"
    }
  },
  {
    "TextLocation": {
      "Start": 24374,
      "End": 24378
    },
    "TimeRange": {
      "StartTime": "00:31:55.7000000",
      "EndTime": "00:31:56.1200000"
    }
  },
  {
    "TextLocation": {
      "Start": 24379,
      "End": 24382
    },
    "TimeRange": {
      "StartTime": "00:31:56.1200000",
      "EndTime": "00:31:56.9900000"
    }
  },
  {
    "TextLocation": {
      "Start": 24383,
      "End": 24390
    },
    "TimeRange": {
      "StartTime": "00:31:56.9900000",
      "EndTime": "00:31:57.5000000"
    }
  },
  {
    "TextLocation": {
      "Start": 24391,
      "End": 24393
    },
    "TimeRange": {
      "StartTime": "00:31:57.5000000",
      "EndTime": "00:31:57.6500000"
    }
  },
  {
    "TextLocation": {
      "Start": 24394,
      "End": 24398
    },
    "TimeRange": {
      "StartTime": "00:31:57.6500000",
      "EndTime": "00:31:58.3700000"
    }
  },
  {
    "TextLocation": {
      "Start": 24399,
      "End": 24402
    },
    "TimeRange": {
      "StartTime": "00:31:58.3700000",
      "EndTime": "00:31:59.2100000"
    }
  },
  {
    "TextLocation": {
      "Start": 24403,
      "End": 24407
    },
    "TimeRange": {
      "StartTime": "00:31:59.4500000",
      "EndTime": "00:32:00.2000000"
    }
  },
  {
    "TextLocation": {
      "Start": 24408,
      "End": 24411
    },
    "TimeRange": {
      "StartTime": "00:32:00.2000000",
      "EndTime": "00:32:00.6800000"
    }
  },
  {
    "TextLocation": {
      "Start": 24412,
      "End": 24418
    },
    "TimeRange": {
      "StartTime": "00:32:00.6800000",
      "EndTime": "00:32:01.0700000"
    }
  },
  {
    "TextLocation": {
      "Start": 24419,
      "End": 24423
    },
    "TimeRange": {
      "StartTime": "00:32:01.0700000",
      "EndTime": "00:32:01.4000000"
    }
  },
  {
    "TextLocation": {
      "Start": 24424,
      "End": 24427
    },
    "TimeRange": {
      "StartTime": "00:32:01.4000000",
      "EndTime": "00:32:01.6700000"
    }
  },
  {
    "TextLocation": {
      "Start": 24428,
      "End": 24430
    },
    "TimeRange": {
      "StartTime": "00:32:01.6700000",
      "EndTime": "00:32:01.8800000"
    }
  },
  {
    "TextLocation": {
      "Start": 24431,
      "End": 24438
    },
    "TimeRange": {
      "StartTime": "00:32:01.8800000",
      "EndTime": "00:32:02.5700000"
    }
  },
  {
    "TextLocation": {
      "Start": 24446,
      "End": 24448
    },
    "TimeRange": {
      "StartTime": "00:32:03.2900000",
      "EndTime": "00:32:03.5000000"
    }
  },
  {
    "TextLocation": {
      "Start": 24449,
      "End": 24453
    },
    "TimeRange": {
      "StartTime": "00:32:03.5000000",
      "EndTime": "00:32:03.8000000"
    }
  },
  {
    "TextLocation": {
      "Start": 24454,
      "End": 24458
    },
    "TimeRange": {
      "StartTime": "00:32:03.8000000",
      "EndTime": "00:32:04.0100000"
    }
  },
  {
    "TextLocation": {
      "Start": 24459,
      "End": 24463
    },
    "TimeRange": {
      "StartTime": "00:32:04.0400000",
      "EndTime": "00:32:04.2800000"
    }
  },
  {
    "TextLocation": {
      "Start": 24464,
      "End": 24467
    },
    "TimeRange": {
      "StartTime": "00:32:04.2800000",
      "EndTime": "00:32:04.4000000"
    }
  },
  {
    "TextLocation": {
      "Start": 24468,
      "End": 24474
    },
    "TimeRange": {
      "StartTime": "00:32:04.4000000",
      "EndTime": "00:32:04.6700000"
    }
  },
  {
    "TextLocation": {
      "Start": 24475,
      "End": 24479
    },
    "TimeRange": {
      "StartTime": "00:32:04.6700000",
      "EndTime": "00:32:04.9100000"
    }
  },
  {
    "TextLocation": {
      "Start": 24480,
      "End": 24483
    },
    "TimeRange": {
      "StartTime": "00:32:04.9100000",
      "EndTime": "00:32:05.1500000"
    }
  },
  {
    "TextLocation": {
      "Start": 24484,
      "End": 24487
    },
    "TimeRange": {
      "StartTime": "00:32:05.1500000",
      "EndTime": "00:32:05.2400000"
    }
  },
  {
    "TextLocation": {
      "Start": 24488,
      "End": 24497
    },
    "TimeRange": {
      "StartTime": "00:32:05.2400000",
      "EndTime": "00:32:05.7800000"
    }
  },
  {
    "TextLocation": {
      "Start": 24500,
      "End": 24503
    },
    "TimeRange": {
      "StartTime": "00:32:05.7800000",
      "EndTime": "00:32:06.3500000"
    }
  },
  {
    "TextLocation": {
      "Start": 24506,
      "End": 24509
    },
    "TimeRange": {
      "StartTime": "00:32:09.3500000",
      "EndTime": "00:32:09.6800000"
    }
  },
  {
    "TextLocation": {
      "Start": 24511,
      "End": 24514
    },
    "TimeRange": {
      "StartTime": "00:32:09.6800000",
      "EndTime": "00:32:09.8000000"
    }
  },
  {
    "TextLocation": {
      "Start": 24515,
      "End": 24524
    },
    "TimeRange": {
      "StartTime": "00:32:09.8000000",
      "EndTime": "00:32:10.1000000"
    }
  },
  {
    "TextLocation": {
      "Start": 24525,
      "End": 24528
    },
    "TimeRange": {
      "StartTime": "00:32:10.1000000",
      "EndTime": "00:32:10.2200000"
    }
  },
  {
    "TextLocation": {
      "Start": 24529,
      "End": 24538
    },
    "TimeRange": {
      "StartTime": "00:32:10.2200000",
      "EndTime": "00:32:10.6400000"
    }
  },
  {
    "TextLocation": {
      "Start": 24539,
      "End": 24544
    },
    "TimeRange": {
      "StartTime": "00:32:10.6400000",
      "EndTime": "00:32:10.7900000"
    }
  },
  {
    "TextLocation": {
      "Start": 24545,
      "End": 24547
    },
    "TimeRange": {
      "StartTime": "00:32:10.7900000",
      "EndTime": "00:32:10.9700000"
    }
  },
  {
    "TextLocation": {
      "Start": 24548,
      "End": 24552
    },
    "TimeRange": {
      "StartTime": "00:32:10.9700000",
      "EndTime": "00:32:11.2100000"
    }
  },
  {
    "TextLocation": {
      "Start": 24553,
      "End": 24555
    },
    "TimeRange": {
      "StartTime": "00:32:11.2100000",
      "EndTime": "00:32:11.3300000"
    }
  },
  {
    "TextLocation": {
      "Start": 24556,
      "End": 24560
    },
    "TimeRange": {
      "StartTime": "00:32:11.3300000",
      "EndTime": "00:32:11.5700000"
    }
  },
  {
    "TextLocation": {
      "Start": 24561,
      "End": 24566
    },
    "TimeRange": {
      "StartTime": "00:32:11.5700000",
      "EndTime": "00:32:11.8700000"
    }
  },
  {
    "TextLocation": {
      "Start": 24567,
      "End": 24576
    },
    "TimeRange": {
      "StartTime": "00:32:11.8700000",
      "EndTime": "00:32:12.9200000"
    }
  },
  {
    "TextLocation": {
      "Start": 24579,
      "End": 24584
    },
    "TimeRange": {
      "StartTime": "00:32:13.7900000",
      "EndTime": "00:32:14.6300000"
    }
  },
  {
    "TextLocation": {
      "Start": 24585,
      "End": 24590
    },
    "TimeRange": {
      "StartTime": "00:32:14.6300000",
      "EndTime": "00:32:15.2300000"
    }
  },
  {
    "TextLocation": {
      "Start": 24591,
      "End": 24594
    },
    "TimeRange": {
      "StartTime": "00:32:15.2300000",
      "EndTime": "00:32:15.3500000"
    }
  },
  {
    "TextLocation": {
      "Start": 24595,
      "End": 24599
    },
    "TimeRange": {
      "StartTime": "00:32:15.3500000",
      "EndTime": "00:32:15.5000000"
    }
  },
  {
    "TextLocation": {
      "Start": 24600,
      "End": 24603
    },
    "TimeRange": {
      "StartTime": "00:32:15.5300000",
      "EndTime": "00:32:15.6800000"
    }
  },
  {
    "TextLocation": {
      "Start": 24604,
      "End": 24607
    },
    "TimeRange": {
      "StartTime": "00:32:15.6800000",
      "EndTime": "00:32:15.7700000"
    }
  },
  {
    "TextLocation": {
      "Start": 24608,
      "End": 24617
    },
    "TimeRange": {
      "StartTime": "00:32:15.7700000",
      "EndTime": "00:32:16.1600000"
    }
  },
  {
    "TextLocation": {
      "Start": 24618,
      "End": 24623
    },
    "TimeRange": {
      "StartTime": "00:32:16.1600000",
      "EndTime": "00:32:16.4000000"
    }
  },
  {
    "TextLocation": {
      "Start": 24624,
      "End": 24625
    },
    "TimeRange": {
      "StartTime": "00:32:16.4000000",
      "EndTime": "00:32:16.4900000"
    }
  },
  {
    "TextLocation": {
      "Start": 24626,
      "End": 24631
    },
    "TimeRange": {
      "StartTime": "00:32:16.4900000",
      "EndTime": "00:32:16.8200000"
    }
  },
  {
    "TextLocation": {
      "Start": 24632,
      "End": 24636
    },
    "TimeRange": {
      "StartTime": "00:32:16.8200000",
      "EndTime": "00:32:16.9700000"
    }
  },
  {
    "TextLocation": {
      "Start": 24637,
      "End": 24641
    },
    "TimeRange": {
      "StartTime": "00:32:16.9700000",
      "EndTime": "00:32:17.2700000"
    }
  },
  {
    "TextLocation": {
      "Start": 24642,
      "End": 24648
    },
    "TimeRange": {
      "StartTime": "00:32:17.2700000",
      "EndTime": "00:32:17.4800000"
    }
  },
  {
    "TextLocation": {
      "Start": 24649,
      "End": 24654
    },
    "TimeRange": {
      "StartTime": "00:32:17.4800000",
      "EndTime": "00:32:17.6000000"
    }
  },
  {
    "TextLocation": {
      "Start": 24655,
      "End": 24660
    },
    "TimeRange": {
      "StartTime": "00:32:17.6000000",
      "EndTime": "00:32:17.8400000"
    }
  },
  {
    "TextLocation": {
      "Start": 24661,
      "End": 24665
    },
    "TimeRange": {
      "StartTime": "00:32:17.8400000",
      "EndTime": "00:32:18.0500000"
    }
  },
  {
    "TextLocation": {
      "Start": 24666,
      "End": 24672
    },
    "TimeRange": {
      "StartTime": "00:32:18.0500000",
      "EndTime": "00:32:18.5600000"
    }
  },
  {
    "TextLocation": {
      "Start": 24680,
      "End": 24681
    },
    "TimeRange": {
      "StartTime": "00:32:22.1200000",
      "EndTime": "00:32:22.3900000"
    }
  },
  {
    "TextLocation": {
      "Start": 24682,
      "End": 24687
    },
    "TimeRange": {
      "StartTime": "00:32:22.3900000",
      "EndTime": "00:32:23.2000000"
    }
  },
  {
    "TextLocation": {
      "Start": 24688,
      "End": 24692
    },
    "TimeRange": {
      "StartTime": "00:32:23.2000000",
      "EndTime": "00:32:23.5600000"
    }
  },
  {
    "TextLocation": {
      "Start": 24693,
      "End": 24697
    },
    "TimeRange": {
      "StartTime": "00:32:23.5600000",
      "EndTime": "00:32:24.2500000"
    }
  },
  {
    "TextLocation": {
      "Start": 24700,
      "End": 24701
    },
    "TimeRange": {
      "StartTime": "00:32:25.1800000",
      "EndTime": "00:32:25.3300000"
    }
  },
  {
    "TextLocation": {
      "Start": 24702,
      "End": 24707
    },
    "TimeRange": {
      "StartTime": "00:32:25.3300000",
      "EndTime": "00:32:25.5700000"
    }
  },
  {
    "TextLocation": {
      "Start": 24708,
      "End": 24713
    },
    "TimeRange": {
      "StartTime": "00:32:25.5700000",
      "EndTime": "00:32:25.9300000"
    }
  },
  {
    "TextLocation": {
      "Start": 24714,
      "End": 24716
    },
    "TimeRange": {
      "StartTime": "00:32:25.9300000",
      "EndTime": "00:32:26.0200000"
    }
  },
  {
    "TextLocation": {
      "Start": 24717,
      "End": 24720
    },
    "TimeRange": {
      "StartTime": "00:32:26.0200000",
      "EndTime": "00:32:26.1700000"
    }
  },
  {
    "TextLocation": {
      "Start": 24721,
      "End": 24723
    },
    "TimeRange": {
      "StartTime": "00:32:26.1700000",
      "EndTime": "00:32:26.3200000"
    }
  },
  {
    "TextLocation": {
      "Start": 24724,
      "End": 24731
    },
    "TimeRange": {
      "StartTime": "00:32:26.3200000",
      "EndTime": "00:32:26.9500000"
    }
  },
  {
    "TextLocation": {
      "Start": 24733,
      "End": 24736
    },
    "TimeRange": {
      "StartTime": "00:32:26.9500000",
      "EndTime": "00:32:27.4900000"
    }
  },
  {
    "TextLocation": {
      "Start": 24737,
      "End": 24741
    },
    "TimeRange": {
      "StartTime": "00:32:27.7000000",
      "EndTime": "00:32:28"
    }
  },
  {
    "TextLocation": {
      "Start": 24742,
      "End": 24746
    },
    "TimeRange": {
      "StartTime": "00:32:28",
      "EndTime": "00:32:28.2100000"
    }
  },
  {
    "TextLocation": {
      "Start": 24747,
      "End": 24753
    },
    "TimeRange": {
      "StartTime": "00:32:28.3900000",
      "EndTime": "00:32:28.6900000"
    }
  },
  {
    "TextLocation": {
      "Start": 24754,
      "End": 24760
    },
    "TimeRange": {
      "StartTime": "00:32:28.6900000",
      "EndTime": "00:32:28.9900000"
    }
  },
  {
    "TextLocation": {
      "Start": 24761,
      "End": 24763
    },
    "TimeRange": {
      "StartTime": "00:32:28.9900000",
      "EndTime": "00:32:29.0800000"
    }
  },
  {
    "TextLocation": {
      "Start": 24764,
      "End": 24767
    },
    "TimeRange": {
      "StartTime": "00:32:29.0800000",
      "EndTime": "00:32:29.1700000"
    }
  },
  {
    "TextLocation": {
      "Start": 24768,
      "End": 24773
    },
    "TimeRange": {
      "StartTime": "00:32:29.1700000",
      "EndTime": "00:32:29.4400000"
    }
  },
  {
    "TextLocation": {
      "Start": 24774,
      "End": 24782
    },
    "TimeRange": {
      "StartTime": "00:32:29.4400000",
      "EndTime": "00:32:29.7400000"
    }
  },
  {
    "TextLocation": {
      "Start": 24785,
      "End": 24788
    },
    "TimeRange": {
      "StartTime": "00:32:29.7400000",
      "EndTime": "00:32:30.2500000"
    }
  },
  {
    "TextLocation": {
      "Start": 24791,
      "End": 24795
    },
    "TimeRange": {
      "StartTime": "00:32:30.2800000",
      "EndTime": "00:32:30.7600000"
    }
  },
  {
    "TextLocation": {
      "Start": 24803,
      "End": 24806
    },
    "TimeRange": {
      "StartTime": "00:32:32.4100000",
      "EndTime": "00:32:32.8000000"
    }
  },
  {
    "TextLocation": {
      "Start": 24807,
      "End": 24810
    },
    "TimeRange": {
      "StartTime": "00:32:32.8000000",
      "EndTime": "00:32:32.9200000"
    }
  },
  {
    "TextLocation": {
      "Start": 24811,
      "End": 24820
    },
    "TimeRange": {
      "StartTime": "00:32:32.9200000",
      "EndTime": "00:32:33.7900000"
    }
  },
  {
    "TextLocation": {
      "Start": 24821,
      "End": 24827
    },
    "TimeRange": {
      "StartTime": "00:32:33.7900000",
      "EndTime": "00:32:34.3000000"
    }
  },
  {
    "TextLocation": {
      "Start": 24828,
      "End": 24835
    },
    "TimeRange": {
      "StartTime": "00:32:34.3000000",
      "EndTime": "00:32:34.5700000"
    }
  },
  {
    "TextLocation": {
      "Start": 24836,
      "End": 24839
    },
    "TimeRange": {
      "StartTime": "00:32:34.5700000",
      "EndTime": "00:32:34.6900000"
    }
  },
  {
    "TextLocation": {
      "Start": 24840,
      "End": 24844
    },
    "TimeRange": {
      "StartTime": "00:32:34.6900000",
      "EndTime": "00:32:34.8400000"
    }
  },
  {
    "TextLocation": {
      "Start": 24845,
      "End": 24849
    },
    "TimeRange": {
      "StartTime": "00:32:34.8400000",
      "EndTime": "00:32:34.9900000"
    }
  },
  {
    "TextLocation": {
      "Start": 24850,
      "End": 24857
    },
    "TimeRange": {
      "StartTime": "00:32:34.9900000",
      "EndTime": "00:32:35.6800000"
    }
  },
  {
    "TextLocation": {
      "Start": 24858,
      "End": 24862
    },
    "TimeRange": {
      "StartTime": "00:32:35.6800000",
      "EndTime": "00:32:35.9800000"
    }
  },
  {
    "TextLocation": {
      "Start": 24863,
      "End": 24866
    },
    "TimeRange": {
      "StartTime": "00:32:35.9800000",
      "EndTime": "00:32:36.1600000"
    }
  },
  {
    "TextLocation": {
      "Start": 24867,
      "End": 24870
    },
    "TimeRange": {
      "StartTime": "00:32:36.1600000",
      "EndTime": "00:32:36.3400000"
    }
  },
  {
    "TextLocation": {
      "Start": 24871,
      "End": 24878
    },
    "TimeRange": {
      "StartTime": "00:32:36.3400000",
      "EndTime": "00:32:36.6700000"
    }
  },
  {
    "TextLocation": {
      "Start": 24879,
      "End": 24883
    },
    "TimeRange": {
      "StartTime": "00:32:36.6700000",
      "EndTime": "00:32:37.0600000"
    }
  },
  {
    "TextLocation": {
      "Start": 24885,
      "End": 24887
    },
    "TimeRange": {
      "StartTime": "00:32:37.0600000",
      "EndTime": "00:32:37.2400000"
    }
  },
  {
    "TextLocation": {
      "Start": 24888,
      "End": 24891
    },
    "TimeRange": {
      "StartTime": "00:32:37.2400000",
      "EndTime": "00:32:37.4500000"
    }
  },
  {
    "TextLocation": {
      "Start": 24892,
      "End": 24894
    },
    "TimeRange": {
      "StartTime": "00:32:37.4500000",
      "EndTime": "00:32:37.5700000"
    }
  },
  {
    "TextLocation": {
      "Start": 24895,
      "End": 24897
    },
    "TimeRange": {
      "StartTime": "00:32:37.5700000",
      "EndTime": "00:32:37.6800000"
    }
  },
  {
    "TextLocation": {
      "Start": 24898,
      "End": 24901
    },
    "TimeRange": {
      "StartTime": "00:32:37.6900000",
      "EndTime": "00:32:37.9300000"
    }
  },
  {
    "TextLocation": {
      "Start": 24902,
      "End": 24905
    },
    "TimeRange": {
      "StartTime": "00:32:37.9300000",
      "EndTime": "00:32:38.1100000"
    }
  },
  {
    "TextLocation": {
      "Start": 24906,
      "End": 24915
    },
    "TimeRange": {
      "StartTime": "00:32:38.1100000",
      "EndTime": "00:32:38.5900000"
    }
  },
  {
    "TextLocation": {
      "Start": 24916,
      "End": 24920
    },
    "TimeRange": {
      "StartTime": "00:32:38.5900000",
      "EndTime": "00:32:38.8900000"
    }
  },
  {
    "TextLocation": {
      "Start": 24921,
      "End": 24925
    },
    "TimeRange": {
      "StartTime": "00:32:38.8900000",
      "EndTime": "00:32:39.0400000"
    }
  },
  {
    "TextLocation": {
      "Start": 24926,
      "End": 24929
    },
    "TimeRange": {
      "StartTime": "00:32:39.0400000",
      "EndTime": "00:32:39.1900000"
    }
  },
  {
    "TextLocation": {
      "Start": 24930,
      "End": 24933
    },
    "TimeRange": {
      "StartTime": "00:32:39.1900000",
      "EndTime": "00:32:39.4900000"
    }
  },
  {
    "TextLocation": {
      "Start": 24934,
      "End": 24941
    },
    "TimeRange": {
      "StartTime": "00:32:39.4900000",
      "EndTime": "00:32:39.8800000"
    }
  },
  {
    "TextLocation": {
      "Start": 24942,
      "End": 24947
    },
    "TimeRange": {
      "StartTime": "00:32:39.8800000",
      "EndTime": "00:32:40.3300000"
    }
  },
  {
    "TextLocation": {
      "Start": 24948,
      "End": 24951
    },
    "TimeRange": {
      "StartTime": "00:32:40.3300000",
      "EndTime": "00:32:40.5100000"
    }
  },
  {
    "TextLocation": {
      "Start": 24952,
      "End": 24957
    },
    "TimeRange": {
      "StartTime": "00:32:40.5100000",
      "EndTime": "00:32:40.8100000"
    }
  },
  {
    "TextLocation": {
      "Start": 24958,
      "End": 24962
    },
    "TimeRange": {
      "StartTime": "00:32:40.8100000",
      "EndTime": "00:32:40.9600000"
    }
  },
  {
    "TextLocation": {
      "Start": 24963,
      "End": 24968
    },
    "TimeRange": {
      "StartTime": "00:32:40.9600000",
      "EndTime": "00:32:41.1700000"
    }
  },
  {
    "TextLocation": {
      "Start": 24969,
      "End": 24976
    },
    "TimeRange": {
      "StartTime": "00:32:41.1700000",
      "EndTime": "00:32:41.4400000"
    }
  },
  {
    "TextLocation": {
      "Start": 24977,
      "End": 24981
    },
    "TimeRange": {
      "StartTime": "00:32:41.4400000",
      "EndTime": "00:32:41.5600000"
    }
  },
  {
    "TextLocation": {
      "Start": 24982,
      "End": 24985
    },
    "TimeRange": {
      "StartTime": "00:32:41.5600000",
      "EndTime": "00:32:41.6800000"
    }
  },
  {
    "TextLocation": {
      "Start": 24986,
      "End": 24989
    },
    "TimeRange": {
      "StartTime": "00:32:41.6800000",
      "EndTime": "00:32:42.1600000"
    }
  },
  {
    "TextLocation": {
      "Start": 24997,
      "End": 25001
    },
    "TimeRange": {
      "StartTime": "00:32:43.5000000",
      "EndTime": "00:32:43.7100000"
    }
  },
  {
    "TextLocation": {
      "Start": 25002,
      "End": 25006
    },
    "TimeRange": {
      "StartTime": "00:32:43.7100000",
      "EndTime": "00:32:43.9200000"
    }
  },
  {
    "TextLocation": {
      "Start": 25007,
      "End": 25010
    },
    "TimeRange": {
      "StartTime": "00:32:43.9200000",
      "EndTime": "00:32:44.1000000"
    }
  },
  {
    "TextLocation": {
      "Start": 25011,
      "End": 25012
    },
    "TimeRange": {
      "StartTime": "00:32:44.1000000",
      "EndTime": "00:32:44.4300000"
    }
  },
  {
    "TextLocation": {
      "Start": 25013,
      "End": 25020
    },
    "TimeRange": {
      "StartTime": "00:32:44.4300000",
      "EndTime": "00:32:44.9100000"
    }
  },
  {
    "TextLocation": {
      "Start": 25021,
      "End": 25023
    },
    "TimeRange": {
      "StartTime": "00:32:44.9100000",
      "EndTime": "00:32:44.9700000"
    }
  },
  {
    "TextLocation": {
      "Start": 25024,
      "End": 25031
    },
    "TimeRange": {
      "StartTime": "00:32:44.9700000",
      "EndTime": "00:32:45.3000000"
    }
  },
  {
    "TextLocation": {
      "Start": 25032,
      "End": 25036
    },
    "TimeRange": {
      "StartTime": "00:32:45.3000000",
      "EndTime": "00:32:45.5400000"
    }
  },
  {
    "TextLocation": {
      "Start": 25037,
      "End": 25043
    },
    "TimeRange": {
      "StartTime": "00:32:45.5400000",
      "EndTime": "00:32:46.0800000"
    }
  },
  {
    "TextLocation": {
      "Start": 25045,
      "End": 25048
    },
    "TimeRange": {
      "StartTime": "00:32:46.0800000",
      "EndTime": "00:32:46.6800000"
    }
  },
  {
    "TextLocation": {
      "Start": 25049,
      "End": 25052
    },
    "TimeRange": {
      "StartTime": "00:32:46.6800000",
      "EndTime": "00:32:47.1900000"
    }
  },
  {
    "TextLocation": {
      "Start": 25054,
      "End": 25056
    },
    "TimeRange": {
      "StartTime": "00:32:47.1900000",
      "EndTime": "00:32:47.4900000"
    }
  },
  {
    "TextLocation": {
      "Start": 25057,
      "End": 25062
    },
    "TimeRange": {
      "StartTime": "00:32:47.4900000",
      "EndTime": "00:32:47.7000000"
    }
  },
  {
    "TextLocation": {
      "Start": 25063,
      "End": 25069
    },
    "TimeRange": {
      "StartTime": "00:32:47.7000000",
      "EndTime": "00:32:48.5100000"
    }
  },
  {
    "TextLocation": {
      "Start": 25070,
      "End": 25078
    },
    "TimeRange": {
      "StartTime": "00:32:48.5100000",
      "EndTime": "00:32:49.0200000"
    }
  },
  {
    "TextLocation": {
      "Start": 25079,
      "End": 25083
    },
    "TimeRange": {
      "StartTime": "00:32:49.0200000",
      "EndTime": "00:32:49.1400000"
    }
  },
  {
    "TextLocation": {
      "Start": 25084,
      "End": 25088
    },
    "TimeRange": {
      "StartTime": "00:32:49.1400000",
      "EndTime": "00:32:49.5600000"
    }
  },
  {
    "TextLocation": {
      "Start": 25096,
      "End": 25098
    },
    "TimeRange": {
      "StartTime": "00:32:50.7600000",
      "EndTime": "00:32:50.9400000"
    }
  },
  {
    "TextLocation": {
      "Start": 25099,
      "End": 25104
    },
    "TimeRange": {
      "StartTime": "00:32:50.9400000",
      "EndTime": "00:32:51.0600000"
    }
  },
  {
    "TextLocation": {
      "Start": 25105,
      "End": 25111
    },
    "TimeRange": {
      "StartTime": "00:32:51.0600000",
      "EndTime": "00:32:51.2700000"
    }
  },
  {
    "TextLocation": {
      "Start": 25112,
      "End": 25120
    },
    "TimeRange": {
      "StartTime": "00:32:51.2700000",
      "EndTime": "00:32:51.6300000"
    }
  },
  {
    "TextLocation": {
      "Start": 25121,
      "End": 25125
    },
    "TimeRange": {
      "StartTime": "00:32:51.6300000",
      "EndTime": "00:32:51.7500000"
    }
  },
  {
    "TextLocation": {
      "Start": 25126,
      "End": 25130
    },
    "TimeRange": {
      "StartTime": "00:32:51.7500000",
      "EndTime": "00:32:51.8700000"
    }
  },
  {
    "TextLocation": {
      "Start": 25131,
      "End": 25138
    },
    "TimeRange": {
      "StartTime": "00:32:51.8700000",
      "EndTime": "00:32:52.2900000"
    }
  },
  {
    "TextLocation": {
      "Start": 25141,
      "End": 25144
    },
    "TimeRange": {
      "StartTime": "00:32:52.2900000",
      "EndTime": "00:32:52.8100000"
    }
  },
  {
    "TextLocation": {
      "Start": 25147,
      "End": 25150
    },
    "TimeRange": {
      "StartTime": "00:32:52.8300000",
      "EndTime": "00:32:53.1600000"
    }
  },
  {
    "TextLocation": {
      "Start": 25151,
      "End": 25153
    },
    "TimeRange": {
      "StartTime": "00:32:53.1600000",
      "EndTime": "00:32:53.2500000"
    }
  },
  {
    "TextLocation": {
      "Start": 25154,
      "End": 25156
    },
    "TimeRange": {
      "StartTime": "00:32:53.2500000",
      "EndTime": "00:32:53.3700000"
    }
  },
  {
    "TextLocation": {
      "Start": 25157,
      "End": 25160
    },
    "TimeRange": {
      "StartTime": "00:32:53.3700000",
      "EndTime": "00:32:53.6100000"
    }
  },
  {
    "TextLocation": {
      "Start": 25161,
      "End": 25164
    },
    "TimeRange": {
      "StartTime": "00:32:53.6100000",
      "EndTime": "00:32:53.7600000"
    }
  },
  {
    "TextLocation": {
      "Start": 25165,
      "End": 25174
    },
    "TimeRange": {
      "StartTime": "00:32:53.7600000",
      "EndTime": "00:32:54.1200000"
    }
  },
  {
    "TextLocation": {
      "Start": 25175,
      "End": 25179
    },
    "TimeRange": {
      "StartTime": "00:32:54.1200000",
      "EndTime": "00:32:54.3600000"
    }
  },
  {
    "TextLocation": {
      "Start": 25180,
      "End": 25185
    },
    "TimeRange": {
      "StartTime": "00:32:54.3600000",
      "EndTime": "00:32:54.7500000"
    }
  },
  {
    "TextLocation": {
      "Start": 25186,
      "End": 25190
    },
    "TimeRange": {
      "StartTime": "00:32:54.7500000",
      "EndTime": "00:32:54.9300000"
    }
  },
  {
    "TextLocation": {
      "Start": 25191,
      "End": 25195
    },
    "TimeRange": {
      "StartTime": "00:32:54.9300000",
      "EndTime": "00:32:55.1400000"
    }
  },
  {
    "TextLocation": {
      "Start": 25196,
      "End": 25201
    },
    "TimeRange": {
      "StartTime": "00:32:55.1400000",
      "EndTime": "00:32:55.3500000"
    }
  },
  {
    "TextLocation": {
      "Start": 25202,
      "End": 25209
    },
    "TimeRange": {
      "StartTime": "00:32:55.3500000",
      "EndTime": "00:32:55.6500000"
    }
  },
  {
    "TextLocation": {
      "Start": 25210,
      "End": 25214
    },
    "TimeRange": {
      "StartTime": "00:32:55.6500000",
      "EndTime": "00:32:55.7400000"
    }
  },
  {
    "TextLocation": {
      "Start": 25215,
      "End": 25218
    },
    "TimeRange": {
      "StartTime": "00:32:55.7400000",
      "EndTime": "00:32:55.8600000"
    }
  },
  {
    "TextLocation": {
      "Start": 25219,
      "End": 25222
    },
    "TimeRange": {
      "StartTime": "00:32:55.8600000",
      "EndTime": "00:32:56.0400000"
    }
  },
  {
    "TextLocation": {
      "Start": 25223,
      "End": 25227
    },
    "TimeRange": {
      "StartTime": "00:32:56.0400000",
      "EndTime": "00:32:56.4700000"
    }
  },
  {
    "TextLocation": {
      "Start": 25230,
      "End": 25231
    },
    "TimeRange": {
      "StartTime": "00:32:56.4900000",
      "EndTime": "00:32:56.7000000"
    }
  },
  {
    "TextLocation": {
      "Start": 25232,
      "End": 25239
    },
    "TimeRange": {
      "StartTime": "00:32:56.7000000",
      "EndTime": "00:32:57"
    }
  },
  {
    "TextLocation": {
      "Start": 25240,
      "End": 25244
    },
    "TimeRange": {
      "StartTime": "00:32:57",
      "EndTime": "00:32:57.1200000"
    }
  },
  {
    "TextLocation": {
      "Start": 25245,
      "End": 25248
    },
    "TimeRange": {
      "StartTime": "00:32:57.1200000",
      "EndTime": "00:32:57.3000000"
    }
  },
  {
    "TextLocation": {
      "Start": 25249,
      "End": 25250
    },
    "TimeRange": {
      "StartTime": "00:32:57.3000000",
      "EndTime": "00:32:57.6300000"
    }
  },
  {
    "TextLocation": {
      "Start": 25251,
      "End": 25254
    },
    "TimeRange": {
      "StartTime": "00:32:57.6300000",
      "EndTime": "00:32:57.8400000"
    }
  },
  {
    "TextLocation": {
      "Start": 25255,
      "End": 25257
    },
    "TimeRange": {
      "StartTime": "00:32:57.8400000",
      "EndTime": "00:32:57.9000000"
    }
  },
  {
    "TextLocation": {
      "Start": 25258,
      "End": 25264
    },
    "TimeRange": {
      "StartTime": "00:32:57.9000000",
      "EndTime": "00:32:58.2300000"
    }
  },
  {
    "TextLocation": {
      "Start": 25266,
      "End": 25269
    },
    "TimeRange": {
      "StartTime": "00:32:58.2300000",
      "EndTime": "00:32:58.7100000"
    }
  },
  {
    "TextLocation": {
      "Start": 25277,
      "End": 25280
    },
    "TimeRange": {
      "StartTime": "00:32:59.7000000",
      "EndTime": "00:33:00.1800000"
    }
  },
  {
    "TextLocation": {
      "Start": 25282,
      "End": 25284
    },
    "TimeRange": {
      "StartTime": "00:33:00.1800000",
      "EndTime": "00:33:00.2700000"
    }
  },
  {
    "TextLocation": {
      "Start": 25285,
      "End": 25288
    },
    "TimeRange": {
      "StartTime": "00:33:00.2700000",
      "EndTime": "00:33:00.4800000"
    }
  },
  {
    "TextLocation": {
      "Start": 25289,
      "End": 25298
    },
    "TimeRange": {
      "StartTime": "00:33:00.4800000",
      "EndTime": "00:33:00.9500000"
    }
  },
  {
    "TextLocation": {
      "Start": 25301,
      "End": 25303
    },
    "TimeRange": {
      "StartTime": "00:33:00.9600000",
      "EndTime": "00:33:01.2000000"
    }
  },
  {
    "TextLocation": {
      "Start": 25304,
      "End": 25309
    },
    "TimeRange": {
      "StartTime": "00:33:01.2000000",
      "EndTime": "00:33:01.6200000"
    }
  },
  {
    "TextLocation": {
      "Start": 25310,
      "End": 25320
    },
    "TimeRange": {
      "StartTime": "00:33:01.6200000",
      "EndTime": "00:33:02.2500000"
    }
  },
  {
    "TextLocation": {
      "Start": 25321,
      "End": 25325
    },
    "TimeRange": {
      "StartTime": "00:33:02.2500000",
      "EndTime": "00:33:02.4000000"
    }
  },
  {
    "TextLocation": {
      "Start": 25326,
      "End": 25330
    },
    "TimeRange": {
      "StartTime": "00:33:02.4000000",
      "EndTime": "00:33:02.8800000"
    }
  },
  {
    "TextLocation": {
      "Start": 25332,
      "End": 25335
    },
    "TimeRange": {
      "StartTime": "00:33:02.8800000",
      "EndTime": "00:33:03.0600000"
    }
  },
  {
    "TextLocation": {
      "Start": 25336,
      "End": 25338
    },
    "TimeRange": {
      "StartTime": "00:33:03.0600000",
      "EndTime": "00:33:03.2100000"
    }
  },
  {
    "TextLocation": {
      "Start": 25339,
      "End": 25347
    },
    "TimeRange": {
      "StartTime": "00:33:03.2100000",
      "EndTime": "00:33:03.9300000"
    }
  },
  {
    "TextLocation": {
      "Start": 25348,
      "End": 25354
    },
    "TimeRange": {
      "StartTime": "00:33:04.2000000",
      "EndTime": "00:33:04.7100000"
    }
  },
  {
    "TextLocation": {
      "Start": 25355,
      "End": 25362
    },
    "TimeRange": {
      "StartTime": "00:33:04.7100000",
      "EndTime": "00:33:05.1300000"
    }
  },
  {
    "TextLocation": {
      "Start": 25363,
      "End": 25365
    },
    "TimeRange": {
      "StartTime": "00:33:05.1300000",
      "EndTime": "00:33:05.3400000"
    }
  },
  {
    "TextLocation": {
      "Start": 25366,
      "End": 25369
    },
    "TimeRange": {
      "StartTime": "00:33:05.3400000",
      "EndTime": "00:33:05.5500000"
    }
  },
  {
    "TextLocation": {
      "Start": 25370,
      "End": 25372
    },
    "TimeRange": {
      "StartTime": "00:33:05.5500000",
      "EndTime": "00:33:05.6700000"
    }
  },
  {
    "TextLocation": {
      "Start": 25373,
      "End": 25378
    },
    "TimeRange": {
      "StartTime": "00:33:05.6700000",
      "EndTime": "00:33:06.2400000"
    }
  },
  {
    "TextLocation": {
      "Start": 25379,
      "End": 25381
    },
    "TimeRange": {
      "StartTime": "00:33:06.2400000",
      "EndTime": "00:33:06.5400000"
    }
  },
  {
    "TextLocation": {
      "Start": 25382,
      "End": 25384
    },
    "TimeRange": {
      "StartTime": "00:33:06.5400000",
      "EndTime": "00:33:06.6900000"
    }
  },
  {
    "TextLocation": {
      "Start": 25385,
      "End": 25388
    },
    "TimeRange": {
      "StartTime": "00:33:06.6900000",
      "EndTime": "00:33:06.8700000"
    }
  },
  {
    "TextLocation": {
      "Start": 25389,
      "End": 25393
    },
    "TimeRange": {
      "StartTime": "00:33:06.8700000",
      "EndTime": "00:33:07.0200000"
    }
  },
  {
    "TextLocation": {
      "Start": 25394,
      "End": 25399
    },
    "TimeRange": {
      "StartTime": "00:33:07.0200000",
      "EndTime": "00:33:07.4400000"
    }
  },
  {
    "TextLocation": {
      "Start": 25407,
      "End": 25410
    },
    "TimeRange": {
      "StartTime": "00:33:07.8000000",
      "EndTime": "00:33:07.9200000"
    }
  },
  {
    "TextLocation": {
      "Start": 25411,
      "End": 25413
    },
    "TimeRange": {
      "StartTime": "00:33:07.9200000",
      "EndTime": "00:33:08.0700000"
    }
  },
  {
    "TextLocation": {
      "Start": 25414,
      "End": 25419
    },
    "TimeRange": {
      "StartTime": "00:33:08.0700000",
      "EndTime": "00:33:08.4000000"
    }
  },
  {
    "TextLocation": {
      "Start": 25420,
      "End": 25422
    },
    "TimeRange": {
      "StartTime": "00:33:08.4000000",
      "EndTime": "00:33:08.6100000"
    }
  },
  {
    "TextLocation": {
      "Start": 25423,
      "End": 25433
    },
    "TimeRange": {
      "StartTime": "00:33:08.6100000",
      "EndTime": "00:33:09.0600000"
    }
  },
  {
    "TextLocation": {
      "Start": 25434,
      "End": 25436
    },
    "TimeRange": {
      "StartTime": "00:33:09.0600000",
      "EndTime": "00:33:09.1500000"
    }
  },
  {
    "TextLocation": {
      "Start": 25437,
      "End": 25442
    },
    "TimeRange": {
      "StartTime": "00:33:09.1500000",
      "EndTime": "00:33:09.4200000"
    }
  },
  {
    "TextLocation": {
      "Start": 25443,
      "End": 25445
    },
    "TimeRange": {
      "StartTime": "00:33:09.4200000",
      "EndTime": "00:33:09.5100000"
    }
  },
  {
    "TextLocation": {
      "Start": 25446,
      "End": 25451
    },
    "TimeRange": {
      "StartTime": "00:33:09.5100000",
      "EndTime": "00:33:09.9300000"
    }
  },
  {
    "TextLocation": {
      "Start": 25453,
      "End": 25456
    },
    "TimeRange": {
      "StartTime": "00:33:09.9300000",
      "EndTime": "00:33:10.3500000"
    }
  },
  {
    "TextLocation": {
      "Start": 25459,
      "End": 25462
    },
    "TimeRange": {
      "StartTime": "00:33:12.1500000",
      "EndTime": "00:33:12.3900000"
    }
  },
  {
    "TextLocation": {
      "Start": 25463,
      "End": 25468
    },
    "TimeRange": {
      "StartTime": "00:33:12.3900000",
      "EndTime": "00:33:12.5400000"
    }
  },
  {
    "TextLocation": {
      "Start": 25469,
      "End": 25472
    },
    "TimeRange": {
      "StartTime": "00:33:12.5400000",
      "EndTime": "00:33:12.8400000"
    }
  },
  {
    "TextLocation": {
      "Start": 25473,
      "End": 25483
    },
    "TimeRange": {
      "StartTime": "00:33:12.8400000",
      "EndTime": "00:33:13.3800000"
    }
  },
  {
    "TextLocation": {
      "Start": 25484,
      "End": 25486
    },
    "TimeRange": {
      "StartTime": "00:33:13.3800000",
      "EndTime": "00:33:13.4700000"
    }
  },
  {
    "TextLocation": {
      "Start": 25487,
      "End": 25490
    },
    "TimeRange": {
      "StartTime": "00:33:13.4700000",
      "EndTime": "00:33:13.7100000"
    }
  },
  {
    "TextLocation": {
      "Start": 25491,
      "End": 25494
    },
    "TimeRange": {
      "StartTime": "00:33:13.7100000",
      "EndTime": "00:33:13.8000000"
    }
  },
  {
    "TextLocation": {
      "Start": 25495,
      "End": 25504
    },
    "TimeRange": {
      "StartTime": "00:33:13.8000000",
      "EndTime": "00:33:14.2500000"
    }
  },
  {
    "TextLocation": {
      "Start": 25505,
      "End": 25510
    },
    "TimeRange": {
      "StartTime": "00:33:14.2500000",
      "EndTime": "00:33:14.4000000"
    }
  },
  {
    "TextLocation": {
      "Start": 25511,
      "End": 25516
    },
    "TimeRange": {
      "StartTime": "00:33:14.4000000",
      "EndTime": "00:33:15.1800000"
    }
  },
  {
    "TextLocation": {
      "Start": 25517,
      "End": 25522
    },
    "TimeRange": {
      "StartTime": "00:33:15.5100000",
      "EndTime": "00:33:16.2000000"
    }
  },
  {
    "TextLocation": {
      "Start": 25523,
      "End": 25526
    },
    "TimeRange": {
      "StartTime": "00:33:16.2000000",
      "EndTime": "00:33:16.4100000"
    }
  },
  {
    "TextLocation": {
      "Start": 25527,
      "End": 25531
    },
    "TimeRange": {
      "StartTime": "00:33:16.4100000",
      "EndTime": "00:33:16.5900000"
    }
  },
  {
    "TextLocation": {
      "Start": 25532,
      "End": 25536
    },
    "TimeRange": {
      "StartTime": "00:33:16.5900000",
      "EndTime": "00:33:16.8900000"
    }
  },
  {
    "TextLocation": {
      "Start": 25537,
      "End": 25543
    },
    "TimeRange": {
      "StartTime": "00:33:16.8900000",
      "EndTime": "00:33:17.3400000"
    }
  },
  {
    "TextLocation": {
      "Start": 25544,
      "End": 25551
    },
    "TimeRange": {
      "StartTime": "00:33:17.3400000",
      "EndTime": "00:33:17.7000000"
    }
  },
  {
    "TextLocation": {
      "Start": 25552,
      "End": 25558
    },
    "TimeRange": {
      "StartTime": "00:33:17.7000000",
      "EndTime": "00:33:18.1500000"
    }
  },
  {
    "TextLocation": {
      "Start": 25559,
      "End": 25563
    },
    "TimeRange": {
      "StartTime": "00:33:18.1500000",
      "EndTime": "00:33:18.5700000"
    }
  },
  {
    "TextLocation": {
      "Start": 25564,
      "End": 25568
    },
    "TimeRange": {
      "StartTime": "00:33:19.0200000",
      "EndTime": "00:33:19.5300000"
    }
  },
  {
    "TextLocation": {
      "Start": 25569,
      "End": 25571
    },
    "TimeRange": {
      "StartTime": "00:33:19.5300000",
      "EndTime": "00:33:19.6500000"
    }
  },
  {
    "TextLocation": {
      "Start": 25572,
      "End": 25576
    },
    "TimeRange": {
      "StartTime": "00:33:19.6500000",
      "EndTime": "00:33:19.9200000"
    }
  },
  {
    "TextLocation": {
      "Start": 25577,
      "End": 25581
    },
    "TimeRange": {
      "StartTime": "00:33:19.9200000",
      "EndTime": "00:33:20.1900000"
    }
  },
  {
    "TextLocation": {
      "Start": 25582,
      "End": 25589
    },
    "TimeRange": {
      "StartTime": "00:33:20.1900000",
      "EndTime": "00:33:20.8200000"
    }
  },
  {
    "TextLocation": {
      "Start": 25597,
      "End": 25599
    },
    "TimeRange": {
      "StartTime": "00:33:21.0600000",
      "EndTime": "00:33:21.2700000"
    }
  },
  {
    "TextLocation": {
      "Start": 25600,
      "End": 25605
    },
    "TimeRange": {
      "StartTime": "00:33:21.2700000",
      "EndTime": "00:33:21.3600000"
    }
  },
  {
    "TextLocation": {
      "Start": 25606,
      "End": 25611
    },
    "TimeRange": {
      "StartTime": "00:33:21.3600000",
      "EndTime": "00:33:21.6300000"
    }
  },
  {
    "TextLocation": {
      "Start": 25612,
      "End": 25615
    },
    "TimeRange": {
      "StartTime": "00:33:21.6300000",
      "EndTime": "00:33:21.7800000"
    }
  },
  {
    "TextLocation": {
      "Start": 25616,
      "End": 25618
    },
    "TimeRange": {
      "StartTime": "00:33:21.7800000",
      "EndTime": "00:33:21.9000000"
    }
  },
  {
    "TextLocation": {
      "Start": 25619,
      "End": 25623
    },
    "TimeRange": {
      "StartTime": "00:33:21.9000000",
      "EndTime": "00:33:22.1700000"
    }
  },
  {
    "TextLocation": {
      "Start": 25624,
      "End": 25627
    },
    "TimeRange": {
      "StartTime": "00:33:22.1700000",
      "EndTime": "00:33:22.5900000"
    }
  },
  {
    "TextLocation": {
      "Start": 25628,
      "End": 25632
    },
    "TimeRange": {
      "StartTime": "00:33:22.8900000",
      "EndTime": "00:33:23.1300000"
    }
  },
  {
    "TextLocation": {
      "Start": 25633,
      "End": 25640
    },
    "TimeRange": {
      "StartTime": "00:33:23.1300000",
      "EndTime": "00:33:23.4600000"
    }
  },
  {
    "TextLocation": {
      "Start": 25641,
      "End": 25645
    },
    "TimeRange": {
      "StartTime": "00:33:23.4600000",
      "EndTime": "00:33:23.9400000"
    }
  },
  {
    "TextLocation": {
      "Start": 25653,
      "End": 25656
    },
    "TimeRange": {
      "StartTime": "00:33:26.0500000",
      "EndTime": "00:33:26.1900000"
    }
  },
  {
    "TextLocation": {
      "Start": 25657,
      "End": 25661
    },
    "TimeRange": {
      "StartTime": "00:33:26.2000000",
      "EndTime": "00:33:26.4700000"
    }
  },
  {
    "TextLocation": {
      "Start": 25662,
      "End": 25668
    },
    "TimeRange": {
      "StartTime": "00:33:26.4700000",
      "EndTime": "00:33:26.8000000"
    }
  },
  {
    "TextLocation": {
      "Start": 25669,
      "End": 25676
    },
    "TimeRange": {
      "StartTime": "00:33:26.8000000",
      "EndTime": "00:33:27.0700000"
    }
  },
  {
    "TextLocation": {
      "Start": 25677,
      "End": 25681
    },
    "TimeRange": {
      "StartTime": "00:33:27.0700000",
      "EndTime": "00:33:27.2100000"
    }
  },
  {
    "TextLocation": {
      "Start": 25682,
      "End": 25686
    },
    "TimeRange": {
      "StartTime": "00:33:27.2200000",
      "EndTime": "00:33:27.6200000"
    }
  },
  {
    "TextLocation": {
      "Start": 25689,
      "End": 25693
    },
    "TimeRange": {
      "StartTime": "00:33:27.6700000",
      "EndTime": "00:33:28.2100000"
    }
  },
  {
    "TextLocation": {
      "Start": 25696,
      "End": 25700
    },
    "TimeRange": {
      "StartTime": "00:33:33.8700000",
      "EndTime": "00:33:33.9300000"
    }
  },
  {
    "TextLocation": {
      "Start": 25701,
      "End": 25703
    },
    "TimeRange": {
      "StartTime": "00:33:34.0600000",
      "EndTime": "00:33:34.6200000"
    }
  },
  {
    "TextLocation": {
      "Start": 25706,
      "End": 25709
    },
    "TimeRange": {
      "StartTime": "00:33:34.6300000",
      "EndTime": "00:33:34.8100000"
    }
  },
  {
    "TextLocation": {
      "Start": 25710,
      "End": 25712
    },
    "TimeRange": {
      "StartTime": "00:33:34.8100000",
      "EndTime": "00:33:34.9600000"
    }
  },
  {
    "TextLocation": {
      "Start": 25713,
      "End": 25716
    },
    "TimeRange": {
      "StartTime": "00:33:34.9600000",
      "EndTime": "00:33:35.2300000"
    }
  },
  {
    "TextLocation": {
      "Start": 25717,
      "End": 25720
    },
    "TimeRange": {
      "StartTime": "00:33:35.2300000",
      "EndTime": "00:33:35.4400000"
    }
  },
  {
    "TextLocation": {
      "Start": 25723,
      "End": 25725
    },
    "TimeRange": {
      "StartTime": "00:33:36.9700000",
      "EndTime": "00:33:37.2700000"
    }
  },
  {
    "TextLocation": {
      "Start": 25726,
      "End": 25728
    },
    "TimeRange": {
      "StartTime": "00:33:37.2700000",
      "EndTime": "00:33:37.5100000"
    }
  },
  {
    "TextLocation": {
      "Start": 25729,
      "End": 25732
    },
    "TimeRange": {
      "StartTime": "00:33:37.5100000",
      "EndTime": "00:33:37.6300000"
    }
  },
  {
    "TextLocation": {
      "Start": 25733,
      "End": 25738
    },
    "TimeRange": {
      "StartTime": "00:33:37.6300000",
      "EndTime": "00:33:38.0700000"
    }
  },
  {
    "TextLocation": {
      "Start": 25739,
      "End": 25743
    },
    "TimeRange": {
      "StartTime": "00:33:38.0800000",
      "EndTime": "00:33:38.2600000"
    }
  },
  {
    "TextLocation": {
      "Start": 25744,
      "End": 25749
    },
    "TimeRange": {
      "StartTime": "00:33:38.2600000",
      "EndTime": "00:33:38.6200000"
    }
  },
  {
    "TextLocation": {
      "Start": 25750,
      "End": 25755
    },
    "TimeRange": {
      "StartTime": "00:33:38.6200000",
      "EndTime": "00:33:38.8000000"
    }
  },
  {
    "TextLocation": {
      "Start": 25756,
      "End": 25760
    },
    "TimeRange": {
      "StartTime": "00:33:38.8000000",
      "EndTime": "00:33:39.0400000"
    }
  },
  {
    "TextLocation": {
      "Start": 25761,
      "End": 25765
    },
    "TimeRange": {
      "StartTime": "00:33:39.0400000",
      "EndTime": "00:33:39.2800000"
    }
  },
  {
    "TextLocation": {
      "Start": 25766,
      "End": 25769
    },
    "TimeRange": {
      "StartTime": "00:33:39.2800000",
      "EndTime": "00:33:39.4000000"
    }
  },
  {
    "TextLocation": {
      "Start": 25770,
      "End": 25775
    },
    "TimeRange": {
      "StartTime": "00:33:39.4000000",
      "EndTime": "00:33:39.6700000"
    }
  },
  {
    "TextLocation": {
      "Start": 25776,
      "End": 25779
    },
    "TimeRange": {
      "StartTime": "00:33:39.6700000",
      "EndTime": "00:33:39.7600000"
    }
  },
  {
    "TextLocation": {
      "Start": 25780,
      "End": 25785
    },
    "TimeRange": {
      "StartTime": "00:33:39.7600000",
      "EndTime": "00:33:40.3600000"
    }
  },
  {
    "TextLocation": {
      "Start": 25786,
      "End": 25788
    },
    "TimeRange": {
      "StartTime": "00:33:40.3600000",
      "EndTime": "00:33:40.7800000"
    }
  },
  {
    "TextLocation": {
      "Start": 25789,
      "End": 25794
    },
    "TimeRange": {
      "StartTime": "00:33:40.7800000",
      "EndTime": "00:33:41.0200000"
    }
  },
  {
    "TextLocation": {
      "Start": 25795,
      "End": 25801
    },
    "TimeRange": {
      "StartTime": "00:33:41.0200000",
      "EndTime": "00:33:41.2900000"
    }
  },
  {
    "TextLocation": {
      "Start": 25802,
      "End": 25806
    },
    "TimeRange": {
      "StartTime": "00:33:41.2900000",
      "EndTime": "00:33:41.8000000"
    }
  },
  {
    "TextLocation": {
      "Start": 25807,
      "End": 25811
    },
    "TimeRange": {
      "StartTime": "00:33:41.8300000",
      "EndTime": "00:33:42.1900000"
    }
  },
  {
    "TextLocation": {
      "Start": 25812,
      "End": 25815
    },
    "TimeRange": {
      "StartTime": "00:33:42.1900000",
      "EndTime": "00:33:42.4300000"
    }
  },
  {
    "TextLocation": {
      "Start": 25816,
      "End": 25819
    },
    "TimeRange": {
      "StartTime": "00:33:42.4300000",
      "EndTime": "00:33:42.5800000"
    }
  },
  {
    "TextLocation": {
      "Start": 25820,
      "End": 25829
    },
    "TimeRange": {
      "StartTime": "00:33:42.5800000",
      "EndTime": "00:33:42.9700000"
    }
  },
  {
    "TextLocation": {
      "Start": 25830,
      "End": 25832
    },
    "TimeRange": {
      "StartTime": "00:33:42.9700000",
      "EndTime": "00:33:43.1800000"
    }
  },
  {
    "TextLocation": {
      "Start": 25833,
      "End": 25837
    },
    "TimeRange": {
      "StartTime": "00:33:43.1800000",
      "EndTime": "00:33:43.4800000"
    }
  },
  {
    "TextLocation": {
      "Start": 25838,
      "End": 25840
    },
    "TimeRange": {
      "StartTime": "00:33:43.4800000",
      "EndTime": "00:33:43.5400000"
    }
  },
  {
    "TextLocation": {
      "Start": 25841,
      "End": 25844
    },
    "TimeRange": {
      "StartTime": "00:33:43.5400000",
      "EndTime": "00:33:43.6600000"
    }
  },
  {
    "TextLocation": {
      "Start": 25845,
      "End": 25848
    },
    "TimeRange": {
      "StartTime": "00:33:43.6600000",
      "EndTime": "00:33:43.8100000"
    }
  },
  {
    "TextLocation": {
      "Start": 25849,
      "End": 25858
    },
    "TimeRange": {
      "StartTime": "00:33:43.8100000",
      "EndTime": "00:33:44.1700000"
    }
  },
  {
    "TextLocation": {
      "Start": 25859,
      "End": 25861
    },
    "TimeRange": {
      "StartTime": "00:33:44.1700000",
      "EndTime": "00:33:44.2900000"
    }
  },
  {
    "TextLocation": {
      "Start": 25862,
      "End": 25866
    },
    "TimeRange": {
      "StartTime": "00:33:44.2900000",
      "EndTime": "00:33:44.5000000"
    }
  },
  {
    "TextLocation": {
      "Start": 25867,
      "End": 25869
    },
    "TimeRange": {
      "StartTime": "00:33:44.5000000",
      "EndTime": "00:33:44.6200000"
    }
  },
  {
    "TextLocation": {
      "Start": 25870,
      "End": 25873
    },
    "TimeRange": {
      "StartTime": "00:33:44.6200000",
      "EndTime": "00:33:44.7700000"
    }
  },
  {
    "TextLocation": {
      "Start": 25874,
      "End": 25876
    },
    "TimeRange": {
      "StartTime": "00:33:44.7700000",
      "EndTime": "00:33:44.8600000"
    }
  },
  {
    "TextLocation": {
      "Start": 25877,
      "End": 25881
    },
    "TimeRange": {
      "StartTime": "00:33:44.8600000",
      "EndTime": "00:33:45.4600000"
    }
  },
  {
    "TextLocation": {
      "Start": 25889,
      "End": 25898
    },
    "TimeRange": {
      "StartTime": "00:33:47.1400000",
      "EndTime": "00:33:47.9200000"
    }
  },
  {
    "TextLocation": {
      "Start": 25899,
      "End": 25901
    },
    "TimeRange": {
      "StartTime": "00:33:47.9200000",
      "EndTime": "00:33:48.0400000"
    }
  },
  {
    "TextLocation": {
      "Start": 25902,
      "End": 25905
    },
    "TimeRange": {
      "StartTime": "00:33:48.0400000",
      "EndTime": "00:33:48.2500000"
    }
  },
  {
    "TextLocation": {
      "Start": 25906,
      "End": 25910
    },
    "TimeRange": {
      "StartTime": "00:33:48.2500000",
      "EndTime": "00:33:48.7300000"
    }
  },
  {
    "TextLocation": {
      "Start": 25911,
      "End": 25913
    },
    "TimeRange": {
      "StartTime": "00:33:48.7300000",
      "EndTime": "00:33:49.0900000"
    }
  },
  {
    "TextLocation": {
      "Start": 25914,
      "End": 25920
    },
    "TimeRange": {
      "StartTime": "00:33:49.0900000",
      "EndTime": "00:33:49.3600000"
    }
  },
  {
    "TextLocation": {
      "Start": 25921,
      "End": 25924
    },
    "TimeRange": {
      "StartTime": "00:33:49.3600000",
      "EndTime": "00:33:49.5100000"
    }
  },
  {
    "TextLocation": {
      "Start": 25925,
      "End": 25932
    },
    "TimeRange": {
      "StartTime": "00:33:49.5100000",
      "EndTime": "00:33:49.7500000"
    }
  },
  {
    "TextLocation": {
      "Start": 25933,
      "End": 25938
    },
    "TimeRange": {
      "StartTime": "00:33:49.7500000",
      "EndTime": "00:33:49.9600000"
    }
  },
  {
    "TextLocation": {
      "Start": 25939,
      "End": 25942
    },
    "TimeRange": {
      "StartTime": "00:33:49.9600000",
      "EndTime": "00:33:50.0800000"
    }
  },
  {
    "TextLocation": {
      "Start": 25943,
      "End": 25947
    },
    "TimeRange": {
      "StartTime": "00:33:50.0800000",
      "EndTime": "00:33:50.5900000"
    }
  },
  {
    "TextLocation": {
      "Start": 25955,
      "End": 25957
    },
    "TimeRange": {
      "StartTime": "00:33:51.3100000",
      "EndTime": "00:33:51.5500000"
    }
  },
  {
    "TextLocation": {
      "Start": 25958,
      "End": 25963
    },
    "TimeRange": {
      "StartTime": "00:33:51.5500000",
      "EndTime": "00:33:51.7600000"
    }
  },
  {
    "TextLocation": {
      "Start": 25964,
      "End": 25969
    },
    "TimeRange": {
      "StartTime": "00:33:51.7600000",
      "EndTime": "00:33:51.9400000"
    }
  },
  {
    "TextLocation": {
      "Start": 25970,
      "End": 25974
    },
    "TimeRange": {
      "StartTime": "00:33:51.9400000",
      "EndTime": "00:33:52.1500000"
    }
  },
  {
    "TextLocation": {
      "Start": 25975,
      "End": 25979
    },
    "TimeRange": {
      "StartTime": "00:33:52.1500000",
      "EndTime": "00:33:52.3600000"
    }
  },
  {
    "TextLocation": {
      "Start": 25980,
      "End": 25982
    },
    "TimeRange": {
      "StartTime": "00:33:52.3600000",
      "EndTime": "00:33:52.4500000"
    }
  },
  {
    "TextLocation": {
      "Start": 25983,
      "End": 25988
    },
    "TimeRange": {
      "StartTime": "00:33:52.4500000",
      "EndTime": "00:33:52.7200000"
    }
  },
  {
    "TextLocation": {
      "Start": 25989,
      "End": 25992
    },
    "TimeRange": {
      "StartTime": "00:33:52.7200000",
      "EndTime": "00:33:52.8100000"
    }
  },
  {
    "TextLocation": {
      "Start": 25993,
      "End": 25998
    },
    "TimeRange": {
      "StartTime": "00:33:52.8100000",
      "EndTime": "00:33:53.4700000"
    }
  },
  {
    "TextLocation": {
      "Start": 26001,
      "End": 26005
    },
    "TimeRange": {
      "StartTime": "00:33:53.5000000",
      "EndTime": "00:33:53.7700000"
    }
  },
  {
    "TextLocation": {
      "Start": 26006,
      "End": 26009
    },
    "TimeRange": {
      "StartTime": "00:33:53.7700000",
      "EndTime": "00:33:53.9500000"
    }
  },
  {
    "TextLocation": {
      "Start": 26010,
      "End": 26015
    },
    "TimeRange": {
      "StartTime": "00:33:53.9500000",
      "EndTime": "00:33:54.1000000"
    }
  },
  {
    "TextLocation": {
      "Start": 26016,
      "End": 26018
    },
    "TimeRange": {
      "StartTime": "00:33:54.1000000",
      "EndTime": "00:33:54.2200000"
    }
  },
  {
    "TextLocation": {
      "Start": 26019,
      "End": 26026
    },
    "TimeRange": {
      "StartTime": "00:33:54.2200000",
      "EndTime": "00:33:54.4300000"
    }
  },
  {
    "TextLocation": {
      "Start": 26027,
      "End": 26032
    },
    "TimeRange": {
      "StartTime": "00:33:54.4300000",
      "EndTime": "00:33:54.6400000"
    }
  },
  {
    "TextLocation": {
      "Start": 26033,
      "End": 26035
    },
    "TimeRange": {
      "StartTime": "00:33:54.6400000",
      "EndTime": "00:33:54.7600000"
    }
  },
  {
    "TextLocation": {
      "Start": 26036,
      "End": 26040
    },
    "TimeRange": {
      "StartTime": "00:33:54.7600000",
      "EndTime": "00:33:55.1800000"
    }
  },
  {
    "TextLocation": {
      "Start": 26042,
      "End": 26045
    },
    "TimeRange": {
      "StartTime": "00:33:55.1800000",
      "EndTime": "00:33:55.5400000"
    }
  },
  {
    "TextLocation": {
      "Start": 26046,
      "End": 26051
    },
    "TimeRange": {
      "StartTime": "00:33:55.8400000",
      "EndTime": "00:33:56.1700000"
    }
  },
  {
    "TextLocation": {
      "Start": 26052,
      "End": 26059
    },
    "TimeRange": {
      "StartTime": "00:33:56.1700000",
      "EndTime": "00:33:56.5000000"
    }
  },
  {
    "TextLocation": {
      "Start": 26060,
      "End": 26063
    },
    "TimeRange": {
      "StartTime": "00:33:56.5000000",
      "EndTime": "00:33:56.6500000"
    }
  },
  {
    "TextLocation": {
      "Start": 26064,
      "End": 26068
    },
    "TimeRange": {
      "StartTime": "00:33:56.6500000",
      "EndTime": "00:33:57.1400000"
    }
  },
  {
    "TextLocation": {
      "Start": 26076,
      "End": 26079
    },
    "TimeRange": {
      "StartTime": "00:33:57.1600000",
      "EndTime": "00:33:57.6400000"
    }
  },
  {
    "TextLocation": {
      "Start": 26087,
      "End": 26089
    },
    "TimeRange": {
      "StartTime": "00:33:57.8800000",
      "EndTime": "00:33:58.2400000"
    }
  },
  {
    "TextLocation": {
      "Start": 26090,
      "End": 26092
    },
    "TimeRange": {
      "StartTime": "00:33:58.2400000",
      "EndTime": "00:33:58.3600000"
    }
  },
  {
    "TextLocation": {
      "Start": 26093,
      "End": 26098
    },
    "TimeRange": {
      "StartTime": "00:33:58.3600000",
      "EndTime": "00:33:58.6300000"
    }
  },
  {
    "TextLocation": {
      "Start": 26099,
      "End": 26105
    },
    "TimeRange": {
      "StartTime": "00:33:58.6300000",
      "EndTime": "00:33:59.2000000"
    }
  },
  {
    "TextLocation": {
      "Start": 26107,
      "End": 26110
    },
    "TimeRange": {
      "StartTime": "00:33:59.2000000",
      "EndTime": "00:33:59.4400000"
    }
  },
  {
    "TextLocation": {
      "Start": 26111,
      "End": 26114
    },
    "TimeRange": {
      "StartTime": "00:33:59.4400000",
      "EndTime": "00:33:59.5300000"
    }
  },
  {
    "TextLocation": {
      "Start": 26115,
      "End": 26124
    },
    "TimeRange": {
      "StartTime": "00:33:59.5300000",
      "EndTime": "00:33:59.9500000"
    }
  },
  {
    "TextLocation": {
      "Start": 26125,
      "End": 26128
    },
    "TimeRange": {
      "StartTime": "00:33:59.9500000",
      "EndTime": "00:34:00.1000000"
    }
  },
  {
    "TextLocation": {
      "Start": 26129,
      "End": 26133
    },
    "TimeRange": {
      "StartTime": "00:34:00.1000000",
      "EndTime": "00:34:00.4000000"
    }
  },
  {
    "TextLocation": {
      "Start": 26134,
      "End": 26139
    },
    "TimeRange": {
      "StartTime": "00:34:00.6400000",
      "EndTime": "00:34:00.9700000"
    }
  },
  {
    "TextLocation": {
      "Start": 26140,
      "End": 26142
    },
    "TimeRange": {
      "StartTime": "00:34:00.9700000",
      "EndTime": "00:34:01.0600000"
    }
  },
  {
    "TextLocation": {
      "Start": 26143,
      "End": 26146
    },
    "TimeRange": {
      "StartTime": "00:34:01.0600000",
      "EndTime": "00:34:01.1500000"
    }
  },
  {
    "TextLocation": {
      "Start": 26147,
      "End": 26152
    },
    "TimeRange": {
      "StartTime": "00:34:01.1500000",
      "EndTime": "00:34:01.6900000"
    }
  },
  {
    "TextLocation": {
      "Start": 26155,
      "End": 26158
    },
    "TimeRange": {
      "StartTime": "00:34:01.7200000",
      "EndTime": "00:34:02.3500000"
    }
  },
  {
    "TextLocation": {
      "Start": 26161,
      "End": 26165
    },
    "TimeRange": {
      "StartTime": "00:34:06.1200000",
      "EndTime": "00:34:06.4200000"
    }
  },
  {
    "TextLocation": {
      "Start": 26166,
      "End": 26171
    },
    "TimeRange": {
      "StartTime": "00:34:06.4200000",
      "EndTime": "00:34:06.5400000"
    }
  },
  {
    "TextLocation": {
      "Start": 26172,
      "End": 26177
    },
    "TimeRange": {
      "StartTime": "00:34:06.5400000",
      "EndTime": "00:34:06.8400000"
    }
  },
  {
    "TextLocation": {
      "Start": 26178,
      "End": 26182
    },
    "TimeRange": {
      "StartTime": "00:34:06.8400000",
      "EndTime": "00:34:06.9600000"
    }
  },
  {
    "TextLocation": {
      "Start": 26183,
      "End": 26188
    },
    "TimeRange": {
      "StartTime": "00:34:06.9600000",
      "EndTime": "00:34:07.2300000"
    }
  },
  {
    "TextLocation": {
      "Start": 26189,
      "End": 26194
    },
    "TimeRange": {
      "StartTime": "00:34:07.2300000",
      "EndTime": "00:34:07.3500000"
    }
  },
  {
    "TextLocation": {
      "Start": 26195,
      "End": 26199
    },
    "TimeRange": {
      "StartTime": "00:34:07.3500000",
      "EndTime": "00:34:07.6200000"
    }
  },
  {
    "TextLocation": {
      "Start": 26200,
      "End": 26204
    },
    "TimeRange": {
      "StartTime": "00:34:07.6200000",
      "EndTime": "00:34:08.3100000"
    }
  },
  {
    "TextLocation": {
      "Start": 26207,
      "End": 26210
    },
    "TimeRange": {
      "StartTime": "00:34:08.3100000",
      "EndTime": "00:34:08.4300000"
    }
  },
  {
    "TextLocation": {
      "Start": 26211,
      "End": 26220
    },
    "TimeRange": {
      "StartTime": "00:34:08.4300000",
      "EndTime": "00:34:08.7600000"
    }
  },
  {
    "TextLocation": {
      "Start": 26221,
      "End": 26224
    },
    "TimeRange": {
      "StartTime": "00:34:08.7600000",
      "EndTime": "00:34:08.9400000"
    }
  },
  {
    "TextLocation": {
      "Start": 26225,
      "End": 26231
    },
    "TimeRange": {
      "StartTime": "00:34:08.9400000",
      "EndTime": "00:34:09.2100000"
    }
  },
  {
    "TextLocation": {
      "Start": 26232,
      "End": 26236
    },
    "TimeRange": {
      "StartTime": "00:34:09.2100000",
      "EndTime": "00:34:09.3600000"
    }
  },
  {
    "TextLocation": {
      "Start": 26237,
      "End": 26239
    },
    "TimeRange": {
      "StartTime": "00:34:09.3600000",
      "EndTime": "00:34:09.4500000"
    }
  },
  {
    "TextLocation": {
      "Start": 26240,
      "End": 26243
    },
    "TimeRange": {
      "StartTime": "00:34:09.4500000",
      "EndTime": "00:34:09.5400000"
    }
  },
  {
    "TextLocation": {
      "Start": 26244,
      "End": 26249
    },
    "TimeRange": {
      "StartTime": "00:34:09.5400000",
      "EndTime": "00:34:09.8700000"
    }
  },
  {
    "TextLocation": {
      "Start": 26250,
      "End": 26257
    },
    "TimeRange": {
      "StartTime": "00:34:09.8700000",
      "EndTime": "00:34:10.2300000"
    }
  },
  {
    "TextLocation": {
      "Start": 26258,
      "End": 26260
    },
    "TimeRange": {
      "StartTime": "00:34:10.2300000",
      "EndTime": "00:34:10.3500000"
    }
  },
  {
    "TextLocation": {
      "Start": 26261,
      "End": 26266
    },
    "TimeRange": {
      "StartTime": "00:34:10.3500000",
      "EndTime": "00:34:10.7100000"
    }
  },
  {
    "TextLocation": {
      "Start": 26267,
      "End": 26277
    },
    "TimeRange": {
      "StartTime": "00:34:10.7100000",
      "EndTime": "00:34:11.7000000"
    }
  },
  {
    "TextLocation": {
      "Start": 26280,
      "End": 26285
    },
    "TimeRange": {
      "StartTime": "00:34:12.2399999",
      "EndTime": "00:34:12.5100000"
    }
  },
  {
    "TextLocation": {
      "Start": 26286,
      "End": 26291
    },
    "TimeRange": {
      "StartTime": "00:34:12.5100000",
      "EndTime": "00:34:12.7500000"
    }
  },
  {
    "TextLocation": {
      "Start": 26292,
      "End": 26296
    },
    "TimeRange": {
      "StartTime": "00:34:12.7500000",
      "EndTime": "00:34:12.9300000"
    }
  },
  {
    "TextLocation": {
      "Start": 26297,
      "End": 26301
    },
    "TimeRange": {
      "StartTime": "00:34:12.9300000",
      "EndTime": "00:34:13.1100000"
    }
  },
  {
    "TextLocation": {
      "Start": 26302,
      "End": 26306
    },
    "TimeRange": {
      "StartTime": "00:34:13.1100000",
      "EndTime": "00:34:13.3800000"
    }
  },
  {
    "TextLocation": {
      "Start": 26307,
      "End": 26309
    },
    "TimeRange": {
      "StartTime": "00:34:13.3800000",
      "EndTime": "00:34:13.4699999"
    }
  },
  {
    "TextLocation": {
      "Start": 26310,
      "End": 26313
    },
    "TimeRange": {
      "StartTime": "00:34:13.4699999",
      "EndTime": "00:34:13.5900000"
    }
  },
  {
    "TextLocation": {
      "Start": 26314,
      "End": 26322
    },
    "TimeRange": {
      "StartTime": "00:34:13.5900000",
      "EndTime": "00:34:14.4600000"
    }
  },
  {
    "TextLocation": {
      "Start": 26330,
      "End": 26333
    },
    "TimeRange": {
      "StartTime": "00:34:15.5700000",
      "EndTime": "00:34:15.8400000"
    }
  },
  {
    "TextLocation": {
      "Start": 26336,
      "End": 26341
    },
    "TimeRange": {
      "StartTime": "00:34:15.8400000",
      "EndTime": "00:34:15.9899999"
    }
  },
  {
    "TextLocation": {
      "Start": 26342,
      "End": 26345
    },
    "TimeRange": {
      "StartTime": "00:34:15.9899999",
      "EndTime": "00:34:16.1100000"
    }
  },
  {
    "TextLocation": {
      "Start": 26346,
      "End": 26347
    },
    "TimeRange": {
      "StartTime": "00:34:16.1100000",
      "EndTime": "00:34:16.2000000"
    }
  },
  {
    "TextLocation": {
      "Start": 26348,
      "End": 26354
    },
    "TimeRange": {
      "StartTime": "00:34:16.2000000",
      "EndTime": "00:34:16.4699999"
    }
  },
  {
    "TextLocation": {
      "Start": 26355,
      "End": 26357
    },
    "TimeRange": {
      "StartTime": "00:34:16.4699999",
      "EndTime": "00:34:16.5900000"
    }
  },
  {
    "TextLocation": {
      "Start": 26358,
      "End": 26362
    },
    "TimeRange": {
      "StartTime": "00:34:16.5900000",
      "EndTime": "00:34:17.1600000"
    }
  },
  {
    "TextLocation": {
      "Start": 26363,
      "End": 26368
    },
    "TimeRange": {
      "StartTime": "00:34:17.1600000",
      "EndTime": "00:34:17.5800000"
    }
  },
  {
    "TextLocation": {
      "Start": 26369,
      "End": 26373
    },
    "TimeRange": {
      "StartTime": "00:34:17.5800000",
      "EndTime": "00:34:17.8200000"
    }
  },
  {
    "TextLocation": {
      "Start": 26374,
      "End": 26379
    },
    "TimeRange": {
      "StartTime": "00:34:17.8200000",
      "EndTime": "00:34:18.1500000"
    }
  },
  {
    "TextLocation": {
      "Start": 26380,
      "End": 26384
    },
    "TimeRange": {
      "StartTime": "00:34:18.1500000",
      "EndTime": "00:34:18.4200000"
    }
  },
  {
    "TextLocation": {
      "Start": 26385,
      "End": 26389
    },
    "TimeRange": {
      "StartTime": "00:34:18.4200000",
      "EndTime": "00:34:18.8400000"
    }
  },
  {
    "TextLocation": {
      "Start": 26390,
      "End": 26393
    },
    "TimeRange": {
      "StartTime": "00:34:18.8400000",
      "EndTime": "00:34:19.0800000"
    }
  },
  {
    "TextLocation": {
      "Start": 26394,
      "End": 26396
    },
    "TimeRange": {
      "StartTime": "00:34:19.0800000",
      "EndTime": "00:34:19.2600000"
    }
  },
  {
    "TextLocation": {
      "Start": 26397,
      "End": 26402
    },
    "TimeRange": {
      "StartTime": "00:34:19.2600000",
      "EndTime": "00:34:19.6200000"
    }
  },
  {
    "TextLocation": {
      "Start": 26403,
      "End": 26406
    },
    "TimeRange": {
      "StartTime": "00:34:19.8000000",
      "EndTime": "00:34:19.9500000"
    }
  },
  {
    "TextLocation": {
      "Start": 26407,
      "End": 26409
    },
    "TimeRange": {
      "StartTime": "00:34:19.9500000",
      "EndTime": "00:34:20.0700000"
    }
  },
  {
    "TextLocation": {
      "Start": 26410,
      "End": 26413
    },
    "TimeRange": {
      "StartTime": "00:34:20.0700000",
      "EndTime": "00:34:20.1600000"
    }
  },
  {
    "TextLocation": {
      "Start": 26414,
      "End": 26418
    },
    "TimeRange": {
      "StartTime": "00:34:20.1600000",
      "EndTime": "00:34:20.3400000"
    }
  },
  {
    "TextLocation": {
      "Start": 26419,
      "End": 26422
    },
    "TimeRange": {
      "StartTime": "00:34:20.3400000",
      "EndTime": "00:34:20.8800000"
    }
  },
  {
    "TextLocation": {
      "Start": 26430,
      "End": 26434
    },
    "TimeRange": {
      "StartTime": "00:34:21.5100000",
      "EndTime": "00:34:21.8100000"
    }
  },
  {
    "TextLocation": {
      "Start": 26435,
      "End": 26438
    },
    "TimeRange": {
      "StartTime": "00:34:21.8100000",
      "EndTime": "00:34:21.9600000"
    }
  },
  {
    "TextLocation": {
      "Start": 26439,
      "End": 26443
    },
    "TimeRange": {
      "StartTime": "00:34:21.9600000",
      "EndTime": "00:34:22.1700000"
    }
  },
  {
    "TextLocation": {
      "Start": 26444,
      "End": 26450
    },
    "TimeRange": {
      "StartTime": "00:34:22.1700000",
      "EndTime": "00:34:22.4699999"
    }
  },
  {
    "TextLocation": {
      "Start": 26451,
      "End": 26453
    },
    "TimeRange": {
      "StartTime": "00:34:22.4699999",
      "EndTime": "00:34:22.5600000"
    }
  },
  {
    "TextLocation": {
      "Start": 26454,
      "End": 26458
    },
    "TimeRange": {
      "StartTime": "00:34:22.5600000",
      "EndTime": "00:34:22.8900000"
    }
  },
  {
    "TextLocation": {
      "Start": 26460,
      "End": 26473
    },
    "TimeRange": {
      "StartTime": "00:34:22.8900000",
      "EndTime": "00:34:23.9400000"
    }
  },
  {
    "TextLocation": {
      "Start": 26481,
      "End": 26482
    },
    "TimeRange": {
      "StartTime": "00:34:26.3000000",
      "EndTime": "00:34:26.7800000"
    }
  },
  {
    "TextLocation": {
      "Start": 26483,
      "End": 26488
    },
    "TimeRange": {
      "StartTime": "00:34:27.0500000",
      "EndTime": "00:34:27.3800000"
    }
  },
  {
    "TextLocation": {
      "Start": 26489,
      "End": 26495
    },
    "TimeRange": {
      "StartTime": "00:34:27.3800000",
      "EndTime": "00:34:27.9500000"
    }
  },
  {
    "TextLocation": {
      "Start": 26503,
      "End": 26506
    },
    "TimeRange": {
      "StartTime": "00:34:28.7900000",
      "EndTime": "00:34:29.1500000"
    }
  },
  {
    "TextLocation": {
      "Start": 26507,
      "End": 26509
    },
    "TimeRange": {
      "StartTime": "00:34:29.1500000",
      "EndTime": "00:34:29.2100000"
    }
  },
  {
    "TextLocation": {
      "Start": 26512,
      "End": 26517
    },
    "TimeRange": {
      "StartTime": "00:34:29.2399999",
      "EndTime": "00:34:29.4200000"
    }
  },
  {
    "TextLocation": {
      "Start": 26518,
      "End": 26520
    },
    "TimeRange": {
      "StartTime": "00:34:29.4200000",
      "EndTime": "00:34:29.5400000"
    }
  },
  {
    "TextLocation": {
      "Start": 26521,
      "End": 26525
    },
    "TimeRange": {
      "StartTime": "00:34:29.5400000",
      "EndTime": "00:34:29.6300000"
    }
  },
  {
    "TextLocation": {
      "Start": 26526,
      "End": 26530
    },
    "TimeRange": {
      "StartTime": "00:34:29.6300000",
      "EndTime": "00:34:29.7500000"
    }
  },
  {
    "TextLocation": {
      "Start": 26531,
      "End": 26535
    },
    "TimeRange": {
      "StartTime": "00:34:29.7500000",
      "EndTime": "00:34:29.9000000"
    }
  },
  {
    "TextLocation": {
      "Start": 26536,
      "End": 26539
    },
    "TimeRange": {
      "StartTime": "00:34:29.9000000",
      "EndTime": "00:34:30.1400000"
    }
  },
  {
    "TextLocation": {
      "Start": 26540,
      "End": 26545
    },
    "TimeRange": {
      "StartTime": "00:34:30.1400000",
      "EndTime": "00:34:30.3800000"
    }
  },
  {
    "TextLocation": {
      "Start": 26546,
      "End": 26550
    },
    "TimeRange": {
      "StartTime": "00:34:30.3800000",
      "EndTime": "00:34:30.7100000"
    }
  },
  {
    "TextLocation": {
      "Start": 26551,
      "End": 26553
    },
    "TimeRange": {
      "StartTime": "00:34:30.7100000",
      "EndTime": "00:34:31.0700000"
    }
  },
  {
    "TextLocation": {
      "Start": 26556,
      "End": 26559
    },
    "TimeRange": {
      "StartTime": "00:34:31.3400000",
      "EndTime": "00:34:31.7000000"
    }
  },
  {
    "TextLocation": {
      "Start": 26562,
      "End": 26566
    },
    "TimeRange": {
      "StartTime": "00:34:32.2199999",
      "EndTime": "00:34:32.3900000"
    }
  },
  {
    "TextLocation": {
      "Start": 26569,
      "End": 26572
    },
    "TimeRange": {
      "StartTime": "00:34:34.8100000",
      "EndTime": "00:34:35.1400000"
    }
  },
  {
    "TextLocation": {
      "Start": 26573,
      "End": 26576
    },
    "TimeRange": {
      "StartTime": "00:34:35.1400000",
      "EndTime": "00:34:35.3500000"
    }
  },
  {
    "TextLocation": {
      "Start": 26577,
      "End": 26581
    },
    "TimeRange": {
      "StartTime": "00:34:35.3500000",
      "EndTime": "00:34:35.5000000"
    }
  },
  {
    "TextLocation": {
      "Start": 26582,
      "End": 26591
    },
    "TimeRange": {
      "StartTime": "00:34:35.5000000",
      "EndTime": "00:34:35.8900000"
    }
  },
  {
    "TextLocation": {
      "Start": 26592,
      "End": 26594
    },
    "TimeRange": {
      "StartTime": "00:34:35.8900000",
      "EndTime": "00:34:36.0100000"
    }
  },
  {
    "TextLocation": {
      "Start": 26595,
      "End": 26596
    },
    "TimeRange": {
      "StartTime": "00:34:36.0100000",
      "EndTime": "00:34:36.0700000"
    }
  },
  {
    "TextLocation": {
      "Start": 26597,
      "End": 26604
    },
    "TimeRange": {
      "StartTime": "00:34:36.0700000",
      "EndTime": "00:34:36.4600000"
    }
  },
  {
    "TextLocation": {
      "Start": 26605,
      "End": 26610
    },
    "TimeRange": {
      "StartTime": "00:34:36.4600000",
      "EndTime": "00:34:36.9400000"
    }
  },
  {
    "TextLocation": {
      "Start": 26611,
      "End": 26616
    },
    "TimeRange": {
      "StartTime": "00:34:36.9400000",
      "EndTime": "00:34:37.3900000"
    }
  },
  {
    "TextLocation": {
      "Start": 26617,
      "End": 26619
    },
    "TimeRange": {
      "StartTime": "00:34:37.3900000",
      "EndTime": "00:34:37.5400000"
    }
  },
  {
    "TextLocation": {
      "Start": 26620,
      "End": 26625
    },
    "TimeRange": {
      "StartTime": "00:34:37.5400000",
      "EndTime": "00:34:37.6900000"
    }
  },
  {
    "TextLocation": {
      "Start": 26626,
      "End": 26630
    },
    "TimeRange": {
      "StartTime": "00:34:37.6900000",
      "EndTime": "00:34:37.8700000"
    }
  },
  {
    "TextLocation": {
      "Start": 26631,
      "End": 26635
    },
    "TimeRange": {
      "StartTime": "00:34:37.8700000",
      "EndTime": "00:34:38.1100000"
    }
  },
  {
    "TextLocation": {
      "Start": 26636,
      "End": 26639
    },
    "TimeRange": {
      "StartTime": "00:34:38.1100000",
      "EndTime": "00:34:38.2900000"
    }
  },
  {
    "TextLocation": {
      "Start": 26640,
      "End": 26645
    },
    "TimeRange": {
      "StartTime": "00:34:38.2900000",
      "EndTime": "00:34:38.6200000"
    }
  },
  {
    "TextLocation": {
      "Start": 26646,
      "End": 26651
    },
    "TimeRange": {
      "StartTime": "00:34:38.6200000",
      "EndTime": "00:34:38.7700000"
    }
  },
  {
    "TextLocation": {
      "Start": 26652,
      "End": 26654
    },
    "TimeRange": {
      "StartTime": "00:34:38.7700000",
      "EndTime": "00:34:38.8900000"
    }
  },
  {
    "TextLocation": {
      "Start": 26655,
      "End": 26660
    },
    "TimeRange": {
      "StartTime": "00:34:38.8900000",
      "EndTime": "00:34:39.1000000"
    }
  },
  {
    "TextLocation": {
      "Start": 26661,
      "End": 26663
    },
    "TimeRange": {
      "StartTime": "00:34:39.1000000",
      "EndTime": "00:34:39.2199999"
    }
  },
  {
    "TextLocation": {
      "Start": 26664,
      "End": 26667
    },
    "TimeRange": {
      "StartTime": "00:34:39.2199999",
      "EndTime": "00:34:39.4000000"
    }
  },
  {
    "TextLocation": {
      "Start": 26668,
      "End": 26670
    },
    "TimeRange": {
      "StartTime": "00:34:39.4000000",
      "EndTime": "00:34:39.4899999"
    }
  },
  {
    "TextLocation": {
      "Start": 26671,
      "End": 26674
    },
    "TimeRange": {
      "StartTime": "00:34:39.4899999",
      "EndTime": "00:34:39.5800000"
    }
  },
  {
    "TextLocation": {
      "Start": 26675,
      "End": 26678
    },
    "TimeRange": {
      "StartTime": "00:34:39.5800000",
      "EndTime": "00:34:39.7600000"
    }
  },
  {
    "TextLocation": {
      "Start": 26679,
      "End": 26683
    },
    "TimeRange": {
      "StartTime": "00:34:39.7600000",
      "EndTime": "00:34:39.9100000"
    }
  },
  {
    "TextLocation": {
      "Start": 26684,
      "End": 26687
    },
    "TimeRange": {
      "StartTime": "00:34:39.9100000",
      "EndTime": "00:34:40.1800000"
    }
  },
  {
    "TextLocation": {
      "Start": 26695,
      "End": 26698
    },
    "TimeRange": {
      "StartTime": "00:34:42.1000000",
      "EndTime": "00:34:42.2500000"
    }
  },
  {
    "TextLocation": {
      "Start": 26699,
      "End": 26702
    },
    "TimeRange": {
      "StartTime": "00:34:42.2500000",
      "EndTime": "00:34:42.3400000"
    }
  },
  {
    "TextLocation": {
      "Start": 26703,
      "End": 26711
    },
    "TimeRange": {
      "StartTime": "00:34:42.3400000",
      "EndTime": "00:34:42.6400000"
    }
  },
  {
    "TextLocation": {
      "Start": 26712,
      "End": 26716
    },
    "TimeRange": {
      "StartTime": "00:34:42.6400000",
      "EndTime": "00:34:42.9400000"
    }
  },
  {
    "TextLocation": {
      "Start": 26724,
      "End": 26728
    },
    "TimeRange": {
      "StartTime": "00:34:42.9699999",
      "EndTime": "00:34:43.6900000"
    }
  },
  {
    "TextLocation": {
      "Start": 26731,
      "End": 26734
    },
    "TimeRange": {
      "StartTime": "00:34:43.9899999",
      "EndTime": "00:34:44.2000000"
    }
  },
  {
    "TextLocation": {
      "Start": 26735,
      "End": 26739
    },
    "TimeRange": {
      "StartTime": "00:34:44.2000000",
      "EndTime": "00:34:44.4100000"
    }
  },
  {
    "TextLocation": {
      "Start": 26740,
      "End": 26743
    },
    "TimeRange": {
      "StartTime": "00:34:44.4100000",
      "EndTime": "00:34:44.5300000"
    }
  },
  {
    "TextLocation": {
      "Start": 26744,
      "End": 26749
    },
    "TimeRange": {
      "StartTime": "00:34:44.5300000",
      "EndTime": "00:34:44.7399999"
    }
  },
  {
    "TextLocation": {
      "Start": 26750,
      "End": 26752
    },
    "TimeRange": {
      "StartTime": "00:34:44.7399999",
      "EndTime": "00:34:44.8300000"
    }
  },
  {
    "TextLocation": {
      "Start": 26753,
      "End": 26755
    },
    "TimeRange": {
      "StartTime": "00:34:44.8300000",
      "EndTime": "00:34:44.9200000"
    }
  },
  {
    "TextLocation": {
      "Start": 26756,
      "End": 26758
    },
    "TimeRange": {
      "StartTime": "00:34:44.9200000",
      "EndTime": "00:34:45.0700000"
    }
  },
  {
    "TextLocation": {
      "Start": 26759,
      "End": 26763
    },
    "TimeRange": {
      "StartTime": "00:34:45.0700000",
      "EndTime": "00:34:45.2199999"
    }
  },
  {
    "TextLocation": {
      "Start": 26766,
      "End": 26767
    },
    "TimeRange": {
      "StartTime": "00:34:45.2199999",
      "EndTime": "00:34:45.3400000"
    }
  },
  {
    "TextLocation": {
      "Start": 26768,
      "End": 26778
    },
    "TimeRange": {
      "StartTime": "00:34:45.3400000",
      "EndTime": "00:34:45.7600000"
    }
  },
  {
    "TextLocation": {
      "Start": 26779,
      "End": 26783
    },
    "TimeRange": {
      "StartTime": "00:34:45.7600000",
      "EndTime": "00:34:46.0200000"
    }
  },
  {
    "TextLocation": {
      "Start": 26786,
      "End": 26788
    },
    "TimeRange": {
      "StartTime": "00:34:46.0300000",
      "EndTime": "00:34:46.7100000"
    }
  },
  {
    "TextLocation": {
      "Start": 26789,
      "End": 26792
    },
    "TimeRange": {
      "StartTime": "00:34:46.7199999",
      "EndTime": "00:34:47.1400000"
    }
  },
  {
    "TextLocation": {
      "Start": 26793,
      "End": 26795
    },
    "TimeRange": {
      "StartTime": "00:34:47.1400000",
      "EndTime": "00:34:47.2300000"
    }
  },
  {
    "TextLocation": {
      "Start": 26796,
      "End": 26805
    },
    "TimeRange": {
      "StartTime": "00:34:47.2300000",
      "EndTime": "00:34:47.6500000"
    }
  },
  {
    "TextLocation": {
      "Start": 26806,
      "End": 26808
    },
    "TimeRange": {
      "StartTime": "00:34:47.6500000",
      "EndTime": "00:34:47.8000000"
    }
  },
  {
    "TextLocation": {
      "Start": 26809,
      "End": 26810
    },
    "TimeRange": {
      "StartTime": "00:34:47.8000000",
      "EndTime": "00:34:47.8600000"
    }
  },
  {
    "TextLocation": {
      "Start": 26811,
      "End": 26818
    },
    "TimeRange": {
      "StartTime": "00:34:47.8600000",
      "EndTime": "00:34:48.3100000"
    }
  },
  {
    "TextLocation": {
      "Start": 26819,
      "End": 26824
    },
    "TimeRange": {
      "StartTime": "00:34:48.3100000",
      "EndTime": "00:34:48.8800000"
    }
  },
  {
    "TextLocation": {
      "Start": 26825,
      "End": 26830
    },
    "TimeRange": {
      "StartTime": "00:34:48.8800000",
      "EndTime": "00:34:49.3300000"
    }
  },
  {
    "TextLocation": {
      "Start": 26831,
      "End": 26834
    },
    "TimeRange": {
      "StartTime": "00:34:49.3300000",
      "EndTime": "00:34:49.5100000"
    }
  },
  {
    "TextLocation": {
      "Start": 26835,
      "End": 26840
    },
    "TimeRange": {
      "StartTime": "00:34:49.5100000",
      "EndTime": "00:34:50.1400000"
    }
  },
  {
    "TextLocation": {
      "Start": 26841,
      "End": 26845
    },
    "TimeRange": {
      "StartTime": "00:34:50.1400000",
      "EndTime": "00:34:50.5600000"
    }
  },
  {
    "TextLocation": {
      "Start": 26846,
      "End": 26848
    },
    "TimeRange": {
      "StartTime": "00:34:50.5600000",
      "EndTime": "00:34:50.7700000"
    }
  },
  {
    "TextLocation": {
      "Start": 26849,
      "End": 26851
    },
    "TimeRange": {
      "StartTime": "00:34:50.7700000",
      "EndTime": "00:34:50.9200000"
    }
  },
  {
    "TextLocation": {
      "Start": 26852,
      "End": 26855
    },
    "TimeRange": {
      "StartTime": "00:34:50.9200000",
      "EndTime": "00:34:51.1000000"
    }
  },
  {
    "TextLocation": {
      "Start": 26856,
      "End": 26859
    },
    "TimeRange": {
      "StartTime": "00:34:51.1000000",
      "EndTime": "00:34:51.1900000"
    }
  },
  {
    "TextLocation": {
      "Start": 26860,
      "End": 26865
    },
    "TimeRange": {
      "StartTime": "00:34:51.1900000",
      "EndTime": "00:34:51.3700000"
    }
  },
  {
    "TextLocation": {
      "Start": 26866,
      "End": 26872
    },
    "TimeRange": {
      "StartTime": "00:34:51.3700000",
      "EndTime": "00:34:51.5800000"
    }
  },
  {
    "TextLocation": {
      "Start": 26873,
      "End": 26875
    },
    "TimeRange": {
      "StartTime": "00:34:51.5800000",
      "EndTime": "00:34:51.7300000"
    }
  },
  {
    "TextLocation": {
      "Start": 26876,
      "End": 26882
    },
    "TimeRange": {
      "StartTime": "00:34:51.7300000",
      "EndTime": "00:34:52.0300000"
    }
  },
  {
    "TextLocation": {
      "Start": 26883,
      "End": 26887
    },
    "TimeRange": {
      "StartTime": "00:34:52.0300000",
      "EndTime": "00:34:52.3700000"
    }
  },
  {
    "TextLocation": {
      "Start": 26888,
      "End": 26890
    },
    "TimeRange": {
      "StartTime": "00:34:52.3700000",
      "EndTime": "00:34:52.4200000"
    }
  },
  {
    "TextLocation": {
      "Start": 26891,
      "End": 26896
    },
    "TimeRange": {
      "StartTime": "00:34:52.4200000",
      "EndTime": "00:34:52.6000000"
    }
  },
  {
    "TextLocation": {
      "Start": 26897,
      "End": 26904
    },
    "TimeRange": {
      "StartTime": "00:34:52.6000000",
      "EndTime": "00:34:52.9000000"
    }
  },
  {
    "TextLocation": {
      "Start": 26905,
      "End": 26907
    },
    "TimeRange": {
      "StartTime": "00:34:52.9000000",
      "EndTime": "00:34:53.0800000"
    }
  },
  {
    "TextLocation": {
      "Start": 26908,
      "End": 26913
    },
    "TimeRange": {
      "StartTime": "00:34:53.0800000",
      "EndTime": "00:34:53.2300000"
    }
  },
  {
    "TextLocation": {
      "Start": 26914,
      "End": 26916
    },
    "TimeRange": {
      "StartTime": "00:34:53.2300000",
      "EndTime": "00:34:53.4100000"
    }
  },
  {
    "TextLocation": {
      "Start": 26917,
      "End": 26920
    },
    "TimeRange": {
      "StartTime": "00:34:53.4100000",
      "EndTime": "00:34:53.5000000"
    }
  },
  {
    "TextLocation": {
      "Start": 26921,
      "End": 26923
    },
    "TimeRange": {
      "StartTime": "00:34:53.5000000",
      "EndTime": "00:34:53.6200000"
    }
  },
  {
    "TextLocation": {
      "Start": 26924,
      "End": 26927
    },
    "TimeRange": {
      "StartTime": "00:34:53.6200000",
      "EndTime": "00:34:53.7100000"
    }
  },
  {
    "TextLocation": {
      "Start": 26928,
      "End": 26931
    },
    "TimeRange": {
      "StartTime": "00:34:53.7100000",
      "EndTime": "00:34:53.9200000"
    }
  },
  {
    "TextLocation": {
      "Start": 26932,
      "End": 26936
    },
    "TimeRange": {
      "StartTime": "00:34:53.9200000",
      "EndTime": "00:34:54.0700000"
    }
  },
  {
    "TextLocation": {
      "Start": 26937,
      "End": 26940
    },
    "TimeRange": {
      "StartTime": "00:34:54.0700000",
      "EndTime": "00:34:54.1600000"
    }
  },
  {
    "TextLocation": {
      "Start": 26941,
      "End": 26943
    },
    "TimeRange": {
      "StartTime": "00:34:54.1600000",
      "EndTime": "00:34:54.2500000"
    }
  },
  {
    "TextLocation": {
      "Start": 26944,
      "End": 26947
    },
    "TimeRange": {
      "StartTime": "00:34:54.2500000",
      "EndTime": "00:34:54.3100000"
    }
  },
  {
    "TextLocation": {
      "Start": 26948,
      "End": 26955
    },
    "TimeRange": {
      "StartTime": "00:34:54.3100000",
      "EndTime": "00:34:54.6100000"
    }
  },
  {
    "TextLocation": {
      "Start": 26956,
      "End": 26959
    },
    "TimeRange": {
      "StartTime": "00:34:54.6100000",
      "EndTime": "00:34:54.7300000"
    }
  },
  {
    "TextLocation": {
      "Start": 26960,
      "End": 26966
    },
    "TimeRange": {
      "StartTime": "00:34:54.7300000",
      "EndTime": "00:34:54.9600000"
    }
  },
  {
    "TextLocation": {
      "Start": 26969,
      "End": 26972
    },
    "TimeRange": {
      "StartTime": "00:34:54.9699999",
      "EndTime": "00:34:55.4800000"
    }
  },
  {
    "TextLocation": {
      "Start": 26975,
      "End": 26979
    },
    "TimeRange": {
      "StartTime": "00:34:55.5100000",
      "EndTime": "00:34:55.7800000"
    }
  },
  {
    "TextLocation": {
      "Start": 26982,
      "End": 26987
    },
    "TimeRange": {
      "StartTime": "00:34:56.6800000",
      "EndTime": "00:34:57.0700000"
    }
  },
  {
    "TextLocation": {
      "Start": 26988,
      "End": 26991
    },
    "TimeRange": {
      "StartTime": "00:34:57.0700000",
      "EndTime": "00:34:57.3400000"
    }
  },
  {
    "TextLocation": {
      "Start": 26992,
      "End": 26997
    },
    "TimeRange": {
      "StartTime": "00:34:57.3400000",
      "EndTime": "00:34:57.7800000"
    }
  },
  {
    "TextLocation": {
      "Start": 26999,
      "End": 27001
    },
    "TimeRange": {
      "StartTime": "00:34:57.7900000",
      "EndTime": "00:34:58.1800000"
    }
  },
  {
    "TextLocation": {
      "Start": 27002,
      "End": 27005
    },
    "TimeRange": {
      "StartTime": "00:34:58.1800000",
      "EndTime": "00:34:58.3000000"
    }
  },
  {
    "TextLocation": {
      "Start": 27006,
      "End": 27012
    },
    "TimeRange": {
      "StartTime": "00:34:58.3000000",
      "EndTime": "00:34:58.6300000"
    }
  },
  {
    "TextLocation": {
      "Start": 27014,
      "End": 27016
    },
    "TimeRange": {
      "StartTime": "00:34:58.6300000",
      "EndTime": "00:34:58.7500000"
    }
  },
  {
    "TextLocation": {
      "Start": 27017,
      "End": 27020
    },
    "TimeRange": {
      "StartTime": "00:34:58.7500000",
      "EndTime": "00:34:58.8400000"
    }
  },
  {
    "TextLocation": {
      "Start": 27021,
      "End": 27026
    },
    "TimeRange": {
      "StartTime": "00:34:58.8400000",
      "EndTime": "00:34:59.0200000"
    }
  },
  {
    "TextLocation": {
      "Start": 27028,
      "End": 27034
    },
    "TimeRange": {
      "StartTime": "00:34:59.0200000",
      "EndTime": "00:34:59.2000000"
    }
  },
  {
    "TextLocation": {
      "Start": 27035,
      "End": 27039
    },
    "TimeRange": {
      "StartTime": "00:34:59.2000000",
      "EndTime": "00:34:59.6200000"
    }
  },
  {
    "TextLocation": {
      "Start": 27047,
      "End": 27048
    },
    "TimeRange": {
      "StartTime": "00:34:59.9200000",
      "EndTime": "00:35:00.1300000"
    }
  },
  {
    "TextLocation": {
      "Start": 27049,
      "End": 27054
    },
    "TimeRange": {
      "StartTime": "00:35:00.1300000",
      "EndTime": "00:35:00.3100000"
    }
  },
  {
    "TextLocation": {
      "Start": 27055,
      "End": 27061
    },
    "TimeRange": {
      "StartTime": "00:35:00.3100000",
      "EndTime": "00:35:00.9400000"
    }
  },
  {
    "TextLocation": {
      "Start": 27069,
      "End": 27077
    },
    "TimeRange": {
      "StartTime": "00:35:03.9200000",
      "EndTime": "00:35:04.4300000"
    }
  },
  {
    "TextLocation": {
      "Start": 27078,
      "End": 27084
    },
    "TimeRange": {
      "StartTime": "00:35:04.4300000",
      "EndTime": "00:35:05.3300000"
    }
  },
  {
    "TextLocation": {
      "Start": 27085,
      "End": 27092
    },
    "TimeRange": {
      "StartTime": "00:35:05.3300000",
      "EndTime": "00:35:06.0500000"
    }
  },
  {
    "TextLocation": {
      "Start": 27093,
      "End": 27095
    },
    "TimeRange": {
      "StartTime": "00:35:06.0500000",
      "EndTime": "00:35:06.1700000"
    }
  },
  {
    "TextLocation": {
      "Start": 27096,
      "End": 27104
    },
    "TimeRange": {
      "StartTime": "00:35:06.1700000",
      "EndTime": "00:35:06.7700000"
    }
  },
  {
    "TextLocation": {
      "Start": 27105,
      "End": 27107
    },
    "TimeRange": {
      "StartTime": "00:35:06.7700000",
      "EndTime": "00:35:06.8900000"
    }
  },
  {
    "TextLocation": {
      "Start": 27108,
      "End": 27112
    },
    "TimeRange": {
      "StartTime": "00:35:06.8900000",
      "EndTime": "00:35:07.5500000"
    }
  },
  {
    "TextLocation": {
      "Start": 27115,
      "End": 27117
    },
    "TimeRange": {
      "StartTime": "00:35:07.5800000",
      "EndTime": "00:35:07.7300000"
    }
  },
  {
    "TextLocation": {
      "Start": 27118,
      "End": 27121
    },
    "TimeRange": {
      "StartTime": "00:35:07.7300000",
      "EndTime": "00:35:07.8500000"
    }
  },
  {
    "TextLocation": {
      "Start": 27122,
      "End": 27128
    },
    "TimeRange": {
      "StartTime": "00:35:07.8500000",
      "EndTime": "00:35:08.2100000"
    }
  },
  {
    "TextLocation": {
      "Start": 27129,
      "End": 27133
    },
    "TimeRange": {
      "StartTime": "00:35:08.2100000",
      "EndTime": "00:35:08.4200000"
    }
  },
  {
    "TextLocation": {
      "Start": 27134,
      "End": 27136
    },
    "TimeRange": {
      "StartTime": "00:35:08.4200000",
      "EndTime": "00:35:08.5400000"
    }
  },
  {
    "TextLocation": {
      "Start": 27137,
      "End": 27141
    },
    "TimeRange": {
      "StartTime": "00:35:08.5400000",
      "EndTime": "00:35:08.7199999"
    }
  },
  {
    "TextLocation": {
      "Start": 27142,
      "End": 27150
    },
    "TimeRange": {
      "StartTime": "00:35:08.7199999",
      "EndTime": "00:35:09.2300000"
    }
  },
  {
    "TextLocation": {
      "Start": 27151,
      "End": 27155
    },
    "TimeRange": {
      "StartTime": "00:35:09.2300000",
      "EndTime": "00:35:09.8600000"
    }
  },
  {
    "TextLocation": {
      "Start": 27156,
      "End": 27163
    },
    "TimeRange": {
      "StartTime": "00:35:10.8800000",
      "EndTime": "00:35:11.2399999"
    }
  },
  {
    "TextLocation": {
      "Start": 27164,
      "End": 27167
    },
    "TimeRange": {
      "StartTime": "00:35:11.2399999",
      "EndTime": "00:35:11.3900000"
    }
  },
  {
    "TextLocation": {
      "Start": 27168,
      "End": 27171
    },
    "TimeRange": {
      "StartTime": "00:35:11.3900000",
      "EndTime": "00:35:11.6600000"
    }
  },
  {
    "TextLocation": {
      "Start": 27172,
      "End": 27174
    },
    "TimeRange": {
      "StartTime": "00:35:11.6600000",
      "EndTime": "00:35:11.7800000"
    }
  },
  {
    "TextLocation": {
      "Start": 27175,
      "End": 27179
    },
    "TimeRange": {
      "StartTime": "00:35:11.7800000",
      "EndTime": "00:35:12.0200000"
    }
  },
  {
    "TextLocation": {
      "Start": 27180,
      "End": 27188
    },
    "TimeRange": {
      "StartTime": "00:35:12.0200000",
      "EndTime": "00:35:12.7700000"
    }
  },
  {
    "TextLocation": {
      "Start": 27190,
      "End": 27193
    },
    "TimeRange": {
      "StartTime": "00:35:12.7700000",
      "EndTime": "00:35:13.0400000"
    }
  },
  {
    "TextLocation": {
      "Start": 27194,
      "End": 27197
    },
    "TimeRange": {
      "StartTime": "00:35:13.0400000",
      "EndTime": "00:35:13.2199999"
    }
  },
  {
    "TextLocation": {
      "Start": 27198,
      "End": 27204
    },
    "TimeRange": {
      "StartTime": "00:35:13.2199999",
      "EndTime": "00:35:13.7600000"
    }
  },
  {
    "TextLocation": {
      "Start": 27206,
      "End": 27211
    },
    "TimeRange": {
      "StartTime": "00:35:13.7600000",
      "EndTime": "00:35:14.2100000"
    }
  },
  {
    "TextLocation": {
      "Start": 27213,
      "End": 27219
    },
    "TimeRange": {
      "StartTime": "00:35:14.2100000",
      "EndTime": "00:35:14.6300000"
    }
  },
  {
    "TextLocation": {
      "Start": 27220,
      "End": 27231
    },
    "TimeRange": {
      "StartTime": "00:35:14.6300000",
      "EndTime": "00:35:15.1700000"
    }
  },
  {
    "TextLocation": {
      "Start": 27232,
      "End": 27234
    },
    "TimeRange": {
      "StartTime": "00:35:15.1700000",
      "EndTime": "00:35:15.2900000"
    }
  },
  {
    "TextLocation": {
      "Start": 27235,
      "End": 27238
    },
    "TimeRange": {
      "StartTime": "00:35:15.2900000",
      "EndTime": "00:35:15.5000000"
    }
  },
  {
    "TextLocation": {
      "Start": 27239,
      "End": 27242
    },
    "TimeRange": {
      "StartTime": "00:35:15.5000000",
      "EndTime": "00:35:15.9500000"
    }
  },
  {
    "TextLocation": {
      "Start": 27250,
      "End": 27253
    },
    "TimeRange": {
      "StartTime": "00:35:16.4600000",
      "EndTime": "00:35:17.2399999"
    }
  },
  {
    "TextLocation": {
      "Start": 27255,
      "End": 27259
    },
    "TimeRange": {
      "StartTime": "00:35:17.2399999",
      "EndTime": "00:35:17.5400000"
    }
  },
  {
    "TextLocation": {
      "Start": 27260,
      "End": 27264
    },
    "TimeRange": {
      "StartTime": "00:35:17.5400000",
      "EndTime": "00:35:18.2900000"
    }
  },
  {
    "TextLocation": {
      "Start": 27267,
      "End": 27271
    },
    "TimeRange": {
      "StartTime": "00:35:19.4000000",
      "EndTime": "00:35:19.9400000"
    }
  },
  {
    "TextLocation": {
      "Start": 27272,
      "End": 27280
    },
    "TimeRange": {
      "StartTime": "00:35:19.9400000",
      "EndTime": "00:35:20.8400000"
    }
  },
  {
    "TextLocation": {
      "Start": 27281,
      "End": 27284
    },
    "TimeRange": {
      "StartTime": "00:35:20.8400000",
      "EndTime": "00:35:21.4100000"
    }
  },
  {
    "TextLocation": {
      "Start": 27285,
      "End": 27288
    },
    "TimeRange": {
      "StartTime": "00:35:22.0700000",
      "EndTime": "00:35:22.3100000"
    }
  },
  {
    "TextLocation": {
      "Start": 27289,
      "End": 27295
    },
    "TimeRange": {
      "StartTime": "00:35:22.3100000",
      "EndTime": "00:35:22.7300000"
    }
  },
  {
    "TextLocation": {
      "Start": 27296,
      "End": 27303
    },
    "TimeRange": {
      "StartTime": "00:35:22.7300000",
      "EndTime": "00:35:23.1500000"
    }
  },
  {
    "TextLocation": {
      "Start": 27304,
      "End": 27306
    },
    "TimeRange": {
      "StartTime": "00:35:23.1800000",
      "EndTime": "00:35:23.2700000"
    }
  },
  {
    "TextLocation": {
      "Start": 27307,
      "End": 27314
    },
    "TimeRange": {
      "StartTime": "00:35:23.2700000",
      "EndTime": "00:35:23.9600000"
    }
  },
  {
    "TextLocation": {
      "Start": 27322,
      "End": 27324
    },
    "TimeRange": {
      "StartTime": "00:35:25.2399999",
      "EndTime": "00:35:25.6900000"
    }
  },
  {
    "TextLocation": {
      "Start": 27325,
      "End": 27328
    },
    "TimeRange": {
      "StartTime": "00:35:25.6900000",
      "EndTime": "00:35:25.8700000"
    }
  },
  {
    "TextLocation": {
      "Start": 27329,
      "End": 27335
    },
    "TimeRange": {
      "StartTime": "00:35:25.8700000",
      "EndTime": "00:35:26.0800000"
    }
  },
  {
    "TextLocation": {
      "Start": 27336,
      "End": 27343
    },
    "TimeRange": {
      "StartTime": "00:35:26.0800000",
      "EndTime": "00:35:26.4699999"
    }
  },
  {
    "TextLocation": {
      "Start": 27344,
      "End": 27346
    },
    "TimeRange": {
      "StartTime": "00:35:26.4699999",
      "EndTime": "00:35:26.6500000"
    }
  },
  {
    "TextLocation": {
      "Start": 27347,
      "End": 27350
    },
    "TimeRange": {
      "StartTime": "00:35:26.6500000",
      "EndTime": "00:35:27.0600000"
    }
  },
  {
    "TextLocation": {
      "Start": 27353,
      "End": 27359
    },
    "TimeRange": {
      "StartTime": "00:35:27.0700000",
      "EndTime": "00:35:27.4000000"
    }
  },
  {
    "TextLocation": {
      "Start": 27360,
      "End": 27364
    },
    "TimeRange": {
      "StartTime": "00:35:27.4000000",
      "EndTime": "00:35:27.6100000"
    }
  },
  {
    "TextLocation": {
      "Start": 27365,
      "End": 27371
    },
    "TimeRange": {
      "StartTime": "00:35:27.6100000",
      "EndTime": "00:35:28"
    }
  },
  {
    "TextLocation": {
      "Start": 27374,
      "End": 27377
    },
    "TimeRange": {
      "StartTime": "00:35:28",
      "EndTime": "00:35:28.5400000"
    }
  },
  {
    "TextLocation": {
      "Start": 27380,
      "End": 27383
    },
    "TimeRange": {
      "StartTime": "00:35:28.5700000",
      "EndTime": "00:35:28.8400000"
    }
  },
  {
    "TextLocation": {
      "Start": 27384,
      "End": 27390
    },
    "TimeRange": {
      "StartTime": "00:35:28.8400000",
      "EndTime": "00:35:29.0500000"
    }
  },
  {
    "TextLocation": {
      "Start": 27391,
      "End": 27398
    },
    "TimeRange": {
      "StartTime": "00:35:29.0500000",
      "EndTime": "00:35:29.3500000"
    }
  },
  {
    "TextLocation": {
      "Start": 27399,
      "End": 27401
    },
    "TimeRange": {
      "StartTime": "00:35:29.3500000",
      "EndTime": "00:35:29.4699999"
    }
  },
  {
    "TextLocation": {
      "Start": 27402,
      "End": 27407
    },
    "TimeRange": {
      "StartTime": "00:35:29.4699999",
      "EndTime": "00:35:29.6800000"
    }
  },
  {
    "TextLocation": {
      "Start": 27408,
      "End": 27415
    },
    "TimeRange": {
      "StartTime": "00:35:29.6800000",
      "EndTime": "00:35:30.0400000"
    }
  },
  {
    "TextLocation": {
      "Start": 27416,
      "End": 27420
    },
    "TimeRange": {
      "StartTime": "00:35:30.0400000",
      "EndTime": "00:35:30.1900000"
    }
  },
  {
    "TextLocation": {
      "Start": 27421,
      "End": 27424
    },
    "TimeRange": {
      "StartTime": "00:35:30.1900000",
      "EndTime": "00:35:30.3400000"
    }
  },
  {
    "TextLocation": {
      "Start": 27425,
      "End": 27429
    },
    "TimeRange": {
      "StartTime": "00:35:30.3400000",
      "EndTime": "00:35:30.6400000"
    }
  },
  {
    "TextLocation": {
      "Start": 27430,
      "End": 27433
    },
    "TimeRange": {
      "StartTime": "00:35:30.6400000",
      "EndTime": "00:35:30.8200000"
    }
  },
  {
    "TextLocation": {
      "Start": 27434,
      "End": 27438
    },
    "TimeRange": {
      "StartTime": "00:35:30.8800000",
      "EndTime": "00:35:31.0600000"
    }
  },
  {
    "TextLocation": {
      "Start": 27439,
      "End": 27442
    },
    "TimeRange": {
      "StartTime": "00:35:31.0600000",
      "EndTime": "00:35:31.3600000"
    }
  },
  {
    "TextLocation": {
      "Start": 27443,
      "End": 27445
    },
    "TimeRange": {
      "StartTime": "00:35:31.3600000",
      "EndTime": "00:35:31.4500000"
    }
  },
  {
    "TextLocation": {
      "Start": 27446,
      "End": 27452
    },
    "TimeRange": {
      "StartTime": "00:35:31.4500000",
      "EndTime": "00:35:31.9300000"
    }
  },
  {
    "TextLocation": {
      "Start": 27455,
      "End": 27458
    },
    "TimeRange": {
      "StartTime": "00:35:31.9300000",
      "EndTime": "00:35:32.4100000"
    }
  },
  {
    "TextLocation": {
      "Start": 27461,
      "End": 27464
    },
    "TimeRange": {
      "StartTime": "00:35:35.6900000",
      "EndTime": "00:35:35.9300000"
    }
  },
  {
    "TextLocation": {
      "Start": 27465,
      "End": 27468
    },
    "TimeRange": {
      "StartTime": "00:35:35.9300000",
      "EndTime": "00:35:36.5900000"
    }
  },
  {
    "TextLocation": {
      "Start": 27469,
      "End": 27475
    },
    "TimeRange": {
      "StartTime": "00:35:36.7399999",
      "EndTime": "00:35:37.2800000"
    }
  },
  {
    "TextLocation": {
      "Start": 27476,
      "End": 27484
    },
    "TimeRange": {
      "StartTime": "00:35:37.2800000",
      "EndTime": "00:35:37.6700000"
    }
  },
  {
    "TextLocation": {
      "Start": 27485,
      "End": 27490
    },
    "TimeRange": {
      "StartTime": "00:35:37.6700000",
      "EndTime": "00:35:37.9400000"
    }
  },
  {
    "TextLocation": {
      "Start": 27491,
      "End": 27496
    },
    "TimeRange": {
      "StartTime": "00:35:37.9400000",
      "EndTime": "00:35:38.3000000"
    }
  },
  {
    "TextLocation": {
      "Start": 27497,
      "End": 27502
    },
    "TimeRange": {
      "StartTime": "00:35:38.3000000",
      "EndTime": "00:35:38.6000000"
    }
  },
  {
    "TextLocation": {
      "Start": 27503,
      "End": 27505
    },
    "TimeRange": {
      "StartTime": "00:35:38.6000000",
      "EndTime": "00:35:38.7800000"
    }
  },
  {
    "TextLocation": {
      "Start": 27506,
      "End": 27512
    },
    "TimeRange": {
      "StartTime": "00:35:38.7800000",
      "EndTime": "00:35:39.3800000"
    }
  },
  {
    "TextLocation": {
      "Start": 27513,
      "End": 27517
    },
    "TimeRange": {
      "StartTime": "00:35:39.3800000",
      "EndTime": "00:35:39.7100000"
    }
  },
  {
    "TextLocation": {
      "Start": 27518,
      "End": 27524
    },
    "TimeRange": {
      "StartTime": "00:35:39.7100000",
      "EndTime": "00:35:39.9800000"
    }
  },
  {
    "TextLocation": {
      "Start": 27525,
      "End": 27529
    },
    "TimeRange": {
      "StartTime": "00:35:39.9800000",
      "EndTime": "00:35:40.1000000"
    }
  },
  {
    "TextLocation": {
      "Start": 27530,
      "End": 27539
    },
    "TimeRange": {
      "StartTime": "00:35:40.1000000",
      "EndTime": "00:35:40.4600000"
    }
  },
  {
    "TextLocation": {
      "Start": 27540,
      "End": 27546
    },
    "TimeRange": {
      "StartTime": "00:35:40.4600000",
      "EndTime": "00:35:40.7300000"
    }
  },
  {
    "TextLocation": {
      "Start": 27547,
      "End": 27551
    },
    "TimeRange": {
      "StartTime": "00:35:40.7300000",
      "EndTime": "00:35:40.8500000"
    }
  },
  {
    "TextLocation": {
      "Start": 27552,
      "End": 27558
    },
    "TimeRange": {
      "StartTime": "00:35:40.8500000",
      "EndTime": "00:35:41.1500000"
    }
  },
  {
    "TextLocation": {
      "Start": 27559,
      "End": 27567
    },
    "TimeRange": {
      "StartTime": "00:35:41.1500000",
      "EndTime": "00:35:41.9300000"
    }
  },
  {
    "TextLocation": {
      "Start": 27575,
      "End": 27579
    },
    "TimeRange": {
      "StartTime": "00:35:44.5700000",
      "EndTime": "00:35:44.8700000"
    }
  },
  {
    "TextLocation": {
      "Start": 27580,
      "End": 27585
    },
    "TimeRange": {
      "StartTime": "00:35:44.8700000",
      "EndTime": "00:35:45.5900000"
    }
  },
  {
    "TextLocation": {
      "Start": 27586,
      "End": 27588
    },
    "TimeRange": {
      "StartTime": "00:35:45.9800000",
      "EndTime": "00:35:46.5800000"
    }
  },
  {
    "TextLocation": {
      "Start": 27589,
      "End": 27595
    },
    "TimeRange": {
      "StartTime": "00:35:46.5800000",
      "EndTime": "00:35:46.9100000"
    }
  },
  {
    "TextLocation": {
      "Start": 27596,
      "End": 27605
    },
    "TimeRange": {
      "StartTime": "00:35:46.9100000",
      "EndTime": "00:35:47.2700000"
    }
  },
  {
    "TextLocation": {
      "Start": 27606,
      "End": 27608
    },
    "TimeRange": {
      "StartTime": "00:35:47.2700000",
      "EndTime": "00:35:47.3600000"
    }
  },
  {
    "TextLocation": {
      "Start": 27609,
      "End": 27614
    },
    "TimeRange": {
      "StartTime": "00:35:47.3600000",
      "EndTime": "00:35:48.1100000"
    }
  },
  {
    "TextLocation": {
      "Start": 27616,
      "End": 27621
    },
    "TimeRange": {
      "StartTime": "00:35:48.4699999",
      "EndTime": "00:35:49.1300000"
    }
  },
  {
    "TextLocation": {
      "Start": 27622,
      "End": 27626
    },
    "TimeRange": {
      "StartTime": "00:35:49.3100000",
      "EndTime": "00:35:49.6100000"
    }
  },
  {
    "TextLocation": {
      "Start": 27627,
      "End": 27633
    },
    "TimeRange": {
      "StartTime": "00:35:49.6100000",
      "EndTime": "00:35:49.9400000"
    }
  },
  {
    "TextLocation": {
      "Start": 27634,
      "End": 27637
    },
    "TimeRange": {
      "StartTime": "00:35:49.9400000",
      "EndTime": "00:35:50.2700000"
    }
  },
  {
    "TextLocation": {
      "Start": 27639,
      "End": 27642
    },
    "TimeRange": {
      "StartTime": "00:35:50.2700000",
      "EndTime": "00:35:50.5400000"
    }
  },
  {
    "TextLocation": {
      "Start": 27643,
      "End": 27645
    },
    "TimeRange": {
      "StartTime": "00:35:50.5400000",
      "EndTime": "00:35:50.6600000"
    }
  },
  {
    "TextLocation": {
      "Start": 27646,
      "End": 27649
    },
    "TimeRange": {
      "StartTime": "00:35:50.6600000",
      "EndTime": "00:35:50.9300000"
    }
  },
  {
    "TextLocation": {
      "Start": 27650,
      "End": 27651
    },
    "TimeRange": {
      "StartTime": "00:35:50.9300000",
      "EndTime": "00:35:51.0500000"
    }
  },
  {
    "TextLocation": {
      "Start": 27652,
      "End": 27655
    },
    "TimeRange": {
      "StartTime": "00:35:51.0500000",
      "EndTime": "00:35:51.3500000"
    }
  },
  {
    "TextLocation": {
      "Start": 27656,
      "End": 27660
    },
    "TimeRange": {
      "StartTime": "00:35:51.3500000",
      "EndTime": "00:35:51.9800000"
    }
  },
  {
    "TextLocation": {
      "Start": 27661,
      "End": 27667
    },
    "TimeRange": {
      "StartTime": "00:35:52.9100000",
      "EndTime": "00:35:53.1800000"
    }
  },
  {
    "TextLocation": {
      "Start": 27668,
      "End": 27671
    },
    "TimeRange": {
      "StartTime": "00:35:53.1800000",
      "EndTime": "00:35:53.2700000"
    }
  },
  {
    "TextLocation": {
      "Start": 27672,
      "End": 27678
    },
    "TimeRange": {
      "StartTime": "00:35:53.2700000",
      "EndTime": "00:35:53.5700000"
    }
  },
  {
    "TextLocation": {
      "Start": 27679,
      "End": 27687
    },
    "TimeRange": {
      "StartTime": "00:35:53.5700000",
      "EndTime": "00:35:54.2600000"
    }
  },
  {
    "TextLocation": {
      "Start": 27695,
      "End": 27699
    },
    "TimeRange": {
      "StartTime": "00:35:55.0900000",
      "EndTime": "00:35:55.4500000"
    }
  },
  {
    "TextLocation": {
      "Start": 27702,
      "End": 27706
    },
    "TimeRange": {
      "StartTime": "00:35:56.1700000",
      "EndTime": "00:35:56.5000000"
    }
  },
  {
    "TextLocation": {
      "Start": 27707,
      "End": 27712
    },
    "TimeRange": {
      "StartTime": "00:35:56.5000000",
      "EndTime": "00:35:57.0700000"
    }
  },
  {
    "TextLocation": {
      "Start": 27713,
      "End": 27717
    },
    "TimeRange": {
      "StartTime": "00:35:57.8200000",
      "EndTime": "00:35:58.0300000"
    }
  },
  {
    "TextLocation": {
      "Start": 27718,
      "End": 27721
    },
    "TimeRange": {
      "StartTime": "00:35:58.0300000",
      "EndTime": "00:35:58.3900000"
    }
  },
  {
    "TextLocation": {
      "Start": 27722,
      "End": 27726
    },
    "TimeRange": {
      "StartTime": "00:35:58.3900000",
      "EndTime": "00:35:58.6000000"
    }
  },
  {
    "TextLocation": {
      "Start": 27727,
      "End": 27732
    },
    "TimeRange": {
      "StartTime": "00:35:58.6300000",
      "EndTime": "00:35:58.9899999"
    }
  },
  {
    "TextLocation": {
      "Start": 27733,
      "End": 27735
    },
    "TimeRange": {
      "StartTime": "00:35:58.9899999",
      "EndTime": "00:35:59.1100000"
    }
  },
  {
    "TextLocation": {
      "Start": 27736,
      "End": 27739
    },
    "TimeRange": {
      "StartTime": "00:35:59.1100000",
      "EndTime": "00:35:59.2300000"
    }
  },
  {
    "TextLocation": {
      "Start": 27740,
      "End": 27742
    },
    "TimeRange": {
      "StartTime": "00:35:59.2300000",
      "EndTime": "00:35:59.3200000"
    }
  },
  {
    "TextLocation": {
      "Start": 27743,
      "End": 27746
    },
    "TimeRange": {
      "StartTime": "00:35:59.3200000",
      "EndTime": "00:35:59.5000000"
    }
  },
  {
    "TextLocation": {
      "Start": 27747,
      "End": 27752
    },
    "TimeRange": {
      "StartTime": "00:35:59.5000000",
      "EndTime": "00:36:00.0700000"
    }
  },
  {
    "TextLocation": {
      "Start": 27760,
      "End": 27763
    },
    "TimeRange": {
      "StartTime": "00:36:00.1600000",
      "EndTime": "00:36:00.8500000"
    }
  },
  {
    "TextLocation": {
      "Start": 27771,
      "End": 27773
    },
    "TimeRange": {
      "StartTime": "00:36:00.9100000",
      "EndTime": "00:36:00.9699999"
    }
  },
  {
    "TextLocation": {
      "Start": 27774,
      "End": 27778
    },
    "TimeRange": {
      "StartTime": "00:36:00.9699999",
      "EndTime": "00:36:01.1800000"
    }
  },
  {
    "TextLocation": {
      "Start": 27779,
      "End": 27784
    },
    "TimeRange": {
      "StartTime": "00:36:01.1800000",
      "EndTime": "00:36:01.3900000"
    }
  },
  {
    "TextLocation": {
      "Start": 27785,
      "End": 27788
    },
    "TimeRange": {
      "StartTime": "00:36:01.3900000",
      "EndTime": "00:36:01.5400000"
    }
  },
  {
    "TextLocation": {
      "Start": 27789,
      "End": 27794
    },
    "TimeRange": {
      "StartTime": "00:36:01.5400000",
      "EndTime": "00:36:01.7500000"
    }
  },
  {
    "TextLocation": {
      "Start": 27795,
      "End": 27799
    },
    "TimeRange": {
      "StartTime": "00:36:01.7500000",
      "EndTime": "00:36:01.9300000"
    }
  },
  {
    "TextLocation": {
      "Start": 27800,
      "End": 27804
    },
    "TimeRange": {
      "StartTime": "00:36:01.9300000",
      "EndTime": "00:36:02.1100000"
    }
  },
  {
    "TextLocation": {
      "Start": 27805,
      "End": 27810
    },
    "TimeRange": {
      "StartTime": "00:36:02.1100000",
      "EndTime": "00:36:02.5900000"
    }
  },
  {
    "TextLocation": {
      "Start": 27814,
      "End": 27815
    },
    "TimeRange": {
      "StartTime": "00:36:04.9100000",
      "EndTime": "00:36:05.1200000"
    }
  },
  {
    "TextLocation": {
      "Start": 27816,
      "End": 27821
    },
    "TimeRange": {
      "StartTime": "00:36:05.1200000",
      "EndTime": "00:36:05.4800000"
    }
  },
  {
    "TextLocation": {
      "Start": 27824,
      "End": 27825
    },
    "TimeRange": {
      "StartTime": "00:36:05.4800000",
      "EndTime": "00:36:05.6300000"
    }
  },
  {
    "TextLocation": {
      "Start": 27826,
      "End": 27831
    },
    "TimeRange": {
      "StartTime": "00:36:05.6300000",
      "EndTime": "00:36:05.7800000"
    }
  },
  {
    "TextLocation": {
      "Start": 27832,
      "End": 27838
    },
    "TimeRange": {
      "StartTime": "00:36:05.7800000",
      "EndTime": "00:36:06.2900000"
    }
  },
  {
    "TextLocation": {
      "Start": 27846,
      "End": 27851
    },
    "TimeRange": {
      "StartTime": "00:36:06.8600000",
      "EndTime": "00:36:07.1600000"
    }
  },
  {
    "TextLocation": {
      "Start": 27852,
      "End": 27854
    },
    "TimeRange": {
      "StartTime": "00:36:07.1600000",
      "EndTime": "00:36:07.2500000"
    }
  },
  {
    "TextLocation": {
      "Start": 27855,
      "End": 27859
    },
    "TimeRange": {
      "StartTime": "00:36:07.2500000",
      "EndTime": "00:36:07.3700000"
    }
  },
  {
    "TextLocation": {
      "Start": 27860,
      "End": 27864
    },
    "TimeRange": {
      "StartTime": "00:36:07.3700000",
      "EndTime": "00:36:07.5200000"
    }
  },
  {
    "TextLocation": {
      "Start": 27865,
      "End": 27869
    },
    "TimeRange": {
      "StartTime": "00:36:07.5200000",
      "EndTime": "00:36:07.6700000"
    }
  },
  {
    "TextLocation": {
      "Start": 27870,
      "End": 27878
    },
    "TimeRange": {
      "StartTime": "00:36:07.6700000",
      "EndTime": "00:36:08.1500000"
    }
  },
  {
    "TextLocation": {
      "Start": 27879,
      "End": 27883
    },
    "TimeRange": {
      "StartTime": "00:36:08.1500000",
      "EndTime": "00:36:08.3900000"
    }
  },
  {
    "TextLocation": {
      "Start": 27886,
      "End": 27891
    },
    "TimeRange": {
      "StartTime": "00:36:08.3900000",
      "EndTime": "00:36:08.5400000"
    }
  },
  {
    "TextLocation": {
      "Start": 27892,
      "End": 27894
    },
    "TimeRange": {
      "StartTime": "00:36:08.5400000",
      "EndTime": "00:36:08.6300000"
    }
  },
  {
    "TextLocation": {
      "Start": 27895,
      "End": 27899
    },
    "TimeRange": {
      "StartTime": "00:36:08.6300000",
      "EndTime": "00:36:08.7199999"
    }
  },
  {
    "TextLocation": {
      "Start": 27900,
      "End": 27904
    },
    "TimeRange": {
      "StartTime": "00:36:08.7199999",
      "EndTime": "00:36:08.8400000"
    }
  },
  {
    "TextLocation": {
      "Start": 27905,
      "End": 27906
    },
    "TimeRange": {
      "StartTime": "00:36:08.8400000",
      "EndTime": "00:36:08.9000000"
    }
  },
  {
    "TextLocation": {
      "Start": 27907,
      "End": 27910
    },
    "TimeRange": {
      "StartTime": "00:36:09.0800000",
      "EndTime": "00:36:09.3500000"
    }
  },
  {
    "TextLocation": {
      "Start": 27918,
      "End": 27921
    },
    "TimeRange": {
      "StartTime": "00:36:09.3500000",
      "EndTime": "00:36:09.8200000"
    }
  },
  {
    "TextLocation": {
      "Start": 27924,
      "End": 27932
    },
    "TimeRange": {
      "StartTime": "00:36:09.9200000",
      "EndTime": "00:36:10.2800000"
    }
  },
  {
    "TextLocation": {
      "Start": 27933,
      "End": 27937
    },
    "TimeRange": {
      "StartTime": "00:36:10.2800000",
      "EndTime": "00:36:10.5800000"
    }
  },
  {
    "TextLocation": {
      "Start": 27945,
      "End": 27948
    },
    "TimeRange": {
      "StartTime": "00:36:11.0600000",
      "EndTime": "00:36:11.1500000"
    }
  },
  {
    "TextLocation": {
      "Start": 27949,
      "End": 27954
    },
    "TimeRange": {
      "StartTime": "00:36:11.1500000",
      "EndTime": "00:36:11.3000000"
    }
  },
  {
    "TextLocation": {
      "Start": 27957,
      "End": 27962
    },
    "TimeRange": {
      "StartTime": "00:36:11.3000000",
      "EndTime": "00:36:11.4500000"
    }
  },
  {
    "TextLocation": {
      "Start": 27963,
      "End": 27965
    },
    "TimeRange": {
      "StartTime": "00:36:11.4500000",
      "EndTime": "00:36:11.5400000"
    }
  },
  {
    "TextLocation": {
      "Start": 27966,
      "End": 27970
    },
    "TimeRange": {
      "StartTime": "00:36:11.5400000",
      "EndTime": "00:36:11.6300000"
    }
  },
  {
    "TextLocation": {
      "Start": 27971,
      "End": 27975
    },
    "TimeRange": {
      "StartTime": "00:36:11.6300000",
      "EndTime": "00:36:11.7500000"
    }
  },
  {
    "TextLocation": {
      "Start": 27976,
      "End": 27980
    },
    "TimeRange": {
      "StartTime": "00:36:11.7500000",
      "EndTime": "00:36:12.0200000"
    }
  },
  {
    "TextLocation": {
      "Start": 27981,
      "End": 27987
    },
    "TimeRange": {
      "StartTime": "00:36:12.0200000",
      "EndTime": "00:36:12.3800000"
    }
  },
  {
    "TextLocation": {
      "Start": 27988,
      "End": 27992
    },
    "TimeRange": {
      "StartTime": "00:36:12.3800000",
      "EndTime": "00:36:12.5900000"
    }
  },
  {
    "TextLocation": {
      "Start": 27993,
      "End": 27995
    },
    "TimeRange": {
      "StartTime": "00:36:12.5900000",
      "EndTime": "00:36:12.6800000"
    }
  },
  {
    "TextLocation": {
      "Start": 27996,
      "End": 28004
    },
    "TimeRange": {
      "StartTime": "00:36:12.6800000",
      "EndTime": "00:36:13.1000000"
    }
  },
  {
    "TextLocation": {
      "Start": 28005,
      "End": 28009
    },
    "TimeRange": {
      "StartTime": "00:36:13.1000000",
      "EndTime": "00:36:13.3700000"
    }
  },
  {
    "TextLocation": {
      "Start": 28010,
      "End": 28012
    },
    "TimeRange": {
      "StartTime": "00:36:13.3700000",
      "EndTime": "00:36:13.9699999"
    }
  },
  {
    "TextLocation": {
      "Start": 28013,
      "End": 28015
    },
    "TimeRange": {
      "StartTime": "00:36:14.9000000",
      "EndTime": "00:36:15.0500000"
    }
  },
  {
    "TextLocation": {
      "Start": 28016,
      "End": 28019
    },
    "TimeRange": {
      "StartTime": "00:36:15.0500000",
      "EndTime": "00:36:15.2100000"
    }
  },
  {
    "TextLocation": {
      "Start": 28027,
      "End": 28031
    },
    "TimeRange": {
      "StartTime": "00:36:15.5900000",
      "EndTime": "00:36:16.0700000"
    }
  },
  {
    "TextLocation": {
      "Start": 28032,
      "End": 28034
    },
    "TimeRange": {
      "StartTime": "00:36:16.1000000",
      "EndTime": "00:36:16.3100000"
    }
  },
  {
    "TextLocation": {
      "Start": 28035,
      "End": 28038
    },
    "TimeRange": {
      "StartTime": "00:36:16.3100000",
      "EndTime": "00:36:17.1200000"
    }
  },
  {
    "TextLocation": {
      "Start": 28039,
      "End": 28040
    },
    "TimeRange": {
      "StartTime": "00:36:17.5700000",
      "EndTime": "00:36:17.7199999"
    }
  },
  {
    "TextLocation": {
      "Start": 28041,
      "End": 28044
    },
    "TimeRange": {
      "StartTime": "00:36:17.7199999",
      "EndTime": "00:36:17.9899999"
    }
  },
  {
    "TextLocation": {
      "Start": 28045,
      "End": 28050
    },
    "TimeRange": {
      "StartTime": "00:36:17.9899999",
      "EndTime": "00:36:18.2900000"
    }
  },
  {
    "TextLocation": {
      "Start": 28051,
      "End": 28057
    },
    "TimeRange": {
      "StartTime": "00:36:18.2900000",
      "EndTime": "00:36:18.6700000"
    }
  },
  {
    "TextLocation": {
      "Start": 28058,
      "End": 28064
    },
    "TimeRange": {
      "StartTime": "00:36:18.7100000",
      "EndTime": "00:36:19.1000000"
    }
  },
  {
    "TextLocation": {
      "Start": 28065,
      "End": 28068
    },
    "TimeRange": {
      "StartTime": "00:36:19.2199999",
      "EndTime": "00:36:19.3100000"
    }
  },
  {
    "TextLocation": {
      "Start": 28069,
      "End": 28075
    },
    "TimeRange": {
      "StartTime": "00:36:19.3100000",
      "EndTime": "00:36:19.6100000"
    }
  },
  {
    "TextLocation": {
      "Start": 28083,
      "End": 28091
    },
    "TimeRange": {
      "StartTime": "00:36:19.6100000",
      "EndTime": "00:36:20.2399999"
    }
  },
  {
    "TextLocation": {
      "Start": 28094,
      "End": 28098
    },
    "TimeRange": {
      "StartTime": "00:36:20.3100000",
      "EndTime": "00:36:20.5600000"
    }
  },
  {
    "TextLocation": {
      "Start": 28101,
      "End": 28104
    },
    "TimeRange": {
      "StartTime": "00:36:20.5700000",
      "EndTime": "00:36:20.6900000"
    }
  },
  {
    "TextLocation": {
      "Start": 28105,
      "End": 28111
    },
    "TimeRange": {
      "StartTime": "00:36:20.6900000",
      "EndTime": "00:36:20.9899999"
    }
  },
  {
    "TextLocation": {
      "Start": 28112,
      "End": 28114
    },
    "TimeRange": {
      "StartTime": "00:36:20.9899999",
      "EndTime": "00:36:21.0500000"
    }
  },
  {
    "TextLocation": {
      "Start": 28115,
      "End": 28120
    },
    "TimeRange": {
      "StartTime": "00:36:21.0500000",
      "EndTime": "00:36:21.2600000"
    }
  },
  {
    "TextLocation": {
      "Start": 28121,
      "End": 28122
    },
    "TimeRange": {
      "StartTime": "00:36:21.2600000",
      "EndTime": "00:36:21.3200000"
    }
  },
  {
    "TextLocation": {
      "Start": 28123,
      "End": 28126
    },
    "TimeRange": {
      "StartTime": "00:36:21.3200000",
      "EndTime": "00:36:21.5000000"
    }
  },
  {
    "TextLocation": {
      "Start": 28127,
      "End": 28132
    },
    "TimeRange": {
      "StartTime": "00:36:21.5000000",
      "EndTime": "00:36:21.9200000"
    }
  },
  {
    "TextLocation": {
      "Start": 28135,
      "End": 28139
    },
    "TimeRange": {
      "StartTime": "00:36:21.9200000",
      "EndTime": "00:36:22.3000000"
    }
  },
  {
    "TextLocation": {
      "Start": 28142,
      "End": 28148
    },
    "TimeRange": {
      "StartTime": "00:36:25.1800000",
      "EndTime": "00:36:25.6000000"
    }
  },
  {
    "TextLocation": {
      "Start": 28149,
      "End": 28152
    },
    "TimeRange": {
      "StartTime": "00:36:25.6000000",
      "EndTime": "00:36:25.7500000"
    }
  },
  {
    "TextLocation": {
      "Start": 28153,
      "End": 28157
    },
    "TimeRange": {
      "StartTime": "00:36:25.7500000",
      "EndTime": "00:36:26.0800000"
    }
  },
  {
    "TextLocation": {
      "Start": 28158,
      "End": 28162
    },
    "TimeRange": {
      "StartTime": "00:36:26.0800000",
      "EndTime": "00:36:26.3800000"
    }
  },
  {
    "TextLocation": {
      "Start": 28163,
      "End": 28169
    },
    "TimeRange": {
      "StartTime": "00:36:26.3800000",
      "EndTime": "00:36:26.7700000"
    }
  },
  {
    "TextLocation": {
      "Start": 28170,
      "End": 28174
    },
    "TimeRange": {
      "StartTime": "00:36:26.7700000",
      "EndTime": "00:36:26.9800000"
    }
  },
  {
    "TextLocation": {
      "Start": 28175,
      "End": 28181
    },
    "TimeRange": {
      "StartTime": "00:36:26.9800000",
      "EndTime": "00:36:27.3400000"
    }
  },
  {
    "TextLocation": {
      "Start": 28182,
      "End": 28186
    },
    "TimeRange": {
      "StartTime": "00:36:27.3400000",
      "EndTime": "00:36:27.6100000"
    }
  },
  {
    "TextLocation": {
      "Start": 28187,
      "End": 28189
    },
    "TimeRange": {
      "StartTime": "00:36:27.6100000",
      "EndTime": "00:36:27.7600000"
    }
  },
  {
    "TextLocation": {
      "Start": 28190,
      "End": 28194
    },
    "TimeRange": {
      "StartTime": "00:36:27.7600000",
      "EndTime": "00:36:27.9100000"
    }
  },
  {
    "TextLocation": {
      "Start": 28195,
      "End": 28203
    },
    "TimeRange": {
      "StartTime": "00:36:27.9100000",
      "EndTime": "00:36:28.4200000"
    }
  },
  {
    "TextLocation": {
      "Start": 28211,
      "End": 28215
    },
    "TimeRange": {
      "StartTime": "00:36:28.4200000",
      "EndTime": "00:36:29.0500000"
    }
  },
  {
    "TextLocation": {
      "Start": 28223,
      "End": 28227
    },
    "TimeRange": {
      "StartTime": "00:36:29.2300000",
      "EndTime": "00:36:29.3900000"
    }
  },
  {
    "TextLocation": {
      "Start": 28228,
      "End": 28231
    },
    "TimeRange": {
      "StartTime": "00:36:29.4699999",
      "EndTime": "00:36:29.5600000"
    }
  },
  {
    "TextLocation": {
      "Start": 28232,
      "End": 28241
    },
    "TimeRange": {
      "StartTime": "00:36:29.5600000",
      "EndTime": "00:36:29.9500000"
    }
  },
  {
    "TextLocation": {
      "Start": 28244,
      "End": 28248
    },
    "TimeRange": {
      "StartTime": "00:36:29.9500000",
      "EndTime": "00:36:30.1600000"
    }
  },
  {
    "TextLocation": {
      "Start": 28249,
      "End": 28252
    },
    "TimeRange": {
      "StartTime": "00:36:30.1600000",
      "EndTime": "00:36:30.4600000"
    }
  },
  {
    "TextLocation": {
      "Start": 28253,
      "End": 28258
    },
    "TimeRange": {
      "StartTime": "00:36:30.4600000",
      "EndTime": "00:36:30.8800000"
    }
  },
  {
    "TextLocation": {
      "Start": 28259,
      "End": 28263
    },
    "TimeRange": {
      "StartTime": "00:36:30.8800000",
      "EndTime": "00:36:31.0300000"
    }
  },
  {
    "TextLocation": {
      "Start": 28264,
      "End": 28267
    },
    "TimeRange": {
      "StartTime": "00:36:31.0300000",
      "EndTime": "00:36:31.1800000"
    }
  },
  {
    "TextLocation": {
      "Start": 28268,
      "End": 28271
    },
    "TimeRange": {
      "StartTime": "00:36:31.1800000",
      "EndTime": "00:36:31.3600000"
    }
  },
  {
    "TextLocation": {
      "Start": 28272,
      "End": 28279
    },
    "TimeRange": {
      "StartTime": "00:36:31.3600000",
      "EndTime": "00:36:31.7800000"
    }
  },
  {
    "TextLocation": {
      "Start": 28280,
      "End": 28282
    },
    "TimeRange": {
      "StartTime": "00:36:31.7800000",
      "EndTime": "00:36:31.9300000"
    }
  },
  {
    "TextLocation": {
      "Start": 28283,
      "End": 28287
    },
    "TimeRange": {
      "StartTime": "00:36:31.9300000",
      "EndTime": "00:36:32.3800000"
    }
  },
  {
    "TextLocation": {
      "Start": 28290,
      "End": 28293
    },
    "TimeRange": {
      "StartTime": "00:36:32.5300000",
      "EndTime": "00:36:33.2199999"
    }
  },
  {
    "TextLocation": {
      "Start": 28296,
      "End": 28300
    },
    "TimeRange": {
      "StartTime": "00:36:33.4000000",
      "EndTime": "00:36:33.6100000"
    }
  },
  {
    "TextLocation": {
      "Start": 28301,
      "End": 28303
    },
    "TimeRange": {
      "StartTime": "00:36:33.6100000",
      "EndTime": "00:36:33.7300000"
    }
  },
  {
    "TextLocation": {
      "Start": 28304,
      "End": 28309
    },
    "TimeRange": {
      "StartTime": "00:36:33.7300000",
      "EndTime": "00:36:33.9400000"
    }
  },
  {
    "TextLocation": {
      "Start": 28310,
      "End": 28314
    },
    "TimeRange": {
      "StartTime": "00:36:33.9400000",
      "EndTime": "00:36:34.3300000"
    }
  },
  {
    "TextLocation": {
      "Start": 28322,
      "End": 28330
    },
    "TimeRange": {
      "StartTime": "00:36:35.2300000",
      "EndTime": "00:36:35.7700000"
    }
  },
  {
    "TextLocation": {
      "Start": 28331,
      "End": 28332
    },
    "TimeRange": {
      "StartTime": "00:36:35.7700000",
      "EndTime": "00:36:35.9800000"
    }
  },
  {
    "TextLocation": {
      "Start": 28333,
      "End": 28338
    },
    "TimeRange": {
      "StartTime": "00:36:35.9800000",
      "EndTime": "00:36:36.5200000"
    }
  },
  {
    "TextLocation": {
      "Start": 28339,
      "End": 28343
    },
    "TimeRange": {
      "StartTime": "00:36:36.5200000",
      "EndTime": "00:36:36.9100000"
    }
  },
  {
    "TextLocation": {
      "Start": 28344,
      "End": 28346
    },
    "TimeRange": {
      "StartTime": "00:36:36.9100000",
      "EndTime": "00:36:37.0600000"
    }
  },
  {
    "TextLocation": {
      "Start": 28347,
      "End": 28351
    },
    "TimeRange": {
      "StartTime": "00:36:37.0600000",
      "EndTime": "00:36:37.3300000"
    }
  },
  {
    "TextLocation": {
      "Start": 28352,
      "End": 28354
    },
    "TimeRange": {
      "StartTime": "00:36:37.3300000",
      "EndTime": "00:36:37.8100000"
    }
  },
  {
    "TextLocation": {
      "Start": 28355,
      "End": 28363
    },
    "TimeRange": {
      "StartTime": "00:36:38.2900000",
      "EndTime": "00:36:39.0400000"
    }
  },
  {
    "TextLocation": {
      "Start": 28364,
      "End": 28366
    },
    "TimeRange": {
      "StartTime": "00:36:39.0400000",
      "EndTime": "00:36:39.3400000"
    }
  },
  {
    "TextLocation": {
      "Start": 28367,
      "End": 28371
    },
    "TimeRange": {
      "StartTime": "00:36:39.3400000",
      "EndTime": "00:36:39.6400000"
    }
  },
  {
    "TextLocation": {
      "Start": 28372,
      "End": 28380
    },
    "TimeRange": {
      "StartTime": "00:36:39.6400000",
      "EndTime": "00:36:40.5400000"
    }
  },
  {
    "TextLocation": {
      "Start": 28382,
      "End": 28384
    },
    "TimeRange": {
      "StartTime": "00:36:40.8700000",
      "EndTime": "00:36:41.3200000"
    }
  },
  {
    "TextLocation": {
      "Start": 28385,
      "End": 28390
    },
    "TimeRange": {
      "StartTime": "00:36:41.3200000",
      "EndTime": "00:36:41.9800000"
    }
  },
  {
    "TextLocation": {
      "Start": 28391,
      "End": 28395
    },
    "TimeRange": {
      "StartTime": "00:36:42.8200000",
      "EndTime": "00:36:43.1800000"
    }
  },
  {
    "TextLocation": {
      "Start": 28396,
      "End": 28402
    },
    "TimeRange": {
      "StartTime": "00:36:43.1800000",
      "EndTime": "00:36:43.6000000"
    }
  },
  {
    "TextLocation": {
      "Start": 28403,
      "End": 28405
    },
    "TimeRange": {
      "StartTime": "00:36:43.6000000",
      "EndTime": "00:36:43.7100000"
    }
  },
  {
    "TextLocation": {
      "Start": 28406,
      "End": 28409
    },
    "TimeRange": {
      "StartTime": "00:36:43.7199999",
      "EndTime": "00:36:43.8100000"
    }
  },
  {
    "TextLocation": {
      "Start": 28410,
      "End": 28415
    },
    "TimeRange": {
      "StartTime": "00:36:43.8100000",
      "EndTime": "00:36:44.4400000"
    }
  },
  {
    "TextLocation": {
      "Start": 28416,
      "End": 28419
    },
    "TimeRange": {
      "StartTime": "00:36:44.4400000",
      "EndTime": "00:36:44.8300000"
    }
  },
  {
    "TextLocation": {
      "Start": 28420,
      "End": 28422
    },
    "TimeRange": {
      "StartTime": "00:36:44.8300000",
      "EndTime": "00:36:45.1600000"
    }
  },
  {
    "TextLocation": {
      "Start": 28423,
      "End": 28429
    },
    "TimeRange": {
      "StartTime": "00:36:45.1600000",
      "EndTime": "00:36:45.4600000"
    }
  },
  {
    "TextLocation": {
      "Start": 28430,
      "End": 28434
    },
    "TimeRange": {
      "StartTime": "00:36:45.4600000",
      "EndTime": "00:36:45.6700000"
    }
  },
  {
    "TextLocation": {
      "Start": 28435,
      "End": 28437
    },
    "TimeRange": {
      "StartTime": "00:36:45.6700000",
      "EndTime": "00:36:46"
    }
  },
  {
    "TextLocation": {
      "Start": 28438,
      "End": 28442
    },
    "TimeRange": {
      "StartTime": "00:36:46",
      "EndTime": "00:36:46.2700000"
    }
  },
  {
    "TextLocation": {
      "Start": 28443,
      "End": 28444
    },
    "TimeRange": {
      "StartTime": "00:36:46.2700000",
      "EndTime": "00:36:46.3900000"
    }
  },
  {
    "TextLocation": {
      "Start": 28445,
      "End": 28451
    },
    "TimeRange": {
      "StartTime": "00:36:46.3900000",
      "EndTime": "00:36:46.5700000"
    }
  },
  {
    "TextLocation": {
      "Start": 28452,
      "End": 28454
    },
    "TimeRange": {
      "StartTime": "00:36:46.5700000",
      "EndTime": "00:36:46.6600000"
    }
  },
  {
    "TextLocation": {
      "Start": 28455,
      "End": 28460
    },
    "TimeRange": {
      "StartTime": "00:36:46.6600000",
      "EndTime": "00:36:46.9000000"
    }
  },
  {
    "TextLocation": {
      "Start": 28461,
      "End": 28463
    },
    "TimeRange": {
      "StartTime": "00:36:46.9000000",
      "EndTime": "00:36:46.9899999"
    }
  },
  {
    "TextLocation": {
      "Start": 28464,
      "End": 28467
    },
    "TimeRange": {
      "StartTime": "00:36:46.9899999",
      "EndTime": "00:36:47.3500000"
    }
  },
  {
    "TextLocation": {
      "Start": 28475,
      "End": 28478
    },
    "TimeRange": {
      "StartTime": "00:36:48.6100000",
      "EndTime": "00:36:49.2700000"
    }
  },
  {
    "TextLocation": {
      "Start": 28479,
      "End": 28482
    },
    "TimeRange": {
      "StartTime": "00:36:49.5400000",
      "EndTime": "00:36:49.6900000"
    }
  },
  {
    "TextLocation": {
      "Start": 28483,
      "End": 28487
    },
    "TimeRange": {
      "StartTime": "00:36:49.6900000",
      "EndTime": "00:36:49.8400000"
    }
  },
  {
    "TextLocation": {
      "Start": 28488,
      "End": 28495
    },
    "TimeRange": {
      "StartTime": "00:36:49.8400000",
      "EndTime": "00:36:50.1700000"
    }
  },
  {
    "TextLocation": {
      "Start": 28496,
      "End": 28502
    },
    "TimeRange": {
      "StartTime": "00:36:50.1700000",
      "EndTime": "00:36:50.4100000"
    }
  },
  {
    "TextLocation": {
      "Start": 28503,
      "End": 28508
    },
    "TimeRange": {
      "StartTime": "00:36:50.4100000",
      "EndTime": "00:36:50.5900000"
    }
  },
  {
    "TextLocation": {
      "Start": 28509,
      "End": 28512
    },
    "TimeRange": {
      "StartTime": "00:36:50.5900000",
      "EndTime": "00:36:50.7100000"
    }
  },
  {
    "TextLocation": {
      "Start": 28513,
      "End": 28517
    },
    "TimeRange": {
      "StartTime": "00:36:50.7100000",
      "EndTime": "00:36:50.8300000"
    }
  },
  {
    "TextLocation": {
      "Start": 28518,
      "End": 28522
    },
    "TimeRange": {
      "StartTime": "00:36:50.8300000",
      "EndTime": "00:36:51.2199999"
    }
  },
  {
    "TextLocation": {
      "Start": 28523,
      "End": 28530
    },
    "TimeRange": {
      "StartTime": "00:36:51.2199999",
      "EndTime": "00:36:51.5800000"
    }
  },
  {
    "TextLocation": {
      "Start": 28531,
      "End": 28534
    },
    "TimeRange": {
      "StartTime": "00:36:51.5800000",
      "EndTime": "00:36:51.7000000"
    }
  },
  {
    "TextLocation": {
      "Start": 28535,
      "End": 28537
    },
    "TimeRange": {
      "StartTime": "00:36:51.7000000",
      "EndTime": "00:36:51.8200000"
    }
  },
  {
    "TextLocation": {
      "Start": 28538,
      "End": 28542
    },
    "TimeRange": {
      "StartTime": "00:36:51.8200000",
      "EndTime": "00:36:52.1500000"
    }
  },
  {
    "TextLocation": {
      "Start": 28545,
      "End": 28547
    },
    "TimeRange": {
      "StartTime": "00:36:52.1500000",
      "EndTime": "00:36:52.3300000"
    }
  },
  {
    "TextLocation": {
      "Start": 28548,
      "End": 28551
    },
    "TimeRange": {
      "StartTime": "00:36:52.3300000",
      "EndTime": "00:36:52.4500000"
    }
  },
  {
    "TextLocation": {
      "Start": 28552,
      "End": 28555
    },
    "TimeRange": {
      "StartTime": "00:36:52.4500000",
      "EndTime": "00:36:52.6000000"
    }
  },
  {
    "TextLocation": {
      "Start": 28556,
      "End": 28564
    },
    "TimeRange": {
      "StartTime": "00:36:52.6000000",
      "EndTime": "00:36:52.8400000"
    }
  },
  {
    "TextLocation": {
      "Start": 28565,
      "End": 28567
    },
    "TimeRange": {
      "StartTime": "00:36:52.8400000",
      "EndTime": "00:36:52.9000000"
    }
  },
  {
    "TextLocation": {
      "Start": 28568,
      "End": 28570
    },
    "TimeRange": {
      "StartTime": "00:36:52.9000000",
      "EndTime": "00:36:53.0500000"
    }
  },
  {
    "TextLocation": {
      "Start": 28571,
      "End": 28575
    },
    "TimeRange": {
      "StartTime": "00:36:53.0500000",
      "EndTime": "00:36:53.3100000"
    }
  },
  {
    "TextLocation": {
      "Start": 28576,
      "End": 28584
    },
    "TimeRange": {
      "StartTime": "00:36:53.3200000",
      "EndTime": "00:36:53.7700000"
    }
  },
  {
    "TextLocation": {
      "Start": 28587,
      "End": 28590
    },
    "TimeRange": {
      "StartTime": "00:36:55.6600000",
      "EndTime": "00:36:55.9899999"
    }
  },
  {
    "TextLocation": {
      "Start": 28591,
      "End": 28593
    },
    "TimeRange": {
      "StartTime": "00:36:55.9899999",
      "EndTime": "00:36:56.1400000"
    }
  },
  {
    "TextLocation": {
      "Start": 28594,
      "End": 28599
    },
    "TimeRange": {
      "StartTime": "00:36:56.1400000",
      "EndTime": "00:36:56.2900000"
    }
  },
  {
    "TextLocation": {
      "Start": 28600,
      "End": 28604
    },
    "TimeRange": {
      "StartTime": "00:36:56.2900000",
      "EndTime": "00:36:56.5300000"
    }
  },
  {
    "TextLocation": {
      "Start": 28605,
      "End": 28608
    },
    "TimeRange": {
      "StartTime": "00:36:56.5300000",
      "EndTime": "00:36:56.6500000"
    }
  },
  {
    "TextLocation": {
      "Start": 28609,
      "End": 28611
    },
    "TimeRange": {
      "StartTime": "00:36:56.6500000",
      "EndTime": "00:36:56.8600000"
    }
  },
  {
    "TextLocation": {
      "Start": 28612,
      "End": 28614
    },
    "TimeRange": {
      "StartTime": "00:36:56.8600000",
      "EndTime": "00:36:57.1300000"
    }
  },
  {
    "TextLocation": {
      "Start": 28615,
      "End": 28623
    },
    "TimeRange": {
      "StartTime": "00:36:57.1300000",
      "EndTime": "00:36:57.5200000"
    }
  },
  {
    "TextLocation": {
      "Start": 28624,
      "End": 28627
    },
    "TimeRange": {
      "StartTime": "00:36:57.5200000",
      "EndTime": "00:36:57.6400000"
    }
  },
  {
    "TextLocation": {
      "Start": 28628,
      "End": 28630
    },
    "TimeRange": {
      "StartTime": "00:36:57.6400000",
      "EndTime": "00:36:57.7600000"
    }
  },
  {
    "TextLocation": {
      "Start": 28631,
      "End": 28633
    },
    "TimeRange": {
      "StartTime": "00:36:57.7600000",
      "EndTime": "00:36:57.8500000"
    }
  },
  {
    "TextLocation": {
      "Start": 28634,
      "End": 28638
    },
    "TimeRange": {
      "StartTime": "00:36:57.8500000",
      "EndTime": "00:36:57.9699999"
    }
  },
  {
    "TextLocation": {
      "Start": 28639,
      "End": 28643
    },
    "TimeRange": {
      "StartTime": "00:36:57.9699999",
      "EndTime": "00:36:58.4100000"
    }
  },
  {
    "TextLocation": {
      "Start": 28646,
      "End": 28650
    },
    "TimeRange": {
      "StartTime": "00:36:58.4300000",
      "EndTime": "00:36:58.7199999"
    }
  },
  {
    "TextLocation": {
      "Start": 28653,
      "End": 28656
    },
    "TimeRange": {
      "StartTime": "00:37:01",
      "EndTime": "00:37:01.3000000"
    }
  },
  {
    "TextLocation": {
      "Start": 28657,
      "End": 28660
    },
    "TimeRange": {
      "StartTime": "00:37:01.3000000",
      "EndTime": "00:37:01.3900000"
    }
  },
  {
    "TextLocation": {
      "Start": 28661,
      "End": 28670
    },
    "TimeRange": {
      "StartTime": "00:37:01.3900000",
      "EndTime": "00:37:01.9000000"
    }
  },
  {
    "TextLocation": {
      "Start": 28671,
      "End": 28675
    },
    "TimeRange": {
      "StartTime": "00:37:01.9000000",
      "EndTime": "00:37:02.1400000"
    }
  },
  {
    "TextLocation": {
      "Start": 28676,
      "End": 28680
    },
    "TimeRange": {
      "StartTime": "00:37:02.1400000",
      "EndTime": "00:37:02.3500000"
    }
  },
  {
    "TextLocation": {
      "Start": 28681,
      "End": 28683
    },
    "TimeRange": {
      "StartTime": "00:37:02.3500000",
      "EndTime": "00:37:02.4400000"
    }
  },
  {
    "TextLocation": {
      "Start": 28684,
      "End": 28687
    },
    "TimeRange": {
      "StartTime": "00:37:02.4400000",
      "EndTime": "00:37:02.5300000"
    }
  },
  {
    "TextLocation": {
      "Start": 28688,
      "End": 28693
    },
    "TimeRange": {
      "StartTime": "00:37:02.5300000",
      "EndTime": "00:37:02.8300000"
    }
  },
  {
    "TextLocation": {
      "Start": 28694,
      "End": 28699
    },
    "TimeRange": {
      "StartTime": "00:37:02.8300000",
      "EndTime": "00:37:03.3700000"
    }
  },
  {
    "TextLocation": {
      "Start": 28707,
      "End": 28709
    },
    "TimeRange": {
      "StartTime": "00:37:04.0400000",
      "EndTime": "00:37:04.4899999"
    }
  },
  {
    "TextLocation": {
      "Start": 28710,
      "End": 28715
    },
    "TimeRange": {
      "StartTime": "00:37:04.4899999",
      "EndTime": "00:37:05.0300000"
    }
  },
  {
    "TextLocation": {
      "Start": 28718,
      "End": 28722
    },
    "TimeRange": {
      "StartTime": "00:37:06.5900000",
      "EndTime": "00:37:07.0100000"
    }
  },
  {
    "TextLocation": {
      "Start": 28723,
      "End": 28727
    },
    "TimeRange": {
      "StartTime": "00:37:07.3700000",
      "EndTime": "00:37:07.6700000"
    }
  },
  {
    "TextLocation": {
      "Start": 28728,
      "End": 28741
    },
    "TimeRange": {
      "StartTime": "00:37:07.6700000",
      "EndTime": "00:37:08.6000000"
    }
  },
  {
    "TextLocation": {
      "Start": 28742,
      "End": 28745
    },
    "TimeRange": {
      "StartTime": "00:37:08.6000000",
      "EndTime": "00:37:08.9899999"
    }
  },
  {
    "TextLocation": {
      "Start": 28746,
      "End": 28750
    },
    "TimeRange": {
      "StartTime": "00:37:08.9899999",
      "EndTime": "00:37:09.2900000"
    }
  },
  {
    "TextLocation": {
      "Start": 28751,
      "End": 28753
    },
    "TimeRange": {
      "StartTime": "00:37:09.2900000",
      "EndTime": "00:37:09.5600000"
    }
  },
  {
    "TextLocation": {
      "Start": 28754,
      "End": 28761
    },
    "TimeRange": {
      "StartTime": "00:37:09.5600000",
      "EndTime": "00:37:09.9200000"
    }
  },
  {
    "TextLocation": {
      "Start": 28762,
      "End": 28767
    },
    "TimeRange": {
      "StartTime": "00:37:09.9200000",
      "EndTime": "00:37:10.1300000"
    }
  },
  {
    "TextLocation": {
      "Start": 28768,
      "End": 28772
    },
    "TimeRange": {
      "StartTime": "00:37:10.1300000",
      "EndTime": "00:37:10.3900000"
    }
  },
  {
    "TextLocation": {
      "Start": 28775,
      "End": 28778
    },
    "TimeRange": {
      "StartTime": "00:37:10.4000000",
      "EndTime": "00:37:10.9100000"
    }
  },
  {
    "TextLocation": {
      "Start": 28781,
      "End": 28785
    },
    "TimeRange": {
      "StartTime": "00:37:11.0600000",
      "EndTime": "00:37:11.5100000"
    }
  },
  {
    "TextLocation": {
      "Start": 28793,
      "End": 28798
    },
    "TimeRange": {
      "StartTime": "00:37:11.9899999",
      "EndTime": "00:37:12.2300000"
    }
  },
  {
    "TextLocation": {
      "Start": 28799,
      "End": 28802
    },
    "TimeRange": {
      "StartTime": "00:37:12.2300000",
      "EndTime": "00:37:12.3500000"
    }
  },
  {
    "TextLocation": {
      "Start": 28803,
      "End": 28806
    },
    "TimeRange": {
      "StartTime": "00:37:12.3500000",
      "EndTime": "00:37:12.7399999"
    }
  },
  {
    "TextLocation": {
      "Start": 28807,
      "End": 28809
    },
    "TimeRange": {
      "StartTime": "00:37:12.7399999",
      "EndTime": "00:37:12.9200000"
    }
  },
  {
    "TextLocation": {
      "Start": 28810,
      "End": 28815
    },
    "TimeRange": {
      "StartTime": "00:37:12.9200000",
      "EndTime": "00:37:13.2199999"
    }
  },
  {
    "TextLocation": {
      "Start": 28816,
      "End": 28818
    },
    "TimeRange": {
      "StartTime": "00:37:13.2199999",
      "EndTime": "00:37:13.3400000"
    }
  },
  {
    "TextLocation": {
      "Start": 28819,
      "End": 28822
    },
    "TimeRange": {
      "StartTime": "00:37:13.3400000",
      "EndTime": "00:37:13.4300000"
    }
  },
  {
    "TextLocation": {
      "Start": 28823,
      "End": 28828
    },
    "TimeRange": {
      "StartTime": "00:37:13.4300000",
      "EndTime": "00:37:13.7000000"
    }
  },
  {
    "TextLocation": {
      "Start": 28829,
      "End": 28834
    },
    "TimeRange": {
      "StartTime": "00:37:13.7000000",
      "EndTime": "00:37:14.5100000"
    }
  },
  {
    "TextLocation": {
      "Start": 28837,
      "End": 28842
    },
    "TimeRange": {
      "StartTime": "00:37:14.6000000",
      "EndTime": "00:37:15.0800000"
    }
  },
  {
    "TextLocation": {
      "Start": 28843,
      "End": 28846
    },
    "TimeRange": {
      "StartTime": "00:37:15.0800000",
      "EndTime": "00:37:15.3500000"
    }
  },
  {
    "TextLocation": {
      "Start": 28849,
      "End": 28854
    },
    "TimeRange": {
      "StartTime": "00:37:15.3500000",
      "EndTime": "00:37:15.5900000"
    }
  },
  {
    "TextLocation": {
      "Start": 28855,
      "End": 28860
    },
    "TimeRange": {
      "StartTime": "00:37:15.5900000",
      "EndTime": "00:37:15.8600000"
    }
  },
  {
    "TextLocation": {
      "Start": 28861,
      "End": 28864
    },
    "TimeRange": {
      "StartTime": "00:37:15.8600000",
      "EndTime": "00:37:16.2399999"
    }
  },
  {
    "TextLocation": {
      "Start": 28866,
      "End": 28874
    },
    "TimeRange": {
      "StartTime": "00:37:16.2500000",
      "EndTime": "00:37:16.6400000"
    }
  },
  {
    "TextLocation": {
      "Start": 28875,
      "End": 28880
    },
    "TimeRange": {
      "StartTime": "00:37:16.6400000",
      "EndTime": "00:37:16.9400000"
    }
  },
  {
    "TextLocation": {
      "Start": 28881,
      "End": 28882
    },
    "TimeRange": {
      "StartTime": "00:37:16.9400000",
      "EndTime": "00:37:17"
    }
  },
  {
    "TextLocation": {
      "Start": 28883,
      "End": 28886
    },
    "TimeRange": {
      "StartTime": "00:37:17",
      "EndTime": "00:37:17.1700000"
    }
  },
  {
    "TextLocation": {
      "Start": 28889,
      "End": 28892
    },
    "TimeRange": {
      "StartTime": "00:37:17.1800000",
      "EndTime": "00:37:17.3300000"
    }
  },
  {
    "TextLocation": {
      "Start": 28893,
      "End": 28898
    },
    "TimeRange": {
      "StartTime": "00:37:17.3300000",
      "EndTime": "00:37:17.6000000"
    }
  },
  {
    "TextLocation": {
      "Start": 28899,
      "End": 28904
    },
    "TimeRange": {
      "StartTime": "00:37:17.6000000",
      "EndTime": "00:37:17.7500000"
    }
  },
  {
    "TextLocation": {
      "Start": 28905,
      "End": 28908
    },
    "TimeRange": {
      "StartTime": "00:37:17.7500000",
      "EndTime": "00:37:17.8700000"
    }
  },
  {
    "TextLocation": {
      "Start": 28909,
      "End": 28912
    },
    "TimeRange": {
      "StartTime": "00:37:17.8700000",
      "EndTime": "00:37:18.2900000"
    }
  },
  {
    "TextLocation": {
      "Start": 28920,
      "End": 28926
    },
    "TimeRange": {
      "StartTime": "00:37:19.1300000",
      "EndTime": "00:37:19.4899999"
    }
  },
  {
    "TextLocation": {
      "Start": 28927,
      "End": 28932
    },
    "TimeRange": {
      "StartTime": "00:37:19.4899999",
      "EndTime": "00:37:19.6700000"
    }
  },
  {
    "TextLocation": {
      "Start": 28933,
      "End": 28936
    },
    "TimeRange": {
      "StartTime": "00:37:19.6700000",
      "EndTime": "00:37:20.0900000"
    }
  },
  {
    "TextLocation": {
      "Start": 28944,
      "End": 28949
    },
    "TimeRange": {
      "StartTime": "00:37:25.7100000",
      "EndTime": "00:37:26.1600000"
    }
  },
  {
    "TextLocation": {
      "Start": 28950,
      "End": 28953
    },
    "TimeRange": {
      "StartTime": "00:37:26.1600000",
      "EndTime": "00:37:26.2800000"
    }
  },
  {
    "TextLocation": {
      "Start": 28954,
      "End": 28957
    },
    "TimeRange": {
      "StartTime": "00:37:26.2800000",
      "EndTime": "00:37:26.5200000"
    }
  },
  {
    "TextLocation": {
      "Start": 28958,
      "End": 28961
    },
    "TimeRange": {
      "StartTime": "00:37:26.5200000",
      "EndTime": "00:37:26.6100000"
    }
  },
  {
    "TextLocation": {
      "Start": 28962,
      "End": 28970
    },
    "TimeRange": {
      "StartTime": "00:37:26.6100000",
      "EndTime": "00:37:27.1200000"
    }
  },
  {
    "TextLocation": {
      "Start": 28971,
      "End": 28973
    },
    "TimeRange": {
      "StartTime": "00:37:27.1200000",
      "EndTime": "00:37:27.2100000"
    }
  },
  {
    "TextLocation": {
      "Start": 28974,
      "End": 28978
    },
    "TimeRange": {
      "StartTime": "00:37:27.2100000",
      "EndTime": "00:37:27.3600000"
    }
  },
  {
    "TextLocation": {
      "Start": 28979,
      "End": 28992
    },
    "TimeRange": {
      "StartTime": "00:37:27.3600000",
      "EndTime": "00:37:27.9899999"
    }
  },
  {
    "TextLocation": {
      "Start": 28993,
      "End": 28997
    },
    "TimeRange": {
      "StartTime": "00:37:27.9899999",
      "EndTime": "00:37:28.1100000"
    }
  },
  {
    "TextLocation": {
      "Start": 28998,
      "End": 29001
    },
    "TimeRange": {
      "StartTime": "00:37:28.1100000",
      "EndTime": "00:37:28.2900000"
    }
  },
  {
    "TextLocation": {
      "Start": 29002,
      "End": 29005
    },
    "TimeRange": {
      "StartTime": "00:37:28.2900000",
      "EndTime": "00:37:28.5600000"
    }
  },
  {
    "TextLocation": {
      "Start": 29006,
      "End": 29010
    },
    "TimeRange": {
      "StartTime": "00:37:28.5600000",
      "EndTime": "00:37:28.7100000"
    }
  },
  {
    "TextLocation": {
      "Start": 29011,
      "End": 29014
    },
    "TimeRange": {
      "StartTime": "00:37:28.7100000",
      "EndTime": "00:37:28.8900000"
    }
  },
  {
    "TextLocation": {
      "Start": 29015,
      "End": 29019
    },
    "TimeRange": {
      "StartTime": "00:37:28.8900000",
      "EndTime": "00:37:29.0100000"
    }
  },
  {
    "TextLocation": {
      "Start": 29020,
      "End": 29025
    },
    "TimeRange": {
      "StartTime": "00:37:29.0100000",
      "EndTime": "00:37:29.3400000"
    }
  },
  {
    "TextLocation": {
      "Start": 29026,
      "End": 29031
    },
    "TimeRange": {
      "StartTime": "00:37:29.3400000",
      "EndTime": "00:37:30"
    }
  },
  {
    "TextLocation": {
      "Start": 29032,
      "End": 29034
    },
    "TimeRange": {
      "StartTime": "00:37:30.1500000",
      "EndTime": "00:37:30.4200000"
    }
  },
  {
    "TextLocation": {
      "Start": 29035,
      "End": 29039
    },
    "TimeRange": {
      "StartTime": "00:37:30.4200000",
      "EndTime": "00:37:30.6000000"
    }
  },
  {
    "TextLocation": {
      "Start": 29040,
      "End": 29043
    },
    "TimeRange": {
      "StartTime": "00:37:30.6000000",
      "EndTime": "00:37:30.7500000"
    }
  },
  {
    "TextLocation": {
      "Start": 29044,
      "End": 29046
    },
    "TimeRange": {
      "StartTime": "00:37:30.7500000",
      "EndTime": "00:37:30.8400000"
    }
  },
  {
    "TextLocation": {
      "Start": 29047,
      "End": 29054
    },
    "TimeRange": {
      "StartTime": "00:37:30.8400000",
      "EndTime": "00:37:31.3800000"
    }
  },
  {
    "TextLocation": {
      "Start": 29062,
      "End": 29063
    },
    "TimeRange": {
      "StartTime": "00:37:32.4899999",
      "EndTime": "00:37:32.6400000"
    }
  },
  {
    "TextLocation": {
      "Start": 29064,
      "End": 29069
    },
    "TimeRange": {
      "StartTime": "00:37:32.6400000",
      "EndTime": "00:37:32.8500000"
    }
  },
  {
    "TextLocation": {
      "Start": 29070,
      "End": 29073
    },
    "TimeRange": {
      "StartTime": "00:37:32.8500000",
      "EndTime": "00:37:33.0600000"
    }
  },
  {
    "TextLocation": {
      "Start": 29074,
      "End": 29075
    },
    "TimeRange": {
      "StartTime": "00:37:33.0600000",
      "EndTime": "00:37:33.1200000"
    }
  },
  {
    "TextLocation": {
      "Start": 29076,
      "End": 29084
    },
    "TimeRange": {
      "StartTime": "00:37:33.1200000",
      "EndTime": "00:37:33.7500000"
    }
  },
  {
    "TextLocation": {
      "Start": 29086,
      "End": 29089
    },
    "TimeRange": {
      "StartTime": "00:37:33.7500000",
      "EndTime": "00:37:34.0800000"
    }
  },
  {
    "TextLocation": {
      "Start": 29090,
      "End": 29094
    },
    "TimeRange": {
      "StartTime": "00:37:34.0800000",
      "EndTime": "00:37:34.4400000"
    }
  },
  {
    "TextLocation": {
      "Start": 29095,
      "End": 29099
    },
    "TimeRange": {
      "StartTime": "00:37:34.4699999",
      "EndTime": "00:37:34.6500000"
    }
  },
  {
    "TextLocation": {
      "Start": 29100,
      "End": 29104
    },
    "TimeRange": {
      "StartTime": "00:37:34.6500000",
      "EndTime": "00:37:35.1300000"
    }
  },
  {
    "TextLocation": {
      "Start": 29112,
      "End": 29116
    },
    "TimeRange": {
      "StartTime": "00:37:35.1300000",
      "EndTime": "00:37:35.4300000"
    }
  },
  {
    "TextLocation": {
      "Start": 29117,
      "End": 29121
    },
    "TimeRange": {
      "StartTime": "00:37:35.4300000",
      "EndTime": "00:37:35.5800000"
    }
  },
  {
    "TextLocation": {
      "Start": 29122,
      "End": 29126
    },
    "TimeRange": {
      "StartTime": "00:37:35.5800000",
      "EndTime": "00:37:35.8800000"
    }
  },
  {
    "TextLocation": {
      "Start": 29129,
      "End": 29133
    },
    "TimeRange": {
      "StartTime": "00:37:35.8800000",
      "EndTime": "00:37:36.3400000"
    }
  },
  {
    "TextLocation": {
      "Start": 29136,
      "End": 29139
    },
    "TimeRange": {
      "StartTime": "00:37:38.5000000",
      "EndTime": "00:37:38.6800000"
    }
  },
  {
    "TextLocation": {
      "Start": 29140,
      "End": 29143
    },
    "TimeRange": {
      "StartTime": "00:37:38.6800000",
      "EndTime": "00:37:38.8000000"
    }
  },
  {
    "TextLocation": {
      "Start": 29144,
      "End": 29148
    },
    "TimeRange": {
      "StartTime": "00:37:38.8000000",
      "EndTime": "00:37:39.0400000"
    }
  },
  {
    "TextLocation": {
      "Start": 29149,
      "End": 29152
    },
    "TimeRange": {
      "StartTime": "00:37:39.0700000",
      "EndTime": "00:37:39.5200000"
    }
  },
  {
    "TextLocation": {
      "Start": 29153,
      "End": 29156
    },
    "TimeRange": {
      "StartTime": "00:37:39.5200000",
      "EndTime": "00:37:39.6400000"
    }
  },
  {
    "TextLocation": {
      "Start": 29157,
      "End": 29166
    },
    "TimeRange": {
      "StartTime": "00:37:39.6400000",
      "EndTime": "00:37:40.0300000"
    }
  },
  {
    "TextLocation": {
      "Start": 29167,
      "End": 29170
    },
    "TimeRange": {
      "StartTime": "00:37:40.0300000",
      "EndTime": "00:37:40.2399999"
    }
  },
  {
    "TextLocation": {
      "Start": 29171,
      "End": 29180
    },
    "TimeRange": {
      "StartTime": "00:37:40.2399999",
      "EndTime": "00:37:40.9899999"
    }
  },
  {
    "TextLocation": {
      "Start": 29181,
      "End": 29183
    },
    "TimeRange": {
      "StartTime": "00:37:40.9899999",
      "EndTime": "00:37:41.1700000"
    }
  },
  {
    "TextLocation": {
      "Start": 29184,
      "End": 29191
    },
    "TimeRange": {
      "StartTime": "00:37:41.1700000",
      "EndTime": "00:37:41.5300000"
    }
  },
  {
    "TextLocation": {
      "Start": 29192,
      "End": 29195
    },
    "TimeRange": {
      "StartTime": "00:37:41.5300000",
      "EndTime": "00:37:41.9200000"
    }
  },
  {
    "TextLocation": {
      "Start": 29196,
      "End": 29199
    },
    "TimeRange": {
      "StartTime": "00:37:41.9200000",
      "EndTime": "00:37:42.1900000"
    }
  },
  {
    "TextLocation": {
      "Start": 29200,
      "End": 29209
    },
    "TimeRange": {
      "StartTime": "00:37:42.1900000",
      "EndTime": "00:37:42.6700000"
    }
  },
  {
    "TextLocation": {
      "Start": 29210,
      "End": 29212
    },
    "TimeRange": {
      "StartTime": "00:37:42.6700000",
      "EndTime": "00:37:42.9100000"
    }
  },
  {
    "TextLocation": {
      "Start": 29213,
      "End": 29218
    },
    "TimeRange": {
      "StartTime": "00:37:42.9100000",
      "EndTime": "00:37:43.5400000"
    }
  },
  {
    "TextLocation": {
      "Start": 29219,
      "End": 29221
    },
    "TimeRange": {
      "StartTime": "00:37:43.5400000",
      "EndTime": "00:37:44.1700000"
    }
  },
  {
    "TextLocation": {
      "Start": 29222,
      "End": 29225
    },
    "TimeRange": {
      "StartTime": "00:37:44.1700000",
      "EndTime": "00:37:44.4100000"
    }
  },
  {
    "TextLocation": {
      "Start": 29226,
      "End": 29232
    },
    "TimeRange": {
      "StartTime": "00:37:44.4100000",
      "EndTime": "00:37:44.7700000"
    }
  },
  {
    "TextLocation": {
      "Start": 29233,
      "End": 29238
    },
    "TimeRange": {
      "StartTime": "00:37:44.7700000",
      "EndTime": "00:37:45.2800000"
    }
  },
  {
    "TextLocation": {
      "Start": 29246,
      "End": 29249
    },
    "TimeRange": {
      "StartTime": "00:37:45.3100000",
      "EndTime": "00:37:45.9699999"
    }
  },
  {
    "TextLocation": {
      "Start": 29257,
      "End": 29265
    },
    "TimeRange": {
      "StartTime": "00:37:46.1200000",
      "EndTime": "00:37:46.5100000"
    }
  },
  {
    "TextLocation": {
      "Start": 29266,
      "End": 29270
    },
    "TimeRange": {
      "StartTime": "00:37:46.5100000",
      "EndTime": "00:37:46.6600000"
    }
  },
  {
    "TextLocation": {
      "Start": 29271,
      "End": 29274
    },
    "TimeRange": {
      "StartTime": "00:37:46.6600000",
      "EndTime": "00:37:46.8400000"
    }
  },
  {
    "TextLocation": {
      "Start": 29275,
      "End": 29277
    },
    "TimeRange": {
      "StartTime": "00:37:46.8400000",
      "EndTime": "00:37:47.2600000"
    }
  },
  {
    "TextLocation": {
      "Start": 29285,
      "End": 29290
    },
    "TimeRange": {
      "StartTime": "00:37:48.5500000",
      "EndTime": "00:37:48.7600000"
    }
  },
  {
    "TextLocation": {
      "Start": 29291,
      "End": 29294
    },
    "TimeRange": {
      "StartTime": "00:37:48.7600000",
      "EndTime": "00:37:48.9400000"
    }
  },
  {
    "TextLocation": {
      "Start": 29295,
      "End": 29296
    },
    "TimeRange": {
      "StartTime": "00:37:48.9400000",
      "EndTime": "00:37:49.0600000"
    }
  },
  {
    "TextLocation": {
      "Start": 29297,
      "End": 29306
    },
    "TimeRange": {
      "StartTime": "00:37:49.0600000",
      "EndTime": "00:37:49.9000000"
    }
  },
  {
    "TextLocation": {
      "Start": 29307,
      "End": 29312
    },
    "TimeRange": {
      "StartTime": "00:37:49.9000000",
      "EndTime": "00:37:50.5600000"
    }
  },
  {
    "TextLocation": {
      "Start": 29313,
      "End": 29318
    },
    "TimeRange": {
      "StartTime": "00:37:51.3700000",
      "EndTime": "00:37:51.7300000"
    }
  },
  {
    "TextLocation": {
      "Start": 29319,
      "End": 29322
    },
    "TimeRange": {
      "StartTime": "00:37:51.7300000",
      "EndTime": "00:37:51.9100000"
    }
  },
  {
    "TextLocation": {
      "Start": 29323,
      "End": 29330
    },
    "TimeRange": {
      "StartTime": "00:37:51.9100000",
      "EndTime": "00:37:52.2700000"
    }
  },
  {
    "TextLocation": {
      "Start": 29331,
      "End": 29336
    },
    "TimeRange": {
      "StartTime": "00:37:52.2700000",
      "EndTime": "00:37:52.5400000"
    }
  },
  {
    "TextLocation": {
      "Start": 29337,
      "End": 29341
    },
    "TimeRange": {
      "StartTime": "00:37:52.5400000",
      "EndTime": "00:37:52.9899999"
    }
  },
  {
    "TextLocation": {
      "Start": 29343,
      "End": 29348
    },
    "TimeRange": {
      "StartTime": "00:37:53.0200000",
      "EndTime": "00:37:53.2000000"
    }
  },
  {
    "TextLocation": {
      "Start": 29349,
      "End": 29353
    },
    "TimeRange": {
      "StartTime": "00:37:53.2000000",
      "EndTime": "00:37:53.3500000"
    }
  },
  {
    "TextLocation": {
      "Start": 29354,
      "End": 29357
    },
    "TimeRange": {
      "StartTime": "00:37:53.3500000",
      "EndTime": "00:37:53.5900000"
    }
  },
  {
    "TextLocation": {
      "Start": 29358,
      "End": 29362
    },
    "TimeRange": {
      "StartTime": "00:37:53.5900000",
      "EndTime": "00:37:53.7700000"
    }
  },
  {
    "TextLocation": {
      "Start": 29363,
      "End": 29366
    },
    "TimeRange": {
      "StartTime": "00:37:53.7700000",
      "EndTime": "00:37:54.2199999"
    }
  },
  {
    "TextLocation": {
      "Start": 29367,
      "End": 29370
    },
    "TimeRange": {
      "StartTime": "00:37:54.2199999",
      "EndTime": "00:37:54.4000000"
    }
  },
  {
    "TextLocation": {
      "Start": 29371,
      "End": 29377
    },
    "TimeRange": {
      "StartTime": "00:37:54.4000000",
      "EndTime": "00:37:55.0900000"
    }
  },
  {
    "TextLocation": {
      "Start": 29378,
      "End": 29381
    },
    "TimeRange": {
      "StartTime": "00:37:55.0900000",
      "EndTime": "00:37:55.8100000"
    }
  },
  {
    "TextLocation": {
      "Start": 29382,
      "End": 29384
    },
    "TimeRange": {
      "StartTime": "00:37:56.5000000",
      "EndTime": "00:37:56.8900000"
    }
  },
  {
    "TextLocation": {
      "Start": 29385,
      "End": 29388
    },
    "TimeRange": {
      "StartTime": "00:37:56.8900000",
      "EndTime": "00:37:57.5800000"
    }
  },
  {
    "TextLocation": {
      "Start": 29389,
      "End": 29390
    },
    "TimeRange": {
      "StartTime": "00:37:57.8800000",
      "EndTime": "00:37:58.4200000"
    }
  },
  {
    "TextLocation": {
      "Start": 29393,
      "End": 29397
    },
    "TimeRange": {
      "StartTime": "00:37:59.6600000",
      "EndTime": "00:37:59.9600000"
    }
  },
  {
    "TextLocation": {
      "Start": 29398,
      "End": 29402
    },
    "TimeRange": {
      "StartTime": "00:37:59.9600000",
      "EndTime": "00:38:00.1200000"
    }
  },
  {
    "TextLocation": {
      "Start": 29404,
      "End": 29410
    },
    "TimeRange": {
      "StartTime": "00:38:00.1700000",
      "EndTime": "00:38:00.4899999"
    }
  },
  {
    "TextLocation": {
      "Start": 29411,
      "End": 29417
    },
    "TimeRange": {
      "StartTime": "00:38:00.5000000",
      "EndTime": "00:38:01.1300000"
    }
  },
  {
    "TextLocation": {
      "Start": 29418,
      "End": 29423
    },
    "TimeRange": {
      "StartTime": "00:38:01.1300000",
      "EndTime": "00:38:01.8200000"
    }
  },
  {
    "TextLocation": {
      "Start": 29424,
      "End": 29427
    },
    "TimeRange": {
      "StartTime": "00:38:01.8200000",
      "EndTime": "00:38:02.2399999"
    }
  },
  {
    "TextLocation": {
      "Start": 29428,
      "End": 29434
    },
    "TimeRange": {
      "StartTime": "00:38:02.2399999",
      "EndTime": "00:38:02.6900000"
    }
  },
  {
    "TextLocation": {
      "Start": 29435,
      "End": 29437
    },
    "TimeRange": {
      "StartTime": "00:38:02.6900000",
      "EndTime": "00:38:03.3200000"
    }
  },
  {
    "TextLocation": {
      "Start": 29438,
      "End": 29443
    },
    "TimeRange": {
      "StartTime": "00:38:03.3500000",
      "EndTime": "00:38:03.8900000"
    }
  },
  {
    "TextLocation": {
      "Start": 29444,
      "End": 29447
    },
    "TimeRange": {
      "StartTime": "00:38:03.8900000",
      "EndTime": "00:38:04.0100000"
    }
  },
  {
    "TextLocation": {
      "Start": 29448,
      "End": 29453
    },
    "TimeRange": {
      "StartTime": "00:38:04.0100000",
      "EndTime": "00:38:04.3700000"
    }
  },
  {
    "TextLocation": {
      "Start": 29454,
      "End": 29456
    },
    "TimeRange": {
      "StartTime": "00:38:04.3700000",
      "EndTime": "00:38:04.9100000"
    }
  },
  {
    "TextLocation": {
      "Start": 29457,
      "End": 29460
    },
    "TimeRange": {
      "StartTime": "00:38:04.9100000",
      "EndTime": "00:38:05.2700000"
    }
  },
  {
    "TextLocation": {
      "Start": 29461,
      "End": 29465
    },
    "TimeRange": {
      "StartTime": "00:38:05.2700000",
      "EndTime": "00:38:05.5300000"
    }
  },
  {
    "TextLocation": {
      "Start": 29466,
      "End": 29469
    },
    "TimeRange": {
      "StartTime": "00:38:05.5400000",
      "EndTime": "00:38:05.9899999"
    }
  },
  {
    "TextLocation": {
      "Start": 29477,
      "End": 29479
    },
    "TimeRange": {
      "StartTime": "00:38:07.0600000",
      "EndTime": "00:38:07.1800000"
    }
  },
  {
    "TextLocation": {
      "Start": 29480,
      "End": 29483
    },
    "TimeRange": {
      "StartTime": "00:38:07.1800000",
      "EndTime": "00:38:07.2399999"
    }
  },
  {
    "TextLocation": {
      "Start": 29484,
      "End": 29492
    },
    "TimeRange": {
      "StartTime": "00:38:07.2399999",
      "EndTime": "00:38:07.6000000"
    }
  },
  {
    "TextLocation": {
      "Start": 29493,
      "End": 29499
    },
    "TimeRange": {
      "StartTime": "00:38:07.6000000",
      "EndTime": "00:38:07.9000000"
    }
  },
  {
    "TextLocation": {
      "Start": 29500,
      "End": 29504
    },
    "TimeRange": {
      "StartTime": "00:38:07.9000000",
      "EndTime": "00:38:08.0500000"
    }
  },
  {
    "TextLocation": {
      "Start": 29505,
      "End": 29509
    },
    "TimeRange": {
      "StartTime": "00:38:08.0500000",
      "EndTime": "00:38:08.2300000"
    }
  },
  {
    "TextLocation": {
      "Start": 29510,
      "End": 29513
    },
    "TimeRange": {
      "StartTime": "00:38:08.2300000",
      "EndTime": "00:38:08.8600000"
    }
  },
  {
    "TextLocation": {
      "Start": 29516,
      "End": 29519
    },
    "TimeRange": {
      "StartTime": "00:38:11.6400000",
      "EndTime": "00:38:11.9699999"
    }
  },
  {
    "TextLocation": {
      "Start": 29520,
      "End": 29522
    },
    "TimeRange": {
      "StartTime": "00:38:11.9699999",
      "EndTime": "00:38:12.0600000"
    }
  },
  {
    "TextLocation": {
      "Start": 29523,
      "End": 29527
    },
    "TimeRange": {
      "StartTime": "00:38:12.0600000",
      "EndTime": "00:38:12.2100000"
    }
  },
  {
    "TextLocation": {
      "Start": 29528,
      "End": 29536
    },
    "TimeRange": {
      "StartTime": "00:38:12.2100000",
      "EndTime": "00:38:12.6600000"
    }
  },
  {
    "TextLocation": {
      "Start": 29537,
      "End": 29541
    },
    "TimeRange": {
      "StartTime": "00:38:12.6600000",
      "EndTime": "00:38:12.7900000"
    }
  },
  {
    "TextLocation": {
      "Start": 29542,
      "End": 29544
    },
    "TimeRange": {
      "StartTime": "00:38:12.7900000",
      "EndTime": "00:38:12.8400000"
    }
  },
  {
    "TextLocation": {
      "Start": 29545,
      "End": 29548
    },
    "TimeRange": {
      "StartTime": "00:38:12.8400000",
      "EndTime": "00:38:13.0200000"
    }
  },
  {
    "TextLocation": {
      "Start": 29549,
      "End": 29551
    },
    "TimeRange": {
      "StartTime": "00:38:13.0200000",
      "EndTime": "00:38:13.1100000"
    }
  },
  {
    "TextLocation": {
      "Start": 29552,
      "End": 29559
    },
    "TimeRange": {
      "StartTime": "00:38:13.1100000",
      "EndTime": "00:38:13.4400000"
    }
  },
  {
    "TextLocation": {
      "Start": 29560,
      "End": 29564
    },
    "TimeRange": {
      "StartTime": "00:38:13.4400000",
      "EndTime": "00:38:13.9200000"
    }
  },
  {
    "TextLocation": {
      "Start": 29572,
      "End": 29580
    },
    "TimeRange": {
      "StartTime": "00:38:13.9500000",
      "EndTime": "00:38:14.3400000"
    }
  },
  {
    "TextLocation": {
      "Start": 29581,
      "End": 29585
    },
    "TimeRange": {
      "StartTime": "00:38:14.3400000",
      "EndTime": "00:38:14.6700000"
    }
  },
  {
    "TextLocation": {
      "Start": 29593,
      "End": 29596
    },
    "TimeRange": {
      "StartTime": "00:38:16.4200000",
      "EndTime": "00:38:16.6600000"
    }
  },
  {
    "TextLocation": {
      "Start": 29597,
      "End": 29600
    },
    "TimeRange": {
      "StartTime": "00:38:16.6600000",
      "EndTime": "00:38:17.3900000"
    }
  },
  {
    "TextLocation": {
      "Start": 29603,
      "End": 29608
    },
    "TimeRange": {
      "StartTime": "00:38:17.4100000",
      "EndTime": "00:38:17.9500000"
    }
  },
  {
    "TextLocation": {
      "Start": 29609,
      "End": 29612
    },
    "TimeRange": {
      "StartTime": "00:38:17.9500000",
      "EndTime": "00:38:18.1000000"
    }
  },
  {
    "TextLocation": {
      "Start": 29613,
      "End": 29616
    },
    "TimeRange": {
      "StartTime": "00:38:18.1000000",
      "EndTime": "00:38:18.2199999"
    }
  },
  {
    "TextLocation": {
      "Start": 29617,
      "End": 29627
    },
    "TimeRange": {
      "StartTime": "00:38:18.2199999",
      "EndTime": "00:38:19.1800000"
    }
  },
  {
    "TextLocation": {
      "Start": 29628,
      "End": 29634
    },
    "TimeRange": {
      "StartTime": "00:38:19.1800000",
      "EndTime": "00:38:19.6000000"
    }
  },
  {
    "TextLocation": {
      "Start": 29635,
      "End": 29639
    },
    "TimeRange": {
      "StartTime": "00:38:19.6000000",
      "EndTime": "00:38:19.8400000"
    }
  },
  {
    "TextLocation": {
      "Start": 29640,
      "End": 29645
    },
    "TimeRange": {
      "StartTime": "00:38:19.8400000",
      "EndTime": "00:38:20.2900000"
    }
  },
  {
    "TextLocation": {
      "Start": 29646,
      "End": 29652
    },
    "TimeRange": {
      "StartTime": "00:38:20.2900000",
      "EndTime": "00:38:20.6500000"
    }
  },
  {
    "TextLocation": {
      "Start": 29653,
      "End": 29659
    },
    "TimeRange": {
      "StartTime": "00:38:20.6500000",
      "EndTime": "00:38:21.0400000"
    }
  },
  {
    "TextLocation": {
      "Start": 29660,
      "End": 29670
    },
    "TimeRange": {
      "StartTime": "00:38:21.0400000",
      "EndTime": "00:38:21.6700000"
    }
  },
  {
    "TextLocation": {
      "Start": 29671,
      "End": 29673
    },
    "TimeRange": {
      "StartTime": "00:38:21.6700000",
      "EndTime": "00:38:21.7600000"
    }
  },
  {
    "TextLocation": {
      "Start": 29674,
      "End": 29677
    },
    "TimeRange": {
      "StartTime": "00:38:21.7600000",
      "EndTime": "00:38:21.8800000"
    }
  },
  {
    "TextLocation": {
      "Start": 29678,
      "End": 29681
    },
    "TimeRange": {
      "StartTime": "00:38:21.8800000",
      "EndTime": "00:38:22"
    }
  },
  {
    "TextLocation": {
      "Start": 29682,
      "End": 29686
    },
    "TimeRange": {
      "StartTime": "00:38:22",
      "EndTime": "00:38:22.2399999"
    }
  },
  {
    "TextLocation": {
      "Start": 29687,
      "End": 29695
    },
    "TimeRange": {
      "StartTime": "00:38:22.2399999",
      "EndTime": "00:38:22.7800000"
    }
  },
  {
    "TextLocation": {
      "Start": 29696,
      "End": 29701
    },
    "TimeRange": {
      "StartTime": "00:38:22.7800000",
      "EndTime": "00:38:23.0200000"
    }
  },
  {
    "TextLocation": {
      "Start": 29702,
      "End": 29705
    },
    "TimeRange": {
      "StartTime": "00:38:23.0200000",
      "EndTime": "00:38:23.1100000"
    }
  },
  {
    "TextLocation": {
      "Start": 29706,
      "End": 29709
    },
    "TimeRange": {
      "StartTime": "00:38:23.1100000",
      "EndTime": "00:38:23.2000000"
    }
  },
  {
    "TextLocation": {
      "Start": 29710,
      "End": 29719
    },
    "TimeRange": {
      "StartTime": "00:38:23.2000000",
      "EndTime": "00:38:23.5300000"
    }
  },
  {
    "TextLocation": {
      "Start": 29720,
      "End": 29727
    },
    "TimeRange": {
      "StartTime": "00:38:23.5300000",
      "EndTime": "00:38:23.8300000"
    }
  },
  {
    "TextLocation": {
      "Start": 29728,
      "End": 29733
    },
    "TimeRange": {
      "StartTime": "00:38:23.8300000",
      "EndTime": "00:38:24.0400000"
    }
  },
  {
    "TextLocation": {
      "Start": 29734,
      "End": 29740
    },
    "TimeRange": {
      "StartTime": "00:38:24.0400000",
      "EndTime": "00:38:24.4300000"
    }
  },
  {
    "TextLocation": {
      "Start": 29741,
      "End": 29747
    },
    "TimeRange": {
      "StartTime": "00:38:24.4300000",
      "EndTime": "00:38:25.1200000"
    }
  },
  {
    "TextLocation": {
      "Start": 29755,
      "End": 29756
    },
    "TimeRange": {
      "StartTime": "00:38:25.8400000",
      "EndTime": "00:38:26.0200000"
    }
  },
  {
    "TextLocation": {
      "Start": 29757,
      "End": 29763
    },
    "TimeRange": {
      "StartTime": "00:38:26.0200000",
      "EndTime": "00:38:26.3200000"
    }
  },
  {
    "TextLocation": {
      "Start": 29764,
      "End": 29768
    },
    "TimeRange": {
      "StartTime": "00:38:26.3200000",
      "EndTime": "00:38:26.5900000"
    }
  },
  {
    "TextLocation": {
      "Start": 29769,
      "End": 29773
    },
    "TimeRange": {
      "StartTime": "00:38:26.5900000",
      "EndTime": "00:38:26.8000000"
    }
  },
  {
    "TextLocation": {
      "Start": 29774,
      "End": 29781
    },
    "TimeRange": {
      "StartTime": "00:38:26.8000000",
      "EndTime": "00:38:27.1900000"
    }
  },
  {
    "TextLocation": {
      "Start": 29782,
      "End": 29787
    },
    "TimeRange": {
      "StartTime": "00:38:27.1900000",
      "EndTime": "00:38:27.6100000"
    }
  },
  {
    "TextLocation": {
      "Start": 29788,
      "End": 29794
    },
    "TimeRange": {
      "StartTime": "00:38:27.8800000",
      "EndTime": "00:38:28.2700000"
    }
  },
  {
    "TextLocation": {
      "Start": 29795,
      "End": 29799
    },
    "TimeRange": {
      "StartTime": "00:38:28.2700000",
      "EndTime": "00:38:28.4200000"
    }
  },
  {
    "TextLocation": {
      "Start": 29800,
      "End": 29804
    },
    "TimeRange": {
      "StartTime": "00:38:28.4200000",
      "EndTime": "00:38:28.7700000"
    }
  },
  {
    "TextLocation": {
      "Start": 29807,
      "End": 29810
    },
    "TimeRange": {
      "StartTime": "00:38:28.7800000",
      "EndTime": "00:38:29.2000000"
    }
  },
  {
    "TextLocation": {
      "Start": 29811,
      "End": 29816
    },
    "TimeRange": {
      "StartTime": "00:38:29.2000000",
      "EndTime": "00:38:29.4699999"
    }
  },
  {
    "TextLocation": {
      "Start": 29817,
      "End": 29820
    },
    "TimeRange": {
      "StartTime": "00:38:29.4699999",
      "EndTime": "00:38:29.8300000"
    }
  },
  {
    "TextLocation": {
      "Start": 29821,
      "End": 29824
    },
    "TimeRange": {
      "StartTime": "00:38:29.8300000",
      "EndTime": "00:38:30.0700000"
    }
  },
  {
    "TextLocation": {
      "Start": 29825,
      "End": 29833
    },
    "TimeRange": {
      "StartTime": "00:38:30.0700000",
      "EndTime": "00:38:30.7600000"
    }
  },
  {
    "TextLocation": {
      "Start": 29834,
      "End": 29839
    },
    "TimeRange": {
      "StartTime": "00:38:30.7600000",
      "EndTime": "00:38:31.0900000"
    }
  },
  {
    "TextLocation": {
      "Start": 29840,
      "End": 29844
    },
    "TimeRange": {
      "StartTime": "00:38:31.0900000",
      "EndTime": "00:38:31.6600000"
    }
  },
  {
    "TextLocation": {
      "Start": 29845,
      "End": 29850
    },
    "TimeRange": {
      "StartTime": "00:38:31.9300000",
      "EndTime": "00:38:32.2900000"
    }
  },
  {
    "TextLocation": {
      "Start": 29851,
      "End": 29856
    },
    "TimeRange": {
      "StartTime": "00:38:32.2900000",
      "EndTime": "00:38:32.5900000"
    }
  },
  {
    "TextLocation": {
      "Start": 29857,
      "End": 29860
    },
    "TimeRange": {
      "StartTime": "00:38:32.5900000",
      "EndTime": "00:38:33.0700000"
    }
  },
  {
    "TextLocation": {
      "Start": 29863,
      "End": 29868
    },
    "TimeRange": {
      "StartTime": "00:38:34.9899999",
      "EndTime": "00:38:35.3800000"
    }
  },
  {
    "TextLocation": {
      "Start": 29869,
      "End": 29872
    },
    "TimeRange": {
      "StartTime": "00:38:35.3800000",
      "EndTime": "00:38:35.6500000"
    }
  },
  {
    "TextLocation": {
      "Start": 29873,
      "End": 29876
    },
    "TimeRange": {
      "StartTime": "00:38:35.6500000",
      "EndTime": "00:38:35.7700000"
    }
  },
  {
    "TextLocation": {
      "Start": 29877,
      "End": 29886
    },
    "TimeRange": {
      "StartTime": "00:38:35.7700000",
      "EndTime": "00:38:36.4300000"
    }
  },
  {
    "TextLocation": {
      "Start": 29887,
      "End": 29891
    },
    "TimeRange": {
      "StartTime": "00:38:36.4300000",
      "EndTime": "00:38:36.6100000"
    }
  },
  {
    "TextLocation": {
      "Start": 29892,
      "End": 29894
    },
    "TimeRange": {
      "StartTime": "00:38:36.6100000",
      "EndTime": "00:38:36.6700000"
    }
  },
  {
    "TextLocation": {
      "Start": 29895,
      "End": 29898
    },
    "TimeRange": {
      "StartTime": "00:38:36.6700000",
      "EndTime": "00:38:36.7900000"
    }
  },
  {
    "TextLocation": {
      "Start": 29899,
      "End": 29906
    },
    "TimeRange": {
      "StartTime": "00:38:36.7900000",
      "EndTime": "00:38:37.1200000"
    }
  },
  {
    "TextLocation": {
      "Start": 29907,
      "End": 29911
    },
    "TimeRange": {
      "StartTime": "00:38:37.1200000",
      "EndTime": "00:38:37.3000000"
    }
  },
  {
    "TextLocation": {
      "Start": 29912,
      "End": 29914
    },
    "TimeRange": {
      "StartTime": "00:38:37.3000000",
      "EndTime": "00:38:37.6300000"
    }
  },
  {
    "TextLocation": {
      "Start": 29916,
      "End": 29919
    },
    "TimeRange": {
      "StartTime": "00:38:37.6300000",
      "EndTime": "00:38:37.8400000"
    }
  },
  {
    "TextLocation": {
      "Start": 29920,
      "End": 29925
    },
    "TimeRange": {
      "StartTime": "00:38:37.8400000",
      "EndTime": "00:38:38.2000000"
    }
  },
  {
    "TextLocation": {
      "Start": 29926,
      "End": 29929
    },
    "TimeRange": {
      "StartTime": "00:38:38.2000000",
      "EndTime": "00:38:38.5300000"
    }
  },
  {
    "TextLocation": {
      "Start": 29930,
      "End": 29935
    },
    "TimeRange": {
      "StartTime": "00:38:38.5300000",
      "EndTime": "00:38:38.8900000"
    }
  },
  {
    "TextLocation": {
      "Start": 29936,
      "End": 29938
    },
    "TimeRange": {
      "StartTime": "00:38:38.8900000",
      "EndTime": "00:38:39.1600000"
    }
  },
  {
    "TextLocation": {
      "Start": 29939,
      "End": 29944
    },
    "TimeRange": {
      "StartTime": "00:38:39.1600000",
      "EndTime": "00:38:39.4600000"
    }
  },
  {
    "TextLocation": {
      "Start": 29945,
      "End": 29947
    },
    "TimeRange": {
      "StartTime": "00:38:39.4600000",
      "EndTime": "00:38:39.7300000"
    }
  },
  {
    "TextLocation": {
      "Start": 29948,
      "End": 29954
    },
    "TimeRange": {
      "StartTime": "00:38:39.7300000",
      "EndTime": "00:38:40.3000000"
    }
  },
  {
    "TextLocation": {
      "Start": 29955,
      "End": 29965
    },
    "TimeRange": {
      "StartTime": "00:38:40.3000000",
      "EndTime": "00:38:41.1700000"
    }
  },
  {
    "TextLocation": {
      "Start": 29973,
      "End": 29976
    },
    "TimeRange": {
      "StartTime": "00:38:41.9200000",
      "EndTime": "00:38:42.0700000"
    }
  },
  {
    "TextLocation": {
      "Start": 29977,
      "End": 29980
    },
    "TimeRange": {
      "StartTime": "00:38:42.0700000",
      "EndTime": "00:38:42.1900000"
    }
  },
  {
    "TextLocation": {
      "Start": 29981,
      "End": 29990
    },
    "TimeRange": {
      "StartTime": "00:38:42.1900000",
      "EndTime": "00:38:42.5500000"
    }
  },
  {
    "TextLocation": {
      "Start": 29991,
      "End": 29994
    },
    "TimeRange": {
      "StartTime": "00:38:42.5500000",
      "EndTime": "00:38:42.7300000"
    }
  },
  {
    "TextLocation": {
      "Start": 29995,
      "End": 30000
    },
    "TimeRange": {
      "StartTime": "00:38:42.7300000",
      "EndTime": "00:38:42.9600000"
    }
  },
  {
    "TextLocation": {
      "Start": 30001,
      "End": 30007
    },
    "TimeRange": {
      "StartTime": "00:38:42.9699999",
      "EndTime": "00:38:43.2399999"
    }
  },
  {
    "TextLocation": {
      "Start": 30008,
      "End": 30012
    },
    "TimeRange": {
      "StartTime": "00:38:43.2399999",
      "EndTime": "00:38:43.4200000"
    }
  },
  {
    "TextLocation": {
      "Start": 30013,
      "End": 30025
    },
    "TimeRange": {
      "StartTime": "00:38:43.4200000",
      "EndTime": "00:38:44.2000000"
    }
  },
  {
    "TextLocation": {
      "Start": 30033,
      "End": 30036
    },
    "TimeRange": {
      "StartTime": "00:38:44.2000000",
      "EndTime": "00:38:44.6800000"
    }
  },
  {
    "TextLocation": {
      "Start": 30038,
      "End": 30040
    },
    "TimeRange": {
      "StartTime": "00:38:44.6900000",
      "EndTime": "00:38:44.8300000"
    }
  },
  {
    "TextLocation": {
      "Start": 30041,
      "End": 30044
    },
    "TimeRange": {
      "StartTime": "00:38:44.9200000",
      "EndTime": "00:38:45.1300000"
    }
  },
  {
    "TextLocation": {
      "Start": 30045,
      "End": 30053
    },
    "TimeRange": {
      "StartTime": "00:38:45.1300000",
      "EndTime": "00:38:45.4600000"
    }
  },
  {
    "TextLocation": {
      "Start": 30054,
      "End": 30060
    },
    "TimeRange": {
      "StartTime": "00:38:45.4600000",
      "EndTime": "00:38:45.7600000"
    }
  },
  {
    "TextLocation": {
      "Start": 30061,
      "End": 30063
    },
    "TimeRange": {
      "StartTime": "00:38:45.7600000",
      "EndTime": "00:38:46.0800000"
    }
  },
  {
    "TextLocation": {
      "Start": 30071,
      "End": 30075
    },
    "TimeRange": {
      "StartTime": "00:38:46.0900000",
      "EndTime": "00:38:46.3300000"
    }
  },
  {
    "TextLocation": {
      "Start": 30076,
      "End": 30079
    },
    "TimeRange": {
      "StartTime": "00:38:46.3300000",
      "EndTime": "00:38:46.4800000"
    }
  },
  {
    "TextLocation": {
      "Start": 30080,
      "End": 30082
    },
    "TimeRange": {
      "StartTime": "00:38:46.4800000",
      "EndTime": "00:38:46.5700000"
    }
  },
  {
    "TextLocation": {
      "Start": 30083,
      "End": 30088
    },
    "TimeRange": {
      "StartTime": "00:38:46.5700000",
      "EndTime": "00:38:47.1700000"
    }
  },
  {
    "TextLocation": {
      "Start": 30096,
      "End": 30097
    },
    "TimeRange": {
      "StartTime": "00:38:48.2700000",
      "EndTime": "00:38:48.7199999"
    }
  },
  {
    "TextLocation": {
      "Start": 30098,
      "End": 30106
    },
    "TimeRange": {
      "StartTime": "00:38:48.7199999",
      "EndTime": "00:38:49.0200000"
    }
  },
  {
    "TextLocation": {
      "Start": 30107,
      "End": 30110
    },
    "TimeRange": {
      "StartTime": "00:38:49.0200000",
      "EndTime": "00:38:49.1900000"
    }
  },
  {
    "TextLocation": {
      "Start": 30118,
      "End": 30121
    },
    "TimeRange": {
      "StartTime": "00:38:49.2000000",
      "EndTime": "00:38:49.5900000"
    }
  },
  {
    "TextLocation": {
      "Start": 30124,
      "End": 30127
    },
    "TimeRange": {
      "StartTime": "00:38:49.9800000",
      "EndTime": "00:38:50.1600000"
    }
  },
  {
    "TextLocation": {
      "Start": 30128,
      "End": 30131
    },
    "TimeRange": {
      "StartTime": "00:38:50.4300000",
      "EndTime": "00:38:50.6100000"
    }
  },
  {
    "TextLocation": {
      "Start": 30132,
      "End": 30136
    },
    "TimeRange": {
      "StartTime": "00:38:50.6100000",
      "EndTime": "00:38:50.7600000"
    }
  },
  {
    "TextLocation": {
      "Start": 30137,
      "End": 30139
    },
    "TimeRange": {
      "StartTime": "00:38:50.7900000",
      "EndTime": "00:38:50.9100000"
    }
  },
  {
    "TextLocation": {
      "Start": 30140,
      "End": 30143
    },
    "TimeRange": {
      "StartTime": "00:38:50.9100000",
      "EndTime": "00:38:51.0900000"
    }
  },
  {
    "TextLocation": {
      "Start": 30144,
      "End": 30149
    },
    "TimeRange": {
      "StartTime": "00:38:51.0900000",
      "EndTime": "00:38:51.3000000"
    }
  },
  {
    "TextLocation": {
      "Start": 30152,
      "End": 30156
    },
    "TimeRange": {
      "StartTime": "00:38:51.6700000",
      "EndTime": "00:38:51.7500000"
    }
  },
  {
    "TextLocation": {
      "Start": 30159,
      "End": 30162
    },
    "TimeRange": {
      "StartTime": "00:38:53.2500000",
      "EndTime": "00:38:53.4000000"
    }
  },
  {
    "TextLocation": {
      "Start": 30163,
      "End": 30168
    },
    "TimeRange": {
      "StartTime": "00:38:53.4000000",
      "EndTime": "00:38:53.7600000"
    }
  },
  {
    "TextLocation": {
      "Start": 30171,
      "End": 30177
    },
    "TimeRange": {
      "StartTime": "00:38:55.2000000",
      "EndTime": "00:38:55.9800000"
    }
  },
  {
    "TextLocation": {
      "Start": 30178,
      "End": 30183
    },
    "TimeRange": {
      "StartTime": "00:38:55.9800000",
      "EndTime": "00:38:56.4300000"
    }
  },
  {
    "TextLocation": {
      "Start": 30186,
      "End": 30190
    },
    "TimeRange": {
      "StartTime": "00:38:56.4300000",
      "EndTime": "00:38:56.8700000"
    }
  },
  {
    "TextLocation": {
      "Start": 30193,
      "End": 30197
    },
    "TimeRange": {
      "StartTime": "00:38:57.0900000",
      "EndTime": "00:38:57.4200000"
    }
  },
  {
    "TextLocation": {
      "Start": 30198,
      "End": 30204
    },
    "TimeRange": {
      "StartTime": "00:38:57.4200000",
      "EndTime": "00:38:58.0200000"
    }
  },
  {
    "TextLocation": {
      "Start": 30206,
      "End": 30209
    },
    "TimeRange": {
      "StartTime": "00:38:58.0500000",
      "EndTime": "00:38:58.6500000"
    }
  },
  {
    "TextLocation": {
      "Start": 30210,
      "End": 30216
    },
    "TimeRange": {
      "StartTime": "00:38:58.6500000",
      "EndTime": "00:38:59.0400000"
    }
  },
  {
    "TextLocation": {
      "Start": 30217,
      "End": 30225
    },
    "TimeRange": {
      "StartTime": "00:38:59.0400000",
      "EndTime": "00:38:59.5200000"
    }
  },
  {
    "TextLocation": {
      "Start": 30226,
      "End": 30228
    },
    "TimeRange": {
      "StartTime": "00:38:59.5200000",
      "EndTime": "00:38:59.7300000"
    }
  },
  {
    "TextLocation": {
      "Start": 30229,
      "End": 30233
    },
    "TimeRange": {
      "StartTime": "00:38:59.7300000",
      "EndTime": "00:39:00.1500000"
    }
  },
  {
    "TextLocation": {
      "Start": 30234,
      "End": 30242
    },
    "TimeRange": {
      "StartTime": "00:39:00.1500000",
      "EndTime": "00:39:00.5400000"
    }
  },
  {
    "TextLocation": {
      "Start": 30243,
      "End": 30247
    },
    "TimeRange": {
      "StartTime": "00:39:00.5400000",
      "EndTime": "00:39:00.9899999"
    }
  },
  {
    "TextLocation": {
      "Start": 30250,
      "End": 30253
    },
    "TimeRange": {
      "StartTime": "00:39:01.1100000",
      "EndTime": "00:39:01.5000000"
    }
  },
  {
    "TextLocation": {
      "Start": 30254,
      "End": 30257
    },
    "TimeRange": {
      "StartTime": "00:39:01.5000000",
      "EndTime": "00:39:01.6200000"
    }
  },
  {
    "TextLocation": {
      "Start": 30258,
      "End": 30267
    },
    "TimeRange": {
      "StartTime": "00:39:01.6200000",
      "EndTime": "00:39:02.0400000"
    }
  },
  {
    "TextLocation": {
      "Start": 30268,
      "End": 30272
    },
    "TimeRange": {
      "StartTime": "00:39:02.0400000",
      "EndTime": "00:39:02.5200000"
    }
  },
  {
    "TextLocation": {
      "Start": 30273,
      "End": 30277
    },
    "TimeRange": {
      "StartTime": "00:39:02.5200000",
      "EndTime": "00:39:02.9400000"
    }
  },
  {
    "TextLocation": {
      "Start": 30278,
      "End": 30286
    },
    "TimeRange": {
      "StartTime": "00:39:02.9400000",
      "EndTime": "00:39:03.4500000"
    }
  },
  {
    "TextLocation": {
      "Start": 30287,
      "End": 30291
    },
    "TimeRange": {
      "StartTime": "00:39:03.4500000",
      "EndTime": "00:39:03.7500000"
    }
  },
  {
    "TextLocation": {
      "Start": 30292,
      "End": 30295
    },
    "TimeRange": {
      "StartTime": "00:39:03.7500000",
      "EndTime": "00:39:04.0500000"
    }
  },
  {
    "TextLocation": {
      "Start": 30296,
      "End": 30300
    },
    "TimeRange": {
      "StartTime": "00:39:04.0500000",
      "EndTime": "00:39:04.2300000"
    }
  },
  {
    "TextLocation": {
      "Start": 30301,
      "End": 30306
    },
    "TimeRange": {
      "StartTime": "00:39:04.2300000",
      "EndTime": "00:39:04.8300000"
    }
  },
  {
    "TextLocation": {
      "Start": 30314,
      "End": 30316
    },
    "TimeRange": {
      "StartTime": "00:39:05.1400000",
      "EndTime": "00:39:05.3400000"
    }
  },
  {
    "TextLocation": {
      "Start": 30318,
      "End": 30321
    },
    "TimeRange": {
      "StartTime": "00:39:05.3400000",
      "EndTime": "00:39:05.6700000"
    }
  },
  {
    "TextLocation": {
      "Start": 30324,
      "End": 30326
    },
    "TimeRange": {
      "StartTime": "00:39:05.6700000",
      "EndTime": "00:39:05.9699999"
    }
  },
  {
    "TextLocation": {
      "Start": 30327,
      "End": 30331
    },
    "TimeRange": {
      "StartTime": "00:39:05.9699999",
      "EndTime": "00:39:06.6000000"
    }
  },
  {
    "TextLocation": {
      "Start": 30332,
      "End": 30337
    },
    "TimeRange": {
      "StartTime": "00:39:06.8700000",
      "EndTime": "00:39:07.2600000"
    }
  },
  {
    "TextLocation": {
      "Start": 30338,
      "End": 30339
    },
    "TimeRange": {
      "StartTime": "00:39:07.2600000",
      "EndTime": "00:39:07.3800000"
    }
  },
  {
    "TextLocation": {
      "Start": 30340,
      "End": 30345
    },
    "TimeRange": {
      "StartTime": "00:39:07.3800000",
      "EndTime": "00:39:07.8600000"
    }
  },
  {
    "TextLocation": {
      "Start": 30353,
      "End": 30357
    },
    "TimeRange": {
      "StartTime": "00:39:08.1600000",
      "EndTime": "00:39:08.6900000"
    }
  },
  {
    "TextLocation": {
      "Start": 30360,
      "End": 30363
    },
    "TimeRange": {
      "StartTime": "00:39:09.3300000",
      "EndTime": "00:39:09.4800000"
    }
  },
  {
    "TextLocation": {
      "Start": 30364,
      "End": 30365
    },
    "TimeRange": {
      "StartTime": "00:39:09.4800000",
      "EndTime": "00:39:09.5400000"
    }
  },
  {
    "TextLocation": {
      "Start": 30366,
      "End": 30370
    },
    "TimeRange": {
      "StartTime": "00:39:09.5400000",
      "EndTime": "00:39:09.7199999"
    }
  },
  {
    "TextLocation": {
      "Start": 30371,
      "End": 30376
    },
    "TimeRange": {
      "StartTime": "00:39:09.7199999",
      "EndTime": "00:39:10.1300000"
    }
  },
  {
    "TextLocation": {
      "Start": 30379,
      "End": 30382
    },
    "TimeRange": {
      "StartTime": "00:39:10.1400000",
      "EndTime": "00:39:10.7100000"
    }
  },
  {
    "TextLocation": {
      "Start": 30385,
      "End": 30388
    },
    "TimeRange": {
      "StartTime": "00:39:11.4400000",
      "EndTime": "00:39:11.9200000"
    }
  },
  {
    "TextLocation": {
      "Start": 30389,
      "End": 30391
    },
    "TimeRange": {
      "StartTime": "00:39:11.9200000",
      "EndTime": "00:39:12.0100000"
    }
  },
  {
    "TextLocation": {
      "Start": 30392,
      "End": 30398
    },
    "TimeRange": {
      "StartTime": "00:39:12.0100000",
      "EndTime": "00:39:12.4899999"
    }
  },
  {
    "TextLocation": {
      "Start": 30399,
      "End": 30408
    },
    "TimeRange": {
      "StartTime": "00:39:12.4899999",
      "EndTime": "00:39:13.0300000"
    }
  },
  {
    "TextLocation": {
      "Start": 30409,
      "End": 30413
    },
    "TimeRange": {
      "StartTime": "00:39:13.0300000",
      "EndTime": "00:39:13.6300000"
    }
  },
  {
    "TextLocation": {
      "Start": 30414,
      "End": 30419
    },
    "TimeRange": {
      "StartTime": "00:39:13.6300000",
      "EndTime": "00:39:14.0800000"
    }
  },
  {
    "TextLocation": {
      "Start": 30420,
      "End": 30423
    },
    "TimeRange": {
      "StartTime": "00:39:14.0800000",
      "EndTime": "00:39:14.2900000"
    }
  },
  {
    "TextLocation": {
      "Start": 30424,
      "End": 30427
    },
    "TimeRange": {
      "StartTime": "00:39:14.2900000",
      "EndTime": "00:39:14.4100000"
    }
  },
  {
    "TextLocation": {
      "Start": 30428,
      "End": 30432
    },
    "TimeRange": {
      "StartTime": "00:39:14.4300000",
      "EndTime": "00:39:14.6800000"
    }
  },
  {
    "TextLocation": {
      "Start": 30433,
      "End": 30438
    },
    "TimeRange": {
      "StartTime": "00:39:14.6800000",
      "EndTime": "00:39:14.9200000"
    }
  },
  {
    "TextLocation": {
      "Start": 30439,
      "End": 30441
    },
    "TimeRange": {
      "StartTime": "00:39:14.9200000",
      "EndTime": "00:39:15.0100000"
    }
  },
  {
    "TextLocation": {
      "Start": 30442,
      "End": 30445
    },
    "TimeRange": {
      "StartTime": "00:39:15.0100000",
      "EndTime": "00:39:15.1600000"
    }
  },
  {
    "TextLocation": {
      "Start": 30446,
      "End": 30448
    },
    "TimeRange": {
      "StartTime": "00:39:15.1600000",
      "EndTime": "00:39:15.2199999"
    }
  },
  {
    "TextLocation": {
      "Start": 30449,
      "End": 30453
    },
    "TimeRange": {
      "StartTime": "00:39:15.2199999",
      "EndTime": "00:39:15.4300000"
    }
  },
  {
    "TextLocation": {
      "Start": 30454,
      "End": 30455
    },
    "TimeRange": {
      "StartTime": "00:39:15.4300000",
      "EndTime": "00:39:15.5200000"
    }
  },
  {
    "TextLocation": {
      "Start": 30456,
      "End": 30462
    },
    "TimeRange": {
      "StartTime": "00:39:15.5200000",
      "EndTime": "00:39:15.8500000"
    }
  },
  {
    "TextLocation": {
      "Start": 30463,
      "End": 30467
    },
    "TimeRange": {
      "StartTime": "00:39:15.8500000",
      "EndTime": "00:39:16.0300000"
    }
  },
  {
    "TextLocation": {
      "Start": 30468,
      "End": 30474
    },
    "TimeRange": {
      "StartTime": "00:39:16.0300000",
      "EndTime": "00:39:16.6300000"
    }
  },
  {
    "TextLocation": {
      "Start": 30482,
      "End": 30484
    },
    "TimeRange": {
      "StartTime": "00:39:17.2000000",
      "EndTime": "00:39:17.3500000"
    }
  },
  {
    "TextLocation": {
      "Start": 30485,
      "End": 30488
    },
    "TimeRange": {
      "StartTime": "00:39:17.3500000",
      "EndTime": "00:39:17.5300000"
    }
  },
  {
    "TextLocation": {
      "Start": 30489,
      "End": 30493
    },
    "TimeRange": {
      "StartTime": "00:39:17.5300000",
      "EndTime": "00:39:17.8600000"
    }
  },
  {
    "TextLocation": {
      "Start": 30494,
      "End": 30495
    },
    "TimeRange": {
      "StartTime": "00:39:17.8600000",
      "EndTime": "00:39:18.1000000"
    }
  },
  {
    "TextLocation": {
      "Start": 30496,
      "End": 30502
    },
    "TimeRange": {
      "StartTime": "00:39:18.1000000",
      "EndTime": "00:39:19.0300000"
    }
  },
  {
    "TextLocation": {
      "Start": 30503,
      "End": 30507
    },
    "TimeRange": {
      "StartTime": "00:39:19.5400000",
      "EndTime": "00:39:20.3800000"
    }
  },
  {
    "TextLocation": {
      "Start": 30510,
      "End": 30517
    },
    "TimeRange": {
      "StartTime": "00:39:21.7900000",
      "EndTime": "00:39:22.1200000"
    }
  },
  {
    "TextLocation": {
      "Start": 30518,
      "End": 30524
    },
    "TimeRange": {
      "StartTime": "00:39:22.1200000",
      "EndTime": "00:39:22.6900000"
    }
  },
  {
    "TextLocation": {
      "Start": 30532,
      "End": 30535
    },
    "TimeRange": {
      "StartTime": "00:39:26.0900000",
      "EndTime": "00:39:26.2700000"
    }
  },
  {
    "TextLocation": {
      "Start": 30536,
      "End": 30539
    },
    "TimeRange": {
      "StartTime": "00:39:26.2700000",
      "EndTime": "00:39:26.3600000"
    }
  },
  {
    "TextLocation": {
      "Start": 30540,
      "End": 30549
    },
    "TimeRange": {
      "StartTime": "00:39:26.3600000",
      "EndTime": "00:39:26.8100000"
    }
  },
  {
    "TextLocation": {
      "Start": 30550,
      "End": 30554
    },
    "TimeRange": {
      "StartTime": "00:39:26.8100000",
      "EndTime": "00:39:27.0200000"
    }
  },
  {
    "TextLocation": {
      "Start": 30555,
      "End": 30558
    },
    "TimeRange": {
      "StartTime": "00:39:27.0500000",
      "EndTime": "00:39:27.2900000"
    }
  },
  {
    "TextLocation": {
      "Start": 30559,
      "End": 30562
    },
    "TimeRange": {
      "StartTime": "00:39:27.2900000",
      "EndTime": "00:39:27.7399999"
    }
  },
  {
    "TextLocation": {
      "Start": 30563,
      "End": 30565
    },
    "TimeRange": {
      "StartTime": "00:39:27.7399999",
      "EndTime": "00:39:27.8900000"
    }
  },
  {
    "TextLocation": {
      "Start": 30566,
      "End": 30570
    },
    "TimeRange": {
      "StartTime": "00:39:27.8900000",
      "EndTime": "00:39:28.1900000"
    }
  },
  {
    "TextLocation": {
      "Start": 30571,
      "End": 30576
    },
    "TimeRange": {
      "StartTime": "00:39:28.1900000",
      "EndTime": "00:39:28.7000000"
    }
  },
  {
    "TextLocation": {
      "Start": 30577,
      "End": 30580
    },
    "TimeRange": {
      "StartTime": "00:39:28.7000000",
      "EndTime": "00:39:28.8500000"
    }
  },
  {
    "TextLocation": {
      "Start": 30581,
      "End": 30586
    },
    "TimeRange": {
      "StartTime": "00:39:28.8500000",
      "EndTime": "00:39:29.4200000"
    }
  },
  {
    "TextLocation": {
      "Start": 30594,
      "End": 30596
    },
    "TimeRange": {
      "StartTime": "00:39:29.6000000",
      "EndTime": "00:39:29.8400000"
    }
  },
  {
    "TextLocation": {
      "Start": 30597,
      "End": 30601
    },
    "TimeRange": {
      "StartTime": "00:39:29.8400000",
      "EndTime": "00:39:30.1700000"
    }
  },
  {
    "TextLocation": {
      "Start": 30602,
      "End": 30604
    },
    "TimeRange": {
      "StartTime": "00:39:30.1700000",
      "EndTime": "00:39:30.3500000"
    }
  },
  {
    "TextLocation": {
      "Start": 30605,
      "End": 30608
    },
    "TimeRange": {
      "StartTime": "00:39:30.3500000",
      "EndTime": "00:39:30.7399999"
    }
  },
  {
    "TextLocation": {
      "Start": 30609,
      "End": 30611
    },
    "TimeRange": {
      "StartTime": "00:39:30.7399999",
      "EndTime": "00:39:31.4300000"
    }
  },
  {
    "TextLocation": {
      "Start": 30612,
      "End": 30616
    },
    "TimeRange": {
      "StartTime": "00:39:32.5100000",
      "EndTime": "00:39:32.7500000"
    }
  },
  {
    "TextLocation": {
      "Start": 30617,
      "End": 30621
    },
    "TimeRange": {
      "StartTime": "00:39:32.7500000",
      "EndTime": "00:39:32.9899999"
    }
  },
  {
    "TextLocation": {
      "Start": 30622,
      "End": 30625
    },
    "TimeRange": {
      "StartTime": "00:39:32.9899999",
      "EndTime": "00:39:33.4699999"
    }
  },
  {
    "TextLocation": {
      "Start": 30626,
      "End": 30632
    },
    "TimeRange": {
      "StartTime": "00:39:33.4699999",
      "EndTime": "00:39:33.8000000"
    }
  },
  {
    "TextLocation": {
      "Start": 30633,
      "End": 30641
    },
    "TimeRange": {
      "StartTime": "00:39:33.8000000",
      "EndTime": "00:39:34.7300000"
    }
  },
  {
    "TextLocation": {
      "Start": 30649,
      "End": 30652
    },
    "TimeRange": {
      "StartTime": "00:39:36.2100000",
      "EndTime": "00:39:37.1100000"
    }
  },
  {
    "TextLocation": {
      "Start": 30653,
      "End": 30655
    },
    "TimeRange": {
      "StartTime": "00:39:37.1100000",
      "EndTime": "00:39:37.3800000"
    }
  },
  {
    "TextLocation": {
      "Start": 30656,
      "End": 30659
    },
    "TimeRange": {
      "StartTime": "00:39:37.3800000",
      "EndTime": "00:39:37.5600000"
    }
  },
  {
    "TextLocation": {
      "Start": 30660,
      "End": 30665
    },
    "TimeRange": {
      "StartTime": "00:39:37.5600000",
      "EndTime": "00:39:37.8000000"
    }
  },
  {
    "TextLocation": {
      "Start": 30666,
      "End": 30674
    },
    "TimeRange": {
      "StartTime": "00:39:37.8000000",
      "EndTime": "00:39:38.4000000"
    }
  },
  {
    "TextLocation": {
      "Start": 30676,
      "End": 30680
    },
    "TimeRange": {
      "StartTime": "00:39:38.4000000",
      "EndTime": "00:39:38.5800000"
    }
  },
  {
    "TextLocation": {
      "Start": 30681,
      "End": 30684
    },
    "TimeRange": {
      "StartTime": "00:39:38.5800000",
      "EndTime": "00:39:39.2100000"
    }
  },
  {
    "TextLocation": {
      "Start": 30685,
      "End": 30689
    },
    "TimeRange": {
      "StartTime": "00:39:39.2100000",
      "EndTime": "00:39:39.6000000"
    }
  },
  {
    "TextLocation": {
      "Start": 30690,
      "End": 30694
    },
    "TimeRange": {
      "StartTime": "00:39:39.7199999",
      "EndTime": "00:39:39.9000000"
    }
  },
  {
    "TextLocation": {
      "Start": 30695,
      "End": 30697
    },
    "TimeRange": {
      "StartTime": "00:39:39.9000000",
      "EndTime": "00:39:40.0800000"
    }
  },
  {
    "TextLocation": {
      "Start": 30698,
      "End": 30703
    },
    "TimeRange": {
      "StartTime": "00:39:40.0800000",
      "EndTime": "00:39:40.3200000"
    }
  },
  {
    "TextLocation": {
      "Start": 30704,
      "End": 30711
    },
    "TimeRange": {
      "StartTime": "00:39:40.3200000",
      "EndTime": "00:39:41.1900000"
    }
  },
  {
    "TextLocation": {
      "Start": 30712,
      "End": 30717
    },
    "TimeRange": {
      "StartTime": "00:39:41.3700000",
      "EndTime": "00:39:41.7600000"
    }
  },
  {
    "TextLocation": {
      "Start": 30720,
      "End": 30723
    },
    "TimeRange": {
      "StartTime": "00:39:42.4500000",
      "EndTime": "00:39:42.8100000"
    }
  },
  {
    "TextLocation": {
      "Start": 30724,
      "End": 30726
    },
    "TimeRange": {
      "StartTime": "00:39:42.8100000",
      "EndTime": "00:39:42.9600000"
    }
  },
  {
    "TextLocation": {
      "Start": 30727,
      "End": 30731
    },
    "TimeRange": {
      "StartTime": "00:39:42.9600000",
      "EndTime": "00:39:43.0800000"
    }
  },
  {
    "TextLocation": {
      "Start": 30732,
      "End": 30741
    },
    "TimeRange": {
      "StartTime": "00:39:43.0800000",
      "EndTime": "00:39:43.5000000"
    }
  },
  {
    "TextLocation": {
      "Start": 30743,
      "End": 30746
    },
    "TimeRange": {
      "StartTime": "00:39:43.5000000",
      "EndTime": "00:39:43.7100000"
    }
  },
  {
    "TextLocation": {
      "Start": 30747,
      "End": 30750
    },
    "TimeRange": {
      "StartTime": "00:39:43.7100000",
      "EndTime": "00:39:43.8000000"
    }
  },
  {
    "TextLocation": {
      "Start": 30751,
      "End": 30760
    },
    "TimeRange": {
      "StartTime": "00:39:43.8000000",
      "EndTime": "00:39:44.2199999"
    }
  },
  {
    "TextLocation": {
      "Start": 30761,
      "End": 30764
    },
    "TimeRange": {
      "StartTime": "00:39:44.2199999",
      "EndTime": "00:39:44.5500000"
    }
  },
  {
    "TextLocation": {
      "Start": 30765,
      "End": 30769
    },
    "TimeRange": {
      "StartTime": "00:39:44.5500000",
      "EndTime": "00:39:44.7300000"
    }
  },
  {
    "TextLocation": {
      "Start": 30770,
      "End": 30775
    },
    "TimeRange": {
      "StartTime": "00:39:44.7300000",
      "EndTime": "00:39:44.9699999"
    }
  },
  {
    "TextLocation": {
      "Start": 30776,
      "End": 30778
    },
    "TimeRange": {
      "StartTime": "00:39:44.9699999",
      "EndTime": "00:39:45.0600000"
    }
  },
  {
    "TextLocation": {
      "Start": 30779,
      "End": 30783
    },
    "TimeRange": {
      "StartTime": "00:39:45.0600000",
      "EndTime": "00:39:45.2700000"
    }
  },
  {
    "TextLocation": {
      "Start": 30784,
      "End": 30786
    },
    "TimeRange": {
      "StartTime": "00:39:45.2700000",
      "EndTime": "00:39:45.3600000"
    }
  },
  {
    "TextLocation": {
      "Start": 30787,
      "End": 30794
    },
    "TimeRange": {
      "StartTime": "00:39:45.3600000",
      "EndTime": "00:39:45.8100000"
    }
  },
  {
    "TextLocation": {
      "Start": 30795,
      "End": 30799
    },
    "TimeRange": {
      "StartTime": "00:39:45.8100000",
      "EndTime": "00:39:45.9600000"
    }
  },
  {
    "TextLocation": {
      "Start": 30800,
      "End": 30805
    },
    "TimeRange": {
      "StartTime": "00:39:45.9600000",
      "EndTime": "00:39:46.4100000"
    }
  },
  {
    "TextLocation": {
      "Start": 30813,
      "End": 30816
    },
    "TimeRange": {
      "StartTime": "00:39:46.4400000",
      "EndTime": "00:39:47.0700000"
    }
  },
  {
    "TextLocation": {
      "Start": 30824,
      "End": 30826
    },
    "TimeRange": {
      "StartTime": "00:39:48.1900000",
      "EndTime": "00:39:48.3400000"
    }
  },
  {
    "TextLocation": {
      "Start": 30827,
      "End": 30830
    },
    "TimeRange": {
      "StartTime": "00:39:48.3400000",
      "EndTime": "00:39:48.4300000"
    }
  },
  {
    "TextLocation": {
      "Start": 30831,
      "End": 30835
    },
    "TimeRange": {
      "StartTime": "00:39:48.4300000",
      "EndTime": "00:39:48.6400000"
    }
  },
  {
    "TextLocation": {
      "Start": 30836,
      "End": 30849
    },
    "TimeRange": {
      "StartTime": "00:39:48.6400000",
      "EndTime": "00:39:49.5100000"
    }
  },
  {
    "TextLocation": {
      "Start": 30850,
      "End": 30854
    },
    "TimeRange": {
      "StartTime": "00:39:49.5100000",
      "EndTime": "00:39:49.8400000"
    }
  },
  {
    "TextLocation": {
      "Start": 30855,
      "End": 30859
    },
    "TimeRange": {
      "StartTime": "00:39:49.8400000",
      "EndTime": "00:39:50.0800000"
    }
  },
  {
    "TextLocation": {
      "Start": 30860,
      "End": 30863
    },
    "TimeRange": {
      "StartTime": "00:39:50.0800000",
      "EndTime": "00:39:50.2300000"
    }
  },
  {
    "TextLocation": {
      "Start": 30864,
      "End": 30868
    },
    "TimeRange": {
      "StartTime": "00:39:50.2300000",
      "EndTime": "00:39:50.6500000"
    }
  },
  {
    "TextLocation": {
      "Start": 30870,
      "End": 30883
    },
    "TimeRange": {
      "StartTime": "00:39:50.6500000",
      "EndTime": "00:39:51.2800000"
    }
  },
  {
    "TextLocation": {
      "Start": 30884,
      "End": 30887
    },
    "TimeRange": {
      "StartTime": "00:39:51.2800000",
      "EndTime": "00:39:51.4300000"
    }
  },
  {
    "TextLocation": {
      "Start": 30888,
      "End": 30893
    },
    "TimeRange": {
      "StartTime": "00:39:51.4300000",
      "EndTime": "00:39:51.7300000"
    }
  },
  {
    "TextLocation": {
      "Start": 30894,
      "End": 30898
    },
    "TimeRange": {
      "StartTime": "00:39:51.7300000",
      "EndTime": "00:39:51.8500000"
    }
  },
  {
    "TextLocation": {
      "Start": 30899,
      "End": 30903
    },
    "TimeRange": {
      "StartTime": "00:39:51.8500000",
      "EndTime": "00:39:51.9699999"
    }
  },
  {
    "TextLocation": {
      "Start": 30904,
      "End": 30906
    },
    "TimeRange": {
      "StartTime": "00:39:51.9699999",
      "EndTime": "00:39:52.0900000"
    }
  },
  {
    "TextLocation": {
      "Start": 30907,
      "End": 30914
    },
    "TimeRange": {
      "StartTime": "00:39:52.0900000",
      "EndTime": "00:39:52.4800000"
    }
  },
  {
    "TextLocation": {
      "Start": 30915,
      "End": 30919
    },
    "TimeRange": {
      "StartTime": "00:39:52.4800000",
      "EndTime": "00:39:52.6300000"
    }
  },
  {
    "TextLocation": {
      "Start": 30920,
      "End": 30924
    },
    "TimeRange": {
      "StartTime": "00:39:52.6300000",
      "EndTime": "00:39:52.7800000"
    }
  },
  {
    "TextLocation": {
      "Start": 30925,
      "End": 30930
    },
    "TimeRange": {
      "StartTime": "00:39:52.7800000",
      "EndTime": "00:39:53.2000000"
    }
  },
  {
    "TextLocation": {
      "Start": 30931,
      "End": 30936
    },
    "TimeRange": {
      "StartTime": "00:39:54.8200000",
      "EndTime": "00:39:55.0400000"
    }
  },
  {
    "TextLocation": {
      "Start": 30937,
      "End": 30940
    },
    "TimeRange": {
      "StartTime": "00:39:55.0600000",
      "EndTime": "00:39:55.4500000"
    }
  },
  {
    "TextLocation": {
      "Start": 30943,
      "End": 30948
    },
    "TimeRange": {
      "StartTime": "00:39:57.7100000",
      "EndTime": "00:39:58.0700000"
    }
  },
  {
    "TextLocation": {
      "Start": 30949,
      "End": 30952
    },
    "TimeRange": {
      "StartTime": "00:39:58.0700000",
      "EndTime": "00:39:58.1600000"
    }
  },
  {
    "TextLocation": {
      "Start": 30953,
      "End": 30962
    },
    "TimeRange": {
      "StartTime": "00:39:58.1600000",
      "EndTime": "00:39:58.4899999"
    }
  },
  {
    "TextLocation": {
      "Start": 30963,
      "End": 30967
    },
    "TimeRange": {
      "StartTime": "00:39:58.4899999",
      "EndTime": "00:39:58.7000000"
    }
  },
  {
    "TextLocation": {
      "Start": 30968,
      "End": 30972
    },
    "TimeRange": {
      "StartTime": "00:39:58.7300000",
      "EndTime": "00:39:59"
    }
  },
  {
    "TextLocation": {
      "Start": 30973,
      "End": 30975
    },
    "TimeRange": {
      "StartTime": "00:39:59",
      "EndTime": "00:39:59.0900000"
    }
  },
  {
    "TextLocation": {
      "Start": 30976,
      "End": 30979
    },
    "TimeRange": {
      "StartTime": "00:39:59.0900000",
      "EndTime": "00:39:59.2700000"
    }
  },
  {
    "TextLocation": {
      "Start": 30980,
      "End": 30982
    },
    "TimeRange": {
      "StartTime": "00:39:59.2700000",
      "EndTime": "00:39:59.4500000"
    }
  },
  {
    "TextLocation": {
      "Start": 30983,
      "End": 30985
    },
    "TimeRange": {
      "StartTime": "00:39:59.4500000",
      "EndTime": "00:39:59.5700000"
    }
  },
  {
    "TextLocation": {
      "Start": 30986,
      "End": 30994
    },
    "TimeRange": {
      "StartTime": "00:39:59.5700000",
      "EndTime": "00:39:59.8900000"
    }
  },
  {
    "TextLocation": {
      "Start": 30995,
      "End": 30998
    },
    "TimeRange": {
      "StartTime": "00:39:59.9000000",
      "EndTime": "00:40:00.1400000"
    }
  },
  {
    "TextLocation": {
      "Start": 30999,
      "End": 31003
    },
    "TimeRange": {
      "StartTime": "00:40:00.1400000",
      "EndTime": "00:40:00.4100000"
    }
  },
  {
    "TextLocation": {
      "Start": 31004,
      "End": 31011
    },
    "TimeRange": {
      "StartTime": "00:40:00.4100000",
      "EndTime": "00:40:00.8900000"
    }
  },
  {
    "TextLocation": {
      "Start": 31012,
      "End": 31016
    },
    "TimeRange": {
      "StartTime": "00:40:00.8900000",
      "EndTime": "00:40:01.0400000"
    }
  },
  {
    "TextLocation": {
      "Start": 31017,
      "End": 31022
    },
    "TimeRange": {
      "StartTime": "00:40:01.0400000",
      "EndTime": "00:40:01.4300000"
    }
  },
  {
    "TextLocation": {
      "Start": 31023,
      "End": 31028
    },
    "TimeRange": {
      "StartTime": "00:40:01.4300000",
      "EndTime": "00:40:01.8200000"
    }
  },
  {
    "TextLocation": {
      "Start": 31029,
      "End": 31033
    },
    "TimeRange": {
      "StartTime": "00:40:01.8200000",
      "EndTime": "00:40:02.1200000"
    }
  },
  {
    "TextLocation": {
      "Start": 31034,
      "End": 31038
    },
    "TimeRange": {
      "StartTime": "00:40:02.1200000",
      "EndTime": "00:40:02.3900000"
    }
  },
  {
    "TextLocation": {
      "Start": 31039,
      "End": 31044
    },
    "TimeRange": {
      "StartTime": "00:40:02.3900000",
      "EndTime": "00:40:02.7800000"
    }
  },
  {
    "TextLocation": {
      "Start": 31052,
      "End": 31055
    },
    "TimeRange": {
      "StartTime": "00:40:02.8100000",
      "EndTime": "00:40:03.4699999"
    }
  },
  {
    "TextLocation": {
      "Start": 31063,
      "End": 31067
    },
    "TimeRange": {
      "StartTime": "00:40:03.8300000",
      "EndTime": "00:40:04.0400000"
    }
  },
  {
    "TextLocation": {
      "Start": 31068,
      "End": 31073
    },
    "TimeRange": {
      "StartTime": "00:40:04.0400000",
      "EndTime": "00:40:04.1600000"
    }
  },
  {
    "TextLocation": {
      "Start": 31074,
      "End": 31076
    },
    "TimeRange": {
      "StartTime": "00:40:04.1600000",
      "EndTime": "00:40:04.2800000"
    }
  },
  {
    "TextLocation": {
      "Start": 31077,
      "End": 31080
    },
    "TimeRange": {
      "StartTime": "00:40:04.2800000",
      "EndTime": "00:40:04.4600000"
    }
  },
  {
    "TextLocation": {
      "Start": 31081,
      "End": 31086
    },
    "TimeRange": {
      "StartTime": "00:40:04.4600000",
      "EndTime": "00:40:04.7000000"
    }
  },
  {
    "TextLocation": {
      "Start": 31087,
      "End": 31089
    },
    "TimeRange": {
      "StartTime": "00:40:04.7000000",
      "EndTime": "00:40:05.0300000"
    }
  },
  {
    "TextLocation": {
      "Start": 31097,
      "End": 31099
    },
    "TimeRange": {
      "StartTime": "00:40:05.4200000",
      "EndTime": "00:40:05.5700000"
    }
  },
  {
    "TextLocation": {
      "Start": 31100,
      "End": 31105
    },
    "TimeRange": {
      "StartTime": "00:40:05.5700000",
      "EndTime": "00:40:05.7500000"
    }
  },
  {
    "TextLocation": {
      "Start": 31106,
      "End": 31109
    },
    "TimeRange": {
      "StartTime": "00:40:05.7500000",
      "EndTime": "00:40:06.0800000"
    }
  },
  {
    "TextLocation": {
      "Start": 31110,
      "End": 31112
    },
    "TimeRange": {
      "StartTime": "00:40:06.0800000",
      "EndTime": "00:40:06.2600000"
    }
  },
  {
    "TextLocation": {
      "Start": 31113,
      "End": 31114
    },
    "TimeRange": {
      "StartTime": "00:40:06.2600000",
      "EndTime": "00:40:06.4699999"
    }
  },
  {
    "TextLocation": {
      "Start": 31115,
      "End": 31119
    },
    "TimeRange": {
      "StartTime": "00:40:06.4699999",
      "EndTime": "00:40:06.6800000"
    }
  },
  {
    "TextLocation": {
      "Start": 31120,
      "End": 31125
    },
    "TimeRange": {
      "StartTime": "00:40:06.7100000",
      "EndTime": "00:40:06.9500000"
    }
  },
  {
    "TextLocation": {
      "Start": 31126,
      "End": 31131
    },
    "TimeRange": {
      "StartTime": "00:40:06.9500000",
      "EndTime": "00:40:07.2500000"
    }
  },
  {
    "TextLocation": {
      "Start": 31132,
      "End": 31135
    },
    "TimeRange": {
      "StartTime": "00:40:07.2500000",
      "EndTime": "00:40:07.8800000"
    }
  },
  {
    "TextLocation": {
      "Start": 31138,
      "End": 31142
    },
    "TimeRange": {
      "StartTime": "00:40:08.1200000",
      "EndTime": "00:40:08.5100000"
    }
  },
  {
    "TextLocation": {
      "Start": 31150,
      "End": 31152
    },
    "TimeRange": {
      "StartTime": "00:40:10.1400000",
      "EndTime": "00:40:10.2900000"
    }
  },
  {
    "TextLocation": {
      "Start": 31153,
      "End": 31156
    },
    "TimeRange": {
      "StartTime": "00:40:10.2900000",
      "EndTime": "00:40:10.4100000"
    }
  },
  {
    "TextLocation": {
      "Start": 31157,
      "End": 31161
    },
    "TimeRange": {
      "StartTime": "00:40:10.4100000",
      "EndTime": "00:40:10.6800000"
    }
  },
  {
    "TextLocation": {
      "Start": 31162,
      "End": 31166
    },
    "TimeRange": {
      "StartTime": "00:40:10.6800000",
      "EndTime": "00:40:11.2500000"
    }
  },
  {
    "TextLocation": {
      "Start": 31167,
      "End": 31174
    },
    "TimeRange": {
      "StartTime": "00:40:11.5200000",
      "EndTime": "00:40:12.3000000"
    }
  },
  {
    "TextLocation": {
      "Start": 31175,
      "End": 31177
    },
    "TimeRange": {
      "StartTime": "00:40:12.3000000",
      "EndTime": "00:40:12.4500000"
    }
  },
  {
    "TextLocation": {
      "Start": 31178,
      "End": 31182
    },
    "TimeRange": {
      "StartTime": "00:40:12.4500000",
      "EndTime": "00:40:12.9600000"
    }
  },
  {
    "TextLocation": {
      "Start": 31183,
      "End": 31192
    },
    "TimeRange": {
      "StartTime": "00:40:12.9600000",
      "EndTime": "00:40:13.6500000"
    }
  },
  {
    "TextLocation": {
      "Start": 31193,
      "End": 31197
    },
    "TimeRange": {
      "StartTime": "00:40:13.6500000",
      "EndTime": "00:40:13.7700000"
    }
  },
  {
    "TextLocation": {
      "Start": 31198,
      "End": 31202
    },
    "TimeRange": {
      "StartTime": "00:40:13.7700000",
      "EndTime": "00:40:13.9200000"
    }
  },
  {
    "TextLocation": {
      "Start": 31203,
      "End": 31208
    },
    "TimeRange": {
      "StartTime": "00:40:13.9200000",
      "EndTime": "00:40:14.2199999"
    }
  },
  {
    "TextLocation": {
      "Start": 31209,
      "End": 31211
    },
    "TimeRange": {
      "StartTime": "00:40:14.2199999",
      "EndTime": "00:40:14.3400000"
    }
  },
  {
    "TextLocation": {
      "Start": 31212,
      "End": 31219
    },
    "TimeRange": {
      "StartTime": "00:40:14.3400000",
      "EndTime": "00:40:14.7300000"
    }
  },
  {
    "TextLocation": {
      "Start": 31220,
      "End": 31224
    },
    "TimeRange": {
      "StartTime": "00:40:14.7300000",
      "EndTime": "00:40:14.9100000"
    }
  },
  {
    "TextLocation": {
      "Start": 31225,
      "End": 31230
    },
    "TimeRange": {
      "StartTime": "00:40:14.9100000",
      "EndTime": "00:40:15.3600000"
    }
  },
  {
    "TextLocation": {
      "Start": 31238,
      "End": 31241
    },
    "TimeRange": {
      "StartTime": "00:40:15.5700000",
      "EndTime": "00:40:16.1100000"
    }
  },
  {
    "TextLocation": {
      "Start": 31249,
      "End": 31253
    },
    "TimeRange": {
      "StartTime": "00:40:16.3400000",
      "EndTime": "00:40:16.6200000"
    }
  },
  {
    "TextLocation": {
      "Start": 31256,
      "End": 31259
    },
    "TimeRange": {
      "StartTime": "00:40:16.6200000",
      "EndTime": "00:40:16.7399999"
    }
  },
  {
    "TextLocation": {
      "Start": 31260,
      "End": 31264
    },
    "TimeRange": {
      "StartTime": "00:40:16.7399999",
      "EndTime": "00:40:17.0800000"
    }
  },
  {
    "TextLocation": {
      "Start": 31265,
      "End": 31269
    },
    "TimeRange": {
      "StartTime": "00:40:17.1600000",
      "EndTime": "00:40:17.3400000"
    }
  },
  {
    "TextLocation": {
      "Start": 31270,
      "End": 31275
    },
    "TimeRange": {
      "StartTime": "00:40:17.3400000",
      "EndTime": "00:40:17.7600000"
    }
  },
  {
    "TextLocation": {
      "Start": 31283,
      "End": 31288
    },
    "TimeRange": {
      "StartTime": "00:40:19.1100000",
      "EndTime": "00:40:20.0700000"
    }
  },
  {
    "TextLocation": {
      "Start": 31289,
      "End": 31296
    },
    "TimeRange": {
      "StartTime": "00:40:20.4899999",
      "EndTime": "00:40:21.5100000"
    }
  },
  {
    "TextLocation": {
      "Start": 31297,
      "End": 31300
    },
    "TimeRange": {
      "StartTime": "00:40:22.8300000",
      "EndTime": "00:40:23.4899999"
    }
  },
  {
    "TextLocation": {
      "Start": 31303,
      "End": 31306
    },
    "TimeRange": {
      "StartTime": "00:40:26.0100000",
      "EndTime": "00:40:26.1300000"
    }
  },
  {
    "TextLocation": {
      "Start": 31307,
      "End": 31310
    },
    "TimeRange": {
      "StartTime": "00:40:26.1300000",
      "EndTime": "00:40:26.2800000"
    }
  },
  {
    "TextLocation": {
      "Start": 31311,
      "End": 31315
    },
    "TimeRange": {
      "StartTime": "00:40:26.2800000",
      "EndTime": "00:40:26.7300000"
    }
  },
  {
    "TextLocation": {
      "Start": 31316,
      "End": 31321
    },
    "TimeRange": {
      "StartTime": "00:40:26.7300000",
      "EndTime": "00:40:27.5100000"
    }
  },
  {
    "TextLocation": {
      "Start": 31322,
      "End": 31328
    },
    "TimeRange": {
      "StartTime": "00:40:27.5100000",
      "EndTime": "00:40:28.1700000"
    }
  },
  {
    "TextLocation": {
      "Start": 31331,
      "End": 31337
    },
    "TimeRange": {
      "StartTime": "00:40:28.4100000",
      "EndTime": "00:40:28.6800000"
    }
  },
  {
    "TextLocation": {
      "Start": 31338,
      "End": 31343
    },
    "TimeRange": {
      "StartTime": "00:40:28.6800000",
      "EndTime": "00:40:29.2900000"
    }
  },
  {
    "TextLocation": {
      "Start": 31346,
      "End": 31347
    },
    "TimeRange": {
      "StartTime": "00:40:29.3100000",
      "EndTime": "00:40:29.4600000"
    }
  },
  {
    "TextLocation": {
      "Start": 31348,
      "End": 31352
    },
    "TimeRange": {
      "StartTime": "00:40:29.4600000",
      "EndTime": "00:40:29.6400000"
    }
  },
  {
    "TextLocation": {
      "Start": 31353,
      "End": 31359
    },
    "TimeRange": {
      "StartTime": "00:40:29.6400000",
      "EndTime": "00:40:29.8500000"
    }
  },
  {
    "TextLocation": {
      "Start": 31360,
      "End": 31363
    },
    "TimeRange": {
      "StartTime": "00:40:29.8500000",
      "EndTime": "00:40:30.3000000"
    }
  },
  {
    "TextLocation": {
      "Start": 31364,
      "End": 31366
    },
    "TimeRange": {
      "StartTime": "00:40:30.3000000",
      "EndTime": "00:40:30.6300000"
    }
  },
  {
    "TextLocation": {
      "Start": 31367,
      "End": 31379
    },
    "TimeRange": {
      "StartTime": "00:40:30.6300000",
      "EndTime": "00:40:31.4600000"
    }
  },
  {
    "TextLocation": {
      "Start": 31380,
      "End": 31382
    },
    "TimeRange": {
      "StartTime": "00:40:31.4699999",
      "EndTime": "00:40:31.6200000"
    }
  },
  {
    "TextLocation": {
      "Start": 31383,
      "End": 31386
    },
    "TimeRange": {
      "StartTime": "00:40:31.6200000",
      "EndTime": "00:40:31.7100000"
    }
  },
  {
    "TextLocation": {
      "Start": 31387,
      "End": 31390
    },
    "TimeRange": {
      "StartTime": "00:40:31.7100000",
      "EndTime": "00:40:31.8000000"
    }
  },
  {
    "TextLocation": {
      "Start": 31391,
      "End": 31400
    },
    "TimeRange": {
      "StartTime": "00:40:31.8000000",
      "EndTime": "00:40:32.3100000"
    }
  },
  {
    "TextLocation": {
      "Start": 31402,
      "End": 31405
    },
    "TimeRange": {
      "StartTime": "00:40:32.3100000",
      "EndTime": "00:40:32.5500000"
    }
  },
  {
    "TextLocation": {
      "Start": 31406,
      "End": 31407
    },
    "TimeRange": {
      "StartTime": "00:40:32.5500000",
      "EndTime": "00:40:32.6100000"
    }
  },
  {
    "TextLocation": {
      "Start": 31408,
      "End": 31413
    },
    "TimeRange": {
      "StartTime": "00:40:32.6100000",
      "EndTime": "00:40:32.7600000"
    }
  },
  {
    "TextLocation": {
      "Start": 31414,
      "End": 31418
    },
    "TimeRange": {
      "StartTime": "00:40:32.7600000",
      "EndTime": "00:40:32.8800000"
    }
  },
  {
    "TextLocation": {
      "Start": 31419,
      "End": 31424
    },
    "TimeRange": {
      "StartTime": "00:40:32.8800000",
      "EndTime": "00:40:33.0900000"
    }
  },
  {
    "TextLocation": {
      "Start": 31425,
      "End": 31430
    },
    "TimeRange": {
      "StartTime": "00:40:33.0900000",
      "EndTime": "00:40:33.3900000"
    }
  },
  {
    "TextLocation": {
      "Start": 31431,
      "End": 31434
    },
    "TimeRange": {
      "StartTime": "00:40:33.3900000",
      "EndTime": "00:40:33.4899999"
    }
  },
  {
    "TextLocation": {
      "Start": 31435,
      "End": 31438
    },
    "TimeRange": {
      "StartTime": "00:40:33.5100000",
      "EndTime": "00:40:33.6300000"
    }
  },
  {
    "TextLocation": {
      "Start": 31439,
      "End": 31448
    },
    "TimeRange": {
      "StartTime": "00:40:33.6300000",
      "EndTime": "00:40:34.2600000"
    }
  },
  {
    "TextLocation": {
      "Start": 31456,
      "End": 31459
    },
    "TimeRange": {
      "StartTime": "00:40:34.5300000",
      "EndTime": "00:40:34.6800000"
    }
  },
  {
    "TextLocation": {
      "Start": 31460,
      "End": 31463
    },
    "TimeRange": {
      "StartTime": "00:40:34.6800000",
      "EndTime": "00:40:34.8000000"
    }
  },
  {
    "TextLocation": {
      "Start": 31464,
      "End": 31468
    },
    "TimeRange": {
      "StartTime": "00:40:34.8000000",
      "EndTime": "00:40:34.9500000"
    }
  },
  {
    "TextLocation": {
      "Start": 31469,
      "End": 31472
    },
    "TimeRange": {
      "StartTime": "00:40:34.9500000",
      "EndTime": "00:40:35.1300000"
    }
  },
  {
    "TextLocation": {
      "Start": 31473,
      "End": 31477
    },
    "TimeRange": {
      "StartTime": "00:40:35.1300000",
      "EndTime": "00:40:35.9400000"
    }
  },
  {
    "TextLocation": {
      "Start": 31478,
      "End": 31482
    },
    "TimeRange": {
      "StartTime": "00:40:36.0600000",
      "EndTime": "00:40:36.3900000"
    }
  },
  {
    "TextLocation": {
      "Start": 31483,
      "End": 31490
    },
    "TimeRange": {
      "StartTime": "00:40:36.3900000",
      "EndTime": "00:40:36.7800000"
    }
  },
  {
    "TextLocation": {
      "Start": 31491,
      "End": 31493
    },
    "TimeRange": {
      "StartTime": "00:40:36.7800000",
      "EndTime": "00:40:36.9000000"
    }
  },
  {
    "TextLocation": {
      "Start": 31494,
      "End": 31499
    },
    "TimeRange": {
      "StartTime": "00:40:36.9000000",
      "EndTime": "00:40:37.2700000"
    }
  },
  {
    "TextLocation": {
      "Start": 31502,
      "End": 31504
    },
    "TimeRange": {
      "StartTime": "00:40:37.2900000",
      "EndTime": "00:40:37.5000000"
    }
  },
  {
    "TextLocation": {
      "Start": 31505,
      "End": 31510
    },
    "TimeRange": {
      "StartTime": "00:40:37.5000000",
      "EndTime": "00:40:37.9500000"
    }
  },
  {
    "TextLocation": {
      "Start": 31511,
      "End": 31514
    },
    "TimeRange": {
      "StartTime": "00:40:37.9500000",
      "EndTime": "00:40:38.0700000"
    }
  },
  {
    "TextLocation": {
      "Start": 31522,
      "End": 31529
    },
    "TimeRange": {
      "StartTime": "00:40:38.0700000",
      "EndTime": "00:40:38.6000000"
    }
  },
  {
    "TextLocation": {
      "Start": 31532,
      "End": 31536
    },
    "TimeRange": {
      "StartTime": "00:40:38.6200000",
      "EndTime": "00:40:38.8800000"
    }
  },
  {
    "TextLocation": {
      "Start": 31544,
      "End": 31546
    },
    "TimeRange": {
      "StartTime": "00:40:39.7800000",
      "EndTime": "00:40:39.9899999"
    }
  },
  {
    "TextLocation": {
      "Start": 31547,
      "End": 31550
    },
    "TimeRange": {
      "StartTime": "00:40:39.9899999",
      "EndTime": "00:40:40.1400000"
    }
  },
  {
    "TextLocation": {
      "Start": 31551,
      "End": 31554
    },
    "TimeRange": {
      "StartTime": "00:40:40.1400000",
      "EndTime": "00:40:40.3500000"
    }
  },
  {
    "TextLocation": {
      "Start": 31555,
      "End": 31562
    },
    "TimeRange": {
      "StartTime": "00:40:40.3500000",
      "EndTime": "00:40:40.9500000"
    }
  },
  {
    "TextLocation": {
      "Start": 31565,
      "End": 31568
    },
    "TimeRange": {
      "StartTime": "00:40:41.0700000",
      "EndTime": "00:40:41.6100000"
    }
  },
  {
    "TextLocation": {
      "Start": 31571,
      "End": 31575
    },
    "TimeRange": {
      "StartTime": "00:40:41.6400000",
      "EndTime": "00:40:42.1200000"
    }
  },
  {
    "TextLocation": {
      "Start": 31578,
      "End": 31583
    },
    "TimeRange": {
      "StartTime": "00:40:42.2399999",
      "EndTime": "00:40:42.4800000"
    }
  },
  {
    "TextLocation": {
      "Start": 31584,
      "End": 31588
    },
    "TimeRange": {
      "StartTime": "00:40:42.4800000",
      "EndTime": "00:40:42.6000000"
    }
  },
  {
    "TextLocation": {
      "Start": 31589,
      "End": 31593
    },
    "TimeRange": {
      "StartTime": "00:40:42.6000000",
      "EndTime": "00:40:42.7800000"
    }
  },
  {
    "TextLocation": {
      "Start": 31594,
      "End": 31595
    },
    "TimeRange": {
      "StartTime": "00:40:42.7800000",
      "EndTime": "00:40:42.8400000"
    }
  },
  {
    "TextLocation": {
      "Start": 31596,
      "End": 31602
    },
    "TimeRange": {
      "StartTime": "00:40:42.8400000",
      "EndTime": "00:40:43.0200000"
    }
  },
  {
    "TextLocation": {
      "Start": 31603,
      "End": 31606
    },
    "TimeRange": {
      "StartTime": "00:40:43.0200000",
      "EndTime": "00:40:43.1400000"
    }
  },
  {
    "TextLocation": {
      "Start": 31607,
      "End": 31612
    },
    "TimeRange": {
      "StartTime": "00:40:43.1400000",
      "EndTime": "00:40:43.4100000"
    }
  },
  {
    "TextLocation": {
      "Start": 31613,
      "End": 31617
    },
    "TimeRange": {
      "StartTime": "00:40:43.4100000",
      "EndTime": "00:40:43.6000000"
    }
  },
  {
    "TextLocation": {
      "Start": 31620,
      "End": 31624
    },
    "TimeRange": {
      "StartTime": "00:40:43.6200000",
      "EndTime": "00:40:43.8900000"
    }
  },
  {
    "TextLocation": {
      "Start": 31625,
      "End": 31627
    },
    "TimeRange": {
      "StartTime": "00:40:43.8900000",
      "EndTime": "00:40:44.0700000"
    }
  },
  {
    "TextLocation": {
      "Start": 31628,
      "End": 31635
    },
    "TimeRange": {
      "StartTime": "00:40:44.0700000",
      "EndTime": "00:40:44.7000000"
    }
  },
  {
    "TextLocation": {
      "Start": 31643,
      "End": 31645
    },
    "TimeRange": {
      "StartTime": "00:40:45.6600000",
      "EndTime": "00:40:45.9300000"
    }
  },
  {
    "TextLocation": {
      "Start": 31646,
      "End": 31648
    },
    "TimeRange": {
      "StartTime": "00:40:45.9300000",
      "EndTime": "00:40:46.2900000"
    }
  },
  {
    "TextLocation": {
      "Start": 31649,
      "End": 31650
    },
    "TimeRange": {
      "StartTime": "00:40:46.2900000",
      "EndTime": "00:40:46.8000000"
    }
  },
  {
    "TextLocation": {
      "Start": 31651,
      "End": 31660
    },
    "TimeRange": {
      "StartTime": "00:40:47.4899999",
      "EndTime": "00:40:48.1200000"
    }
  },
  {
    "TextLocation": {
      "Start": 31661,
      "End": 31669
    },
    "TimeRange": {
      "StartTime": "00:40:48.1200000",
      "EndTime": "00:40:49.0500000"
    }
  },
  {
    "TextLocation": {
      "Start": 31670,
      "End": 31673
    },
    "TimeRange": {
      "StartTime": "00:40:49.0500000",
      "EndTime": "00:40:49.7399999"
    }
  },
  {
    "TextLocation": {
      "Start": 31674,
      "End": 31675
    },
    "TimeRange": {
      "StartTime": "00:40:49.7500000",
      "EndTime": "00:40:50.1700000"
    }
  },
  {
    "TextLocation": {
      "Start": 31678,
      "End": 31681
    },
    "TimeRange": {
      "StartTime": "00:40:51.2900000",
      "EndTime": "00:40:51.7700000"
    }
  },
  {
    "TextLocation": {
      "Start": 31682,
      "End": 31688
    },
    "TimeRange": {
      "StartTime": "00:40:51.8000000",
      "EndTime": "00:40:52.3700000"
    }
  },
  {
    "TextLocation": {
      "Start": 31696,
      "End": 31705
    },
    "TimeRange": {
      "StartTime": "00:40:54.7100000",
      "EndTime": "00:40:55.2199999"
    }
  },
  {
    "TextLocation": {
      "Start": 31706,
      "End": 31715
    },
    "TimeRange": {
      "StartTime": "00:40:55.2199999",
      "EndTime": "00:40:55.7000000"
    }
  },
  {
    "TextLocation": {
      "Start": 31718,
      "End": 31722
    },
    "TimeRange": {
      "StartTime": "00:40:55.7000000",
      "EndTime": "00:40:55.8200000"
    }
  },
  {
    "TextLocation": {
      "Start": 31723,
      "End": 31725
    },
    "TimeRange": {
      "StartTime": "00:40:55.8200000",
      "EndTime": "00:40:55.8800000"
    }
  },
  {
    "TextLocation": {
      "Start": 31726,
      "End": 31730
    },
    "TimeRange": {
      "StartTime": "00:40:55.8800000",
      "EndTime": "00:40:56"
    }
  },
  {
    "TextLocation": {
      "Start": 31731,
      "End": 31732
    },
    "TimeRange": {
      "StartTime": "00:40:56",
      "EndTime": "00:40:56.0900000"
    }
  },
  {
    "TextLocation": {
      "Start": 31733,
      "End": 31739
    },
    "TimeRange": {
      "StartTime": "00:40:56.0900000",
      "EndTime": "00:40:56.4200000"
    }
  },
  {
    "TextLocation": {
      "Start": 31740,
      "End": 31745
    },
    "TimeRange": {
      "StartTime": "00:40:56.4200000",
      "EndTime": "00:40:56.7800000"
    }
  },
  {
    "TextLocation": {
      "Start": 31746,
      "End": 31754
    },
    "TimeRange": {
      "StartTime": "00:40:56.7800000",
      "EndTime": "00:40:57.4699999"
    }
  },
  {
    "TextLocation": {
      "Start": 31757,
      "End": 31760
    },
    "TimeRange": {
      "StartTime": "00:40:57.4699999",
      "EndTime": "00:40:57.9200000"
    }
  },
  {
    "TextLocation": {
      "Start": 31763,
      "End": 31766
    },
    "TimeRange": {
      "StartTime": "00:40:59.9300000",
      "EndTime": "00:41:00.5600000"
    }
  },
  {
    "TextLocation": {
      "Start": 31767,
      "End": 31770
    },
    "TimeRange": {
      "StartTime": "00:41:00.5600000",
      "EndTime": "00:41:00.7399999"
    }
  },
  {
    "TextLocation": {
      "Start": 31771,
      "End": 31780
    },
    "TimeRange": {
      "StartTime": "00:41:00.7399999",
      "EndTime": "00:41:01.0400000"
    }
  },
  {
    "TextLocation": {
      "Start": 31781,
      "End": 31790
    },
    "TimeRange": {
      "StartTime": "00:41:01.0400000",
      "EndTime": "00:41:01.4600000"
    }
  },
  {
    "TextLocation": {
      "Start": 31793,
      "End": 31795
    },
    "TimeRange": {
      "StartTime": "00:41:01.4600000",
      "EndTime": "00:41:01.5800000"
    }
  },
  {
    "TextLocation": {
      "Start": 31796,
      "End": 31799
    },
    "TimeRange": {
      "StartTime": "00:41:01.5800000",
      "EndTime": "00:41:01.6700000"
    }
  },
  {
    "TextLocation": {
      "Start": 31800,
      "End": 31808
    },
    "TimeRange": {
      "StartTime": "00:41:01.6700000",
      "EndTime": "00:41:01.9400000"
    }
  },
  {
    "TextLocation": {
      "Start": 31809,
      "End": 31812
    },
    "TimeRange": {
      "StartTime": "00:41:01.9400000",
      "EndTime": "00:41:02.0300000"
    }
  },
  {
    "TextLocation": {
      "Start": 31813,
      "End": 31816
    },
    "TimeRange": {
      "StartTime": "00:41:02.0300000",
      "EndTime": "00:41:02.3300000"
    }
  },
  {
    "TextLocation": {
      "Start": 31817,
      "End": 31828
    },
    "TimeRange": {
      "StartTime": "00:41:02.3300000",
      "EndTime": "00:41:02.9899999"
    }
  },
  {
    "TextLocation": {
      "Start": 31829,
      "End": 31832
    },
    "TimeRange": {
      "StartTime": "00:41:02.9899999",
      "EndTime": "00:41:03.2300000"
    }
  },
  {
    "TextLocation": {
      "Start": 31833,
      "End": 31837
    },
    "TimeRange": {
      "StartTime": "00:41:03.2300000",
      "EndTime": "00:41:03.5000000"
    }
  },
  {
    "TextLocation": {
      "Start": 31838,
      "End": 31840
    },
    "TimeRange": {
      "StartTime": "00:41:03.5000000",
      "EndTime": "00:41:03.6500000"
    }
  },
  {
    "TextLocation": {
      "Start": 31841,
      "End": 31848
    },
    "TimeRange": {
      "StartTime": "00:41:03.6500000",
      "EndTime": "00:41:03.9800000"
    }
  },
  {
    "TextLocation": {
      "Start": 31849,
      "End": 31853
    },
    "TimeRange": {
      "StartTime": "00:41:03.9800000",
      "EndTime": "00:41:04.2800000"
    }
  },
  {
    "TextLocation": {
      "Start": 31855,
      "End": 31857
    },
    "TimeRange": {
      "StartTime": "00:41:04.2800000",
      "EndTime": "00:41:04.3700000"
    }
  },
  {
    "TextLocation": {
      "Start": 31858,
      "End": 31862
    },
    "TimeRange": {
      "StartTime": "00:41:04.3700000",
      "EndTime": "00:41:04.4899999"
    }
  },
  {
    "TextLocation": {
      "Start": 31863,
      "End": 31868
    },
    "TimeRange": {
      "StartTime": "00:41:04.4899999",
      "EndTime": "00:41:04.7600000"
    }
  },
  {
    "TextLocation": {
      "Start": 31876,
      "End": 31879
    },
    "TimeRange": {
      "StartTime": "00:41:04.7600000",
      "EndTime": "00:41:05.1200000"
    }
  },
  {
    "TextLocation": {
      "Start": 31882,
      "End": 31884
    },
    "TimeRange": {
      "StartTime": "00:41:05.1200000",
      "EndTime": "00:41:05.3300000"
    }
  },
  {
    "TextLocation": {
      "Start": 31885,
      "End": 31887
    },
    "TimeRange": {
      "StartTime": "00:41:05.3300000",
      "EndTime": "00:41:05.5400000"
    }
  },
  {
    "TextLocation": {
      "Start": 31888,
      "End": 31889
    },
    "TimeRange": {
      "StartTime": "00:41:05.5400000",
      "EndTime": "00:41:05.6600000"
    }
  },
  {
    "TextLocation": {
      "Start": 31890,
      "End": 31895
    },
    "TimeRange": {
      "StartTime": "00:41:05.6600000",
      "EndTime": "00:41:06.1700000"
    }
  },
  {
    "TextLocation": {
      "Start": 31903,
      "End": 31905
    },
    "TimeRange": {
      "StartTime": "00:41:06.7100000",
      "EndTime": "00:41:06.8600000"
    }
  },
  {
    "TextLocation": {
      "Start": 31906,
      "End": 31908
    },
    "TimeRange": {
      "StartTime": "00:41:06.8600000",
      "EndTime": "00:41:07.0100000"
    }
  },
  {
    "TextLocation": {
      "Start": 31909,
      "End": 31910
    },
    "TimeRange": {
      "StartTime": "00:41:07.0100000",
      "EndTime": "00:41:07.0400000"
    }
  },
  {
    "TextLocation": {
      "Start": 31911,
      "End": 31916
    },
    "TimeRange": {
      "StartTime": "00:41:07.0400000",
      "EndTime": "00:41:07.4000000"
    }
  },
  {
    "TextLocation": {
      "Start": 31919,
      "End": 31923
    },
    "TimeRange": {
      "StartTime": "00:41:08.4200000",
      "EndTime": "00:41:08.9600000"
    }
  },
  {
    "TextLocation": {
      "Start": 31924,
      "End": 31926
    },
    "TimeRange": {
      "StartTime": "00:41:08.9600000",
      "EndTime": "00:41:09.2000000"
    }
  },
  {
    "TextLocation": {
      "Start": 31927,
      "End": 31929
    },
    "TimeRange": {
      "StartTime": "00:41:09.2000000",
      "EndTime": "00:41:09.3800000"
    }
  },
  {
    "TextLocation": {
      "Start": 31932,
      "End": 31936
    },
    "TimeRange": {
      "StartTime": "00:41:09.3800000",
      "EndTime": "00:41:10.1600000"
    }
  },
  {
    "TextLocation": {
      "Start": 31937,
      "End": 31941
    },
    "TimeRange": {
      "StartTime": "00:41:10.1600000",
      "EndTime": "00:41:10.7900000"
    }
  },
  {
    "TextLocation": {
      "Start": 31942,
      "End": 31946
    },
    "TimeRange": {
      "StartTime": "00:41:10.7900000",
      "EndTime": "00:41:11.3000000"
    }
  },
  {
    "TextLocation": {
      "Start": 31947,
      "End": 31955
    },
    "TimeRange": {
      "StartTime": "00:41:11.3000000",
      "EndTime": "00:41:11.7800000"
    }
  },
  {
    "TextLocation": {
      "Start": 31956,
      "End": 31960
    },
    "TimeRange": {
      "StartTime": "00:41:11.7800000",
      "EndTime": "00:41:12.1400000"
    }
  },
  {
    "TextLocation": {
      "Start": 31963,
      "End": 31965
    },
    "TimeRange": {
      "StartTime": "00:41:12.1400000",
      "EndTime": "00:41:12.2900000"
    }
  },
  {
    "TextLocation": {
      "Start": 31966,
      "End": 31969
    },
    "TimeRange": {
      "StartTime": "00:41:12.2900000",
      "EndTime": "00:41:12.4400000"
    }
  },
  {
    "TextLocation": {
      "Start": 31970,
      "End": 31973
    },
    "TimeRange": {
      "StartTime": "00:41:12.4400000",
      "EndTime": "00:41:12.5300000"
    }
  },
  {
    "TextLocation": {
      "Start": 31974,
      "End": 31978
    },
    "TimeRange": {
      "StartTime": "00:41:12.5300000",
      "EndTime": "00:41:12.7700000"
    }
  },
  {
    "TextLocation": {
      "Start": 31979,
      "End": 31984
    },
    "TimeRange": {
      "StartTime": "00:41:12.7700000",
      "EndTime": "00:41:13.0100000"
    }
  },
  {
    "TextLocation": {
      "Start": 31985,
      "End": 31991
    },
    "TimeRange": {
      "StartTime": "00:41:13.0100000",
      "EndTime": "00:41:13.2500000"
    }
  },
  {
    "TextLocation": {
      "Start": 31994,
      "End": 31997
    },
    "TimeRange": {
      "StartTime": "00:41:13.2500000",
      "EndTime": "00:41:13.3700000"
    }
  },
  {
    "TextLocation": {
      "Start": 31998,
      "End": 32001
    },
    "TimeRange": {
      "StartTime": "00:41:13.3700000",
      "EndTime": "00:41:13.4600000"
    }
  },
  {
    "TextLocation": {
      "Start": 32002,
      "End": 32004
    },
    "TimeRange": {
      "StartTime": "00:41:13.4600000",
      "EndTime": "00:41:13.5800000"
    }
  },
  {
    "TextLocation": {
      "Start": 32005,
      "End": 32010
    },
    "TimeRange": {
      "StartTime": "00:41:13.6100000",
      "EndTime": "00:41:13.8800000"
    }
  },
  {
    "TextLocation": {
      "Start": 32013,
      "End": 32017
    },
    "TimeRange": {
      "StartTime": "00:41:13.8800000",
      "EndTime": "00:41:14.0300000"
    }
  },
  {
    "TextLocation": {
      "Start": 32018,
      "End": 32021
    },
    "TimeRange": {
      "StartTime": "00:41:14.0300000",
      "EndTime": "00:41:14.1500000"
    }
  },
  {
    "TextLocation": {
      "Start": 32022,
      "End": 32025
    },
    "TimeRange": {
      "StartTime": "00:41:14.1500000",
      "EndTime": "00:41:14.2700000"
    }
  },
  {
    "TextLocation": {
      "Start": 32026,
      "End": 32028
    },
    "TimeRange": {
      "StartTime": "00:41:14.2700000",
      "EndTime": "00:41:14.6600000"
    }
  },
  {
    "TextLocation": {
      "Start": 32036,
      "End": 32039
    },
    "TimeRange": {
      "StartTime": "00:41:15.6500000",
      "EndTime": "00:41:15.8900000"
    }
  },
  {
    "TextLocation": {
      "Start": 32040,
      "End": 32043
    },
    "TimeRange": {
      "StartTime": "00:41:15.8900000",
      "EndTime": "00:41:16.5800000"
    }
  },
  {
    "TextLocation": {
      "Start": 32044,
      "End": 32048
    },
    "TimeRange": {
      "StartTime": "00:41:16.7000000",
      "EndTime": "00:41:17.6600000"
    }
  },
  {
    "TextLocation": {
      "Start": 32050,
      "End": 32054
    },
    "TimeRange": {
      "StartTime": "00:41:18.0500000",
      "EndTime": "00:41:18.8900000"
    }
  },
  {
    "TextLocation": {
      "Start": 32055,
      "End": 32061
    },
    "TimeRange": {
      "StartTime": "00:41:19.3400000",
      "EndTime": "00:41:19.7600000"
    }
  },
  {
    "TextLocation": {
      "Start": 32063,
      "End": 32071
    },
    "TimeRange": {
      "StartTime": "00:41:19.7600000",
      "EndTime": "00:41:20.4200000"
    }
  },
  {
    "TextLocation": {
      "Start": 32072,
      "End": 32075
    },
    "TimeRange": {
      "StartTime": "00:41:20.4200000",
      "EndTime": "00:41:20.7500000"
    }
  },
  {
    "TextLocation": {
      "Start": 32076,
      "End": 32077
    },
    "TimeRange": {
      "StartTime": "00:41:20.7500000",
      "EndTime": "00:41:20.8700000"
    }
  },
  {
    "TextLocation": {
      "Start": 32078,
      "End": 32082
    },
    "TimeRange": {
      "StartTime": "00:41:20.9300000",
      "EndTime": "00:41:21.3800000"
    }
  },
  {
    "TextLocation": {
      "Start": 32090,
      "End": 32094
    },
    "TimeRange": {
      "StartTime": "00:41:24.3200000",
      "EndTime": "00:41:24.7100000"
    }
  },
  {
    "TextLocation": {
      "Start": 32095,
      "End": 32099
    },
    "TimeRange": {
      "StartTime": "00:41:24.7100000",
      "EndTime": "00:41:25.1000000"
    }
  },
  {
    "TextLocation": {
      "Start": 32100,
      "End": 32102
    },
    "TimeRange": {
      "StartTime": "00:41:25.1000000",
      "EndTime": "00:41:25.2500000"
    }
  },
  {
    "TextLocation": {
      "Start": 32103,
      "End": 32109
    },
    "TimeRange": {
      "StartTime": "00:41:25.2500000",
      "EndTime": "00:41:25.7900000"
    }
  },
  {
    "TextLocation": {
      "Start": 32110,
      "End": 32113
    },
    "TimeRange": {
      "StartTime": "00:41:25.7900000",
      "EndTime": "00:41:26"
    }
  },
  {
    "TextLocation": {
      "Start": 32114,
      "End": 32117
    },
    "TimeRange": {
      "StartTime": "00:41:26",
      "EndTime": "00:41:26.0900000"
    }
  },
  {
    "TextLocation": {
      "Start": 32118,
      "End": 32127
    },
    "TimeRange": {
      "StartTime": "00:41:26.0900000",
      "EndTime": "00:41:26.5400000"
    }
  },
  {
    "TextLocation": {
      "Start": 32128,
      "End": 32133
    },
    "TimeRange": {
      "StartTime": "00:41:26.5400000",
      "EndTime": "00:41:27.2300000"
    }
  },
  {
    "TextLocation": {
      "Start": 32134,
      "End": 32138
    },
    "TimeRange": {
      "StartTime": "00:41:27.2300000",
      "EndTime": "00:41:27.5300000"
    }
  },
  {
    "TextLocation": {
      "Start": 32139,
      "End": 32142
    },
    "TimeRange": {
      "StartTime": "00:41:27.5300000",
      "EndTime": "00:41:27.6800000"
    }
  },
  {
    "TextLocation": {
      "Start": 32143,
      "End": 32147
    },
    "TimeRange": {
      "StartTime": "00:41:27.6800000",
      "EndTime": "00:41:27.8900000"
    }
  },
  {
    "TextLocation": {
      "Start": 32148,
      "End": 32151
    },
    "TimeRange": {
      "StartTime": "00:41:27.8900000",
      "EndTime": "00:41:28.0700000"
    }
  },
  {
    "TextLocation": {
      "Start": 32152,
      "End": 32154
    },
    "TimeRange": {
      "StartTime": "00:41:28.0700000",
      "EndTime": "00:41:28.1900000"
    }
  },
  {
    "TextLocation": {
      "Start": 32155,
      "End": 32157
    },
    "TimeRange": {
      "StartTime": "00:41:28.1900000",
      "EndTime": "00:41:28.3100000"
    }
  },
  {
    "TextLocation": {
      "Start": 32158,
      "End": 32163
    },
    "TimeRange": {
      "StartTime": "00:41:28.3100000",
      "EndTime": "00:41:28.6400000"
    }
  },
  {
    "TextLocation": {
      "Start": 32164,
      "End": 32171
    },
    "TimeRange": {
      "StartTime": "00:41:28.6400000",
      "EndTime": "00:41:29.3900000"
    }
  },
  {
    "TextLocation": {
      "Start": 32179,
      "End": 32180
    },
    "TimeRange": {
      "StartTime": "00:41:31.6400000",
      "EndTime": "00:41:31.8800000"
    }
  },
  {
    "TextLocation": {
      "Start": 32181,
      "End": 32187
    },
    "TimeRange": {
      "StartTime": "00:41:31.8800000",
      "EndTime": "00:41:32.3600000"
    }
  },
  {
    "TextLocation": {
      "Start": 32188,
      "End": 32191
    },
    "TimeRange": {
      "StartTime": "00:41:32.3600000",
      "EndTime": "00:41:32.6000000"
    }
  },
  {
    "TextLocation": {
      "Start": 32192,
      "End": 32195
    },
    "TimeRange": {
      "StartTime": "00:41:32.6000000",
      "EndTime": "00:41:32.7500000"
    }
  },
  {
    "TextLocation": {
      "Start": 32196,
      "End": 32199
    },
    "TimeRange": {
      "StartTime": "00:41:32.7500000",
      "EndTime": "00:41:32.9300000"
    }
  },
  {
    "TextLocation": {
      "Start": 32200,
      "End": 32203
    },
    "TimeRange": {
      "StartTime": "00:41:32.9300000",
      "EndTime": "00:41:33.0800000"
    }
  },
  {
    "TextLocation": {
      "Start": 32204,
      "End": 32209
    },
    "TimeRange": {
      "StartTime": "00:41:33.0800000",
      "EndTime": "00:41:33.3800000"
    }
  },
  {
    "TextLocation": {
      "Start": 32211,
      "End": 32214
    },
    "TimeRange": {
      "StartTime": "00:41:33.3800000",
      "EndTime": "00:41:33.5300000"
    }
  },
  {
    "TextLocation": {
      "Start": 32215,
      "End": 32216
    },
    "TimeRange": {
      "StartTime": "00:41:33.5300000",
      "EndTime": "00:41:33.6200000"
    }
  },
  {
    "TextLocation": {
      "Start": 32217,
      "End": 32221
    },
    "TimeRange": {
      "StartTime": "00:41:33.6200000",
      "EndTime": "00:41:33.8000000"
    }
  },
  {
    "TextLocation": {
      "Start": 32222,
      "End": 32226
    },
    "TimeRange": {
      "StartTime": "00:41:33.8000000",
      "EndTime": "00:41:33.9800000"
    }
  },
  {
    "TextLocation": {
      "Start": 32227,
      "End": 32230
    },
    "TimeRange": {
      "StartTime": "00:41:33.9800000",
      "EndTime": "00:41:34.1300000"
    }
  },
  {
    "TextLocation": {
      "Start": 32231,
      "End": 32235
    },
    "TimeRange": {
      "StartTime": "00:41:34.1300000",
      "EndTime": "00:41:34.5500000"
    }
  },
  {
    "TextLocation": {
      "Start": 32236,
      "End": 32237
    },
    "TimeRange": {
      "StartTime": "00:41:34.5500000",
      "EndTime": "00:41:34.7900000"
    }
  },
  {
    "TextLocation": {
      "Start": 32238,
      "End": 32246
    },
    "TimeRange": {
      "StartTime": "00:41:34.7900000",
      "EndTime": "00:41:35.5400000"
    }
  },
  {
    "TextLocation": {
      "Start": 32249,
      "End": 32253
    },
    "TimeRange": {
      "StartTime": "00:41:35.8000000",
      "EndTime": "00:41:36.1700000"
    }
  },
  {
    "TextLocation": {
      "Start": 32261,
      "End": 32266
    },
    "TimeRange": {
      "StartTime": "00:41:37.0300000",
      "EndTime": "00:41:37.4800000"
    }
  },
  {
    "TextLocation": {
      "Start": 32267,
      "End": 32270
    },
    "TimeRange": {
      "StartTime": "00:41:37.4800000",
      "EndTime": "00:41:37.9600000"
    }
  },
  {
    "TextLocation": {
      "Start": 32271,
      "End": 32274
    },
    "TimeRange": {
      "StartTime": "00:41:37.9600000",
      "EndTime": "00:41:38.1400000"
    }
  },
  {
    "TextLocation": {
      "Start": 32275,
      "End": 32280
    },
    "TimeRange": {
      "StartTime": "00:41:38.1400000",
      "EndTime": "00:41:38.5300000"
    }
  },
  {
    "TextLocation": {
      "Start": 32281,
      "End": 32285
    },
    "TimeRange": {
      "StartTime": "00:41:38.5300000",
      "EndTime": "00:41:38.7700000"
    }
  },
  {
    "TextLocation": {
      "Start": 32286,
      "End": 32288
    },
    "TimeRange": {
      "StartTime": "00:41:38.7700000",
      "EndTime": "00:41:38.9200000"
    }
  },
  {
    "TextLocation": {
      "Start": 32289,
      "End": 32293
    },
    "TimeRange": {
      "StartTime": "00:41:38.9200000",
      "EndTime": "00:41:39.0400000"
    }
  },
  {
    "TextLocation": {
      "Start": 32294,
      "End": 32299
    },
    "TimeRange": {
      "StartTime": "00:41:39.0400000",
      "EndTime": "00:41:39.2500000"
    }
  },
  {
    "TextLocation": {
      "Start": 32300,
      "End": 32302
    },
    "TimeRange": {
      "StartTime": "00:41:39.2500000",
      "EndTime": "00:41:39.3700000"
    }
  },
  {
    "TextLocation": {
      "Start": 32303,
      "End": 32310
    },
    "TimeRange": {
      "StartTime": "00:41:39.3700000",
      "EndTime": "00:41:40.0900000"
    }
  },
  {
    "TextLocation": {
      "Start": 32313,
      "End": 32316
    },
    "TimeRange": {
      "StartTime": "00:41:40.1200000",
      "EndTime": "00:41:40.7500000"
    }
  },
  {
    "TextLocation": {
      "Start": 32319,
      "End": 32324
    },
    "TimeRange": {
      "StartTime": "00:41:40.8400000",
      "EndTime": "00:41:41.2300000"
    }
  },
  {
    "TextLocation": {
      "Start": 32325,
      "End": 32328
    },
    "TimeRange": {
      "StartTime": "00:41:41.2300000",
      "EndTime": "00:41:41.5900000"
    }
  },
  {
    "TextLocation": {
      "Start": 32330,
      "End": 32332
    },
    "TimeRange": {
      "StartTime": "00:41:41.5900000",
      "EndTime": "00:41:41.7399999"
    }
  },
  {
    "TextLocation": {
      "Start": 32333,
      "End": 32336
    },
    "TimeRange": {
      "StartTime": "00:41:41.7399999",
      "EndTime": "00:41:41.8300000"
    }
  },
  {
    "TextLocation": {
      "Start": 32337,
      "End": 32346
    },
    "TimeRange": {
      "StartTime": "00:41:41.8300000",
      "EndTime": "00:41:42.3000000"
    }
  },
  {
    "TextLocation": {
      "Start": 32348,
      "End": 32352
    },
    "TimeRange": {
      "StartTime": "00:41:42.3100000",
      "EndTime": "00:41:42.5200000"
    }
  },
  {
    "TextLocation": {
      "Start": 32353,
      "End": 32355
    },
    "TimeRange": {
      "StartTime": "00:41:42.5200000",
      "EndTime": "00:41:42.6400000"
    }
  },
  {
    "TextLocation": {
      "Start": 32356,
      "End": 32360
    },
    "TimeRange": {
      "StartTime": "00:41:42.6400000",
      "EndTime": "00:41:42.7900000"
    }
  },
  {
    "TextLocation": {
      "Start": 32361,
      "End": 32366
    },
    "TimeRange": {
      "StartTime": "00:41:42.7900000",
      "EndTime": "00:41:42.9699999"
    }
  },
  {
    "TextLocation": {
      "Start": 32367,
      "End": 32369
    },
    "TimeRange": {
      "StartTime": "00:41:42.9699999",
      "EndTime": "00:41:43.1200000"
    }
  },
  {
    "TextLocation": {
      "Start": 32370,
      "End": 32377
    },
    "TimeRange": {
      "StartTime": "00:41:43.1200000",
      "EndTime": "00:41:43.6000000"
    }
  },
  {
    "TextLocation": {
      "Start": 32380,
      "End": 32383
    },
    "TimeRange": {
      "StartTime": "00:41:43.6300000",
      "EndTime": "00:41:44.2300000"
    }
  },
  {
    "TextLocation": {
      "Start": 32386,
      "End": 32390
    },
    "TimeRange": {
      "StartTime": "00:41:44.3500000",
      "EndTime": "00:41:44.8200000"
    }
  },
  {
    "TextLocation": {
      "Start": 32393,
      "End": 32396
    },
    "TimeRange": {
      "StartTime": "00:41:44.8300000",
      "EndTime": "00:41:45.0700000"
    }
  },
  {
    "TextLocation": {
      "Start": 32397,
      "End": 32402
    },
    "TimeRange": {
      "StartTime": "00:41:45.0700000",
      "EndTime": "00:41:45.1900000"
    }
  },
  {
    "TextLocation": {
      "Start": 32403,
      "End": 32405
    },
    "TimeRange": {
      "StartTime": "00:41:45.1900000",
      "EndTime": "00:41:45.2500000"
    }
  },
  {
    "TextLocation": {
      "Start": 32406,
      "End": 32410
    },
    "TimeRange": {
      "StartTime": "00:41:45.2500000",
      "EndTime": "00:41:45.5200000"
    }
  },
  {
    "TextLocation": {
      "Start": 32411,
      "End": 32414
    },
    "TimeRange": {
      "StartTime": "00:41:45.5200000",
      "EndTime": "00:41:45.8800000"
    }
  },
  {
    "TextLocation": {
      "Start": 32415,
      "End": 32416
    },
    "TimeRange": {
      "StartTime": "00:41:45.8800000",
      "EndTime": "00:41:45.9699999"
    }
  },
  {
    "TextLocation": {
      "Start": 32417,
      "End": 32423
    },
    "TimeRange": {
      "StartTime": "00:41:45.9699999",
      "EndTime": "00:41:46.3600000"
    }
  },
  {
    "TextLocation": {
      "Start": 32424,
      "End": 32426
    },
    "TimeRange": {
      "StartTime": "00:41:46.3600000",
      "EndTime": "00:41:46.5400000"
    }
  },
  {
    "TextLocation": {
      "Start": 32427,
      "End": 32435
    },
    "TimeRange": {
      "StartTime": "00:41:46.5400000",
      "EndTime": "00:41:47.2300000"
    }
  },
  {
    "TextLocation": {
      "Start": 32438,
      "End": 32440
    },
    "TimeRange": {
      "StartTime": "00:41:48.1300000",
      "EndTime": "00:41:48.4899999"
    }
  },
  {
    "TextLocation": {
      "Start": 32441,
      "End": 32444
    },
    "TimeRange": {
      "StartTime": "00:41:48.4899999",
      "EndTime": "00:41:48.7000000"
    }
  },
  {
    "TextLocation": {
      "Start": 32445,
      "End": 32448
    },
    "TimeRange": {
      "StartTime": "00:41:48.7000000",
      "EndTime": "00:41:48.7900000"
    }
  },
  {
    "TextLocation": {
      "Start": 32449,
      "End": 32455
    },
    "TimeRange": {
      "StartTime": "00:41:48.7900000",
      "EndTime": "00:41:49.1500000"
    }
  },
  {
    "TextLocation": {
      "Start": 32457,
      "End": 32461
    },
    "TimeRange": {
      "StartTime": "00:41:49.1500000",
      "EndTime": "00:41:49.2700000"
    }
  },
  {
    "TextLocation": {
      "Start": 32462,
      "End": 32467
    },
    "TimeRange": {
      "StartTime": "00:41:49.2700000",
      "EndTime": "00:41:49.3900000"
    }
  },
  {
    "TextLocation": {
      "Start": 32468,
      "End": 32470
    },
    "TimeRange": {
      "StartTime": "00:41:49.3900000",
      "EndTime": "00:41:49.4500000"
    }
  },
  {
    "TextLocation": {
      "Start": 32471,
      "End": 32473
    },
    "TimeRange": {
      "StartTime": "00:41:49.4500000",
      "EndTime": "00:41:49.5900000"
    }
  },
  {
    "TextLocation": {
      "Start": 32474,
      "End": 32479
    },
    "TimeRange": {
      "StartTime": "00:41:49.6000000",
      "EndTime": "00:41:49.8400000"
    }
  },
  {
    "TextLocation": {
      "Start": 32480,
      "End": 32487
    },
    "TimeRange": {
      "StartTime": "00:41:49.8700000",
      "EndTime": "00:41:50.3500000"
    }
  },
  {
    "TextLocation": {
      "Start": 32490,
      "End": 32493
    },
    "TimeRange": {
      "StartTime": "00:41:51.0700000",
      "EndTime": "00:41:52.0600000"
    }
  },
  {
    "TextLocation": {
      "Start": 32496,
      "End": 32499
    },
    "TimeRange": {
      "StartTime": "00:41:54.4800000",
      "EndTime": "00:41:54.6300000"
    }
  },
  {
    "TextLocation": {
      "Start": 32500,
      "End": 32503
    },
    "TimeRange": {
      "StartTime": "00:41:54.6300000",
      "EndTime": "00:41:54.7800000"
    }
  },
  {
    "TextLocation": {
      "Start": 32504,
      "End": 32509
    },
    "TimeRange": {
      "StartTime": "00:41:54.7800000",
      "EndTime": "00:41:55.1700000"
    }
  },
  {
    "TextLocation": {
      "Start": 32510,
      "End": 32512
    },
    "TimeRange": {
      "StartTime": "00:41:55.1700000",
      "EndTime": "00:41:55.2900000"
    }
  },
  {
    "TextLocation": {
      "Start": 32513,
      "End": 32515
    },
    "TimeRange": {
      "StartTime": "00:41:55.2900000",
      "EndTime": "00:41:55.4699999"
    }
  },
  {
    "TextLocation": {
      "Start": 32516,
      "End": 32525
    },
    "TimeRange": {
      "StartTime": "00:41:55.4699999",
      "EndTime": "00:41:55.8900000"
    }
  },
  {
    "TextLocation": {
      "Start": 32526,
      "End": 32532
    },
    "TimeRange": {
      "StartTime": "00:41:55.8900000",
      "EndTime": "00:41:56.2199999"
    }
  },
  {
    "TextLocation": {
      "Start": 32533,
      "End": 32536
    },
    "TimeRange": {
      "StartTime": "00:41:56.2199999",
      "EndTime": "00:41:56.3400000"
    }
  },
  {
    "TextLocation": {
      "Start": 32537,
      "End": 32542
    },
    "TimeRange": {
      "StartTime": "00:41:56.3400000",
      "EndTime": "00:41:56.9100000"
    }
  },
  {
    "TextLocation": {
      "Start": 32550,
      "End": 32554
    },
    "TimeRange": {
      "StartTime": "00:41:58.2800000",
      "EndTime": "00:41:58.5700000"
    }
  },
  {
    "TextLocation": {
      "Start": 32557,
      "End": 32560
    },
    "TimeRange": {
      "StartTime": "00:42:03.8300000",
      "EndTime": "00:42:03.9800000"
    }
  },
  {
    "TextLocation": {
      "Start": 32561,
      "End": 32566
    },
    "TimeRange": {
      "StartTime": "00:42:03.9800000",
      "EndTime": "00:42:04.3400000"
    }
  },
  {
    "TextLocation": {
      "Start": 32569,
      "End": 32573
    },
    "TimeRange": {
      "StartTime": "00:42:10.5900000",
      "EndTime": "00:42:11.1200000"
    }
  },
  {
    "TextLocation": {
      "Start": 32581,
      "End": 32583
    },
    "TimeRange": {
      "StartTime": "00:42:12.6300000",
      "EndTime": "00:42:12.9899999"
    }
  },
  {
    "TextLocation": {
      "Start": 32584,
      "End": 32586
    },
    "TimeRange": {
      "StartTime": "00:42:12.9899999",
      "EndTime": "00:42:13.1400000"
    }
  },
  {
    "TextLocation": {
      "Start": 32587,
      "End": 32590
    },
    "TimeRange": {
      "StartTime": "00:42:13.1400000",
      "EndTime": "00:42:13.4699999"
    }
  },
  {
    "TextLocation": {
      "Start": 32591,
      "End": 32595
    },
    "TimeRange": {
      "StartTime": "00:42:13.4699999",
      "EndTime": "00:42:13.6800000"
    }
  },
  {
    "TextLocation": {
      "Start": 32596,
      "End": 32605
    },
    "TimeRange": {
      "StartTime": "00:42:13.6800000",
      "EndTime": "00:42:14.0100000"
    }
  },
  {
    "TextLocation": {
      "Start": 32606,
      "End": 32610
    },
    "TimeRange": {
      "StartTime": "00:42:14.0100000",
      "EndTime": "00:42:14.3100000"
    }
  },
  {
    "TextLocation": {
      "Start": 32611,
      "End": 32616
    },
    "TimeRange": {
      "StartTime": "00:42:14.3100000",
      "EndTime": "00:42:14.6400000"
    }
  },
  {
    "TextLocation": {
      "Start": 32617,
      "End": 32620
    },
    "TimeRange": {
      "StartTime": "00:42:14.6400000",
      "EndTime": "00:42:14.7600000"
    }
  },
  {
    "TextLocation": {
      "Start": 32621,
      "End": 32625
    },
    "TimeRange": {
      "StartTime": "00:42:14.7600000",
      "EndTime": "00:42:14.9699999"
    }
  },
  {
    "TextLocation": {
      "Start": 32626,
      "End": 32634
    },
    "TimeRange": {
      "StartTime": "00:42:14.9699999",
      "EndTime": "00:42:16.2000000"
    }
  },
  {
    "TextLocation": {
      "Start": 32637,
      "End": 32639
    },
    "TimeRange": {
      "StartTime": "00:42:16.3500000",
      "EndTime": "00:42:16.4699999"
    }
  },
  {
    "TextLocation": {
      "Start": 32640,
      "End": 32643
    },
    "TimeRange": {
      "StartTime": "00:42:16.4699999",
      "EndTime": "00:42:16.5600000"
    }
  },
  {
    "TextLocation": {
      "Start": 32644,
      "End": 32648
    },
    "TimeRange": {
      "StartTime": "00:42:16.5600000",
      "EndTime": "00:42:16.6800000"
    }
  },
  {
    "TextLocation": {
      "Start": 32649,
      "End": 32652
    },
    "TimeRange": {
      "StartTime": "00:42:16.6800000",
      "EndTime": "00:42:16.9500000"
    }
  },
  {
    "TextLocation": {
      "Start": 32655,
      "End": 32659
    },
    "TimeRange": {
      "StartTime": "00:42:16.9500000",
      "EndTime": "00:42:17.7900000"
    }
  },
  {
    "TextLocation": {
      "Start": 32662,
      "End": 32668
    },
    "TimeRange": {
      "StartTime": "00:42:17.7900000",
      "EndTime": "00:42:18.2700000"
    }
  },
  {
    "TextLocation": {
      "Start": 32669,
      "End": 32671
    },
    "TimeRange": {
      "StartTime": "00:42:18.2700000",
      "EndTime": "00:42:18.3300000"
    }
  },
  {
    "TextLocation": {
      "Start": 32672,
      "End": 32676
    },
    "TimeRange": {
      "StartTime": "00:42:18.3300000",
      "EndTime": "00:42:20.0100000"
    }
  },
  {
    "TextLocation": {
      "Start": 32677,
      "End": 32679
    },
    "TimeRange": {
      "StartTime": "00:42:20.0100000",
      "EndTime": "00:42:20.5400000"
    }
  },
  {
    "TextLocation": {
      "Start": 32682,
      "End": 32685
    },
    "TimeRange": {
      "StartTime": "00:42:20.5500000",
      "EndTime": "00:42:21.0400000"
    }
  },
  {
    "TextLocation": {
      "Start": 32688,
      "End": 32691
    },
    "TimeRange": {
      "StartTime": "00:42:21.0600000",
      "EndTime": "00:42:21.3000000"
    }
  },
  {
    "TextLocation": {
      "Start": 32692,
      "End": 32694
    },
    "TimeRange": {
      "StartTime": "00:42:21.3000000",
      "EndTime": "00:42:21.4500000"
    }
  },
  {
    "TextLocation": {
      "Start": 32695,
      "End": 32699
    },
    "TimeRange": {
      "StartTime": "00:42:21.4500000",
      "EndTime": "00:42:21.7600000"
    }
  },
  {
    "TextLocation": {
      "Start": 32707,
      "End": 32713
    },
    "TimeRange": {
      "StartTime": "00:42:21.7800000",
      "EndTime": "00:42:22.0500000"
    }
  },
  {
    "TextLocation": {
      "Start": 32714,
      "End": 32716
    },
    "TimeRange": {
      "StartTime": "00:42:22.0500000",
      "EndTime": "00:42:22.4100000"
    }
  },
  {
    "TextLocation": {
      "Start": 32719,
      "End": 32723
    },
    "TimeRange": {
      "StartTime": "00:42:22.4600000",
      "EndTime": "00:42:22.6800000"
    }
  },
  {
    "TextLocation": {
      "Start": 32731,
      "End": 32734
    },
    "TimeRange": {
      "StartTime": "00:42:22.9500000",
      "EndTime": "00:42:23.2800000"
    }
  },
  {
    "TextLocation": {
      "Start": 32735,
      "End": 32738
    },
    "TimeRange": {
      "StartTime": "00:42:23.2800000",
      "EndTime": "00:42:23.5800000"
    }
  },
  {
    "TextLocation": {
      "Start": 32739,
      "End": 32741
    },
    "TimeRange": {
      "StartTime": "00:42:23.5800000",
      "EndTime": "00:42:24.0300000"
    }
  },
  {
    "TextLocation": {
      "Start": 32742,
      "End": 32747
    },
    "TimeRange": {
      "StartTime": "00:42:24.0300000",
      "EndTime": "00:42:24.4800000"
    }
  },
  {
    "TextLocation": {
      "Start": 32750,
      "End": 32755
    },
    "TimeRange": {
      "StartTime": "00:42:24.5400000",
      "EndTime": "00:42:25.1700000"
    }
  },
  {
    "TextLocation": {
      "Start": 32763,
      "End": 32769
    },
    "TimeRange": {
      "StartTime": "00:42:25.2300000",
      "EndTime": "00:42:25.4400000"
    }
  },
  {
    "TextLocation": {
      "Start": 32770,
      "End": 32774
    },
    "TimeRange": {
      "StartTime": "00:42:25.8600000",
      "EndTime": "00:42:26.1900000"
    }
  },
  {
    "TextLocation": {
      "Start": 32782,
      "End": 32784
    },
    "TimeRange": {
      "StartTime": "00:42:29.1700000",
      "EndTime": "00:42:29.7100000"
    }
  },
  {
    "TextLocation": {
      "Start": 32785,
      "End": 32786
    },
    "TimeRange": {
      "StartTime": "00:42:29.7100000",
      "EndTime": "00:42:29.8600000"
    }
  },
  {
    "TextLocation": {
      "Start": 32787,
      "End": 32791
    },
    "TimeRange": {
      "StartTime": "00:42:29.8600000",
      "EndTime": "00:42:30.1000000"
    }
  },
  {
    "TextLocation": {
      "Start": 32792,
      "End": 32797
    },
    "TimeRange": {
      "StartTime": "00:42:30.1000000",
      "EndTime": "00:42:30.3100000"
    }
  },
  {
    "TextLocation": {
      "Start": 32798,
      "End": 32801
    },
    "TimeRange": {
      "StartTime": "00:42:30.3100000",
      "EndTime": "00:42:30.4000000"
    }
  },
  {
    "TextLocation": {
      "Start": 32802,
      "End": 32810
    },
    "TimeRange": {
      "StartTime": "00:42:30.4000000",
      "EndTime": "00:42:30.8500000"
    }
  },
  {
    "TextLocation": {
      "Start": 32811,
      "End": 32813
    },
    "TimeRange": {
      "StartTime": "00:42:30.8500000",
      "EndTime": "00:42:30.9400000"
    }
  },
  {
    "TextLocation": {
      "Start": 32814,
      "End": 32815
    },
    "TimeRange": {
      "StartTime": "00:42:30.9400000",
      "EndTime": "00:42:31.0300000"
    }
  },
  {
    "TextLocation": {
      "Start": 32816,
      "End": 32822
    },
    "TimeRange": {
      "StartTime": "00:42:31.0300000",
      "EndTime": "00:42:31.1800000"
    }
  },
  {
    "TextLocation": {
      "Start": 32823,
      "End": 32826
    },
    "TimeRange": {
      "StartTime": "00:42:31.1800000",
      "EndTime": "00:42:31.3000000"
    }
  },
  {
    "TextLocation": {
      "Start": 32827,
      "End": 32829
    },
    "TimeRange": {
      "StartTime": "00:42:31.3000000",
      "EndTime": "00:42:31.3900000"
    }
  },
  {
    "TextLocation": {
      "Start": 32830,
      "End": 32831
    },
    "TimeRange": {
      "StartTime": "00:42:31.3900000",
      "EndTime": "00:42:31.4500000"
    }
  },
  {
    "TextLocation": {
      "Start": 32832,
      "End": 32841
    },
    "TimeRange": {
      "StartTime": "00:42:31.4500000",
      "EndTime": "00:42:31.7500000"
    }
  },
  {
    "TextLocation": {
      "Start": 32842,
      "End": 32848
    },
    "TimeRange": {
      "StartTime": "00:42:31.7500000",
      "EndTime": "00:42:32.2600000"
    }
  },
  {
    "TextLocation": {
      "Start": 32849,
      "End": 32853
    },
    "TimeRange": {
      "StartTime": "00:42:32.2600000",
      "EndTime": "00:42:32.4699999"
    }
  },
  {
    "TextLocation": {
      "Start": 32854,
      "End": 32860
    },
    "TimeRange": {
      "StartTime": "00:42:32.4699999",
      "EndTime": "00:42:32.8000000"
    }
  },
  {
    "TextLocation": {
      "Start": 32861,
      "End": 32865
    },
    "TimeRange": {
      "StartTime": "00:42:32.8000000",
      "EndTime": "00:42:33.0100000"
    }
  },
  {
    "TextLocation": {
      "Start": 32866,
      "End": 32868
    },
    "TimeRange": {
      "StartTime": "00:42:33.0100000",
      "EndTime": "00:42:33.1300000"
    }
  },
  {
    "TextLocation": {
      "Start": 32869,
      "End": 32875
    },
    "TimeRange": {
      "StartTime": "00:42:33.1300000",
      "EndTime": "00:42:33.4000000"
    }
  },
  {
    "TextLocation": {
      "Start": 32877,
      "End": 32883
    },
    "TimeRange": {
      "StartTime": "00:42:33.4000000",
      "EndTime": "00:42:33.5100000"
    }
  },
  {
    "TextLocation": {
      "Start": 32885,
      "End": 32889
    },
    "TimeRange": {
      "StartTime": "00:42:33.5200000",
      "EndTime": "00:42:33.6800000"
    }
  },
  {
    "TextLocation": {
      "Start": 32890,
      "End": 32893
    },
    "TimeRange": {
      "StartTime": "00:42:33.6800000",
      "EndTime": "00:42:33.7800000"
    }
  },
  {
    "TextLocation": {
      "Start": 32894,
      "End": 32897
    },
    "TimeRange": {
      "StartTime": "00:42:33.7800000",
      "EndTime": "00:42:33.8800000"
    }
  },
  {
    "TextLocation": {
      "Start": 32898,
      "End": 32902
    },
    "TimeRange": {
      "StartTime": "00:42:33.9699999",
      "EndTime": "00:42:34.1100000"
    }
  },
  {
    "TextLocation": {
      "Start": 32905,
      "End": 32908
    },
    "TimeRange": {
      "StartTime": "00:42:34.4800000",
      "EndTime": "00:42:34.7199999"
    }
  },
  {
    "TextLocation": {
      "Start": 32909,
      "End": 32917
    },
    "TimeRange": {
      "StartTime": "00:42:34.7199999",
      "EndTime": "00:42:35.1400000"
    }
  },
  {
    "TextLocation": {
      "Start": 32918,
      "End": 32922
    },
    "TimeRange": {
      "StartTime": "00:42:35.1400000",
      "EndTime": "00:42:35.2900000"
    }
  },
  {
    "TextLocation": {
      "Start": 32923,
      "End": 32927
    },
    "TimeRange": {
      "StartTime": "00:42:35.2900000",
      "EndTime": "00:42:35.4400000"
    }
  },
  {
    "TextLocation": {
      "Start": 32928,
      "End": 32936
    },
    "TimeRange": {
      "StartTime": "00:42:35.4400000",
      "EndTime": "00:42:35.8600000"
    }
  },
  {
    "TextLocation": {
      "Start": 32937,
      "End": 32942
    },
    "TimeRange": {
      "StartTime": "00:42:35.8600000",
      "EndTime": "00:42:36.0100000"
    }
  },
  {
    "TextLocation": {
      "Start": 32943,
      "End": 32947
    },
    "TimeRange": {
      "StartTime": "00:42:36.0100000",
      "EndTime": "00:42:36.1600000"
    }
  },
  {
    "TextLocation": {
      "Start": 32948,
      "End": 32952
    },
    "TimeRange": {
      "StartTime": "00:42:36.1600000",
      "EndTime": "00:42:36.3700000"
    }
  },
  {
    "TextLocation": {
      "Start": 32953,
      "End": 32957
    },
    "TimeRange": {
      "StartTime": "00:42:36.3700000",
      "EndTime": "00:42:36.5200000"
    }
  },
  {
    "TextLocation": {
      "Start": 32958,
      "End": 32962
    },
    "TimeRange": {
      "StartTime": "00:42:36.5200000",
      "EndTime": "00:42:36.6400000"
    }
  },
  {
    "TextLocation": {
      "Start": 32963,
      "End": 32969
    },
    "TimeRange": {
      "StartTime": "00:42:36.6400000",
      "EndTime": "00:42:36.7600000"
    }
  },
  {
    "TextLocation": {
      "Start": 32970,
      "End": 32977
    },
    "TimeRange": {
      "StartTime": "00:42:36.7600000",
      "EndTime": "00:42:37.0600000"
    }
  },
  {
    "TextLocation": {
      "Start": 32978,
      "End": 32980
    },
    "TimeRange": {
      "StartTime": "00:42:37.0600000",
      "EndTime": "00:42:37.2100000"
    }
  },
  {
    "TextLocation": {
      "Start": 32981,
      "End": 32983
    },
    "TimeRange": {
      "StartTime": "00:42:37.2100000",
      "EndTime": "00:42:37.3900000"
    }
  },
  {
    "TextLocation": {
      "Start": 32984,
      "End": 32991
    },
    "TimeRange": {
      "StartTime": "00:42:37.3900000",
      "EndTime": "00:42:37.7800000"
    }
  },
  {
    "TextLocation": {
      "Start": 32994,
      "End": 32996
    },
    "TimeRange": {
      "StartTime": "00:42:38.7399999",
      "EndTime": "00:42:38.8600000"
    }
  },
  {
    "TextLocation": {
      "Start": 32997,
      "End": 33000
    },
    "TimeRange": {
      "StartTime": "00:42:38.8600000",
      "EndTime": "00:42:39.0700000"
    }
  },
  {
    "TextLocation": {
      "Start": 33001,
      "End": 33010
    },
    "TimeRange": {
      "StartTime": "00:42:39.0700000",
      "EndTime": "00:42:39.7600000"
    }
  },
  {
    "TextLocation": {
      "Start": 33011,
      "End": 33016
    },
    "TimeRange": {
      "StartTime": "00:42:39.7600000",
      "EndTime": "00:42:40"
    }
  },
  {
    "TextLocation": {
      "Start": 33017,
      "End": 33025
    },
    "TimeRange": {
      "StartTime": "00:42:40",
      "EndTime": "00:42:40.9600000"
    }
  },
  {
    "TextLocation": {
      "Start": 33026,
      "End": 33028
    },
    "TimeRange": {
      "StartTime": "00:42:41.3800000",
      "EndTime": "00:42:41.7100000"
    }
  },
  {
    "TextLocation": {
      "Start": 33029,
      "End": 33030
    },
    "TimeRange": {
      "StartTime": "00:42:41.7100000",
      "EndTime": "00:42:41.7700000"
    }
  },
  {
    "TextLocation": {
      "Start": 33031,
      "End": 33043
    },
    "TimeRange": {
      "StartTime": "00:42:41.7700000",
      "EndTime": "00:42:42.4000000"
    }
  },
  {
    "TextLocation": {
      "Start": 33044,
      "End": 33047
    },
    "TimeRange": {
      "StartTime": "00:42:42.4000000",
      "EndTime": "00:42:42.5500000"
    }
  },
  {
    "TextLocation": {
      "Start": 33048,
      "End": 33051
    },
    "TimeRange": {
      "StartTime": "00:42:42.5500000",
      "EndTime": "00:42:42.6700000"
    }
  },
  {
    "TextLocation": {
      "Start": 33052,
      "End": 33057
    },
    "TimeRange": {
      "StartTime": "00:42:42.6700000",
      "EndTime": "00:42:42.8800000"
    }
  },
  {
    "TextLocation": {
      "Start": 33058,
      "End": 33062
    },
    "TimeRange": {
      "StartTime": "00:42:42.8800000",
      "EndTime": "00:42:43.0300000"
    }
  },
  {
    "TextLocation": {
      "Start": 33063,
      "End": 33069
    },
    "TimeRange": {
      "StartTime": "00:42:43.0300000",
      "EndTime": "00:42:43.3000000"
    }
  },
  {
    "TextLocation": {
      "Start": 33070,
      "End": 33077
    },
    "TimeRange": {
      "StartTime": "00:42:43.3000000",
      "EndTime": "00:42:43.4500000"
    }
  },
  {
    "TextLocation": {
      "Start": 33078,
      "End": 33085
    },
    "TimeRange": {
      "StartTime": "00:42:43.4500000",
      "EndTime": "00:42:44.0200000"
    }
  },
  {
    "TextLocation": {
      "Start": 33088,
      "End": 33091
    },
    "TimeRange": {
      "StartTime": "00:42:44.5900000",
      "EndTime": "00:42:45.1300000"
    }
  },
  {
    "TextLocation": {
      "Start": 33094,
      "End": 33098
    },
    "TimeRange": {
      "StartTime": "00:42:45.3100000",
      "EndTime": "00:42:45.5500000"
    }
  },
  {
    "TextLocation": {
      "Start": 33101,
      "End": 33104
    },
    "TimeRange": {
      "StartTime": "00:42:46.8900000",
      "EndTime": "00:42:47.0700000"
    }
  },
  {
    "TextLocation": {
      "Start": 33105,
      "End": 33106
    },
    "TimeRange": {
      "StartTime": "00:42:47.0700000",
      "EndTime": "00:42:47.1900000"
    }
  },
  {
    "TextLocation": {
      "Start": 33107,
      "End": 33111
    },
    "TimeRange": {
      "StartTime": "00:42:47.1900000",
      "EndTime": "00:42:47.3700000"
    }
  },
  {
    "TextLocation": {
      "Start": 33112,
      "End": 33114
    },
    "TimeRange": {
      "StartTime": "00:42:47.3700000",
      "EndTime": "00:42:47.4600000"
    }
  },
  {
    "TextLocation": {
      "Start": 33115,
      "End": 33119
    },
    "TimeRange": {
      "StartTime": "00:42:47.4600000",
      "EndTime": "00:42:47.7600000"
    }
  },
  {
    "TextLocation": {
      "Start": 33120,
      "End": 33123
    },
    "TimeRange": {
      "StartTime": "00:42:47.7600000",
      "EndTime": "00:42:48.0900000"
    }
  },
  {
    "TextLocation": {
      "Start": 33124,
      "End": 33128
    },
    "TimeRange": {
      "StartTime": "00:42:48.0900000",
      "EndTime": "00:42:48.3800000"
    }
  },
  {
    "TextLocation": {
      "Start": 33129,
      "End": 33136
    },
    "TimeRange": {
      "StartTime": "00:42:48.4200000",
      "EndTime": "00:42:49.0400000"
    }
  },
  {
    "TextLocation": {
      "Start": 33137,
      "End": 33139
    },
    "TimeRange": {
      "StartTime": "00:42:49.0500000",
      "EndTime": "00:42:50.2800000"
    }
  },
  {
    "TextLocation": {
      "Start": 33142,
      "End": 33144
    },
    "TimeRange": {
      "StartTime": "00:43:06.3300000",
      "EndTime": "00:43:06.7800000"
    }
  },
  {
    "TextLocation": {
      "Start": 33145,
      "End": 33150
    },
    "TimeRange": {
      "StartTime": "00:43:06.7800000",
      "EndTime": "00:43:07.3200000"
    }
  },
  {
    "TextLocation": {
      "Start": 33152,
      "End": 33156
    },
    "TimeRange": {
      "StartTime": "00:43:07.3200000",
      "EndTime": "00:43:07.5000000"
    }
  },
  {
    "TextLocation": {
      "Start": 33157,
      "End": 33159
    },
    "TimeRange": {
      "StartTime": "00:43:07.5000000",
      "EndTime": "00:43:07.5900000"
    }
  },
  {
    "TextLocation": {
      "Start": 33160,
      "End": 33163
    },
    "TimeRange": {
      "StartTime": "00:43:07.5900000",
      "EndTime": "00:43:07.8300000"
    }
  },
  {
    "TextLocation": {
      "Start": 33164,
      "End": 33167
    },
    "TimeRange": {
      "StartTime": "00:43:07.8300000",
      "EndTime": "00:43:07.9200000"
    }
  },
  {
    "TextLocation": {
      "Start": 33168,
      "End": 33174
    },
    "TimeRange": {
      "StartTime": "00:43:07.9200000",
      "EndTime": "00:43:08.3100000"
    }
  },
  {
    "TextLocation": {
      "Start": 33175,
      "End": 33179
    },
    "TimeRange": {
      "StartTime": "00:43:08.3100000",
      "EndTime": "00:43:08.4300000"
    }
  },
  {
    "TextLocation": {
      "Start": 33180,
      "End": 33183
    },
    "TimeRange": {
      "StartTime": "00:43:08.4300000",
      "EndTime": "00:43:08.6100000"
    }
  },
  {
    "TextLocation": {
      "Start": 33184,
      "End": 33188
    },
    "TimeRange": {
      "StartTime": "00:43:08.6100000",
      "EndTime": "00:43:08.8200000"
    }
  },
  {
    "TextLocation": {
      "Start": 33189,
      "End": 33191
    },
    "TimeRange": {
      "StartTime": "00:43:08.8200000",
      "EndTime": "00:43:08.9400000"
    }
  },
  {
    "TextLocation": {
      "Start": 33192,
      "End": 33195
    },
    "TimeRange": {
      "StartTime": "00:43:08.9400000",
      "EndTime": "00:43:09.1500000"
    }
  },
  {
    "TextLocation": {
      "Start": 33196,
      "End": 33200
    },
    "TimeRange": {
      "StartTime": "00:43:09.1800000",
      "EndTime": "00:43:09.3600000"
    }
  },
  {
    "TextLocation": {
      "Start": 33202,
      "End": 33205
    },
    "TimeRange": {
      "StartTime": "00:43:09.3600000",
      "EndTime": "00:43:09.5400000"
    }
  },
  {
    "TextLocation": {
      "Start": 33206,
      "End": 33210
    },
    "TimeRange": {
      "StartTime": "00:43:09.5400000",
      "EndTime": "00:43:09.8700000"
    }
  },
  {
    "TextLocation": {
      "Start": 33211,
      "End": 33218
    },
    "TimeRange": {
      "StartTime": "00:43:09.8700000",
      "EndTime": "00:43:10.2600000"
    }
  },
  {
    "TextLocation": {
      "Start": 33219,
      "End": 33227
    },
    "TimeRange": {
      "StartTime": "00:43:10.2600000",
      "EndTime": "00:43:10.6900000"
    }
  },
  {
    "TextLocation": {
      "Start": 33230,
      "End": 33232
    },
    "TimeRange": {
      "StartTime": "00:43:10.7100000",
      "EndTime": "00:43:10.8000000"
    }
  },
  {
    "TextLocation": {
      "Start": 33233,
      "End": 33237
    },
    "TimeRange": {
      "StartTime": "00:43:10.8000000",
      "EndTime": "00:43:10.9200000"
    }
  },
  {
    "TextLocation": {
      "Start": 33238,
      "End": 33245
    },
    "TimeRange": {
      "StartTime": "00:43:10.9200000",
      "EndTime": "00:43:11.4899999"
    }
  },
  {
    "TextLocation": {
      "Start": 33248,
      "End": 33251
    },
    "TimeRange": {
      "StartTime": "00:43:11.5200000",
      "EndTime": "00:43:11.9699999"
    }
  },
  {
    "TextLocation": {
      "Start": 33254,
      "End": 33258
    },
    "TimeRange": {
      "StartTime": "00:43:12.1700000",
      "EndTime": "00:43:12.3500000"
    }
  },
  {
    "TextLocation": {
      "Start": 33261,
      "End": 33264
    },
    "TimeRange": {
      "StartTime": "00:43:12.4200000",
      "EndTime": "00:43:13.1700000"
    }
  },
  {
    "TextLocation": {
      "Start": 33265,
      "End": 33269
    },
    "TimeRange": {
      "StartTime": "00:43:13.1700000",
      "EndTime": "00:43:13.5000000"
    }
  },
  {
    "TextLocation": {
      "Start": 33270,
      "End": 33272
    },
    "TimeRange": {
      "StartTime": "00:43:13.5000000",
      "EndTime": "00:43:13.6200000"
    }
  },
  {
    "TextLocation": {
      "Start": 33273,
      "End": 33278
    },
    "TimeRange": {
      "StartTime": "00:43:13.6200000",
      "EndTime": "00:43:13.8900000"
    }
  },
  {
    "TextLocation": {
      "Start": 33279,
      "End": 33282
    },
    "TimeRange": {
      "StartTime": "00:43:13.8900000",
      "EndTime": "00:43:14.1900000"
    }
  },
  {
    "TextLocation": {
      "Start": 33285,
      "End": 33287
    },
    "TimeRange": {
      "StartTime": "00:43:14.2199999",
      "EndTime": "00:43:14.3400000"
    }
  },
  {
    "TextLocation": {
      "Start": 33288,
      "End": 33292
    },
    "TimeRange": {
      "StartTime": "00:43:14.3400000",
      "EndTime": "00:43:14.4600000"
    }
  },
  {
    "TextLocation": {
      "Start": 33293,
      "End": 33298
    },
    "TimeRange": {
      "StartTime": "00:43:14.4600000",
      "EndTime": "00:43:14.8500000"
    }
  },
  {
    "TextLocation": {
      "Start": 33301,
      "End": 33304
    },
    "TimeRange": {
      "StartTime": "00:43:14.9000000",
      "EndTime": "00:43:15.3200000"
    }
  },
  {
    "TextLocation": {
      "Start": 33307,
      "End": 33310
    },
    "TimeRange": {
      "StartTime": "00:43:15.3300000",
      "EndTime": "00:43:15.6900000"
    }
  },
  {
    "TextLocation": {
      "Start": 33311,
      "End": 33313
    },
    "TimeRange": {
      "StartTime": "00:43:15.6900000",
      "EndTime": "00:43:15.9000000"
    }
  },
  {
    "TextLocation": {
      "Start": 33314,
      "End": 33315
    },
    "TimeRange": {
      "StartTime": "00:43:15.9000000",
      "EndTime": "00:43:16.2000000"
    }
  },
  {
    "TextLocation": {
      "Start": 33316,
      "End": 33321
    },
    "TimeRange": {
      "StartTime": "00:43:16.2000000",
      "EndTime": "00:43:16.5900000"
    }
  },
  {
    "TextLocation": {
      "Start": 33324,
      "End": 33326
    },
    "TimeRange": {
      "StartTime": "00:43:16.5900000",
      "EndTime": "00:43:17.5000000"
    }
  },
  {
    "TextLocation": {
      "Start": 33334,
      "End": 33336
    },
    "TimeRange": {
      "StartTime": "00:43:17.5900000",
      "EndTime": "00:43:17.7800000"
    }
  },
  {
    "TextLocation": {
      "Start": 33344,
      "End": 33347
    },
    "TimeRange": {
      "StartTime": "00:43:19.7700000",
      "EndTime": "00:43:20.0700000"
    }
  },
  {
    "TextLocation": {
      "Start": 33348,
      "End": 33350
    },
    "TimeRange": {
      "StartTime": "00:43:20.0700000",
      "EndTime": "00:43:20.1900000"
    }
  },
  {
    "TextLocation": {
      "Start": 33351,
      "End": 33354
    },
    "TimeRange": {
      "StartTime": "00:43:20.1900000",
      "EndTime": "00:43:20.3400000"
    }
  },
  {
    "TextLocation": {
      "Start": 33355,
      "End": 33364
    },
    "TimeRange": {
      "StartTime": "00:43:20.3400000",
      "EndTime": "00:43:21.0300000"
    }
  },
  {
    "TextLocation": {
      "Start": 33365,
      "End": 33370
    },
    "TimeRange": {
      "StartTime": "00:43:21.0300000",
      "EndTime": "00:43:21.3600000"
    }
  },
  {
    "TextLocation": {
      "Start": 33371,
      "End": 33379
    },
    "TimeRange": {
      "StartTime": "00:43:21.3600000",
      "EndTime": "00:43:22.1100000"
    }
  },
  {
    "TextLocation": {
      "Start": 33380,
      "End": 33382
    },
    "TimeRange": {
      "StartTime": "00:43:22.1100000",
      "EndTime": "00:43:22.3200000"
    }
  },
  {
    "TextLocation": {
      "Start": 33383,
      "End": 33392
    },
    "TimeRange": {
      "StartTime": "00:43:22.3200000",
      "EndTime": "00:43:22.8600000"
    }
  },
  {
    "TextLocation": {
      "Start": 33393,
      "End": 33397
    },
    "TimeRange": {
      "StartTime": "00:43:22.8600000",
      "EndTime": "00:43:23.0100000"
    }
  },
  {
    "TextLocation": {
      "Start": 33398,
      "End": 33401
    },
    "TimeRange": {
      "StartTime": "00:43:23.0100000",
      "EndTime": "00:43:23.2800000"
    }
  },
  {
    "TextLocation": {
      "Start": 33402,
      "End": 33405
    },
    "TimeRange": {
      "StartTime": "00:43:23.2800000",
      "EndTime": "00:43:23.7600000"
    }
  },
  {
    "TextLocation": {
      "Start": 33406,
      "End": 33410
    },
    "TimeRange": {
      "StartTime": "00:43:23.7600000",
      "EndTime": "00:43:23.9100000"
    }
  },
  {
    "TextLocation": {
      "Start": 33411,
      "End": 33414
    },
    "TimeRange": {
      "StartTime": "00:43:23.9100000",
      "EndTime": "00:43:24"
    }
  },
  {
    "TextLocation": {
      "Start": 33415,
      "End": 33424
    },
    "TimeRange": {
      "StartTime": "00:43:24",
      "EndTime": "00:43:24.4800000"
    }
  },
  {
    "TextLocation": {
      "Start": 33425,
      "End": 33432
    },
    "TimeRange": {
      "StartTime": "00:43:24.4800000",
      "EndTime": "00:43:25.4100000"
    }
  },
  {
    "TextLocation": {
      "Start": 33433,
      "End": 33440
    },
    "TimeRange": {
      "StartTime": "00:43:25.4100000",
      "EndTime": "00:43:26.0100000"
    }
  },
  {
    "TextLocation": {
      "Start": 33448,
      "End": 33451
    },
    "TimeRange": {
      "StartTime": "00:43:26.4300000",
      "EndTime": "00:43:27.0900000"
    }
  },
  {
    "TextLocation": {
      "Start": 33459,
      "End": 33461
    },
    "TimeRange": {
      "StartTime": "00:43:28.2700000",
      "EndTime": "00:43:28.4800000"
    }
  },
  {
    "TextLocation": {
      "Start": 33462,
      "End": 33465
    },
    "TimeRange": {
      "StartTime": "00:43:28.4800000",
      "EndTime": "00:43:28.6000000"
    }
  },
  {
    "TextLocation": {
      "Start": 33466,
      "End": 33475
    },
    "TimeRange": {
      "StartTime": "00:43:28.6000000",
      "EndTime": "00:43:28.9000000"
    }
  },
  {
    "TextLocation": {
      "Start": 33476,
      "End": 33480
    },
    "TimeRange": {
      "StartTime": "00:43:28.9000000",
      "EndTime": "00:43:29.0800000"
    }
  },
  {
    "TextLocation": {
      "Start": 33481,
      "End": 33484
    },
    "TimeRange": {
      "StartTime": "00:43:29.0800000",
      "EndTime": "00:43:29.3500000"
    }
  },
  {
    "TextLocation": {
      "Start": 33485,
      "End": 33489
    },
    "TimeRange": {
      "StartTime": "00:43:29.3500000",
      "EndTime": "00:43:29.7100000"
    }
  },
  {
    "TextLocation": {
      "Start": 33490,
      "End": 33493
    },
    "TimeRange": {
      "StartTime": "00:43:29.7100000",
      "EndTime": "00:43:29.9500000"
    }
  },
  {
    "TextLocation": {
      "Start": 33494,
      "End": 33497
    },
    "TimeRange": {
      "StartTime": "00:43:29.9500000",
      "EndTime": "00:43:30.1900000"
    }
  },
  {
    "TextLocation": {
      "Start": 33498,
      "End": 33502
    },
    "TimeRange": {
      "StartTime": "00:43:30.1900000",
      "EndTime": "00:43:30.5200000"
    }
  },
  {
    "TextLocation": {
      "Start": 33503,
      "End": 33511
    },
    "TimeRange": {
      "StartTime": "00:43:30.5200000",
      "EndTime": "00:43:31.0300000"
    }
  },
  {
    "TextLocation": {
      "Start": 33512,
      "End": 33519
    },
    "TimeRange": {
      "StartTime": "00:43:31.0300000",
      "EndTime": "00:43:31.1500000"
    }
  },
  {
    "TextLocation": {
      "Start": 33520,
      "End": 33527
    },
    "TimeRange": {
      "StartTime": "00:43:31.1500000",
      "EndTime": "00:43:31.4500000"
    }
  },
  {
    "TextLocation": {
      "Start": 33529,
      "End": 33532
    },
    "TimeRange": {
      "StartTime": "00:43:31.4500000",
      "EndTime": "00:43:31.5700000"
    }
  },
  {
    "TextLocation": {
      "Start": 33533,
      "End": 33536
    },
    "TimeRange": {
      "StartTime": "00:43:31.5700000",
      "EndTime": "00:43:31.6900000"
    }
  },
  {
    "TextLocation": {
      "Start": 33537,
      "End": 33540
    },
    "TimeRange": {
      "StartTime": "00:43:31.6900000",
      "EndTime": "00:43:31.8700000"
    }
  },
  {
    "TextLocation": {
      "Start": 33541,
      "End": 33545
    },
    "TimeRange": {
      "StartTime": "00:43:31.8700000",
      "EndTime": "00:43:32.3200000"
    }
  },
  {
    "TextLocation": {
      "Start": 33546,
      "End": 33550
    },
    "TimeRange": {
      "StartTime": "00:43:32.3200000",
      "EndTime": "00:43:32.7700000"
    }
  },
  {
    "TextLocation": {
      "Start": 33551,
      "End": 33555
    },
    "TimeRange": {
      "StartTime": "00:43:32.7700000",
      "EndTime": "00:43:33.0100000"
    }
  },
  {
    "TextLocation": {
      "Start": 33556,
      "End": 33558
    },
    "TimeRange": {
      "StartTime": "00:43:33.0100000",
      "EndTime": "00:43:33.1400000"
    }
  },
  {
    "TextLocation": {
      "Start": 33559,
      "End": 33567
    },
    "TimeRange": {
      "StartTime": "00:43:33.1600000",
      "EndTime": "00:43:33.7300000"
    }
  },
  {
    "TextLocation": {
      "Start": 33568,
      "End": 33570
    },
    "TimeRange": {
      "StartTime": "00:43:33.7300000",
      "EndTime": "00:43:33.8200000"
    }
  },
  {
    "TextLocation": {
      "Start": 33571,
      "End": 33573
    },
    "TimeRange": {
      "StartTime": "00:43:33.8200000",
      "EndTime": "00:43:34"
    }
  },
  {
    "TextLocation": {
      "Start": 33574,
      "End": 33579
    },
    "TimeRange": {
      "StartTime": "00:43:34",
      "EndTime": "00:43:34.6300000"
    }
  },
  {
    "TextLocation": {
      "Start": 33580,
      "End": 33583
    },
    "TimeRange": {
      "StartTime": "00:43:34.6300000",
      "EndTime": "00:43:34.8400000"
    }
  },
  {
    "TextLocation": {
      "Start": 33584,
      "End": 33590
    },
    "TimeRange": {
      "StartTime": "00:43:34.8400000",
      "EndTime": "00:43:35.0800000"
    }
  },
  {
    "TextLocation": {
      "Start": 33591,
      "End": 33595
    },
    "TimeRange": {
      "StartTime": "00:43:35.0800000",
      "EndTime": "00:43:35.2300000"
    }
  },
  {
    "TextLocation": {
      "Start": 33596,
      "End": 33600
    },
    "TimeRange": {
      "StartTime": "00:43:35.2300000",
      "EndTime": "00:43:35.3800000"
    }
  },
  {
    "TextLocation": {
      "Start": 33603,
      "End": 33605
    },
    "TimeRange": {
      "StartTime": "00:43:35.3800000",
      "EndTime": "00:43:35.4699999"
    }
  },
  {
    "TextLocation": {
      "Start": 33606,
      "End": 33610
    },
    "TimeRange": {
      "StartTime": "00:43:35.4699999",
      "EndTime": "00:43:35.5900000"
    }
  },
  {
    "TextLocation": {
      "Start": 33611,
      "End": 33616
    },
    "TimeRange": {
      "StartTime": "00:43:35.5900000",
      "EndTime": "00:43:35.9800000"
    }
  },
  {
    "TextLocation": {
      "Start": 33619,
      "End": 33622
    },
    "TimeRange": {
      "StartTime": "00:43:36.0100000",
      "EndTime": "00:43:36.5800000"
    }
  },
  {
    "TextLocation": {
      "Start": 33625,
      "End": 33630
    },
    "TimeRange": {
      "StartTime": "00:43:36.9699999",
      "EndTime": "00:43:37.3900000"
    }
  },
  {
    "TextLocation": {
      "Start": 33631,
      "End": 33634
    },
    "TimeRange": {
      "StartTime": "00:43:37.3900000",
      "EndTime": "00:43:37.4800000"
    }
  },
  {
    "TextLocation": {
      "Start": 33635,
      "End": 33644
    },
    "TimeRange": {
      "StartTime": "00:43:37.4800000",
      "EndTime": "00:43:37.9000000"
    }
  },
  {
    "TextLocation": {
      "Start": 33645,
      "End": 33649
    },
    "TimeRange": {
      "StartTime": "00:43:37.9000000",
      "EndTime": "00:43:38.1700000"
    }
  },
  {
    "TextLocation": {
      "Start": 33650,
      "End": 33654
    },
    "TimeRange": {
      "StartTime": "00:43:38.1700000",
      "EndTime": "00:43:38.4400000"
    }
  },
  {
    "TextLocation": {
      "Start": 33655,
      "End": 33658
    },
    "TimeRange": {
      "StartTime": "00:43:38.4400000",
      "EndTime": "00:43:38.7100000"
    }
  },
  {
    "TextLocation": {
      "Start": 33659,
      "End": 33667
    },
    "TimeRange": {
      "StartTime": "00:43:38.7100000",
      "EndTime": "00:43:39.4300000"
    }
  },
  {
    "TextLocation": {
      "Start": 33668,
      "End": 33670
    },
    "TimeRange": {
      "StartTime": "00:43:39.4300000",
      "EndTime": "00:43:39.5800000"
    }
  },
  {
    "TextLocation": {
      "Start": 33671,
      "End": 33675
    },
    "TimeRange": {
      "StartTime": "00:43:39.5800000",
      "EndTime": "00:43:40.0900000"
    }
  },
  {
    "TextLocation": {
      "Start": 33676,
      "End": 33683
    },
    "TimeRange": {
      "StartTime": "00:43:40.0900000",
      "EndTime": "00:43:40.5100000"
    }
  },
  {
    "TextLocation": {
      "Start": 33684,
      "End": 33691
    },
    "TimeRange": {
      "StartTime": "00:43:40.5100000",
      "EndTime": "00:43:41.3200000"
    }
  },
  {
    "TextLocation": {
      "Start": 33699,
      "End": 33702
    },
    "TimeRange": {
      "StartTime": "00:43:41.3500000",
      "EndTime": "00:43:42.0100000"
    }
  },
  {
    "TextLocation": {
      "Start": 33710,
      "End": 33714
    },
    "TimeRange": {
      "StartTime": "00:43:42.1000000",
      "EndTime": "00:43:42.4300000"
    }
  },
  {
    "TextLocation": {
      "Start": 33717,
      "End": 33720
    },
    "TimeRange": {
      "StartTime": "00:43:42.7000000",
      "EndTime": "00:43:42.8500000"
    }
  },
  {
    "TextLocation": {
      "Start": 33721,
      "End": 33726
    },
    "TimeRange": {
      "StartTime": "00:43:42.8500000",
      "EndTime": "00:43:42.9699999"
    }
  },
  {
    "TextLocation": {
      "Start": 33727,
      "End": 33729
    },
    "TimeRange": {
      "StartTime": "00:43:42.9699999",
      "EndTime": "00:43:43.0600000"
    }
  },
  {
    "TextLocation": {
      "Start": 33730,
      "End": 33734
    },
    "TimeRange": {
      "StartTime": "00:43:43.0600000",
      "EndTime": "00:43:43.2399999"
    }
  },
  {
    "TextLocation": {
      "Start": 33735,
      "End": 33738
    },
    "TimeRange": {
      "StartTime": "00:43:43.2399999",
      "EndTime": "00:43:43.3600000"
    }
  },
  {
    "TextLocation": {
      "Start": 33739,
      "End": 33743
    },
    "TimeRange": {
      "StartTime": "00:43:43.3600000",
      "EndTime": "00:43:43.4800000"
    }
  },
  {
    "TextLocation": {
      "Start": 33744,
      "End": 33745
    },
    "TimeRange": {
      "StartTime": "00:43:43.4800000",
      "EndTime": "00:43:43.5700000"
    }
  },
  {
    "TextLocation": {
      "Start": 33746,
      "End": 33751
    },
    "TimeRange": {
      "StartTime": "00:43:43.5700000",
      "EndTime": "00:43:44.1400000"
    }
  },
  {
    "TextLocation": {
      "Start": 33752,
      "End": 33758
    },
    "TimeRange": {
      "StartTime": "00:43:44.4400000",
      "EndTime": "00:43:44.8100000"
    }
  },
  {
    "TextLocation": {
      "Start": 33759,
      "End": 33766
    },
    "TimeRange": {
      "StartTime": "00:43:44.8600000",
      "EndTime": "00:43:45.2300000"
    }
  },
  {
    "TextLocation": {
      "Start": 33767,
      "End": 33770
    },
    "TimeRange": {
      "StartTime": "00:43:45.2300000",
      "EndTime": "00:43:47.5900000"
    }
  },
  {
    "TextLocation": {
      "Start": 33773,
      "End": 33778
    },
    "TimeRange": {
      "StartTime": "00:43:55.0900000",
      "EndTime": "00:43:55.3900000"
    }
  },
  {
    "TextLocation": {
      "Start": 33781,
      "End": 33783
    },
    "TimeRange": {
      "StartTime": "00:43:55.4200000",
      "EndTime": "00:43:55.5700000"
    }
  },
  {
    "TextLocation": {
      "Start": 33784,
      "End": 33787
    },
    "TimeRange": {
      "StartTime": "00:43:55.5700000",
      "EndTime": "00:43:55.6600000"
    }
  },
  {
    "TextLocation": {
      "Start": 33788,
      "End": 33797
    },
    "TimeRange": {
      "StartTime": "00:43:55.6600000",
      "EndTime": "00:43:56.1700000"
    }
  },
  {
    "TextLocation": {
      "Start": 33798,
      "End": 33802
    },
    "TimeRange": {
      "StartTime": "00:43:56.1700000",
      "EndTime": "00:43:56.4100000"
    }
  },
  {
    "TextLocation": {
      "Start": 33804,
      "End": 33809
    },
    "TimeRange": {
      "StartTime": "00:43:56.4100000",
      "EndTime": "00:43:56.7399999"
    }
  },
  {
    "TextLocation": {
      "Start": 33810,
      "End": 33812
    },
    "TimeRange": {
      "StartTime": "00:43:56.7399999",
      "EndTime": "00:43:56.9800000"
    }
  },
  {
    "TextLocation": {
      "Start": 33815,
      "End": 33821
    },
    "TimeRange": {
      "StartTime": "00:43:56.9800000",
      "EndTime": "00:43:57.2800000"
    }
  },
  {
    "TextLocation": {
      "Start": 33822,
      "End": 33824
    },
    "TimeRange": {
      "StartTime": "00:43:57.2800000",
      "EndTime": "00:43:57.3800000"
    }
  },
  {
    "TextLocation": {
      "Start": 33826,
      "End": 33830
    },
    "TimeRange": {
      "StartTime": "00:43:57.4000000",
      "EndTime": "00:43:57.8800000"
    }
  },
  {
    "TextLocation": {
      "Start": 33838,
      "End": 33841
    },
    "TimeRange": {
      "StartTime": "00:43:58.0300000",
      "EndTime": "00:43:58.6300000"
    }
  },
  {
    "TextLocation": {
      "Start": 33849,
      "End": 33853
    },
    "TimeRange": {
      "StartTime": "00:43:58.6600000",
      "EndTime": "00:43:58.9200000"
    }
  },
  {
    "TextLocation": {
      "Start": 33856,
      "End": 33860
    },
    "TimeRange": {
      "StartTime": "00:43:58.9600000",
      "EndTime": "00:43:59.1400000"
    }
  },
  {
    "TextLocation": {
      "Start": 33861,
      "End": 33863
    },
    "TimeRange": {
      "StartTime": "00:43:59.1400000",
      "EndTime": "00:43:59.2900000"
    }
  },
  {
    "TextLocation": {
      "Start": 33864,
      "End": 33868
    },
    "TimeRange": {
      "StartTime": "00:43:59.2900000",
      "EndTime": "00:43:59.7700000"
    }
  },
  {
    "TextLocation": {
      "Start": 33876,
      "End": 33883
    },
    "TimeRange": {
      "StartTime": "00:44:00.5200000",
      "EndTime": "00:44:00.8200000"
    }
  },
  {
    "TextLocation": {
      "Start": 33884,
      "End": 33886
    },
    "TimeRange": {
      "StartTime": "00:44:00.8200000",
      "EndTime": "00:44:00.9400000"
    }
  },
  {
    "TextLocation": {
      "Start": 33887,
      "End": 33889
    },
    "TimeRange": {
      "StartTime": "00:44:00.9400000",
      "EndTime": "00:44:01.1800000"
    }
  },
  {
    "TextLocation": {
      "Start": 33890,
      "End": 33891
    },
    "TimeRange": {
      "StartTime": "00:44:01.1800000",
      "EndTime": "00:44:01.4500000"
    }
  },
  {
    "TextLocation": {
      "Start": 33892,
      "End": 33896
    },
    "TimeRange": {
      "StartTime": "00:44:01.4500000",
      "EndTime": "00:44:02.1100000"
    }
  },
  {
    "TextLocation": {
      "Start": 33904,
      "End": 33906
    },
    "TimeRange": {
      "StartTime": "00:44:02.5900000",
      "EndTime": "00:44:02.8000000"
    }
  },
  {
    "TextLocation": {
      "Start": 33907,
      "End": 33911
    },
    "TimeRange": {
      "StartTime": "00:44:02.8000000",
      "EndTime": "00:44:02.9500000"
    }
  },
  {
    "TextLocation": {
      "Start": 33912,
      "End": 33921
    },
    "TimeRange": {
      "StartTime": "00:44:02.9500000",
      "EndTime": "00:44:03.2800000"
    }
  },
  {
    "TextLocation": {
      "Start": 33922,
      "End": 33925
    },
    "TimeRange": {
      "StartTime": "00:44:03.2800000",
      "EndTime": "00:44:03.4000000"
    }
  },
  {
    "TextLocation": {
      "Start": 33926,
      "End": 33935
    },
    "TimeRange": {
      "StartTime": "00:44:03.4000000",
      "EndTime": "00:44:03.8500000"
    }
  },
  {
    "TextLocation": {
      "Start": 33936,
      "End": 33939
    },
    "TimeRange": {
      "StartTime": "00:44:03.8500000",
      "EndTime": "00:44:04.0600000"
    }
  },
  {
    "TextLocation": {
      "Start": 33940,
      "End": 33944
    },
    "TimeRange": {
      "StartTime": "00:44:04.0600000",
      "EndTime": "00:44:04.2399999"
    }
  },
  {
    "TextLocation": {
      "Start": 33945,
      "End": 33948
    },
    "TimeRange": {
      "StartTime": "00:44:04.2399999",
      "EndTime": "00:44:04.3600000"
    }
  },
  {
    "TextLocation": {
      "Start": 33949,
      "End": 33956
    },
    "TimeRange": {
      "StartTime": "00:44:04.3600000",
      "EndTime": "00:44:04.5400000"
    }
  },
  {
    "TextLocation": {
      "Start": 33957,
      "End": 33964
    },
    "TimeRange": {
      "StartTime": "00:44:04.5400000",
      "EndTime": "00:44:05.1400000"
    }
  },
  {
    "TextLocation": {
      "Start": 33967,
      "End": 33970
    },
    "TimeRange": {
      "StartTime": "00:44:05.1700000",
      "EndTime": "00:44:05.7700000"
    }
  },
  {
    "TextLocation": {
      "Start": 33973,
      "End": 33978
    },
    "TimeRange": {
      "StartTime": "00:44:06.1000000",
      "EndTime": "00:44:06.3700000"
    }
  },
  {
    "TextLocation": {
      "Start": 33979,
      "End": 33983
    },
    "TimeRange": {
      "StartTime": "00:44:06.3700000",
      "EndTime": "00:44:06.5800000"
    }
  },
  {
    "TextLocation": {
      "Start": 33984,
      "End": 33985
    },
    "TimeRange": {
      "StartTime": "00:44:06.5800000",
      "EndTime": "00:44:06.7300000"
    }
  },
  {
    "TextLocation": {
      "Start": 33986,
      "End": 33991
    },
    "TimeRange": {
      "StartTime": "00:44:06.7600000",
      "EndTime": "00:44:07.0300000"
    }
  },
  {
    "TextLocation": {
      "Start": 33992,
      "End": 33999
    },
    "TimeRange": {
      "StartTime": "00:44:07.0300000",
      "EndTime": "00:44:07.7500000"
    }
  },
  {
    "TextLocation": {
      "Start": 34007,
      "End": 34010
    },
    "TimeRange": {
      "StartTime": "00:44:07.8400000",
      "EndTime": "00:44:08.4699999"
    }
  },
  {
    "TextLocation": {
      "Start": 34018,
      "End": 34021
    },
    "TimeRange": {
      "StartTime": "00:44:08.7199999",
      "EndTime": "00:44:08.8200000"
    }
  },
  {
    "TextLocation": {
      "Start": 34022,
      "End": 34025
    },
    "TimeRange": {
      "StartTime": "00:44:08.8300000",
      "EndTime": "00:44:08.8900000"
    }
  },
  {
    "TextLocation": {
      "Start": 34026,
      "End": 34031
    },
    "TimeRange": {
      "StartTime": "00:44:08.8900000",
      "EndTime": "00:44:09.0100000"
    }
  },
  {
    "TextLocation": {
      "Start": 34032,
      "End": 34034
    },
    "TimeRange": {
      "StartTime": "00:44:09.0100000",
      "EndTime": "00:44:09.1000000"
    }
  },
  {
    "TextLocation": {
      "Start": 34035,
      "End": 34039
    },
    "TimeRange": {
      "StartTime": "00:44:09.1000000",
      "EndTime": "00:44:09.3400000"
    }
  },
  {
    "TextLocation": {
      "Start": 34040,
      "End": 34043
    },
    "TimeRange": {
      "StartTime": "00:44:09.3400000",
      "EndTime": "00:44:09.5800000"
    }
  },
  {
    "TextLocation": {
      "Start": 34044,
      "End": 34047
    },
    "TimeRange": {
      "StartTime": "00:44:09.5800000",
      "EndTime": "00:44:10.3800000"
    }
  },
  {
    "TextLocation": {
      "Start": 34048,
      "End": 34049
    },
    "TimeRange": {
      "StartTime": "00:44:10.3900000",
      "EndTime": "00:44:10.9500000"
    }
  },
  {
    "TextLocation": {
      "Start": 34052,
      "End": 34053
    },
    "TimeRange": {
      "StartTime": "00:44:11.2600000",
      "EndTime": "00:44:12.5800000"
    }
  },
  {
    "TextLocation": {
      "Start": 34056,
      "End": 34060
    },
    "TimeRange": {
      "StartTime": "00:44:14.6500000",
      "EndTime": "00:44:14.8900000"
    }
  },
  {
    "TextLocation": {
      "Start": 34061,
      "End": 34063
    },
    "TimeRange": {
      "StartTime": "00:44:14.8900000",
      "EndTime": "00:44:15.0400000"
    }
  },
  {
    "TextLocation": {
      "Start": 34064,
      "End": 34068
    },
    "TimeRange": {
      "StartTime": "00:44:15.0400000",
      "EndTime": "00:44:15.5500000"
    }
  },
  {
    "TextLocation": {
      "Start": 34076,
      "End": 34080
    },
    "TimeRange": {
      "StartTime": "00:44:16.0900000",
      "EndTime": "00:44:16.5400000"
    }
  },
  {
    "TextLocation": {
      "Start": 34081,
      "End": 34087
    },
    "TimeRange": {
      "StartTime": "00:44:16.5400000",
      "EndTime": "00:44:16.9600000"
    }
  },
  {
    "TextLocation": {
      "Start": 34088,
      "End": 34089
    },
    "TimeRange": {
      "StartTime": "00:44:16.9600000",
      "EndTime": "00:44:17.1300000"
    }
  },
  {
    "TextLocation": {
      "Start": 34090,
      "End": 34095
    },
    "TimeRange": {
      "StartTime": "00:44:17.1400000",
      "EndTime": "00:44:17.6800000"
    }
  },
  {
    "TextLocation": {
      "Start": 34103,
      "End": 34106
    },
    "TimeRange": {
      "StartTime": "00:44:18.6100000",
      "EndTime": "00:44:18.9100000"
    }
  },
  {
    "TextLocation": {
      "Start": 34107,
      "End": 34110
    },
    "TimeRange": {
      "StartTime": "00:44:18.9100000",
      "EndTime": "00:44:19.0900000"
    }
  },
  {
    "TextLocation": {
      "Start": 34111,
      "End": 34115
    },
    "TimeRange": {
      "StartTime": "00:44:19.0900000",
      "EndTime": "00:44:19.3900000"
    }
  },
  {
    "TextLocation": {
      "Start": 34116,
      "End": 34123
    },
    "TimeRange": {
      "StartTime": "00:44:19.3900000",
      "EndTime": "00:44:19.9000000"
    }
  },
  {
    "TextLocation": {
      "Start": 34124,
      "End": 34127
    },
    "TimeRange": {
      "StartTime": "00:44:19.9000000",
      "EndTime": "00:44:20.2300000"
    }
  },
  {
    "TextLocation": {
      "Start": 34128,
      "End": 34132
    },
    "TimeRange": {
      "StartTime": "00:44:20.2300000",
      "EndTime": "00:44:20.5600000"
    }
  },
  {
    "TextLocation": {
      "Start": 34133,
      "End": 34135
    },
    "TimeRange": {
      "StartTime": "00:44:20.5600000",
      "EndTime": "00:44:20.7399999"
    }
  },
  {
    "TextLocation": {
      "Start": 34136,
      "End": 34139
    },
    "TimeRange": {
      "StartTime": "00:44:20.7399999",
      "EndTime": "00:44:21.4300000"
    }
  },
  {
    "TextLocation": {
      "Start": 34140,
      "End": 34147
    },
    "TimeRange": {
      "StartTime": "00:44:21.4300000",
      "EndTime": "00:44:21.7900000"
    }
  },
  {
    "TextLocation": {
      "Start": 34148,
      "End": 34155
    },
    "TimeRange": {
      "StartTime": "00:44:21.7900000",
      "EndTime": "00:44:22.2700000"
    }
  },
  {
    "TextLocation": {
      "Start": 34156,
      "End": 34158
    },
    "TimeRange": {
      "StartTime": "00:44:22.2700000",
      "EndTime": "00:44:22.4800000"
    }
  },
  {
    "TextLocation": {
      "Start": 34159,
      "End": 34162
    },
    "TimeRange": {
      "StartTime": "00:44:22.4800000",
      "EndTime": "00:44:22.5700000"
    }
  },
  {
    "TextLocation": {
      "Start": 34163,
      "End": 34172
    },
    "TimeRange": {
      "StartTime": "00:44:22.5700000",
      "EndTime": "00:44:23.2300000"
    }
  },
  {
    "TextLocation": {
      "Start": 34180,
      "End": 34183
    },
    "TimeRange": {
      "StartTime": "00:44:23.2600000",
      "EndTime": "00:44:23.9200000"
    }
  },
  {
    "TextLocation": {
      "Start": 34191,
      "End": 34194
    },
    "TimeRange": {
      "StartTime": "00:44:25.7500000",
      "EndTime": "00:44:25.9300000"
    }
  },
  {
    "TextLocation": {
      "Start": 34196,
      "End": 34199
    },
    "TimeRange": {
      "StartTime": "00:44:25.9300000",
      "EndTime": "00:44:26.0500000"
    }
  },
  {
    "TextLocation": {
      "Start": 34200,
      "End": 34209
    },
    "TimeRange": {
      "StartTime": "00:44:26.0500000",
      "EndTime": "00:44:26.5300000"
    }
  },
  {
    "TextLocation": {
      "Start": 34210,
      "End": 34214
    },
    "TimeRange": {
      "StartTime": "00:44:26.5300000",
      "EndTime": "00:44:27.4300000"
    }
  },
  {
    "TextLocation": {
      "Start": 34215,
      "End": 34218
    },
    "TimeRange": {
      "StartTime": "00:44:27.5200000",
      "EndTime": "00:44:27.6700000"
    }
  },
  {
    "TextLocation": {
      "Start": 34219,
      "End": 34225
    },
    "TimeRange": {
      "StartTime": "00:44:27.6700000",
      "EndTime": "00:44:27.9699999"
    }
  },
  {
    "TextLocation": {
      "Start": 34226,
      "End": 34231
    },
    "TimeRange": {
      "StartTime": "00:44:27.9699999",
      "EndTime": "00:44:28.0900000"
    }
  },
  {
    "TextLocation": {
      "Start": 34232,
      "End": 34241
    },
    "TimeRange": {
      "StartTime": "00:44:28.0900000",
      "EndTime": "00:44:28.5700000"
    }
  },
  {
    "TextLocation": {
      "Start": 34242,
      "End": 34246
    },
    "TimeRange": {
      "StartTime": "00:44:28.5700000",
      "EndTime": "00:44:28.8700000"
    }
  },
  {
    "TextLocation": {
      "Start": 34247,
      "End": 34249
    },
    "TimeRange": {
      "StartTime": "00:44:28.8700000",
      "EndTime": "00:44:28.9600000"
    }
  },
  {
    "TextLocation": {
      "Start": 34250,
      "End": 34253
    },
    "TimeRange": {
      "StartTime": "00:44:28.9600000",
      "EndTime": "00:44:29.3200000"
    }
  },
  {
    "TextLocation": {
      "Start": 34254,
      "End": 34261
    },
    "TimeRange": {
      "StartTime": "00:44:29.3200000",
      "EndTime": "00:44:30.2800000"
    }
  },
  {
    "TextLocation": {
      "Start": 34264,
      "End": 34270
    },
    "TimeRange": {
      "StartTime": "00:44:33.0200000",
      "EndTime": "00:44:33.3500000"
    }
  },
  {
    "TextLocation": {
      "Start": 34271,
      "End": 34277
    },
    "TimeRange": {
      "StartTime": "00:44:33.3500000",
      "EndTime": "00:44:33.9200000"
    }
  },
  {
    "TextLocation": {
      "Start": 34278,
      "End": 34281
    },
    "TimeRange": {
      "StartTime": "00:44:33.9200000",
      "EndTime": "00:44:34.1300000"
    }
  },
  {
    "TextLocation": {
      "Start": 34282,
      "End": 34288
    },
    "TimeRange": {
      "StartTime": "00:44:34.1300000",
      "EndTime": "00:44:34.5500000"
    }
  },
  {
    "TextLocation": {
      "Start": 34291,
      "End": 34293
    },
    "TimeRange": {
      "StartTime": "00:44:34.5500000",
      "EndTime": "00:44:34.6700000"
    }
  },
  {
    "TextLocation": {
      "Start": 34294,
      "End": 34298
    },
    "TimeRange": {
      "StartTime": "00:44:34.6700000",
      "EndTime": "00:44:34.8200000"
    }
  },
  {
    "TextLocation": {
      "Start": 34299,
      "End": 34304
    },
    "TimeRange": {
      "StartTime": "00:44:34.8200000",
      "EndTime": "00:44:35.3300000"
    }
  },
  {
    "TextLocation": {
      "Start": 34307,
      "End": 34310
    },
    "TimeRange": {
      "StartTime": "00:44:35.3600000",
      "EndTime": "00:44:35.9699999"
    }
  },
  {
    "TextLocation": {
      "Start": 34313,
      "End": 34318
    },
    "TimeRange": {
      "StartTime": "00:44:35.9899999",
      "EndTime": "00:44:36.2300000"
    }
  },
  {
    "TextLocation": {
      "Start": 34319,
      "End": 34323
    },
    "TimeRange": {
      "StartTime": "00:44:36.2300000",
      "EndTime": "00:44:36.3500000"
    }
  },
  {
    "TextLocation": {
      "Start": 34324,
      "End": 34331
    },
    "TimeRange": {
      "StartTime": "00:44:36.3500000",
      "EndTime": "00:44:36.6800000"
    }
  },
  {
    "TextLocation": {
      "Start": 34332,
      "End": 34336
    },
    "TimeRange": {
      "StartTime": "00:44:36.6800000",
      "EndTime": "00:44:36.8300000"
    }
  },
  {
    "TextLocation": {
      "Start": 34337,
      "End": 34343
    },
    "TimeRange": {
      "StartTime": "00:44:36.8300000",
      "EndTime": "00:44:37.1600000"
    }
  },
  {
    "TextLocation": {
      "Start": 34344,
      "End": 34350
    },
    "TimeRange": {
      "StartTime": "00:44:37.1600000",
      "EndTime": "00:44:37.8800000"
    }
  },
  {
    "TextLocation": {
      "Start": 34358,
      "End": 34361
    },
    "TimeRange": {
      "StartTime": "00:44:38.0900000",
      "EndTime": "00:44:38.6900000"
    }
  },
  {
    "TextLocation": {
      "Start": 34369,
      "End": 34372
    },
    "TimeRange": {
      "StartTime": "00:44:39.2600000",
      "EndTime": "00:44:39.8600000"
    }
  },
  {
    "TextLocation": {
      "Start": 34373,
      "End": 34375
    },
    "TimeRange": {
      "StartTime": "00:44:39.8600000",
      "EndTime": "00:44:40.1000000"
    }
  },
  {
    "TextLocation": {
      "Start": 34376,
      "End": 34379
    },
    "TimeRange": {
      "StartTime": "00:44:40.1000000",
      "EndTime": "00:44:40.2199999"
    }
  },
  {
    "TextLocation": {
      "Start": 34380,
      "End": 34384
    },
    "TimeRange": {
      "StartTime": "00:44:40.2199999",
      "EndTime": "00:44:40.4000000"
    }
  },
  {
    "TextLocation": {
      "Start": 34385,
      "End": 34387
    },
    "TimeRange": {
      "StartTime": "00:44:40.4000000",
      "EndTime": "00:44:40.5500000"
    }
  },
  {
    "TextLocation": {
      "Start": 34388,
      "End": 34393
    },
    "TimeRange": {
      "StartTime": "00:44:40.5500000",
      "EndTime": "00:44:40.8800000"
    }
  },
  {
    "TextLocation": {
      "Start": 34394,
      "End": 34401
    },
    "TimeRange": {
      "StartTime": "00:44:40.8800000",
      "EndTime": "00:44:41.2399999"
    }
  },
  {
    "TextLocation": {
      "Start": 34402,
      "End": 34409
    },
    "TimeRange": {
      "StartTime": "00:44:41.2399999",
      "EndTime": "00:44:41.6300000"
    }
  },
  {
    "TextLocation": {
      "Start": 34410,
      "End": 34414
    },
    "TimeRange": {
      "StartTime": "00:44:41.6600000",
      "EndTime": "00:44:41.8700000"
    }
  },
  {
    "TextLocation": {
      "Start": 34415,
      "End": 34421
    },
    "TimeRange": {
      "StartTime": "00:44:41.8700000",
      "EndTime": "00:44:42.5000000"
    }
  },
  {
    "TextLocation": {
      "Start": 34429,
      "End": 34432
    },
    "TimeRange": {
      "StartTime": "00:44:42.5300000",
      "EndTime": "00:44:43.1900000"
    }
  },
  {
    "TextLocation": {
      "Start": 34440,
      "End": 34445
    },
    "TimeRange": {
      "StartTime": "00:44:44.1800000",
      "EndTime": "00:44:44.4200000"
    }
  },
  {
    "TextLocation": {
      "Start": 34446,
      "End": 34449
    },
    "TimeRange": {
      "StartTime": "00:44:44.4200000",
      "EndTime": "00:44:44.6300000"
    }
  },
  {
    "TextLocation": {
      "Start": 34450,
      "End": 34459
    },
    "TimeRange": {
      "StartTime": "00:44:44.6300000",
      "EndTime": "00:44:45.0500000"
    }
  },
  {
    "TextLocation": {
      "Start": 34460,
      "End": 34464
    },
    "TimeRange": {
      "StartTime": "00:44:45.0500000",
      "EndTime": "00:44:45.2600000"
    }
  },
  {
    "TextLocation": {
      "Start": 34465,
      "End": 34471
    },
    "TimeRange": {
      "StartTime": "00:44:45.2900000",
      "EndTime": "00:44:45.7100000"
    }
  },
  {
    "TextLocation": {
      "Start": 34472,
      "End": 34474
    },
    "TimeRange": {
      "StartTime": "00:44:45.7100000",
      "EndTime": "00:44:45.9500000"
    }
  },
  {
    "TextLocation": {
      "Start": 34475,
      "End": 34478
    },
    "TimeRange": {
      "StartTime": "00:44:45.9500000",
      "EndTime": "00:44:46.0400000"
    }
  },
  {
    "TextLocation": {
      "Start": 34479,
      "End": 34488
    },
    "TimeRange": {
      "StartTime": "00:44:46.0400000",
      "EndTime": "00:44:46.6700000"
    }
  },
  {
    "TextLocation": {
      "Start": 34489,
      "End": 34496
    },
    "TimeRange": {
      "StartTime": "00:44:46.6700000",
      "EndTime": "00:44:46.9699999"
    }
  },
  {
    "TextLocation": {
      "Start": 34497,
      "End": 34501
    },
    "TimeRange": {
      "StartTime": "00:44:46.9699999",
      "EndTime": "00:44:47.1200000"
    }
  },
  {
    "TextLocation": {
      "Start": 34502,
      "End": 34508
    },
    "TimeRange": {
      "StartTime": "00:44:47.1200000",
      "EndTime": "00:44:47.3900000"
    }
  },
  {
    "TextLocation": {
      "Start": 34509,
      "End": 34514
    },
    "TimeRange": {
      "StartTime": "00:44:47.3900000",
      "EndTime": "00:44:47.6600000"
    }
  },
  {
    "TextLocation": {
      "Start": 34515,
      "End": 34522
    },
    "TimeRange": {
      "StartTime": "00:44:47.6600000",
      "EndTime": "00:44:47.9000000"
    }
  },
  {
    "TextLocation": {
      "Start": 34523,
      "End": 34525
    },
    "TimeRange": {
      "StartTime": "00:44:47.9000000",
      "EndTime": "00:44:47.9899999"
    }
  },
  {
    "TextLocation": {
      "Start": 34526,
      "End": 34531
    },
    "TimeRange": {
      "StartTime": "00:44:47.9899999",
      "EndTime": "00:44:48.1100000"
    }
  },
  {
    "TextLocation": {
      "Start": 34532,
      "End": 34534
    },
    "TimeRange": {
      "StartTime": "00:44:48.1100000",
      "EndTime": "00:44:48.2300000"
    }
  },
  {
    "TextLocation": {
      "Start": 34535,
      "End": 34539
    },
    "TimeRange": {
      "StartTime": "00:44:48.2300000",
      "EndTime": "00:44:48.4699999"
    }
  },
  {
    "TextLocation": {
      "Start": 34540,
      "End": 34543
    },
    "TimeRange": {
      "StartTime": "00:44:48.4699999",
      "EndTime": "00:44:48.6200000"
    }
  },
  {
    "TextLocation": {
      "Start": 34544,
      "End": 34550
    },
    "TimeRange": {
      "StartTime": "00:44:48.6200000",
      "EndTime": "00:44:49.2199999"
    }
  },
  {
    "TextLocation": {
      "Start": 34558,
      "End": 34560
    },
    "TimeRange": {
      "StartTime": "00:44:51.3500000",
      "EndTime": "00:44:51.6200000"
    }
  },
  {
    "TextLocation": {
      "Start": 34561,
      "End": 34566
    },
    "TimeRange": {
      "StartTime": "00:44:51.6200000",
      "EndTime": "00:44:51.7700000"
    }
  },
  {
    "TextLocation": {
      "Start": 34567,
      "End": 34571
    },
    "TimeRange": {
      "StartTime": "00:44:51.7700000",
      "EndTime": "00:44:51.9800000"
    }
  },
  {
    "TextLocation": {
      "Start": 34572,
      "End": 34576
    },
    "TimeRange": {
      "StartTime": "00:44:51.9800000",
      "EndTime": "00:44:52.1300000"
    }
  },
  {
    "TextLocation": {
      "Start": 34577,
      "End": 34579
    },
    "TimeRange": {
      "StartTime": "00:44:52.1300000",
      "EndTime": "00:44:52.2500000"
    }
  },
  {
    "TextLocation": {
      "Start": 34580,
      "End": 34582
    },
    "TimeRange": {
      "StartTime": "00:44:52.2500000",
      "EndTime": "00:44:52.4000000"
    }
  },
  {
    "TextLocation": {
      "Start": 34583,
      "End": 34588
    },
    "TimeRange": {
      "StartTime": "00:44:52.4000000",
      "EndTime": "00:44:53"
    }
  },
  {
    "TextLocation": {
      "Start": 34591,
      "End": 34595
    },
    "TimeRange": {
      "StartTime": "00:44:53.0300000",
      "EndTime": "00:44:53.4100000"
    }
  },
  {
    "TextLocation": {
      "Start": 34603,
      "End": 34606
    },
    "TimeRange": {
      "StartTime": "00:44:54.9100000",
      "EndTime": "00:44:55.1500000"
    }
  },
  {
    "TextLocation": {
      "Start": 34607,
      "End": 34608
    },
    "TimeRange": {
      "StartTime": "00:44:55.1500000",
      "EndTime": "00:44:55.2700000"
    }
  },
  {
    "TextLocation": {
      "Start": 34609,
      "End": 34613
    },
    "TimeRange": {
      "StartTime": "00:44:55.2700000",
      "EndTime": "00:44:55.4200000"
    }
  },
  {
    "TextLocation": {
      "Start": 34614,
      "End": 34616
    },
    "TimeRange": {
      "StartTime": "00:44:55.4200000",
      "EndTime": "00:44:55.4800000"
    }
  },
  {
    "TextLocation": {
      "Start": 34617,
      "End": 34621
    },
    "TimeRange": {
      "StartTime": "00:44:55.4800000",
      "EndTime": "00:44:55.6900000"
    }
  },
  {
    "TextLocation": {
      "Start": 34622,
      "End": 34625
    },
    "TimeRange": {
      "StartTime": "00:44:55.6900000",
      "EndTime": "00:44:55.8100000"
    }
  },
  {
    "TextLocation": {
      "Start": 34626,
      "End": 34632
    },
    "TimeRange": {
      "StartTime": "00:44:55.8100000",
      "EndTime": "00:44:56.0800000"
    }
  },
  {
    "TextLocation": {
      "Start": 34633,
      "End": 34640
    },
    "TimeRange": {
      "StartTime": "00:44:56.0800000",
      "EndTime": "00:44:56.5300000"
    }
  },
  {
    "TextLocation": {
      "Start": 34641,
      "End": 34644
    },
    "TimeRange": {
      "StartTime": "00:44:56.5300000",
      "EndTime": "00:44:57.0100000"
    }
  },
  {
    "TextLocation": {
      "Start": 34645,
      "End": 34646
    },
    "TimeRange": {
      "StartTime": "00:44:57.0200000",
      "EndTime": "00:44:57.6200000"
    }
  },
  {
    "TextLocation": {
      "Start": 34649,
      "End": 34650
    },
    "TimeRange": {
      "StartTime": "00:45:10.8300000",
      "EndTime": "00:45:10.8500000"
    }
  },
  {
    "TextLocation": {
      "Start": 34651,
      "End": 34655
    },
    "TimeRange": {
      "StartTime": "00:45:10.9100000",
      "EndTime": "00:45:11.0600000"
    }
  },
  {
    "TextLocation": {
      "Start": 34656,
      "End": 34658
    },
    "TimeRange": {
      "StartTime": "00:45:11.0600000",
      "EndTime": "00:45:11.1500000"
    }
  },
  {
    "TextLocation": {
      "Start": 34659,
      "End": 34663
    },
    "TimeRange": {
      "StartTime": "00:45:11.1500000",
      "EndTime": "00:45:11.2700000"
    }
  },
  {
    "TextLocation": {
      "Start": 34664,
      "End": 34666
    },
    "TimeRange": {
      "StartTime": "00:45:11.2700000",
      "EndTime": "00:45:11.3600000"
    }
  },
  {
    "TextLocation": {
      "Start": 34667,
      "End": 34670
    },
    "TimeRange": {
      "StartTime": "00:45:11.3600000",
      "EndTime": "00:45:11.4500000"
    }
  },
  {
    "TextLocation": {
      "Start": 34671,
      "End": 34675
    },
    "TimeRange": {
      "StartTime": "00:45:11.4500000",
      "EndTime": "00:45:11.7500000"
    }
  },
  {
    "TextLocation": {
      "Start": 34676,
      "End": 34679
    },
    "TimeRange": {
      "StartTime": "00:45:11.7500000",
      "EndTime": "00:45:12.1400000"
    }
  },
  {
    "TextLocation": {
      "Start": 34680,
      "End": 34682
    },
    "TimeRange": {
      "StartTime": "00:45:12.1400000",
      "EndTime": "00:45:12.2900000"
    }
  },
  {
    "TextLocation": {
      "Start": 34683,
      "End": 34687
    },
    "TimeRange": {
      "StartTime": "00:45:12.2900000",
      "EndTime": "00:45:12.9800000"
    }
  },
  {
    "TextLocation": {
      "Start": 34690,
      "End": 34695
    },
    "TimeRange": {
      "StartTime": "00:45:14.0200000",
      "EndTime": "00:45:14.3000000"
    }
  },
  {
    "TextLocation": {
      "Start": 34696,
      "End": 34700
    },
    "TimeRange": {
      "StartTime": "00:45:14.3000000",
      "EndTime": "00:45:14.4200000"
    }
  },
  {
    "TextLocation": {
      "Start": 34701,
      "End": 34705
    },
    "TimeRange": {
      "StartTime": "00:45:14.4200000",
      "EndTime": "00:45:14.6000000"
    }
  },
  {
    "TextLocation": {
      "Start": 34706,
      "End": 34710
    },
    "TimeRange": {
      "StartTime": "00:45:14.6000000",
      "EndTime": "00:45:15.1100000"
    }
  },
  {
    "TextLocation": {
      "Start": 34711,
      "End": 34713
    },
    "TimeRange": {
      "StartTime": "00:45:15.1100000",
      "EndTime": "00:45:15.2600000"
    }
  },
  {
    "TextLocation": {
      "Start": 34714,
      "End": 34719
    },
    "TimeRange": {
      "StartTime": "00:45:15.2600000",
      "EndTime": "00:45:15.5300000"
    }
  },
  {
    "TextLocation": {
      "Start": 34720,
      "End": 34727
    },
    "TimeRange": {
      "StartTime": "00:45:15.5300000",
      "EndTime": "00:45:16.1900000"
    }
  },
  {
    "TextLocation": {
      "Start": 34730,
      "End": 34731
    },
    "TimeRange": {
      "StartTime": "00:45:16.2199999",
      "EndTime": "00:45:16.6500000"
    }
  },
  {
    "TextLocation": {
      "Start": 34732,
      "End": 34740
    },
    "TimeRange": {
      "StartTime": "00:45:16.6700000",
      "EndTime": "00:45:17.2399999"
    }
  },
  {
    "TextLocation": {
      "Start": 34741,
      "End": 34743
    },
    "TimeRange": {
      "StartTime": "00:45:17.2399999",
      "EndTime": "00:45:17.7800000"
    }
  },
  {
    "TextLocation": {
      "Start": 34744,
      "End": 34746
    },
    "TimeRange": {
      "StartTime": "00:45:17.7800000",
      "EndTime": "00:45:17.8700000"
    }
  },
  {
    "TextLocation": {
      "Start": 34747,
      "End": 34756
    },
    "TimeRange": {
      "StartTime": "00:45:17.8700000",
      "EndTime": "00:45:19"
    }
  },
  {
    "TextLocation": {
      "Start": 34759,
      "End": 34761
    },
    "TimeRange": {
      "StartTime": "00:45:19.0100000",
      "EndTime": "00:45:19.1300000"
    }
  },
  {
    "TextLocation": {
      "Start": 34762,
      "End": 34765
    },
    "TimeRange": {
      "StartTime": "00:45:19.1300000",
      "EndTime": "00:45:19.1900000"
    }
  },
  {
    "TextLocation": {
      "Start": 34766,
      "End": 34770
    },
    "TimeRange": {
      "StartTime": "00:45:19.1900000",
      "EndTime": "00:45:19.3400000"
    }
  },
  {
    "TextLocation": {
      "Start": 34771,
      "End": 34776
    },
    "TimeRange": {
      "StartTime": "00:45:19.3400000",
      "EndTime": "00:45:19.5500000"
    }
  },
  {
    "TextLocation": {
      "Start": 34777,
      "End": 34782
    },
    "TimeRange": {
      "StartTime": "00:45:19.5500000",
      "EndTime": "00:45:19.8200000"
    }
  },
  {
    "TextLocation": {
      "Start": 34783,
      "End": 34790
    },
    "TimeRange": {
      "StartTime": "00:45:19.8200000",
      "EndTime": "00:45:20.1200000"
    }
  },
  {
    "TextLocation": {
      "Start": 34791,
      "End": 34795
    },
    "TimeRange": {
      "StartTime": "00:45:20.1200000",
      "EndTime": "00:45:20.2700000"
    }
  },
  {
    "TextLocation": {
      "Start": 34796,
      "End": 34798
    },
    "TimeRange": {
      "StartTime": "00:45:20.2700000",
      "EndTime": "00:45:20.7500000"
    }
  },
  {
    "TextLocation": {
      "Start": 34801,
      "End": 34804
    },
    "TimeRange": {
      "StartTime": "00:45:20.7500000",
      "EndTime": "00:45:21.2800000"
    }
  },
  {
    "TextLocation": {
      "Start": 34807,
      "End": 34811
    },
    "TimeRange": {
      "StartTime": "00:45:21.2900000",
      "EndTime": "00:45:21.7399999"
    }
  },
  {
    "TextLocation": {
      "Start": 34814,
      "End": 34816
    },
    "TimeRange": {
      "StartTime": "00:45:21.8000000",
      "EndTime": "00:45:22.4600000"
    }
  },
  {
    "TextLocation": {
      "Start": 34817,
      "End": 34820
    },
    "TimeRange": {
      "StartTime": "00:45:22.4600000",
      "EndTime": "00:45:22.5800000"
    }
  },
  {
    "TextLocation": {
      "Start": 34821,
      "End": 34824
    },
    "TimeRange": {
      "StartTime": "00:45:22.5800000",
      "EndTime": "00:45:22.8200000"
    }
  },
  {
    "TextLocation": {
      "Start": 34825,
      "End": 34829
    },
    "TimeRange": {
      "StartTime": "00:45:22.8200000",
      "EndTime": "00:45:23.1500000"
    }
  },
  {
    "TextLocation": {
      "Start": 34830,
      "End": 34832
    },
    "TimeRange": {
      "StartTime": "00:45:23.1500000",
      "EndTime": "00:45:23.3000000"
    }
  },
  {
    "TextLocation": {
      "Start": 34833,
      "End": 34836
    },
    "TimeRange": {
      "StartTime": "00:45:23.3000000",
      "EndTime": "00:45:23.4800000"
    }
  },
  {
    "TextLocation": {
      "Start": 34837,
      "End": 34845
    },
    "TimeRange": {
      "StartTime": "00:45:23.4800000",
      "EndTime": "00:45:23.8100000"
    }
  },
  {
    "TextLocation": {
      "Start": 34846,
      "End": 34847
    },
    "TimeRange": {
      "StartTime": "00:45:23.8100000",
      "EndTime": "00:45:23.9300000"
    }
  },
  {
    "TextLocation": {
      "Start": 34848,
      "End": 34851
    },
    "TimeRange": {
      "StartTime": "00:45:23.9300000",
      "EndTime": "00:45:24.1700000"
    }
  },
  {
    "TextLocation": {
      "Start": 34852,
      "End": 34861
    },
    "TimeRange": {
      "StartTime": "00:45:24.1700000",
      "EndTime": "00:45:24.5000000"
    }
  },
  {
    "TextLocation": {
      "Start": 34862,
      "End": 34867
    },
    "TimeRange": {
      "StartTime": "00:45:24.5000000",
      "EndTime": "00:45:24.8300000"
    }
  },
  {
    "TextLocation": {
      "Start": 34868,
      "End": 34877
    },
    "TimeRange": {
      "StartTime": "00:45:24.8300000",
      "EndTime": "00:45:25.5500000"
    }
  },
  {
    "TextLocation": {
      "Start": 34880,
      "End": 34882
    },
    "TimeRange": {
      "StartTime": "00:45:25.5800000",
      "EndTime": "00:45:25.8500000"
    }
  },
  {
    "TextLocation": {
      "Start": 34883,
      "End": 34886
    },
    "TimeRange": {
      "StartTime": "00:45:25.8500000",
      "EndTime": "00:45:25.9400000"
    }
  },
  {
    "TextLocation": {
      "Start": 34887,
      "End": 34891
    },
    "TimeRange": {
      "StartTime": "00:45:25.9400000",
      "EndTime": "00:45:26.1200000"
    }
  },
  {
    "TextLocation": {
      "Start": 34892,
      "End": 34895
    },
    "TimeRange": {
      "StartTime": "00:45:26.1200000",
      "EndTime": "00:45:26.2700000"
    }
  },
  {
    "TextLocation": {
      "Start": 34896,
      "End": 34901
    },
    "TimeRange": {
      "StartTime": "00:45:26.3000000",
      "EndTime": "00:45:26.5400000"
    }
  },
  {
    "TextLocation": {
      "Start": 34902,
      "End": 34908
    },
    "TimeRange": {
      "StartTime": "00:45:26.5400000",
      "EndTime": "00:45:26.9000000"
    }
  },
  {
    "TextLocation": {
      "Start": 34909,
      "End": 34912
    },
    "TimeRange": {
      "StartTime": "00:45:26.9000000",
      "EndTime": "00:45:27.3500000"
    }
  },
  {
    "TextLocation": {
      "Start": 34915,
      "End": 34918
    },
    "TimeRange": {
      "StartTime": "00:45:27.9200000",
      "EndTime": "00:45:28.4100000"
    }
  },
  {
    "TextLocation": {
      "Start": 34921,
      "End": 34924
    },
    "TimeRange": {
      "StartTime": "00:45:28.4300000",
      "EndTime": "00:45:28.6100000"
    }
  },
  {
    "TextLocation": {
      "Start": 34925,
      "End": 34928
    },
    "TimeRange": {
      "StartTime": "00:45:28.6100000",
      "EndTime": "00:45:28.7300000"
    }
  },
  {
    "TextLocation": {
      "Start": 34929,
      "End": 34933
    },
    "TimeRange": {
      "StartTime": "00:45:28.7300000",
      "EndTime": "00:45:28.9400000"
    }
  },
  {
    "TextLocation": {
      "Start": 34934,
      "End": 34936
    },
    "TimeRange": {
      "StartTime": "00:45:28.9400000",
      "EndTime": "00:45:29.1500000"
    }
  },
  {
    "TextLocation": {
      "Start": 34937,
      "End": 34940
    },
    "TimeRange": {
      "StartTime": "00:45:29.1500000",
      "EndTime": "00:45:29.3000000"
    }
  },
  {
    "TextLocation": {
      "Start": 34941,
      "End": 34945
    },
    "TimeRange": {
      "StartTime": "00:45:29.3300000",
      "EndTime": "00:45:29.5100000"
    }
  },
  {
    "TextLocation": {
      "Start": 34946,
      "End": 34949
    },
    "TimeRange": {
      "StartTime": "00:45:29.5100000",
      "EndTime": "00:45:29.8400000"
    }
  },
  {
    "TextLocation": {
      "Start": 34957,
      "End": 34961
    },
    "TimeRange": {
      "StartTime": "00:45:31.9500000",
      "EndTime": "00:45:32.8800000"
    }
  },
  {
    "TextLocation": {
      "Start": 34963,
      "End": 34969
    },
    "TimeRange": {
      "StartTime": "00:45:33.6300000",
      "EndTime": "00:45:34.2600000"
    }
  },
  {
    "TextLocation": {
      "Start": 34970,
      "End": 34973
    },
    "TimeRange": {
      "StartTime": "00:45:34.6200000",
      "EndTime": "00:45:34.9800000"
    }
  },
  {
    "TextLocation": {
      "Start": 34974,
      "End": 34980
    },
    "TimeRange": {
      "StartTime": "00:45:34.9800000",
      "EndTime": "00:45:35.4800000"
    }
  },
  {
    "TextLocation": {
      "Start": 34988,
      "End": 34992
    },
    "TimeRange": {
      "StartTime": "00:45:35.4899999",
      "EndTime": "00:45:35.8100000"
    }
  },
  {
    "TextLocation": {
      "Start": 35000,
      "End": 35002
    },
    "TimeRange": {
      "StartTime": "00:45:36.5100000",
      "EndTime": "00:45:36.9000000"
    }
  },
  {
    "TextLocation": {
      "Start": 35003,
      "End": 35009
    },
    "TimeRange": {
      "StartTime": "00:45:36.9000000",
      "EndTime": "00:45:37.3200000"
    }
  },
  {
    "TextLocation": {
      "Start": 35010,
      "End": 35011
    },
    "TimeRange": {
      "StartTime": "00:45:37.3200000",
      "EndTime": "00:45:37.7300000"
    }
  },
  {
    "TextLocation": {
      "Start": 35012,
      "End": 35014
    },
    "TimeRange": {
      "StartTime": "00:45:37.8000000",
      "EndTime": "00:45:38.1600000"
    }
  },
  {
    "TextLocation": {
      "Start": 35015,
      "End": 35018
    },
    "TimeRange": {
      "StartTime": "00:45:38.1600000",
      "EndTime": "00:45:38.6300000"
    }
  },
  {
    "TextLocation": {
      "Start": 35021,
      "End": 35024
    },
    "TimeRange": {
      "StartTime": "00:45:38.6400000",
      "EndTime": "00:45:39.1200000"
    }
  },
  {
    "TextLocation": {
      "Start": 35027,
      "End": 35032
    },
    "TimeRange": {
      "StartTime": "00:45:40.5600000",
      "EndTime": "00:45:40.7399999"
    }
  },
  {
    "TextLocation": {
      "Start": 35033,
      "End": 35036
    },
    "TimeRange": {
      "StartTime": "00:45:40.7399999",
      "EndTime": "00:45:41.1600000"
    }
  },
  {
    "TextLocation": {
      "Start": 35039,
      "End": 35046
    },
    "TimeRange": {
      "StartTime": "00:45:41.1600000",
      "EndTime": "00:45:41.7900000"
    }
  },
  {
    "TextLocation": {
      "Start": 35049,
      "End": 35050
    },
    "TimeRange": {
      "StartTime": "00:45:41.7900000",
      "EndTime": "00:45:42.1200000"
    }
  },
  {
    "TextLocation": {
      "Start": 35051,
      "End": 35053
    },
    "TimeRange": {
      "StartTime": "00:45:42.1200000",
      "EndTime": "00:45:42.3900000"
    }
  },
  {
    "TextLocation": {
      "Start": 35054,
      "End": 35059
    },
    "TimeRange": {
      "StartTime": "00:45:42.3900000",
      "EndTime": "00:45:42.8400000"
    }
  },
  {
    "TextLocation": {
      "Start": 35060,
      "End": 35067
    },
    "TimeRange": {
      "StartTime": "00:45:42.8400000",
      "EndTime": "00:45:43.6500000"
    }
  },
  {
    "TextLocation": {
      "Start": 35070,
      "End": 35072
    },
    "TimeRange": {
      "StartTime": "00:45:43.7700000",
      "EndTime": "00:45:43.8900000"
    }
  },
  {
    "TextLocation": {
      "Start": 35073,
      "End": 35077
    },
    "TimeRange": {
      "StartTime": "00:45:43.8900000",
      "EndTime": "00:45:44.0100000"
    }
  },
  {
    "TextLocation": {
      "Start": 35078,
      "End": 35083
    },
    "TimeRange": {
      "StartTime": "00:45:44.0100000",
      "EndTime": "00:45:44.3700000"
    }
  },
  {
    "TextLocation": {
      "Start": 35086,
      "End": 35091
    },
    "TimeRange": {
      "StartTime": "00:45:44.4000000",
      "EndTime": "00:45:44.7600000"
    }
  },
  {
    "TextLocation": {
      "Start": 35092,
      "End": 35097
    },
    "TimeRange": {
      "StartTime": "00:45:44.7600000",
      "EndTime": "00:45:45.0600000"
    }
  },
  {
    "TextLocation": {
      "Start": 35100,
      "End": 35107
    },
    "TimeRange": {
      "StartTime": "00:45:45.0600000",
      "EndTime": "00:45:45.7500000"
    }
  },
  {
    "TextLocation": {
      "Start": 35115,
      "End": 35118
    },
    "TimeRange": {
      "StartTime": "00:45:47.5200000",
      "EndTime": "00:45:48.1500000"
    }
  },
  {
    "TextLocation": {
      "Start": 35119,
      "End": 35122
    },
    "TimeRange": {
      "StartTime": "00:45:48.1500000",
      "EndTime": "00:45:48.8400000"
    }
  },
  {
    "TextLocation": {
      "Start": 35125,
      "End": 35130
    },
    "TimeRange": {
      "StartTime": "00:45:48.8400000",
      "EndTime": "00:45:49.2600000"
    }
  },
  {
    "TextLocation": {
      "Start": 35131,
      "End": 35138
    },
    "TimeRange": {
      "StartTime": "00:45:49.2600000",
      "EndTime": "00:45:49.6500000"
    }
  },
  {
    "TextLocation": {
      "Start": 35139,
      "End": 35140
    },
    "TimeRange": {
      "StartTime": "00:45:49.6500000",
      "EndTime": "00:45:49.8000000"
    }
  },
  {
    "TextLocation": {
      "Start": 35141,
      "End": 35144
    },
    "TimeRange": {
      "StartTime": "00:45:49.8000000",
      "EndTime": "00:45:49.9800000"
    }
  },
  {
    "TextLocation": {
      "Start": 35145,
      "End": 35152
    },
    "TimeRange": {
      "StartTime": "00:45:49.9800000",
      "EndTime": "00:45:50.2500000"
    }
  },
  {
    "TextLocation": {
      "Start": 35153,
      "End": 35157
    },
    "TimeRange": {
      "StartTime": "00:45:50.2500000",
      "EndTime": "00:45:50.4899999"
    }
  },
  {
    "TextLocation": {
      "Start": 35158,
      "End": 35164
    },
    "TimeRange": {
      "StartTime": "00:45:50.4899999",
      "EndTime": "00:45:51.0900000"
    }
  },
  {
    "TextLocation": {
      "Start": 35165,
      "End": 35168
    },
    "TimeRange": {
      "StartTime": "00:45:51.0900000",
      "EndTime": "00:45:51.3300000"
    }
  },
  {
    "TextLocation": {
      "Start": 35169,
      "End": 35174
    },
    "TimeRange": {
      "StartTime": "00:45:51.3300000",
      "EndTime": "00:45:51.6300000"
    }
  },
  {
    "TextLocation": {
      "Start": 35182,
      "End": 35189
    },
    "TimeRange": {
      "StartTime": "00:45:52.4400000",
      "EndTime": "00:45:52.9200000"
    }
  },
  {
    "TextLocation": {
      "Start": 35190,
      "End": 35194
    },
    "TimeRange": {
      "StartTime": "00:45:52.9200000",
      "EndTime": "00:45:53.2199999"
    }
  },
  {
    "TextLocation": {
      "Start": 35195,
      "End": 35199
    },
    "TimeRange": {
      "StartTime": "00:45:53.2199999",
      "EndTime": "00:45:53.3400000"
    }
  },
  {
    "TextLocation": {
      "Start": 35200,
      "End": 35202
    },
    "TimeRange": {
      "StartTime": "00:45:53.3400000",
      "EndTime": "00:45:53.4300000"
    }
  },
  {
    "TextLocation": {
      "Start": 35203,
      "End": 35205
    },
    "TimeRange": {
      "StartTime": "00:45:53.4600000",
      "EndTime": "00:45:53.5800000"
    }
  },
  {
    "TextLocation": {
      "Start": 35206,
      "End": 35209
    },
    "TimeRange": {
      "StartTime": "00:45:53.5800000",
      "EndTime": "00:45:53.6400000"
    }
  },
  {
    "TextLocation": {
      "Start": 35210,
      "End": 35214
    },
    "TimeRange": {
      "StartTime": "00:45:53.6400000",
      "EndTime": "00:45:53.9100000"
    }
  },
  {
    "TextLocation": {
      "Start": 35215,
      "End": 35218
    },
    "TimeRange": {
      "StartTime": "00:45:53.9100000",
      "EndTime": "00:45:54.1800000"
    }
  },
  {
    "TextLocation": {
      "Start": 35219,
      "End": 35224
    },
    "TimeRange": {
      "StartTime": "00:45:54.1800000",
      "EndTime": "00:45:54.4500000"
    }
  },
  {
    "TextLocation": {
      "Start": 35225,
      "End": 35227
    },
    "TimeRange": {
      "StartTime": "00:45:54.4500000",
      "EndTime": "00:45:54.5700000"
    }
  },
  {
    "TextLocation": {
      "Start": 35228,
      "End": 35235
    },
    "TimeRange": {
      "StartTime": "00:45:54.5700000",
      "EndTime": "00:45:55.0200000"
    }
  },
  {
    "TextLocation": {
      "Start": 35238,
      "End": 35242
    },
    "TimeRange": {
      "StartTime": "00:45:55.0200000",
      "EndTime": "00:45:55.2600000"
    }
  },
  {
    "TextLocation": {
      "Start": 35243,
      "End": 35246
    },
    "TimeRange": {
      "StartTime": "00:45:55.8000000",
      "EndTime": "00:45:56.1900000"
    }
  },
  {
    "TextLocation": {
      "Start": 35247,
      "End": 35250
    },
    "TimeRange": {
      "StartTime": "00:45:56.1900000",
      "EndTime": "00:45:56.3100000"
    }
  },
  {
    "TextLocation": {
      "Start": 35251,
      "End": 35256
    },
    "TimeRange": {
      "StartTime": "00:45:56.3100000",
      "EndTime": "00:45:56.8500000"
    }
  },
  {
    "TextLocation": {
      "Start": 35257,
      "End": 35260
    },
    "TimeRange": {
      "StartTime": "00:45:56.8500000",
      "EndTime": "00:45:57.5700000"
    }
  },
  {
    "TextLocation": {
      "Start": 35261,
      "End": 35266
    },
    "TimeRange": {
      "StartTime": "00:45:57.8400000",
      "EndTime": "00:45:58.6800000"
    }
  },
  {
    "TextLocation": {
      "Start": 35267,
      "End": 35270
    },
    "TimeRange": {
      "StartTime": "00:45:58.6800000",
      "EndTime": "00:45:59.6000000"
    }
  },
  {
    "TextLocation": {
      "Start": 35273,
      "End": 35279
    },
    "TimeRange": {
      "StartTime": "00:45:59.6100000",
      "EndTime": "00:46:00.1500000"
    }
  },
  {
    "TextLocation": {
      "Start": 35280,
      "End": 35285
    },
    "TimeRange": {
      "StartTime": "00:46:00.1800000",
      "EndTime": "00:46:00.6000000"
    }
  },
  {
    "TextLocation": {
      "Start": 35286,
      "End": 35288
    },
    "TimeRange": {
      "StartTime": "00:46:00.6000000",
      "EndTime": "00:46:00.7199999"
    }
  },
  {
    "TextLocation": {
      "Start": 35289,
      "End": 35295
    },
    "TimeRange": {
      "StartTime": "00:46:00.7199999",
      "EndTime": "00:46:01.0800000"
    }
  },
  {
    "TextLocation": {
      "Start": 35298,
      "End": 35301
    },
    "TimeRange": {
      "StartTime": "00:46:01.0800000",
      "EndTime": "00:46:01.6300000"
    }
  },
  {
    "TextLocation": {
      "Start": 35309,
      "End": 35312
    },
    "TimeRange": {
      "StartTime": "00:46:01.6500000",
      "EndTime": "00:46:02.1600000"
    }
  },
  {
    "TextLocation": {
      "Start": 35320,
      "End": 35324
    },
    "TimeRange": {
      "StartTime": "00:46:02.2800000",
      "EndTime": "00:46:02.7000000"
    }
  },
  {
    "TextLocation": {
      "Start": 35327,
      "End": 35330
    },
    "TimeRange": {
      "StartTime": "00:46:04.1100000",
      "EndTime": "00:46:04.8300000"
    }
  },
  {
    "TextLocation": {
      "Start": 35331,
      "End": 35333
    },
    "TimeRange": {
      "StartTime": "00:46:04.8300000",
      "EndTime": "00:46:05"
    }
  },
  {
    "TextLocation": {
      "Start": 35334,
      "End": 35338
    },
    "TimeRange": {
      "StartTime": "00:46:05.0100000",
      "EndTime": "00:46:05.1900000"
    }
  },
  {
    "TextLocation": {
      "Start": 35339,
      "End": 35344
    },
    "TimeRange": {
      "StartTime": "00:46:05.1900000",
      "EndTime": "00:46:05.6700000"
    }
  },
  {
    "TextLocation": {
      "Start": 35346,
      "End": 35349
    },
    "TimeRange": {
      "StartTime": "00:46:05.6700000",
      "EndTime": "00:46:05.7900000"
    }
  },
  {
    "TextLocation": {
      "Start": 35350,
      "End": 35361
    },
    "TimeRange": {
      "StartTime": "00:46:05.7900000",
      "EndTime": "00:46:06.6000000"
    }
  },
  {
    "TextLocation": {
      "Start": 35362,
      "End": 35369
    },
    "TimeRange": {
      "StartTime": "00:46:06.7800000",
      "EndTime": "00:46:07.2300000"
    }
  },
  {
    "TextLocation": {
      "Start": 35370,
      "End": 35373
    },
    "TimeRange": {
      "StartTime": "00:46:07.2300000",
      "EndTime": "00:46:07.5000000"
    }
  },
  {
    "TextLocation": {
      "Start": 35375,
      "End": 35378
    },
    "TimeRange": {
      "StartTime": "00:46:07.5000000",
      "EndTime": "00:46:07.6200000"
    }
  },
  {
    "TextLocation": {
      "Start": 35379,
      "End": 35382
    },
    "TimeRange": {
      "StartTime": "00:46:07.6200000",
      "EndTime": "00:46:07.7700000"
    }
  },
  {
    "TextLocation": {
      "Start": 35383,
      "End": 35392
    },
    "TimeRange": {
      "StartTime": "00:46:07.7700000",
      "EndTime": "00:46:08.1300000"
    }
  },
  {
    "TextLocation": {
      "Start": 35393,
      "End": 35395
    },
    "TimeRange": {
      "StartTime": "00:46:08.1300000",
      "EndTime": "00:46:08.2500000"
    }
  },
  {
    "TextLocation": {
      "Start": 35396,
      "End": 35399
    },
    "TimeRange": {
      "StartTime": "00:46:08.2500000",
      "EndTime": "00:46:08.4300000"
    }
  },
  {
    "TextLocation": {
      "Start": 35400,
      "End": 35403
    },
    "TimeRange": {
      "StartTime": "00:46:08.4300000",
      "EndTime": "00:46:08.5800000"
    }
  },
  {
    "TextLocation": {
      "Start": 35404,
      "End": 35410
    },
    "TimeRange": {
      "StartTime": "00:46:08.5800000",
      "EndTime": "00:46:08.9400000"
    }
  },
  {
    "TextLocation": {
      "Start": 35412,
      "End": 35415
    },
    "TimeRange": {
      "StartTime": "00:46:08.9400000",
      "EndTime": "00:46:09.0900000"
    }
  },
  {
    "TextLocation": {
      "Start": 35416,
      "End": 35419
    },
    "TimeRange": {
      "StartTime": "00:46:09.0900000",
      "EndTime": "00:46:09.2399999"
    }
  },
  {
    "TextLocation": {
      "Start": 35420,
      "End": 35430
    },
    "TimeRange": {
      "StartTime": "00:46:09.2399999",
      "EndTime": "00:46:09.6300000"
    }
  },
  {
    "TextLocation": {
      "Start": 35431,
      "End": 35433
    },
    "TimeRange": {
      "StartTime": "00:46:09.6300000",
      "EndTime": "00:46:09.7199999"
    }
  },
  {
    "TextLocation": {
      "Start": 35434,
      "End": 35439
    },
    "TimeRange": {
      "StartTime": "00:46:09.7199999",
      "EndTime": "00:46:09.9600000"
    }
  },
  {
    "TextLocation": {
      "Start": 35440,
      "End": 35444
    },
    "TimeRange": {
      "StartTime": "00:46:09.9600000",
      "EndTime": "00:46:10.0800000"
    }
  },
  {
    "TextLocation": {
      "Start": 35445,
      "End": 35450
    },
    "TimeRange": {
      "StartTime": "00:46:10.0800000",
      "EndTime": "00:46:10.2000000"
    }
  },
  {
    "TextLocation": {
      "Start": 35451,
      "End": 35453
    },
    "TimeRange": {
      "StartTime": "00:46:10.2000000",
      "EndTime": "00:46:10.3200000"
    }
  },
  {
    "TextLocation": {
      "Start": 35454,
      "End": 35465
    },
    "TimeRange": {
      "StartTime": "00:46:10.3200000",
      "EndTime": "00:46:10.9200000"
    }
  },
  {
    "TextLocation": {
      "Start": 35466,
      "End": 35474
    },
    "TimeRange": {
      "StartTime": "00:46:10.9200000",
      "EndTime": "00:46:11.4000000"
    }
  },
  {
    "TextLocation": {
      "Start": 35475,
      "End": 35477
    },
    "TimeRange": {
      "StartTime": "00:46:11.4300000",
      "EndTime": "00:46:11.5200000"
    }
  },
  {
    "TextLocation": {
      "Start": 35478,
      "End": 35480
    },
    "TimeRange": {
      "StartTime": "00:46:11.5200000",
      "EndTime": "00:46:11.6700000"
    }
  },
  {
    "TextLocation": {
      "Start": 35482,
      "End": 35492
    },
    "TimeRange": {
      "StartTime": "00:46:11.6700000",
      "EndTime": "00:46:12.0600000"
    }
  },
  {
    "TextLocation": {
      "Start": 35493,
      "End": 35498
    },
    "TimeRange": {
      "StartTime": "00:46:12.0600000",
      "EndTime": "00:46:12.2700000"
    }
  },
  {
    "TextLocation": {
      "Start": 35499,
      "End": 35505
    },
    "TimeRange": {
      "StartTime": "00:46:12.2700000",
      "EndTime": "00:46:12.5400000"
    }
  },
  {
    "TextLocation": {
      "Start": 35506,
      "End": 35512
    },
    "TimeRange": {
      "StartTime": "00:46:12.5400000",
      "EndTime": "00:46:12.9000000"
    }
  },
  {
    "TextLocation": {
      "Start": 35515,
      "End": 35521
    },
    "TimeRange": {
      "StartTime": "00:46:12.9300000",
      "EndTime": "00:46:13.2900000"
    }
  },
  {
    "TextLocation": {
      "Start": 35523,
      "End": 35529
    },
    "TimeRange": {
      "StartTime": "00:46:13.2900000",
      "EndTime": "00:46:13.6200000"
    }
  },
  {
    "TextLocation": {
      "Start": 35530,
      "End": 35537
    },
    "TimeRange": {
      "StartTime": "00:46:13.6200000",
      "EndTime": "00:46:13.9200000"
    }
  },
  {
    "TextLocation": {
      "Start": 35538,
      "End": 35542
    },
    "TimeRange": {
      "StartTime": "00:46:13.9200000",
      "EndTime": "00:46:14.0700000"
    }
  },
  {
    "TextLocation": {
      "Start": 35543,
      "End": 35550
    },
    "TimeRange": {
      "StartTime": "00:46:14.0700000",
      "EndTime": "00:46:14.3100000"
    }
  },
  {
    "TextLocation": {
      "Start": 35551,
      "End": 35553
    },
    "TimeRange": {
      "StartTime": "00:46:14.3100000",
      "EndTime": "00:46:14.4300000"
    }
  },
  {
    "TextLocation": {
      "Start": 35554,
      "End": 35567
    },
    "TimeRange": {
      "StartTime": "00:46:14.4300000",
      "EndTime": "00:46:15"
    }
  },
  {
    "TextLocation": {
      "Start": 35568,
      "End": 35574
    },
    "TimeRange": {
      "StartTime": "00:46:15",
      "EndTime": "00:46:15.3600000"
    }
  },
  {
    "TextLocation": {
      "Start": 35575,
      "End": 35577
    },
    "TimeRange": {
      "StartTime": "00:46:15.3600000",
      "EndTime": "00:46:15.4800000"
    }
  },
  {
    "TextLocation": {
      "Start": 35578,
      "End": 35582
    },
    "TimeRange": {
      "StartTime": "00:46:15.4800000",
      "EndTime": "00:46:15.6000000"
    }
  },
  {
    "TextLocation": {
      "Start": 35583,
      "End": 35589
    },
    "TimeRange": {
      "StartTime": "00:46:15.6000000",
      "EndTime": "00:46:15.8400000"
    }
  },
  {
    "TextLocation": {
      "Start": 35590,
      "End": 35598
    },
    "TimeRange": {
      "StartTime": "00:46:15.8400000",
      "EndTime": "00:46:16.5100000"
    }
  },
  {
    "TextLocation": {
      "Start": 35601,
      "End": 35603
    },
    "TimeRange": {
      "StartTime": "00:46:16.5300000",
      "EndTime": "00:46:16.7100000"
    }
  },
  {
    "TextLocation": {
      "Start": 35604,
      "End": 35605
    },
    "TimeRange": {
      "StartTime": "00:46:16.7100000",
      "EndTime": "00:46:16.8300000"
    }
  },
  {
    "TextLocation": {
      "Start": 35606,
      "End": 35609
    },
    "TimeRange": {
      "StartTime": "00:46:16.8300000",
      "EndTime": "00:46:16.9800000"
    }
  },
  {
    "TextLocation": {
      "Start": 35610,
      "End": 35617
    },
    "TimeRange": {
      "StartTime": "00:46:16.9800000",
      "EndTime": "00:46:17.2800000"
    }
  },
  {
    "TextLocation": {
      "Start": 35619,
      "End": 35623
    },
    "TimeRange": {
      "StartTime": "00:46:17.2800000",
      "EndTime": "00:46:17.4000000"
    }
  },
  {
    "TextLocation": {
      "Start": 35624,
      "End": 35628
    },
    "TimeRange": {
      "StartTime": "00:46:17.4000000",
      "EndTime": "00:46:17.6100000"
    }
  },
  {
    "TextLocation": {
      "Start": 35629,
      "End": 35631
    },
    "TimeRange": {
      "StartTime": "00:46:17.6100000",
      "EndTime": "00:46:17.6700000"
    }
  },
  {
    "TextLocation": {
      "Start": 35639,
      "End": 35643
    },
    "TimeRange": {
      "StartTime": "00:46:17.6700000",
      "EndTime": "00:46:17.8800000"
    }
  },
  {
    "TextLocation": {
      "Start": 35644,
      "End": 35646
    },
    "TimeRange": {
      "StartTime": "00:46:17.8800000",
      "EndTime": "00:46:18.0900000"
    }
  },
  {
    "TextLocation": {
      "Start": 35647,
      "End": 35650
    },
    "TimeRange": {
      "StartTime": "00:46:18.0900000",
      "EndTime": "00:46:18.6000000"
    }
  },
  {
    "TextLocation": {
      "Start": 35658,
      "End": 35660
    },
    "TimeRange": {
      "StartTime": "00:46:18.8700000",
      "EndTime": "00:46:19.0800000"
    }
  },
  {
    "TextLocation": {
      "Start": 35661,
      "End": 35664
    },
    "TimeRange": {
      "StartTime": "00:46:19.0800000",
      "EndTime": "00:46:19.1700000"
    }
  },
  {
    "TextLocation": {
      "Start": 35665,
      "End": 35669
    },
    "TimeRange": {
      "StartTime": "00:46:19.1700000",
      "EndTime": "00:46:19.3500000"
    }
  },
  {
    "TextLocation": {
      "Start": 35670,
      "End": 35674
    },
    "TimeRange": {
      "StartTime": "00:46:19.3500000",
      "EndTime": "00:46:19.8600000"
    }
  },
  {
    "TextLocation": {
      "Start": 35675,
      "End": 35677
    },
    "TimeRange": {
      "StartTime": "00:46:19.8600000",
      "EndTime": "00:46:20.3100000"
    }
  },
  {
    "TextLocation": {
      "Start": 35678,
      "End": 35683
    },
    "TimeRange": {
      "StartTime": "00:46:20.3100000",
      "EndTime": "00:46:20.6100000"
    }
  },
  {
    "TextLocation": {
      "Start": 35684,
      "End": 35686
    },
    "TimeRange": {
      "StartTime": "00:46:20.6100000",
      "EndTime": "00:46:21"
    }
  },
  {
    "TextLocation": {
      "Start": 35687,
      "End": 35700
    },
    "TimeRange": {
      "StartTime": "00:46:21",
      "EndTime": "00:46:21.7800000"
    }
  },
  {
    "TextLocation": {
      "Start": 35701,
      "End": 35707
    },
    "TimeRange": {
      "StartTime": "00:46:21.7800000",
      "EndTime": "00:46:22.3800000"
    }
  },
  {
    "TextLocation": {
      "Start": 35708,
      "End": 35710
    },
    "TimeRange": {
      "StartTime": "00:46:22.3800000",
      "EndTime": "00:46:22.5900000"
    }
  },
  {
    "TextLocation": {
      "Start": 35711,
      "End": 35715
    },
    "TimeRange": {
      "StartTime": "00:46:22.5900000",
      "EndTime": "00:46:22.8600000"
    }
  },
  {
    "TextLocation": {
      "Start": 35716,
      "End": 35721
    },
    "TimeRange": {
      "StartTime": "00:46:22.8600000",
      "EndTime": "00:46:23.1300000"
    }
  },
  {
    "TextLocation": {
      "Start": 35722,
      "End": 35726
    },
    "TimeRange": {
      "StartTime": "00:46:23.1300000",
      "EndTime": "00:46:23.2199999"
    }
  },
  {
    "TextLocation": {
      "Start": 35727,
      "End": 35729
    },
    "TimeRange": {
      "StartTime": "00:46:23.2199999",
      "EndTime": "00:46:23.3400000"
    }
  },
  {
    "TextLocation": {
      "Start": 35730,
      "End": 35734
    },
    "TimeRange": {
      "StartTime": "00:46:23.3400000",
      "EndTime": "00:46:23.5500000"
    }
  },
  {
    "TextLocation": {
      "Start": 35735,
      "End": 35737
    },
    "TimeRange": {
      "StartTime": "00:46:23.5500000",
      "EndTime": "00:46:23.7000000"
    }
  },
  {
    "TextLocation": {
      "Start": 35738,
      "End": 35741
    },
    "TimeRange": {
      "StartTime": "00:46:23.7000000",
      "EndTime": "00:46:23.7900000"
    }
  },
  {
    "TextLocation": {
      "Start": 35742,
      "End": 35747
    },
    "TimeRange": {
      "StartTime": "00:46:23.7900000",
      "EndTime": "00:46:24.3000000"
    }
  },
  {
    "TextLocation": {
      "Start": 35750,
      "End": 35754
    },
    "TimeRange": {
      "StartTime": "00:46:27.8300000",
      "EndTime": "00:46:28.0400000"
    }
  },
  {
    "TextLocation": {
      "Start": 35755,
      "End": 35758
    },
    "TimeRange": {
      "StartTime": "00:46:28.0400000",
      "EndTime": "00:46:28.1900000"
    }
  },
  {
    "TextLocation": {
      "Start": 35759,
      "End": 35762
    },
    "TimeRange": {
      "StartTime": "00:46:28.1900000",
      "EndTime": "00:46:28.3100000"
    }
  },
  {
    "TextLocation": {
      "Start": 35763,
      "End": 35768
    },
    "TimeRange": {
      "StartTime": "00:46:28.3100000",
      "EndTime": "00:46:28.5500000"
    }
  },
  {
    "TextLocation": {
      "Start": 35769,
      "End": 35773
    },
    "TimeRange": {
      "StartTime": "00:46:28.5500000",
      "EndTime": "00:46:28.7000000"
    }
  },
  {
    "TextLocation": {
      "Start": 35774,
      "End": 35777
    },
    "TimeRange": {
      "StartTime": "00:46:28.7000000",
      "EndTime": "00:46:29.0900000"
    }
  },
  {
    "TextLocation": {
      "Start": 35778,
      "End": 35781
    },
    "TimeRange": {
      "StartTime": "00:46:29.0900000",
      "EndTime": "00:46:29.3000000"
    }
  },
  {
    "TextLocation": {
      "Start": 35782,
      "End": 35786
    },
    "TimeRange": {
      "StartTime": "00:46:29.3000000",
      "EndTime": "00:46:29.4800000"
    }
  },
  {
    "TextLocation": {
      "Start": 35787,
      "End": 35792
    },
    "TimeRange": {
      "StartTime": "00:46:29.4800000",
      "EndTime": "00:46:29.7199999"
    }
  },
  {
    "TextLocation": {
      "Start": 35793,
      "End": 35797
    },
    "TimeRange": {
      "StartTime": "00:46:29.7199999",
      "EndTime": "00:46:29.9200000"
    }
  },
  {
    "TextLocation": {
      "Start": 35798,
      "End": 35801
    },
    "TimeRange": {
      "StartTime": "00:46:29.9200000",
      "EndTime": "00:46:30.0200000"
    }
  },
  {
    "TextLocation": {
      "Start": 35809,
      "End": 35810
    },
    "TimeRange": {
      "StartTime": "00:46:30.5900000",
      "EndTime": "00:46:30.9200000"
    }
  },
  {
    "TextLocation": {
      "Start": 35811,
      "End": 35814
    },
    "TimeRange": {
      "StartTime": "00:46:30.9200000",
      "EndTime": "00:46:31.2800000"
    }
  },
  {
    "TextLocation": {
      "Start": 35815,
      "End": 35819
    },
    "TimeRange": {
      "StartTime": "00:46:31.2800000",
      "EndTime": "00:46:31.5200000"
    }
  },
  {
    "TextLocation": {
      "Start": 35820,
      "End": 35828
    },
    "TimeRange": {
      "StartTime": "00:46:31.5200000",
      "EndTime": "00:46:32.1200000"
    }
  },
  {
    "TextLocation": {
      "Start": 35836,
      "End": 35838
    },
    "TimeRange": {
      "StartTime": "00:46:33.1400000",
      "EndTime": "00:46:33.3800000"
    }
  },
  {
    "TextLocation": {
      "Start": 35839,
      "End": 35843
    },
    "TimeRange": {
      "StartTime": "00:46:33.3800000",
      "EndTime": "00:46:33.7100000"
    }
  },
  {
    "TextLocation": {
      "Start": 35844,
      "End": 35849
    },
    "TimeRange": {
      "StartTime": "00:46:33.7100000",
      "EndTime": "00:46:34.1900000"
    }
  },
  {
    "TextLocation": {
      "Start": 35851,
      "End": 35853
    },
    "TimeRange": {
      "StartTime": "00:46:34.2000000",
      "EndTime": "00:46:34.2800000"
    }
  },
  {
    "TextLocation": {
      "Start": 35854,
      "End": 35859
    },
    "TimeRange": {
      "StartTime": "00:46:34.2800000",
      "EndTime": "00:46:34.4300000"
    }
  },
  {
    "TextLocation": {
      "Start": 35860,
      "End": 35864
    },
    "TimeRange": {
      "StartTime": "00:46:34.4300000",
      "EndTime": "00:46:34.6100000"
    }
  },
  {
    "TextLocation": {
      "Start": 35865,
      "End": 35868
    },
    "TimeRange": {
      "StartTime": "00:46:34.6100000",
      "EndTime": "00:46:34.7000000"
    }
  },
  {
    "TextLocation": {
      "Start": 35869,
      "End": 35873
    },
    "TimeRange": {
      "StartTime": "00:46:34.7000000",
      "EndTime": "00:46:34.8800000"
    }
  },
  {
    "TextLocation": {
      "Start": 35874,
      "End": 35876
    },
    "TimeRange": {
      "StartTime": "00:46:34.8800000",
      "EndTime": "00:46:35"
    }
  },
  {
    "TextLocation": {
      "Start": 35877,
      "End": 35882
    },
    "TimeRange": {
      "StartTime": "00:46:35",
      "EndTime": "00:46:35.2500000"
    }
  },
  {
    "TextLocation": {
      "Start": 35883,
      "End": 35891
    },
    "TimeRange": {
      "StartTime": "00:46:35.2700000",
      "EndTime": "00:46:35.8400000"
    }
  },
  {
    "TextLocation": {
      "Start": 35892,
      "End": 35896
    },
    "TimeRange": {
      "StartTime": "00:46:35.8400000",
      "EndTime": "00:46:36.4100000"
    }
  },
  {
    "TextLocation": {
      "Start": 35898,
      "End": 35902
    },
    "TimeRange": {
      "StartTime": "00:46:36.4100000",
      "EndTime": "00:46:37.2800000"
    }
  },
  {
    "TextLocation": {
      "Start": 35905,
      "End": 35907
    },
    "TimeRange": {
      "StartTime": "00:46:37.3400000",
      "EndTime": "00:46:37.4000000"
    }
  },
  {
    "TextLocation": {
      "Start": 35908,
      "End": 35912
    },
    "TimeRange": {
      "StartTime": "00:46:37.4000000",
      "EndTime": "00:46:37.5500000"
    }
  },
  {
    "TextLocation": {
      "Start": 35913,
      "End": 35918
    },
    "TimeRange": {
      "StartTime": "00:46:37.5500000",
      "EndTime": "00:46:37.8800000"
    }
  },
  {
    "TextLocation": {
      "Start": 35921,
      "End": 35924
    },
    "TimeRange": {
      "StartTime": "00:46:38.5800000",
      "EndTime": "00:46:39.0900000"
    }
  },
  {
    "TextLocation": {
      "Start": 35927,
      "End": 35930
    },
    "TimeRange": {
      "StartTime": "00:46:43.0800000",
      "EndTime": "00:46:43.2600000"
    }
  },
  {
    "TextLocation": {
      "Start": 35932,
      "End": 35935
    },
    "TimeRange": {
      "StartTime": "00:46:43.2600000",
      "EndTime": "00:46:43.4300000"
    }
  },
  {
    "TextLocation": {
      "Start": 35937,
      "End": 35938
    },
    "TimeRange": {
      "StartTime": "00:46:43.4400000",
      "EndTime": "00:46:43.5000000"
    }
  },
  {
    "TextLocation": {
      "Start": 35939,
      "End": 35943
    },
    "TimeRange": {
      "StartTime": "00:46:43.5000000",
      "EndTime": "00:46:43.6500000"
    }
  },
  {
    "TextLocation": {
      "Start": 35944,
      "End": 35946
    },
    "TimeRange": {
      "StartTime": "00:46:43.6500000",
      "EndTime": "00:46:43.7100000"
    }
  },
  {
    "TextLocation": {
      "Start": 35947,
      "End": 35951
    },
    "TimeRange": {
      "StartTime": "00:46:43.7100000",
      "EndTime": "00:46:43.9500000"
    }
  },
  {
    "TextLocation": {
      "Start": 35952,
      "End": 35964
    },
    "TimeRange": {
      "StartTime": "00:46:43.9500000",
      "EndTime": "00:46:44.5800000"
    }
  },
  {
    "TextLocation": {
      "Start": 35965,
      "End": 35970
    },
    "TimeRange": {
      "StartTime": "00:46:44.5800000",
      "EndTime": "00:46:44.9699999"
    }
  },
  {
    "TextLocation": {
      "Start": 35971,
      "End": 35974
    },
    "TimeRange": {
      "StartTime": "00:46:44.9699999",
      "EndTime": "00:46:45.2100000"
    }
  },
  {
    "TextLocation": {
      "Start": 35975,
      "End": 35982
    },
    "TimeRange": {
      "StartTime": "00:46:45.2100000",
      "EndTime": "00:46:45.6600000"
    }
  },
  {
    "TextLocation": {
      "Start": 35983,
      "End": 35985
    },
    "TimeRange": {
      "StartTime": "00:46:45.6600000",
      "EndTime": "00:46:45.8100000"
    }
  },
  {
    "TextLocation": {
      "Start": 35986,
      "End": 35990
    },
    "TimeRange": {
      "StartTime": "00:46:45.8100000",
      "EndTime": "00:46:46.2300000"
    }
  },
  {
    "TextLocation": {
      "Start": 35991,
      "End": 35995
    },
    "TimeRange": {
      "StartTime": "00:46:46.2300000",
      "EndTime": "00:46:46.6500000"
    }
  },
  {
    "TextLocation": {
      "Start": 35997,
      "End": 36001
    },
    "TimeRange": {
      "StartTime": "00:46:46.6500000",
      "EndTime": "00:46:47.4899999"
    }
  },
  {
    "TextLocation": {
      "Start": 36003,
      "End": 36007
    },
    "TimeRange": {
      "StartTime": "00:46:47.5200000",
      "EndTime": "00:46:47.7600000"
    }
  },
  {
    "TextLocation": {
      "Start": 36008,
      "End": 36011
    },
    "TimeRange": {
      "StartTime": "00:46:47.7600000",
      "EndTime": "00:46:47.9100000"
    }
  },
  {
    "TextLocation": {
      "Start": 36012,
      "End": 36017
    },
    "TimeRange": {
      "StartTime": "00:46:47.9100000",
      "EndTime": "00:46:48.2399999"
    }
  },
  {
    "TextLocation": {
      "Start": 36018,
      "End": 36025
    },
    "TimeRange": {
      "StartTime": "00:46:48.2399999",
      "EndTime": "00:46:48.5700000"
    }
  },
  {
    "TextLocation": {
      "Start": 36026,
      "End": 36031
    },
    "TimeRange": {
      "StartTime": "00:46:48.5700000",
      "EndTime": "00:46:48.9000000"
    }
  },
  {
    "TextLocation": {
      "Start": 36032,
      "End": 36034
    },
    "TimeRange": {
      "StartTime": "00:46:48.9000000",
      "EndTime": "00:46:48.9899999"
    }
  },
  {
    "TextLocation": {
      "Start": 36035,
      "End": 36039
    },
    "TimeRange": {
      "StartTime": "00:46:48.9899999",
      "EndTime": "00:46:49.3900000"
    }
  },
  {
    "TextLocation": {
      "Start": 36040,
      "End": 36044
    },
    "TimeRange": {
      "StartTime": "00:46:49.3900000",
      "EndTime": "00:46:49.8000000"
    }
  },
  {
    "TextLocation": {
      "Start": 36046,
      "End": 36050
    },
    "TimeRange": {
      "StartTime": "00:46:49.8000000",
      "EndTime": "00:46:51.0300000"
    }
  },
  {
    "TextLocation": {
      "Start": 36053,
      "End": 36057
    },
    "TimeRange": {
      "StartTime": "00:46:51.3300000",
      "EndTime": "00:46:51.5400000"
    }
  },
  {
    "TextLocation": {
      "Start": 36058,
      "End": 36061
    },
    "TimeRange": {
      "StartTime": "00:46:51.5400000",
      "EndTime": "00:46:51.6900000"
    }
  },
  {
    "TextLocation": {
      "Start": 36062,
      "End": 36064
    },
    "TimeRange": {
      "StartTime": "00:46:51.6900000",
      "EndTime": "00:46:51.8400000"
    }
  },
  {
    "TextLocation": {
      "Start": 36065,
      "End": 36069
    },
    "TimeRange": {
      "StartTime": "00:46:51.8400000",
      "EndTime": "00:46:51.9600000"
    }
  },
  {
    "TextLocation": {
      "Start": 36070,
      "End": 36075
    },
    "TimeRange": {
      "StartTime": "00:46:51.9600000",
      "EndTime": "00:46:52.2600000"
    }
  },
  {
    "TextLocation": {
      "Start": 36076,
      "End": 36078
    },
    "TimeRange": {
      "StartTime": "00:46:52.2600000",
      "EndTime": "00:46:52.3800000"
    }
  },
  {
    "TextLocation": {
      "Start": 36079,
      "End": 36082
    },
    "TimeRange": {
      "StartTime": "00:46:52.3800000",
      "EndTime": "00:46:53.0400000"
    }
  },
  {
    "TextLocation": {
      "Start": 36085,
      "End": 36090
    },
    "TimeRange": {
      "StartTime": "00:46:53.0400000",
      "EndTime": "00:46:53.2500000"
    }
  },
  {
    "TextLocation": {
      "Start": 36091,
      "End": 36095
    },
    "TimeRange": {
      "StartTime": "00:46:53.2500000",
      "EndTime": "00:46:53.4300000"
    }
  },
  {
    "TextLocation": {
      "Start": 36096,
      "End": 36100
    },
    "TimeRange": {
      "StartTime": "00:46:53.4300000",
      "EndTime": "00:46:53.5800000"
    }
  },
  {
    "TextLocation": {
      "Start": 36101,
      "End": 36108
    },
    "TimeRange": {
      "StartTime": "00:46:53.5800000",
      "EndTime": "00:46:54.0300000"
    }
  },
  {
    "TextLocation": {
      "Start": 36111,
      "End": 36114
    },
    "TimeRange": {
      "StartTime": "00:46:54.4200000",
      "EndTime": "00:46:55.0200000"
    }
  },
  {
    "TextLocation": {
      "Start": 36117,
      "End": 36120
    },
    "TimeRange": {
      "StartTime": "00:46:55.5600000",
      "EndTime": "00:46:56.0700000"
    }
  },
  {
    "TextLocation": {
      "Start": 36121,
      "End": 36124
    },
    "TimeRange": {
      "StartTime": "00:46:56.0700000",
      "EndTime": "00:46:56.1600000"
    }
  },
  {
    "TextLocation": {
      "Start": 36125,
      "End": 36134
    },
    "TimeRange": {
      "StartTime": "00:46:56.1600000",
      "EndTime": "00:46:56.5200000"
    }
  },
  {
    "TextLocation": {
      "Start": 36135,
      "End": 36140
    },
    "TimeRange": {
      "StartTime": "00:46:56.5200000",
      "EndTime": "00:46:57.0300000"
    }
  },
  {
    "TextLocation": {
      "Start": 36148,
      "End": 36151
    },
    "TimeRange": {
      "StartTime": "00:46:57.0600000",
      "EndTime": "00:46:57.5700000"
    }
  },
  {
    "TextLocation": {
      "Start": 36159,
      "End": 36162
    },
    "TimeRange": {
      "StartTime": "00:46:57.8100000",
      "EndTime": "00:46:58.0800000"
    }
  },
  {
    "TextLocation": {
      "Start": 36163,
      "End": 36167
    },
    "TimeRange": {
      "StartTime": "00:46:58.0800000",
      "EndTime": "00:46:58.2000000"
    }
  },
  {
    "TextLocation": {
      "Start": 36168,
      "End": 36171
    },
    "TimeRange": {
      "StartTime": "00:46:58.2000000",
      "EndTime": "00:46:58.4400000"
    }
  },
  {
    "TextLocation": {
      "Start": 36172,
      "End": 36177
    },
    "TimeRange": {
      "StartTime": "00:46:58.4400000",
      "EndTime": "00:46:58.8900000"
    }
  },
  {
    "TextLocation": {
      "Start": 36185,
      "End": 36186
    },
    "TimeRange": {
      "StartTime": "00:47:01.4200000",
      "EndTime": "00:47:01.6800000"
    }
  },
  {
    "TextLocation": {
      "Start": 36187,
      "End": 36191
    },
    "TimeRange": {
      "StartTime": "00:47:02.4400000",
      "EndTime": "00:47:02.8500000"
    }
  },
  {
    "TextLocation": {
      "Start": 36199,
      "End": 36203
    },
    "TimeRange": {
      "StartTime": "00:47:03.1300000",
      "EndTime": "00:47:03.5800000"
    }
  },
  {
    "TextLocation": {
      "Start": 36206,
      "End": 36209
    },
    "TimeRange": {
      "StartTime": "00:47:03.6100000",
      "EndTime": "00:47:03.7900000"
    }
  },
  {
    "TextLocation": {
      "Start": 36210,
      "End": 36214
    },
    "TimeRange": {
      "StartTime": "00:47:03.7900000",
      "EndTime": "00:47:03.9100000"
    }
  },
  {
    "TextLocation": {
      "Start": 36215,
      "End": 36218
    },
    "TimeRange": {
      "StartTime": "00:47:03.9100000",
      "EndTime": "00:47:04.0600000"
    }
  },
  {
    "TextLocation": {
      "Start": 36219,
      "End": 36223
    },
    "TimeRange": {
      "StartTime": "00:47:04.0600000",
      "EndTime": "00:47:04.2100000"
    }
  },
  {
    "TextLocation": {
      "Start": 36224,
      "End": 36226
    },
    "TimeRange": {
      "StartTime": "00:47:04.2100000",
      "EndTime": "00:47:04.3000000"
    }
  },
  {
    "TextLocation": {
      "Start": 36227,
      "End": 36231
    },
    "TimeRange": {
      "StartTime": "00:47:04.3000000",
      "EndTime": "00:47:04.4800000"
    }
  },
  {
    "TextLocation": {
      "Start": 36232,
      "End": 36236
    },
    "TimeRange": {
      "StartTime": "00:47:04.4800000",
      "EndTime": "00:47:04.6300000"
    }
  },
  {
    "TextLocation": {
      "Start": 36237,
      "End": 36240
    },
    "TimeRange": {
      "StartTime": "00:47:04.6300000",
      "EndTime": "00:47:05.0800000"
    }
  },
  {
    "TextLocation": {
      "Start": 36248,
      "End": 36251
    },
    "TimeRange": {
      "StartTime": "00:47:05.7399999",
      "EndTime": "00:47:06.3100000"
    }
  },
  {
    "TextLocation": {
      "Start": 36259,
      "End": 36262
    },
    "TimeRange": {
      "StartTime": "00:47:06.9400000",
      "EndTime": "00:47:07.3000000"
    }
  },
  {
    "TextLocation": {
      "Start": 36263,
      "End": 36267
    },
    "TimeRange": {
      "StartTime": "00:47:07.3000000",
      "EndTime": "00:47:07.6000000"
    }
  },
  {
    "TextLocation": {
      "Start": 36268,
      "End": 36273
    },
    "TimeRange": {
      "StartTime": "00:47:07.6000000",
      "EndTime": "00:47:07.9600000"
    }
  },
  {
    "TextLocation": {
      "Start": 36275,
      "End": 36278
    },
    "TimeRange": {
      "StartTime": "00:47:07.9600000",
      "EndTime": "00:47:08.2300000"
    }
  },
  {
    "TextLocation": {
      "Start": 36279,
      "End": 36284
    },
    "TimeRange": {
      "StartTime": "00:47:08.2300000",
      "EndTime": "00:47:08.5300000"
    }
  },
  {
    "TextLocation": {
      "Start": 36285,
      "End": 36289
    },
    "TimeRange": {
      "StartTime": "00:47:08.5300000",
      "EndTime": "00:47:08.7399999"
    }
  },
  {
    "TextLocation": {
      "Start": 36290,
      "End": 36294
    },
    "TimeRange": {
      "StartTime": "00:47:08.7399999",
      "EndTime": "00:47:08.9800000"
    }
  },
  {
    "TextLocation": {
      "Start": 36295,
      "End": 36297
    },
    "TimeRange": {
      "StartTime": "00:47:08.9800000",
      "EndTime": "00:47:09.1000000"
    }
  },
  {
    "TextLocation": {
      "Start": 36298,
      "End": 36303
    },
    "TimeRange": {
      "StartTime": "00:47:09.1000000",
      "EndTime": "00:47:09.3700000"
    }
  },
  {
    "TextLocation": {
      "Start": 36304,
      "End": 36307
    },
    "TimeRange": {
      "StartTime": "00:47:09.3700000",
      "EndTime": "00:47:09.4600000"
    }
  },
  {
    "TextLocation": {
      "Start": 36308,
      "End": 36313
    },
    "TimeRange": {
      "StartTime": "00:47:09.4600000",
      "EndTime": "00:47:09.8500000"
    }
  },
  {
    "TextLocation": {
      "Start": 36321,
      "End": 36322
    },
    "TimeRange": {
      "StartTime": "00:47:15.2800000",
      "EndTime": "00:47:15.7600000"
    }
  },
  {
    "TextLocation": {
      "Start": 36323,
      "End": 36328
    },
    "TimeRange": {
      "StartTime": "00:47:15.7900000",
      "EndTime": "00:47:16.3600000"
    }
  },
  {
    "TextLocation": {
      "Start": 36329,
      "End": 36335
    },
    "TimeRange": {
      "StartTime": "00:47:16.3600000",
      "EndTime": "00:47:16.9899999"
    }
  },
  {
    "TextLocation": {
      "Start": 36336,
      "End": 36340
    },
    "TimeRange": {
      "StartTime": "00:47:16.9899999",
      "EndTime": "00:47:17.5900000"
    }
  },
  {
    "TextLocation": {
      "Start": 36341,
      "End": 36347
    },
    "TimeRange": {
      "StartTime": "00:47:18.8800000",
      "EndTime": "00:47:19.2100000"
    }
  },
  {
    "TextLocation": {
      "Start": 36348,
      "End": 36352
    },
    "TimeRange": {
      "StartTime": "00:47:19.2100000",
      "EndTime": "00:47:19.4800000"
    }
  },
  {
    "TextLocation": {
      "Start": 36353,
      "End": 36355
    },
    "TimeRange": {
      "StartTime": "00:47:19.4800000",
      "EndTime": "00:47:19.6600000"
    }
  },
  {
    "TextLocation": {
      "Start": 36356,
      "End": 36361
    },
    "TimeRange": {
      "StartTime": "00:47:19.6600000",
      "EndTime": "00:47:19.9899999"
    }
  },
  {
    "TextLocation": {
      "Start": 36362,
      "End": 36365
    },
    "TimeRange": {
      "StartTime": "00:47:19.9899999",
      "EndTime": "00:47:20.0800000"
    }
  },
  {
    "TextLocation": {
      "Start": 36366,
      "End": 36371
    },
    "TimeRange": {
      "StartTime": "00:47:20.0800000",
      "EndTime": "00:47:20.4400000"
    }
  },
  {
    "TextLocation": {
      "Start": 36374,
      "End": 36377
    },
    "TimeRange": {
      "StartTime": "00:47:20.4400000",
      "EndTime": "00:47:21.0100000"
    }
  },
  {
    "TextLocation": {
      "Start": 36378,
      "End": 36381
    },
    "TimeRange": {
      "StartTime": "00:47:21.2199999",
      "EndTime": "00:47:21.5800000"
    }
  },
  {
    "TextLocation": {
      "Start": 36383,
      "End": 36388
    },
    "TimeRange": {
      "StartTime": "00:47:21.5800000",
      "EndTime": "00:47:21.7900000"
    }
  },
  {
    "TextLocation": {
      "Start": 36389,
      "End": 36392
    },
    "TimeRange": {
      "StartTime": "00:47:21.7900000",
      "EndTime": "00:47:21.9400000"
    }
  },
  {
    "TextLocation": {
      "Start": 36393,
      "End": 36397
    },
    "TimeRange": {
      "StartTime": "00:47:21.9400000",
      "EndTime": "00:47:22.1200000"
    }
  },
  {
    "TextLocation": {
      "Start": 36398,
      "End": 36402
    },
    "TimeRange": {
      "StartTime": "00:47:22.1200000",
      "EndTime": "00:47:22.5100000"
    }
  },
  {
    "TextLocation": {
      "Start": 36410,
      "End": 36414
    },
    "TimeRange": {
      "StartTime": "00:47:22.5400000",
      "EndTime": "00:47:22.7900000"
    }
  },
  {
    "TextLocation": {
      "Start": 36417,
      "End": 36422
    },
    "TimeRange": {
      "StartTime": "00:47:22.8400000",
      "EndTime": "00:47:23.0800000"
    }
  },
  {
    "TextLocation": {
      "Start": 36423,
      "End": 36427
    },
    "TimeRange": {
      "StartTime": "00:47:23.0800000",
      "EndTime": "00:47:23.3200000"
    }
  },
  {
    "TextLocation": {
      "Start": 36428,
      "End": 36432
    },
    "TimeRange": {
      "StartTime": "00:47:23.3200000",
      "EndTime": "00:47:23.6800000"
    }
  },
  {
    "TextLocation": {
      "Start": 36433,
      "End": 36436
    },
    "TimeRange": {
      "StartTime": "00:47:23.6800000",
      "EndTime": "00:47:23.8300000"
    }
  },
  {
    "TextLocation": {
      "Start": 36437,
      "End": 36440
    },
    "TimeRange": {
      "StartTime": "00:47:23.8300000",
      "EndTime": "00:47:24.0400000"
    }
  },
  {
    "TextLocation": {
      "Start": 36441,
      "End": 36444
    },
    "TimeRange": {
      "StartTime": "00:47:24.0400000",
      "EndTime": "00:47:24.1900000"
    }
  },
  {
    "TextLocation": {
      "Start": 36445,
      "End": 36447
    },
    "TimeRange": {
      "StartTime": "00:47:24.1900000",
      "EndTime": "00:47:24.3100000"
    }
  },
  {
    "TextLocation": {
      "Start": 36448,
      "End": 36455
    },
    "TimeRange": {
      "StartTime": "00:47:24.3100000",
      "EndTime": "00:47:24.7000000"
    }
  },
  {
    "TextLocation": {
      "Start": 36456,
      "End": 36458
    },
    "TimeRange": {
      "StartTime": "00:47:24.7000000",
      "EndTime": "00:47:25.0300000"
    }
  },
  {
    "TextLocation": {
      "Start": 36459,
      "End": 36465
    },
    "TimeRange": {
      "StartTime": "00:47:25.0300000",
      "EndTime": "00:47:25.2700000"
    }
  },
  {
    "TextLocation": {
      "Start": 36466,
      "End": 36469
    },
    "TimeRange": {
      "StartTime": "00:47:25.2700000",
      "EndTime": "00:47:25.4200000"
    }
  },
  {
    "TextLocation": {
      "Start": 36470,
      "End": 36475
    },
    "TimeRange": {
      "StartTime": "00:47:25.4200000",
      "EndTime": "00:47:25.5700000"
    }
  },
  {
    "TextLocation": {
      "Start": 36476,
      "End": 36480
    },
    "TimeRange": {
      "StartTime": "00:47:25.6000000",
      "EndTime": "00:47:25.8700000"
    }
  },
  {
    "TextLocation": {
      "Start": 36481,
      "End": 36484
    },
    "TimeRange": {
      "StartTime": "00:47:25.8700000",
      "EndTime": "00:47:25.9899999"
    }
  },
  {
    "TextLocation": {
      "Start": 36485,
      "End": 36490
    },
    "TimeRange": {
      "StartTime": "00:47:25.9899999",
      "EndTime": "00:47:26.1100000"
    }
  },
  {
    "TextLocation": {
      "Start": 36491,
      "End": 36493
    },
    "TimeRange": {
      "StartTime": "00:47:26.1100000",
      "EndTime": "00:47:26.2000000"
    }
  },
  {
    "TextLocation": {
      "Start": 36494,
      "End": 36498
    },
    "TimeRange": {
      "StartTime": "00:47:26.2000000",
      "EndTime": "00:47:26.3800000"
    }
  },
  {
    "TextLocation": {
      "Start": 36499,
      "End": 36502
    },
    "TimeRange": {
      "StartTime": "00:47:26.3800000",
      "EndTime": "00:47:26.5000000"
    }
  },
  {
    "TextLocation": {
      "Start": 36503,
      "End": 36508
    },
    "TimeRange": {
      "StartTime": "00:47:26.5000000",
      "EndTime": "00:47:26.7399999"
    }
  },
  {
    "TextLocation": {
      "Start": 36509,
      "End": 36513
    },
    "TimeRange": {
      "StartTime": "00:47:26.7399999",
      "EndTime": "00:47:26.9200000"
    }
  },
  {
    "TextLocation": {
      "Start": 36514,
      "End": 36519
    },
    "TimeRange": {
      "StartTime": "00:47:26.9200000",
      "EndTime": "00:47:27.4300000"
    }
  },
  {
    "TextLocation": {
      "Start": 36522,
      "End": 36525
    },
    "TimeRange": {
      "StartTime": "00:47:27.4600000",
      "EndTime": "00:47:27.9400000"
    }
  },
  {
    "TextLocation": {
      "Start": 36528,
      "End": 36532
    },
    "TimeRange": {
      "StartTime": "00:47:28.0200000",
      "EndTime": "00:47:28.4200000"
    }
  },
  {
    "TextLocation": {
      "Start": 36535,
      "End": 36539
    },
    "TimeRange": {
      "StartTime": "00:47:30.7700000",
      "EndTime": "00:47:31.1900000"
    }
  },
  {
    "TextLocation": {
      "Start": 36540,
      "End": 36545
    },
    "TimeRange": {
      "StartTime": "00:47:31.1900000",
      "EndTime": "00:47:31.4899999"
    }
  },
  {
    "TextLocation": {
      "Start": 36546,
      "End": 36548
    },
    "TimeRange": {
      "StartTime": "00:47:31.4899999",
      "EndTime": "00:47:31.6100000"
    }
  },
  {
    "TextLocation": {
      "Start": 36549,
      "End": 36556
    },
    "TimeRange": {
      "StartTime": "00:47:31.6100000",
      "EndTime": "00:47:31.9699999"
    }
  },
  {
    "TextLocation": {
      "Start": 36557,
      "End": 36563
    },
    "TimeRange": {
      "StartTime": "00:47:31.9699999",
      "EndTime": "00:47:32.2700000"
    }
  },
  {
    "TextLocation": {
      "Start": 36564,
      "End": 36568
    },
    "TimeRange": {
      "StartTime": "00:47:32.3000000",
      "EndTime": "00:47:32.4500000"
    }
  },
  {
    "TextLocation": {
      "Start": 36569,
      "End": 36574
    },
    "TimeRange": {
      "StartTime": "00:47:32.4500000",
      "EndTime": "00:47:32.6900000"
    }
  },
  {
    "TextLocation": {
      "Start": 36576,
      "End": 36579
    },
    "TimeRange": {
      "StartTime": "00:47:32.7199999",
      "EndTime": "00:47:32.9600000"
    }
  },
  {
    "TextLocation": {
      "Start": 36580,
      "End": 36583
    },
    "TimeRange": {
      "StartTime": "00:47:32.9600000",
      "EndTime": "00:47:33.0500000"
    }
  },
  {
    "TextLocation": {
      "Start": 36584,
      "End": 36593
    },
    "TimeRange": {
      "StartTime": "00:47:33.0500000",
      "EndTime": "00:47:33.8000000"
    }
  },
  {
    "TextLocation": {
      "Start": 36594,
      "End": 36598
    },
    "TimeRange": {
      "StartTime": "00:47:34.3100000",
      "EndTime": "00:47:34.6700000"
    }
  },
  {
    "TextLocation": {
      "Start": 36599,
      "End": 36602
    },
    "TimeRange": {
      "StartTime": "00:47:34.6700000",
      "EndTime": "00:47:34.8800000"
    }
  },
  {
    "TextLocation": {
      "Start": 36603,
      "End": 36608
    },
    "TimeRange": {
      "StartTime": "00:47:34.8800000",
      "EndTime": "00:47:35.1500000"
    }
  },
  {
    "TextLocation": {
      "Start": 36609,
      "End": 36614
    },
    "TimeRange": {
      "StartTime": "00:47:35.1500000",
      "EndTime": "00:47:35.3900000"
    }
  },
  {
    "TextLocation": {
      "Start": 36615,
      "End": 36619
    },
    "TimeRange": {
      "StartTime": "00:47:35.3900000",
      "EndTime": "00:47:35.5400000"
    }
  },
  {
    "TextLocation": {
      "Start": 36620,
      "End": 36629
    },
    "TimeRange": {
      "StartTime": "00:47:35.5400000",
      "EndTime": "00:47:36.1100000"
    }
  },
  {
    "TextLocation": {
      "Start": 36630,
      "End": 36632
    },
    "TimeRange": {
      "StartTime": "00:47:36.1100000",
      "EndTime": "00:47:36.2300000"
    }
  },
  {
    "TextLocation": {
      "Start": 36633,
      "End": 36637
    },
    "TimeRange": {
      "StartTime": "00:47:36.2300000",
      "EndTime": "00:47:36.6200000"
    }
  },
  {
    "TextLocation": {
      "Start": 36645,
      "End": 36647
    },
    "TimeRange": {
      "StartTime": "00:47:38.0400000",
      "EndTime": "00:47:38.4899999"
    }
  },
  {
    "TextLocation": {
      "Start": 36649,
      "End": 36652
    },
    "TimeRange": {
      "StartTime": "00:47:38.4899999",
      "EndTime": "00:47:38.6700000"
    }
  },
  {
    "TextLocation": {
      "Start": 36653,
      "End": 36655
    },
    "TimeRange": {
      "StartTime": "00:47:38.6700000",
      "EndTime": "00:47:38.7900000"
    }
  },
  {
    "TextLocation": {
      "Start": 36656,
      "End": 36659
    },
    "TimeRange": {
      "StartTime": "00:47:38.7900000",
      "EndTime": "00:47:39.0300000"
    }
  },
  {
    "TextLocation": {
      "Start": 36660,
      "End": 36664
    },
    "TimeRange": {
      "StartTime": "00:47:39.0300000",
      "EndTime": "00:47:39.5000000"
    }
  },
  {
    "TextLocation": {
      "Start": 36672,
      "End": 36674
    },
    "TimeRange": {
      "StartTime": "00:47:40.1700000",
      "EndTime": "00:47:40.3500000"
    }
  },
  {
    "TextLocation": {
      "Start": 36675,
      "End": 36678
    },
    "TimeRange": {
      "StartTime": "00:47:40.3500000",
      "EndTime": "00:47:40.5900000"
    }
  },
  {
    "TextLocation": {
      "Start": 36679,
      "End": 36683
    },
    "TimeRange": {
      "StartTime": "00:47:40.5900000",
      "EndTime": "00:47:40.9100000"
    }
  },
  {
    "TextLocation": {
      "Start": 36686,
      "End": 36690
    },
    "TimeRange": {
      "StartTime": "00:47:40.9200000",
      "EndTime": "00:47:41.4600000"
    }
  },
  {
    "TextLocation": {
      "Start": 36691,
      "End": 36694
    },
    "TimeRange": {
      "StartTime": "00:47:41.4600000",
      "EndTime": "00:47:41.6100000"
    }
  },
  {
    "TextLocation": {
      "Start": 36695,
      "End": 36697
    },
    "TimeRange": {
      "StartTime": "00:47:41.6100000",
      "EndTime": "00:47:41.7300000"
    }
  },
  {
    "TextLocation": {
      "Start": 36698,
      "End": 36702
    },
    "TimeRange": {
      "StartTime": "00:47:41.7300000",
      "EndTime": "00:47:42.2700000"
    }
  },
  {
    "TextLocation": {
      "Start": 36710,
      "End": 36712
    },
    "TimeRange": {
      "StartTime": "00:47:42.3000000",
      "EndTime": "00:47:42.7199999"
    }
  },
  {
    "TextLocation": {
      "Start": 36713,
      "End": 36716
    },
    "TimeRange": {
      "StartTime": "00:47:42.7199999",
      "EndTime": "00:47:43.0500000"
    }
  },
  {
    "TextLocation": {
      "Start": 36717,
      "End": 36725
    },
    "TimeRange": {
      "StartTime": "00:47:43.2000000",
      "EndTime": "00:47:43.8300000"
    }
  },
  {
    "TextLocation": {
      "Start": 36733,
      "End": 36735
    },
    "TimeRange": {
      "StartTime": "00:47:44.8200000",
      "EndTime": "00:47:45.0600000"
    }
  },
  {
    "TextLocation": {
      "Start": 36736,
      "End": 36740
    },
    "TimeRange": {
      "StartTime": "00:47:45.0600000",
      "EndTime": "00:47:45.2100000"
    }
  },
  {
    "TextLocation": {
      "Start": 36741,
      "End": 36744
    },
    "TimeRange": {
      "StartTime": "00:47:45.2100000",
      "EndTime": "00:47:45.3300000"
    }
  },
  {
    "TextLocation": {
      "Start": 36745,
      "End": 36749
    },
    "TimeRange": {
      "StartTime": "00:47:45.3300000",
      "EndTime": "00:47:45.8400000"
    }
  },
  {
    "TextLocation": {
      "Start": 36750,
      "End": 36752
    },
    "TimeRange": {
      "StartTime": "00:47:45.8400000",
      "EndTime": "00:47:46.4400000"
    }
  },
  {
    "TextLocation": {
      "Start": 36755,
      "End": 36757
    },
    "TimeRange": {
      "StartTime": "00:47:46.4400000",
      "EndTime": "00:47:46.6200000"
    }
  },
  {
    "TextLocation": {
      "Start": 36758,
      "End": 36760
    },
    "TimeRange": {
      "StartTime": "00:47:46.6200000",
      "EndTime": "00:47:46.7100000"
    }
  },
  {
    "TextLocation": {
      "Start": 36761,
      "End": 36767
    },
    "TimeRange": {
      "StartTime": "00:47:46.7100000",
      "EndTime": "00:47:46.9200000"
    }
  },
  {
    "TextLocation": {
      "Start": 36768,
      "End": 36772
    },
    "TimeRange": {
      "StartTime": "00:47:46.9200000",
      "EndTime": "00:47:47.2199999"
    }
  },
  {
    "TextLocation": {
      "Start": 36773,
      "End": 36776
    },
    "TimeRange": {
      "StartTime": "00:47:47.2199999",
      "EndTime": "00:47:47.4500000"
    }
  },
  {
    "TextLocation": {
      "Start": 36777,
      "End": 36781
    },
    "TimeRange": {
      "StartTime": "00:47:47.4600000",
      "EndTime": "00:47:47.7300000"
    }
  },
  {
    "TextLocation": {
      "Start": 36782,
      "End": 36787
    },
    "TimeRange": {
      "StartTime": "00:47:47.7300000",
      "EndTime": "00:47:48.3600000"
    }
  },
  {
    "TextLocation": {
      "Start": 36790,
      "End": 36793
    },
    "TimeRange": {
      "StartTime": "00:47:48.6900000",
      "EndTime": "00:47:48.9000000"
    }
  },
  {
    "TextLocation": {
      "Start": 36794,
      "End": 36796
    },
    "TimeRange": {
      "StartTime": "00:47:48.9000000",
      "EndTime": "00:47:49.0200000"
    }
  },
  {
    "TextLocation": {
      "Start": 36797,
      "End": 36801
    },
    "TimeRange": {
      "StartTime": "00:47:49.0200000",
      "EndTime": "00:47:49.2000000"
    }
  },
  {
    "TextLocation": {
      "Start": 36802,
      "End": 36806
    },
    "TimeRange": {
      "StartTime": "00:47:49.2000000",
      "EndTime": "00:47:49.4100000"
    }
  },
  {
    "TextLocation": {
      "Start": 36807,
      "End": 36810
    },
    "TimeRange": {
      "StartTime": "00:47:49.4100000",
      "EndTime": "00:47:49.6800000"
    }
  },
  {
    "TextLocation": {
      "Start": 36811,
      "End": 36815
    },
    "TimeRange": {
      "StartTime": "00:47:49.6800000",
      "EndTime": "00:47:49.9800000"
    }
  },
  {
    "TextLocation": {
      "Start": 36816,
      "End": 36818
    },
    "TimeRange": {
      "StartTime": "00:47:49.9800000",
      "EndTime": "00:47:50.1000000"
    }
  },
  {
    "TextLocation": {
      "Start": 36819,
      "End": 36822
    },
    "TimeRange": {
      "StartTime": "00:47:50.1000000",
      "EndTime": "00:47:50.2500000"
    }
  },
  {
    "TextLocation": {
      "Start": 36823,
      "End": 36825
    },
    "TimeRange": {
      "StartTime": "00:47:50.2500000",
      "EndTime": "00:47:50.4600000"
    }
  },
  {
    "TextLocation": {
      "Start": 36833,
      "End": 36836
    },
    "TimeRange": {
      "StartTime": "00:47:50.4600000",
      "EndTime": "00:47:50.9400000"
    }
  },
  {
    "TextLocation": {
      "Start": 36838,
      "End": 36840
    },
    "TimeRange": {
      "StartTime": "00:47:51.0900000",
      "EndTime": "00:47:51.1500000"
    }
  },
  {
    "TextLocation": {
      "Start": 36841,
      "End": 36844
    },
    "TimeRange": {
      "StartTime": "00:47:51.1500000",
      "EndTime": "00:47:51.2100000"
    }
  },
  {
    "TextLocation": {
      "Start": 36845,
      "End": 36849
    },
    "TimeRange": {
      "StartTime": "00:47:51.2399999",
      "EndTime": "00:47:51.4200000"
    }
  },
  {
    "TextLocation": {
      "Start": 36850,
      "End": 36853
    },
    "TimeRange": {
      "StartTime": "00:47:51.4200000",
      "EndTime": "00:47:51.5700000"
    }
  },
  {
    "TextLocation": {
      "Start": 36854,
      "End": 36858
    },
    "TimeRange": {
      "StartTime": "00:47:51.5700000",
      "EndTime": "00:47:52.0500000"
    }
  },
  {
    "TextLocation": {
      "Start": 36866,
      "End": 36868
    },
    "TimeRange": {
      "StartTime": "00:47:53.3900000",
      "EndTime": "00:47:53.6000000"
    }
  },
  {
    "TextLocation": {
      "Start": 36869,
      "End": 36872
    },
    "TimeRange": {
      "StartTime": "00:47:53.6000000",
      "EndTime": "00:47:53.7199999"
    }
  },
  {
    "TextLocation": {
      "Start": 36873,
      "End": 36877
    },
    "TimeRange": {
      "StartTime": "00:47:53.7199999",
      "EndTime": "00:47:53.8700000"
    }
  },
  {
    "TextLocation": {
      "Start": 36878,
      "End": 36882
    },
    "TimeRange": {
      "StartTime": "00:47:53.8700000",
      "EndTime": "00:47:54.0200000"
    }
  },
  {
    "TextLocation": {
      "Start": 36883,
      "End": 36885
    },
    "TimeRange": {
      "StartTime": "00:47:54.0200000",
      "EndTime": "00:47:54.1700000"
    }
  },
  {
    "TextLocation": {
      "Start": 36886,
      "End": 36890
    },
    "TimeRange": {
      "StartTime": "00:47:54.1700000",
      "EndTime": "00:47:54.3500000"
    }
  },
  {
    "TextLocation": {
      "Start": 36891,
      "End": 36896
    },
    "TimeRange": {
      "StartTime": "00:47:54.3500000",
      "EndTime": "00:47:54.5300000"
    }
  },
  {
    "TextLocation": {
      "Start": 36897,
      "End": 36905
    },
    "TimeRange": {
      "StartTime": "00:47:54.5300000",
      "EndTime": "00:47:54.9200000"
    }
  },
  {
    "TextLocation": {
      "Start": 36906,
      "End": 36910
    },
    "TimeRange": {
      "StartTime": "00:47:54.9200000",
      "EndTime": "00:47:55.0400000"
    }
  },
  {
    "TextLocation": {
      "Start": 36911,
      "End": 36913
    },
    "TimeRange": {
      "StartTime": "00:47:55.0400000",
      "EndTime": "00:47:55.1600000"
    }
  },
  {
    "TextLocation": {
      "Start": 36914,
      "End": 36917
    },
    "TimeRange": {
      "StartTime": "00:47:55.1600000",
      "EndTime": "00:47:55.3100000"
    }
  },
  {
    "TextLocation": {
      "Start": 36918,
      "End": 36922
    },
    "TimeRange": {
      "StartTime": "00:47:55.3100000",
      "EndTime": "00:47:55.4600000"
    }
  },
  {
    "TextLocation": {
      "Start": 36923,
      "End": 36928
    },
    "TimeRange": {
      "StartTime": "00:47:55.4600000",
      "EndTime": "00:47:55.8800000"
    }
  },
  {
    "TextLocation": {
      "Start": 36936,
      "End": 36938
    },
    "TimeRange": {
      "StartTime": "00:47:57.0400000",
      "EndTime": "00:47:57.3100000"
    }
  },
  {
    "TextLocation": {
      "Start": 36939,
      "End": 36944
    },
    "TimeRange": {
      "StartTime": "00:47:57.3100000",
      "EndTime": "00:47:57.8800000"
    }
  },
  {
    "TextLocation": {
      "Start": 36945,
      "End": 36946
    },
    "TimeRange": {
      "StartTime": "00:47:58.8700000",
      "EndTime": "00:47:59.0200000"
    }
  },
  {
    "TextLocation": {
      "Start": 36947,
      "End": 36951
    },
    "TimeRange": {
      "StartTime": "00:47:59.0200000",
      "EndTime": "00:47:59.2300000"
    }
  },
  {
    "TextLocation": {
      "Start": 36952,
      "End": 36954
    },
    "TimeRange": {
      "StartTime": "00:47:59.2300000",
      "EndTime": "00:47:59.3200000"
    }
  },
  {
    "TextLocation": {
      "Start": 36955,
      "End": 36958
    },
    "TimeRange": {
      "StartTime": "00:47:59.3200000",
      "EndTime": "00:47:59.8600000"
    }
  },
  {
    "TextLocation": {
      "Start": 36966,
      "End": 36969
    },
    "TimeRange": {
      "StartTime": "00:48:01.6000000",
      "EndTime": "00:48:01.9300000"
    }
  },
  {
    "TextLocation": {
      "Start": 36970,
      "End": 36972
    },
    "TimeRange": {
      "StartTime": "00:48:01.9300000",
      "EndTime": "00:48:02.0200000"
    }
  },
  {
    "TextLocation": {
      "Start": 36973,
      "End": 36979
    },
    "TimeRange": {
      "StartTime": "00:48:02.0200000",
      "EndTime": "00:48:02.2900000"
    }
  },
  {
    "TextLocation": {
      "Start": 36980,
      "End": 36983
    },
    "TimeRange": {
      "StartTime": "00:48:02.2900000",
      "EndTime": "00:48:02.5000000"
    }
  },
  {
    "TextLocation": {
      "Start": 36984,
      "End": 36992
    },
    "TimeRange": {
      "StartTime": "00:48:02.5000000",
      "EndTime": "00:48:02.8900000"
    }
  },
  {
    "TextLocation": {
      "Start": 36993,
      "End": 36998
    },
    "TimeRange": {
      "StartTime": "00:48:02.8900000",
      "EndTime": "00:48:03.1000000"
    }
  },
  {
    "TextLocation": {
      "Start": 36999,
      "End": 37002
    },
    "TimeRange": {
      "StartTime": "00:48:03.1000000",
      "EndTime": "00:48:03.1900000"
    }
  },
  {
    "TextLocation": {
      "Start": 37003,
      "End": 37011
    },
    "TimeRange": {
      "StartTime": "00:48:03.1900000",
      "EndTime": "00:48:03.6400000"
    }
  },
  {
    "TextLocation": {
      "Start": 37012,
      "End": 37014
    },
    "TimeRange": {
      "StartTime": "00:48:03.6400000",
      "EndTime": "00:48:03.7600000"
    }
  },
  {
    "TextLocation": {
      "Start": 37015,
      "End": 37018
    },
    "TimeRange": {
      "StartTime": "00:48:03.7600000",
      "EndTime": "00:48:03.8800000"
    }
  },
  {
    "TextLocation": {
      "Start": 37019,
      "End": 37023
    },
    "TimeRange": {
      "StartTime": "00:48:03.8800000",
      "EndTime": "00:48:04.0300000"
    }
  },
  {
    "TextLocation": {
      "Start": 37024,
      "End": 37029
    },
    "TimeRange": {
      "StartTime": "00:48:04.0300000",
      "EndTime": "00:48:04.3300000"
    }
  },
  {
    "TextLocation": {
      "Start": 37037,
      "End": 37039
    },
    "TimeRange": {
      "StartTime": "00:48:04.3600000",
      "EndTime": "00:48:04.9300000"
    }
  },
  {
    "TextLocation": {
      "Start": 37040,
      "End": 37044
    },
    "TimeRange": {
      "StartTime": "00:48:04.9300000",
      "EndTime": "00:48:05.3200000"
    }
  },
  {
    "TextLocation": {
      "Start": 37045,
      "End": 37049
    },
    "TimeRange": {
      "StartTime": "00:48:05.3200000",
      "EndTime": "00:48:05.7700000"
    }
  },
  {
    "TextLocation": {
      "Start": 37050,
      "End": 37054
    },
    "TimeRange": {
      "StartTime": "00:48:07.0600000",
      "EndTime": "00:48:07.3300000"
    }
  },
  {
    "TextLocation": {
      "Start": 37055,
      "End": 37059
    },
    "TimeRange": {
      "StartTime": "00:48:07.3300000",
      "EndTime": "00:48:07.5100000"
    }
  },
  {
    "TextLocation": {
      "Start": 37060,
      "End": 37064
    },
    "TimeRange": {
      "StartTime": "00:48:07.5100000",
      "EndTime": "00:48:07.8700000"
    }
  },
  {
    "TextLocation": {
      "Start": 37065,
      "End": 37069
    },
    "TimeRange": {
      "StartTime": "00:48:07.8700000",
      "EndTime": "00:48:08.1700000"
    }
  },
  {
    "TextLocation": {
      "Start": 37070,
      "End": 37076
    },
    "TimeRange": {
      "StartTime": "00:48:08.1700000",
      "EndTime": "00:48:08.7100000"
    }
  },
  {
    "TextLocation": {
      "Start": 37077,
      "End": 37080
    },
    "TimeRange": {
      "StartTime": "00:48:08.7100000",
      "EndTime": "00:48:09.1900000"
    }
  },
  {
    "TextLocation": {
      "Start": 37081,
      "End": 37085
    },
    "TimeRange": {
      "StartTime": "00:48:09.1900000",
      "EndTime": "00:48:09.6700000"
    }
  },
  {
    "TextLocation": {
      "Start": 37086,
      "End": 37091
    },
    "TimeRange": {
      "StartTime": "00:48:09.6700000",
      "EndTime": "00:48:10.2100000"
    }
  },
  {
    "TextLocation": {
      "Start": 37099,
      "End": 37103
    },
    "TimeRange": {
      "StartTime": "00:48:11.2800000",
      "EndTime": "00:48:11.7600000"
    }
  },
  {
    "TextLocation": {
      "Start": 37106,
      "End": 37109
    },
    "TimeRange": {
      "StartTime": "00:48:12.7300000",
      "EndTime": "00:48:12.9699999"
    }
  },
  {
    "TextLocation": {
      "Start": 37110,
      "End": 37111
    },
    "TimeRange": {
      "StartTime": "00:48:12.9699999",
      "EndTime": "00:48:13.0300000"
    }
  },
  {
    "TextLocation": {
      "Start": 37112,
      "End": 37116
    },
    "TimeRange": {
      "StartTime": "00:48:13.0300000",
      "EndTime": "00:48:13.1800000"
    }
  },
  {
    "TextLocation": {
      "Start": 37117,
      "End": 37119
    },
    "TimeRange": {
      "StartTime": "00:48:13.1800000",
      "EndTime": "00:48:13.2700000"
    }
  },
  {
    "TextLocation": {
      "Start": 37120,
      "End": 37124
    },
    "TimeRange": {
      "StartTime": "00:48:13.2700000",
      "EndTime": "00:48:13.4800000"
    }
  },
  {
    "TextLocation": {
      "Start": 37125,
      "End": 37128
    },
    "TimeRange": {
      "StartTime": "00:48:13.4800000",
      "EndTime": "00:48:13.6000000"
    }
  },
  {
    "TextLocation": {
      "Start": 37129,
      "End": 37133
    },
    "TimeRange": {
      "StartTime": "00:48:13.6300000",
      "EndTime": "00:48:13.7800000"
    }
  },
  {
    "TextLocation": {
      "Start": 37134,
      "End": 37138
    },
    "TimeRange": {
      "StartTime": "00:48:13.7800000",
      "EndTime": "00:48:13.9300000"
    }
  },
  {
    "TextLocation": {
      "Start": 37139,
      "End": 37145
    },
    "TimeRange": {
      "StartTime": "00:48:13.9300000",
      "EndTime": "00:48:14.2000000"
    }
  },
  {
    "TextLocation": {
      "Start": 37146,
      "End": 37148
    },
    "TimeRange": {
      "StartTime": "00:48:14.2000000",
      "EndTime": "00:48:14.3100000"
    }
  },
  {
    "TextLocation": {
      "Start": 37149,
      "End": 37156
    },
    "TimeRange": {
      "StartTime": "00:48:14.5900000",
      "EndTime": "00:48:15.0900000"
    }
  },
  {
    "TextLocation": {
      "Start": 37157,
      "End": 37162
    },
    "TimeRange": {
      "StartTime": "00:48:15.1000000",
      "EndTime": "00:48:15.7199999"
    }
  },
  {
    "TextLocation": {
      "Start": 37163,
      "End": 37164
    },
    "TimeRange": {
      "StartTime": "00:48:15.7399999",
      "EndTime": "00:48:16.3400000"
    }
  },
  {
    "TextLocation": {
      "Start": 37167,
      "End": 37172
    },
    "TimeRange": {
      "StartTime": "00:48:22.7100000",
      "EndTime": "00:48:23.0100000"
    }
  },
  {
    "TextLocation": {
      "Start": 37175,
      "End": 37180
    },
    "TimeRange": {
      "StartTime": "00:48:23.0100000",
      "EndTime": "00:48:23.2199999"
    }
  },
  {
    "TextLocation": {
      "Start": 37181,
      "End": 37185
    },
    "TimeRange": {
      "StartTime": "00:48:23.2199999",
      "EndTime": "00:48:23.3700000"
    }
  },
  {
    "TextLocation": {
      "Start": 37186,
      "End": 37190
    },
    "TimeRange": {
      "StartTime": "00:48:23.3700000",
      "EndTime": "00:48:23.5200000"
    }
  },
  {
    "TextLocation": {
      "Start": 37191,
      "End": 37194
    },
    "TimeRange": {
      "StartTime": "00:48:23.5200000",
      "EndTime": "00:48:23.6100000"
    }
  },
  {
    "TextLocation": {
      "Start": 37195,
      "End": 37203
    },
    "TimeRange": {
      "StartTime": "00:48:23.6100000",
      "EndTime": "00:48:24.1500000"
    }
  },
  {
    "TextLocation": {
      "Start": 37204,
      "End": 37208
    },
    "TimeRange": {
      "StartTime": "00:48:24.1500000",
      "EndTime": "00:48:24.5100000"
    }
  },
  {
    "TextLocation": {
      "Start": 37209,
      "End": 37213
    },
    "TimeRange": {
      "StartTime": "00:48:24.5100000",
      "EndTime": "00:48:24.7800000"
    }
  },
  {
    "TextLocation": {
      "Start": 37214,
      "End": 37220
    },
    "TimeRange": {
      "StartTime": "00:48:24.7800000",
      "EndTime": "00:48:25.1100000"
    }
  },
  {
    "TextLocation": {
      "Start": 37221,
      "End": 37224
    },
    "TimeRange": {
      "StartTime": "00:48:25.1100000",
      "EndTime": "00:48:25.1700000"
    }
  },
  {
    "TextLocation": {
      "Start": 37225,
      "End": 37230
    },
    "TimeRange": {
      "StartTime": "00:48:25.1700000",
      "EndTime": "00:48:25.4400000"
    }
  },
  {
    "TextLocation": {
      "Start": 37231,
      "End": 37235
    },
    "TimeRange": {
      "StartTime": "00:48:25.4400000",
      "EndTime": "00:48:25.6200000"
    }
  },
  {
    "TextLocation": {
      "Start": 37236,
      "End": 37243
    },
    "TimeRange": {
      "StartTime": "00:48:25.6200000",
      "EndTime": "00:48:26.1300000"
    }
  },
  {
    "TextLocation": {
      "Start": 37251,
      "End": 37254
    },
    "TimeRange": {
      "StartTime": "00:48:26.6100000",
      "EndTime": "00:48:27.2399999"
    }
  },
  {
    "TextLocation": {
      "Start": 37257,
      "End": 37261
    },
    "TimeRange": {
      "StartTime": "00:48:27.2800000",
      "EndTime": "00:48:27.6200000"
    }
  },
  {
    "TextLocation": {
      "Start": 37269,
      "End": 37272
    },
    "TimeRange": {
      "StartTime": "00:48:28.9300000",
      "EndTime": "00:48:29.2300000"
    }
  },
  {
    "TextLocation": {
      "Start": 37273,
      "End": 37275
    },
    "TimeRange": {
      "StartTime": "00:48:29.2300000",
      "EndTime": "00:48:29.3800000"
    }
  },
  {
    "TextLocation": {
      "Start": 37276,
      "End": 37280
    },
    "TimeRange": {
      "StartTime": "00:48:29.3800000",
      "EndTime": "00:48:30.0100000"
    }
  },
  {
    "TextLocation": {
      "Start": 37281,
      "End": 37286
    },
    "TimeRange": {
      "StartTime": "00:48:30.1000000",
      "EndTime": "00:48:30.4300000"
    }
  },
  {
    "TextLocation": {
      "Start": 37287,
      "End": 37295
    },
    "TimeRange": {
      "StartTime": "00:48:30.4300000",
      "EndTime": "00:48:30.9699999"
    }
  },
  {
    "TextLocation": {
      "Start": 37296,
      "End": 37298
    },
    "TimeRange": {
      "StartTime": "00:48:30.9699999",
      "EndTime": "00:48:31.0600000"
    }
  },
  {
    "TextLocation": {
      "Start": 37299,
      "End": 37302
    },
    "TimeRange": {
      "StartTime": "00:48:31.0600000",
      "EndTime": "00:48:31.1500000"
    }
  },
  {
    "TextLocation": {
      "Start": 37303,
      "End": 37311
    },
    "TimeRange": {
      "StartTime": "00:48:31.1500000",
      "EndTime": "00:48:31.8100000"
    }
  },
  {
    "TextLocation": {
      "Start": 37312,
      "End": 37314
    },
    "TimeRange": {
      "StartTime": "00:48:32.3500000",
      "EndTime": "00:48:32.5600000"
    }
  },
  {
    "TextLocation": {
      "Start": 37315,
      "End": 37320
    },
    "TimeRange": {
      "StartTime": "00:48:32.5600000",
      "EndTime": "00:48:32.7700000"
    }
  },
  {
    "TextLocation": {
      "Start": 37321,
      "End": 37329
    },
    "TimeRange": {
      "StartTime": "00:48:32.7700000",
      "EndTime": "00:48:33.1300000"
    }
  },
  {
    "TextLocation": {
      "Start": 37330,
      "End": 37332
    },
    "TimeRange": {
      "StartTime": "00:48:33.1300000",
      "EndTime": "00:48:33.2199999"
    }
  },
  {
    "TextLocation": {
      "Start": 37333,
      "End": 37336
    },
    "TimeRange": {
      "StartTime": "00:48:33.2199999",
      "EndTime": "00:48:33.3100000"
    }
  },
  {
    "TextLocation": {
      "Start": 37337,
      "End": 37342
    },
    "TimeRange": {
      "StartTime": "00:48:33.3100000",
      "EndTime": "00:48:33.5800000"
    }
  },
  {
    "TextLocation": {
      "Start": 37343,
      "End": 37345
    },
    "TimeRange": {
      "StartTime": "00:48:33.5800000",
      "EndTime": "00:48:33.7000000"
    }
  },
  {
    "TextLocation": {
      "Start": 37346,
      "End": 37352
    },
    "TimeRange": {
      "StartTime": "00:48:33.7000000",
      "EndTime": "00:48:34.0600000"
    }
  },
  {
    "TextLocation": {
      "Start": 37353,
      "End": 37357
    },
    "TimeRange": {
      "StartTime": "00:48:34.0600000",
      "EndTime": "00:48:34.2100000"
    }
  },
  {
    "TextLocation": {
      "Start": 37358,
      "End": 37363
    },
    "TimeRange": {
      "StartTime": "00:48:34.2100000",
      "EndTime": "00:48:34.5100000"
    }
  },
  {
    "TextLocation": {
      "Start": 37371,
      "End": 37374
    },
    "TimeRange": {
      "StartTime": "00:48:34.7199999",
      "EndTime": "00:48:35.3800000"
    }
  },
  {
    "TextLocation": {
      "Start": 37382,
      "End": 37385
    },
    "TimeRange": {
      "StartTime": "00:48:35.9800000",
      "EndTime": "00:48:36.1300000"
    }
  },
  {
    "TextLocation": {
      "Start": 37386,
      "End": 37389
    },
    "TimeRange": {
      "StartTime": "00:48:36.1300000",
      "EndTime": "00:48:36.2500000"
    }
  },
  {
    "TextLocation": {
      "Start": 37390,
      "End": 37392
    },
    "TimeRange": {
      "StartTime": "00:48:36.2500000",
      "EndTime": "00:48:36.3400000"
    }
  },
  {
    "TextLocation": {
      "Start": 37393,
      "End": 37397
    },
    "TimeRange": {
      "StartTime": "00:48:36.3400000",
      "EndTime": "00:48:36.4899999"
    }
  },
  {
    "TextLocation": {
      "Start": 37398,
      "End": 37402
    },
    "TimeRange": {
      "StartTime": "00:48:36.4899999",
      "EndTime": "00:48:36.6700000"
    }
  },
  {
    "TextLocation": {
      "Start": 37403,
      "End": 37405
    },
    "TimeRange": {
      "StartTime": "00:48:36.6700000",
      "EndTime": "00:48:37.1200000"
    }
  },
  {
    "TextLocation": {
      "Start": 37413,
      "End": 37415
    },
    "TimeRange": {
      "StartTime": "00:48:37.4500000",
      "EndTime": "00:48:37.7800000"
    }
  },
  {
    "TextLocation": {
      "Start": 37416,
      "End": 37419
    },
    "TimeRange": {
      "StartTime": "00:48:37.7800000",
      "EndTime": "00:48:37.9300000"
    }
  },
  {
    "TextLocation": {
      "Start": 37420,
      "End": 37425
    },
    "TimeRange": {
      "StartTime": "00:48:37.9300000",
      "EndTime": "00:48:38.3200000"
    }
  },
  {
    "TextLocation": {
      "Start": 37433,
      "End": 37436
    },
    "TimeRange": {
      "StartTime": "00:48:38.8000000",
      "EndTime": "00:48:38.9800000"
    }
  },
  {
    "TextLocation": {
      "Start": 37437,
      "End": 37440
    },
    "TimeRange": {
      "StartTime": "00:48:38.9800000",
      "EndTime": "00:48:39.3100000"
    }
  },
  {
    "TextLocation": {
      "Start": 37441,
      "End": 37449
    },
    "TimeRange": {
      "StartTime": "00:48:39.3100000",
      "EndTime": "00:48:39.8200000"
    }
  },
  {
    "TextLocation": {
      "Start": 37450,
      "End": 37453
    },
    "TimeRange": {
      "StartTime": "00:48:39.8200000",
      "EndTime": "00:48:39.9400000"
    }
  },
  {
    "TextLocation": {
      "Start": 37454,
      "End": 37456
    },
    "TimeRange": {
      "StartTime": "00:48:39.9400000",
      "EndTime": "00:48:40.0900000"
    }
  },
  {
    "TextLocation": {
      "Start": 37457,
      "End": 37460
    },
    "TimeRange": {
      "StartTime": "00:48:40.0900000",
      "EndTime": "00:48:40.3300000"
    }
  },
  {
    "TextLocation": {
      "Start": 37461,
      "End": 37465
    },
    "TimeRange": {
      "StartTime": "00:48:40.3300000",
      "EndTime": "00:48:40.5100000"
    }
  },
  {
    "TextLocation": {
      "Start": 37466,
      "End": 37474
    },
    "TimeRange": {
      "StartTime": "00:48:40.5100000",
      "EndTime": "00:48:40.8700000"
    }
  },
  {
    "TextLocation": {
      "Start": 37475,
      "End": 37479
    },
    "TimeRange": {
      "StartTime": "00:48:40.8700000",
      "EndTime": "00:48:41.0200000"
    }
  },
  {
    "TextLocation": {
      "Start": 37480,
      "End": 37482
    },
    "TimeRange": {
      "StartTime": "00:48:41.0200000",
      "EndTime": "00:48:41.1700000"
    }
  },
  {
    "TextLocation": {
      "Start": 37483,
      "End": 37487
    },
    "TimeRange": {
      "StartTime": "00:48:41.1700000",
      "EndTime": "00:48:41.4400000"
    }
  },
  {
    "TextLocation": {
      "Start": 37488,
      "End": 37491
    },
    "TimeRange": {
      "StartTime": "00:48:41.4400000",
      "EndTime": "00:48:41.5900000"
    }
  },
  {
    "TextLocation": {
      "Start": 37492,
      "End": 37495
    },
    "TimeRange": {
      "StartTime": "00:48:41.5900000",
      "EndTime": "00:48:41.7100000"
    }
  },
  {
    "TextLocation": {
      "Start": 37496,
      "End": 37501
    },
    "TimeRange": {
      "StartTime": "00:48:41.7100000",
      "EndTime": "00:48:41.9800000"
    }
  },
  {
    "TextLocation": {
      "Start": 37502,
      "End": 37510
    },
    "TimeRange": {
      "StartTime": "00:48:41.9800000",
      "EndTime": "00:48:42.5500000"
    }
  },
  {
    "TextLocation": {
      "Start": 37518,
      "End": 37519
    },
    "TimeRange": {
      "StartTime": "00:48:43.8500000",
      "EndTime": "00:48:44.0600000"
    }
  },
  {
    "TextLocation": {
      "Start": 37520,
      "End": 37525
    },
    "TimeRange": {
      "StartTime": "00:48:44.0600000",
      "EndTime": "00:48:44.3900000"
    }
  },
  {
    "TextLocation": {
      "Start": 37526,
      "End": 37534
    },
    "TimeRange": {
      "StartTime": "00:48:44.3900000",
      "EndTime": "00:48:45.2900000"
    }
  },
  {
    "TextLocation": {
      "Start": 37535,
      "End": 37538
    },
    "TimeRange": {
      "StartTime": "00:48:45.2900000",
      "EndTime": "00:48:46.0100000"
    }
  },
  {
    "TextLocation": {
      "Start": 37539,
      "End": 37544
    },
    "TimeRange": {
      "StartTime": "00:48:46.0400000",
      "EndTime": "00:48:46.5800000"
    }
  },
  {
    "TextLocation": {
      "Start": 37545,
      "End": 37548
    },
    "TimeRange": {
      "StartTime": "00:48:46.5800000",
      "EndTime": "00:48:46.8200000"
    }
  },
  {
    "TextLocation": {
      "Start": 37549,
      "End": 37552
    },
    "TimeRange": {
      "StartTime": "00:48:46.8200000",
      "EndTime": "00:48:46.8800000"
    }
  },
  {
    "TextLocation": {
      "Start": 37553,
      "End": 37560
    },
    "TimeRange": {
      "StartTime": "00:48:46.8800000",
      "EndTime": "00:48:47.5400000"
    }
  },
  {
    "TextLocation": {
      "Start": 37563,
      "End": 37566
    },
    "TimeRange": {
      "StartTime": "00:48:48.7700000",
      "EndTime": "00:48:49.1900000"
    }
  },
  {
    "TextLocation": {
      "Start": 37567,
      "End": 37568
    },
    "TimeRange": {
      "StartTime": "00:48:49.1900000",
      "EndTime": "00:48:50.2900000"
    }
  },
  {
    "TextLocation": {
      "Start": 37569,
      "End": 37572
    },
    "TimeRange": {
      "StartTime": "00:48:50.3900000",
      "EndTime": "00:48:50.6600000"
    }
  },
  {
    "TextLocation": {
      "Start": 37573,
      "End": 37581
    },
    "TimeRange": {
      "StartTime": "00:48:50.6600000",
      "EndTime": "00:48:51.5000000"
    }
  },
  {
    "TextLocation": {
      "Start": 37582,
      "End": 37584
    },
    "TimeRange": {
      "StartTime": "00:48:51.5000000",
      "EndTime": "00:48:51.8000000"
    }
  },
  {
    "TextLocation": {
      "Start": 37585,
      "End": 37589
    },
    "TimeRange": {
      "StartTime": "00:48:51.8000000",
      "EndTime": "00:48:52.0400000"
    }
  },
  {
    "TextLocation": {
      "Start": 37590,
      "End": 37593
    },
    "TimeRange": {
      "StartTime": "00:48:52.0400000",
      "EndTime": "00:48:52.1000000"
    }
  },
  {
    "TextLocation": {
      "Start": 37594,
      "End": 37601
    },
    "TimeRange": {
      "StartTime": "00:48:52.1000000",
      "EndTime": "00:48:52.4899999"
    }
  },
  {
    "TextLocation": {
      "Start": 37602,
      "End": 37604
    },
    "TimeRange": {
      "StartTime": "00:48:52.4899999",
      "EndTime": "00:48:52.5800000"
    }
  },
  {
    "TextLocation": {
      "Start": 37605,
      "End": 37610
    },
    "TimeRange": {
      "StartTime": "00:48:52.5800000",
      "EndTime": "00:48:53.3800000"
    }
  },
  {
    "TextLocation": {
      "Start": 37613,
      "End": 37616
    },
    "TimeRange": {
      "StartTime": "00:48:53.3900000",
      "EndTime": "00:48:53.7199999"
    }
  },
  {
    "TextLocation": {
      "Start": 37617,
      "End": 37621
    },
    "TimeRange": {
      "StartTime": "00:48:53.7199999",
      "EndTime": "00:48:53.9300000"
    }
  },
  {
    "TextLocation": {
      "Start": 37622,
      "End": 37624
    },
    "TimeRange": {
      "StartTime": "00:48:53.9300000",
      "EndTime": "00:48:54.2900000"
    }
  },
  {
    "TextLocation": {
      "Start": 37625,
      "End": 37629
    },
    "TimeRange": {
      "StartTime": "00:48:54.2900000",
      "EndTime": "00:48:54.5300000"
    }
  },
  {
    "TextLocation": {
      "Start": 37630,
      "End": 37632
    },
    "TimeRange": {
      "StartTime": "00:48:54.5300000",
      "EndTime": "00:48:54.6500000"
    }
  },
  {
    "TextLocation": {
      "Start": 37633,
      "End": 37640
    },
    "TimeRange": {
      "StartTime": "00:48:54.6500000",
      "EndTime": "00:48:55.2800000"
    }
  },
  {
    "TextLocation": {
      "Start": 37648,
      "End": 37650
    },
    "TimeRange": {
      "StartTime": "00:48:55.9100000",
      "EndTime": "00:48:56.4200000"
    }
  },
  {
    "TextLocation": {
      "Start": 37651,
      "End": 37654
    },
    "TimeRange": {
      "StartTime": "00:48:56.4200000",
      "EndTime": "00:48:56.5700000"
    }
  },
  {
    "TextLocation": {
      "Start": 37655,
      "End": 37664
    },
    "TimeRange": {
      "StartTime": "00:48:56.5700000",
      "EndTime": "00:48:57.0200000"
    }
  },
  {
    "TextLocation": {
      "Start": 37665,
      "End": 37671
    },
    "TimeRange": {
      "StartTime": "00:48:57.0200000",
      "EndTime": "00:48:57.3500000"
    }
  },
  {
    "TextLocation": {
      "Start": 37672,
      "End": 37675
    },
    "TimeRange": {
      "StartTime": "00:48:57.3500000",
      "EndTime": "00:48:57.4699999"
    }
  },
  {
    "TextLocation": {
      "Start": 37676,
      "End": 37678
    },
    "TimeRange": {
      "StartTime": "00:48:57.4699999",
      "EndTime": "00:48:57.5600000"
    }
  },
  {
    "TextLocation": {
      "Start": 37679,
      "End": 37683
    },
    "TimeRange": {
      "StartTime": "00:48:57.5600000",
      "EndTime": "00:48:57.7700000"
    }
  },
  {
    "TextLocation": {
      "Start": 37684,
      "End": 37685
    },
    "TimeRange": {
      "StartTime": "00:48:57.7700000",
      "EndTime": "00:48:57.8300000"
    }
  },
  {
    "TextLocation": {
      "Start": 37686,
      "End": 37693
    },
    "TimeRange": {
      "StartTime": "00:48:57.8300000",
      "EndTime": "00:48:58.4600000"
    }
  },
  {
    "TextLocation": {
      "Start": 37696,
      "End": 37699
    },
    "TimeRange": {
      "StartTime": "00:48:58.4600000",
      "EndTime": "00:48:58.6400000"
    }
  },
  {
    "TextLocation": {
      "Start": 37700,
      "End": 37706
    },
    "TimeRange": {
      "StartTime": "00:48:58.6400000",
      "EndTime": "00:48:58.8200000"
    }
  },
  {
    "TextLocation": {
      "Start": 37707,
      "End": 37713
    },
    "TimeRange": {
      "StartTime": "00:48:58.8200000",
      "EndTime": "00:48:59.0900000"
    }
  },
  {
    "TextLocation": {
      "Start": 37714,
      "End": 37718
    },
    "TimeRange": {
      "StartTime": "00:48:59.0900000",
      "EndTime": "00:48:59.3000000"
    }
  },
  {
    "TextLocation": {
      "Start": 37719,
      "End": 37721
    },
    "TimeRange": {
      "StartTime": "00:48:59.3000000",
      "EndTime": "00:48:59.4800000"
    }
  },
  {
    "TextLocation": {
      "Start": 37722,
      "End": 37724
    },
    "TimeRange": {
      "StartTime": "00:48:59.4800000",
      "EndTime": "00:48:59.6000000"
    }
  },
  {
    "TextLocation": {
      "Start": 37725,
      "End": 37730
    },
    "TimeRange": {
      "StartTime": "00:48:59.6000000",
      "EndTime": "00:48:59.8700000"
    }
  },
  {
    "TextLocation": {
      "Start": 37733,
      "End": 37736
    },
    "TimeRange": {
      "StartTime": "00:48:59.9000000",
      "EndTime": "00:49:00.1100000"
    }
  },
  {
    "TextLocation": {
      "Start": 37737,
      "End": 37739
    },
    "TimeRange": {
      "StartTime": "00:49:00.1100000",
      "EndTime": "00:49:00.2600000"
    }
  },
  {
    "TextLocation": {
      "Start": 37740,
      "End": 37744
    },
    "TimeRange": {
      "StartTime": "00:49:00.2600000",
      "EndTime": "00:49:00.7399999"
    }
  },
  {
    "TextLocation": {
      "Start": 37752,
      "End": 37759
    },
    "TimeRange": {
      "StartTime": "00:49:01.1000000",
      "EndTime": "00:49:01.4600000"
    }
  },
  {
    "TextLocation": {
      "Start": 37760,
      "End": 37762
    },
    "TimeRange": {
      "StartTime": "00:49:01.4600000",
      "EndTime": "00:49:01.6100000"
    }
  },
  {
    "TextLocation": {
      "Start": 37763,
      "End": 37767
    },
    "TimeRange": {
      "StartTime": "00:49:01.6100000",
      "EndTime": "00:49:01.8200000"
    }
  },
  {
    "TextLocation": {
      "Start": 37768,
      "End": 37772
    },
    "TimeRange": {
      "StartTime": "00:49:01.8200000",
      "EndTime": "00:49:02"
    }
  },
  {
    "TextLocation": {
      "Start": 37773,
      "End": 37777
    },
    "TimeRange": {
      "StartTime": "00:49:02",
      "EndTime": "00:49:02.2100000"
    }
  },
  {
    "TextLocation": {
      "Start": 37778,
      "End": 37782
    },
    "TimeRange": {
      "StartTime": "00:49:02.2100000",
      "EndTime": "00:49:02.4200000"
    }
  },
  {
    "TextLocation": {
      "Start": 37783,
      "End": 37787
    },
    "TimeRange": {
      "StartTime": "00:49:02.4200000",
      "EndTime": "00:49:02.6900000"
    }
  },
  {
    "TextLocation": {
      "Start": 37788,
      "End": 37794
    },
    "TimeRange": {
      "StartTime": "00:49:02.6900000",
      "EndTime": "00:49:03.2000000"
    }
  },
  {
    "TextLocation": {
      "Start": 37795,
      "End": 37798
    },
    "TimeRange": {
      "StartTime": "00:49:03.2000000",
      "EndTime": "00:49:03.5300000"
    }
  },
  {
    "TextLocation": {
      "Start": 37799,
      "End": 37800
    },
    "TimeRange": {
      "StartTime": "00:49:03.5300000",
      "EndTime": "00:49:03.6800000"
    }
  },
  {
    "TextLocation": {
      "Start": 37801,
      "End": 37806
    },
    "TimeRange": {
      "StartTime": "00:49:03.6800000",
      "EndTime": "00:49:03.8600000"
    }
  },
  {
    "TextLocation": {
      "Start": 37807,
      "End": 37811
    },
    "TimeRange": {
      "StartTime": "00:49:03.8600000",
      "EndTime": "00:49:04.2199999"
    }
  },
  {
    "TextLocation": {
      "Start": 37812,
      "End": 37817
    },
    "TimeRange": {
      "StartTime": "00:49:04.2199999",
      "EndTime": "00:49:04.6400000"
    }
  },
  {
    "TextLocation": {
      "Start": 37818,
      "End": 37820
    },
    "TimeRange": {
      "StartTime": "00:49:04.6400000",
      "EndTime": "00:49:04.7300000"
    }
  },
  {
    "TextLocation": {
      "Start": 37821,
      "End": 37824
    },
    "TimeRange": {
      "StartTime": "00:49:04.7300000",
      "EndTime": "00:49:05.0600000"
    }
  },
  {
    "TextLocation": {
      "Start": 37825,
      "End": 37828
    },
    "TimeRange": {
      "StartTime": "00:49:05.0600000",
      "EndTime": "00:49:05.3000000"
    }
  },
  {
    "TextLocation": {
      "Start": 37829,
      "End": 37832
    },
    "TimeRange": {
      "StartTime": "00:49:05.3000000",
      "EndTime": "00:49:05.3900000"
    }
  },
  {
    "TextLocation": {
      "Start": 37833,
      "End": 37840
    },
    "TimeRange": {
      "StartTime": "00:49:05.3900000",
      "EndTime": "00:49:05.6600000"
    }
  },
  {
    "TextLocation": {
      "Start": 37842,
      "End": 37845
    },
    "TimeRange": {
      "StartTime": "00:49:05.6600000",
      "EndTime": "00:49:05.7800000"
    }
  },
  {
    "TextLocation": {
      "Start": 37846,
      "End": 37847
    },
    "TimeRange": {
      "StartTime": "00:49:05.7800000",
      "EndTime": "00:49:06.0200000"
    }
  },
  {
    "TextLocation": {
      "Start": 37848,
      "End": 37854
    },
    "TimeRange": {
      "StartTime": "00:49:06.0200000",
      "EndTime": "00:49:06.3500000"
    }
  },
  {
    "TextLocation": {
      "Start": 37855,
      "End": 37859
    },
    "TimeRange": {
      "StartTime": "00:49:06.3500000",
      "EndTime": "00:49:06.5000000"
    }
  },
  {
    "TextLocation": {
      "Start": 37860,
      "End": 37862
    },
    "TimeRange": {
      "StartTime": "00:49:06.5000000",
      "EndTime": "00:49:06.7399999"
    }
  },
  {
    "TextLocation": {
      "Start": 37870,
      "End": 37873
    },
    "TimeRange": {
      "StartTime": "00:49:07.4500000",
      "EndTime": "00:49:07.6900000"
    }
  },
  {
    "TextLocation": {
      "Start": 37874,
      "End": 37884
    },
    "TimeRange": {
      "StartTime": "00:49:07.6900000",
      "EndTime": "00:49:08.6200000"
    }
  },
  {
    "TextLocation": {
      "Start": 37885,
      "End": 37887
    },
    "TimeRange": {
      "StartTime": "00:49:08.6200000",
      "EndTime": "00:49:09.0100000"
    }
  },
  {
    "TextLocation": {
      "Start": 37888,
      "End": 37897
    },
    "TimeRange": {
      "StartTime": "00:49:09.0100000",
      "EndTime": "00:49:09.4899999"
    }
  },
  {
    "TextLocation": {
      "Start": 37898,
      "End": 37901
    },
    "TimeRange": {
      "StartTime": "00:49:09.4899999",
      "EndTime": "00:49:09.6200000"
    }
  },
  {
    "TextLocation": {
      "Start": 37903,
      "End": 37905
    },
    "TimeRange": {
      "StartTime": "00:49:09.6200000",
      "EndTime": "00:49:09.7900000"
    }
  },
  {
    "TextLocation": {
      "Start": 37906,
      "End": 37909
    },
    "TimeRange": {
      "StartTime": "00:49:09.8800000",
      "EndTime": "00:49:10.4200000"
    }
  },
  {
    "TextLocation": {
      "Start": 37910,
      "End": 37913
    },
    "TimeRange": {
      "StartTime": "00:49:10.4500000",
      "EndTime": "00:49:10.6000000"
    }
  },
  {
    "TextLocation": {
      "Start": 37914,
      "End": 37916
    },
    "TimeRange": {
      "StartTime": "00:49:10.6000000",
      "EndTime": "00:49:10.6600000"
    }
  },
  {
    "TextLocation": {
      "Start": 37917,
      "End": 37921
    },
    "TimeRange": {
      "StartTime": "00:49:10.6600000",
      "EndTime": "00:49:10.8100000"
    }
  },
  {
    "TextLocation": {
      "Start": 37922,
      "End": 37924
    },
    "TimeRange": {
      "StartTime": "00:49:10.8100000",
      "EndTime": "00:49:10.9300000"
    }
  },
  {
    "TextLocation": {
      "Start": 37925,
      "End": 37929
    },
    "TimeRange": {
      "StartTime": "00:49:10.9300000",
      "EndTime": "00:49:11.2300000"
    }
  },
  {
    "TextLocation": {
      "Start": 37930,
      "End": 37934
    },
    "TimeRange": {
      "StartTime": "00:49:11.2300000",
      "EndTime": "00:49:11.3200000"
    }
  },
  {
    "TextLocation": {
      "Start": 37935,
      "End": 37938
    },
    "TimeRange": {
      "StartTime": "00:49:11.3200000",
      "EndTime": "00:49:11.4100000"
    }
  },
  {
    "TextLocation": {
      "Start": 37939,
      "End": 37944
    },
    "TimeRange": {
      "StartTime": "00:49:11.4100000",
      "EndTime": "00:49:11.6200000"
    }
  },
  {
    "TextLocation": {
      "Start": 37945,
      "End": 37947
    },
    "TimeRange": {
      "StartTime": "00:49:11.6200000",
      "EndTime": "00:49:11.7399999"
    }
  },
  {
    "TextLocation": {
      "Start": 37948,
      "End": 37954
    },
    "TimeRange": {
      "StartTime": "00:49:11.7399999",
      "EndTime": "00:49:12.0400000"
    }
  },
  {
    "TextLocation": {
      "Start": 37955,
      "End": 37958
    },
    "TimeRange": {
      "StartTime": "00:49:12.0400000",
      "EndTime": "00:49:12.1000000"
    }
  },
  {
    "TextLocation": {
      "Start": 37959,
      "End": 37966
    },
    "TimeRange": {
      "StartTime": "00:49:12.1000000",
      "EndTime": "00:49:12.7000000"
    }
  },
  {
    "TextLocation": {
      "Start": 37974,
      "End": 37976
    },
    "TimeRange": {
      "StartTime": "00:49:13.0700000",
      "EndTime": "00:49:13.3200000"
    }
  },
  {
    "TextLocation": {
      "Start": 37978,
      "End": 37980
    },
    "TimeRange": {
      "StartTime": "00:49:13.3300000",
      "EndTime": "00:49:13.9000000"
    }
  },
  {
    "TextLocation": {
      "Start": 37981,
      "End": 37983
    },
    "TimeRange": {
      "StartTime": "00:49:13.9000000",
      "EndTime": "00:49:14.0700000"
    }
  },
  {
    "TextLocation": {
      "Start": 37984,
      "End": 37987
    },
    "TimeRange": {
      "StartTime": "00:49:14.1700000",
      "EndTime": "00:49:14.4699999"
    }
  },
  {
    "TextLocation": {
      "Start": 37988,
      "End": 37991
    },
    "TimeRange": {
      "StartTime": "00:49:14.4699999",
      "EndTime": "00:49:14.6800000"
    }
  },
  {
    "TextLocation": {
      "Start": 37992,
      "End": 37994
    },
    "TimeRange": {
      "StartTime": "00:49:14.6800000",
      "EndTime": "00:49:14.8000000"
    }
  },
  {
    "TextLocation": {
      "Start": 37995,
      "End": 38005
    },
    "TimeRange": {
      "StartTime": "00:49:14.8000000",
      "EndTime": "00:49:15.2199999"
    }
  },
  {
    "TextLocation": {
      "Start": 38006,
      "End": 38008
    },
    "TimeRange": {
      "StartTime": "00:49:15.2199999",
      "EndTime": "00:49:15.3500000"
    }
  },
  {
    "TextLocation": {
      "Start": 38011,
      "End": 38014
    },
    "TimeRange": {
      "StartTime": "00:49:15.3500000",
      "EndTime": "00:49:15.8400000"
    }
  },
  {
    "TextLocation": {
      "Start": 38022,
      "End": 38026
    },
    "TimeRange": {
      "StartTime": "00:49:16.0500000",
      "EndTime": "00:49:16.2399999"
    }
  },
  {
    "TextLocation": {
      "Start": 38029,
      "End": 38032
    },
    "TimeRange": {
      "StartTime": "00:49:16.3300000",
      "EndTime": "00:49:16.5400000"
    }
  },
  {
    "TextLocation": {
      "Start": 38033,
      "End": 38036
    },
    "TimeRange": {
      "StartTime": "00:49:16.5400000",
      "EndTime": "00:49:16.6900000"
    }
  },
  {
    "TextLocation": {
      "Start": 38037,
      "End": 38039
    },
    "TimeRange": {
      "StartTime": "00:49:16.6900000",
      "EndTime": "00:49:16.8100000"
    }
  },
  {
    "TextLocation": {
      "Start": 38040,
      "End": 38044
    },
    "TimeRange": {
      "StartTime": "00:49:16.8400000",
      "EndTime": "00:49:17.0200000"
    }
  },
  {
    "TextLocation": {
      "Start": 38045,
      "End": 38048
    },
    "TimeRange": {
      "StartTime": "00:49:17.0200000",
      "EndTime": "00:49:17.2000000"
    }
  },
  {
    "TextLocation": {
      "Start": 38049,
      "End": 38051
    },
    "TimeRange": {
      "StartTime": "00:49:17.2000000",
      "EndTime": "00:49:17.3500000"
    }
  },
  {
    "TextLocation": {
      "Start": 38052,
      "End": 38055
    },
    "TimeRange": {
      "StartTime": "00:49:17.3500000",
      "EndTime": "00:49:17.4699999"
    }
  },
  {
    "TextLocation": {
      "Start": 38056,
      "End": 38058
    },
    "TimeRange": {
      "StartTime": "00:49:17.4699999",
      "EndTime": "00:49:17.5900000"
    }
  },
  {
    "TextLocation": {
      "Start": 38059,
      "End": 38062
    },
    "TimeRange": {
      "StartTime": "00:49:17.5900000",
      "EndTime": "00:49:17.7100000"
    }
  },
  {
    "TextLocation": {
      "Start": 38063,
      "End": 38066
    },
    "TimeRange": {
      "StartTime": "00:49:17.7100000",
      "EndTime": "00:49:17.8000000"
    }
  },
  {
    "TextLocation": {
      "Start": 38067,
      "End": 38071
    },
    "TimeRange": {
      "StartTime": "00:49:17.8000000",
      "EndTime": "00:49:17.9800000"
    }
  },
  {
    "TextLocation": {
      "Start": 38072,
      "End": 38076
    },
    "TimeRange": {
      "StartTime": "00:49:17.9800000",
      "EndTime": "00:49:18.3700000"
    }
  },
  {
    "TextLocation": {
      "Start": 38084,
      "End": 38086
    },
    "TimeRange": {
      "StartTime": "00:49:18.4000000",
      "EndTime": "00:49:18.5800000"
    }
  },
  {
    "TextLocation": {
      "Start": 38087,
      "End": 38093
    },
    "TimeRange": {
      "StartTime": "00:49:18.5800000",
      "EndTime": "00:49:18.8500000"
    }
  },
  {
    "TextLocation": {
      "Start": 38094,
      "End": 38097
    },
    "TimeRange": {
      "StartTime": "00:49:18.8500000",
      "EndTime": "00:49:19"
    }
  },
  {
    "TextLocation": {
      "Start": 38098,
      "End": 38100
    },
    "TimeRange": {
      "StartTime": "00:49:19",
      "EndTime": "00:49:19.0900000"
    }
  },
  {
    "TextLocation": {
      "Start": 38101,
      "End": 38103
    },
    "TimeRange": {
      "StartTime": "00:49:19.0900000",
      "EndTime": "00:49:19.4300000"
    }
  },
  {
    "TextLocation": {
      "Start": 38106,
      "End": 38110
    },
    "TimeRange": {
      "StartTime": "00:49:19.4500000",
      "EndTime": "00:49:19.8400000"
    }
  },
  {
    "TextLocation": {
      "Start": 38118,
      "End": 38121
    },
    "TimeRange": {
      "StartTime": "00:49:20.4100000",
      "EndTime": "00:49:20.8000000"
    }
  },
  {
    "TextLocation": {
      "Start": 38122,
      "End": 38125
    },
    "TimeRange": {
      "StartTime": "00:49:20.8000000",
      "EndTime": "00:49:21.0400000"
    }
  },
  {
    "TextLocation": {
      "Start": 38126,
      "End": 38129
    },
    "TimeRange": {
      "StartTime": "00:49:21.0400000",
      "EndTime": "00:49:21.1600000"
    }
  },
  {
    "TextLocation": {
      "Start": 38130,
      "End": 38137
    },
    "TimeRange": {
      "StartTime": "00:49:21.1600000",
      "EndTime": "00:49:21.7900000"
    }
  },
  {
    "TextLocation": {
      "Start": 38138,
      "End": 38142
    },
    "TimeRange": {
      "StartTime": "00:49:21.7900000",
      "EndTime": "00:49:22"
    }
  },
  {
    "TextLocation": {
      "Start": 38143,
      "End": 38150
    },
    "TimeRange": {
      "StartTime": "00:49:22",
      "EndTime": "00:49:22.5700000"
    }
  },
  {
    "TextLocation": {
      "Start": 38153,
      "End": 38156
    },
    "TimeRange": {
      "StartTime": "00:49:22.6000000",
      "EndTime": "00:49:23.2300000"
    }
  },
  {
    "TextLocation": {
      "Start": 38159,
      "End": 38162
    },
    "TimeRange": {
      "StartTime": "00:49:23.3800000",
      "EndTime": "00:49:23.7399999"
    }
  },
  {
    "TextLocation": {
      "Start": 38163,
      "End": 38167
    },
    "TimeRange": {
      "StartTime": "00:49:23.7399999",
      "EndTime": "00:49:23.9800000"
    }
  },
  {
    "TextLocation": {
      "Start": 38168,
      "End": 38170
    },
    "TimeRange": {
      "StartTime": "00:49:23.9800000",
      "EndTime": "00:49:24.0700000"
    }
  },
  {
    "TextLocation": {
      "Start": 38171,
      "End": 38172
    },
    "TimeRange": {
      "StartTime": "00:49:24.0700000",
      "EndTime": "00:49:24.1600000"
    }
  },
  {
    "TextLocation": {
      "Start": 38173,
      "End": 38180
    },
    "TimeRange": {
      "StartTime": "00:49:24.1600000",
      "EndTime": "00:49:25.1800000"
    }
  },
  {
    "TextLocation": {
      "Start": 38183,
      "End": 38187
    },
    "TimeRange": {
      "StartTime": "00:49:25.6000000",
      "EndTime": "00:49:25.7500000"
    }
  },
  {
    "TextLocation": {
      "Start": 38188,
      "End": 38196
    },
    "TimeRange": {
      "StartTime": "00:49:25.7500000",
      "EndTime": "00:49:26.1400000"
    }
  },
  {
    "TextLocation": {
      "Start": 38197,
      "End": 38201
    },
    "TimeRange": {
      "StartTime": "00:49:26.1400000",
      "EndTime": "00:49:26.3200000"
    }
  },
  {
    "TextLocation": {
      "Start": 38202,
      "End": 38204
    },
    "TimeRange": {
      "StartTime": "00:49:26.3200000",
      "EndTime": "00:49:26.4400000"
    }
  },
  {
    "TextLocation": {
      "Start": 38205,
      "End": 38213
    },
    "TimeRange": {
      "StartTime": "00:49:26.4400000",
      "EndTime": "00:49:26.9200000"
    }
  },
  {
    "TextLocation": {
      "Start": 38215,
      "End": 38218
    },
    "TimeRange": {
      "StartTime": "00:49:26.9200000",
      "EndTime": "00:49:27.1000000"
    }
  },
  {
    "TextLocation": {
      "Start": 38219,
      "End": 38221
    },
    "TimeRange": {
      "StartTime": "00:49:27.1000000",
      "EndTime": "00:49:27.2500000"
    }
  },
  {
    "TextLocation": {
      "Start": 38222,
      "End": 38225
    },
    "TimeRange": {
      "StartTime": "00:49:27.2500000",
      "EndTime": "00:49:27.3400000"
    }
  },
  {
    "TextLocation": {
      "Start": 38226,
      "End": 38232
    },
    "TimeRange": {
      "StartTime": "00:49:27.3400000",
      "EndTime": "00:49:27.7000000"
    }
  },
  {
    "TextLocation": {
      "Start": 38234,
      "End": 38237
    },
    "TimeRange": {
      "StartTime": "00:49:27.7000000",
      "EndTime": "00:49:27.7900000"
    }
  },
  {
    "TextLocation": {
      "Start": 38238,
      "End": 38242
    },
    "TimeRange": {
      "StartTime": "00:49:27.7900000",
      "EndTime": "00:49:27.9699999"
    }
  },
  {
    "TextLocation": {
      "Start": 38243,
      "End": 38245
    },
    "TimeRange": {
      "StartTime": "00:49:27.9699999",
      "EndTime": "00:49:28.0600000"
    }
  },
  {
    "TextLocation": {
      "Start": 38246,
      "End": 38247
    },
    "TimeRange": {
      "StartTime": "00:49:28.0600000",
      "EndTime": "00:49:28.1200000"
    }
  },
  {
    "TextLocation": {
      "Start": 38248,
      "End": 38255
    },
    "TimeRange": {
      "StartTime": "00:49:28.1200000",
      "EndTime": "00:49:28.4500000"
    }
  },
  {
    "TextLocation": {
      "Start": 38256,
      "End": 38259
    },
    "TimeRange": {
      "StartTime": "00:49:28.4500000",
      "EndTime": "00:49:28.6300000"
    }
  },
  {
    "TextLocation": {
      "Start": 38260,
      "End": 38263
    },
    "TimeRange": {
      "StartTime": "00:49:28.6300000",
      "EndTime": "00:49:28.7500000"
    }
  },
  {
    "TextLocation": {
      "Start": 38264,
      "End": 38268
    },
    "TimeRange": {
      "StartTime": "00:49:28.7500000",
      "EndTime": "00:49:29.2300000"
    }
  },
  {
    "TextLocation": {
      "Start": 38276,
      "End": 38279
    },
    "TimeRange": {
      "StartTime": "00:49:31.3200000",
      "EndTime": "00:49:32.0200000"
    }
  },
  {
    "TextLocation": {
      "Start": 38280,
      "End": 38281
    },
    "TimeRange": {
      "StartTime": "00:49:32.9200000",
      "EndTime": "00:49:33.4000000"
    }
  },
  {
    "TextLocation": {
      "Start": 38282,
      "End": 38287
    },
    "TimeRange": {
      "StartTime": "00:49:33.7600000",
      "EndTime": "00:49:34.0600000"
    }
  },
  {
    "TextLocation": {
      "Start": 38288,
      "End": 38294
    },
    "TimeRange": {
      "StartTime": "00:49:34.0600000",
      "EndTime": "00:49:34.6000000"
    }
  },
  {
    "TextLocation": {
      "Start": 38295,
      "End": 38298
    },
    "TimeRange": {
      "StartTime": "00:49:34.6000000",
      "EndTime": "00:49:34.7199999"
    }
  },
  {
    "TextLocation": {
      "Start": 38299,
      "End": 38303
    },
    "TimeRange": {
      "StartTime": "00:49:34.7199999",
      "EndTime": "00:49:35.1400000"
    }
  },
  {
    "TextLocation": {
      "Start": 38311,
      "End": 38315
    },
    "TimeRange": {
      "StartTime": "00:49:35.7700000",
      "EndTime": "00:49:36.2000000"
    }
  },
  {
    "TextLocation": {
      "Start": 38318,
      "End": 38321
    },
    "TimeRange": {
      "StartTime": "00:49:37.4100000",
      "EndTime": "00:49:37.6800000"
    }
  },
  {
    "TextLocation": {
      "Start": 38322,
      "End": 38326
    },
    "TimeRange": {
      "StartTime": "00:49:37.6800000",
      "EndTime": "00:49:38.0100000"
    }
  },
  {
    "TextLocation": {
      "Start": 38327,
      "End": 38331
    },
    "TimeRange": {
      "StartTime": "00:49:38.0100000",
      "EndTime": "00:49:38.8200000"
    }
  },
  {
    "TextLocation": {
      "Start": 38333,
      "End": 38337
    },
    "TimeRange": {
      "StartTime": "00:49:38.9699999",
      "EndTime": "00:49:39.4800000"
    }
  },
  {
    "TextLocation": {
      "Start": 38338,
      "End": 38340
    },
    "TimeRange": {
      "StartTime": "00:49:39.5100000",
      "EndTime": "00:49:39.7199999"
    }
  },
  {
    "TextLocation": {
      "Start": 38341,
      "End": 38345
    },
    "TimeRange": {
      "StartTime": "00:49:39.7199999",
      "EndTime": "00:49:41.1900000"
    }
  },
  {
    "TextLocation": {
      "Start": 38348,
      "End": 38351
    },
    "TimeRange": {
      "StartTime": "00:49:41.2199999",
      "EndTime": "00:49:41.4899999"
    }
  },
  {
    "TextLocation": {
      "Start": 38352,
      "End": 38355
    },
    "TimeRange": {
      "StartTime": "00:49:41.4899999",
      "EndTime": "00:49:41.6500000"
    }
  },
  {
    "TextLocation": {
      "Start": 38356,
      "End": 38360
    },
    "TimeRange": {
      "StartTime": "00:49:41.6500000",
      "EndTime": "00:49:41.7600000"
    }
  },
  {
    "TextLocation": {
      "Start": 38361,
      "End": 38364
    },
    "TimeRange": {
      "StartTime": "00:49:41.7600000",
      "EndTime": "00:49:42.1500000"
    }
  },
  {
    "TextLocation": {
      "Start": 38372,
      "End": 38376
    },
    "TimeRange": {
      "StartTime": "00:49:45.0300000",
      "EndTime": "00:49:46.1900000"
    }
  },
  {
    "TextLocation": {
      "Start": 38384,
      "End": 38387
    },
    "TimeRange": {
      "StartTime": "00:49:46.2000000",
      "EndTime": "00:49:46.6500000"
    }
  },
  {
    "TextLocation": {
      "Start": 38390,
      "End": 38395
    },
    "TimeRange": {
      "StartTime": "00:49:46.6500000",
      "EndTime": "00:49:47.0400000"
    }
  },
  {
    "TextLocation": {
      "Start": 38398,
      "End": 38402
    },
    "TimeRange": {
      "StartTime": "00:49:47.0400000",
      "EndTime": "00:49:47.2199999"
    }
  },
  {
    "TextLocation": {
      "Start": 38403,
      "End": 38407
    },
    "TimeRange": {
      "StartTime": "00:49:47.2199999",
      "EndTime": "00:49:47.5200000"
    }
  },
  {
    "TextLocation": {
      "Start": 38410,
      "End": 38412
    },
    "TimeRange": {
      "StartTime": "00:49:49.0200000",
      "EndTime": "00:49:49.8600000"
    }
  },
  {
    "TextLocation": {
      "Start": 38413,
      "End": 38415
    },
    "TimeRange": {
      "StartTime": "00:49:49.8600000",
      "EndTime": "00:49:50.4600000"
    }
  },
  {
    "TextLocation": {
      "Start": 38416,
      "End": 38419
    },
    "TimeRange": {
      "StartTime": "00:49:50.7000000",
      "EndTime": "00:49:51.0600000"
    }
  },
  {
    "TextLocation": {
      "Start": 38420,
      "End": 38424
    },
    "TimeRange": {
      "StartTime": "00:49:51.0600000",
      "EndTime": "00:49:51.3300000"
    }
  },
  {
    "TextLocation": {
      "Start": 38426,
      "End": 38430
    },
    "TimeRange": {
      "StartTime": "00:49:51.3300000",
      "EndTime": "00:49:51.6300000"
    }
  },
  {
    "TextLocation": {
      "Start": 38431,
      "End": 38433
    },
    "TimeRange": {
      "StartTime": "00:49:51.6300000",
      "EndTime": "00:49:51.9899999"
    }
  },
  {
    "TextLocation": {
      "Start": 38434,
      "End": 38439
    },
    "TimeRange": {
      "StartTime": "00:49:51.9899999",
      "EndTime": "00:49:52.2300000"
    }
  },
  {
    "TextLocation": {
      "Start": 38440,
      "End": 38443
    },
    "TimeRange": {
      "StartTime": "00:49:52.2300000",
      "EndTime": "00:49:52.6500000"
    }
  },
  {
    "TextLocation": {
      "Start": 38451,
      "End": 38452
    },
    "TimeRange": {
      "StartTime": "00:49:53.3700000",
      "EndTime": "00:49:53.6700000"
    }
  },
  {
    "TextLocation": {
      "Start": 38453,
      "End": 38458
    },
    "TimeRange": {
      "StartTime": "00:49:53.6700000",
      "EndTime": "00:49:53.9100000"
    }
  },
  {
    "TextLocation": {
      "Start": 38459,
      "End": 38467
    },
    "TimeRange": {
      "StartTime": "00:49:53.9100000",
      "EndTime": "00:49:54.2399999"
    }
  },
  {
    "TextLocation": {
      "Start": 38470,
      "End": 38472
    },
    "TimeRange": {
      "StartTime": "00:49:54.2399999",
      "EndTime": "00:49:54.6900000"
    }
  },
  {
    "TextLocation": {
      "Start": 38480,
      "End": 38484
    },
    "TimeRange": {
      "StartTime": "00:49:54.7199999",
      "EndTime": "00:49:55.0800000"
    }
  },
  {
    "TextLocation": {
      "Start": 38487,
      "End": 38493
    },
    "TimeRange": {
      "StartTime": "00:49:55.0800000",
      "EndTime": "00:49:55.2900000"
    }
  },
  {
    "TextLocation": {
      "Start": 38494,
      "End": 38498
    },
    "TimeRange": {
      "StartTime": "00:49:55.2900000",
      "EndTime": "00:49:55.7700000"
    }
  },
  {
    "TextLocation": {
      "Start": 38501,
      "End": 38503
    },
    "TimeRange": {
      "StartTime": "00:49:57.3600000",
      "EndTime": "00:49:57.5400000"
    }
  },
  {
    "TextLocation": {
      "Start": 38504,
      "End": 38507
    },
    "TimeRange": {
      "StartTime": "00:49:57.5400000",
      "EndTime": "00:49:57.6900000"
    }
  },
  {
    "TextLocation": {
      "Start": 38508,
      "End": 38512
    },
    "TimeRange": {
      "StartTime": "00:49:57.6900000",
      "EndTime": "00:49:57.9300000"
    }
  },
  {
    "TextLocation": {
      "Start": 38513,
      "End": 38520
    },
    "TimeRange": {
      "StartTime": "00:49:57.9300000",
      "EndTime": "00:49:58.2300000"
    }
  },
  {
    "TextLocation": {
      "Start": 38521,
      "End": 38523
    },
    "TimeRange": {
      "StartTime": "00:49:58.2300000",
      "EndTime": "00:49:58.2900000"
    }
  },
  {
    "TextLocation": {
      "Start": 38524,
      "End": 38527
    },
    "TimeRange": {
      "StartTime": "00:49:58.2900000",
      "EndTime": "00:49:58.6200000"
    }
  },
  {
    "TextLocation": {
      "Start": 38528,
      "End": 38532
    },
    "TimeRange": {
      "StartTime": "00:49:58.6200000",
      "EndTime": "00:49:58.9800000"
    }
  },
  {
    "TextLocation": {
      "Start": 38533,
      "End": 38536
    },
    "TimeRange": {
      "StartTime": "00:49:58.9800000",
      "EndTime": "00:49:59.2500000"
    }
  },
  {
    "TextLocation": {
      "Start": 38537,
      "End": 38540
    },
    "TimeRange": {
      "StartTime": "00:49:59.2500000",
      "EndTime": "00:49:59.6400000"
    }
  },
  {
    "TextLocation": {
      "Start": 38541,
      "End": 38543
    },
    "TimeRange": {
      "StartTime": "00:49:59.6400000",
      "EndTime": "00:49:59.8200000"
    }
  },
  {
    "TextLocation": {
      "Start": 38544,
      "End": 38547
    },
    "TimeRange": {
      "StartTime": "00:49:59.8200000",
      "EndTime": "00:49:59.9100000"
    }
  },
  {
    "TextLocation": {
      "Start": 38548,
      "End": 38556
    },
    "TimeRange": {
      "StartTime": "00:49:59.9100000",
      "EndTime": "00:50:00.3300000"
    }
  },
  {
    "TextLocation": {
      "Start": 38557,
      "End": 38561
    },
    "TimeRange": {
      "StartTime": "00:50:00.3300000",
      "EndTime": "00:50:00.5100000"
    }
  },
  {
    "TextLocation": {
      "Start": 38562,
      "End": 38567
    },
    "TimeRange": {
      "StartTime": "00:50:00.5100000",
      "EndTime": "00:50:00.9000000"
    }
  },
  {
    "TextLocation": {
      "Start": 38570,
      "End": 38573
    },
    "TimeRange": {
      "StartTime": "00:50:00.9300000",
      "EndTime": "00:50:01.6200000"
    }
  },
  {
    "TextLocation": {
      "Start": 38576,
      "End": 38580
    },
    "TimeRange": {
      "StartTime": "00:50:01.6500000",
      "EndTime": "00:50:02.1000000"
    }
  },
  {
    "TextLocation": {
      "Start": 38583,
      "End": 38586
    },
    "TimeRange": {
      "StartTime": "00:50:02.5200000",
      "EndTime": "00:50:02.7000000"
    }
  },
  {
    "TextLocation": {
      "Start": 38587,
      "End": 38591
    },
    "TimeRange": {
      "StartTime": "00:50:02.7000000",
      "EndTime": "00:50:02.8800000"
    }
  },
  {
    "TextLocation": {
      "Start": 38592,
      "End": 38597
    },
    "TimeRange": {
      "StartTime": "00:50:02.8800000",
      "EndTime": "00:50:03.1500000"
    }
  },
  {
    "TextLocation": {
      "Start": 38598,
      "End": 38606
    },
    "TimeRange": {
      "StartTime": "00:50:03.1500000",
      "EndTime": "00:50:03.6300000"
    }
  },
  {
    "TextLocation": {
      "Start": 38607,
      "End": 38610
    },
    "TimeRange": {
      "StartTime": "00:50:03.6300000",
      "EndTime": "00:50:03.8400000"
    }
  },
  {
    "TextLocation": {
      "Start": 38611,
      "End": 38618
    },
    "TimeRange": {
      "StartTime": "00:50:03.8400000",
      "EndTime": "00:50:04.2300000"
    }
  },
  {
    "TextLocation": {
      "Start": 38619,
      "End": 38621
    },
    "TimeRange": {
      "StartTime": "00:50:04.2300000",
      "EndTime": "00:50:04.2900000"
    }
  },
  {
    "TextLocation": {
      "Start": 38622,
      "End": 38626
    },
    "TimeRange": {
      "StartTime": "00:50:04.2900000",
      "EndTime": "00:50:04.4699999"
    }
  },
  {
    "TextLocation": {
      "Start": 38627,
      "End": 38629
    },
    "TimeRange": {
      "StartTime": "00:50:04.4699999",
      "EndTime": "00:50:04.5600000"
    }
  },
  {
    "TextLocation": {
      "Start": 38630,
      "End": 38634
    },
    "TimeRange": {
      "StartTime": "00:50:04.5600000",
      "EndTime": "00:50:04.8600000"
    }
  },
  {
    "TextLocation": {
      "Start": 38635,
      "End": 38639
    },
    "TimeRange": {
      "StartTime": "00:50:04.8600000",
      "EndTime": "00:50:04.9800000"
    }
  },
  {
    "TextLocation": {
      "Start": 38640,
      "End": 38644
    },
    "TimeRange": {
      "StartTime": "00:50:04.9800000",
      "EndTime": "00:50:05.2500000"
    }
  },
  {
    "TextLocation": {
      "Start": 38645,
      "End": 38648
    },
    "TimeRange": {
      "StartTime": "00:50:05.2500000",
      "EndTime": "00:50:05.3700000"
    }
  },
  {
    "TextLocation": {
      "Start": 38649,
      "End": 38652
    },
    "TimeRange": {
      "StartTime": "00:50:05.3700000",
      "EndTime": "00:50:05.4300000"
    }
  },
  {
    "TextLocation": {
      "Start": 38653,
      "End": 38657
    },
    "TimeRange": {
      "StartTime": "00:50:05.4300000",
      "EndTime": "00:50:05.7900000"
    }
  },
  {
    "TextLocation": {
      "Start": 38660,
      "End": 38664
    },
    "TimeRange": {
      "StartTime": "00:50:05.8200000",
      "EndTime": "00:50:06.2700000"
    }
  },
  {
    "TextLocation": {
      "Start": 38667,
      "End": 38669
    },
    "TimeRange": {
      "StartTime": "00:50:07.7700000",
      "EndTime": "00:50:07.9200000"
    }
  },
  {
    "TextLocation": {
      "Start": 38670,
      "End": 38673
    },
    "TimeRange": {
      "StartTime": "00:50:07.9200000",
      "EndTime": "00:50:08.0400000"
    }
  },
  {
    "TextLocation": {
      "Start": 38674,
      "End": 38682
    },
    "TimeRange": {
      "StartTime": "00:50:08.0400000",
      "EndTime": "00:50:08.3400000"
    }
  },
  {
    "TextLocation": {
      "Start": 38683,
      "End": 38685
    },
    "TimeRange": {
      "StartTime": "00:50:08.3400000",
      "EndTime": "00:50:08.4300000"
    }
  },
  {
    "TextLocation": {
      "Start": 38686,
      "End": 38689
    },
    "TimeRange": {
      "StartTime": "00:50:08.4300000",
      "EndTime": "00:50:08.5200000"
    }
  },
  {
    "TextLocation": {
      "Start": 38690,
      "End": 38699
    },
    "TimeRange": {
      "StartTime": "00:50:08.5200000",
      "EndTime": "00:50:08.9400000"
    }
  },
  {
    "TextLocation": {
      "Start": 38700,
      "End": 38703
    },
    "TimeRange": {
      "StartTime": "00:50:08.9400000",
      "EndTime": "00:50:09.0900000"
    }
  },
  {
    "TextLocation": {
      "Start": 38704,
      "End": 38707
    },
    "TimeRange": {
      "StartTime": "00:50:09.0900000",
      "EndTime": "00:50:09.2700000"
    }
  },
  {
    "TextLocation": {
      "Start": 38708,
      "End": 38710
    },
    "TimeRange": {
      "StartTime": "00:50:09.2700000",
      "EndTime": "00:50:09.3300000"
    }
  },
  {
    "TextLocation": {
      "Start": 38711,
      "End": 38714
    },
    "TimeRange": {
      "StartTime": "00:50:09.3300000",
      "EndTime": "00:50:09.4200000"
    }
  },
  {
    "TextLocation": {
      "Start": 38715,
      "End": 38723
    },
    "TimeRange": {
      "StartTime": "00:50:09.4200000",
      "EndTime": "00:50:09.8100000"
    }
  },
  {
    "TextLocation": {
      "Start": 38724,
      "End": 38731
    },
    "TimeRange": {
      "StartTime": "00:50:09.8100000",
      "EndTime": "00:50:10.5000000"
    }
  },
  {
    "TextLocation": {
      "Start": 38739,
      "End": 38740
    },
    "TimeRange": {
      "StartTime": "00:50:11.1600000",
      "EndTime": "00:50:11.3400000"
    }
  },
  {
    "TextLocation": {
      "Start": 38741,
      "End": 38746
    },
    "TimeRange": {
      "StartTime": "00:50:11.3400000",
      "EndTime": "00:50:11.5200000"
    }
  },
  {
    "TextLocation": {
      "Start": 38747,
      "End": 38755
    },
    "TimeRange": {
      "StartTime": "00:50:11.5200000",
      "EndTime": "00:50:12.0900000"
    }
  },
  {
    "TextLocation": {
      "Start": 38758,
      "End": 38762
    },
    "TimeRange": {
      "StartTime": "00:50:12.1500000",
      "EndTime": "00:50:12.4500000"
    }
  },
  {
    "TextLocation": {
      "Start": 38770,
      "End": 38774
    },
    "TimeRange": {
      "StartTime": "00:50:13.2100000",
      "EndTime": "00:50:13.7800000"
    }
  },
  {
    "TextLocation": {
      "Start": 38775,
      "End": 38783
    },
    "TimeRange": {
      "StartTime": "00:50:13.7800000",
      "EndTime": "00:50:14.7399999"
    }
  },
  {
    "TextLocation": {
      "Start": 38784,
      "End": 38789
    },
    "TimeRange": {
      "StartTime": "00:50:14.7399999",
      "EndTime": "00:50:15.8200000"
    }
  },
  {
    "TextLocation": {
      "Start": 38790,
      "End": 38793
    },
    "TimeRange": {
      "StartTime": "00:50:15.8200000",
      "EndTime": "00:50:16.0900000"
    }
  },
  {
    "TextLocation": {
      "Start": 38794,
      "End": 38797
    },
    "TimeRange": {
      "StartTime": "00:50:16.0900000",
      "EndTime": "00:50:16.2399999"
    }
  },
  {
    "TextLocation": {
      "Start": 38798,
      "End": 38803
    },
    "TimeRange": {
      "StartTime": "00:50:16.2399999",
      "EndTime": "00:50:16.6600000"
    }
  },
  {
    "TextLocation": {
      "Start": 38804,
      "End": 38808
    },
    "TimeRange": {
      "StartTime": "00:50:16.6600000",
      "EndTime": "00:50:16.9000000"
    }
  },
  {
    "TextLocation": {
      "Start": 38809,
      "End": 38812
    },
    "TimeRange": {
      "StartTime": "00:50:16.9000000",
      "EndTime": "00:50:16.9899999"
    }
  },
  {
    "TextLocation": {
      "Start": 38813,
      "End": 38822
    },
    "TimeRange": {
      "StartTime": "00:50:16.9899999",
      "EndTime": "00:50:17.4400000"
    }
  },
  {
    "TextLocation": {
      "Start": 38823,
      "End": 38831
    },
    "TimeRange": {
      "StartTime": "00:50:17.4400000",
      "EndTime": "00:50:17.9200000"
    }
  },
  {
    "TextLocation": {
      "Start": 38839,
      "End": 38840
    },
    "TimeRange": {
      "StartTime": "00:50:19.4800000",
      "EndTime": "00:50:19.8400000"
    }
  },
  {
    "TextLocation": {
      "Start": 38841,
      "End": 38846
    },
    "TimeRange": {
      "StartTime": "00:50:19.8400000",
      "EndTime": "00:50:20.1100000"
    }
  },
  {
    "TextLocation": {
      "Start": 38847,
      "End": 38855
    },
    "TimeRange": {
      "StartTime": "00:50:20.1100000",
      "EndTime": "00:50:20.4699999"
    }
  },
  {
    "TextLocation": {
      "Start": 38856,
      "End": 38857
    },
    "TimeRange": {
      "StartTime": "00:50:20.4699999",
      "EndTime": "00:50:20.5000000"
    }
  },
  {
    "TextLocation": {
      "Start": 38858,
      "End": 38861
    },
    "TimeRange": {
      "StartTime": "00:50:20.5000000",
      "EndTime": "00:50:20.8900000"
    }
  },
  {
    "TextLocation": {
      "Start": 38864,
      "End": 38868
    },
    "TimeRange": {
      "StartTime": "00:50:21.2500000",
      "EndTime": "00:50:21.7300000"
    }
  },
  {
    "TextLocation": {
      "Start": 38876,
      "End": 38880
    },
    "TimeRange": {
      "StartTime": "00:50:23.0200000",
      "EndTime": "00:50:23.2800000"
    }
  },
  {
    "TextLocation": {
      "Start": 38882,
      "End": 38886
    },
    "TimeRange": {
      "StartTime": "00:50:23.2900000",
      "EndTime": "00:50:23.4699999"
    }
  },
  {
    "TextLocation": {
      "Start": 38887,
      "End": 38889
    },
    "TimeRange": {
      "StartTime": "00:50:23.4699999",
      "EndTime": "00:50:23.6200000"
    }
  },
  {
    "TextLocation": {
      "Start": 38890,
      "End": 38893
    },
    "TimeRange": {
      "StartTime": "00:50:23.6200000",
      "EndTime": "00:50:23.7399999"
    }
  },
  {
    "TextLocation": {
      "Start": 38894,
      "End": 38902
    },
    "TimeRange": {
      "StartTime": "00:50:23.7399999",
      "EndTime": "00:50:24.4300000"
    }
  },
  {
    "TextLocation": {
      "Start": 38910,
      "End": 38911
    },
    "TimeRange": {
      "StartTime": "00:50:26.6400000",
      "EndTime": "00:50:26.9699999"
    }
  },
  {
    "TextLocation": {
      "Start": 38912,
      "End": 38920
    },
    "TimeRange": {
      "StartTime": "00:50:26.9699999",
      "EndTime": "00:50:27.8400000"
    }
  },
  {
    "TextLocation": {
      "Start": 38923,
      "End": 38927
    },
    "TimeRange": {
      "StartTime": "00:50:28.8300000",
      "EndTime": "00:50:29.4300000"
    }
  },
  {
    "TextLocation": {
      "Start": 38928,
      "End": 38936
    },
    "TimeRange": {
      "StartTime": "00:50:29.5500000",
      "EndTime": "00:50:30"
    }
  },
  {
    "TextLocation": {
      "Start": 38937,
      "End": 38939
    },
    "TimeRange": {
      "StartTime": "00:50:30",
      "EndTime": "00:50:30.5700000"
    }
  },
  {
    "TextLocation": {
      "Start": 38942,
      "End": 38949
    },
    "TimeRange": {
      "StartTime": "00:50:33.6600000",
      "EndTime": "00:50:34.1700000"
    }
  },
  {
    "TextLocation": {
      "Start": 38950,
      "End": 38952
    },
    "TimeRange": {
      "StartTime": "00:50:34.1700000",
      "EndTime": "00:50:34.3200000"
    }
  },
  {
    "TextLocation": {
      "Start": 38953,
      "End": 38955
    },
    "TimeRange": {
      "StartTime": "00:50:34.3200000",
      "EndTime": "00:50:34.8000000"
    }
  },
  {
    "TextLocation": {
      "Start": 38956,
      "End": 38959
    },
    "TimeRange": {
      "StartTime": "00:50:34.8000000",
      "EndTime": "00:50:35.2800000"
    }
  },
  {
    "TextLocation": {
      "Start": 38960,
      "End": 38966
    },
    "TimeRange": {
      "StartTime": "00:50:35.6700000",
      "EndTime": "00:50:36.1200000"
    }
  },
  {
    "TextLocation": {
      "Start": 38967,
      "End": 38976
    },
    "TimeRange": {
      "StartTime": "00:50:36.1200000",
      "EndTime": "00:50:36.8700000"
    }
  },
  {
    "TextLocation": {
      "Start": 38979,
      "End": 38982
    },
    "TimeRange": {
      "StartTime": "00:50:37.7399999",
      "EndTime": "00:50:37.9800000"
    }
  },
  {
    "TextLocation": {
      "Start": 38983,
      "End": 38987
    },
    "TimeRange": {
      "StartTime": "00:50:37.9800000",
      "EndTime": "00:50:38.4600000"
    }
  },
  {
    "TextLocation": {
      "Start": 38988,
      "End": 38992
    },
    "TimeRange": {
      "StartTime": "00:50:39.5400000",
      "EndTime": "00:50:39.7800000"
    }
  },
  {
    "TextLocation": {
      "Start": 38993,
      "End": 38997
    },
    "TimeRange": {
      "StartTime": "00:50:39.7800000",
      "EndTime": "00:50:40.0200000"
    }
  },
  {
    "TextLocation": {
      "Start": 38998,
      "End": 39005
    },
    "TimeRange": {
      "StartTime": "00:50:40.0200000",
      "EndTime": "00:50:40.3800000"
    }
  },
  {
    "TextLocation": {
      "Start": 39006,
      "End": 39012
    },
    "TimeRange": {
      "StartTime": "00:50:40.3800000",
      "EndTime": "00:50:40.6500000"
    }
  },
  {
    "TextLocation": {
      "Start": 39013,
      "End": 39014
    },
    "TimeRange": {
      "StartTime": "00:50:40.6500000",
      "EndTime": "00:50:40.7100000"
    }
  },
  {
    "TextLocation": {
      "Start": 39015,
      "End": 39018
    },
    "TimeRange": {
      "StartTime": "00:50:40.7100000",
      "EndTime": "00:50:41.3400000"
    }
  },
  {
    "TextLocation": {
      "Start": 39026,
      "End": 39030
    },
    "TimeRange": {
      "StartTime": "00:50:42.5200000",
      "EndTime": "00:50:42.6700000"
    }
  },
  {
    "TextLocation": {
      "Start": 39031,
      "End": 39034
    },
    "TimeRange": {
      "StartTime": "00:50:42.6700000",
      "EndTime": "00:50:42.7600000"
    }
  },
  {
    "TextLocation": {
      "Start": 39035,
      "End": 39038
    },
    "TimeRange": {
      "StartTime": "00:50:42.7600000",
      "EndTime": "00:50:42.9100000"
    }
  },
  {
    "TextLocation": {
      "Start": 39039,
      "End": 39043
    },
    "TimeRange": {
      "StartTime": "00:50:42.9100000",
      "EndTime": "00:50:43.1200000"
    }
  },
  {
    "TextLocation": {
      "Start": 39044,
      "End": 39047
    },
    "TimeRange": {
      "StartTime": "00:50:43.1200000",
      "EndTime": "00:50:43.2700000"
    }
  },
  {
    "TextLocation": {
      "Start": 39048,
      "End": 39050
    },
    "TimeRange": {
      "StartTime": "00:50:43.2700000",
      "EndTime": "00:50:43.3600000"
    }
  },
  {
    "TextLocation": {
      "Start": 39051,
      "End": 39056
    },
    "TimeRange": {
      "StartTime": "00:50:43.3600000",
      "EndTime": "00:50:43.6600000"
    }
  },
  {
    "TextLocation": {
      "Start": 39057,
      "End": 39060
    },
    "TimeRange": {
      "StartTime": "00:50:43.6600000",
      "EndTime": "00:50:43.8400000"
    }
  },
  {
    "TextLocation": {
      "Start": 39061,
      "End": 39068
    },
    "TimeRange": {
      "StartTime": "00:50:43.8400000",
      "EndTime": "00:50:44.1400000"
    }
  },
  {
    "TextLocation": {
      "Start": 39076,
      "End": 39078
    },
    "TimeRange": {
      "StartTime": "00:50:44.1600000",
      "EndTime": "00:50:44.5600000"
    }
  },
  {
    "TextLocation": {
      "Start": 39079,
      "End": 39082
    },
    "TimeRange": {
      "StartTime": "00:50:44.6200000",
      "EndTime": "00:50:44.9800000"
    }
  },
  {
    "TextLocation": {
      "Start": 39083,
      "End": 39086
    },
    "TimeRange": {
      "StartTime": "00:50:45",
      "EndTime": "00:50:45.2100000"
    }
  },
  {
    "TextLocation": {
      "Start": 39087,
      "End": 39090
    },
    "TimeRange": {
      "StartTime": "00:50:45.3100000",
      "EndTime": "00:50:45.3900000"
    }
  },
  {
    "TextLocation": {
      "Start": 39091,
      "End": 39100
    },
    "TimeRange": {
      "StartTime": "00:50:45.4100000",
      "EndTime": "00:50:45.7600000"
    }
  },
  {
    "TextLocation": {
      "Start": 39101,
      "End": 39103
    },
    "TimeRange": {
      "StartTime": "00:50:45.7600000",
      "EndTime": "00:50:46.1200000"
    }
  },
  {
    "TextLocation": {
      "Start": 39104,
      "End": 39108
    },
    "TimeRange": {
      "StartTime": "00:50:46.1200000",
      "EndTime": "00:50:46.6000000"
    }
  },
  {
    "TextLocation": {
      "Start": 39116,
      "End": 39119
    },
    "TimeRange": {
      "StartTime": "00:50:47.4699999",
      "EndTime": "00:50:47.8000000"
    }
  },
  {
    "TextLocation": {
      "Start": 39120,
      "End": 39123
    },
    "TimeRange": {
      "StartTime": "00:50:47.8000000",
      "EndTime": "00:50:47.8900000"
    }
  },
  {
    "TextLocation": {
      "Start": 39124,
      "End": 39133
    },
    "TimeRange": {
      "StartTime": "00:50:47.8900000",
      "EndTime": "00:50:48.4000000"
    }
  },
  {
    "TextLocation": {
      "Start": 39134,
      "End": 39138
    },
    "TimeRange": {
      "StartTime": "00:50:48.4000000",
      "EndTime": "00:50:48.6100000"
    }
  },
  {
    "TextLocation": {
      "Start": 39139,
      "End": 39143
    },
    "TimeRange": {
      "StartTime": "00:50:48.6100000",
      "EndTime": "00:50:48.7900000"
    }
  },
  {
    "TextLocation": {
      "Start": 39144,
      "End": 39147
    },
    "TimeRange": {
      "StartTime": "00:50:48.7900000",
      "EndTime": "00:50:48.9400000"
    }
  },
  {
    "TextLocation": {
      "Start": 39148,
      "End": 39154
    },
    "TimeRange": {
      "StartTime": "00:50:48.9400000",
      "EndTime": "00:50:49.3900000"
    }
  },
  {
    "TextLocation": {
      "Start": 39155,
      "End": 39159
    },
    "TimeRange": {
      "StartTime": "00:50:49.3900000",
      "EndTime": "00:50:49.6000000"
    }
  },
  {
    "TextLocation": {
      "Start": 39160,
      "End": 39167
    },
    "TimeRange": {
      "StartTime": "00:50:49.6000000",
      "EndTime": "00:50:50.0800000"
    }
  },
  {
    "TextLocation": {
      "Start": 39170,
      "End": 39173
    },
    "TimeRange": {
      "StartTime": "00:50:50.0800000",
      "EndTime": "00:50:50.2600000"
    }
  },
  {
    "TextLocation": {
      "Start": 39174,
      "End": 39177
    },
    "TimeRange": {
      "StartTime": "00:50:50.2600000",
      "EndTime": "00:50:50.3500000"
    }
  },
  {
    "TextLocation": {
      "Start": 39178,
      "End": 39187
    },
    "TimeRange": {
      "StartTime": "00:50:50.3500000",
      "EndTime": "00:50:50.9800000"
    }
  },
  {
    "TextLocation": {
      "Start": 39188,
      "End": 39193
    },
    "TimeRange": {
      "StartTime": "00:50:50.9800000",
      "EndTime": "00:50:51.5800000"
    }
  },
  {
    "TextLocation": {
      "Start": 39194,
      "End": 39200
    },
    "TimeRange": {
      "StartTime": "00:50:51.5800000",
      "EndTime": "00:50:52.0900000"
    }
  },
  {
    "TextLocation": {
      "Start": 39201,
      "End": 39203
    },
    "TimeRange": {
      "StartTime": "00:50:52.0900000",
      "EndTime": "00:50:52.1800000"
    }
  },
  {
    "TextLocation": {
      "Start": 39204,
      "End": 39207
    },
    "TimeRange": {
      "StartTime": "00:50:52.1800000",
      "EndTime": "00:50:52.3000000"
    }
  },
  {
    "TextLocation": {
      "Start": 39208,
      "End": 39214
    },
    "TimeRange": {
      "StartTime": "00:50:52.3000000",
      "EndTime": "00:50:52.6000000"
    }
  },
  {
    "TextLocation": {
      "Start": 39215,
      "End": 39219
    },
    "TimeRange": {
      "StartTime": "00:50:52.6000000",
      "EndTime": "00:50:52.9300000"
    }
  },
  {
    "TextLocation": {
      "Start": 39220,
      "End": 39224
    },
    "TimeRange": {
      "StartTime": "00:50:52.9300000",
      "EndTime": "00:50:53.0800000"
    }
  },
  {
    "TextLocation": {
      "Start": 39225,
      "End": 39227
    },
    "TimeRange": {
      "StartTime": "00:50:53.0800000",
      "EndTime": "00:50:53.2000000"
    }
  },
  {
    "TextLocation": {
      "Start": 39228,
      "End": 39232
    },
    "TimeRange": {
      "StartTime": "00:50:53.2000000",
      "EndTime": "00:50:53.5300000"
    }
  },
  {
    "TextLocation": {
      "Start": 39233,
      "End": 39238
    },
    "TimeRange": {
      "StartTime": "00:50:53.5300000",
      "EndTime": "00:50:53.7100000"
    }
  },
  {
    "TextLocation": {
      "Start": 39239,
      "End": 39242
    },
    "TimeRange": {
      "StartTime": "00:50:53.7100000",
      "EndTime": "00:50:53.8900000"
    }
  },
  {
    "TextLocation": {
      "Start": 39243,
      "End": 39246
    },
    "TimeRange": {
      "StartTime": "00:50:53.8900000",
      "EndTime": "00:50:54.0100000"
    }
  },
  {
    "TextLocation": {
      "Start": 39247,
      "End": 39252
    },
    "TimeRange": {
      "StartTime": "00:50:54.0100000",
      "EndTime": "00:50:54.2500000"
    }
  },
  {
    "TextLocation": {
      "Start": 39253,
      "End": 39257
    },
    "TimeRange": {
      "StartTime": "00:50:54.2500000",
      "EndTime": "00:50:54.4300000"
    }
  },
  {
    "TextLocation": {
      "Start": 39258,
      "End": 39262
    },
    "TimeRange": {
      "StartTime": "00:50:54.4300000",
      "EndTime": "00:50:54.5800000"
    }
  },
  {
    "TextLocation": {
      "Start": 39263,
      "End": 39270
    },
    "TimeRange": {
      "StartTime": "00:50:54.5800000",
      "EndTime": "00:50:55.0700000"
    }
  },
  {
    "TextLocation": {
      "Start": 39278,
      "End": 39281
    },
    "TimeRange": {
      "StartTime": "00:50:55.0900000",
      "EndTime": "00:50:55.7500000"
    }
  },
  {
    "TextLocation": {
      "Start": 39289,
      "End": 39293
    },
    "TimeRange": {
      "StartTime": "00:50:57.2800000",
      "EndTime": "00:50:57.6100000"
    }
  },
  {
    "TextLocation": {
      "Start": 39294,
      "End": 39298
    },
    "TimeRange": {
      "StartTime": "00:50:57.6100000",
      "EndTime": "00:50:57.7600000"
    }
  },
  {
    "TextLocation": {
      "Start": 39299,
      "End": 39302
    },
    "TimeRange": {
      "StartTime": "00:50:57.7600000",
      "EndTime": "00:50:57.8800000"
    }
  },
  {
    "TextLocation": {
      "Start": 39303,
      "End": 39309
    },
    "TimeRange": {
      "StartTime": "00:50:57.8800000",
      "EndTime": "00:50:58.2900000"
    }
  },
  {
    "TextLocation": {
      "Start": 39310,
      "End": 39314
    },
    "TimeRange": {
      "StartTime": "00:50:58.3100000",
      "EndTime": "00:50:58.5400000"
    }
  },
  {
    "TextLocation": {
      "Start": 39315,
      "End": 39322
    },
    "TimeRange": {
      "StartTime": "00:50:58.5400000",
      "EndTime": "00:50:58.9600000"
    }
  },
  {
    "TextLocation": {
      "Start": 39324,
      "End": 39328
    },
    "TimeRange": {
      "StartTime": "00:50:58.9600000",
      "EndTime": "00:50:59.2300000"
    }
  },
  {
    "TextLocation": {
      "Start": 39329,
      "End": 39334
    },
    "TimeRange": {
      "StartTime": "00:50:59.2300000",
      "EndTime": "00:50:59.5300000"
    }
  },
  {
    "TextLocation": {
      "Start": 39335,
      "End": 39338
    },
    "TimeRange": {
      "StartTime": "00:50:59.5300000",
      "EndTime": "00:50:59.6200000"
    }
  },
  {
    "TextLocation": {
      "Start": 39339,
      "End": 39342
    },
    "TimeRange": {
      "StartTime": "00:50:59.6200000",
      "EndTime": "00:50:59.7100000"
    }
  },
  {
    "TextLocation": {
      "Start": 39343,
      "End": 39352
    },
    "TimeRange": {
      "StartTime": "00:50:59.7100000",
      "EndTime": "00:51:00.5500000"
    }
  },
  {
    "TextLocation": {
      "Start": 39353,
      "End": 39357
    },
    "TimeRange": {
      "StartTime": "00:51:00.5500000",
      "EndTime": "00:51:00.8800000"
    }
  },
  {
    "TextLocation": {
      "Start": 39358,
      "End": 39360
    },
    "TimeRange": {
      "StartTime": "00:51:00.8800000",
      "EndTime": "00:51:01.0300000"
    }
  },
  {
    "TextLocation": {
      "Start": 39361,
      "End": 39366
    },
    "TimeRange": {
      "StartTime": "00:51:01.0300000",
      "EndTime": "00:51:01.4800000"
    }
  },
  {
    "TextLocation": {
      "Start": 39367,
      "End": 39369
    },
    "TimeRange": {
      "StartTime": "00:51:01.4800000",
      "EndTime": "00:51:01.6600000"
    }
  },
  {
    "TextLocation": {
      "Start": 39370,
      "End": 39374
    },
    "TimeRange": {
      "StartTime": "00:51:01.6600000",
      "EndTime": "00:51:01.9600000"
    }
  },
  {
    "TextLocation": {
      "Start": 39375,
      "End": 39379
    },
    "TimeRange": {
      "StartTime": "00:51:01.9600000",
      "EndTime": "00:51:02.1700000"
    }
  },
  {
    "TextLocation": {
      "Start": 39380,
      "End": 39382
    },
    "TimeRange": {
      "StartTime": "00:51:02.1700000",
      "EndTime": "00:51:02.2900000"
    }
  },
  {
    "TextLocation": {
      "Start": 39383,
      "End": 39386
    },
    "TimeRange": {
      "StartTime": "00:51:02.2900000",
      "EndTime": "00:51:02.5600000"
    }
  },
  {
    "TextLocation": {
      "Start": 39387,
      "End": 39391
    },
    "TimeRange": {
      "StartTime": "00:51:02.5600000",
      "EndTime": "00:51:02.7399999"
    }
  },
  {
    "TextLocation": {
      "Start": 39392,
      "End": 39399
    },
    "TimeRange": {
      "StartTime": "00:51:02.7399999",
      "EndTime": "00:51:03.4000000"
    }
  },
  {
    "TextLocation": {
      "Start": 39400,
      "End": 39407
    },
    "TimeRange": {
      "StartTime": "00:51:03.4000000",
      "EndTime": "00:51:03.7900000"
    }
  },
  {
    "TextLocation": {
      "Start": 39408,
      "End": 39416
    },
    "TimeRange": {
      "StartTime": "00:51:03.7900000",
      "EndTime": "00:51:04.3200000"
    }
  },
  {
    "TextLocation": {
      "Start": 39418,
      "End": 39426
    },
    "TimeRange": {
      "StartTime": "00:51:04.3300000",
      "EndTime": "00:51:04.6600000"
    }
  },
  {
    "TextLocation": {
      "Start": 39427,
      "End": 39431
    },
    "TimeRange": {
      "StartTime": "00:51:04.6600000",
      "EndTime": "00:51:04.8100000"
    }
  },
  {
    "TextLocation": {
      "Start": 39432,
      "End": 39436
    },
    "TimeRange": {
      "StartTime": "00:51:04.8100000",
      "EndTime": "00:51:04.9600000"
    }
  },
  {
    "TextLocation": {
      "Start": 39437,
      "End": 39441
    },
    "TimeRange": {
      "StartTime": "00:51:04.9600000",
      "EndTime": "00:51:05.0800000"
    }
  },
  {
    "TextLocation": {
      "Start": 39442,
      "End": 39445
    },
    "TimeRange": {
      "StartTime": "00:51:05.0800000",
      "EndTime": "00:51:05.2000000"
    }
  },
  {
    "TextLocation": {
      "Start": 39446,
      "End": 39452
    },
    "TimeRange": {
      "StartTime": "00:51:05.2000000",
      "EndTime": "00:51:05.6600000"
    }
  },
  {
    "TextLocation": {
      "Start": 39460,
      "End": 39462
    },
    "TimeRange": {
      "StartTime": "00:51:05.6800000",
      "EndTime": "00:51:05.8300000"
    }
  },
  {
    "TextLocation": {
      "Start": 39463,
      "End": 39468
    },
    "TimeRange": {
      "StartTime": "00:51:05.8300000",
      "EndTime": "00:51:06.1900000"
    }
  },
  {
    "TextLocation": {
      "Start": 39469,
      "End": 39473
    },
    "TimeRange": {
      "StartTime": "00:51:06.1900000",
      "EndTime": "00:51:06.3400000"
    }
  },
  {
    "TextLocation": {
      "Start": 39474,
      "End": 39478
    },
    "TimeRange": {
      "StartTime": "00:51:06.3400000",
      "EndTime": "00:51:06.9699999"
    }
  },
  {
    "TextLocation": {
      "Start": 39479,
      "End": 39482
    },
    "TimeRange": {
      "StartTime": "00:51:06.9699999",
      "EndTime": "00:51:07.2399999"
    }
  },
  {
    "TextLocation": {
      "Start": 39483,
      "End": 39487
    },
    "TimeRange": {
      "StartTime": "00:51:07.2399999",
      "EndTime": "00:51:07.6900000"
    }
  },
  {
    "TextLocation": {
      "Start": 39488,
      "End": 39489
    },
    "TimeRange": {
      "StartTime": "00:51:08.2600000",
      "EndTime": "00:51:08.6800000"
    }
  },
  {
    "TextLocation": {
      "Start": 39491,
      "End": 39492
    },
    "TimeRange": {
      "StartTime": "00:51:09.0100000",
      "EndTime": "00:51:09.6300000"
    }
  },
  {
    "TextLocation": {
      "Start": 39493,
      "End": 39496
    },
    "TimeRange": {
      "StartTime": "00:51:09.6700000",
      "EndTime": "00:51:09.8500000"
    }
  },
  {
    "TextLocation": {
      "Start": 39497,
      "End": 39503
    },
    "TimeRange": {
      "StartTime": "00:51:09.8600000",
      "EndTime": "00:51:10.2100000"
    }
  },
  {
    "TextLocation": {
      "Start": 39504,
      "End": 39508
    },
    "TimeRange": {
      "StartTime": "00:51:10.2100000",
      "EndTime": "00:51:10.4200000"
    }
  },
  {
    "TextLocation": {
      "Start": 39509,
      "End": 39514
    },
    "TimeRange": {
      "StartTime": "00:51:10.4200000",
      "EndTime": "00:51:11.0200000"
    }
  },
  {
    "TextLocation": {
      "Start": 39515,
      "End": 39520
    },
    "TimeRange": {
      "StartTime": "00:51:11.5300000",
      "EndTime": "00:51:11.9200000"
    }
  },
  {
    "TextLocation": {
      "Start": 39521,
      "End": 39523
    },
    "TimeRange": {
      "StartTime": "00:51:11.9200000",
      "EndTime": "00:51:12.1300000"
    }
  },
  {
    "TextLocation": {
      "Start": 39524,
      "End": 39528
    },
    "TimeRange": {
      "StartTime": "00:51:12.1300000",
      "EndTime": "00:51:12.4899999"
    }
  },
  {
    "TextLocation": {
      "Start": 39529,
      "End": 39533
    },
    "TimeRange": {
      "StartTime": "00:51:12.4899999",
      "EndTime": "00:51:12.7300000"
    }
  },
  {
    "TextLocation": {
      "Start": 39534,
      "End": 39538
    },
    "TimeRange": {
      "StartTime": "00:51:12.7300000",
      "EndTime": "00:51:13.1500000"
    }
  },
  {
    "TextLocation": {
      "Start": 39539,
      "End": 39542
    },
    "TimeRange": {
      "StartTime": "00:51:13.1500000",
      "EndTime": "00:51:13.3300000"
    }
  },
  {
    "TextLocation": {
      "Start": 39543,
      "End": 39552
    },
    "TimeRange": {
      "StartTime": "00:51:13.3300000",
      "EndTime": "00:51:13.9600000"
    }
  },
  {
    "TextLocation": {
      "Start": 39560,
      "End": 39564
    },
    "TimeRange": {
      "StartTime": "00:51:14.4100000",
      "EndTime": "00:51:14.6800000"
    }
  },
  {
    "TextLocation": {
      "Start": 39565,
      "End": 39567
    },
    "TimeRange": {
      "StartTime": "00:51:14.6800000",
      "EndTime": "00:51:14.7700000"
    }
  },
  {
    "TextLocation": {
      "Start": 39568,
      "End": 39570
    },
    "TimeRange": {
      "StartTime": "00:51:14.7700000",
      "EndTime": "00:51:14.9200000"
    }
  },
  {
    "TextLocation": {
      "Start": 39571,
      "End": 39574
    },
    "TimeRange": {
      "StartTime": "00:51:14.9200000",
      "EndTime": "00:51:15.0400000"
    }
  },
  {
    "TextLocation": {
      "Start": 39575,
      "End": 39582
    },
    "TimeRange": {
      "StartTime": "00:51:15.0400000",
      "EndTime": "00:51:15.3400000"
    }
  },
  {
    "TextLocation": {
      "Start": 39583,
      "End": 39587
    },
    "TimeRange": {
      "StartTime": "00:51:15.3400000",
      "EndTime": "00:51:15.5500000"
    }
  },
  {
    "TextLocation": {
      "Start": 39588,
      "End": 39590
    },
    "TimeRange": {
      "StartTime": "00:51:15.5500000",
      "EndTime": "00:51:15.8400000"
    }
  },
  {
    "TextLocation": {
      "Start": 39593,
      "End": 39596
    },
    "TimeRange": {
      "StartTime": "00:51:15.8500000",
      "EndTime": "00:51:16.4200000"
    }
  },
  {
    "TextLocation": {
      "Start": 39599,
      "End": 39602
    },
    "TimeRange": {
      "StartTime": "00:51:16.9300000",
      "EndTime": "00:51:17.2900000"
    }
  },
  {
    "TextLocation": {
      "Start": 39603,
      "End": 39606
    },
    "TimeRange": {
      "StartTime": "00:51:17.2900000",
      "EndTime": "00:51:17.4699999"
    }
  },
  {
    "TextLocation": {
      "Start": 39607,
      "End": 39611
    },
    "TimeRange": {
      "StartTime": "00:51:17.4699999",
      "EndTime": "00:51:17.6800000"
    }
  },
  {
    "TextLocation": {
      "Start": 39612,
      "End": 39619
    },
    "TimeRange": {
      "StartTime": "00:51:17.6800000",
      "EndTime": "00:51:18.1600000"
    }
  },
  {
    "TextLocation": {
      "Start": 39621,
      "End": 39624
    },
    "TimeRange": {
      "StartTime": "00:51:18.1900000",
      "EndTime": "00:51:18.3100000"
    }
  },
  {
    "TextLocation": {
      "Start": 39625,
      "End": 39628
    },
    "TimeRange": {
      "StartTime": "00:51:18.3100000",
      "EndTime": "00:51:18.4600000"
    }
  },
  {
    "TextLocation": {
      "Start": 39629,
      "End": 39631
    },
    "TimeRange": {
      "StartTime": "00:51:18.4600000",
      "EndTime": "00:51:18.5500000"
    }
  },
  {
    "TextLocation": {
      "Start": 39632,
      "End": 39636
    },
    "TimeRange": {
      "StartTime": "00:51:18.5500000",
      "EndTime": "00:51:18.7300000"
    }
  },
  {
    "TextLocation": {
      "Start": 39637,
      "End": 39640
    },
    "TimeRange": {
      "StartTime": "00:51:18.7300000",
      "EndTime": "00:51:18.8200000"
    }
  },
  {
    "TextLocation": {
      "Start": 39641,
      "End": 39645
    },
    "TimeRange": {
      "StartTime": "00:51:18.8200000",
      "EndTime": "00:51:19.3900000"
    }
  },
  {
    "TextLocation": {
      "Start": 39653,
      "End": 39654
    },
    "TimeRange": {
      "StartTime": "00:51:24.2399999",
      "EndTime": "00:51:24.4200000"
    }
  },
  {
    "TextLocation": {
      "Start": 39655,
      "End": 39660
    },
    "TimeRange": {
      "StartTime": "00:51:24.4200000",
      "EndTime": "00:51:24.7800000"
    }
  },
  {
    "TextLocation": {
      "Start": 39661,
      "End": 39669
    },
    "TimeRange": {
      "StartTime": "00:51:24.7800000",
      "EndTime": "00:51:25.5300000"
    }
  },
  {
    "TextLocation": {
      "Start": 39677,
      "End": 39681
    },
    "TimeRange": {
      "StartTime": "00:51:25.7399999",
      "EndTime": "00:51:26.1600000"
    }
  },
  {
    "TextLocation": {
      "Start": 39684,
      "End": 39687
    },
    "TimeRange": {
      "StartTime": "00:51:26.1900000",
      "EndTime": "00:51:26.4899999"
    }
  },
  {
    "TextLocation": {
      "Start": 39688,
      "End": 39691
    },
    "TimeRange": {
      "StartTime": "00:51:26.4899999",
      "EndTime": "00:51:26.6100000"
    }
  },
  {
    "TextLocation": {
      "Start": 39692,
      "End": 39696
    },
    "TimeRange": {
      "StartTime": "00:51:26.6100000",
      "EndTime": "00:51:26.8800000"
    }
  },
  {
    "TextLocation": {
      "Start": 39697,
      "End": 39701
    },
    "TimeRange": {
      "StartTime": "00:51:26.8800000",
      "EndTime": "00:51:27.4500000"
    }
  },
  {
    "TextLocation": {
      "Start": 39702,
      "End": 39708
    },
    "TimeRange": {
      "StartTime": "00:51:27.4500000",
      "EndTime": "00:51:28.1100000"
    }
  },
  {
    "TextLocation": {
      "Start": 39711,
      "End": 39715
    },
    "TimeRange": {
      "StartTime": "00:51:28.1100000",
      "EndTime": "00:51:28.2900000"
    }
  },
  {
    "TextLocation": {
      "Start": 39716,
      "End": 39720
    },
    "TimeRange": {
      "StartTime": "00:51:28.2900000",
      "EndTime": "00:51:28.5000000"
    }
  },
  {
    "TextLocation": {
      "Start": 39721,
      "End": 39726
    },
    "TimeRange": {
      "StartTime": "00:51:28.5000000",
      "EndTime": "00:51:28.7100000"
    }
  },
  {
    "TextLocation": {
      "Start": 39727,
      "End": 39736
    },
    "TimeRange": {
      "StartTime": "00:51:28.7100000",
      "EndTime": "00:51:29.0700000"
    }
  },
  {
    "TextLocation": {
      "Start": 39737,
      "End": 39739
    },
    "TimeRange": {
      "StartTime": "00:51:29.0700000",
      "EndTime": "00:51:29.1900000"
    }
  },
  {
    "TextLocation": {
      "Start": 39740,
      "End": 39742
    },
    "TimeRange": {
      "StartTime": "00:51:29.1900000",
      "EndTime": "00:51:29.3100000"
    }
  },
  {
    "TextLocation": {
      "Start": 39743,
      "End": 39746
    },
    "TimeRange": {
      "StartTime": "00:51:29.3100000",
      "EndTime": "00:51:29.6700000"
    }
  },
  {
    "TextLocation": {
      "Start": 39749,
      "End": 39751
    },
    "TimeRange": {
      "StartTime": "00:51:29.6700000",
      "EndTime": "00:51:29.9400000"
    }
  },
  {
    "TextLocation": {
      "Start": 39752,
      "End": 39755
    },
    "TimeRange": {
      "StartTime": "00:51:29.9400000",
      "EndTime": "00:51:30.1200000"
    }
  },
  {
    "TextLocation": {
      "Start": 39756,
      "End": 39759
    },
    "TimeRange": {
      "StartTime": "00:51:30.1200000",
      "EndTime": "00:51:30.2399999"
    }
  },
  {
    "TextLocation": {
      "Start": 39760,
      "End": 39764
    },
    "TimeRange": {
      "StartTime": "00:51:30.2399999",
      "EndTime": "00:51:30.4500000"
    }
  },
  {
    "TextLocation": {
      "Start": 39765,
      "End": 39774
    },
    "TimeRange": {
      "StartTime": "00:51:30.4500000",
      "EndTime": "00:51:30.7800000"
    }
  },
  {
    "TextLocation": {
      "Start": 39775,
      "End": 39779
    },
    "TimeRange": {
      "StartTime": "00:51:30.7800000",
      "EndTime": "00:51:30.9300000"
    }
  },
  {
    "TextLocation": {
      "Start": 39780,
      "End": 39783
    },
    "TimeRange": {
      "StartTime": "00:51:30.9300000",
      "EndTime": "00:51:31.1100000"
    }
  },
  {
    "TextLocation": {
      "Start": 39784,
      "End": 39787
    },
    "TimeRange": {
      "StartTime": "00:51:31.1100000",
      "EndTime": "00:51:31.1700000"
    }
  },
  {
    "TextLocation": {
      "Start": 39788,
      "End": 39796
    },
    "TimeRange": {
      "StartTime": "00:51:31.2000000",
      "EndTime": "00:51:31.5600000"
    }
  },
  {
    "TextLocation": {
      "Start": 39797,
      "End": 39801
    },
    "TimeRange": {
      "StartTime": "00:51:31.5600000",
      "EndTime": "00:51:32.0700000"
    }
  },
  {
    "TextLocation": {
      "Start": 39809,
      "End": 39810
    },
    "TimeRange": {
      "StartTime": "00:51:32.1000000",
      "EndTime": "00:51:32.9400000"
    }
  },
  {
    "TextLocation": {
      "Start": 39811,
      "End": 39814
    },
    "TimeRange": {
      "StartTime": "00:51:32.9400000",
      "EndTime": "00:51:33.0900000"
    }
  },
  {
    "TextLocation": {
      "Start": 39815,
      "End": 39819
    },
    "TimeRange": {
      "StartTime": "00:51:33.0900000",
      "EndTime": "00:51:33.3000000"
    }
  },
  {
    "TextLocation": {
      "Start": 39820,
      "End": 39829
    },
    "TimeRange": {
      "StartTime": "00:51:33.3000000",
      "EndTime": "00:51:33.6600000"
    }
  },
  {
    "TextLocation": {
      "Start": 39831,
      "End": 39834
    },
    "TimeRange": {
      "StartTime": "00:51:33.6600000",
      "EndTime": "00:51:33.9600000"
    }
  },
  {
    "TextLocation": {
      "Start": 39842,
      "End": 39846
    },
    "TimeRange": {
      "StartTime": "00:51:33.9699999",
      "EndTime": "00:51:34.4000000"
    }
  },
  {
    "TextLocation": {
      "Start": 39849,
      "End": 39852
    },
    "TimeRange": {
      "StartTime": "00:51:35.3200000",
      "EndTime": "00:51:35.5300000"
    }
  },
  {
    "TextLocation": {
      "Start": 39853,
      "End": 39856
    },
    "TimeRange": {
      "StartTime": "00:51:35.5300000",
      "EndTime": "00:51:35.7100000"
    }
  },
  {
    "TextLocation": {
      "Start": 39857,
      "End": 39859
    },
    "TimeRange": {
      "StartTime": "00:51:35.7100000",
      "EndTime": "00:51:35.8000000"
    }
  },
  {
    "TextLocation": {
      "Start": 39860,
      "End": 39863
    },
    "TimeRange": {
      "StartTime": "00:51:35.8000000",
      "EndTime": "00:51:35.9500000"
    }
  },
  {
    "TextLocation": {
      "Start": 39864,
      "End": 39868
    },
    "TimeRange": {
      "StartTime": "00:51:35.9500000",
      "EndTime": "00:51:36.1300000"
    }
  },
  {
    "TextLocation": {
      "Start": 39869,
      "End": 39870
    },
    "TimeRange": {
      "StartTime": "00:51:36.1300000",
      "EndTime": "00:51:36.1900000"
    }
  },
  {
    "TextLocation": {
      "Start": 39871,
      "End": 39879
    },
    "TimeRange": {
      "StartTime": "00:51:36.1900000",
      "EndTime": "00:51:36.5200000"
    }
  },
  {
    "TextLocation": {
      "Start": 39880,
      "End": 39885
    },
    "TimeRange": {
      "StartTime": "00:51:36.5200000",
      "EndTime": "00:51:36.7000000"
    }
  },
  {
    "TextLocation": {
      "Start": 39887,
      "End": 39890
    },
    "TimeRange": {
      "StartTime": "00:51:36.7000000",
      "EndTime": "00:51:36.8200000"
    }
  },
  {
    "TextLocation": {
      "Start": 39891,
      "End": 39894
    },
    "TimeRange": {
      "StartTime": "00:51:36.8200000",
      "EndTime": "00:51:36.8800000"
    }
  },
  {
    "TextLocation": {
      "Start": 39895,
      "End": 39899
    },
    "TimeRange": {
      "StartTime": "00:51:36.8800000",
      "EndTime": "00:51:37.0900000"
    }
  },
  {
    "TextLocation": {
      "Start": 39900,
      "End": 39906
    },
    "TimeRange": {
      "StartTime": "00:51:37.0900000",
      "EndTime": "00:51:37.3300000"
    }
  },
  {
    "TextLocation": {
      "Start": 39907,
      "End": 39911
    },
    "TimeRange": {
      "StartTime": "00:51:37.3300000",
      "EndTime": "00:51:37.7500000"
    }
  },
  {
    "TextLocation": {
      "Start": 39912,
      "End": 39915
    },
    "TimeRange": {
      "StartTime": "00:51:37.7500000",
      "EndTime": "00:51:37.9600000"
    }
  },
  {
    "TextLocation": {
      "Start": 39916,
      "End": 39918
    },
    "TimeRange": {
      "StartTime": "00:51:37.9600000",
      "EndTime": "00:51:38.1100000"
    }
  },
  {
    "TextLocation": {
      "Start": 39919,
      "End": 39921
    },
    "TimeRange": {
      "StartTime": "00:51:38.1100000",
      "EndTime": "00:51:38.5000000"
    }
  },
  {
    "TextLocation": {
      "Start": 39929,
      "End": 39932
    },
    "TimeRange": {
      "StartTime": "00:51:38.5300000",
      "EndTime": "00:51:39.1000000"
    }
  },
  {
    "TextLocation": {
      "Start": 39935,
      "End": 39939
    },
    "TimeRange": {
      "StartTime": "00:51:39.1300000",
      "EndTime": "00:51:39.6900000"
    }
  },
  {
    "TextLocation": {
      "Start": 39947,
      "End": 39952
    },
    "TimeRange": {
      "StartTime": "00:51:40.3900000",
      "EndTime": "00:51:40.6300000"
    }
  },
  {
    "TextLocation": {
      "Start": 39953,
      "End": 39956
    },
    "TimeRange": {
      "StartTime": "00:51:40.6300000",
      "EndTime": "00:51:40.7500000"
    }
  },
  {
    "TextLocation": {
      "Start": 39957,
      "End": 39961
    },
    "TimeRange": {
      "StartTime": "00:51:40.7500000",
      "EndTime": "00:51:40.9899999"
    }
  },
  {
    "TextLocation": {
      "Start": 39962,
      "End": 39964
    },
    "TimeRange": {
      "StartTime": "00:51:40.9899999",
      "EndTime": "00:51:41.1700000"
    }
  },
  {
    "TextLocation": {
      "Start": 39965,
      "End": 39970
    },
    "TimeRange": {
      "StartTime": "00:51:41.1700000",
      "EndTime": "00:51:41.5900000"
    }
  },
  {
    "TextLocation": {
      "Start": 39971,
      "End": 39974
    },
    "TimeRange": {
      "StartTime": "00:51:41.5900000",
      "EndTime": "00:51:41.7700000"
    }
  },
  {
    "TextLocation": {
      "Start": 39975,
      "End": 39980
    },
    "TimeRange": {
      "StartTime": "00:51:41.7700000",
      "EndTime": "00:51:42.0100000"
    }
  },
  {
    "TextLocation": {
      "Start": 39981,
      "End": 39989
    },
    "TimeRange": {
      "StartTime": "00:51:42.0100000",
      "EndTime": "00:51:42.3700000"
    }
  },
  {
    "TextLocation": {
      "Start": 39990,
      "End": 39992
    },
    "TimeRange": {
      "StartTime": "00:51:42.3700000",
      "EndTime": "00:51:42.5800000"
    }
  },
  {
    "TextLocation": {
      "Start": 39993,
      "End": 39996
    },
    "TimeRange": {
      "StartTime": "00:51:42.5800000",
      "EndTime": "00:51:42.6700000"
    }
  },
  {
    "TextLocation": {
      "Start": 39997,
      "End": 40006
    },
    "TimeRange": {
      "StartTime": "00:51:42.6700000",
      "EndTime": "00:51:43.0300000"
    }
  },
  {
    "TextLocation": {
      "Start": 40007,
      "End": 40011
    },
    "TimeRange": {
      "StartTime": "00:51:43.0300000",
      "EndTime": "00:51:43.2399999"
    }
  },
  {
    "TextLocation": {
      "Start": 40012,
      "End": 40016
    },
    "TimeRange": {
      "StartTime": "00:51:43.2399999",
      "EndTime": "00:51:43.3900000"
    }
  },
  {
    "TextLocation": {
      "Start": 40017,
      "End": 40021
    },
    "TimeRange": {
      "StartTime": "00:51:43.3900000",
      "EndTime": "00:51:43.5400000"
    }
  },
  {
    "TextLocation": {
      "Start": 40022,
      "End": 40028
    },
    "TimeRange": {
      "StartTime": "00:51:43.5400000",
      "EndTime": "00:51:43.9300000"
    }
  },
  {
    "TextLocation": {
      "Start": 40029,
      "End": 40041
    },
    "TimeRange": {
      "StartTime": "00:51:43.9300000",
      "EndTime": "00:51:44.6200000"
    }
  },
  {
    "TextLocation": {
      "Start": 40042,
      "End": 40044
    },
    "TimeRange": {
      "StartTime": "00:51:44.6200000",
      "EndTime": "00:51:44.7399999"
    }
  },
  {
    "TextLocation": {
      "Start": 40045,
      "End": 40050
    },
    "TimeRange": {
      "StartTime": "00:51:44.7399999",
      "EndTime": "00:51:45.2199999"
    }
  },
  {
    "TextLocation": {
      "Start": 40058,
      "End": 40059
    },
    "TimeRange": {
      "StartTime": "00:51:50.2399999",
      "EndTime": "00:51:50.3900000"
    }
  },
  {
    "TextLocation": {
      "Start": 40060,
      "End": 40063
    },
    "TimeRange": {
      "StartTime": "00:51:50.3900000",
      "EndTime": "00:51:50.7500000"
    }
  },
  {
    "TextLocation": {
      "Start": 40064,
      "End": 40068
    },
    "TimeRange": {
      "StartTime": "00:51:50.7500000",
      "EndTime": "00:51:51.4699999"
    }
  },
  {
    "TextLocation": {
      "Start": 40069,
      "End": 40074
    },
    "TimeRange": {
      "StartTime": "00:51:51.5900000",
      "EndTime": "00:51:51.9800000"
    }
  },
  {
    "TextLocation": {
      "Start": 40075,
      "End": 40078
    },
    "TimeRange": {
      "StartTime": "00:51:51.9800000",
      "EndTime": "00:51:52.5200000"
    }
  },
  {
    "TextLocation": {
      "Start": 40086,
      "End": 40088
    },
    "TimeRange": {
      "StartTime": "00:51:54.5900000",
      "EndTime": "00:51:54.9800000"
    }
  },
  {
    "TextLocation": {
      "Start": 40089,
      "End": 40094
    },
    "TimeRange": {
      "StartTime": "00:51:54.9800000",
      "EndTime": "00:51:55.2800000"
    }
  },
  {
    "TextLocation": {
      "Start": 40095,
      "End": 40098
    },
    "TimeRange": {
      "StartTime": "00:51:55.2800000",
      "EndTime": "00:51:55.4899999"
    }
  },
  {
    "TextLocation": {
      "Start": 40099,
      "End": 40105
    },
    "TimeRange": {
      "StartTime": "00:51:55.4899999",
      "EndTime": "00:51:55.8200000"
    }
  },
  {
    "TextLocation": {
      "Start": 40106,
      "End": 40117
    },
    "TimeRange": {
      "StartTime": "00:51:55.8200000",
      "EndTime": "00:51:56.2700000"
    }
  },
  {
    "TextLocation": {
      "Start": 40118,
      "End": 40122
    },
    "TimeRange": {
      "StartTime": "00:51:56.2700000",
      "EndTime": "00:51:56.4500000"
    }
  },
  {
    "TextLocation": {
      "Start": 40123,
      "End": 40126
    },
    "TimeRange": {
      "StartTime": "00:51:56.4500000",
      "EndTime": "00:51:56.9300000"
    }
  },
  {
    "TextLocation": {
      "Start": 40127,
      "End": 40132
    },
    "TimeRange": {
      "StartTime": "00:51:56.9300000",
      "EndTime": "00:51:57.4699999"
    }
  },
  {
    "TextLocation": {
      "Start": 40133,
      "End": 40138
    },
    "TimeRange": {
      "StartTime": "00:51:57.4699999",
      "EndTime": "00:51:57.8300000"
    }
  },
  {
    "TextLocation": {
      "Start": 40139,
      "End": 40147
    },
    "TimeRange": {
      "StartTime": "00:51:57.8300000",
      "EndTime": "00:51:58.5200000"
    }
  },
  {
    "TextLocation": {
      "Start": 40148,
      "End": 40153
    },
    "TimeRange": {
      "StartTime": "00:51:58.5200000",
      "EndTime": "00:51:59.0900000"
    }
  },
  {
    "TextLocation": {
      "Start": 40161,
      "End": 40164
    },
    "TimeRange": {
      "StartTime": "00:51:59.1200000",
      "EndTime": "00:51:59.6900000"
    }
  },
  {
    "TextLocation": {
      "Start": 40172,
      "End": 40175
    },
    "TimeRange": {
      "StartTime": "00:52:01.6100000",
      "EndTime": "00:52:01.8200000"
    }
  },
  {
    "TextLocation": {
      "Start": 40176,
      "End": 40179
    },
    "TimeRange": {
      "StartTime": "00:52:01.8200000",
      "EndTime": "00:52:01.9100000"
    }
  },
  {
    "TextLocation": {
      "Start": 40180,
      "End": 40185
    },
    "TimeRange": {
      "StartTime": "00:52:01.9100000",
      "EndTime": "00:52:02.0300000"
    }
  },
  {
    "TextLocation": {
      "Start": 40186,
      "End": 40190
    },
    "TimeRange": {
      "StartTime": "00:52:02.0300000",
      "EndTime": "00:52:02.1200000"
    }
  },
  {
    "TextLocation": {
      "Start": 40191,
      "End": 40200
    },
    "TimeRange": {
      "StartTime": "00:52:02.1200000",
      "EndTime": "00:52:02.4200000"
    }
  },
  {
    "TextLocation": {
      "Start": 40201,
      "End": 40205
    },
    "TimeRange": {
      "StartTime": "00:52:02.4200000",
      "EndTime": "00:52:02.5700000"
    }
  },
  {
    "TextLocation": {
      "Start": 40206,
      "End": 40213
    },
    "TimeRange": {
      "StartTime": "00:52:02.5700000",
      "EndTime": "00:52:02.8700000"
    }
  },
  {
    "TextLocation": {
      "Start": 40215,
      "End": 40218
    },
    "TimeRange": {
      "StartTime": "00:52:02.8700000",
      "EndTime": "00:52:03.0200000"
    }
  },
  {
    "TextLocation": {
      "Start": 40219,
      "End": 40221
    },
    "TimeRange": {
      "StartTime": "00:52:03.0200000",
      "EndTime": "00:52:03.1700000"
    }
  },
  {
    "TextLocation": {
      "Start": 40222,
      "End": 40225
    },
    "TimeRange": {
      "StartTime": "00:52:03.1700000",
      "EndTime": "00:52:03.3200000"
    }
  },
  {
    "TextLocation": {
      "Start": 40226,
      "End": 40231
    },
    "TimeRange": {
      "StartTime": "00:52:03.3200000",
      "EndTime": "00:52:03.5300000"
    }
  },
  {
    "TextLocation": {
      "Start": 40232,
      "End": 40236
    },
    "TimeRange": {
      "StartTime": "00:52:03.5300000",
      "EndTime": "00:52:03.7700000"
    }
  },
  {
    "TextLocation": {
      "Start": 40237,
      "End": 40244
    },
    "TimeRange": {
      "StartTime": "00:52:03.7700000",
      "EndTime": "00:52:04.1000000"
    }
  },
  {
    "TextLocation": {
      "Start": 40246,
      "End": 40249
    },
    "TimeRange": {
      "StartTime": "00:52:04.1000000",
      "EndTime": "00:52:04.2500000"
    }
  },
  {
    "TextLocation": {
      "Start": 40250,
      "End": 40255
    },
    "TimeRange": {
      "StartTime": "00:52:04.2500000",
      "EndTime": "00:52:04.5500000"
    }
  },
  {
    "TextLocation": {
      "Start": 40256,
      "End": 40259
    },
    "TimeRange": {
      "StartTime": "00:52:04.5500000",
      "EndTime": "00:52:04.7600000"
    }
  },
  {
    "TextLocation": {
      "Start": 40260,
      "End": 40264
    },
    "TimeRange": {
      "StartTime": "00:52:04.7600000",
      "EndTime": "00:52:05.4200000"
    }
  },
  {
    "TextLocation": {
      "Start": 40272,
      "End": 40275
    },
    "TimeRange": {
      "StartTime": "00:52:05.6300000",
      "EndTime": "00:52:06.3500000"
    }
  },
  {
    "TextLocation": {
      "Start": 40283,
      "End": 40287
    },
    "TimeRange": {
      "StartTime": "00:52:06.4699999",
      "EndTime": "00:52:06.7100000"
    }
  },
  {
    "TextLocation": {
      "Start": 40288,
      "End": 40292
    },
    "TimeRange": {
      "StartTime": "00:52:06.7100000",
      "EndTime": "00:52:06.9800000"
    }
  },
  {
    "TextLocation": {
      "Start": 40293,
      "End": 40295
    },
    "TimeRange": {
      "StartTime": "00:52:06.9800000",
      "EndTime": "00:52:07.0700000"
    }
  },
  {
    "TextLocation": {
      "Start": 40296,
      "End": 40300
    },
    "TimeRange": {
      "StartTime": "00:52:07.0700000",
      "EndTime": "00:52:07.4000000"
    }
  },
  {
    "TextLocation": {
      "Start": 40308,
      "End": 40312
    },
    "TimeRange": {
      "StartTime": "00:52:08.4800000",
      "EndTime": "00:52:08.9600000"
    }
  },
  {
    "TextLocation": {
      "Start": 40313,
      "End": 40318
    },
    "TimeRange": {
      "StartTime": "00:52:09.1100000",
      "EndTime": "00:52:09.4300000"
    }
  },
  {
    "TextLocation": {
      "Start": 40319,
      "End": 40322
    },
    "TimeRange": {
      "StartTime": "00:52:09.4400000",
      "EndTime": "00:52:09.6200000"
    }
  },
  {
    "TextLocation": {
      "Start": 40323,
      "End": 40330
    },
    "TimeRange": {
      "StartTime": "00:52:09.6200000",
      "EndTime": "00:52:10.3400000"
    }
  },
  {
    "TextLocation": {
      "Start": 40338,
      "End": 40342
    },
    "TimeRange": {
      "StartTime": "00:52:11.3600000",
      "EndTime": "00:52:11.7500000"
    }
  },
  {
    "TextLocation": {
      "Start": 40345,
      "End": 40350
    },
    "TimeRange": {
      "StartTime": "00:52:12.4699999",
      "EndTime": "00:52:12.6800000"
    }
  },
  {
    "TextLocation": {
      "Start": 40351,
      "End": 40354
    },
    "TimeRange": {
      "StartTime": "00:52:12.7100000",
      "EndTime": "00:52:12.8900000"
    }
  },
  {
    "TextLocation": {
      "Start": 40355,
      "End": 40358
    },
    "TimeRange": {
      "StartTime": "00:52:12.8900000",
      "EndTime": "00:52:13.0400000"
    }
  },
  {
    "TextLocation": {
      "Start": 40359,
      "End": 40363
    },
    "TimeRange": {
      "StartTime": "00:52:13.0400000",
      "EndTime": "00:52:13.1900000"
    }
  },
  {
    "TextLocation": {
      "Start": 40364,
      "End": 40367
    },
    "TimeRange": {
      "StartTime": "00:52:13.1900000",
      "EndTime": "00:52:13.3100000"
    }
  },
  {
    "TextLocation": {
      "Start": 40368,
      "End": 40373
    },
    "TimeRange": {
      "StartTime": "00:52:13.3100000",
      "EndTime": "00:52:13.5800000"
    }
  },
  {
    "TextLocation": {
      "Start": 40374,
      "End": 40376
    },
    "TimeRange": {
      "StartTime": "00:52:13.5800000",
      "EndTime": "00:52:13.9699999"
    }
  },
  {
    "TextLocation": {
      "Start": 40384,
      "End": 40391
    },
    "TimeRange": {
      "StartTime": "00:52:14.9500000",
      "EndTime": "00:52:15.5800000"
    }
  },
  {
    "TextLocation": {
      "Start": 40399,
      "End": 40403
    },
    "TimeRange": {
      "StartTime": "00:52:18.1700000",
      "EndTime": "00:52:18.6200000"
    }
  },
  {
    "TextLocation": {
      "Start": 40406,
      "End": 40411
    },
    "TimeRange": {
      "StartTime": "00:52:18.8900000",
      "EndTime": "00:52:19.3700000"
    }
  },
  {
    "TextLocation": {
      "Start": 40412,
      "End": 40416
    },
    "TimeRange": {
      "StartTime": "00:52:19.3700000",
      "EndTime": "00:52:19.5800000"
    }
  },
  {
    "TextLocation": {
      "Start": 40417,
      "End": 40420
    },
    "TimeRange": {
      "StartTime": "00:52:19.5800000",
      "EndTime": "00:52:19.8200000"
    }
  },
  {
    "TextLocation": {
      "Start": 40421,
      "End": 40425
    },
    "TimeRange": {
      "StartTime": "00:52:19.8200000",
      "EndTime": "00:52:19.9400000"
    }
  },
  {
    "TextLocation": {
      "Start": 40426,
      "End": 40429
    },
    "TimeRange": {
      "StartTime": "00:52:19.9400000",
      "EndTime": "00:52:20.1200000"
    }
  },
  {
    "TextLocation": {
      "Start": 40430,
      "End": 40433
    },
    "TimeRange": {
      "StartTime": "00:52:20.1200000",
      "EndTime": "00:52:20.2700000"
    }
  },
  {
    "TextLocation": {
      "Start": 40434,
      "End": 40442
    },
    "TimeRange": {
      "StartTime": "00:52:20.2700000",
      "EndTime": "00:52:20.6000000"
    }
  },
  {
    "TextLocation": {
      "Start": 40443,
      "End": 40445
    },
    "TimeRange": {
      "StartTime": "00:52:20.6000000",
      "EndTime": "00:52:20.9899999"
    }
  },
  {
    "TextLocation": {
      "Start": 40453,
      "End": 40454
    },
    "TimeRange": {
      "StartTime": "00:52:21.0200000",
      "EndTime": "00:52:21.2300000"
    }
  },
  {
    "TextLocation": {
      "Start": 40455,
      "End": 40458
    },
    "TimeRange": {
      "StartTime": "00:52:21.2300000",
      "EndTime": "00:52:21.3800000"
    }
  },
  {
    "TextLocation": {
      "Start": 40459,
      "End": 40461
    },
    "TimeRange": {
      "StartTime": "00:52:21.3800000",
      "EndTime": "00:52:21.5000000"
    }
  },
  {
    "TextLocation": {
      "Start": 40462,
      "End": 40465
    },
    "TimeRange": {
      "StartTime": "00:52:21.5000000",
      "EndTime": "00:52:21.5900000"
    }
  },
  {
    "TextLocation": {
      "Start": 40466,
      "End": 40472
    },
    "TimeRange": {
      "StartTime": "00:52:21.5900000",
      "EndTime": "00:52:21.8300000"
    }
  },
  {
    "TextLocation": {
      "Start": 40473,
      "End": 40477
    },
    "TimeRange": {
      "StartTime": "00:52:21.8300000",
      "EndTime": "00:52:22.1900000"
    }
  },
  {
    "TextLocation": {
      "Start": 40485,
      "End": 40488
    },
    "TimeRange": {
      "StartTime": "00:52:24.0700000",
      "EndTime": "00:52:24.3700000"
    }
  },
  {
    "TextLocation": {
      "Start": 40489,
      "End": 40494
    },
    "TimeRange": {
      "StartTime": "00:52:24.3700000",
      "EndTime": "00:52:24.5800000"
    }
  },
  {
    "TextLocation": {
      "Start": 40495,
      "End": 40498
    },
    "TimeRange": {
      "StartTime": "00:52:24.5800000",
      "EndTime": "00:52:24.7600000"
    }
  },
  {
    "TextLocation": {
      "Start": 40499,
      "End": 40502
    },
    "TimeRange": {
      "StartTime": "00:52:24.7600000",
      "EndTime": "00:52:24.8500000"
    }
  },
  {
    "TextLocation": {
      "Start": 40503,
      "End": 40512
    },
    "TimeRange": {
      "StartTime": "00:52:24.8500000",
      "EndTime": "00:52:25.3000000"
    }
  },
  {
    "TextLocation": {
      "Start": 40514,
      "End": 40516
    },
    "TimeRange": {
      "StartTime": "00:52:25.3000000",
      "EndTime": "00:52:25.4200000"
    }
  },
  {
    "TextLocation": {
      "Start": 40517,
      "End": 40520
    },
    "TimeRange": {
      "StartTime": "00:52:25.4200000",
      "EndTime": "00:52:25.5100000"
    }
  },
  {
    "TextLocation": {
      "Start": 40521,
      "End": 40527
    },
    "TimeRange": {
      "StartTime": "00:52:25.5100000",
      "EndTime": "00:52:26.0500000"
    }
  },
  {
    "TextLocation": {
      "Start": 40535,
      "End": 40537
    },
    "TimeRange": {
      "StartTime": "00:52:26.8800000",
      "EndTime": "00:52:27.1200000"
    }
  },
  {
    "TextLocation": {
      "Start": 40538,
      "End": 40541
    },
    "TimeRange": {
      "StartTime": "00:52:27.1200000",
      "EndTime": "00:52:27.4800000"
    }
  },
  {
    "TextLocation": {
      "Start": 40542,
      "End": 40546
    },
    "TimeRange": {
      "StartTime": "00:52:27.6000000",
      "EndTime": "00:52:27.8700000"
    }
  },
  {
    "TextLocation": {
      "Start": 40547,
      "End": 40550
    },
    "TimeRange": {
      "StartTime": "00:52:27.8700000",
      "EndTime": "00:52:28.3200000"
    }
  },
  {
    "TextLocation": {
      "Start": 40558,
      "End": 40560
    },
    "TimeRange": {
      "StartTime": "00:52:28.6500000",
      "EndTime": "00:52:28.8600000"
    }
  },
  {
    "TextLocation": {
      "Start": 40561,
      "End": 40564
    },
    "TimeRange": {
      "StartTime": "00:52:28.8600000",
      "EndTime": "00:52:28.9200000"
    }
  },
  {
    "TextLocation": {
      "Start": 40565,
      "End": 40572
    },
    "TimeRange": {
      "StartTime": "00:52:28.9200000",
      "EndTime": "00:52:29.4800000"
    }
  },
  {
    "TextLocation": {
      "Start": 40580,
      "End": 40583
    },
    "TimeRange": {
      "StartTime": "00:52:29.4899999",
      "EndTime": "00:52:30.0600000"
    }
  },
  {
    "TextLocation": {
      "Start": 40591,
      "End": 40594
    },
    "TimeRange": {
      "StartTime": "00:52:33.0200000",
      "EndTime": "00:52:33.4100000"
    }
  },
  {
    "TextLocation": {
      "Start": 40596,
      "End": 40599
    },
    "TimeRange": {
      "StartTime": "00:52:33.4100000",
      "EndTime": "00:52:33.5600000"
    }
  },
  {
    "TextLocation": {
      "Start": 40600,
      "End": 40609
    },
    "TimeRange": {
      "StartTime": "00:52:33.5600000",
      "EndTime": "00:52:34.0700000"
    }
  },
  {
    "TextLocation": {
      "Start": 40610,
      "End": 40612
    },
    "TimeRange": {
      "StartTime": "00:52:34.0700000",
      "EndTime": "00:52:34.1900000"
    }
  },
  {
    "TextLocation": {
      "Start": 40613,
      "End": 40618
    },
    "TimeRange": {
      "StartTime": "00:52:34.1900000",
      "EndTime": "00:52:34.6700000"
    }
  },
  {
    "TextLocation": {
      "Start": 40620,
      "End": 40625
    },
    "TimeRange": {
      "StartTime": "00:52:34.6700000",
      "EndTime": "00:52:34.9100000"
    }
  },
  {
    "TextLocation": {
      "Start": 40626,
      "End": 40629
    },
    "TimeRange": {
      "StartTime": "00:52:34.9100000",
      "EndTime": "00:52:35"
    }
  },
  {
    "TextLocation": {
      "Start": 40630,
      "End": 40633
    },
    "TimeRange": {
      "StartTime": "00:52:35",
      "EndTime": "00:52:35.0600000"
    }
  },
  {
    "TextLocation": {
      "Start": 40634,
      "End": 40643
    },
    "TimeRange": {
      "StartTime": "00:52:35.0600000",
      "EndTime": "00:52:35.4500000"
    }
  },
  {
    "TextLocation": {
      "Start": 40644,
      "End": 40646
    },
    "TimeRange": {
      "StartTime": "00:52:35.4500000",
      "EndTime": "00:52:35.5700000"
    }
  },
  {
    "TextLocation": {
      "Start": 40647,
      "End": 40655
    },
    "TimeRange": {
      "StartTime": "00:52:35.5700000",
      "EndTime": "00:52:36.1700000"
    }
  },
  {
    "TextLocation": {
      "Start": 40657,
      "End": 40661
    },
    "TimeRange": {
      "StartTime": "00:52:36.1700000",
      "EndTime": "00:52:36.5300000"
    }
  },
  {
    "TextLocation": {
      "Start": 40662,
      "End": 40668
    },
    "TimeRange": {
      "StartTime": "00:52:36.5300000",
      "EndTime": "00:52:36.8000000"
    }
  },
  {
    "TextLocation": {
      "Start": 40669,
      "End": 40675
    },
    "TimeRange": {
      "StartTime": "00:52:36.8000000",
      "EndTime": "00:52:37.2800000"
    }
  },
  {
    "TextLocation": {
      "Start": 40678,
      "End": 40681
    },
    "TimeRange": {
      "StartTime": "00:52:37.2800000",
      "EndTime": "00:52:37.3700000"
    }
  },
  {
    "TextLocation": {
      "Start": 40682,
      "End": 40686
    },
    "TimeRange": {
      "StartTime": "00:52:37.3700000",
      "EndTime": "00:52:37.5200000"
    }
  },
  {
    "TextLocation": {
      "Start": 40687,
      "End": 40690
    },
    "TimeRange": {
      "StartTime": "00:52:37.5200000",
      "EndTime": "00:52:37.6400000"
    }
  },
  {
    "TextLocation": {
      "Start": 40691,
      "End": 40697
    },
    "TimeRange": {
      "StartTime": "00:52:37.6400000",
      "EndTime": "00:52:37.9100000"
    }
  },
  {
    "TextLocation": {
      "Start": 40698,
      "End": 40703
    },
    "TimeRange": {
      "StartTime": "00:52:37.9100000",
      "EndTime": "00:52:38.2100000"
    }
  },
  {
    "TextLocation": {
      "Start": 40704,
      "End": 40706
    },
    "TimeRange": {
      "StartTime": "00:52:38.2100000",
      "EndTime": "00:52:38.5100000"
    }
  },
  {
    "TextLocation": {
      "Start": 40707,
      "End": 40709
    },
    "TimeRange": {
      "StartTime": "00:52:38.5100000",
      "EndTime": "00:52:38.6300000"
    }
  },
  {
    "TextLocation": {
      "Start": 40710,
      "End": 40713
    },
    "TimeRange": {
      "StartTime": "00:52:38.6300000",
      "EndTime": "00:52:38.7199999"
    }
  },
  {
    "TextLocation": {
      "Start": 40714,
      "End": 40721
    },
    "TimeRange": {
      "StartTime": "00:52:38.7199999",
      "EndTime": "00:52:39.2900000"
    }
  },
  {
    "TextLocation": {
      "Start": 40723,
      "End": 40730
    },
    "TimeRange": {
      "StartTime": "00:52:39.2900000",
      "EndTime": "00:52:39.7700000"
    }
  },
  {
    "TextLocation": {
      "Start": 40731,
      "End": 40737
    },
    "TimeRange": {
      "StartTime": "00:52:39.7700000",
      "EndTime": "00:52:40.0700000"
    }
  },
  {
    "TextLocation": {
      "Start": 40738,
      "End": 40740
    },
    "TimeRange": {
      "StartTime": "00:52:40.0700000",
      "EndTime": "00:52:40.1600000"
    }
  },
  {
    "TextLocation": {
      "Start": 40741,
      "End": 40745
    },
    "TimeRange": {
      "StartTime": "00:52:40.1600000",
      "EndTime": "00:52:40.3100000"
    }
  },
  {
    "TextLocation": {
      "Start": 40746,
      "End": 40748
    },
    "TimeRange": {
      "StartTime": "00:52:40.3100000",
      "EndTime": "00:52:40.4600000"
    }
  },
  {
    "TextLocation": {
      "Start": 40749,
      "End": 40753
    },
    "TimeRange": {
      "StartTime": "00:52:40.4600000",
      "EndTime": "00:52:40.7000000"
    }
  },
  {
    "TextLocation": {
      "Start": 40754,
      "End": 40757
    },
    "TimeRange": {
      "StartTime": "00:52:40.7000000",
      "EndTime": "00:52:40.8200000"
    }
  },
  {
    "TextLocation": {
      "Start": 40758,
      "End": 40766
    },
    "TimeRange": {
      "StartTime": "00:52:40.8200000",
      "EndTime": "00:52:41.3900000"
    }
  },
  {
    "TextLocation": {
      "Start": 40767,
      "End": 40769
    },
    "TimeRange": {
      "StartTime": "00:52:41.3900000",
      "EndTime": "00:52:41.6900000"
    }
  },
  {
    "TextLocation": {
      "Start": 40770,
      "End": 40776
    },
    "TimeRange": {
      "StartTime": "00:52:41.8100000",
      "EndTime": "00:52:42.0800000"
    }
  },
  {
    "TextLocation": {
      "Start": 40777,
      "End": 40779
    },
    "TimeRange": {
      "StartTime": "00:52:42.0800000",
      "EndTime": "00:52:42.2600000"
    }
  },
  {
    "TextLocation": {
      "Start": 40781,
      "End": 40786
    },
    "TimeRange": {
      "StartTime": "00:52:42.2600000",
      "EndTime": "00:52:42.4400000"
    }
  },
  {
    "TextLocation": {
      "Start": 40787,
      "End": 40795
    },
    "TimeRange": {
      "StartTime": "00:52:42.4400000",
      "EndTime": "00:52:43.1900000"
    }
  },
  {
    "TextLocation": {
      "Start": 40798,
      "End": 40801
    },
    "TimeRange": {
      "StartTime": "00:52:44.7199999",
      "EndTime": "00:52:44.9899999"
    }
  },
  {
    "TextLocation": {
      "Start": 40802,
      "End": 40806
    },
    "TimeRange": {
      "StartTime": "00:52:44.9899999",
      "EndTime": "00:52:45.6500000"
    }
  },
  {
    "TextLocation": {
      "Start": 40807,
      "End": 40814
    },
    "TimeRange": {
      "StartTime": "00:52:45.7700000",
      "EndTime": "00:52:46.2500000"
    }
  },
  {
    "TextLocation": {
      "Start": 40815,
      "End": 40818
    },
    "TimeRange": {
      "StartTime": "00:52:46.2500000",
      "EndTime": "00:52:46.3400000"
    }
  },
  {
    "TextLocation": {
      "Start": 40819,
      "End": 40827
    },
    "TimeRange": {
      "StartTime": "00:52:46.3400000",
      "EndTime": "00:52:46.7300000"
    }
  },
  {
    "TextLocation": {
      "Start": 40828,
      "End": 40833
    },
    "TimeRange": {
      "StartTime": "00:52:46.7300000",
      "EndTime": "00:52:46.9699999"
    }
  },
  {
    "TextLocation": {
      "Start": 40834,
      "End": 40839
    },
    "TimeRange": {
      "StartTime": "00:52:46.9699999",
      "EndTime": "00:52:47.3900000"
    }
  },
  {
    "TextLocation": {
      "Start": 40840,
      "End": 40845
    },
    "TimeRange": {
      "StartTime": "00:52:47.3900000",
      "EndTime": "00:52:47.6300000"
    }
  },
  {
    "TextLocation": {
      "Start": 40846,
      "End": 40849
    },
    "TimeRange": {
      "StartTime": "00:52:47.6300000",
      "EndTime": "00:52:47.7500000"
    }
  },
  {
    "TextLocation": {
      "Start": 40850,
      "End": 40856
    },
    "TimeRange": {
      "StartTime": "00:52:47.7500000",
      "EndTime": "00:52:48.0500000"
    }
  },
  {
    "TextLocation": {
      "Start": 40857,
      "End": 40861
    },
    "TimeRange": {
      "StartTime": "00:52:48.0500000",
      "EndTime": "00:52:48.2900000"
    }
  },
  {
    "TextLocation": {
      "Start": 40863,
      "End": 40865
    },
    "TimeRange": {
      "StartTime": "00:52:48.2900000",
      "EndTime": "00:52:48.4100000"
    }
  },
  {
    "TextLocation": {
      "Start": 40866,
      "End": 40870
    },
    "TimeRange": {
      "StartTime": "00:52:48.4100000",
      "EndTime": "00:52:48.5600000"
    }
  },
  {
    "TextLocation": {
      "Start": 40871,
      "End": 40874
    },
    "TimeRange": {
      "StartTime": "00:52:48.5600000",
      "EndTime": "00:52:48.7100000"
    }
  },
  {
    "TextLocation": {
      "Start": 40875,
      "End": 40877
    },
    "TimeRange": {
      "StartTime": "00:52:48.7100000",
      "EndTime": "00:52:48.8000000"
    }
  },
  {
    "TextLocation": {
      "Start": 40878,
      "End": 40882
    },
    "TimeRange": {
      "StartTime": "00:52:48.8000000",
      "EndTime": "00:52:49.0700000"
    }
  },
  {
    "TextLocation": {
      "Start": 40883,
      "End": 40885
    },
    "TimeRange": {
      "StartTime": "00:52:49.0700000",
      "EndTime": "00:52:49.1600000"
    }
  },
  {
    "TextLocation": {
      "Start": 40886,
      "End": 40889
    },
    "TimeRange": {
      "StartTime": "00:52:49.1600000",
      "EndTime": "00:52:49.2500000"
    }
  },
  {
    "TextLocation": {
      "Start": 40890,
      "End": 40897
    },
    "TimeRange": {
      "StartTime": "00:52:49.2500000",
      "EndTime": "00:52:49.8500000"
    }
  },
  {
    "TextLocation": {
      "Start": 40905,
      "End": 40906
    },
    "TimeRange": {
      "StartTime": "00:52:50.8700000",
      "EndTime": "00:52:51.1700000"
    }
  },
  {
    "TextLocation": {
      "Start": 40907,
      "End": 40912
    },
    "TimeRange": {
      "StartTime": "00:52:51.1700000",
      "EndTime": "00:52:51.6200000"
    }
  },
  {
    "TextLocation": {
      "Start": 40913,
      "End": 40919
    },
    "TimeRange": {
      "StartTime": "00:52:51.6200000",
      "EndTime": "00:52:52.4000000"
    }
  },
  {
    "TextLocation": {
      "Start": 40920,
      "End": 40928
    },
    "TimeRange": {
      "StartTime": "00:52:52.4000000",
      "EndTime": "00:52:52.8500000"
    }
  },
  {
    "TextLocation": {
      "Start": 40929,
      "End": 40937
    },
    "TimeRange": {
      "StartTime": "00:52:52.8500000",
      "EndTime": "00:52:53.3900000"
    }
  },
  {
    "TextLocation": {
      "Start": 40938,
      "End": 40944
    },
    "TimeRange": {
      "StartTime": "00:52:53.3900000",
      "EndTime": "00:52:54.1700000"
    }
  },
  {
    "TextLocation": {
      "Start": 40945,
      "End": 40950
    },
    "TimeRange": {
      "StartTime": "00:52:54.2000000",
      "EndTime": "00:52:54.4699999"
    }
  },
  {
    "TextLocation": {
      "Start": 40951,
      "End": 40958
    },
    "TimeRange": {
      "StartTime": "00:52:54.4699999",
      "EndTime": "00:52:54.7100000"
    }
  },
  {
    "TextLocation": {
      "Start": 40959,
      "End": 40963
    },
    "TimeRange": {
      "StartTime": "00:52:54.7100000",
      "EndTime": "00:52:55.1600000"
    }
  },
  {
    "TextLocation": {
      "Start": 40971,
      "End": 40975
    },
    "TimeRange": {
      "StartTime": "00:52:55.4899999",
      "EndTime": "00:52:56.0600000"
    }
  },
  {
    "TextLocation": {
      "Start": 40978,
      "End": 40980
    },
    "TimeRange": {
      "StartTime": "00:52:57.8600000",
      "EndTime": "00:52:57.9800000"
    }
  },
  {
    "TextLocation": {
      "Start": 40981,
      "End": 40984
    },
    "TimeRange": {
      "StartTime": "00:52:57.9800000",
      "EndTime": "00:52:58.0400000"
    }
  },
  {
    "TextLocation": {
      "Start": 40985,
      "End": 40993
    },
    "TimeRange": {
      "StartTime": "00:52:58.0400000",
      "EndTime": "00:52:58.3400000"
    }
  },
  {
    "TextLocation": {
      "Start": 40994,
      "End": 41002
    },
    "TimeRange": {
      "StartTime": "00:52:58.3400000",
      "EndTime": "00:52:58.6400000"
    }
  },
  {
    "TextLocation": {
      "Start": 41003,
      "End": 41008
    },
    "TimeRange": {
      "StartTime": "00:52:58.6400000",
      "EndTime": "00:52:58.8800000"
    }
  },
  {
    "TextLocation": {
      "Start": 41009,
      "End": 41016
    },
    "TimeRange": {
      "StartTime": "00:52:58.8800000",
      "EndTime": "00:52:59.1800000"
    }
  },
  {
    "TextLocation": {
      "Start": 41017,
      "End": 41025
    },
    "TimeRange": {
      "StartTime": "00:52:59.1800000",
      "EndTime": "00:52:59.6000000"
    }
  },
  {
    "TextLocation": {
      "Start": 41026,
      "End": 41031
    },
    "TimeRange": {
      "StartTime": "00:52:59.6000000",
      "EndTime": "00:52:59.9899999"
    }
  },
  {
    "TextLocation": {
      "Start": 41032,
      "End": 41037
    },
    "TimeRange": {
      "StartTime": "00:52:59.9899999",
      "EndTime": "00:53:00.2300000"
    }
  },
  {
    "TextLocation": {
      "Start": 41038,
      "End": 41041
    },
    "TimeRange": {
      "StartTime": "00:53:00.2300000",
      "EndTime": "00:53:00.4100000"
    }
  },
  {
    "TextLocation": {
      "Start": 41042,
      "End": 41046
    },
    "TimeRange": {
      "StartTime": "00:53:00.4100000",
      "EndTime": "00:53:00.8600000"
    }
  },
  {
    "TextLocation": {
      "Start": 41054,
      "End": 41058
    },
    "TimeRange": {
      "StartTime": "00:53:07.1800000",
      "EndTime": "00:53:07.6300000"
    }
  },
  {
    "TextLocation": {
      "Start": 41059,
      "End": 41062
    },
    "TimeRange": {
      "StartTime": "00:53:07.6300000",
      "EndTime": "00:53:07.9000000"
    }
  },
  {
    "TextLocation": {
      "Start": 41063,
      "End": 41068
    },
    "TimeRange": {
      "StartTime": "00:53:07.9000000",
      "EndTime": "00:53:08.1100000"
    }
  },
  {
    "TextLocation": {
      "Start": 41069,
      "End": 41073
    },
    "TimeRange": {
      "StartTime": "00:53:08.1100000",
      "EndTime": "00:53:08.3200000"
    }
  },
  {
    "TextLocation": {
      "Start": 41074,
      "End": 41078
    },
    "TimeRange": {
      "StartTime": "00:53:08.3200000",
      "EndTime": "00:53:08.6200000"
    }
  },
  {
    "TextLocation": {
      "Start": 41079,
      "End": 41080
    },
    "TimeRange": {
      "StartTime": "00:53:08.6200000",
      "EndTime": "00:53:08.6800000"
    }
  },
  {
    "TextLocation": {
      "Start": 41081,
      "End": 41084
    },
    "TimeRange": {
      "StartTime": "00:53:08.6800000",
      "EndTime": "00:53:08.9800000"
    }
  },
  {
    "TextLocation": {
      "Start": 41087,
      "End": 41091
    },
    "TimeRange": {
      "StartTime": "00:53:08.9800000",
      "EndTime": "00:53:09.4600000"
    }
  },
  {
    "TextLocation": {
      "Start": 41099,
      "End": 41102
    },
    "TimeRange": {
      "StartTime": "00:53:10.5400000",
      "EndTime": "00:53:10.7800000"
    }
  },
  {
    "TextLocation": {
      "Start": 41103,
      "End": 41106
    },
    "TimeRange": {
      "StartTime": "00:53:10.7800000",
      "EndTime": "00:53:10.9600000"
    }
  },
  {
    "TextLocation": {
      "Start": 41107,
      "End": 41112
    },
    "TimeRange": {
      "StartTime": "00:53:10.9600000",
      "EndTime": "00:53:11.2900000"
    }
  },
  {
    "TextLocation": {
      "Start": 41113,
      "End": 41117
    },
    "TimeRange": {
      "StartTime": "00:53:11.2900000",
      "EndTime": "00:53:11.5600000"
    }
  },
  {
    "TextLocation": {
      "Start": 41118,
      "End": 41122
    },
    "TimeRange": {
      "StartTime": "00:53:11.5600000",
      "EndTime": "00:53:12.0400000"
    }
  },
  {
    "TextLocation": {
      "Start": 41123,
      "End": 41127
    },
    "TimeRange": {
      "StartTime": "00:53:12.0400000",
      "EndTime": "00:53:12.4000000"
    }
  },
  {
    "TextLocation": {
      "Start": 41128,
      "End": 41133
    },
    "TimeRange": {
      "StartTime": "00:53:12.4000000",
      "EndTime": "00:53:12.6700000"
    }
  },
  {
    "TextLocation": {
      "Start": 41134,
      "End": 41138
    },
    "TimeRange": {
      "StartTime": "00:53:12.6700000",
      "EndTime": "00:53:12.7900000"
    }
  },
  {
    "TextLocation": {
      "Start": 41139,
      "End": 41142
    },
    "TimeRange": {
      "StartTime": "00:53:12.7900000",
      "EndTime": "00:53:12.8800000"
    }
  },
  {
    "TextLocation": {
      "Start": 41143,
      "End": 41152
    },
    "TimeRange": {
      "StartTime": "00:53:12.8800000",
      "EndTime": "00:53:13.2399999"
    }
  },
  {
    "TextLocation": {
      "Start": 41153,
      "End": 41156
    },
    "TimeRange": {
      "StartTime": "00:53:13.2399999",
      "EndTime": "00:53:13.4200000"
    }
  },
  {
    "TextLocation": {
      "Start": 41157,
      "End": 41162
    },
    "TimeRange": {
      "StartTime": "00:53:13.4200000",
      "EndTime": "00:53:13.8700000"
    }
  },
  {
    "TextLocation": {
      "Start": 41163,
      "End": 41165
    },
    "TimeRange": {
      "StartTime": "00:53:13.8700000",
      "EndTime": "00:53:14.1700000"
    }
  },
  {
    "TextLocation": {
      "Start": 41166,
      "End": 41171
    },
    "TimeRange": {
      "StartTime": "00:53:14.1700000",
      "EndTime": "00:53:14.4100000"
    }
  },
  {
    "TextLocation": {
      "Start": 41172,
      "End": 41176
    },
    "TimeRange": {
      "StartTime": "00:53:14.4100000",
      "EndTime": "00:53:14.5600000"
    }
  },
  {
    "TextLocation": {
      "Start": 41177,
      "End": 41182
    },
    "TimeRange": {
      "StartTime": "00:53:14.5600000",
      "EndTime": "00:53:15.0400000"
    }
  },
  {
    "TextLocation": {
      "Start": 41190,
      "End": 41193
    },
    "TimeRange": {
      "StartTime": "00:53:15.1300000",
      "EndTime": "00:53:15.7000000"
    }
  },
  {
    "TextLocation": {
      "Start": 41196,
      "End": 41200
    },
    "TimeRange": {
      "StartTime": "00:53:15.7300000",
      "EndTime": "00:53:16.0900000"
    }
  },
  {
    "TextLocation": {
      "Start": 41208,
      "End": 41210
    },
    "TimeRange": {
      "StartTime": "00:53:16.7500000",
      "EndTime": "00:53:16.9899999"
    }
  },
  {
    "TextLocation": {
      "Start": 41211,
      "End": 41214
    },
    "TimeRange": {
      "StartTime": "00:53:16.9899999",
      "EndTime": "00:53:17.1400000"
    }
  },
  {
    "TextLocation": {
      "Start": 41215,
      "End": 41219
    },
    "TimeRange": {
      "StartTime": "00:53:17.1400000",
      "EndTime": "00:53:17.3800000"
    }
  },
  {
    "TextLocation": {
      "Start": 41220,
      "End": 41222
    },
    "TimeRange": {
      "StartTime": "00:53:17.3800000",
      "EndTime": "00:53:17.5300000"
    }
  },
  {
    "TextLocation": {
      "Start": 41223,
      "End": 41228
    },
    "TimeRange": {
      "StartTime": "00:53:17.5300000",
      "EndTime": "00:53:17.8300000"
    }
  },
  {
    "TextLocation": {
      "Start": 41229,
      "End": 41236
    },
    "TimeRange": {
      "StartTime": "00:53:17.8300000",
      "EndTime": "00:53:18.1300000"
    }
  },
  {
    "TextLocation": {
      "Start": 41237,
      "End": 41240
    },
    "TimeRange": {
      "StartTime": "00:53:18.1300000",
      "EndTime": "00:53:18.2800000"
    }
  },
  {
    "TextLocation": {
      "Start": 41241,
      "End": 41243
    },
    "TimeRange": {
      "StartTime": "00:53:18.2800000",
      "EndTime": "00:53:18.4000000"
    }
  },
  {
    "TextLocation": {
      "Start": 41244,
      "End": 41250
    },
    "TimeRange": {
      "StartTime": "00:53:18.4000000",
      "EndTime": "00:53:18.7600000"
    }
  },
  {
    "TextLocation": {
      "Start": 41251,
      "End": 41256
    },
    "TimeRange": {
      "StartTime": "00:53:18.7600000",
      "EndTime": "00:53:19.0900000"
    }
  },
  {
    "TextLocation": {
      "Start": 41257,
      "End": 41261
    },
    "TimeRange": {
      "StartTime": "00:53:19.0900000",
      "EndTime": "00:53:19.2700000"
    }
  },
  {
    "TextLocation": {
      "Start": 41262,
      "End": 41266
    },
    "TimeRange": {
      "StartTime": "00:53:19.2700000",
      "EndTime": "00:53:19.4500000"
    }
  },
  {
    "TextLocation": {
      "Start": 41267,
      "End": 41272
    },
    "TimeRange": {
      "StartTime": "00:53:19.4500000",
      "EndTime": "00:53:19.6600000"
    }
  },
  {
    "TextLocation": {
      "Start": 41273,
      "End": 41277
    },
    "TimeRange": {
      "StartTime": "00:53:19.6600000",
      "EndTime": "00:53:19.8100000"
    }
  },
  {
    "TextLocation": {
      "Start": 41278,
      "End": 41285
    },
    "TimeRange": {
      "StartTime": "00:53:19.8100000",
      "EndTime": "00:53:20.3500000"
    }
  },
  {
    "TextLocation": {
      "Start": 41293,
      "End": 41294
    },
    "TimeRange": {
      "StartTime": "00:53:20.3800000",
      "EndTime": "00:53:20.7399999"
    }
  },
  {
    "TextLocation": {
      "Start": 41295,
      "End": 41298
    },
    "TimeRange": {
      "StartTime": "00:53:20.7399999",
      "EndTime": "00:53:20.8600000"
    }
  },
  {
    "TextLocation": {
      "Start": 41299,
      "End": 41302
    },
    "TimeRange": {
      "StartTime": "00:53:20.8600000",
      "EndTime": "00:53:21.0400000"
    }
  },
  {
    "TextLocation": {
      "Start": 41303,
      "End": 41307
    },
    "TimeRange": {
      "StartTime": "00:53:21.0400000",
      "EndTime": "00:53:21.3400000"
    }
  },
  {
    "TextLocation": {
      "Start": 41308,
      "End": 41312
    },
    "TimeRange": {
      "StartTime": "00:53:21.3400000",
      "EndTime": "00:53:21.5200000"
    }
  },
  {
    "TextLocation": {
      "Start": 41313,
      "End": 41320
    },
    "TimeRange": {
      "StartTime": "00:53:21.5200000",
      "EndTime": "00:53:22.0600000"
    }
  },
  {
    "TextLocation": {
      "Start": 41328,
      "End": 41335
    },
    "TimeRange": {
      "StartTime": "00:53:22.8300000",
      "EndTime": "00:53:23.1300000"
    }
  },
  {
    "TextLocation": {
      "Start": 41336,
      "End": 41340
    },
    "TimeRange": {
      "StartTime": "00:53:23.1300000",
      "EndTime": "00:53:23.2500000"
    }
  },
  {
    "TextLocation": {
      "Start": 41341,
      "End": 41346
    },
    "TimeRange": {
      "StartTime": "00:53:23.2500000",
      "EndTime": "00:53:23.5500000"
    }
  },
  {
    "TextLocation": {
      "Start": 41349,
      "End": 41351
    },
    "TimeRange": {
      "StartTime": "00:53:23.5800000",
      "EndTime": "00:53:23.6700000"
    }
  },
  {
    "TextLocation": {
      "Start": 41352,
      "End": 41355
    },
    "TimeRange": {
      "StartTime": "00:53:23.6700000",
      "EndTime": "00:53:23.7900000"
    }
  },
  {
    "TextLocation": {
      "Start": 41356,
      "End": 41360
    },
    "TimeRange": {
      "StartTime": "00:53:23.7900000",
      "EndTime": "00:53:24.0300000"
    }
  },
  {
    "TextLocation": {
      "Start": 41361,
      "End": 41368
    },
    "TimeRange": {
      "StartTime": "00:53:24.0300000",
      "EndTime": "00:53:24.2399999"
    }
  },
  {
    "TextLocation": {
      "Start": 41369,
      "End": 41371
    },
    "TimeRange": {
      "StartTime": "00:53:24.2399999",
      "EndTime": "00:53:24.3000000"
    }
  },
  {
    "TextLocation": {
      "Start": 41372,
      "End": 41375
    },
    "TimeRange": {
      "StartTime": "00:53:24.3000000",
      "EndTime": "00:53:24.4500000"
    }
  },
  {
    "TextLocation": {
      "Start": 41376,
      "End": 41381
    },
    "TimeRange": {
      "StartTime": "00:53:24.4500000",
      "EndTime": "00:53:24.7199999"
    }
  },
  {
    "TextLocation": {
      "Start": 41382,
      "End": 41385
    },
    "TimeRange": {
      "StartTime": "00:53:24.7199999",
      "EndTime": "00:53:25.0900000"
    }
  },
  {
    "TextLocation": {
      "Start": 41388,
      "End": 41391
    },
    "TimeRange": {
      "StartTime": "00:53:25.1200000",
      "EndTime": "00:53:25.5200000"
    }
  },
  {
    "TextLocation": {
      "Start": 41394,
      "End": 41400
    },
    "TimeRange": {
      "StartTime": "00:53:26.4300000",
      "EndTime": "00:53:26.6400000"
    }
  },
  {
    "TextLocation": {
      "Start": 41401,
      "End": 41403
    },
    "TimeRange": {
      "StartTime": "00:53:26.6400000",
      "EndTime": "00:53:26.7300000"
    }
  },
  {
    "TextLocation": {
      "Start": 41404,
      "End": 41407
    },
    "TimeRange": {
      "StartTime": "00:53:26.7300000",
      "EndTime": "00:53:26.8200000"
    }
  },
  {
    "TextLocation": {
      "Start": 41408,
      "End": 41412
    },
    "TimeRange": {
      "StartTime": "00:53:26.8200000",
      "EndTime": "00:53:27.2900000"
    }
  },
  {
    "TextLocation": {
      "Start": 41414,
      "End": 41416
    },
    "TimeRange": {
      "StartTime": "00:53:27.3000000",
      "EndTime": "00:53:27.4300000"
    }
  },
  {
    "TextLocation": {
      "Start": 41417,
      "End": 41420
    },
    "TimeRange": {
      "StartTime": "00:53:27.4300000",
      "EndTime": "00:53:27.5100000"
    }
  },
  {
    "TextLocation": {
      "Start": 41421,
      "End": 41424
    },
    "TimeRange": {
      "StartTime": "00:53:27.5100000",
      "EndTime": "00:53:27.8700000"
    }
  },
  {
    "TextLocation": {
      "Start": 41427,
      "End": 41430
    },
    "TimeRange": {
      "StartTime": "00:53:27.9000000",
      "EndTime": "00:53:28.2399999"
    }
  },
  {
    "TextLocation": {
      "Start": 41433,
      "End": 41436
    },
    "TimeRange": {
      "StartTime": "00:53:28.2600000",
      "EndTime": "00:53:28.3500000"
    }
  },
  {
    "TextLocation": {
      "Start": 41437,
      "End": 41442
    },
    "TimeRange": {
      "StartTime": "00:53:28.3500000",
      "EndTime": "00:53:28.7100000"
    }
  },
  {
    "TextLocation": {
      "Start": 41445,
      "End": 41448
    },
    "TimeRange": {
      "StartTime": "00:53:30.3000000",
      "EndTime": "00:53:30.5400000"
    }
  },
  {
    "TextLocation": {
      "Start": 41449,
      "End": 41455
    },
    "TimeRange": {
      "StartTime": "00:53:30.5400000",
      "EndTime": "00:53:30.9600000"
    }
  },
  {
    "TextLocation": {
      "Start": 41456,
      "End": 41460
    },
    "TimeRange": {
      "StartTime": "00:53:30.9600000",
      "EndTime": "00:53:31.2000000"
    }
  },
  {
    "TextLocation": {
      "Start": 41461,
      "End": 41465
    },
    "TimeRange": {
      "StartTime": "00:53:31.2000000",
      "EndTime": "00:53:31.4100000"
    }
  },
  {
    "TextLocation": {
      "Start": 41466,
      "End": 41470
    },
    "TimeRange": {
      "StartTime": "00:53:31.4100000",
      "EndTime": "00:53:31.8000000"
    }
  },
  {
    "TextLocation": {
      "Start": 41471,
      "End": 41473
    },
    "TimeRange": {
      "StartTime": "00:53:31.8000000",
      "EndTime": "00:53:32.2500000"
    }
  },
  {
    "TextLocation": {
      "Start": 41474,
      "End": 41478
    },
    "TimeRange": {
      "StartTime": "00:53:32.2500000",
      "EndTime": "00:53:32.4600000"
    }
  },
  {
    "TextLocation": {
      "Start": 41479,
      "End": 41484
    },
    "TimeRange": {
      "StartTime": "00:53:32.4600000",
      "EndTime": "00:53:32.8800000"
    }
  },
  {
    "TextLocation": {
      "Start": 41485,
      "End": 41489
    },
    "TimeRange": {
      "StartTime": "00:53:32.8800000",
      "EndTime": "00:53:33.1800000"
    }
  },
  {
    "TextLocation": {
      "Start": 41490,
      "End": 41494
    },
    "TimeRange": {
      "StartTime": "00:53:33.1800000",
      "EndTime": "00:53:33.3600000"
    }
  },
  {
    "TextLocation": {
      "Start": 41495,
      "End": 41500
    },
    "TimeRange": {
      "StartTime": "00:53:33.4200000",
      "EndTime": "00:53:33.8100000"
    }
  },
  {
    "TextLocation": {
      "Start": 41508,
      "End": 41512
    },
    "TimeRange": {
      "StartTime": "00:53:35.2900000",
      "EndTime": "00:53:35.6800000"
    }
  },
  {
    "TextLocation": {
      "Start": 41513,
      "End": 41516
    },
    "TimeRange": {
      "StartTime": "00:53:35.6800000",
      "EndTime": "00:53:35.8000000"
    }
  },
  {
    "TextLocation": {
      "Start": 41517,
      "End": 41523
    },
    "TimeRange": {
      "StartTime": "00:53:35.8000000",
      "EndTime": "00:53:36.4300000"
    }
  },
  {
    "TextLocation": {
      "Start": 41531,
      "End": 41535
    },
    "TimeRange": {
      "StartTime": "00:53:37.6300000",
      "EndTime": "00:53:37.9000000"
    }
  },
  {
    "TextLocation": {
      "Start": 41536,
      "End": 41544
    },
    "TimeRange": {
      "StartTime": "00:53:37.9000000",
      "EndTime": "00:53:38.1400000"
    }
  },
  {
    "TextLocation": {
      "Start": 41545,
      "End": 41549
    },
    "TimeRange": {
      "StartTime": "00:53:38.1400000",
      "EndTime": "00:53:38.2600000"
    }
  },
  {
    "TextLocation": {
      "Start": 41550,
      "End": 41553
    },
    "TimeRange": {
      "StartTime": "00:53:38.2600000",
      "EndTime": "00:53:38.3500000"
    }
  },
  {
    "TextLocation": {
      "Start": 41554,
      "End": 41560
    },
    "TimeRange": {
      "StartTime": "00:53:38.3500000",
      "EndTime": "00:53:38.6200000"
    }
  },
  {
    "TextLocation": {
      "Start": 41561,
      "End": 41564
    },
    "TimeRange": {
      "StartTime": "00:53:38.6200000",
      "EndTime": "00:53:38.8000000"
    }
  },
  {
    "TextLocation": {
      "Start": 41565,
      "End": 41570
    },
    "TimeRange": {
      "StartTime": "00:53:38.8000000",
      "EndTime": "00:53:39.2800000"
    }
  },
  {
    "TextLocation": {
      "Start": 41578,
      "End": 41581
    },
    "TimeRange": {
      "StartTime": "00:53:41.1900000",
      "EndTime": "00:53:41.3100000"
    }
  },
  {
    "TextLocation": {
      "Start": 41582,
      "End": 41591
    },
    "TimeRange": {
      "StartTime": "00:53:41.3100000",
      "EndTime": "00:53:41.8800000"
    }
  },
  {
    "TextLocation": {
      "Start": 41592,
      "End": 41595
    },
    "TimeRange": {
      "StartTime": "00:53:41.8800000",
      "EndTime": "00:53:42.2700000"
    }
  },
  {
    "TextLocation": {
      "Start": 41596,
      "End": 41600
    },
    "TimeRange": {
      "StartTime": "00:53:42.2700000",
      "EndTime": "00:53:42.5100000"
    }
  },
  {
    "TextLocation": {
      "Start": 41601,
      "End": 41609
    },
    "TimeRange": {
      "StartTime": "00:53:42.5100000",
      "EndTime": "00:53:43.5600000"
    }
  },
  {
    "TextLocation": {
      "Start": 41610,
      "End": 41613
    },
    "TimeRange": {
      "StartTime": "00:53:43.5600000",
      "EndTime": "00:53:43.8900000"
    }
  },
  {
    "TextLocation": {
      "Start": 41614,
      "End": 41618
    },
    "TimeRange": {
      "StartTime": "00:53:43.8900000",
      "EndTime": "00:53:44.0700000"
    }
  },
  {
    "TextLocation": {
      "Start": 41619,
      "End": 41623
    },
    "TimeRange": {
      "StartTime": "00:53:44.0700000",
      "EndTime": "00:53:44.3100000"
    }
  },
  {
    "TextLocation": {
      "Start": 41624,
      "End": 41628
    },
    "TimeRange": {
      "StartTime": "00:53:44.3100000",
      "EndTime": "00:53:44.7000000"
    }
  },
  {
    "TextLocation": {
      "Start": 41629,
      "End": 41631
    },
    "TimeRange": {
      "StartTime": "00:53:44.7000000",
      "EndTime": "00:53:44.9100000"
    }
  },
  {
    "TextLocation": {
      "Start": 41632,
      "End": 41636
    },
    "TimeRange": {
      "StartTime": "00:53:44.9100000",
      "EndTime": "00:53:45.1800000"
    }
  },
  {
    "TextLocation": {
      "Start": 41637,
      "End": 41640
    },
    "TimeRange": {
      "StartTime": "00:53:45.1800000",
      "EndTime": "00:53:45.2700000"
    }
  },
  {
    "TextLocation": {
      "Start": 41641,
      "End": 41645
    },
    "TimeRange": {
      "StartTime": "00:53:45.2700000",
      "EndTime": "00:53:45.7500000"
    }
  },
  {
    "TextLocation": {
      "Start": 41646,
      "End": 41649
    },
    "TimeRange": {
      "StartTime": "00:53:45.7500000",
      "EndTime": "00:53:46.0500000"
    }
  },
  {
    "TextLocation": {
      "Start": 41650,
      "End": 41654
    },
    "TimeRange": {
      "StartTime": "00:53:46.0500000",
      "EndTime": "00:53:46.4400000"
    }
  },
  {
    "TextLocation": {
      "Start": 41655,
      "End": 41658
    },
    "TimeRange": {
      "StartTime": "00:53:46.5900000",
      "EndTime": "00:53:46.7399999"
    }
  },
  {
    "TextLocation": {
      "Start": 41659,
      "End": 41663
    },
    "TimeRange": {
      "StartTime": "00:53:46.7399999",
      "EndTime": "00:53:47.1000000"
    }
  },
  {
    "TextLocation": {
      "Start": 41664,
      "End": 41668
    },
    "TimeRange": {
      "StartTime": "00:53:47.1000000",
      "EndTime": "00:53:47.3700000"
    }
  },
  {
    "TextLocation": {
      "Start": 41669,
      "End": 41671
    },
    "TimeRange": {
      "StartTime": "00:53:47.3700000",
      "EndTime": "00:53:47.9400000"
    }
  },
  {
    "TextLocation": {
      "Start": 41672,
      "End": 41675
    },
    "TimeRange": {
      "StartTime": "00:53:48.3000000",
      "EndTime": "00:53:48.9300000"
    }
  },
  {
    "TextLocation": {
      "Start": 41676,
      "End": 41680
    },
    "TimeRange": {
      "StartTime": "00:53:48.9300000",
      "EndTime": "00:53:49.2900000"
    }
  },
  {
    "TextLocation": {
      "Start": 41681,
      "End": 41683
    },
    "TimeRange": {
      "StartTime": "00:53:49.2900000",
      "EndTime": "00:53:49.4699999"
    }
  },
  {
    "TextLocation": {
      "Start": 41684,
      "End": 41693
    },
    "TimeRange": {
      "StartTime": "00:53:49.4699999",
      "EndTime": "00:53:50.2500000"
    }
  },
  {
    "TextLocation": {
      "Start": 41701,
      "End": 41704
    },
    "TimeRange": {
      "StartTime": "00:53:51.0600000",
      "EndTime": "00:53:51.4500000"
    }
  },
  {
    "TextLocation": {
      "Start": 41705,
      "End": 41709
    },
    "TimeRange": {
      "StartTime": "00:53:51.4500000",
      "EndTime": "00:53:51.6900000"
    }
  },
  {
    "TextLocation": {
      "Start": 41710,
      "End": 41713
    },
    "TimeRange": {
      "StartTime": "00:53:51.6900000",
      "EndTime": "00:53:51.8400000"
    }
  },
  {
    "TextLocation": {
      "Start": 41714,
      "End": 41717
    },
    "TimeRange": {
      "StartTime": "00:53:51.8400000",
      "EndTime": "00:53:51.9300000"
    }
  },
  {
    "TextLocation": {
      "Start": 41718,
      "End": 41727
    },
    "TimeRange": {
      "StartTime": "00:53:51.9300000",
      "EndTime": "00:53:52.3500000"
    }
  },
  {
    "TextLocation": {
      "Start": 41728,
      "End": 41732
    },
    "TimeRange": {
      "StartTime": "00:53:52.3500000",
      "EndTime": "00:53:52.5600000"
    }
  },
  {
    "TextLocation": {
      "Start": 41733,
      "End": 41741
    },
    "TimeRange": {
      "StartTime": "00:53:52.5600000",
      "EndTime": "00:53:53.0700000"
    }
  },
  {
    "TextLocation": {
      "Start": 41742,
      "End": 41748
    },
    "TimeRange": {
      "StartTime": "00:53:53.0700000",
      "EndTime": "00:53:53.3700000"
    }
  },
  {
    "TextLocation": {
      "Start": 41749,
      "End": 41751
    },
    "TimeRange": {
      "StartTime": "00:53:53.3700000",
      "EndTime": "00:53:53.4600000"
    }
  },
  {
    "TextLocation": {
      "Start": 41752,
      "End": 41756
    },
    "TimeRange": {
      "StartTime": "00:53:53.4600000",
      "EndTime": "00:53:53.6400000"
    }
  },
  {
    "TextLocation": {
      "Start": 41757,
      "End": 41761
    },
    "TimeRange": {
      "StartTime": "00:53:53.6400000",
      "EndTime": "00:53:53.7900000"
    }
  },
  {
    "TextLocation": {
      "Start": 41762,
      "End": 41764
    },
    "TimeRange": {
      "StartTime": "00:53:53.7900000",
      "EndTime": "00:53:53.8800000"
    }
  },
  {
    "TextLocation": {
      "Start": 41765,
      "End": 41771
    },
    "TimeRange": {
      "StartTime": "00:53:53.8800000",
      "EndTime": "00:53:54.1500000"
    }
  },
  {
    "TextLocation": {
      "Start": 41772,
      "End": 41775
    },
    "TimeRange": {
      "StartTime": "00:53:54.1500000",
      "EndTime": "00:53:54.2100000"
    }
  },
  {
    "TextLocation": {
      "Start": 41776,
      "End": 41780
    },
    "TimeRange": {
      "StartTime": "00:53:54.2100000",
      "EndTime": "00:53:54.3900000"
    }
  },
  {
    "TextLocation": {
      "Start": 41781,
      "End": 41784
    },
    "TimeRange": {
      "StartTime": "00:53:54.3900000",
      "EndTime": "00:53:54.5400000"
    }
  },
  {
    "TextLocation": {
      "Start": 41785,
      "End": 41791
    },
    "TimeRange": {
      "StartTime": "00:53:54.5400000",
      "EndTime": "00:53:55.1400000"
    }
  },
  {
    "TextLocation": {
      "Start": 41799,
      "End": 41812
    },
    "TimeRange": {
      "StartTime": "00:53:55.9899999",
      "EndTime": "00:53:57.0400000"
    }
  },
  {
    "TextLocation": {
      "Start": 41814,
      "End": 41815
    },
    "TimeRange": {
      "StartTime": "00:53:57.0400000",
      "EndTime": "00:53:57.2800000"
    }
  },
  {
    "TextLocation": {
      "Start": 41816,
      "End": 41821
    },
    "TimeRange": {
      "StartTime": "00:53:57.2800000",
      "EndTime": "00:53:57.5200000"
    }
  },
  {
    "TextLocation": {
      "Start": 41822,
      "End": 41826
    },
    "TimeRange": {
      "StartTime": "00:53:57.5200000",
      "EndTime": "00:53:57.6700000"
    }
  },
  {
    "TextLocation": {
      "Start": 41827,
      "End": 41834
    },
    "TimeRange": {
      "StartTime": "00:53:57.6700000",
      "EndTime": "00:53:58.3600000"
    }
  },
  {
    "TextLocation": {
      "Start": 41836,
      "End": 41839
    },
    "TimeRange": {
      "StartTime": "00:53:58.3600000",
      "EndTime": "00:53:58.6000000"
    }
  },
  {
    "TextLocation": {
      "Start": 41840,
      "End": 41842
    },
    "TimeRange": {
      "StartTime": "00:53:58.6000000",
      "EndTime": "00:53:58.8100000"
    }
  },
  {
    "TextLocation": {
      "Start": 41843,
      "End": 41847
    },
    "TimeRange": {
      "StartTime": "00:53:58.8100000",
      "EndTime": "00:53:59.2000000"
    }
  },
  {
    "TextLocation": {
      "Start": 41848,
      "End": 41852
    },
    "TimeRange": {
      "StartTime": "00:53:59.2000000",
      "EndTime": "00:53:59.6500000"
    }
  },
  {
    "TextLocation": {
      "Start": 41853,
      "End": 41854
    },
    "TimeRange": {
      "StartTime": "00:54:00.1300000",
      "EndTime": "00:54:00.2500000"
    }
  },
  {
    "TextLocation": {
      "Start": 41855,
      "End": 41860
    },
    "TimeRange": {
      "StartTime": "00:54:00.2500000",
      "EndTime": "00:54:00.4899999"
    }
  },
  {
    "TextLocation": {
      "Start": 41861,
      "End": 41865
    },
    "TimeRange": {
      "StartTime": "00:54:00.4899999",
      "EndTime": "00:54:00.9699999"
    }
  },
  {
    "TextLocation": {
      "Start": 41873,
      "End": 41876
    },
    "TimeRange": {
      "StartTime": "00:54:02.3500000",
      "EndTime": "00:54:02.4200000"
    }
  },
  {
    "TextLocation": {
      "Start": 41877,
      "End": 41879
    },
    "TimeRange": {
      "StartTime": "00:54:02.6100000",
      "EndTime": "00:54:02.7100000"
    }
  },
  {
    "TextLocation": {
      "Start": 41880,
      "End": 41887
    },
    "TimeRange": {
      "StartTime": "00:54:02.7100000",
      "EndTime": "00:54:03.0400000"
    }
  },
  {
    "TextLocation": {
      "Start": 41888,
      "End": 41895
    },
    "TimeRange": {
      "StartTime": "00:54:03.0400000",
      "EndTime": "00:54:03.6700000"
    }
  },
  {
    "TextLocation": {
      "Start": 41898,
      "End": 41900
    },
    "TimeRange": {
      "StartTime": "00:54:03.6700000",
      "EndTime": "00:54:04.0300000"
    }
  },
  {
    "TextLocation": {
      "Start": 41901,
      "End": 41908
    },
    "TimeRange": {
      "StartTime": "00:54:04.0300000",
      "EndTime": "00:54:04.3900000"
    }
  },
  {
    "TextLocation": {
      "Start": 41911,
      "End": 41913
    },
    "TimeRange": {
      "StartTime": "00:54:04.3900000",
      "EndTime": "00:54:04.4500000"
    }
  },
  {
    "TextLocation": {
      "Start": 41914,
      "End": 41918
    },
    "TimeRange": {
      "StartTime": "00:54:04.4500000",
      "EndTime": "00:54:04.8400000"
    }
  },
  {
    "TextLocation": {
      "Start": 41921,
      "End": 41925
    },
    "TimeRange": {
      "StartTime": "00:54:04.8700000",
      "EndTime": "00:54:05.2000000"
    }
  },
  {
    "TextLocation": {
      "Start": 41926,
      "End": 41933
    },
    "TimeRange": {
      "StartTime": "00:54:05.2000000",
      "EndTime": "00:54:05.5600000"
    }
  },
  {
    "TextLocation": {
      "Start": 41936,
      "End": 41939
    },
    "TimeRange": {
      "StartTime": "00:54:05.5600000",
      "EndTime": "00:54:05.9699999"
    }
  },
  {
    "TextLocation": {
      "Start": 41942,
      "End": 41946
    },
    "TimeRange": {
      "StartTime": "00:54:05.9800000",
      "EndTime": "00:54:06.4000000"
    }
  },
  {
    "TextLocation": {
      "Start": 41949,
      "End": 41951
    },
    "TimeRange": {
      "StartTime": "00:54:08.5600000",
      "EndTime": "00:54:08.7700000"
    }
  },
  {
    "TextLocation": {
      "Start": 41952,
      "End": 41956
    },
    "TimeRange": {
      "StartTime": "00:54:08.7700000",
      "EndTime": "00:54:08.9500000"
    }
  },
  {
    "TextLocation": {
      "Start": 41957,
      "End": 41966
    },
    "TimeRange": {
      "StartTime": "00:54:08.9500000",
      "EndTime": "00:54:09.3400000"
    }
  },
  {
    "TextLocation": {
      "Start": 41967,
      "End": 41971
    },
    "TimeRange": {
      "StartTime": "00:54:09.3400000",
      "EndTime": "00:54:09.5200000"
    }
  },
  {
    "TextLocation": {
      "Start": 41972,
      "End": 41977
    },
    "TimeRange": {
      "StartTime": "00:54:09.5200000",
      "EndTime": "00:54:09.8200000"
    }
  },
  {
    "TextLocation": {
      "Start": 41978,
      "End": 41984
    },
    "TimeRange": {
      "StartTime": "00:54:09.8200000",
      "EndTime": "00:54:10"
    }
  },
  {
    "TextLocation": {
      "Start": 41985,
      "End": 41987
    },
    "TimeRange": {
      "StartTime": "00:54:10",
      "EndTime": "00:54:10.1200000"
    }
  },
  {
    "TextLocation": {
      "Start": 41988,
      "End": 41991
    },
    "TimeRange": {
      "StartTime": "00:54:10.1200000",
      "EndTime": "00:54:10.2100000"
    }
  },
  {
    "TextLocation": {
      "Start": 41992,
      "End": 41998
    },
    "TimeRange": {
      "StartTime": "00:54:10.2100000",
      "EndTime": "00:54:10.9600000"
    }
  },
  {
    "TextLocation": {
      "Start": 42006,
      "End": 42010
    },
    "TimeRange": {
      "StartTime": "00:54:11.7800000",
      "EndTime": "00:54:12.4400000"
    }
  },
  {
    "TextLocation": {
      "Start": 42011,
      "End": 42014
    },
    "TimeRange": {
      "StartTime": "00:54:12.4400000",
      "EndTime": "00:54:12.8300000"
    }
  },
  {
    "TextLocation": {
      "Start": 42015,
      "End": 42018
    },
    "TimeRange": {
      "StartTime": "00:54:12.8300000",
      "EndTime": "00:54:13.3800000"
    }
  },
  {
    "TextLocation": {
      "Start": 42019,
      "End": 42022
    },
    "TimeRange": {
      "StartTime": "00:54:13.4300000",
      "EndTime": "00:54:13.4899999"
    }
  },
  {
    "TextLocation": {
      "Start": 42023,
      "End": 42027
    },
    "TimeRange": {
      "StartTime": "00:54:13.4899999",
      "EndTime": "00:54:13.9400000"
    }
  },
  {
    "TextLocation": {
      "Start": 42035,
      "End": 42039
    },
    "TimeRange": {
      "StartTime": "00:54:13.9800000",
      "EndTime": "00:54:14.3800000"
    }
  },
  {
    "TextLocation": {
      "Start": 42042,
      "End": 42044
    },
    "TimeRange": {
      "StartTime": "00:54:14.3900000",
      "EndTime": "00:54:14.5400000"
    }
  },
  {
    "TextLocation": {
      "Start": 42045,
      "End": 42048
    },
    "TimeRange": {
      "StartTime": "00:54:14.5400000",
      "EndTime": "00:54:14.6300000"
    }
  },
  {
    "TextLocation": {
      "Start": 42049,
      "End": 42054
    },
    "TimeRange": {
      "StartTime": "00:54:14.6300000",
      "EndTime": "00:54:14.8100000"
    }
  },
  {
    "TextLocation": {
      "Start": 42055,
      "End": 42059
    },
    "TimeRange": {
      "StartTime": "00:54:14.8100000",
      "EndTime": "00:54:14.9899999"
    }
  },
  {
    "TextLocation": {
      "Start": 42060,
      "End": 42064
    },
    "TimeRange": {
      "StartTime": "00:54:14.9899999",
      "EndTime": "00:54:15.1400000"
    }
  },
  {
    "TextLocation": {
      "Start": 42065,
      "End": 42068
    },
    "TimeRange": {
      "StartTime": "00:54:15.1400000",
      "EndTime": "00:54:15.2600000"
    }
  },
  {
    "TextLocation": {
      "Start": 42069,
      "End": 42074
    },
    "TimeRange": {
      "StartTime": "00:54:15.2600000",
      "EndTime": "00:54:15.4400000"
    }
  },
  {
    "TextLocation": {
      "Start": 42075,
      "End": 42077
    },
    "TimeRange": {
      "StartTime": "00:54:15.4400000",
      "EndTime": "00:54:15.5600000"
    }
  },
  {
    "TextLocation": {
      "Start": 42078,
      "End": 42082
    },
    "TimeRange": {
      "StartTime": "00:54:15.5600000",
      "EndTime": "00:54:15.7100000"
    }
  },
  {
    "TextLocation": {
      "Start": 42083,
      "End": 42088
    },
    "TimeRange": {
      "StartTime": "00:54:15.7100000",
      "EndTime": "00:54:16"
    }
  },
  {
    "TextLocation": {
      "Start": 42091,
      "End": 42096
    },
    "TimeRange": {
      "StartTime": "00:54:16.0100000",
      "EndTime": "00:54:16.2800000"
    }
  },
  {
    "TextLocation": {
      "Start": 42097,
      "End": 42100
    },
    "TimeRange": {
      "StartTime": "00:54:16.2800000",
      "EndTime": "00:54:16.5800000"
    }
  },
  {
    "TextLocation": {
      "Start": 42101,
      "End": 42104
    },
    "TimeRange": {
      "StartTime": "00:54:16.5800000",
      "EndTime": "00:54:16.7900000"
    }
  },
  {
    "TextLocation": {
      "Start": 42105,
      "End": 42107
    },
    "TimeRange": {
      "StartTime": "00:54:16.7900000",
      "EndTime": "00:54:16.8500000"
    }
  },
  {
    "TextLocation": {
      "Start": 42108,
      "End": 42111
    },
    "TimeRange": {
      "StartTime": "00:54:16.8500000",
      "EndTime": "00:54:16.9400000"
    }
  },
  {
    "TextLocation": {
      "Start": 42112,
      "End": 42116
    },
    "TimeRange": {
      "StartTime": "00:54:16.9400000",
      "EndTime": "00:54:17.2500000"
    }
  },
  {
    "TextLocation": {
      "Start": 42119,
      "End": 42122
    },
    "TimeRange": {
      "StartTime": "00:54:17.2700000",
      "EndTime": "00:54:17.8100000"
    }
  },
  {
    "TextLocation": {
      "Start": 42125,
      "End": 42128
    },
    "TimeRange": {
      "StartTime": "00:54:20",
      "EndTime": "00:54:20.3300000"
    }
  },
  {
    "TextLocation": {
      "Start": 42129,
      "End": 42132
    },
    "TimeRange": {
      "StartTime": "00:54:20.3300000",
      "EndTime": "00:54:21.1100000"
    }
  },
  {
    "TextLocation": {
      "Start": 42133,
      "End": 42136
    },
    "TimeRange": {
      "StartTime": "00:54:21.2900000",
      "EndTime": "00:54:21.5900000"
    }
  },
  {
    "TextLocation": {
      "Start": 42137,
      "End": 42140
    },
    "TimeRange": {
      "StartTime": "00:54:21.5900000",
      "EndTime": "00:54:21.6800000"
    }
  },
  {
    "TextLocation": {
      "Start": 42141,
      "End": 42150
    },
    "TimeRange": {
      "StartTime": "00:54:21.6800000",
      "EndTime": "00:54:22.1300000"
    }
  },
  {
    "TextLocation": {
      "Start": 42151,
      "End": 42156
    },
    "TimeRange": {
      "StartTime": "00:54:22.1300000",
      "EndTime": "00:54:22.3700000"
    }
  },
  {
    "TextLocation": {
      "Start": 42157,
      "End": 42159
    },
    "TimeRange": {
      "StartTime": "00:54:22.3700000",
      "EndTime": "00:54:22.4899999"
    }
  },
  {
    "TextLocation": {
      "Start": 42160,
      "End": 42163
    },
    "TimeRange": {
      "StartTime": "00:54:22.4899999",
      "EndTime": "00:54:22.5800000"
    }
  },
  {
    "TextLocation": {
      "Start": 42164,
      "End": 42170
    },
    "TimeRange": {
      "StartTime": "00:54:22.5800000",
      "EndTime": "00:54:23.2399999"
    }
  },
  {
    "TextLocation": {
      "Start": 42178,
      "End": 42181
    },
    "TimeRange": {
      "StartTime": "00:54:24.3200000",
      "EndTime": "00:54:24.9800000"
    }
  },
  {
    "TextLocation": {
      "Start": 42189,
      "End": 42193
    },
    "TimeRange": {
      "StartTime": "00:54:25.5500000",
      "EndTime": "00:54:25.9100000"
    }
  },
  {
    "TextLocation": {
      "Start": 42194,
      "End": 42197
    },
    "TimeRange": {
      "StartTime": "00:54:25.9100000",
      "EndTime": "00:54:26.1200000"
    }
  },
  {
    "TextLocation": {
      "Start": 42198,
      "End": 42202
    },
    "TimeRange": {
      "StartTime": "00:54:26.1200000",
      "EndTime": "00:54:26.2399999"
    }
  },
  {
    "TextLocation": {
      "Start": 42203,
      "End": 42210
    },
    "TimeRange": {
      "StartTime": "00:54:26.2399999",
      "EndTime": "00:54:26.6000000"
    }
  },
  {
    "TextLocation": {
      "Start": 42211,
      "End": 42213
    },
    "TimeRange": {
      "StartTime": "00:54:26.6000000",
      "EndTime": "00:54:26.7500000"
    }
  },
  {
    "TextLocation": {
      "Start": 42214,
      "End": 42217
    },
    "TimeRange": {
      "StartTime": "00:54:26.7500000",
      "EndTime": "00:54:26.8700000"
    }
  },
  {
    "TextLocation": {
      "Start": 42218,
      "End": 42224
    },
    "TimeRange": {
      "StartTime": "00:54:26.8700000",
      "EndTime": "00:54:27.4699999"
    }
  },
  {
    "TextLocation": {
      "Start": 42226,
      "End": 42230
    },
    "TimeRange": {
      "StartTime": "00:54:27.4699999",
      "EndTime": "00:54:27.7700000"
    }
  },
  {
    "TextLocation": {
      "Start": 42231,
      "End": 42234
    },
    "TimeRange": {
      "StartTime": "00:54:27.7700000",
      "EndTime": "00:54:28.1900000"
    }
  },
  {
    "TextLocation": {
      "Start": 42235,
      "End": 42240
    },
    "TimeRange": {
      "StartTime": "00:54:28.1900000",
      "EndTime": "00:54:28.7900000"
    }
  },
  {
    "TextLocation": {
      "Start": 42241,
      "End": 42245
    },
    "TimeRange": {
      "StartTime": "00:54:28.7900000",
      "EndTime": "00:54:28.9699999"
    }
  },
  {
    "TextLocation": {
      "Start": 42246,
      "End": 42249
    },
    "TimeRange": {
      "StartTime": "00:54:28.9699999",
      "EndTime": "00:54:29.1200000"
    }
  },
  {
    "TextLocation": {
      "Start": 42250,
      "End": 42257
    },
    "TimeRange": {
      "StartTime": "00:54:29.1200000",
      "EndTime": "00:54:30.2000000"
    }
  },
  {
    "TextLocation": {
      "Start": 42259,
      "End": 42266
    },
    "TimeRange": {
      "StartTime": "00:54:30.4100000",
      "EndTime": "00:54:30.9500000"
    }
  },
  {
    "TextLocation": {
      "Start": 42267,
      "End": 42269
    },
    "TimeRange": {
      "StartTime": "00:54:30.9500000",
      "EndTime": "00:54:31.1000000"
    }
  },
  {
    "TextLocation": {
      "Start": 42270,
      "End": 42278
    },
    "TimeRange": {
      "StartTime": "00:54:31.1000000",
      "EndTime": "00:54:31.7600000"
    }
  },
  {
    "TextLocation": {
      "Start": 42279,
      "End": 42281
    },
    "TimeRange": {
      "StartTime": "00:54:31.7600000",
      "EndTime": "00:54:31.9699999"
    }
  },
  {
    "TextLocation": {
      "Start": 42282,
      "End": 42285
    },
    "TimeRange": {
      "StartTime": "00:54:31.9699999",
      "EndTime": "00:54:32.0900000"
    }
  },
  {
    "TextLocation": {
      "Start": 42286,
      "End": 42293
    },
    "TimeRange": {
      "StartTime": "00:54:32.0900000",
      "EndTime": "00:54:32.3600000"
    }
  },
  {
    "TextLocation": {
      "Start": 42294,
      "End": 42298
    },
    "TimeRange": {
      "StartTime": "00:54:32.3600000",
      "EndTime": "00:54:32.5700000"
    }
  },
  {
    "TextLocation": {
      "Start": 42299,
      "End": 42303
    },
    "TimeRange": {
      "StartTime": "00:54:32.5700000",
      "EndTime": "00:54:32.7800000"
    }
  },
  {
    "TextLocation": {
      "Start": 42304,
      "End": 42307
    },
    "TimeRange": {
      "StartTime": "00:54:32.7800000",
      "EndTime": "00:54:33.1700000"
    }
  },
  {
    "TextLocation": {
      "Start": 42315,
      "End": 42316
    },
    "TimeRange": {
      "StartTime": "00:54:34.1900000",
      "EndTime": "00:54:34.4300000"
    }
  },
  {
    "TextLocation": {
      "Start": 42317,
      "End": 42320
    },
    "TimeRange": {
      "StartTime": "00:54:34.4300000",
      "EndTime": "00:54:34.6100000"
    }
  },
  {
    "TextLocation": {
      "Start": 42321,
      "End": 42324
    },
    "TimeRange": {
      "StartTime": "00:54:34.6100000",
      "EndTime": "00:54:34.7900000"
    }
  },
  {
    "TextLocation": {
      "Start": 42325,
      "End": 42330
    },
    "TimeRange": {
      "StartTime": "00:54:34.7900000",
      "EndTime": "00:54:35.1500000"
    }
  },
  {
    "TextLocation": {
      "Start": 42333,
      "End": 42336
    },
    "TimeRange": {
      "StartTime": "00:54:35.1500000",
      "EndTime": "00:54:35.3000000"
    }
  },
  {
    "TextLocation": {
      "Start": 42337,
      "End": 42346
    },
    "TimeRange": {
      "StartTime": "00:54:35.3000000",
      "EndTime": "00:54:35.7500000"
    }
  },
  {
    "TextLocation": {
      "Start": 42347,
      "End": 42350
    },
    "TimeRange": {
      "StartTime": "00:54:35.7500000",
      "EndTime": "00:54:35.9300000"
    }
  },
  {
    "TextLocation": {
      "Start": 42351,
      "End": 42356
    },
    "TimeRange": {
      "StartTime": "00:54:35.9300000",
      "EndTime": "00:54:36.3800000"
    }
  },
  {
    "TextLocation": {
      "Start": 42364,
      "End": 42367
    },
    "TimeRange": {
      "StartTime": "00:54:36.7100000",
      "EndTime": "00:54:36.8900000"
    }
  },
  {
    "TextLocation": {
      "Start": 42368,
      "End": 42370
    },
    "TimeRange": {
      "StartTime": "00:54:36.8900000",
      "EndTime": "00:54:36.9800000"
    }
  },
  {
    "TextLocation": {
      "Start": 42371,
      "End": 42376
    },
    "TimeRange": {
      "StartTime": "00:54:36.9800000",
      "EndTime": "00:54:37.1600000"
    }
  },
  {
    "TextLocation": {
      "Start": 42377,
      "End": 42383
    },
    "TimeRange": {
      "StartTime": "00:54:37.1600000",
      "EndTime": "00:54:37.3100000"
    }
  },
  {
    "TextLocation": {
      "Start": 42384,
      "End": 42388
    },
    "TimeRange": {
      "StartTime": "00:54:37.3100000",
      "EndTime": "00:54:37.4899999"
    }
  },
  {
    "TextLocation": {
      "Start": 42389,
      "End": 42392
    },
    "TimeRange": {
      "StartTime": "00:54:37.4899999",
      "EndTime": "00:54:37.5800000"
    }
  },
  {
    "TextLocation": {
      "Start": 42393,
      "End": 42398
    },
    "TimeRange": {
      "StartTime": "00:54:37.5800000",
      "EndTime": "00:54:37.7300000"
    }
  },
  {
    "TextLocation": {
      "Start": 42399,
      "End": 42403
    },
    "TimeRange": {
      "StartTime": "00:54:37.7300000",
      "EndTime": "00:54:38.2300000"
    }
  },
  {
    "TextLocation": {
      "Start": 42405,
      "End": 42408
    },
    "TimeRange": {
      "StartTime": "00:54:38.2399999",
      "EndTime": "00:54:38.8100000"
    }
  },
  {
    "TextLocation": {
      "Start": 42411,
      "End": 42414
    },
    "TimeRange": {
      "StartTime": "00:54:39.7199999",
      "EndTime": "00:54:39.9899999"
    }
  },
  {
    "TextLocation": {
      "Start": 42415,
      "End": 42418
    },
    "TimeRange": {
      "StartTime": "00:54:39.9899999",
      "EndTime": "00:54:40.1100000"
    }
  },
  {
    "TextLocation": {
      "Start": 42419,
      "End": 42422
    },
    "TimeRange": {
      "StartTime": "00:54:40.1100000",
      "EndTime": "00:54:40.2300000"
    }
  },
  {
    "TextLocation": {
      "Start": 42423,
      "End": 42435
    },
    "TimeRange": {
      "StartTime": "00:54:40.2300000",
      "EndTime": "00:54:41.1600000"
    }
  },
  {
    "TextLocation": {
      "Start": 42436,
      "End": 42438
    },
    "TimeRange": {
      "StartTime": "00:54:41.1600000",
      "EndTime": "00:54:41.4300000"
    }
  },
  {
    "TextLocation": {
      "Start": 42439,
      "End": 42443
    },
    "TimeRange": {
      "StartTime": "00:54:41.4300000",
      "EndTime": "00:54:41.6100000"
    }
  },
  {
    "TextLocation": {
      "Start": 42444,
      "End": 42447
    },
    "TimeRange": {
      "StartTime": "00:54:41.6100000",
      "EndTime": "00:54:41.7000000"
    }
  },
  {
    "TextLocation": {
      "Start": 42448,
      "End": 42454
    },
    "TimeRange": {
      "StartTime": "00:54:41.7000000",
      "EndTime": "00:54:42.5100000"
    }
  },
  {
    "TextLocation": {
      "Start": 42462,
      "End": 42464
    },
    "TimeRange": {
      "StartTime": "00:54:43.4400000",
      "EndTime": "00:54:44.1900000"
    }
  },
  {
    "TextLocation": {
      "Start": 42465,
      "End": 42468
    },
    "TimeRange": {
      "StartTime": "00:54:44.1900000",
      "EndTime": "00:54:44.4000000"
    }
  },
  {
    "TextLocation": {
      "Start": 42469,
      "End": 42478
    },
    "TimeRange": {
      "StartTime": "00:54:44.4000000",
      "EndTime": "00:54:44.9699999"
    }
  },
  {
    "TextLocation": {
      "Start": 42480,
      "End": 42488
    },
    "TimeRange": {
      "StartTime": "00:54:44.9699999",
      "EndTime": "00:54:45.3900000"
    }
  },
  {
    "TextLocation": {
      "Start": 42489,
      "End": 42493
    },
    "TimeRange": {
      "StartTime": "00:54:45.3900000",
      "EndTime": "00:54:45.6600000"
    }
  },
  {
    "TextLocation": {
      "Start": 42494,
      "End": 42496
    },
    "TimeRange": {
      "StartTime": "00:54:45.6600000",
      "EndTime": "00:54:45.7199999"
    }
  },
  {
    "TextLocation": {
      "Start": 42497,
      "End": 42500
    },
    "TimeRange": {
      "StartTime": "00:54:45.7199999",
      "EndTime": "00:54:45.8100000"
    }
  },
  {
    "TextLocation": {
      "Start": 42501,
      "End": 42510
    },
    "TimeRange": {
      "StartTime": "00:54:45.8100000",
      "EndTime": "00:54:46.2300000"
    }
  },
  {
    "TextLocation": {
      "Start": 42511,
      "End": 42514
    },
    "TimeRange": {
      "StartTime": "00:54:46.2300000",
      "EndTime": "00:54:46.4100000"
    }
  },
  {
    "TextLocation": {
      "Start": 42515,
      "End": 42517
    },
    "TimeRange": {
      "StartTime": "00:54:46.4100000",
      "EndTime": "00:54:46.8300000"
    }
  },
  {
    "TextLocation": {
      "Start": 42525,
      "End": 42529
    },
    "TimeRange": {
      "StartTime": "00:54:47.7000000",
      "EndTime": "00:54:48.0600000"
    }
  },
  {
    "TextLocation": {
      "Start": 42530,
      "End": 42533
    },
    "TimeRange": {
      "StartTime": "00:54:48.0600000",
      "EndTime": "00:54:48.1800000"
    }
  },
  {
    "TextLocation": {
      "Start": 42534,
      "End": 42538
    },
    "TimeRange": {
      "StartTime": "00:54:48.1800000",
      "EndTime": "00:54:48.4500000"
    }
  },
  {
    "TextLocation": {
      "Start": 42539,
      "End": 42541
    },
    "TimeRange": {
      "StartTime": "00:54:48.4500000",
      "EndTime": "00:54:48.5400000"
    }
  },
  {
    "TextLocation": {
      "Start": 42542,
      "End": 42545
    },
    "TimeRange": {
      "StartTime": "00:54:48.5400000",
      "EndTime": "00:54:48.7800000"
    }
  },
  {
    "TextLocation": {
      "Start": 42546,
      "End": 42556
    },
    "TimeRange": {
      "StartTime": "00:54:48.7800000",
      "EndTime": "00:54:49.2300000"
    }
  },
  {
    "TextLocation": {
      "Start": 42557,
      "End": 42561
    },
    "TimeRange": {
      "StartTime": "00:54:49.2300000",
      "EndTime": "00:54:49.3800000"
    }
  },
  {
    "TextLocation": {
      "Start": 42562,
      "End": 42565
    },
    "TimeRange": {
      "StartTime": "00:54:49.3800000",
      "EndTime": "00:54:49.6200000"
    }
  },
  {
    "TextLocation": {
      "Start": 42566,
      "End": 42570
    },
    "TimeRange": {
      "StartTime": "00:54:49.6200000",
      "EndTime": "00:54:49.8300000"
    }
  },
  {
    "TextLocation": {
      "Start": 42571,
      "End": 42576
    },
    "TimeRange": {
      "StartTime": "00:54:49.8300000",
      "EndTime": "00:54:50.0700000"
    }
  },
  {
    "TextLocation": {
      "Start": 42577,
      "End": 42581
    },
    "TimeRange": {
      "StartTime": "00:54:50.0700000",
      "EndTime": "00:54:50.2199999"
    }
  },
  {
    "TextLocation": {
      "Start": 42582,
      "End": 42585
    },
    "TimeRange": {
      "StartTime": "00:54:50.2199999",
      "EndTime": "00:54:50.3100000"
    }
  },
  {
    "TextLocation": {
      "Start": 42586,
      "End": 42594
    },
    "TimeRange": {
      "StartTime": "00:54:50.3100000",
      "EndTime": "00:54:50.6100000"
    }
  },
  {
    "TextLocation": {
      "Start": 42595,
      "End": 42599
    },
    "TimeRange": {
      "StartTime": "00:54:50.6100000",
      "EndTime": "00:54:50.8500000"
    }
  },
  {
    "TextLocation": {
      "Start": 42600,
      "End": 42607
    },
    "TimeRange": {
      "StartTime": "00:54:50.8500000",
      "EndTime": "00:54:51.3900000"
    }
  },
  {
    "TextLocation": {
      "Start": 42608,
      "End": 42610
    },
    "TimeRange": {
      "StartTime": "00:54:51.3900000",
      "EndTime": "00:54:51.6000000"
    }
  },
  {
    "TextLocation": {
      "Start": 42611,
      "End": 42614
    },
    "TimeRange": {
      "StartTime": "00:54:51.6000000",
      "EndTime": "00:54:51.7199999"
    }
  },
  {
    "TextLocation": {
      "Start": 42615,
      "End": 42621
    },
    "TimeRange": {
      "StartTime": "00:54:51.7199999",
      "EndTime": "00:54:52.0200000"
    }
  },
  {
    "TextLocation": {
      "Start": 42622,
      "End": 42626
    },
    "TimeRange": {
      "StartTime": "00:54:52.0200000",
      "EndTime": "00:54:52.1700000"
    }
  },
  {
    "TextLocation": {
      "Start": 42627,
      "End": 42631
    },
    "TimeRange": {
      "StartTime": "00:54:52.1700000",
      "EndTime": "00:54:52.2900000"
    }
  },
  {
    "TextLocation": {
      "Start": 42632,
      "End": 42636
    },
    "TimeRange": {
      "StartTime": "00:54:52.2900000",
      "EndTime": "00:54:52.3800000"
    }
  },
  {
    "TextLocation": {
      "Start": 42637,
      "End": 42642
    },
    "TimeRange": {
      "StartTime": "00:54:52.3800000",
      "EndTime": "00:54:52.6500000"
    }
  },
  {
    "TextLocation": {
      "Start": 42643,
      "End": 42649
    },
    "TimeRange": {
      "StartTime": "00:54:52.6500000",
      "EndTime": "00:54:53.0100000"
    }
  },
  {
    "TextLocation": {
      "Start": 42650,
      "End": 42659
    },
    "TimeRange": {
      "StartTime": "00:54:53.0100000",
      "EndTime": "00:54:53.9400000"
    }
  },
  {
    "TextLocation": {
      "Start": 42667,
      "End": 42669
    },
    "TimeRange": {
      "StartTime": "00:54:54.4200000",
      "EndTime": "00:54:55.0200000"
    }
  },
  {
    "TextLocation": {
      "Start": 42671,
      "End": 42674
    },
    "TimeRange": {
      "StartTime": "00:54:55.0200000",
      "EndTime": "00:54:55.2300000"
    }
  },
  {
    "TextLocation": {
      "Start": 42675,
      "End": 42681
    },
    "TimeRange": {
      "StartTime": "00:54:55.2300000",
      "EndTime": "00:54:55.4699999"
    }
  },
  {
    "TextLocation": {
      "Start": 42684,
      "End": 42686
    },
    "TimeRange": {
      "StartTime": "00:54:55.4699999",
      "EndTime": "00:54:55.8900000"
    }
  },
  {
    "TextLocation": {
      "Start": 42694,
      "End": 42697
    },
    "TimeRange": {
      "StartTime": "00:54:56.2500000",
      "EndTime": "00:54:56.3100000"
    }
  },
  {
    "TextLocation": {
      "Start": 42698,
      "End": 42701
    },
    "TimeRange": {
      "StartTime": "00:54:56.3100000",
      "EndTime": "00:54:56.4899999"
    }
  },
  {
    "TextLocation": {
      "Start": 42702,
      "End": 42705
    },
    "TimeRange": {
      "StartTime": "00:54:56.4899999",
      "EndTime": "00:54:56.9400000"
    }
  },
  {
    "TextLocation": {
      "Start": 42713,
      "End": 42720
    },
    "TimeRange": {
      "StartTime": "00:54:57.3900000",
      "EndTime": "00:54:58.2000000"
    }
  },
  {
    "TextLocation": {
      "Start": 42721,
      "End": 42724
    },
    "TimeRange": {
      "StartTime": "00:54:58.2000000",
      "EndTime": "00:54:58.3500000"
    }
  },
  {
    "TextLocation": {
      "Start": 42725,
      "End": 42734
    },
    "TimeRange": {
      "StartTime": "00:54:58.3500000",
      "EndTime": "00:54:59.1000000"
    }
  },
  {
    "TextLocation": {
      "Start": 42735,
      "End": 42739
    },
    "TimeRange": {
      "StartTime": "00:54:59.1000000",
      "EndTime": "00:54:59.3400000"
    }
  },
  {
    "TextLocation": {
      "Start": 42740,
      "End": 42742
    },
    "TimeRange": {
      "StartTime": "00:54:59.3400000",
      "EndTime": "00:54:59.6100000"
    }
  },
  {
    "TextLocation": {
      "Start": 42743,
      "End": 42750
    },
    "TimeRange": {
      "StartTime": "00:54:59.7900000",
      "EndTime": "00:55:00.1800000"
    }
  },
  {
    "TextLocation": {
      "Start": 42751,
      "End": 42753
    },
    "TimeRange": {
      "StartTime": "00:55:00.1800000",
      "EndTime": "00:55:00.3000000"
    }
  },
  {
    "TextLocation": {
      "Start": 42754,
      "End": 42756
    },
    "TimeRange": {
      "StartTime": "00:55:00.3000000",
      "EndTime": "00:55:00.7500000"
    }
  },
  {
    "TextLocation": {
      "Start": 42764,
      "End": 42767
    },
    "TimeRange": {
      "StartTime": "00:55:02.6300000",
      "EndTime": "00:55:02.8700000"
    }
  },
  {
    "TextLocation": {
      "Start": 42768,
      "End": 42771
    },
    "TimeRange": {
      "StartTime": "00:55:02.8700000",
      "EndTime": "00:55:03.2600000"
    }
  },
  {
    "TextLocation": {
      "Start": 42772,
      "End": 42775
    },
    "TimeRange": {
      "StartTime": "00:55:03.3500000",
      "EndTime": "00:55:03.6500000"
    }
  },
  {
    "TextLocation": {
      "Start": 42776,
      "End": 42780
    },
    "TimeRange": {
      "StartTime": "00:55:03.6500000",
      "EndTime": "00:55:03.8300000"
    }
  },
  {
    "TextLocation": {
      "Start": 42781,
      "End": 42785
    },
    "TimeRange": {
      "StartTime": "00:55:03.8300000",
      "EndTime": "00:55:04.0100000"
    }
  },
  {
    "TextLocation": {
      "Start": 42786,
      "End": 42789
    },
    "TimeRange": {
      "StartTime": "00:55:04.0100000",
      "EndTime": "00:55:04.1600000"
    }
  },
  {
    "TextLocation": {
      "Start": 42790,
      "End": 42794
    },
    "TimeRange": {
      "StartTime": "00:55:04.1600000",
      "EndTime": "00:55:04.6400000"
    }
  },
  {
    "TextLocation": {
      "Start": 42795,
      "End": 42799
    },
    "TimeRange": {
      "StartTime": "00:55:04.6400000",
      "EndTime": "00:55:04.8200000"
    }
  },
  {
    "TextLocation": {
      "Start": 42800,
      "End": 42803
    },
    "TimeRange": {
      "StartTime": "00:55:04.8200000",
      "EndTime": "00:55:04.9400000"
    }
  },
  {
    "TextLocation": {
      "Start": 42804,
      "End": 42812
    },
    "TimeRange": {
      "StartTime": "00:55:04.9400000",
      "EndTime": "00:55:05.2100000"
    }
  },
  {
    "TextLocation": {
      "Start": 42813,
      "End": 42819
    },
    "TimeRange": {
      "StartTime": "00:55:05.2100000",
      "EndTime": "00:55:05.6000000"
    }
  },
  {
    "TextLocation": {
      "Start": 42820,
      "End": 42822
    },
    "TimeRange": {
      "StartTime": "00:55:05.6000000",
      "EndTime": "00:55:05.7500000"
    }
  },
  {
    "TextLocation": {
      "Start": 42823,
      "End": 42826
    },
    "TimeRange": {
      "StartTime": "00:55:05.7500000",
      "EndTime": "00:55:05.9000000"
    }
  },
  {
    "TextLocation": {
      "Start": 42827,
      "End": 42831
    },
    "TimeRange": {
      "StartTime": "00:55:05.9000000",
      "EndTime": "00:55:06.0200000"
    }
  },
  {
    "TextLocation": {
      "Start": 42832,
      "End": 42835
    },
    "TimeRange": {
      "StartTime": "00:55:06.0200000",
      "EndTime": "00:55:06.1100000"
    }
  },
  {
    "TextLocation": {
      "Start": 42836,
      "End": 42842
    },
    "TimeRange": {
      "StartTime": "00:55:06.1100000",
      "EndTime": "00:55:06.3500000"
    }
  },
  {
    "TextLocation": {
      "Start": 42843,
      "End": 42845
    },
    "TimeRange": {
      "StartTime": "00:55:06.3500000",
      "EndTime": "00:55:06.4699999"
    }
  },
  {
    "TextLocation": {
      "Start": 42846,
      "End": 42849
    },
    "TimeRange": {
      "StartTime": "00:55:06.4699999",
      "EndTime": "00:55:06.9000000"
    }
  },
  {
    "TextLocation": {
      "Start": 42852,
      "End": 42855
    },
    "TimeRange": {
      "StartTime": "00:55:06.9200000",
      "EndTime": "00:55:07.5200000"
    }
  },
  {
    "TextLocation": {
      "Start": 42858,
      "End": 42863
    },
    "TimeRange": {
      "StartTime": "00:55:08.8500000",
      "EndTime": "00:55:09.3000000"
    }
  },
  {
    "TextLocation": {
      "Start": 42864,
      "End": 42867
    },
    "TimeRange": {
      "StartTime": "00:55:09.3000000",
      "EndTime": "00:55:09.4200000"
    }
  },
  {
    "TextLocation": {
      "Start": 42868,
      "End": 42874
    },
    "TimeRange": {
      "StartTime": "00:55:09.4200000",
      "EndTime": "00:55:09.8100000"
    }
  },
  {
    "TextLocation": {
      "Start": 42875,
      "End": 42879
    },
    "TimeRange": {
      "StartTime": "00:55:09.8100000",
      "EndTime": "00:55:10.4100000"
    }
  },
  {
    "TextLocation": {
      "Start": 42880,
      "End": 42884
    },
    "TimeRange": {
      "StartTime": "00:55:10.4100000",
      "EndTime": "00:55:10.7399999"
    }
  },
  {
    "TextLocation": {
      "Start": 42885,
      "End": 42890
    },
    "TimeRange": {
      "StartTime": "00:55:10.7399999",
      "EndTime": "00:55:11.0900000"
    }
  },
  {
    "TextLocation": {
      "Start": 42893,
      "End": 42895
    },
    "TimeRange": {
      "StartTime": "00:55:11.1000000",
      "EndTime": "00:55:11.2500000"
    }
  },
  {
    "TextLocation": {
      "Start": 42896,
      "End": 42899
    },
    "TimeRange": {
      "StartTime": "00:55:11.2500000",
      "EndTime": "00:55:11.4300000"
    }
  },
  {
    "TextLocation": {
      "Start": 42900,
      "End": 42908
    },
    "TimeRange": {
      "StartTime": "00:55:11.4300000",
      "EndTime": "00:55:11.8500000"
    }
  },
  {
    "TextLocation": {
      "Start": 42909,
      "End": 42911
    },
    "TimeRange": {
      "StartTime": "00:55:11.8500000",
      "EndTime": "00:55:11.9400000"
    }
  },
  {
    "TextLocation": {
      "Start": 42912,
      "End": 42915
    },
    "TimeRange": {
      "StartTime": "00:55:11.9400000",
      "EndTime": "00:55:12.0300000"
    }
  },
  {
    "TextLocation": {
      "Start": 42916,
      "End": 42925
    },
    "TimeRange": {
      "StartTime": "00:55:12.0300000",
      "EndTime": "00:55:12.3900000"
    }
  },
  {
    "TextLocation": {
      "Start": 42926,
      "End": 42930
    },
    "TimeRange": {
      "StartTime": "00:55:12.3900000",
      "EndTime": "00:55:12.5700000"
    }
  },
  {
    "TextLocation": {
      "Start": 42931,
      "End": 42939
    },
    "TimeRange": {
      "StartTime": "00:55:12.5700000",
      "EndTime": "00:55:12.9600000"
    }
  },
  {
    "TextLocation": {
      "Start": 42940,
      "End": 42942
    },
    "TimeRange": {
      "StartTime": "00:55:12.9600000",
      "EndTime": "00:55:13.0800000"
    }
  },
  {
    "TextLocation": {
      "Start": 42943,
      "End": 42946
    },
    "TimeRange": {
      "StartTime": "00:55:13.0800000",
      "EndTime": "00:55:13.4100000"
    }
  },
  {
    "TextLocation": {
      "Start": 42947,
      "End": 42952
    },
    "TimeRange": {
      "StartTime": "00:55:13.4100000",
      "EndTime": "00:55:13.7100000"
    }
  },
  {
    "TextLocation": {
      "Start": 42953,
      "End": 42957
    },
    "TimeRange": {
      "StartTime": "00:55:13.7100000",
      "EndTime": "00:55:13.8900000"
    }
  },
  {
    "TextLocation": {
      "Start": 42958,
      "End": 42961
    },
    "TimeRange": {
      "StartTime": "00:55:13.8900000",
      "EndTime": "00:55:13.9800000"
    }
  },
  {
    "TextLocation": {
      "Start": 42962,
      "End": 42966
    },
    "TimeRange": {
      "StartTime": "00:55:13.9800000",
      "EndTime": "00:55:14.1900000"
    }
  },
  {
    "TextLocation": {
      "Start": 42967,
      "End": 42969
    },
    "TimeRange": {
      "StartTime": "00:55:14.1900000",
      "EndTime": "00:55:14.5800000"
    }
  },
  {
    "TextLocation": {
      "Start": 42977,
      "End": 42978
    },
    "TimeRange": {
      "StartTime": "00:55:15.9899999",
      "EndTime": "00:55:16.3500000"
    }
  },
  {
    "TextLocation": {
      "Start": 42979,
      "End": 42984
    },
    "TimeRange": {
      "StartTime": "00:55:16.3500000",
      "EndTime": "00:55:16.6500000"
    }
  },
  {
    "TextLocation": {
      "Start": 42985,
      "End": 42991
    },
    "TimeRange": {
      "StartTime": "00:55:16.6500000",
      "EndTime": "00:55:17.3100000"
    }
  },
  {
    "TextLocation": {
      "Start": 42999,
      "End": 43001
    },
    "TimeRange": {
      "StartTime": "00:55:19.0400000",
      "EndTime": "00:55:19.1900000"
    }
  },
  {
    "TextLocation": {
      "Start": 43002,
      "End": 43005
    },
    "TimeRange": {
      "StartTime": "00:55:19.1900000",
      "EndTime": "00:55:19.3100000"
    }
  },
  {
    "TextLocation": {
      "Start": 43006,
      "End": 43010
    },
    "TimeRange": {
      "StartTime": "00:55:19.3100000",
      "EndTime": "00:55:19.7300000"
    }
  },
  {
    "TextLocation": {
      "Start": 43011,
      "End": 43020
    },
    "TimeRange": {
      "StartTime": "00:55:19.7300000",
      "EndTime": "00:55:20.3000000"
    }
  },
  {
    "TextLocation": {
      "Start": 43021,
      "End": 43025
    },
    "TimeRange": {
      "StartTime": "00:55:20.3000000",
      "EndTime": "00:55:20.5400000"
    }
  },
  {
    "TextLocation": {
      "Start": 43026,
      "End": 43031
    },
    "TimeRange": {
      "StartTime": "00:55:20.5400000",
      "EndTime": "00:55:20.9600000"
    }
  },
  {
    "TextLocation": {
      "Start": 43034,
      "End": 43037
    },
    "TimeRange": {
      "StartTime": "00:55:20.9600000",
      "EndTime": "00:55:21.2300000"
    }
  },
  {
    "TextLocation": {
      "Start": 43038,
      "End": 43041
    },
    "TimeRange": {
      "StartTime": "00:55:21.2300000",
      "EndTime": "00:55:21.3200000"
    }
  },
  {
    "TextLocation": {
      "Start": 43042,
      "End": 43051
    },
    "TimeRange": {
      "StartTime": "00:55:21.3200000",
      "EndTime": "00:55:22.0700000"
    }
  },
  {
    "TextLocation": {
      "Start": 43052,
      "End": 43056
    },
    "TimeRange": {
      "StartTime": "00:55:22.7900000",
      "EndTime": "00:55:23.3000000"
    }
  },
  {
    "TextLocation": {
      "Start": 43057,
      "End": 43062
    },
    "TimeRange": {
      "StartTime": "00:55:23.3000000",
      "EndTime": "00:55:24.0800000"
    }
  },
  {
    "TextLocation": {
      "Start": 43063,
      "End": 43068
    },
    "TimeRange": {
      "StartTime": "00:55:24.0800000",
      "EndTime": "00:55:24.5000000"
    }
  },
  {
    "TextLocation": {
      "Start": 43069,
      "End": 43071
    },
    "TimeRange": {
      "StartTime": "00:55:24.5000000",
      "EndTime": "00:55:24.6200000"
    }
  },
  {
    "TextLocation": {
      "Start": 43072,
      "End": 43075
    },
    "TimeRange": {
      "StartTime": "00:55:24.6200000",
      "EndTime": "00:55:25.0400000"
    }
  },
  {
    "TextLocation": {
      "Start": 43083,
      "End": 43086
    },
    "TimeRange": {
      "StartTime": "00:55:26.7800000",
      "EndTime": "00:55:27.4400000"
    }
  },
  {
    "TextLocation": {
      "Start": 43088,
      "End": 43090
    },
    "TimeRange": {
      "StartTime": "00:55:27.4400000",
      "EndTime": "00:55:28.2500000"
    }
  },
  {
    "TextLocation": {
      "Start": 43093,
      "End": 43100
    },
    "TimeRange": {
      "StartTime": "00:55:30.0600000",
      "EndTime": "00:55:30.5700000"
    }
  },
  {
    "TextLocation": {
      "Start": 43101,
      "End": 43103
    },
    "TimeRange": {
      "StartTime": "00:55:30.5700000",
      "EndTime": "00:55:30.7500000"
    }
  },
  {
    "TextLocation": {
      "Start": 43104,
      "End": 43109
    },
    "TimeRange": {
      "StartTime": "00:55:30.7500000",
      "EndTime": "00:55:30.9899999"
    }
  },
  {
    "TextLocation": {
      "Start": 43110,
      "End": 43113
    },
    "TimeRange": {
      "StartTime": "00:55:30.9899999",
      "EndTime": "00:55:31.2000000"
    }
  },
  {
    "TextLocation": {
      "Start": 43114,
      "End": 43116
    },
    "TimeRange": {
      "StartTime": "00:55:31.2000000",
      "EndTime": "00:55:31.3500000"
    }
  },
  {
    "TextLocation": {
      "Start": 43117,
      "End": 43121
    },
    "TimeRange": {
      "StartTime": "00:55:31.3500000",
      "EndTime": "00:55:31.8600000"
    }
  },
  {
    "TextLocation": {
      "Start": 43122,
      "End": 43129
    },
    "TimeRange": {
      "StartTime": "00:55:32.3400000",
      "EndTime": "00:55:33.0600000"
    }
  },
  {
    "TextLocation": {
      "Start": 43131,
      "End": 43134
    },
    "TimeRange": {
      "StartTime": "00:55:33.6000000",
      "EndTime": "00:55:33.9600000"
    }
  },
  {
    "TextLocation": {
      "Start": 43135,
      "End": 43137
    },
    "TimeRange": {
      "StartTime": "00:55:33.9600000",
      "EndTime": "00:55:34.1700000"
    }
  },
  {
    "TextLocation": {
      "Start": 43138,
      "End": 43142
    },
    "TimeRange": {
      "StartTime": "00:55:34.1700000",
      "EndTime": "00:55:34.3800000"
    }
  },
  {
    "TextLocation": {
      "Start": 43143,
      "End": 43145
    },
    "TimeRange": {
      "StartTime": "00:55:34.3800000",
      "EndTime": "00:55:34.5300000"
    }
  },
  {
    "TextLocation": {
      "Start": 43146,
      "End": 43152
    },
    "TimeRange": {
      "StartTime": "00:55:34.5300000",
      "EndTime": "00:55:34.9200000"
    }
  },
  {
    "TextLocation": {
      "Start": 43153,
      "End": 43155
    },
    "TimeRange": {
      "StartTime": "00:55:34.9200000",
      "EndTime": "00:55:35.3400000"
    }
  },
  {
    "TextLocation": {
      "Start": 43156,
      "End": 43159
    },
    "TimeRange": {
      "StartTime": "00:55:35.3400000",
      "EndTime": "00:55:35.5800000"
    }
  },
  {
    "TextLocation": {
      "Start": 43160,
      "End": 43164
    },
    "TimeRange": {
      "StartTime": "00:55:35.5800000",
      "EndTime": "00:55:35.7600000"
    }
  },
  {
    "TextLocation": {
      "Start": 43165,
      "End": 43169
    },
    "TimeRange": {
      "StartTime": "00:55:35.7600000",
      "EndTime": "00:55:36"
    }
  },
  {
    "TextLocation": {
      "Start": 43170,
      "End": 43173
    },
    "TimeRange": {
      "StartTime": "00:55:36",
      "EndTime": "00:55:36.1500000"
    }
  },
  {
    "TextLocation": {
      "Start": 43174,
      "End": 43179
    },
    "TimeRange": {
      "StartTime": "00:55:36.1500000",
      "EndTime": "00:55:36.4200000"
    }
  },
  {
    "TextLocation": {
      "Start": 43180,
      "End": 43184
    },
    "TimeRange": {
      "StartTime": "00:55:36.4200000",
      "EndTime": "00:55:36.5700000"
    }
  },
  {
    "TextLocation": {
      "Start": 43185,
      "End": 43189
    },
    "TimeRange": {
      "StartTime": "00:55:36.5700000",
      "EndTime": "00:55:36.9600000"
    }
  },
  {
    "TextLocation": {
      "Start": 43197,
      "End": 43199
    },
    "TimeRange": {
      "StartTime": "00:55:37.3500000",
      "EndTime": "00:55:37.4699999"
    }
  },
  {
    "TextLocation": {
      "Start": 43200,
      "End": 43204
    },
    "TimeRange": {
      "StartTime": "00:55:37.4699999",
      "EndTime": "00:55:37.6500000"
    }
  },
  {
    "TextLocation": {
      "Start": 43205,
      "End": 43211
    },
    "TimeRange": {
      "StartTime": "00:55:37.6500000",
      "EndTime": "00:55:37.8300000"
    }
  },
  {
    "TextLocation": {
      "Start": 43212,
      "End": 43214
    },
    "TimeRange": {
      "StartTime": "00:55:37.8300000",
      "EndTime": "00:55:37.8900000"
    }
  },
  {
    "TextLocation": {
      "Start": 43215,
      "End": 43218
    },
    "TimeRange": {
      "StartTime": "00:55:37.8900000",
      "EndTime": "00:55:38.0100000"
    }
  },
  {
    "TextLocation": {
      "Start": 43219,
      "End": 43230
    },
    "TimeRange": {
      "StartTime": "00:55:38.0100000",
      "EndTime": "00:55:38.5200000"
    }
  },
  {
    "TextLocation": {
      "Start": 43231,
      "End": 43238
    },
    "TimeRange": {
      "StartTime": "00:55:38.5200000",
      "EndTime": "00:55:38.8500000"
    }
  },
  {
    "TextLocation": {
      "Start": 43239,
      "End": 43242
    },
    "TimeRange": {
      "StartTime": "00:55:38.8500000",
      "EndTime": "00:55:39.1800000"
    }
  },
  {
    "TextLocation": {
      "Start": 43243,
      "End": 43248
    },
    "TimeRange": {
      "StartTime": "00:55:39.1800000",
      "EndTime": "00:55:39.4800000"
    }
  },
  {
    "TextLocation": {
      "Start": 43251,
      "End": 43254
    },
    "TimeRange": {
      "StartTime": "00:55:39.4899999",
      "EndTime": "00:55:39.7800000"
    }
  },
  {
    "TextLocation": {
      "Start": 43257,
      "End": 43259
    },
    "TimeRange": {
      "StartTime": "00:55:42.6100000",
      "EndTime": "00:55:42.9100000"
    }
  },
  {
    "TextLocation": {
      "Start": 43260,
      "End": 43264
    },
    "TimeRange": {
      "StartTime": "00:55:42.9100000",
      "EndTime": "00:55:43.1200000"
    }
  },
  {
    "TextLocation": {
      "Start": 43265,
      "End": 43274
    },
    "TimeRange": {
      "StartTime": "00:55:43.1200000",
      "EndTime": "00:55:43.9600000"
    }
  },
  {
    "TextLocation": {
      "Start": 43276,
      "End": 43279
    },
    "TimeRange": {
      "StartTime": "00:55:43.9600000",
      "EndTime": "00:55:44.3500000"
    }
  },
  {
    "TextLocation": {
      "Start": 43280,
      "End": 43285
    },
    "TimeRange": {
      "StartTime": "00:55:44.3500000",
      "EndTime": "00:55:45.0400000"
    }
  },
  {
    "TextLocation": {
      "Start": 43286,
      "End": 43290
    },
    "TimeRange": {
      "StartTime": "00:55:45.4300000",
      "EndTime": "00:55:45.7300000"
    }
  },
  {
    "TextLocation": {
      "Start": 43291,
      "End": 43295
    },
    "TimeRange": {
      "StartTime": "00:55:45.7300000",
      "EndTime": "00:55:45.9100000"
    }
  },
  {
    "TextLocation": {
      "Start": 43296,
      "End": 43300
    },
    "TimeRange": {
      "StartTime": "00:55:45.9100000",
      "EndTime": "00:55:46.0900000"
    }
  },
  {
    "TextLocation": {
      "Start": 43301,
      "End": 43303
    },
    "TimeRange": {
      "StartTime": "00:55:46.0900000",
      "EndTime": "00:55:46.2100000"
    }
  },
  {
    "TextLocation": {
      "Start": 43304,
      "End": 43309
    },
    "TimeRange": {
      "StartTime": "00:55:46.2100000",
      "EndTime": "00:55:46.6600000"
    }
  },
  {
    "TextLocation": {
      "Start": 43310,
      "End": 43312
    },
    "TimeRange": {
      "StartTime": "00:55:46.6600000",
      "EndTime": "00:55:46.7800000"
    }
  },
  {
    "TextLocation": {
      "Start": 43313,
      "End": 43317
    },
    "TimeRange": {
      "StartTime": "00:55:46.7800000",
      "EndTime": "00:55:46.9600000"
    }
  },
  {
    "TextLocation": {
      "Start": 43318,
      "End": 43320
    },
    "TimeRange": {
      "StartTime": "00:55:46.9600000",
      "EndTime": "00:55:47.0500000"
    }
  },
  {
    "TextLocation": {
      "Start": 43321,
      "End": 43326
    },
    "TimeRange": {
      "StartTime": "00:55:47.0500000",
      "EndTime": "00:55:47.2900000"
    }
  },
  {
    "TextLocation": {
      "Start": 43327,
      "End": 43330
    },
    "TimeRange": {
      "StartTime": "00:55:47.2900000",
      "EndTime": "00:55:47.3500000"
    }
  },
  {
    "TextLocation": {
      "Start": 43331,
      "End": 43336
    },
    "TimeRange": {
      "StartTime": "00:55:47.3500000",
      "EndTime": "00:55:47.5600000"
    }
  },
  {
    "TextLocation": {
      "Start": 43337,
      "End": 43339
    },
    "TimeRange": {
      "StartTime": "00:55:47.5600000",
      "EndTime": "00:55:47.6800000"
    }
  },
  {
    "TextLocation": {
      "Start": 43340,
      "End": 43348
    },
    "TimeRange": {
      "StartTime": "00:55:47.6800000",
      "EndTime": "00:55:48.0100000"
    }
  },
  {
    "TextLocation": {
      "Start": 43349,
      "End": 43353
    },
    "TimeRange": {
      "StartTime": "00:55:48.0100000",
      "EndTime": "00:55:48.1900000"
    }
  },
  {
    "TextLocation": {
      "Start": 43354,
      "End": 43358
    },
    "TimeRange": {
      "StartTime": "00:55:48.1900000",
      "EndTime": "00:55:48.4899999"
    }
  },
  {
    "TextLocation": {
      "Start": 43359,
      "End": 43366
    },
    "TimeRange": {
      "StartTime": "00:55:48.4899999",
      "EndTime": "00:55:49.2399999"
    }
  },
  {
    "TextLocation": {
      "Start": 43367,
      "End": 43370
    },
    "TimeRange": {
      "StartTime": "00:55:49.2399999",
      "EndTime": "00:55:49.3900000"
    }
  },
  {
    "TextLocation": {
      "Start": 43371,
      "End": 43376
    },
    "TimeRange": {
      "StartTime": "00:55:49.3900000",
      "EndTime": "00:55:49.6000000"
    }
  },
  {
    "TextLocation": {
      "Start": 43377,
      "End": 43380
    },
    "TimeRange": {
      "StartTime": "00:55:49.6000000",
      "EndTime": "00:55:49.6900000"
    }
  },
  {
    "TextLocation": {
      "Start": 43381,
      "End": 43387
    },
    "TimeRange": {
      "StartTime": "00:55:49.6900000",
      "EndTime": "00:55:49.9600000"
    }
  },
  {
    "TextLocation": {
      "Start": 43388,
      "End": 43392
    },
    "TimeRange": {
      "StartTime": "00:55:49.9600000",
      "EndTime": "00:55:50.1700000"
    }
  },
  {
    "TextLocation": {
      "Start": 43393,
      "End": 43397
    },
    "TimeRange": {
      "StartTime": "00:55:50.1700000",
      "EndTime": "00:55:50.8900000"
    }
  },
  {
    "TextLocation": {
      "Start": 43398,
      "End": 43400
    },
    "TimeRange": {
      "StartTime": "00:55:51.6400000",
      "EndTime": "00:55:51.9699999"
    }
  },
  {
    "TextLocation": {
      "Start": 43401,
      "End": 43404
    },
    "TimeRange": {
      "StartTime": "00:55:51.9699999",
      "EndTime": "00:55:52.0600000"
    }
  },
  {
    "TextLocation": {
      "Start": 43405,
      "End": 43409
    },
    "TimeRange": {
      "StartTime": "00:55:52.0600000",
      "EndTime": "00:55:52.3300000"
    }
  },
  {
    "TextLocation": {
      "Start": 43410,
      "End": 43416
    },
    "TimeRange": {
      "StartTime": "00:55:52.3300000",
      "EndTime": "00:55:52.8100000"
    }
  },
  {
    "TextLocation": {
      "Start": 43417,
      "End": 43422
    },
    "TimeRange": {
      "StartTime": "00:55:52.8100000",
      "EndTime": "00:55:53.2300000"
    }
  },
  {
    "TextLocation": {
      "Start": 43423,
      "End": 43425
    },
    "TimeRange": {
      "StartTime": "00:55:53.2300000",
      "EndTime": "00:55:53.3500000"
    }
  },
  {
    "TextLocation": {
      "Start": 43426,
      "End": 43435
    },
    "TimeRange": {
      "StartTime": "00:55:53.3500000",
      "EndTime": "00:55:53.7199999"
    }
  },
  {
    "TextLocation": {
      "Start": 43436,
      "End": 43437
    },
    "TimeRange": {
      "StartTime": "00:55:53.7199999",
      "EndTime": "00:55:53.8000000"
    }
  },
  {
    "TextLocation": {
      "Start": 43438,
      "End": 43443
    },
    "TimeRange": {
      "StartTime": "00:55:53.8100000",
      "EndTime": "00:55:54.4000000"
    }
  },
  {
    "TextLocation": {
      "Start": 43451,
      "End": 43456
    },
    "TimeRange": {
      "StartTime": "00:55:56.5900000",
      "EndTime": "00:55:57.3400000"
    }
  },
  {
    "TextLocation": {
      "Start": 43457,
      "End": 43460
    },
    "TimeRange": {
      "StartTime": "00:55:57.3400000",
      "EndTime": "00:55:57.4899999"
    }
  },
  {
    "TextLocation": {
      "Start": 43461,
      "End": 43470
    },
    "TimeRange": {
      "StartTime": "00:55:57.4899999",
      "EndTime": "00:55:57.8800000"
    }
  },
  {
    "TextLocation": {
      "Start": 43471,
      "End": 43474
    },
    "TimeRange": {
      "StartTime": "00:55:57.8800000",
      "EndTime": "00:55:58.0900000"
    }
  },
  {
    "TextLocation": {
      "Start": 43475,
      "End": 43478
    },
    "TimeRange": {
      "StartTime": "00:55:58.0900000",
      "EndTime": "00:55:58.4500000"
    }
  },
  {
    "TextLocation": {
      "Start": 43481,
      "End": 43485
    },
    "TimeRange": {
      "StartTime": "00:55:58.4500000",
      "EndTime": "00:55:58.6300000"
    }
  },
  {
    "TextLocation": {
      "Start": 43486,
      "End": 43490
    },
    "TimeRange": {
      "StartTime": "00:55:58.6300000",
      "EndTime": "00:55:59.1100000"
    }
  },
  {
    "TextLocation": {
      "Start": 43491,
      "End": 43495
    },
    "TimeRange": {
      "StartTime": "00:55:59.1100000",
      "EndTime": "00:55:59.7199999"
    }
  },
  {
    "TextLocation": {
      "Start": 43496,
      "End": 43500
    },
    "TimeRange": {
      "StartTime": "00:55:59.9000000",
      "EndTime": "00:56:00.0600000"
    }
  },
  {
    "TextLocation": {
      "Start": 43501,
      "End": 43504
    },
    "TimeRange": {
      "StartTime": "00:56:00.0700000",
      "EndTime": "00:56:00.4899999"
    }
  },
  {
    "TextLocation": {
      "Start": 43505,
      "End": 43509
    },
    "TimeRange": {
      "StartTime": "00:56:00.4899999",
      "EndTime": "00:56:00.7300000"
    }
  },
  {
    "TextLocation": {
      "Start": 43510,
      "End": 43514
    },
    "TimeRange": {
      "StartTime": "00:56:00.7300000",
      "EndTime": "00:56:01.2700000"
    }
  },
  {
    "TextLocation": {
      "Start": 43515,
      "End": 43516
    },
    "TimeRange": {
      "StartTime": "00:56:01.3000000",
      "EndTime": "00:56:01.4200000"
    }
  },
  {
    "TextLocation": {
      "Start": 43517,
      "End": 43520
    },
    "TimeRange": {
      "StartTime": "00:56:01.4200000",
      "EndTime": "00:56:01.6000000"
    }
  },
  {
    "TextLocation": {
      "Start": 43521,
      "End": 43526
    },
    "TimeRange": {
      "StartTime": "00:56:01.6000000",
      "EndTime": "00:56:02.1600000"
    }
  },
  {
    "TextLocation": {
      "Start": 43534,
      "End": 43537
    },
    "TimeRange": {
      "StartTime": "00:56:02.1700000",
      "EndTime": "00:56:02.4400000"
    }
  },
  {
    "TextLocation": {
      "Start": 43538,
      "End": 43542
    },
    "TimeRange": {
      "StartTime": "00:56:02.4400000",
      "EndTime": "00:56:02.5900000"
    }
  },
  {
    "TextLocation": {
      "Start": 43543,
      "End": 43546
    },
    "TimeRange": {
      "StartTime": "00:56:02.5900000",
      "EndTime": "00:56:02.7100000"
    }
  },
  {
    "TextLocation": {
      "Start": 43547,
      "End": 43550
    },
    "TimeRange": {
      "StartTime": "00:56:02.7100000",
      "EndTime": "00:56:02.8000000"
    }
  },
  {
    "TextLocation": {
      "Start": 43551,
      "End": 43560
    },
    "TimeRange": {
      "StartTime": "00:56:02.8000000",
      "EndTime": "00:56:03.3100000"
    }
  },
  {
    "TextLocation": {
      "Start": 43561,
      "End": 43565
    },
    "TimeRange": {
      "StartTime": "00:56:03.3100000",
      "EndTime": "00:56:03.5500000"
    }
  },
  {
    "TextLocation": {
      "Start": 43566,
      "End": 43569
    },
    "TimeRange": {
      "StartTime": "00:56:03.5500000",
      "EndTime": "00:56:03.7600000"
    }
  },
  {
    "TextLocation": {
      "Start": 43570,
      "End": 43572
    },
    "TimeRange": {
      "StartTime": "00:56:03.7600000",
      "EndTime": "00:56:03.9699999"
    }
  },
  {
    "TextLocation": {
      "Start": 43573,
      "End": 43576
    },
    "TimeRange": {
      "StartTime": "00:56:03.9699999",
      "EndTime": "00:56:04.2100000"
    }
  },
  {
    "TextLocation": {
      "Start": 43577,
      "End": 43579
    },
    "TimeRange": {
      "StartTime": "00:56:04.2100000",
      "EndTime": "00:56:04.4500000"
    }
  },
  {
    "TextLocation": {
      "Start": 43580,
      "End": 43584
    },
    "TimeRange": {
      "StartTime": "00:56:04.4500000",
      "EndTime": "00:56:04.7199999"
    }
  },
  {
    "TextLocation": {
      "Start": 43585,
      "End": 43588
    },
    "TimeRange": {
      "StartTime": "00:56:04.7199999",
      "EndTime": "00:56:05.0500000"
    }
  },
  {
    "TextLocation": {
      "Start": 43589,
      "End": 43591
    },
    "TimeRange": {
      "StartTime": "00:56:05.0500000",
      "EndTime": "00:56:05.1400000"
    }
  },
  {
    "TextLocation": {
      "Start": 43592,
      "End": 43595
    },
    "TimeRange": {
      "StartTime": "00:56:05.1400000",
      "EndTime": "00:56:05.3800000"
    }
  },
  {
    "TextLocation": {
      "Start": 43596,
      "End": 43601
    },
    "TimeRange": {
      "StartTime": "00:56:05.3800000",
      "EndTime": "00:56:05.6200000"
    }
  },
  {
    "TextLocation": {
      "Start": 43609,
      "End": 43610
    },
    "TimeRange": {
      "StartTime": "00:56:06.3100000",
      "EndTime": "00:56:06.6700000"
    }
  },
  {
    "TextLocation": {
      "Start": 43611,
      "End": 43616
    },
    "TimeRange": {
      "StartTime": "00:56:06.6700000",
      "EndTime": "00:56:06.9400000"
    }
  },
  {
    "TextLocation": {
      "Start": 43617,
      "End": 43625
    },
    "TimeRange": {
      "StartTime": "00:56:06.9400000",
      "EndTime": "00:56:07.5100000"
    }
  },
  {
    "TextLocation": {
      "Start": 43633,
      "End": 43636
    },
    "TimeRange": {
      "StartTime": "00:56:08.2900000",
      "EndTime": "00:56:08.5000000"
    }
  },
  {
    "TextLocation": {
      "Start": 43637,
      "End": 43639
    },
    "TimeRange": {
      "StartTime": "00:56:08.5000000",
      "EndTime": "00:56:08.5900000"
    }
  },
  {
    "TextLocation": {
      "Start": 43640,
      "End": 43644
    },
    "TimeRange": {
      "StartTime": "00:56:08.5900000",
      "EndTime": "00:56:08.7399999"
    }
  },
  {
    "TextLocation": {
      "Start": 43645,
      "End": 43649
    },
    "TimeRange": {
      "StartTime": "00:56:08.7399999",
      "EndTime": "00:56:08.9800000"
    }
  },
  {
    "TextLocation": {
      "Start": 43650,
      "End": 43656
    },
    "TimeRange": {
      "StartTime": "00:56:08.9800000",
      "EndTime": "00:56:09.5800000"
    }
  },
  {
    "TextLocation": {
      "Start": 43659,
      "End": 43662
    },
    "TimeRange": {
      "StartTime": "00:56:10.2700000",
      "EndTime": "00:56:10.9100000"
    }
  },
  {
    "TextLocation": {
      "Start": 43665,
      "End": 43669
    },
    "TimeRange": {
      "StartTime": "00:56:10.9300000",
      "EndTime": "00:56:11.4000000"
    }
  },
  {
    "TextLocation": {
      "Start": 43672,
      "End": 43675
    },
    "TimeRange": {
      "StartTime": "00:56:12.7100000",
      "EndTime": "00:56:13.0100000"
    }
  },
  {
    "TextLocation": {
      "Start": 43676,
      "End": 43678
    },
    "TimeRange": {
      "StartTime": "00:56:13.0100000",
      "EndTime": "00:56:13.2399999"
    }
  },
  {
    "TextLocation": {
      "Start": 43679,
      "End": 43685
    },
    "TimeRange": {
      "StartTime": "00:56:13.2500000",
      "EndTime": "00:56:13.6100000"
    }
  },
  {
    "TextLocation": {
      "Start": 43686,
      "End": 43690
    },
    "TimeRange": {
      "StartTime": "00:56:13.6400000",
      "EndTime": "00:56:13.8200000"
    }
  },
  {
    "TextLocation": {
      "Start": 43692,
      "End": 43695
    },
    "TimeRange": {
      "StartTime": "00:56:13.8200000",
      "EndTime": "00:56:13.9100000"
    }
  },
  {
    "TextLocation": {
      "Start": 43696,
      "End": 43701
    },
    "TimeRange": {
      "StartTime": "00:56:13.9100000",
      "EndTime": "00:56:14.0900000"
    }
  },
  {
    "TextLocation": {
      "Start": 43702,
      "End": 43708
    },
    "TimeRange": {
      "StartTime": "00:56:14.0900000",
      "EndTime": "00:56:14.4500000"
    }
  },
  {
    "TextLocation": {
      "Start": 43709,
      "End": 43712
    },
    "TimeRange": {
      "StartTime": "00:56:14.4500000",
      "EndTime": "00:56:14.6600000"
    }
  },
  {
    "TextLocation": {
      "Start": 43713,
      "End": 43717
    },
    "TimeRange": {
      "StartTime": "00:56:14.6600000",
      "EndTime": "00:56:15.1900000"
    }
  },
  {
    "TextLocation": {
      "Start": 43718,
      "End": 43725
    },
    "TimeRange": {
      "StartTime": "00:56:15.2000000",
      "EndTime": "00:56:15.5600000"
    }
  },
  {
    "TextLocation": {
      "Start": 43726,
      "End": 43729
    },
    "TimeRange": {
      "StartTime": "00:56:15.5600000",
      "EndTime": "00:56:15.7100000"
    }
  },
  {
    "TextLocation": {
      "Start": 43730,
      "End": 43736
    },
    "TimeRange": {
      "StartTime": "00:56:15.7100000",
      "EndTime": "00:56:15.9800000"
    }
  },
  {
    "TextLocation": {
      "Start": 43737,
      "End": 43741
    },
    "TimeRange": {
      "StartTime": "00:56:15.9800000",
      "EndTime": "00:56:16.1300000"
    }
  },
  {
    "TextLocation": {
      "Start": 43742,
      "End": 43745
    },
    "TimeRange": {
      "StartTime": "00:56:16.1300000",
      "EndTime": "00:56:16.2900000"
    }
  },
  {
    "TextLocation": {
      "Start": 43746,
      "End": 43747
    },
    "TimeRange": {
      "StartTime": "00:56:16.2900000",
      "EndTime": "00:56:16.3100000"
    }
  },
  {
    "TextLocation": {
      "Start": 43748,
      "End": 43753
    },
    "TimeRange": {
      "StartTime": "00:56:16.3100000",
      "EndTime": "00:56:16.5500000"
    }
  },
  {
    "TextLocation": {
      "Start": 43754,
      "End": 43757
    },
    "TimeRange": {
      "StartTime": "00:56:16.5500000",
      "EndTime": "00:56:16.6400000"
    }
  },
  {
    "TextLocation": {
      "Start": 43758,
      "End": 43763
    },
    "TimeRange": {
      "StartTime": "00:56:16.6400000",
      "EndTime": "00:56:16.9699999"
    }
  },
  {
    "TextLocation": {
      "Start": 43764,
      "End": 43766
    },
    "TimeRange": {
      "StartTime": "00:56:16.9699999",
      "EndTime": "00:56:17.2100000"
    }
  },
  {
    "TextLocation": {
      "Start": 43767,
      "End": 43769
    },
    "TimeRange": {
      "StartTime": "00:56:17.5100000",
      "EndTime": "00:56:17.6300000"
    }
  },
  {
    "TextLocation": {
      "Start": 43770,
      "End": 43774
    },
    "TimeRange": {
      "StartTime": "00:56:17.6300000",
      "EndTime": "00:56:17.8400000"
    }
  },
  {
    "TextLocation": {
      "Start": 43775,
      "End": 43778
    },
    "TimeRange": {
      "StartTime": "00:56:17.8400000",
      "EndTime": "00:56:18.3800000"
    }
  },
  {
    "TextLocation": {
      "Start": 43781,
      "End": 43784
    },
    "TimeRange": {
      "StartTime": "00:56:18.8900000",
      "EndTime": "00:56:19.1900000"
    }
  },
  {
    "TextLocation": {
      "Start": 43785,
      "End": 43790
    },
    "TimeRange": {
      "StartTime": "00:56:19.1900000",
      "EndTime": "00:56:19.7600000"
    }
  },
  {
    "TextLocation": {
      "Start": 43791,
      "End": 43794
    },
    "TimeRange": {
      "StartTime": "00:56:19.7600000",
      "EndTime": "00:56:19.8800000"
    }
  },
  {
    "TextLocation": {
      "Start": 43795,
      "End": 43804
    },
    "TimeRange": {
      "StartTime": "00:56:19.8800000",
      "EndTime": "00:56:20.2100000"
    }
  },
  {
    "TextLocation": {
      "Start": 43805,
      "End": 43809
    },
    "TimeRange": {
      "StartTime": "00:56:20.2100000",
      "EndTime": "00:56:20.5100000"
    }
  },
  {
    "TextLocation": {
      "Start": 43811,
      "End": 43815
    },
    "TimeRange": {
      "StartTime": "00:56:20.5100000",
      "EndTime": "00:56:20.6900000"
    }
  },
  {
    "TextLocation": {
      "Start": 43816,
      "End": 43821
    },
    "TimeRange": {
      "StartTime": "00:56:20.6900000",
      "EndTime": "00:56:21.1400000"
    }
  },
  {
    "TextLocation": {
      "Start": 43822,
      "End": 43826
    },
    "TimeRange": {
      "StartTime": "00:56:21.1400000",
      "EndTime": "00:56:21.2900000"
    }
  },
  {
    "TextLocation": {
      "Start": 43827,
      "End": 43831
    },
    "TimeRange": {
      "StartTime": "00:56:21.2900000",
      "EndTime": "00:56:21.5000000"
    }
  },
  {
    "TextLocation": {
      "Start": 43839,
      "End": 43843
    },
    "TimeRange": {
      "StartTime": "00:56:21.5000000",
      "EndTime": "00:56:21.7700000"
    }
  },
  {
    "TextLocation": {
      "Start": 43844,
      "End": 43845
    },
    "TimeRange": {
      "StartTime": "00:56:21.9800000",
      "EndTime": "00:56:22.0400000"
    }
  },
  {
    "TextLocation": {
      "Start": 43846,
      "End": 43849
    },
    "TimeRange": {
      "StartTime": "00:56:22.0400000",
      "EndTime": "00:56:22.2500000"
    }
  },
  {
    "TextLocation": {
      "Start": 43850,
      "End": 43855
    },
    "TimeRange": {
      "StartTime": "00:56:22.2500000",
      "EndTime": "00:56:22.5800000"
    }
  },
  {
    "TextLocation": {
      "Start": 43858,
      "End": 43861
    },
    "TimeRange": {
      "StartTime": "00:56:22.5800000",
      "EndTime": "00:56:23.0900000"
    }
  },
  {
    "TextLocation": {
      "Start": 43869,
      "End": 43870
    },
    "TimeRange": {
      "StartTime": "00:56:26.6900000",
      "EndTime": "00:56:26.8100000"
    }
  },
  {
    "TextLocation": {
      "Start": 43871,
      "End": 43875
    },
    "TimeRange": {
      "StartTime": "00:56:26.8100000",
      "EndTime": "00:56:26.9600000"
    }
  },
  {
    "TextLocation": {
      "Start": 43876,
      "End": 43880
    },
    "TimeRange": {
      "StartTime": "00:56:26.9600000",
      "EndTime": "00:56:27.1100000"
    }
  },
  {
    "TextLocation": {
      "Start": 43881,
      "End": 43883
    },
    "TimeRange": {
      "StartTime": "00:56:27.1100000",
      "EndTime": "00:56:27.1700000"
    }
  },
  {
    "TextLocation": {
      "Start": 43884,
      "End": 43889
    },
    "TimeRange": {
      "StartTime": "00:56:27.1700000",
      "EndTime": "00:56:27.4699999"
    }
  },
  {
    "TextLocation": {
      "Start": 43890,
      "End": 43894
    },
    "TimeRange": {
      "StartTime": "00:56:27.4699999",
      "EndTime": "00:56:27.7100000"
    }
  },
  {
    "TextLocation": {
      "Start": 43895,
      "End": 43897
    },
    "TimeRange": {
      "StartTime": "00:56:27.7100000",
      "EndTime": "00:56:27.8900000"
    }
  },
  {
    "TextLocation": {
      "Start": 43898,
      "End": 43899
    },
    "TimeRange": {
      "StartTime": "00:56:27.8900000",
      "EndTime": "00:56:27.9500000"
    }
  },
  {
    "TextLocation": {
      "Start": 43900,
      "End": 43906
    },
    "TimeRange": {
      "StartTime": "00:56:27.9500000",
      "EndTime": "00:56:28.3700000"
    }
  },
  {
    "TextLocation": {
      "Start": 43907,
      "End": 43909
    },
    "TimeRange": {
      "StartTime": "00:56:28.3700000",
      "EndTime": "00:56:28.5800000"
    }
  },
  {
    "TextLocation": {
      "Start": 43910,
      "End": 43915
    },
    "TimeRange": {
      "StartTime": "00:56:28.5800000",
      "EndTime": "00:56:28.8500000"
    }
  },
  {
    "TextLocation": {
      "Start": 43916,
      "End": 43922
    },
    "TimeRange": {
      "StartTime": "00:56:28.8500000",
      "EndTime": "00:56:29.6900000"
    }
  },
  {
    "TextLocation": {
      "Start": 43925,
      "End": 43929
    },
    "TimeRange": {
      "StartTime": "00:56:30.8600000",
      "EndTime": "00:56:31.4899999"
    }
  },
  {
    "TextLocation": {
      "Start": 43930,
      "End": 43937
    },
    "TimeRange": {
      "StartTime": "00:56:31.4899999",
      "EndTime": "00:56:31.7900000"
    }
  },
  {
    "TextLocation": {
      "Start": 43938,
      "End": 43946
    },
    "TimeRange": {
      "StartTime": "00:56:31.7900000",
      "EndTime": "00:56:32.1500000"
    }
  },
  {
    "TextLocation": {
      "Start": 43948,
      "End": 43951
    },
    "TimeRange": {
      "StartTime": "00:56:32.1500000",
      "EndTime": "00:56:32.4200000"
    }
  },
  {
    "TextLocation": {
      "Start": 43952,
      "End": 43955
    },
    "TimeRange": {
      "StartTime": "00:56:32.4200000",
      "EndTime": "00:56:32.6300000"
    }
  },
  {
    "TextLocation": {
      "Start": 43956,
      "End": 43959
    },
    "TimeRange": {
      "StartTime": "00:56:32.6300000",
      "EndTime": "00:56:32.7500000"
    }
  },
  {
    "TextLocation": {
      "Start": 43960,
      "End": 43964
    },
    "TimeRange": {
      "StartTime": "00:56:32.7500000",
      "EndTime": "00:56:33.2600000"
    }
  },
  {
    "TextLocation": {
      "Start": 43968,
      "End": 43970
    },
    "TimeRange": {
      "StartTime": "00:56:35.6400000",
      "EndTime": "00:56:36.3900000"
    }
  },
  {
    "TextLocation": {
      "Start": 43971,
      "End": 43974
    },
    "TimeRange": {
      "StartTime": "00:56:36.3900000",
      "EndTime": "00:56:36.5700000"
    }
  },
  {
    "TextLocation": {
      "Start": 43975,
      "End": 43980
    },
    "TimeRange": {
      "StartTime": "00:56:36.5700000",
      "EndTime": "00:56:37.0500000"
    }
  },
  {
    "TextLocation": {
      "Start": 43988,
      "End": 43992
    },
    "TimeRange": {
      "StartTime": "00:56:37.6600000",
      "EndTime": "00:56:38.0800000"
    }
  },
  {
    "TextLocation": {
      "Start": 43995,
      "End": 43998
    },
    "TimeRange": {
      "StartTime": "00:56:38.9500000",
      "EndTime": "00:56:39.1600000"
    }
  },
  {
    "TextLocation": {
      "Start": 43999,
      "End": 44005
    },
    "TimeRange": {
      "StartTime": "00:56:39.1600000",
      "EndTime": "00:56:39.3400000"
    }
  },
  {
    "TextLocation": {
      "Start": 44006,
      "End": 44009
    },
    "TimeRange": {
      "StartTime": "00:56:39.3400000",
      "EndTime": "00:56:39.4600000"
    }
  },
  {
    "TextLocation": {
      "Start": 44010,
      "End": 44013
    },
    "TimeRange": {
      "StartTime": "00:56:39.4600000",
      "EndTime": "00:56:39.6100000"
    }
  },
  {
    "TextLocation": {
      "Start": 44014,
      "End": 44018
    },
    "TimeRange": {
      "StartTime": "00:56:39.6100000",
      "EndTime": "00:56:39.7300000"
    }
  },
  {
    "TextLocation": {
      "Start": 44019,
      "End": 44022
    },
    "TimeRange": {
      "StartTime": "00:56:39.7300000",
      "EndTime": "00:56:39.8500000"
    }
  },
  {
    "TextLocation": {
      "Start": 44023,
      "End": 44026
    },
    "TimeRange": {
      "StartTime": "00:56:39.8500000",
      "EndTime": "00:56:40.2600000"
    }
  },
  {
    "TextLocation": {
      "Start": 44029,
      "End": 44032
    },
    "TimeRange": {
      "StartTime": "00:56:40.2700000",
      "EndTime": "00:56:40.6600000"
    }
  },
  {
    "TextLocation": {
      "Start": 44035,
      "End": 44038
    },
    "TimeRange": {
      "StartTime": "00:56:40.6600000",
      "EndTime": "00:56:40.7800000"
    }
  },
  {
    "TextLocation": {
      "Start": 44039,
      "End": 44044
    },
    "TimeRange": {
      "StartTime": "00:56:40.7800000",
      "EndTime": "00:56:41.2199999"
    }
  },
  {
    "TextLocation": {
      "Start": 44047,
      "End": 44050
    },
    "TimeRange": {
      "StartTime": "00:56:41.2300000",
      "EndTime": "00:56:41.5600000"
    }
  },
  {
    "TextLocation": {
      "Start": 44051,
      "End": 44055
    },
    "TimeRange": {
      "StartTime": "00:56:41.5600000",
      "EndTime": "00:56:42.2800000"
    }
  },
  {
    "TextLocation": {
      "Start": 44056,
      "End": 44061
    },
    "TimeRange": {
      "StartTime": "00:56:42.4300000",
      "EndTime": "00:56:42.6700000"
    }
  },
  {
    "TextLocation": {
      "Start": 44062,
      "End": 44066
    },
    "TimeRange": {
      "StartTime": "00:56:42.6700000",
      "EndTime": "00:56:42.8500000"
    }
  },
  {
    "TextLocation": {
      "Start": 44067,
      "End": 44069
    },
    "TimeRange": {
      "StartTime": "00:56:42.8500000",
      "EndTime": "00:56:43.3000000"
    }
  },
  {
    "TextLocation": {
      "Start": 44070,
      "End": 44080
    },
    "TimeRange": {
      "StartTime": "00:56:43.3000000",
      "EndTime": "00:56:43.9899999"
    }
  },
  {
    "TextLocation": {
      "Start": 44081,
      "End": 44088
    },
    "TimeRange": {
      "StartTime": "00:56:43.9899999",
      "EndTime": "00:56:44.2900000"
    }
  },
  {
    "TextLocation": {
      "Start": 44089,
      "End": 44092
    },
    "TimeRange": {
      "StartTime": "00:56:44.2900000",
      "EndTime": "00:56:44.4699999"
    }
  },
  {
    "TextLocation": {
      "Start": 44093,
      "End": 44097
    },
    "TimeRange": {
      "StartTime": "00:56:44.4699999",
      "EndTime": "00:56:44.6500000"
    }
  },
  {
    "TextLocation": {
      "Start": 44098,
      "End": 44101
    },
    "TimeRange": {
      "StartTime": "00:56:44.6500000",
      "EndTime": "00:56:44.8300000"
    }
  },
  {
    "TextLocation": {
      "Start": 44102,
      "End": 44105
    },
    "TimeRange": {
      "StartTime": "00:56:44.8300000",
      "EndTime": "00:56:44.9500000"
    }
  },
  {
    "TextLocation": {
      "Start": 44106,
      "End": 44110
    },
    "TimeRange": {
      "StartTime": "00:56:44.9500000",
      "EndTime": "00:56:45.1000000"
    }
  },
  {
    "TextLocation": {
      "Start": 44111,
      "End": 44118
    },
    "TimeRange": {
      "StartTime": "00:56:45.1000000",
      "EndTime": "00:56:45.5200000"
    }
  },
  {
    "TextLocation": {
      "Start": 44119,
      "End": 44121
    },
    "TimeRange": {
      "StartTime": "00:56:45.5200000",
      "EndTime": "00:56:45.6100000"
    }
  },
  {
    "TextLocation": {
      "Start": 44122,
      "End": 44126
    },
    "TimeRange": {
      "StartTime": "00:56:45.6100000",
      "EndTime": "00:56:45.7300000"
    }
  },
  {
    "TextLocation": {
      "Start": 44127,
      "End": 44131
    },
    "TimeRange": {
      "StartTime": "00:56:45.7300000",
      "EndTime": "00:56:45.8500000"
    }
  },
  {
    "TextLocation": {
      "Start": 44132,
      "End": 44135
    },
    "TimeRange": {
      "StartTime": "00:56:45.8500000",
      "EndTime": "00:56:46"
    }
  },
  {
    "TextLocation": {
      "Start": 44136,
      "End": 44141
    },
    "TimeRange": {
      "StartTime": "00:56:46",
      "EndTime": "00:56:46.2100000"
    }
  },
  {
    "TextLocation": {
      "Start": 44142,
      "End": 44147
    },
    "TimeRange": {
      "StartTime": "00:56:46.2100000",
      "EndTime": "00:56:46.3600000"
    }
  },
  {
    "TextLocation": {
      "Start": 44148,
      "End": 44151
    },
    "TimeRange": {
      "StartTime": "00:56:46.3600000",
      "EndTime": "00:56:46.5400000"
    }
  },
  {
    "TextLocation": {
      "Start": 44152,
      "End": 44158
    },
    "TimeRange": {
      "StartTime": "00:56:46.5400000",
      "EndTime": "00:56:46.7500000"
    }
  },
  {
    "TextLocation": {
      "Start": 44161,
      "End": 44164
    },
    "TimeRange": {
      "StartTime": "00:56:46.7500000",
      "EndTime": "00:56:46.8400000"
    }
  },
  {
    "TextLocation": {
      "Start": 44165,
      "End": 44170
    },
    "TimeRange": {
      "StartTime": "00:56:46.8400000",
      "EndTime": "00:56:46.9899999"
    }
  },
  {
    "TextLocation": {
      "Start": 44171,
      "End": 44174
    },
    "TimeRange": {
      "StartTime": "00:56:46.9899999",
      "EndTime": "00:56:47.0800000"
    }
  },
  {
    "TextLocation": {
      "Start": 44175,
      "End": 44183
    },
    "TimeRange": {
      "StartTime": "00:56:47.0800000",
      "EndTime": "00:56:47.8900000"
    }
  },
  {
    "TextLocation": {
      "Start": 44184,
      "End": 44189
    },
    "TimeRange": {
      "StartTime": "00:56:48.1900000",
      "EndTime": "00:56:48.4899999"
    }
  },
  {
    "TextLocation": {
      "Start": 44190,
      "End": 44194
    },
    "TimeRange": {
      "StartTime": "00:56:48.4899999",
      "EndTime": "00:56:48.6700000"
    }
  },
  {
    "TextLocation": {
      "Start": 44195,
      "End": 44202
    },
    "TimeRange": {
      "StartTime": "00:56:48.6700000",
      "EndTime": "00:56:48.9100000"
    }
  },
  {
    "TextLocation": {
      "Start": 44203,
      "End": 44211
    },
    "TimeRange": {
      "StartTime": "00:56:48.9100000",
      "EndTime": "00:56:49.2399999"
    }
  },
  {
    "TextLocation": {
      "Start": 44212,
      "End": 44218
    },
    "TimeRange": {
      "StartTime": "00:56:49.4800000",
      "EndTime": "00:56:50.1100000"
    }
  },
  {
    "TextLocation": {
      "Start": 44226,
      "End": 44230
    },
    "TimeRange": {
      "StartTime": "00:56:50.1700000",
      "EndTime": "00:56:50.4400000"
    }
  },
  {
    "TextLocation": {
      "Start": 44231,
      "End": 44236
    },
    "TimeRange": {
      "StartTime": "00:56:50.4400000",
      "EndTime": "00:56:50.6500000"
    }
  },
  {
    "TextLocation": {
      "Start": 44237,
      "End": 44246
    },
    "TimeRange": {
      "StartTime": "00:56:50.6500000",
      "EndTime": "00:56:51.1000000"
    }
  },
  {
    "TextLocation": {
      "Start": 44247,
      "End": 44249
    },
    "TimeRange": {
      "StartTime": "00:56:51.1000000",
      "EndTime": "00:56:51.1900000"
    }
  },
  {
    "TextLocation": {
      "Start": 44250,
      "End": 44257
    },
    "TimeRange": {
      "StartTime": "00:56:51.1900000",
      "EndTime": "00:56:51.7900000"
    }
  },
  {
    "TextLocation": {
      "Start": 44259,
      "End": 44268
    },
    "TimeRange": {
      "StartTime": "00:56:51.7900000",
      "EndTime": "00:56:52.2700000"
    }
  },
  {
    "TextLocation": {
      "Start": 44269,
      "End": 44271
    },
    "TimeRange": {
      "StartTime": "00:56:52.2700000",
      "EndTime": "00:56:52.3300000"
    }
  },
  {
    "TextLocation": {
      "Start": 44272,
      "End": 44275
    },
    "TimeRange": {
      "StartTime": "00:56:52.3300000",
      "EndTime": "00:56:52.4200000"
    }
  },
  {
    "TextLocation": {
      "Start": 44276,
      "End": 44282
    },
    "TimeRange": {
      "StartTime": "00:56:52.4200000",
      "EndTime": "00:56:52.6600000"
    }
  },
  {
    "TextLocation": {
      "Start": 44283,
      "End": 44287
    },
    "TimeRange": {
      "StartTime": "00:56:52.6600000",
      "EndTime": "00:56:53.2000000"
    }
  },
  {
    "TextLocation": {
      "Start": 44289,
      "End": 44298
    },
    "TimeRange": {
      "StartTime": "00:56:53.2000000",
      "EndTime": "00:56:53.9800000"
    }
  },
  {
    "TextLocation": {
      "Start": 44299,
      "End": 44307
    },
    "TimeRange": {
      "StartTime": "00:56:53.9800000",
      "EndTime": "00:56:54.3400000"
    }
  },
  {
    "TextLocation": {
      "Start": 44308,
      "End": 44310
    },
    "TimeRange": {
      "StartTime": "00:56:54.3400000",
      "EndTime": "00:56:54.4600000"
    }
  },
  {
    "TextLocation": {
      "Start": 44311,
      "End": 44316
    },
    "TimeRange": {
      "StartTime": "00:56:54.4600000",
      "EndTime": "00:56:54.5800000"
    }
  },
  {
    "TextLocation": {
      "Start": 44317,
      "End": 44321
    },
    "TimeRange": {
      "StartTime": "00:56:54.5800000",
      "EndTime": "00:56:55.0300000"
    }
  },
  {
    "TextLocation": {
      "Start": 44329,
      "End": 44331
    },
    "TimeRange": {
      "StartTime": "00:56:55.6900000",
      "EndTime": "00:56:55.9600000"
    }
  },
  {
    "TextLocation": {
      "Start": 44332,
      "End": 44337
    },
    "TimeRange": {
      "StartTime": "00:56:55.9600000",
      "EndTime": "00:56:56.2000000"
    }
  },
  {
    "TextLocation": {
      "Start": 44338,
      "End": 44347
    },
    "TimeRange": {
      "StartTime": "00:56:56.2000000",
      "EndTime": "00:56:56.8600000"
    }
  },
  {
    "TextLocation": {
      "Start": 44348,
      "End": 44353
    },
    "TimeRange": {
      "StartTime": "00:56:56.8600000",
      "EndTime": "00:56:57.0700000"
    }
  },
  {
    "TextLocation": {
      "Start": 44354,
      "End": 44357
    },
    "TimeRange": {
      "StartTime": "00:56:57.0700000",
      "EndTime": "00:56:57.1900000"
    }
  },
  {
    "TextLocation": {
      "Start": 44358,
      "End": 44364
    },
    "TimeRange": {
      "StartTime": "00:56:57.1900000",
      "EndTime": "00:56:57.4600000"
    }
  },
  {
    "TextLocation": {
      "Start": 44365,
      "End": 44370
    },
    "TimeRange": {
      "StartTime": "00:56:57.4600000",
      "EndTime": "00:56:57.7000000"
    }
  },
  {
    "TextLocation": {
      "Start": 44371,
      "End": 44381
    },
    "TimeRange": {
      "StartTime": "00:56:57.7000000",
      "EndTime": "00:56:58.4500000"
    }
  },
  {
    "TextLocation": {
      "Start": 44383,
      "End": 44388
    },
    "TimeRange": {
      "StartTime": "00:56:58.4500000",
      "EndTime": "00:56:59.2000000"
    }
  },
  {
    "TextLocation": {
      "Start": 44389,
      "End": 44398
    },
    "TimeRange": {
      "StartTime": "00:56:59.6500000",
      "EndTime": "00:57:00.6100000"
    }
  },
  {
    "TextLocation": {
      "Start": 44399,
      "End": 44402
    },
    "TimeRange": {
      "StartTime": "00:57:00.6100000",
      "EndTime": "00:57:00.8200000"
    }
  },
  {
    "TextLocation": {
      "Start": 44403,
      "End": 44408
    },
    "TimeRange": {
      "StartTime": "00:57:00.8200000",
      "EndTime": "00:57:00.9400000"
    }
  },
  {
    "TextLocation": {
      "Start": 44409,
      "End": 44413
    },
    "TimeRange": {
      "StartTime": "00:57:00.9400000",
      "EndTime": "00:57:01.0900000"
    }
  },
  {
    "TextLocation": {
      "Start": 44414,
      "End": 44418
    },
    "TimeRange": {
      "StartTime": "00:57:01.0900000",
      "EndTime": "00:57:01.3000000"
    }
  },
  {
    "TextLocation": {
      "Start": 44419,
      "End": 44422
    },
    "TimeRange": {
      "StartTime": "00:57:01.3000000",
      "EndTime": "00:57:01.4200000"
    }
  },
  {
    "TextLocation": {
      "Start": 44423,
      "End": 44428
    },
    "TimeRange": {
      "StartTime": "00:57:01.4200000",
      "EndTime": "00:57:01.6900000"
    }
  },
  {
    "TextLocation": {
      "Start": 44429,
      "End": 44432
    },
    "TimeRange": {
      "StartTime": "00:57:01.6900000",
      "EndTime": "00:57:01.7800000"
    }
  },
  {
    "TextLocation": {
      "Start": 44433,
      "End": 44436
    },
    "TimeRange": {
      "StartTime": "00:57:01.7800000",
      "EndTime": "00:57:01.8700000"
    }
  },
  {
    "TextLocation": {
      "Start": 44437,
      "End": 44446
    },
    "TimeRange": {
      "StartTime": "00:57:01.8700000",
      "EndTime": "00:57:02.5600000"
    }
  },
  {
    "TextLocation": {
      "Start": 44447,
      "End": 44450
    },
    "TimeRange": {
      "StartTime": "00:57:02.5600000",
      "EndTime": "00:57:02.7700000"
    }
  },
  {
    "TextLocation": {
      "Start": 44451,
      "End": 44455
    },
    "TimeRange": {
      "StartTime": "00:57:02.7700000",
      "EndTime": "00:57:02.9800000"
    }
  },
  {
    "TextLocation": {
      "Start": 44456,
      "End": 44460
    },
    "TimeRange": {
      "StartTime": "00:57:02.9800000",
      "EndTime": "00:57:03.1000000"
    }
  },
  {
    "TextLocation": {
      "Start": 44461,
      "End": 44467
    },
    "TimeRange": {
      "StartTime": "00:57:03.1000000",
      "EndTime": "00:57:03.3100000"
    }
  },
  {
    "TextLocation": {
      "Start": 44468,
      "End": 44476
    },
    "TimeRange": {
      "StartTime": "00:57:03.3100000",
      "EndTime": "00:57:03.7300000"
    }
  },
  {
    "TextLocation": {
      "Start": 44477,
      "End": 44482
    },
    "TimeRange": {
      "StartTime": "00:57:03.7300000",
      "EndTime": "00:57:03.8200000"
    }
  },
  {
    "TextLocation": {
      "Start": 44483,
      "End": 44485
    },
    "TimeRange": {
      "StartTime": "00:57:03.8200000",
      "EndTime": "00:57:04.0300000"
    }
  },
  {
    "TextLocation": {
      "Start": 44486,
      "End": 44488
    },
    "TimeRange": {
      "StartTime": "00:57:04.0300000",
      "EndTime": "00:57:04.1500000"
    }
  },
  {
    "TextLocation": {
      "Start": 44489,
      "End": 44492
    },
    "TimeRange": {
      "StartTime": "00:57:04.1500000",
      "EndTime": "00:57:04.2399999"
    }
  },
  {
    "TextLocation": {
      "Start": 44493,
      "End": 44498
    },
    "TimeRange": {
      "StartTime": "00:57:04.2399999",
      "EndTime": "00:57:04.8100000"
    }
  },
  {
    "TextLocation": {
      "Start": 44499,
      "End": 44504
    },
    "TimeRange": {
      "StartTime": "00:57:04.8100000",
      "EndTime": "00:57:05.2600000"
    }
  },
  {
    "TextLocation": {
      "Start": 44505,
      "End": 44509
    },
    "TimeRange": {
      "StartTime": "00:57:05.2600000",
      "EndTime": "00:57:05.5000000"
    }
  },
  {
    "TextLocation": {
      "Start": 44510,
      "End": 44516
    },
    "TimeRange": {
      "StartTime": "00:57:05.5000000",
      "EndTime": "00:57:05.6800000"
    }
  },
  {
    "TextLocation": {
      "Start": 44517,
      "End": 44524
    },
    "TimeRange": {
      "StartTime": "00:57:05.6800000",
      "EndTime": "00:57:05.9500000"
    }
  },
  {
    "TextLocation": {
      "Start": 44525,
      "End": 44527
    },
    "TimeRange": {
      "StartTime": "00:57:05.9500000",
      "EndTime": "00:57:06.0400000"
    }
  },
  {
    "TextLocation": {
      "Start": 44528,
      "End": 44533
    },
    "TimeRange": {
      "StartTime": "00:57:06.0400000",
      "EndTime": "00:57:06.3400000"
    }
  },
  {
    "TextLocation": {
      "Start": 44534,
      "End": 44539
    },
    "TimeRange": {
      "StartTime": "00:57:06.3400000",
      "EndTime": "00:57:06.8200000"
    }
  },
  {
    "TextLocation": {
      "Start": 44540,
      "End": 44544
    },
    "TimeRange": {
      "StartTime": "00:57:06.8200000",
      "EndTime": "00:57:07.1200000"
    }
  },
  {
    "TextLocation": {
      "Start": 44545,
      "End": 44550
    },
    "TimeRange": {
      "StartTime": "00:57:07.1200000",
      "EndTime": "00:57:07.3600000"
    }
  },
  {
    "TextLocation": {
      "Start": 44551,
      "End": 44554
    },
    "TimeRange": {
      "StartTime": "00:57:07.3600000",
      "EndTime": "00:57:07.4500000"
    }
  },
  {
    "TextLocation": {
      "Start": 44555,
      "End": 44558
    },
    "TimeRange": {
      "StartTime": "00:57:07.4500000",
      "EndTime": "00:57:07.5400000"
    }
  },
  {
    "TextLocation": {
      "Start": 44559,
      "End": 44568
    },
    "TimeRange": {
      "StartTime": "00:57:07.5400000",
      "EndTime": "00:57:07.8700000"
    }
  },
  {
    "TextLocation": {
      "Start": 44569,
      "End": 44575
    },
    "TimeRange": {
      "StartTime": "00:57:07.8700000",
      "EndTime": "00:57:08.1100000"
    }
  },
  {
    "TextLocation": {
      "Start": 44576,
      "End": 44581
    },
    "TimeRange": {
      "StartTime": "00:57:08.1100000",
      "EndTime": "00:57:08.2600000"
    }
  },
  {
    "TextLocation": {
      "Start": 44582,
      "End": 44591
    },
    "TimeRange": {
      "StartTime": "00:57:08.2600000",
      "EndTime": "00:57:08.8000000"
    }
  },
  {
    "TextLocation": {
      "Start": 44593,
      "End": 44595
    },
    "TimeRange": {
      "StartTime": "00:57:08.8000000",
      "EndTime": "00:57:08.8900000"
    }
  },
  {
    "TextLocation": {
      "Start": 44596,
      "End": 44600
    },
    "TimeRange": {
      "StartTime": "00:57:08.8900000",
      "EndTime": "00:57:09.0400000"
    }
  },
  {
    "TextLocation": {
      "Start": 44601,
      "End": 44605
    },
    "TimeRange": {
      "StartTime": "00:57:09.0400000",
      "EndTime": "00:57:09.1600000"
    }
  },
  {
    "TextLocation": {
      "Start": 44606,
      "End": 44615
    },
    "TimeRange": {
      "StartTime": "00:57:09.1600000",
      "EndTime": "00:57:09.4600000"
    }
  },
  {
    "TextLocation": {
      "Start": 44616,
      "End": 44620
    },
    "TimeRange": {
      "StartTime": "00:57:09.4600000",
      "EndTime": "00:57:09.9400000"
    }
  },
  {
    "TextLocation": {
      "Start": 44624,
      "End": 44625
    },
    "TimeRange": {
      "StartTime": "00:57:12.5200000",
      "EndTime": "00:57:13"
    }
  },
  {
    "TextLocation": {
      "Start": 44626,
      "End": 44631
    },
    "TimeRange": {
      "StartTime": "00:57:13",
      "EndTime": "00:57:13.1800000"
    }
  },
  {
    "TextLocation": {
      "Start": 44632,
      "End": 44638
    },
    "TimeRange": {
      "StartTime": "00:57:13.1800000",
      "EndTime": "00:57:13.7800000"
    }
  },
  {
    "TextLocation": {
      "Start": 44641,
      "End": 44645
    },
    "TimeRange": {
      "StartTime": "00:57:14",
      "EndTime": "00:57:14.3200000"
    }
  },
  {
    "TextLocation": {
      "Start": 44653,
      "End": 44657
    },
    "TimeRange": {
      "StartTime": "00:57:20.8800000",
      "EndTime": "00:57:21.2100000"
    }
  },
  {
    "TextLocation": {
      "Start": 44658,
      "End": 44661
    },
    "TimeRange": {
      "StartTime": "00:57:21.2100000",
      "EndTime": "00:57:21.3900000"
    }
  },
  {
    "TextLocation": {
      "Start": 44662,
      "End": 44669
    },
    "TimeRange": {
      "StartTime": "00:57:21.3900000",
      "EndTime": "00:57:21.7500000"
    }
  },
  {
    "TextLocation": {
      "Start": 44670,
      "End": 44682
    },
    "TimeRange": {
      "StartTime": "00:57:21.7500000",
      "EndTime": "00:57:22.3800000"
    }
  },
  {
    "TextLocation": {
      "Start": 44683,
      "End": 44687
    },
    "TimeRange": {
      "StartTime": "00:57:22.3800000",
      "EndTime": "00:57:22.6500000"
    }
  },
  {
    "TextLocation": {
      "Start": 44688,
      "End": 44692
    },
    "TimeRange": {
      "StartTime": "00:57:22.6500000",
      "EndTime": "00:57:22.8600000"
    }
  },
  {
    "TextLocation": {
      "Start": 44693,
      "End": 44696
    },
    "TimeRange": {
      "StartTime": "00:57:22.8600000",
      "EndTime": "00:57:23.0100000"
    }
  },
  {
    "TextLocation": {
      "Start": 44697,
      "End": 44703
    },
    "TimeRange": {
      "StartTime": "00:57:23.0100000",
      "EndTime": "00:57:23.4900000"
    }
  },
  {
    "TextLocation": {
      "Start": 44704,
      "End": 44710
    },
    "TimeRange": {
      "StartTime": "00:57:23.4900000",
      "EndTime": "00:57:23.8500000"
    }
  },
  {
    "TextLocation": {
      "Start": 44711,
      "End": 44715
    },
    "TimeRange": {
      "StartTime": "00:57:23.8500000",
      "EndTime": "00:57:24"
    }
  },
  {
    "TextLocation": {
      "Start": 44716,
      "End": 44719
    },
    "TimeRange": {
      "StartTime": "00:57:24",
      "EndTime": "00:57:24.3000000"
    }
  },
  {
    "TextLocation": {
      "Start": 44720,
      "End": 44725
    },
    "TimeRange": {
      "StartTime": "00:57:24.3000000",
      "EndTime": "00:57:24.5700000"
    }
  },
  {
    "TextLocation": {
      "Start": 44726,
      "End": 44730
    },
    "TimeRange": {
      "StartTime": "00:57:24.5700000",
      "EndTime": "00:57:25.0800000"
    }
  },
  {
    "TextLocation": {
      "Start": 44738,
      "End": 44739
    },
    "TimeRange": {
      "StartTime": "00:57:27.5500000",
      "EndTime": "00:57:28.2600000"
    }
  },
  {
    "TextLocation": {
      "Start": 44740,
      "End": 44745
    },
    "TimeRange": {
      "StartTime": "00:57:28.3000000",
      "EndTime": "00:57:28.5400000"
    }
  },
  {
    "TextLocation": {
      "Start": 44746,
      "End": 44751
    },
    "TimeRange": {
      "StartTime": "00:57:28.5700000",
      "EndTime": "00:57:28.8100000"
    }
  },
  {
    "TextLocation": {
      "Start": 44752,
      "End": 44755
    },
    "TimeRange": {
      "StartTime": "00:57:28.8100000",
      "EndTime": "00:57:28.9900000"
    }
  },
  {
    "TextLocation": {
      "Start": 44756,
      "End": 44761
    },
    "TimeRange": {
      "StartTime": "00:57:28.9900000",
      "EndTime": "00:57:29.1700000"
    }
  },
  {
    "TextLocation": {
      "Start": 44762,
      "End": 44764
    },
    "TimeRange": {
      "StartTime": "00:57:29.1700000",
      "EndTime": "00:57:29.2900000"
    }
  },
  {
    "TextLocation": {
      "Start": 44765,
      "End": 44767
    },
    "TimeRange": {
      "StartTime": "00:57:29.2900000",
      "EndTime": "00:57:29.4100000"
    }
  },
  {
    "TextLocation": {
      "Start": 44768,
      "End": 44772
    },
    "TimeRange": {
      "StartTime": "00:57:29.4100000",
      "EndTime": "00:57:29.6200000"
    }
  },
  {
    "TextLocation": {
      "Start": 44773,
      "End": 44779
    },
    "TimeRange": {
      "StartTime": "00:57:29.6200000",
      "EndTime": "00:57:30.1000000"
    }
  },
  {
    "TextLocation": {
      "Start": 44787,
      "End": 44791
    },
    "TimeRange": {
      "StartTime": "00:57:32.3700000",
      "EndTime": "00:57:32.5800000"
    }
  },
  {
    "TextLocation": {
      "Start": 44792,
      "End": 44795
    },
    "TimeRange": {
      "StartTime": "00:57:32.5800000",
      "EndTime": "00:57:32.8800000"
    }
  },
  {
    "TextLocation": {
      "Start": 44796,
      "End": 44800
    },
    "TimeRange": {
      "StartTime": "00:57:32.8800000",
      "EndTime": "00:57:33.1200000"
    }
  },
  {
    "TextLocation": {
      "Start": 44801,
      "End": 44804
    },
    "TimeRange": {
      "StartTime": "00:57:33.1200000",
      "EndTime": "00:57:33.3000000"
    }
  },
  {
    "TextLocation": {
      "Start": 44805,
      "End": 44812
    },
    "TimeRange": {
      "StartTime": "00:57:33.3000000",
      "EndTime": "00:57:33.6900000"
    }
  },
  {
    "TextLocation": {
      "Start": 44813,
      "End": 44825
    },
    "TimeRange": {
      "StartTime": "00:57:33.6900000",
      "EndTime": "00:57:34.2600000"
    }
  },
  {
    "TextLocation": {
      "Start": 44826,
      "End": 44830
    },
    "TimeRange": {
      "StartTime": "00:57:34.2600000",
      "EndTime": "00:57:34.4700000"
    }
  },
  {
    "TextLocation": {
      "Start": 44831,
      "End": 44835
    },
    "TimeRange": {
      "StartTime": "00:57:34.4700000",
      "EndTime": "00:57:34.6800000"
    }
  },
  {
    "TextLocation": {
      "Start": 44836,
      "End": 44839
    },
    "TimeRange": {
      "StartTime": "00:57:34.6800000",
      "EndTime": "00:57:34.9200000"
    }
  },
  {
    "TextLocation": {
      "Start": 44840,
      "End": 44846
    },
    "TimeRange": {
      "StartTime": "00:57:34.9200000",
      "EndTime": "00:57:35.4600000"
    }
  },
  {
    "TextLocation": {
      "Start": 44854,
      "End": 44856
    },
    "TimeRange": {
      "StartTime": "00:57:35.4900000",
      "EndTime": "00:57:35.9100000"
    }
  },
  {
    "TextLocation": {
      "Start": 44858,
      "End": 44867
    },
    "TimeRange": {
      "StartTime": "00:57:36.0600000",
      "EndTime": "00:57:36.6900000"
    }
  },
  {
    "TextLocation": {
      "Start": 44870,
      "End": 44872
    },
    "TimeRange": {
      "StartTime": "00:57:36.8400000",
      "EndTime": "00:57:37.0500000"
    }
  },
  {
    "TextLocation": {
      "Start": 44873,
      "End": 44880
    },
    "TimeRange": {
      "StartTime": "00:57:37.0500000",
      "EndTime": "00:57:37.4100000"
    }
  },
  {
    "TextLocation": {
      "Start": 44883,
      "End": 44884
    },
    "TimeRange": {
      "StartTime": "00:57:39.3000000",
      "EndTime": "00:57:39.8400000"
    }
  },
  {
    "TextLocation": {
      "Start": 44885,
      "End": 44890
    },
    "TimeRange": {
      "StartTime": "00:57:39.8400000",
      "EndTime": "00:57:40.1700000"
    }
  },
  {
    "TextLocation": {
      "Start": 44891,
      "End": 44897
    },
    "TimeRange": {
      "StartTime": "00:57:40.1700000",
      "EndTime": "00:57:40.8900000"
    }
  },
  {
    "TextLocation": {
      "Start": 44898,
      "End": 44902
    },
    "TimeRange": {
      "StartTime": "00:57:41.5500000",
      "EndTime": "00:57:42.2700000"
    }
  },
  {
    "TextLocation": {
      "Start": 44910,
      "End": 44912
    },
    "TimeRange": {
      "StartTime": "00:57:48.4600000",
      "EndTime": "00:57:48.6400000"
    }
  },
  {
    "TextLocation": {
      "Start": 44913,
      "End": 44917
    },
    "TimeRange": {
      "StartTime": "00:57:48.6400000",
      "EndTime": "00:57:48.7300000"
    }
  },
  {
    "TextLocation": {
      "Start": 44918,
      "End": 44925
    },
    "TimeRange": {
      "StartTime": "00:57:48.7300000",
      "EndTime": "00:57:49.0300000"
    }
  },
  {
    "TextLocation": {
      "Start": 44926,
      "End": 44927
    },
    "TimeRange": {
      "StartTime": "00:57:49.0300000",
      "EndTime": "00:57:49.0900000"
    }
  },
  {
    "TextLocation": {
      "Start": 44928,
      "End": 44934
    },
    "TimeRange": {
      "StartTime": "00:57:49.0900000",
      "EndTime": "00:57:49.2700000"
    }
  },
  {
    "TextLocation": {
      "Start": 44935,
      "End": 44938
    },
    "TimeRange": {
      "StartTime": "00:57:49.2700000",
      "EndTime": "00:57:49.4500000"
    }
  },
  {
    "TextLocation": {
      "Start": 44939,
      "End": 44946
    },
    "TimeRange": {
      "StartTime": "00:57:49.4500000",
      "EndTime": "00:57:49.9600000"
    }
  },
  {
    "TextLocation": {
      "Start": 44947,
      "End": 44952
    },
    "TimeRange": {
      "StartTime": "00:57:49.9600000",
      "EndTime": "00:57:51.0100000"
    }
  },
  {
    "TextLocation": {
      "Start": 44953,
      "End": 44956
    },
    "TimeRange": {
      "StartTime": "00:57:52.5400000",
      "EndTime": "00:57:52.6600000"
    }
  },
  {
    "TextLocation": {
      "Start": 44957,
      "End": 44966
    },
    "TimeRange": {
      "StartTime": "00:57:52.6600000",
      "EndTime": "00:57:53.2600000"
    }
  },
  {
    "TextLocation": {
      "Start": 44967,
      "End": 44971
    },
    "TimeRange": {
      "StartTime": "00:57:53.2600000",
      "EndTime": "00:57:53.4400000"
    }
  },
  {
    "TextLocation": {
      "Start": 44972,
      "End": 44974
    },
    "TimeRange": {
      "StartTime": "00:57:53.4400000",
      "EndTime": "00:57:53.5600000"
    }
  },
  {
    "TextLocation": {
      "Start": 44975,
      "End": 44981
    },
    "TimeRange": {
      "StartTime": "00:57:53.7100000",
      "EndTime": "00:57:54.0100000"
    }
  },
  {
    "TextLocation": {
      "Start": 44982,
      "End": 44986
    },
    "TimeRange": {
      "StartTime": "00:57:54.0100000",
      "EndTime": "00:57:54.1600000"
    }
  },
  {
    "TextLocation": {
      "Start": 44987,
      "End": 44990
    },
    "TimeRange": {
      "StartTime": "00:57:54.1600000",
      "EndTime": "00:57:54.4300000"
    }
  },
  {
    "TextLocation": {
      "Start": 44991,
      "End": 44996
    },
    "TimeRange": {
      "StartTime": "00:57:54.4300000",
      "EndTime": "00:57:54.7000000"
    }
  },
  {
    "TextLocation": {
      "Start": 44997,
      "End": 45001
    },
    "TimeRange": {
      "StartTime": "00:57:54.7000000",
      "EndTime": "00:57:54.9400000"
    }
  },
  {
    "TextLocation": {
      "Start": 45003,
      "End": 45010
    },
    "TimeRange": {
      "StartTime": "00:57:54.9400000",
      "EndTime": "00:57:55.3000000"
    }
  },
  {
    "TextLocation": {
      "Start": 45011,
      "End": 45018
    },
    "TimeRange": {
      "StartTime": "00:57:55.3000000",
      "EndTime": "00:57:55.6600000"
    }
  },
  {
    "TextLocation": {
      "Start": 45019,
      "End": 45024
    },
    "TimeRange": {
      "StartTime": "00:57:55.6600000",
      "EndTime": "00:57:56.0800000"
    }
  },
  {
    "TextLocation": {
      "Start": 45025,
      "End": 45029
    },
    "TimeRange": {
      "StartTime": "00:57:56.0800000",
      "EndTime": "00:57:56.2600000"
    }
  },
  {
    "TextLocation": {
      "Start": 45030,
      "End": 45033
    },
    "TimeRange": {
      "StartTime": "00:57:56.2600000",
      "EndTime": "00:57:56.3800000"
    }
  },
  {
    "TextLocation": {
      "Start": 45034,
      "End": 45036
    },
    "TimeRange": {
      "StartTime": "00:57:56.3800000",
      "EndTime": "00:57:56.4700000"
    }
  },
  {
    "TextLocation": {
      "Start": 45037,
      "End": 45040
    },
    "TimeRange": {
      "StartTime": "00:57:56.4700000",
      "EndTime": "00:57:56.5600000"
    }
  },
  {
    "TextLocation": {
      "Start": 45041,
      "End": 45045
    },
    "TimeRange": {
      "StartTime": "00:57:56.5600000",
      "EndTime": "00:57:56.6800000"
    }
  },
  {
    "TextLocation": {
      "Start": 45046,
      "End": 45052
    },
    "TimeRange": {
      "StartTime": "00:57:56.6800000",
      "EndTime": "00:57:56.8600000"
    }
  },
  {
    "TextLocation": {
      "Start": 45053,
      "End": 45055
    },
    "TimeRange": {
      "StartTime": "00:57:56.8600000",
      "EndTime": "00:57:56.9500000"
    }
  },
  {
    "TextLocation": {
      "Start": 45056,
      "End": 45060
    },
    "TimeRange": {
      "StartTime": "00:57:56.9500000",
      "EndTime": "00:57:57.1900000"
    }
  },
  {
    "TextLocation": {
      "Start": 45061,
      "End": 45063
    },
    "TimeRange": {
      "StartTime": "00:57:57.1900000",
      "EndTime": "00:57:57.3400000"
    }
  },
  {
    "TextLocation": {
      "Start": 45064,
      "End": 45068
    },
    "TimeRange": {
      "StartTime": "00:57:57.3400000",
      "EndTime": "00:57:57.8800000"
    }
  },
  {
    "TextLocation": {
      "Start": 45069,
      "End": 45073
    },
    "TimeRange": {
      "StartTime": "00:57:58.0300000",
      "EndTime": "00:57:58.3400000"
    }
  },
  {
    "TextLocation": {
      "Start": 45074,
      "End": 45076
    },
    "TimeRange": {
      "StartTime": "00:57:58.3400000",
      "EndTime": "00:57:58.4200000"
    }
  },
  {
    "TextLocation": {
      "Start": 45077,
      "End": 45080
    },
    "TimeRange": {
      "StartTime": "00:57:58.4200000",
      "EndTime": "00:57:58.4800000"
    }
  },
  {
    "TextLocation": {
      "Start": 45081,
      "End": 45087
    },
    "TimeRange": {
      "StartTime": "00:57:58.4800000",
      "EndTime": "00:57:58.7500000"
    }
  },
  {
    "TextLocation": {
      "Start": 45088,
      "End": 45092
    },
    "TimeRange": {
      "StartTime": "00:57:58.7500000",
      "EndTime": "00:57:59.1000000"
    }
  },
  {
    "TextLocation": {
      "Start": 45095,
      "End": 45097
    },
    "TimeRange": {
      "StartTime": "00:57:59.1100000",
      "EndTime": "00:57:59.3800000"
    }
  },
  {
    "TextLocation": {
      "Start": 45098,
      "End": 45104
    },
    "TimeRange": {
      "StartTime": "00:57:59.3800000",
      "EndTime": "00:57:59.5900000"
    }
  },
  {
    "TextLocation": {
      "Start": 45105,
      "End": 45108
    },
    "TimeRange": {
      "StartTime": "00:57:59.5900000",
      "EndTime": "00:57:59.7100000"
    }
  },
  {
    "TextLocation": {
      "Start": 45109,
      "End": 45111
    },
    "TimeRange": {
      "StartTime": "00:57:59.7100000",
      "EndTime": "00:57:59.8000000"
    }
  },
  {
    "TextLocation": {
      "Start": 45112,
      "End": 45114
    },
    "TimeRange": {
      "StartTime": "00:57:59.8000000",
      "EndTime": "00:57:59.8900000"
    }
  },
  {
    "TextLocation": {
      "Start": 45115,
      "End": 45117
    },
    "TimeRange": {
      "StartTime": "00:57:59.8900000",
      "EndTime": "00:58:00.0100000"
    }
  },
  {
    "TextLocation": {
      "Start": 45118,
      "End": 45120
    },
    "TimeRange": {
      "StartTime": "00:58:00.0100000",
      "EndTime": "00:58:00.1000000"
    }
  },
  {
    "TextLocation": {
      "Start": 45121,
      "End": 45125
    },
    "TimeRange": {
      "StartTime": "00:58:00.1000000",
      "EndTime": "00:58:00.2200000"
    }
  },
  {
    "TextLocation": {
      "Start": 45126,
      "End": 45129
    },
    "TimeRange": {
      "StartTime": "00:58:00.2200000",
      "EndTime": "00:58:00.7300000"
    }
  },
  {
    "TextLocation": {
      "Start": 45130,
      "End": 45136
    },
    "TimeRange": {
      "StartTime": "00:58:00.9400000",
      "EndTime": "00:58:01.5100000"
    }
  },
  {
    "TextLocation": {
      "Start": 45137,
      "End": 45141
    },
    "TimeRange": {
      "StartTime": "00:58:01.5100000",
      "EndTime": "00:58:01.6600000"
    }
  },
  {
    "TextLocation": {
      "Start": 45142,
      "End": 45145
    },
    "TimeRange": {
      "StartTime": "00:58:01.6600000",
      "EndTime": "00:58:01.9600000"
    }
  },
  {
    "TextLocation": {
      "Start": 45146,
      "End": 45151
    },
    "TimeRange": {
      "StartTime": "00:58:01.9600000",
      "EndTime": "00:58:02.2300000"
    }
  },
  {
    "TextLocation": {
      "Start": 45152,
      "End": 45156
    },
    "TimeRange": {
      "StartTime": "00:58:02.2300000",
      "EndTime": "00:58:02.4800000"
    }
  },
  {
    "TextLocation": {
      "Start": 45159,
      "End": 45161
    },
    "TimeRange": {
      "StartTime": "00:58:02.5000000",
      "EndTime": "00:58:02.6200000"
    }
  },
  {
    "TextLocation": {
      "Start": 45162,
      "End": 45165
    },
    "TimeRange": {
      "StartTime": "00:58:02.6200000",
      "EndTime": "00:58:02.7100000"
    }
  },
  {
    "TextLocation": {
      "Start": 45166,
      "End": 45174
    },
    "TimeRange": {
      "StartTime": "00:58:02.7100000",
      "EndTime": "00:58:03.0400000"
    }
  },
  {
    "TextLocation": {
      "Start": 45175,
      "End": 45178
    },
    "TimeRange": {
      "StartTime": "00:58:03.0400000",
      "EndTime": "00:58:03.2200000"
    }
  },
  {
    "TextLocation": {
      "Start": 45179,
      "End": 45183
    },
    "TimeRange": {
      "StartTime": "00:58:03.2200000",
      "EndTime": "00:58:03.4600000"
    }
  },
  {
    "TextLocation": {
      "Start": 45184,
      "End": 45190
    },
    "TimeRange": {
      "StartTime": "00:58:03.4600000",
      "EndTime": "00:58:03.9100000"
    }
  },
  {
    "TextLocation": {
      "Start": 45191,
      "End": 45196
    },
    "TimeRange": {
      "StartTime": "00:58:03.9100000",
      "EndTime": "00:58:04.4200000"
    }
  },
  {
    "TextLocation": {
      "Start": 45197,
      "End": 45200
    },
    "TimeRange": {
      "StartTime": "00:58:04.4200000",
      "EndTime": "00:58:04.6300000"
    }
  },
  {
    "TextLocation": {
      "Start": 45201,
      "End": 45208
    },
    "TimeRange": {
      "StartTime": "00:58:04.6300000",
      "EndTime": "00:58:04.9600000"
    }
  },
  {
    "TextLocation": {
      "Start": 45209,
      "End": 45211
    },
    "TimeRange": {
      "StartTime": "00:58:04.9600000",
      "EndTime": "00:58:05.1100000"
    }
  },
  {
    "TextLocation": {
      "Start": 45212,
      "End": 45216
    },
    "TimeRange": {
      "StartTime": "00:58:05.1100000",
      "EndTime": "00:58:05.4700000"
    }
  },
  {
    "TextLocation": {
      "Start": 45217,
      "End": 45219
    },
    "TimeRange": {
      "StartTime": "00:58:05.5000000",
      "EndTime": "00:58:05.7100000"
    }
  },
  {
    "TextLocation": {
      "Start": 45220,
      "End": 45223
    },
    "TimeRange": {
      "StartTime": "00:58:05.7100000",
      "EndTime": "00:58:05.8000000"
    }
  },
  {
    "TextLocation": {
      "Start": 45224,
      "End": 45232
    },
    "TimeRange": {
      "StartTime": "00:58:05.8000000",
      "EndTime": "00:58:06.1300000"
    }
  },
  {
    "TextLocation": {
      "Start": 45233,
      "End": 45235
    },
    "TimeRange": {
      "StartTime": "00:58:06.1300000",
      "EndTime": "00:58:06.2500000"
    }
  },
  {
    "TextLocation": {
      "Start": 45236,
      "End": 45244
    },
    "TimeRange": {
      "StartTime": "00:58:06.2500000",
      "EndTime": "00:58:06.4600000"
    }
  },
  {
    "TextLocation": {
      "Start": 45245,
      "End": 45249
    },
    "TimeRange": {
      "StartTime": "00:58:06.4600000",
      "EndTime": "00:58:06.6100000"
    }
  },
  {
    "TextLocation": {
      "Start": 45250,
      "End": 45254
    },
    "TimeRange": {
      "StartTime": "00:58:06.6100000",
      "EndTime": "00:58:07.0600000"
    }
  },
  {
    "TextLocation": {
      "Start": 45262,
      "End": 45264
    },
    "TimeRange": {
      "StartTime": "00:58:07.0900000",
      "EndTime": "00:58:07.6000000"
    }
  },
  {
    "TextLocation": {
      "Start": 45272,
      "End": 45274
    },
    "TimeRange": {
      "StartTime": "00:58:08.2600000",
      "EndTime": "00:58:08.2800000"
    }
  },
  {
    "TextLocation": {
      "Start": 45275,
      "End": 45279
    },
    "TimeRange": {
      "StartTime": "00:58:08.3500000",
      "EndTime": "00:58:08.5000000"
    }
  },
  {
    "TextLocation": {
      "Start": 45280,
      "End": 45283
    },
    "TimeRange": {
      "StartTime": "00:58:08.5000000",
      "EndTime": "00:58:08.6500000"
    }
  },
  {
    "TextLocation": {
      "Start": 45284,
      "End": 45285
    },
    "TimeRange": {
      "StartTime": "00:58:08.6500000",
      "EndTime": "00:58:08.7100000"
    }
  },
  {
    "TextLocation": {
      "Start": 45286,
      "End": 45289
    },
    "TimeRange": {
      "StartTime": "00:58:08.7100000",
      "EndTime": "00:58:08.8900000"
    }
  },
  {
    "TextLocation": {
      "Start": 45290,
      "End": 45295
    },
    "TimeRange": {
      "StartTime": "00:58:08.8900000",
      "EndTime": "00:58:09.0700000"
    }
  },
  {
    "TextLocation": {
      "Start": 45296,
      "End": 45298
    },
    "TimeRange": {
      "StartTime": "00:58:09.0700000",
      "EndTime": "00:58:09.1600000"
    }
  },
  {
    "TextLocation": {
      "Start": 45299,
      "End": 45302
    },
    "TimeRange": {
      "StartTime": "00:58:09.1600000",
      "EndTime": "00:58:09.4000000"
    }
  },
  {
    "TextLocation": {
      "Start": 45303,
      "End": 45308
    },
    "TimeRange": {
      "StartTime": "00:58:09.4000000",
      "EndTime": "00:58:09.8500000"
    }
  },
  {
    "TextLocation": {
      "Start": 45311,
      "End": 45314
    },
    "TimeRange": {
      "StartTime": "00:58:09.8800000",
      "EndTime": "00:58:10.5100000"
    }
  },
  {
    "TextLocation": {
      "Start": 45317,
      "End": 45319
    },
    "TimeRange": {
      "StartTime": "00:58:13.4400000",
      "EndTime": "00:58:13.6200000"
    }
  },
  {
    "TextLocation": {
      "Start": 45320,
      "End": 45323
    },
    "TimeRange": {
      "StartTime": "00:58:13.6200000",
      "EndTime": "00:58:14.2200000"
    }
  },
  {
    "TextLocation": {
      "Start": 45325,
      "End": 45330
    },
    "TimeRange": {
      "StartTime": "00:58:14.8500000",
      "EndTime": "00:58:15.3300000"
    }
  },
  {
    "TextLocation": {
      "Start": 45331,
      "End": 45335
    },
    "TimeRange": {
      "StartTime": "00:58:15.3300000",
      "EndTime": "00:58:15.5700000"
    }
  },
  {
    "TextLocation": {
      "Start": 45336,
      "End": 45341
    },
    "TimeRange": {
      "StartTime": "00:58:15.5700000",
      "EndTime": "00:58:15.9600000"
    }
  },
  {
    "TextLocation": {
      "Start": 45342,
      "End": 45346
    },
    "TimeRange": {
      "StartTime": "00:58:15.9600000",
      "EndTime": "00:58:16.2000000"
    }
  },
  {
    "TextLocation": {
      "Start": 45347,
      "End": 45350
    },
    "TimeRange": {
      "StartTime": "00:58:16.2000000",
      "EndTime": "00:58:16.2900000"
    }
  },
  {
    "TextLocation": {
      "Start": 45351,
      "End": 45360
    },
    "TimeRange": {
      "StartTime": "00:58:16.2900000",
      "EndTime": "00:58:16.7400000"
    }
  },
  {
    "TextLocation": {
      "Start": 45361,
      "End": 45369
    },
    "TimeRange": {
      "StartTime": "00:58:16.7400000",
      "EndTime": "00:58:17.2200000"
    }
  },
  {
    "TextLocation": {
      "Start": 45371,
      "End": 45374
    },
    "TimeRange": {
      "StartTime": "00:58:17.2200000",
      "EndTime": "00:58:17.3400000"
    }
  },
  {
    "TextLocation": {
      "Start": 45375,
      "End": 45381
    },
    "TimeRange": {
      "StartTime": "00:58:17.3400000",
      "EndTime": "00:58:17.6700000"
    }
  },
  {
    "TextLocation": {
      "Start": 45382,
      "End": 45388
    },
    "TimeRange": {
      "StartTime": "00:58:17.6700000",
      "EndTime": "00:58:18"
    }
  },
  {
    "TextLocation": {
      "Start": 45389,
      "End": 45393
    },
    "TimeRange": {
      "StartTime": "00:58:18",
      "EndTime": "00:58:18.6900000"
    }
  },
  {
    "TextLocation": {
      "Start": 45396,
      "End": 45400
    },
    "TimeRange": {
      "StartTime": "00:58:19.2900000",
      "EndTime": "00:58:19.5300000"
    }
  },
  {
    "TextLocation": {
      "Start": 45401,
      "End": 45406
    },
    "TimeRange": {
      "StartTime": "00:58:19.5600000",
      "EndTime": "00:58:19.8900000"
    }
  },
  {
    "TextLocation": {
      "Start": 45407,
      "End": 45411
    },
    "TimeRange": {
      "StartTime": "00:58:19.8900000",
      "EndTime": "00:58:20.1900000"
    }
  },
  {
    "TextLocation": {
      "Start": 45412,
      "End": 45415
    },
    "TimeRange": {
      "StartTime": "00:58:20.1900000",
      "EndTime": "00:58:20.4600000"
    }
  },
  {
    "TextLocation": {
      "Start": 45416,
      "End": 45424
    },
    "TimeRange": {
      "StartTime": "00:58:20.4600000",
      "EndTime": "00:58:20.9400000"
    }
  },
  {
    "TextLocation": {
      "Start": 45425,
      "End": 45430
    },
    "TimeRange": {
      "StartTime": "00:58:20.9400000",
      "EndTime": "00:58:21.3900000"
    }
  },
  {
    "TextLocation": {
      "Start": 45431,
      "End": 45439
    },
    "TimeRange": {
      "StartTime": "00:58:21.3900000",
      "EndTime": "00:58:21.7800000"
    }
  },
  {
    "TextLocation": {
      "Start": 45440,
      "End": 45445
    },
    "TimeRange": {
      "StartTime": "00:58:21.7800000",
      "EndTime": "00:58:22.0200000"
    }
  },
  {
    "TextLocation": {
      "Start": 45446,
      "End": 45448
    },
    "TimeRange": {
      "StartTime": "00:58:22.0200000",
      "EndTime": "00:58:22.2000000"
    }
  },
  {
    "TextLocation": {
      "Start": 45449,
      "End": 45457
    },
    "TimeRange": {
      "StartTime": "00:58:22.2000000",
      "EndTime": "00:58:22.6800000"
    }
  },
  {
    "TextLocation": {
      "Start": 45458,
      "End": 45462
    },
    "TimeRange": {
      "StartTime": "00:58:22.6800000",
      "EndTime": "00:58:22.8300000"
    }
  },
  {
    "TextLocation": {
      "Start": 45463,
      "End": 45466
    },
    "TimeRange": {
      "StartTime": "00:58:22.8300000",
      "EndTime": "00:58:22.8900000"
    }
  },
  {
    "TextLocation": {
      "Start": 45467,
      "End": 45476
    },
    "TimeRange": {
      "StartTime": "00:58:22.8900000",
      "EndTime": "00:58:23.5500000"
    }
  },
  {
    "TextLocation": {
      "Start": 45484,
      "End": 45486
    },
    "TimeRange": {
      "StartTime": "00:58:23.8300000",
      "EndTime": "00:58:24.2400000"
    }
  },
  {
    "TextLocation": {
      "Start": 45494,
      "End": 45503
    },
    "TimeRange": {
      "StartTime": "00:58:24.8700000",
      "EndTime": "00:58:25.4400000"
    }
  },
  {
    "TextLocation": {
      "Start": 45504,
      "End": 45508
    },
    "TimeRange": {
      "StartTime": "00:58:25.4400000",
      "EndTime": "00:58:25.5900000"
    }
  },
  {
    "TextLocation": {
      "Start": 45509,
      "End": 45514
    },
    "TimeRange": {
      "StartTime": "00:58:25.5900000",
      "EndTime": "00:58:25.9200000"
    }
  },
  {
    "TextLocation": {
      "Start": 45516,
      "End": 45519
    },
    "TimeRange": {
      "StartTime": "00:58:25.9200000",
      "EndTime": "00:58:26.1000000"
    }
  },
  {
    "TextLocation": {
      "Start": 45520,
      "End": 45525
    },
    "TimeRange": {
      "StartTime": "00:58:26.1000000",
      "EndTime": "00:58:26.5800000"
    }
  },
  {
    "TextLocation": {
      "Start": 45526,
      "End": 45530
    },
    "TimeRange": {
      "StartTime": "00:58:26.8500000",
      "EndTime": "00:58:27.1800000"
    }
  },
  {
    "TextLocation": {
      "Start": 45531,
      "End": 45533
    },
    "TimeRange": {
      "StartTime": "00:58:27.1800000",
      "EndTime": "00:58:27.2700000"
    }
  },
  {
    "TextLocation": {
      "Start": 45534,
      "End": 45537
    },
    "TimeRange": {
      "StartTime": "00:58:27.2700000",
      "EndTime": "00:58:27.3300000"
    }
  },
  {
    "TextLocation": {
      "Start": 45538,
      "End": 45543
    },
    "TimeRange": {
      "StartTime": "00:58:27.3300000",
      "EndTime": "00:58:27.6300000"
    }
  },
  {
    "TextLocation": {
      "Start": 45544,
      "End": 45552
    },
    "TimeRange": {
      "StartTime": "00:58:27.6300000",
      "EndTime": "00:58:27.9600000"
    }
  },
  {
    "TextLocation": {
      "Start": 45553,
      "End": 45557
    },
    "TimeRange": {
      "StartTime": "00:58:27.9600000",
      "EndTime": "00:58:28.0800000"
    }
  },
  {
    "TextLocation": {
      "Start": 45558,
      "End": 45561
    },
    "TimeRange": {
      "StartTime": "00:58:28.0800000",
      "EndTime": "00:58:28.1700000"
    }
  },
  {
    "TextLocation": {
      "Start": 45562,
      "End": 45566
    },
    "TimeRange": {
      "StartTime": "00:58:28.1700000",
      "EndTime": "00:58:28.2900000"
    }
  },
  {
    "TextLocation": {
      "Start": 45567,
      "End": 45572
    },
    "TimeRange": {
      "StartTime": "00:58:28.2900000",
      "EndTime": "00:58:28.5000000"
    }
  },
  {
    "TextLocation": {
      "Start": 45573,
      "End": 45575
    },
    "TimeRange": {
      "StartTime": "00:58:28.5000000",
      "EndTime": "00:58:28.7700000"
    }
  },
  {
    "TextLocation": {
      "Start": 45583,
      "End": 45592
    },
    "TimeRange": {
      "StartTime": "00:58:28.8000000",
      "EndTime": "00:58:29.4000000"
    }
  },
  {
    "TextLocation": {
      "Start": 45595,
      "End": 45598
    },
    "TimeRange": {
      "StartTime": "00:58:31.3800000",
      "EndTime": "00:58:31.5300000"
    }
  },
  {
    "TextLocation": {
      "Start": 45599,
      "End": 45602
    },
    "TimeRange": {
      "StartTime": "00:58:31.5300000",
      "EndTime": "00:58:31.7400000"
    }
  },
  {
    "TextLocation": {
      "Start": 45603,
      "End": 45609
    },
    "TimeRange": {
      "StartTime": "00:58:31.7400000",
      "EndTime": "00:58:32.2500000"
    }
  },
  {
    "TextLocation": {
      "Start": 45612,
      "End": 45615
    },
    "TimeRange": {
      "StartTime": "00:58:32.7600000",
      "EndTime": "00:58:32.8800000"
    }
  },
  {
    "TextLocation": {
      "Start": 45616,
      "End": 45621
    },
    "TimeRange": {
      "StartTime": "00:58:32.8800000",
      "EndTime": "00:58:33.0600000"
    }
  },
  {
    "TextLocation": {
      "Start": 45622,
      "End": 45625
    },
    "TimeRange": {
      "StartTime": "00:58:33.0600000",
      "EndTime": "00:58:33.3000000"
    }
  },
  {
    "TextLocation": {
      "Start": 45626,
      "End": 45630
    },
    "TimeRange": {
      "StartTime": "00:58:33.3000000",
      "EndTime": "00:58:33.7500000"
    }
  },
  {
    "TextLocation": {
      "Start": 45631,
      "End": 45636
    },
    "TimeRange": {
      "StartTime": "00:58:33.9000000",
      "EndTime": "00:58:34.1100000"
    }
  },
  {
    "TextLocation": {
      "Start": 45637,
      "End": 45643
    },
    "TimeRange": {
      "StartTime": "00:58:34.1100000",
      "EndTime": "00:58:34.4400000"
    }
  },
  {
    "TextLocation": {
      "Start": 45644,
      "End": 45648
    },
    "TimeRange": {
      "StartTime": "00:58:34.4400000",
      "EndTime": "00:58:34.6800000"
    }
  },
  {
    "TextLocation": {
      "Start": 45649,
      "End": 45652
    },
    "TimeRange": {
      "StartTime": "00:58:34.6800000",
      "EndTime": "00:58:34.8000000"
    }
  },
  {
    "TextLocation": {
      "Start": 45654,
      "End": 45657
    },
    "TimeRange": {
      "StartTime": "00:58:34.8000000",
      "EndTime": "00:58:35.0100000"
    }
  },
  {
    "TextLocation": {
      "Start": 45658,
      "End": 45661
    },
    "TimeRange": {
      "StartTime": "00:58:35.0100000",
      "EndTime": "00:58:35.1900000"
    }
  },
  {
    "TextLocation": {
      "Start": 45662,
      "End": 45665
    },
    "TimeRange": {
      "StartTime": "00:58:35.1900000",
      "EndTime": "00:58:35.4600000"
    }
  },
  {
    "TextLocation": {
      "Start": 45666,
      "End": 45672
    },
    "TimeRange": {
      "StartTime": "00:58:35.4600000",
      "EndTime": "00:58:35.7900000"
    }
  },
  {
    "TextLocation": {
      "Start": 45673,
      "End": 45676
    },
    "TimeRange": {
      "StartTime": "00:58:35.7900000",
      "EndTime": "00:58:35.8800000"
    }
  },
  {
    "TextLocation": {
      "Start": 45677,
      "End": 45685
    },
    "TimeRange": {
      "StartTime": "00:58:35.8800000",
      "EndTime": "00:58:36.3300000"
    }
  },
  {
    "TextLocation": {
      "Start": 45686,
      "End": 45688
    },
    "TimeRange": {
      "StartTime": "00:58:36.3300000",
      "EndTime": "00:58:36.6000000"
    }
  },
  {
    "TextLocation": {
      "Start": 45689,
      "End": 45692
    },
    "TimeRange": {
      "StartTime": "00:58:36.6000000",
      "EndTime": "00:58:36.8400000"
    }
  },
  {
    "TextLocation": {
      "Start": 45693,
      "End": 45696
    },
    "TimeRange": {
      "StartTime": "00:58:36.8400000",
      "EndTime": "00:58:36.9700000"
    }
  },
  {
    "TextLocation": {
      "Start": 45697,
      "End": 45698
    },
    "TimeRange": {
      "StartTime": "00:58:36.9700000",
      "EndTime": "00:58:36.9900000"
    }
  },
  {
    "TextLocation": {
      "Start": 45699,
      "End": 45711
    },
    "TimeRange": {
      "StartTime": "00:58:36.9900000",
      "EndTime": "00:58:37.7900000"
    }
  },
  {
    "TextLocation": {
      "Start": 45712,
      "End": 45716
    },
    "TimeRange": {
      "StartTime": "00:58:37.7900000",
      "EndTime": "00:58:37.9000000"
    }
  },
  {
    "TextLocation": {
      "Start": 45717,
      "End": 45722
    },
    "TimeRange": {
      "StartTime": "00:58:37.9200000",
      "EndTime": "00:58:38.2400000"
    }
  },
  {
    "TextLocation": {
      "Start": 45725,
      "End": 45727
    },
    "TimeRange": {
      "StartTime": "00:58:38.2500000",
      "EndTime": "00:58:38.5300000"
    }
  },
  {
    "TextLocation": {
      "Start": 45728,
      "End": 45730
    },
    "TimeRange": {
      "StartTime": "00:58:38.5800000",
      "EndTime": "00:58:38.7300000"
    }
  },
  {
    "TextLocation": {
      "Start": 45731,
      "End": 45735
    },
    "TimeRange": {
      "StartTime": "00:58:38.7300000",
      "EndTime": "00:58:38.9100000"
    }
  },
  {
    "TextLocation": {
      "Start": 45736,
      "End": 45742
    },
    "TimeRange": {
      "StartTime": "00:58:38.9100000",
      "EndTime": "00:58:39.3000000"
    }
  },
  {
    "TextLocation": {
      "Start": 45745,
      "End": 45747
    },
    "TimeRange": {
      "StartTime": "00:58:40.2000000",
      "EndTime": "00:58:40.5900000"
    }
  },
  {
    "TextLocation": {
      "Start": 45748,
      "End": 45757
    },
    "TimeRange": {
      "StartTime": "00:58:40.5900000",
      "EndTime": "00:58:41.1000000"
    }
  },
  {
    "TextLocation": {
      "Start": 45758,
      "End": 45765
    },
    "TimeRange": {
      "StartTime": "00:58:41.1000000",
      "EndTime": "00:58:41.7300000"
    }
  },
  {
    "TextLocation": {
      "Start": 45766,
      "End": 45773
    },
    "TimeRange": {
      "StartTime": "00:58:41.9100000",
      "EndTime": "00:58:42.3300000"
    }
  },
  {
    "TextLocation": {
      "Start": 45774,
      "End": 45783
    },
    "TimeRange": {
      "StartTime": "00:58:42.3300000",
      "EndTime": "00:58:42.7800000"
    }
  },
  {
    "TextLocation": {
      "Start": 45785,
      "End": 45788
    },
    "TimeRange": {
      "StartTime": "00:58:42.8000000",
      "EndTime": "00:58:42.9700000"
    }
  },
  {
    "TextLocation": {
      "Start": 45789,
      "End": 45796
    },
    "TimeRange": {
      "StartTime": "00:58:43.7100000",
      "EndTime": "00:58:44.1500000"
    }
  },
  {
    "TextLocation": {
      "Start": 45804,
      "End": 45808
    },
    "TimeRange": {
      "StartTime": "00:58:45.0300000",
      "EndTime": "00:58:45.4500000"
    }
  },
  {
    "TextLocation": {
      "Start": 45811,
      "End": 45814
    },
    "TimeRange": {
      "StartTime": "00:58:45.5700000",
      "EndTime": "00:58:45.7500000"
    }
  },
  {
    "TextLocation": {
      "Start": 45815,
      "End": 45818
    },
    "TimeRange": {
      "StartTime": "00:58:45.7800000",
      "EndTime": "00:58:45.9300000"
    }
  },
  {
    "TextLocation": {
      "Start": 45819,
      "End": 45822
    },
    "TimeRange": {
      "StartTime": "00:58:45.9300000",
      "EndTime": "00:58:46.0500000"
    }
  },
  {
    "TextLocation": {
      "Start": 45823,
      "End": 45829
    },
    "TimeRange": {
      "StartTime": "00:58:46.0500000",
      "EndTime": "00:58:46.2600000"
    }
  },
  {
    "TextLocation": {
      "Start": 45830,
      "End": 45832
    },
    "TimeRange": {
      "StartTime": "00:58:46.2600000",
      "EndTime": "00:58:46.3200000"
    }
  },
  {
    "TextLocation": {
      "Start": 45833,
      "End": 45836
    },
    "TimeRange": {
      "StartTime": "00:58:46.3200000",
      "EndTime": "00:58:46.4700000"
    }
  },
  {
    "TextLocation": {
      "Start": 45837,
      "End": 45841
    },
    "TimeRange": {
      "StartTime": "00:58:46.4700000",
      "EndTime": "00:58:46.6800000"
    }
  },
  {
    "TextLocation": {
      "Start": 45842,
      "End": 45845
    },
    "TimeRange": {
      "StartTime": "00:58:46.6800000",
      "EndTime": "00:58:46.7700000"
    }
  },
  {
    "TextLocation": {
      "Start": 45846,
      "End": 45854
    },
    "TimeRange": {
      "StartTime": "00:58:46.7700000",
      "EndTime": "00:58:47.1600000"
    }
  },
  {
    "TextLocation": {
      "Start": 45855,
      "End": 45857
    },
    "TimeRange": {
      "StartTime": "00:58:47.1600000",
      "EndTime": "00:58:47.2500000"
    }
  },
  {
    "TextLocation": {
      "Start": 45858,
      "End": 45861
    },
    "TimeRange": {
      "StartTime": "00:58:47.2500000",
      "EndTime": "00:58:47.3400000"
    }
  },
  {
    "TextLocation": {
      "Start": 45862,
      "End": 45874
    },
    "TimeRange": {
      "StartTime": "00:58:47.3400000",
      "EndTime": "00:58:47.9100000"
    }
  },
  {
    "TextLocation": {
      "Start": 45876,
      "End": 45879
    },
    "TimeRange": {
      "StartTime": "00:58:47.9100000",
      "EndTime": "00:58:48.3900000"
    }
  },
  {
    "TextLocation": {
      "Start": 45880,
      "End": 45885
    },
    "TimeRange": {
      "StartTime": "00:58:48.3900000",
      "EndTime": "00:58:49.1700000"
    }
  },
  {
    "TextLocation": {
      "Start": 45886,
      "End": 45889
    },
    "TimeRange": {
      "StartTime": "00:58:49.1700000",
      "EndTime": "00:58:49.2600000"
    }
  },
  {
    "TextLocation": {
      "Start": 45890,
      "End": 45899
    },
    "TimeRange": {
      "StartTime": "00:58:49.2600000",
      "EndTime": "00:58:49.8300000"
    }
  },
  {
    "TextLocation": {
      "Start": 45900,
      "End": 45907
    },
    "TimeRange": {
      "StartTime": "00:58:49.8300000",
      "EndTime": "00:58:50.2500000"
    }
  },
  {
    "TextLocation": {
      "Start": 45908,
      "End": 45913
    },
    "TimeRange": {
      "StartTime": "00:58:50.2500000",
      "EndTime": "00:58:50.8200000"
    }
  },
  {
    "TextLocation": {
      "Start": 45915,
      "End": 45918
    },
    "TimeRange": {
      "StartTime": "00:58:50.8200000",
      "EndTime": "00:58:51.2100000"
    }
  },
  {
    "TextLocation": {
      "Start": 45919,
      "End": 45924
    },
    "TimeRange": {
      "StartTime": "00:58:51.2100000",
      "EndTime": "00:58:51.5400000"
    }
  },
  {
    "TextLocation": {
      "Start": 45925,
      "End": 45933
    },
    "TimeRange": {
      "StartTime": "00:58:51.5400000",
      "EndTime": "00:58:52.0200000"
    }
  },
  {
    "TextLocation": {
      "Start": 45934,
      "End": 45936
    },
    "TimeRange": {
      "StartTime": "00:58:52.0200000",
      "EndTime": "00:58:52.1100000"
    }
  },
  {
    "TextLocation": {
      "Start": 45937,
      "End": 45940
    },
    "TimeRange": {
      "StartTime": "00:58:52.1100000",
      "EndTime": "00:58:52.2300000"
    }
  },
  {
    "TextLocation": {
      "Start": 45941,
      "End": 45946
    },
    "TimeRange": {
      "StartTime": "00:58:52.2300000",
      "EndTime": "00:58:52.4700000"
    }
  },
  {
    "TextLocation": {
      "Start": 45947,
      "End": 45953
    },
    "TimeRange": {
      "StartTime": "00:58:52.4700000",
      "EndTime": "00:58:52.6800000"
    }
  },
  {
    "TextLocation": {
      "Start": 45954,
      "End": 45958
    },
    "TimeRange": {
      "StartTime": "00:58:52.6800000",
      "EndTime": "00:58:52.8000000"
    }
  },
  {
    "TextLocation": {
      "Start": 45959,
      "End": 45962
    },
    "TimeRange": {
      "StartTime": "00:58:52.8000000",
      "EndTime": "00:58:52.8900000"
    }
  },
  {
    "TextLocation": {
      "Start": 45963,
      "End": 45967
    },
    "TimeRange": {
      "StartTime": "00:58:52.8900000",
      "EndTime": "00:58:52.9800000"
    }
  },
  {
    "TextLocation": {
      "Start": 45968,
      "End": 45973
    },
    "TimeRange": {
      "StartTime": "00:58:52.9800000",
      "EndTime": "00:58:53.1600000"
    }
  },
  {
    "TextLocation": {
      "Start": 45974,
      "End": 45976
    },
    "TimeRange": {
      "StartTime": "00:58:53.1600000",
      "EndTime": "00:58:53.3400000"
    }
  },
  {
    "TextLocation": {
      "Start": 45977,
      "End": 45985
    },
    "TimeRange": {
      "StartTime": "00:58:53.3400000",
      "EndTime": "00:58:53.7600000"
    }
  },
  {
    "TextLocation": {
      "Start": 45986,
      "End": 45990
    },
    "TimeRange": {
      "StartTime": "00:58:53.7600000",
      "EndTime": "00:58:53.8800000"
    }
  },
  {
    "TextLocation": {
      "Start": 45991,
      "End": 45994
    },
    "TimeRange": {
      "StartTime": "00:58:53.8800000",
      "EndTime": "00:58:53.9700000"
    }
  },
  {
    "TextLocation": {
      "Start": 45995,
      "End": 46004
    },
    "TimeRange": {
      "StartTime": "00:58:53.9700000",
      "EndTime": "00:58:54.3800000"
    }
  },
  {
    "TextLocation": {
      "Start": 46012,
      "End": 46016
    },
    "TimeRange": {
      "StartTime": "00:58:55.8600000",
      "EndTime": "00:58:56.0400000"
    }
  },
  {
    "TextLocation": {
      "Start": 46017,
      "End": 46021
    },
    "TimeRange": {
      "StartTime": "00:58:56.0400000",
      "EndTime": "00:58:56.1900000"
    }
  },
  {
    "TextLocation": {
      "Start": 46022,
      "End": 46026
    },
    "TimeRange": {
      "StartTime": "00:58:56.1900000",
      "EndTime": "00:58:56.6000000"
    }
  },
  {
    "TextLocation": {
      "Start": 46027,
      "End": 46034
    },
    "TimeRange": {
      "StartTime": "00:58:56.6100000",
      "EndTime": "00:58:56.8200000"
    }
  },
  {
    "TextLocation": {
      "Start": 46035,
      "End": 46036
    },
    "TimeRange": {
      "StartTime": "00:58:56.8200000",
      "EndTime": "00:58:56.8800000"
    }
  },
  {
    "TextLocation": {
      "Start": 46037,
      "End": 46040
    },
    "TimeRange": {
      "StartTime": "00:58:56.8900000",
      "EndTime": "00:58:57.0900000"
    }
  },
  {
    "TextLocation": {
      "Start": 46048,
      "End": 46051
    },
    "TimeRange": {
      "StartTime": "00:58:58.1000000",
      "EndTime": "00:58:58.2200000"
    }
  },
  {
    "TextLocation": {
      "Start": 46052,
      "End": 46057
    },
    "TimeRange": {
      "StartTime": "00:58:58.2200000",
      "EndTime": "00:58:58.5500000"
    }
  },
  {
    "TextLocation": {
      "Start": 46060,
      "End": 46063
    },
    "TimeRange": {
      "StartTime": "00:58:59.5000000",
      "EndTime": "00:58:59.7100000"
    }
  },
  {
    "TextLocation": {
      "Start": 46064,
      "End": 46069
    },
    "TimeRange": {
      "StartTime": "00:58:59.7100000",
      "EndTime": "00:58:59.9500000"
    }
  },
  {
    "TextLocation": {
      "Start": 46070,
      "End": 46074
    },
    "TimeRange": {
      "StartTime": "00:58:59.9500000",
      "EndTime": "00:59:00.1600000"
    }
  },
  {
    "TextLocation": {
      "Start": 46075,
      "End": 46077
    },
    "TimeRange": {
      "StartTime": "00:59:00.1600000",
      "EndTime": "00:59:00.2500000"
    }
  },
  {
    "TextLocation": {
      "Start": 46078,
      "End": 46081
    },
    "TimeRange": {
      "StartTime": "00:59:00.2500000",
      "EndTime": "00:59:00.3100000"
    }
  },
  {
    "TextLocation": {
      "Start": 46082,
      "End": 46087
    },
    "TimeRange": {
      "StartTime": "00:59:00.3100000",
      "EndTime": "00:59:00.5500000"
    }
  },
  {
    "TextLocation": {
      "Start": 46088,
      "End": 46096
    },
    "TimeRange": {
      "StartTime": "00:59:00.5500000",
      "EndTime": "00:59:00.8800000"
    }
  },
  {
    "TextLocation": {
      "Start": 46097,
      "End": 46101
    },
    "TimeRange": {
      "StartTime": "00:59:00.8800000",
      "EndTime": "00:59:01.0300000"
    }
  },
  {
    "TextLocation": {
      "Start": 46102,
      "End": 46105
    },
    "TimeRange": {
      "StartTime": "00:59:01.0300000",
      "EndTime": "00:59:01.1200000"
    }
  },
  {
    "TextLocation": {
      "Start": 46106,
      "End": 46110
    },
    "TimeRange": {
      "StartTime": "00:59:01.1200000",
      "EndTime": "00:59:01.2700000"
    }
  },
  {
    "TextLocation": {
      "Start": 46111,
      "End": 46116
    },
    "TimeRange": {
      "StartTime": "00:59:01.2700000",
      "EndTime": "00:59:01.4500000"
    }
  },
  {
    "TextLocation": {
      "Start": 46117,
      "End": 46119
    },
    "TimeRange": {
      "StartTime": "00:59:01.4500000",
      "EndTime": "00:59:01.6000000"
    }
  },
  {
    "TextLocation": {
      "Start": 46120,
      "End": 46124
    },
    "TimeRange": {
      "StartTime": "00:59:01.6000000",
      "EndTime": "00:59:01.7200000"
    }
  },
  {
    "TextLocation": {
      "Start": 46125,
      "End": 46128
    },
    "TimeRange": {
      "StartTime": "00:59:01.7200000",
      "EndTime": "00:59:01.7800000"
    }
  },
  {
    "TextLocation": {
      "Start": 46129,
      "End": 46138
    },
    "TimeRange": {
      "StartTime": "00:59:01.7800000",
      "EndTime": "00:59:02.2300000"
    }
  },
  {
    "TextLocation": {
      "Start": 46139,
      "End": 46148
    },
    "TimeRange": {
      "StartTime": "00:59:02.2300000",
      "EndTime": "00:59:02.6800000"
    }
  },
  {
    "TextLocation": {
      "Start": 46149,
      "End": 46152
    },
    "TimeRange": {
      "StartTime": "00:59:02.6800000",
      "EndTime": "00:59:02.7700000"
    }
  },
  {
    "TextLocation": {
      "Start": 46153,
      "End": 46162
    },
    "TimeRange": {
      "StartTime": "00:59:02.7700000",
      "EndTime": "00:59:03.2200000"
    }
  },
  {
    "TextLocation": {
      "Start": 46163,
      "End": 46170
    },
    "TimeRange": {
      "StartTime": "00:59:03.2200000",
      "EndTime": "00:59:03.5200000"
    }
  },
  {
    "TextLocation": {
      "Start": 46171,
      "End": 46176
    },
    "TimeRange": {
      "StartTime": "00:59:03.5200000",
      "EndTime": "00:59:03.9100000"
    }
  },
  {
    "TextLocation": {
      "Start": 46184,
      "End": 46187
    },
    "TimeRange": {
      "StartTime": "00:59:09.0400000",
      "EndTime": "00:59:09.4300000"
    }
  },
  {
    "TextLocation": {
      "Start": 46188,
      "End": 46196
    },
    "TimeRange": {
      "StartTime": "00:59:09.4300000",
      "EndTime": "00:59:09.9700000"
    }
  },
  {
    "TextLocation": {
      "Start": 46197,
      "End": 46198
    },
    "TimeRange": {
      "StartTime": "00:59:09.9700000",
      "EndTime": "00:59:10.2700000"
    }
  },
  {
    "TextLocation": {
      "Start": 46199,
      "End": 46205
    },
    "TimeRange": {
      "StartTime": "00:59:10.2700000",
      "EndTime": "00:59:10.5700000"
    }
  },
  {
    "TextLocation": {
      "Start": 46206,
      "End": 46211
    },
    "TimeRange": {
      "StartTime": "00:59:10.5700000",
      "EndTime": "00:59:10.9900000"
    }
  },
  {
    "TextLocation": {
      "Start": 46214,
      "End": 46218
    },
    "TimeRange": {
      "StartTime": "00:59:11.4300000",
      "EndTime": "00:59:11.8300000"
    }
  },
  {
    "TextLocation": {
      "Start": 46226,
      "End": 46229
    },
    "TimeRange": {
      "StartTime": "00:59:12.7400000",
      "EndTime": "00:59:12.9500000"
    }
  },
  {
    "TextLocation": {
      "Start": 46230,
      "End": 46234
    },
    "TimeRange": {
      "StartTime": "00:59:12.9500000",
      "EndTime": "00:59:13.1600000"
    }
  },
  {
    "TextLocation": {
      "Start": 46235,
      "End": 46242
    },
    "TimeRange": {
      "StartTime": "00:59:13.1600000",
      "EndTime": "00:59:13.5500000"
    }
  },
  {
    "TextLocation": {
      "Start": 46243,
      "End": 46248
    },
    "TimeRange": {
      "StartTime": "00:59:13.5500000",
      "EndTime": "00:59:13.8200000"
    }
  },
  {
    "TextLocation": {
      "Start": 46249,
      "End": 46256
    },
    "TimeRange": {
      "StartTime": "00:59:13.8200000",
      "EndTime": "00:59:14.2700000"
    }
  },
  {
    "TextLocation": {
      "Start": 46257,
      "End": 46262
    },
    "TimeRange": {
      "StartTime": "00:59:14.2700000",
      "EndTime": "00:59:14.6300000"
    }
  },
  {
    "TextLocation": {
      "Start": 46270,
      "End": 46273
    },
    "TimeRange": {
      "StartTime": "00:59:14.6500000",
      "EndTime": "00:59:15.0500000"
    }
  },
  {
    "TextLocation": {
      "Start": 46281,
      "End": 46285
    },
    "TimeRange": {
      "StartTime": "00:59:15.6200000",
      "EndTime": "00:59:16.0100000"
    }
  },
  {
    "TextLocation": {
      "Start": 46286,
      "End": 46291
    },
    "TimeRange": {
      "StartTime": "00:59:16.0100000",
      "EndTime": "00:59:16.2200000"
    }
  },
  {
    "TextLocation": {
      "Start": 46292,
      "End": 46298
    },
    "TimeRange": {
      "StartTime": "00:59:16.2200000",
      "EndTime": "00:59:16.5200000"
    }
  },
  {
    "TextLocation": {
      "Start": 46299,
      "End": 46302
    },
    "TimeRange": {
      "StartTime": "00:59:16.5200000",
      "EndTime": "00:59:16.7300000"
    }
  },
  {
    "TextLocation": {
      "Start": 46303,
      "End": 46307
    },
    "TimeRange": {
      "StartTime": "00:59:16.7300000",
      "EndTime": "00:59:17.2100000"
    }
  },
  {
    "TextLocation": {
      "Start": 46315,
      "End": 46317
    },
    "TimeRange": {
      "StartTime": "00:59:17.4800000",
      "EndTime": "00:59:17.6300000"
    }
  },
  {
    "TextLocation": {
      "Start": 46318,
      "End": 46324
    },
    "TimeRange": {
      "StartTime": "00:59:17.6300000",
      "EndTime": "00:59:17.9000000"
    }
  },
  {
    "TextLocation": {
      "Start": 46325,
      "End": 46328
    },
    "TimeRange": {
      "StartTime": "00:59:18.1400000",
      "EndTime": "00:59:18.5200000"
    }
  },
  {
    "TextLocation": {
      "Start": 46329,
      "End": 46332
    },
    "TimeRange": {
      "StartTime": "00:59:18.5600000",
      "EndTime": "00:59:18.7500000"
    }
  },
  {
    "TextLocation": {
      "Start": 46333,
      "End": 46337
    },
    "TimeRange": {
      "StartTime": "00:59:18.7700000",
      "EndTime": "00:59:18.9500000"
    }
  },
  {
    "TextLocation": {
      "Start": 46338,
      "End": 46340
    },
    "TimeRange": {
      "StartTime": "00:59:18.9500000",
      "EndTime": "00:59:19.2800000"
    }
  },
  {
    "TextLocation": {
      "Start": 46348,
      "End": 46352
    },
    "TimeRange": {
      "StartTime": "00:59:19.5700000",
      "EndTime": "00:59:20.0300000"
    }
  },
  {
    "TextLocation": {
      "Start": 46355,
      "End": 46359
    },
    "TimeRange": {
      "StartTime": "00:59:21.2600000",
      "EndTime": "00:59:21.6800000"
    }
  },
  {
    "TextLocation": {
      "Start": 46360,
      "End": 46363
    },
    "TimeRange": {
      "StartTime": "00:59:21.6800000",
      "EndTime": "00:59:21.8600000"
    }
  },
  {
    "TextLocation": {
      "Start": 46364,
      "End": 46368
    },
    "TimeRange": {
      "StartTime": "00:59:21.8600000",
      "EndTime": "00:59:22.1000000"
    }
  },
  {
    "TextLocation": {
      "Start": 46369,
      "End": 46372
    },
    "TimeRange": {
      "StartTime": "00:59:22.1000000",
      "EndTime": "00:59:22.6100000"
    }
  },
  {
    "TextLocation": {
      "Start": 46373,
      "End": 46375
    },
    "TimeRange": {
      "StartTime": "00:59:22.6100000",
      "EndTime": "00:59:23.6000000"
    }
  },
  {
    "TextLocation": {
      "Start": 46376,
      "End": 46380
    },
    "TimeRange": {
      "StartTime": "00:59:23.6000000",
      "EndTime": "00:59:24.0500000"
    }
  },
  {
    "TextLocation": {
      "Start": 46381,
      "End": 46384
    },
    "TimeRange": {
      "StartTime": "00:59:24.0500000",
      "EndTime": "00:59:24.1400000"
    }
  },
  {
    "TextLocation": {
      "Start": 46385,
      "End": 46394
    },
    "TimeRange": {
      "StartTime": "00:59:24.1400000",
      "EndTime": "00:59:24.6500000"
    }
  },
  {
    "TextLocation": {
      "Start": 46395,
      "End": 46399
    },
    "TimeRange": {
      "StartTime": "00:59:24.6500000",
      "EndTime": "00:59:24.9200000"
    }
  },
  {
    "TextLocation": {
      "Start": 46400,
      "End": 46403
    },
    "TimeRange": {
      "StartTime": "00:59:24.9200000",
      "EndTime": "00:59:25.1600000"
    }
  },
  {
    "TextLocation": {
      "Start": 46404,
      "End": 46409
    },
    "TimeRange": {
      "StartTime": "00:59:25.1600000",
      "EndTime": "00:59:25.5200000"
    }
  },
  {
    "TextLocation": {
      "Start": 46410,
      "End": 46413
    },
    "TimeRange": {
      "StartTime": "00:59:25.5200000",
      "EndTime": "00:59:25.8800000"
    }
  },
  {
    "TextLocation": {
      "Start": 46414,
      "End": 46418
    },
    "TimeRange": {
      "StartTime": "00:59:25.8800000",
      "EndTime": "00:59:26.1500000"
    }
  },
  {
    "TextLocation": {
      "Start": 46419,
      "End": 46422
    },
    "TimeRange": {
      "StartTime": "00:59:26.1500000",
      "EndTime": "00:59:26.2700000"
    }
  },
  {
    "TextLocation": {
      "Start": 46423,
      "End": 46427
    },
    "TimeRange": {
      "StartTime": "00:59:26.2700000",
      "EndTime": "00:59:26.4200000"
    }
  },
  {
    "TextLocation": {
      "Start": 46428,
      "End": 46433
    },
    "TimeRange": {
      "StartTime": "00:59:26.4200000",
      "EndTime": "00:59:26.6900000"
    }
  },
  {
    "TextLocation": {
      "Start": 46434,
      "End": 46436
    },
    "TimeRange": {
      "StartTime": "00:59:26.6900000",
      "EndTime": "00:59:27.1700000"
    }
  },
  {
    "TextLocation": {
      "Start": 46444,
      "End": 46447
    },
    "TimeRange": {
      "StartTime": "00:59:29.9700000",
      "EndTime": "00:59:30.2100000"
    }
  },
  {
    "TextLocation": {
      "Start": 46448,
      "End": 46451
    },
    "TimeRange": {
      "StartTime": "00:59:30.2100000",
      "EndTime": "00:59:30.5400000"
    }
  },
  {
    "TextLocation": {
      "Start": 46452,
      "End": 46456
    },
    "TimeRange": {
      "StartTime": "00:59:30.5400000",
      "EndTime": "00:59:31.0500000"
    }
  },
  {
    "TextLocation": {
      "Start": 46457,
      "End": 46464
    },
    "TimeRange": {
      "StartTime": "00:59:31.0500000",
      "EndTime": "00:59:31.4100000"
    }
  },
  {
    "TextLocation": {
      "Start": 46465,
      "End": 46466
    },
    "TimeRange": {
      "StartTime": "00:59:31.4100000",
      "EndTime": "00:59:31.5000000"
    }
  },
  {
    "TextLocation": {
      "Start": 46467,
      "End": 46472
    },
    "TimeRange": {
      "StartTime": "00:59:31.5000000",
      "EndTime": "00:59:31.7100000"
    }
  },
  {
    "TextLocation": {
      "Start": 46473,
      "End": 46475
    },
    "TimeRange": {
      "StartTime": "00:59:31.7100000",
      "EndTime": "00:59:31.8300000"
    }
  },
  {
    "TextLocation": {
      "Start": 46476,
      "End": 46479
    },
    "TimeRange": {
      "StartTime": "00:59:31.8300000",
      "EndTime": "00:59:31.9800000"
    }
  },
  {
    "TextLocation": {
      "Start": 46480,
      "End": 46487
    },
    "TimeRange": {
      "StartTime": "00:59:31.9800000",
      "EndTime": "00:59:32.3400000"
    }
  },
  {
    "TextLocation": {
      "Start": 46488,
      "End": 46491
    },
    "TimeRange": {
      "StartTime": "00:59:32.3400000",
      "EndTime": "00:59:32.5200000"
    }
  },
  {
    "TextLocation": {
      "Start": 46492,
      "End": 46494
    },
    "TimeRange": {
      "StartTime": "00:59:32.5200000",
      "EndTime": "00:59:32.6100000"
    }
  },
  {
    "TextLocation": {
      "Start": 46495,
      "End": 46498
    },
    "TimeRange": {
      "StartTime": "00:59:32.6100000",
      "EndTime": "00:59:32.7000000"
    }
  },
  {
    "TextLocation": {
      "Start": 46499,
      "End": 46504
    },
    "TimeRange": {
      "StartTime": "00:59:32.7000000",
      "EndTime": "00:59:33.5100000"
    }
  },
  {
    "TextLocation": {
      "Start": 46512,
      "End": 46515
    },
    "TimeRange": {
      "StartTime": "00:59:34.5000000",
      "EndTime": "00:59:34.6800000"
    }
  },
  {
    "TextLocation": {
      "Start": 46516,
      "End": 46519
    },
    "TimeRange": {
      "StartTime": "00:59:34.6800000",
      "EndTime": "00:59:34.8900000"
    }
  },
  {
    "TextLocation": {
      "Start": 46520,
      "End": 46523
    },
    "TimeRange": {
      "StartTime": "00:59:34.8900000",
      "EndTime": "00:59:35.0400000"
    }
  },
  {
    "TextLocation": {
      "Start": 46524,
      "End": 46526
    },
    "TimeRange": {
      "StartTime": "00:59:35.0400000",
      "EndTime": "00:59:35.1300000"
    }
  },
  {
    "TextLocation": {
      "Start": 46527,
      "End": 46534
    },
    "TimeRange": {
      "StartTime": "00:59:35.1300000",
      "EndTime": "00:59:35.4900000"
    }
  },
  {
    "TextLocation": {
      "Start": 46536,
      "End": 46538
    },
    "TimeRange": {
      "StartTime": "00:59:35.4900000",
      "EndTime": "00:59:35.6100000"
    }
  },
  {
    "TextLocation": {
      "Start": 46539,
      "End": 46545
    },
    "TimeRange": {
      "StartTime": "00:59:35.6100000",
      "EndTime": "00:59:35.8800000"
    }
  },
  {
    "TextLocation": {
      "Start": 46546,
      "End": 46553
    },
    "TimeRange": {
      "StartTime": "00:59:35.8800000",
      "EndTime": "00:59:36.2400000"
    }
  },
  {
    "TextLocation": {
      "Start": 46554,
      "End": 46556
    },
    "TimeRange": {
      "StartTime": "00:59:36.2400000",
      "EndTime": "00:59:36.3900000"
    }
  },
  {
    "TextLocation": {
      "Start": 46557,
      "End": 46560
    },
    "TimeRange": {
      "StartTime": "00:59:36.3900000",
      "EndTime": "00:59:36.4800000"
    }
  },
  {
    "TextLocation": {
      "Start": 46561,
      "End": 46566
    },
    "TimeRange": {
      "StartTime": "00:59:36.4800000",
      "EndTime": "00:59:36.7500000"
    }
  },
  {
    "TextLocation": {
      "Start": 46567,
      "End": 46571
    },
    "TimeRange": {
      "StartTime": "00:59:36.7500000",
      "EndTime": "00:59:36.9000000"
    }
  },
  {
    "TextLocation": {
      "Start": 46572,
      "End": 46575
    },
    "TimeRange": {
      "StartTime": "00:59:36.9000000",
      "EndTime": "00:59:37.0200000"
    }
  },
  {
    "TextLocation": {
      "Start": 46576,
      "End": 46583
    },
    "TimeRange": {
      "StartTime": "00:59:37.0200000",
      "EndTime": "00:59:37.5000000"
    }
  },
  {
    "TextLocation": {
      "Start": 46586,
      "End": 46590
    },
    "TimeRange": {
      "StartTime": "00:59:37.6800000",
      "EndTime": "00:59:38.1600000"
    }
  },
  {
    "TextLocation": {
      "Start": 46593,
      "End": 46595
    },
    "TimeRange": {
      "StartTime": "00:59:38.3700000",
      "EndTime": "00:59:38.5500000"
    }
  },
  {
    "TextLocation": {
      "Start": 46596,
      "End": 46599
    },
    "TimeRange": {
      "StartTime": "00:59:38.5500000",
      "EndTime": "00:59:38.6700000"
    }
  },
  {
    "TextLocation": {
      "Start": 46600,
      "End": 46604
    },
    "TimeRange": {
      "StartTime": "00:59:38.6700000",
      "EndTime": "00:59:38.8800000"
    }
  },
  {
    "TextLocation": {
      "Start": 46605,
      "End": 46610
    },
    "TimeRange": {
      "StartTime": "00:59:38.8800000",
      "EndTime": "00:59:39.1200000"
    }
  },
  {
    "TextLocation": {
      "Start": 46611,
      "End": 46613
    },
    "TimeRange": {
      "StartTime": "00:59:39.1200000",
      "EndTime": "00:59:39.3000000"
    }
  },
  {
    "TextLocation": {
      "Start": 46614,
      "End": 46619
    },
    "TimeRange": {
      "StartTime": "00:59:39.3000000",
      "EndTime": "00:59:39.6900000"
    }
  },
  {
    "TextLocation": {
      "Start": 46620,
      "End": 46625
    },
    "TimeRange": {
      "StartTime": "00:59:39.6900000",
      "EndTime": "00:59:39.9600000"
    }
  },
  {
    "TextLocation": {
      "Start": 46626,
      "End": 46628
    },
    "TimeRange": {
      "StartTime": "00:59:39.9600000",
      "EndTime": "00:59:40.0800000"
    }
  },
  {
    "TextLocation": {
      "Start": 46629,
      "End": 46634
    },
    "TimeRange": {
      "StartTime": "00:59:40.0800000",
      "EndTime": "00:59:40.3200000"
    }
  },
  {
    "TextLocation": {
      "Start": 46635,
      "End": 46638
    },
    "TimeRange": {
      "StartTime": "00:59:40.3200000",
      "EndTime": "00:59:40.4400000"
    }
  },
  {
    "TextLocation": {
      "Start": 46639,
      "End": 46641
    },
    "TimeRange": {
      "StartTime": "00:59:40.4400000",
      "EndTime": "00:59:40.5600000"
    }
  },
  {
    "TextLocation": {
      "Start": 46642,
      "End": 46646
    },
    "TimeRange": {
      "StartTime": "00:59:40.5600000",
      "EndTime": "00:59:40.8000000"
    }
  },
  {
    "TextLocation": {
      "Start": 46647,
      "End": 46652
    },
    "TimeRange": {
      "StartTime": "00:59:40.8000000",
      "EndTime": "00:59:41.2800000"
    }
  },
  {
    "TextLocation": {
      "Start": 46655,
      "End": 46658
    },
    "TimeRange": {
      "StartTime": "00:59:41.3100000",
      "EndTime": "00:59:41.8800000"
    }
  },
  {
    "TextLocation": {
      "Start": 46661,
      "End": 46666
    },
    "TimeRange": {
      "StartTime": "00:59:41.9100000",
      "EndTime": "00:59:42.2100000"
    }
  },
  {
    "TextLocation": {
      "Start": 46667,
      "End": 46670
    },
    "TimeRange": {
      "StartTime": "00:59:42.2100000",
      "EndTime": "00:59:42.3300000"
    }
  },
  {
    "TextLocation": {
      "Start": 46671,
      "End": 46673
    },
    "TimeRange": {
      "StartTime": "00:59:42.3300000",
      "EndTime": "00:59:42.4500000"
    }
  },
  {
    "TextLocation": {
      "Start": 46674,
      "End": 46678
    },
    "TimeRange": {
      "StartTime": "00:59:42.4500000",
      "EndTime": "00:59:42.8700000"
    }
  },
  {
    "TextLocation": {
      "Start": 46686,
      "End": 46688
    },
    "TimeRange": {
      "StartTime": "00:59:43.0500000",
      "EndTime": "00:59:43.5000000"
    }
  },
  {
    "TextLocation": {
      "Start": 46689,
      "End": 46694
    },
    "TimeRange": {
      "StartTime": "00:59:43.5000000",
      "EndTime": "00:59:44.1000000"
    }
  },
  {
    "TextLocation": {
      "Start": 46695,
      "End": 46699
    },
    "TimeRange": {
      "StartTime": "00:59:44.1000000",
      "EndTime": "00:59:44.4600000"
    }
  },
  {
    "TextLocation": {
      "Start": 46700,
      "End": 46703
    },
    "TimeRange": {
      "StartTime": "00:59:44.4600000",
      "EndTime": "00:59:44.5800000"
    }
  },
  {
    "TextLocation": {
      "Start": 46704,
      "End": 46710
    },
    "TimeRange": {
      "StartTime": "00:59:44.5800000",
      "EndTime": "00:59:44.8800000"
    }
  },
  {
    "TextLocation": {
      "Start": 46711,
      "End": 46715
    },
    "TimeRange": {
      "StartTime": "00:59:44.8800000",
      "EndTime": "00:59:45.4200000"
    }
  },
  {
    "TextLocation": {
      "Start": 46716,
      "End": 46724
    },
    "TimeRange": {
      "StartTime": "00:59:45.4200000",
      "EndTime": "00:59:45.8400000"
    }
  },
  {
    "TextLocation": {
      "Start": 46725,
      "End": 46736
    },
    "TimeRange": {
      "StartTime": "00:59:45.8400000",
      "EndTime": "00:59:46.2600000"
    }
  },
  {
    "TextLocation": {
      "Start": 46737,
      "End": 46742
    },
    "TimeRange": {
      "StartTime": "00:59:46.2600000",
      "EndTime": "00:59:46.6800000"
    }
  },
  {
    "TextLocation": {
      "Start": 46750,
      "End": 46752
    },
    "TimeRange": {
      "StartTime": "00:59:47.5200000",
      "EndTime": "00:59:47.7000000"
    }
  },
  {
    "TextLocation": {
      "Start": 46753,
      "End": 46756
    },
    "TimeRange": {
      "StartTime": "00:59:47.7000000",
      "EndTime": "00:59:47.8500000"
    }
  },
  {
    "TextLocation": {
      "Start": 46757,
      "End": 46761
    },
    "TimeRange": {
      "StartTime": "00:59:47.8500000",
      "EndTime": "00:59:48.2700000"
    }
  },
  {
    "TextLocation": {
      "Start": 46762,
      "End": 46770
    },
    "TimeRange": {
      "StartTime": "00:59:48.2700000",
      "EndTime": "00:59:48.7600000"
    }
  },
  {
    "TextLocation": {
      "Start": 46771,
      "End": 46773
    },
    "TimeRange": {
      "StartTime": "00:59:48.7600000",
      "EndTime": "00:59:48.8700000"
    }
  },
  {
    "TextLocation": {
      "Start": 46774,
      "End": 46780
    },
    "TimeRange": {
      "StartTime": "00:59:48.8700000",
      "EndTime": "00:59:49.1700000"
    }
  },
  {
    "TextLocation": {
      "Start": 46781,
      "End": 46787
    },
    "TimeRange": {
      "StartTime": "00:59:49.1700000",
      "EndTime": "00:59:49.4400000"
    }
  },
  {
    "TextLocation": {
      "Start": 46788,
      "End": 46790
    },
    "TimeRange": {
      "StartTime": "00:59:49.4400000",
      "EndTime": "00:59:49.5300000"
    }
  },
  {
    "TextLocation": {
      "Start": 46791,
      "End": 46794
    },
    "TimeRange": {
      "StartTime": "00:59:49.5300000",
      "EndTime": "00:59:49.6800000"
    }
  },
  {
    "TextLocation": {
      "Start": 46795,
      "End": 46800
    },
    "TimeRange": {
      "StartTime": "00:59:49.6800000",
      "EndTime": "00:59:50.2800000"
    }
  },
  {
    "TextLocation": {
      "Start": 46808,
      "End": 46811
    },
    "TimeRange": {
      "StartTime": "00:59:50.8200000",
      "EndTime": "00:59:51.3300000"
    }
  },
  {
    "TextLocation": {
      "Start": 46813,
      "End": 46814
    },
    "TimeRange": {
      "StartTime": "00:59:51.3300000",
      "EndTime": "00:59:51.5700000"
    }
  },
  {
    "TextLocation": {
      "Start": 46815,
      "End": 46819
    },
    "TimeRange": {
      "StartTime": "00:59:51.5700000",
      "EndTime": "00:59:52.1100000"
    }
  },
  {
    "TextLocation": {
      "Start": 46820,
      "End": 46823
    },
    "TimeRange": {
      "StartTime": "00:59:53.1900000",
      "EndTime": "00:59:53.7000000"
    }
  },
  {
    "TextLocation": {
      "Start": 46824,
      "End": 46827
    },
    "TimeRange": {
      "StartTime": "00:59:53.7000000",
      "EndTime": "00:59:53.9400000"
    }
  },
  {
    "TextLocation": {
      "Start": 46828,
      "End": 46831
    },
    "TimeRange": {
      "StartTime": "00:59:53.9400000",
      "EndTime": "00:59:54.2100000"
    }
  },
  {
    "TextLocation": {
      "Start": 46832,
      "End": 46841
    },
    "TimeRange": {
      "StartTime": "00:59:54.2100000",
      "EndTime": "00:59:54.8100000"
    }
  },
  {
    "TextLocation": {
      "Start": 46849,
      "End": 46852
    },
    "TimeRange": {
      "StartTime": "00:59:55.0800000",
      "EndTime": "00:59:55.4700000"
    }
  },
  {
    "TextLocation": {
      "Start": 46853,
      "End": 46856
    },
    "TimeRange": {
      "StartTime": "00:59:55.4700000",
      "EndTime": "00:59:55.7100000"
    }
  },
  {
    "TextLocation": {
      "Start": 46857,
      "End": 46860
    },
    "TimeRange": {
      "StartTime": "00:59:55.7100000",
      "EndTime": "00:59:55.8600000"
    }
  },
  {
    "TextLocation": {
      "Start": 46861,
      "End": 46864
    },
    "TimeRange": {
      "StartTime": "00:59:55.8600000",
      "EndTime": "00:59:55.9500000"
    }
  },
  {
    "TextLocation": {
      "Start": 46865,
      "End": 46868
    },
    "TimeRange": {
      "StartTime": "00:59:55.9500000",
      "EndTime": "00:59:56.1000000"
    }
  },
  {
    "TextLocation": {
      "Start": 46869,
      "End": 46878
    },
    "TimeRange": {
      "StartTime": "00:59:56.1000000",
      "EndTime": "00:59:56.7600000"
    }
  },
  {
    "TextLocation": {
      "Start": 46886,
      "End": 46899
    },
    "TimeRange": {
      "StartTime": "00:59:58.0700000",
      "EndTime": "00:59:59.0600000"
    }
  },
  {
    "TextLocation": {
      "Start": 46900,
      "End": 46903
    },
    "TimeRange": {
      "StartTime": "00:59:59.1800000",
      "EndTime": "00:59:59.9900000"
    }
  },
  {
    "TextLocation": {
      "Start": 46905,
      "End": 46906
    },
    "TimeRange": {
      "StartTime": "01:00:01.1600000",
      "EndTime": "01:00:01.4000000"
    }
  },
  {
    "TextLocation": {
      "Start": 46907,
      "End": 46912
    },
    "TimeRange": {
      "StartTime": "01:00:01.4000000",
      "EndTime": "01:00:01.7300000"
    }
  },
  {
    "TextLocation": {
      "Start": 46913,
      "End": 46915
    },
    "TimeRange": {
      "StartTime": "01:00:01.7300000",
      "EndTime": "01:00:02.6400000"
    }
  },
  {
    "TextLocation": {
      "Start": 46916,
      "End": 46919
    },
    "TimeRange": {
      "StartTime": "01:00:02.6400000",
      "EndTime": "01:00:02.9300000"
    }
  },
  {
    "TextLocation": {
      "Start": 46920,
      "End": 46922
    },
    "TimeRange": {
      "StartTime": "01:00:02.9300000",
      "EndTime": "01:00:03.4400000"
    }
  },
  {
    "TextLocation": {
      "Start": 46925,
      "End": 46927
    },
    "TimeRange": {
      "StartTime": "01:00:03.4400000",
      "EndTime": "01:00:04.1900000"
    }
  },
  {
    "TextLocation": {
      "Start": 46930,
      "End": 46934
    },
    "TimeRange": {
      "StartTime": "01:00:04.4900000",
      "EndTime": "01:00:04.9700000"
    }
  },
  {
    "TextLocation": {
      "Start": 46942,
      "End": 46944
    },
    "TimeRange": {
      "StartTime": "01:00:05.3000000",
      "EndTime": "01:00:05.9600000"
    }
  },
  {
    "TextLocation": {
      "Start": 46945,
      "End": 46948
    },
    "TimeRange": {
      "StartTime": "01:00:05.9900000",
      "EndTime": "01:00:06.2000000"
    }
  },
  {
    "TextLocation": {
      "Start": 46949,
      "End": 46951
    },
    "TimeRange": {
      "StartTime": "01:00:06.2000000",
      "EndTime": "01:00:06.5600000"
    }
  },
  {
    "TextLocation": {
      "Start": 46952,
      "End": 46956
    },
    "TimeRange": {
      "StartTime": "01:00:06.5600000",
      "EndTime": "01:00:06.6800000"
    }
  },
  {
    "TextLocation": {
      "Start": 46957,
      "End": 46960
    },
    "TimeRange": {
      "StartTime": "01:00:06.6800000",
      "EndTime": "01:00:06.8000000"
    }
  },
  {
    "TextLocation": {
      "Start": 46961,
      "End": 46963
    },
    "TimeRange": {
      "StartTime": "01:00:06.8000000",
      "EndTime": "01:00:06.8600000"
    }
  },
  {
    "TextLocation": {
      "Start": 46964,
      "End": 46969
    },
    "TimeRange": {
      "StartTime": "01:00:06.8600000",
      "EndTime": "01:00:07.1000000"
    }
  },
  {
    "TextLocation": {
      "Start": 46970,
      "End": 46974
    },
    "TimeRange": {
      "StartTime": "01:00:07.1000000",
      "EndTime": "01:00:07.3100000"
    }
  },
  {
    "TextLocation": {
      "Start": 46975,
      "End": 46978
    },
    "TimeRange": {
      "StartTime": "01:00:07.3100000",
      "EndTime": "01:00:07.6100000"
    }
  },
  {
    "TextLocation": {
      "Start": 46979,
      "End": 46982
    },
    "TimeRange": {
      "StartTime": "01:00:07.6100000",
      "EndTime": "01:00:07.7300000"
    }
  },
  {
    "TextLocation": {
      "Start": 46983,
      "End": 46986
    },
    "TimeRange": {
      "StartTime": "01:00:07.7300000",
      "EndTime": "01:00:07.7900000"
    }
  },
  {
    "TextLocation": {
      "Start": 46987,
      "End": 46992
    },
    "TimeRange": {
      "StartTime": "01:00:07.7900000",
      "EndTime": "01:00:07.9400000"
    }
  },
  {
    "TextLocation": {
      "Start": 46993,
      "End": 46998
    },
    "TimeRange": {
      "StartTime": "01:00:07.9400000",
      "EndTime": "01:00:08.1200000"
    }
  },
  {
    "TextLocation": {
      "Start": 46999,
      "End": 47000
    },
    "TimeRange": {
      "StartTime": "01:00:08.1200000",
      "EndTime": "01:00:08.2100000"
    }
  },
  {
    "TextLocation": {
      "Start": 47001,
      "End": 47007
    },
    "TimeRange": {
      "StartTime": "01:00:08.2100000",
      "EndTime": "01:00:08.3600000"
    }
  },
  {
    "TextLocation": {
      "Start": 47008,
      "End": 47011
    },
    "TimeRange": {
      "StartTime": "01:00:08.3600000",
      "EndTime": "01:00:08.5100000"
    }
  },
  {
    "TextLocation": {
      "Start": 47012,
      "End": 47019
    },
    "TimeRange": {
      "StartTime": "01:00:08.5100000",
      "EndTime": "01:00:08.9600000"
    }
  },
  {
    "TextLocation": {
      "Start": 47022,
      "End": 47026
    },
    "TimeRange": {
      "StartTime": "01:00:08.9600000",
      "EndTime": "01:00:09.3800000"
    }
  },
  {
    "TextLocation": {
      "Start": 47029,
      "End": 47033
    },
    "TimeRange": {
      "StartTime": "01:00:09.5600000",
      "EndTime": "01:00:09.9100000"
    }
  },
  {
    "TextLocation": {
      "Start": 47036,
      "End": 47039
    },
    "TimeRange": {
      "StartTime": "01:00:23.6200000",
      "EndTime": "01:00:24.4900000"
    }
  },
  {
    "TextLocation": {
      "Start": 47040,
      "End": 47044
    },
    "TimeRange": {
      "StartTime": "01:00:25.1500000",
      "EndTime": "01:00:25.6600000"
    }
  },
  {
    "TextLocation": {
      "Start": 47045,
      "End": 47048
    },
    "TimeRange": {
      "StartTime": "01:00:25.9000000",
      "EndTime": "01:00:26.3200000"
    }
  },
  {
    "TextLocation": {
      "Start": 47049,
      "End": 47054
    },
    "TimeRange": {
      "StartTime": "01:00:26.4400000",
      "EndTime": "01:00:26.8300000"
    }
  },
  {
    "TextLocation": {
      "Start": 47055,
      "End": 47063
    },
    "TimeRange": {
      "StartTime": "01:00:26.8300000",
      "EndTime": "01:00:27.2500000"
    }
  },
  {
    "TextLocation": {
      "Start": 47066,
      "End": 47069
    },
    "TimeRange": {
      "StartTime": "01:00:27.2500000",
      "EndTime": "01:00:27.3400000"
    }
  },
  {
    "TextLocation": {
      "Start": 47070,
      "End": 47079
    },
    "TimeRange": {
      "StartTime": "01:00:27.3400000",
      "EndTime": "01:00:27.9100000"
    }
  },
  {
    "TextLocation": {
      "Start": 47080,
      "End": 47088
    },
    "TimeRange": {
      "StartTime": "01:00:27.9100000",
      "EndTime": "01:00:28.4500000"
    }
  },
  {
    "TextLocation": {
      "Start": 47089,
      "End": 47092
    },
    "TimeRange": {
      "StartTime": "01:00:28.4500000",
      "EndTime": "01:00:28.7500000"
    }
  },
  {
    "TextLocation": {
      "Start": 47093,
      "End": 47094
    },
    "TimeRange": {
      "StartTime": "01:00:28.7500000",
      "EndTime": "01:00:28.8100000"
    }
  },
  {
    "TextLocation": {
      "Start": 47095,
      "End": 47097
    },
    "TimeRange": {
      "StartTime": "01:00:28.8100000",
      "EndTime": "01:00:29.1700000"
    }
  },
  {
    "TextLocation": {
      "Start": 47098,
      "End": 47102
    },
    "TimeRange": {
      "StartTime": "01:00:29.1700000",
      "EndTime": "01:00:29.2900000"
    }
  },
  {
    "TextLocation": {
      "Start": 47103,
      "End": 47106
    },
    "TimeRange": {
      "StartTime": "01:00:29.2900000",
      "EndTime": "01:00:29.4100000"
    }
  },
  {
    "TextLocation": {
      "Start": 47107,
      "End": 47115
    },
    "TimeRange": {
      "StartTime": "01:00:29.4100000",
      "EndTime": "01:00:29.7100000"
    }
  },
  {
    "TextLocation": {
      "Start": 47118,
      "End": 47124
    },
    "TimeRange": {
      "StartTime": "01:00:29.7400000",
      "EndTime": "01:00:29.9800000"
    }
  },
  {
    "TextLocation": {
      "Start": 47125,
      "End": 47129
    },
    "TimeRange": {
      "StartTime": "01:00:29.9800000",
      "EndTime": "01:00:30.1300000"
    }
  },
  {
    "TextLocation": {
      "Start": 47130,
      "End": 47132
    },
    "TimeRange": {
      "StartTime": "01:00:30.1300000",
      "EndTime": "01:00:30.4300000"
    }
  },
  {
    "TextLocation": {
      "Start": 47133,
      "End": 47137
    },
    "TimeRange": {
      "StartTime": "01:00:30.4300000",
      "EndTime": "01:00:30.5500000"
    }
  },
  {
    "TextLocation": {
      "Start": 47138,
      "End": 47141
    },
    "TimeRange": {
      "StartTime": "01:00:30.5500000",
      "EndTime": "01:00:30.6400000"
    }
  },
  {
    "TextLocation": {
      "Start": 47142,
      "End": 47152
    },
    "TimeRange": {
      "StartTime": "01:00:30.6400000",
      "EndTime": "01:00:31"
    }
  },
  {
    "TextLocation": {
      "Start": 47153,
      "End": 47157
    },
    "TimeRange": {
      "StartTime": "01:00:31",
      "EndTime": "01:00:31.4200000"
    }
  },
  {
    "TextLocation": {
      "Start": 47165,
      "End": 47171
    },
    "TimeRange": {
      "StartTime": "01:00:32.4700000",
      "EndTime": "01:00:33.0900000"
    }
  },
  {
    "TextLocation": {
      "Start": 47179,
      "End": 47182
    },
    "TimeRange": {
      "StartTime": "01:00:33.8500000",
      "EndTime": "01:00:33.9400000"
    }
  },
  {
    "TextLocation": {
      "Start": 47183,
      "End": 47187
    },
    "TimeRange": {
      "StartTime": "01:00:33.9400000",
      "EndTime": "01:00:34.1800000"
    }
  },
  {
    "TextLocation": {
      "Start": 47188,
      "End": 47193
    },
    "TimeRange": {
      "StartTime": "01:00:34.1800000",
      "EndTime": "01:00:34.4500000"
    }
  },
  {
    "TextLocation": {
      "Start": 47194,
      "End": 47196
    },
    "TimeRange": {
      "StartTime": "01:00:34.4500000",
      "EndTime": "01:00:34.5700000"
    }
  },
  {
    "TextLocation": {
      "Start": 47197,
      "End": 47200
    },
    "TimeRange": {
      "StartTime": "01:00:34.5700000",
      "EndTime": "01:00:34.7500000"
    }
  },
  {
    "TextLocation": {
      "Start": 47201,
      "End": 47203
    },
    "TimeRange": {
      "StartTime": "01:00:34.7500000",
      "EndTime": "01:00:34.8400000"
    }
  },
  {
    "TextLocation": {
      "Start": 47204,
      "End": 47208
    },
    "TimeRange": {
      "StartTime": "01:00:34.8400000",
      "EndTime": "01:00:34.9600000"
    }
  },
  {
    "TextLocation": {
      "Start": 47209,
      "End": 47215
    },
    "TimeRange": {
      "StartTime": "01:00:34.9600000",
      "EndTime": "01:00:35.2600000"
    }
  },
  {
    "TextLocation": {
      "Start": 47216,
      "End": 47221
    },
    "TimeRange": {
      "StartTime": "01:00:35.2600000",
      "EndTime": "01:00:35.7400000"
    }
  },
  {
    "TextLocation": {
      "Start": 47229,
      "End": 47232
    },
    "TimeRange": {
      "StartTime": "01:00:35.7400000",
      "EndTime": "01:00:36.2700000"
    }
  },
  {
    "TextLocation": {
      "Start": 47240,
      "End": 47245
    },
    "TimeRange": {
      "StartTime": "01:00:36.5200000",
      "EndTime": "01:00:36.7600000"
    }
  },
  {
    "TextLocation": {
      "Start": 47246,
      "End": 47249
    },
    "TimeRange": {
      "StartTime": "01:00:36.7600000",
      "EndTime": "01:00:36.8500000"
    }
  },
  {
    "TextLocation": {
      "Start": 47257,
      "End": 47264
    },
    "TimeRange": {
      "StartTime": "01:00:36.9200000",
      "EndTime": "01:00:37.1500000"
    }
  },
  {
    "TextLocation": {
      "Start": 47265,
      "End": 47272
    },
    "TimeRange": {
      "StartTime": "01:00:37.1500000",
      "EndTime": "01:00:37.3700000"
    }
  },
  {
    "TextLocation": {
      "Start": 47280,
      "End": 47283
    },
    "TimeRange": {
      "StartTime": "01:00:48.8200000",
      "EndTime": "01:00:49.0300000"
    }
  },
  {
    "TextLocation": {
      "Start": 47284,
      "End": 47285
    },
    "TimeRange": {
      "StartTime": "01:00:49.0300000",
      "EndTime": "01:00:49.1500000"
    }
  },
  {
    "TextLocation": {
      "Start": 47286,
      "End": 47290
    },
    "TimeRange": {
      "StartTime": "01:00:49.1500000",
      "EndTime": "01:00:49.3900000"
    }
  },
  {
    "TextLocation": {
      "Start": 47291,
      "End": 47294
    },
    "TimeRange": {
      "StartTime": "01:00:49.3900000",
      "EndTime": "01:00:49.5400000"
    }
  },
  {
    "TextLocation": {
      "Start": 47295,
      "End": 47298
    },
    "TimeRange": {
      "StartTime": "01:00:49.5400000",
      "EndTime": "01:00:49.8700000"
    }
  },
  {
    "TextLocation": {
      "Start": 47299,
      "End": 47304
    },
    "TimeRange": {
      "StartTime": "01:00:49.8700000",
      "EndTime": "01:00:50.2600000"
    }
  },
  {
    "TextLocation": {
      "Start": 47306,
      "End": 47308
    },
    "TimeRange": {
      "StartTime": "01:00:50.2600000",
      "EndTime": "01:00:50.3800000"
    }
  },
  {
    "TextLocation": {
      "Start": 47309,
      "End": 47312
    },
    "TimeRange": {
      "StartTime": "01:00:50.3800000",
      "EndTime": "01:00:50.5900000"
    }
  },
  {
    "TextLocation": {
      "Start": 47313,
      "End": 47318
    },
    "TimeRange": {
      "StartTime": "01:00:50.5900000",
      "EndTime": "01:00:50.7400000"
    }
  },
  {
    "TextLocation": {
      "Start": 47319,
      "End": 47322
    },
    "TimeRange": {
      "StartTime": "01:00:50.7400000",
      "EndTime": "01:00:50.8600000"
    }
  },
  {
    "TextLocation": {
      "Start": 47323,
      "End": 47329
    },
    "TimeRange": {
      "StartTime": "01:00:50.8600000",
      "EndTime": "01:00:51.8900000"
    }
  },
  {
    "TextLocation": {
      "Start": 47337,
      "End": 47340
    },
    "TimeRange": {
      "StartTime": "01:00:51.9100000",
      "EndTime": "01:00:52.0900000"
    }
  },
  {
    "TextLocation": {
      "Start": 47341,
      "End": 47346
    },
    "TimeRange": {
      "StartTime": "01:00:52.0900000",
      "EndTime": "01:00:52.2400000"
    }
  },
  {
    "TextLocation": {
      "Start": 47347,
      "End": 47350
    },
    "TimeRange": {
      "StartTime": "01:00:52.2400000",
      "EndTime": "01:00:52.3000000"
    }
  },
  {
    "TextLocation": {
      "Start": 47351,
      "End": 47355
    },
    "TimeRange": {
      "StartTime": "01:00:52.3000000",
      "EndTime": "01:00:52.6500000"
    }
  },
  {
    "TextLocation": {
      "Start": 47356,
      "End": 47359
    },
    "TimeRange": {
      "StartTime": "01:00:53.1100000",
      "EndTime": "01:00:53.4700000"
    }
  },
  {
    "TextLocation": {
      "Start": 47367,
      "End": 47373
    },
    "TimeRange": {
      "StartTime": "01:00:57.7300000",
      "EndTime": "01:00:58.5400000"
    }
  },
  {
    "TextLocation": {
      "Start": 47374,
      "End": 47377
    },
    "TimeRange": {
      "StartTime": "01:00:58.5700000",
      "EndTime": "01:00:58.7800000"
    }
  },
  {
    "TextLocation": {
      "Start": 47378,
      "End": 47382
    },
    "TimeRange": {
      "StartTime": "01:00:58.7800000",
      "EndTime": "01:00:59.4600000"
    }
  },
  {
    "TextLocation": {
      "Start": 47383,
      "End": 47387
    },
    "TimeRange": {
      "StartTime": "01:00:59.4600000",
      "EndTime": "01:01:00.1400000"
    }
  },
  {
    "TextLocation": {
      "Start": 47388,
      "End": 47396
    },
    "TimeRange": {
      "StartTime": "01:01:00.4300000",
      "EndTime": "01:01:01.3300000"
    }
  },
  {
    "TextLocation": {
      "Start": 47399,
      "End": 47402
    },
    "TimeRange": {
      "StartTime": "01:01:02.1100000",
      "EndTime": "01:01:02.4100000"
    }
  },
  {
    "TextLocation": {
      "Start": 47403,
      "End": 47406
    },
    "TimeRange": {
      "StartTime": "01:01:02.4100000",
      "EndTime": "01:01:02.6200000"
    }
  },
  {
    "TextLocation": {
      "Start": 47407,
      "End": 47411
    },
    "TimeRange": {
      "StartTime": "01:01:02.6200000",
      "EndTime": "01:01:03.0700000"
    }
  },
  {
    "TextLocation": {
      "Start": 47412,
      "End": 47420
    },
    "TimeRange": {
      "StartTime": "01:01:03.0700000",
      "EndTime": "01:01:03.7000000"
    }
  },
  {
    "TextLocation": {
      "Start": 47421,
      "End": 47430
    },
    "TimeRange": {
      "StartTime": "01:01:03.7000000",
      "EndTime": "01:01:04.3300000"
    }
  },
  {
    "TextLocation": {
      "Start": 47431,
      "End": 47439
    },
    "TimeRange": {
      "StartTime": "01:01:04.3300000",
      "EndTime": "01:01:05.1700000"
    }
  },
  {
    "TextLocation": {
      "Start": 47447,
      "End": 47450
    },
    "TimeRange": {
      "StartTime": "01:01:05.2600000",
      "EndTime": "01:01:05.8600000"
    }
  },
  {
    "TextLocation": {
      "Start": 47458,
      "End": 47460
    },
    "TimeRange": {
      "StartTime": "01:01:07.3600000",
      "EndTime": "01:01:07.6600000"
    }
  },
  {
    "TextLocation": {
      "Start": 47461,
      "End": 47464
    },
    "TimeRange": {
      "StartTime": "01:01:07.6600000",
      "EndTime": "01:01:07.7800000"
    }
  },
  {
    "TextLocation": {
      "Start": 47465,
      "End": 47469
    },
    "TimeRange": {
      "StartTime": "01:01:07.7800000",
      "EndTime": "01:01:07.9900000"
    }
  },
  {
    "TextLocation": {
      "Start": 47470,
      "End": 47474
    },
    "TimeRange": {
      "StartTime": "01:01:08.0200000",
      "EndTime": "01:01:08.5900000"
    }
  },
  {
    "TextLocation": {
      "Start": 47475,
      "End": 47478
    },
    "TimeRange": {
      "StartTime": "01:01:08.5900000",
      "EndTime": "01:01:09.1300000"
    }
  },
  {
    "TextLocation": {
      "Start": 47479,
      "End": 47484
    },
    "TimeRange": {
      "StartTime": "01:01:09.2800000",
      "EndTime": "01:01:09.7600000"
    }
  },
  {
    "TextLocation": {
      "Start": 47485,
      "End": 47487
    },
    "TimeRange": {
      "StartTime": "01:01:09.7600000",
      "EndTime": "01:01:09.9400000"
    }
  },
  {
    "TextLocation": {
      "Start": 47488,
      "End": 47494
    },
    "TimeRange": {
      "StartTime": "01:01:09.9400000",
      "EndTime": "01:01:10.3900000"
    }
  },
  {
    "TextLocation": {
      "Start": 47495,
      "End": 47499
    },
    "TimeRange": {
      "StartTime": "01:01:10.3900000",
      "EndTime": "01:01:10.5700000"
    }
  },
  {
    "TextLocation": {
      "Start": 47500,
      "End": 47503
    },
    "TimeRange": {
      "StartTime": "01:01:10.5700000",
      "EndTime": "01:01:10.7200000"
    }
  },
  {
    "TextLocation": {
      "Start": 47504,
      "End": 47507
    },
    "TimeRange": {
      "StartTime": "01:01:10.7200000",
      "EndTime": "01:01:11.1100000"
    }
  },
  {
    "TextLocation": {
      "Start": 47515,
      "End": 47518
    },
    "TimeRange": {
      "StartTime": "01:01:11.1400000",
      "EndTime": "01:01:11.7400000"
    }
  },
  {
    "TextLocation": {
      "Start": 47526,
      "End": 47530
    },
    "TimeRange": {
      "StartTime": "01:01:11.9200000",
      "EndTime": "01:01:12.4100000"
    }
  },
  {
    "TextLocation": {
      "Start": 47533,
      "End": 47539
    },
    "TimeRange": {
      "StartTime": "01:01:12.4300000",
      "EndTime": "01:01:12.7300000"
    }
  },
  {
    "TextLocation": {
      "Start": 47540,
      "End": 47543
    },
    "TimeRange": {
      "StartTime": "01:01:12.7300000",
      "EndTime": "01:01:12.8800000"
    }
  },
  {
    "TextLocation": {
      "Start": 47544,
      "End": 47547
    },
    "TimeRange": {
      "StartTime": "01:01:12.8800000",
      "EndTime": "01:01:13.0600000"
    }
  },
  {
    "TextLocation": {
      "Start": 47548,
      "End": 47552
    },
    "TimeRange": {
      "StartTime": "01:01:13.0600000",
      "EndTime": "01:01:13.3900000"
    }
  },
  {
    "TextLocation": {
      "Start": 47553,
      "End": 47562
    },
    "TimeRange": {
      "StartTime": "01:01:13.3900000",
      "EndTime": "01:01:14.3200000"
    }
  },
  {
    "TextLocation": {
      "Start": 47570,
      "End": 47573
    },
    "TimeRange": {
      "StartTime": "01:01:14.9800000",
      "EndTime": "01:01:15.3400000"
    }
  },
  {
    "TextLocation": {
      "Start": 47575,
      "End": 47582
    },
    "TimeRange": {
      "StartTime": "01:01:15.3400000",
      "EndTime": "01:01:15.6700000"
    }
  },
  {
    "TextLocation": {
      "Start": 47583,
      "End": 47585
    },
    "TimeRange": {
      "StartTime": "01:01:15.6700000",
      "EndTime": "01:01:15.7900000"
    }
  },
  {
    "TextLocation": {
      "Start": 47586,
      "End": 47589
    },
    "TimeRange": {
      "StartTime": "01:01:15.7900000",
      "EndTime": "01:01:15.9100000"
    }
  },
  {
    "TextLocation": {
      "Start": 47590,
      "End": 47594
    },
    "TimeRange": {
      "StartTime": "01:01:15.9100000",
      "EndTime": "01:01:16.1500000"
    }
  },
  {
    "TextLocation": {
      "Start": 47595,
      "End": 47597
    },
    "TimeRange": {
      "StartTime": "01:01:16.1500000",
      "EndTime": "01:01:16.3900000"
    }
  },
  {
    "TextLocation": {
      "Start": 47598,
      "End": 47602
    },
    "TimeRange": {
      "StartTime": "01:01:16.3900000",
      "EndTime": "01:01:16.6000000"
    }
  },
  {
    "TextLocation": {
      "Start": 47603,
      "End": 47607
    },
    "TimeRange": {
      "StartTime": "01:01:16.6000000",
      "EndTime": "01:01:16.8400000"
    }
  },
  {
    "TextLocation": {
      "Start": 47608,
      "End": 47612
    },
    "TimeRange": {
      "StartTime": "01:01:16.8400000",
      "EndTime": "01:01:17.2100000"
    }
  },
  {
    "TextLocation": {
      "Start": 47613,
      "End": 47614
    },
    "TimeRange": {
      "StartTime": "01:01:17.2100000",
      "EndTime": "01:01:17.2300000"
    }
  },
  {
    "TextLocation": {
      "Start": 47615,
      "End": 47618
    },
    "TimeRange": {
      "StartTime": "01:01:18.2500000",
      "EndTime": "01:01:18.5500000"
    }
  },
  {
    "TextLocation": {
      "Start": 47619,
      "End": 47627
    },
    "TimeRange": {
      "StartTime": "01:01:18.5500000",
      "EndTime": "01:01:19.0900000"
    }
  },
  {
    "TextLocation": {
      "Start": 47628,
      "End": 47632
    },
    "TimeRange": {
      "StartTime": "01:01:19.0900000",
      "EndTime": "01:01:19.6000000"
    }
  },
  {
    "TextLocation": {
      "Start": 47633,
      "End": 47636
    },
    "TimeRange": {
      "StartTime": "01:01:19.6000000",
      "EndTime": "01:01:19.7400000"
    }
  },
  {
    "TextLocation": {
      "Start": 47637,
      "End": 47641
    },
    "TimeRange": {
      "StartTime": "01:01:19.7500000",
      "EndTime": "01:01:19.9300000"
    }
  },
  {
    "TextLocation": {
      "Start": 47642,
      "End": 47644
    },
    "TimeRange": {
      "StartTime": "01:01:19.9300000",
      "EndTime": "01:01:20.0200000"
    }
  },
  {
    "TextLocation": {
      "Start": 47645,
      "End": 47648
    },
    "TimeRange": {
      "StartTime": "01:01:20.0200000",
      "EndTime": "01:01:20.1400000"
    }
  },
  {
    "TextLocation": {
      "Start": 47649,
      "End": 47653
    },
    "TimeRange": {
      "StartTime": "01:01:20.1400000",
      "EndTime": "01:01:20.3200000"
    }
  },
  {
    "TextLocation": {
      "Start": 47654,
      "End": 47664
    },
    "TimeRange": {
      "StartTime": "01:01:20.7400000",
      "EndTime": "01:01:21.1600000"
    }
  },
  {
    "TextLocation": {
      "Start": 47672,
      "End": 47676
    },
    "TimeRange": {
      "StartTime": "01:01:25.8300000",
      "EndTime": "01:01:26.5200000"
    }
  },
  {
    "TextLocation": {
      "Start": 47677,
      "End": 47680
    },
    "TimeRange": {
      "StartTime": "01:01:26.5200000",
      "EndTime": "01:01:26.8800000"
    }
  },
  {
    "TextLocation": {
      "Start": 47681,
      "End": 47684
    },
    "TimeRange": {
      "StartTime": "01:01:26.8800000",
      "EndTime": "01:01:27.1500000"
    }
  },
  {
    "TextLocation": {
      "Start": 47685,
      "End": 47689
    },
    "TimeRange": {
      "StartTime": "01:01:27.1500000",
      "EndTime": "01:01:27.7200000"
    }
  },
  {
    "TextLocation": {
      "Start": 47690,
      "End": 47693
    },
    "TimeRange": {
      "StartTime": "01:01:27.7200000",
      "EndTime": "01:01:28.0800000"
    }
  },
  {
    "TextLocation": {
      "Start": 47694,
      "End": 47702
    },
    "TimeRange": {
      "StartTime": "01:01:28.0800000",
      "EndTime": "01:01:28.7800000"
    }
  },
  {
    "TextLocation": {
      "Start": 47703,
      "End": 47707
    },
    "TimeRange": {
      "StartTime": "01:01:28.8000000",
      "EndTime": "01:01:28.9800000"
    }
  },
  {
    "TextLocation": {
      "Start": 47708,
      "End": 47710
    },
    "TimeRange": {
      "StartTime": "01:01:28.9800000",
      "EndTime": "01:01:29.0700000"
    }
  },
  {
    "TextLocation": {
      "Start": 47711,
      "End": 47714
    },
    "TimeRange": {
      "StartTime": "01:01:29.0700000",
      "EndTime": "01:01:29.2200000"
    }
  },
  {
    "TextLocation": {
      "Start": 47715,
      "End": 47721
    },
    "TimeRange": {
      "StartTime": "01:01:29.2200000",
      "EndTime": "01:01:29.5200000"
    }
  },
  {
    "TextLocation": {
      "Start": 47722,
      "End": 47727
    },
    "TimeRange": {
      "StartTime": "01:01:29.5200000",
      "EndTime": "01:01:29.7900000"
    }
  },
  {
    "TextLocation": {
      "Start": 47728,
      "End": 47731
    },
    "TimeRange": {
      "StartTime": "01:01:29.7900000",
      "EndTime": "01:01:29.8800000"
    }
  },
  {
    "TextLocation": {
      "Start": 47732,
      "End": 47736
    },
    "TimeRange": {
      "StartTime": "01:01:29.8800000",
      "EndTime": "01:01:30.1500000"
    }
  },
  {
    "TextLocation": {
      "Start": 47737,
      "End": 47741
    },
    "TimeRange": {
      "StartTime": "01:01:30.1500000",
      "EndTime": "01:01:30.4500000"
    }
  },
  {
    "TextLocation": {
      "Start": 47749,
      "End": 47750
    },
    "TimeRange": {
      "StartTime": "01:01:32.1900000",
      "EndTime": "01:01:32.3700000"
    }
  },
  {
    "TextLocation": {
      "Start": 47751,
      "End": 47757
    },
    "TimeRange": {
      "StartTime": "01:01:32.3700000",
      "EndTime": "01:01:32.6400000"
    }
  },
  {
    "TextLocation": {
      "Start": 47758,
      "End": 47761
    },
    "TimeRange": {
      "StartTime": "01:01:32.6400000",
      "EndTime": "01:01:32.9400000"
    }
  },
  {
    "TextLocation": {
      "Start": 47762,
      "End": 47764
    },
    "TimeRange": {
      "StartTime": "01:01:32.9400000",
      "EndTime": "01:01:33.1800000"
    }
  },
  {
    "TextLocation": {
      "Start": 47765,
      "End": 47772
    },
    "TimeRange": {
      "StartTime": "01:01:33.1800000",
      "EndTime": "01:01:33.8700000"
    }
  },
  {
    "TextLocation": {
      "Start": 47780,
      "End": 47784
    },
    "TimeRange": {
      "StartTime": "01:01:34.1400000",
      "EndTime": "01:01:34.6800000"
    }
  },
  {
    "TextLocation": {
      "Start": 47787,
      "End": 47790
    },
    "TimeRange": {
      "StartTime": "01:01:35.8200000",
      "EndTime": "01:01:36.0900000"
    }
  },
  {
    "TextLocation": {
      "Start": 47791,
      "End": 47794
    },
    "TimeRange": {
      "StartTime": "01:01:36.0900000",
      "EndTime": "01:01:36.2100000"
    }
  },
  {
    "TextLocation": {
      "Start": 47795,
      "End": 47800
    },
    "TimeRange": {
      "StartTime": "01:01:36.2100000",
      "EndTime": "01:01:36.5400000"
    }
  },
  {
    "TextLocation": {
      "Start": 47801,
      "End": 47803
    },
    "TimeRange": {
      "StartTime": "01:01:36.5400000",
      "EndTime": "01:01:36.7500000"
    }
  },
  {
    "TextLocation": {
      "Start": 47804,
      "End": 47807
    },
    "TimeRange": {
      "StartTime": "01:01:36.7800000",
      "EndTime": "01:01:36.9300000"
    }
  },
  {
    "TextLocation": {
      "Start": 47808,
      "End": 47810
    },
    "TimeRange": {
      "StartTime": "01:01:36.9300000",
      "EndTime": "01:01:37.1400000"
    }
  },
  {
    "TextLocation": {
      "Start": 47811,
      "End": 47815
    },
    "TimeRange": {
      "StartTime": "01:01:37.1400000",
      "EndTime": "01:01:37.8600000"
    }
  },
  {
    "TextLocation": {
      "Start": 47818,
      "End": 47821
    },
    "TimeRange": {
      "StartTime": "01:01:37.8900000",
      "EndTime": "01:01:38.8800000"
    }
  },
  {
    "TextLocation": {
      "Start": 47824,
      "End": 47828
    },
    "TimeRange": {
      "StartTime": "01:01:39",
      "EndTime": "01:01:39.3900000"
    }
  },
  {
    "TextLocation": {
      "Start": 47831,
      "End": 47835
    },
    "TimeRange": {
      "StartTime": "01:01:39.6000000",
      "EndTime": "01:01:40.1400000"
    }
  },
  {
    "TextLocation": {
      "Start": 47836,
      "End": 47839
    },
    "TimeRange": {
      "StartTime": "01:01:40.1700000",
      "EndTime": "01:01:40.4900000"
    }
  },
  {
    "TextLocation": {
      "Start": 47842,
      "End": 47847
    },
    "TimeRange": {
      "StartTime": "01:01:41.9100000",
      "EndTime": "01:01:42.1200000"
    }
  },
  {
    "TextLocation": {
      "Start": 47848,
      "End": 47851
    },
    "TimeRange": {
      "StartTime": "01:01:42.1200000",
      "EndTime": "01:01:42.2700000"
    }
  },
  {
    "TextLocation": {
      "Start": 47852,
      "End": 47855
    },
    "TimeRange": {
      "StartTime": "01:01:42.2700000",
      "EndTime": "01:01:42.5400000"
    }
  },
  {
    "TextLocation": {
      "Start": 47856,
      "End": 47859
    },
    "TimeRange": {
      "StartTime": "01:01:42.5400000",
      "EndTime": "01:01:42.6900000"
    }
  },
  {
    "TextLocation": {
      "Start": 47860,
      "End": 47863
    },
    "TimeRange": {
      "StartTime": "01:01:42.6900000",
      "EndTime": "01:01:42.9000000"
    }
  },
  {
    "TextLocation": {
      "Start": 47864,
      "End": 47865
    },
    "TimeRange": {
      "StartTime": "01:01:42.9000000",
      "EndTime": "01:01:43.0200000"
    }
  },
  {
    "TextLocation": {
      "Start": 47866,
      "End": 47875
    },
    "TimeRange": {
      "StartTime": "01:01:43.0200000",
      "EndTime": "01:01:44.0100000"
    }
  },
  {
    "TextLocation": {
      "Start": 47878,
      "End": 47882
    },
    "TimeRange": {
      "StartTime": "01:01:45.0700000",
      "EndTime": "01:01:45.4300000"
    }
  },
  {
    "TextLocation": {
      "Start": 47883,
      "End": 47895
    },
    "TimeRange": {
      "StartTime": "01:01:45.4300000",
      "EndTime": "01:01:46.3300000"
    }
  },
  {
    "TextLocation": {
      "Start": 47896,
      "End": 47900
    },
    "TimeRange": {
      "StartTime": "01:01:46.3300000",
      "EndTime": "01:01:46.5700000"
    }
  },
  {
    "TextLocation": {
      "Start": 47901,
      "End": 47904
    },
    "TimeRange": {
      "StartTime": "01:01:46.5700000",
      "EndTime": "01:01:46.7800000"
    }
  },
  {
    "TextLocation": {
      "Start": 47905,
      "End": 47910
    },
    "TimeRange": {
      "StartTime": "01:01:46.7800000",
      "EndTime": "01:01:47.0800000"
    }
  },
  {
    "TextLocation": {
      "Start": 47911,
      "End": 47913
    },
    "TimeRange": {
      "StartTime": "01:01:47.0800000",
      "EndTime": "01:01:47.2600000"
    }
  },
  {
    "TextLocation": {
      "Start": 47914,
      "End": 47917
    },
    "TimeRange": {
      "StartTime": "01:01:47.2600000",
      "EndTime": "01:01:47.4100000"
    }
  },
  {
    "TextLocation": {
      "Start": 47918,
      "End": 47924
    },
    "TimeRange": {
      "StartTime": "01:01:47.4100000",
      "EndTime": "01:01:47.7100000"
    }
  },
  {
    "TextLocation": {
      "Start": 47925,
      "End": 47930
    },
    "TimeRange": {
      "StartTime": "01:01:47.7100000",
      "EndTime": "01:01:48.1000000"
    }
  },
  {
    "TextLocation": {
      "Start": 47938,
      "End": 47941
    },
    "TimeRange": {
      "StartTime": "01:01:49.2200000",
      "EndTime": "01:01:49.8800000"
    }
  },
  {
    "TextLocation": {
      "Start": 47949,
      "End": 47953
    },
    "TimeRange": {
      "StartTime": "01:01:50.1700000",
      "EndTime": "01:01:50.6500000"
    }
  },
  {
    "TextLocation": {
      "Start": 47956,
      "End": 47962
    },
    "TimeRange": {
      "StartTime": "01:01:52.6500000",
      "EndTime": "01:01:53.1000000"
    }
  },
  {
    "TextLocation": {
      "Start": 47963,
      "End": 47966
    },
    "TimeRange": {
      "StartTime": "01:01:53.1000000",
      "EndTime": "01:01:53.4000000"
    }
  },
  {
    "TextLocation": {
      "Start": 47967,
      "End": 47971
    },
    "TimeRange": {
      "StartTime": "01:01:53.4000000",
      "EndTime": "01:01:53.8800000"
    }
  },
  {
    "TextLocation": {
      "Start": 47972,
      "End": 47983
    },
    "TimeRange": {
      "StartTime": "01:01:53.8800000",
      "EndTime": "01:01:54.9000000"
    }
  },
  {
    "TextLocation": {
      "Start": 47984,
      "End": 47987
    },
    "TimeRange": {
      "StartTime": "01:01:55.2000000",
      "EndTime": "01:01:55.5300000"
    }
  },
  {
    "TextLocation": {
      "Start": 47988,
      "End": 47996
    },
    "TimeRange": {
      "StartTime": "01:01:55.5300000",
      "EndTime": "01:01:56.3400000"
    }
  },
  {
    "TextLocation": {
      "Start": 47997,
      "End": 47999
    },
    "TimeRange": {
      "StartTime": "01:01:56.3700000",
      "EndTime": "01:01:56.6100000"
    }
  },
  {
    "TextLocation": {
      "Start": 48000,
      "End": 48008
    },
    "TimeRange": {
      "StartTime": "01:01:56.6100000",
      "EndTime": "01:01:57.3300000"
    }
  },
  {
    "TextLocation": {
      "Start": 48009,
      "End": 48018
    },
    "TimeRange": {
      "StartTime": "01:01:57.3300000",
      "EndTime": "01:01:58.5000000"
    }
  },
  {
    "TextLocation": {
      "Start": 48026,
      "End": 48029
    },
    "TimeRange": {
      "StartTime": "01:01:58.5300000",
      "EndTime": "01:01:59.1600000"
    }
  },
  {
    "TextLocation": {
      "Start": 48037,
      "End": 48038
    },
    "TimeRange": {
      "StartTime": "01:02:01.0800000",
      "EndTime": "01:02:01.2600000"
    }
  },
  {
    "TextLocation": {
      "Start": 48039,
      "End": 48046
    },
    "TimeRange": {
      "StartTime": "01:02:01.2600000",
      "EndTime": "01:02:01.7700000"
    }
  },
  {
    "TextLocation": {
      "Start": 48047,
      "End": 48053
    },
    "TimeRange": {
      "StartTime": "01:02:01.7700000",
      "EndTime": "01:02:02.7000000"
    }
  },
  {
    "TextLocation": {
      "Start": 48054,
      "End": 48057
    },
    "TimeRange": {
      "StartTime": "01:02:02.7000000",
      "EndTime": "01:02:03.1500000"
    }
  },
  {
    "TextLocation": {
      "Start": 48058,
      "End": 48062
    },
    "TimeRange": {
      "StartTime": "01:02:03.1500000",
      "EndTime": "01:02:03.4200000"
    }
  },
  {
    "TextLocation": {
      "Start": 48063,
      "End": 48066
    },
    "TimeRange": {
      "StartTime": "01:02:03.4200000",
      "EndTime": "01:02:03.6300000"
    }
  },
  {
    "TextLocation": {
      "Start": 48067,
      "End": 48075
    },
    "TimeRange": {
      "StartTime": "01:02:03.6300000",
      "EndTime": "01:02:04.3500000"
    }
  },
  {
    "TextLocation": {
      "Start": 48077,
      "End": 48083
    },
    "TimeRange": {
      "StartTime": "01:02:04.3500000",
      "EndTime": "01:02:04.8900000"
    }
  },
  {
    "TextLocation": {
      "Start": 48085,
      "End": 48094
    },
    "TimeRange": {
      "StartTime": "01:02:04.8900000",
      "EndTime": "01:02:05.7000000"
    }
  },
  {
    "TextLocation": {
      "Start": 48095,
      "End": 48099
    },
    "TimeRange": {
      "StartTime": "01:02:05.8200000",
      "EndTime": "01:02:06.2400000"
    }
  },
  {
    "TextLocation": {
      "Start": 48100,
      "End": 48103
    },
    "TimeRange": {
      "StartTime": "01:02:06.2400000",
      "EndTime": "01:02:06.4500000"
    }
  },
  {
    "TextLocation": {
      "Start": 48104,
      "End": 48110
    },
    "TimeRange": {
      "StartTime": "01:02:06.4500000",
      "EndTime": "01:02:06.8400000"
    }
  },
  {
    "TextLocation": {
      "Start": 48111,
      "End": 48114
    },
    "TimeRange": {
      "StartTime": "01:02:06.8400000",
      "EndTime": "01:02:06.9900000"
    }
  },
  {
    "TextLocation": {
      "Start": 48115,
      "End": 48122
    },
    "TimeRange": {
      "StartTime": "01:02:06.9900000",
      "EndTime": "01:02:07.7400000"
    }
  },
  {
    "TextLocation": {
      "Start": 48123,
      "End": 48128
    },
    "TimeRange": {
      "StartTime": "01:02:07.7400000",
      "EndTime": "01:02:08.0400000"
    }
  },
  {
    "TextLocation": {
      "Start": 48129,
      "End": 48133
    },
    "TimeRange": {
      "StartTime": "01:02:08.0400000",
      "EndTime": "01:02:08.2800000"
    }
  },
  {
    "TextLocation": {
      "Start": 48134,
      "End": 48137
    },
    "TimeRange": {
      "StartTime": "01:02:08.2800000",
      "EndTime": "01:02:08.4600000"
    }
  },
  {
    "TextLocation": {
      "Start": 48138,
      "End": 48140
    },
    "TimeRange": {
      "StartTime": "01:02:08.4600000",
      "EndTime": "01:02:08.7000000"
    }
  },
  {
    "TextLocation": {
      "Start": 48141,
      "End": 48150
    },
    "TimeRange": {
      "StartTime": "01:02:08.7000000",
      "EndTime": "01:02:09.1500000"
    }
  },
  {
    "TextLocation": {
      "Start": 48151,
      "End": 48153
    },
    "TimeRange": {
      "StartTime": "01:02:09.1500000",
      "EndTime": "01:02:09.3000000"
    }
  },
  {
    "TextLocation": {
      "Start": 48154,
      "End": 48157
    },
    "TimeRange": {
      "StartTime": "01:02:09.3000000",
      "EndTime": "01:02:09.5100000"
    }
  },
  {
    "TextLocation": {
      "Start": 48158,
      "End": 48163
    },
    "TimeRange": {
      "StartTime": "01:02:09.5100000",
      "EndTime": "01:02:10.1400000"
    }
  },
  {
    "TextLocation": {
      "Start": 48171,
      "End": 48174
    },
    "TimeRange": {
      "StartTime": "01:02:10.2600000",
      "EndTime": "01:02:10.9100000"
    }
  },
  {
    "TextLocation": {
      "Start": 48182,
      "End": 48185
    },
    "TimeRange": {
      "StartTime": "01:02:10.9200000",
      "EndTime": "01:02:11.1600000"
    }
  },
  {
    "TextLocation": {
      "Start": 48186,
      "End": 48189
    },
    "TimeRange": {
      "StartTime": "01:02:11.1600000",
      "EndTime": "01:02:11.3100000"
    }
  },
  {
    "TextLocation": {
      "Start": 48190,
      "End": 48193
    },
    "TimeRange": {
      "StartTime": "01:02:11.3100000",
      "EndTime": "01:02:11.4900000"
    }
  },
  {
    "TextLocation": {
      "Start": 48194,
      "End": 48200
    },
    "TimeRange": {
      "StartTime": "01:02:11.4900000",
      "EndTime": "01:02:11.8800000"
    }
  },
  {
    "TextLocation": {
      "Start": 48201,
      "End": 48205
    },
    "TimeRange": {
      "StartTime": "01:02:11.8800000",
      "EndTime": "01:02:12.1500000"
    }
  },
  {
    "TextLocation": {
      "Start": 48206,
      "End": 48210
    },
    "TimeRange": {
      "StartTime": "01:02:12.1500000",
      "EndTime": "01:02:12.4200000"
    }
  },
  {
    "TextLocation": {
      "Start": 48211,
      "End": 48214
    },
    "TimeRange": {
      "StartTime": "01:02:12.4200000",
      "EndTime": "01:02:12.7200000"
    }
  },
  {
    "TextLocation": {
      "Start": 48215,
      "End": 48223
    },
    "TimeRange": {
      "StartTime": "01:02:12.7200000",
      "EndTime": "01:02:13.5600000"
    }
  },
  {
    "TextLocation": {
      "Start": 48231,
      "End": 48234
    },
    "TimeRange": {
      "StartTime": "01:02:13.5900000",
      "EndTime": "01:02:14.1900000"
    }
  },
  {
    "TextLocation": {
      "Start": 48242,
      "End": 48245
    },
    "TimeRange": {
      "StartTime": "01:02:14.4600000",
      "EndTime": "01:02:14.7000000"
    }
  },
  {
    "TextLocation": {
      "Start": 48246,
      "End": 48248
    },
    "TimeRange": {
      "StartTime": "01:02:14.7000000",
      "EndTime": "01:02:14.8800000"
    }
  },
  {
    "TextLocation": {
      "Start": 48249,
      "End": 48250
    },
    "TimeRange": {
      "StartTime": "01:02:14.8800000",
      "EndTime": "01:02:14.9400000"
    }
  },
  {
    "TextLocation": {
      "Start": 48251,
      "End": 48257
    },
    "TimeRange": {
      "StartTime": "01:02:14.9400000",
      "EndTime": "01:02:15.3300000"
    }
  },
  {
    "TextLocation": {
      "Start": 48258,
      "End": 48260
    },
    "TimeRange": {
      "StartTime": "01:02:15.3300000",
      "EndTime": "01:02:15.4200000"
    }
  },
  {
    "TextLocation": {
      "Start": 48261,
      "End": 48265
    },
    "TimeRange": {
      "StartTime": "01:02:15.4200000",
      "EndTime": "01:02:15.6900000"
    }
  },
  {
    "TextLocation": {
      "Start": 48267,
      "End": 48270
    },
    "TimeRange": {
      "StartTime": "01:02:15.6900000",
      "EndTime": "01:02:15.8100000"
    }
  },
  {
    "TextLocation": {
      "Start": 48271,
      "End": 48274
    },
    "TimeRange": {
      "StartTime": "01:02:15.8100000",
      "EndTime": "01:02:16.0800000"
    }
  },
  {
    "TextLocation": {
      "Start": 48275,
      "End": 48277
    },
    "TimeRange": {
      "StartTime": "01:02:16.0800000",
      "EndTime": "01:02:16.2300000"
    }
  },
  {
    "TextLocation": {
      "Start": 48278,
      "End": 48281
    },
    "TimeRange": {
      "StartTime": "01:02:16.2300000",
      "EndTime": "01:02:16.3800000"
    }
  },
  {
    "TextLocation": {
      "Start": 48282,
      "End": 48286
    },
    "TimeRange": {
      "StartTime": "01:02:16.3800000",
      "EndTime": "01:02:16.5900000"
    }
  },
  {
    "TextLocation": {
      "Start": 48287,
      "End": 48295
    },
    "TimeRange": {
      "StartTime": "01:02:16.5900000",
      "EndTime": "01:02:17.5800000"
    }
  },
  {
    "TextLocation": {
      "Start": 48296,
      "End": 48298
    },
    "TimeRange": {
      "StartTime": "01:02:17.5800000",
      "EndTime": "01:02:18"
    }
  },
  {
    "TextLocation": {
      "Start": 48299,
      "End": 48307
    },
    "TimeRange": {
      "StartTime": "01:02:18",
      "EndTime": "01:02:18.6900000"
    }
  },
  {
    "TextLocation": {
      "Start": 48308,
      "End": 48317
    },
    "TimeRange": {
      "StartTime": "01:02:18.6900000",
      "EndTime": "01:02:19.2900000"
    }
  },
  {
    "TextLocation": {
      "Start": 48318,
      "End": 48320
    },
    "TimeRange": {
      "StartTime": "01:02:19.2900000",
      "EndTime": "01:02:19.5000000"
    }
  },
  {
    "TextLocation": {
      "Start": 48321,
      "End": 48326
    },
    "TimeRange": {
      "StartTime": "01:02:19.5000000",
      "EndTime": "01:02:19.8900000"
    }
  },
  {
    "TextLocation": {
      "Start": 48327,
      "End": 48329
    },
    "TimeRange": {
      "StartTime": "01:02:19.8900000",
      "EndTime": "01:02:20.0700000"
    }
  },
  {
    "TextLocation": {
      "Start": 48330,
      "End": 48333
    },
    "TimeRange": {
      "StartTime": "01:02:20.0700000",
      "EndTime": "01:02:20.4300000"
    }
  },
  {
    "TextLocation": {
      "Start": 48336,
      "End": 48339
    },
    "TimeRange": {
      "StartTime": "01:02:20.5500000",
      "EndTime": "01:02:21.1300000"
    }
  },
  {
    "TextLocation": {
      "Start": 48342,
      "End": 48345
    },
    "TimeRange": {
      "StartTime": "01:02:21.1500000",
      "EndTime": "01:02:21.8400000"
    }
  },
  {
    "TextLocation": {
      "Start": 48346,
      "End": 48349
    },
    "TimeRange": {
      "StartTime": "01:02:21.9900000",
      "EndTime": "01:02:22.4100000"
    }
  },
  {
    "TextLocation": {
      "Start": 48350,
      "End": 48358
    },
    "TimeRange": {
      "StartTime": "01:02:22.4100000",
      "EndTime": "01:02:23.5800000"
    }
  },
  {
    "TextLocation": {
      "Start": 48359,
      "End": 48364
    },
    "TimeRange": {
      "StartTime": "01:02:24.0600000",
      "EndTime": "01:02:24.5100000"
    }
  },
  {
    "TextLocation": {
      "Start": 48365,
      "End": 48368
    },
    "TimeRange": {
      "StartTime": "01:02:24.5100000",
      "EndTime": "01:02:24.7800000"
    }
  },
  {
    "TextLocation": {
      "Start": 48369,
      "End": 48375
    },
    "TimeRange": {
      "StartTime": "01:02:24.7800000",
      "EndTime": "01:02:25.2300000"
    }
  },
  {
    "TextLocation": {
      "Start": 48376,
      "End": 48378
    },
    "TimeRange": {
      "StartTime": "01:02:25.2300000",
      "EndTime": "01:02:25.3800000"
    }
  },
  {
    "TextLocation": {
      "Start": 48379,
      "End": 48389
    },
    "TimeRange": {
      "StartTime": "01:02:25.3800000",
      "EndTime": "01:02:25.8900000"
    }
  },
  {
    "TextLocation": {
      "Start": 48390,
      "End": 48392
    },
    "TimeRange": {
      "StartTime": "01:02:25.8900000",
      "EndTime": "01:02:26.0100000"
    }
  },
  {
    "TextLocation": {
      "Start": 48393,
      "End": 48396
    },
    "TimeRange": {
      "StartTime": "01:02:26.0100000",
      "EndTime": "01:02:26.1300000"
    }
  },
  {
    "TextLocation": {
      "Start": 48397,
      "End": 48401
    },
    "TimeRange": {
      "StartTime": "01:02:26.1300000",
      "EndTime": "01:02:26.3700000"
    }
  },
  {
    "TextLocation": {
      "Start": 48404,
      "End": 48407
    },
    "TimeRange": {
      "StartTime": "01:02:26.4000000",
      "EndTime": "01:02:26.7900000"
    }
  },
  {
    "TextLocation": {
      "Start": 48410,
      "End": 48414
    },
    "TimeRange": {
      "StartTime": "01:02:28.5600000",
      "EndTime": "01:02:28.8900000"
    }
  },
  {
    "TextLocation": {
      "Start": 48415,
      "End": 48418
    },
    "TimeRange": {
      "StartTime": "01:02:28.8900000",
      "EndTime": "01:02:29.0400000"
    }
  },
  {
    "TextLocation": {
      "Start": 48419,
      "End": 48426
    },
    "TimeRange": {
      "StartTime": "01:02:29.0400000",
      "EndTime": "01:02:29.5500000"
    }
  },
  {
    "TextLocation": {
      "Start": 48427,
      "End": 48431
    },
    "TimeRange": {
      "StartTime": "01:02:29.5500000",
      "EndTime": "01:02:29.7300000"
    }
  },
  {
    "TextLocation": {
      "Start": 48432,
      "End": 48435
    },
    "TimeRange": {
      "StartTime": "01:02:29.7300000",
      "EndTime": "01:02:29.9700000"
    }
  },
  {
    "TextLocation": {
      "Start": 48436,
      "End": 48439
    },
    "TimeRange": {
      "StartTime": "01:02:29.9700000",
      "EndTime": "01:02:30.1500000"
    }
  },
  {
    "TextLocation": {
      "Start": 48440,
      "End": 48445
    },
    "TimeRange": {
      "StartTime": "01:02:30.1500000",
      "EndTime": "01:02:30.4200000"
    }
  },
  {
    "TextLocation": {
      "Start": 48446,
      "End": 48448
    },
    "TimeRange": {
      "StartTime": "01:02:30.4200000",
      "EndTime": "01:02:30.6300000"
    }
  },
  {
    "TextLocation": {
      "Start": 48449,
      "End": 48453
    },
    "TimeRange": {
      "StartTime": "01:02:30.6300000",
      "EndTime": "01:02:30.9300000"
    }
  },
  {
    "TextLocation": {
      "Start": 48454,
      "End": 48461
    },
    "TimeRange": {
      "StartTime": "01:02:30.9300000",
      "EndTime": "01:02:31.5900000"
    }
  },
  {
    "TextLocation": {
      "Start": 48462,
      "End": 48464
    },
    "TimeRange": {
      "StartTime": "01:02:31.5900000",
      "EndTime": "01:02:31.7700000"
    }
  },
  {
    "TextLocation": {
      "Start": 48465,
      "End": 48469
    },
    "TimeRange": {
      "StartTime": "01:02:31.7700000",
      "EndTime": "01:02:31.9500000"
    }
  },
  {
    "TextLocation": {
      "Start": 48470,
      "End": 48476
    },
    "TimeRange": {
      "StartTime": "01:02:31.9500000",
      "EndTime": "01:02:32.2800000"
    }
  },
  {
    "TextLocation": {
      "Start": 48477,
      "End": 48480
    },
    "TimeRange": {
      "StartTime": "01:02:32.2800000",
      "EndTime": "01:02:32.4600000"
    }
  },
  {
    "TextLocation": {
      "Start": 48481,
      "End": 48483
    },
    "TimeRange": {
      "StartTime": "01:02:32.4600000",
      "EndTime": "01:02:32.6700000"
    }
  },
  {
    "TextLocation": {
      "Start": 48484,
      "End": 48491
    },
    "TimeRange": {
      "StartTime": "01:02:32.6700000",
      "EndTime": "01:02:33.3600000"
    }
  },
  {
    "TextLocation": {
      "Start": 48492,
      "End": 48495
    },
    "TimeRange": {
      "StartTime": "01:02:33.3600000",
      "EndTime": "01:02:33.9900000"
    }
  },
  {
    "TextLocation": {
      "Start": 48503,
      "End": 48506
    },
    "TimeRange": {
      "StartTime": "01:02:34.3200000",
      "EndTime": "01:02:35.0100000"
    }
  },
  {
    "TextLocation": {
      "Start": 48514,
      "End": 48517
    },
    "TimeRange": {
      "StartTime": "01:02:35.7900000",
      "EndTime": "01:02:36.1200000"
    }
  },
  {
    "TextLocation": {
      "Start": 48518,
      "End": 48521
    },
    "TimeRange": {
      "StartTime": "01:02:36.1200000",
      "EndTime": "01:02:36.3600000"
    }
  },
  {
    "TextLocation": {
      "Start": 48522,
      "End": 48528
    },
    "TimeRange": {
      "StartTime": "01:02:36.3600000",
      "EndTime": "01:02:36.7200000"
    }
  },
  {
    "TextLocation": {
      "Start": 48529,
      "End": 48533
    },
    "TimeRange": {
      "StartTime": "01:02:36.7200000",
      "EndTime": "01:02:36.9000000"
    }
  },
  {
    "TextLocation": {
      "Start": 48534,
      "End": 48538
    },
    "TimeRange": {
      "StartTime": "01:02:36.9000000",
      "EndTime": "01:02:37.0200000"
    }
  },
  {
    "TextLocation": {
      "Start": 48539,
      "End": 48542
    },
    "TimeRange": {
      "StartTime": "01:02:37.0200000",
      "EndTime": "01:02:37.2900000"
    }
  },
  {
    "TextLocation": {
      "Start": 48543,
      "End": 48551
    },
    "TimeRange": {
      "StartTime": "01:02:37.2900000",
      "EndTime": "01:02:37.7000000"
    }
  },
  {
    "TextLocation": {
      "Start": 48554,
      "End": 48557
    },
    "TimeRange": {
      "StartTime": "01:02:38.4300000",
      "EndTime": "01:02:38.9600000"
    }
  },
  {
    "TextLocation": {
      "Start": 48565,
      "End": 48568
    },
    "TimeRange": {
      "StartTime": "01:02:38.9700000",
      "EndTime": "01:02:39.5100000"
    }
  },
  {
    "TextLocation": {
      "Start": 48569,
      "End": 48573
    },
    "TimeRange": {
      "StartTime": "01:02:40.0200000",
      "EndTime": "01:02:40.2900000"
    }
  },
  {
    "TextLocation": {
      "Start": 48575,
      "End": 48577
    },
    "TimeRange": {
      "StartTime": "01:02:40.2900000",
      "EndTime": "01:02:40.5000000"
    }
  },
  {
    "TextLocation": {
      "Start": 48578,
      "End": 48581
    },
    "TimeRange": {
      "StartTime": "01:02:40.5000000",
      "EndTime": "01:02:40.8000000"
    }
  },
  {
    "TextLocation": {
      "Start": 48582,
      "End": 48589
    },
    "TimeRange": {
      "StartTime": "01:02:40.8000000",
      "EndTime": "01:02:41.1600000"
    }
  },
  {
    "TextLocation": {
      "Start": 48590,
      "End": 48594
    },
    "TimeRange": {
      "StartTime": "01:02:41.4300000",
      "EndTime": "01:02:42.2100000"
    }
  },
  {
    "TextLocation": {
      "Start": 48595,
      "End": 48600
    },
    "TimeRange": {
      "StartTime": "01:02:42.4500000",
      "EndTime": "01:02:42.9200000"
    }
  },
  {
    "TextLocation": {
      "Start": 48608,
      "End": 48612
    },
    "TimeRange": {
      "StartTime": "01:02:46.5300000",
      "EndTime": "01:02:46.9500000"
    }
  },
  {
    "TextLocation": {
      "Start": 48613,
      "End": 48616
    },
    "TimeRange": {
      "StartTime": "01:02:46.9500000",
      "EndTime": "01:02:47.1300000"
    }
  },
  {
    "TextLocation": {
      "Start": 48617,
      "End": 48622
    },
    "TimeRange": {
      "StartTime": "01:02:47.1300000",
      "EndTime": "01:02:47.4600000"
    }
  },
  {
    "TextLocation": {
      "Start": 48623,
      "End": 48627
    },
    "TimeRange": {
      "StartTime": "01:02:47.4600000",
      "EndTime": "01:02:47.6100000"
    }
  },
  {
    "TextLocation": {
      "Start": 48628,
      "End": 48631
    },
    "TimeRange": {
      "StartTime": "01:02:47.6100000",
      "EndTime": "01:02:47.8800000"
    }
  },
  {
    "TextLocation": {
      "Start": 48632,
      "End": 48640
    },
    "TimeRange": {
      "StartTime": "01:02:47.8800000",
      "EndTime": "01:02:48.5400000"
    }
  },
  {
    "TextLocation": {
      "Start": 48641,
      "End": 48644
    },
    "TimeRange": {
      "StartTime": "01:02:48.5400000",
      "EndTime": "01:02:49.2000000"
    }
  },
  {
    "TextLocation": {
      "Start": 48645,
      "End": 48646
    },
    "TimeRange": {
      "StartTime": "01:02:49.3800000",
      "EndTime": "01:02:49.5300000"
    }
  },
  {
    "TextLocation": {
      "Start": 48647,
      "End": 48659
    },
    "TimeRange": {
      "StartTime": "01:02:49.5300000",
      "EndTime": "01:02:50.3400000"
    }
  },
  {
    "TextLocation": {
      "Start": 48660,
      "End": 48664
    },
    "TimeRange": {
      "StartTime": "01:02:50.3400000",
      "EndTime": "01:02:50.5200000"
    }
  },
  {
    "TextLocation": {
      "Start": 48665,
      "End": 48671
    },
    "TimeRange": {
      "StartTime": "01:02:50.5200000",
      "EndTime": "01:02:50.9100000"
    }
  },
  {
    "TextLocation": {
      "Start": 48672,
      "End": 48678
    },
    "TimeRange": {
      "StartTime": "01:02:50.9100000",
      "EndTime": "01:02:51.6000000"
    }
  },
  {
    "TextLocation": {
      "Start": 48686,
      "End": 48688
    },
    "TimeRange": {
      "StartTime": "01:02:52.3200000",
      "EndTime": "01:02:52.8000000"
    }
  },
  {
    "TextLocation": {
      "Start": 48696,
      "End": 48700
    },
    "TimeRange": {
      "StartTime": "01:02:53.6100000",
      "EndTime": "01:02:54"
    }
  },
  {
    "TextLocation": {
      "Start": 48701,
      "End": 48704
    },
    "TimeRange": {
      "StartTime": "01:02:54",
      "EndTime": "01:02:54.1800000"
    }
  },
  {
    "TextLocation": {
      "Start": 48705,
      "End": 48709
    },
    "TimeRange": {
      "StartTime": "01:02:54.1800000",
      "EndTime": "01:02:54.4200000"
    }
  },
  {
    "TextLocation": {
      "Start": 48710,
      "End": 48714
    },
    "TimeRange": {
      "StartTime": "01:02:54.4200000",
      "EndTime": "01:02:54.7500000"
    }
  },
  {
    "TextLocation": {
      "Start": 48715,
      "End": 48718
    },
    "TimeRange": {
      "StartTime": "01:02:54.7500000",
      "EndTime": "01:02:55.2600000"
    }
  },
  {
    "TextLocation": {
      "Start": 48719,
      "End": 48721
    },
    "TimeRange": {
      "StartTime": "01:02:55.2600000",
      "EndTime": "01:02:55.7400000"
    }
  },
  {
    "TextLocation": {
      "Start": 48722,
      "End": 48729
    },
    "TimeRange": {
      "StartTime": "01:02:55.7400000",
      "EndTime": "01:02:56.1300000"
    }
  },
  {
    "TextLocation": {
      "Start": 48730,
      "End": 48739
    },
    "TimeRange": {
      "StartTime": "01:02:56.1300000",
      "EndTime": "01:02:57.0300000"
    }
  },
  {
    "TextLocation": {
      "Start": 48741,
      "End": 48744
    },
    "TimeRange": {
      "StartTime": "01:02:57.0900000",
      "EndTime": "01:02:57.3000000"
    }
  },
  {
    "TextLocation": {
      "Start": 48745,
      "End": 48749
    },
    "TimeRange": {
      "StartTime": "01:02:57.3000000",
      "EndTime": "01:02:57.5700000"
    }
  },
  {
    "TextLocation": {
      "Start": 48750,
      "End": 48752
    },
    "TimeRange": {
      "StartTime": "01:02:57.5700000",
      "EndTime": "01:02:57.7200000"
    }
  },
  {
    "TextLocation": {
      "Start": 48753,
      "End": 48756
    },
    "TimeRange": {
      "StartTime": "01:02:57.7200000",
      "EndTime": "01:02:57.8400000"
    }
  },
  {
    "TextLocation": {
      "Start": 48757,
      "End": 48761
    },
    "TimeRange": {
      "StartTime": "01:02:57.8400000",
      "EndTime": "01:02:58.3800000"
    }
  },
  {
    "TextLocation": {
      "Start": 48764,
      "End": 48766
    },
    "TimeRange": {
      "StartTime": "01:03:00.3500000",
      "EndTime": "01:03:00.5900000"
    }
  },
  {
    "TextLocation": {
      "Start": 48767,
      "End": 48770
    },
    "TimeRange": {
      "StartTime": "01:03:00.5900000",
      "EndTime": "01:03:00.7100000"
    }
  },
  {
    "TextLocation": {
      "Start": 48771,
      "End": 48779
    },
    "TimeRange": {
      "StartTime": "01:03:00.7100000",
      "EndTime": "01:03:01.4000000"
    }
  },
  {
    "TextLocation": {
      "Start": 48787,
      "End": 48788
    },
    "TimeRange": {
      "StartTime": "01:03:01.7300000",
      "EndTime": "01:03:02.0900000"
    }
  },
  {
    "TextLocation": {
      "Start": 48789,
      "End": 48794
    },
    "TimeRange": {
      "StartTime": "01:03:02.0900000",
      "EndTime": "01:03:02.3300000"
    }
  },
  {
    "TextLocation": {
      "Start": 48795,
      "End": 48803
    },
    "TimeRange": {
      "StartTime": "01:03:02.3300000",
      "EndTime": "01:03:02.9300000"
    }
  },
  {
    "TextLocation": {
      "Start": 48811,
      "End": 48813
    },
    "TimeRange": {
      "StartTime": "01:03:03.2300000",
      "EndTime": "01:03:03.3800000"
    }
  },
  {
    "TextLocation": {
      "Start": 48814,
      "End": 48817
    },
    "TimeRange": {
      "StartTime": "01:03:03.3800000",
      "EndTime": "01:03:03.5300000"
    }
  },
  {
    "TextLocation": {
      "Start": 48818,
      "End": 48826
    },
    "TimeRange": {
      "StartTime": "01:03:03.5300000",
      "EndTime": "01:03:04.3100000"
    }
  },
  {
    "TextLocation": {
      "Start": 48827,
      "End": 48829
    },
    "TimeRange": {
      "StartTime": "01:03:04.3100000",
      "EndTime": "01:03:04.9100000"
    }
  },
  {
    "TextLocation": {
      "Start": 48830,
      "End": 48833
    },
    "TimeRange": {
      "StartTime": "01:03:05.4500000",
      "EndTime": "01:03:05.8100000"
    }
  },
  {
    "TextLocation": {
      "Start": 48834,
      "End": 48842
    },
    "TimeRange": {
      "StartTime": "01:03:05.8100000",
      "EndTime": "01:03:06.4700000"
    }
  },
  {
    "TextLocation": {
      "Start": 48843,
      "End": 48846
    },
    "TimeRange": {
      "StartTime": "01:03:06.4700000",
      "EndTime": "01:03:06.6800000"
    }
  },
  {
    "TextLocation": {
      "Start": 48847,
      "End": 48848
    },
    "TimeRange": {
      "StartTime": "01:03:06.6800000",
      "EndTime": "01:03:06.7400000"
    }
  },
  {
    "TextLocation": {
      "Start": 48849,
      "End": 48861
    },
    "TimeRange": {
      "StartTime": "01:03:06.7400000",
      "EndTime": "01:03:07.9700000"
    }
  },
  {
    "TextLocation": {
      "Start": 48862,
      "End": 48866
    },
    "TimeRange": {
      "StartTime": "01:03:07.9700000",
      "EndTime": "01:03:08.3900000"
    }
  },
  {
    "TextLocation": {
      "Start": 48867,
      "End": 48873
    },
    "TimeRange": {
      "StartTime": "01:03:08.3900000",
      "EndTime": "01:03:08.7800000"
    }
  },
  {
    "TextLocation": {
      "Start": 48874,
      "End": 48878
    },
    "TimeRange": {
      "StartTime": "01:03:08.7800000",
      "EndTime": "01:03:09.2000000"
    }
  },
  {
    "TextLocation": {
      "Start": 48879,
      "End": 48881
    },
    "TimeRange": {
      "StartTime": "01:03:09.2000000",
      "EndTime": "01:03:09.4700000"
    }
  },
  {
    "TextLocation": {
      "Start": 48882,
      "End": 48885
    },
    "TimeRange": {
      "StartTime": "01:03:09.4700000",
      "EndTime": "01:03:09.6500000"
    }
  },
  {
    "TextLocation": {
      "Start": 48886,
      "End": 48892
    },
    "TimeRange": {
      "StartTime": "01:03:09.6500000",
      "EndTime": "01:03:10.1600000"
    }
  },
  {
    "TextLocation": {
      "Start": 48893,
      "End": 48895
    },
    "TimeRange": {
      "StartTime": "01:03:10.1600000",
      "EndTime": "01:03:10.4000000"
    }
  },
  {
    "TextLocation": {
      "Start": 48896,
      "End": 48900
    },
    "TimeRange": {
      "StartTime": "01:03:10.4000000",
      "EndTime": "01:03:11"
    }
  },
  {
    "TextLocation": {
      "Start": 48901,
      "End": 48909
    },
    "TimeRange": {
      "StartTime": "01:03:11",
      "EndTime": "01:03:11.8400000"
    }
  },
  {
    "TextLocation": {
      "Start": 48917,
      "End": 48921
    },
    "TimeRange": {
      "StartTime": "01:03:12.6200000",
      "EndTime": "01:03:12.8600000"
    }
  },
  {
    "TextLocation": {
      "Start": 48922,
      "End": 48928
    },
    "TimeRange": {
      "StartTime": "01:03:12.8600000",
      "EndTime": "01:03:13.3700000"
    }
  },
  {
    "TextLocation": {
      "Start": 48929,
      "End": 48935
    },
    "TimeRange": {
      "StartTime": "01:03:13.3700000",
      "EndTime": "01:03:14.0300000"
    }
  },
  {
    "TextLocation": {
      "Start": 48943,
      "End": 48947
    },
    "TimeRange": {
      "StartTime": "01:03:14.3700000",
      "EndTime": "01:03:14.5500000"
    }
  },
  {
    "TextLocation": {
      "Start": 48950,
      "End": 48953
    },
    "TimeRange": {
      "StartTime": "01:03:15.3300000",
      "EndTime": "01:03:15.7200000"
    }
  },
  {
    "TextLocation": {
      "Start": 48954,
      "End": 48957
    },
    "TimeRange": {
      "StartTime": "01:03:15.7200000",
      "EndTime": "01:03:15.9000000"
    }
  },
  {
    "TextLocation": {
      "Start": 48958,
      "End": 48961
    },
    "TimeRange": {
      "StartTime": "01:03:15.9000000",
      "EndTime": "01:03:16.0800000"
    }
  },
  {
    "TextLocation": {
      "Start": 48962,
      "End": 48966
    },
    "TimeRange": {
      "StartTime": "01:03:16.0800000",
      "EndTime": "01:03:16.4100000"
    }
  },
  {
    "TextLocation": {
      "Start": 48967,
      "End": 48971
    },
    "TimeRange": {
      "StartTime": "01:03:16.4100000",
      "EndTime": "01:03:16.8900000"
    }
  },
  {
    "TextLocation": {
      "Start": 48972,
      "End": 48974
    },
    "TimeRange": {
      "StartTime": "01:03:16.8900000",
      "EndTime": "01:03:17.0400000"
    }
  },
  {
    "TextLocation": {
      "Start": 48975,
      "End": 48979
    },
    "TimeRange": {
      "StartTime": "01:03:17.0400000",
      "EndTime": "01:03:17.2800000"
    }
  },
  {
    "TextLocation": {
      "Start": 48980,
      "End": 48987
    },
    "TimeRange": {
      "StartTime": "01:03:17.2800000",
      "EndTime": "01:03:17.6400000"
    }
  },
  {
    "TextLocation": {
      "Start": 48988,
      "End": 48996
    },
    "TimeRange": {
      "StartTime": "01:03:17.6400000",
      "EndTime": "01:03:18.2400000"
    }
  },
  {
    "TextLocation": {
      "Start": 48997,
      "End": 48999
    },
    "TimeRange": {
      "StartTime": "01:03:18.2400000",
      "EndTime": "01:03:18.3600000"
    }
  },
  {
    "TextLocation": {
      "Start": 49000,
      "End": 49003
    },
    "TimeRange": {
      "StartTime": "01:03:18.3600000",
      "EndTime": "01:03:18.4500000"
    }
  },
  {
    "TextLocation": {
      "Start": 49004,
      "End": 49016
    },
    "TimeRange": {
      "StartTime": "01:03:18.4500000",
      "EndTime": "01:03:19.1400000"
    }
  },
  {
    "TextLocation": {
      "Start": 49024,
      "End": 49026
    },
    "TimeRange": {
      "StartTime": "01:03:19.4700000",
      "EndTime": "01:03:19.6500000"
    }
  },
  {
    "TextLocation": {
      "Start": 49027,
      "End": 49030
    },
    "TimeRange": {
      "StartTime": "01:03:19.6500000",
      "EndTime": "01:03:19.8000000"
    }
  },
  {
    "TextLocation": {
      "Start": 49031,
      "End": 49036
    },
    "TimeRange": {
      "StartTime": "01:03:19.8000000",
      "EndTime": "01:03:20.1300000"
    }
  },
  {
    "TextLocation": {
      "Start": 49037,
      "End": 49040
    },
    "TimeRange": {
      "StartTime": "01:03:20.1300000",
      "EndTime": "01:03:20.4900000"
    }
  },
  {
    "TextLocation": {
      "Start": 49041,
      "End": 49045
    },
    "TimeRange": {
      "StartTime": "01:03:21.2100000",
      "EndTime": "01:03:21.4800000"
    }
  },
  {
    "TextLocation": {
      "Start": 49046,
      "End": 49053
    },
    "TimeRange": {
      "StartTime": "01:03:21.4800000",
      "EndTime": "01:03:21.8400000"
    }
  },
  {
    "TextLocation": {
      "Start": 49054,
      "End": 49056
    },
    "TimeRange": {
      "StartTime": "01:03:21.8400000",
      "EndTime": "01:03:21.9600000"
    }
  },
  {
    "TextLocation": {
      "Start": 49057,
      "End": 49060
    },
    "TimeRange": {
      "StartTime": "01:03:21.9600000",
      "EndTime": "01:03:22.0500000"
    }
  },
  {
    "TextLocation": {
      "Start": 49061,
      "End": 49065
    },
    "TimeRange": {
      "StartTime": "01:03:22.0500000",
      "EndTime": "01:03:22.2300000"
    }
  },
  {
    "TextLocation": {
      "Start": 49066,
      "End": 49070
    },
    "TimeRange": {
      "StartTime": "01:03:22.2300000",
      "EndTime": "01:03:22.3700000"
    }
  },
  {
    "TextLocation": {
      "Start": 49071,
      "End": 49079
    },
    "TimeRange": {
      "StartTime": "01:03:22.3800000",
      "EndTime": "01:03:22.9500000"
    }
  },
  {
    "TextLocation": {
      "Start": 49087,
      "End": 49090
    },
    "TimeRange": {
      "StartTime": "01:03:23.8400000",
      "EndTime": "01:03:24.0500000"
    }
  },
  {
    "TextLocation": {
      "Start": 49091,
      "End": 49095
    },
    "TimeRange": {
      "StartTime": "01:03:24.0500000",
      "EndTime": "01:03:24.2600000"
    }
  },
  {
    "TextLocation": {
      "Start": 49096,
      "End": 49099
    },
    "TimeRange": {
      "StartTime": "01:03:24.2600000",
      "EndTime": "01:03:24.4700000"
    }
  },
  {
    "TextLocation": {
      "Start": 49100,
      "End": 49109
    },
    "TimeRange": {
      "StartTime": "01:03:24.4700000",
      "EndTime": "01:03:25.0100000"
    }
  },
  {
    "TextLocation": {
      "Start": 49110,
      "End": 49120
    },
    "TimeRange": {
      "StartTime": "01:03:25.0100000",
      "EndTime": "01:03:25.6400000"
    }
  },
  {
    "TextLocation": {
      "Start": 49121,
      "End": 49125
    },
    "TimeRange": {
      "StartTime": "01:03:25.6400000",
      "EndTime": "01:03:25.8500000"
    }
  },
  {
    "TextLocation": {
      "Start": 49126,
      "End": 49130
    },
    "TimeRange": {
      "StartTime": "01:03:25.8500000",
      "EndTime": "01:03:26.5700000"
    }
  },
  {
    "TextLocation": {
      "Start": 49131,
      "End": 49135
    },
    "TimeRange": {
      "StartTime": "01:03:26.5700000",
      "EndTime": "01:03:26.9300000"
    }
  },
  {
    "TextLocation": {
      "Start": 49136,
      "End": 49140
    },
    "TimeRange": {
      "StartTime": "01:03:26.9300000",
      "EndTime": "01:03:27.1100000"
    }
  },
  {
    "TextLocation": {
      "Start": 49141,
      "End": 49149
    },
    "TimeRange": {
      "StartTime": "01:03:27.1100000",
      "EndTime": "01:03:27.6800000"
    }
  },
  {
    "TextLocation": {
      "Start": 49150,
      "End": 49154
    },
    "TimeRange": {
      "StartTime": "01:03:27.6800000",
      "EndTime": "01:03:28.1900000"
    }
  },
  {
    "TextLocation": {
      "Start": 49162,
      "End": 49163
    },
    "TimeRange": {
      "StartTime": "01:03:28.2200000",
      "EndTime": "01:03:28.5800000"
    }
  },
  {
    "TextLocation": {
      "Start": 49164,
      "End": 49167
    },
    "TimeRange": {
      "StartTime": "01:03:28.5800000",
      "EndTime": "01:03:28.8800000"
    }
  },
  {
    "TextLocation": {
      "Start": 49168,
      "End": 49174
    },
    "TimeRange": {
      "StartTime": "01:03:28.8800000",
      "EndTime": "01:03:29.3300000"
    }
  },
  {
    "TextLocation": {
      "Start": 49175,
      "End": 49180
    },
    "TimeRange": {
      "StartTime": "01:03:29.3300000",
      "EndTime": "01:03:29.6900000"
    }
  },
  {
    "TextLocation": {
      "Start": 49181,
      "End": 49183
    },
    "TimeRange": {
      "StartTime": "01:03:29.6900000",
      "EndTime": "01:03:30.2000000"
    }
  },
  {
    "TextLocation": {
      "Start": 49184,
      "End": 49188
    },
    "TimeRange": {
      "StartTime": "01:03:30.2000000",
      "EndTime": "01:03:30.3800000"
    }
  },
  {
    "TextLocation": {
      "Start": 49189,
      "End": 49193
    },
    "TimeRange": {
      "StartTime": "01:03:30.3800000",
      "EndTime": "01:03:30.5300000"
    }
  },
  {
    "TextLocation": {
      "Start": 49194,
      "End": 49198
    },
    "TimeRange": {
      "StartTime": "01:03:30.5300000",
      "EndTime": "01:03:31.0700000"
    }
  },
  {
    "TextLocation": {
      "Start": 49206,
      "End": 49210
    },
    "TimeRange": {
      "StartTime": "01:03:31.1900000",
      "EndTime": "01:03:31.6700000"
    }
  },
  {
    "TextLocation": {
      "Start": 49213,
      "End": 49216
    },
    "TimeRange": {
      "StartTime": "01:03:34.3900000",
      "EndTime": "01:03:34.6300000"
    }
  },
  {
    "TextLocation": {
      "Start": 49217,
      "End": 49220
    },
    "TimeRange": {
      "StartTime": "01:03:34.6300000",
      "EndTime": "01:03:34.8100000"
    }
  },
  {
    "TextLocation": {
      "Start": 49221,
      "End": 49224
    },
    "TimeRange": {
      "StartTime": "01:03:34.8100000",
      "EndTime": "01:03:34.9300000"
    }
  },
  {
    "TextLocation": {
      "Start": 49225,
      "End": 49229
    },
    "TimeRange": {
      "StartTime": "01:03:34.9300000",
      "EndTime": "01:03:35.0800000"
    }
  },
  {
    "TextLocation": {
      "Start": 49230,
      "End": 49233
    },
    "TimeRange": {
      "StartTime": "01:03:35.0800000",
      "EndTime": "01:03:35.2900000"
    }
  },
  {
    "TextLocation": {
      "Start": 49234,
      "End": 49241
    },
    "TimeRange": {
      "StartTime": "01:03:35.2900000",
      "EndTime": "01:03:35.6800000"
    }
  },
  {
    "TextLocation": {
      "Start": 49242,
      "End": 49255
    },
    "TimeRange": {
      "StartTime": "01:03:35.6800000",
      "EndTime": "01:03:36.4900000"
    }
  },
  {
    "TextLocation": {
      "Start": 49256,
      "End": 49260
    },
    "TimeRange": {
      "StartTime": "01:03:36.4900000",
      "EndTime": "01:03:36.6700000"
    }
  },
  {
    "TextLocation": {
      "Start": 49261,
      "End": 49264
    },
    "TimeRange": {
      "StartTime": "01:03:36.6700000",
      "EndTime": "01:03:37"
    }
  },
  {
    "TextLocation": {
      "Start": 49265,
      "End": 49273
    },
    "TimeRange": {
      "StartTime": "01:03:37.0400000",
      "EndTime": "01:03:37.9000000"
    }
  },
  {
    "TextLocation": {
      "Start": 49274,
      "End": 49276
    },
    "TimeRange": {
      "StartTime": "01:03:38.5300000",
      "EndTime": "01:03:38.8000000"
    }
  },
  {
    "TextLocation": {
      "Start": 49277,
      "End": 49281
    },
    "TimeRange": {
      "StartTime": "01:03:38.8300000",
      "EndTime": "01:03:39.0400000"
    }
  },
  {
    "TextLocation": {
      "Start": 49282,
      "End": 49286
    },
    "TimeRange": {
      "StartTime": "01:03:39.0400000",
      "EndTime": "01:03:39.5800000"
    }
  },
  {
    "TextLocation": {
      "Start": 49287,
      "End": 49292
    },
    "TimeRange": {
      "StartTime": "01:03:39.5800000",
      "EndTime": "01:03:40.0900000"
    }
  },
  {
    "TextLocation": {
      "Start": 49293,
      "End": 49296
    },
    "TimeRange": {
      "StartTime": "01:03:40.0900000",
      "EndTime": "01:03:40.3000000"
    }
  },
  {
    "TextLocation": {
      "Start": 49297,
      "End": 49301
    },
    "TimeRange": {
      "StartTime": "01:03:40.3000000",
      "EndTime": "01:03:40.8400000"
    }
  },
  {
    "TextLocation": {
      "Start": 49302,
      "End": 49305
    },
    "TimeRange": {
      "StartTime": "01:03:40.8400000",
      "EndTime": "01:03:41.0200000"
    }
  },
  {
    "TextLocation": {
      "Start": 49306,
      "End": 49315
    },
    "TimeRange": {
      "StartTime": "01:03:41.0200000",
      "EndTime": "01:03:42.0100000"
    }
  },
  {
    "TextLocation": {
      "Start": 49316,
      "End": 49321
    },
    "TimeRange": {
      "StartTime": "01:03:43.6300000",
      "EndTime": "01:03:44.1400000"
    }
  },
  {
    "TextLocation": {
      "Start": 49322,
      "End": 49325
    },
    "TimeRange": {
      "StartTime": "01:03:44.1400000",
      "EndTime": "01:03:44.4400000"
    }
  },
  {
    "TextLocation": {
      "Start": 49326,
      "End": 49329
    },
    "TimeRange": {
      "StartTime": "01:03:44.4400000",
      "EndTime": "01:03:44.6500000"
    }
  },
  {
    "TextLocation": {
      "Start": 49330,
      "End": 49333
    },
    "TimeRange": {
      "StartTime": "01:03:44.6500000",
      "EndTime": "01:03:44.8000000"
    }
  },
  {
    "TextLocation": {
      "Start": 49334,
      "End": 49338
    },
    "TimeRange": {
      "StartTime": "01:03:44.8000000",
      "EndTime": "01:03:45.4300000"
    }
  },
  {
    "TextLocation": {
      "Start": 49346,
      "End": 49347
    },
    "TimeRange": {
      "StartTime": "01:03:48.0600000",
      "EndTime": "01:03:48.4800000"
    }
  },
  {
    "TextLocation": {
      "Start": 49348,
      "End": 49353
    },
    "TimeRange": {
      "StartTime": "01:03:48.6000000",
      "EndTime": "01:03:48.9000000"
    }
  },
  {
    "TextLocation": {
      "Start": 49354,
      "End": 49360
    },
    "TimeRange": {
      "StartTime": "01:03:48.9000000",
      "EndTime": "01:03:49.5300000"
    }
  },
  {
    "TextLocation": {
      "Start": 49368,
      "End": 49372
    },
    "TimeRange": {
      "StartTime": "01:03:49.5700000",
      "EndTime": "01:03:49.9200000"
    }
  },
  {
    "TextLocation": {
      "Start": 49375,
      "End": 49381
    },
    "TimeRange": {
      "StartTime": "01:03:53.8500000",
      "EndTime": "01:03:54.2400000"
    }
  },
  {
    "TextLocation": {
      "Start": 49382,
      "End": 49386
    },
    "TimeRange": {
      "StartTime": "01:03:54.2400000",
      "EndTime": "01:03:54.4200000"
    }
  },
  {
    "TextLocation": {
      "Start": 49387,
      "End": 49395
    },
    "TimeRange": {
      "StartTime": "01:03:54.4200000",
      "EndTime": "01:03:55.0500000"
    }
  },
  {
    "TextLocation": {
      "Start": 49396,
      "End": 49400
    },
    "TimeRange": {
      "StartTime": "01:03:55.0500000",
      "EndTime": "01:03:55.4700000"
    }
  },
  {
    "TextLocation": {
      "Start": 49401,
      "End": 49403
    },
    "TimeRange": {
      "StartTime": "01:03:55.4700000",
      "EndTime": "01:03:55.9200000"
    }
  },
  {
    "TextLocation": {
      "Start": 49404,
      "End": 49410
    },
    "TimeRange": {
      "StartTime": "01:03:56.2200000",
      "EndTime": "01:03:56.6400000"
    }
  },
  {
    "TextLocation": {
      "Start": 49411,
      "End": 49413
    },
    "TimeRange": {
      "StartTime": "01:03:56.6400000",
      "EndTime": "01:03:56.7300000"
    }
  },
  {
    "TextLocation": {
      "Start": 49414,
      "End": 49421
    },
    "TimeRange": {
      "StartTime": "01:03:56.7600000",
      "EndTime": "01:03:57.3000000"
    }
  },
  {
    "TextLocation": {
      "Start": 49422,
      "End": 49426
    },
    "TimeRange": {
      "StartTime": "01:03:57.3000000",
      "EndTime": "01:03:57.4500000"
    }
  },
  {
    "TextLocation": {
      "Start": 49427,
      "End": 49433
    },
    "TimeRange": {
      "StartTime": "01:03:57.4500000",
      "EndTime": "01:03:58.0400000"
    }
  },
  {
    "TextLocation": {
      "Start": 49436,
      "End": 49439
    },
    "TimeRange": {
      "StartTime": "01:03:58.0500000",
      "EndTime": "01:03:58.5300000"
    }
  },
  {
    "TextLocation": {
      "Start": 49440,
      "End": 49444
    },
    "TimeRange": {
      "StartTime": "01:03:58.5300000",
      "EndTime": "01:03:58.7400000"
    }
  },
  {
    "TextLocation": {
      "Start": 49445,
      "End": 49448
    },
    "TimeRange": {
      "StartTime": "01:03:58.7400000",
      "EndTime": "01:03:58.9200000"
    }
  },
  {
    "TextLocation": {
      "Start": 49449,
      "End": 49454
    },
    "TimeRange": {
      "StartTime": "01:03:58.9200000",
      "EndTime": "01:03:59.6700000"
    }
  },
  {
    "TextLocation": {
      "Start": 49455,
      "End": 49467
    },
    "TimeRange": {
      "StartTime": "01:03:59.6700000",
      "EndTime": "01:04:00.5700000"
    }
  },
  {
    "TextLocation": {
      "Start": 49468,
      "End": 49470
    },
    "TimeRange": {
      "StartTime": "01:04:00.5700000",
      "EndTime": "01:04:00.6900000"
    }
  },
  {
    "TextLocation": {
      "Start": 49471,
      "End": 49477
    },
    "TimeRange": {
      "StartTime": "01:04:00.6900000",
      "EndTime": "01:04:01.1100000"
    }
  },
  {
    "TextLocation": {
      "Start": 49485,
      "End": 49486
    },
    "TimeRange": {
      "StartTime": "01:04:03.1500000",
      "EndTime": "01:04:03.3000000"
    }
  },
  {
    "TextLocation": {
      "Start": 49487,
      "End": 49492
    },
    "TimeRange": {
      "StartTime": "01:04:03.3000000",
      "EndTime": "01:04:03.4800000"
    }
  },
  {
    "TextLocation": {
      "Start": 49493,
      "End": 49494
    },
    "TimeRange": {
      "StartTime": "01:04:03.4800000",
      "EndTime": "01:04:03.5400000"
    }
  },
  {
    "TextLocation": {
      "Start": 49495,
      "End": 49498
    },
    "TimeRange": {
      "StartTime": "01:04:03.5400000",
      "EndTime": "01:04:03.6900000"
    }
  },
  {
    "TextLocation": {
      "Start": 49499,
      "End": 49504
    },
    "TimeRange": {
      "StartTime": "01:04:03.6900000",
      "EndTime": "01:04:04.3200000"
    }
  },
  {
    "TextLocation": {
      "Start": 49505,
      "End": 49511
    },
    "TimeRange": {
      "StartTime": "01:04:04.5300000",
      "EndTime": "01:04:04.8300000"
    }
  },
  {
    "TextLocation": {
      "Start": 49512,
      "End": 49516
    },
    "TimeRange": {
      "StartTime": "01:04:04.8300000",
      "EndTime": "01:04:05.2200000"
    }
  },
  {
    "TextLocation": {
      "Start": 49524,
      "End": 49528
    },
    "TimeRange": {
      "StartTime": "01:04:05.4000000",
      "EndTime": "01:04:05.9200000"
    }
  },
  {
    "TextLocation": {
      "Start": 49531,
      "End": 49535
    },
    "TimeRange": {
      "StartTime": "01:04:05.9400000",
      "EndTime": "01:04:06.3000000"
    }
  },
  {
    "TextLocation": {
      "Start": 49536,
      "End": 49539
    },
    "TimeRange": {
      "StartTime": "01:04:06.3000000",
      "EndTime": "01:04:06.4800000"
    }
  },
  {
    "TextLocation": {
      "Start": 49540,
      "End": 49547
    },
    "TimeRange": {
      "StartTime": "01:04:06.4800000",
      "EndTime": "01:04:06.9600000"
    }
  },
  {
    "TextLocation": {
      "Start": 49548,
      "End": 49551
    },
    "TimeRange": {
      "StartTime": "01:04:06.9600000",
      "EndTime": "01:04:07.1100000"
    }
  },
  {
    "TextLocation": {
      "Start": 49552,
      "End": 49556
    },
    "TimeRange": {
      "StartTime": "01:04:07.1100000",
      "EndTime": "01:04:07.2600000"
    }
  },
  {
    "TextLocation": {
      "Start": 49557,
      "End": 49564
    },
    "TimeRange": {
      "StartTime": "01:04:07.2600000",
      "EndTime": "01:04:08.2200000"
    }
  },
  {
    "TextLocation": {
      "Start": 49572,
      "End": 49575
    },
    "TimeRange": {
      "StartTime": "01:04:09.6300000",
      "EndTime": "01:04:09.9300000"
    }
  },
  {
    "TextLocation": {
      "Start": 49576,
      "End": 49579
    },
    "TimeRange": {
      "StartTime": "01:04:09.9300000",
      "EndTime": "01:04:10.1100000"
    }
  },
  {
    "TextLocation": {
      "Start": 49580,
      "End": 49582
    },
    "TimeRange": {
      "StartTime": "01:04:10.1100000",
      "EndTime": "01:04:10.2000000"
    }
  },
  {
    "TextLocation": {
      "Start": 49583,
      "End": 49587
    },
    "TimeRange": {
      "StartTime": "01:04:10.2000000",
      "EndTime": "01:04:10.5000000"
    }
  },
  {
    "TextLocation": {
      "Start": 49589,
      "End": 49592
    },
    "TimeRange": {
      "StartTime": "01:04:10.5000000",
      "EndTime": "01:04:10.9800000"
    }
  },
  {
    "TextLocation": {
      "Start": 49593,
      "End": 49596
    },
    "TimeRange": {
      "StartTime": "01:04:10.9800000",
      "EndTime": "01:04:11.1300000"
    }
  },
  {
    "TextLocation": {
      "Start": 49597,
      "End": 49605
    },
    "TimeRange": {
      "StartTime": "01:04:11.1300000",
      "EndTime": "01:04:11.5200000"
    }
  },
  {
    "TextLocation": {
      "Start": 49606,
      "End": 49608
    },
    "TimeRange": {
      "StartTime": "01:04:11.5200000",
      "EndTime": "01:04:11.6400000"
    }
  },
  {
    "TextLocation": {
      "Start": 49609,
      "End": 49613
    },
    "TimeRange": {
      "StartTime": "01:04:11.6400000",
      "EndTime": "01:04:11.9100000"
    }
  },
  {
    "TextLocation": {
      "Start": 49616,
      "End": 49619
    },
    "TimeRange": {
      "StartTime": "01:04:11.9100000",
      "EndTime": "01:04:12.0700000"
    }
  },
  {
    "TextLocation": {
      "Start": 49627,
      "End": 49630
    },
    "TimeRange": {
      "StartTime": "01:04:12.6600000",
      "EndTime": "01:04:13.0200000"
    }
  },
  {
    "TextLocation": {
      "Start": 49631,
      "End": 49633
    },
    "TimeRange": {
      "StartTime": "01:04:13.0200000",
      "EndTime": "01:04:13.2000000"
    }
  },
  {
    "TextLocation": {
      "Start": 49634,
      "End": 49637
    },
    "TimeRange": {
      "StartTime": "01:04:13.2000000",
      "EndTime": "01:04:13.3500000"
    }
  },
  {
    "TextLocation": {
      "Start": 49638,
      "End": 49642
    },
    "TimeRange": {
      "StartTime": "01:04:13.3500000",
      "EndTime": "01:04:13.8600000"
    }
  },
  {
    "TextLocation": {
      "Start": 49644,
      "End": 49647
    },
    "TimeRange": {
      "StartTime": "01:04:13.8600000",
      "EndTime": "01:04:14.0700000"
    }
  },
  {
    "TextLocation": {
      "Start": 49648,
      "End": 49651
    },
    "TimeRange": {
      "StartTime": "01:04:14.0700000",
      "EndTime": "01:04:14.2800000"
    }
  },
  {
    "TextLocation": {
      "Start": 49652,
      "End": 49657
    },
    "TimeRange": {
      "StartTime": "01:04:14.2800000",
      "EndTime": "01:04:14.5800000"
    }
  },
  {
    "TextLocation": {
      "Start": 49658,
      "End": 49663
    },
    "TimeRange": {
      "StartTime": "01:04:14.5800000",
      "EndTime": "01:04:14.9400000"
    }
  },
  {
    "TextLocation": {
      "Start": 49664,
      "End": 49666
    },
    "TimeRange": {
      "StartTime": "01:04:14.9400000",
      "EndTime": "01:04:15.0600000"
    }
  },
  {
    "TextLocation": {
      "Start": 49667,
      "End": 49673
    },
    "TimeRange": {
      "StartTime": "01:04:15.0600000",
      "EndTime": "01:04:15.4800000"
    }
  },
  {
    "TextLocation": {
      "Start": 49674,
      "End": 49678
    },
    "TimeRange": {
      "StartTime": "01:04:15.4800000",
      "EndTime": "01:04:15.6300000"
    }
  },
  {
    "TextLocation": {
      "Start": 49679,
      "End": 49683
    },
    "TimeRange": {
      "StartTime": "01:04:15.6300000",
      "EndTime": "01:04:15.9600000"
    }
  },
  {
    "TextLocation": {
      "Start": 49691,
      "End": 49695
    },
    "TimeRange": {
      "StartTime": "01:04:17.7600000",
      "EndTime": "01:04:18"
    }
  },
  {
    "TextLocation": {
      "Start": 49696,
      "End": 49700
    },
    "TimeRange": {
      "StartTime": "01:04:18",
      "EndTime": "01:04:18.3600000"
    }
  },
  {
    "TextLocation": {
      "Start": 49701,
      "End": 49703
    },
    "TimeRange": {
      "StartTime": "01:04:18.3600000",
      "EndTime": "01:04:18.9900000"
    }
  },
  {
    "TextLocation": {
      "Start": 49704,
      "End": 49708
    },
    "TimeRange": {
      "StartTime": "01:04:18.9900000",
      "EndTime": "01:04:19.3500000"
    }
  },
  {
    "TextLocation": {
      "Start": 49709,
      "End": 49710
    },
    "TimeRange": {
      "StartTime": "01:04:19.3500000",
      "EndTime": "01:04:19.4400000"
    }
  },
  {
    "TextLocation": {
      "Start": 49711,
      "End": 49715
    },
    "TimeRange": {
      "StartTime": "01:04:19.4400000",
      "EndTime": "01:04:19.6200000"
    }
  },
  {
    "TextLocation": {
      "Start": 49716,
      "End": 49723
    },
    "TimeRange": {
      "StartTime": "01:04:19.6200000",
      "EndTime": "01:04:20.3100000"
    }
  },
  {
    "TextLocation": {
      "Start": 49725,
      "End": 49728
    },
    "TimeRange": {
      "StartTime": "01:04:20.3100000",
      "EndTime": "01:04:20.6100000"
    }
  },
  {
    "TextLocation": {
      "Start": 49729,
      "End": 49733
    },
    "TimeRange": {
      "StartTime": "01:04:20.6100000",
      "EndTime": "01:04:21.2100000"
    }
  },
  {
    "TextLocation": {
      "Start": 49734,
      "End": 49738
    },
    "TimeRange": {
      "StartTime": "01:04:22.3500000",
      "EndTime": "01:04:22.6800000"
    }
  },
  {
    "TextLocation": {
      "Start": 49739,
      "End": 49743
    },
    "TimeRange": {
      "StartTime": "01:04:22.6800000",
      "EndTime": "01:04:22.9800000"
    }
  },
  {
    "TextLocation": {
      "Start": 49744,
      "End": 49746
    },
    "TimeRange": {
      "StartTime": "01:04:22.9800000",
      "EndTime": "01:04:23.9100000"
    }
  },
  {
    "TextLocation": {
      "Start": 49749,
      "End": 49752
    },
    "TimeRange": {
      "StartTime": "01:04:26.2800000",
      "EndTime": "01:04:26.4600000"
    }
  },
  {
    "TextLocation": {
      "Start": 49753,
      "End": 49763
    },
    "TimeRange": {
      "StartTime": "01:04:26.4600000",
      "EndTime": "01:04:27.0600000"
    }
  },
  {
    "TextLocation": {
      "Start": 49764,
      "End": 49767
    },
    "TimeRange": {
      "StartTime": "01:04:27.0600000",
      "EndTime": "01:04:27.5100000"
    }
  },
  {
    "TextLocation": {
      "Start": 49768,
      "End": 49771
    },
    "TimeRange": {
      "StartTime": "01:04:27.5100000",
      "EndTime": "01:04:27.6600000"
    }
  },
  {
    "TextLocation": {
      "Start": 49772,
      "End": 49776
    },
    "TimeRange": {
      "StartTime": "01:04:27.6600000",
      "EndTime": "01:04:28.2300000"
    }
  },
  {
    "TextLocation": {
      "Start": 49784,
      "End": 49786
    },
    "TimeRange": {
      "StartTime": "01:04:29.3700000",
      "EndTime": "01:04:30.0900000"
    }
  },
  {
    "TextLocation": {
      "Start": 49787,
      "End": 49789
    },
    "TimeRange": {
      "StartTime": "01:04:30.6900000",
      "EndTime": "01:04:30.9000000"
    }
  },
  {
    "TextLocation": {
      "Start": 49790,
      "End": 49794
    },
    "TimeRange": {
      "StartTime": "01:04:30.9000000",
      "EndTime": "01:04:31.0800000"
    }
  },
  {
    "TextLocation": {
      "Start": 49795,
      "End": 49804
    },
    "TimeRange": {
      "StartTime": "01:04:31.0800000",
      "EndTime": "01:04:31.6500000"
    }
  },
  {
    "TextLocation": {
      "Start": 49807,
      "End": 49813
    },
    "TimeRange": {
      "StartTime": "01:04:32.7200000",
      "EndTime": "01:04:33.1100000"
    }
  },
  {
    "TextLocation": {
      "Start": 49814,
      "End": 49820
    },
    "TimeRange": {
      "StartTime": "01:04:33.1100000",
      "EndTime": "01:04:33.5600000"
    }
  },
  {
    "TextLocation": {
      "Start": 49821,
      "End": 49828
    },
    "TimeRange": {
      "StartTime": "01:04:33.5600000",
      "EndTime": "01:04:34.1000000"
    }
  },
  {
    "TextLocation": {
      "Start": 49829,
      "End": 49840
    },
    "TimeRange": {
      "StartTime": "01:04:34.5800000",
      "EndTime": "01:04:35.3900000"
    }
  },
  {
    "TextLocation": {
      "Start": 49841,
      "End": 49845
    },
    "TimeRange": {
      "StartTime": "01:04:35.3900000",
      "EndTime": "01:04:35.6600000"
    }
  },
  {
    "TextLocation": {
      "Start": 49846,
      "End": 49849
    },
    "TimeRange": {
      "StartTime": "01:04:35.6600000",
      "EndTime": "01:04:36.1100000"
    }
  },
  {
    "TextLocation": {
      "Start": 49850,
      "End": 49854
    },
    "TimeRange": {
      "StartTime": "01:04:36.2600000",
      "EndTime": "01:04:36.6200000"
    }
  },
  {
    "TextLocation": {
      "Start": 49855,
      "End": 49860
    },
    "TimeRange": {
      "StartTime": "01:04:36.6200000",
      "EndTime": "01:04:36.7400000"
    }
  },
  {
    "TextLocation": {
      "Start": 49861,
      "End": 49865
    },
    "TimeRange": {
      "StartTime": "01:04:36.7400000",
      "EndTime": "01:04:36.8600000"
    }
  },
  {
    "TextLocation": {
      "Start": 49866,
      "End": 49872
    },
    "TimeRange": {
      "StartTime": "01:04:36.8600000",
      "EndTime": "01:04:37.1800000"
    }
  },
  {
    "TextLocation": {
      "Start": 49873,
      "End": 49876
    },
    "TimeRange": {
      "StartTime": "01:04:37.1900000",
      "EndTime": "01:04:37.3400000"
    }
  },
  {
    "TextLocation": {
      "Start": 49877,
      "End": 49879
    },
    "TimeRange": {
      "StartTime": "01:04:37.3400000",
      "EndTime": "01:04:37.4600000"
    }
  },
  {
    "TextLocation": {
      "Start": 49880,
      "End": 49882
    },
    "TimeRange": {
      "StartTime": "01:04:37.4600000",
      "EndTime": "01:04:37.6800000"
    }
  },
  {
    "TextLocation": {
      "Start": 49885,
      "End": 49888
    },
    "TimeRange": {
      "StartTime": "01:04:37.7300000",
      "EndTime": "01:04:38.3300000"
    }
  },
  {
    "TextLocation": {
      "Start": 49891,
      "End": 49894
    },
    "TimeRange": {
      "StartTime": "01:04:41.1600000",
      "EndTime": "01:04:41.5200000"
    }
  },
  {
    "TextLocation": {
      "Start": 49895,
      "End": 49898
    },
    "TimeRange": {
      "StartTime": "01:04:41.5200000",
      "EndTime": "01:04:41.8800000"
    }
  },
  {
    "TextLocation": {
      "Start": 49899,
      "End": 49907
    },
    "TimeRange": {
      "StartTime": "01:04:41.8800000",
      "EndTime": "01:04:42.6000000"
    }
  },
  {
    "TextLocation": {
      "Start": 49908,
      "End": 49914
    },
    "TimeRange": {
      "StartTime": "01:04:42.6000000",
      "EndTime": "01:04:42.9000000"
    }
  },
  {
    "TextLocation": {
      "Start": 49915,
      "End": 49917
    },
    "TimeRange": {
      "StartTime": "01:04:42.9000000",
      "EndTime": "01:04:43.1400000"
    }
  },
  {
    "TextLocation": {
      "Start": 49918,
      "End": 49922
    },
    "TimeRange": {
      "StartTime": "01:04:43.1400000",
      "EndTime": "01:04:43.5300000"
    }
  },
  {
    "TextLocation": {
      "Start": 49923,
      "End": 49926
    },
    "TimeRange": {
      "StartTime": "01:04:43.5300000",
      "EndTime": "01:04:43.8300000"
    }
  },
  {
    "TextLocation": {
      "Start": 49927,
      "End": 49931
    },
    "TimeRange": {
      "StartTime": "01:04:43.8300000",
      "EndTime": "01:04:44.0700000"
    }
  },
  {
    "TextLocation": {
      "Start": 49932,
      "End": 49938
    },
    "TimeRange": {
      "StartTime": "01:04:44.0700000",
      "EndTime": "01:04:44.4900000"
    }
  },
  {
    "TextLocation": {
      "Start": 49939,
      "End": 49945
    },
    "TimeRange": {
      "StartTime": "01:04:44.4900000",
      "EndTime": "01:04:44.8500000"
    }
  },
  {
    "TextLocation": {
      "Start": 49946,
      "End": 49950
    },
    "TimeRange": {
      "StartTime": "01:04:44.8500000",
      "EndTime": "01:04:45"
    }
  },
  {
    "TextLocation": {
      "Start": 49951,
      "End": 49959
    },
    "TimeRange": {
      "StartTime": "01:04:45",
      "EndTime": "01:04:45.4200000"
    }
  },
  {
    "TextLocation": {
      "Start": 49960,
      "End": 49964
    },
    "TimeRange": {
      "StartTime": "01:04:45.4200000",
      "EndTime": "01:04:45.6000000"
    }
  },
  {
    "TextLocation": {
      "Start": 49965,
      "End": 49967
    },
    "TimeRange": {
      "StartTime": "01:04:45.6000000",
      "EndTime": "01:04:45.6600000"
    }
  },
  {
    "TextLocation": {
      "Start": 49968,
      "End": 49972
    },
    "TimeRange": {
      "StartTime": "01:04:45.6600000",
      "EndTime": "01:04:45.8100000"
    }
  },
  {
    "TextLocation": {
      "Start": 49973,
      "End": 49979
    },
    "TimeRange": {
      "StartTime": "01:04:45.8100000",
      "EndTime": "01:04:46.2900000"
    }
  },
  {
    "TextLocation": {
      "Start": 49987,
      "End": 49989
    },
    "TimeRange": {
      "StartTime": "01:04:47.4600000",
      "EndTime": "01:04:47.6400000"
    }
  },
  {
    "TextLocation": {
      "Start": 49990,
      "End": 49999
    },
    "TimeRange": {
      "StartTime": "01:04:47.6400000",
      "EndTime": "01:04:48.1200000"
    }
  },
  {
    "TextLocation": {
      "Start": 50000,
      "End": 50002
    },
    "TimeRange": {
      "StartTime": "01:04:48.1200000",
      "EndTime": "01:04:48.2400000"
    }
  },
  {
    "TextLocation": {
      "Start": 50003,
      "End": 50007
    },
    "TimeRange": {
      "StartTime": "01:04:48.2400000",
      "EndTime": "01:04:48.7500000"
    }
  },
  {
    "TextLocation": {
      "Start": 50009,
      "End": 50012
    },
    "TimeRange": {
      "StartTime": "01:04:48.7500000",
      "EndTime": "01:04:49.0800000"
    }
  },
  {
    "TextLocation": {
      "Start": 50013,
      "End": 50014
    },
    "TimeRange": {
      "StartTime": "01:04:49.0800000",
      "EndTime": "01:04:49.7700000"
    }
  },
  {
    "TextLocation": {
      "Start": 50015,
      "End": 50020
    },
    "TimeRange": {
      "StartTime": "01:04:49.7700000",
      "EndTime": "01:04:50.0700000"
    }
  },
  {
    "TextLocation": {
      "Start": 50021,
      "End": 50024
    },
    "TimeRange": {
      "StartTime": "01:04:50.0700000",
      "EndTime": "01:04:50.7300000"
    }
  },
  {
    "TextLocation": {
      "Start": 50025,
      "End": 50029
    },
    "TimeRange": {
      "StartTime": "01:04:51.1200000",
      "EndTime": "01:04:51.3600000"
    }
  },
  {
    "TextLocation": {
      "Start": 50030,
      "End": 50038
    },
    "TimeRange": {
      "StartTime": "01:04:51.3600000",
      "EndTime": "01:04:52.0800000"
    }
  },
  {
    "TextLocation": {
      "Start": 50039,
      "End": 50043
    },
    "TimeRange": {
      "StartTime": "01:04:52.0800000",
      "EndTime": "01:04:52.4100000"
    }
  },
  {
    "TextLocation": {
      "Start": 50044,
      "End": 50047
    },
    "TimeRange": {
      "StartTime": "01:04:52.4100000",
      "EndTime": "01:04:52.8300000"
    }
  },
  {
    "TextLocation": {
      "Start": 50055,
      "End": 50059
    },
    "TimeRange": {
      "StartTime": "01:04:53.0400000",
      "EndTime": "01:04:53.4600000"
    }
  },
  {
    "TextLocation": {
      "Start": 50060,
      "End": 50066
    },
    "TimeRange": {
      "StartTime": "01:04:53.4600000",
      "EndTime": "01:04:53.9700000"
    }
  },
  {
    "TextLocation": {
      "Start": 50067,
      "End": 50071
    },
    "TimeRange": {
      "StartTime": "01:04:53.9700000",
      "EndTime": "01:04:54.2400000"
    }
  },
  {
    "TextLocation": {
      "Start": 50072,
      "End": 50075
    },
    "TimeRange": {
      "StartTime": "01:04:54.2400000",
      "EndTime": "01:04:54.3300000"
    }
  },
  {
    "TextLocation": {
      "Start": 50076,
      "End": 50083
    },
    "TimeRange": {
      "StartTime": "01:04:54.4500000",
      "EndTime": "01:04:55.0200000"
    }
  },
  {
    "TextLocation": {
      "Start": 50084,
      "End": 50090
    },
    "TimeRange": {
      "StartTime": "01:04:55.0200000",
      "EndTime": "01:04:55.3200000"
    }
  },
  {
    "TextLocation": {
      "Start": 50091,
      "End": 50095
    },
    "TimeRange": {
      "StartTime": "01:04:55.3200000",
      "EndTime": "01:04:55.6500000"
    }
  },
  {
    "TextLocation": {
      "Start": 50096,
      "End": 50101
    },
    "TimeRange": {
      "StartTime": "01:04:55.6500000",
      "EndTime": "01:04:56.3700000"
    }
  },
  {
    "TextLocation": {
      "Start": 50104,
      "End": 50113
    },
    "TimeRange": {
      "StartTime": "01:04:56.5800000",
      "EndTime": "01:04:57.3300000"
    }
  },
  {
    "TextLocation": {
      "Start": 50115,
      "End": 50122
    },
    "TimeRange": {
      "StartTime": "01:04:57.3300000",
      "EndTime": "01:04:57.6600000"
    }
  },
  {
    "TextLocation": {
      "Start": 50123,
      "End": 50126
    },
    "TimeRange": {
      "StartTime": "01:04:57.6600000",
      "EndTime": "01:04:57.7800000"
    }
  },
  {
    "TextLocation": {
      "Start": 50127,
      "End": 50130
    },
    "TimeRange": {
      "StartTime": "01:04:57.7800000",
      "EndTime": "01:04:57.9600000"
    }
  },
  {
    "TextLocation": {
      "Start": 50131,
      "End": 50133
    },
    "TimeRange": {
      "StartTime": "01:04:57.9600000",
      "EndTime": "01:04:58.1100000"
    }
  },
  {
    "TextLocation": {
      "Start": 50134,
      "End": 50137
    },
    "TimeRange": {
      "StartTime": "01:04:58.1100000",
      "EndTime": "01:04:58.8600000"
    }
  },
  {
    "TextLocation": {
      "Start": 50138,
      "End": 50143
    },
    "TimeRange": {
      "StartTime": "01:04:59.0700000",
      "EndTime": "01:04:59.4300000"
    }
  },
  {
    "TextLocation": {
      "Start": 50144,
      "End": 50147
    },
    "TimeRange": {
      "StartTime": "01:04:59.4300000",
      "EndTime": "01:04:59.6700000"
    }
  },
  {
    "TextLocation": {
      "Start": 50148,
      "End": 50151
    },
    "TimeRange": {
      "StartTime": "01:04:59.6700000",
      "EndTime": "01:04:59.8200000"
    }
  },
  {
    "TextLocation": {
      "Start": 50152,
      "End": 50157
    },
    "TimeRange": {
      "StartTime": "01:04:59.8200000",
      "EndTime": "01:05:00.3900000"
    }
  },
  {
    "TextLocation": {
      "Start": 50158,
      "End": 50164
    },
    "TimeRange": {
      "StartTime": "01:05:00.3900000",
      "EndTime": "01:05:00.9300000"
    }
  },
  {
    "TextLocation": {
      "Start": 50165,
      "End": 50168
    },
    "TimeRange": {
      "StartTime": "01:05:00.9300000",
      "EndTime": "01:05:01.2000000"
    }
  },
  {
    "TextLocation": {
      "Start": 50169,
      "End": 50176
    },
    "TimeRange": {
      "StartTime": "01:05:01.2000000",
      "EndTime": "01:05:02.4000000"
    }
  },
  {
    "TextLocation": {
      "Start": 50177,
      "End": 50179
    },
    "TimeRange": {
      "StartTime": "01:05:02.4000000",
      "EndTime": "01:05:03.1500000"
    }
  },
  {
    "TextLocation": {
      "Start": 50180,
      "End": 50185
    },
    "TimeRange": {
      "StartTime": "01:05:03.4500000",
      "EndTime": "01:05:03.8700000"
    }
  },
  {
    "TextLocation": {
      "Start": 50186,
      "End": 50188
    },
    "TimeRange": {
      "StartTime": "01:05:03.8700000",
      "EndTime": "01:05:04.1700000"
    }
  },
  {
    "TextLocation": {
      "Start": 50189,
      "End": 50193
    },
    "TimeRange": {
      "StartTime": "01:05:04.1700000",
      "EndTime": "01:05:04.5000000"
    }
  },
  {
    "TextLocation": {
      "Start": 50194,
      "End": 50198
    },
    "TimeRange": {
      "StartTime": "01:05:04.5000000",
      "EndTime": "01:05:04.9800000"
    }
  },
  {
    "TextLocation": {
      "Start": 50199,
      "End": 50202
    },
    "TimeRange": {
      "StartTime": "01:05:04.9800000",
      "EndTime": "01:05:05.2700000"
    }
  },
  {
    "TextLocation": {
      "Start": 50203,
      "End": 50209
    },
    "TimeRange": {
      "StartTime": "01:05:05.3100000",
      "EndTime": "01:05:05.7300000"
    }
  },
  {
    "TextLocation": {
      "Start": 50210,
      "End": 50216
    },
    "TimeRange": {
      "StartTime": "01:05:05.7300000",
      "EndTime": "01:05:06.2400000"
    }
  },
  {
    "TextLocation": {
      "Start": 50224,
      "End": 50225
    },
    "TimeRange": {
      "StartTime": "01:05:07.8300000",
      "EndTime": "01:05:08.1900000"
    }
  },
  {
    "TextLocation": {
      "Start": 50226,
      "End": 50229
    },
    "TimeRange": {
      "StartTime": "01:05:08.1900000",
      "EndTime": "01:05:08.4000000"
    }
  },
  {
    "TextLocation": {
      "Start": 50230,
      "End": 50233
    },
    "TimeRange": {
      "StartTime": "01:05:08.4000000",
      "EndTime": "01:05:09.0300000"
    }
  },
  {
    "TextLocation": {
      "Start": 50241,
      "End": 50244
    },
    "TimeRange": {
      "StartTime": "01:05:09.1200000",
      "EndTime": "01:05:09.4500000"
    }
  },
  {
    "TextLocation": {
      "Start": 50245,
      "End": 50250
    },
    "TimeRange": {
      "StartTime": "01:05:09.4500000",
      "EndTime": "01:05:09.9600000"
    }
  },
  {
    "TextLocation": {
      "Start": 50253,
      "End": 50255
    },
    "TimeRange": {
      "StartTime": "01:05:11.5900000",
      "EndTime": "01:05:11.8300000"
    }
  },
  {
    "TextLocation": {
      "Start": 50256,
      "End": 50259
    },
    "TimeRange": {
      "StartTime": "01:05:11.8300000",
      "EndTime": "01:05:11.9500000"
    }
  },
  {
    "TextLocation": {
      "Start": 50267,
      "End": 50271
    },
    "TimeRange": {
      "StartTime": "01:05:11.9500000",
      "EndTime": "01:05:12.4900000"
    }
  },
  {
    "TextLocation": {
      "Start": 50274,
      "End": 50275
    },
    "TimeRange": {
      "StartTime": "01:05:12.5200000",
      "EndTime": "01:05:12.9100000"
    }
  },
  {
    "TextLocation": {
      "Start": 50276,
      "End": 50281
    },
    "TimeRange": {
      "StartTime": "01:05:12.9700000",
      "EndTime": "01:05:13.2100000"
    }
  },
  {
    "TextLocation": {
      "Start": 50282,
      "End": 50286
    },
    "TimeRange": {
      "StartTime": "01:05:13.2100000",
      "EndTime": "01:05:13.6300000"
    }
  },
  {
    "TextLocation": {
      "Start": 50289,
      "End": 50293
    },
    "TimeRange": {
      "StartTime": "01:05:13.7800000",
      "EndTime": "01:05:14.2400000"
    }
  },
  {
    "TextLocation": {
      "Start": 50301,
      "End": 50305
    },
    "TimeRange": {
      "StartTime": "01:05:18.8600000",
      "EndTime": "01:05:19.1300000"
    }
  },
  {
    "TextLocation": {
      "Start": 50306,
      "End": 50309
    },
    "TimeRange": {
      "StartTime": "01:05:19.1300000",
      "EndTime": "01:05:19.3100000"
    }
  },
  {
    "TextLocation": {
      "Start": 50310,
      "End": 50313
    },
    "TimeRange": {
      "StartTime": "01:05:19.3100000",
      "EndTime": "01:05:19.4300000"
    }
  },
  {
    "TextLocation": {
      "Start": 50314,
      "End": 50319
    },
    "TimeRange": {
      "StartTime": "01:05:19.4300000",
      "EndTime": "01:05:19.7000000"
    }
  },
  {
    "TextLocation": {
      "Start": 50320,
      "End": 50324
    },
    "TimeRange": {
      "StartTime": "01:05:19.7000000",
      "EndTime": "01:05:20.0300000"
    }
  },
  {
    "TextLocation": {
      "Start": 50325,
      "End": 50332
    },
    "TimeRange": {
      "StartTime": "01:05:20.0300000",
      "EndTime": "01:05:20.4800000"
    }
  },
  {
    "TextLocation": {
      "Start": 50333,
      "End": 50339
    },
    "TimeRange": {
      "StartTime": "01:05:20.4800000",
      "EndTime": "01:05:21.3500000"
    }
  },
  {
    "TextLocation": {
      "Start": 50340,
      "End": 50344
    },
    "TimeRange": {
      "StartTime": "01:05:21.3500000",
      "EndTime": "01:05:21.5600000"
    }
  },
  {
    "TextLocation": {
      "Start": 50345,
      "End": 50353
    },
    "TimeRange": {
      "StartTime": "01:05:21.5600000",
      "EndTime": "01:05:22.0400000"
    }
  },
  {
    "TextLocation": {
      "Start": 50354,
      "End": 50358
    },
    "TimeRange": {
      "StartTime": "01:05:22.0400000",
      "EndTime": "01:05:22.3700000"
    }
  },
  {
    "TextLocation": {
      "Start": 50361,
      "End": 50364
    },
    "TimeRange": {
      "StartTime": "01:05:22.3700000",
      "EndTime": "01:05:22.5500000"
    }
  },
  {
    "TextLocation": {
      "Start": 50365,
      "End": 50369
    },
    "TimeRange": {
      "StartTime": "01:05:22.5500000",
      "EndTime": "01:05:22.7300000"
    }
  },
  {
    "TextLocation": {
      "Start": 50370,
      "End": 50374
    },
    "TimeRange": {
      "StartTime": "01:05:22.7300000",
      "EndTime": "01:05:22.9700000"
    }
  },
  {
    "TextLocation": {
      "Start": 50375,
      "End": 50377
    },
    "TimeRange": {
      "StartTime": "01:05:22.9700000",
      "EndTime": "01:05:23.0300000"
    }
  },
  {
    "TextLocation": {
      "Start": 50378,
      "End": 50385
    },
    "TimeRange": {
      "StartTime": "01:05:23.0300000",
      "EndTime": "01:05:23.5400000"
    }
  },
  {
    "TextLocation": {
      "Start": 50386,
      "End": 50392
    },
    "TimeRange": {
      "StartTime": "01:05:23.5400000",
      "EndTime": "01:05:23.9300000"
    }
  },
  {
    "TextLocation": {
      "Start": 50393,
      "End": 50397
    },
    "TimeRange": {
      "StartTime": "01:05:23.9300000",
      "EndTime": "01:05:24.0500000"
    }
  },
  {
    "TextLocation": {
      "Start": 50398,
      "End": 50406
    },
    "TimeRange": {
      "StartTime": "01:05:24.0500000",
      "EndTime": "01:05:24.5300000"
    }
  },
  {
    "TextLocation": {
      "Start": 50407,
      "End": 50411
    },
    "TimeRange": {
      "StartTime": "01:05:24.5300000",
      "EndTime": "01:05:24.9800000"
    }
  },
  {
    "TextLocation": {
      "Start": 50419,
      "End": 50420
    },
    "TimeRange": {
      "StartTime": "01:05:25.7600000",
      "EndTime": "01:05:26"
    }
  },
  {
    "TextLocation": {
      "Start": 50421,
      "End": 50426
    },
    "TimeRange": {
      "StartTime": "01:05:26",
      "EndTime": "01:05:26.1800000"
    }
  },
  {
    "TextLocation": {
      "Start": 50427,
      "End": 50429
    },
    "TimeRange": {
      "StartTime": "01:05:26.1800000",
      "EndTime": "01:05:26.3000000"
    }
  },
  {
    "TextLocation": {
      "Start": 50430,
      "End": 50434
    },
    "TimeRange": {
      "StartTime": "01:05:26.3000000",
      "EndTime": "01:05:26.5400000"
    }
  },
  {
    "TextLocation": {
      "Start": 50435,
      "End": 50437
    },
    "TimeRange": {
      "StartTime": "01:05:26.5400000",
      "EndTime": "01:05:26.7500000"
    }
  },
  {
    "TextLocation": {
      "Start": 50438,
      "End": 50447
    },
    "TimeRange": {
      "StartTime": "01:05:26.7500000",
      "EndTime": "01:05:27.2900000"
    }
  },
  {
    "TextLocation": {
      "Start": 50448,
      "End": 50452
    },
    "TimeRange": {
      "StartTime": "01:05:27.2900000",
      "EndTime": "01:05:27.8600000"
    }
  },
  {
    "TextLocation": {
      "Start": 50453,
      "End": 50457
    },
    "TimeRange": {
      "StartTime": "01:05:29.4200000",
      "EndTime": "01:05:29.8400000"
    }
  },
  {
    "TextLocation": {
      "Start": 50458,
      "End": 50460
    },
    "TimeRange": {
      "StartTime": "01:05:30.2300000",
      "EndTime": "01:05:30.6200000"
    }
  },
  {
    "TextLocation": {
      "Start": 50461,
      "End": 50464
    },
    "TimeRange": {
      "StartTime": "01:05:31.7000000",
      "EndTime": "01:05:31.9400000"
    }
  },
  {
    "TextLocation": {
      "Start": 50465,
      "End": 50470
    },
    "TimeRange": {
      "StartTime": "01:05:31.9400000",
      "EndTime": "01:05:32.1800000"
    }
  },
  {
    "TextLocation": {
      "Start": 50471,
      "End": 50475
    },
    "TimeRange": {
      "StartTime": "01:05:32.1800000",
      "EndTime": "01:05:32.4800000"
    }
  },
  {
    "TextLocation": {
      "Start": 50476,
      "End": 50479
    },
    "TimeRange": {
      "StartTime": "01:05:32.4800000",
      "EndTime": "01:05:32.6600000"
    }
  },
  {
    "TextLocation": {
      "Start": 50480,
      "End": 50484
    },
    "TimeRange": {
      "StartTime": "01:05:32.6600000",
      "EndTime": "01:05:32.9000000"
    }
  },
  {
    "TextLocation": {
      "Start": 50485,
      "End": 50489
    },
    "TimeRange": {
      "StartTime": "01:05:32.9000000",
      "EndTime": "01:05:33.2300000"
    }
  },
  {
    "TextLocation": {
      "Start": 50490,
      "End": 50494
    },
    "TimeRange": {
      "StartTime": "01:05:33.2300000",
      "EndTime": "01:05:33.7400000"
    }
  },
  {
    "TextLocation": {
      "Start": 50495,
      "End": 50500
    },
    "TimeRange": {
      "StartTime": "01:05:33.7400000",
      "EndTime": "01:05:34.2500000"
    }
  },
  {
    "TextLocation": {
      "Start": 50508,
      "End": 50512
    },
    "TimeRange": {
      "StartTime": "01:05:34.6100000",
      "EndTime": "01:05:35.1000000"
    }
  },
  {
    "TextLocation": {
      "Start": 50515,
      "End": 50518
    },
    "TimeRange": {
      "StartTime": "01:05:36.5600000",
      "EndTime": "01:05:36.7100000"
    }
  },
  {
    "TextLocation": {
      "Start": 50519,
      "End": 50525
    },
    "TimeRange": {
      "StartTime": "01:05:36.7100000",
      "EndTime": "01:05:37.1300000"
    }
  },
  {
    "TextLocation": {
      "Start": 50526,
      "End": 50532
    },
    "TimeRange": {
      "StartTime": "01:05:37.1300000",
      "EndTime": "01:05:37.7600000"
    }
  },
  {
    "TextLocation": {
      "Start": 50533,
      "End": 50537
    },
    "TimeRange": {
      "StartTime": "01:05:37.7600000",
      "EndTime": "01:05:37.9400000"
    }
  },
  {
    "TextLocation": {
      "Start": 50538,
      "End": 50541
    },
    "TimeRange": {
      "StartTime": "01:05:37.9400000",
      "EndTime": "01:05:38.2400000"
    }
  },
  {
    "TextLocation": {
      "Start": 50542,
      "End": 50547
    },
    "TimeRange": {
      "StartTime": "01:05:38.2400000",
      "EndTime": "01:05:38.5400000"
    }
  },
  {
    "TextLocation": {
      "Start": 50548,
      "End": 50552
    },
    "TimeRange": {
      "StartTime": "01:05:38.5400000",
      "EndTime": "01:05:39.0800000"
    }
  },
  {
    "TextLocation": {
      "Start": 50554,
      "End": 50559
    },
    "TimeRange": {
      "StartTime": "01:05:39.1100000",
      "EndTime": "01:05:39.2600000"
    }
  },
  {
    "TextLocation": {
      "Start": 50560,
      "End": 50565
    },
    "TimeRange": {
      "StartTime": "01:05:39.2600000",
      "EndTime": "01:05:39.3800000"
    }
  },
  {
    "TextLocation": {
      "Start": 50566,
      "End": 50570
    },
    "TimeRange": {
      "StartTime": "01:05:39.3800000",
      "EndTime": "01:05:39.4700000"
    }
  },
  {
    "TextLocation": {
      "Start": 50571,
      "End": 50575
    },
    "TimeRange": {
      "StartTime": "01:05:39.4700000",
      "EndTime": "01:05:39.5900000"
    }
  },
  {
    "TextLocation": {
      "Start": 50576,
      "End": 50582
    },
    "TimeRange": {
      "StartTime": "01:05:39.5900000",
      "EndTime": "01:05:39.8900000"
    }
  },
  {
    "TextLocation": {
      "Start": 50583,
      "End": 50585
    },
    "TimeRange": {
      "StartTime": "01:05:39.8900000",
      "EndTime": "01:05:39.9800000"
    }
  },
  {
    "TextLocation": {
      "Start": 50586,
      "End": 50588
    },
    "TimeRange": {
      "StartTime": "01:05:39.9800000",
      "EndTime": "01:05:41"
    }
  },
  {
    "TextLocation": {
      "Start": 50590,
      "End": 50594
    },
    "TimeRange": {
      "StartTime": "01:05:42.4700000",
      "EndTime": "01:05:42.7700000"
    }
  },
  {
    "TextLocation": {
      "Start": 50595,
      "End": 50598
    },
    "TimeRange": {
      "StartTime": "01:05:42.7700000",
      "EndTime": "01:05:42.9500000"
    }
  },
  {
    "TextLocation": {
      "Start": 50599,
      "End": 50604
    },
    "TimeRange": {
      "StartTime": "01:05:42.9500000",
      "EndTime": "01:05:43.3700000"
    }
  },
  {
    "TextLocation": {
      "Start": 50605,
      "End": 50609
    },
    "TimeRange": {
      "StartTime": "01:05:43.3700000",
      "EndTime": "01:05:43.5200000"
    }
  },
  {
    "TextLocation": {
      "Start": 50610,
      "End": 50613
    },
    "TimeRange": {
      "StartTime": "01:05:43.5200000",
      "EndTime": "01:05:43.7300000"
    }
  },
  {
    "TextLocation": {
      "Start": 50614,
      "End": 50617
    },
    "TimeRange": {
      "StartTime": "01:05:43.7300000",
      "EndTime": "01:05:43.8500000"
    }
  },
  {
    "TextLocation": {
      "Start": 50618,
      "End": 50623
    },
    "TimeRange": {
      "StartTime": "01:05:43.8500000",
      "EndTime": "01:05:44.3600000"
    }
  },
  {
    "TextLocation": {
      "Start": 50624,
      "End": 50628
    },
    "TimeRange": {
      "StartTime": "01:05:44.6900000",
      "EndTime": "01:05:44.9000000"
    }
  },
  {
    "TextLocation": {
      "Start": 50629,
      "End": 50635
    },
    "TimeRange": {
      "StartTime": "01:05:44.9000000",
      "EndTime": "01:05:45.2600000"
    }
  },
  {
    "TextLocation": {
      "Start": 50636,
      "End": 50638
    },
    "TimeRange": {
      "StartTime": "01:05:45.2600000",
      "EndTime": "01:05:45.3500000"
    }
  },
  {
    "TextLocation": {
      "Start": 50639,
      "End": 50642
    },
    "TimeRange": {
      "StartTime": "01:05:45.3500000",
      "EndTime": "01:05:45.4400000"
    }
  },
  {
    "TextLocation": {
      "Start": 50643,
      "End": 50647
    },
    "TimeRange": {
      "StartTime": "01:05:45.4400000",
      "EndTime": "01:05:45.6800000"
    }
  },
  {
    "TextLocation": {
      "Start": 50648,
      "End": 50655
    },
    "TimeRange": {
      "StartTime": "01:05:45.6800000",
      "EndTime": "01:05:46.6400000"
    }
  },
  {
    "TextLocation": {
      "Start": 50658,
      "End": 50661
    },
    "TimeRange": {
      "StartTime": "01:05:46.6700000",
      "EndTime": "01:05:47.2700000"
    }
  },
  {
    "TextLocation": {
      "Start": 50664,
      "End": 50667
    },
    "TimeRange": {
      "StartTime": "01:05:47.3000000",
      "EndTime": "01:05:47.5100000"
    }
  },
  {
    "TextLocation": {
      "Start": 50668,
      "End": 50671
    },
    "TimeRange": {
      "StartTime": "01:05:47.5100000",
      "EndTime": "01:05:47.6600000"
    }
  },
  {
    "TextLocation": {
      "Start": 50672,
      "End": 50677
    },
    "TimeRange": {
      "StartTime": "01:05:47.6600000",
      "EndTime": "01:05:47.9300000"
    }
  },
  {
    "TextLocation": {
      "Start": 50678,
      "End": 50685
    },
    "TimeRange": {
      "StartTime": "01:05:47.9300000",
      "EndTime": "01:05:48.2900000"
    }
  },
  {
    "TextLocation": {
      "Start": 50686,
      "End": 50689
    },
    "TimeRange": {
      "StartTime": "01:05:48.2900000",
      "EndTime": "01:05:48.5300000"
    }
  },
  {
    "TextLocation": {
      "Start": 50690,
      "End": 50694
    },
    "TimeRange": {
      "StartTime": "01:05:48.5300000",
      "EndTime": "01:05:48.8100000"
    }
  },
  {
    "TextLocation": {
      "Start": 50695,
      "End": 50697
    },
    "TimeRange": {
      "StartTime": "01:05:48.8100000",
      "EndTime": "01:05:48.8800000"
    }
  },
  {
    "TextLocation": {
      "Start": 50698,
      "End": 50702
    },
    "TimeRange": {
      "StartTime": "01:05:48.8900000",
      "EndTime": "01:05:49.1600000"
    }
  },
  {
    "TextLocation": {
      "Start": 50710,
      "End": 50713
    },
    "TimeRange": {
      "StartTime": "01:05:50.1000000",
      "EndTime": "01:05:50.8200000"
    }
  },
  {
    "TextLocation": {
      "Start": 50721,
      "End": 50725
    },
    "TimeRange": {
      "StartTime": "01:05:51.7300000",
      "EndTime": "01:05:52"
    }
  },
  {
    "TextLocation": {
      "Start": 50726,
      "End": 50729
    },
    "TimeRange": {
      "StartTime": "01:05:52",
      "EndTime": "01:05:52.0900000"
    }
  },
  {
    "TextLocation": {
      "Start": 50730,
      "End": 50733
    },
    "TimeRange": {
      "StartTime": "01:05:52.1200000",
      "EndTime": "01:05:52.3600000"
    }
  },
  {
    "TextLocation": {
      "Start": 50734,
      "End": 50736
    },
    "TimeRange": {
      "StartTime": "01:05:52.3600000",
      "EndTime": "01:05:52.5400000"
    }
  },
  {
    "TextLocation": {
      "Start": 50737,
      "End": 50740
    },
    "TimeRange": {
      "StartTime": "01:05:52.5400000",
      "EndTime": "01:05:52.7500000"
    }
  },
  {
    "TextLocation": {
      "Start": 50741,
      "End": 50745
    },
    "TimeRange": {
      "StartTime": "01:05:52.7800000",
      "EndTime": "01:05:53.5000000"
    }
  },
  {
    "TextLocation": {
      "Start": 50746,
      "End": 50753
    },
    "TimeRange": {
      "StartTime": "01:05:53.5000000",
      "EndTime": "01:05:53.9800000"
    }
  },
  {
    "TextLocation": {
      "Start": 50754,
      "End": 50757
    },
    "TimeRange": {
      "StartTime": "01:05:53.9800000",
      "EndTime": "01:05:54.2500000"
    }
  },
  {
    "TextLocation": {
      "Start": 50759,
      "End": 50767
    },
    "TimeRange": {
      "StartTime": "01:05:54.2500000",
      "EndTime": "01:05:54.7900000"
    }
  },
  {
    "TextLocation": {
      "Start": 50768,
      "End": 50771
    },
    "TimeRange": {
      "StartTime": "01:05:54.7900000",
      "EndTime": "01:05:54.9700000"
    }
  },
  {
    "TextLocation": {
      "Start": 50772,
      "End": 50776
    },
    "TimeRange": {
      "StartTime": "01:05:54.9700000",
      "EndTime": "01:05:55.1500000"
    }
  },
  {
    "TextLocation": {
      "Start": 50777,
      "End": 50782
    },
    "TimeRange": {
      "StartTime": "01:05:55.1500000",
      "EndTime": "01:05:55.9600000"
    }
  },
  {
    "TextLocation": {
      "Start": 50785,
      "End": 50787
    },
    "TimeRange": {
      "StartTime": "01:05:57.6100000",
      "EndTime": "01:05:57.7900000"
    }
  },
  {
    "TextLocation": {
      "Start": 50788,
      "End": 50791
    },
    "TimeRange": {
      "StartTime": "01:05:57.7900000",
      "EndTime": "01:05:57.9100000"
    }
  },
  {
    "TextLocation": {
      "Start": 50792,
      "End": 50799
    },
    "TimeRange": {
      "StartTime": "01:05:57.9100000",
      "EndTime": "01:05:58.8700000"
    }
  },
  {
    "TextLocation": {
      "Start": 50802,
      "End": 50806
    },
    "TimeRange": {
      "StartTime": "01:05:59.6100000",
      "EndTime": "01:05:59.9700000"
    }
  },
  {
    "TextLocation": {
      "Start": 50807,
      "End": 50810
    },
    "TimeRange": {
      "StartTime": "01:05:59.9700000",
      "EndTime": "01:06:00.1500000"
    }
  },
  {
    "TextLocation": {
      "Start": 50811,
      "End": 50815
    },
    "TimeRange": {
      "StartTime": "01:06:00.1500000",
      "EndTime": "01:06:00.4500000"
    }
  },
  {
    "TextLocation": {
      "Start": 50816,
      "End": 50824
    },
    "TimeRange": {
      "StartTime": "01:06:00.4500000",
      "EndTime": "01:06:00.9300000"
    }
  },
  {
    "TextLocation": {
      "Start": 50825,
      "End": 50829
    },
    "TimeRange": {
      "StartTime": "01:06:00.9300000",
      "EndTime": "01:06:01.2600000"
    }
  },
  {
    "TextLocation": {
      "Start": 50830,
      "End": 50832
    },
    "TimeRange": {
      "StartTime": "01:06:01.2600000",
      "EndTime": "01:06:01.4700000"
    }
  },
  {
    "TextLocation": {
      "Start": 50833,
      "End": 50840
    },
    "TimeRange": {
      "StartTime": "01:06:01.4700000",
      "EndTime": "01:06:02.0100000"
    }
  },
  {
    "TextLocation": {
      "Start": 50841,
      "End": 50845
    },
    "TimeRange": {
      "StartTime": "01:06:02.0100000",
      "EndTime": "01:06:02.4600000"
    }
  },
  {
    "TextLocation": {
      "Start": 50853,
      "End": 50856
    },
    "TimeRange": {
      "StartTime": "01:06:03.3500000",
      "EndTime": "01:06:03.6800000"
    }
  },
  {
    "TextLocation": {
      "Start": 50857,
      "End": 50863
    },
    "TimeRange": {
      "StartTime": "01:06:03.6800000",
      "EndTime": "01:06:04.3400000"
    }
  },
  {
    "TextLocation": {
      "Start": 50871,
      "End": 50875
    },
    "TimeRange": {
      "StartTime": "01:06:04.6300000",
      "EndTime": "01:06:04.9300000"
    }
  },
  {
    "TextLocation": {
      "Start": 50878,
      "End": 50881
    },
    "TimeRange": {
      "StartTime": "01:06:04.9400000",
      "EndTime": "01:06:05.0900000"
    }
  },
  {
    "TextLocation": {
      "Start": 50882,
      "End": 50885
    },
    "TimeRange": {
      "StartTime": "01:06:05.0900000",
      "EndTime": "01:06:05.7200000"
    }
  },
  {
    "TextLocation": {
      "Start": 50893,
      "End": 50894
    },
    "TimeRange": {
      "StartTime": "01:06:07.6400000",
      "EndTime": "01:06:08.0600000"
    }
  },
  {
    "TextLocation": {
      "Start": 50895,
      "End": 50899
    },
    "TimeRange": {
      "StartTime": "01:06:08.0600000",
      "EndTime": "01:06:08.7500000"
    }
  },
  {
    "TextLocation": {
      "Start": 50900,
      "End": 50906
    },
    "TimeRange": {
      "StartTime": "01:06:08.7500000",
      "EndTime": "01:06:09.1700000"
    }
  },
  {
    "TextLocation": {
      "Start": 50907,
      "End": 50914
    },
    "TimeRange": {
      "StartTime": "01:06:09.1700000",
      "EndTime": "01:06:09.4100000"
    }
  },
  {
    "TextLocation": {
      "Start": 50915,
      "End": 50917
    },
    "TimeRange": {
      "StartTime": "01:06:09.4100000",
      "EndTime": "01:06:09.7700000"
    }
  },
  {
    "TextLocation": {
      "Start": 50925,
      "End": 50928
    },
    "TimeRange": {
      "StartTime": "01:06:11.0200000",
      "EndTime": "01:06:11.3200000"
    }
  },
  {
    "TextLocation": {
      "Start": 50929,
      "End": 50932
    },
    "TimeRange": {
      "StartTime": "01:06:11.3200000",
      "EndTime": "01:06:11.4700000"
    }
  },
  {
    "TextLocation": {
      "Start": 50933,
      "End": 50937
    },
    "TimeRange": {
      "StartTime": "01:06:11.4700000",
      "EndTime": "01:06:11.8300000"
    }
  },
  {
    "TextLocation": {
      "Start": 50938,
      "End": 50941
    },
    "TimeRange": {
      "StartTime": "01:06:11.8300000",
      "EndTime": "01:06:12.0100000"
    }
  },
  {
    "TextLocation": {
      "Start": 50942,
      "End": 50946
    },
    "TimeRange": {
      "StartTime": "01:06:12.0100000",
      "EndTime": "01:06:12.4300000"
    }
  },
  {
    "TextLocation": {
      "Start": 50954,
      "End": 50961
    },
    "TimeRange": {
      "StartTime": "01:06:13.6800000",
      "EndTime": "01:06:14.0400000"
    }
  },
  {
    "TextLocation": {
      "Start": 50962,
      "End": 50968
    },
    "TimeRange": {
      "StartTime": "01:06:14.0400000",
      "EndTime": "01:06:14.4300000"
    }
  },
  {
    "TextLocation": {
      "Start": 50969,
      "End": 50972
    },
    "TimeRange": {
      "StartTime": "01:06:14.4300000",
      "EndTime": "01:06:14.7600000"
    }
  },
  {
    "TextLocation": {
      "Start": 50973,
      "End": 50977
    },
    "TimeRange": {
      "StartTime": "01:06:14.7600000",
      "EndTime": "01:06:15.1200000"
    }
  },
  {
    "TextLocation": {
      "Start": 50978,
      "End": 50982
    },
    "TimeRange": {
      "StartTime": "01:06:15.1200000",
      "EndTime": "01:06:15.6000000"
    }
  },
  {
    "TextLocation": {
      "Start": 50983,
      "End": 50987
    },
    "TimeRange": {
      "StartTime": "01:06:16.2600000",
      "EndTime": "01:06:16.5300000"
    }
  },
  {
    "TextLocation": {
      "Start": 50988,
      "End": 50994
    },
    "TimeRange": {
      "StartTime": "01:06:16.5300000",
      "EndTime": "01:06:16.7400000"
    }
  },
  {
    "TextLocation": {
      "Start": 50995,
      "End": 51000
    },
    "TimeRange": {
      "StartTime": "01:06:16.7400000",
      "EndTime": "01:06:17.0100000"
    }
  },
  {
    "TextLocation": {
      "Start": 51001,
      "End": 51007
    },
    "TimeRange": {
      "StartTime": "01:06:17.0100000",
      "EndTime": "01:06:17.2800000"
    }
  },
  {
    "TextLocation": {
      "Start": 51008,
      "End": 51010
    },
    "TimeRange": {
      "StartTime": "01:06:17.2800000",
      "EndTime": "01:06:17.3700000"
    }
  },
  {
    "TextLocation": {
      "Start": 51011,
      "End": 51014
    },
    "TimeRange": {
      "StartTime": "01:06:17.3700000",
      "EndTime": "01:06:17.4600000"
    }
  },
  {
    "TextLocation": {
      "Start": 51015,
      "End": 51020
    },
    "TimeRange": {
      "StartTime": "01:06:17.4600000",
      "EndTime": "01:06:18.0300000"
    }
  },
  {
    "TextLocation": {
      "Start": 51028,
      "End": 51032
    },
    "TimeRange": {
      "StartTime": "01:06:18.1100000",
      "EndTime": "01:06:18.6000000"
    }
  },
  {
    "TextLocation": {
      "Start": 51035,
      "End": 51037
    },
    "TimeRange": {
      "StartTime": "01:06:19.2300000",
      "EndTime": "01:06:19.6800000"
    }
  },
  {
    "TextLocation": {
      "Start": 51038,
      "End": 51040
    },
    "TimeRange": {
      "StartTime": "01:06:19.6800000",
      "EndTime": "01:06:19.8900000"
    }
  },
  {
    "TextLocation": {
      "Start": 51041,
      "End": 51044
    },
    "TimeRange": {
      "StartTime": "01:06:19.8900000",
      "EndTime": "01:06:20.1000000"
    }
  },
  {
    "TextLocation": {
      "Start": 51045,
      "End": 51048
    },
    "TimeRange": {
      "StartTime": "01:06:20.1000000",
      "EndTime": "01:06:20.2200000"
    }
  },
  {
    "TextLocation": {
      "Start": 51049,
      "End": 51054
    },
    "TimeRange": {
      "StartTime": "01:06:20.2200000",
      "EndTime": "01:06:20.5500000"
    }
  },
  {
    "TextLocation": {
      "Start": 51055,
      "End": 51059
    },
    "TimeRange": {
      "StartTime": "01:06:20.5500000",
      "EndTime": "01:06:20.7300000"
    }
  },
  {
    "TextLocation": {
      "Start": 51060,
      "End": 51065
    },
    "TimeRange": {
      "StartTime": "01:06:20.7300000",
      "EndTime": "01:06:20.9700000"
    }
  },
  {
    "TextLocation": {
      "Start": 51066,
      "End": 51068
    },
    "TimeRange": {
      "StartTime": "01:06:20.9700000",
      "EndTime": "01:06:21.0900000"
    }
  },
  {
    "TextLocation": {
      "Start": 51069,
      "End": 51071
    },
    "TimeRange": {
      "StartTime": "01:06:21.0900000",
      "EndTime": "01:06:21.2400000"
    }
  },
  {
    "TextLocation": {
      "Start": 51072,
      "End": 51079
    },
    "TimeRange": {
      "StartTime": "01:06:21.2400000",
      "EndTime": "01:06:21.6000000"
    }
  },
  {
    "TextLocation": {
      "Start": 51080,
      "End": 51083
    },
    "TimeRange": {
      "StartTime": "01:06:21.6000000",
      "EndTime": "01:06:22.0200000"
    }
  },
  {
    "TextLocation": {
      "Start": 51085,
      "End": 51087
    },
    "TimeRange": {
      "StartTime": "01:06:22.0200000",
      "EndTime": "01:06:22.1700000"
    }
  },
  {
    "TextLocation": {
      "Start": 51088,
      "End": 51091
    },
    "TimeRange": {
      "StartTime": "01:06:22.1700000",
      "EndTime": "01:06:22.3200000"
    }
  },
  {
    "TextLocation": {
      "Start": 51092,
      "End": 51097
    },
    "TimeRange": {
      "StartTime": "01:06:22.3200000",
      "EndTime": "01:06:22.5600000"
    }
  },
  {
    "TextLocation": {
      "Start": 51098,
      "End": 51100
    },
    "TimeRange": {
      "StartTime": "01:06:22.5600000",
      "EndTime": "01:06:22.6800000"
    }
  },
  {
    "TextLocation": {
      "Start": 51101,
      "End": 51103
    },
    "TimeRange": {
      "StartTime": "01:06:22.6800000",
      "EndTime": "01:06:23.2800000"
    }
  },
  {
    "TextLocation": {
      "Start": 51104,
      "End": 51106
    },
    "TimeRange": {
      "StartTime": "01:06:23.7600000",
      "EndTime": "01:06:23.9700000"
    }
  },
  {
    "TextLocation": {
      "Start": 51107,
      "End": 51111
    },
    "TimeRange": {
      "StartTime": "01:06:23.9700000",
      "EndTime": "01:06:24.2100000"
    }
  },
  {
    "TextLocation": {
      "Start": 51112,
      "End": 51117
    },
    "TimeRange": {
      "StartTime": "01:06:24.2100000",
      "EndTime": "01:06:24.8400000"
    }
  },
  {
    "TextLocation": {
      "Start": 51125,
      "End": 51127
    },
    "TimeRange": {
      "StartTime": "01:06:24.8400000",
      "EndTime": "01:06:25.2600000"
    }
  },
  {
    "TextLocation": {
      "Start": 51128,
      "End": 51135
    },
    "TimeRange": {
      "StartTime": "01:06:25.2600000",
      "EndTime": "01:06:25.9500000"
    }
  },
  {
    "TextLocation": {
      "Start": 51143,
      "End": 51145
    },
    "TimeRange": {
      "StartTime": "01:06:25.9500000",
      "EndTime": "01:06:26.1000000"
    }
  },
  {
    "TextLocation": {
      "Start": 51146,
      "End": 51153
    },
    "TimeRange": {
      "StartTime": "01:06:26.1000000",
      "EndTime": "01:06:26.7000000"
    }
  },
  {
    "TextLocation": {
      "Start": 51156,
      "End": 51159
    },
    "TimeRange": {
      "StartTime": "01:06:26.7300000",
      "EndTime": "01:06:27.0900000"
    }
  },
  {
    "TextLocation": {
      "Start": 51162,
      "End": 51163
    },
    "TimeRange": {
      "StartTime": "01:06:27.0900000",
      "EndTime": "01:06:27.1200000"
    }
  },
  {
    "TextLocation": {
      "Start": 51164,
      "End": 51168
    },
    "TimeRange": {
      "StartTime": "01:06:27.1200000",
      "EndTime": "01:06:27.2700000"
    }
  },
  {
    "TextLocation": {
      "Start": 51170,
      "End": 51177
    },
    "TimeRange": {
      "StartTime": "01:06:27.2700000",
      "EndTime": "01:06:27.5400000"
    }
  },
  {
    "TextLocation": {
      "Start": 51178,
      "End": 51181
    },
    "TimeRange": {
      "StartTime": "01:06:27.5400000",
      "EndTime": "01:06:27.6900000"
    }
  },
  {
    "TextLocation": {
      "Start": 51182,
      "End": 51184
    },
    "TimeRange": {
      "StartTime": "01:06:27.6900000",
      "EndTime": "01:06:27.8100000"
    }
  },
  {
    "TextLocation": {
      "Start": 51185,
      "End": 51188
    },
    "TimeRange": {
      "StartTime": "01:06:27.8100000",
      "EndTime": "01:06:27.9300000"
    }
  },
  {
    "TextLocation": {
      "Start": 51189,
      "End": 51193
    },
    "TimeRange": {
      "StartTime": "01:06:27.9300000",
      "EndTime": "01:06:28.0500000"
    }
  },
  {
    "TextLocation": {
      "Start": 51194,
      "End": 51197
    },
    "TimeRange": {
      "StartTime": "01:06:28.0500000",
      "EndTime": "01:06:28.1700000"
    }
  },
  {
    "TextLocation": {
      "Start": 51198,
      "End": 51204
    },
    "TimeRange": {
      "StartTime": "01:06:28.1700000",
      "EndTime": "01:06:28.3800000"
    }
  },
  {
    "TextLocation": {
      "Start": 51205,
      "End": 51207
    },
    "TimeRange": {
      "StartTime": "01:06:28.3800000",
      "EndTime": "01:06:28.5000000"
    }
  },
  {
    "TextLocation": {
      "Start": 51208,
      "End": 51213
    },
    "TimeRange": {
      "StartTime": "01:06:28.5000000",
      "EndTime": "01:06:29.1000000"
    }
  },
  {
    "TextLocation": {
      "Start": 51214,
      "End": 51217
    },
    "TimeRange": {
      "StartTime": "01:06:29.1000000",
      "EndTime": "01:06:29.3400000"
    }
  },
  {
    "TextLocation": {
      "Start": 51220,
      "End": 51223
    },
    "TimeRange": {
      "StartTime": "01:06:29.6400000",
      "EndTime": "01:06:30.1200000"
    }
  },
  {
    "TextLocation": {
      "Start": 51226,
      "End": 51228
    },
    "TimeRange": {
      "StartTime": "01:06:30.2100000",
      "EndTime": "01:06:30.7200000"
    }
  },
  {
    "TextLocation": {
      "Start": 51229,
      "End": 51231
    },
    "TimeRange": {
      "StartTime": "01:06:30.7200000",
      "EndTime": "01:06:30.8400000"
    }
  },
  {
    "TextLocation": {
      "Start": 51232,
      "End": 51238
    },
    "TimeRange": {
      "StartTime": "01:06:30.8400000",
      "EndTime": "01:06:30.9900000"
    }
  },
  {
    "TextLocation": {
      "Start": 51239,
      "End": 51244
    },
    "TimeRange": {
      "StartTime": "01:06:30.9900000",
      "EndTime": "01:06:31.1700000"
    }
  },
  {
    "TextLocation": {
      "Start": 51245,
      "End": 51247
    },
    "TimeRange": {
      "StartTime": "01:06:31.1700000",
      "EndTime": "01:06:31.2600000"
    }
  },
  {
    "TextLocation": {
      "Start": 51248,
      "End": 51250
    },
    "TimeRange": {
      "StartTime": "01:06:31.2600000",
      "EndTime": "01:06:31.5600000"
    }
  },
  {
    "TextLocation": {
      "Start": 51251,
      "End": 51262
    },
    "TimeRange": {
      "StartTime": "01:06:31.5600000",
      "EndTime": "01:06:32.4300000"
    }
  },
  {
    "TextLocation": {
      "Start": 51264,
      "End": 51268
    },
    "TimeRange": {
      "StartTime": "01:06:32.4300000",
      "EndTime": "01:06:32.6100000"
    }
  },
  {
    "TextLocation": {
      "Start": 51269,
      "End": 51274
    },
    "TimeRange": {
      "StartTime": "01:06:32.6100000",
      "EndTime": "01:06:32.7600000"
    }
  },
  {
    "TextLocation": {
      "Start": 51275,
      "End": 51277
    },
    "TimeRange": {
      "StartTime": "01:06:32.7600000",
      "EndTime": "01:06:32.8500000"
    }
  },
  {
    "TextLocation": {
      "Start": 51278,
      "End": 51280
    },
    "TimeRange": {
      "StartTime": "01:06:32.8500000",
      "EndTime": "01:06:33.0300000"
    }
  },
  {
    "TextLocation": {
      "Start": 51281,
      "End": 51283
    },
    "TimeRange": {
      "StartTime": "01:06:33.0300000",
      "EndTime": "01:06:33.1800000"
    }
  },
  {
    "TextLocation": {
      "Start": 51284,
      "End": 51287
    },
    "TimeRange": {
      "StartTime": "01:06:33.1800000",
      "EndTime": "01:06:33.2700000"
    }
  },
  {
    "TextLocation": {
      "Start": 51288,
      "End": 51295
    },
    "TimeRange": {
      "StartTime": "01:06:33.2700000",
      "EndTime": "01:06:33.8700000"
    }
  },
  {
    "TextLocation": {
      "Start": 51296,
      "End": 51303
    },
    "TimeRange": {
      "StartTime": "01:06:33.8700000",
      "EndTime": "01:06:34.6500000"
    }
  },
  {
    "TextLocation": {
      "Start": 51304,
      "End": 51309
    },
    "TimeRange": {
      "StartTime": "01:06:34.6500000",
      "EndTime": "01:06:35.0100000"
    }
  },
  {
    "TextLocation": {
      "Start": 51310,
      "End": 51314
    },
    "TimeRange": {
      "StartTime": "01:06:35.0100000",
      "EndTime": "01:06:35.2200000"
    }
  },
  {
    "TextLocation": {
      "Start": 51315,
      "End": 51324
    },
    "TimeRange": {
      "StartTime": "01:06:35.2200000",
      "EndTime": "01:06:36"
    }
  },
  {
    "TextLocation": {
      "Start": 51327,
      "End": 51331
    },
    "TimeRange": {
      "StartTime": "01:06:36.0300000",
      "EndTime": "01:06:36.3900000"
    }
  },
  {
    "TextLocation": {
      "Start": 51334,
      "End": 51338
    },
    "TimeRange": {
      "StartTime": "01:06:40.2500000",
      "EndTime": "01:06:40.5500000"
    }
  },
  {
    "TextLocation": {
      "Start": 51339,
      "End": 51342
    },
    "TimeRange": {
      "StartTime": "01:06:40.5500000",
      "EndTime": "01:06:40.7000000"
    }
  },
  {
    "TextLocation": {
      "Start": 51343,
      "End": 51349
    },
    "TimeRange": {
      "StartTime": "01:06:40.7300000",
      "EndTime": "01:06:41.1800000"
    }
  },
  {
    "TextLocation": {
      "Start": 51350,
      "End": 51355
    },
    "TimeRange": {
      "StartTime": "01:06:41.1800000",
      "EndTime": "01:06:41.5700000"
    }
  },
  {
    "TextLocation": {
      "Start": 51356,
      "End": 51363
    },
    "TimeRange": {
      "StartTime": "01:06:41.5700000",
      "EndTime": "01:06:42.5000000"
    }
  },
  {
    "TextLocation": {
      "Start": 51364,
      "End": 51368
    },
    "TimeRange": {
      "StartTime": "01:06:42.5000000",
      "EndTime": "01:06:42.9500000"
    }
  },
  {
    "TextLocation": {
      "Start": 51369,
      "End": 51373
    },
    "TimeRange": {
      "StartTime": "01:06:42.9500000",
      "EndTime": "01:06:43.4900000"
    }
  },
  {
    "TextLocation": {
      "Start": 51376,
      "End": 51383
    },
    "TimeRange": {
      "StartTime": "01:06:44.1300000",
      "EndTime": "01:06:44.5800000"
    }
  },
  {
    "TextLocation": {
      "Start": 51384,
      "End": 51388
    },
    "TimeRange": {
      "StartTime": "01:06:44.5800000",
      "EndTime": "01:06:44.8400000"
    }
  },
  {
    "TextLocation": {
      "Start": 51389,
      "End": 51395
    },
    "TimeRange": {
      "StartTime": "01:06:44.9400000",
      "EndTime": "01:06:45.1100000"
    }
  },
  {
    "TextLocation": {
      "Start": 51403,
      "End": 51406
    },
    "TimeRange": {
      "StartTime": "01:06:45.1800000",
      "EndTime": "01:06:45.6000000"
    }
  },
  {
    "TextLocation": {
      "Start": 51409,
      "End": 51413
    },
    "TimeRange": {
      "StartTime": "01:06:46.9000000",
      "EndTime": "01:06:47.1400000"
    }
  },
  {
    "TextLocation": {
      "Start": 51414,
      "End": 51417
    },
    "TimeRange": {
      "StartTime": "01:06:47.1400000",
      "EndTime": "01:06:47.7400000"
    }
  },
  {
    "TextLocation": {
      "Start": 51418,
      "End": 51423
    },
    "TimeRange": {
      "StartTime": "01:06:47.7400000",
      "EndTime": "01:06:48.3100000"
    }
  },
  {
    "TextLocation": {
      "Start": 51431,
      "End": 51435
    },
    "TimeRange": {
      "StartTime": "01:06:49.3100000",
      "EndTime": "01:06:49.8500000"
    }
  },
  {
    "TextLocation": {
      "Start": 51438,
      "End": 51441
    },
    "TimeRange": {
      "StartTime": "01:06:50.6000000",
      "EndTime": "01:06:50.7500000"
    }
  },
  {
    "TextLocation": {
      "Start": 51442,
      "End": 51445
    },
    "TimeRange": {
      "StartTime": "01:06:50.7500000",
      "EndTime": "01:06:50.8700000"
    }
  },
  {
    "TextLocation": {
      "Start": 51446,
      "End": 51450
    },
    "TimeRange": {
      "StartTime": "01:06:50.8700000",
      "EndTime": "01:06:51.0200000"
    }
  },
  {
    "TextLocation": {
      "Start": 51451,
      "End": 51455
    },
    "TimeRange": {
      "StartTime": "01:06:51.0200000",
      "EndTime": "01:06:51.3500000"
    }
  },
  {
    "TextLocation": {
      "Start": 51463,
      "End": 51469
    },
    "TimeRange": {
      "StartTime": "01:06:54.3800000",
      "EndTime": "01:06:54.7700000"
    }
  },
  {
    "TextLocation": {
      "Start": 51470,
      "End": 51477
    },
    "TimeRange": {
      "StartTime": "01:06:54.7700000",
      "EndTime": "01:06:55.7000000"
    }
  },
  {
    "TextLocation": {
      "Start": 51480,
      "End": 51482
    },
    "TimeRange": {
      "StartTime": "01:07:00.0800000",
      "EndTime": "01:07:00.2900000"
    }
  },
  {
    "TextLocation": {
      "Start": 51483,
      "End": 51489
    },
    "TimeRange": {
      "StartTime": "01:07:00.2900000",
      "EndTime": "01:07:00.5600000"
    }
  },
  {
    "TextLocation": {
      "Start": 51492,
      "End": 51496
    },
    "TimeRange": {
      "StartTime": "01:07:00.5600000",
      "EndTime": "01:07:01.1300000"
    }
  },
  {
    "TextLocation": {
      "Start": 51497,
      "End": 51500
    },
    "TimeRange": {
      "StartTime": "01:07:01.1300000",
      "EndTime": "01:07:01.9100000"
    }
  },
  {
    "TextLocation": {
      "Start": 51501,
      "End": 51506
    },
    "TimeRange": {
      "StartTime": "01:07:02.0600000",
      "EndTime": "01:07:02.6100000"
    }
  },
  {
    "TextLocation": {
      "Start": 51514,
      "End": 51517
    },
    "TimeRange": {
      "StartTime": "01:07:05.0100000",
      "EndTime": "01:07:05.2800000"
    }
  },
  {
    "TextLocation": {
      "Start": 51518,
      "End": 51521
    },
    "TimeRange": {
      "StartTime": "01:07:05.2800000",
      "EndTime": "01:07:05.4600000"
    }
  },
  {
    "TextLocation": {
      "Start": 51522,
      "End": 51531
    },
    "TimeRange": {
      "StartTime": "01:07:05.4600000",
      "EndTime": "01:07:06.4200000"
    }
  },
  {
    "TextLocation": {
      "Start": 51534,
      "End": 51539
    },
    "TimeRange": {
      "StartTime": "01:07:08.7600000",
      "EndTime": "01:07:09.1200000"
    }
  },
  {
    "TextLocation": {
      "Start": 51540,
      "End": 51543
    },
    "TimeRange": {
      "StartTime": "01:07:09.1200000",
      "EndTime": "01:07:09.3900000"
    }
  },
  {
    "TextLocation": {
      "Start": 51544,
      "End": 51550
    },
    "TimeRange": {
      "StartTime": "01:07:09.3900000",
      "EndTime": "01:07:09.8700000"
    }
  },
  {
    "TextLocation": {
      "Start": 51551,
      "End": 51554
    },
    "TimeRange": {
      "StartTime": "01:07:09.8700000",
      "EndTime": "01:07:10.3200000"
    }
  },
  {
    "TextLocation": {
      "Start": 51555,
      "End": 51559
    },
    "TimeRange": {
      "StartTime": "01:07:10.3500000",
      "EndTime": "01:07:10.8300000"
    }
  },
  {
    "TextLocation": {
      "Start": 51560,
      "End": 51564
    },
    "TimeRange": {
      "StartTime": "01:07:10.8300000",
      "EndTime": "01:07:11.2500000"
    }
  },
  {
    "TextLocation": {
      "Start": 51565,
      "End": 51572
    },
    "TimeRange": {
      "StartTime": "01:07:11.2500000",
      "EndTime": "01:07:11.7900000"
    }
  },
  {
    "TextLocation": {
      "Start": 51573,
      "End": 51582
    },
    "TimeRange": {
      "StartTime": "01:07:11.7900000",
      "EndTime": "01:07:12.3000000"
    }
  },
  {
    "TextLocation": {
      "Start": 51583,
      "End": 51585
    },
    "TimeRange": {
      "StartTime": "01:07:12.3000000",
      "EndTime": "01:07:12.5100000"
    }
  },
  {
    "TextLocation": {
      "Start": 51586,
      "End": 51590
    },
    "TimeRange": {
      "StartTime": "01:07:12.5100000",
      "EndTime": "01:07:12.7200000"
    }
  },
  {
    "TextLocation": {
      "Start": 51591,
      "End": 51595
    },
    "TimeRange": {
      "StartTime": "01:07:12.7200000",
      "EndTime": "01:07:13.2600000"
    }
  },
  {
    "TextLocation": {
      "Start": 51598,
      "End": 51601
    },
    "TimeRange": {
      "StartTime": "01:07:13.3000000",
      "EndTime": "01:07:13.6400000"
    }
  },
  {
    "TextLocation": {
      "Start": 51604,
      "End": 51607
    },
    "TimeRange": {
      "StartTime": "01:07:13.6500000",
      "EndTime": "01:07:13.9200000"
    }
  },
  {
    "TextLocation": {
      "Start": 51608,
      "End": 51612
    },
    "TimeRange": {
      "StartTime": "01:07:13.9200000",
      "EndTime": "01:07:14.1900000"
    }
  },
  {
    "TextLocation": {
      "Start": 51613,
      "End": 51617
    },
    "TimeRange": {
      "StartTime": "01:07:14.1900000",
      "EndTime": "01:07:14.4600000"
    }
  },
  {
    "TextLocation": {
      "Start": 51618,
      "End": 51623
    },
    "TimeRange": {
      "StartTime": "01:07:14.4600000",
      "EndTime": "01:07:14.9100000"
    }
  },
  {
    "TextLocation": {
      "Start": 51624,
      "End": 51628
    },
    "TimeRange": {
      "StartTime": "01:07:14.9100000",
      "EndTime": "01:07:15.4500000"
    }
  },
  {
    "TextLocation": {
      "Start": 51629,
      "End": 51631
    },
    "TimeRange": {
      "StartTime": "01:07:15.4500000",
      "EndTime": "01:07:15.6600000"
    }
  },
  {
    "TextLocation": {
      "Start": 51632,
      "End": 51638
    },
    "TimeRange": {
      "StartTime": "01:07:15.6600000",
      "EndTime": "01:07:16.0800000"
    }
  },
  {
    "TextLocation": {
      "Start": 51639,
      "End": 51643
    },
    "TimeRange": {
      "StartTime": "01:07:16.0800000",
      "EndTime": "01:07:16.4700000"
    }
  },
  {
    "TextLocation": {
      "Start": 51651,
      "End": 51653
    },
    "TimeRange": {
      "StartTime": "01:07:17.9100000",
      "EndTime": "01:07:18.2100000"
    }
  },
  {
    "TextLocation": {
      "Start": 51654,
      "End": 51657
    },
    "TimeRange": {
      "StartTime": "01:07:18.2100000",
      "EndTime": "01:07:18.8400000"
    }
  },
  {
    "TextLocation": {
      "Start": 51658,
      "End": 51664
    },
    "TimeRange": {
      "StartTime": "01:07:19.5900000",
      "EndTime": "01:07:19.8600000"
    }
  },
  {
    "TextLocation": {
      "Start": 51665,
      "End": 51671
    },
    "TimeRange": {
      "StartTime": "01:07:19.8600000",
      "EndTime": "01:07:20.0400000"
    }
  },
  {
    "TextLocation": {
      "Start": 51672,
      "End": 51676
    },
    "TimeRange": {
      "StartTime": "01:07:20.0400000",
      "EndTime": "01:07:20.3100000"
    }
  },
  {
    "TextLocation": {
      "Start": 51677,
      "End": 51679
    },
    "TimeRange": {
      "StartTime": "01:07:20.3100000",
      "EndTime": "01:07:20.4600000"
    }
  },
  {
    "TextLocation": {
      "Start": 51680,
      "End": 51684
    },
    "TimeRange": {
      "StartTime": "01:07:20.4600000",
      "EndTime": "01:07:20.8200000"
    }
  },
  {
    "TextLocation": {
      "Start": 51685,
      "End": 51687
    },
    "TimeRange": {
      "StartTime": "01:07:20.8200000",
      "EndTime": "01:07:21.4800000"
    }
  },
  {
    "TextLocation": {
      "Start": 51688,
      "End": 51690
    },
    "TimeRange": {
      "StartTime": "01:07:21.4800000",
      "EndTime": "01:07:21.7500000"
    }
  },
  {
    "TextLocation": {
      "Start": 51691,
      "End": 51698
    },
    "TimeRange": {
      "StartTime": "01:07:21.7500000",
      "EndTime": "01:07:21.9600000"
    }
  },
  {
    "TextLocation": {
      "Start": 51699,
      "End": 51701
    },
    "TimeRange": {
      "StartTime": "01:07:21.9600000",
      "EndTime": "01:07:22.0800000"
    }
  },
  {
    "TextLocation": {
      "Start": 51702,
      "End": 51704
    },
    "TimeRange": {
      "StartTime": "01:07:22.0800000",
      "EndTime": "01:07:22.2300000"
    }
  },
  {
    "TextLocation": {
      "Start": 51705,
      "End": 51709
    },
    "TimeRange": {
      "StartTime": "01:07:22.2300000",
      "EndTime": "01:07:22.8600000"
    }
  },
  {
    "TextLocation": {
      "Start": 51711,
      "End": 51714
    },
    "TimeRange": {
      "StartTime": "01:07:22.8600000",
      "EndTime": "01:07:23.5200000"
    }
  },
  {
    "TextLocation": {
      "Start": 51715,
      "End": 51718
    },
    "TimeRange": {
      "StartTime": "01:07:23.7600000",
      "EndTime": "01:07:23.9400000"
    }
  },
  {
    "TextLocation": {
      "Start": 51719,
      "End": 51728
    },
    "TimeRange": {
      "StartTime": "01:07:23.9400000",
      "EndTime": "01:07:24.3300000"
    }
  },
  {
    "TextLocation": {
      "Start": 51729,
      "End": 51736
    },
    "TimeRange": {
      "StartTime": "01:07:24.3300000",
      "EndTime": "01:07:25.0200000"
    }
  },
  {
    "TextLocation": {
      "Start": 51744,
      "End": 51748
    },
    "TimeRange": {
      "StartTime": "01:07:25.3200000",
      "EndTime": "01:07:25.7700000"
    }
  },
  {
    "TextLocation": {
      "Start": 51751,
      "End": 51753
    },
    "TimeRange": {
      "StartTime": "01:07:26.7500000",
      "EndTime": "01:07:26.9300000"
    }
  },
  {
    "TextLocation": {
      "Start": 51754,
      "End": 51758
    },
    "TimeRange": {
      "StartTime": "01:07:26.9300000",
      "EndTime": "01:07:27.0800000"
    }
  },
  {
    "TextLocation": {
      "Start": 51759,
      "End": 51762
    },
    "TimeRange": {
      "StartTime": "01:07:27.0800000",
      "EndTime": "01:07:27.2900000"
    }
  },
  {
    "TextLocation": {
      "Start": 51763,
      "End": 51769
    },
    "TimeRange": {
      "StartTime": "01:07:27.2900000",
      "EndTime": "01:07:27.5300000"
    }
  },
  {
    "TextLocation": {
      "Start": 51770,
      "End": 51774
    },
    "TimeRange": {
      "StartTime": "01:07:27.5300000",
      "EndTime": "01:07:27.7400000"
    }
  },
  {
    "TextLocation": {
      "Start": 51775,
      "End": 51777
    },
    "TimeRange": {
      "StartTime": "01:07:27.7400000",
      "EndTime": "01:07:27.8300000"
    }
  },
  {
    "TextLocation": {
      "Start": 51778,
      "End": 51782
    },
    "TimeRange": {
      "StartTime": "01:07:27.8300000",
      "EndTime": "01:07:28.0100000"
    }
  },
  {
    "TextLocation": {
      "Start": 51783,
      "End": 51787
    },
    "TimeRange": {
      "StartTime": "01:07:28.0100000",
      "EndTime": "01:07:28.1600000"
    }
  },
  {
    "TextLocation": {
      "Start": 51788,
      "End": 51790
    },
    "TimeRange": {
      "StartTime": "01:07:28.1600000",
      "EndTime": "01:07:28.7600000"
    }
  },
  {
    "TextLocation": {
      "Start": 51791,
      "End": 51794
    },
    "TimeRange": {
      "StartTime": "01:07:28.7600000",
      "EndTime": "01:07:28.9400000"
    }
  },
  {
    "TextLocation": {
      "Start": 51795,
      "End": 51804
    },
    "TimeRange": {
      "StartTime": "01:07:28.9400000",
      "EndTime": "01:07:29.5400000"
    }
  },
  {
    "TextLocation": {
      "Start": 51806,
      "End": 51809
    },
    "TimeRange": {
      "StartTime": "01:07:29.5400000",
      "EndTime": "01:07:29.7500000"
    }
  },
  {
    "TextLocation": {
      "Start": 51810,
      "End": 51817
    },
    "TimeRange": {
      "StartTime": "01:07:29.8400000",
      "EndTime": "01:07:30.0500000"
    }
  },
  {
    "TextLocation": {
      "Start": 51818,
      "End": 51822
    },
    "TimeRange": {
      "StartTime": "01:07:30.0500000",
      "EndTime": "01:07:30.2000000"
    }
  },
  {
    "TextLocation": {
      "Start": 51823,
      "End": 51829
    },
    "TimeRange": {
      "StartTime": "01:07:30.2000000",
      "EndTime": "01:07:30.5000000"
    }
  },
  {
    "TextLocation": {
      "Start": 51830,
      "End": 51840
    },
    "TimeRange": {
      "StartTime": "01:07:30.5000000",
      "EndTime": "01:07:31.3400000"
    }
  },
  {
    "TextLocation": {
      "Start": 51843,
      "End": 51846
    },
    "TimeRange": {
      "StartTime": "01:07:31.3400000",
      "EndTime": "01:07:31.8800000"
    }
  },
  {
    "TextLocation": {
      "Start": 51849,
      "End": 51853
    },
    "TimeRange": {
      "StartTime": "01:07:32.0900000",
      "EndTime": "01:07:32.4400000"
    }
  },
  {
    "TextLocation": {
      "Start": 51856,
      "End": 51864
    },
    "TimeRange": {
      "StartTime": "01:07:33.4300000",
      "EndTime": "01:07:34.0900000"
    }
  },
  {
    "TextLocation": {
      "Start": 51865,
      "End": 51868
    },
    "TimeRange": {
      "StartTime": "01:07:34.0900000",
      "EndTime": "01:07:34.3600000"
    }
  },
  {
    "TextLocation": {
      "Start": 51869,
      "End": 51873
    },
    "TimeRange": {
      "StartTime": "01:07:34.3600000",
      "EndTime": "01:07:34.7200000"
    }
  },
  {
    "TextLocation": {
      "Start": 51874,
      "End": 51882
    },
    "TimeRange": {
      "StartTime": "01:07:34.7200000",
      "EndTime": "01:07:35.3500000"
    }
  },
  {
    "TextLocation": {
      "Start": 51883,
      "End": 51886
    },
    "TimeRange": {
      "StartTime": "01:07:35.3500000",
      "EndTime": "01:07:35.4700000"
    }
  },
  {
    "TextLocation": {
      "Start": 51887,
      "End": 51888
    },
    "TimeRange": {
      "StartTime": "01:07:35.4700000",
      "EndTime": "01:07:35.5300000"
    }
  },
  {
    "TextLocation": {
      "Start": 51889,
      "End": 51897
    },
    "TimeRange": {
      "StartTime": "01:07:35.5300000",
      "EndTime": "01:07:36.0700000"
    }
  },
  {
    "TextLocation": {
      "Start": 51905,
      "End": 51908
    },
    "TimeRange": {
      "StartTime": "01:07:36.0700000",
      "EndTime": "01:07:36.5800000"
    }
  },
  {
    "TextLocation": {
      "Start": 51916,
      "End": 51918
    },
    "TimeRange": {
      "StartTime": "01:07:36.9100000",
      "EndTime": "01:07:37.2100000"
    }
  },
  {
    "TextLocation": {
      "Start": 51919,
      "End": 51922
    },
    "TimeRange": {
      "StartTime": "01:07:37.3900000",
      "EndTime": "01:07:37.6000000"
    }
  },
  {
    "TextLocation": {
      "Start": 51923,
      "End": 51932
    },
    "TimeRange": {
      "StartTime": "01:07:37.6000000",
      "EndTime": "01:07:38.1400000"
    }
  },
  {
    "TextLocation": {
      "Start": 51934,
      "End": 51935
    },
    "TimeRange": {
      "StartTime": "01:07:38.1400000",
      "EndTime": "01:07:38.2300000"
    }
  },
  {
    "TextLocation": {
      "Start": 51936,
      "End": 51941
    },
    "TimeRange": {
      "StartTime": "01:07:38.2300000",
      "EndTime": "01:07:38.4100000"
    }
  },
  {
    "TextLocation": {
      "Start": 51949,
      "End": 51952
    },
    "TimeRange": {
      "StartTime": "01:07:38.4400000",
      "EndTime": "01:07:38.6800000"
    }
  },
  {
    "TextLocation": {
      "Start": 51955,
      "End": 51959
    },
    "TimeRange": {
      "StartTime": "01:07:39.1500000",
      "EndTime": "01:07:39.5800000"
    }
  },
  {
    "TextLocation": {
      "Start": 51967,
      "End": 51970
    },
    "TimeRange": {
      "StartTime": "01:07:40.3500000",
      "EndTime": "01:07:40.6500000"
    }
  },
  {
    "TextLocation": {
      "Start": 51971,
      "End": 51974
    },
    "TimeRange": {
      "StartTime": "01:07:40.6500000",
      "EndTime": "01:07:40.8300000"
    }
  },
  {
    "TextLocation": {
      "Start": 51975,
      "End": 51978
    },
    "TimeRange": {
      "StartTime": "01:07:40.8300000",
      "EndTime": "01:07:41.0700000"
    }
  },
  {
    "TextLocation": {
      "Start": 51979,
      "End": 51983
    },
    "TimeRange": {
      "StartTime": "01:07:41.0700000",
      "EndTime": "01:07:41.3100000"
    }
  },
  {
    "TextLocation": {
      "Start": 51984,
      "End": 51987
    },
    "TimeRange": {
      "StartTime": "01:07:41.3100000",
      "EndTime": "01:07:41.9400000"
    }
  },
  {
    "TextLocation": {
      "Start": 51988,
      "End": 51992
    },
    "TimeRange": {
      "StartTime": "01:07:42.2400000",
      "EndTime": "01:07:42.7800000"
    }
  },
  {
    "TextLocation": {
      "Start": 52000,
      "End": 52003
    },
    "TimeRange": {
      "StartTime": "01:07:43.0800000",
      "EndTime": "01:07:43.6200000"
    }
  },
  {
    "TextLocation": {
      "Start": 52011,
      "End": 52013
    },
    "TimeRange": {
      "StartTime": "01:07:44.1600000",
      "EndTime": "01:07:44.4900000"
    }
  },
  {
    "TextLocation": {
      "Start": 52014,
      "End": 52019
    },
    "TimeRange": {
      "StartTime": "01:07:44.4900000",
      "EndTime": "01:07:45"
    }
  },
  {
    "TextLocation": {
      "Start": 52020,
      "End": 52022
    },
    "TimeRange": {
      "StartTime": "01:07:45",
      "EndTime": "01:07:45.1800000"
    }
  },
  {
    "TextLocation": {
      "Start": 52023,
      "End": 52026
    },
    "TimeRange": {
      "StartTime": "01:07:45.1800000",
      "EndTime": "01:07:45.3900000"
    }
  },
  {
    "TextLocation": {
      "Start": 52027,
      "End": 52032
    },
    "TimeRange": {
      "StartTime": "01:07:45.3900000",
      "EndTime": "01:07:45.6900000"
    }
  },
  {
    "TextLocation": {
      "Start": 52033,
      "End": 52040
    },
    "TimeRange": {
      "StartTime": "01:07:45.6900000",
      "EndTime": "01:07:46.1400000"
    }
  },
  {
    "TextLocation": {
      "Start": 52041,
      "End": 52045
    },
    "TimeRange": {
      "StartTime": "01:07:46.1400000",
      "EndTime": "01:07:46.3200000"
    }
  },
  {
    "TextLocation": {
      "Start": 52046,
      "End": 52054
    },
    "TimeRange": {
      "StartTime": "01:07:46.3200000",
      "EndTime": "01:07:46.8300000"
    }
  },
  {
    "TextLocation": {
      "Start": 52055,
      "End": 52058
    },
    "TimeRange": {
      "StartTime": "01:07:46.8300000",
      "EndTime": "01:07:47.0100000"
    }
  },
  {
    "TextLocation": {
      "Start": 52059,
      "End": 52064
    },
    "TimeRange": {
      "StartTime": "01:07:47.0100000",
      "EndTime": "01:07:47.6700000"
    }
  },
  {
    "TextLocation": {
      "Start": 52065,
      "End": 52068
    },
    "TimeRange": {
      "StartTime": "01:07:48.2400000",
      "EndTime": "01:07:48.5400000"
    }
  },
  {
    "TextLocation": {
      "Start": 52069,
      "End": 52073
    },
    "TimeRange": {
      "StartTime": "01:07:48.5400000",
      "EndTime": "01:07:49.1100000"
    }
  },
  {
    "TextLocation": {
      "Start": 52074,
      "End": 52078
    },
    "TimeRange": {
      "StartTime": "01:07:49.1100000",
      "EndTime": "01:07:49.5600000"
    }
  },
  {
    "TextLocation": {
      "Start": 52079,
      "End": 52083
    },
    "TimeRange": {
      "StartTime": "01:07:49.5600000",
      "EndTime": "01:07:50.1600000"
    }
  },
  {
    "TextLocation": {
      "Start": 52091,
      "End": 52093
    },
    "TimeRange": {
      "StartTime": "01:07:50.8800000",
      "EndTime": "01:07:51.0600000"
    }
  },
  {
    "TextLocation": {
      "Start": 52094,
      "End": 52097
    },
    "TimeRange": {
      "StartTime": "01:07:51.0600000",
      "EndTime": "01:07:51.3600000"
    }
  },
  {
    "TextLocation": {
      "Start": 52105,
      "End": 52109
    },
    "TimeRange": {
      "StartTime": "01:07:52.3800000",
      "EndTime": "01:07:52.6800000"
    }
  },
  {
    "TextLocation": {
      "Start": 52110,
      "End": 52115
    },
    "TimeRange": {
      "StartTime": "01:07:52.6800000",
      "EndTime": "01:07:52.8600000"
    }
  },
  {
    "TextLocation": {
      "Start": 52116,
      "End": 52125
    },
    "TimeRange": {
      "StartTime": "01:07:52.8600000",
      "EndTime": "01:07:53.5500000"
    }
  },
  {
    "TextLocation": {
      "Start": 52126,
      "End": 52131
    },
    "TimeRange": {
      "StartTime": "01:07:53.5500000",
      "EndTime": "01:07:54.0300000"
    }
  },
  {
    "TextLocation": {
      "Start": 52132,
      "End": 52136
    },
    "TimeRange": {
      "StartTime": "01:07:54.0300000",
      "EndTime": "01:07:54.9600000"
    }
  },
  {
    "TextLocation": {
      "Start": 52137,
      "End": 52141
    },
    "TimeRange": {
      "StartTime": "01:07:54.9900000",
      "EndTime": "01:07:55.5000000"
    }
  },
  {
    "TextLocation": {
      "Start": 52142,
      "End": 52146
    },
    "TimeRange": {
      "StartTime": "01:07:55.5000000",
      "EndTime": "01:07:55.8000000"
    }
  },
  {
    "TextLocation": {
      "Start": 52147,
      "End": 52151
    },
    "TimeRange": {
      "StartTime": "01:07:55.8000000",
      "EndTime": "01:07:56.4600000"
    }
  },
  {
    "TextLocation": {
      "Start": 52152,
      "End": 52159
    },
    "TimeRange": {
      "StartTime": "01:07:57.6900000",
      "EndTime": "01:07:58.1700000"
    }
  },
  {
    "TextLocation": {
      "Start": 52160,
      "End": 52163
    },
    "TimeRange": {
      "StartTime": "01:07:58.1700000",
      "EndTime": "01:07:58.3500000"
    }
  },
  {
    "TextLocation": {
      "Start": 52164,
      "End": 52168
    },
    "TimeRange": {
      "StartTime": "01:07:58.3500000",
      "EndTime": "01:07:58.5000000"
    }
  },
  {
    "TextLocation": {
      "Start": 52169,
      "End": 52179
    },
    "TimeRange": {
      "StartTime": "01:07:58.5000000",
      "EndTime": "01:07:59.1900000"
    }
  },
  {
    "TextLocation": {
      "Start": 52180,
      "End": 52184
    },
    "TimeRange": {
      "StartTime": "01:07:59.1900000",
      "EndTime": "01:07:59.4300000"
    }
  },
  {
    "TextLocation": {
      "Start": 52192,
      "End": 52199
    },
    "TimeRange": {
      "StartTime": "01:07:59.4300000",
      "EndTime": "01:08:00"
    }
  },
  {
    "TextLocation": {
      "Start": 52200,
      "End": 52204
    },
    "TimeRange": {
      "StartTime": "01:08:00",
      "EndTime": "01:08:00.2700000"
    }
  },
  {
    "TextLocation": {
      "Start": 52205,
      "End": 52207
    },
    "TimeRange": {
      "StartTime": "01:08:00.2700000",
      "EndTime": "01:08:00.4200000"
    }
  },
  {
    "TextLocation": {
      "Start": 52208,
      "End": 52213
    },
    "TimeRange": {
      "StartTime": "01:08:00.4200000",
      "EndTime": "01:08:00.9600000"
    }
  },
  {
    "TextLocation": {
      "Start": 52216,
      "End": 52219
    },
    "TimeRange": {
      "StartTime": "01:08:00.9600000",
      "EndTime": "01:08:01.2000000"
    }
  },
  {
    "TextLocation": {
      "Start": 52220,
      "End": 52222
    },
    "TimeRange": {
      "StartTime": "01:08:01.2000000",
      "EndTime": "01:08:01.2900000"
    }
  },
  {
    "TextLocation": {
      "Start": 52223,
      "End": 52229
    },
    "TimeRange": {
      "StartTime": "01:08:01.2900000",
      "EndTime": "01:08:02.0700000"
    }
  },
  {
    "TextLocation": {
      "Start": 52230,
      "End": 52237
    },
    "TimeRange": {
      "StartTime": "01:08:02.3100000",
      "EndTime": "01:08:02.6400000"
    }
  },
  {
    "TextLocation": {
      "Start": 52238,
      "End": 52239
    },
    "TimeRange": {
      "StartTime": "01:08:02.6400000",
      "EndTime": "01:08:02.7300000"
    }
  },
  {
    "TextLocation": {
      "Start": 52240,
      "End": 52243
    },
    "TimeRange": {
      "StartTime": "01:08:02.7300000",
      "EndTime": "01:08:02.8800000"
    }
  },
  {
    "TextLocation": {
      "Start": 52244,
      "End": 52251
    },
    "TimeRange": {
      "StartTime": "01:08:02.8800000",
      "EndTime": "01:08:03.1800000"
    }
  },
  {
    "TextLocation": {
      "Start": 52252,
      "End": 52256
    },
    "TimeRange": {
      "StartTime": "01:08:03.1800000",
      "EndTime": "01:08:03.6600000"
    }
  },
  {
    "TextLocation": {
      "Start": 52264,
      "End": 52268
    },
    "TimeRange": {
      "StartTime": "01:08:04.0100000",
      "EndTime": "01:08:04.5100000"
    }
  },
  {
    "TextLocation": {
      "Start": 52271,
      "End": 52274
    },
    "TimeRange": {
      "StartTime": "01:08:11.1200000",
      "EndTime": "01:08:11.4200000"
    }
  },
  {
    "TextLocation": {
      "Start": 52275,
      "End": 52280
    },
    "TimeRange": {
      "StartTime": "01:08:11.4200000",
      "EndTime": "01:08:11.9300000"
    }
  },
  {
    "TextLocation": {
      "Start": 52281,
      "End": 52285
    },
    "TimeRange": {
      "StartTime": "01:08:11.9300000",
      "EndTime": "01:08:12.2900000"
    }
  },
  {
    "TextLocation": {
      "Start": 52286,
      "End": 52288
    },
    "TimeRange": {
      "StartTime": "01:08:12.2900000",
      "EndTime": "01:08:12.4400000"
    }
  },
  {
    "TextLocation": {
      "Start": 52289,
      "End": 52293
    },
    "TimeRange": {
      "StartTime": "01:08:12.4400000",
      "EndTime": "01:08:12.7400000"
    }
  },
  {
    "TextLocation": {
      "Start": 52294,
      "End": 52295
    },
    "TimeRange": {
      "StartTime": "01:08:12.7400000",
      "EndTime": "01:08:12.8900000"
    }
  },
  {
    "TextLocation": {
      "Start": 52296,
      "End": 52299
    },
    "TimeRange": {
      "StartTime": "01:08:12.8900000",
      "EndTime": "01:08:13.2800000"
    }
  },
  {
    "TextLocation": {
      "Start": 52300,
      "End": 52302
    },
    "TimeRange": {
      "StartTime": "01:08:13.2800000",
      "EndTime": "01:08:13.3700000"
    }
  },
  {
    "TextLocation": {
      "Start": 52303,
      "End": 52310
    },
    "TimeRange": {
      "StartTime": "01:08:13.3700000",
      "EndTime": "01:08:13.9400000"
    }
  },
  {
    "TextLocation": {
      "Start": 52311,
      "End": 52317
    },
    "TimeRange": {
      "StartTime": "01:08:13.9400000",
      "EndTime": "01:08:14.2400000"
    }
  },
  {
    "TextLocation": {
      "Start": 52318,
      "End": 52322
    },
    "TimeRange": {
      "StartTime": "01:08:14.2400000",
      "EndTime": "01:08:14.4200000"
    }
  },
  {
    "TextLocation": {
      "Start": 52323,
      "End": 52327
    },
    "TimeRange": {
      "StartTime": "01:08:14.4200000",
      "EndTime": "01:08:14.6900000"
    }
  },
  {
    "TextLocation": {
      "Start": 52328,
      "End": 52334
    },
    "TimeRange": {
      "StartTime": "01:08:14.6900000",
      "EndTime": "01:08:15.2000000"
    }
  },
  {
    "TextLocation": {
      "Start": 52342,
      "End": 52343
    },
    "TimeRange": {
      "StartTime": "01:08:19.7299999",
      "EndTime": "01:08:20.4799999"
    }
  },
  {
    "TextLocation": {
      "Start": 52344,
      "End": 52352
    },
    "TimeRange": {
      "StartTime": "01:08:20.5100000",
      "EndTime": "01:08:21.3200000"
    }
  },
  {
    "TextLocation": {
      "Start": 52355,
      "End": 52356
    },
    "TimeRange": {
      "StartTime": "01:08:22.1700000",
      "EndTime": "01:08:22.2900000"
    }
  },
  {
    "TextLocation": {
      "Start": 52357,
      "End": 52365
    },
    "TimeRange": {
      "StartTime": "01:08:22.2900000",
      "EndTime": "01:08:22.5000000"
    }
  },
  {
    "TextLocation": {
      "Start": 52366,
      "End": 52369
    },
    "TimeRange": {
      "StartTime": "01:08:22.5000000",
      "EndTime": "01:08:22.6500000"
    }
  },
  {
    "TextLocation": {
      "Start": 52370,
      "End": 52374
    },
    "TimeRange": {
      "StartTime": "01:08:22.6500000",
      "EndTime": "01:08:22.7700000"
    }
  },
  {
    "TextLocation": {
      "Start": 52375,
      "End": 52378
    },
    "TimeRange": {
      "StartTime": "01:08:22.7700000",
      "EndTime": "01:08:22.8900000"
    }
  },
  {
    "TextLocation": {
      "Start": 52379,
      "End": 52380
    },
    "TimeRange": {
      "StartTime": "01:08:22.8900000",
      "EndTime": "01:08:22.9500000"
    }
  },
  {
    "TextLocation": {
      "Start": 52381,
      "End": 52384
    },
    "TimeRange": {
      "StartTime": "01:08:22.9500000",
      "EndTime": "01:08:23.1000000"
    }
  },
  {
    "TextLocation": {
      "Start": 52385,
      "End": 52387
    },
    "TimeRange": {
      "StartTime": "01:08:23.1000000",
      "EndTime": "01:08:23.1899999"
    }
  },
  {
    "TextLocation": {
      "Start": 52388,
      "End": 52395
    },
    "TimeRange": {
      "StartTime": "01:08:23.1899999",
      "EndTime": "01:08:23.9700000"
    }
  },
  {
    "TextLocation": {
      "Start": 52398,
      "End": 52402
    },
    "TimeRange": {
      "StartTime": "01:08:24.3900000",
      "EndTime": "01:08:24.6000000"
    }
  },
  {
    "TextLocation": {
      "Start": 52403,
      "End": 52406
    },
    "TimeRange": {
      "StartTime": "01:08:24.6000000",
      "EndTime": "01:08:24.7800000"
    }
  },
  {
    "TextLocation": {
      "Start": 52407,
      "End": 52411
    },
    "TimeRange": {
      "StartTime": "01:08:24.7800000",
      "EndTime": "01:08:24.9000000"
    }
  },
  {
    "TextLocation": {
      "Start": 52412,
      "End": 52413
    },
    "TimeRange": {
      "StartTime": "01:08:24.9000000",
      "EndTime": "01:08:24.9600000"
    }
  },
  {
    "TextLocation": {
      "Start": 52414,
      "End": 52417
    },
    "TimeRange": {
      "StartTime": "01:08:24.9600000",
      "EndTime": "01:08:25.2000000"
    }
  },
  {
    "TextLocation": {
      "Start": 52418,
      "End": 52424
    },
    "TimeRange": {
      "StartTime": "01:08:25.2000000",
      "EndTime": "01:08:25.5600000"
    }
  },
  {
    "TextLocation": {
      "Start": 52425,
      "End": 52432
    },
    "TimeRange": {
      "StartTime": "01:08:25.5600000",
      "EndTime": "01:08:26.0400000"
    }
  },
  {
    "TextLocation": {
      "Start": 52433,
      "End": 52436
    },
    "TimeRange": {
      "StartTime": "01:08:26.0400000",
      "EndTime": "01:08:26.2200000"
    }
  },
  {
    "TextLocation": {
      "Start": 52437,
      "End": 52438
    },
    "TimeRange": {
      "StartTime": "01:08:26.2200000",
      "EndTime": "01:08:26.3400000"
    }
  },
  {
    "TextLocation": {
      "Start": 52439,
      "End": 52442
    },
    "TimeRange": {
      "StartTime": "01:08:26.3400000",
      "EndTime": "01:08:27.0300000"
    }
  },
  {
    "TextLocation": {
      "Start": 52443,
      "End": 52450
    },
    "TimeRange": {
      "StartTime": "01:08:28.0200000",
      "EndTime": "01:08:28.4399999"
    }
  },
  {
    "TextLocation": {
      "Start": 52451,
      "End": 52455
    },
    "TimeRange": {
      "StartTime": "01:08:28.4399999",
      "EndTime": "01:08:28.6200000"
    }
  },
  {
    "TextLocation": {
      "Start": 52456,
      "End": 52457
    },
    "TimeRange": {
      "StartTime": "01:08:28.6200000",
      "EndTime": "01:08:28.8000000"
    }
  },
  {
    "TextLocation": {
      "Start": 52458,
      "End": 52461
    },
    "TimeRange": {
      "StartTime": "01:08:28.8000000",
      "EndTime": "01:08:28.9799999"
    }
  },
  {
    "TextLocation": {
      "Start": 52462,
      "End": 52469
    },
    "TimeRange": {
      "StartTime": "01:08:28.9799999",
      "EndTime": "01:08:29.2800000"
    }
  },
  {
    "TextLocation": {
      "Start": 52470,
      "End": 52474
    },
    "TimeRange": {
      "StartTime": "01:08:29.2800000",
      "EndTime": "01:08:29.6400000"
    }
  },
  {
    "TextLocation": {
      "Start": 52482,
      "End": 52485
    },
    "TimeRange": {
      "StartTime": "01:08:34.4700000",
      "EndTime": "01:08:34.7100000"
    }
  },
  {
    "TextLocation": {
      "Start": 52486,
      "End": 52489
    },
    "TimeRange": {
      "StartTime": "01:08:34.7100000",
      "EndTime": "01:08:34.8300000"
    }
  },
  {
    "TextLocation": {
      "Start": 52490,
      "End": 52499
    },
    "TimeRange": {
      "StartTime": "01:08:34.8300000",
      "EndTime": "01:08:35.3700000"
    }
  },
  {
    "TextLocation": {
      "Start": 52500,
      "End": 52504
    },
    "TimeRange": {
      "StartTime": "01:08:35.3700000",
      "EndTime": "01:08:35.8800000"
    }
  },
  {
    "TextLocation": {
      "Start": 52505,
      "End": 52512
    },
    "TimeRange": {
      "StartTime": "01:08:35.8800000",
      "EndTime": "01:08:36.2700000"
    }
  },
  {
    "TextLocation": {
      "Start": 52513,
      "End": 52518
    },
    "TimeRange": {
      "StartTime": "01:08:36.2700000",
      "EndTime": "01:08:37.1400000"
    }
  },
  {
    "TextLocation": {
      "Start": 52519,
      "End": 52523
    },
    "TimeRange": {
      "StartTime": "01:08:37.1400000",
      "EndTime": "01:08:37.6500000"
    }
  },
  {
    "TextLocation": {
      "Start": 52524,
      "End": 52528
    },
    "TimeRange": {
      "StartTime": "01:08:37.6500000",
      "EndTime": "01:08:38.4300000"
    }
  },
  {
    "TextLocation": {
      "Start": 52529,
      "End": 52533
    },
    "TimeRange": {
      "StartTime": "01:08:38.6100000",
      "EndTime": "01:08:38.7600000"
    }
  },
  {
    "TextLocation": {
      "Start": 52534,
      "End": 52537
    },
    "TimeRange": {
      "StartTime": "01:08:38.7600000",
      "EndTime": "01:08:38.9399999"
    }
  },
  {
    "TextLocation": {
      "Start": 52538,
      "End": 52541
    },
    "TimeRange": {
      "StartTime": "01:08:38.9399999",
      "EndTime": "01:08:39.0900000"
    }
  },
  {
    "TextLocation": {
      "Start": 52542,
      "End": 52549
    },
    "TimeRange": {
      "StartTime": "01:08:39.0900000",
      "EndTime": "01:08:39.4500000"
    }
  },
  {
    "TextLocation": {
      "Start": 52550,
      "End": 52555
    },
    "TimeRange": {
      "StartTime": "01:08:39.4500000",
      "EndTime": "01:08:39.9000000"
    }
  },
  {
    "TextLocation": {
      "Start": 52556,
      "End": 52557
    },
    "TimeRange": {
      "StartTime": "01:08:39.9000000",
      "EndTime": "01:08:40.1100000"
    }
  },
  {
    "TextLocation": {
      "Start": 52558,
      "End": 52562
    },
    "TimeRange": {
      "StartTime": "01:08:40.1100000",
      "EndTime": "01:08:40.8000000"
    }
  },
  {
    "TextLocation": {
      "Start": 52565,
      "End": 52571
    },
    "TimeRange": {
      "StartTime": "01:08:41.4100000",
      "EndTime": "01:08:42.3100000"
    }
  },
  {
    "TextLocation": {
      "Start": 52574,
      "End": 52577
    },
    "TimeRange": {
      "StartTime": "01:08:42.3100000",
      "EndTime": "01:08:42.7299999"
    }
  },
  {
    "TextLocation": {
      "Start": 52578,
      "End": 52582
    },
    "TimeRange": {
      "StartTime": "01:08:42.7299999",
      "EndTime": "01:08:42.9700000"
    }
  },
  {
    "TextLocation": {
      "Start": 52583,
      "End": 52586
    },
    "TimeRange": {
      "StartTime": "01:08:42.9700000",
      "EndTime": "01:08:43.0900000"
    }
  },
  {
    "TextLocation": {
      "Start": 52587,
      "End": 52591
    },
    "TimeRange": {
      "StartTime": "01:08:43.0900000",
      "EndTime": "01:08:43.3600000"
    }
  },
  {
    "TextLocation": {
      "Start": 52592,
      "End": 52598
    },
    "TimeRange": {
      "StartTime": "01:08:43.3600000",
      "EndTime": "01:08:43.8400000"
    }
  },
  {
    "TextLocation": {
      "Start": 52599,
      "End": 52603
    },
    "TimeRange": {
      "StartTime": "01:08:43.8400000",
      "EndTime": "01:08:44.4700000"
    }
  },
  {
    "TextLocation": {
      "Start": 52604,
      "End": 52609
    },
    "TimeRange": {
      "StartTime": "01:08:44.4700000",
      "EndTime": "01:08:44.8300000"
    }
  },
  {
    "TextLocation": {
      "Start": 52610,
      "End": 52613
    },
    "TimeRange": {
      "StartTime": "01:08:44.8300000",
      "EndTime": "01:08:45.0100000"
    }
  },
  {
    "TextLocation": {
      "Start": 52614,
      "End": 52621
    },
    "TimeRange": {
      "StartTime": "01:08:45.0100000",
      "EndTime": "01:08:45.6100000"
    }
  },
  {
    "TextLocation": {
      "Start": 52622,
      "End": 52627
    },
    "TimeRange": {
      "StartTime": "01:08:45.6100000",
      "EndTime": "01:08:46"
    }
  },
  {
    "TextLocation": {
      "Start": 52628,
      "End": 52634
    },
    "TimeRange": {
      "StartTime": "01:08:46",
      "EndTime": "01:08:46.6600000"
    }
  },
  {
    "TextLocation": {
      "Start": 52635,
      "End": 52638
    },
    "TimeRange": {
      "StartTime": "01:08:46.6600000",
      "EndTime": "01:08:47.1700000"
    }
  },
  {
    "TextLocation": {
      "Start": 52646,
      "End": 52649
    },
    "TimeRange": {
      "StartTime": "01:08:47.3500000",
      "EndTime": "01:08:48.1300000"
    }
  },
  {
    "TextLocation": {
      "Start": 52657,
      "End": 52658
    },
    "TimeRange": {
      "StartTime": "01:08:48.5800000",
      "EndTime": "01:08:48.6400000"
    }
  },
  {
    "TextLocation": {
      "Start": 52659,
      "End": 52663
    },
    "TimeRange": {
      "StartTime": "01:08:48.6400000",
      "EndTime": "01:08:48.7900000"
    }
  },
  {
    "TextLocation": {
      "Start": 52665,
      "End": 52669
    },
    "TimeRange": {
      "StartTime": "01:08:48.7900000",
      "EndTime": "01:08:49"
    }
  },
  {
    "TextLocation": {
      "Start": 52670,
      "End": 52673
    },
    "TimeRange": {
      "StartTime": "01:08:49",
      "EndTime": "01:08:49.4200000"
    }
  },
  {
    "TextLocation": {
      "Start": 52674,
      "End": 52678
    },
    "TimeRange": {
      "StartTime": "01:08:49.4200000",
      "EndTime": "01:08:49.6899999"
    }
  },
  {
    "TextLocation": {
      "Start": 52679,
      "End": 52682
    },
    "TimeRange": {
      "StartTime": "01:08:49.6899999",
      "EndTime": "01:08:49.8100000"
    }
  },
  {
    "TextLocation": {
      "Start": 52683,
      "End": 52689
    },
    "TimeRange": {
      "StartTime": "01:08:49.8100000",
      "EndTime": "01:08:50.2299999"
    }
  },
  {
    "TextLocation": {
      "Start": 52690,
      "End": 52693
    },
    "TimeRange": {
      "StartTime": "01:08:50.2299999",
      "EndTime": "01:08:50.4399999"
    }
  },
  {
    "TextLocation": {
      "Start": 52694,
      "End": 52698
    },
    "TimeRange": {
      "StartTime": "01:08:50.4399999",
      "EndTime": "01:08:50.8300000"
    }
  },
  {
    "TextLocation": {
      "Start": 52700,
      "End": 52710
    },
    "TimeRange": {
      "StartTime": "01:08:50.8300000",
      "EndTime": "01:08:51.5800000"
    }
  },
  {
    "TextLocation": {
      "Start": 52713,
      "End": 52716
    },
    "TimeRange": {
      "StartTime": "01:08:51.5800000",
      "EndTime": "01:08:52.2100000"
    }
  },
  {
    "TextLocation": {
      "Start": 52719,
      "End": 52722
    },
    "TimeRange": {
      "StartTime": "01:08:52.2100000",
      "EndTime": "01:08:52.2800000"
    }
  },
  {
    "TextLocation": {
      "Start": 52723,
      "End": 52727
    },
    "TimeRange": {
      "StartTime": "01:08:52.3000000",
      "EndTime": "01:08:52.4799999"
    }
  },
  {
    "TextLocation": {
      "Start": 52728,
      "End": 52731
    },
    "TimeRange": {
      "StartTime": "01:08:52.4799999",
      "EndTime": "01:08:52.6300000"
    }
  },
  {
    "TextLocation": {
      "Start": 52732,
      "End": 52739
    },
    "TimeRange": {
      "StartTime": "01:08:52.6300000",
      "EndTime": "01:08:52.9900000"
    }
  },
  {
    "TextLocation": {
      "Start": 52740,
      "End": 52743
    },
    "TimeRange": {
      "StartTime": "01:08:52.9900000",
      "EndTime": "01:08:53.2000000"
    }
  },
  {
    "TextLocation": {
      "Start": 52744,
      "End": 52748
    },
    "TimeRange": {
      "StartTime": "01:08:53.2000000",
      "EndTime": "01:08:53.3800000"
    }
  },
  {
    "TextLocation": {
      "Start": 52749,
      "End": 52753
    },
    "TimeRange": {
      "StartTime": "01:08:53.3800000",
      "EndTime": "01:08:53.6200000"
    }
  },
  {
    "TextLocation": {
      "Start": 52754,
      "End": 52760
    },
    "TimeRange": {
      "StartTime": "01:08:53.6200000",
      "EndTime": "01:08:53.9799999"
    }
  },
  {
    "TextLocation": {
      "Start": 52761,
      "End": 52766
    },
    "TimeRange": {
      "StartTime": "01:08:53.9799999",
      "EndTime": "01:08:54.6700000"
    }
  },
  {
    "TextLocation": {
      "Start": 52769,
      "End": 52772
    },
    "TimeRange": {
      "StartTime": "01:08:55.4600000",
      "EndTime": "01:08:55.9300000"
    }
  },
  {
    "TextLocation": {
      "Start": 52775,
      "End": 52778
    },
    "TimeRange": {
      "StartTime": "01:08:55.9399999",
      "EndTime": "01:08:56.2100000"
    }
  },
  {
    "TextLocation": {
      "Start": 52779,
      "End": 52783
    },
    "TimeRange": {
      "StartTime": "01:08:56.2100000",
      "EndTime": "01:08:56.3600000"
    }
  },
  {
    "TextLocation": {
      "Start": 52784,
      "End": 52791
    },
    "TimeRange": {
      "StartTime": "01:08:56.3600000",
      "EndTime": "01:08:56.8100000"
    }
  },
  {
    "TextLocation": {
      "Start": 52792,
      "End": 52795
    },
    "TimeRange": {
      "StartTime": "01:08:56.8100000",
      "EndTime": "01:08:56.9900000"
    }
  },
  {
    "TextLocation": {
      "Start": 52796,
      "End": 52802
    },
    "TimeRange": {
      "StartTime": "01:08:56.9900000",
      "EndTime": "01:08:57.4399999"
    }
  },
  {
    "TextLocation": {
      "Start": 52803,
      "End": 52807
    },
    "TimeRange": {
      "StartTime": "01:08:57.4399999",
      "EndTime": "01:08:57.8600000"
    }
  },
  {
    "TextLocation": {
      "Start": 52808,
      "End": 52812
    },
    "TimeRange": {
      "StartTime": "01:08:57.8600000",
      "EndTime": "01:08:58.1000000"
    }
  },
  {
    "TextLocation": {
      "Start": 52813,
      "End": 52817
    },
    "TimeRange": {
      "StartTime": "01:08:58.1000000",
      "EndTime": "01:08:58.4900000"
    }
  },
  {
    "TextLocation": {
      "Start": 52820,
      "End": 52821
    },
    "TimeRange": {
      "StartTime": "01:08:58.4900000",
      "EndTime": "01:08:58.5200000"
    }
  },
  {
    "TextLocation": {
      "Start": 52822,
      "End": 52826
    },
    "TimeRange": {
      "StartTime": "01:08:58.5200000",
      "EndTime": "01:08:58.6600000"
    }
  },
  {
    "TextLocation": {
      "Start": 52828,
      "End": 52832
    },
    "TimeRange": {
      "StartTime": "01:08:58.6700000",
      "EndTime": "01:08:58.8200000"
    }
  },
  {
    "TextLocation": {
      "Start": 52833,
      "End": 52840
    },
    "TimeRange": {
      "StartTime": "01:08:58.8200000",
      "EndTime": "01:08:59.0900000"
    }
  },
  {
    "TextLocation": {
      "Start": 52841,
      "End": 52847
    },
    "TimeRange": {
      "StartTime": "01:08:59.0900000",
      "EndTime": "01:08:59.5100000"
    }
  },
  {
    "TextLocation": {
      "Start": 52848,
      "End": 52853
    },
    "TimeRange": {
      "StartTime": "01:08:59.5100000",
      "EndTime": "01:09:00.2299999"
    }
  },
  {
    "TextLocation": {
      "Start": 52856,
      "End": 52859
    },
    "TimeRange": {
      "StartTime": "01:09:01.3400000",
      "EndTime": "01:09:01.9799999"
    }
  },
  {
    "TextLocation": {
      "Start": 52862,
      "End": 52866
    },
    "TimeRange": {
      "StartTime": "01:09:02",
      "EndTime": "01:09:02.1800000"
    }
  },
  {
    "TextLocation": {
      "Start": 52867,
      "End": 52871
    },
    "TimeRange": {
      "StartTime": "01:09:02.1800000",
      "EndTime": "01:09:02.3300000"
    }
  },
  {
    "TextLocation": {
      "Start": 52872,
      "End": 52878
    },
    "TimeRange": {
      "StartTime": "01:09:02.3300000",
      "EndTime": "01:09:02.6600000"
    }
  },
  {
    "TextLocation": {
      "Start": 52879,
      "End": 52881
    },
    "TimeRange": {
      "StartTime": "01:09:02.6600000",
      "EndTime": "01:09:02.7800000"
    }
  },
  {
    "TextLocation": {
      "Start": 52882,
      "End": 52889
    },
    "TimeRange": {
      "StartTime": "01:09:02.7800000",
      "EndTime": "01:09:03.1400000"
    }
  },
  {
    "TextLocation": {
      "Start": 52890,
      "End": 52895
    },
    "TimeRange": {
      "StartTime": "01:09:03.1400000",
      "EndTime": "01:09:03.7700000"
    }
  },
  {
    "TextLocation": {
      "Start": 52903,
      "End": 52905
    },
    "TimeRange": {
      "StartTime": "01:09:06.2600000",
      "EndTime": "01:09:06.3700000"
    }
  },
  {
    "TextLocation": {
      "Start": 52906,
      "End": 52914
    },
    "TimeRange": {
      "StartTime": "01:09:06.5900000",
      "EndTime": "01:09:07.3400000"
    }
  },
  {
    "TextLocation": {
      "Start": 52922,
      "End": 52926
    },
    "TimeRange": {
      "StartTime": "01:09:07.3600000",
      "EndTime": "01:09:07.7299999"
    }
  },
  {
    "TextLocation": {
      "Start": 52929,
      "End": 52932
    },
    "TimeRange": {
      "StartTime": "01:09:10.0600000",
      "EndTime": "01:09:10.2700000"
    }
  },
  {
    "TextLocation": {
      "Start": 52933,
      "End": 52936
    },
    "TimeRange": {
      "StartTime": "01:09:10.2700000",
      "EndTime": "01:09:10.3900000"
    }
  },
  {
    "TextLocation": {
      "Start": 52937,
      "End": 52942
    },
    "TimeRange": {
      "StartTime": "01:09:10.3900000",
      "EndTime": "01:09:10.6300000"
    }
  },
  {
    "TextLocation": {
      "Start": 52943,
      "End": 52947
    },
    "TimeRange": {
      "StartTime": "01:09:10.6300000",
      "EndTime": "01:09:10.7800000"
    }
  },
  {
    "TextLocation": {
      "Start": 52948,
      "End": 52951
    },
    "TimeRange": {
      "StartTime": "01:09:10.7800000",
      "EndTime": "01:09:10.9900000"
    }
  },
  {
    "TextLocation": {
      "Start": 52952,
      "End": 52953
    },
    "TimeRange": {
      "StartTime": "01:09:10.9900000",
      "EndTime": "01:09:11.0800000"
    }
  },
  {
    "TextLocation": {
      "Start": 52954,
      "End": 52964
    },
    "TimeRange": {
      "StartTime": "01:09:11.0800000",
      "EndTime": "01:09:11.6800000"
    }
  },
  {
    "TextLocation": {
      "Start": 52965,
      "End": 52972
    },
    "TimeRange": {
      "StartTime": "01:09:11.6800000",
      "EndTime": "01:09:12.2500000"
    }
  },
  {
    "TextLocation": {
      "Start": 52973,
      "End": 52975
    },
    "TimeRange": {
      "StartTime": "01:09:12.2500000",
      "EndTime": "01:09:12.3700000"
    }
  },
  {
    "TextLocation": {
      "Start": 52976,
      "End": 52979
    },
    "TimeRange": {
      "StartTime": "01:09:12.3700000",
      "EndTime": "01:09:12.4900000"
    }
  },
  {
    "TextLocation": {
      "Start": 52980,
      "End": 52984
    },
    "TimeRange": {
      "StartTime": "01:09:12.4900000",
      "EndTime": "01:09:13.0900000"
    }
  },
  {
    "TextLocation": {
      "Start": 52985,
      "End": 52987
    },
    "TimeRange": {
      "StartTime": "01:09:13.0900000",
      "EndTime": "01:09:13.5100000"
    }
  },
  {
    "TextLocation": {
      "Start": 52995,
      "End": 52998
    },
    "TimeRange": {
      "StartTime": "01:09:14.3200000",
      "EndTime": "01:09:15.2200000"
    }
  },
  {
    "TextLocation": {
      "Start": 53006,
      "End": 53010
    },
    "TimeRange": {
      "StartTime": "01:09:15.3700000",
      "EndTime": "01:09:15.9100000"
    }
  },
  {
    "TextLocation": {
      "Start": 53013,
      "End": 53015
    },
    "TimeRange": {
      "StartTime": "01:09:16.5400000",
      "EndTime": "01:09:16.8100000"
    }
  },
  {
    "TextLocation": {
      "Start": 53016,
      "End": 53019
    },
    "TimeRange": {
      "StartTime": "01:09:16.8100000",
      "EndTime": "01:09:16.9300000"
    }
  },
  {
    "TextLocation": {
      "Start": 53020,
      "End": 53030
    },
    "TimeRange": {
      "StartTime": "01:09:16.9300000",
      "EndTime": "01:09:17.4399999"
    }
  },
  {
    "TextLocation": {
      "Start": 53031,
      "End": 53034
    },
    "TimeRange": {
      "StartTime": "01:09:17.4399999",
      "EndTime": "01:09:18.0100000"
    }
  },
  {
    "TextLocation": {
      "Start": 53035,
      "End": 53038
    },
    "TimeRange": {
      "StartTime": "01:09:18.0400000",
      "EndTime": "01:09:18.3400000"
    }
  },
  {
    "TextLocation": {
      "Start": 53039,
      "End": 53047
    },
    "TimeRange": {
      "StartTime": "01:09:18.3400000",
      "EndTime": "01:09:18.9100000"
    }
  },
  {
    "TextLocation": {
      "Start": 53048,
      "End": 53051
    },
    "TimeRange": {
      "StartTime": "01:09:18.9100000",
      "EndTime": "01:09:19.1200000"
    }
  },
  {
    "TextLocation": {
      "Start": 53052,
      "End": 53056
    },
    "TimeRange": {
      "StartTime": "01:09:19.1200000",
      "EndTime": "01:09:19.2400000"
    }
  },
  {
    "TextLocation": {
      "Start": 53057,
      "End": 53061
    },
    "TimeRange": {
      "StartTime": "01:09:19.2400000",
      "EndTime": "01:09:19.4200000"
    }
  },
  {
    "TextLocation": {
      "Start": 53062,
      "End": 53071
    },
    "TimeRange": {
      "StartTime": "01:09:19.4200000",
      "EndTime": "01:09:20.0200000"
    }
  },
  {
    "TextLocation": {
      "Start": 53072,
      "End": 53077
    },
    "TimeRange": {
      "StartTime": "01:09:20.0200000",
      "EndTime": "01:09:20.5900000"
    }
  },
  {
    "TextLocation": {
      "Start": 53078,
      "End": 53084
    },
    "TimeRange": {
      "StartTime": "01:09:20.5900000",
      "EndTime": "01:09:21.0100000"
    }
  },
  {
    "TextLocation": {
      "Start": 53085,
      "End": 53092
    },
    "TimeRange": {
      "StartTime": "01:09:21.0100000",
      "EndTime": "01:09:21.5200000"
    }
  },
  {
    "TextLocation": {
      "Start": 53093,
      "End": 53097
    },
    "TimeRange": {
      "StartTime": "01:09:21.5200000",
      "EndTime": "01:09:21.9700000"
    }
  },
  {
    "TextLocation": {
      "Start": 53098,
      "End": 53102
    },
    "TimeRange": {
      "StartTime": "01:09:21.9700000",
      "EndTime": "01:09:22.2700000"
    }
  },
  {
    "TextLocation": {
      "Start": 53103,
      "End": 53109
    },
    "TimeRange": {
      "StartTime": "01:09:22.2700000",
      "EndTime": "01:09:22.7200000"
    }
  },
  {
    "TextLocation": {
      "Start": 53117,
      "End": 53118
    },
    "TimeRange": {
      "StartTime": "01:09:23.5600000",
      "EndTime": "01:09:23.8300000"
    }
  },
  {
    "TextLocation": {
      "Start": 53119,
      "End": 53127
    },
    "TimeRange": {
      "StartTime": "01:09:23.8300000",
      "EndTime": "01:09:24.0100000"
    }
  },
  {
    "TextLocation": {
      "Start": 53128,
      "End": 53138
    },
    "TimeRange": {
      "StartTime": "01:09:24.0200000",
      "EndTime": "01:09:24.4000000"
    }
  },
  {
    "TextLocation": {
      "Start": 53139,
      "End": 53141
    },
    "TimeRange": {
      "StartTime": "01:09:24.4000000",
      "EndTime": "01:09:24.5500000"
    }
  },
  {
    "TextLocation": {
      "Start": 53142,
      "End": 53144
    },
    "TimeRange": {
      "StartTime": "01:09:24.5500000",
      "EndTime": "01:09:24.6400000"
    }
  },
  {
    "TextLocation": {
      "Start": 53145,
      "End": 53148
    },
    "TimeRange": {
      "StartTime": "01:09:24.6400000",
      "EndTime": "01:09:24.7900000"
    }
  },
  {
    "TextLocation": {
      "Start": 53149,
      "End": 53157
    },
    "TimeRange": {
      "StartTime": "01:09:24.7900000",
      "EndTime": "01:09:25.5100000"
    }
  },
  {
    "TextLocation": {
      "Start": 53160,
      "End": 53163
    },
    "TimeRange": {
      "StartTime": "01:09:25.5100000",
      "EndTime": "01:09:25.8400000"
    }
  },
  {
    "TextLocation": {
      "Start": 53164,
      "End": 53167
    },
    "TimeRange": {
      "StartTime": "01:09:25.8400000",
      "EndTime": "01:09:25.9600000"
    }
  },
  {
    "TextLocation": {
      "Start": 53168,
      "End": 53171
    },
    "TimeRange": {
      "StartTime": "01:09:25.9600000",
      "EndTime": "01:09:26.1700000"
    }
  },
  {
    "TextLocation": {
      "Start": 53172,
      "End": 53176
    },
    "TimeRange": {
      "StartTime": "01:09:26.1700000",
      "EndTime": "01:09:26.4100000"
    }
  },
  {
    "TextLocation": {
      "Start": 53177,
      "End": 53179
    },
    "TimeRange": {
      "StartTime": "01:09:26.4100000",
      "EndTime": "01:09:27.1899999"
    }
  },
  {
    "TextLocation": {
      "Start": 53180,
      "End": 53187
    },
    "TimeRange": {
      "StartTime": "01:09:27.8500000",
      "EndTime": "01:09:28.3600000"
    }
  },
  {
    "TextLocation": {
      "Start": 53188,
      "End": 53190
    },
    "TimeRange": {
      "StartTime": "01:09:28.3600000",
      "EndTime": "01:09:28.6899999"
    }
  },
  {
    "TextLocation": {
      "Start": 53191,
      "End": 53193
    },
    "TimeRange": {
      "StartTime": "01:09:28.6899999",
      "EndTime": "01:09:28.9600000"
    }
  },
  {
    "TextLocation": {
      "Start": 53195,
      "End": 53197
    },
    "TimeRange": {
      "StartTime": "01:09:28.9600000",
      "EndTime": "01:09:29.1400000"
    }
  },
  {
    "TextLocation": {
      "Start": 53198,
      "End": 53202
    },
    "TimeRange": {
      "StartTime": "01:09:29.1400000",
      "EndTime": "01:09:29.8600000"
    }
  },
  {
    "TextLocation": {
      "Start": 53203,
      "End": 53209
    },
    "TimeRange": {
      "StartTime": "01:09:29.8600000",
      "EndTime": "01:09:30.4600000"
    }
  },
  {
    "TextLocation": {
      "Start": 53210,
      "End": 53214
    },
    "TimeRange": {
      "StartTime": "01:09:30.4600000",
      "EndTime": "01:09:31.2100000"
    }
  },
  {
    "TextLocation": {
      "Start": 53215,
      "End": 53219
    },
    "TimeRange": {
      "StartTime": "01:09:31.2100000",
      "EndTime": "01:09:31.4500000"
    }
  },
  {
    "TextLocation": {
      "Start": 53220,
      "End": 53221
    },
    "TimeRange": {
      "StartTime": "01:09:31.4500000",
      "EndTime": "01:09:31.5400000"
    }
  },
  {
    "TextLocation": {
      "Start": 53222,
      "End": 53228
    },
    "TimeRange": {
      "StartTime": "01:09:31.5400000",
      "EndTime": "01:09:31.8100000"
    }
  },
  {
    "TextLocation": {
      "Start": 53229,
      "End": 53237
    },
    "TimeRange": {
      "StartTime": "01:09:31.8100000",
      "EndTime": "01:09:32.5600000"
    }
  },
  {
    "TextLocation": {
      "Start": 53245,
      "End": 53247
    },
    "TimeRange": {
      "StartTime": "01:09:33.9700000",
      "EndTime": "01:09:34.1800000"
    }
  },
  {
    "TextLocation": {
      "Start": 53248,
      "End": 53251
    },
    "TimeRange": {
      "StartTime": "01:09:34.1800000",
      "EndTime": "01:09:34.3000000"
    }
  },
  {
    "TextLocation": {
      "Start": 53252,
      "End": 53257
    },
    "TimeRange": {
      "StartTime": "01:09:34.3000000",
      "EndTime": "01:09:34.6600000"
    }
  },
  {
    "TextLocation": {
      "Start": 53258,
      "End": 53260
    },
    "TimeRange": {
      "StartTime": "01:09:34.6600000",
      "EndTime": "01:09:34.9000000"
    }
  },
  {
    "TextLocation": {
      "Start": 53261,
      "End": 53265
    },
    "TimeRange": {
      "StartTime": "01:09:34.9000000",
      "EndTime": "01:09:35.3800000"
    }
  },
  {
    "TextLocation": {
      "Start": 53266,
      "End": 53270
    },
    "TimeRange": {
      "StartTime": "01:09:35.3800000",
      "EndTime": "01:09:35.8600000"
    }
  },
  {
    "TextLocation": {
      "Start": 53271,
      "End": 53274
    },
    "TimeRange": {
      "StartTime": "01:09:35.8600000",
      "EndTime": "01:09:35.9799999"
    }
  },
  {
    "TextLocation": {
      "Start": 53275,
      "End": 53278
    },
    "TimeRange": {
      "StartTime": "01:09:35.9799999",
      "EndTime": "01:09:36.1000000"
    }
  },
  {
    "TextLocation": {
      "Start": 53279,
      "End": 53283
    },
    "TimeRange": {
      "StartTime": "01:09:36.1000000",
      "EndTime": "01:09:36.5700000"
    }
  },
  {
    "TextLocation": {
      "Start": 53284,
      "End": 53288
    },
    "TimeRange": {
      "StartTime": "01:09:36.5700000",
      "EndTime": "01:09:37.0500000"
    }
  },
  {
    "TextLocation": {
      "Start": 53291,
      "End": 53293
    },
    "TimeRange": {
      "StartTime": "01:09:39.5500000",
      "EndTime": "01:09:39.7299999"
    }
  },
  {
    "TextLocation": {
      "Start": 53294,
      "End": 53297
    },
    "TimeRange": {
      "StartTime": "01:09:39.7299999",
      "EndTime": "01:09:39.9700000"
    }
  },
  {
    "TextLocation": {
      "Start": 53298,
      "End": 53304
    },
    "TimeRange": {
      "StartTime": "01:09:39.9700000",
      "EndTime": "01:09:40.9900000"
    }
  },
  {
    "TextLocation": {
      "Start": 53305,
      "End": 53309
    },
    "TimeRange": {
      "StartTime": "01:09:41.0200000",
      "EndTime": "01:09:41.6500000"
    }
  },
  {
    "TextLocation": {
      "Start": 53310,
      "End": 53312
    },
    "TimeRange": {
      "StartTime": "01:09:41.6500000",
      "EndTime": "01:09:41.8000000"
    }
  },
  {
    "TextLocation": {
      "Start": 53313,
      "End": 53326
    },
    "TimeRange": {
      "StartTime": "01:09:41.8000000",
      "EndTime": "01:09:42.4000000"
    }
  },
  {
    "TextLocation": {
      "Start": 53327,
      "End": 53331
    },
    "TimeRange": {
      "StartTime": "01:09:42.4000000",
      "EndTime": "01:09:42.6400000"
    }
  },
  {
    "TextLocation": {
      "Start": 53332,
      "End": 53336
    },
    "TimeRange": {
      "StartTime": "01:09:42.6700000",
      "EndTime": "01:09:43.1800000"
    }
  },
  {
    "TextLocation": {
      "Start": 53337,
      "End": 53340
    },
    "TimeRange": {
      "StartTime": "01:09:43.1800000",
      "EndTime": "01:09:43.3000000"
    }
  },
  {
    "TextLocation": {
      "Start": 53341,
      "End": 53344
    },
    "TimeRange": {
      "StartTime": "01:09:43.3000000",
      "EndTime": "01:09:43.5100000"
    }
  },
  {
    "TextLocation": {
      "Start": 53345,
      "End": 53349
    },
    "TimeRange": {
      "StartTime": "01:09:43.5100000",
      "EndTime": "01:09:43.6300000"
    }
  },
  {
    "TextLocation": {
      "Start": 53350,
      "End": 53358
    },
    "TimeRange": {
      "StartTime": "01:09:43.6300000",
      "EndTime": "01:09:44.5900000"
    }
  },
  {
    "TextLocation": {
      "Start": 53359,
      "End": 53362
    },
    "TimeRange": {
      "StartTime": "01:09:44.5900000",
      "EndTime": "01:09:44.9200000"
    }
  },
  {
    "TextLocation": {
      "Start": 53363,
      "End": 53372
    },
    "TimeRange": {
      "StartTime": "01:09:44.9200000",
      "EndTime": "01:09:45.4900000"
    }
  },
  {
    "TextLocation": {
      "Start": 53373,
      "End": 53381
    },
    "TimeRange": {
      "StartTime": "01:09:45.4900000",
      "EndTime": "01:09:46.2100000"
    }
  },
  {
    "TextLocation": {
      "Start": 53389,
      "End": 53394
    },
    "TimeRange": {
      "StartTime": "01:09:46.8700000",
      "EndTime": "01:09:47.2299999"
    }
  },
  {
    "TextLocation": {
      "Start": 53395,
      "End": 53399
    },
    "TimeRange": {
      "StartTime": "01:09:47.2299999",
      "EndTime": "01:09:47.7100000"
    }
  },
  {
    "TextLocation": {
      "Start": 53407,
      "End": 53412
    },
    "TimeRange": {
      "StartTime": "01:09:48.8800000",
      "EndTime": "01:09:49.1200000"
    }
  },
  {
    "TextLocation": {
      "Start": 53413,
      "End": 53415
    },
    "TimeRange": {
      "StartTime": "01:09:49.1200000",
      "EndTime": "01:09:49.2400000"
    }
  },
  {
    "TextLocation": {
      "Start": 53416,
      "End": 53420
    },
    "TimeRange": {
      "StartTime": "01:09:49.2400000",
      "EndTime": "01:09:49.3300000"
    }
  },
  {
    "TextLocation": {
      "Start": 53421,
      "End": 53425
    },
    "TimeRange": {
      "StartTime": "01:09:49.3300000",
      "EndTime": "01:09:49.4799999"
    }
  },
  {
    "TextLocation": {
      "Start": 53426,
      "End": 53431
    },
    "TimeRange": {
      "StartTime": "01:09:49.4799999",
      "EndTime": "01:09:49.8100000"
    }
  },
  {
    "TextLocation": {
      "Start": 53432,
      "End": 53436
    },
    "TimeRange": {
      "StartTime": "01:09:49.8100000",
      "EndTime": "01:09:50.0200000"
    }
  },
  {
    "TextLocation": {
      "Start": 53437,
      "End": 53440
    },
    "TimeRange": {
      "StartTime": "01:09:50.0200000",
      "EndTime": "01:09:50.2900000"
    }
  },
  {
    "TextLocation": {
      "Start": 53441,
      "End": 53445
    },
    "TimeRange": {
      "StartTime": "01:09:50.2900000",
      "EndTime": "01:09:50.4399999"
    }
  },
  {
    "TextLocation": {
      "Start": 53446,
      "End": 53448
    },
    "TimeRange": {
      "StartTime": "01:09:50.4399999",
      "EndTime": "01:09:50.5900000"
    }
  },
  {
    "TextLocation": {
      "Start": 53449,
      "End": 53453
    },
    "TimeRange": {
      "StartTime": "01:09:50.5900000",
      "EndTime": "01:09:51.2200000"
    }
  },
  {
    "TextLocation": {
      "Start": 53461,
      "End": 53464
    },
    "TimeRange": {
      "StartTime": "01:09:51.5500000",
      "EndTime": "01:09:52.2100000"
    }
  },
  {
    "TextLocation": {
      "Start": 53472,
      "End": 53475
    },
    "TimeRange": {
      "StartTime": "01:09:53.6899999",
      "EndTime": "01:09:54.0500000"
    }
  },
  {
    "TextLocation": {
      "Start": 53476,
      "End": 53480
    },
    "TimeRange": {
      "StartTime": "01:09:54.0500000",
      "EndTime": "01:09:54.2299999"
    }
  },
  {
    "TextLocation": {
      "Start": 53481,
      "End": 53484
    },
    "TimeRange": {
      "StartTime": "01:09:54.2299999",
      "EndTime": "01:09:54.6800000"
    }
  },
  {
    "TextLocation": {
      "Start": 53485,
      "End": 53490
    },
    "TimeRange": {
      "StartTime": "01:09:54.6800000",
      "EndTime": "01:09:55.1300000"
    }
  },
  {
    "TextLocation": {
      "Start": 53491,
      "End": 53494
    },
    "TimeRange": {
      "StartTime": "01:09:55.1300000",
      "EndTime": "01:09:55.3400000"
    }
  },
  {
    "TextLocation": {
      "Start": 53495,
      "End": 53499
    },
    "TimeRange": {
      "StartTime": "01:09:55.3400000",
      "EndTime": "01:09:55.5200000"
    }
  },
  {
    "TextLocation": {
      "Start": 53500,
      "End": 53509
    },
    "TimeRange": {
      "StartTime": "01:09:55.5200000",
      "EndTime": "01:09:56.1500000"
    }
  },
  {
    "TextLocation": {
      "Start": 53510,
      "End": 53519
    },
    "TimeRange": {
      "StartTime": "01:09:56.1500000",
      "EndTime": "01:09:56.7200000"
    }
  },
  {
    "TextLocation": {
      "Start": 53520,
      "End": 53528
    },
    "TimeRange": {
      "StartTime": "01:09:56.7200000",
      "EndTime": "01:09:57.4700000"
    }
  },
  {
    "TextLocation": {
      "Start": 53536,
      "End": 53538
    },
    "TimeRange": {
      "StartTime": "01:09:57.5900000",
      "EndTime": "01:09:57.9500000"
    }
  },
  {
    "TextLocation": {
      "Start": 53546,
      "End": 53549
    },
    "TimeRange": {
      "StartTime": "01:10:00.8200000",
      "EndTime": "01:10:01.1500000"
    }
  },
  {
    "TextLocation": {
      "Start": 53550,
      "End": 53552
    },
    "TimeRange": {
      "StartTime": "01:10:01.1500000",
      "EndTime": "01:10:01.2400000"
    }
  },
  {
    "TextLocation": {
      "Start": 53553,
      "End": 53560
    },
    "TimeRange": {
      "StartTime": "01:10:01.2400000",
      "EndTime": "01:10:01.7200000"
    }
  },
  {
    "TextLocation": {
      "Start": 53561,
      "End": 53563
    },
    "TimeRange": {
      "StartTime": "01:10:01.7200000",
      "EndTime": "01:10:01.8100000"
    }
  },
  {
    "TextLocation": {
      "Start": 53564,
      "End": 53568
    },
    "TimeRange": {
      "StartTime": "01:10:01.8100000",
      "EndTime": "01:10:01.9600000"
    }
  },
  {
    "TextLocation": {
      "Start": 53569,
      "End": 53578
    },
    "TimeRange": {
      "StartTime": "01:10:01.9600000",
      "EndTime": "01:10:02.4100000"
    }
  },
  {
    "TextLocation": {
      "Start": 53579,
      "End": 53587
    },
    "TimeRange": {
      "StartTime": "01:10:02.4100000",
      "EndTime": "01:10:02.9200000"
    }
  },
  {
    "TextLocation": {
      "Start": 53588,
      "End": 53590
    },
    "TimeRange": {
      "StartTime": "01:10:02.9200000",
      "EndTime": "01:10:03.0400000"
    }
  },
  {
    "TextLocation": {
      "Start": 53591,
      "End": 53595
    },
    "TimeRange": {
      "StartTime": "01:10:03.0400000",
      "EndTime": "01:10:03.2200000"
    }
  },
  {
    "TextLocation": {
      "Start": 53596,
      "End": 53601
    },
    "TimeRange": {
      "StartTime": "01:10:03.2200000",
      "EndTime": "01:10:03.8500000"
    }
  },
  {
    "TextLocation": {
      "Start": 53609,
      "End": 53611
    },
    "TimeRange": {
      "StartTime": "01:10:04.9900000",
      "EndTime": "01:10:05.7100000"
    }
  },
  {
    "TextLocation": {
      "Start": 53619,
      "End": 53622
    },
    "TimeRange": {
      "StartTime": "01:10:07.3700000",
      "EndTime": "01:10:07.6400000"
    }
  },
  {
    "TextLocation": {
      "Start": 53623,
      "End": 53626
    },
    "TimeRange": {
      "StartTime": "01:10:07.6400000",
      "EndTime": "01:10:07.7900000"
    }
  },
  {
    "TextLocation": {
      "Start": 53627,
      "End": 53631
    },
    "TimeRange": {
      "StartTime": "01:10:07.7900000",
      "EndTime": "01:10:08.1800000"
    }
  },
  {
    "TextLocation": {
      "Start": 53632,
      "End": 53636
    },
    "TimeRange": {
      "StartTime": "01:10:08.1800000",
      "EndTime": "01:10:08.4500000"
    }
  },
  {
    "TextLocation": {
      "Start": 53637,
      "End": 53641
    },
    "TimeRange": {
      "StartTime": "01:10:08.4500000",
      "EndTime": "01:10:08.6300000"
    }
  },
  {
    "TextLocation": {
      "Start": 53642,
      "End": 53645
    },
    "TimeRange": {
      "StartTime": "01:10:08.6300000",
      "EndTime": "01:10:09.0500000"
    }
  },
  {
    "TextLocation": {
      "Start": 53646,
      "End": 53649
    },
    "TimeRange": {
      "StartTime": "01:10:09.0500000",
      "EndTime": "01:10:09.2299999"
    }
  },
  {
    "TextLocation": {
      "Start": 53650,
      "End": 53654
    },
    "TimeRange": {
      "StartTime": "01:10:09.2299999",
      "EndTime": "01:10:09.6200000"
    }
  },
  {
    "TextLocation": {
      "Start": 53655,
      "End": 53663
    },
    "TimeRange": {
      "StartTime": "01:10:09.6200000",
      "EndTime": "01:10:10.1700000"
    }
  },
  {
    "TextLocation": {
      "Start": 53664,
      "End": 53668
    },
    "TimeRange": {
      "StartTime": "01:10:10.1700000",
      "EndTime": "01:10:10.6100000"
    }
  },
  {
    "TextLocation": {
      "Start": 53669,
      "End": 53679
    },
    "TimeRange": {
      "StartTime": "01:10:10.6100000",
      "EndTime": "01:10:11.5700000"
    }
  },
  {
    "TextLocation": {
      "Start": 53687,
      "End": 53688
    },
    "TimeRange": {
      "StartTime": "01:10:12.0500000",
      "EndTime": "01:10:12.1400000"
    }
  },
  {
    "TextLocation": {
      "Start": 53689,
      "End": 53692
    },
    "TimeRange": {
      "StartTime": "01:10:12.1400000",
      "EndTime": "01:10:12.3200000"
    }
  },
  {
    "TextLocation": {
      "Start": 53693,
      "End": 53695
    },
    "TimeRange": {
      "StartTime": "01:10:12.3200000",
      "EndTime": "01:10:12.4700000"
    }
  },
  {
    "TextLocation": {
      "Start": 53696,
      "End": 53699
    },
    "TimeRange": {
      "StartTime": "01:10:12.4700000",
      "EndTime": "01:10:13.0700000"
    }
  },
  {
    "TextLocation": {
      "Start": 53700,
      "End": 53704
    },
    "TimeRange": {
      "StartTime": "01:10:13.4600000",
      "EndTime": "01:10:13.7000000"
    }
  },
  {
    "TextLocation": {
      "Start": 53705,
      "End": 53707
    },
    "TimeRange": {
      "StartTime": "01:10:13.7000000",
      "EndTime": "01:10:13.7900000"
    }
  },
  {
    "TextLocation": {
      "Start": 53708,
      "End": 53713
    },
    "TimeRange": {
      "StartTime": "01:10:13.7900000",
      "EndTime": "01:10:14.1800000"
    }
  },
  {
    "TextLocation": {
      "Start": 53715,
      "End": 53718
    },
    "TimeRange": {
      "StartTime": "01:10:14.1800000",
      "EndTime": "01:10:14.5100000"
    }
  },
  {
    "TextLocation": {
      "Start": 53719,
      "End": 53723
    },
    "TimeRange": {
      "StartTime": "01:10:14.5100000",
      "EndTime": "01:10:14.7800000"
    }
  },
  {
    "TextLocation": {
      "Start": 53724,
      "End": 53728
    },
    "TimeRange": {
      "StartTime": "01:10:14.7800000",
      "EndTime": "01:10:15.1700000"
    }
  },
  {
    "TextLocation": {
      "Start": 53729,
      "End": 53732
    },
    "TimeRange": {
      "StartTime": "01:10:15.1700000",
      "EndTime": "01:10:15.3200000"
    }
  },
  {
    "TextLocation": {
      "Start": 53733,
      "End": 53742
    },
    "TimeRange": {
      "StartTime": "01:10:15.3200000",
      "EndTime": "01:10:15.8600000"
    }
  },
  {
    "TextLocation": {
      "Start": 53743,
      "End": 53750
    },
    "TimeRange": {
      "StartTime": "01:10:15.8600000",
      "EndTime": "01:10:16.2500000"
    }
  },
  {
    "TextLocation": {
      "Start": 53751,
      "End": 53755
    },
    "TimeRange": {
      "StartTime": "01:10:16.2500000",
      "EndTime": "01:10:16.3700000"
    }
  },
  {
    "TextLocation": {
      "Start": 53756,
      "End": 53760
    },
    "TimeRange": {
      "StartTime": "01:10:16.3700000",
      "EndTime": "01:10:16.8200000"
    }
  },
  {
    "TextLocation": {
      "Start": 53768,
      "End": 53770
    },
    "TimeRange": {
      "StartTime": "01:10:31.4000000",
      "EndTime": "01:10:31.5500000"
    }
  },
  {
    "TextLocation": {
      "Start": 53771,
      "End": 53772
    },
    "TimeRange": {
      "StartTime": "01:10:31.5500000",
      "EndTime": "01:10:31.6400000"
    }
  },
  {
    "TextLocation": {
      "Start": 53773,
      "End": 53776
    },
    "TimeRange": {
      "StartTime": "01:10:31.6400000",
      "EndTime": "01:10:31.7900000"
    }
  },
  {
    "TextLocation": {
      "Start": 53777,
      "End": 53781
    },
    "TimeRange": {
      "StartTime": "01:10:31.7900000",
      "EndTime": "01:10:31.9399999"
    }
  },
  {
    "TextLocation": {
      "Start": 53782,
      "End": 53786
    },
    "TimeRange": {
      "StartTime": "01:10:31.9399999",
      "EndTime": "01:10:32.1800000"
    }
  },
  {
    "TextLocation": {
      "Start": 53787,
      "End": 53788
    },
    "TimeRange": {
      "StartTime": "01:10:32.1800000",
      "EndTime": "01:10:32.2400000"
    }
  },
  {
    "TextLocation": {
      "Start": 53789,
      "End": 53795
    },
    "TimeRange": {
      "StartTime": "01:10:32.2400000",
      "EndTime": "01:10:32.6600000"
    }
  },
  {
    "TextLocation": {
      "Start": 53798,
      "End": 53801
    },
    "TimeRange": {
      "StartTime": "01:10:58.5000000",
      "EndTime": "01:10:58.7400000"
    }
  },
  {
    "TextLocation": {
      "Start": 53802,
      "End": 53803
    },
    "TimeRange": {
      "StartTime": "01:10:58.7400000",
      "EndTime": "01:10:58.8300000"
    }
  },
  {
    "TextLocation": {
      "Start": 53804,
      "End": 53809
    },
    "TimeRange": {
      "StartTime": "01:10:58.8300000",
      "EndTime": "01:10:59.0400000"
    }
  },
  {
    "TextLocation": {
      "Start": 53810,
      "End": 53814
    },
    "TimeRange": {
      "StartTime": "01:10:59.0400000",
      "EndTime": "01:10:59.2500000"
    }
  },
  {
    "TextLocation": {
      "Start": 53815,
      "End": 53822
    },
    "TimeRange": {
      "StartTime": "01:10:59.2500000",
      "EndTime": "01:10:59.9100000"
    }
  },
  {
    "TextLocation": {
      "Start": 53824,
      "End": 53831
    },
    "TimeRange": {
      "StartTime": "01:10:59.9100000",
      "EndTime": "01:11:00.1500000"
    }
  },
  {
    "TextLocation": {
      "Start": 53832,
      "End": 53837
    },
    "TimeRange": {
      "StartTime": "01:11:00.1500000",
      "EndTime": "01:11:00.3900000"
    }
  },
  {
    "TextLocation": {
      "Start": 53838,
      "End": 53844
    },
    "TimeRange": {
      "StartTime": "01:11:00.3900000",
      "EndTime": "01:11:00.6300000"
    }
  },
  {
    "TextLocation": {
      "Start": 53845,
      "End": 53853
    },
    "TimeRange": {
      "StartTime": "01:11:00.6300000",
      "EndTime": "01:11:00.9900000"
    }
  },
  {
    "TextLocation": {
      "Start": 53854,
      "End": 53858
    },
    "TimeRange": {
      "StartTime": "01:11:00.9900000",
      "EndTime": "01:11:01.2299999"
    }
  },
  {
    "TextLocation": {
      "Start": 53859,
      "End": 53863
    },
    "TimeRange": {
      "StartTime": "01:11:01.2299999",
      "EndTime": "01:11:01.4399999"
    }
  },
  {
    "TextLocation": {
      "Start": 53864,
      "End": 53875
    },
    "TimeRange": {
      "StartTime": "01:11:01.4399999",
      "EndTime": "01:11:02.2800000"
    }
  },
  {
    "TextLocation": {
      "Start": 53878,
      "End": 53882
    },
    "TimeRange": {
      "StartTime": "01:11:02.9399999",
      "EndTime": "01:11:03.3300000"
    }
  },
  {
    "TextLocation": {
      "Start": 53883,
      "End": 53886
    },
    "TimeRange": {
      "StartTime": "01:11:03.3300000",
      "EndTime": "01:11:03.5100000"
    }
  },
  {
    "TextLocation": {
      "Start": 53887,
      "End": 53895
    },
    "TimeRange": {
      "StartTime": "01:11:03.5100000",
      "EndTime": "01:11:03.9300000"
    }
  },
  {
    "TextLocation": {
      "Start": 53896,
      "End": 53900
    },
    "TimeRange": {
      "StartTime": "01:11:03.9300000",
      "EndTime": "01:11:04.5300000"
    }
  },
  {
    "TextLocation": {
      "Start": 53901,
      "End": 53904
    },
    "TimeRange": {
      "StartTime": "01:11:04.7700000",
      "EndTime": "01:11:05.1000000"
    }
  },
  {
    "TextLocation": {
      "Start": 53905,
      "End": 53910
    },
    "TimeRange": {
      "StartTime": "01:11:05.1000000",
      "EndTime": "01:11:05.7000000"
    }
  },
  {
    "TextLocation": {
      "Start": 53911,
      "End": 53913
    },
    "TimeRange": {
      "StartTime": "01:11:05.7000000",
      "EndTime": "01:11:06.0300000"
    }
  },
  {
    "TextLocation": {
      "Start": 53914,
      "End": 53917
    },
    "TimeRange": {
      "StartTime": "01:11:06.0300000",
      "EndTime": "01:11:06.3600000"
    }
  },
  {
    "TextLocation": {
      "Start": 53918,
      "End": 53923
    },
    "TimeRange": {
      "StartTime": "01:11:06.3600000",
      "EndTime": "01:11:07.0200000"
    }
  },
  {
    "TextLocation": {
      "Start": 53925,
      "End": 53928
    },
    "TimeRange": {
      "StartTime": "01:11:07.0200000",
      "EndTime": "01:11:07.4100000"
    }
  },
  {
    "TextLocation": {
      "Start": 53929,
      "End": 53933
    },
    "TimeRange": {
      "StartTime": "01:11:07.4100000",
      "EndTime": "01:11:07.5900000"
    }
  },
  {
    "TextLocation": {
      "Start": 53934,
      "End": 53935
    },
    "TimeRange": {
      "StartTime": "01:11:07.5900000",
      "EndTime": "01:11:07.7100000"
    }
  },
  {
    "TextLocation": {
      "Start": 53936,
      "End": 53942
    },
    "TimeRange": {
      "StartTime": "01:11:07.7100000",
      "EndTime": "01:11:08.1300000"
    }
  },
  {
    "TextLocation": {
      "Start": 53943,
      "End": 53945
    },
    "TimeRange": {
      "StartTime": "01:11:08.1300000",
      "EndTime": "01:11:08.2800000"
    }
  },
  {
    "TextLocation": {
      "Start": 53946,
      "End": 53955
    },
    "TimeRange": {
      "StartTime": "01:11:08.2800000",
      "EndTime": "01:11:09.3000000"
    }
  },
  {
    "TextLocation": {
      "Start": 53963,
      "End": 53966
    },
    "TimeRange": {
      "StartTime": "01:11:09.6000000",
      "EndTime": "01:11:10.1899999"
    }
  },
  {
    "TextLocation": {
      "Start": 53974,
      "End": 53976
    },
    "TimeRange": {
      "StartTime": "01:11:10.2000000",
      "EndTime": "01:11:10.5300000"
    }
  },
  {
    "TextLocation": {
      "Start": 53977,
      "End": 53980
    },
    "TimeRange": {
      "StartTime": "01:11:10.5300000",
      "EndTime": "01:11:10.6500000"
    }
  },
  {
    "TextLocation": {
      "Start": 53981,
      "End": 53985
    },
    "TimeRange": {
      "StartTime": "01:11:10.6500000",
      "EndTime": "01:11:10.8000000"
    }
  },
  {
    "TextLocation": {
      "Start": 53986,
      "End": 53992
    },
    "TimeRange": {
      "StartTime": "01:11:10.8000000",
      "EndTime": "01:11:11.1300000"
    }
  },
  {
    "TextLocation": {
      "Start": 53993,
      "End": 53995
    },
    "TimeRange": {
      "StartTime": "01:11:11.1300000",
      "EndTime": "01:11:11.2800000"
    }
  },
  {
    "TextLocation": {
      "Start": 53996,
      "End": 54000
    },
    "TimeRange": {
      "StartTime": "01:11:11.2800000",
      "EndTime": "01:11:11.6100000"
    }
  },
  {
    "TextLocation": {
      "Start": 54001,
      "End": 54008
    },
    "TimeRange": {
      "StartTime": "01:11:11.6100000",
      "EndTime": "01:11:11.8200000"
    }
  },
  {
    "TextLocation": {
      "Start": 54009,
      "End": 54011
    },
    "TimeRange": {
      "StartTime": "01:11:11.8200000",
      "EndTime": "01:11:12.6000000"
    }
  },
  {
    "TextLocation": {
      "Start": 54014,
      "End": 54017
    },
    "TimeRange": {
      "StartTime": "01:11:13.1700000",
      "EndTime": "01:11:13.7700000"
    }
  },
  {
    "TextLocation": {
      "Start": 54019,
      "End": 54022
    },
    "TimeRange": {
      "StartTime": "01:11:13.7700000",
      "EndTime": "01:11:13.9799999"
    }
  },
  {
    "TextLocation": {
      "Start": 54023,
      "End": 54026
    },
    "TimeRange": {
      "StartTime": "01:11:13.9799999",
      "EndTime": "01:11:14.2200000"
    }
  },
  {
    "TextLocation": {
      "Start": 54027,
      "End": 54032
    },
    "TimeRange": {
      "StartTime": "01:11:14.2200000",
      "EndTime": "01:11:14.5200000"
    }
  },
  {
    "TextLocation": {
      "Start": 54033,
      "End": 54037
    },
    "TimeRange": {
      "StartTime": "01:11:14.5200000",
      "EndTime": "01:11:14.8200000"
    }
  },
  {
    "TextLocation": {
      "Start": 54040,
      "End": 54044
    },
    "TimeRange": {
      "StartTime": "01:11:14.8500000",
      "EndTime": "01:11:15.0900000"
    }
  },
  {
    "TextLocation": {
      "Start": 54045,
      "End": 54051
    },
    "TimeRange": {
      "StartTime": "01:11:15.0900000",
      "EndTime": "01:11:15.4799999"
    }
  },
  {
    "TextLocation": {
      "Start": 54052,
      "End": 54057
    },
    "TimeRange": {
      "StartTime": "01:11:15.4799999",
      "EndTime": "01:11:15.6300000"
    }
  },
  {
    "TextLocation": {
      "Start": 54058,
      "End": 54062
    },
    "TimeRange": {
      "StartTime": "01:11:15.6300000",
      "EndTime": "01:11:15.7500000"
    }
  },
  {
    "TextLocation": {
      "Start": 54063,
      "End": 54067
    },
    "TimeRange": {
      "StartTime": "01:11:15.7500000",
      "EndTime": "01:11:15.9300000"
    }
  },
  {
    "TextLocation": {
      "Start": 54068,
      "End": 54070
    },
    "TimeRange": {
      "StartTime": "01:11:15.9300000",
      "EndTime": "01:11:16.0500000"
    }
  },
  {
    "TextLocation": {
      "Start": 54071,
      "End": 54075
    },
    "TimeRange": {
      "StartTime": "01:11:16.0500000",
      "EndTime": "01:11:16.2299999"
    }
  },
  {
    "TextLocation": {
      "Start": 54076,
      "End": 54084
    },
    "TimeRange": {
      "StartTime": "01:11:16.2299999",
      "EndTime": "01:11:16.9500000"
    }
  },
  {
    "TextLocation": {
      "Start": 54092,
      "End": 54097
    },
    "TimeRange": {
      "StartTime": "01:11:18.5700000",
      "EndTime": "01:11:19.0200000"
    }
  },
  {
    "TextLocation": {
      "Start": 54099,
      "End": 54106
    },
    "TimeRange": {
      "StartTime": "01:11:19.0200000",
      "EndTime": "01:11:19.4100000"
    }
  },
  {
    "TextLocation": {
      "Start": 54107,
      "End": 54110
    },
    "TimeRange": {
      "StartTime": "01:11:19.4100000",
      "EndTime": "01:11:19.5000000"
    }
  },
  {
    "TextLocation": {
      "Start": 54111,
      "End": 54117
    },
    "TimeRange": {
      "StartTime": "01:11:19.5000000",
      "EndTime": "01:11:19.8300000"
    }
  },
  {
    "TextLocation": {
      "Start": 54125,
      "End": 54129
    },
    "TimeRange": {
      "StartTime": "01:11:19.8600000",
      "EndTime": "01:11:20.4300000"
    }
  },
  {
    "TextLocation": {
      "Start": 54132,
      "End": 54135
    },
    "TimeRange": {
      "StartTime": "01:11:22.6400000",
      "EndTime": "01:11:22.9399999"
    }
  },
  {
    "TextLocation": {
      "Start": 54136,
      "End": 54138
    },
    "TimeRange": {
      "StartTime": "01:11:22.9399999",
      "EndTime": "01:11:23.0900000"
    }
  },
  {
    "TextLocation": {
      "Start": 54139,
      "End": 54145
    },
    "TimeRange": {
      "StartTime": "01:11:23.0900000",
      "EndTime": "01:11:23.6000000"
    }
  },
  {
    "TextLocation": {
      "Start": 54146,
      "End": 54150
    },
    "TimeRange": {
      "StartTime": "01:11:23.6000000",
      "EndTime": "01:11:23.9600000"
    }
  },
  {
    "TextLocation": {
      "Start": 54151,
      "End": 54154
    },
    "TimeRange": {
      "StartTime": "01:11:23.9600000",
      "EndTime": "01:11:24.3200000"
    }
  },
  {
    "TextLocation": {
      "Start": 54155,
      "End": 54159
    },
    "TimeRange": {
      "StartTime": "01:11:24.3200000",
      "EndTime": "01:11:24.5300000"
    }
  },
  {
    "TextLocation": {
      "Start": 54160,
      "End": 54165
    },
    "TimeRange": {
      "StartTime": "01:11:24.5300000",
      "EndTime": "01:11:25.0700000"
    }
  },
  {
    "TextLocation": {
      "Start": 54166,
      "End": 54171
    },
    "TimeRange": {
      "StartTime": "01:11:25.0700000",
      "EndTime": "01:11:25.4900000"
    }
  },
  {
    "TextLocation": {
      "Start": 54172,
      "End": 54175
    },
    "TimeRange": {
      "StartTime": "01:11:25.4900000",
      "EndTime": "01:11:25.8200000"
    }
  },
  {
    "TextLocation": {
      "Start": 54176,
      "End": 54178
    },
    "TimeRange": {
      "StartTime": "01:11:25.8200000",
      "EndTime": "01:11:26"
    }
  },
  {
    "TextLocation": {
      "Start": 54179,
      "End": 54183
    },
    "TimeRange": {
      "StartTime": "01:11:26",
      "EndTime": "01:11:26.7800000"
    }
  },
  {
    "TextLocation": {
      "Start": 54184,
      "End": 54196
    },
    "TimeRange": {
      "StartTime": "01:11:26.9900000",
      "EndTime": "01:11:28.2500000"
    }
  },
  {
    "TextLocation": {
      "Start": 54197,
      "End": 54199
    },
    "TimeRange": {
      "StartTime": "01:11:28.2500000",
      "EndTime": "01:11:28.4000000"
    }
  },
  {
    "TextLocation": {
      "Start": 54200,
      "End": 54203
    },
    "TimeRange": {
      "StartTime": "01:11:28.4000000",
      "EndTime": "01:11:28.7299999"
    }
  },
  {
    "TextLocation": {
      "Start": 54204,
      "End": 54209
    },
    "TimeRange": {
      "StartTime": "01:11:28.7299999",
      "EndTime": "01:11:29.0600000"
    }
  },
  {
    "TextLocation": {
      "Start": 54210,
      "End": 54212
    },
    "TimeRange": {
      "StartTime": "01:11:29.0600000",
      "EndTime": "01:11:29.2700000"
    }
  },
  {
    "TextLocation": {
      "Start": 54213,
      "End": 54216
    },
    "TimeRange": {
      "StartTime": "01:11:29.2700000",
      "EndTime": "01:11:29.4500000"
    }
  },
  {
    "TextLocation": {
      "Start": 54217,
      "End": 54220
    },
    "TimeRange": {
      "StartTime": "01:11:29.4500000",
      "EndTime": "01:11:29.6600000"
    }
  },
  {
    "TextLocation": {
      "Start": 54221,
      "End": 54225
    },
    "TimeRange": {
      "StartTime": "01:11:29.6600000",
      "EndTime": "01:11:30.2299999"
    }
  },
  {
    "TextLocation": {
      "Start": 54226,
      "End": 54228
    },
    "TimeRange": {
      "StartTime": "01:11:30.2299999",
      "EndTime": "01:11:30.5900000"
    }
  },
  {
    "TextLocation": {
      "Start": 54229,
      "End": 54232
    },
    "TimeRange": {
      "StartTime": "01:11:30.5900000",
      "EndTime": "01:11:30.8000000"
    }
  },
  {
    "TextLocation": {
      "Start": 54233,
      "End": 54238
    },
    "TimeRange": {
      "StartTime": "01:11:30.8000000",
      "EndTime": "01:11:31.3100000"
    }
  },
  {
    "TextLocation": {
      "Start": 54246,
      "End": 54247
    },
    "TimeRange": {
      "StartTime": "01:11:33.4900000",
      "EndTime": "01:11:33.7299999"
    }
  },
  {
    "TextLocation": {
      "Start": 54248,
      "End": 54251
    },
    "TimeRange": {
      "StartTime": "01:11:33.7299999",
      "EndTime": "01:11:33.9399999"
    }
  },
  {
    "TextLocation": {
      "Start": 54252,
      "End": 54258
    },
    "TimeRange": {
      "StartTime": "01:11:33.9399999",
      "EndTime": "01:11:34.6899999"
    }
  },
  {
    "TextLocation": {
      "Start": 54259,
      "End": 54262
    },
    "TimeRange": {
      "StartTime": "01:11:34.6899999",
      "EndTime": "01:11:34.9300000"
    }
  },
  {
    "TextLocation": {
      "Start": 54263,
      "End": 54268
    },
    "TimeRange": {
      "StartTime": "01:11:34.9300000",
      "EndTime": "01:11:35.2600000"
    }
  },
  {
    "TextLocation": {
      "Start": 54270,
      "End": 54272
    },
    "TimeRange": {
      "StartTime": "01:11:35.2600000",
      "EndTime": "01:11:35.4700000"
    }
  },
  {
    "TextLocation": {
      "Start": 54273,
      "End": 54274
    },
    "TimeRange": {
      "StartTime": "01:11:35.4700000",
      "EndTime": "01:11:35.5900000"
    }
  },
  {
    "TextLocation": {
      "Start": 54275,
      "End": 54278
    },
    "TimeRange": {
      "StartTime": "01:11:35.5900000",
      "EndTime": "01:11:35.7400000"
    }
  },
  {
    "TextLocation": {
      "Start": 54279,
      "End": 54281
    },
    "TimeRange": {
      "StartTime": "01:11:35.7400000",
      "EndTime": "01:11:35.8900000"
    }
  },
  {
    "TextLocation": {
      "Start": 54282,
      "End": 54286
    },
    "TimeRange": {
      "StartTime": "01:11:35.8900000",
      "EndTime": "01:11:36.1000000"
    }
  },
  {
    "TextLocation": {
      "Start": 54287,
      "End": 54293
    },
    "TimeRange": {
      "StartTime": "01:11:36.1000000",
      "EndTime": "01:11:36.3400000"
    }
  },
  {
    "TextLocation": {
      "Start": 54294,
      "End": 54300
    },
    "TimeRange": {
      "StartTime": "01:11:36.3400000",
      "EndTime": "01:11:36.8000000"
    }
  },
  {
    "TextLocation": {
      "Start": 54303,
      "End": 54304
    },
    "TimeRange": {
      "StartTime": "01:11:37.1200000",
      "EndTime": "01:11:37.2100000"
    }
  },
  {
    "TextLocation": {
      "Start": 54305,
      "End": 54310
    },
    "TimeRange": {
      "StartTime": "01:11:37.2100000",
      "EndTime": "01:11:37.3900000"
    }
  },
  {
    "TextLocation": {
      "Start": 54311,
      "End": 54312
    },
    "TimeRange": {
      "StartTime": "01:11:37.3900000",
      "EndTime": "01:11:37.5100000"
    }
  },
  {
    "TextLocation": {
      "Start": 54313,
      "End": 54316
    },
    "TimeRange": {
      "StartTime": "01:11:37.5100000",
      "EndTime": "01:11:37.6600000"
    }
  },
  {
    "TextLocation": {
      "Start": 54317,
      "End": 54318
    },
    "TimeRange": {
      "StartTime": "01:11:37.6600000",
      "EndTime": "01:11:37.7200000"
    }
  },
  {
    "TextLocation": {
      "Start": 54319,
      "End": 54322
    },
    "TimeRange": {
      "StartTime": "01:11:37.7200000",
      "EndTime": "01:11:37.8700000"
    }
  },
  {
    "TextLocation": {
      "Start": 54323,
      "End": 54329
    },
    "TimeRange": {
      "StartTime": "01:11:37.8700000",
      "EndTime": "01:11:38.1700000"
    }
  },
  {
    "TextLocation": {
      "Start": 54330,
      "End": 54332
    },
    "TimeRange": {
      "StartTime": "01:11:38.5600000",
      "EndTime": "01:11:38.7500000"
    }
  },
  {
    "TextLocation": {
      "Start": 54333,
      "End": 54336
    },
    "TimeRange": {
      "StartTime": "01:11:38.8000000",
      "EndTime": "01:11:38.9799999"
    }
  },
  {
    "TextLocation": {
      "Start": 54337,
      "End": 54342
    },
    "TimeRange": {
      "StartTime": "01:11:38.9799999",
      "EndTime": "01:11:39.4000000"
    }
  },
  {
    "TextLocation": {
      "Start": 54350,
      "End": 54354
    },
    "TimeRange": {
      "StartTime": "01:11:39.5500000",
      "EndTime": "01:11:40.0900000"
    }
  },
  {
    "TextLocation": {
      "Start": 54357,
      "End": 54361
    },
    "TimeRange": {
      "StartTime": "01:11:40.4799999",
      "EndTime": "01:11:40.6899999"
    }
  },
  {
    "TextLocation": {
      "Start": 54362,
      "End": 54367
    },
    "TimeRange": {
      "StartTime": "01:11:40.6899999",
      "EndTime": "01:11:40.9600000"
    }
  },
  {
    "TextLocation": {
      "Start": 54368,
      "End": 54373
    },
    "TimeRange": {
      "StartTime": "01:11:40.9600000",
      "EndTime": "01:11:41.3500000"
    }
  },
  {
    "TextLocation": {
      "Start": 54381,
      "End": 54382
    },
    "TimeRange": {
      "StartTime": "01:11:42.7100000",
      "EndTime": "01:11:43.4500000"
    }
  },
  {
    "TextLocation": {
      "Start": 54383,
      "End": 54386
    },
    "TimeRange": {
      "StartTime": "01:11:43.5200000",
      "EndTime": "01:11:43.8500000"
    }
  },
  {
    "TextLocation": {
      "Start": 54389,
      "End": 54390
    },
    "TimeRange": {
      "StartTime": "01:11:43.8500000",
      "EndTime": "01:11:44.0600000"
    }
  },
  {
    "TextLocation": {
      "Start": 54391,
      "End": 54395
    },
    "TimeRange": {
      "StartTime": "01:11:44.0600000",
      "EndTime": "01:11:44.1500000"
    }
  },
  {
    "TextLocation": {
      "Start": 54396,
      "End": 54398
    },
    "TimeRange": {
      "StartTime": "01:11:44.1800000",
      "EndTime": "01:11:44.3000000"
    }
  },
  {
    "TextLocation": {
      "Start": 54399,
      "End": 54403
    },
    "TimeRange": {
      "StartTime": "01:11:44.3000000",
      "EndTime": "01:11:44.6300000"
    }
  },
  {
    "TextLocation": {
      "Start": 54404,
      "End": 54409
    },
    "TimeRange": {
      "StartTime": "01:11:44.6300000",
      "EndTime": "01:11:44.9100000"
    }
  },
  {
    "TextLocation": {
      "Start": 54410,
      "End": 54414
    },
    "TimeRange": {
      "StartTime": "01:11:44.9200000",
      "EndTime": "01:11:44.9900000"
    }
  },
  {
    "TextLocation": {
      "Start": 54422,
      "End": 54428
    },
    "TimeRange": {
      "StartTime": "01:11:45.7700000",
      "EndTime": "01:11:45.8900000"
    }
  },
  {
    "TextLocation": {
      "Start": 54429,
      "End": 54432
    },
    "TimeRange": {
      "StartTime": "01:11:45.8900000",
      "EndTime": "01:11:46.0100000"
    }
  },
  {
    "TextLocation": {
      "Start": 54433,
      "End": 54439
    },
    "TimeRange": {
      "StartTime": "01:11:46.0100000",
      "EndTime": "01:11:46.2500000"
    }
  },
  {
    "TextLocation": {
      "Start": 54440,
      "End": 54444
    },
    "TimeRange": {
      "StartTime": "01:11:46.2500000",
      "EndTime": "01:11:46.4600000"
    }
  },
  {
    "TextLocation": {
      "Start": 54445,
      "End": 54449
    },
    "TimeRange": {
      "StartTime": "01:11:46.4600000",
      "EndTime": "01:11:46.6700000"
    }
  },
  {
    "TextLocation": {
      "Start": 54450,
      "End": 54453
    },
    "TimeRange": {
      "StartTime": "01:11:46.6700000",
      "EndTime": "01:11:46.7900000"
    }
  },
  {
    "TextLocation": {
      "Start": 54454,
      "End": 54460
    },
    "TimeRange": {
      "StartTime": "01:11:46.7900000",
      "EndTime": "01:11:47.1500000"
    }
  },
  {
    "TextLocation": {
      "Start": 54461,
      "End": 54465
    },
    "TimeRange": {
      "StartTime": "01:11:47.1500000",
      "EndTime": "01:11:47.5400000"
    }
  },
  {
    "TextLocation": {
      "Start": 54466,
      "End": 54472
    },
    "TimeRange": {
      "StartTime": "01:11:47.5400000",
      "EndTime": "01:11:48.0500000"
    }
  },
  {
    "TextLocation": {
      "Start": 54475,
      "End": 54481
    },
    "TimeRange": {
      "StartTime": "01:11:48.0500000",
      "EndTime": "01:11:48.4399999"
    }
  },
  {
    "TextLocation": {
      "Start": 54482,
      "End": 54486
    },
    "TimeRange": {
      "StartTime": "01:11:48.4399999",
      "EndTime": "01:11:48.8300000"
    }
  },
  {
    "TextLocation": {
      "Start": 54494,
      "End": 54498
    },
    "TimeRange": {
      "StartTime": "01:11:48.8600000",
      "EndTime": "01:11:49.4000000"
    }
  },
  {
    "TextLocation": {
      "Start": 54506,
      "End": 54510
    },
    "TimeRange": {
      "StartTime": "01:11:49.5900000",
      "EndTime": "01:11:50.1200000"
    }
  },
  {
    "TextLocation": {
      "Start": 54513,
      "End": 54516
    },
    "TimeRange": {
      "StartTime": "01:11:50.5400000",
      "EndTime": "01:11:50.7200000"
    }
  },
  {
    "TextLocation": {
      "Start": 54517,
      "End": 54526
    },
    "TimeRange": {
      "StartTime": "01:11:50.7200000",
      "EndTime": "01:11:51.0800000"
    }
  },
  {
    "TextLocation": {
      "Start": 54527,
      "End": 54530
    },
    "TimeRange": {
      "StartTime": "01:11:51.0800000",
      "EndTime": "01:11:51.3200000"
    }
  },
  {
    "TextLocation": {
      "Start": 54531,
      "End": 54536
    },
    "TimeRange": {
      "StartTime": "01:11:51.3200000",
      "EndTime": "01:11:51.5600000"
    }
  },
  {
    "TextLocation": {
      "Start": 54537,
      "End": 54538
    },
    "TimeRange": {
      "StartTime": "01:11:51.5600000",
      "EndTime": "01:11:51.6200000"
    }
  },
  {
    "TextLocation": {
      "Start": 54539,
      "End": 54542
    },
    "TimeRange": {
      "StartTime": "01:11:51.6200000",
      "EndTime": "01:11:51.7700000"
    }
  },
  {
    "TextLocation": {
      "Start": 54543,
      "End": 54545
    },
    "TimeRange": {
      "StartTime": "01:11:51.7700000",
      "EndTime": "01:11:51.8300000"
    }
  },
  {
    "TextLocation": {
      "Start": 54546,
      "End": 54550
    },
    "TimeRange": {
      "StartTime": "01:11:51.8300000",
      "EndTime": "01:11:52.0400000"
    }
  },
  {
    "TextLocation": {
      "Start": 54551,
      "End": 54558
    },
    "TimeRange": {
      "StartTime": "01:11:52.0400000",
      "EndTime": "01:11:52.4000000"
    }
  },
  {
    "TextLocation": {
      "Start": 54559,
      "End": 54564
    },
    "TimeRange": {
      "StartTime": "01:11:52.4000000",
      "EndTime": "01:11:52.7000000"
    }
  },
  {
    "TextLocation": {
      "Start": 54567,
      "End": 54571
    },
    "TimeRange": {
      "StartTime": "01:11:52.7299999",
      "EndTime": "01:11:53.0300000"
    }
  },
  {
    "TextLocation": {
      "Start": 54579,
      "End": 54583
    },
    "TimeRange": {
      "StartTime": "01:11:53.2000000",
      "EndTime": "01:11:53.6300000"
    }
  },
  {
    "TextLocation": {
      "Start": 54591,
      "End": 54594
    },
    "TimeRange": {
      "StartTime": "01:11:56.9900000",
      "EndTime": "01:11:57.1100000"
    }
  },
  {
    "TextLocation": {
      "Start": 54595,
      "End": 54596
    },
    "TimeRange": {
      "StartTime": "01:11:57.1100000",
      "EndTime": "01:11:57.2000000"
    }
  },
  {
    "TextLocation": {
      "Start": 54597,
      "End": 54601
    },
    "TimeRange": {
      "StartTime": "01:11:57.2000000",
      "EndTime": "01:11:57.3500000"
    }
  },
  {
    "TextLocation": {
      "Start": 54602,
      "End": 54606
    },
    "TimeRange": {
      "StartTime": "01:11:57.3500000",
      "EndTime": "01:11:57.4700000"
    }
  },
  {
    "TextLocation": {
      "Start": 54607,
      "End": 54608
    },
    "TimeRange": {
      "StartTime": "01:11:57.4700000",
      "EndTime": "01:11:57.5600000"
    }
  },
  {
    "TextLocation": {
      "Start": 54609,
      "End": 54612
    },
    "TimeRange": {
      "StartTime": "01:11:57.5600000",
      "EndTime": "01:11:57.7400000"
    }
  },
  {
    "TextLocation": {
      "Start": 54613,
      "End": 54619
    },
    "TimeRange": {
      "StartTime": "01:11:57.7400000",
      "EndTime": "01:11:58.0100000"
    }
  },
  {
    "TextLocation": {
      "Start": 54620,
      "End": 54622
    },
    "TimeRange": {
      "StartTime": "01:11:58.0100000",
      "EndTime": "01:11:58.1300000"
    }
  },
  {
    "TextLocation": {
      "Start": 54623,
      "End": 54632
    },
    "TimeRange": {
      "StartTime": "01:11:58.1300000",
      "EndTime": "01:11:58.5800000"
    }
  },
  {
    "TextLocation": {
      "Start": 54635,
      "End": 54641
    },
    "TimeRange": {
      "StartTime": "01:11:58.5800000",
      "EndTime": "01:11:58.7000000"
    }
  },
  {
    "TextLocation": {
      "Start": 54642,
      "End": 54648
    },
    "TimeRange": {
      "StartTime": "01:11:58.7000000",
      "EndTime": "01:11:58.9700000"
    }
  },
  {
    "TextLocation": {
      "Start": 54649,
      "End": 54651
    },
    "TimeRange": {
      "StartTime": "01:11:58.9700000",
      "EndTime": "01:11:59.0800000"
    }
  },
  {
    "TextLocation": {
      "Start": 54653,
      "End": 54654
    },
    "TimeRange": {
      "StartTime": "01:11:59.0900000",
      "EndTime": "01:11:59.1500000"
    }
  },
  {
    "TextLocation": {
      "Start": 54655,
      "End": 54662
    },
    "TimeRange": {
      "StartTime": "01:11:59.1500000",
      "EndTime": "01:11:59.8100000"
    }
  },
  {
    "TextLocation": {
      "Start": 54665,
      "End": 54667
    },
    "TimeRange": {
      "StartTime": "01:12:00.2000000",
      "EndTime": "01:12:01.1300000"
    }
  },
  {
    "TextLocation": {
      "Start": 54668,
      "End": 54671
    },
    "TimeRange": {
      "StartTime": "01:12:01.3700000",
      "EndTime": "01:12:01.7299999"
    }
  },
  {
    "TextLocation": {
      "Start": 54672,
      "End": 54679
    },
    "TimeRange": {
      "StartTime": "01:12:01.7299999",
      "EndTime": "01:12:02.1200000"
    }
  },
  {
    "TextLocation": {
      "Start": 54680,
      "End": 54685
    },
    "TimeRange": {
      "StartTime": "01:12:02.1200000",
      "EndTime": "01:12:02.4200000"
    }
  },
  {
    "TextLocation": {
      "Start": 54686,
      "End": 54689
    },
    "TimeRange": {
      "StartTime": "01:12:02.4200000",
      "EndTime": "01:12:02.5700000"
    }
  },
  {
    "TextLocation": {
      "Start": 54690,
      "End": 54695
    },
    "TimeRange": {
      "StartTime": "01:12:02.5700000",
      "EndTime": "01:12:03.2000000"
    }
  },
  {
    "TextLocation": {
      "Start": 54696,
      "End": 54698
    },
    "TimeRange": {
      "StartTime": "01:12:03.4399999",
      "EndTime": "01:12:03.7700000"
    }
  },
  {
    "TextLocation": {
      "Start": 54699,
      "End": 54703
    },
    "TimeRange": {
      "StartTime": "01:12:03.7700000",
      "EndTime": "01:12:03.9799999"
    }
  },
  {
    "TextLocation": {
      "Start": 54704,
      "End": 54706
    },
    "TimeRange": {
      "StartTime": "01:12:03.9799999",
      "EndTime": "01:12:04.0400000"
    }
  },
  {
    "TextLocation": {
      "Start": 54707,
      "End": 54710
    },
    "TimeRange": {
      "StartTime": "01:12:04.0400000",
      "EndTime": "01:12:04.1000000"
    }
  },
  {
    "TextLocation": {
      "Start": 54711,
      "End": 54716
    },
    "TimeRange": {
      "StartTime": "01:12:04.1000000",
      "EndTime": "01:12:04.2800000"
    }
  },
  {
    "TextLocation": {
      "Start": 54717,
      "End": 54720
    },
    "TimeRange": {
      "StartTime": "01:12:04.2800000",
      "EndTime": "01:12:04.3400000"
    }
  },
  {
    "TextLocation": {
      "Start": 54721,
      "End": 54725
    },
    "TimeRange": {
      "StartTime": "01:12:04.3400000",
      "EndTime": "01:12:04.5800000"
    }
  },
  {
    "TextLocation": {
      "Start": 54726,
      "End": 54730
    },
    "TimeRange": {
      "StartTime": "01:12:04.5800000",
      "EndTime": "01:12:04.7299999"
    }
  },
  {
    "TextLocation": {
      "Start": 54731,
      "End": 54735
    },
    "TimeRange": {
      "StartTime": "01:12:04.7299999",
      "EndTime": "01:12:04.9700000"
    }
  },
  {
    "TextLocation": {
      "Start": 54736,
      "End": 54740
    },
    "TimeRange": {
      "StartTime": "01:12:04.9700000",
      "EndTime": "01:12:05.3700000"
    }
  },
  {
    "TextLocation": {
      "Start": 54741,
      "End": 54745
    },
    "TimeRange": {
      "StartTime": "01:12:05.3700000",
      "EndTime": "01:12:05.7800000"
    }
  },
  {
    "TextLocation": {
      "Start": 54747,
      "End": 54751
    },
    "TimeRange": {
      "StartTime": "01:12:05.7800000",
      "EndTime": "01:12:06.1100000"
    }
  },
  {
    "TextLocation": {
      "Start": 54752,
      "End": 54756
    },
    "TimeRange": {
      "StartTime": "01:12:06.1100000",
      "EndTime": "01:12:06.4399999"
    }
  },
  {
    "TextLocation": {
      "Start": 54757,
      "End": 54761
    },
    "TimeRange": {
      "StartTime": "01:12:06.4399999",
      "EndTime": "01:12:06.7700000"
    }
  },
  {
    "TextLocation": {
      "Start": 54762,
      "End": 54768
    },
    "TimeRange": {
      "StartTime": "01:12:06.7700000",
      "EndTime": "01:12:07.1899999"
    }
  },
  {
    "TextLocation": {
      "Start": 54769,
      "End": 54772
    },
    "TimeRange": {
      "StartTime": "01:12:07.1899999",
      "EndTime": "01:12:07.2800000"
    }
  },
  {
    "TextLocation": {
      "Start": 54773,
      "End": 54778
    },
    "TimeRange": {
      "StartTime": "01:12:07.2800000",
      "EndTime": "01:12:07.4900000"
    }
  },
  {
    "TextLocation": {
      "Start": 54779,
      "End": 54783
    },
    "TimeRange": {
      "StartTime": "01:12:07.4900000",
      "EndTime": "01:12:07.6400000"
    }
  },
  {
    "TextLocation": {
      "Start": 54784,
      "End": 54787
    },
    "TimeRange": {
      "StartTime": "01:12:07.6400000",
      "EndTime": "01:12:07.7299999"
    }
  },
  {
    "TextLocation": {
      "Start": 54788,
      "End": 54791
    },
    "TimeRange": {
      "StartTime": "01:12:07.7299999",
      "EndTime": "01:12:07.8200000"
    }
  },
  {
    "TextLocation": {
      "Start": 54792,
      "End": 54795
    },
    "TimeRange": {
      "StartTime": "01:12:07.8200000",
      "EndTime": "01:12:07.9700000"
    }
  },
  {
    "TextLocation": {
      "Start": 54796,
      "End": 54805
    },
    "TimeRange": {
      "StartTime": "01:12:07.9700000",
      "EndTime": "01:12:08.4200000"
    }
  },
  {
    "TextLocation": {
      "Start": 54806,
      "End": 54814
    },
    "TimeRange": {
      "StartTime": "01:12:08.4200000",
      "EndTime": "01:12:08.7700000"
    }
  },
  {
    "TextLocation": {
      "Start": 54816,
      "End": 54818
    },
    "TimeRange": {
      "StartTime": "01:12:08.7800000",
      "EndTime": "01:12:08.8700000"
    }
  },
  {
    "TextLocation": {
      "Start": 54819,
      "End": 54823
    },
    "TimeRange": {
      "StartTime": "01:12:08.8700000",
      "EndTime": "01:12:08.9900000"
    }
  },
  {
    "TextLocation": {
      "Start": 54824,
      "End": 54829
    },
    "TimeRange": {
      "StartTime": "01:12:08.9900000",
      "EndTime": "01:12:09.3600000"
    }
  },
  {
    "TextLocation": {
      "Start": 54832,
      "End": 54835
    },
    "TimeRange": {
      "StartTime": "01:12:09.3800000",
      "EndTime": "01:12:09.9200000"
    }
  },
  {
    "TextLocation": {
      "Start": 54838,
      "End": 54841
    },
    "TimeRange": {
      "StartTime": "01:12:11.1800000",
      "EndTime": "01:12:11.5700000"
    }
  },
  {
    "TextLocation": {
      "Start": 54842,
      "End": 54845
    },
    "TimeRange": {
      "StartTime": "01:12:11.5700000",
      "EndTime": "01:12:11.7200000"
    }
  },
  {
    "TextLocation": {
      "Start": 54846,
      "End": 54851
    },
    "TimeRange": {
      "StartTime": "01:12:11.7200000",
      "EndTime": "01:12:12.0200000"
    }
  },
  {
    "TextLocation": {
      "Start": 54852,
      "End": 54854
    },
    "TimeRange": {
      "StartTime": "01:12:12.0200000",
      "EndTime": "01:12:12.1400000"
    }
  },
  {
    "TextLocation": {
      "Start": 54855,
      "End": 54858
    },
    "TimeRange": {
      "StartTime": "01:12:12.1400000",
      "EndTime": "01:12:12.3200000"
    }
  },
  {
    "TextLocation": {
      "Start": 54859,
      "End": 54862
    },
    "TimeRange": {
      "StartTime": "01:12:12.3200000",
      "EndTime": "01:12:12.4700000"
    }
  },
  {
    "TextLocation": {
      "Start": 54863,
      "End": 54866
    },
    "TimeRange": {
      "StartTime": "01:12:12.4700000",
      "EndTime": "01:12:12.5900000"
    }
  },
  {
    "TextLocation": {
      "Start": 54867,
      "End": 54873
    },
    "TimeRange": {
      "StartTime": "01:12:12.5900000",
      "EndTime": "01:12:12.9500000"
    }
  },
  {
    "TextLocation": {
      "Start": 54874,
      "End": 54879
    },
    "TimeRange": {
      "StartTime": "01:12:12.9500000",
      "EndTime": "01:12:13.1600000"
    }
  },
  {
    "TextLocation": {
      "Start": 54880,
      "End": 54888
    },
    "TimeRange": {
      "StartTime": "01:12:13.1600000",
      "EndTime": "01:12:13.6400000"
    }
  },
  {
    "TextLocation": {
      "Start": 54889,
      "End": 54898
    },
    "TimeRange": {
      "StartTime": "01:12:13.6400000",
      "EndTime": "01:12:14.1500000"
    }
  },
  {
    "TextLocation": {
      "Start": 54899,
      "End": 54907
    },
    "TimeRange": {
      "StartTime": "01:12:14.1500000",
      "EndTime": "01:12:14.8100000"
    }
  },
  {
    "TextLocation": {
      "Start": 54915,
      "End": 54919
    },
    "TimeRange": {
      "StartTime": "01:12:14.9600000",
      "EndTime": "01:12:15.2900000"
    }
  },
  {
    "TextLocation": {
      "Start": 54920,
      "End": 54923
    },
    "TimeRange": {
      "StartTime": "01:12:15.2900000",
      "EndTime": "01:12:15.3800000"
    }
  },
  {
    "TextLocation": {
      "Start": 54924,
      "End": 54933
    },
    "TimeRange": {
      "StartTime": "01:12:15.3800000",
      "EndTime": "01:12:16.0100000"
    }
  },
  {
    "TextLocation": {
      "Start": 54941,
      "End": 54946
    },
    "TimeRange": {
      "StartTime": "01:12:16.4000000",
      "EndTime": "01:12:16.7299999"
    }
  },
  {
    "TextLocation": {
      "Start": 54947,
      "End": 54951
    },
    "TimeRange": {
      "StartTime": "01:12:16.7299999",
      "EndTime": "01:12:17.2000000"
    }
  },
  {
    "TextLocation": {
      "Start": 54959,
      "End": 54962
    },
    "TimeRange": {
      "StartTime": "01:12:17.2100000",
      "EndTime": "01:12:17.8100000"
    }
  },
  {
    "TextLocation": {
      "Start": 54970,
      "End": 54973
    },
    "TimeRange": {
      "StartTime": "01:12:19.4300000",
      "EndTime": "01:12:19.6700000"
    }
  },
  {
    "TextLocation": {
      "Start": 54974,
      "End": 54983
    },
    "TimeRange": {
      "StartTime": "01:12:19.6700000",
      "EndTime": "01:12:19.9700000"
    }
  },
  {
    "TextLocation": {
      "Start": 54984,
      "End": 54988
    },
    "TimeRange": {
      "StartTime": "01:12:19.9700000",
      "EndTime": "01:12:20.1800000"
    }
  },
  {
    "TextLocation": {
      "Start": 54989,
      "End": 54996
    },
    "TimeRange": {
      "StartTime": "01:12:20.1800000",
      "EndTime": "01:12:20.9900000"
    }
  },
  {
    "TextLocation": {
      "Start": 54997,
      "End": 55004
    },
    "TimeRange": {
      "StartTime": "01:12:21.1400000",
      "EndTime": "01:12:21.6800000"
    }
  },
  {
    "TextLocation": {
      "Start": 55005,
      "End": 55010
    },
    "TimeRange": {
      "StartTime": "01:12:21.6800000",
      "EndTime": "01:12:21.9500000"
    }
  },
  {
    "TextLocation": {
      "Start": 55011,
      "End": 55015
    },
    "TimeRange": {
      "StartTime": "01:12:21.9799999",
      "EndTime": "01:12:22.1000000"
    }
  },
  {
    "TextLocation": {
      "Start": 55016,
      "End": 55020
    },
    "TimeRange": {
      "StartTime": "01:12:22.1000000",
      "EndTime": "01:12:22.2500000"
    }
  },
  {
    "TextLocation": {
      "Start": 55021,
      "End": 55028
    },
    "TimeRange": {
      "StartTime": "01:12:22.2500000",
      "EndTime": "01:12:22.5500000"
    }
  },
  {
    "TextLocation": {
      "Start": 55029,
      "End": 55033
    },
    "TimeRange": {
      "StartTime": "01:12:22.5500000",
      "EndTime": "01:12:22.8800000"
    }
  },
  {
    "TextLocation": {
      "Start": 55034,
      "End": 55037
    },
    "TimeRange": {
      "StartTime": "01:12:22.8800000",
      "EndTime": "01:12:22.9700000"
    }
  },
  {
    "TextLocation": {
      "Start": 55038,
      "End": 55041
    },
    "TimeRange": {
      "StartTime": "01:12:22.9700000",
      "EndTime": "01:12:23.3900000"
    }
  },
  {
    "TextLocation": {
      "Start": 55042,
      "End": 55048
    },
    "TimeRange": {
      "StartTime": "01:12:23.3900000",
      "EndTime": "01:12:23.6899999"
    }
  },
  {
    "TextLocation": {
      "Start": 55049,
      "End": 55054
    },
    "TimeRange": {
      "StartTime": "01:12:23.6899999",
      "EndTime": "01:12:23.9000000"
    }
  },
  {
    "TextLocation": {
      "Start": 55055,
      "End": 55060
    },
    "TimeRange": {
      "StartTime": "01:12:23.9000000",
      "EndTime": "01:12:24.1400000"
    }
  },
  {
    "TextLocation": {
      "Start": 55063,
      "End": 55066
    },
    "TimeRange": {
      "StartTime": "01:12:24.1400000",
      "EndTime": "01:12:24.2299999"
    }
  },
  {
    "TextLocation": {
      "Start": 55067,
      "End": 55068
    },
    "TimeRange": {
      "StartTime": "01:12:24.2299999",
      "EndTime": "01:12:24.3200000"
    }
  },
  {
    "TextLocation": {
      "Start": 55069,
      "End": 55073
    },
    "TimeRange": {
      "StartTime": "01:12:24.3200000",
      "EndTime": "01:12:24.4399999"
    }
  },
  {
    "TextLocation": {
      "Start": 55074,
      "End": 55076
    },
    "TimeRange": {
      "StartTime": "01:12:24.4399999",
      "EndTime": "01:12:24.5000000"
    }
  },
  {
    "TextLocation": {
      "Start": 55077,
      "End": 55079
    },
    "TimeRange": {
      "StartTime": "01:12:24.5000000",
      "EndTime": "01:12:24.6200000"
    }
  },
  {
    "TextLocation": {
      "Start": 55080,
      "End": 55087
    },
    "TimeRange": {
      "StartTime": "01:12:24.6200000",
      "EndTime": "01:12:24.7400000"
    }
  },
  {
    "TextLocation": {
      "Start": 55088,
      "End": 55091
    },
    "TimeRange": {
      "StartTime": "01:12:24.7400000",
      "EndTime": "01:12:24.8300000"
    }
  },
  {
    "TextLocation": {
      "Start": 55092,
      "End": 55096
    },
    "TimeRange": {
      "StartTime": "01:12:24.8300000",
      "EndTime": "01:12:24.9500000"
    }
  },
  {
    "TextLocation": {
      "Start": 55097,
      "End": 55101
    },
    "TimeRange": {
      "StartTime": "01:12:24.9500000",
      "EndTime": "01:12:25.0700000"
    }
  },
  {
    "TextLocation": {
      "Start": 55102,
      "End": 55103
    },
    "TimeRange": {
      "StartTime": "01:12:25.0700000",
      "EndTime": "01:12:25.1600000"
    }
  },
  {
    "TextLocation": {
      "Start": 55104,
      "End": 55108
    },
    "TimeRange": {
      "StartTime": "01:12:25.1600000",
      "EndTime": "01:12:25.2800000"
    }
  },
  {
    "TextLocation": {
      "Start": 55109,
      "End": 55113
    },
    "TimeRange": {
      "StartTime": "01:12:25.2800000",
      "EndTime": "01:12:25.4300000"
    }
  },
  {
    "TextLocation": {
      "Start": 55114,
      "End": 55121
    },
    "TimeRange": {
      "StartTime": "01:12:25.4300000",
      "EndTime": "01:12:26.0300000"
    }
  },
  {
    "TextLocation": {
      "Start": 55124,
      "End": 55129
    },
    "TimeRange": {
      "StartTime": "01:12:26.5400000",
      "EndTime": "01:12:26.9300000"
    }
  },
  {
    "TextLocation": {
      "Start": 55130,
      "End": 55137
    },
    "TimeRange": {
      "StartTime": "01:12:26.9300000",
      "EndTime": "01:12:27.3500000"
    }
  },
  {
    "TextLocation": {
      "Start": 55139,
      "End": 55141
    },
    "TimeRange": {
      "StartTime": "01:12:27.3500000",
      "EndTime": "01:12:27.4700000"
    }
  },
  {
    "TextLocation": {
      "Start": 55142,
      "End": 55146
    },
    "TimeRange": {
      "StartTime": "01:12:27.4700000",
      "EndTime": "01:12:27.5900000"
    }
  },
  {
    "TextLocation": {
      "Start": 55147,
      "End": 55152
    },
    "TimeRange": {
      "StartTime": "01:12:27.5900000",
      "EndTime": "01:12:28"
    }
  },
  {
    "TextLocation": {
      "Start": 55155,
      "End": 55158
    },
    "TimeRange": {
      "StartTime": "01:12:28.0100000",
      "EndTime": "01:12:28.3700000"
    }
  },
  {
    "TextLocation": {
      "Start": 55161,
      "End": 55164
    },
    "TimeRange": {
      "StartTime": "01:12:28.3700000",
      "EndTime": "01:12:28.5500000"
    }
  },
  {
    "TextLocation": {
      "Start": 55165,
      "End": 55170
    },
    "TimeRange": {
      "StartTime": "01:12:28.5500000",
      "EndTime": "01:12:28.7000000"
    }
  },
  {
    "TextLocation": {
      "Start": 55171,
      "End": 55177
    },
    "TimeRange": {
      "StartTime": "01:12:28.7299999",
      "EndTime": "01:12:28.9399999"
    }
  },
  {
    "TextLocation": {
      "Start": 55178,
      "End": 55183
    },
    "TimeRange": {
      "StartTime": "01:12:28.9399999",
      "EndTime": "01:12:29.1500000"
    }
  },
  {
    "TextLocation": {
      "Start": 55184,
      "End": 55189
    },
    "TimeRange": {
      "StartTime": "01:12:29.1800000",
      "EndTime": "01:12:29.6600000"
    }
  },
  {
    "TextLocation": {
      "Start": 55192,
      "End": 55197
    },
    "TimeRange": {
      "StartTime": "01:12:29.6700000",
      "EndTime": "01:12:29.9799999"
    }
  },
  {
    "TextLocation": {
      "Start": 55198,
      "End": 55201
    },
    "TimeRange": {
      "StartTime": "01:12:29.9900000",
      "EndTime": "01:12:30.2299999"
    }
  },
  {
    "TextLocation": {
      "Start": 55202,
      "End": 55205
    },
    "TimeRange": {
      "StartTime": "01:12:30.2299999",
      "EndTime": "01:12:30.4399999"
    }
  },
  {
    "TextLocation": {
      "Start": 55206,
      "End": 55208
    },
    "TimeRange": {
      "StartTime": "01:12:30.4399999",
      "EndTime": "01:12:30.5300000"
    }
  },
  {
    "TextLocation": {
      "Start": 55209,
      "End": 55213
    },
    "TimeRange": {
      "StartTime": "01:12:30.5300000",
      "EndTime": "01:12:30.6200000"
    }
  },
  {
    "TextLocation": {
      "Start": 55214,
      "End": 55221
    },
    "TimeRange": {
      "StartTime": "01:12:30.6200000",
      "EndTime": "01:12:30.8900000"
    }
  },
  {
    "TextLocation": {
      "Start": 55222,
      "End": 55226
    },
    "TimeRange": {
      "StartTime": "01:12:30.8900000",
      "EndTime": "01:12:31.0400000"
    }
  },
  {
    "TextLocation": {
      "Start": 55227,
      "End": 55233
    },
    "TimeRange": {
      "StartTime": "01:12:31.0400000",
      "EndTime": "01:12:31.4600000"
    }
  },
  {
    "TextLocation": {
      "Start": 55236,
      "End": 55244
    },
    "TimeRange": {
      "StartTime": "01:12:31.4600000",
      "EndTime": "01:12:31.8500000"
    }
  },
  {
    "TextLocation": {
      "Start": 55245,
      "End": 55251
    },
    "TimeRange": {
      "StartTime": "01:12:31.8500000",
      "EndTime": "01:12:32.2900000"
    }
  },
  {
    "TextLocation": {
      "Start": 55253,
      "End": 55255
    },
    "TimeRange": {
      "StartTime": "01:12:32.3000000",
      "EndTime": "01:12:32.6899999"
    }
  },
  {
    "TextLocation": {
      "Start": 55256,
      "End": 55260
    },
    "TimeRange": {
      "StartTime": "01:12:32.6899999",
      "EndTime": "01:12:32.8100000"
    }
  },
  {
    "TextLocation": {
      "Start": 55261,
      "End": 55264
    },
    "TimeRange": {
      "StartTime": "01:12:32.8100000",
      "EndTime": "01:12:32.9300000"
    }
  },
  {
    "TextLocation": {
      "Start": 55265,
      "End": 55273
    },
    "TimeRange": {
      "StartTime": "01:12:32.9300000",
      "EndTime": "01:12:33.4399999"
    }
  },
  {
    "TextLocation": {
      "Start": 55276,
      "End": 55279
    },
    "TimeRange": {
      "StartTime": "01:12:33.4399999",
      "EndTime": "01:12:33.8000000"
    }
  },
  {
    "TextLocation": {
      "Start": 55287,
      "End": 55292
    },
    "TimeRange": {
      "StartTime": "01:12:33.8000000",
      "EndTime": "01:12:34.1000000"
    }
  },
  {
    "TextLocation": {
      "Start": 55300,
      "End": 55305
    },
    "TimeRange": {
      "StartTime": "01:12:34.8800000",
      "EndTime": "01:12:35.0900000"
    }
  },
  {
    "TextLocation": {
      "Start": 55306,
      "End": 55310
    },
    "TimeRange": {
      "StartTime": "01:12:35.0900000",
      "EndTime": "01:12:35.7800000"
    }
  },
  {
    "TextLocation": {
      "Start": 55318,
      "End": 55322
    },
    "TimeRange": {
      "StartTime": "01:12:36.1200000",
      "EndTime": "01:12:36.8400000"
    }
  },
  {
    "TextLocation": {
      "Start": 55323,
      "End": 55325
    },
    "TimeRange": {
      "StartTime": "01:12:36.8600000",
      "EndTime": "01:12:37.2200000"
    }
  },
  {
    "TextLocation": {
      "Start": 55326,
      "End": 55328
    },
    "TimeRange": {
      "StartTime": "01:12:37.2200000",
      "EndTime": "01:12:37.6700000"
    }
  },
  {
    "TextLocation": {
      "Start": 55329,
      "End": 55338
    },
    "TimeRange": {
      "StartTime": "01:12:37.6700000",
      "EndTime": "01:12:38"
    }
  },
  {
    "TextLocation": {
      "Start": 55341,
      "End": 55347
    },
    "TimeRange": {
      "StartTime": "01:12:38",
      "EndTime": "01:12:38.5100000"
    }
  },
  {
    "TextLocation": {
      "Start": 55348,
      "End": 55354
    },
    "TimeRange": {
      "StartTime": "01:12:38.5100000",
      "EndTime": "01:12:39.2900000"
    }
  },
  {
    "TextLocation": {
      "Start": 55362,
      "End": 55366
    },
    "TimeRange": {
      "StartTime": "01:12:39.5900000",
      "EndTime": "01:12:39.9200000"
    }
  },
  {
    "TextLocation": {
      "Start": 55367,
      "End": 55373
    },
    "TimeRange": {
      "StartTime": "01:12:39.9200000",
      "EndTime": "01:12:40.3700000"
    }
  },
  {
    "TextLocation": {
      "Start": 55376,
      "End": 55379
    },
    "TimeRange": {
      "StartTime": "01:12:40.3700000",
      "EndTime": "01:12:40.7600000"
    }
  },
  {
    "TextLocation": {
      "Start": 55382,
      "End": 55386
    },
    "TimeRange": {
      "StartTime": "01:12:40.9700000",
      "EndTime": "01:12:41.1700000"
    }
  },
  {
    "TextLocation": {
      "Start": 55389,
      "End": 55393
    },
    "TimeRange": {
      "StartTime": "01:12:41.1800000",
      "EndTime": "01:12:41.5100000"
    }
  },
  {
    "TextLocation": {
      "Start": 55394,
      "End": 55399
    },
    "TimeRange": {
      "StartTime": "01:12:41.5100000",
      "EndTime": "01:12:41.7200000"
    }
  },
  {
    "TextLocation": {
      "Start": 55400,
      "End": 55406
    },
    "TimeRange": {
      "StartTime": "01:12:41.7200000",
      "EndTime": "01:12:42.5000000"
    }
  },
  {
    "TextLocation": {
      "Start": 55414,
      "End": 55420
    },
    "TimeRange": {
      "StartTime": "01:12:42.9799999",
      "EndTime": "01:12:43.4300000"
    }
  },
  {
    "TextLocation": {
      "Start": 55421,
      "End": 55423
    },
    "TimeRange": {
      "StartTime": "01:12:43.4300000",
      "EndTime": "01:12:43.8800000"
    }
  },
  {
    "TextLocation": {
      "Start": 55424,
      "End": 55428
    },
    "TimeRange": {
      "StartTime": "01:12:43.8800000",
      "EndTime": "01:12:44.3600000"
    }
  },
  {
    "TextLocation": {
      "Start": 55429,
      "End": 55430
    },
    "TimeRange": {
      "StartTime": "01:12:44.3600000",
      "EndTime": "01:12:44.6000000"
    }
  },
  {
    "TextLocation": {
      "Start": 55431,
      "End": 55435
    },
    "TimeRange": {
      "StartTime": "01:12:44.6000000",
      "EndTime": "01:12:44.9000000"
    }
  },
  {
    "TextLocation": {
      "Start": 55436,
      "End": 55442
    },
    "TimeRange": {
      "StartTime": "01:12:44.9000000",
      "EndTime": "01:12:45.2299999"
    }
  },
  {
    "TextLocation": {
      "Start": 55443,
      "End": 55449
    },
    "TimeRange": {
      "StartTime": "01:12:45.2299999",
      "EndTime": "01:12:45.7700000"
    }
  },
  {
    "TextLocation": {
      "Start": 55457,
      "End": 55460
    },
    "TimeRange": {
      "StartTime": "01:12:46.1899999",
      "EndTime": "01:12:46.5200000"
    }
  },
  {
    "TextLocation": {
      "Start": 55461,
      "End": 55465
    },
    "TimeRange": {
      "StartTime": "01:12:46.5200000",
      "EndTime": "01:12:46.9399999"
    }
  },
  {
    "TextLocation": {
      "Start": 55466,
      "End": 55468
    },
    "TimeRange": {
      "StartTime": "01:12:46.9399999",
      "EndTime": "01:12:47.0600000"
    }
  },
  {
    "TextLocation": {
      "Start": 55469,
      "End": 55475
    },
    "TimeRange": {
      "StartTime": "01:12:47.0600000",
      "EndTime": "01:12:47.3900000"
    }
  },
  {
    "TextLocation": {
      "Start": 55478,
      "End": 55481
    },
    "TimeRange": {
      "StartTime": "01:12:47.3900000",
      "EndTime": "01:12:47.5100000"
    }
  },
  {
    "TextLocation": {
      "Start": 55482,
      "End": 55486
    },
    "TimeRange": {
      "StartTime": "01:12:47.5100000",
      "EndTime": "01:12:47.8700000"
    }
  },
  {
    "TextLocation": {
      "Start": 55487,
      "End": 55491
    },
    "TimeRange": {
      "StartTime": "01:12:47.8700000",
      "EndTime": "01:12:48.2299999"
    }
  },
  {
    "TextLocation": {
      "Start": 55492,
      "End": 55498
    },
    "TimeRange": {
      "StartTime": "01:12:48.2299999",
      "EndTime": "01:12:48.4700000"
    }
  },
  {
    "TextLocation": {
      "Start": 55499,
      "End": 55503
    },
    "TimeRange": {
      "StartTime": "01:12:48.4700000",
      "EndTime": "01:12:48.5600000"
    }
  },
  {
    "TextLocation": {
      "Start": 55504,
      "End": 55508
    },
    "TimeRange": {
      "StartTime": "01:12:48.5600000",
      "EndTime": "01:12:48.8000000"
    }
  },
  {
    "TextLocation": {
      "Start": 55509,
      "End": 55512
    },
    "TimeRange": {
      "StartTime": "01:12:48.8000000",
      "EndTime": "01:12:48.9799999"
    }
  },
  {
    "TextLocation": {
      "Start": 55513,
      "End": 55515
    },
    "TimeRange": {
      "StartTime": "01:12:48.9799999",
      "EndTime": "01:12:49.0400000"
    }
  },
  {
    "TextLocation": {
      "Start": 55516,
      "End": 55519
    },
    "TimeRange": {
      "StartTime": "01:12:49.0400000",
      "EndTime": "01:12:49.1000000"
    }
  },
  {
    "TextLocation": {
      "Start": 55520,
      "End": 55524
    },
    "TimeRange": {
      "StartTime": "01:12:49.1000000",
      "EndTime": "01:12:49.2500000"
    }
  },
  {
    "TextLocation": {
      "Start": 55525,
      "End": 55534
    },
    "TimeRange": {
      "StartTime": "01:12:49.2500000",
      "EndTime": "01:12:49.5200000"
    }
  },
  {
    "TextLocation": {
      "Start": 55535,
      "End": 55538
    },
    "TimeRange": {
      "StartTime": "01:12:49.5200000",
      "EndTime": "01:12:49.7500000"
    }
  },
  {
    "TextLocation": {
      "Start": 55546,
      "End": 55549
    },
    "TimeRange": {
      "StartTime": "01:12:49.7600000",
      "EndTime": "01:12:50.3000000"
    }
  },
  {
    "TextLocation": {
      "Start": 55551,
      "End": 55558
    },
    "TimeRange": {
      "StartTime": "01:12:50.4799999",
      "EndTime": "01:12:50.6300000"
    }
  },
  {
    "TextLocation": {
      "Start": 55559,
      "End": 55561
    },
    "TimeRange": {
      "StartTime": "01:12:50.6300000",
      "EndTime": "01:12:50.8100000"
    }
  },
  {
    "TextLocation": {
      "Start": 55562,
      "End": 55565
    },
    "TimeRange": {
      "StartTime": "01:12:50.8100000",
      "EndTime": "01:12:51.2299999"
    }
  },
  {
    "TextLocation": {
      "Start": 55573,
      "End": 55576
    },
    "TimeRange": {
      "StartTime": "01:12:51.7400000",
      "EndTime": "01:12:51.8900000"
    }
  },
  {
    "TextLocation": {
      "Start": 55577,
      "End": 55582
    },
    "TimeRange": {
      "StartTime": "01:12:51.8900000",
      "EndTime": "01:12:52.2200000"
    }
  },
  {
    "TextLocation": {
      "Start": 55585,
      "End": 55588
    },
    "TimeRange": {
      "StartTime": "01:12:52.4600000",
      "EndTime": "01:12:52.7000000"
    }
  },
  {
    "TextLocation": {
      "Start": 55589,
      "End": 55598
    },
    "TimeRange": {
      "StartTime": "01:12:52.7000000",
      "EndTime": "01:12:53.1500000"
    }
  },
  {
    "TextLocation": {
      "Start": 55599,
      "End": 55603
    },
    "TimeRange": {
      "StartTime": "01:12:53.1500000",
      "EndTime": "01:12:53.7800000"
    }
  },
  {
    "TextLocation": {
      "Start": 55604,
      "End": 55609
    },
    "TimeRange": {
      "StartTime": "01:12:54.5000000",
      "EndTime": "01:12:54.8300000"
    }
  },
  {
    "TextLocation": {
      "Start": 55610,
      "End": 55614
    },
    "TimeRange": {
      "StartTime": "01:12:54.8300000",
      "EndTime": "01:12:55.0700000"
    }
  },
  {
    "TextLocation": {
      "Start": 55615,
      "End": 55616
    },
    "TimeRange": {
      "StartTime": "01:12:55.0700000",
      "EndTime": "01:12:55.1600000"
    }
  },
  {
    "TextLocation": {
      "Start": 55617,
      "End": 55623
    },
    "TimeRange": {
      "StartTime": "01:12:55.1600000",
      "EndTime": "01:12:55.5200000"
    }
  },
  {
    "TextLocation": {
      "Start": 55624,
      "End": 55626
    },
    "TimeRange": {
      "StartTime": "01:12:55.5200000",
      "EndTime": "01:12:55.6400000"
    }
  },
  {
    "TextLocation": {
      "Start": 55627,
      "End": 55636
    },
    "TimeRange": {
      "StartTime": "01:12:55.6400000",
      "EndTime": "01:12:56.4200000"
    }
  },
  {
    "TextLocation": {
      "Start": 55637,
      "End": 55642
    },
    "TimeRange": {
      "StartTime": "01:12:56.4200000",
      "EndTime": "01:12:56.6600000"
    }
  },
  {
    "TextLocation": {
      "Start": 55643,
      "End": 55646
    },
    "TimeRange": {
      "StartTime": "01:12:56.6600000",
      "EndTime": "01:12:56.7500000"
    }
  },
  {
    "TextLocation": {
      "Start": 55647,
      "End": 55656
    },
    "TimeRange": {
      "StartTime": "01:12:56.7500000",
      "EndTime": "01:12:57.2900000"
    }
  },
  {
    "TextLocation": {
      "Start": 55657,
      "End": 55661
    },
    "TimeRange": {
      "StartTime": "01:12:57.2900000",
      "EndTime": "01:12:57.6500000"
    }
  },
  {
    "TextLocation": {
      "Start": 55662,
      "End": 55666
    },
    "TimeRange": {
      "StartTime": "01:12:57.6500000",
      "EndTime": "01:12:58.0100000"
    }
  },
  {
    "TextLocation": {
      "Start": 55667,
      "End": 55671
    },
    "TimeRange": {
      "StartTime": "01:12:58.0100000",
      "EndTime": "01:12:58.5800000"
    }
  },
  {
    "TextLocation": {
      "Start": 55673,
      "End": 55676
    },
    "TimeRange": {
      "StartTime": "01:12:58.5800000",
      "EndTime": "01:12:58.7900000"
    }
  },
  {
    "TextLocation": {
      "Start": 55677,
      "End": 55680
    },
    "TimeRange": {
      "StartTime": "01:12:58.7900000",
      "EndTime": "01:12:58.9700000"
    }
  },
  {
    "TextLocation": {
      "Start": 55681,
      "End": 55692
    },
    "TimeRange": {
      "StartTime": "01:12:58.9700000",
      "EndTime": "01:12:59.5700000"
    }
  },
  {
    "TextLocation": {
      "Start": 55693,
      "End": 55697
    },
    "TimeRange": {
      "StartTime": "01:12:59.5700000",
      "EndTime": "01:12:59.7500000"
    }
  },
  {
    "TextLocation": {
      "Start": 55698,
      "End": 55705
    },
    "TimeRange": {
      "StartTime": "01:12:59.7500000",
      "EndTime": "01:13:00.0500000"
    }
  },
  {
    "TextLocation": {
      "Start": 55706,
      "End": 55709
    },
    "TimeRange": {
      "StartTime": "01:13:00.0500000",
      "EndTime": "01:13:00.2600000"
    }
  },
  {
    "TextLocation": {
      "Start": 55710,
      "End": 55714
    },
    "TimeRange": {
      "StartTime": "01:13:00.2600000",
      "EndTime": "01:13:00.6600000"
    }
  },
  {
    "TextLocation": {
      "Start": 55717,
      "End": 55719
    },
    "TimeRange": {
      "StartTime": "01:13:00.6800000",
      "EndTime": "01:13:00.7700000"
    }
  },
  {
    "TextLocation": {
      "Start": 55720,
      "End": 55723
    },
    "TimeRange": {
      "StartTime": "01:13:00.7700000",
      "EndTime": "01:13:00.8300000"
    }
  },
  {
    "TextLocation": {
      "Start": 55724,
      "End": 55728
    },
    "TimeRange": {
      "StartTime": "01:13:00.8300000",
      "EndTime": "01:13:00.9799999"
    }
  },
  {
    "TextLocation": {
      "Start": 55729,
      "End": 55732
    },
    "TimeRange": {
      "StartTime": "01:13:00.9799999",
      "EndTime": "01:13:01.2200000"
    }
  },
  {
    "TextLocation": {
      "Start": 55733,
      "End": 55737
    },
    "TimeRange": {
      "StartTime": "01:13:01.2200000",
      "EndTime": "01:13:01.4000000"
    }
  },
  {
    "TextLocation": {
      "Start": 55738,
      "End": 55741
    },
    "TimeRange": {
      "StartTime": "01:13:01.4000000",
      "EndTime": "01:13:01.9700000"
    }
  },
  {
    "TextLocation": {
      "Start": 55749,
      "End": 55751
    },
    "TimeRange": {
      "StartTime": "01:13:03.2000000",
      "EndTime": "01:13:03.5600000"
    }
  },
  {
    "TextLocation": {
      "Start": 55752,
      "End": 55757
    },
    "TimeRange": {
      "StartTime": "01:13:03.5600000",
      "EndTime": "01:13:04.0100000"
    }
  },
  {
    "TextLocation": {
      "Start": 55758,
      "End": 55761
    },
    "TimeRange": {
      "StartTime": "01:13:04.0100000",
      "EndTime": "01:13:04.3100000"
    }
  },
  {
    "TextLocation": {
      "Start": 55762,
      "End": 55764
    },
    "TimeRange": {
      "StartTime": "01:13:04.3100000",
      "EndTime": "01:13:04.4600000"
    }
  },
  {
    "TextLocation": {
      "Start": 55765,
      "End": 55773
    },
    "TimeRange": {
      "StartTime": "01:13:04.4600000",
      "EndTime": "01:13:04.9100000"
    }
  },
  {
    "TextLocation": {
      "Start": 55774,
      "End": 55775
    },
    "TimeRange": {
      "StartTime": "01:13:04.9100000",
      "EndTime": "01:13:05.1200000"
    }
  },
  {
    "TextLocation": {
      "Start": 55776,
      "End": 55782
    },
    "TimeRange": {
      "StartTime": "01:13:05.1200000",
      "EndTime": "01:13:05.6899999"
    }
  },
  {
    "TextLocation": {
      "Start": 55783,
      "End": 55785
    },
    "TimeRange": {
      "StartTime": "01:13:05.6899999",
      "EndTime": "01:13:06.2600000"
    }
  },
  {
    "TextLocation": {
      "Start": 55786,
      "End": 55790
    },
    "TimeRange": {
      "StartTime": "01:13:06.5300000",
      "EndTime": "01:13:06.8100000"
    }
  },
  {
    "TextLocation": {
      "Start": 55791,
      "End": 55796
    },
    "TimeRange": {
      "StartTime": "01:13:06.8300000",
      "EndTime": "01:13:07.2100000"
    }
  },
  {
    "TextLocation": {
      "Start": 55804,
      "End": 55808
    },
    "TimeRange": {
      "StartTime": "01:13:07.8200000",
      "EndTime": "01:13:08.1500000"
    }
  },
  {
    "TextLocation": {
      "Start": 55811,
      "End": 55814
    },
    "TimeRange": {
      "StartTime": "01:13:08.7100000",
      "EndTime": "01:13:09.1000000"
    }
  },
  {
    "TextLocation": {
      "Start": 55815,
      "End": 55818
    },
    "TimeRange": {
      "StartTime": "01:13:09.1000000",
      "EndTime": "01:13:09.4300000"
    }
  },
  {
    "TextLocation": {
      "Start": 55819,
      "End": 55825
    },
    "TimeRange": {
      "StartTime": "01:13:09.4300000",
      "EndTime": "01:13:09.7299999"
    }
  },
  {
    "TextLocation": {
      "Start": 55826,
      "End": 55829
    },
    "TimeRange": {
      "StartTime": "01:13:09.7299999",
      "EndTime": "01:13:09.9100000"
    }
  },
  {
    "TextLocation": {
      "Start": 55830,
      "End": 55832
    },
    "TimeRange": {
      "StartTime": "01:13:09.9100000",
      "EndTime": "01:13:10"
    }
  },
  {
    "TextLocation": {
      "Start": 55833,
      "End": 55838
    },
    "TimeRange": {
      "StartTime": "01:13:10",
      "EndTime": "01:13:10.1800000"
    }
  },
  {
    "TextLocation": {
      "Start": 55839,
      "End": 55848
    },
    "TimeRange": {
      "StartTime": "01:13:10.1800000",
      "EndTime": "01:13:10.6300000"
    }
  },
  {
    "TextLocation": {
      "Start": 55849,
      "End": 55855
    },
    "TimeRange": {
      "StartTime": "01:13:10.6300000",
      "EndTime": "01:13:10.8700000"
    }
  },
  {
    "TextLocation": {
      "Start": 55856,
      "End": 55860
    },
    "TimeRange": {
      "StartTime": "01:13:10.8700000",
      "EndTime": "01:13:11.0200000"
    }
  },
  {
    "TextLocation": {
      "Start": 55861,
      "End": 55865
    },
    "TimeRange": {
      "StartTime": "01:13:11.0200000",
      "EndTime": "01:13:11.5600000"
    }
  },
  {
    "TextLocation": {
      "Start": 55873,
      "End": 55875
    },
    "TimeRange": {
      "StartTime": "01:13:11.6100000",
      "EndTime": "01:13:12"
    }
  },
  {
    "TextLocation": {
      "Start": 55883,
      "End": 55886
    },
    "TimeRange": {
      "StartTime": "01:13:13.1300000",
      "EndTime": "01:13:13.2500000"
    }
  },
  {
    "TextLocation": {
      "Start": 55887,
      "End": 55896
    },
    "TimeRange": {
      "StartTime": "01:13:13.2500000",
      "EndTime": "01:13:13.6700000"
    }
  },
  {
    "TextLocation": {
      "Start": 55899,
      "End": 55902
    },
    "TimeRange": {
      "StartTime": "01:13:13.6700000",
      "EndTime": "01:13:13.8800000"
    }
  },
  {
    "TextLocation": {
      "Start": 55903,
      "End": 55907
    },
    "TimeRange": {
      "StartTime": "01:13:13.8800000",
      "EndTime": "01:13:14.2100000"
    }
  },
  {
    "TextLocation": {
      "Start": 55908,
      "End": 55913
    },
    "TimeRange": {
      "StartTime": "01:13:14.2100000",
      "EndTime": "01:13:14.5400000"
    }
  },
  {
    "TextLocation": {
      "Start": 55914,
      "End": 55919
    },
    "TimeRange": {
      "StartTime": "01:13:14.5400000",
      "EndTime": "01:13:14.8400000"
    }
  },
  {
    "TextLocation": {
      "Start": 55920,
      "End": 55923
    },
    "TimeRange": {
      "StartTime": "01:13:14.8400000",
      "EndTime": "01:13:14.9300000"
    }
  },
  {
    "TextLocation": {
      "Start": 55924,
      "End": 55929
    },
    "TimeRange": {
      "StartTime": "01:13:14.9300000",
      "EndTime": "01:13:15.3200000"
    }
  },
  {
    "TextLocation": {
      "Start": 55930,
      "End": 55933
    },
    "TimeRange": {
      "StartTime": "01:13:15.3200000",
      "EndTime": "01:13:15.5600000"
    }
  },
  {
    "TextLocation": {
      "Start": 55934,
      "End": 55936
    },
    "TimeRange": {
      "StartTime": "01:13:15.5600000",
      "EndTime": "01:13:15.7100000"
    }
  },
  {
    "TextLocation": {
      "Start": 55937,
      "End": 55940
    },
    "TimeRange": {
      "StartTime": "01:13:15.7100000",
      "EndTime": "01:13:15.8000000"
    }
  },
  {
    "TextLocation": {
      "Start": 55941,
      "End": 55947
    },
    "TimeRange": {
      "StartTime": "01:13:15.8000000",
      "EndTime": "01:13:16.0700000"
    }
  },
  {
    "TextLocation": {
      "Start": 55948,
      "End": 55952
    },
    "TimeRange": {
      "StartTime": "01:13:16.0700000",
      "EndTime": "01:13:16.3400000"
    }
  },
  {
    "TextLocation": {
      "Start": 55953,
      "End": 55957
    },
    "TimeRange": {
      "StartTime": "01:13:16.3400000",
      "EndTime": "01:13:16.4900000"
    }
  },
  {
    "TextLocation": {
      "Start": 55958,
      "End": 55961
    },
    "TimeRange": {
      "StartTime": "01:13:16.4900000",
      "EndTime": "01:13:16.6700000"
    }
  },
  {
    "TextLocation": {
      "Start": 55962,
      "End": 55965
    },
    "TimeRange": {
      "StartTime": "01:13:16.6700000",
      "EndTime": "01:13:16.7900000"
    }
  },
  {
    "TextLocation": {
      "Start": 55966,
      "End": 55971
    },
    "TimeRange": {
      "StartTime": "01:13:16.7900000",
      "EndTime": "01:13:17.2200000"
    }
  },
  {
    "TextLocation": {
      "Start": 55979,
      "End": 55981
    },
    "TimeRange": {
      "StartTime": "01:13:17.2400000",
      "EndTime": "01:13:17.3900000"
    }
  },
  {
    "TextLocation": {
      "Start": 55982,
      "End": 55986
    },
    "TimeRange": {
      "StartTime": "01:13:17.3900000",
      "EndTime": "01:13:17.5100000"
    }
  },
  {
    "TextLocation": {
      "Start": 55987,
      "End": 55992
    },
    "TimeRange": {
      "StartTime": "01:13:17.5100000",
      "EndTime": "01:13:18.0200000"
    }
  },
  {
    "TextLocation": {
      "Start": 55995,
      "End": 55998
    },
    "TimeRange": {
      "StartTime": "01:13:18.1400000",
      "EndTime": "01:13:18.7299999"
    }
  },
  {
    "TextLocation": {
      "Start": 56006,
      "End": 56011
    },
    "TimeRange": {
      "StartTime": "01:13:18.7400000",
      "EndTime": "01:13:19.0400000"
    }
  },
  {
    "TextLocation": {
      "Start": 56012,
      "End": 56015
    },
    "TimeRange": {
      "StartTime": "01:13:19.0400000",
      "EndTime": "01:13:19.1300000"
    }
  },
  {
    "TextLocation": {
      "Start": 56018,
      "End": 56025
    },
    "TimeRange": {
      "StartTime": "01:13:19.1600000",
      "EndTime": "01:13:19.4300000"
    }
  },
  {
    "TextLocation": {
      "Start": 56026,
      "End": 56033
    },
    "TimeRange": {
      "StartTime": "01:13:19.4300000",
      "EndTime": "01:13:19.7299999"
    }
  },
  {
    "TextLocation": {
      "Start": 56041,
      "End": 56045
    },
    "TimeRange": {
      "StartTime": "01:13:22.9100000",
      "EndTime": "01:13:23.3600000"
    }
  },
  {
    "TextLocation": {
      "Start": 56048,
      "End": 56050
    },
    "TimeRange": {
      "StartTime": "01:13:24.8800000",
      "EndTime": "01:13:25.0600000"
    }
  },
  {
    "TextLocation": {
      "Start": 56051,
      "End": 56058
    },
    "TimeRange": {
      "StartTime": "01:13:25.0600000",
      "EndTime": "01:13:25.3300000"
    }
  },
  {
    "TextLocation": {
      "Start": 56059,
      "End": 56063
    },
    "TimeRange": {
      "StartTime": "01:13:25.3300000",
      "EndTime": "01:13:25.6000000"
    }
  },
  {
    "TextLocation": {
      "Start": 56071,
      "End": 56076
    },
    "TimeRange": {
      "StartTime": "01:13:25.7100000",
      "EndTime": "01:13:25.9500000"
    }
  },
  {
    "TextLocation": {
      "Start": 56077,
      "End": 56081
    },
    "TimeRange": {
      "StartTime": "01:13:26.0200000",
      "EndTime": "01:13:26.3200000"
    }
  },
  {
    "TextLocation": {
      "Start": 56084,
      "End": 56088
    },
    "TimeRange": {
      "StartTime": "01:13:39.3300000",
      "EndTime": "01:13:39.4700000"
    }
  },
  {
    "TextLocation": {
      "Start": 56096,
      "End": 56103
    },
    "TimeRange": {
      "StartTime": "01:13:41.9200000",
      "EndTime": "01:13:42.4300000"
    }
  },
  {
    "TextLocation": {
      "Start": 56104,
      "End": 56113
    },
    "TimeRange": {
      "StartTime": "01:13:42.5200000",
      "EndTime": "01:13:43.0500000"
    }
  },
  {
    "TextLocation": {
      "Start": 56114,
      "End": 56116
    },
    "TimeRange": {
      "StartTime": "01:13:43.0600000",
      "EndTime": "01:13:43.1100000"
    }
  },
  {
    "TextLocation": {
      "Start": 56124,
      "End": 56127
    },
    "TimeRange": {
      "StartTime": "01:13:46.8000000",
      "EndTime": "01:13:47.1899999"
    }
  },
  {
    "TextLocation": {
      "Start": 56130,
      "End": 56136
    },
    "TimeRange": {
      "StartTime": "01:14:37.7000000",
      "EndTime": "01:14:38.0600000"
    }
  },
  {
    "TextLocation": {
      "Start": 56137,
      "End": 56139
    },
    "TimeRange": {
      "StartTime": "01:14:38.0600000",
      "EndTime": "01:14:38.1800000"
    }
  },
  {
    "TextLocation": {
      "Start": 56141,
      "End": 56146
    },
    "TimeRange": {
      "StartTime": "01:14:38.1800000",
      "EndTime": "01:14:38.5900000"
    }
  },
  {
    "TextLocation": {
      "Start": 56149,
      "End": 56152
    },
    "TimeRange": {
      "StartTime": "01:14:38.6000000",
      "EndTime": "01:14:38.7200000"
    }
  },
  {
    "TextLocation": {
      "Start": 56153,
      "End": 56157
    },
    "TimeRange": {
      "StartTime": "01:14:38.7200000",
      "EndTime": "01:14:38.9000000"
    }
  },
  {
    "TextLocation": {
      "Start": 56158,
      "End": 56160
    },
    "TimeRange": {
      "StartTime": "01:14:38.9000000",
      "EndTime": "01:14:38.9900000"
    }
  },
  {
    "TextLocation": {
      "Start": 56161,
      "End": 56165
    },
    "TimeRange": {
      "StartTime": "01:14:38.9900000",
      "EndTime": "01:14:39.2600000"
    }
  },
  {
    "TextLocation": {
      "Start": 56166,
      "End": 56170
    },
    "TimeRange": {
      "StartTime": "01:14:39.2600000",
      "EndTime": "01:14:39.3800000"
    }
  },
  {
    "TextLocation": {
      "Start": 56171,
      "End": 56175
    },
    "TimeRange": {
      "StartTime": "01:14:39.3800000",
      "EndTime": "01:14:39.6200000"
    }
  },
  {
    "TextLocation": {
      "Start": 56176,
      "End": 56181
    },
    "TimeRange": {
      "StartTime": "01:14:39.6200000",
      "EndTime": "01:14:39.9200000"
    }
  },
  {
    "TextLocation": {
      "Start": 56182,
      "End": 56185
    },
    "TimeRange": {
      "StartTime": "01:14:39.9200000",
      "EndTime": "01:14:40.4300000"
    }
  },
  {
    "TextLocation": {
      "Start": 56186,
      "End": 56189
    },
    "TimeRange": {
      "StartTime": "01:14:40.7900000",
      "EndTime": "01:14:41"
    }
  },
  {
    "TextLocation": {
      "Start": 56190,
      "End": 56193
    },
    "TimeRange": {
      "StartTime": "01:14:41",
      "EndTime": "01:14:41.2400000"
    }
  },
  {
    "TextLocation": {
      "Start": 56201,
      "End": 56204
    },
    "TimeRange": {
      "StartTime": "01:14:41.2400000",
      "EndTime": "01:14:41.4799999"
    }
  },
  {
    "TextLocation": {
      "Start": 56205,
      "End": 56207
    },
    "TimeRange": {
      "StartTime": "01:14:41.4799999",
      "EndTime": "01:14:41.5700000"
    }
  },
  {
    "TextLocation": {
      "Start": 56208,
      "End": 56210
    },
    "TimeRange": {
      "StartTime": "01:14:41.5700000",
      "EndTime": "01:14:41.6600000"
    }
  },
  {
    "TextLocation": {
      "Start": 56211,
      "End": 56214
    },
    "TimeRange": {
      "StartTime": "01:14:41.6600000",
      "EndTime": "01:14:41.9000000"
    }
  },
  {
    "TextLocation": {
      "Start": 56217,
      "End": 56223
    },
    "TimeRange": {
      "StartTime": "01:14:41.9300000",
      "EndTime": "01:14:42.0800000"
    }
  },
  {
    "TextLocation": {
      "Start": 56224,
      "End": 56228
    },
    "TimeRange": {
      "StartTime": "01:14:42.0800000",
      "EndTime": "01:14:42.2000000"
    }
  },
  {
    "TextLocation": {
      "Start": 56229,
      "End": 56230
    },
    "TimeRange": {
      "StartTime": "01:14:42.2000000",
      "EndTime": "01:14:42.2900000"
    }
  },
  {
    "TextLocation": {
      "Start": 56231,
      "End": 56234
    },
    "TimeRange": {
      "StartTime": "01:14:42.2900000",
      "EndTime": "01:14:42.4399999"
    }
  },
  {
    "TextLocation": {
      "Start": 56235,
      "End": 56239
    },
    "TimeRange": {
      "StartTime": "01:14:42.4399999",
      "EndTime": "01:14:42.5900000"
    }
  },
  {
    "TextLocation": {
      "Start": 56240,
      "End": 56245
    },
    "TimeRange": {
      "StartTime": "01:14:42.5900000",
      "EndTime": "01:14:42.8300000"
    }
  },
  {
    "TextLocation": {
      "Start": 56253,
      "End": 56258
    },
    "TimeRange": {
      "StartTime": "01:14:43.1000000",
      "EndTime": "01:14:43.3700000"
    }
  },
  {
    "TextLocation": {
      "Start": 56259,
      "End": 56262
    },
    "TimeRange": {
      "StartTime": "01:14:43.3700000",
      "EndTime": "01:14:43.5500000"
    }
  },
  {
    "TextLocation": {
      "Start": 56270,
      "End": 56272
    },
    "TimeRange": {
      "StartTime": "01:14:50.9000000",
      "EndTime": "01:14:51.1500000"
    }
  },
  {
    "TextLocation": {
      "Start": 56280,
      "End": 56282
    },
    "TimeRange": {
      "StartTime": "01:14:53.5900000",
      "EndTime": "01:14:53.7100000"
    }
  },
  {
    "TextLocation": {
      "Start": 56283,
      "End": 56291
    },
    "TimeRange": {
      "StartTime": "01:14:53.7100000",
      "EndTime": "01:14:54.1600000"
    }
  },
  {
    "TextLocation": {
      "Start": 56292,
      "End": 56297
    },
    "TimeRange": {
      "StartTime": "01:14:54.1600000",
      "EndTime": "01:14:54.4300000"
    }
  },
  {
    "TextLocation": {
      "Start": 56298,
      "End": 56302
    },
    "TimeRange": {
      "StartTime": "01:14:54.4300000",
      "EndTime": "01:14:54.5800000"
    }
  },
  {
    "TextLocation": {
      "Start": 56303,
      "End": 56306
    },
    "TimeRange": {
      "StartTime": "01:14:54.5800000",
      "EndTime": "01:14:54.7000000"
    }
  },
  {
    "TextLocation": {
      "Start": 56307,
      "End": 56316
    },
    "TimeRange": {
      "StartTime": "01:14:54.7000000",
      "EndTime": "01:14:55.2100000"
    }
  },
  {
    "TextLocation": {
      "Start": 56317,
      "End": 56320
    },
    "TimeRange": {
      "StartTime": "01:14:55.2100000",
      "EndTime": "01:14:55.3600000"
    }
  },
  {
    "TextLocation": {
      "Start": 56321,
      "End": 56326
    },
    "TimeRange": {
      "StartTime": "01:14:55.3600000",
      "EndTime": "01:14:55.5700000"
    }
  },
  {
    "TextLocation": {
      "Start": 56327,
      "End": 56336
    },
    "TimeRange": {
      "StartTime": "01:14:55.5700000",
      "EndTime": "01:14:56.0800000"
    }
  },
  {
    "TextLocation": {
      "Start": 56338,
      "End": 56341
    },
    "TimeRange": {
      "StartTime": "01:14:56.3500000",
      "EndTime": "01:14:56.4700000"
    }
  },
  {
    "TextLocation": {
      "Start": 56342,
      "End": 56347
    },
    "TimeRange": {
      "StartTime": "01:14:56.4700000",
      "EndTime": "01:14:56.7700000"
    }
  },
  {
    "TextLocation": {
      "Start": 56349,
      "End": 56352
    },
    "TimeRange": {
      "StartTime": "01:14:56.7700000",
      "EndTime": "01:14:56.8600000"
    }
  },
  {
    "TextLocation": {
      "Start": 56353,
      "End": 56358
    },
    "TimeRange": {
      "StartTime": "01:14:56.8600000",
      "EndTime": "01:14:57.0100000"
    }
  },
  {
    "TextLocation": {
      "Start": 56359,
      "End": 56364
    },
    "TimeRange": {
      "StartTime": "01:14:57.0100000",
      "EndTime": "01:14:57.2500000"
    }
  },
  {
    "TextLocation": {
      "Start": 56366,
      "End": 56369
    },
    "TimeRange": {
      "StartTime": "01:14:57.2500000",
      "EndTime": "01:14:57.3300000"
    }
  },
  {
    "TextLocation": {
      "Start": 56372,
      "End": 56374
    },
    "TimeRange": {
      "StartTime": "01:15:01.3800000",
      "EndTime": "01:15:01.7400000"
    }
  },
  {
    "TextLocation": {
      "Start": 56377,
      "End": 56381
    },
    "TimeRange": {
      "StartTime": "01:15:06.5200000",
      "EndTime": "01:15:06.8200000"
    }
  },
  {
    "TextLocation": {
      "Start": 56383,
      "End": 56387
    },
    "TimeRange": {
      "StartTime": "01:15:06.9399999",
      "EndTime": "01:15:07.1500000"
    }
  },
  {
    "TextLocation": {
      "Start": 56390,
      "End": 56394
    },
    "TimeRange": {
      "StartTime": "01:15:09.1700000",
      "EndTime": "01:15:09.8000000"
    }
  },
  {
    "TextLocation": {
      "Start": 56395,
      "End": 56399
    },
    "TimeRange": {
      "StartTime": "01:15:09.8300000",
      "EndTime": "01:15:09.8700000"
    }
  },
  {
    "TextLocation": {
      "Start": 56400,
      "End": 56403
    },
    "TimeRange": {
      "StartTime": "01:15:10.0100000",
      "EndTime": "01:15:10.1300000"
    }
  },
  {
    "TextLocation": {
      "Start": 56404,
      "End": 56408
    },
    "TimeRange": {
      "StartTime": "01:15:10.1300000",
      "EndTime": "01:15:10.3400000"
    }
  },
  {
    "TextLocation": {
      "Start": 56409,
      "End": 56414
    },
    "TimeRange": {
      "StartTime": "01:15:10.3400000",
      "EndTime": "01:15:10.5800000"
    }
  },
  {
    "TextLocation": {
      "Start": 56415,
      "End": 56417
    },
    "TimeRange": {
      "StartTime": "01:15:11.6200000",
      "EndTime": "01:15:11.7200000"
    }
  },
  {
    "TextLocation": {
      "Start": 56418,
      "End": 56422
    },
    "TimeRange": {
      "StartTime": "01:15:11.9000000",
      "EndTime": "01:15:12.1000000"
    }
  },
  {
    "TextLocation": {
      "Start": 56430,
      "End": 56434
    },
    "TimeRange": {
      "StartTime": "01:15:12.2900000",
      "EndTime": "01:15:12.7000000"
    }
  },
  {
    "TextLocation": {
      "Start": 56437,
      "End": 56441
    },
    "TimeRange": {
      "StartTime": "01:15:14.7900000",
      "EndTime": "01:15:14.9700000"
    }
  },
  {
    "TextLocation": {
      "Start": 56442,
      "End": 56449
    },
    "TimeRange": {
      "StartTime": "01:15:14.9700000",
      "EndTime": "01:15:15.4600000"
    }
  },
  {
    "TextLocation": {
      "Start": 56452,
      "End": 56456
    },
    "TimeRange": {
      "StartTime": "01:15:15.4799999",
      "EndTime": "01:15:15.6000000"
    }
  },
  {
    "TextLocation": {
      "Start": 56457,
      "End": 56460
    },
    "TimeRange": {
      "StartTime": "01:15:15.6000000",
      "EndTime": "01:15:15.6899999"
    }
  },
  {
    "TextLocation": {
      "Start": 56461,
      "End": 56467
    },
    "TimeRange": {
      "StartTime": "01:15:15.6899999",
      "EndTime": "01:15:15.9300000"
    }
  },
  {
    "TextLocation": {
      "Start": 56468,
      "End": 56473
    },
    "TimeRange": {
      "StartTime": "01:15:15.9300000",
      "EndTime": "01:15:16.2000000"
    }
  },
  {
    "TextLocation": {
      "Start": 56474,
      "End": 56478
    },
    "TimeRange": {
      "StartTime": "01:15:16.2000000",
      "EndTime": "01:15:16.3200000"
    }
  },
  {
    "TextLocation": {
      "Start": 56479,
      "End": 56483
    },
    "TimeRange": {
      "StartTime": "01:15:16.3200000",
      "EndTime": "01:15:16.5400000"
    }
  },
  {
    "TextLocation": {
      "Start": 56486,
      "End": 56491
    },
    "TimeRange": {
      "StartTime": "01:15:16.5600000",
      "EndTime": "01:15:16.7700000"
    }
  },
  {
    "TextLocation": {
      "Start": 56492,
      "End": 56496
    },
    "TimeRange": {
      "StartTime": "01:15:16.7700000",
      "EndTime": "01:15:16.8900000"
    }
  },
  {
    "TextLocation": {
      "Start": 56497,
      "End": 56501
    },
    "TimeRange": {
      "StartTime": "01:15:16.8900000",
      "EndTime": "01:15:17.1300000"
    }
  },
  {
    "TextLocation": {
      "Start": 56502,
      "End": 56506
    },
    "TimeRange": {
      "StartTime": "01:15:17.1300000",
      "EndTime": "01:15:17.3100000"
    }
  },
  {
    "TextLocation": {
      "Start": 56507,
      "End": 56510
    },
    "TimeRange": {
      "StartTime": "01:15:17.3100000",
      "EndTime": "01:15:17.4300000"
    }
  },
  {
    "TextLocation": {
      "Start": 56511,
      "End": 56514
    },
    "TimeRange": {
      "StartTime": "01:15:17.4300000",
      "EndTime": "01:15:17.5200000"
    }
  },
  {
    "TextLocation": {
      "Start": 56515,
      "End": 56521
    },
    "TimeRange": {
      "StartTime": "01:15:17.5200000",
      "EndTime": "01:15:18.1800000"
    }
  },
  {
    "TextLocation": {
      "Start": 56523,
      "End": 56528
    },
    "TimeRange": {
      "StartTime": "01:15:18.7500000",
      "EndTime": "01:15:18.9900000"
    }
  },
  {
    "TextLocation": {
      "Start": 56529,
      "End": 56534
    },
    "TimeRange": {
      "StartTime": "01:15:18.9900000",
      "EndTime": "01:15:19.6500000"
    }
  },
  {
    "TextLocation": {
      "Start": 56542,
      "End": 56544
    },
    "TimeRange": {
      "StartTime": "01:15:19.7600000",
      "EndTime": "01:15:19.9500000"
    }
  },
  {
    "TextLocation": {
      "Start": 56546,
      "End": 56552
    },
    "TimeRange": {
      "StartTime": "01:15:19.9600000",
      "EndTime": "01:15:20.2200000"
    }
  },
  {
    "TextLocation": {
      "Start": 56553,
      "End": 56558
    },
    "TimeRange": {
      "StartTime": "01:15:20.2200000",
      "EndTime": "01:15:20.3400000"
    }
  },
  {
    "TextLocation": {
      "Start": 56559,
      "End": 56561
    },
    "TimeRange": {
      "StartTime": "01:15:20.3400000",
      "EndTime": "01:15:20.4000000"
    }
  },
  {
    "TextLocation": {
      "Start": 56562,
      "End": 56566
    },
    "TimeRange": {
      "StartTime": "01:15:20.4000000",
      "EndTime": "01:15:20.4900000"
    }
  },
  {
    "TextLocation": {
      "Start": 56567,
      "End": 56569
    },
    "TimeRange": {
      "StartTime": "01:15:20.4900000",
      "EndTime": "01:15:20.5500000"
    }
  },
  {
    "TextLocation": {
      "Start": 56570,
      "End": 56574
    },
    "TimeRange": {
      "StartTime": "01:15:20.5500000",
      "EndTime": "01:15:20.7000000"
    }
  },
  {
    "TextLocation": {
      "Start": 56582,
      "End": 56588
    },
    "TimeRange": {
      "StartTime": "01:15:20.7000000",
      "EndTime": "01:15:20.9399999"
    }
  },
  {
    "TextLocation": {
      "Start": 56589,
      "End": 56593
    },
    "TimeRange": {
      "StartTime": "01:15:20.9399999",
      "EndTime": "01:15:21.0200000"
    }
  },
  {
    "TextLocation": {
      "Start": 56594,
      "End": 56598
    },
    "TimeRange": {
      "StartTime": "01:15:21.0600000",
      "EndTime": "01:15:21.2000000"
    }
  },
  {
    "TextLocation": {
      "Start": 56600,
      "End": 56605
    },
    "TimeRange": {
      "StartTime": "01:15:21.6000000",
      "EndTime": "01:15:21.9300000"
    }
  },
  {
    "TextLocation": {
      "Start": 56606,
      "End": 56611
    },
    "TimeRange": {
      "StartTime": "01:15:21.9300000",
      "EndTime": "01:15:22.3500000"
    }
  },
  {
    "TextLocation": {
      "Start": 56619,
      "End": 56622
    },
    "TimeRange": {
      "StartTime": "01:15:29.8000000",
      "EndTime": "01:15:29.9200000"
    }
  },
  {
    "TextLocation": {
      "Start": 56623,
      "End": 56628
    },
    "TimeRange": {
      "StartTime": "01:15:29.9200000",
      "EndTime": "01:15:30.3100000"
    }
  },
  {
    "TextLocation": {
      "Start": 56631,
      "End": 56635
    },
    "TimeRange": {
      "StartTime": "01:15:30.3100000",
      "EndTime": "01:15:30.4000000"
    }
  },
  {
    "TextLocation": {
      "Start": 56636,
      "End": 56640
    },
    "TimeRange": {
      "StartTime": "01:15:30.4000000",
      "EndTime": "01:15:30.6400000"
    }
  },
  {
    "TextLocation": {
      "Start": 56641,
      "End": 56645
    },
    "TimeRange": {
      "StartTime": "01:15:30.6400000",
      "EndTime": "01:15:30.8500000"
    }
  },
  {
    "TextLocation": {
      "Start": 56646,
      "End": 56648
    },
    "TimeRange": {
      "StartTime": "01:15:30.8500000",
      "EndTime": "01:15:31.0400000"
    }
  },
  {
    "TextLocation": {
      "Start": 56656,
      "End": 56659
    },
    "TimeRange": {
      "StartTime": "01:15:31.1800000",
      "EndTime": "01:15:31.5100000"
    }
  },
  {
    "TextLocation": {
      "Start": 56660,
      "End": 56663
    },
    "TimeRange": {
      "StartTime": "01:15:32.2600000",
      "EndTime": "01:15:32.3200000"
    }
  },
  {
    "TextLocation": {
      "Start": 56664,
      "End": 56669
    },
    "TimeRange": {
      "StartTime": "01:15:32.3200000",
      "EndTime": "01:15:32.5900000"
    }
  },
  {
    "TextLocation": {
      "Start": 56670,
      "End": 56674
    },
    "TimeRange": {
      "StartTime": "01:15:32.5900000",
      "EndTime": "01:15:32.7400000"
    }
  },
  {
    "TextLocation": {
      "Start": 56675,
      "End": 56679
    },
    "TimeRange": {
      "StartTime": "01:15:32.7400000",
      "EndTime": "01:15:33.0700000"
    }
  },
  {
    "TextLocation": {
      "Start": 56680,
      "End": 56684
    },
    "TimeRange": {
      "StartTime": "01:15:33.0700000",
      "EndTime": "01:15:33.2800000"
    }
  },
  {
    "TextLocation": {
      "Start": 56685,
      "End": 56688
    },
    "TimeRange": {
      "StartTime": "01:15:33.2800000",
      "EndTime": "01:15:33.4000000"
    }
  },
  {
    "TextLocation": {
      "Start": 56689,
      "End": 56692
    },
    "TimeRange": {
      "StartTime": "01:15:33.4000000",
      "EndTime": "01:15:33.4600000"
    }
  },
  {
    "TextLocation": {
      "Start": 56693,
      "End": 56699
    },
    "TimeRange": {
      "StartTime": "01:15:33.4600000",
      "EndTime": "01:15:34.0600000"
    }
  },
  {
    "TextLocation": {
      "Start": 56702,
      "End": 56705
    },
    "TimeRange": {
      "StartTime": "01:15:34.6300000",
      "EndTime": "01:15:34.9900000"
    }
  },
  {
    "TextLocation": {
      "Start": 56706,
      "End": 56709
    },
    "TimeRange": {
      "StartTime": "01:15:35.0100000",
      "EndTime": "01:15:36.0400000"
    }
  },
  {
    "TextLocation": {
      "Start": 56712,
      "End": 56714
    },
    "TimeRange": {
      "StartTime": "01:15:36.3400000",
      "EndTime": "01:15:36.4900000"
    }
  },
  {
    "TextLocation": {
      "Start": 56715,
      "End": 56718
    },
    "TimeRange": {
      "StartTime": "01:15:36.4900000",
      "EndTime": "01:15:36.6100000"
    }
  },
  {
    "TextLocation": {
      "Start": 56719,
      "End": 56723
    },
    "TimeRange": {
      "StartTime": "01:15:36.6100000",
      "EndTime": "01:15:37.2400000"
    }
  },
  {
    "TextLocation": {
      "Start": 56726,
      "End": 56729
    },
    "TimeRange": {
      "StartTime": "01:15:37.2700000",
      "EndTime": "01:15:37.8200000"
    }
  },
  {
    "TextLocation": {
      "Start": 56732,
      "End": 56737
    },
    "TimeRange": {
      "StartTime": "01:15:37.8400000",
      "EndTime": "01:15:38.1400000"
    }
  },
  {
    "TextLocation": {
      "Start": 56738,
      "End": 56740
    },
    "TimeRange": {
      "StartTime": "01:15:38.1400000",
      "EndTime": "01:15:38.2000000"
    }
  },
  {
    "TextLocation": {
      "Start": 56741,
      "End": 56744
    },
    "TimeRange": {
      "StartTime": "01:15:38.2000000",
      "EndTime": "01:15:38.2900000"
    }
  },
  {
    "TextLocation": {
      "Start": 56745,
      "End": 56749
    },
    "TimeRange": {
      "StartTime": "01:15:38.2900000",
      "EndTime": "01:15:38.8300000"
    }
  },
  {
    "TextLocation": {
      "Start": 56752,
      "End": 56759
    },
    "TimeRange": {
      "StartTime": "01:15:38.8600000",
      "EndTime": "01:15:39.2500000"
    }
  },
  {
    "TextLocation": {
      "Start": 56760,
      "End": 56764
    },
    "TimeRange": {
      "StartTime": "01:15:39.2500000",
      "EndTime": "01:15:39.7299999"
    }
  },
  {
    "TextLocation": {
      "Start": 56767,
      "End": 56774
    },
    "TimeRange": {
      "StartTime": "01:15:39.8800000",
      "EndTime": "01:15:40.4200000"
    }
  },
  {
    "TextLocation": {
      "Start": 56775,
      "End": 56779
    },
    "TimeRange": {
      "StartTime": "01:15:40.5700000",
      "EndTime": "01:15:41.0100000"
    }
  },
  {
    "TextLocation": {
      "Start": 56782,
      "End": 56786
    },
    "TimeRange": {
      "StartTime": "01:15:41.0600000",
      "EndTime": "01:15:41.5000000"
    }
  },
  {
    "TextLocation": {
      "Start": 56789,
      "End": 56793
    },
    "TimeRange": {
      "StartTime": "01:15:41.7700000",
      "EndTime": "01:15:42.1300000"
    }
  },
  {
    "TextLocation": {
      "Start": 56794,
      "End": 56799
    },
    "TimeRange": {
      "StartTime": "01:15:42.1300000",
      "EndTime": "01:15:42.5200000"
    }
  },
  {
    "TextLocation": {
      "Start": 56800,
      "End": 56802
    },
    "TimeRange": {
      "StartTime": "01:15:42.5200000",
      "EndTime": "01:15:42.6100000"
    }
  },
  {
    "TextLocation": {
      "Start": 56803,
      "End": 56806
    },
    "TimeRange": {
      "StartTime": "01:15:42.6100000",
      "EndTime": "01:15:42.7299999"
    }
  },
  {
    "TextLocation": {
      "Start": 56807,
      "End": 56811
    },
    "TimeRange": {
      "StartTime": "01:15:42.7299999",
      "EndTime": "01:15:43.2400000"
    }
  },
  {
    "TextLocation": {
      "Start": 56814,
      "End": 56819
    },
    "TimeRange": {
      "StartTime": "01:15:43.7800000",
      "EndTime": "01:15:43.9900000"
    }
  },
  {
    "TextLocation": {
      "Start": 56820,
      "End": 56825
    },
    "TimeRange": {
      "StartTime": "01:15:43.9900000",
      "EndTime": "01:15:44.5000000"
    }
  },
  {
    "TextLocation": {
      "Start": 56828,
      "End": 56832
    },
    "TimeRange": {
      "StartTime": "01:15:44.7700000",
      "EndTime": "01:15:45.1300000"
    }
  },
  {
    "TextLocation": {
      "Start": 56835,
      "End": 56837
    },
    "TimeRange": {
      "StartTime": "01:15:45.1300000",
      "EndTime": "01:15:45.3700000"
    }
  },
  {
    "TextLocation": {
      "Start": 56838,
      "End": 56844
    },
    "TimeRange": {
      "StartTime": "01:15:45.3700000",
      "EndTime": "01:15:45.9700000"
    }
  },
  {
    "TextLocation": {
      "Start": 56845,
      "End": 56849
    },
    "TimeRange": {
      "StartTime": "01:15:45.9700000",
      "EndTime": "01:15:46.1500000"
    }
  },
  {
    "TextLocation": {
      "Start": 56850,
      "End": 56858
    },
    "TimeRange": {
      "StartTime": "01:15:46.1500000",
      "EndTime": "01:15:46.5100000"
    }
  },
  {
    "TextLocation": {
      "Start": 56859,
      "End": 56863
    },
    "TimeRange": {
      "StartTime": "01:15:46.5100000",
      "EndTime": "01:15:46.6899999"
    }
  },
  {
    "TextLocation": {
      "Start": 56866,
      "End": 56872
    },
    "TimeRange": {
      "StartTime": "01:15:46.7000000",
      "EndTime": "01:15:46.8400000"
    }
  },
  {
    "TextLocation": {
      "Start": 56873,
      "End": 56877
    },
    "TimeRange": {
      "StartTime": "01:15:46.8400000",
      "EndTime": "01:15:46.9600000"
    }
  },
  {
    "TextLocation": {
      "Start": 56878,
      "End": 56884
    },
    "TimeRange": {
      "StartTime": "01:15:46.9600000",
      "EndTime": "01:15:47.2000000"
    }
  },
  {
    "TextLocation": {
      "Start": 56885,
      "End": 56889
    },
    "TimeRange": {
      "StartTime": "01:15:47.2000000",
      "EndTime": "01:15:47.5900000"
    }
  },
  {
    "TextLocation": {
      "Start": 56892,
      "End": 56897
    },
    "TimeRange": {
      "StartTime": "01:15:47.6200000",
      "EndTime": "01:15:47.8900000"
    }
  },
  {
    "TextLocation": {
      "Start": 56898,
      "End": 56902
    },
    "TimeRange": {
      "StartTime": "01:15:47.8900000",
      "EndTime": "01:15:48.1000000"
    }
  },
  {
    "TextLocation": {
      "Start": 56903,
      "End": 56905
    },
    "TimeRange": {
      "StartTime": "01:15:48.1000000",
      "EndTime": "01:15:48.2500000"
    }
  },
  {
    "TextLocation": {
      "Start": 56906,
      "End": 56907
    },
    "TimeRange": {
      "StartTime": "01:15:48.2500000",
      "EndTime": "01:15:48.6000000"
    }
  },
  {
    "TextLocation": {
      "Start": 56908,
      "End": 56912
    },
    "TimeRange": {
      "StartTime": "01:15:48.6000000",
      "EndTime": "01:15:48.9600000"
    }
  },
  {
    "TextLocation": {
      "Start": 56913,
      "End": 56915
    },
    "TimeRange": {
      "StartTime": "01:15:48.9600000",
      "EndTime": "01:15:49.3100000"
    }
  },
  {
    "TextLocation": {
      "Start": 56916,
      "End": 56917
    },
    "TimeRange": {
      "StartTime": "01:15:49.3100000",
      "EndTime": "01:15:49.6700000"
    }
  },
  {
    "TextLocation": {
      "Start": 56918,
      "End": 56922
    },
    "TimeRange": {
      "StartTime": "01:15:49.6700000",
      "EndTime": "01:15:50.0200000"
    }
  },
  {
    "TextLocation": {
      "Start": 56929,
      "End": 56932
    },
    "TimeRange": {
      "StartTime": "01:15:50.6800000",
      "EndTime": "01:15:50.8200000"
    }
  },
  {
    "TextLocation": {
      "Start": 56933,
      "End": 56937
    },
    "TimeRange": {
      "StartTime": "01:15:50.8300000",
      "EndTime": "01:15:51.0700000"
    }
  },
  {
    "TextLocation": {
      "Start": 56938,
      "End": 56942
    },
    "TimeRange": {
      "StartTime": "01:15:51.0700000",
      "EndTime": "01:15:51.3100000"
    }
  },
  {
    "TextLocation": {
      "Start": 56943,
      "End": 56945
    },
    "TimeRange": {
      "StartTime": "01:15:51.3100000",
      "EndTime": "01:15:51.4600000"
    }
  },
  {
    "TextLocation": {
      "Start": 56946,
      "End": 56949
    },
    "TimeRange": {
      "StartTime": "01:15:51.4600000",
      "EndTime": "01:15:51.5800000"
    }
  },
  {
    "TextLocation": {
      "Start": 56950,
      "End": 56954
    },
    "TimeRange": {
      "StartTime": "01:15:51.5800000",
      "EndTime": "01:15:51.9399999"
    }
  },
  {
    "TextLocation": {
      "Start": 56955,
      "End": 56957
    },
    "TimeRange": {
      "StartTime": "01:15:51.9399999",
      "EndTime": "01:15:52.0600000"
    }
  },
  {
    "TextLocation": {
      "Start": 56958,
      "End": 56961
    },
    "TimeRange": {
      "StartTime": "01:15:52.0600000",
      "EndTime": "01:15:52.1800000"
    }
  },
  {
    "TextLocation": {
      "Start": 56962,
      "End": 56966
    },
    "TimeRange": {
      "StartTime": "01:15:52.1800000",
      "EndTime": "01:15:52.6300000"
    }
  },
  {
    "TextLocation": {
      "Start": 56974,
      "End": 56980
    },
    "TimeRange": {
      "StartTime": "01:15:52.6600000",
      "EndTime": "01:15:53.1400000"
    }
  },
  {
    "TextLocation": {
      "Start": 56981,
      "End": 56986
    },
    "TimeRange": {
      "StartTime": "01:15:53.1400000",
      "EndTime": "01:15:53.4399999"
    }
  },
  {
    "TextLocation": {
      "Start": 56987,
      "End": 56989
    },
    "TimeRange": {
      "StartTime": "01:15:53.4399999",
      "EndTime": "01:15:53.8000000"
    }
  },
  {
    "TextLocation": {
      "Start": 56990,
      "End": 56998
    },
    "TimeRange": {
      "StartTime": "01:15:53.8000000",
      "EndTime": "01:15:54.2200000"
    }
  },
  {
    "TextLocation": {
      "Start": 56999,
      "End": 57006
    },
    "TimeRange": {
      "StartTime": "01:15:54.2200000",
      "EndTime": "01:15:54.8200000"
    }
  },
  {
    "TextLocation": {
      "Start": 57009,
      "End": 57012
    },
    "TimeRange": {
      "StartTime": "01:15:57.4000000",
      "EndTime": "01:15:57.6400000"
    }
  },
  {
    "TextLocation": {
      "Start": 57013,
      "End": 57016
    },
    "TimeRange": {
      "StartTime": "01:15:57.6400000",
      "EndTime": "01:15:57.7600000"
    }
  },
  {
    "TextLocation": {
      "Start": 57017,
      "End": 57021
    },
    "TimeRange": {
      "StartTime": "01:15:57.7600000",
      "EndTime": "01:15:58.0300000"
    }
  },
  {
    "TextLocation": {
      "Start": 57022,
      "End": 57027
    },
    "TimeRange": {
      "StartTime": "01:15:58.0300000",
      "EndTime": "01:15:58.3900000"
    }
  },
  {
    "TextLocation": {
      "Start": 57030,
      "End": 57033
    },
    "TimeRange": {
      "StartTime": "01:15:58.4799999",
      "EndTime": "01:15:58.6300000"
    }
  },
  {
    "TextLocation": {
      "Start": 57034,
      "End": 57038
    },
    "TimeRange": {
      "StartTime": "01:15:58.6300000",
      "EndTime": "01:15:58.7800000"
    }
  },
  {
    "TextLocation": {
      "Start": 57039,
      "End": 57043
    },
    "TimeRange": {
      "StartTime": "01:15:58.7800000",
      "EndTime": "01:15:59.0500000"
    }
  },
  {
    "TextLocation": {
      "Start": 57044,
      "End": 57052
    },
    "TimeRange": {
      "StartTime": "01:15:59.0500000",
      "EndTime": "01:15:59.9500000"
    }
  },
  {
    "TextLocation": {
      "Start": 57053,
      "End": 57057
    },
    "TimeRange": {
      "StartTime": "01:16:00.3100000",
      "EndTime": "01:16:00.7600000"
    }
  },
  {
    "TextLocation": {
      "Start": 57058,
      "End": 57060
    },
    "TimeRange": {
      "StartTime": "01:16:00.7600000",
      "EndTime": "01:16:01.3300000"
    }
  },
  {
    "TextLocation": {
      "Start": 57061,
      "End": 57065
    },
    "TimeRange": {
      "StartTime": "01:16:01.3300000",
      "EndTime": "01:16:01.6600000"
    }
  },
  {
    "TextLocation": {
      "Start": 57066,
      "End": 57075
    },
    "TimeRange": {
      "StartTime": "01:16:01.6600000",
      "EndTime": "01:16:02.0200000"
    }
  },
  {
    "TextLocation": {
      "Start": 57076,
      "End": 57078
    },
    "TimeRange": {
      "StartTime": "01:16:02.0200000",
      "EndTime": "01:16:02.6800000"
    }
  },
  {
    "TextLocation": {
      "Start": 57079,
      "End": 57086
    },
    "TimeRange": {
      "StartTime": "01:16:02.6800000",
      "EndTime": "01:16:03.1600000"
    }
  },
  {
    "TextLocation": {
      "Start": 57087,
      "End": 57091
    },
    "TimeRange": {
      "StartTime": "01:16:03.1600000",
      "EndTime": "01:16:03.4900000"
    }
  },
  {
    "TextLocation": {
      "Start": 57092,
      "End": 57094
    },
    "TimeRange": {
      "StartTime": "01:16:03.5200000",
      "EndTime": "01:16:03.6700000"
    }
  },
  {
    "TextLocation": {
      "Start": 57095,
      "End": 57097
    },
    "TimeRange": {
      "StartTime": "01:16:03.6700000",
      "EndTime": "01:16:04.3000000"
    }
  },
  {
    "TextLocation": {
      "Start": 57100,
      "End": 57103
    },
    "TimeRange": {
      "StartTime": "01:16:04.3300000",
      "EndTime": "01:16:04.6600000"
    }
  },
  {
    "TextLocation": {
      "Start": 57106,
      "End": 57108
    },
    "TimeRange": {
      "StartTime": "01:16:06.1800000",
      "EndTime": "01:16:06.2700000"
    }
  },
  {
    "TextLocation": {
      "Start": 57109,
      "End": 57112
    },
    "TimeRange": {
      "StartTime": "01:16:06.2700000",
      "EndTime": "01:16:06.3300000"
    }
  },
  {
    "TextLocation": {
      "Start": 57113,
      "End": 57117
    },
    "TimeRange": {
      "StartTime": "01:16:06.3300000",
      "EndTime": "01:16:06.4500000"
    }
  },
  {
    "TextLocation": {
      "Start": 57118,
      "End": 57126
    },
    "TimeRange": {
      "StartTime": "01:16:06.4500000",
      "EndTime": "01:16:07.1400000"
    }
  },
  {
    "TextLocation": {
      "Start": 57129,
      "End": 57132
    },
    "TimeRange": {
      "StartTime": "01:16:07.5900000",
      "EndTime": "01:16:08.2200000"
    }
  },
  {
    "TextLocation": {
      "Start": 57135,
      "End": 57138
    },
    "TimeRange": {
      "StartTime": "01:16:08.6100000",
      "EndTime": "01:16:08.7600000"
    }
  },
  {
    "TextLocation": {
      "Start": 57139,
      "End": 57143
    },
    "TimeRange": {
      "StartTime": "01:16:08.7600000",
      "EndTime": "01:16:09.2100000"
    }
  },
  {
    "TextLocation": {
      "Start": 57146,
      "End": 57147
    },
    "TimeRange": {
      "StartTime": "01:16:09.2400000",
      "EndTime": "01:16:09.4200000"
    }
  },
  {
    "TextLocation": {
      "Start": 57148,
      "End": 57152
    },
    "TimeRange": {
      "StartTime": "01:16:09.4200000",
      "EndTime": "01:16:09.5100000"
    }
  },
  {
    "TextLocation": {
      "Start": 57153,
      "End": 57157
    },
    "TimeRange": {
      "StartTime": "01:16:09.5100000",
      "EndTime": "01:16:10.0800000"
    }
  },
  {
    "TextLocation": {
      "Start": 57160,
      "End": 57162
    },
    "TimeRange": {
      "StartTime": "01:16:10.5300000",
      "EndTime": "01:16:10.6800000"
    }
  },
  {
    "TextLocation": {
      "Start": 57163,
      "End": 57167
    },
    "TimeRange": {
      "StartTime": "01:16:10.6800000",
      "EndTime": "01:16:10.8300000"
    }
  },
  {
    "TextLocation": {
      "Start": 57168,
      "End": 57171
    },
    "TimeRange": {
      "StartTime": "01:16:10.8300000",
      "EndTime": "01:16:10.9799999"
    }
  },
  {
    "TextLocation": {
      "Start": 57172,
      "End": 57176
    },
    "TimeRange": {
      "StartTime": "01:16:10.9799999",
      "EndTime": "01:16:11.1300000"
    }
  },
  {
    "TextLocation": {
      "Start": 57177,
      "End": 57181
    },
    "TimeRange": {
      "StartTime": "01:16:11.1300000",
      "EndTime": "01:16:11.2800000"
    }
  },
  {
    "TextLocation": {
      "Start": 57182,
      "End": 57185
    },
    "TimeRange": {
      "StartTime": "01:16:11.2800000",
      "EndTime": "01:16:11.5900000"
    }
  },
  {
    "TextLocation": {
      "Start": 57188,
      "End": 57190
    },
    "TimeRange": {
      "StartTime": "01:16:11.6100000",
      "EndTime": "01:16:12.0600000"
    }
  },
  {
    "TextLocation": {
      "Start": 57193,
      "End": 57196
    },
    "TimeRange": {
      "StartTime": "01:16:12.0600000",
      "EndTime": "01:16:12.3300000"
    }
  },
  {
    "TextLocation": {
      "Start": 57197,
      "End": 57206
    },
    "TimeRange": {
      "StartTime": "01:16:12.3300000",
      "EndTime": "01:16:12.7800000"
    }
  },
  {
    "TextLocation": {
      "Start": 57207,
      "End": 57212
    },
    "TimeRange": {
      "StartTime": "01:16:12.7800000",
      "EndTime": "01:16:13.0200000"
    }
  },
  {
    "TextLocation": {
      "Start": 57213,
      "End": 57217
    },
    "TimeRange": {
      "StartTime": "01:16:13.0200000",
      "EndTime": "01:16:13.1700000"
    }
  },
  {
    "TextLocation": {
      "Start": 57218,
      "End": 57221
    },
    "TimeRange": {
      "StartTime": "01:16:13.1700000",
      "EndTime": "01:16:13.7100000"
    }
  },
  {
    "TextLocation": {
      "Start": 57224,
      "End": 57233
    },
    "TimeRange": {
      "StartTime": "01:16:13.8600000",
      "EndTime": "01:16:14.6300000"
    }
  },
  {
    "TextLocation": {
      "Start": 57235,
      "End": 57237
    },
    "TimeRange": {
      "StartTime": "01:16:14.6400000",
      "EndTime": "01:16:14.9700000"
    }
  },
  {
    "TextLocation": {
      "Start": 57238,
      "End": 57241
    },
    "TimeRange": {
      "StartTime": "01:16:14.9700000",
      "EndTime": "01:16:15.5700000"
    }
  },
  {
    "TextLocation": {
      "Start": 57244,
      "End": 57250
    },
    "TimeRange": {
      "StartTime": "01:16:15.5700000",
      "EndTime": "01:16:16.1100000"
    }
  },
  {
    "TextLocation": {
      "Start": 57253,
      "End": 57257
    },
    "TimeRange": {
      "StartTime": "01:16:16.3800000",
      "EndTime": "01:16:16.9799999"
    }
  },
  {
    "TextLocation": {
      "Start": 57258,
      "End": 57261
    },
    "TimeRange": {
      "StartTime": "01:16:17.5200000",
      "EndTime": "01:16:18.0600000"
    }
  },
  {
    "TextLocation": {
      "Start": 57262,
      "End": 57263
    },
    "TimeRange": {
      "StartTime": "01:16:18.0600000",
      "EndTime": "01:16:18.2100000"
    }
  },
  {
    "TextLocation": {
      "Start": 57264,
      "End": 57268
    },
    "TimeRange": {
      "StartTime": "01:16:18.2100000",
      "EndTime": "01:16:18.4500000"
    }
  },
  {
    "TextLocation": {
      "Start": 57269,
      "End": 57275
    },
    "TimeRange": {
      "StartTime": "01:16:18.4500000",
      "EndTime": "01:16:19.2600000"
    }
  },
  {
    "TextLocation": {
      "Start": 57277,
      "End": 57283
    },
    "TimeRange": {
      "StartTime": "01:16:19.8300000",
      "EndTime": "01:16:20.5200000"
    }
  },
  {
    "TextLocation": {
      "Start": 57284,
      "End": 57287
    },
    "TimeRange": {
      "StartTime": "01:16:20.5200000",
      "EndTime": "01:16:20.7900000"
    }
  },
  {
    "TextLocation": {
      "Start": 57288,
      "End": 57293
    },
    "TimeRange": {
      "StartTime": "01:16:20.7900000",
      "EndTime": "01:16:21.4500000"
    }
  },
  {
    "TextLocation": {
      "Start": 57296,
      "End": 57300
    },
    "TimeRange": {
      "StartTime": "01:16:24.6700000",
      "EndTime": "01:16:24.8800000"
    }
  },
  {
    "TextLocation": {
      "Start": 57301,
      "End": 57303
    },
    "TimeRange": {
      "StartTime": "01:16:24.8800000",
      "EndTime": "01:16:25.0600000"
    }
  },
  {
    "TextLocation": {
      "Start": 57304,
      "End": 57310
    },
    "TimeRange": {
      "StartTime": "01:16:25.0600000",
      "EndTime": "01:16:25.4200000"
    }
  },
  {
    "TextLocation": {
      "Start": 57311,
      "End": 57316
    },
    "TimeRange": {
      "StartTime": "01:16:25.4200000",
      "EndTime": "01:16:25.7200000"
    }
  },
  {
    "TextLocation": {
      "Start": 57317,
      "End": 57321
    },
    "TimeRange": {
      "StartTime": "01:16:25.7200000",
      "EndTime": "01:16:26.2900000"
    }
  },
  {
    "TextLocation": {
      "Start": 57324,
      "End": 57328
    },
    "TimeRange": {
      "StartTime": "01:16:26.6200000",
      "EndTime": "01:16:27.4000000"
    }
  },
  {
    "TextLocation": {
      "Start": 57331,
      "End": 57334
    },
    "TimeRange": {
      "StartTime": "01:16:28.2200000",
      "EndTime": "01:16:28.5100000"
    }
  },
  {
    "TextLocation": {
      "Start": 57335,
      "End": 57339
    },
    "TimeRange": {
      "StartTime": "01:16:28.5500000",
      "EndTime": "01:16:28.7000000"
    }
  },
  {
    "TextLocation": {
      "Start": 57340,
      "End": 57344
    },
    "TimeRange": {
      "StartTime": "01:16:28.7000000",
      "EndTime": "01:16:28.9100000"
    }
  },
  {
    "TextLocation": {
      "Start": 57345,
      "End": 57355
    },
    "TimeRange": {
      "StartTime": "01:16:28.9100000",
      "EndTime": "01:16:29.4700000"
    }
  },
  {
    "TextLocation": {
      "Start": 57356,
      "End": 57358
    },
    "TimeRange": {
      "StartTime": "01:16:29.4799999",
      "EndTime": "01:16:29.6300000"
    }
  },
  {
    "TextLocation": {
      "Start": 57359,
      "End": 57368
    },
    "TimeRange": {
      "StartTime": "01:16:29.6300000",
      "EndTime": "01:16:29.9900000"
    }
  },
  {
    "TextLocation": {
      "Start": 57369,
      "End": 57374
    },
    "TimeRange": {
      "StartTime": "01:16:29.9900000",
      "EndTime": "01:16:30.2000000"
    }
  },
  {
    "TextLocation": {
      "Start": 57375,
      "End": 57379
    },
    "TimeRange": {
      "StartTime": "01:16:30.2000000",
      "EndTime": "01:16:30.4100000"
    }
  },
  {
    "TextLocation": {
      "Start": 57380,
      "End": 57386
    },
    "TimeRange": {
      "StartTime": "01:16:30.4100000",
      "EndTime": "01:16:31.0300000"
    }
  },
  {
    "TextLocation": {
      "Start": 57389,
      "End": 57392
    },
    "TimeRange": {
      "StartTime": "01:16:31.0400000",
      "EndTime": "01:16:31.6700000"
    }
  },
  {
    "TextLocation": {
      "Start": 57395,
      "End": 57398
    },
    "TimeRange": {
      "StartTime": "01:16:32.2400000",
      "EndTime": "01:16:32.3900000"
    }
  },
  {
    "TextLocation": {
      "Start": 57399,
      "End": 57403
    },
    "TimeRange": {
      "StartTime": "01:16:32.3900000",
      "EndTime": "01:16:32.5400000"
    }
  },
  {
    "TextLocation": {
      "Start": 57404,
      "End": 57406
    },
    "TimeRange": {
      "StartTime": "01:16:32.5400000",
      "EndTime": "01:16:32.6899999"
    }
  },
  {
    "TextLocation": {
      "Start": 57407,
      "End": 57411
    },
    "TimeRange": {
      "StartTime": "01:16:32.6899999",
      "EndTime": "01:16:33.2299999"
    }
  },
  {
    "TextLocation": {
      "Start": 57414,
      "End": 57418
    },
    "TimeRange": {
      "StartTime": "01:16:33.5300000",
      "EndTime": "01:16:34.1300000"
    }
  },
  {
    "TextLocation": {
      "Start": 57421,
      "End": 57425
    },
    "TimeRange": {
      "StartTime": "01:16:35.7299999",
      "EndTime": "01:16:36.0900000"
    }
  },
  {
    "TextLocation": {
      "Start": 57426,
      "End": 57428
    },
    "TimeRange": {
      "StartTime": "01:16:36.0900000",
      "EndTime": "01:16:36.2100000"
    }
  },
  {
    "TextLocation": {
      "Start": 57429,
      "End": 57432
    },
    "TimeRange": {
      "StartTime": "01:16:36.2100000",
      "EndTime": "01:16:36.4500000"
    }
  },
  {
    "TextLocation": {
      "Start": 57433,
      "End": 57437
    },
    "TimeRange": {
      "StartTime": "01:16:36.4500000",
      "EndTime": "01:16:36.7800000"
    }
  },
  {
    "TextLocation": {
      "Start": 57438,
      "End": 57442
    },
    "TimeRange": {
      "StartTime": "01:16:36.7800000",
      "EndTime": "01:16:37.4399999"
    }
  },
  {
    "TextLocation": {
      "Start": 57445,
      "End": 57449
    },
    "TimeRange": {
      "StartTime": "01:16:37.8300000",
      "EndTime": "01:16:38.2800000"
    }
  },
  {
    "TextLocation": {
      "Start": 57452,
      "End": 57454
    },
    "TimeRange": {
      "StartTime": "01:16:38.7600000",
      "EndTime": "01:16:39.4799999"
    }
  },
  {
    "TextLocation": {
      "Start": 57457,
      "End": 57460
    },
    "TimeRange": {
      "StartTime": "01:16:40.6400000",
      "EndTime": "01:16:41.1800000"
    }
  },
  {
    "TextLocation": {
      "Start": 57461,
      "End": 57464
    },
    "TimeRange": {
      "StartTime": "01:16:41.1800000",
      "EndTime": "01:16:41.3600000"
    }
  },
  {
    "TextLocation": {
      "Start": 57465,
      "End": 57469
    },
    "TimeRange": {
      "StartTime": "01:16:41.3600000",
      "EndTime": "01:16:41.8700000"
    }
  },
  {
    "TextLocation": {
      "Start": 57470,
      "End": 57474
    },
    "TimeRange": {
      "StartTime": "01:16:41.8700000",
      "EndTime": "01:16:42.2299999"
    }
  },
  {
    "TextLocation": {
      "Start": 57475,
      "End": 57479
    },
    "TimeRange": {
      "StartTime": "01:16:42.2299999",
      "EndTime": "01:16:42.6500000"
    }
  },
  {
    "TextLocation": {
      "Start": 57487,
      "End": 57490
    },
    "TimeRange": {
      "StartTime": "01:16:42.6800000",
      "EndTime": "01:16:42.8000000"
    }
  },
  {
    "TextLocation": {
      "Start": 57491,
      "End": 57496
    },
    "TimeRange": {
      "StartTime": "01:16:42.8300000",
      "EndTime": "01:16:43.0400000"
    }
  },
  {
    "TextLocation": {
      "Start": 57497,
      "End": 57500
    },
    "TimeRange": {
      "StartTime": "01:16:43.0400000",
      "EndTime": "01:16:43.1300000"
    }
  },
  {
    "TextLocation": {
      "Start": 57501,
      "End": 57505
    },
    "TimeRange": {
      "StartTime": "01:16:43.1300000",
      "EndTime": "01:16:43.7600000"
    }
  },
  {
    "TextLocation": {
      "Start": 57513,
      "End": 57516
    },
    "TimeRange": {
      "StartTime": "01:16:44",
      "EndTime": "01:16:44.3300000"
    }
  },
  {
    "TextLocation": {
      "Start": 57517,
      "End": 57521
    },
    "TimeRange": {
      "StartTime": "01:16:44.3300000",
      "EndTime": "01:16:44.5700000"
    }
  },
  {
    "TextLocation": {
      "Start": 57522,
      "End": 57524
    },
    "TimeRange": {
      "StartTime": "01:16:44.5700000",
      "EndTime": "01:16:44.6300000"
    }
  },
  {
    "TextLocation": {
      "Start": 57525,
      "End": 57528
    },
    "TimeRange": {
      "StartTime": "01:16:44.6300000",
      "EndTime": "01:16:44.7200000"
    }
  },
  {
    "TextLocation": {
      "Start": 57529,
      "End": 57532
    },
    "TimeRange": {
      "StartTime": "01:16:44.7200000",
      "EndTime": "01:16:44.8700000"
    }
  },
  {
    "TextLocation": {
      "Start": 57533,
      "End": 57536
    },
    "TimeRange": {
      "StartTime": "01:16:44.8700000",
      "EndTime": "01:16:45.1100000"
    }
  },
  {
    "TextLocation": {
      "Start": 57537,
      "End": 57540
    },
    "TimeRange": {
      "StartTime": "01:16:45.1100000",
      "EndTime": "01:16:45.2299999"
    }
  },
  {
    "TextLocation": {
      "Start": 57541,
      "End": 57545
    },
    "TimeRange": {
      "StartTime": "01:16:45.2299999",
      "EndTime": "01:16:45.4399999"
    }
  },
  {
    "TextLocation": {
      "Start": 57547,
      "End": 57551
    },
    "TimeRange": {
      "StartTime": "01:16:45.4399999",
      "EndTime": "01:16:45.9200000"
    }
  },
  {
    "TextLocation": {
      "Start": 57554,
      "End": 57558
    },
    "TimeRange": {
      "StartTime": "01:16:46.3400000",
      "EndTime": "01:16:46.7900000"
    }
  },
  {
    "TextLocation": {
      "Start": 57559,
      "End": 57563
    },
    "TimeRange": {
      "StartTime": "01:16:46.7900000",
      "EndTime": "01:16:47.0600000"
    }
  },
  {
    "TextLocation": {
      "Start": 57564,
      "End": 57570
    },
    "TimeRange": {
      "StartTime": "01:16:47.0600000",
      "EndTime": "01:16:47.3000000"
    }
  },
  {
    "TextLocation": {
      "Start": 57571,
      "End": 57573
    },
    "TimeRange": {
      "StartTime": "01:16:47.3000000",
      "EndTime": "01:16:47.3600000"
    }
  },
  {
    "TextLocation": {
      "Start": 57574,
      "End": 57580
    },
    "TimeRange": {
      "StartTime": "01:16:47.3600000",
      "EndTime": "01:16:47.6600000"
    }
  },
  {
    "TextLocation": {
      "Start": 57581,
      "End": 57585
    },
    "TimeRange": {
      "StartTime": "01:16:47.6600000",
      "EndTime": "01:16:47.8400000"
    }
  },
  {
    "TextLocation": {
      "Start": 57586,
      "End": 57590
    },
    "TimeRange": {
      "StartTime": "01:16:47.8400000",
      "EndTime": "01:16:48.3200000"
    }
  },
  {
    "TextLocation": {
      "Start": 57591,
      "End": 57593
    },
    "TimeRange": {
      "StartTime": "01:16:49.6700000",
      "EndTime": "01:16:49.8500000"
    }
  },
  {
    "TextLocation": {
      "Start": 57594,
      "End": 57600
    },
    "TimeRange": {
      "StartTime": "01:16:49.8500000",
      "EndTime": "01:16:50.5400000"
    }
  },
  {
    "TextLocation": {
      "Start": 57601,
      "End": 57604
    },
    "TimeRange": {
      "StartTime": "01:16:51.0800000",
      "EndTime": "01:16:51.3500000"
    }
  },
  {
    "TextLocation": {
      "Start": 57605,
      "End": 57608
    },
    "TimeRange": {
      "StartTime": "01:16:51.3500000",
      "EndTime": "01:16:51.5600000"
    }
  },
  {
    "TextLocation": {
      "Start": 57609,
      "End": 57614
    },
    "TimeRange": {
      "StartTime": "01:16:51.5600000",
      "EndTime": "01:16:51.8600000"
    }
  },
  {
    "TextLocation": {
      "Start": 57615,
      "End": 57619
    },
    "TimeRange": {
      "StartTime": "01:16:51.8600000",
      "EndTime": "01:16:52.0400000"
    }
  },
  {
    "TextLocation": {
      "Start": 57620,
      "End": 57623
    },
    "TimeRange": {
      "StartTime": "01:16:52.0400000",
      "EndTime": "01:16:52.1300000"
    }
  },
  {
    "TextLocation": {
      "Start": 57624,
      "End": 57631
    },
    "TimeRange": {
      "StartTime": "01:16:52.1300000",
      "EndTime": "01:16:52.5500000"
    }
  },
  {
    "TextLocation": {
      "Start": 57632,
      "End": 57636
    },
    "TimeRange": {
      "StartTime": "01:16:52.5500000",
      "EndTime": "01:16:52.8500000"
    }
  },
  {
    "TextLocation": {
      "Start": 57639,
      "End": 57642
    },
    "TimeRange": {
      "StartTime": "01:16:52.8600000",
      "EndTime": "01:16:53.1700000"
    }
  },
  {
    "TextLocation": {
      "Start": 57645,
      "End": 57648
    },
    "TimeRange": {
      "StartTime": "01:16:53.8100000",
      "EndTime": "01:16:54.1100000"
    }
  },
  {
    "TextLocation": {
      "Start": 57649,
      "End": 57653
    },
    "TimeRange": {
      "StartTime": "01:16:54.1100000",
      "EndTime": "01:16:54.2600000"
    }
  },
  {
    "TextLocation": {
      "Start": 57654,
      "End": 57659
    },
    "TimeRange": {
      "StartTime": "01:16:54.2600000",
      "EndTime": "01:16:54.4399999"
    }
  },
  {
    "TextLocation": {
      "Start": 57660,
      "End": 57663
    },
    "TimeRange": {
      "StartTime": "01:16:54.4399999",
      "EndTime": "01:16:54.5300000"
    }
  },
  {
    "TextLocation": {
      "Start": 57664,
      "End": 57672
    },
    "TimeRange": {
      "StartTime": "01:16:54.5300000",
      "EndTime": "01:16:55.1600000"
    }
  },
  {
    "TextLocation": {
      "Start": 57675,
      "End": 57677
    },
    "TimeRange": {
      "StartTime": "01:16:55.1600000",
      "EndTime": "01:16:55.2800000"
    }
  },
  {
    "TextLocation": {
      "Start": 57678,
      "End": 57681
    },
    "TimeRange": {
      "StartTime": "01:16:55.2800000",
      "EndTime": "01:16:55.4300000"
    }
  },
  {
    "TextLocation": {
      "Start": 57682,
      "End": 57685
    },
    "TimeRange": {
      "StartTime": "01:16:55.4300000",
      "EndTime": "01:16:55.6700000"
    }
  },
  {
    "TextLocation": {
      "Start": 57686,
      "End": 57689
    },
    "TimeRange": {
      "StartTime": "01:16:55.6700000",
      "EndTime": "01:16:55.9399999"
    }
  },
  {
    "TextLocation": {
      "Start": 57690,
      "End": 57692
    },
    "TimeRange": {
      "StartTime": "01:16:55.9399999",
      "EndTime": "01:16:56.0600000"
    }
  },
  {
    "TextLocation": {
      "Start": 57693,
      "End": 57695
    },
    "TimeRange": {
      "StartTime": "01:16:56.0600000",
      "EndTime": "01:16:56.1200000"
    }
  },
  {
    "TextLocation": {
      "Start": 57696,
      "End": 57699
    },
    "TimeRange": {
      "StartTime": "01:16:56.1200000",
      "EndTime": "01:16:56.2400000"
    }
  },
  {
    "TextLocation": {
      "Start": 57700,
      "End": 57703
    },
    "TimeRange": {
      "StartTime": "01:16:56.2400000",
      "EndTime": "01:16:56.4200000"
    }
  },
  {
    "TextLocation": {
      "Start": 57704,
      "End": 57713
    },
    "TimeRange": {
      "StartTime": "01:16:56.4200000",
      "EndTime": "01:16:56.7500000"
    }
  },
  {
    "TextLocation": {
      "Start": 57714,
      "End": 57718
    },
    "TimeRange": {
      "StartTime": "01:16:56.7500000",
      "EndTime": "01:16:57.1100000"
    }
  },
  {
    "TextLocation": {
      "Start": 57721,
      "End": 57722
    },
    "TimeRange": {
      "StartTime": "01:16:57.2600000",
      "EndTime": "01:16:57.3800000"
    }
  },
  {
    "TextLocation": {
      "Start": 57723,
      "End": 57726
    },
    "TimeRange": {
      "StartTime": "01:16:57.3800000",
      "EndTime": "01:16:57.5600000"
    }
  },
  {
    "TextLocation": {
      "Start": 57727,
      "End": 57729
    },
    "TimeRange": {
      "StartTime": "01:16:57.5600000",
      "EndTime": "01:16:57.9200000"
    }
  },
  {
    "TextLocation": {
      "Start": 57732,
      "End": 57734
    },
    "TimeRange": {
      "StartTime": "01:16:59.1100000",
      "EndTime": "01:16:59.3800000"
    }
  },
  {
    "TextLocation": {
      "Start": 57735,
      "End": 57740
    },
    "TimeRange": {
      "StartTime": "01:16:59.3800000",
      "EndTime": "01:16:59.6200000"
    }
  },
  {
    "TextLocation": {
      "Start": 57741,
      "End": 57748
    },
    "TimeRange": {
      "StartTime": "01:16:59.6200000",
      "EndTime": "01:17:00.0100000"
    }
  },
  {
    "TextLocation": {
      "Start": 57749,
      "End": 57751
    },
    "TimeRange": {
      "StartTime": "01:17:00.0100000",
      "EndTime": "01:17:00.1000000"
    }
  },
  {
    "TextLocation": {
      "Start": 57752,
      "End": 57756
    },
    "TimeRange": {
      "StartTime": "01:17:00.1000000",
      "EndTime": "01:17:00.2800000"
    }
  },
  {
    "TextLocation": {
      "Start": 57757,
      "End": 57759
    },
    "TimeRange": {
      "StartTime": "01:17:00.2800000",
      "EndTime": "01:17:00.4300000"
    }
  },
  {
    "TextLocation": {
      "Start": 57760,
      "End": 57764
    },
    "TimeRange": {
      "StartTime": "01:17:00.4300000",
      "EndTime": "01:17:00.9100000"
    }
  },
  {
    "TextLocation": {
      "Start": 57767,
      "End": 57769
    },
    "TimeRange": {
      "StartTime": "01:17:02.1600000",
      "EndTime": "01:17:02.2500000"
    }
  },
  {
    "TextLocation": {
      "Start": 57770,
      "End": 57774
    },
    "TimeRange": {
      "StartTime": "01:17:02.2500000",
      "EndTime": "01:17:02.4000000"
    }
  },
  {
    "TextLocation": {
      "Start": 57775,
      "End": 57780
    },
    "TimeRange": {
      "StartTime": "01:17:02.4000000",
      "EndTime": "01:17:02.6400000"
    }
  },
  {
    "TextLocation": {
      "Start": 57781,
      "End": 57783
    },
    "TimeRange": {
      "StartTime": "01:17:02.6400000",
      "EndTime": "01:17:02.7299999"
    }
  },
  {
    "TextLocation": {
      "Start": 57784,
      "End": 57786
    },
    "TimeRange": {
      "StartTime": "01:17:02.7299999",
      "EndTime": "01:17:03.2700000"
    }
  },
  {
    "TextLocation": {
      "Start": 57789,
      "End": 57791
    },
    "TimeRange": {
      "StartTime": "01:17:03.8700000",
      "EndTime": "01:17:04.2299999"
    }
  },
  {
    "TextLocation": {
      "Start": 57793,
      "End": 57796
    },
    "TimeRange": {
      "StartTime": "01:17:04.2299999",
      "EndTime": "01:17:04.3800000"
    }
  },
  {
    "TextLocation": {
      "Start": 57797,
      "End": 57803
    },
    "TimeRange": {
      "StartTime": "01:17:04.3800000",
      "EndTime": "01:17:04.9200000"
    }
  },
  {
    "TextLocation": {
      "Start": 57806,
      "End": 57809
    },
    "TimeRange": {
      "StartTime": "01:17:08.2100000",
      "EndTime": "01:17:08.4500000"
    }
  },
  {
    "TextLocation": {
      "Start": 57810,
      "End": 57813
    },
    "TimeRange": {
      "StartTime": "01:17:08.4500000",
      "EndTime": "01:17:08.6000000"
    }
  },
  {
    "TextLocation": {
      "Start": 57814,
      "End": 57816
    },
    "TimeRange": {
      "StartTime": "01:17:08.6000000",
      "EndTime": "01:17:08.7500000"
    }
  },
  {
    "TextLocation": {
      "Start": 57817,
      "End": 57821
    },
    "TimeRange": {
      "StartTime": "01:17:08.7500000",
      "EndTime": "01:17:09.1400000"
    }
  },
  {
    "TextLocation": {
      "Start": 57824,
      "End": 57828
    },
    "TimeRange": {
      "StartTime": "01:17:09.3300000",
      "EndTime": "01:17:09.6000000"
    }
  },
  {
    "TextLocation": {
      "Start": 57831,
      "End": 57835
    },
    "TimeRange": {
      "StartTime": "01:17:10.5500000",
      "EndTime": "01:17:10.7600000"
    }
  },
  {
    "TextLocation": {
      "Start": 57838,
      "End": 57841
    },
    "TimeRange": {
      "StartTime": "01:17:10.7600000",
      "EndTime": "01:17:10.8800000"
    }
  },
  {
    "TextLocation": {
      "Start": 57842,
      "End": 57850
    },
    "TimeRange": {
      "StartTime": "01:17:10.8800000",
      "EndTime": "01:17:11.1200000"
    }
  },
  {
    "TextLocation": {
      "Start": 57851,
      "End": 57859
    },
    "TimeRange": {
      "StartTime": "01:17:11.1200000",
      "EndTime": "01:17:11.8400000"
    }
  },
  {
    "TextLocation": {
      "Start": 57862,
      "End": 57870
    },
    "TimeRange": {
      "StartTime": "01:17:12.2600000",
      "EndTime": "01:17:12.8600000"
    }
  },
  {
    "TextLocation": {
      "Start": 57871,
      "End": 57875
    },
    "TimeRange": {
      "StartTime": "01:17:12.8600000",
      "EndTime": "01:17:13.4600000"
    }
  },
  {
    "TextLocation": {
      "Start": 57878,
      "End": 57880
    },
    "TimeRange": {
      "StartTime": "01:17:14.2100000",
      "EndTime": "01:17:14.3600000"
    }
  },
  {
    "TextLocation": {
      "Start": 57881,
      "End": 57885
    },
    "TimeRange": {
      "StartTime": "01:17:14.3600000",
      "EndTime": "01:17:14.5400000"
    }
  },
  {
    "TextLocation": {
      "Start": 57886,
      "End": 57890
    },
    "TimeRange": {
      "StartTime": "01:17:14.5400000",
      "EndTime": "01:17:14.9600000"
    }
  },
  {
    "TextLocation": {
      "Start": 57893,
      "End": 57895
    },
    "TimeRange": {
      "StartTime": "01:17:15.7200000",
      "EndTime": "01:17:16.5700000"
    }
  },
  {
    "TextLocation": {
      "Start": 57898,
      "End": 57901
    },
    "TimeRange": {
      "StartTime": "01:17:17.3300000",
      "EndTime": "01:17:17.5100000"
    }
  },
  {
    "TextLocation": {
      "Start": 57902,
      "End": 57906
    },
    "TimeRange": {
      "StartTime": "01:17:17.5100000",
      "EndTime": "01:17:17.6899999"
    }
  },
  {
    "TextLocation": {
      "Start": 57907,
      "End": 57911
    },
    "TimeRange": {
      "StartTime": "01:17:17.6899999",
      "EndTime": "01:17:17.8700000"
    }
  },
  {
    "TextLocation": {
      "Start": 57912,
      "End": 57914
    },
    "TimeRange": {
      "StartTime": "01:17:17.8700000",
      "EndTime": "01:17:17.9900000"
    }
  },
  {
    "TextLocation": {
      "Start": 57915,
      "End": 57921
    },
    "TimeRange": {
      "StartTime": "01:17:17.9900000",
      "EndTime": "01:17:18.2600000"
    }
  },
  {
    "TextLocation": {
      "Start": 57922,
      "End": 57925
    },
    "TimeRange": {
      "StartTime": "01:17:18.2600000",
      "EndTime": "01:17:18.4100000"
    }
  },
  {
    "TextLocation": {
      "Start": 57926,
      "End": 57930
    },
    "TimeRange": {
      "StartTime": "01:17:18.4100000",
      "EndTime": "01:17:18.6200000"
    }
  },
  {
    "TextLocation": {
      "Start": 57931,
      "End": 57935
    },
    "TimeRange": {
      "StartTime": "01:17:18.6200000",
      "EndTime": "01:17:18.8600000"
    }
  },
  {
    "TextLocation": {
      "Start": 57936,
      "End": 57942
    },
    "TimeRange": {
      "StartTime": "01:17:18.8600000",
      "EndTime": "01:17:19.1899999"
    }
  },
  {
    "TextLocation": {
      "Start": 57943,
      "End": 57945
    },
    "TimeRange": {
      "StartTime": "01:17:19.1899999",
      "EndTime": "01:17:19.6700000"
    }
  },
  {
    "TextLocation": {
      "Start": 57948,
      "End": 57957
    },
    "TimeRange": {
      "StartTime": "01:17:19.7100000",
      "EndTime": "01:17:20.3300000"
    }
  },
  {
    "TextLocation": {
      "Start": 57960,
      "End": 57962
    },
    "TimeRange": {
      "StartTime": "01:17:27.0200000",
      "EndTime": "01:17:27.1400000"
    }
  },
  {
    "TextLocation": {
      "Start": 57963,
      "End": 57968
    },
    "TimeRange": {
      "StartTime": "01:17:27.1400000",
      "EndTime": "01:17:27.3800000"
    }
  },
  {
    "TextLocation": {
      "Start": 57969,
      "End": 57973
    },
    "TimeRange": {
      "StartTime": "01:17:27.3800000",
      "EndTime": "01:17:27.6500000"
    }
  },
  {
    "TextLocation": {
      "Start": 57974,
      "End": 57979
    },
    "TimeRange": {
      "StartTime": "01:17:27.6500000",
      "EndTime": "01:17:28.1600000"
    }
  },
  {
    "TextLocation": {
      "Start": 57980,
      "End": 57983
    },
    "TimeRange": {
      "StartTime": "01:17:28.1600000",
      "EndTime": "01:17:28.2800000"
    }
  },
  {
    "TextLocation": {
      "Start": 57984,
      "End": 57988
    },
    "TimeRange": {
      "StartTime": "01:17:28.2800000",
      "EndTime": "01:17:28.4600000"
    }
  },
  {
    "TextLocation": {
      "Start": 57989,
      "End": 57994
    },
    "TimeRange": {
      "StartTime": "01:17:28.4600000",
      "EndTime": "01:17:28.8500000"
    }
  },
  {
    "TextLocation": {
      "Start": 57995,
      "End": 57997
    },
    "TimeRange": {
      "StartTime": "01:17:28.8500000",
      "EndTime": "01:17:28.9700000"
    }
  },
  {
    "TextLocation": {
      "Start": 57998,
      "End": 58003
    },
    "TimeRange": {
      "StartTime": "01:17:28.9700000",
      "EndTime": "01:17:29.1500000"
    }
  },
  {
    "TextLocation": {
      "Start": 58011,
      "End": 58013
    },
    "TimeRange": {
      "StartTime": "01:17:29.1500000",
      "EndTime": "01:17:29.2100000"
    }
  },
  {
    "TextLocation": {
      "Start": 58014,
      "End": 58016
    },
    "TimeRange": {
      "StartTime": "01:17:29.2100000",
      "EndTime": "01:17:29.3300000"
    }
  },
  {
    "TextLocation": {
      "Start": 58017,
      "End": 58022
    },
    "TimeRange": {
      "StartTime": "01:17:29.3300000",
      "EndTime": "01:17:29.7500000"
    }
  },
  {
    "TextLocation": {
      "Start": 58023,
      "End": 58027
    },
    "TimeRange": {
      "StartTime": "01:17:29.7500000",
      "EndTime": "01:17:30.1400000"
    }
  },
  {
    "TextLocation": {
      "Start": 58035,
      "End": 58041
    },
    "TimeRange": {
      "StartTime": "01:17:30.2600000",
      "EndTime": "01:17:30.8600000"
    }
  },
  {
    "TextLocation": {
      "Start": 58042,
      "End": 58047
    },
    "TimeRange": {
      "StartTime": "01:17:30.9799999",
      "EndTime": "01:17:31.5200000"
    }
  },
  {
    "TextLocation": {
      "Start": 58048,
      "End": 58056
    },
    "TimeRange": {
      "StartTime": "01:17:31.5200000",
      "EndTime": "01:17:32.0600000"
    }
  },
  {
    "TextLocation": {
      "Start": 58057,
      "End": 58061
    },
    "TimeRange": {
      "StartTime": "01:17:32.0600000",
      "EndTime": "01:17:32.6400000"
    }
  },
  {
    "TextLocation": {
      "Start": 58064,
      "End": 58066
    },
    "TimeRange": {
      "StartTime": "01:17:32.6700000",
      "EndTime": "01:17:33.2500000"
    }
  },
  {
    "TextLocation": {
      "Start": 58067,
      "End": 58073
    },
    "TimeRange": {
      "StartTime": "01:17:33.5900000",
      "EndTime": "01:17:33.9200000"
    }
  },
  {
    "TextLocation": {
      "Start": 58074,
      "End": 58076
    },
    "TimeRange": {
      "StartTime": "01:17:33.9200000",
      "EndTime": "01:17:33.9799999"
    }
  },
  {
    "TextLocation": {
      "Start": 58077,
      "End": 58086
    },
    "TimeRange": {
      "StartTime": "01:17:33.9799999",
      "EndTime": "01:17:34.3700000"
    }
  },
  {
    "TextLocation": {
      "Start": 58087,
      "End": 58089
    },
    "TimeRange": {
      "StartTime": "01:17:34.3700000",
      "EndTime": "01:17:34.4900000"
    }
  },
  {
    "TextLocation": {
      "Start": 58090,
      "End": 58092
    },
    "TimeRange": {
      "StartTime": "01:17:34.4900000",
      "EndTime": "01:17:35.1500000"
    }
  },
  {
    "TextLocation": {
      "Start": 58093,
      "End": 58100
    },
    "TimeRange": {
      "StartTime": "01:17:35.1500000",
      "EndTime": "01:17:35.8100000"
    }
  },
  {
    "TextLocation": {
      "Start": 58101,
      "End": 58105
    },
    "TimeRange": {
      "StartTime": "01:17:35.8100000",
      "EndTime": "01:17:36.3800000"
    }
  },
  {
    "TextLocation": {
      "Start": 58106,
      "End": 58109
    },
    "TimeRange": {
      "StartTime": "01:17:36.3800000",
      "EndTime": "01:17:36.7100000"
    }
  },
  {
    "TextLocation": {
      "Start": 58110,
      "End": 58112
    },
    "TimeRange": {
      "StartTime": "01:17:36.7100000",
      "EndTime": "01:17:36.8900000"
    }
  },
  {
    "TextLocation": {
      "Start": 58113,
      "End": 58115
    },
    "TimeRange": {
      "StartTime": "01:17:36.8900000",
      "EndTime": "01:17:37.3700000"
    }
  },
  {
    "TextLocation": {
      "Start": 58118,
      "End": 58122
    },
    "TimeRange": {
      "StartTime": "01:17:37.3900000",
      "EndTime": "01:17:37.8200000"
    }
  },
  {
    "TextLocation": {
      "Start": 58125,
      "End": 58127
    },
    "TimeRange": {
      "StartTime": "01:17:37.8500000",
      "EndTime": "01:17:37.9399999"
    }
  },
  {
    "TextLocation": {
      "Start": 58128,
      "End": 58131
    },
    "TimeRange": {
      "StartTime": "01:17:37.9399999",
      "EndTime": "01:17:38.1200000"
    }
  },
  {
    "TextLocation": {
      "Start": 58134,
      "End": 58136
    },
    "TimeRange": {
      "StartTime": "01:17:38.7500000",
      "EndTime": "01:17:39.0500000"
    }
  },
  {
    "TextLocation": {
      "Start": 58137,
      "End": 58140
    },
    "TimeRange": {
      "StartTime": "01:17:39.0500000",
      "EndTime": "01:17:39.1400000"
    }
  },
  {
    "TextLocation": {
      "Start": 58141,
      "End": 58150
    },
    "TimeRange": {
      "StartTime": "01:17:39.1400000",
      "EndTime": "01:17:39.4700000"
    }
  },
  {
    "TextLocation": {
      "Start": 58151,
      "End": 58153
    },
    "TimeRange": {
      "StartTime": "01:17:39.4700000",
      "EndTime": "01:17:39.5600000"
    }
  },
  {
    "TextLocation": {
      "Start": 58154,
      "End": 58158
    },
    "TimeRange": {
      "StartTime": "01:17:39.5600000",
      "EndTime": "01:17:39.8000000"
    }
  },
  {
    "TextLocation": {
      "Start": 58159,
      "End": 58165
    },
    "TimeRange": {
      "StartTime": "01:17:39.8000000",
      "EndTime": "01:17:40.0700000"
    }
  },
  {
    "TextLocation": {
      "Start": 58166,
      "End": 58170
    },
    "TimeRange": {
      "StartTime": "01:17:40.0700000",
      "EndTime": "01:17:40.7600000"
    }
  },
  {
    "TextLocation": {
      "Start": 58172,
      "End": 58177
    },
    "TimeRange": {
      "StartTime": "01:17:40.7600000",
      "EndTime": "01:17:41.1200000"
    }
  },
  {
    "TextLocation": {
      "Start": 58178,
      "End": 58181
    },
    "TimeRange": {
      "StartTime": "01:17:41.1200000",
      "EndTime": "01:17:41.2700000"
    }
  },
  {
    "TextLocation": {
      "Start": 58182,
      "End": 58185
    },
    "TimeRange": {
      "StartTime": "01:17:41.2700000",
      "EndTime": "01:17:41.3600000"
    }
  },
  {
    "TextLocation": {
      "Start": 58186,
      "End": 58190
    },
    "TimeRange": {
      "StartTime": "01:17:41.3600000",
      "EndTime": "01:17:41.9300000"
    }
  },
  {
    "TextLocation": {
      "Start": 58191,
      "End": 58193
    },
    "TimeRange": {
      "StartTime": "01:17:42.2600000",
      "EndTime": "01:17:42.4399999"
    }
  },
  {
    "TextLocation": {
      "Start": 58194,
      "End": 58197
    },
    "TimeRange": {
      "StartTime": "01:17:42.4399999",
      "EndTime": "01:17:43.3400000"
    }
  },
  {
    "TextLocation": {
      "Start": 58199,
      "End": 58203
    },
    "TimeRange": {
      "StartTime": "01:17:43.3400000",
      "EndTime": "01:17:43.5800000"
    }
  },
  {
    "TextLocation": {
      "Start": 58204,
      "End": 58211
    },
    "TimeRange": {
      "StartTime": "01:17:43.5800000",
      "EndTime": "01:17:43.9399999"
    }
  },
  {
    "TextLocation": {
      "Start": 58212,
      "End": 58217
    },
    "TimeRange": {
      "StartTime": "01:17:43.9399999",
      "EndTime": "01:17:44.4200000"
    }
  },
  {
    "TextLocation": {
      "Start": 58220,
      "End": 58223
    },
    "TimeRange": {
      "StartTime": "01:17:44.4500000",
      "EndTime": "01:17:44.6000000"
    }
  },
  {
    "TextLocation": {
      "Start": 58224,
      "End": 58229
    },
    "TimeRange": {
      "StartTime": "01:17:44.6000000",
      "EndTime": "01:17:44.7500000"
    }
  },
  {
    "TextLocation": {
      "Start": 58230,
      "End": 58234
    },
    "TimeRange": {
      "StartTime": "01:17:44.7500000",
      "EndTime": "01:17:44.8700000"
    }
  },
  {
    "TextLocation": {
      "Start": 58235,
      "End": 58240
    },
    "TimeRange": {
      "StartTime": "01:17:44.8700000",
      "EndTime": "01:17:44.9900000"
    }
  },
  {
    "TextLocation": {
      "Start": 58241,
      "End": 58248
    },
    "TimeRange": {
      "StartTime": "01:17:44.9900000",
      "EndTime": "01:17:45.2900000"
    }
  },
  {
    "TextLocation": {
      "Start": 58250,
      "End": 58252
    },
    "TimeRange": {
      "StartTime": "01:17:45.2900000",
      "EndTime": "01:17:45.3800000"
    }
  },
  {
    "TextLocation": {
      "Start": 58253,
      "End": 58257
    },
    "TimeRange": {
      "StartTime": "01:17:45.3800000",
      "EndTime": "01:17:45.5000000"
    }
  },
  {
    "TextLocation": {
      "Start": 58258,
      "End": 58265
    },
    "TimeRange": {
      "StartTime": "01:17:45.5000000",
      "EndTime": "01:17:45.9500000"
    }
  },
  {
    "TextLocation": {
      "Start": 58268,
      "End": 58270
    },
    "TimeRange": {
      "StartTime": "01:17:45.9799999",
      "EndTime": "01:17:46.2800000"
    }
  },
  {
    "TextLocation": {
      "Start": 58273,
      "End": 58276
    },
    "TimeRange": {
      "StartTime": "01:17:46.3700000",
      "EndTime": "01:17:46.5800000"
    }
  },
  {
    "TextLocation": {
      "Start": 58277,
      "End": 58281
    },
    "TimeRange": {
      "StartTime": "01:17:46.5800000",
      "EndTime": "01:17:46.7600000"
    }
  },
  {
    "TextLocation": {
      "Start": 58282,
      "End": 58285
    },
    "TimeRange": {
      "StartTime": "01:17:46.7600000",
      "EndTime": "01:17:46.9100000"
    }
  },
  {
    "TextLocation": {
      "Start": 58286,
      "End": 58289
    },
    "TimeRange": {
      "StartTime": "01:17:46.9100000",
      "EndTime": "01:17:47"
    }
  },
  {
    "TextLocation": {
      "Start": 58290,
      "End": 58294
    },
    "TimeRange": {
      "StartTime": "01:17:47",
      "EndTime": "01:17:47.2700000"
    }
  },
  {
    "TextLocation": {
      "Start": 58295,
      "End": 58297
    },
    "TimeRange": {
      "StartTime": "01:17:47.2700000",
      "EndTime": "01:17:47.4200000"
    }
  },
  {
    "TextLocation": {
      "Start": 58298,
      "End": 58301
    },
    "TimeRange": {
      "StartTime": "01:17:47.4200000",
      "EndTime": "01:17:47.5100000"
    }
  },
  {
    "TextLocation": {
      "Start": 58302,
      "End": 58307
    },
    "TimeRange": {
      "StartTime": "01:17:47.5100000",
      "EndTime": "01:17:47.8700000"
    }
  },
  {
    "TextLocation": {
      "Start": 58308,
      "End": 58313
    },
    "TimeRange": {
      "StartTime": "01:17:48.0800000",
      "EndTime": "01:17:48.6800000"
    }
  },
  {
    "TextLocation": {
      "Start": 58316,
      "End": 58322
    },
    "TimeRange": {
      "StartTime": "01:17:48.9200000",
      "EndTime": "01:17:49.3100000"
    }
  },
  {
    "TextLocation": {
      "Start": 58323,
      "End": 58325
    },
    "TimeRange": {
      "StartTime": "01:17:49.3100000",
      "EndTime": "01:17:49.6100000"
    }
  },
  {
    "TextLocation": {
      "Start": 58326,
      "End": 58331
    },
    "TimeRange": {
      "StartTime": "01:17:49.6100000",
      "EndTime": "01:17:50.1500000"
    }
  },
  {
    "TextLocation": {
      "Start": 58334,
      "End": 58336
    },
    "TimeRange": {
      "StartTime": "01:17:55.0200000",
      "EndTime": "01:17:55.2600000"
    }
  },
  {
    "TextLocation": {
      "Start": 58337,
      "End": 58340
    },
    "TimeRange": {
      "StartTime": "01:17:55.2600000",
      "EndTime": "01:17:55.3500000"
    }
  },
  {
    "TextLocation": {
      "Start": 58341,
      "End": 58345
    },
    "TimeRange": {
      "StartTime": "01:17:55.3500000",
      "EndTime": "01:17:55.6200000"
    }
  },
  {
    "TextLocation": {
      "Start": 58346,
      "End": 58350
    },
    "TimeRange": {
      "StartTime": "01:17:55.6200000",
      "EndTime": "01:17:55.7400000"
    }
  },
  {
    "TextLocation": {
      "Start": 58351,
      "End": 58354
    },
    "TimeRange": {
      "StartTime": "01:17:55.7400000",
      "EndTime": "01:17:55.9200000"
    }
  },
  {
    "TextLocation": {
      "Start": 58355,
      "End": 58360
    },
    "TimeRange": {
      "StartTime": "01:17:55.9200000",
      "EndTime": "01:17:56.2200000"
    }
  },
  {
    "TextLocation": {
      "Start": 58361,
      "End": 58366
    },
    "TimeRange": {
      "StartTime": "01:17:56.2200000",
      "EndTime": "01:17:56.8500000"
    }
  },
  {
    "TextLocation": {
      "Start": 58374,
      "End": 58378
    },
    "TimeRange": {
      "StartTime": "01:17:56.8500000",
      "EndTime": "01:17:57.1200000"
    }
  },
  {
    "TextLocation": {
      "Start": 58379,
      "End": 58383
    },
    "TimeRange": {
      "StartTime": "01:17:57.1200000",
      "EndTime": "01:17:57.2700000"
    }
  },
  {
    "TextLocation": {
      "Start": 58384,
      "End": 58392
    },
    "TimeRange": {
      "StartTime": "01:17:57.2700000",
      "EndTime": "01:17:57.9300000"
    }
  },
  {
    "TextLocation": {
      "Start": 58393,
      "End": 58399
    },
    "TimeRange": {
      "StartTime": "01:17:58.1400000",
      "EndTime": "01:17:58.4700000"
    }
  },
  {
    "TextLocation": {
      "Start": 58400,
      "End": 58406
    },
    "TimeRange": {
      "StartTime": "01:17:58.4700000",
      "EndTime": "01:17:58.7100000"
    }
  },
  {
    "TextLocation": {
      "Start": 58407,
      "End": 58411
    },
    "TimeRange": {
      "StartTime": "01:17:58.7100000",
      "EndTime": "01:17:58.8900000"
    }
  },
  {
    "TextLocation": {
      "Start": 58412,
      "End": 58415
    },
    "TimeRange": {
      "StartTime": "01:17:58.8900000",
      "EndTime": "01:17:59.1899999"
    }
  },
  {
    "TextLocation": {
      "Start": 58423,
      "End": 58426
    },
    "TimeRange": {
      "StartTime": "01:17:59.2200000",
      "EndTime": "01:17:59.7299999"
    }
  },
  {
    "TextLocation": {
      "Start": 58429,
      "End": 58432
    },
    "TimeRange": {
      "StartTime": "01:18:00.9200000",
      "EndTime": "01:18:01.3400000"
    }
  },
  {
    "TextLocation": {
      "Start": 58433,
      "End": 58436
    },
    "TimeRange": {
      "StartTime": "01:18:01.7900000",
      "EndTime": "01:18:02.0300000"
    }
  },
  {
    "TextLocation": {
      "Start": 58437,
      "End": 58441
    },
    "TimeRange": {
      "StartTime": "01:18:02.0300000",
      "EndTime": "01:18:02.3300000"
    }
  },
  {
    "TextLocation": {
      "Start": 58442,
      "End": 58447
    },
    "TimeRange": {
      "StartTime": "01:18:02.3300000",
      "EndTime": "01:18:02.5100000"
    }
  },
  {
    "TextLocation": {
      "Start": 58448,
      "End": 58450
    },
    "TimeRange": {
      "StartTime": "01:18:02.5100000",
      "EndTime": "01:18:02.7800000"
    }
  },
  {
    "TextLocation": {
      "Start": 58451,
      "End": 58453
    },
    "TimeRange": {
      "StartTime": "01:18:02.7800000",
      "EndTime": "01:18:02.9600000"
    }
  },
  {
    "TextLocation": {
      "Start": 58454,
      "End": 58457
    },
    "TimeRange": {
      "StartTime": "01:18:02.9600000",
      "EndTime": "01:18:03.0800000"
    }
  },
  {
    "TextLocation": {
      "Start": 58458,
      "End": 58461
    },
    "TimeRange": {
      "StartTime": "01:18:03.0800000",
      "EndTime": "01:18:03.2600000"
    }
  },
  {
    "TextLocation": {
      "Start": 58462,
      "End": 58464
    },
    "TimeRange": {
      "StartTime": "01:18:03.2600000",
      "EndTime": "01:18:03.3500000"
    }
  },
  {
    "TextLocation": {
      "Start": 58465,
      "End": 58469
    },
    "TimeRange": {
      "StartTime": "01:18:03.3500000",
      "EndTime": "01:18:03.5000000"
    }
  },
  {
    "TextLocation": {
      "Start": 58470,
      "End": 58475
    },
    "TimeRange": {
      "StartTime": "01:18:03.5000000",
      "EndTime": "01:18:03.7700000"
    }
  },
  {
    "TextLocation": {
      "Start": 58476,
      "End": 58480
    },
    "TimeRange": {
      "StartTime": "01:18:03.7700000",
      "EndTime": "01:18:03.9500000"
    }
  },
  {
    "TextLocation": {
      "Start": 58481,
      "End": 58484
    },
    "TimeRange": {
      "StartTime": "01:18:03.9500000",
      "EndTime": "01:18:04.3700000"
    }
  },
  {
    "TextLocation": {
      "Start": 58487,
      "End": 58490
    },
    "TimeRange": {
      "StartTime": "01:18:05.7299999",
      "EndTime": "01:18:05.8800000"
    }
  },
  {
    "TextLocation": {
      "Start": 58491,
      "End": 58500
    },
    "TimeRange": {
      "StartTime": "01:18:05.8800000",
      "EndTime": "01:18:06.3000000"
    }
  },
  {
    "TextLocation": {
      "Start": 58502,
      "End": 58506
    },
    "TimeRange": {
      "StartTime": "01:18:06.3000000",
      "EndTime": "01:18:06.6000000"
    }
  },
  {
    "TextLocation": {
      "Start": 58507,
      "End": 58512
    },
    "TimeRange": {
      "StartTime": "01:18:06.6000000",
      "EndTime": "01:18:06.9300000"
    }
  },
  {
    "TextLocation": {
      "Start": 58515,
      "End": 58517
    },
    "TimeRange": {
      "StartTime": "01:18:07.9200000",
      "EndTime": "01:18:08.1899999"
    }
  },
  {
    "TextLocation": {
      "Start": 58518,
      "End": 58522
    },
    "TimeRange": {
      "StartTime": "01:18:08.1899999",
      "EndTime": "01:18:08.3700000"
    }
  },
  {
    "TextLocation": {
      "Start": 58523,
      "End": 58525
    },
    "TimeRange": {
      "StartTime": "01:18:08.3700000",
      "EndTime": "01:18:08.4600000"
    }
  },
  {
    "TextLocation": {
      "Start": 58533,
      "End": 58538
    },
    "TimeRange": {
      "StartTime": "01:18:08.4600000",
      "EndTime": "01:18:08.9100000"
    }
  },
  {
    "TextLocation": {
      "Start": 58539,
      "End": 58544
    },
    "TimeRange": {
      "StartTime": "01:18:08.9100000",
      "EndTime": "01:18:09.6500000"
    }
  },
  {
    "TextLocation": {
      "Start": 58546,
      "End": 58548
    },
    "TimeRange": {
      "StartTime": "01:18:09.6899999",
      "EndTime": "01:18:09.9000000"
    }
  },
  {
    "TextLocation": {
      "Start": 58549,
      "End": 58552
    },
    "TimeRange": {
      "StartTime": "01:18:09.9000000",
      "EndTime": "01:18:09.9900000"
    }
  },
  {
    "TextLocation": {
      "Start": 58553,
      "End": 58558
    },
    "TimeRange": {
      "StartTime": "01:18:09.9900000",
      "EndTime": "01:18:10.1100000"
    }
  },
  {
    "TextLocation": {
      "Start": 58566,
      "End": 58570
    },
    "TimeRange": {
      "StartTime": "01:18:10.1100000",
      "EndTime": "01:18:10.2600000"
    }
  },
  {
    "TextLocation": {
      "Start": 58571,
      "End": 58575
    },
    "TimeRange": {
      "StartTime": "01:18:10.2600000",
      "EndTime": "01:18:10.4100000"
    }
  },
  {
    "TextLocation": {
      "Start": 58576,
      "End": 58578
    },
    "TimeRange": {
      "StartTime": "01:18:10.4100000",
      "EndTime": "01:18:10.5300000"
    }
  },
  {
    "TextLocation": {
      "Start": 58579,
      "End": 58580
    },
    "TimeRange": {
      "StartTime": "01:18:10.5300000",
      "EndTime": "01:18:10.5900000"
    }
  },
  {
    "TextLocation": {
      "Start": 58581,
      "End": 58588
    },
    "TimeRange": {
      "StartTime": "01:18:10.5900000",
      "EndTime": "01:18:11.0100000"
    }
  },
  {
    "TextLocation": {
      "Start": 58589,
      "End": 58591
    },
    "TimeRange": {
      "StartTime": "01:18:11.0100000",
      "EndTime": "01:18:11.3400000"
    }
  },
  {
    "TextLocation": {
      "Start": 58592,
      "End": 58596
    },
    "TimeRange": {
      "StartTime": "01:18:11.3400000",
      "EndTime": "01:18:11.6400000"
    }
  },
  {
    "TextLocation": {
      "Start": 58597,
      "End": 58599
    },
    "TimeRange": {
      "StartTime": "01:18:11.6400000",
      "EndTime": "01:18:11.7600000"
    }
  },
  {
    "TextLocation": {
      "Start": 58600,
      "End": 58605
    },
    "TimeRange": {
      "StartTime": "01:18:11.7600000",
      "EndTime": "01:18:12.0600000"
    }
  },
  {
    "TextLocation": {
      "Start": 58613,
      "End": 58618
    },
    "TimeRange": {
      "StartTime": "01:18:12.0600000",
      "EndTime": "01:18:12.3000000"
    }
  },
  {
    "TextLocation": {
      "Start": 58619,
      "End": 58624
    },
    "TimeRange": {
      "StartTime": "01:18:12.3000000",
      "EndTime": "01:18:12.5700000"
    }
  },
  {
    "TextLocation": {
      "Start": 58625,
      "End": 58628
    },
    "TimeRange": {
      "StartTime": "01:18:12.5700000",
      "EndTime": "01:18:12.7200000"
    }
  },
  {
    "TextLocation": {
      "Start": 58629,
      "End": 58631
    },
    "TimeRange": {
      "StartTime": "01:18:12.7200000",
      "EndTime": "01:18:12.8700000"
    }
  },
  {
    "TextLocation": {
      "Start": 58632,
      "End": 58639
    },
    "TimeRange": {
      "StartTime": "01:18:12.8700000",
      "EndTime": "01:18:13.1100000"
    }
  },
  {
    "TextLocation": {
      "Start": 58640,
      "End": 58642
    },
    "TimeRange": {
      "StartTime": "01:18:13.1100000",
      "EndTime": "01:18:13.2600000"
    }
  },
  {
    "TextLocation": {
      "Start": 58643,
      "End": 58647
    },
    "TimeRange": {
      "StartTime": "01:18:13.2700000",
      "EndTime": "01:18:13.7400000"
    }
  },
  {
    "TextLocation": {
      "Start": 58655,
      "End": 58662
    },
    "TimeRange": {
      "StartTime": "01:18:13.9500000",
      "EndTime": "01:18:14.3100000"
    }
  },
  {
    "TextLocation": {
      "Start": 58664,
      "End": 58666
    },
    "TimeRange": {
      "StartTime": "01:18:14.3100000",
      "EndTime": "01:18:14.4000000"
    }
  },
  {
    "TextLocation": {
      "Start": 58667,
      "End": 58670
    },
    "TimeRange": {
      "StartTime": "01:18:14.4000000",
      "EndTime": "01:18:14.4900000"
    }
  },
  {
    "TextLocation": {
      "Start": 58671,
      "End": 58676
    },
    "TimeRange": {
      "StartTime": "01:18:14.4900000",
      "EndTime": "01:18:14.8500000"
    }
  },
  {
    "TextLocation": {
      "Start": 58679,
      "End": 58681
    },
    "TimeRange": {
      "StartTime": "01:18:15.2700000",
      "EndTime": "01:18:15.4200000"
    }
  },
  {
    "TextLocation": {
      "Start": 58682,
      "End": 58687
    },
    "TimeRange": {
      "StartTime": "01:18:15.4200000",
      "EndTime": "01:18:15.7200000"
    }
  },
  {
    "TextLocation": {
      "Start": 58688,
      "End": 58690
    },
    "TimeRange": {
      "StartTime": "01:18:15.7200000",
      "EndTime": "01:18:16.0200000"
    }
  },
  {
    "TextLocation": {
      "Start": 58691,
      "End": 58693
    },
    "TimeRange": {
      "StartTime": "01:18:16.0200000",
      "EndTime": "01:18:16.6200000"
    }
  },
  {
    "TextLocation": {
      "Start": 58694,
      "End": 58702
    },
    "TimeRange": {
      "StartTime": "01:18:16.6200000",
      "EndTime": "01:18:17.2800000"
    }
  },
  {
    "TextLocation": {
      "Start": 58703,
      "End": 58705
    },
    "TimeRange": {
      "StartTime": "01:18:17.2800000",
      "EndTime": "01:18:17.5500000"
    }
  },
  {
    "TextLocation": {
      "Start": 58706,
      "End": 58710
    },
    "TimeRange": {
      "StartTime": "01:18:17.5500000",
      "EndTime": "01:18:19.7100000"
    }
  },
  {
    "TextLocation": {
      "Start": 58713,
      "End": 58716
    },
    "TimeRange": {
      "StartTime": "01:18:21.9900000",
      "EndTime": "01:18:22.1400000"
    }
  },
  {
    "TextLocation": {
      "Start": 58717,
      "End": 58720
    },
    "TimeRange": {
      "StartTime": "01:18:22.1400000",
      "EndTime": "01:18:22.2299999"
    }
  },
  {
    "TextLocation": {
      "Start": 58721,
      "End": 58724
    },
    "TimeRange": {
      "StartTime": "01:18:22.2299999",
      "EndTime": "01:18:22.3800000"
    }
  },
  {
    "TextLocation": {
      "Start": 58725,
      "End": 58729
    },
    "TimeRange": {
      "StartTime": "01:18:22.3800000",
      "EndTime": "01:18:22.5300000"
    }
  },
  {
    "TextLocation": {
      "Start": 58730,
      "End": 58734
    },
    "TimeRange": {
      "StartTime": "01:18:22.5300000",
      "EndTime": "01:18:22.6800000"
    }
  },
  {
    "TextLocation": {
      "Start": 58735,
      "End": 58740
    },
    "TimeRange": {
      "StartTime": "01:18:22.6800000",
      "EndTime": "01:18:22.8600000"
    }
  },
  {
    "TextLocation": {
      "Start": 58741,
      "End": 58748
    },
    "TimeRange": {
      "StartTime": "01:18:22.8600000",
      "EndTime": "01:18:23.0100000"
    }
  },
  {
    "TextLocation": {
      "Start": 58749,
      "End": 58752
    },
    "TimeRange": {
      "StartTime": "01:18:23.0100000",
      "EndTime": "01:18:23.1000000"
    }
  },
  {
    "TextLocation": {
      "Start": 58753,
      "End": 58760
    },
    "TimeRange": {
      "StartTime": "01:18:23.1000000",
      "EndTime": "01:18:23.8500000"
    }
  },
  {
    "TextLocation": {
      "Start": 58763,
      "End": 58765
    },
    "TimeRange": {
      "StartTime": "01:18:26.1600000",
      "EndTime": "01:18:26.2800000"
    }
  },
  {
    "TextLocation": {
      "Start": 58766,
      "End": 58770
    },
    "TimeRange": {
      "StartTime": "01:18:26.2800000",
      "EndTime": "01:18:26.3700000"
    }
  },
  {
    "TextLocation": {
      "Start": 58771,
      "End": 58779
    },
    "TimeRange": {
      "StartTime": "01:18:26.3700000",
      "EndTime": "01:18:27.0300000"
    }
  },
  {
    "TextLocation": {
      "Start": 58780,
      "End": 58782
    },
    "TimeRange": {
      "StartTime": "01:18:27.0300000",
      "EndTime": "01:18:27.2400000"
    }
  },
  {
    "TextLocation": {
      "Start": 58783,
      "End": 58788
    },
    "TimeRange": {
      "StartTime": "01:18:27.2400000",
      "EndTime": "01:18:28.1100000"
    }
  },
  {
    "TextLocation": {
      "Start": 58789,
      "End": 58798
    },
    "TimeRange": {
      "StartTime": "01:18:29.3400000",
      "EndTime": "01:18:30.4500000"
    }
  },
  {
    "TextLocation": {
      "Start": 58799,
      "End": 58802
    },
    "TimeRange": {
      "StartTime": "01:18:30.4500000",
      "EndTime": "01:18:31.0200000"
    }
  },
  {
    "TextLocation": {
      "Start": 58804,
      "End": 58808
    },
    "TimeRange": {
      "StartTime": "01:18:31.0200000",
      "EndTime": "01:18:32.2200000"
    }
  },
  {
    "TextLocation": {
      "Start": 58811,
      "End": 58813
    },
    "TimeRange": {
      "StartTime": "01:18:33.3700000",
      "EndTime": "01:18:33.5700000"
    }
  },
  {
    "TextLocation": {
      "Start": 58814,
      "End": 58819
    },
    "TimeRange": {
      "StartTime": "01:18:33.5700000",
      "EndTime": "01:18:34.3800000"
    }
  },
  {
    "TextLocation": {
      "Start": 58820,
      "End": 58827
    },
    "TimeRange": {
      "StartTime": "01:18:34.5000000",
      "EndTime": "01:18:34.8300000"
    }
  },
  {
    "TextLocation": {
      "Start": 58828,
      "End": 58830
    },
    "TimeRange": {
      "StartTime": "01:18:34.8300000",
      "EndTime": "01:18:34.9500000"
    }
  },
  {
    "TextLocation": {
      "Start": 58831,
      "End": 58838
    },
    "TimeRange": {
      "StartTime": "01:18:34.9500000",
      "EndTime": "01:18:35.4300000"
    }
  },
  {
    "TextLocation": {
      "Start": 58841,
      "End": 58843
    },
    "TimeRange": {
      "StartTime": "01:18:35.4300000",
      "EndTime": "01:18:35.5800000"
    }
  },
  {
    "TextLocation": {
      "Start": 58844,
      "End": 58846
    },
    "TimeRange": {
      "StartTime": "01:18:35.5800000",
      "EndTime": "01:18:35.7299999"
    }
  },
  {
    "TextLocation": {
      "Start": 58847,
      "End": 58852
    },
    "TimeRange": {
      "StartTime": "01:18:35.7299999",
      "EndTime": "01:18:35.9700000"
    }
  },
  {
    "TextLocation": {
      "Start": 58853,
      "End": 58855
    },
    "TimeRange": {
      "StartTime": "01:18:35.9700000",
      "EndTime": "01:18:36.4500000"
    }
  },
  {
    "TextLocation": {
      "Start": 58858,
      "End": 58860
    },
    "TimeRange": {
      "StartTime": "01:18:37.4399999",
      "EndTime": "01:18:37.6200000"
    }
  },
  {
    "TextLocation": {
      "Start": 58861,
      "End": 58865
    },
    "TimeRange": {
      "StartTime": "01:18:37.6200000",
      "EndTime": "01:18:37.8600000"
    }
  },
  {
    "TextLocation": {
      "Start": 58866,
      "End": 58870
    },
    "TimeRange": {
      "StartTime": "01:18:37.8600000",
      "EndTime": "01:18:38.5500000"
    }
  },
  {
    "TextLocation": {
      "Start": 58873,
      "End": 58874
    },
    "TimeRange": {
      "StartTime": "01:18:40.5600000",
      "EndTime": "01:18:40.6800000"
    }
  },
  {
    "TextLocation": {
      "Start": 58875,
      "End": 58880
    },
    "TimeRange": {
      "StartTime": "01:18:40.6800000",
      "EndTime": "01:18:41.3100000"
    }
  },
  {
    "TextLocation": {
      "Start": 58882,
      "End": 58889
    },
    "TimeRange": {
      "StartTime": "01:18:41.7900000",
      "EndTime": "01:18:42.9300000"
    }
  },
  {
    "TextLocation": {
      "Start": 58892,
      "End": 58894
    },
    "TimeRange": {
      "StartTime": "01:18:43.8900000",
      "EndTime": "01:18:44.2200000"
    }
  },
  {
    "TextLocation": {
      "Start": 58895,
      "End": 58899
    },
    "TimeRange": {
      "StartTime": "01:18:44.2200000",
      "EndTime": "01:18:45.4200000"
    }
  },
  {
    "TextLocation": {
      "Start": 58902,
      "End": 58905
    },
    "TimeRange": {
      "StartTime": "01:18:46.1400000",
      "EndTime": "01:18:46.6500000"
    }
  },
  {
    "TextLocation": {
      "Start": 58906,
      "End": 58910
    },
    "TimeRange": {
      "StartTime": "01:18:46.6500000",
      "EndTime": "01:18:46.8600000"
    }
  },
  {
    "TextLocation": {
      "Start": 58911,
      "End": 58913
    },
    "TimeRange": {
      "StartTime": "01:18:46.8600000",
      "EndTime": "01:18:46.9799999"
    }
  },
  {
    "TextLocation": {
      "Start": 58914,
      "End": 58918
    },
    "TimeRange": {
      "StartTime": "01:18:46.9799999",
      "EndTime": "01:18:47.1000000"
    }
  },
  {
    "TextLocation": {
      "Start": 58919,
      "End": 58927
    },
    "TimeRange": {
      "StartTime": "01:18:47.1000000",
      "EndTime": "01:18:47.5200000"
    }
  },
  {
    "TextLocation": {
      "Start": 58928,
      "End": 58930
    },
    "TimeRange": {
      "StartTime": "01:18:47.5200000",
      "EndTime": "01:18:47.7299999"
    }
  },
  {
    "TextLocation": {
      "Start": 58931,
      "End": 58936
    },
    "TimeRange": {
      "StartTime": "01:18:47.7299999",
      "EndTime": "01:18:48.7500000"
    }
  },
  {
    "TextLocation": {
      "Start": 58939,
      "End": 58948
    },
    "TimeRange": {
      "StartTime": "01:18:51.5900000",
      "EndTime": "01:18:52.4000000"
    }
  },
  {
    "TextLocation": {
      "Start": 58949,
      "End": 58951
    },
    "TimeRange": {
      "StartTime": "01:18:52.4000000",
      "EndTime": "01:18:53.0600000"
    }
  },
  {
    "TextLocation": {
      "Start": 58952,
      "End": 58956
    },
    "TimeRange": {
      "StartTime": "01:18:53.9600000",
      "EndTime": "01:18:55.0700000"
    }
  },
  {
    "TextLocation": {
      "Start": 58959,
      "End": 58961
    },
    "TimeRange": {
      "StartTime": "01:18:59.4600000",
      "EndTime": "01:18:59.6100000"
    }
  },
  {
    "TextLocation": {
      "Start": 58962,
      "End": 58971
    },
    "TimeRange": {
      "StartTime": "01:18:59.6100000",
      "EndTime": "01:19:00.4000000"
    }
  },
  {
    "TextLocation": {
      "Start": 58972,
      "End": 58976
    },
    "TimeRange": {
      "StartTime": "01:19:00.4000000",
      "EndTime": "01:19:01.2000000"
    }
  },
  {
    "TextLocation": {
      "Start": 58979,
      "End": 58982
    },
    "TimeRange": {
      "StartTime": "01:19:01.3500000",
      "EndTime": "01:19:01.6500000"
    }
  },
  {
    "TextLocation": {
      "Start": 58983,
      "End": 58992
    },
    "TimeRange": {
      "StartTime": "01:19:01.6500000",
      "EndTime": "01:19:01.9799999"
    }
  },
  {
    "TextLocation": {
      "Start": 58993,
      "End": 59001
    },
    "TimeRange": {
      "StartTime": "01:19:01.9799999",
      "EndTime": "01:19:02.3400000"
    }
  },
  {
    "TextLocation": {
      "Start": 59002,
      "End": 59004
    },
    "TimeRange": {
      "StartTime": "01:19:02.3400000",
      "EndTime": "01:19:02.7299999"
    }
  },
  {
    "TextLocation": {
      "Start": 59005,
      "End": 59010
    },
    "TimeRange": {
      "StartTime": "01:19:02.7299999",
      "EndTime": "01:19:03"
    }
  },
  {
    "TextLocation": {
      "Start": 59011,
      "End": 59014
    },
    "TimeRange": {
      "StartTime": "01:19:03",
      "EndTime": "01:19:03.1200000"
    }
  },
  {
    "TextLocation": {
      "Start": 59015,
      "End": 59019
    },
    "TimeRange": {
      "StartTime": "01:19:03.1200000",
      "EndTime": "01:19:03.3600000"
    }
  },
  {
    "TextLocation": {
      "Start": 59020,
      "End": 59022
    },
    "TimeRange": {
      "StartTime": "01:19:03.3600000",
      "EndTime": "01:19:03.7800000"
    }
  },
  {
    "TextLocation": {
      "Start": 59025,
      "End": 59028
    },
    "TimeRange": {
      "StartTime": "01:19:04.5900000",
      "EndTime": "01:19:05.2200000"
    }
  },
  {
    "TextLocation": {
      "Start": 59031,
      "End": 59035
    },
    "TimeRange": {
      "StartTime": "01:19:08.1600000",
      "EndTime": "01:19:08.7900000"
    }
  },
  {
    "TextLocation": {
      "Start": 59036,
      "End": 59039
    },
    "TimeRange": {
      "StartTime": "01:19:08.7900000",
      "EndTime": "01:19:09.5400000"
    }
  },
  {
    "TextLocation": {
      "Start": 59042,
      "End": 59048
    },
    "TimeRange": {
      "StartTime": "01:19:11.4900000",
      "EndTime": "01:19:11.9700000"
    }
  },
  {
    "TextLocation": {
      "Start": 59049,
      "End": 59051
    },
    "TimeRange": {
      "StartTime": "01:19:11.9700000",
      "EndTime": "01:19:12.5100000"
    }
  },
  {
    "TextLocation": {
      "Start": 59052,
      "End": 59055
    },
    "TimeRange": {
      "StartTime": "01:19:12.8700000",
      "EndTime": "01:19:13.4100000"
    }
  },
  {
    "TextLocation": {
      "Start": 59056,
      "End": 59064
    },
    "TimeRange": {
      "StartTime": "01:19:13.4100000",
      "EndTime": "01:19:13.9799999"
    }
  },
  {
    "TextLocation": {
      "Start": 59065,
      "End": 59076
    },
    "TimeRange": {
      "StartTime": "01:19:13.9799999",
      "EndTime": "01:19:14.6100000"
    }
  },
  {
    "TextLocation": {
      "Start": 59077,
      "End": 59082
    },
    "TimeRange": {
      "StartTime": "01:19:14.6100000",
      "EndTime": "01:19:15.1200000"
    }
  },
  {
    "TextLocation": {
      "Start": 59083,
      "End": 59087
    },
    "TimeRange": {
      "StartTime": "01:19:15.1200000",
      "EndTime": "01:19:15.3300000"
    }
  },
  {
    "TextLocation": {
      "Start": 59088,
      "End": 59092
    },
    "TimeRange": {
      "StartTime": "01:19:15.3300000",
      "EndTime": "01:19:15.8100000"
    }
  },
  {
    "TextLocation": {
      "Start": 59095,
      "End": 59098
    },
    "TimeRange": {
      "StartTime": "01:19:15.8100000",
      "EndTime": "01:19:16.1700000"
    }
  },
  {
    "TextLocation": {
      "Start": 59101,
      "End": 59104
    },
    "TimeRange": {
      "StartTime": "01:19:16.8900000",
      "EndTime": "01:19:17.0700000"
    }
  },
  {
    "TextLocation": {
      "Start": 59105,
      "End": 59107
    },
    "TimeRange": {
      "StartTime": "01:19:17.0700000",
      "EndTime": "01:19:17.1899999"
    }
  },
  {
    "TextLocation": {
      "Start": 59108,
      "End": 59111
    },
    "TimeRange": {
      "StartTime": "01:19:17.1899999",
      "EndTime": "01:19:17.3400000"
    }
  },
  {
    "TextLocation": {
      "Start": 59112,
      "End": 59118
    },
    "TimeRange": {
      "StartTime": "01:19:17.3400000",
      "EndTime": "01:19:17.9100000"
    }
  },
  {
    "TextLocation": {
      "Start": 59120,
      "End": 59125
    },
    "TimeRange": {
      "StartTime": "01:19:18.1800000",
      "EndTime": "01:19:18.8700000"
    }
  },
  {
    "TextLocation": {
      "Start": 59128,
      "End": 59131
    },
    "TimeRange": {
      "StartTime": "01:19:19.2299999",
      "EndTime": "01:19:19.3900000"
    }
  },
  {
    "TextLocation": {
      "Start": 59132,
      "End": 59134
    },
    "TimeRange": {
      "StartTime": "01:19:19.3900000",
      "EndTime": "01:19:19.4399999"
    }
  },
  {
    "TextLocation": {
      "Start": 59135,
      "End": 59138
    },
    "TimeRange": {
      "StartTime": "01:19:19.4399999",
      "EndTime": "01:19:19.5300000"
    }
  },
  {
    "TextLocation": {
      "Start": 59139,
      "End": 59143
    },
    "TimeRange": {
      "StartTime": "01:19:19.5300000",
      "EndTime": "01:19:19.8000000"
    }
  },
  {
    "TextLocation": {
      "Start": 59144,
      "End": 59149
    },
    "TimeRange": {
      "StartTime": "01:19:19.8000000",
      "EndTime": "01:19:20.0700000"
    }
  },
  {
    "TextLocation": {
      "Start": 59151,
      "End": 59154
    },
    "TimeRange": {
      "StartTime": "01:19:20.0700000",
      "EndTime": "01:19:20.1899999"
    }
  },
  {
    "TextLocation": {
      "Start": 59155,
      "End": 59167
    },
    "TimeRange": {
      "StartTime": "01:19:20.1899999",
      "EndTime": "01:19:20.7900000"
    }
  },
  {
    "TextLocation": {
      "Start": 59168,
      "End": 59172
    },
    "TimeRange": {
      "StartTime": "01:19:20.7900000",
      "EndTime": "01:19:21.2400000"
    }
  },
  {
    "TextLocation": {
      "Start": 59175,
      "End": 59178
    },
    "TimeRange": {
      "StartTime": "01:19:21.2700000",
      "EndTime": "01:19:21.4799999"
    }
  },
  {
    "TextLocation": {
      "Start": 59179,
      "End": 59183
    },
    "TimeRange": {
      "StartTime": "01:19:21.4799999",
      "EndTime": "01:19:21.6500000"
    }
  },
  {
    "TextLocation": {
      "Start": 59184,
      "End": 59186
    },
    "TimeRange": {
      "StartTime": "01:19:21.6600000",
      "EndTime": "01:19:21.7500000"
    }
  },
  {
    "TextLocation": {
      "Start": 59187,
      "End": 59196
    },
    "TimeRange": {
      "StartTime": "01:19:21.7500000",
      "EndTime": "01:19:22.4100000"
    }
  },
  {
    "TextLocation": {
      "Start": 59199,
      "End": 59208
    },
    "TimeRange": {
      "StartTime": "01:19:22.8000000",
      "EndTime": "01:19:23.1600000"
    }
  },
  {
    "TextLocation": {
      "Start": 59210,
      "End": 59214
    },
    "TimeRange": {
      "StartTime": "01:19:23.1600000",
      "EndTime": "01:19:23.2500000"
    }
  },
  {
    "TextLocation": {
      "Start": 59215,
      "End": 59218
    },
    "TimeRange": {
      "StartTime": "01:19:23.2500000",
      "EndTime": "01:19:23.3700000"
    }
  },
  {
    "TextLocation": {
      "Start": 59219,
      "End": 59227
    },
    "TimeRange": {
      "StartTime": "01:19:23.3700000",
      "EndTime": "01:19:23.9399999"
    }
  },
  {
    "TextLocation": {
      "Start": 59230,
      "End": 59233
    },
    "TimeRange": {
      "StartTime": "01:19:23.9700000",
      "EndTime": "01:19:24.3600000"
    }
  },
  {
    "TextLocation": {
      "Start": 59235,
      "End": 59238
    },
    "TimeRange": {
      "StartTime": "01:19:24.3600000",
      "EndTime": "01:19:24.5400000"
    }
  },
  {
    "TextLocation": {
      "Start": 59239,
      "End": 59242
    },
    "TimeRange": {
      "StartTime": "01:19:24.5400000",
      "EndTime": "01:19:24.6600000"
    }
  },
  {
    "TextLocation": {
      "Start": 59243,
      "End": 59248
    },
    "TimeRange": {
      "StartTime": "01:19:24.6600000",
      "EndTime": "01:19:25.1100000"
    }
  },
  {
    "TextLocation": {
      "Start": 59251,
      "End": 59255
    },
    "TimeRange": {
      "StartTime": "01:19:25.3800000",
      "EndTime": "01:19:25.5600000"
    }
  },
  {
    "TextLocation": {
      "Start": 59256,
      "End": 59259
    },
    "TimeRange": {
      "StartTime": "01:19:25.5600000",
      "EndTime": "01:19:25.6500000"
    }
  },
  {
    "TextLocation": {
      "Start": 59260,
      "End": 59265
    },
    "TimeRange": {
      "StartTime": "01:19:25.6500000",
      "EndTime": "01:19:25.8300000"
    }
  },
  {
    "TextLocation": {
      "Start": 59266,
      "End": 59271
    },
    "TimeRange": {
      "StartTime": "01:19:25.8300000",
      "EndTime": "01:19:26.4300000"
    }
  },
  {
    "TextLocation": {
      "Start": 59274,
      "End": 59279
    },
    "TimeRange": {
      "StartTime": "01:19:27.0900000",
      "EndTime": "01:19:27.3000000"
    }
  },
  {
    "TextLocation": {
      "Start": 59280,
      "End": 59285
    },
    "TimeRange": {
      "StartTime": "01:19:27.3000000",
      "EndTime": "01:19:27.7200000"
    }
  },
  {
    "TextLocation": {
      "Start": 59286,
      "End": 59289
    },
    "TimeRange": {
      "StartTime": "01:19:27.7200000",
      "EndTime": "01:19:28.1400000"
    }
  },
  {
    "TextLocation": {
      "Start": 59290,
      "End": 59294
    },
    "TimeRange": {
      "StartTime": "01:19:28.3200000",
      "EndTime": "01:19:29.0100000"
    }
  },
  {
    "TextLocation": {
      "Start": 59295,
      "End": 59303
    },
    "TimeRange": {
      "StartTime": "01:19:29.0100000",
      "EndTime": "01:19:30"
    }
  },
  {
    "TextLocation": {
      "Start": 59306,
      "End": 59309
    },
    "TimeRange": {
      "StartTime": "01:19:30.2100000",
      "EndTime": "01:19:31.0500000"
    }
  },
  {
    "TextLocation": {
      "Start": 59310,
      "End": 59313
    },
    "TimeRange": {
      "StartTime": "01:19:31.2299999",
      "EndTime": "01:19:31.5300000"
    }
  },
  {
    "TextLocation": {
      "Start": 59314,
      "End": 59318
    },
    "TimeRange": {
      "StartTime": "01:19:31.5300000",
      "EndTime": "01:19:31.7100000"
    }
  },
  {
    "TextLocation": {
      "Start": 59319,
      "End": 59321
    },
    "TimeRange": {
      "StartTime": "01:19:31.7100000",
      "EndTime": "01:19:31.9200000"
    }
  },
  {
    "TextLocation": {
      "Start": 59322,
      "End": 59328
    },
    "TimeRange": {
      "StartTime": "01:19:31.9200000",
      "EndTime": "01:19:32.6700000"
    }
  },
  {
    "TextLocation": {
      "Start": 59331,
      "End": 59333
    },
    "TimeRange": {
      "StartTime": "01:19:33.0600000",
      "EndTime": "01:19:33.2100000"
    }
  },
  {
    "TextLocation": {
      "Start": 59334,
      "End": 59340
    },
    "TimeRange": {
      "StartTime": "01:19:33.2400000",
      "EndTime": "01:19:33.6899999"
    }
  },
  {
    "TextLocation": {
      "Start": 59343,
      "End": 59346
    },
    "TimeRange": {
      "StartTime": "01:19:34.6100000",
      "EndTime": "01:19:34.8400000"
    }
  },
  {
    "TextLocation": {
      "Start": 59347,
      "End": 59349
    },
    "TimeRange": {
      "StartTime": "01:19:34.8400000",
      "EndTime": "01:19:34.8800000"
    }
  },
  {
    "TextLocation": {
      "Start": 59350,
      "End": 59353
    },
    "TimeRange": {
      "StartTime": "01:19:34.8800000",
      "EndTime": "01:19:34.9399999"
    }
  },
  {
    "TextLocation": {
      "Start": 59354,
      "End": 59358
    },
    "TimeRange": {
      "StartTime": "01:19:34.9399999",
      "EndTime": "01:19:35.0700000"
    }
  },
  {
    "TextLocation": {
      "Start": 59359,
      "End": 59362
    },
    "TimeRange": {
      "StartTime": "01:19:35.0900000",
      "EndTime": "01:19:35.4200000"
    }
  },
  {
    "TextLocation": {
      "Start": 59363,
      "End": 59366
    },
    "TimeRange": {
      "StartTime": "01:19:35.4200000",
      "EndTime": "01:19:35.7800000"
    }
  },
  {
    "TextLocation": {
      "Start": 59367,
      "End": 59370
    },
    "TimeRange": {
      "StartTime": "01:19:35.7800000",
      "EndTime": "01:19:36.1100000"
    }
  },
  {
    "TextLocation": {
      "Start": 59371,
      "End": 59379
    },
    "TimeRange": {
      "StartTime": "01:19:36.1100000",
      "EndTime": "01:19:36.5600000"
    }
  },
  {
    "TextLocation": {
      "Start": 59380,
      "End": 59384
    },
    "TimeRange": {
      "StartTime": "01:19:36.5600000",
      "EndTime": "01:19:36.9799999"
    }
  },
  {
    "TextLocation": {
      "Start": 59387,
      "End": 59394
    },
    "TimeRange": {
      "StartTime": "01:19:37.2500000",
      "EndTime": "01:19:37.9399999"
    }
  },
  {
    "TextLocation": {
      "Start": 59397,
      "End": 59398
    },
    "TimeRange": {
      "StartTime": "01:19:40.9600000",
      "EndTime": "01:19:41.1100000"
    }
  },
  {
    "TextLocation": {
      "Start": 59399,
      "End": 59401
    },
    "TimeRange": {
      "StartTime": "01:19:41.1100000",
      "EndTime": "01:19:41.2500000"
    }
  },
  {
    "TextLocation": {
      "Start": 59402,
      "End": 59409
    },
    "TimeRange": {
      "StartTime": "01:19:41.2600000",
      "EndTime": "01:19:41.9500000"
    }
  },
  {
    "TextLocation": {
      "Start": 59410,
      "End": 59416
    },
    "TimeRange": {
      "StartTime": "01:19:41.9500000",
      "EndTime": "01:19:42.3700000"
    }
  },
  {
    "TextLocation": {
      "Start": 59417,
      "End": 59420
    },
    "TimeRange": {
      "StartTime": "01:19:42.3700000",
      "EndTime": "01:19:42.5800000"
    }
  },
  {
    "TextLocation": {
      "Start": 59421,
      "End": 59423
    },
    "TimeRange": {
      "StartTime": "01:19:42.5800000",
      "EndTime": "01:19:43.7800000"
    }
  },
  {
    "TextLocation": {
      "Start": 59426,
      "End": 59431
    },
    "TimeRange": {
      "StartTime": "01:19:48.6100000",
      "EndTime": "01:19:48.9399999"
    }
  },
  {
    "TextLocation": {
      "Start": 59432,
      "End": 59434
    },
    "TimeRange": {
      "StartTime": "01:19:49.2200000",
      "EndTime": "01:19:50.2000000"
    }
  },
  {
    "TextLocation": {
      "Start": 59435,
      "End": 59438
    },
    "TimeRange": {
      "StartTime": "01:19:50.2000000",
      "EndTime": "01:19:50.6800000"
    }
  },
  {
    "TextLocation": {
      "Start": 59439,
      "End": 59447
    },
    "TimeRange": {
      "StartTime": "01:19:50.6800000",
      "EndTime": "01:19:51.3700000"
    }
  },
  {
    "TextLocation": {
      "Start": 59449,
      "End": 59450
    },
    "TimeRange": {
      "StartTime": "01:19:51.3700000",
      "EndTime": "01:19:51.4900000"
    }
  },
  {
    "TextLocation": {
      "Start": 59451,
      "End": 59456
    },
    "TimeRange": {
      "StartTime": "01:19:51.4900000",
      "EndTime": "01:19:51.7600000"
    }
  },
  {
    "TextLocation": {
      "Start": 59457,
      "End": 59460
    },
    "TimeRange": {
      "StartTime": "01:19:51.7600000",
      "EndTime": "01:19:51.9399999"
    }
  },
  {
    "TextLocation": {
      "Start": 59461,
      "End": 59466
    },
    "TimeRange": {
      "StartTime": "01:19:51.9399999",
      "EndTime": "01:19:52.3300000"
    }
  },
  {
    "TextLocation": {
      "Start": 59467,
      "End": 59470
    },
    "TimeRange": {
      "StartTime": "01:19:52.3300000",
      "EndTime": "01:19:52.7500000"
    }
  },
  {
    "TextLocation": {
      "Start": 59473,
      "End": 59475
    },
    "TimeRange": {
      "StartTime": "01:19:52.9000000",
      "EndTime": "01:19:53.0200000"
    }
  },
  {
    "TextLocation": {
      "Start": 59476,
      "End": 59480
    },
    "TimeRange": {
      "StartTime": "01:19:53.0200000",
      "EndTime": "01:19:53.1300000"
    }
  },
  {
    "TextLocation": {
      "Start": 59481,
      "End": 59485
    },
    "TimeRange": {
      "StartTime": "01:19:53.1400000",
      "EndTime": "01:19:53.2000000"
    }
  },
  {
    "TextLocation": {
      "Start": 59486,
      "End": 59489
    },
    "TimeRange": {
      "StartTime": "01:19:53.2000000",
      "EndTime": "01:19:53.3200000"
    }
  },
  {
    "TextLocation": {
      "Start": 59490,
      "End": 59495
    },
    "TimeRange": {
      "StartTime": "01:19:53.3200000",
      "EndTime": "01:19:53.5000000"
    }
  },
  {
    "TextLocation": {
      "Start": 59496,
      "End": 59498
    },
    "TimeRange": {
      "StartTime": "01:19:53.5000000",
      "EndTime": "01:19:54.1000000"
    }
  },
  {
    "TextLocation": {
      "Start": 59501,
      "End": 59504
    },
    "TimeRange": {
      "StartTime": "01:19:54.1500000",
      "EndTime": "01:19:54.7900000"
    }
  },
  {
    "TextLocation": {
      "Start": 59507,
      "End": 59509
    },
    "TimeRange": {
      "StartTime": "01:19:56.0400000",
      "EndTime": "01:19:56.2500000"
    }
  },
  {
    "TextLocation": {
      "Start": 59510,
      "End": 59513
    },
    "TimeRange": {
      "StartTime": "01:19:56.2500000",
      "EndTime": "01:19:56.9399999"
    }
  },
  {
    "TextLocation": {
      "Start": 59514,
      "End": 59518
    },
    "TimeRange": {
      "StartTime": "01:19:56.9700000",
      "EndTime": "01:19:57.2100000"
    }
  },
  {
    "TextLocation": {
      "Start": 59526,
      "End": 59534
    },
    "TimeRange": {
      "StartTime": "01:19:57.2100000",
      "EndTime": "01:19:57.5900000"
    }
  },
  {
    "TextLocation": {
      "Start": 59542,
      "End": 59545
    },
    "TimeRange": {
      "StartTime": "01:19:57.6000000",
      "EndTime": "01:19:58.1300000"
    }
  },
  {
    "TextLocation": {
      "Start": 59546,
      "End": 59549
    },
    "TimeRange": {
      "StartTime": "01:19:58.1400000",
      "EndTime": "01:19:58.3800000"
    }
  },
  {
    "TextLocation": {
      "Start": 59550,
      "End": 59553
    },
    "TimeRange": {
      "StartTime": "01:19:58.3800000",
      "EndTime": "01:19:58.5900000"
    }
  },
  {
    "TextLocation": {
      "Start": 59554,
      "End": 59559
    },
    "TimeRange": {
      "StartTime": "01:19:58.5900000",
      "EndTime": "01:19:59.0400000"
    }
  },
  {
    "TextLocation": {
      "Start": 59560,
      "End": 59562
    },
    "TimeRange": {
      "StartTime": "01:19:59.0400000",
      "EndTime": "01:19:59.2200000"
    }
  },
  {
    "TextLocation": {
      "Start": 59563,
      "End": 59570
    },
    "TimeRange": {
      "StartTime": "01:19:59.2299999",
      "EndTime": "01:19:59.5800000"
    }
  },
  {
    "TextLocation": {
      "Start": 59571,
      "End": 59576
    },
    "TimeRange": {
      "StartTime": "01:19:59.5800000",
      "EndTime": "01:19:59.8500000"
    }
  },
  {
    "TextLocation": {
      "Start": 59577,
      "End": 59581
    },
    "TimeRange": {
      "StartTime": "01:19:59.8500000",
      "EndTime": "01:20:00.3300000"
    }
  },
  {
    "TextLocation": {
      "Start": 59582,
      "End": 59585
    },
    "TimeRange": {
      "StartTime": "01:20:00.6300000",
      "EndTime": "01:20:01.0500000"
    }
  },
  {
    "TextLocation": {
      "Start": 59586,
      "End": 59596
    },
    "TimeRange": {
      "StartTime": "01:20:01.4100000",
      "EndTime": "01:20:01.8600000"
    }
  },
  {
    "TextLocation": {
      "Start": 59597,
      "End": 59600
    },
    "TimeRange": {
      "StartTime": "01:20:01.8600000",
      "EndTime": "01:20:02.0100000"
    }
  },
  {
    "TextLocation": {
      "Start": 59601,
      "End": 59604
    },
    "TimeRange": {
      "StartTime": "01:20:02.0100000",
      "EndTime": "01:20:02.1600000"
    }
  },
  {
    "TextLocation": {
      "Start": 59605,
      "End": 59613
    },
    "TimeRange": {
      "StartTime": "01:20:02.1600000",
      "EndTime": "01:20:02.6100000"
    }
  },
  {
    "TextLocation": {
      "Start": 59615,
      "End": 59618
    },
    "TimeRange": {
      "StartTime": "01:20:02.6100000",
      "EndTime": "01:20:02.7600000"
    }
  },
  {
    "TextLocation": {
      "Start": 59619,
      "End": 59622
    },
    "TimeRange": {
      "StartTime": "01:20:02.7600000",
      "EndTime": "01:20:02.8800000"
    }
  },
  {
    "TextLocation": {
      "Start": 59623,
      "End": 59627
    },
    "TimeRange": {
      "StartTime": "01:20:02.8800000",
      "EndTime": "01:20:03.0900000"
    }
  },
  {
    "TextLocation": {
      "Start": 59628,
      "End": 59633
    },
    "TimeRange": {
      "StartTime": "01:20:03.0900000",
      "EndTime": "01:20:03.3600000"
    }
  },
  {
    "TextLocation": {
      "Start": 59634,
      "End": 59637
    },
    "TimeRange": {
      "StartTime": "01:20:03.3600000",
      "EndTime": "01:20:03.4500000"
    }
  },
  {
    "TextLocation": {
      "Start": 59638,
      "End": 59642
    },
    "TimeRange": {
      "StartTime": "01:20:03.4500000",
      "EndTime": "01:20:03.6899999"
    }
  },
  {
    "TextLocation": {
      "Start": 59643,
      "End": 59645
    },
    "TimeRange": {
      "StartTime": "01:20:03.6899999",
      "EndTime": "01:20:04.0200000"
    }
  },
  {
    "TextLocation": {
      "Start": 59648,
      "End": 59655
    },
    "TimeRange": {
      "StartTime": "01:20:04.5000000",
      "EndTime": "01:20:05.3000000"
    }
  },
  {
    "TextLocation": {
      "Start": 59658,
      "End": 59665
    },
    "TimeRange": {
      "StartTime": "01:20:05.3100000",
      "EndTime": "01:20:05.7000000"
    }
  },
  {
    "TextLocation": {
      "Start": 59666,
      "End": 59671
    },
    "TimeRange": {
      "StartTime": "01:20:05.7000000",
      "EndTime": "01:20:06"
    }
  },
  {
    "TextLocation": {
      "Start": 59672,
      "End": 59678
    },
    "TimeRange": {
      "StartTime": "01:20:06",
      "EndTime": "01:20:06.3300000"
    }
  },
  {
    "TextLocation": {
      "Start": 59679,
      "End": 59684
    },
    "TimeRange": {
      "StartTime": "01:20:06.3300000",
      "EndTime": "01:20:06.6899999"
    }
  },
  {
    "TextLocation": {
      "Start": 59685,
      "End": 59692
    },
    "TimeRange": {
      "StartTime": "01:20:06.6899999",
      "EndTime": "01:20:07.5900000"
    }
  },
  {
    "TextLocation": {
      "Start": 59695,
      "End": 59698
    },
    "TimeRange": {
      "StartTime": "01:20:08.3700000",
      "EndTime": "01:20:09.2100000"
    }
  },
  {
    "TextLocation": {
      "Start": 59699,
      "End": 59703
    },
    "TimeRange": {
      "StartTime": "01:20:09.8100000",
      "EndTime": "01:20:10.2000000"
    }
  },
  {
    "TextLocation": {
      "Start": 59704,
      "End": 59711
    },
    "TimeRange": {
      "StartTime": "01:20:10.2000000",
      "EndTime": "01:20:10.4399999"
    }
  },
  {
    "TextLocation": {
      "Start": 59712,
      "End": 59716
    },
    "TimeRange": {
      "StartTime": "01:20:10.4399999",
      "EndTime": "01:20:10.5600000"
    }
  },
  {
    "TextLocation": {
      "Start": 59717,
      "End": 59719
    },
    "TimeRange": {
      "StartTime": "01:20:10.5600000",
      "EndTime": "01:20:10.7100000"
    }
  },
  {
    "TextLocation": {
      "Start": 59720,
      "End": 59726
    },
    "TimeRange": {
      "StartTime": "01:20:10.7100000",
      "EndTime": "01:20:11.1899999"
    }
  },
  {
    "TextLocation": {
      "Start": 59727,
      "End": 59729
    },
    "TimeRange": {
      "StartTime": "01:20:11.1899999",
      "EndTime": "01:20:12.0600000"
    }
  },
  {
    "TextLocation": {
      "Start": 59730,
      "End": 59737
    },
    "TimeRange": {
      "StartTime": "01:20:14.1000000",
      "EndTime": "01:20:14.5500000"
    }
  },
  {
    "TextLocation": {
      "Start": 59738,
      "End": 59742
    },
    "TimeRange": {
      "StartTime": "01:20:14.5500000",
      "EndTime": "01:20:14.9100000"
    }
  },
  {
    "TextLocation": {
      "Start": 59743,
      "End": 59746
    },
    "TimeRange": {
      "StartTime": "01:20:14.9100000",
      "EndTime": "01:20:15.1500000"
    }
  },
  {
    "TextLocation": {
      "Start": 59747,
      "End": 59749
    },
    "TimeRange": {
      "StartTime": "01:20:15.1500000",
      "EndTime": "01:20:15.2700000"
    }
  },
  {
    "TextLocation": {
      "Start": 59750,
      "End": 59753
    },
    "TimeRange": {
      "StartTime": "01:20:15.2700000",
      "EndTime": "01:20:15.4200000"
    }
  },
  {
    "TextLocation": {
      "Start": 59754,
      "End": 59765
    },
    "TimeRange": {
      "StartTime": "01:20:15.4200000",
      "EndTime": "01:20:16.0200000"
    }
  },
  {
    "TextLocation": {
      "Start": 59766,
      "End": 59769
    },
    "TimeRange": {
      "StartTime": "01:20:16.0200000",
      "EndTime": "01:20:16.2000000"
    }
  },
  {
    "TextLocation": {
      "Start": 59770,
      "End": 59774
    },
    "TimeRange": {
      "StartTime": "01:20:16.2000000",
      "EndTime": "01:20:16.6800000"
    }
  },
  {
    "TextLocation": {
      "Start": 59777,
      "End": 59779
    },
    "TimeRange": {
      "StartTime": "01:20:17.0700000",
      "EndTime": "01:20:17.4600000"
    }
  },
  {
    "TextLocation": {
      "Start": 59780,
      "End": 59783
    },
    "TimeRange": {
      "StartTime": "01:20:17.4600000",
      "EndTime": "01:20:17.5800000"
    }
  },
  {
    "TextLocation": {
      "Start": 59784,
      "End": 59788
    },
    "TimeRange": {
      "StartTime": "01:20:17.5800000",
      "EndTime": "01:20:17.7900000"
    }
  },
  {
    "TextLocation": {
      "Start": 59789,
      "End": 59795
    },
    "TimeRange": {
      "StartTime": "01:20:17.7900000",
      "EndTime": "01:20:18.0300000"
    }
  },
  {
    "TextLocation": {
      "Start": 59796,
      "End": 59799
    },
    "TimeRange": {
      "StartTime": "01:20:18.0300000",
      "EndTime": "01:20:18.1800000"
    }
  },
  {
    "TextLocation": {
      "Start": 59800,
      "End": 59805
    },
    "TimeRange": {
      "StartTime": "01:20:18.1800000",
      "EndTime": "01:20:18.3900000"
    }
  },
  {
    "TextLocation": {
      "Start": 59806,
      "End": 59809
    },
    "TimeRange": {
      "StartTime": "01:20:18.3900000",
      "EndTime": "01:20:18.6899999"
    }
  },
  {
    "TextLocation": {
      "Start": 59812,
      "End": 59815
    },
    "TimeRange": {
      "StartTime": "01:20:18.6899999",
      "EndTime": "01:20:19.2600000"
    }
  },
  {
    "TextLocation": {
      "Start": 59817,
      "End": 59820
    },
    "TimeRange": {
      "StartTime": "01:20:19.6200000",
      "EndTime": "01:20:20.2500000"
    }
  },
  {
    "TextLocation": {
      "Start": 59821,
      "End": 59825
    },
    "TimeRange": {
      "StartTime": "01:20:20.5800000",
      "EndTime": "01:20:20.9100000"
    }
  },
  {
    "TextLocation": {
      "Start": 59826,
      "End": 59835
    },
    "TimeRange": {
      "StartTime": "01:20:20.9100000",
      "EndTime": "01:20:21.3300000"
    }
  },
  {
    "TextLocation": {
      "Start": 59836,
      "End": 59839
    },
    "TimeRange": {
      "StartTime": "01:20:21.3300000",
      "EndTime": "01:20:21.5100000"
    }
  },
  {
    "TextLocation": {
      "Start": 59840,
      "End": 59845
    },
    "TimeRange": {
      "StartTime": "01:20:21.5100000",
      "EndTime": "01:20:21.8700000"
    }
  },
  {
    "TextLocation": {
      "Start": 59846,
      "End": 59853
    },
    "TimeRange": {
      "StartTime": "01:20:21.8700000",
      "EndTime": "01:20:22.2000000"
    }
  },
  {
    "TextLocation": {
      "Start": 59854,
      "End": 59859
    },
    "TimeRange": {
      "StartTime": "01:20:22.2000000",
      "EndTime": "01:20:22.6500000"
    }
  },
  {
    "TextLocation": {
      "Start": 59862,
      "End": 59865
    },
    "TimeRange": {
      "StartTime": "01:20:23.5200000",
      "EndTime": "01:20:24.1800000"
    }
  },
  {
    "TextLocation": {
      "Start": 59868,
      "End": 59872
    },
    "TimeRange": {
      "StartTime": "01:20:26.0900000",
      "EndTime": "01:20:26.2700000"
    }
  },
  {
    "TextLocation": {
      "Start": 59873,
      "End": 59877
    },
    "TimeRange": {
      "StartTime": "01:20:26.2700000",
      "EndTime": "01:20:26.4200000"
    }
  },
  {
    "TextLocation": {
      "Start": 59878,
      "End": 59883
    },
    "TimeRange": {
      "StartTime": "01:20:26.4200000",
      "EndTime": "01:20:26.6600000"
    }
  },
  {
    "TextLocation": {
      "Start": 59884,
      "End": 59887
    },
    "TimeRange": {
      "StartTime": "01:20:26.6600000",
      "EndTime": "01:20:26.7500000"
    }
  },
  {
    "TextLocation": {
      "Start": 59888,
      "End": 59891
    },
    "TimeRange": {
      "StartTime": "01:20:26.7500000",
      "EndTime": "01:20:26.8700000"
    }
  },
  {
    "TextLocation": {
      "Start": 59892,
      "End": 59900
    },
    "TimeRange": {
      "StartTime": "01:20:26.8700000",
      "EndTime": "01:20:27.4900000"
    }
  },
  {
    "TextLocation": {
      "Start": 59903,
      "End": 59906
    },
    "TimeRange": {
      "StartTime": "01:20:27.5000000",
      "EndTime": "01:20:27.9000000"
    }
  },
  {
    "TextLocation": {
      "Start": 59909,
      "End": 59912
    },
    "TimeRange": {
      "StartTime": "01:20:29.6100000",
      "EndTime": "01:20:29.7600000"
    }
  },
  {
    "TextLocation": {
      "Start": 59913,
      "End": 59918
    },
    "TimeRange": {
      "StartTime": "01:20:29.7600000",
      "EndTime": "01:20:29.9399999"
    }
  },
  {
    "TextLocation": {
      "Start": 59921,
      "End": 59923
    },
    "TimeRange": {
      "StartTime": "01:20:29.9399999",
      "EndTime": "01:20:30.0600000"
    }
  },
  {
    "TextLocation": {
      "Start": 59924,
      "End": 59927
    },
    "TimeRange": {
      "StartTime": "01:20:30.0600000",
      "EndTime": "01:20:30.2400000"
    }
  },
  {
    "TextLocation": {
      "Start": 59928,
      "End": 59932
    },
    "TimeRange": {
      "StartTime": "01:20:30.2400000",
      "EndTime": "01:20:30.6899999"
    }
  },
  {
    "TextLocation": {
      "Start": 59935,
      "End": 59939
    },
    "TimeRange": {
      "StartTime": "01:20:30.7200000",
      "EndTime": "01:20:30.9900000"
    }
  },
  {
    "TextLocation": {
      "Start": 59941,
      "End": 59944
    },
    "TimeRange": {
      "StartTime": "01:20:30.9900000",
      "EndTime": "01:20:31.1400000"
    }
  },
  {
    "TextLocation": {
      "Start": 59945,
      "End": 59950
    },
    "TimeRange": {
      "StartTime": "01:20:31.1400000",
      "EndTime": "01:20:31.5000000"
    }
  },
  {
    "TextLocation": {
      "Start": 59953,
      "End": 59954
    },
    "TimeRange": {
      "StartTime": "01:20:31.5000000",
      "EndTime": "01:20:31.6800000"
    }
  },
  {
    "TextLocation": {
      "Start": 59955,
      "End": 59959
    },
    "TimeRange": {
      "StartTime": "01:20:31.6800000",
      "EndTime": "01:20:32.1000000"
    }
  },
  {
    "TextLocation": {
      "Start": 59962,
      "End": 59965
    },
    "TimeRange": {
      "StartTime": "01:20:32.1500000",
      "EndTime": "01:20:32.7900000"
    }
  },
  {
    "TextLocation": {
      "Start": 59966,
      "End": 59973
    },
    "TimeRange": {
      "StartTime": "01:20:32.7900000",
      "EndTime": "01:20:32.9700000"
    }
  },
  {
    "TextLocation": {
      "Start": 59974,
      "End": 59979
    },
    "TimeRange": {
      "StartTime": "01:20:32.9700000",
      "EndTime": "01:20:33.1500000"
    }
  },
  {
    "TextLocation": {
      "Start": 59980,
      "End": 59982
    },
    "TimeRange": {
      "StartTime": "01:20:33.1500000",
      "EndTime": "01:20:33.2400000"
    }
  },
  {
    "TextLocation": {
      "Start": 59983,
      "End": 59987
    },
    "TimeRange": {
      "StartTime": "01:20:33.2400000",
      "EndTime": "01:20:33.3300000"
    }
  },
  {
    "TextLocation": {
      "Start": 59988,
      "End": 59993
    },
    "TimeRange": {
      "StartTime": "01:20:33.3300000",
      "EndTime": "01:20:33.6000000"
    }
  },
  {
    "TextLocation": {
      "Start": 60001,
      "End": 60004
    },
    "TimeRange": {
      "StartTime": "01:20:33.8100000",
      "EndTime": "01:20:33.9900000"
    }
  },
  {
    "TextLocation": {
      "Start": 60005,
      "End": 60008
    },
    "TimeRange": {
      "StartTime": "01:20:33.9900000",
      "EndTime": "01:20:34.5000000"
    }
  },
  {
    "TextLocation": {
      "Start": 60009,
      "End": 60012
    },
    "TimeRange": {
      "StartTime": "01:20:34.5000000",
      "EndTime": "01:20:34.8600000"
    }
  },
  {
    "TextLocation": {
      "Start": 60013,
      "End": 60016
    },
    "TimeRange": {
      "StartTime": "01:20:34.8600000",
      "EndTime": "01:20:34.9799999"
    }
  },
  {
    "TextLocation": {
      "Start": 60017,
      "End": 60019
    },
    "TimeRange": {
      "StartTime": "01:20:34.9799999",
      "EndTime": "01:20:35.1000000"
    }
  },
  {
    "TextLocation": {
      "Start": 60020,
      "End": 60025
    },
    "TimeRange": {
      "StartTime": "01:20:35.1000000",
      "EndTime": "01:20:35.3700000"
    }
  },
  {
    "TextLocation": {
      "Start": 60028,
      "End": 60031
    },
    "TimeRange": {
      "StartTime": "01:20:35.4000000",
      "EndTime": "01:20:35.5800000"
    }
  },
  {
    "TextLocation": {
      "Start": 60032,
      "End": 60034
    },
    "TimeRange": {
      "StartTime": "01:20:35.5800000",
      "EndTime": "01:20:35.6700000"
    }
  },
  {
    "TextLocation": {
      "Start": 60035,
      "End": 60040
    },
    "TimeRange": {
      "StartTime": "01:20:35.6700000",
      "EndTime": "01:20:35.9399999"
    }
  },
  {
    "TextLocation": {
      "Start": 60041,
      "End": 60043
    },
    "TimeRange": {
      "StartTime": "01:20:35.9399999",
      "EndTime": "01:20:36.0600000"
    }
  },
  {
    "TextLocation": {
      "Start": 60044,
      "End": 60049
    },
    "TimeRange": {
      "StartTime": "01:20:36.0600000",
      "EndTime": "01:20:36.3600000"
    }
  },
  {
    "TextLocation": {
      "Start": 60057,
      "End": 60060
    },
    "TimeRange": {
      "StartTime": "01:20:36.3900000",
      "EndTime": "01:20:36.5400000"
    }
  },
  {
    "TextLocation": {
      "Start": 60061,
      "End": 60064
    },
    "TimeRange": {
      "StartTime": "01:20:36.5400000",
      "EndTime": "01:20:36.6899999"
    }
  },
  {
    "TextLocation": {
      "Start": 60065,
      "End": 60067
    },
    "TimeRange": {
      "StartTime": "01:20:36.6899999",
      "EndTime": "01:20:36.8400000"
    }
  },
  {
    "TextLocation": {
      "Start": 60068,
      "End": 60073
    },
    "TimeRange": {
      "StartTime": "01:20:36.8400000",
      "EndTime": "01:20:37.0500000"
    }
  },
  {
    "TextLocation": {
      "Start": 60076,
      "End": 60078
    },
    "TimeRange": {
      "StartTime": "01:20:37.0500000",
      "EndTime": "01:20:37.1400000"
    }
  },
  {
    "TextLocation": {
      "Start": 60079,
      "End": 60088
    },
    "TimeRange": {
      "StartTime": "01:20:37.1400000",
      "EndTime": "01:20:37.6200000"
    }
  },
  {
    "TextLocation": {
      "Start": 60089,
      "End": 60091
    },
    "TimeRange": {
      "StartTime": "01:20:37.6200000",
      "EndTime": "01:20:37.7100000"
    }
  },
  {
    "TextLocation": {
      "Start": 60092,
      "End": 60094
    },
    "TimeRange": {
      "StartTime": "01:20:37.7100000",
      "EndTime": "01:20:38.4300000"
    }
  },
  {
    "TextLocation": {
      "Start": 60097,
      "End": 60098
    },
    "TimeRange": {
      "StartTime": "01:20:39.5400000",
      "EndTime": "01:20:40.1700000"
    }
  },
  {
    "TextLocation": {
      "Start": 60099,
      "End": 60103
    },
    "TimeRange": {
      "StartTime": "01:20:40.1700000",
      "EndTime": "01:20:40.4100000"
    }
  },
  {
    "TextLocation": {
      "Start": 60104,
      "End": 60106
    },
    "TimeRange": {
      "StartTime": "01:20:40.4100000",
      "EndTime": "01:20:40.5000000"
    }
  },
  {
    "TextLocation": {
      "Start": 60107,
      "End": 60111
    },
    "TimeRange": {
      "StartTime": "01:20:40.5000000",
      "EndTime": "01:20:40.6800000"
    }
  },
  {
    "TextLocation": {
      "Start": 60112,
      "End": 60115
    },
    "TimeRange": {
      "StartTime": "01:20:40.6800000",
      "EndTime": "01:20:40.8000000"
    }
  },
  {
    "TextLocation": {
      "Start": 60116,
      "End": 60118
    },
    "TimeRange": {
      "StartTime": "01:20:40.8000000",
      "EndTime": "01:20:40.8900000"
    }
  },
  {
    "TextLocation": {
      "Start": 60119,
      "End": 60124
    },
    "TimeRange": {
      "StartTime": "01:20:40.8900000",
      "EndTime": "01:20:41.3400000"
    }
  },
  {
    "TextLocation": {
      "Start": 60132,
      "End": 60136
    },
    "TimeRange": {
      "StartTime": "01:20:41.3700000",
      "EndTime": "01:20:41.7299999"
    }
  },
  {
    "TextLocation": {
      "Start": 60144,
      "End": 60147
    },
    "TimeRange": {
      "StartTime": "01:20:43.2800000",
      "EndTime": "01:20:43.5500000"
    }
  },
  {
    "TextLocation": {
      "Start": 60148,
      "End": 60150
    },
    "TimeRange": {
      "StartTime": "01:20:43.5500000",
      "EndTime": "01:20:43.6700000"
    }
  },
  {
    "TextLocation": {
      "Start": 60151,
      "End": 60155
    },
    "TimeRange": {
      "StartTime": "01:20:43.6700000",
      "EndTime": "01:20:43.8800000"
    }
  },
  {
    "TextLocation": {
      "Start": 60156,
      "End": 60161
    },
    "TimeRange": {
      "StartTime": "01:20:43.8800000",
      "EndTime": "01:20:44.1200000"
    }
  },
  {
    "TextLocation": {
      "Start": 60163,
      "End": 60166
    },
    "TimeRange": {
      "StartTime": "01:20:44.1200000",
      "EndTime": "01:20:44.3000000"
    }
  },
  {
    "TextLocation": {
      "Start": 60167,
      "End": 60169
    },
    "TimeRange": {
      "StartTime": "01:20:44.3000000",
      "EndTime": "01:20:44.4200000"
    }
  },
  {
    "TextLocation": {
      "Start": 60177,
      "End": 60181
    },
    "TimeRange": {
      "StartTime": "01:20:44.4200000",
      "EndTime": "01:20:44.6600000"
    }
  },
  {
    "TextLocation": {
      "Start": 60182,
      "End": 60186
    },
    "TimeRange": {
      "StartTime": "01:20:44.6600000",
      "EndTime": "01:20:44.9900000"
    }
  },
  {
    "TextLocation": {
      "Start": 60194,
      "End": 60196
    },
    "TimeRange": {
      "StartTime": "01:20:44.9900000",
      "EndTime": "01:20:45.3500000"
    }
  },
  {
    "TextLocation": {
      "Start": 60199,
      "End": 60202
    },
    "TimeRange": {
      "StartTime": "01:20:45.3500000",
      "EndTime": "01:20:46"
    }
  },
  {
    "TextLocation": {
      "Start": 60205,
      "End": 60209
    },
    "TimeRange": {
      "StartTime": "01:20:46.0100000",
      "EndTime": "01:20:46.2500000"
    }
  },
  {
    "TextLocation": {
      "Start": 60210,
      "End": 60213
    },
    "TimeRange": {
      "StartTime": "01:20:46.2500000",
      "EndTime": "01:20:46.4000000"
    }
  },
  {
    "TextLocation": {
      "Start": 60214,
      "End": 60218
    },
    "TimeRange": {
      "StartTime": "01:20:46.4000000",
      "EndTime": "01:20:46.8400000"
    }
  },
  {
    "TextLocation": {
      "Start": 60221,
      "End": 60224
    },
    "TimeRange": {
      "StartTime": "01:20:46.8500000",
      "EndTime": "01:20:47.6600000"
    }
  },
  {
    "TextLocation": {
      "Start": 60225,
      "End": 60226
    },
    "TimeRange": {
      "StartTime": "01:20:47.6600000",
      "EndTime": "01:20:47.8700000"
    }
  },
  {
    "TextLocation": {
      "Start": 60227,
      "End": 60232
    },
    "TimeRange": {
      "StartTime": "01:20:47.8700000",
      "EndTime": "01:20:48.1100000"
    }
  },
  {
    "TextLocation": {
      "Start": 60233,
      "End": 60235
    },
    "TimeRange": {
      "StartTime": "01:20:48.1100000",
      "EndTime": "01:20:48.2000000"
    }
  },
  {
    "TextLocation": {
      "Start": 60236,
      "End": 60239
    },
    "TimeRange": {
      "StartTime": "01:20:48.2000000",
      "EndTime": "01:20:48.3800000"
    }
  },
  {
    "TextLocation": {
      "Start": 60240,
      "End": 60248
    },
    "TimeRange": {
      "StartTime": "01:20:48.3800000",
      "EndTime": "01:20:48.9799999"
    }
  },
  {
    "TextLocation": {
      "Start": 60249,
      "End": 60252
    },
    "TimeRange": {
      "StartTime": "01:20:48.9799999",
      "EndTime": "01:20:49.5800000"
    }
  },
  {
    "TextLocation": {
      "Start": 60254,
      "End": 60258
    },
    "TimeRange": {
      "StartTime": "01:20:49.9399999",
      "EndTime": "01:20:50.2700000"
    }
  },
  {
    "TextLocation": {
      "Start": 60259,
      "End": 60263
    },
    "TimeRange": {
      "StartTime": "01:20:50.2700000",
      "EndTime": "01:20:50.8100000"
    }
  },
  {
    "TextLocation": {
      "Start": 60266,
      "End": 60270
    },
    "TimeRange": {
      "StartTime": "01:20:52.3500000",
      "EndTime": "01:20:53.2800000"
    }
  },
  {
    "TextLocation": {
      "Start": 60273,
      "End": 60275
    },
    "TimeRange": {
      "StartTime": "01:20:53.8800000",
      "EndTime": "01:20:54"
    }
  },
  {
    "TextLocation": {
      "Start": 60276,
      "End": 60279
    },
    "TimeRange": {
      "StartTime": "01:20:54",
      "EndTime": "01:20:54.1500000"
    }
  },
  {
    "TextLocation": {
      "Start": 60280,
      "End": 60284
    },
    "TimeRange": {
      "StartTime": "01:20:54.1500000",
      "EndTime": "01:20:54.4799999"
    }
  },
  {
    "TextLocation": {
      "Start": 60285,
      "End": 60289
    },
    "TimeRange": {
      "StartTime": "01:20:54.4799999",
      "EndTime": "01:20:55.2000000"
    }
  },
  {
    "TextLocation": {
      "Start": 60290,
      "End": 60292
    },
    "TimeRange": {
      "StartTime": "01:20:55.2000000",
      "EndTime": "01:20:55.7400000"
    }
  },
  {
    "TextLocation": {
      "Start": 60293,
      "End": 60297
    },
    "TimeRange": {
      "StartTime": "01:20:55.7400000",
      "EndTime": "01:20:55.8900000"
    }
  },
  {
    "TextLocation": {
      "Start": 60298,
      "End": 60301
    },
    "TimeRange": {
      "StartTime": "01:20:55.8900000",
      "EndTime": "01:20:55.9799999"
    }
  },
  {
    "TextLocation": {
      "Start": 60302,
      "End": 60305
    },
    "TimeRange": {
      "StartTime": "01:20:55.9799999",
      "EndTime": "01:20:56.1000000"
    }
  },
  {
    "TextLocation": {
      "Start": 60306,
      "End": 60311
    },
    "TimeRange": {
      "StartTime": "01:20:56.1000000",
      "EndTime": "01:20:56.3100000"
    }
  },
  {
    "TextLocation": {
      "Start": 60312,
      "End": 60315
    },
    "TimeRange": {
      "StartTime": "01:20:56.3100000",
      "EndTime": "01:20:56.4000000"
    }
  },
  {
    "TextLocation": {
      "Start": 60316,
      "End": 60318
    },
    "TimeRange": {
      "StartTime": "01:20:56.4000000",
      "EndTime": "01:20:56.5200000"
    }
  },
  {
    "TextLocation": {
      "Start": 60319,
      "End": 60324
    },
    "TimeRange": {
      "StartTime": "01:20:56.5200000",
      "EndTime": "01:20:56.7600000"
    }
  },
  {
    "TextLocation": {
      "Start": 60325,
      "End": 60327
    },
    "TimeRange": {
      "StartTime": "01:20:56.7600000",
      "EndTime": "01:20:56.8500000"
    }
  },
  {
    "TextLocation": {
      "Start": 60335,
      "End": 60344
    },
    "TimeRange": {
      "StartTime": "01:20:56.8500000",
      "EndTime": "01:20:57.2400000"
    }
  },
  {
    "TextLocation": {
      "Start": 60345,
      "End": 60347
    },
    "TimeRange": {
      "StartTime": "01:20:57.2400000",
      "EndTime": "01:20:57.3300000"
    }
  },
  {
    "TextLocation": {
      "Start": 60348,
      "End": 60350
    },
    "TimeRange": {
      "StartTime": "01:20:57.3300000",
      "EndTime": "01:20:58.0400000"
    }
  },
  {
    "TextLocation": {
      "Start": 60353,
      "End": 60355
    },
    "TimeRange": {
      "StartTime": "01:20:58.0500000",
      "EndTime": "01:20:58.2600000"
    }
  },
  {
    "TextLocation": {
      "Start": 60356,
      "End": 60361
    },
    "TimeRange": {
      "StartTime": "01:20:58.2600000",
      "EndTime": "01:20:58.4700000"
    }
  },
  {
    "TextLocation": {
      "Start": 60362,
      "End": 60367
    },
    "TimeRange": {
      "StartTime": "01:20:58.4700000",
      "EndTime": "01:20:58.7100000"
    }
  },
  {
    "TextLocation": {
      "Start": 60368,
      "End": 60376
    },
    "TimeRange": {
      "StartTime": "01:20:58.7100000",
      "EndTime": "01:20:59.1000000"
    }
  },
  {
    "TextLocation": {
      "Start": 60377,
      "End": 60380
    },
    "TimeRange": {
      "StartTime": "01:20:59.1000000",
      "EndTime": "01:20:59.4900000"
    }
  },
  {
    "TextLocation": {
      "Start": 60381,
      "End": 60383
    },
    "TimeRange": {
      "StartTime": "01:20:59.4900000",
      "EndTime": "01:21:00.1200000"
    }
  },
  {
    "TextLocation": {
      "Start": 60384,
      "End": 60386
    },
    "TimeRange": {
      "StartTime": "01:21:00.2700000",
      "EndTime": "01:21:01.2600000"
    }
  },
  {
    "TextLocation": {
      "Start": 60394,
      "End": 60396
    },
    "TimeRange": {
      "StartTime": "01:21:01.2900000",
      "EndTime": "01:21:01.4399999"
    }
  },
  {
    "TextLocation": {
      "Start": 60397,
      "End": 60400
    },
    "TimeRange": {
      "StartTime": "01:21:01.4399999",
      "EndTime": "01:21:01.5000000"
    }
  },
  {
    "TextLocation": {
      "Start": 60401,
      "End": 60405
    },
    "TimeRange": {
      "StartTime": "01:21:01.5000000",
      "EndTime": "01:21:01.6500000"
    }
  },
  {
    "TextLocation": {
      "Start": 60406,
      "End": 60411
    },
    "TimeRange": {
      "StartTime": "01:21:01.6500000",
      "EndTime": "01:21:01.8900000"
    }
  },
  {
    "TextLocation": {
      "Start": 60412,
      "End": 60414
    },
    "TimeRange": {
      "StartTime": "01:21:01.8900000",
      "EndTime": "01:21:02.0400000"
    }
  },
  {
    "TextLocation": {
      "Start": 60415,
      "End": 60418
    },
    "TimeRange": {
      "StartTime": "01:21:02.0400000",
      "EndTime": "01:21:02.1899999"
    }
  },
  {
    "TextLocation": {
      "Start": 60419,
      "End": 60425
    },
    "TimeRange": {
      "StartTime": "01:21:02.1899999",
      "EndTime": "01:21:02.6100000"
    }
  },
  {
    "TextLocation": {
      "Start": 60426,
      "End": 60428
    },
    "TimeRange": {
      "StartTime": "01:21:02.6100000",
      "EndTime": "01:21:02.7000000"
    }
  },
  {
    "TextLocation": {
      "Start": 60429,
      "End": 60436
    },
    "TimeRange": {
      "StartTime": "01:21:02.7000000",
      "EndTime": "01:21:03.0600000"
    }
  },
  {
    "TextLocation": {
      "Start": 60437,
      "End": 60441
    },
    "TimeRange": {
      "StartTime": "01:21:03.0600000",
      "EndTime": "01:21:03.2100000"
    }
  },
  {
    "TextLocation": {
      "Start": 60442,
      "End": 60446
    },
    "TimeRange": {
      "StartTime": "01:21:03.2100000",
      "EndTime": "01:21:03.6100000"
    }
  },
  {
    "TextLocation": {
      "Start": 60449,
      "End": 60452
    },
    "TimeRange": {
      "StartTime": "01:21:03.6500000",
      "EndTime": "01:21:04.0700000"
    }
  },
  {
    "TextLocation": {
      "Start": 60454,
      "End": 60456
    },
    "TimeRange": {
      "StartTime": "01:21:04.0800000",
      "EndTime": "01:21:04.3500000"
    }
  },
  {
    "TextLocation": {
      "Start": 60457,
      "End": 60460
    },
    "TimeRange": {
      "StartTime": "01:21:04.3500000",
      "EndTime": "01:21:04.5600000"
    }
  },
  {
    "TextLocation": {
      "Start": 60461,
      "End": 60467
    },
    "TimeRange": {
      "StartTime": "01:21:04.5600000",
      "EndTime": "01:21:04.8600000"
    }
  },
  {
    "TextLocation": {
      "Start": 60468,
      "End": 60472
    },
    "TimeRange": {
      "StartTime": "01:21:04.8600000",
      "EndTime": "01:21:05.1899999"
    }
  },
  {
    "TextLocation": {
      "Start": 60473,
      "End": 60482
    },
    "TimeRange": {
      "StartTime": "01:21:05.3700000",
      "EndTime": "01:21:06.2100000"
    }
  },
  {
    "TextLocation": {
      "Start": 60483,
      "End": 60486
    },
    "TimeRange": {
      "StartTime": "01:21:06.3900000",
      "EndTime": "01:21:06.7200000"
    }
  },
  {
    "TextLocation": {
      "Start": 60487,
      "End": 60490
    },
    "TimeRange": {
      "StartTime": "01:21:06.7200000",
      "EndTime": "01:21:06.9900000"
    }
  },
  {
    "TextLocation": {
      "Start": 60491,
      "End": 60499
    },
    "TimeRange": {
      "StartTime": "01:21:06.9900000",
      "EndTime": "01:21:07.6300000"
    }
  },
  {
    "TextLocation": {
      "Start": 60502,
      "End": 60506
    },
    "TimeRange": {
      "StartTime": "01:21:07.7000000",
      "EndTime": "01:21:08.0400000"
    }
  },
  {
    "TextLocation": {
      "Start": 60509,
      "End": 60512
    },
    "TimeRange": {
      "StartTime": "01:21:08.2200000",
      "EndTime": "01:21:08.4600000"
    }
  },
  {
    "TextLocation": {
      "Start": 60513,
      "End": 60518
    },
    "TimeRange": {
      "StartTime": "01:21:08.4600000",
      "EndTime": "01:21:08.7000000"
    }
  },
  {
    "TextLocation": {
      "Start": 60519,
      "End": 60523
    },
    "TimeRange": {
      "StartTime": "01:21:08.7000000",
      "EndTime": "01:21:08.9100000"
    }
  },
  {
    "TextLocation": {
      "Start": 60524,
      "End": 60526
    },
    "TimeRange": {
      "StartTime": "01:21:08.9100000",
      "EndTime": "01:21:09"
    }
  },
  {
    "TextLocation": {
      "Start": 60527,
      "End": 60530
    },
    "TimeRange": {
      "StartTime": "01:21:09",
      "EndTime": "01:21:09.0900000"
    }
  },
  {
    "TextLocation": {
      "Start": 60531,
      "End": 60536
    },
    "TimeRange": {
      "StartTime": "01:21:09.0900000",
      "EndTime": "01:21:09.3600000"
    }
  },
  {
    "TextLocation": {
      "Start": 60537,
      "End": 60541
    },
    "TimeRange": {
      "StartTime": "01:21:09.3600000",
      "EndTime": "01:21:09.5400000"
    }
  },
  {
    "TextLocation": {
      "Start": 60544,
      "End": 60546
    },
    "TimeRange": {
      "StartTime": "01:21:09.6600000",
      "EndTime": "01:21:10"
    }
  },
  {
    "TextLocation": {
      "Start": 60549,
      "End": 60551
    },
    "TimeRange": {
      "StartTime": "01:21:19.2400000",
      "EndTime": "01:21:19.4200000"
    }
  },
  {
    "TextLocation": {
      "Start": 60552,
      "End": 60557
    },
    "TimeRange": {
      "StartTime": "01:21:19.4200000",
      "EndTime": "01:21:19.6300000"
    }
  },
  {
    "TextLocation": {
      "Start": 60558,
      "End": 60562
    },
    "TimeRange": {
      "StartTime": "01:21:19.6300000",
      "EndTime": "01:21:19.8700000"
    }
  },
  {
    "TextLocation": {
      "Start": 60563,
      "End": 60568
    },
    "TimeRange": {
      "StartTime": "01:21:19.8700000",
      "EndTime": "01:21:20.6500000"
    }
  },
  {
    "TextLocation": {
      "Start": 60569,
      "End": 60573
    },
    "TimeRange": {
      "StartTime": "01:21:21.7600000",
      "EndTime": "01:21:22.1800000"
    }
  },
  {
    "TextLocation": {
      "Start": 60574,
      "End": 60577
    },
    "TimeRange": {
      "StartTime": "01:21:22.1800000",
      "EndTime": "01:21:22.3900000"
    }
  },
  {
    "TextLocation": {
      "Start": 60578,
      "End": 60581
    },
    "TimeRange": {
      "StartTime": "01:21:22.3900000",
      "EndTime": "01:21:22.7800000"
    }
  },
  {
    "TextLocation": {
      "Start": 60582,
      "End": 60585
    },
    "TimeRange": {
      "StartTime": "01:21:22.7800000",
      "EndTime": "01:21:23.4399999"
    }
  },
  {
    "TextLocation": {
      "Start": 60586,
      "End": 60589
    },
    "TimeRange": {
      "StartTime": "01:21:23.7400000",
      "EndTime": "01:21:24.3100000"
    }
  },
  {
    "TextLocation": {
      "Start": 60590,
      "End": 60597
    },
    "TimeRange": {
      "StartTime": "01:21:24.3100000",
      "EndTime": "01:21:25"
    }
  },
  {
    "TextLocation": {
      "Start": 60600,
      "End": 60603
    },
    "TimeRange": {
      "StartTime": "01:21:25.0300000",
      "EndTime": "01:21:25.2100000"
    }
  },
  {
    "TextLocation": {
      "Start": 60604,
      "End": 60609
    },
    "TimeRange": {
      "StartTime": "01:21:25.2100000",
      "EndTime": "01:21:25.5400000"
    }
  },
  {
    "TextLocation": {
      "Start": 60612,
      "End": 60616
    },
    "TimeRange": {
      "StartTime": "01:21:25.5500000",
      "EndTime": "01:21:25.7200000"
    }
  },
  {
    "TextLocation": {
      "Start": 60617,
      "End": 60620
    },
    "TimeRange": {
      "StartTime": "01:21:25.8700000",
      "EndTime": "01:21:25.9799999"
    }
  },
  {
    "TextLocation": {
      "Start": 60621,
      "End": 60624
    },
    "TimeRange": {
      "StartTime": "01:21:25.9900000",
      "EndTime": "01:21:26.1700000"
    }
  },
  {
    "TextLocation": {
      "Start": 60625,
      "End": 60627
    },
    "TimeRange": {
      "StartTime": "01:21:26.1700000",
      "EndTime": "01:21:26.5600000"
    }
  },
  {
    "TextLocation": {
      "Start": 60630,
      "End": 60634
    },
    "TimeRange": {
      "StartTime": "01:21:27.3400000",
      "EndTime": "01:21:27.6700000"
    }
  },
  {
    "TextLocation": {
      "Start": 60635,
      "End": 60638
    },
    "TimeRange": {
      "StartTime": "01:21:27.6700000",
      "EndTime": "01:21:27.7900000"
    }
  },
  {
    "TextLocation": {
      "Start": 60639,
      "End": 60645
    },
    "TimeRange": {
      "StartTime": "01:21:27.7900000",
      "EndTime": "01:21:28.2100000"
    }
  },
  {
    "TextLocation": {
      "Start": 60646,
      "End": 60653
    },
    "TimeRange": {
      "StartTime": "01:21:28.2100000",
      "EndTime": "01:21:29.0200000"
    }
  },
  {
    "TextLocation": {
      "Start": 60656,
      "End": 60658
    },
    "TimeRange": {
      "StartTime": "01:21:30.2800000",
      "EndTime": "01:21:30.3500000"
    }
  },
  {
    "TextLocation": {
      "Start": 60659,
      "End": 60662
    },
    "TimeRange": {
      "StartTime": "01:21:30.3700000",
      "EndTime": "01:21:30.6400000"
    }
  },
  {
    "TextLocation": {
      "Start": 60663,
      "End": 60667
    },
    "TimeRange": {
      "StartTime": "01:21:30.6400000",
      "EndTime": "01:21:30.8100000"
    }
  },
  {
    "TextLocation": {
      "Start": 60668,
      "End": 60675
    },
    "TimeRange": {
      "StartTime": "01:21:30.8200000",
      "EndTime": "01:21:31.0600000"
    }
  },
  {
    "TextLocation": {
      "Start": 60676,
      "End": 60678
    },
    "TimeRange": {
      "StartTime": "01:21:31.0600000",
      "EndTime": "01:21:31.1800000"
    }
  },
  {
    "TextLocation": {
      "Start": 60679,
      "End": 60683
    },
    "TimeRange": {
      "StartTime": "01:21:31.1800000",
      "EndTime": "01:21:31.3300000"
    }
  },
  {
    "TextLocation": {
      "Start": 60684,
      "End": 60691
    },
    "TimeRange": {
      "StartTime": "01:21:31.3300000",
      "EndTime": "01:21:31.7200000"
    }
  },
  {
    "TextLocation": {
      "Start": 60699,
      "End": 60703
    },
    "TimeRange": {
      "StartTime": "01:21:31.7200000",
      "EndTime": "01:21:32.2600000"
    }
  },
  {
    "TextLocation": {
      "Start": 60704,
      "End": 60713
    },
    "TimeRange": {
      "StartTime": "01:21:32.2600000",
      "EndTime": "01:21:32.7400000"
    }
  },
  {
    "TextLocation": {
      "Start": 60714,
      "End": 60716
    },
    "TimeRange": {
      "StartTime": "01:21:32.7400000",
      "EndTime": "01:21:32.8600000"
    }
  },
  {
    "TextLocation": {
      "Start": 60717,
      "End": 60722
    },
    "TimeRange": {
      "StartTime": "01:21:32.8600000",
      "EndTime": "01:21:32.9799999"
    }
  },
  {
    "TextLocation": {
      "Start": 60723,
      "End": 60726
    },
    "TimeRange": {
      "StartTime": "01:21:32.9799999",
      "EndTime": "01:21:33.0700000"
    }
  },
  {
    "TextLocation": {
      "Start": 60727,
      "End": 60731
    },
    "TimeRange": {
      "StartTime": "01:21:33.0700000",
      "EndTime": "01:21:33.2800000"
    }
  },
  {
    "TextLocation": {
      "Start": 60732,
      "End": 60735
    },
    "TimeRange": {
      "StartTime": "01:21:33.2800000",
      "EndTime": "01:21:33.3100000"
    }
  },
  {
    "TextLocation": {
      "Start": 60736,
      "End": 60743
    },
    "TimeRange": {
      "StartTime": "01:21:33.3100000",
      "EndTime": "01:21:33.4900000"
    }
  },
  {
    "TextLocation": {
      "Start": 60744,
      "End": 60746
    },
    "TimeRange": {
      "StartTime": "01:21:33.4900000",
      "EndTime": "01:21:33.5800000"
    }
  },
  {
    "TextLocation": {
      "Start": 60747,
      "End": 60751
    },
    "TimeRange": {
      "StartTime": "01:21:33.5800000",
      "EndTime": "01:21:33.6700000"
    }
  },
  {
    "TextLocation": {
      "Start": 60752,
      "End": 60759
    },
    "TimeRange": {
      "StartTime": "01:21:33.6700000",
      "EndTime": "01:21:34"
    }
  },
  {
    "TextLocation": {
      "Start": 60760,
      "End": 60764
    },
    "TimeRange": {
      "StartTime": "01:21:34",
      "EndTime": "01:21:34.4500000"
    }
  },
  {
    "TextLocation": {
      "Start": 60765,
      "End": 60769
    },
    "TimeRange": {
      "StartTime": "01:21:34.4500000",
      "EndTime": "01:21:34.6600000"
    }
  },
  {
    "TextLocation": {
      "Start": 60777,
      "End": 60781
    },
    "TimeRange": {
      "StartTime": "01:21:34.6600000",
      "EndTime": "01:21:34.9300000"
    }
  },
  {
    "TextLocation": {
      "Start": 60782,
      "End": 60785
    },
    "TimeRange": {
      "StartTime": "01:21:34.9300000",
      "EndTime": "01:21:35.0800000"
    }
  },
  {
    "TextLocation": {
      "Start": 60786,
      "End": 60792
    },
    "TimeRange": {
      "StartTime": "01:21:35.0800000",
      "EndTime": "01:21:35.3200000"
    }
  },
  {
    "TextLocation": {
      "Start": 60793,
      "End": 60798
    },
    "TimeRange": {
      "StartTime": "01:21:35.3200000",
      "EndTime": "01:21:35.5300000"
    }
  },
  {
    "TextLocation": {
      "Start": 60801,
      "End": 60803
    },
    "TimeRange": {
      "StartTime": "01:21:35.5600000",
      "EndTime": "01:21:35.9799999"
    }
  },
  {
    "TextLocation": {
      "Start": 60806,
      "End": 60810
    },
    "TimeRange": {
      "StartTime": "01:21:36.8900000",
      "EndTime": "01:21:37.0700000"
    }
  },
  {
    "TextLocation": {
      "Start": 60811,
      "End": 60813
    },
    "TimeRange": {
      "StartTime": "01:21:37.0700000",
      "EndTime": "01:21:37.1899999"
    }
  },
  {
    "TextLocation": {
      "Start": 60814,
      "End": 60819
    },
    "TimeRange": {
      "StartTime": "01:21:37.1899999",
      "EndTime": "01:21:37.4300000"
    }
  },
  {
    "TextLocation": {
      "Start": 60820,
      "End": 60824
    },
    "TimeRange": {
      "StartTime": "01:21:37.4300000",
      "EndTime": "01:21:37.9100000"
    }
  },
  {
    "TextLocation": {
      "Start": 60827,
      "End": 60829
    },
    "TimeRange": {
      "StartTime": "01:21:38.5100000",
      "EndTime": "01:21:38.6899999"
    }
  },
  {
    "TextLocation": {
      "Start": 60830,
      "End": 60834
    },
    "TimeRange": {
      "StartTime": "01:21:38.6899999",
      "EndTime": "01:21:39.0200000"
    }
  },
  {
    "TextLocation": {
      "Start": 60835,
      "End": 60841
    },
    "TimeRange": {
      "StartTime": "01:21:39.0200000",
      "EndTime": "01:21:39.3500000"
    }
  },
  {
    "TextLocation": {
      "Start": 60842,
      "End": 60846
    },
    "TimeRange": {
      "StartTime": "01:21:39.3500000",
      "EndTime": "01:21:39.5300000"
    }
  },
  {
    "TextLocation": {
      "Start": 60847,
      "End": 60851
    },
    "TimeRange": {
      "StartTime": "01:21:39.5300000",
      "EndTime": "01:21:39.7100000"
    }
  },
  {
    "TextLocation": {
      "Start": 60852,
      "End": 60854
    },
    "TimeRange": {
      "StartTime": "01:21:39.7100000",
      "EndTime": "01:21:39.8000000"
    }
  },
  {
    "TextLocation": {
      "Start": 60855,
      "End": 60859
    },
    "TimeRange": {
      "StartTime": "01:21:39.8000000",
      "EndTime": "01:21:39.9500000"
    }
  },
  {
    "TextLocation": {
      "Start": 60860,
      "End": 60867
    },
    "TimeRange": {
      "StartTime": "01:21:39.9500000",
      "EndTime": "01:21:40.6700000"
    }
  },
  {
    "TextLocation": {
      "Start": 60870,
      "End": 60872
    },
    "TimeRange": {
      "StartTime": "01:21:41.8200000",
      "EndTime": "01:21:41.9399999"
    }
  },
  {
    "TextLocation": {
      "Start": 60873,
      "End": 60879
    },
    "TimeRange": {
      "StartTime": "01:21:41.9399999",
      "EndTime": "01:21:42.1800000"
    }
  },
  {
    "TextLocation": {
      "Start": 60880,
      "End": 60884
    },
    "TimeRange": {
      "StartTime": "01:21:42.1800000",
      "EndTime": "01:21:42.3300000"
    }
  },
  {
    "TextLocation": {
      "Start": 60885,
      "End": 60890
    },
    "TimeRange": {
      "StartTime": "01:21:42.3300000",
      "EndTime": "01:21:42.5400000"
    }
  },
  {
    "TextLocation": {
      "Start": 60891,
      "End": 60895
    },
    "TimeRange": {
      "StartTime": "01:21:42.5400000",
      "EndTime": "01:21:42.7800000"
    }
  },
  {
    "TextLocation": {
      "Start": 60896,
      "End": 60898
    },
    "TimeRange": {
      "StartTime": "01:21:42.7800000",
      "EndTime": "01:21:42.9000000"
    }
  },
  {
    "TextLocation": {
      "Start": 60899,
      "End": 60902
    },
    "TimeRange": {
      "StartTime": "01:21:42.9000000",
      "EndTime": "01:21:42.9600000"
    }
  },
  {
    "TextLocation": {
      "Start": 60903,
      "End": 60908
    },
    "TimeRange": {
      "StartTime": "01:21:42.9600000",
      "EndTime": "01:21:43.5000000"
    }
  },
  {
    "TextLocation": {
      "Start": 60911,
      "End": 60913
    },
    "TimeRange": {
      "StartTime": "01:21:45.6200000",
      "EndTime": "01:21:45.8900000"
    }
  },
  {
    "TextLocation": {
      "Start": 60914,
      "End": 60918
    },
    "TimeRange": {
      "StartTime": "01:21:45.8900000",
      "EndTime": "01:21:46.5800000"
    }
  },
  {
    "TextLocation": {
      "Start": 60919,
      "End": 60923
    },
    "TimeRange": {
      "StartTime": "01:21:46.5800000",
      "EndTime": "01:21:46.9399999"
    }
  },
  {
    "TextLocation": {
      "Start": 60924,
      "End": 60926
    },
    "TimeRange": {
      "StartTime": "01:21:46.9399999",
      "EndTime": "01:21:47.0600000"
    }
  },
  {
    "TextLocation": {
      "Start": 60927,
      "End": 60931
    },
    "TimeRange": {
      "StartTime": "01:21:47.0600000",
      "EndTime": "01:21:47.3600000"
    }
  },
  {
    "TextLocation": {
      "Start": 60932,
      "End": 60934
    },
    "TimeRange": {
      "StartTime": "01:21:47.3600000",
      "EndTime": "01:21:47.5100000"
    }
  },
  {
    "TextLocation": {
      "Start": 60935,
      "End": 60944
    },
    "TimeRange": {
      "StartTime": "01:21:47.5100000",
      "EndTime": "01:21:48.4399999"
    }
  },
  {
    "TextLocation": {
      "Start": 60946,
      "End": 60949
    },
    "TimeRange": {
      "StartTime": "01:21:49.3100000",
      "EndTime": "01:21:49.5500000"
    }
  },
  {
    "TextLocation": {
      "Start": 60950,
      "End": 60954
    },
    "TimeRange": {
      "StartTime": "01:21:49.5500000",
      "EndTime": "01:21:49.7600000"
    }
  },
  {
    "TextLocation": {
      "Start": 60955,
      "End": 60961
    },
    "TimeRange": {
      "StartTime": "01:21:49.7600000",
      "EndTime": "01:21:50.4700000"
    }
  },
  {
    "TextLocation": {
      "Start": 60964,
      "End": 60967
    },
    "TimeRange": {
      "StartTime": "01:21:50.4799999",
      "EndTime": "01:21:51.1100000"
    }
  },
  {
    "TextLocation": {
      "Start": 60970,
      "End": 60974
    },
    "TimeRange": {
      "StartTime": "01:21:51.1100000",
      "EndTime": "01:21:51.7500000"
    }
  },
  {
    "TextLocation": {
      "Start": 60975,
      "End": 60982
    },
    "TimeRange": {
      "StartTime": "01:21:51.8600000",
      "EndTime": "01:21:52.3700000"
    }
  },
  {
    "TextLocation": {
      "Start": 60985,
      "End": 60986
    },
    "TimeRange": {
      "StartTime": "01:21:52.4000000",
      "EndTime": "01:21:52.7299999"
    }
  },
  {
    "TextLocation": {
      "Start": 60987,
      "End": 60995
    },
    "TimeRange": {
      "StartTime": "01:21:52.7299999",
      "EndTime": "01:21:53.0900000"
    }
  },
  {
    "TextLocation": {
      "Start": 60996,
      "End": 61003
    },
    "TimeRange": {
      "StartTime": "01:21:53.0900000",
      "EndTime": "01:21:53.3600000"
    }
  },
  {
    "TextLocation": {
      "Start": 61004,
      "End": 61008
    },
    "TimeRange": {
      "StartTime": "01:21:53.3600000",
      "EndTime": "01:21:53.5700000"
    }
  },
  {
    "TextLocation": {
      "Start": 61009,
      "End": 61013
    },
    "TimeRange": {
      "StartTime": "01:21:53.5700000",
      "EndTime": "01:21:53.7200000"
    }
  },
  {
    "TextLocation": {
      "Start": 61014,
      "End": 61021
    },
    "TimeRange": {
      "StartTime": "01:21:53.7200000",
      "EndTime": "01:21:54.0500000"
    }
  },
  {
    "TextLocation": {
      "Start": 61022,
      "End": 61026
    },
    "TimeRange": {
      "StartTime": "01:21:54.0500000",
      "EndTime": "01:21:54.6200000"
    }
  },
  {
    "TextLocation": {
      "Start": 61029,
      "End": 61032
    },
    "TimeRange": {
      "StartTime": "01:21:58.2600000",
      "EndTime": "01:21:58.4100000"
    }
  },
  {
    "TextLocation": {
      "Start": 61033,
      "End": 61035
    },
    "TimeRange": {
      "StartTime": "01:21:58.4399999",
      "EndTime": "01:21:58.5000000"
    }
  },
  {
    "TextLocation": {
      "Start": 61036,
      "End": 61039
    },
    "TimeRange": {
      "StartTime": "01:21:58.5000000",
      "EndTime": "01:21:58.5600000"
    }
  },
  {
    "TextLocation": {
      "Start": 61040,
      "End": 61048
    },
    "TimeRange": {
      "StartTime": "01:21:58.5600000",
      "EndTime": "01:21:58.8900000"
    }
  },
  {
    "TextLocation": {
      "Start": 61049,
      "End": 61055
    },
    "TimeRange": {
      "StartTime": "01:21:58.8900000",
      "EndTime": "01:21:59.1899999"
    }
  },
  {
    "TextLocation": {
      "Start": 61056,
      "End": 61060
    },
    "TimeRange": {
      "StartTime": "01:21:59.1899999",
      "EndTime": "01:21:59.8200000"
    }
  },
  {
    "TextLocation": {
      "Start": 61063,
      "End": 61064
    },
    "TimeRange": {
      "StartTime": "01:22:00.5700000",
      "EndTime": "01:22:00.7800000"
    }
  },
  {
    "TextLocation": {
      "Start": 61065,
      "End": 61073
    },
    "TimeRange": {
      "StartTime": "01:22:00.7800000",
      "EndTime": "01:22:01.2000000"
    }
  },
  {
    "TextLocation": {
      "Start": 61074,
      "End": 61079
    },
    "TimeRange": {
      "StartTime": "01:22:01.2000000",
      "EndTime": "01:22:01.5900000"
    }
  },
  {
    "TextLocation": {
      "Start": 61080,
      "End": 61086
    },
    "TimeRange": {
      "StartTime": "01:22:01.5900000",
      "EndTime": "01:22:01.8900000"
    }
  },
  {
    "TextLocation": {
      "Start": 61087,
      "End": 61091
    },
    "TimeRange": {
      "StartTime": "01:22:01.8900000",
      "EndTime": "01:22:02.4600000"
    }
  },
  {
    "TextLocation": {
      "Start": 61094,
      "End": 61100
    },
    "TimeRange": {
      "StartTime": "01:22:03.5100000",
      "EndTime": "01:22:04.2600000"
    }
  },
  {
    "TextLocation": {
      "Start": 61103,
      "End": 61106
    },
    "TimeRange": {
      "StartTime": "01:22:07.2000000",
      "EndTime": "01:22:07.4399999"
    }
  },
  {
    "TextLocation": {
      "Start": 61107,
      "End": 61108
    },
    "TimeRange": {
      "StartTime": "01:22:07.4399999",
      "EndTime": "01:22:07.5000000"
    }
  },
  {
    "TextLocation": {
      "Start": 61109,
      "End": 61111
    },
    "TimeRange": {
      "StartTime": "01:22:07.5000000",
      "EndTime": "01:22:07.6500000"
    }
  },
  {
    "TextLocation": {
      "Start": 61112,
      "End": 61119
    },
    "TimeRange": {
      "StartTime": "01:22:07.6500000",
      "EndTime": "01:22:07.9200000"
    }
  },
  {
    "TextLocation": {
      "Start": 61120,
      "End": 61124
    },
    "TimeRange": {
      "StartTime": "01:22:07.9200000",
      "EndTime": "01:22:08.0100000"
    }
  },
  {
    "TextLocation": {
      "Start": 61125,
      "End": 61129
    },
    "TimeRange": {
      "StartTime": "01:22:08.1400000",
      "EndTime": "01:22:08.2800000"
    }
  },
  {
    "TextLocation": {
      "Start": 61130,
      "End": 61133
    },
    "TimeRange": {
      "StartTime": "01:22:08.2800000",
      "EndTime": "01:22:08.4300000"
    }
  },
  {
    "TextLocation": {
      "Start": 61134,
      "End": 61138
    },
    "TimeRange": {
      "StartTime": "01:22:08.4300000",
      "EndTime": "01:22:08.6400000"
    }
  },
  {
    "TextLocation": {
      "Start": 61139,
      "End": 61142
    },
    "TimeRange": {
      "StartTime": "01:22:08.6400000",
      "EndTime": "01:22:08.7900000"
    }
  },
  {
    "TextLocation": {
      "Start": 61143,
      "End": 61147
    },
    "TimeRange": {
      "StartTime": "01:22:08.7900000",
      "EndTime": "01:22:08.9700000"
    }
  },
  {
    "TextLocation": {
      "Start": 61148,
      "End": 61152
    },
    "TimeRange": {
      "StartTime": "01:22:08.9700000",
      "EndTime": "01:22:09.0900000"
    }
  },
  {
    "TextLocation": {
      "Start": 61153,
      "End": 61159
    },
    "TimeRange": {
      "StartTime": "01:22:09.0900000",
      "EndTime": "01:22:09.5100000"
    }
  },
  {
    "TextLocation": {
      "Start": 61160,
      "End": 61164
    },
    "TimeRange": {
      "StartTime": "01:22:09.5100000",
      "EndTime": "01:22:09.9600000"
    }
  },
  {
    "TextLocation": {
      "Start": 61165,
      "End": 61169
    },
    "TimeRange": {
      "StartTime": "01:22:09.9900000",
      "EndTime": "01:22:10.1400000"
    }
  },
  {
    "TextLocation": {
      "Start": 61170,
      "End": 61174
    },
    "TimeRange": {
      "StartTime": "01:22:10.1400000",
      "EndTime": "01:22:10.2299999"
    }
  },
  {
    "TextLocation": {
      "Start": 61175,
      "End": 61181
    },
    "TimeRange": {
      "StartTime": "01:22:10.2299999",
      "EndTime": "01:22:10.5600000"
    }
  },
  {
    "TextLocation": {
      "Start": 61182,
      "End": 61186
    },
    "TimeRange": {
      "StartTime": "01:22:10.5600000",
      "EndTime": "01:22:10.8900000"
    }
  },
  {
    "TextLocation": {
      "Start": 61189,
      "End": 61192
    },
    "TimeRange": {
      "StartTime": "01:22:12.6600000",
      "EndTime": "01:22:12.8100000"
    }
  },
  {
    "TextLocation": {
      "Start": 61193,
      "End": 61198
    },
    "TimeRange": {
      "StartTime": "01:22:12.8100000",
      "EndTime": "01:22:13.0200000"
    }
  },
  {
    "TextLocation": {
      "Start": 61201,
      "End": 61203
    },
    "TimeRange": {
      "StartTime": "01:22:13.0200000",
      "EndTime": "01:22:13.3500000"
    }
  },
  {
    "TextLocation": {
      "Start": 61204,
      "End": 61208
    },
    "TimeRange": {
      "StartTime": "01:22:13.3800000",
      "EndTime": "01:22:14.1300000"
    }
  },
  {
    "TextLocation": {
      "Start": 61211,
      "End": 61213
    },
    "TimeRange": {
      "StartTime": "01:22:15.1600000",
      "EndTime": "01:22:15.3600000"
    }
  },
  {
    "TextLocation": {
      "Start": 61214,
      "End": 61217
    },
    "TimeRange": {
      "StartTime": "01:22:15.3700000",
      "EndTime": "01:22:15.5400000"
    }
  },
  {
    "TextLocation": {
      "Start": 61218,
      "End": 61224
    },
    "TimeRange": {
      "StartTime": "01:22:15.5500000",
      "EndTime": "01:22:16.0600000"
    }
  },
  {
    "TextLocation": {
      "Start": 61227,
      "End": 61230
    },
    "TimeRange": {
      "StartTime": "01:22:16.0900000",
      "EndTime": "01:22:16.7200000"
    }
  },
  {
    "TextLocation": {
      "Start": 61233,
      "End": 61235
    },
    "TimeRange": {
      "StartTime": "01:22:16.7500000",
      "EndTime": "01:22:16.9600000"
    }
  },
  {
    "TextLocation": {
      "Start": 61236,
      "End": 61240
    },
    "TimeRange": {
      "StartTime": "01:22:16.9600000",
      "EndTime": "01:22:17.4700000"
    }
  },
  {
    "TextLocation": {
      "Start": 61241,
      "End": 61247
    },
    "TimeRange": {
      "StartTime": "01:22:17.6200000",
      "EndTime": "01:22:18.1600000"
    }
  },
  {
    "TextLocation": {
      "Start": 61250,
      "End": 61256
    },
    "TimeRange": {
      "StartTime": "01:22:18.1899999",
      "EndTime": "01:22:18.5500000"
    }
  },
  {
    "TextLocation": {
      "Start": 61259,
      "End": 61262
    },
    "TimeRange": {
      "StartTime": "01:22:18.5500000",
      "EndTime": "01:22:18.7600000"
    }
  },
  {
    "TextLocation": {
      "Start": 61265,
      "End": 61269
    },
    "TimeRange": {
      "StartTime": "01:22:18.8200000",
      "EndTime": "01:22:19.0500000"
    }
  },
  {
    "TextLocation": {
      "Start": 61272,
      "End": 61274
    },
    "TimeRange": {
      "StartTime": "01:22:19.0600000",
      "EndTime": "01:22:19.6899999"
    }
  },
  {
    "TextLocation": {
      "Start": 61275,
      "End": 61278
    },
    "TimeRange": {
      "StartTime": "01:22:19.6899999",
      "EndTime": "01:22:19.9900000"
    }
  },
  {
    "TextLocation": {
      "Start": 61279,
      "End": 61285
    },
    "TimeRange": {
      "StartTime": "01:22:19.9900000",
      "EndTime": "01:22:20.2600000"
    }
  },
  {
    "TextLocation": {
      "Start": 61286,
      "End": 61289
    },
    "TimeRange": {
      "StartTime": "01:22:20.2600000",
      "EndTime": "01:22:20.3500000"
    }
  },
  {
    "TextLocation": {
      "Start": 61290,
      "End": 61295
    },
    "TimeRange": {
      "StartTime": "01:22:20.3500000",
      "EndTime": "01:22:20.5900000"
    }
  },
  {
    "TextLocation": {
      "Start": 61296,
      "End": 61300
    },
    "TimeRange": {
      "StartTime": "01:22:20.5900000",
      "EndTime": "01:22:20.8600000"
    }
  },
  {
    "TextLocation": {
      "Start": 61301,
      "End": 61304
    },
    "TimeRange": {
      "StartTime": "01:22:20.8600000",
      "EndTime": "01:22:20.9799999"
    }
  },
  {
    "TextLocation": {
      "Start": 61305,
      "End": 61308
    },
    "TimeRange": {
      "StartTime": "01:22:20.9799999",
      "EndTime": "01:22:21.1300000"
    }
  },
  {
    "TextLocation": {
      "Start": 61309,
      "End": 61313
    },
    "TimeRange": {
      "StartTime": "01:22:21.1300000",
      "EndTime": "01:22:21.3100000"
    }
  },
  {
    "TextLocation": {
      "Start": 61321,
      "End": 61323
    },
    "TimeRange": {
      "StartTime": "01:22:21.3100000",
      "EndTime": "01:22:21.4600000"
    }
  },
  {
    "TextLocation": {
      "Start": 61324,
      "End": 61330
    },
    "TimeRange": {
      "StartTime": "01:22:21.4600000",
      "EndTime": "01:22:21.7600000"
    }
  },
  {
    "TextLocation": {
      "Start": 61332,
      "End": 61334
    },
    "TimeRange": {
      "StartTime": "01:22:21.7600000",
      "EndTime": "01:22:21.8800000"
    }
  },
  {
    "TextLocation": {
      "Start": 61342,
      "End": 61344
    },
    "TimeRange": {
      "StartTime": "01:22:21.8800000",
      "EndTime": "01:22:21.9700000"
    }
  },
  {
    "TextLocation": {
      "Start": 61345,
      "End": 61346
    },
    "TimeRange": {
      "StartTime": "01:22:21.9700000",
      "EndTime": "01:22:22"
    }
  },
  {
    "TextLocation": {
      "Start": 61347,
      "End": 61351
    },
    "TimeRange": {
      "StartTime": "01:22:22.1200000",
      "EndTime": "01:22:22.3000000"
    }
  },
  {
    "TextLocation": {
      "Start": 61352,
      "End": 61358
    },
    "TimeRange": {
      "StartTime": "01:22:22.3000000",
      "EndTime": "01:22:22.7200000"
    }
  },
  {
    "TextLocation": {
      "Start": 61359,
      "End": 61361
    },
    "TimeRange": {
      "StartTime": "01:22:22.7200000",
      "EndTime": "01:22:22.8700000"
    }
  },
  {
    "TextLocation": {
      "Start": 61362,
      "End": 61365
    },
    "TimeRange": {
      "StartTime": "01:22:22.8700000",
      "EndTime": "01:22:22.9600000"
    }
  },
  {
    "TextLocation": {
      "Start": 61366,
      "End": 61371
    },
    "TimeRange": {
      "StartTime": "01:22:22.9600000",
      "EndTime": "01:22:23.2299999"
    }
  },
  {
    "TextLocation": {
      "Start": 61374,
      "End": 61380
    },
    "TimeRange": {
      "StartTime": "01:22:23.4100000",
      "EndTime": "01:22:23.7100000"
    }
  },
  {
    "TextLocation": {
      "Start": 61381,
      "End": 61383
    },
    "TimeRange": {
      "StartTime": "01:22:23.7100000",
      "EndTime": "01:22:23.8300000"
    }
  },
  {
    "TextLocation": {
      "Start": 61384,
      "End": 61387
    },
    "TimeRange": {
      "StartTime": "01:22:23.8300000",
      "EndTime": "01:22:23.9200000"
    }
  },
  {
    "TextLocation": {
      "Start": 61388,
      "End": 61393
    },
    "TimeRange": {
      "StartTime": "01:22:23.9200000",
      "EndTime": "01:22:24.1899999"
    }
  },
  {
    "TextLocation": {
      "Start": 61394,
      "End": 61398
    },
    "TimeRange": {
      "StartTime": "01:22:24.1899999",
      "EndTime": "01:22:24.7000000"
    }
  },
  {
    "TextLocation": {
      "Start": 61401,
      "End": 61405
    },
    "TimeRange": {
      "StartTime": "01:22:24.9100000",
      "EndTime": "01:22:25.5400000"
    }
  },
  {
    "TextLocation": {
      "Start": 61413,
      "End": 61416
    },
    "TimeRange": {
      "StartTime": "01:22:25.8700000",
      "EndTime": "01:22:26.1100000"
    }
  },
  {
    "TextLocation": {
      "Start": 61417,
      "End": 61421
    },
    "TimeRange": {
      "StartTime": "01:22:26.1100000",
      "EndTime": "01:22:26.3200000"
    }
  },
  {
    "TextLocation": {
      "Start": 61422,
      "End": 61428
    },
    "TimeRange": {
      "StartTime": "01:22:26.3200000",
      "EndTime": "01:22:26.8600000"
    }
  },
  {
    "TextLocation": {
      "Start": 61429,
      "End": 61431
    },
    "TimeRange": {
      "StartTime": "01:22:26.8600000",
      "EndTime": "01:22:27.0400000"
    }
  },
  {
    "TextLocation": {
      "Start": 61439,
      "End": 61443
    },
    "TimeRange": {
      "StartTime": "01:22:27.0400000",
      "EndTime": "01:22:27.1600000"
    }
  },
  {
    "TextLocation": {
      "Start": 61444,
      "End": 61450
    },
    "TimeRange": {
      "StartTime": "01:22:27.1899999",
      "EndTime": "01:22:27.4600000"
    }
  },
  {
    "TextLocation": {
      "Start": 61451,
      "End": 61455
    },
    "TimeRange": {
      "StartTime": "01:22:27.4600000",
      "EndTime": "01:22:27.7299999"
    }
  },
  {
    "TextLocation": {
      "Start": 61456,
      "End": 61458
    },
    "TimeRange": {
      "StartTime": "01:22:27.7299999",
      "EndTime": "01:22:28"
    }
  },
  {
    "TextLocation": {
      "Start": 61466,
      "End": 61469
    },
    "TimeRange": {
      "StartTime": "01:22:28",
      "EndTime": "01:22:28.5400000"
    }
  },
  {
    "TextLocation": {
      "Start": 61477,
      "End": 61480
    },
    "TimeRange": {
      "StartTime": "01:22:28.6000000",
      "EndTime": "01:22:28.8700000"
    }
  },
  {
    "TextLocation": {
      "Start": 61481,
      "End": 61483
    },
    "TimeRange": {
      "StartTime": "01:22:28.8700000",
      "EndTime": "01:22:28.9900000"
    }
  },
  {
    "TextLocation": {
      "Start": 61486,
      "End": 61488
    },
    "TimeRange": {
      "StartTime": "01:22:33.3100000",
      "EndTime": "01:22:33.4900000"
    }
  },
  {
    "TextLocation": {
      "Start": 61489,
      "End": 61492
    },
    "TimeRange": {
      "StartTime": "01:22:33.4900000",
      "EndTime": "01:22:34.0900000"
    }
  },
  {
    "TextLocation": {
      "Start": 61493,
      "End": 61498
    },
    "TimeRange": {
      "StartTime": "01:22:34.2100000",
      "EndTime": "01:22:34.4500000"
    }
  },
  {
    "TextLocation": {
      "Start": 61499,
      "End": 61502
    },
    "TimeRange": {
      "StartTime": "01:22:34.4500000",
      "EndTime": "01:22:34.5400000"
    }
  },
  {
    "TextLocation": {
      "Start": 61503,
      "End": 61509
    },
    "TimeRange": {
      "StartTime": "01:22:34.5400000",
      "EndTime": "01:22:35.0500000"
    }
  },
  {
    "TextLocation": {
      "Start": 61510,
      "End": 61515
    },
    "TimeRange": {
      "StartTime": "01:22:35.3500000",
      "EndTime": "01:22:35.6500000"
    }
  },
  {
    "TextLocation": {
      "Start": 61516,
      "End": 61518
    },
    "TimeRange": {
      "StartTime": "01:22:35.7700000",
      "EndTime": "01:22:35.8800000"
    }
  },
  {
    "TextLocation": {
      "Start": 61519,
      "End": 61524
    },
    "TimeRange": {
      "StartTime": "01:22:35.8900000",
      "EndTime": "01:22:36.1600000"
    }
  },
  {
    "TextLocation": {
      "Start": 61525,
      "End": 61530
    },
    "TimeRange": {
      "StartTime": "01:22:36.1600000",
      "EndTime": "01:22:36.7299999"
    }
  },
  {
    "TextLocation": {
      "Start": 61532,
      "End": 61535
    },
    "TimeRange": {
      "StartTime": "01:22:36.9399999",
      "EndTime": "01:22:37.2400000"
    }
  },
  {
    "TextLocation": {
      "Start": 61536,
      "End": 61539
    },
    "TimeRange": {
      "StartTime": "01:22:37.2400000",
      "EndTime": "01:22:37.3600000"
    }
  },
  {
    "TextLocation": {
      "Start": 61540,
      "End": 61544
    },
    "TimeRange": {
      "StartTime": "01:22:37.3600000",
      "EndTime": "01:22:37.5700000"
    }
  },
  {
    "TextLocation": {
      "Start": 61545,
      "End": 61548
    },
    "TimeRange": {
      "StartTime": "01:22:37.6000000",
      "EndTime": "01:22:38.0200000"
    }
  },
  {
    "TextLocation": {
      "Start": 61549,
      "End": 61552
    },
    "TimeRange": {
      "StartTime": "01:22:38.0200000",
      "EndTime": "01:22:38.1400000"
    }
  },
  {
    "TextLocation": {
      "Start": 61553,
      "End": 61557
    },
    "TimeRange": {
      "StartTime": "01:22:38.1400000",
      "EndTime": "01:22:38.4700000"
    }
  },
  {
    "TextLocation": {
      "Start": 61560,
      "End": 61564
    },
    "TimeRange": {
      "StartTime": "01:22:38.4700000",
      "EndTime": "01:22:38.7400000"
    }
  },
  {
    "TextLocation": {
      "Start": 61565,
      "End": 61569
    },
    "TimeRange": {
      "StartTime": "01:22:38.7400000",
      "EndTime": "01:22:39.0400000"
    }
  },
  {
    "TextLocation": {
      "Start": 61570,
      "End": 61574
    },
    "TimeRange": {
      "StartTime": "01:22:39.0400000",
      "EndTime": "01:22:39.1600000"
    }
  },
  {
    "TextLocation": {
      "Start": 61575,
      "End": 61579
    },
    "TimeRange": {
      "StartTime": "01:22:39.1600000",
      "EndTime": "01:22:39.2500000"
    }
  },
  {
    "TextLocation": {
      "Start": 61580,
      "End": 61584
    },
    "TimeRange": {
      "StartTime": "01:22:39.2500000",
      "EndTime": "01:22:39.3400000"
    }
  },
  {
    "TextLocation": {
      "Start": 61585,
      "End": 61592
    },
    "TimeRange": {
      "StartTime": "01:22:39.3400000",
      "EndTime": "01:22:39.6700000"
    }
  },
  {
    "TextLocation": {
      "Start": 61593,
      "End": 61596
    },
    "TimeRange": {
      "StartTime": "01:22:39.6700000",
      "EndTime": "01:22:40.0900000"
    }
  },
  {
    "TextLocation": {
      "Start": 61599,
      "End": 61602
    },
    "TimeRange": {
      "StartTime": "01:22:40.3900000",
      "EndTime": "01:22:40.9600000"
    }
  },
  {
    "TextLocation": {
      "Start": 61605,
      "End": 61609
    },
    "TimeRange": {
      "StartTime": "01:22:41.0500000",
      "EndTime": "01:22:41.2299999"
    }
  },
  {
    "TextLocation": {
      "Start": 61612,
      "End": 61614
    },
    "TimeRange": {
      "StartTime": "01:22:41.3200000",
      "EndTime": "01:22:41.4399999"
    }
  },
  {
    "TextLocation": {
      "Start": 61615,
      "End": 61619
    },
    "TimeRange": {
      "StartTime": "01:22:41.4399999",
      "EndTime": "01:22:41.6200000"
    }
  },
  {
    "TextLocation": {
      "Start": 61627,
      "End": 61632
    },
    "TimeRange": {
      "StartTime": "01:22:41.6200000",
      "EndTime": "01:22:42.4300000"
    }
  },
  {
    "TextLocation": {
      "Start": 61640,
      "End": 61645
    },
    "TimeRange": {
      "StartTime": "01:22:42.6400000",
      "EndTime": "01:22:43"
    }
  },
  {
    "TextLocation": {
      "Start": 61646,
      "End": 61651
    },
    "TimeRange": {
      "StartTime": "01:22:43",
      "EndTime": "01:22:43.6300000"
    }
  },
  {
    "TextLocation": {
      "Start": 61652,
      "End": 61654
    },
    "TimeRange": {
      "StartTime": "01:22:43.6300000",
      "EndTime": "01:22:43.7800000"
    }
  },
  {
    "TextLocation": {
      "Start": 61655,
      "End": 61661
    },
    "TimeRange": {
      "StartTime": "01:22:43.7800000",
      "EndTime": "01:22:44.0800000"
    }
  },
  {
    "TextLocation": {
      "Start": 61662,
      "End": 61666
    },
    "TimeRange": {
      "StartTime": "01:22:44.0800000",
      "EndTime": "01:22:44.6200000"
    }
  },
  {
    "TextLocation": {
      "Start": 61669,
      "End": 61673
    },
    "TimeRange": {
      "StartTime": "01:22:46.1500000",
      "EndTime": "01:22:46.3600000"
    }
  },
  {
    "TextLocation": {
      "Start": 61674,
      "End": 61679
    },
    "TimeRange": {
      "StartTime": "01:22:46.3600000",
      "EndTime": "01:22:46.5100000"
    }
  },
  {
    "TextLocation": {
      "Start": 61680,
      "End": 61687
    },
    "TimeRange": {
      "StartTime": "01:22:46.5100000",
      "EndTime": "01:22:46.8700000"
    }
  },
  {
    "TextLocation": {
      "Start": 61688,
      "End": 61692
    },
    "TimeRange": {
      "StartTime": "01:22:46.8700000",
      "EndTime": "01:22:47.1100000"
    }
  },
  {
    "TextLocation": {
      "Start": 61693,
      "End": 61697
    },
    "TimeRange": {
      "StartTime": "01:22:47.1100000",
      "EndTime": "01:22:47.9200000"
    }
  },
  {
    "TextLocation": {
      "Start": 61698,
      "End": 61699
    },
    "TimeRange": {
      "StartTime": "01:22:48.5500000",
      "EndTime": "01:22:48.7600000"
    }
  },
  {
    "TextLocation": {
      "Start": 61700,
      "End": 61706
    },
    "TimeRange": {
      "StartTime": "01:22:48.7600000",
      "EndTime": "01:22:48.8800000"
    }
  },
  {
    "TextLocation": {
      "Start": 61707,
      "End": 61710
    },
    "TimeRange": {
      "StartTime": "01:22:48.8800000",
      "EndTime": "01:22:49.0300000"
    }
  },
  {
    "TextLocation": {
      "Start": 61711,
      "End": 61716
    },
    "TimeRange": {
      "StartTime": "01:22:49.0300000",
      "EndTime": "01:22:49.3600000"
    }
  },
  {
    "TextLocation": {
      "Start": 61717,
      "End": 61723
    },
    "TimeRange": {
      "StartTime": "01:22:49.3600000",
      "EndTime": "01:22:50.1700000"
    }
  },
  {
    "TextLocation": {
      "Start": 61724,
      "End": 61727
    },
    "TimeRange": {
      "StartTime": "01:22:52",
      "EndTime": "01:22:52.2100000"
    }
  },
  {
    "TextLocation": {
      "Start": 61728,
      "End": 61729
    },
    "TimeRange": {
      "StartTime": "01:22:52.2100000",
      "EndTime": "01:22:52.2400000"
    }
  },
  {
    "TextLocation": {
      "Start": 61730,
      "End": 61733
    },
    "TimeRange": {
      "StartTime": "01:22:52.2400000",
      "EndTime": "01:22:52.4500000"
    }
  },
  {
    "TextLocation": {
      "Start": 61734,
      "End": 61739
    },
    "TimeRange": {
      "StartTime": "01:22:52.4500000",
      "EndTime": "01:22:53.2000000"
    }
  },
  {
    "TextLocation": {
      "Start": 61742,
      "End": 61746
    },
    "TimeRange": {
      "StartTime": "01:22:53.6500000",
      "EndTime": "01:22:53.8000000"
    }
  },
  {
    "TextLocation": {
      "Start": 61747,
      "End": 61750
    },
    "TimeRange": {
      "StartTime": "01:22:53.8000000",
      "EndTime": "01:22:53.9500000"
    }
  },
  {
    "TextLocation": {
      "Start": 61751,
      "End": 61752
    },
    "TimeRange": {
      "StartTime": "01:22:53.9500000",
      "EndTime": "01:22:54.0100000"
    }
  },
  {
    "TextLocation": {
      "Start": 61753,
      "End": 61759
    },
    "TimeRange": {
      "StartTime": "01:22:54.0100000",
      "EndTime": "01:22:54.4399999"
    }
  },
  {
    "TextLocation": {
      "Start": 61760,
      "End": 61765
    },
    "TimeRange": {
      "StartTime": "01:22:54.4600000",
      "EndTime": "01:22:54.6100000"
    }
  },
  {
    "TextLocation": {
      "Start": 61766,
      "End": 61770
    },
    "TimeRange": {
      "StartTime": "01:22:54.6100000",
      "EndTime": "01:22:54.7600000"
    }
  },
  {
    "TextLocation": {
      "Start": 61771,
      "End": 61774
    },
    "TimeRange": {
      "StartTime": "01:22:54.7600000",
      "EndTime": "01:22:54.8800000"
    }
  },
  {
    "TextLocation": {
      "Start": 61775,
      "End": 61777
    },
    "TimeRange": {
      "StartTime": "01:22:54.8800000",
      "EndTime": "01:22:54.9700000"
    }
  },
  {
    "TextLocation": {
      "Start": 61778,
      "End": 61780
    },
    "TimeRange": {
      "StartTime": "01:22:54.9700000",
      "EndTime": "01:22:55.0900000"
    }
  },
  {
    "TextLocation": {
      "Start": 61781,
      "End": 61785
    },
    "TimeRange": {
      "StartTime": "01:22:55.0900000",
      "EndTime": "01:22:55.3000000"
    }
  },
  {
    "TextLocation": {
      "Start": 61786,
      "End": 61788
    },
    "TimeRange": {
      "StartTime": "01:22:55.3000000",
      "EndTime": "01:22:55.4799999"
    }
  },
  {
    "TextLocation": {
      "Start": 61789,
      "End": 61793
    },
    "TimeRange": {
      "StartTime": "01:22:55.4799999",
      "EndTime": "01:22:56.1800000"
    }
  },
  {
    "TextLocation": {
      "Start": 61796,
      "End": 61800
    },
    "TimeRange": {
      "StartTime": "01:22:56.2700000",
      "EndTime": "01:22:56.4399999"
    }
  },
  {
    "TextLocation": {
      "Start": 61803,
      "End": 61806
    },
    "TimeRange": {
      "StartTime": "01:22:56.4399999",
      "EndTime": "01:22:56.5600000"
    }
  },
  {
    "TextLocation": {
      "Start": 61807,
      "End": 61811
    },
    "TimeRange": {
      "StartTime": "01:22:56.5600000",
      "EndTime": "01:22:56.7400000"
    }
  },
  {
    "TextLocation": {
      "Start": 61812,
      "End": 61814
    },
    "TimeRange": {
      "StartTime": "01:22:56.7400000",
      "EndTime": "01:22:56.8300000"
    }
  },
  {
    "TextLocation": {
      "Start": 61815,
      "End": 61817
    },
    "TimeRange": {
      "StartTime": "01:22:56.8300000",
      "EndTime": "01:22:56.9500000"
    }
  },
  {
    "TextLocation": {
      "Start": 61818,
      "End": 61823
    },
    "TimeRange": {
      "StartTime": "01:22:56.9500000",
      "EndTime": "01:22:57.2200000"
    }
  },
  {
    "TextLocation": {
      "Start": 61825,
      "End": 61829
    },
    "TimeRange": {
      "StartTime": "01:22:57.2200000",
      "EndTime": "01:22:57.3400000"
    }
  },
  {
    "TextLocation": {
      "Start": 61830,
      "End": 61833
    },
    "TimeRange": {
      "StartTime": "01:22:57.3400000",
      "EndTime": "01:22:57.4600000"
    }
  },
  {
    "TextLocation": {
      "Start": 61834,
      "End": 61837
    },
    "TimeRange": {
      "StartTime": "01:22:57.4600000",
      "EndTime": "01:22:57.6400000"
    }
  },
  {
    "TextLocation": {
      "Start": 61838,
      "End": 61842
    },
    "TimeRange": {
      "StartTime": "01:22:57.6400000",
      "EndTime": "01:22:57.7900000"
    }
  },
  {
    "TextLocation": {
      "Start": 61844,
      "End": 61850
    },
    "TimeRange": {
      "StartTime": "01:22:57.7900000",
      "EndTime": "01:22:57.9399999"
    }
  },
  {
    "TextLocation": {
      "Start": 61851,
      "End": 61858
    },
    "TimeRange": {
      "StartTime": "01:22:57.9399999",
      "EndTime": "01:22:58.1800000"
    }
  },
  {
    "TextLocation": {
      "Start": 61859,
      "End": 61864
    },
    "TimeRange": {
      "StartTime": "01:22:58.1800000",
      "EndTime": "01:22:58.3600000"
    }
  },
  {
    "TextLocation": {
      "Start": 61865,
      "End": 61870
    },
    "TimeRange": {
      "StartTime": "01:22:58.3600000",
      "EndTime": "01:22:58.6300000"
    }
  },
  {
    "TextLocation": {
      "Start": 61873,
      "End": 61876
    },
    "TimeRange": {
      "StartTime": "01:22:58.6600000",
      "EndTime": "01:22:59.1200000"
    }
  },
  {
    "TextLocation": {
      "Start": 61879,
      "End": 61882
    },
    "TimeRange": {
      "StartTime": "01:22:59.1400000",
      "EndTime": "01:22:59.2600000"
    }
  },
  {
    "TextLocation": {
      "Start": 61883,
      "End": 61888
    },
    "TimeRange": {
      "StartTime": "01:22:59.2600000",
      "EndTime": "01:22:59.6300000"
    }
  },
  {
    "TextLocation": {
      "Start": 61891,
      "End": 61893
    },
    "TimeRange": {
      "StartTime": "01:22:59.6800000",
      "EndTime": "01:23:00.0400000"
    }
  },
  {
    "TextLocation": {
      "Start": 61894,
      "End": 61899
    },
    "TimeRange": {
      "StartTime": "01:23:00.0400000",
      "EndTime": "01:23:00.2500000"
    }
  },
  {
    "TextLocation": {
      "Start": 61900,
      "End": 61903
    },
    "TimeRange": {
      "StartTime": "01:23:00.2500000",
      "EndTime": "01:23:00.3700000"
    }
  },
  {
    "TextLocation": {
      "Start": 61904,
      "End": 61906
    },
    "TimeRange": {
      "StartTime": "01:23:00.3700000",
      "EndTime": "01:23:00.4300000"
    }
  },
  {
    "TextLocation": {
      "Start": 61907,
      "End": 61909
    },
    "TimeRange": {
      "StartTime": "01:23:00.4300000",
      "EndTime": "01:23:00.5200000"
    }
  },
  {
    "TextLocation": {
      "Start": 61910,
      "End": 61914
    },
    "TimeRange": {
      "StartTime": "01:23:00.5200000",
      "EndTime": "01:23:00.6700000"
    }
  },
  {
    "TextLocation": {
      "Start": 61915,
      "End": 61917
    },
    "TimeRange": {
      "StartTime": "01:23:00.6700000",
      "EndTime": "01:23:00.7900000"
    }
  },
  {
    "TextLocation": {
      "Start": 61918,
      "End": 61922
    },
    "TimeRange": {
      "StartTime": "01:23:00.7900000",
      "EndTime": "01:23:01.3300000"
    }
  },
  {
    "TextLocation": {
      "Start": 61930,
      "End": 61934
    },
    "TimeRange": {
      "StartTime": "01:23:01.3600000",
      "EndTime": "01:23:01.5400000"
    }
  },
  {
    "TextLocation": {
      "Start": 61935,
      "End": 61940
    },
    "TimeRange": {
      "StartTime": "01:23:01.5400000",
      "EndTime": "01:23:02.0500000"
    }
  },
  {
    "TextLocation": {
      "Start": 61941,
      "End": 61947
    },
    "TimeRange": {
      "StartTime": "01:23:02.0500000",
      "EndTime": "01:23:02.4100000"
    }
  },
  {
    "TextLocation": {
      "Start": 61955,
      "End": 61963
    },
    "TimeRange": {
      "StartTime": "01:23:02.4100000",
      "EndTime": "01:23:02.8200000"
    }
  },
  {
    "TextLocation": {
      "Start": 61966,
      "End": 61969
    },
    "TimeRange": {
      "StartTime": "01:23:02.8300000",
      "EndTime": "01:23:02.9799999"
    }
  },
  {
    "TextLocation": {
      "Start": 61970,
      "End": 61973
    },
    "TimeRange": {
      "StartTime": "01:23:02.9799999",
      "EndTime": "01:23:03.0700000"
    }
  },
  {
    "TextLocation": {
      "Start": 61974,
      "End": 61978
    },
    "TimeRange": {
      "StartTime": "01:23:03.0700000",
      "EndTime": "01:23:03.2500000"
    }
  },
  {
    "TextLocation": {
      "Start": 61979,
      "End": 61982
    },
    "TimeRange": {
      "StartTime": "01:23:03.2800000",
      "EndTime": "01:23:03.4600000"
    }
  },
  {
    "TextLocation": {
      "Start": 61983,
      "End": 61988
    },
    "TimeRange": {
      "StartTime": "01:23:03.4900000",
      "EndTime": "01:23:03.8500000"
    }
  },
  {
    "TextLocation": {
      "Start": 61989,
      "End": 61991
    },
    "TimeRange": {
      "StartTime": "01:23:03.8500000",
      "EndTime": "01:23:03.9700000"
    }
  },
  {
    "TextLocation": {
      "Start": 61992,
      "End": 61996
    },
    "TimeRange": {
      "StartTime": "01:23:03.9700000",
      "EndTime": "01:23:04.0900000"
    }
  },
  {
    "TextLocation": {
      "Start": 61997,
      "End": 62002
    },
    "TimeRange": {
      "StartTime": "01:23:04.0900000",
      "EndTime": "01:23:04.2700000"
    }
  },
  {
    "TextLocation": {
      "Start": 62003,
      "End": 62009
    },
    "TimeRange": {
      "StartTime": "01:23:04.2700000",
      "EndTime": "01:23:04.5700000"
    }
  },
  {
    "TextLocation": {
      "Start": 62010,
      "End": 62016
    },
    "TimeRange": {
      "StartTime": "01:23:04.5700000",
      "EndTime": "01:23:05.0800000"
    }
  },
  {
    "TextLocation": {
      "Start": 62019,
      "End": 62021
    },
    "TimeRange": {
      "StartTime": "01:23:05.1100000",
      "EndTime": "01:23:05.6800000"
    }
  },
  {
    "TextLocation": {
      "Start": 62024,
      "End": 62025
    },
    "TimeRange": {
      "StartTime": "01:23:07.3700000",
      "EndTime": "01:23:07.4900000"
    }
  },
  {
    "TextLocation": {
      "Start": 62026,
      "End": 62030
    },
    "TimeRange": {
      "StartTime": "01:23:07.4900000",
      "EndTime": "01:23:07.6700000"
    }
  },
  {
    "TextLocation": {
      "Start": 62031,
      "End": 62032
    },
    "TimeRange": {
      "StartTime": "01:23:07.6700000",
      "EndTime": "01:23:07.7299999"
    }
  },
  {
    "TextLocation": {
      "Start": 62033,
      "End": 62039
    },
    "TimeRange": {
      "StartTime": "01:23:07.7299999",
      "EndTime": "01:23:08.1800000"
    }
  },
  {
    "TextLocation": {
      "Start": 62040,
      "End": 62041
    },
    "TimeRange": {
      "StartTime": "01:23:08.1800000",
      "EndTime": "01:23:08.2100000"
    }
  },
  {
    "TextLocation": {
      "Start": 62042,
      "End": 62048
    },
    "TimeRange": {
      "StartTime": "01:23:08.2100000",
      "EndTime": "01:23:08.4200000"
    }
  },
  {
    "TextLocation": {
      "Start": 62049,
      "End": 62051
    },
    "TimeRange": {
      "StartTime": "01:23:08.4200000",
      "EndTime": "01:23:08.4799999"
    }
  },
  {
    "TextLocation": {
      "Start": 62052,
      "End": 62057
    },
    "TimeRange": {
      "StartTime": "01:23:08.4799999",
      "EndTime": "01:23:08.6899999"
    }
  },
  {
    "TextLocation": {
      "Start": 62059,
      "End": 62062
    },
    "TimeRange": {
      "StartTime": "01:23:08.6899999",
      "EndTime": "01:23:08.8100000"
    }
  },
  {
    "TextLocation": {
      "Start": 62063,
      "End": 62064
    },
    "TimeRange": {
      "StartTime": "01:23:08.8100000",
      "EndTime": "01:23:09.3200000"
    }
  },
  {
    "TextLocation": {
      "Start": 62065,
      "End": 62070
    },
    "TimeRange": {
      "StartTime": "01:23:10.3100000",
      "EndTime": "01:23:10.5500000"
    }
  },
  {
    "TextLocation": {
      "Start": 62071,
      "End": 62074
    },
    "TimeRange": {
      "StartTime": "01:23:10.5500000",
      "EndTime": "01:23:10.6700000"
    }
  },
  {
    "TextLocation": {
      "Start": 62075,
      "End": 62078
    },
    "TimeRange": {
      "StartTime": "01:23:10.6700000",
      "EndTime": "01:23:10.8500000"
    }
  },
  {
    "TextLocation": {
      "Start": 62079,
      "End": 62083
    },
    "TimeRange": {
      "StartTime": "01:23:10.8500000",
      "EndTime": "01:23:11.0300000"
    }
  },
  {
    "TextLocation": {
      "Start": 62084,
      "End": 62089
    },
    "TimeRange": {
      "StartTime": "01:23:11.0300000",
      "EndTime": "01:23:11.2700000"
    }
  },
  {
    "TextLocation": {
      "Start": 62090,
      "End": 62095
    },
    "TimeRange": {
      "StartTime": "01:23:11.2700000",
      "EndTime": "01:23:11.6899999"
    }
  },
  {
    "TextLocation": {
      "Start": 62097,
      "End": 62099
    },
    "TimeRange": {
      "StartTime": "01:23:11.6899999",
      "EndTime": "01:23:12.2900000"
    }
  },
  {
    "TextLocation": {
      "Start": 62100,
      "End": 62104
    },
    "TimeRange": {
      "StartTime": "01:23:12.4700000",
      "EndTime": "01:23:12.8000000"
    }
  },
  {
    "TextLocation": {
      "Start": 62105,
      "End": 62110
    },
    "TimeRange": {
      "StartTime": "01:23:12.8000000",
      "EndTime": "01:23:12.9500000"
    }
  },
  {
    "TextLocation": {
      "Start": 62111,
      "End": 62118
    },
    "TimeRange": {
      "StartTime": "01:23:12.9500000",
      "EndTime": "01:23:13.3400000"
    }
  },
  {
    "TextLocation": {
      "Start": 62119,
      "End": 62121
    },
    "TimeRange": {
      "StartTime": "01:23:13.3400000",
      "EndTime": "01:23:13.4600000"
    }
  },
  {
    "TextLocation": {
      "Start": 62122,
      "End": 62126
    },
    "TimeRange": {
      "StartTime": "01:23:13.4600000",
      "EndTime": "01:23:13.8200000"
    }
  },
  {
    "TextLocation": {
      "Start": 62127,
      "End": 62129
    },
    "TimeRange": {
      "StartTime": "01:23:13.8200000",
      "EndTime": "01:23:13.9700000"
    }
  },
  {
    "TextLocation": {
      "Start": 62130,
      "End": 62133
    },
    "TimeRange": {
      "StartTime": "01:23:13.9700000",
      "EndTime": "01:23:14.0300000"
    }
  },
  {
    "TextLocation": {
      "Start": 62134,
      "End": 62138
    },
    "TimeRange": {
      "StartTime": "01:23:14.0300000",
      "EndTime": "01:23:14.6300000"
    }
  },
  {
    "TextLocation": {
      "Start": 62139,
      "End": 62140
    },
    "TimeRange": {
      "StartTime": "01:23:14.6300000",
      "EndTime": "01:23:14.8400000"
    }
  },
  {
    "TextLocation": {
      "Start": 62141,
      "End": 62146
    },
    "TimeRange": {
      "StartTime": "01:23:14.8400000",
      "EndTime": "01:23:15.0500000"
    }
  },
  {
    "TextLocation": {
      "Start": 62147,
      "End": 62150
    },
    "TimeRange": {
      "StartTime": "01:23:15.0500000",
      "EndTime": "01:23:15.2600000"
    }
  },
  {
    "TextLocation": {
      "Start": 62151,
      "End": 62155
    },
    "TimeRange": {
      "StartTime": "01:23:15.2600000",
      "EndTime": "01:23:15.6100000"
    }
  },
  {
    "TextLocation": {
      "Start": 62163,
      "End": 62165
    },
    "TimeRange": {
      "StartTime": "01:23:15.6200000",
      "EndTime": "01:23:15.8900000"
    }
  },
  {
    "TextLocation": {
      "Start": 62166,
      "End": 62168
    },
    "TimeRange": {
      "StartTime": "01:23:15.8900000",
      "EndTime": "01:23:16.0100000"
    }
  },
  {
    "TextLocation": {
      "Start": 62169,
      "End": 62172
    },
    "TimeRange": {
      "StartTime": "01:23:16.0100000",
      "EndTime": "01:23:16.2500000"
    }
  },
  {
    "TextLocation": {
      "Start": 62173,
      "End": 62175
    },
    "TimeRange": {
      "StartTime": "01:23:16.2500000",
      "EndTime": "01:23:16.3700000"
    }
  },
  {
    "TextLocation": {
      "Start": 62176,
      "End": 62179
    },
    "TimeRange": {
      "StartTime": "01:23:16.3700000",
      "EndTime": "01:23:16.5200000"
    }
  },
  {
    "TextLocation": {
      "Start": 62180,
      "End": 62184
    },
    "TimeRange": {
      "StartTime": "01:23:16.5200000",
      "EndTime": "01:23:16.8800000"
    }
  },
  {
    "TextLocation": {
      "Start": 62186,
      "End": 62191
    },
    "TimeRange": {
      "StartTime": "01:23:16.8800000",
      "EndTime": "01:23:17.1500000"
    }
  },
  {
    "TextLocation": {
      "Start": 62192,
      "End": 62197
    },
    "TimeRange": {
      "StartTime": "01:23:17.1500000",
      "EndTime": "01:23:17.3000000"
    }
  },
  {
    "TextLocation": {
      "Start": 62198,
      "End": 62202
    },
    "TimeRange": {
      "StartTime": "01:23:17.3000000",
      "EndTime": "01:23:17.5100000"
    }
  },
  {
    "TextLocation": {
      "Start": 62203,
      "End": 62207
    },
    "TimeRange": {
      "StartTime": "01:23:17.5100000",
      "EndTime": "01:23:18.1700000"
    }
  },
  {
    "TextLocation": {
      "Start": 62208,
      "End": 62213
    },
    "TimeRange": {
      "StartTime": "01:23:18.7100000",
      "EndTime": "01:23:19.0700000"
    }
  },
  {
    "TextLocation": {
      "Start": 62214,
      "End": 62220
    },
    "TimeRange": {
      "StartTime": "01:23:19.0700000",
      "EndTime": "01:23:19.3700000"
    }
  },
  {
    "TextLocation": {
      "Start": 62228,
      "End": 62237
    },
    "TimeRange": {
      "StartTime": "01:23:19.3700000",
      "EndTime": "01:23:19.7900000"
    }
  },
  {
    "TextLocation": {
      "Start": 62238,
      "End": 62241
    },
    "TimeRange": {
      "StartTime": "01:23:19.7900000",
      "EndTime": "01:23:19.8800000"
    }
  },
  {
    "TextLocation": {
      "Start": 62242,
      "End": 62244
    },
    "TimeRange": {
      "StartTime": "01:23:19.8800000",
      "EndTime": "01:23:20"
    }
  },
  {
    "TextLocation": {
      "Start": 62245,
      "End": 62249
    },
    "TimeRange": {
      "StartTime": "01:23:20",
      "EndTime": "01:23:20.1500000"
    }
  },
  {
    "TextLocation": {
      "Start": 62250,
      "End": 62252
    },
    "TimeRange": {
      "StartTime": "01:23:20.1500000",
      "EndTime": "01:23:20.3000000"
    }
  },
  {
    "TextLocation": {
      "Start": 62253,
      "End": 62257
    },
    "TimeRange": {
      "StartTime": "01:23:20.3000000",
      "EndTime": "01:23:20.8700000"
    }
  },
  {
    "TextLocation": {
      "Start": 62259,
      "End": 62262
    },
    "TimeRange": {
      "StartTime": "01:23:21.2000000",
      "EndTime": "01:23:21.3500000"
    }
  },
  {
    "TextLocation": {
      "Start": 62263,
      "End": 62268
    },
    "TimeRange": {
      "StartTime": "01:23:21.3500000",
      "EndTime": "01:23:21.5000000"
    }
  },
  {
    "TextLocation": {
      "Start": 62269,
      "End": 62272
    },
    "TimeRange": {
      "StartTime": "01:23:21.5000000",
      "EndTime": "01:23:21.5700000"
    }
  },
  {
    "TextLocation": {
      "Start": 62273,
      "End": 62277
    },
    "TimeRange": {
      "StartTime": "01:23:21.5900000",
      "EndTime": "01:23:21.7400000"
    }
  },
  {
    "TextLocation": {
      "Start": 62278,
      "End": 62283
    },
    "TimeRange": {
      "StartTime": "01:23:21.7400000",
      "EndTime": "01:23:21.8600000"
    }
  },
  {
    "TextLocation": {
      "Start": 62284,
      "End": 62286
    },
    "TimeRange": {
      "StartTime": "01:23:21.8600000",
      "EndTime": "01:23:21.9500000"
    }
  },
  {
    "TextLocation": {
      "Start": 62287,
      "End": 62290
    },
    "TimeRange": {
      "StartTime": "01:23:21.9500000",
      "EndTime": "01:23:22.0400000"
    }
  },
  {
    "TextLocation": {
      "Start": 62291,
      "End": 62299
    },
    "TimeRange": {
      "StartTime": "01:23:22.0400000",
      "EndTime": "01:23:22.7900000"
    }
  },
  {
    "TextLocation": {
      "Start": 62300,
      "End": 62309
    },
    "TimeRange": {
      "StartTime": "01:23:23.5100000",
      "EndTime": "01:23:24.3800000"
    }
  },
  {
    "TextLocation": {
      "Start": 62312,
      "End": 62315
    },
    "TimeRange": {
      "StartTime": "01:23:25.3200000",
      "EndTime": "01:23:25.4700000"
    }
  },
  {
    "TextLocation": {
      "Start": 62316,
      "End": 62321
    },
    "TimeRange": {
      "StartTime": "01:23:25.4700000",
      "EndTime": "01:23:25.6500000"
    }
  },
  {
    "TextLocation": {
      "Start": 62322,
      "End": 62326
    },
    "TimeRange": {
      "StartTime": "01:23:25.6500000",
      "EndTime": "01:23:25.8000000"
    }
  },
  {
    "TextLocation": {
      "Start": 62327,
      "End": 62332
    },
    "TimeRange": {
      "StartTime": "01:23:25.8000000",
      "EndTime": "01:23:26.0400000"
    }
  },
  {
    "TextLocation": {
      "Start": 62333,
      "End": 62337
    },
    "TimeRange": {
      "StartTime": "01:23:26.0400000",
      "EndTime": "01:23:26.5500000"
    }
  },
  {
    "TextLocation": {
      "Start": 62340,
      "End": 62343
    },
    "TimeRange": {
      "StartTime": "01:23:27.5400000",
      "EndTime": "01:23:28.1100000"
    }
  },
  {
    "TextLocation": {
      "Start": 62345,
      "End": 62348
    },
    "TimeRange": {
      "StartTime": "01:23:28.1100000",
      "EndTime": "01:23:28.3500000"
    }
  },
  {
    "TextLocation": {
      "Start": 62349,
      "End": 62353
    },
    "TimeRange": {
      "StartTime": "01:23:28.3500000",
      "EndTime": "01:23:28.9200000"
    }
  },
  {
    "TextLocation": {
      "Start": 62356,
      "End": 62358
    },
    "TimeRange": {
      "StartTime": "01:23:29.0700000",
      "EndTime": "01:23:29.5200000"
    }
  },
  {
    "TextLocation": {
      "Start": 62359,
      "End": 62365
    },
    "TimeRange": {
      "StartTime": "01:23:29.5200000",
      "EndTime": "01:23:29.9100000"
    }
  },
  {
    "TextLocation": {
      "Start": 62366,
      "End": 62369
    },
    "TimeRange": {
      "StartTime": "01:23:29.9100000",
      "EndTime": "01:23:30.0900000"
    }
  },
  {
    "TextLocation": {
      "Start": 62377,
      "End": 62382
    },
    "TimeRange": {
      "StartTime": "01:23:30.0900000",
      "EndTime": "01:23:30.3900000"
    }
  },
  {
    "TextLocation": {
      "Start": 62384,
      "End": 62387
    },
    "TimeRange": {
      "StartTime": "01:23:30.3900000",
      "EndTime": "01:23:30.6300000"
    }
  },
  {
    "TextLocation": {
      "Start": 62388,
      "End": 62391
    },
    "TimeRange": {
      "StartTime": "01:23:30.6300000",
      "EndTime": "01:23:30.8100000"
    }
  },
  {
    "TextLocation": {
      "Start": 62392,
      "End": 62396
    },
    "TimeRange": {
      "StartTime": "01:23:30.8100000",
      "EndTime": "01:23:30.9900000"
    }
  },
  {
    "TextLocation": {
      "Start": 62397,
      "End": 62400
    },
    "TimeRange": {
      "StartTime": "01:23:30.9900000",
      "EndTime": "01:23:31.1100000"
    }
  },
  {
    "TextLocation": {
      "Start": 62401,
      "End": 62408
    },
    "TimeRange": {
      "StartTime": "01:23:31.1100000",
      "EndTime": "01:23:31.2600000"
    }
  },
  {
    "TextLocation": {
      "Start": 62409,
      "End": 62411
    },
    "TimeRange": {
      "StartTime": "01:23:31.2600000",
      "EndTime": "01:23:31.3300000"
    }
  },
  {
    "TextLocation": {
      "Start": 62412,
      "End": 62417
    },
    "TimeRange": {
      "StartTime": "01:23:31.3500000",
      "EndTime": "01:23:31.5700000"
    }
  },
  {
    "TextLocation": {
      "Start": 62425,
      "End": 62429
    },
    "TimeRange": {
      "StartTime": "01:23:31.5900000",
      "EndTime": "01:23:32.1300000"
    }
  },
  {
    "TextLocation": {
      "Start": 62432,
      "End": 62435
    },
    "TimeRange": {
      "StartTime": "01:23:32.1600000",
      "EndTime": "01:23:32.7299999"
    }
  },
  {
    "TextLocation": {
      "Start": 62438,
      "End": 62446
    },
    "TimeRange": {
      "StartTime": "01:23:35.0100000",
      "EndTime": "01:23:35.4900000"
    }
  },
  {
    "TextLocation": {
      "Start": 62447,
      "End": 62451
    },
    "TimeRange": {
      "StartTime": "01:23:35.4900000",
      "EndTime": "01:23:36.0300000"
    }
  },
  {
    "TextLocation": {
      "Start": 62452,
      "End": 62455
    },
    "TimeRange": {
      "StartTime": "01:23:36.3300000",
      "EndTime": "01:23:36.4799999"
    }
  },
  {
    "TextLocation": {
      "Start": 62456,
      "End": 62461
    },
    "TimeRange": {
      "StartTime": "01:23:36.4799999",
      "EndTime": "01:23:36.7200000"
    }
  },
  {
    "TextLocation": {
      "Start": 62462,
      "End": 62466
    },
    "TimeRange": {
      "StartTime": "01:23:36.7200000",
      "EndTime": "01:23:37.0500000"
    }
  },
  {
    "TextLocation": {
      "Start": 62467,
      "End": 62470
    },
    "TimeRange": {
      "StartTime": "01:23:37.0500000",
      "EndTime": "01:23:37.2299999"
    }
  },
  {
    "TextLocation": {
      "Start": 62471,
      "End": 62473
    },
    "TimeRange": {
      "StartTime": "01:23:37.2299999",
      "EndTime": "01:23:37.3800000"
    }
  },
  {
    "TextLocation": {
      "Start": 62474,
      "End": 62482
    },
    "TimeRange": {
      "StartTime": "01:23:37.3800000",
      "EndTime": "01:23:38.1899999"
    }
  },
  {
    "TextLocation": {
      "Start": 62485,
      "End": 62489
    },
    "TimeRange": {
      "StartTime": "01:23:39.8300000",
      "EndTime": "01:23:40.0400000"
    }
  },
  {
    "TextLocation": {
      "Start": 62490,
      "End": 62492
    },
    "TimeRange": {
      "StartTime": "01:23:40.0400000",
      "EndTime": "01:23:40.1300000"
    }
  },
  {
    "TextLocation": {
      "Start": 62493,
      "End": 62496
    },
    "TimeRange": {
      "StartTime": "01:23:40.1300000",
      "EndTime": "01:23:40.2200000"
    }
  },
  {
    "TextLocation": {
      "Start": 62497,
      "End": 62505
    },
    "TimeRange": {
      "StartTime": "01:23:40.2200000",
      "EndTime": "01:23:40.5500000"
    }
  },
  {
    "TextLocation": {
      "Start": 62506,
      "End": 62511
    },
    "TimeRange": {
      "StartTime": "01:23:40.5500000",
      "EndTime": "01:23:40.7900000"
    }
  },
  {
    "TextLocation": {
      "Start": 62512,
      "End": 62516
    },
    "TimeRange": {
      "StartTime": "01:23:40.7900000",
      "EndTime": "01:23:41.3000000"
    }
  },
  {
    "TextLocation": {
      "Start": 62519,
      "End": 62520
    },
    "TimeRange": {
      "StartTime": "01:23:42.5300000",
      "EndTime": "01:23:42.8300000"
    }
  },
  {
    "TextLocation": {
      "Start": 62521,
      "End": 62526
    },
    "TimeRange": {
      "StartTime": "01:23:42.8300000",
      "EndTime": "01:23:43.1000000"
    }
  },
  {
    "TextLocation": {
      "Start": 62527,
      "End": 62531
    },
    "TimeRange": {
      "StartTime": "01:23:43.1000000",
      "EndTime": "01:23:43.4000000"
    }
  },
  {
    "TextLocation": {
      "Start": 62532,
      "End": 62534
    },
    "TimeRange": {
      "StartTime": "01:23:43.4000000",
      "EndTime": "01:23:43.7000000"
    }
  },
  {
    "TextLocation": {
      "Start": 62535,
      "End": 62539
    },
    "TimeRange": {
      "StartTime": "01:23:43.9399999",
      "EndTime": "01:23:44.2400000"
    }
  },
  {
    "TextLocation": {
      "Start": 62540,
      "End": 62547
    },
    "TimeRange": {
      "StartTime": "01:23:44.2400000",
      "EndTime": "01:23:44.7200000"
    }
  },
  {
    "TextLocation": {
      "Start": 62548,
      "End": 62553
    },
    "TimeRange": {
      "StartTime": "01:23:44.7200000",
      "EndTime": "01:23:45.0500000"
    }
  },
  {
    "TextLocation": {
      "Start": 62554,
      "End": 62558
    },
    "TimeRange": {
      "StartTime": "01:23:45.0500000",
      "EndTime": "01:23:45.7100000"
    }
  },
  {
    "TextLocation": {
      "Start": 62561,
      "End": 62563
    },
    "TimeRange": {
      "StartTime": "01:23:47.3900000",
      "EndTime": "01:23:47.4799999"
    }
  },
  {
    "TextLocation": {
      "Start": 62564,
      "End": 62567
    },
    "TimeRange": {
      "StartTime": "01:23:47.4799999",
      "EndTime": "01:23:47.6000000"
    }
  },
  {
    "TextLocation": {
      "Start": 62568,
      "End": 62573
    },
    "TimeRange": {
      "StartTime": "01:23:47.6000000",
      "EndTime": "01:23:47.8400000"
    }
  },
  {
    "TextLocation": {
      "Start": 62574,
      "End": 62583
    },
    "TimeRange": {
      "StartTime": "01:23:47.8400000",
      "EndTime": "01:23:48.7100000"
    }
  },
  {
    "TextLocation": {
      "Start": 62586,
      "End": 62588
    },
    "TimeRange": {
      "StartTime": "01:23:50.0900000",
      "EndTime": "01:23:50.4500000"
    }
  },
  {
    "TextLocation": {
      "Start": 62589,
      "End": 62594
    },
    "TimeRange": {
      "StartTime": "01:23:50.4500000",
      "EndTime": "01:23:51.2000000"
    }
  },
  {
    "TextLocation": {
      "Start": 62595,
      "End": 62598
    },
    "TimeRange": {
      "StartTime": "01:23:51.7100000",
      "EndTime": "01:23:51.8900000"
    }
  },
  {
    "TextLocation": {
      "Start": 62599,
      "End": 62604
    },
    "TimeRange": {
      "StartTime": "01:23:51.8900000",
      "EndTime": "01:23:52.1300000"
    }
  },
  {
    "TextLocation": {
      "Start": 62605,
      "End": 62608
    },
    "TimeRange": {
      "StartTime": "01:23:52.1300000",
      "EndTime": "01:23:52.2200000"
    }
  },
  {
    "TextLocation": {
      "Start": 62609,
      "End": 62614
    },
    "TimeRange": {
      "StartTime": "01:23:52.2200000",
      "EndTime": "01:23:52.7600000"
    }
  },
  {
    "TextLocation": {
      "Start": 62616,
      "End": 62619
    },
    "TimeRange": {
      "StartTime": "01:23:54.4700000",
      "EndTime": "01:23:54.6200000"
    }
  },
  {
    "TextLocation": {
      "Start": 62620,
      "End": 62621
    },
    "TimeRange": {
      "StartTime": "01:23:54.6200000",
      "EndTime": "01:23:54.7100000"
    }
  },
  {
    "TextLocation": {
      "Start": 62622,
      "End": 62625
    },
    "TimeRange": {
      "StartTime": "01:23:54.7100000",
      "EndTime": "01:23:54.9799999"
    }
  },
  {
    "TextLocation": {
      "Start": 62626,
      "End": 62631
    },
    "TimeRange": {
      "StartTime": "01:23:55.1000000",
      "EndTime": "01:23:55.8200000"
    }
  },
  {
    "TextLocation": {
      "Start": 62632,
      "End": 62636
    },
    "TimeRange": {
      "StartTime": "01:23:56.2400000",
      "EndTime": "01:23:56.7299999"
    }
  },
  {
    "TextLocation": {
      "Start": 62637,
      "End": 62640
    },
    "TimeRange": {
      "StartTime": "01:23:56.7500000",
      "EndTime": "01:23:57.1100000"
    }
  },
  {
    "TextLocation": {
      "Start": 62641,
      "End": 62647
    },
    "TimeRange": {
      "StartTime": "01:23:57.1100000",
      "EndTime": "01:23:57.8900000"
    }
  },
  {
    "TextLocation": {
      "Start": 62650,
      "End": 62651
    },
    "TimeRange": {
      "StartTime": "01:24:00.1000000",
      "EndTime": "01:24:00.2500000"
    }
  },
  {
    "TextLocation": {
      "Start": 62652,
      "End": 62657
    },
    "TimeRange": {
      "StartTime": "01:24:00.2500000",
      "EndTime": "01:24:00.4000000"
    }
  },
  {
    "TextLocation": {
      "Start": 62658,
      "End": 62666
    },
    "TimeRange": {
      "StartTime": "01:24:00.4000000",
      "EndTime": "01:24:00.6700000"
    }
  },
  {
    "TextLocation": {
      "Start": 62667,
      "End": 62669
    },
    "TimeRange": {
      "StartTime": "01:24:00.6700000",
      "EndTime": "01:24:00.7299999"
    }
  },
  {
    "TextLocation": {
      "Start": 62670,
      "End": 62678
    },
    "TimeRange": {
      "StartTime": "01:24:00.7299999",
      "EndTime": "01:24:01.0600000"
    }
  },
  {
    "TextLocation": {
      "Start": 62679,
      "End": 62683
    },
    "TimeRange": {
      "StartTime": "01:24:01.0600000",
      "EndTime": "01:24:01.2400000"
    }
  },
  {
    "TextLocation": {
      "Start": 62684,
      "End": 62687
    },
    "TimeRange": {
      "StartTime": "01:24:01.2400000",
      "EndTime": "01:24:01.3600000"
    }
  },
  {
    "TextLocation": {
      "Start": 62688,
      "End": 62693
    },
    "TimeRange": {
      "StartTime": "01:24:01.3600000",
      "EndTime": "01:24:01.5400000"
    }
  },
  {
    "TextLocation": {
      "Start": 62694,
      "End": 62696
    },
    "TimeRange": {
      "StartTime": "01:24:01.5400000",
      "EndTime": "01:24:01.6300000"
    }
  },
  {
    "TextLocation": {
      "Start": 62697,
      "End": 62700
    },
    "TimeRange": {
      "StartTime": "01:24:01.6300000",
      "EndTime": "01:24:02.4100000"
    }
  },
  {
    "TextLocation": {
      "Start": 62702,
      "End": 62705
    },
    "TimeRange": {
      "StartTime": "01:24:02.8000000",
      "EndTime": "01:24:02.9799999"
    }
  },
  {
    "TextLocation": {
      "Start": 62706,
      "End": 62710
    },
    "TimeRange": {
      "StartTime": "01:24:02.9799999",
      "EndTime": "01:24:03.1600000"
    }
  },
  {
    "TextLocation": {
      "Start": 62711,
      "End": 62714
    },
    "TimeRange": {
      "StartTime": "01:24:03.1600000",
      "EndTime": "01:24:03.4000000"
    }
  },
  {
    "TextLocation": {
      "Start": 62715,
      "End": 62720
    },
    "TimeRange": {
      "StartTime": "01:24:03.4000000",
      "EndTime": "01:24:03.7900000"
    }
  },
  {
    "TextLocation": {
      "Start": 62721,
      "End": 62723
    },
    "TimeRange": {
      "StartTime": "01:24:03.7900000",
      "EndTime": "01:24:04"
    }
  },
  {
    "TextLocation": {
      "Start": 62724,
      "End": 62727
    },
    "TimeRange": {
      "StartTime": "01:24:04",
      "EndTime": "01:24:04.1200000"
    }
  },
  {
    "TextLocation": {
      "Start": 62728,
      "End": 62734
    },
    "TimeRange": {
      "StartTime": "01:24:04.1200000",
      "EndTime": "01:24:04.4200000"
    }
  },
  {
    "TextLocation": {
      "Start": 62735,
      "End": 62739
    },
    "TimeRange": {
      "StartTime": "01:24:04.4200000",
      "EndTime": "01:24:04.6600000"
    }
  },
  {
    "TextLocation": {
      "Start": 62740,
      "End": 62744
    },
    "TimeRange": {
      "StartTime": "01:24:04.6600000",
      "EndTime": "01:24:04.8400000"
    }
  },
  {
    "TextLocation": {
      "Start": 62745,
      "End": 62748
    },
    "TimeRange": {
      "StartTime": "01:24:04.8400000",
      "EndTime": "01:24:05.1400000"
    }
  },
  {
    "TextLocation": {
      "Start": 62749,
      "End": 62757
    },
    "TimeRange": {
      "StartTime": "01:24:05.1400000",
      "EndTime": "01:24:05.4700000"
    }
  },
  {
    "TextLocation": {
      "Start": 62759,
      "End": 62762
    },
    "TimeRange": {
      "StartTime": "01:24:05.4700000",
      "EndTime": "01:24:05.6100000"
    }
  },
  {
    "TextLocation": {
      "Start": 62763,
      "End": 62771
    },
    "TimeRange": {
      "StartTime": "01:24:05.6200000",
      "EndTime": "01:24:05.9200000"
    }
  },
  {
    "TextLocation": {
      "Start": 62772,
      "End": 62774
    },
    "TimeRange": {
      "StartTime": "01:24:05.9200000",
      "EndTime": "01:24:06.0400000"
    }
  },
  {
    "TextLocation": {
      "Start": 62775,
      "End": 62778
    },
    "TimeRange": {
      "StartTime": "01:24:06.0400000",
      "EndTime": "01:24:06.1000000"
    }
  },
  {
    "TextLocation": {
      "Start": 62779,
      "End": 62784
    },
    "TimeRange": {
      "StartTime": "01:24:06.1000000",
      "EndTime": "01:24:06.7900000"
    }
  },
  {
    "TextLocation": {
      "Start": 62787,
      "End": 62792
    },
    "TimeRange": {
      "StartTime": "01:24:13.8500000",
      "EndTime": "01:24:14.1200000"
    }
  },
  {
    "TextLocation": {
      "Start": 62793,
      "End": 62796
    },
    "TimeRange": {
      "StartTime": "01:24:14.1200000",
      "EndTime": "01:24:14.5100000"
    }
  },
  {
    "TextLocation": {
      "Start": 62799,
      "End": 62804
    },
    "TimeRange": {
      "StartTime": "01:24:16.2500000",
      "EndTime": "01:24:16.4600000"
    }
  },
  {
    "TextLocation": {
      "Start": 62805,
      "End": 62809
    },
    "TimeRange": {
      "StartTime": "01:24:16.4600000",
      "EndTime": "01:24:16.6700000"
    }
  },
  {
    "TextLocation": {
      "Start": 62810,
      "End": 62815
    },
    "TimeRange": {
      "StartTime": "01:24:16.6700000",
      "EndTime": "01:24:16.9700000"
    }
  },
  {
    "TextLocation": {
      "Start": 62816,
      "End": 62820
    },
    "TimeRange": {
      "StartTime": "01:24:16.9700000",
      "EndTime": "01:24:17.4799999"
    }
  },
  {
    "TextLocation": {
      "Start": 62823,
      "End": 62827
    },
    "TimeRange": {
      "StartTime": "01:24:17.4799999",
      "EndTime": "01:24:18.3200000"
    }
  },
  {
    "TextLocation": {
      "Start": 62828,
      "End": 62831
    },
    "TimeRange": {
      "StartTime": "01:24:18.4399999",
      "EndTime": "01:24:18.5900000"
    }
  },
  {
    "TextLocation": {
      "Start": 62832,
      "End": 62841
    },
    "TimeRange": {
      "StartTime": "01:24:18.5900000",
      "EndTime": "01:24:19.1000000"
    }
  },
  {
    "TextLocation": {
      "Start": 62842,
      "End": 62847
    },
    "TimeRange": {
      "StartTime": "01:24:19.1000000",
      "EndTime": "01:24:19.3400000"
    }
  },
  {
    "TextLocation": {
      "Start": 62848,
      "End": 62852
    },
    "TimeRange": {
      "StartTime": "01:24:19.3400000",
      "EndTime": "01:24:19.6400000"
    }
  },
  {
    "TextLocation": {
      "Start": 62853,
      "End": 62855
    },
    "TimeRange": {
      "StartTime": "01:24:19.6400000",
      "EndTime": "01:24:19.7900000"
    }
  },
  {
    "TextLocation": {
      "Start": 62856,
      "End": 62858
    },
    "TimeRange": {
      "StartTime": "01:24:19.7900000",
      "EndTime": "01:24:19.9100000"
    }
  },
  {
    "TextLocation": {
      "Start": 62859,
      "End": 62867
    },
    "TimeRange": {
      "StartTime": "01:24:19.9100000",
      "EndTime": "01:24:20.3900000"
    }
  },
  {
    "TextLocation": {
      "Start": 62869,
      "End": 62873
    },
    "TimeRange": {
      "StartTime": "01:24:20.3900000",
      "EndTime": "01:24:20.5100000"
    }
  },
  {
    "TextLocation": {
      "Start": 62875,
      "End": 62883
    },
    "TimeRange": {
      "StartTime": "01:24:20.5100000",
      "EndTime": "01:24:21.0500000"
    }
  },
  {
    "TextLocation": {
      "Start": 62885,
      "End": 62890
    },
    "TimeRange": {
      "StartTime": "01:24:21.0500000",
      "EndTime": "01:24:21.3800000"
    }
  },
  {
    "TextLocation": {
      "Start": 62891,
      "End": 62894
    },
    "TimeRange": {
      "StartTime": "01:24:21.3800000",
      "EndTime": "01:24:21.5000000"
    }
  },
  {
    "TextLocation": {
      "Start": 62895,
      "End": 62898
    },
    "TimeRange": {
      "StartTime": "01:24:21.5000000",
      "EndTime": "01:24:21.5600000"
    }
  },
  {
    "TextLocation": {
      "Start": 62899,
      "End": 62908
    },
    "TimeRange": {
      "StartTime": "01:24:21.5600000",
      "EndTime": "01:24:21.9500000"
    }
  },
  {
    "TextLocation": {
      "Start": 62909,
      "End": 62917
    },
    "TimeRange": {
      "StartTime": "01:24:21.9500000",
      "EndTime": "01:24:22.6100000"
    }
  },
  {
    "TextLocation": {
      "Start": 62918,
      "End": 62924
    },
    "TimeRange": {
      "StartTime": "01:24:22.6100000",
      "EndTime": "01:24:23.5400000"
    }
  },
  {
    "TextLocation": {
      "Start": 62925,
      "End": 62934
    },
    "TimeRange": {
      "StartTime": "01:24:23.6300000",
      "EndTime": "01:24:24.5000000"
    }
  },
  {
    "TextLocation": {
      "Start": 62936,
      "End": 62942
    },
    "TimeRange": {
      "StartTime": "01:24:24.5000000",
      "EndTime": "01:24:24.8900000"
    }
  },
  {
    "TextLocation": {
      "Start": 62950,
      "End": 62953
    },
    "TimeRange": {
      "StartTime": "01:24:24.8900000",
      "EndTime": "01:24:25.0400000"
    }
  },
  {
    "TextLocation": {
      "Start": 62954,
      "End": 62959
    },
    "TimeRange": {
      "StartTime": "01:24:25.0400000",
      "EndTime": "01:24:25.1899999"
    }
  },
  {
    "TextLocation": {
      "Start": 62960,
      "End": 62963
    },
    "TimeRange": {
      "StartTime": "01:24:25.1899999",
      "EndTime": "01:24:25.3100000"
    }
  },
  {
    "TextLocation": {
      "Start": 62964,
      "End": 62966
    },
    "TimeRange": {
      "StartTime": "01:24:25.3100000",
      "EndTime": "01:24:25.4000000"
    }
  },
  {
    "TextLocation": {
      "Start": 62967,
      "End": 62972
    },
    "TimeRange": {
      "StartTime": "01:24:25.4000000",
      "EndTime": "01:24:25.5500000"
    }
  },
  {
    "TextLocation": {
      "Start": 62973,
      "End": 62975
    },
    "TimeRange": {
      "StartTime": "01:24:25.5500000",
      "EndTime": "01:24:25.6400000"
    }
  },
  {
    "TextLocation": {
      "Start": 62976,
      "End": 62985
    },
    "TimeRange": {
      "StartTime": "01:24:25.6400000",
      "EndTime": "01:24:26.0300000"
    }
  },
  {
    "TextLocation": {
      "Start": 62993,
      "End": 62998
    },
    "TimeRange": {
      "StartTime": "01:24:26.0300000",
      "EndTime": "01:24:26.1800000"
    }
  },
  {
    "TextLocation": {
      "Start": 62999,
      "End": 63002
    },
    "TimeRange": {
      "StartTime": "01:24:26.1800000",
      "EndTime": "01:24:26.3000000"
    }
  },
  {
    "TextLocation": {
      "Start": 63003,
      "End": 63005
    },
    "TimeRange": {
      "StartTime": "01:24:26.3000000",
      "EndTime": "01:24:26.4200000"
    }
  },
  {
    "TextLocation": {
      "Start": 63006,
      "End": 63014
    },
    "TimeRange": {
      "StartTime": "01:24:26.4200000",
      "EndTime": "01:24:26.9600000"
    }
  },
  {
    "TextLocation": {
      "Start": 63017,
      "End": 63019
    },
    "TimeRange": {
      "StartTime": "01:24:26.9600000",
      "EndTime": "01:24:27.2299999"
    }
  },
  {
    "TextLocation": {
      "Start": 63020,
      "End": 63023
    },
    "TimeRange": {
      "StartTime": "01:24:27.2299999",
      "EndTime": "01:24:27.4700000"
    }
  },
  {
    "TextLocation": {
      "Start": 63024,
      "End": 63031
    },
    "TimeRange": {
      "StartTime": "01:24:27.4700000",
      "EndTime": "01:24:27.8600000"
    }
  },
  {
    "TextLocation": {
      "Start": 63032,
      "End": 63036
    },
    "TimeRange": {
      "StartTime": "01:24:27.8600000",
      "EndTime": "01:24:28.0100000"
    }
  },
  {
    "TextLocation": {
      "Start": 63037,
      "End": 63039
    },
    "TimeRange": {
      "StartTime": "01:24:28.0100000",
      "EndTime": "01:24:28.3400000"
    }
  },
  {
    "TextLocation": {
      "Start": 63042,
      "End": 63045
    },
    "TimeRange": {
      "StartTime": "01:24:29.0600000",
      "EndTime": "01:24:29.3300000"
    }
  },
  {
    "TextLocation": {
      "Start": 63046,
      "End": 63050
    },
    "TimeRange": {
      "StartTime": "01:24:29.3300000",
      "EndTime": "01:24:29.4500000"
    }
  },
  {
    "TextLocation": {
      "Start": 63051,
      "End": 63055
    },
    "TimeRange": {
      "StartTime": "01:24:29.4500000",
      "EndTime": "01:24:29.5700000"
    }
  },
  {
    "TextLocation": {
      "Start": 63056,
      "End": 63058
    },
    "TimeRange": {
      "StartTime": "01:24:29.5700000",
      "EndTime": "01:24:29.6300000"
    }
  },
  {
    "TextLocation": {
      "Start": 63059,
      "End": 63064
    },
    "TimeRange": {
      "StartTime": "01:24:29.6300000",
      "EndTime": "01:24:29.8700000"
    }
  },
  {
    "TextLocation": {
      "Start": 63065,
      "End": 63069
    },
    "TimeRange": {
      "StartTime": "01:24:29.8700000",
      "EndTime": "01:24:30.6500000"
    }
  },
  {
    "TextLocation": {
      "Start": 63071,
      "End": 63076
    },
    "TimeRange": {
      "StartTime": "01:24:30.6500000",
      "EndTime": "01:24:30.8900000"
    }
  },
  {
    "TextLocation": {
      "Start": 63077,
      "End": 63080
    },
    "TimeRange": {
      "StartTime": "01:24:30.8900000",
      "EndTime": "01:24:31.0100000"
    }
  },
  {
    "TextLocation": {
      "Start": 63081,
      "End": 63083
    },
    "TimeRange": {
      "StartTime": "01:24:31.0100000",
      "EndTime": "01:24:31.1300000"
    }
  },
  {
    "TextLocation": {
      "Start": 63084,
      "End": 63092
    },
    "TimeRange": {
      "StartTime": "01:24:31.1300000",
      "EndTime": "01:24:31.5500000"
    }
  },
  {
    "TextLocation": {
      "Start": 63095,
      "End": 63097
    },
    "TimeRange": {
      "StartTime": "01:24:31.5500000",
      "EndTime": "01:24:31.6700000"
    }
  },
  {
    "TextLocation": {
      "Start": 63098,
      "End": 63101
    },
    "TimeRange": {
      "StartTime": "01:24:31.6700000",
      "EndTime": "01:24:31.7600000"
    }
  },
  {
    "TextLocation": {
      "Start": 63102,
      "End": 63108
    },
    "TimeRange": {
      "StartTime": "01:24:31.7600000",
      "EndTime": "01:24:32"
    }
  },
  {
    "TextLocation": {
      "Start": 63109,
      "End": 63113
    },
    "TimeRange": {
      "StartTime": "01:24:32",
      "EndTime": "01:24:32.3600000"
    }
  },
  {
    "TextLocation": {
      "Start": 63116,
      "End": 63118
    },
    "TimeRange": {
      "StartTime": "01:24:32.3900000",
      "EndTime": "01:24:32.6300000"
    }
  },
  {
    "TextLocation": {
      "Start": 63119,
      "End": 63122
    },
    "TimeRange": {
      "StartTime": "01:24:32.6300000",
      "EndTime": "01:24:32.6899999"
    }
  },
  {
    "TextLocation": {
      "Start": 63123,
      "End": 63128
    },
    "TimeRange": {
      "StartTime": "01:24:32.6899999",
      "EndTime": "01:24:33.1600000"
    }
  },
  {
    "TextLocation": {
      "Start": 63131,
      "End": 63134
    },
    "TimeRange": {
      "StartTime": "01:24:35.3800000",
      "EndTime": "01:24:35.5300000"
    }
  },
  {
    "TextLocation": {
      "Start": 63135,
      "End": 63138
    },
    "TimeRange": {
      "StartTime": "01:24:35.5300000",
      "EndTime": "01:24:35.6500000"
    }
  },
  {
    "TextLocation": {
      "Start": 63139,
      "End": 63143
    },
    "TimeRange": {
      "StartTime": "01:24:35.6500000",
      "EndTime": "01:24:35.8000000"
    }
  },
  {
    "TextLocation": {
      "Start": 63144,
      "End": 63147
    },
    "TimeRange": {
      "StartTime": "01:24:35.8000000",
      "EndTime": "01:24:36.0100000"
    }
  },
  {
    "TextLocation": {
      "Start": 63148,
      "End": 63150
    },
    "TimeRange": {
      "StartTime": "01:24:36.0100000",
      "EndTime": "01:24:36.1300000"
    }
  },
  {
    "TextLocation": {
      "Start": 63151,
      "End": 63154
    },
    "TimeRange": {
      "StartTime": "01:24:36.1300000",
      "EndTime": "01:24:36.9100000"
    }
  },
  {
    "TextLocation": {
      "Start": 63155,
      "End": 63162
    },
    "TimeRange": {
      "StartTime": "01:24:37.0600000",
      "EndTime": "01:24:37.9300000"
    }
  },
  {
    "TextLocation": {
      "Start": 63165,
      "End": 63167
    },
    "TimeRange": {
      "StartTime": "01:24:38.7600000",
      "EndTime": "01:24:38.9100000"
    }
  },
  {
    "TextLocation": {
      "Start": 63168,
      "End": 63171
    },
    "TimeRange": {
      "StartTime": "01:24:38.9100000",
      "EndTime": "01:24:39.0600000"
    }
  },
  {
    "TextLocation": {
      "Start": 63172,
      "End": 63173
    },
    "TimeRange": {
      "StartTime": "01:24:39.0600000",
      "EndTime": "01:24:39.2100000"
    }
  },
  {
    "TextLocation": {
      "Start": 63174,
      "End": 63179
    },
    "TimeRange": {
      "StartTime": "01:24:39.5100000",
      "EndTime": "01:24:39.8100000"
    }
  },
  {
    "TextLocation": {
      "Start": 63180,
      "End": 63183
    },
    "TimeRange": {
      "StartTime": "01:24:39.8100000",
      "EndTime": "01:24:39.9300000"
    }
  },
  {
    "TextLocation": {
      "Start": 63184,
      "End": 63185
    },
    "TimeRange": {
      "StartTime": "01:24:39.9300000",
      "EndTime": "01:24:39.9600000"
    }
  },
  {
    "TextLocation": {
      "Start": 63186,
      "End": 63190
    },
    "TimeRange": {
      "StartTime": "01:24:39.9600000",
      "EndTime": "01:24:40.1400000"
    }
  },
  {
    "TextLocation": {
      "Start": 63191,
      "End": 63195
    },
    "TimeRange": {
      "StartTime": "01:24:40.1400000",
      "EndTime": "01:24:40.5600000"
    }
  },
  {
    "TextLocation": {
      "Start": 63198,
      "End": 63201
    },
    "TimeRange": {
      "StartTime": "01:24:41.9900000",
      "EndTime": "01:24:42.1700000"
    }
  },
  {
    "TextLocation": {
      "Start": 63202,
      "End": 63204
    },
    "TimeRange": {
      "StartTime": "01:24:42.1700000",
      "EndTime": "01:24:42.2600000"
    }
  },
  {
    "TextLocation": {
      "Start": 63205,
      "End": 63210
    },
    "TimeRange": {
      "StartTime": "01:24:42.2600000",
      "EndTime": "01:24:42.5000000"
    }
  },
  {
    "TextLocation": {
      "Start": 63211,
      "End": 63213
    },
    "TimeRange": {
      "StartTime": "01:24:42.5000000",
      "EndTime": "01:24:42.6200000"
    }
  },
  {
    "TextLocation": {
      "Start": 63214,
      "End": 63217
    },
    "TimeRange": {
      "StartTime": "01:24:42.6200000",
      "EndTime": "01:24:42.7100000"
    }
  },
  {
    "TextLocation": {
      "Start": 63218,
      "End": 63223
    },
    "TimeRange": {
      "StartTime": "01:24:42.7100000",
      "EndTime": "01:24:43.1000000"
    }
  },
  {
    "TextLocation": {
      "Start": 63226,
      "End": 63229
    },
    "TimeRange": {
      "StartTime": "01:24:43.5500000",
      "EndTime": "01:24:43.6700000"
    }
  },
  {
    "TextLocation": {
      "Start": 63230,
      "End": 63233
    },
    "TimeRange": {
      "StartTime": "01:24:43.6700000",
      "EndTime": "01:24:43.7600000"
    }
  },
  {
    "TextLocation": {
      "Start": 63234,
      "End": 63242
    },
    "TimeRange": {
      "StartTime": "01:24:43.7600000",
      "EndTime": "01:24:44.2700000"
    }
  },
  {
    "TextLocation": {
      "Start": 63243,
      "End": 63247
    },
    "TimeRange": {
      "StartTime": "01:24:44.2700000",
      "EndTime": "01:24:44.4799999"
    }
  },
  {
    "TextLocation": {
      "Start": 63248,
      "End": 63253
    },
    "TimeRange": {
      "StartTime": "01:24:44.4799999",
      "EndTime": "01:24:45.1700000"
    }
  },
  {
    "TextLocation": {
      "Start": 63256,
      "End": 63262
    },
    "TimeRange": {
      "StartTime": "01:24:48.1000000",
      "EndTime": "01:24:48.2600000"
    }
  },
  {
    "TextLocation": {
      "Start": 63265,
      "End": 63267
    },
    "TimeRange": {
      "StartTime": "01:24:48.5800000",
      "EndTime": "01:24:48.6700000"
    }
  },
  {
    "TextLocation": {
      "Start": 63268,
      "End": 63271
    },
    "TimeRange": {
      "StartTime": "01:24:48.6700000",
      "EndTime": "01:24:48.8200000"
    }
  },
  {
    "TextLocation": {
      "Start": 63272,
      "End": 63276
    },
    "TimeRange": {
      "StartTime": "01:24:48.8200000",
      "EndTime": "01:24:48.9700000"
    }
  },
  {
    "TextLocation": {
      "Start": 63277,
      "End": 63278
    },
    "TimeRange": {
      "StartTime": "01:24:48.9700000",
      "EndTime": "01:24:49.0900000"
    }
  },
  {
    "TextLocation": {
      "Start": 63279,
      "End": 63283
    },
    "TimeRange": {
      "StartTime": "01:24:49.0900000",
      "EndTime": "01:24:49.3900000"
    }
  },
  {
    "TextLocation": {
      "Start": 63284,
      "End": 63288
    },
    "TimeRange": {
      "StartTime": "01:24:49.3900000",
      "EndTime": "01:24:50.1400000"
    }
  },
  {
    "TextLocation": {
      "Start": 63291,
      "End": 63293
    },
    "TimeRange": {
      "StartTime": "01:24:53.9600000",
      "EndTime": "01:24:54.1200000"
    }
  },
  {
    "TextLocation": {
      "Start": 63294,
      "End": 63297
    },
    "TimeRange": {
      "StartTime": "01:24:54.1200000",
      "EndTime": "01:24:54.5000000"
    }
  },
  {
    "TextLocation": {
      "Start": 63298,
      "End": 63306
    },
    "TimeRange": {
      "StartTime": "01:24:54.8600000",
      "EndTime": "01:24:55.7600000"
    }
  },
  {
    "TextLocation": {
      "Start": 63309,
      "End": 63311
    },
    "TimeRange": {
      "StartTime": "01:24:57.0500000",
      "EndTime": "01:24:57.1899999"
    }
  },
  {
    "TextLocation": {
      "Start": 63312,
      "End": 63314
    },
    "TimeRange": {
      "StartTime": "01:24:57.2000000",
      "EndTime": "01:24:57.2900000"
    }
  },
  {
    "TextLocation": {
      "Start": 63315,
      "End": 63318
    },
    "TimeRange": {
      "StartTime": "01:24:57.2900000",
      "EndTime": "01:24:57.6800000"
    }
  },
  {
    "TextLocation": {
      "Start": 63319,
      "End": 63321
    },
    "TimeRange": {
      "StartTime": "01:24:57.8600000",
      "EndTime": "01:24:57.9799999"
    }
  },
  {
    "TextLocation": {
      "Start": 63322,
      "End": 63325
    },
    "TimeRange": {
      "StartTime": "01:24:57.9799999",
      "EndTime": "01:24:58.1600000"
    }
  },
  {
    "TextLocation": {
      "Start": 63326,
      "End": 63330
    },
    "TimeRange": {
      "StartTime": "01:24:58.1600000",
      "EndTime": "01:24:58.3700000"
    }
  },
  {
    "TextLocation": {
      "Start": 63331,
      "End": 63335
    },
    "TimeRange": {
      "StartTime": "01:24:58.3700000",
      "EndTime": "01:24:58.9100000"
    }
  },
  {
    "TextLocation": {
      "Start": 63338,
      "End": 63343
    },
    "TimeRange": {
      "StartTime": "01:24:59.8900000",
      "EndTime": "01:25:00.2200000"
    }
  },
  {
    "TextLocation": {
      "Start": 63344,
      "End": 63347
    },
    "TimeRange": {
      "StartTime": "01:25:00.2200000",
      "EndTime": "01:25:00.3700000"
    }
  },
  {
    "TextLocation": {
      "Start": 63348,
      "End": 63350
    },
    "TimeRange": {
      "StartTime": "01:25:00.3700000",
      "EndTime": "01:25:00.4600000"
    }
  },
  {
    "TextLocation": {
      "Start": 63351,
      "End": 63355
    },
    "TimeRange": {
      "StartTime": "01:25:00.4600000",
      "EndTime": "01:25:00.6700000"
    }
  },
  {
    "TextLocation": {
      "Start": 63356,
      "End": 63359
    },
    "TimeRange": {
      "StartTime": "01:25:00.6700000",
      "EndTime": "01:25:00.8200000"
    }
  },
  {
    "TextLocation": {
      "Start": 63360,
      "End": 63366
    },
    "TimeRange": {
      "StartTime": "01:25:00.8200000",
      "EndTime": "01:25:01.6899999"
    }
  },
  {
    "TextLocation": {
      "Start": 63369,
      "End": 63373
    },
    "TimeRange": {
      "StartTime": "01:25:02.1100000",
      "EndTime": "01:25:02.4399999"
    }
  },
  {
    "TextLocation": {
      "Start": 63374,
      "End": 63376
    },
    "TimeRange": {
      "StartTime": "01:25:02.4399999",
      "EndTime": "01:25:02.5300000"
    }
  },
  {
    "TextLocation": {
      "Start": 63377,
      "End": 63380
    },
    "TimeRange": {
      "StartTime": "01:25:02.5300000",
      "EndTime": "01:25:02.5900000"
    }
  },
  {
    "TextLocation": {
      "Start": 63381,
      "End": 63387
    },
    "TimeRange": {
      "StartTime": "01:25:02.5900000",
      "EndTime": "01:25:02.8300000"
    }
  },
  {
    "TextLocation": {
      "Start": 63388,
      "End": 63392
    },
    "TimeRange": {
      "StartTime": "01:25:02.8300000",
      "EndTime": "01:25:03.1600000"
    }
  },
  {
    "TextLocation": {
      "Start": 63395,
      "End": 63398
    },
    "TimeRange": {
      "StartTime": "01:25:04.3200000",
      "EndTime": "01:25:04.7100000"
    }
  },
  {
    "TextLocation": {
      "Start": 63399,
      "End": 63402
    },
    "TimeRange": {
      "StartTime": "01:25:04.7100000",
      "EndTime": "01:25:04.8900000"
    }
  },
  {
    "TextLocation": {
      "Start": 63403,
      "End": 63405
    },
    "TimeRange": {
      "StartTime": "01:25:04.8900000",
      "EndTime": "01:25:04.9799999"
    }
  },
  {
    "TextLocation": {
      "Start": 63406,
      "End": 63410
    },
    "TimeRange": {
      "StartTime": "01:25:04.9799999",
      "EndTime": "01:25:05.1000000"
    }
  },
  {
    "TextLocation": {
      "Start": 63411,
      "End": 63412
    },
    "TimeRange": {
      "StartTime": "01:25:05.1000000",
      "EndTime": "01:25:05.1899999"
    }
  },
  {
    "TextLocation": {
      "Start": 63413,
      "End": 63416
    },
    "TimeRange": {
      "StartTime": "01:25:05.1899999",
      "EndTime": "01:25:05.8500000"
    }
  },
  {
    "TextLocation": {
      "Start": 63419,
      "End": 63423
    },
    "TimeRange": {
      "StartTime": "01:25:06.7100000",
      "EndTime": "01:25:06.9500000"
    }
  },
  {
    "TextLocation": {
      "Start": 63424,
      "End": 63426
    },
    "TimeRange": {
      "StartTime": "01:25:06.9500000",
      "EndTime": "01:25:07.0400000"
    }
  },
  {
    "TextLocation": {
      "Start": 63427,
      "End": 63432
    },
    "TimeRange": {
      "StartTime": "01:25:07.0400000",
      "EndTime": "01:25:07.2500000"
    }
  },
  {
    "TextLocation": {
      "Start": 63433,
      "End": 63437
    },
    "TimeRange": {
      "StartTime": "01:25:07.2500000",
      "EndTime": "01:25:07.4600000"
    }
  },
  {
    "TextLocation": {
      "Start": 63438,
      "End": 63442
    },
    "TimeRange": {
      "StartTime": "01:25:07.4600000",
      "EndTime": "01:25:07.6700000"
    }
  },
  {
    "TextLocation": {
      "Start": 63445,
      "End": 63448
    },
    "TimeRange": {
      "StartTime": "01:25:07.6700000",
      "EndTime": "01:25:08.3000000"
    }
  },
  {
    "TextLocation": {
      "Start": 63451,
      "End": 63454
    },
    "TimeRange": {
      "StartTime": "01:25:09.6899999",
      "EndTime": "01:25:09.8400000"
    }
  },
  {
    "TextLocation": {
      "Start": 63455,
      "End": 63464
    },
    "TimeRange": {
      "StartTime": "01:25:09.8400000",
      "EndTime": "01:25:10.1700000"
    }
  },
  {
    "TextLocation": {
      "Start": 63465,
      "End": 63471
    },
    "TimeRange": {
      "StartTime": "01:25:10.1700000",
      "EndTime": "01:25:10.4700000"
    }
  },
  {
    "TextLocation": {
      "Start": 63472,
      "End": 63474
    },
    "TimeRange": {
      "StartTime": "01:25:10.4700000",
      "EndTime": "01:25:10.6200000"
    }
  },
  {
    "TextLocation": {
      "Start": 63475,
      "End": 63478
    },
    "TimeRange": {
      "StartTime": "01:25:10.6200000",
      "EndTime": "01:25:10.7400000"
    }
  },
  {
    "TextLocation": {
      "Start": 63479,
      "End": 63482
    },
    "TimeRange": {
      "StartTime": "01:25:10.7400000",
      "EndTime": "01:25:11.2800000"
    }
  },
  {
    "TextLocation": {
      "Start": 63485,
      "End": 63487
    },
    "TimeRange": {
      "StartTime": "01:25:11.3100000",
      "EndTime": "01:25:11.4300000"
    }
  },
  {
    "TextLocation": {
      "Start": 63488,
      "End": 63491
    },
    "TimeRange": {
      "StartTime": "01:25:11.4300000",
      "EndTime": "01:25:11.6100000"
    }
  },
  {
    "TextLocation": {
      "Start": 63492,
      "End": 63498
    },
    "TimeRange": {
      "StartTime": "01:25:11.6100000",
      "EndTime": "01:25:11.9100000"
    }
  },
  {
    "TextLocation": {
      "Start": 63499,
      "End": 63502
    },
    "TimeRange": {
      "StartTime": "01:25:11.9100000",
      "EndTime": "01:25:12.0900000"
    }
  },
  {
    "TextLocation": {
      "Start": 63503,
      "End": 63505
    },
    "TimeRange": {
      "StartTime": "01:25:12.0900000",
      "EndTime": "01:25:12.2100000"
    }
  },
  {
    "TextLocation": {
      "Start": 63506,
      "End": 63513
    },
    "TimeRange": {
      "StartTime": "01:25:12.2100000",
      "EndTime": "01:25:12.8700000"
    }
  },
  {
    "TextLocation": {
      "Start": 63515,
      "End": 63522
    },
    "TimeRange": {
      "StartTime": "01:25:12.9600000",
      "EndTime": "01:25:13.5000000"
    }
  },
  {
    "TextLocation": {
      "Start": 63525,
      "End": 63527
    },
    "TimeRange": {
      "StartTime": "01:25:13.5000000",
      "EndTime": "01:25:13.9500000"
    }
  },
  {
    "TextLocation": {
      "Start": 63528,
      "End": 63530
    },
    "TimeRange": {
      "StartTime": "01:25:13.9500000",
      "EndTime": "01:25:14.1000000"
    }
  },
  {
    "TextLocation": {
      "Start": 63531,
      "End": 63534
    },
    "TimeRange": {
      "StartTime": "01:25:14.1000000",
      "EndTime": "01:25:14.2200000"
    }
  },
  {
    "TextLocation": {
      "Start": 63535,
      "End": 63536
    },
    "TimeRange": {
      "StartTime": "01:25:14.2200000",
      "EndTime": "01:25:14.2800000"
    }
  },
  {
    "TextLocation": {
      "Start": 63537,
      "End": 63540
    },
    "TimeRange": {
      "StartTime": "01:25:14.2800000",
      "EndTime": "01:25:14.4300000"
    }
  },
  {
    "TextLocation": {
      "Start": 63541,
      "End": 63545
    },
    "TimeRange": {
      "StartTime": "01:25:14.4300000",
      "EndTime": "01:25:14.5800000"
    }
  },
  {
    "TextLocation": {
      "Start": 63546,
      "End": 63548
    },
    "TimeRange": {
      "StartTime": "01:25:14.5800000",
      "EndTime": "01:25:14.6400000"
    }
  },
  {
    "TextLocation": {
      "Start": 63549,
      "End": 63554
    },
    "TimeRange": {
      "StartTime": "01:25:14.6400000",
      "EndTime": "01:25:14.9100000"
    }
  },
  {
    "TextLocation": {
      "Start": 63555,
      "End": 63559
    },
    "TimeRange": {
      "StartTime": "01:25:14.9100000",
      "EndTime": "01:25:15.1200000"
    }
  },
  {
    "TextLocation": {
      "Start": 63560,
      "End": 63564
    },
    "TimeRange": {
      "StartTime": "01:25:15.1200000",
      "EndTime": "01:25:15.6899999"
    }
  },
  {
    "TextLocation": {
      "Start": 63567,
      "End": 63569
    },
    "TimeRange": {
      "StartTime": "01:25:16.3500000",
      "EndTime": "01:25:16.5600000"
    }
  },
  {
    "TextLocation": {
      "Start": 63570,
      "End": 63577
    },
    "TimeRange": {
      "StartTime": "01:25:16.5600000",
      "EndTime": "01:25:17.1300000"
    }
  },
  {
    "TextLocation": {
      "Start": 63579,
      "End": 63583
    },
    "TimeRange": {
      "StartTime": "01:25:17.1300000",
      "EndTime": "01:25:17.3100000"
    }
  },
  {
    "TextLocation": {
      "Start": 63584,
      "End": 63587
    },
    "TimeRange": {
      "StartTime": "01:25:17.3100000",
      "EndTime": "01:25:17.4600000"
    }
  },
  {
    "TextLocation": {
      "Start": 63588,
      "End": 63592
    },
    "TimeRange": {
      "StartTime": "01:25:17.4600000",
      "EndTime": "01:25:17.7600000"
    }
  },
  {
    "TextLocation": {
      "Start": 63595,
      "End": 63598
    },
    "TimeRange": {
      "StartTime": "01:25:17.7600000",
      "EndTime": "01:25:18.1600000"
    }
  },
  {
    "TextLocation": {
      "Start": 63601,
      "End": 63606
    },
    "TimeRange": {
      "StartTime": "01:25:20.3200000",
      "EndTime": "01:25:20.5900000"
    }
  },
  {
    "TextLocation": {
      "Start": 63607,
      "End": 63610
    },
    "TimeRange": {
      "StartTime": "01:25:20.5900000",
      "EndTime": "01:25:20.7400000"
    }
  },
  {
    "TextLocation": {
      "Start": 63611,
      "End": 63613
    },
    "TimeRange": {
      "StartTime": "01:25:20.7400000",
      "EndTime": "01:25:20.8600000"
    }
  },
  {
    "TextLocation": {
      "Start": 63614,
      "End": 63621
    },
    "TimeRange": {
      "StartTime": "01:25:20.8600000",
      "EndTime": "01:25:21.5200000"
    }
  },
  {
    "TextLocation": {
      "Start": 63622,
      "End": 63626
    },
    "TimeRange": {
      "StartTime": "01:25:21.5200000",
      "EndTime": "01:25:21.7600000"
    }
  },
  {
    "TextLocation": {
      "Start": 63627,
      "End": 63629
    },
    "TimeRange": {
      "StartTime": "01:25:21.7600000",
      "EndTime": "01:25:21.8800000"
    }
  },
  {
    "TextLocation": {
      "Start": 63630,
      "End": 63636
    },
    "TimeRange": {
      "StartTime": "01:25:21.8800000",
      "EndTime": "01:25:22.3900000"
    }
  },
  {
    "TextLocation": {
      "Start": 63639,
      "End": 63641
    },
    "TimeRange": {
      "StartTime": "01:25:22.4799999",
      "EndTime": "01:25:22.7200000"
    }
  },
  {
    "TextLocation": {
      "Start": 63642,
      "End": 63648
    },
    "TimeRange": {
      "StartTime": "01:25:22.7200000",
      "EndTime": "01:25:23.0200000"
    }
  },
  {
    "TextLocation": {
      "Start": 63649,
      "End": 63656
    },
    "TimeRange": {
      "StartTime": "01:25:23.0200000",
      "EndTime": "01:25:23.4399999"
    }
  },
  {
    "TextLocation": {
      "Start": 63659,
      "End": 63661
    },
    "TimeRange": {
      "StartTime": "01:25:23.4399999",
      "EndTime": "01:25:23.7700000"
    }
  },
  {
    "TextLocation": {
      "Start": 63664,
      "End": 63667
    },
    "TimeRange": {
      "StartTime": "01:25:24.0700000",
      "EndTime": "01:25:24.2800000"
    }
  },
  {
    "TextLocation": {
      "Start": 63668,
      "End": 63670
    },
    "TimeRange": {
      "StartTime": "01:25:24.2800000",
      "EndTime": "01:25:24.3700000"
    }
  },
  {
    "TextLocation": {
      "Start": 63671,
      "End": 63675
    },
    "TimeRange": {
      "StartTime": "01:25:24.3700000",
      "EndTime": "01:25:24.5800000"
    }
  },
  {
    "TextLocation": {
      "Start": 63676,
      "End": 63680
    },
    "TimeRange": {
      "StartTime": "01:25:24.5800000",
      "EndTime": "01:25:24.7299999"
    }
  },
  {
    "TextLocation": {
      "Start": 63681,
      "End": 63682
    },
    "TimeRange": {
      "StartTime": "01:25:24.7299999",
      "EndTime": "01:25:24.7900000"
    }
  },
  {
    "TextLocation": {
      "Start": 63683,
      "End": 63686
    },
    "TimeRange": {
      "StartTime": "01:25:24.7900000",
      "EndTime": "01:25:25"
    }
  },
  {
    "TextLocation": {
      "Start": 63687,
      "End": 63691
    },
    "TimeRange": {
      "StartTime": "01:25:25",
      "EndTime": "01:25:25.1200000"
    }
  },
  {
    "TextLocation": {
      "Start": 63692,
      "End": 63694
    },
    "TimeRange": {
      "StartTime": "01:25:25.1200000",
      "EndTime": "01:25:25.2100000"
    }
  },
  {
    "TextLocation": {
      "Start": 63695,
      "End": 63700
    },
    "TimeRange": {
      "StartTime": "01:25:25.2100000",
      "EndTime": "01:25:25.3900000"
    }
  },
  {
    "TextLocation": {
      "Start": 63701,
      "End": 63705
    },
    "TimeRange": {
      "StartTime": "01:25:25.3900000",
      "EndTime": "01:25:25.5400000"
    }
  },
  {
    "TextLocation": {
      "Start": 63706,
      "End": 63709
    },
    "TimeRange": {
      "StartTime": "01:25:25.5400000",
      "EndTime": "01:25:25.9900000"
    }
  },
  {
    "TextLocation": {
      "Start": 63712,
      "End": 63715
    },
    "TimeRange": {
      "StartTime": "01:25:26.7700000",
      "EndTime": "01:25:27.1600000"
    }
  },
  {
    "TextLocation": {
      "Start": 63718,
      "End": 63722
    },
    "TimeRange": {
      "StartTime": "01:25:27.1600000",
      "EndTime": "01:25:27.6899999"
    }
  },
  {
    "TextLocation": {
      "Start": 63723,
      "End": 63729
    },
    "TimeRange": {
      "StartTime": "01:25:27.7900000",
      "EndTime": "01:25:28.0300000"
    }
  },
  {
    "TextLocation": {
      "Start": 63730,
      "End": 63731
    },
    "TimeRange": {
      "StartTime": "01:25:28.0300000",
      "EndTime": "01:25:28.0600000"
    }
  },
  {
    "TextLocation": {
      "Start": 63732,
      "End": 63738
    },
    "TimeRange": {
      "StartTime": "01:25:28.0600000",
      "EndTime": "01:25:28.3000000"
    }
  },
  {
    "TextLocation": {
      "Start": 63739,
      "End": 63741
    },
    "TimeRange": {
      "StartTime": "01:25:28.3000000",
      "EndTime": "01:25:28.3600000"
    }
  },
  {
    "TextLocation": {
      "Start": 63742,
      "End": 63746
    },
    "TimeRange": {
      "StartTime": "01:25:28.3600000",
      "EndTime": "01:25:28.9900000"
    }
  },
  {
    "TextLocation": {
      "Start": 63749,
      "End": 63755
    },
    "TimeRange": {
      "StartTime": "01:25:30.4700000",
      "EndTime": "01:25:30.8300000"
    }
  },
  {
    "TextLocation": {
      "Start": 63756,
      "End": 63760
    },
    "TimeRange": {
      "StartTime": "01:25:30.8300000",
      "EndTime": "01:25:31.2800000"
    }
  },
  {
    "TextLocation": {
      "Start": 63761,
      "End": 63769
    },
    "TimeRange": {
      "StartTime": "01:25:31.2800000",
      "EndTime": "01:25:31.8800000"
    }
  },
  {
    "TextLocation": {
      "Start": 63770,
      "End": 63774
    },
    "TimeRange": {
      "StartTime": "01:25:31.8800000",
      "EndTime": "01:25:32.5000000"
    }
  },
  {
    "TextLocation": {
      "Start": 63776,
      "End": 63779
    },
    "TimeRange": {
      "StartTime": "01:25:32.5400000",
      "EndTime": "01:25:32.6899999"
    }
  },
  {
    "TextLocation": {
      "Start": 63780,
      "End": 63784
    },
    "TimeRange": {
      "StartTime": "01:25:32.6899999",
      "EndTime": "01:25:32.9000000"
    }
  },
  {
    "TextLocation": {
      "Start": 63785,
      "End": 63790
    },
    "TimeRange": {
      "StartTime": "01:25:32.9000000",
      "EndTime": "01:25:33.0200000"
    }
  },
  {
    "TextLocation": {
      "Start": 63791,
      "End": 63798
    },
    "TimeRange": {
      "StartTime": "01:25:33.0200000",
      "EndTime": "01:25:33.3500000"
    }
  },
  {
    "TextLocation": {
      "Start": 63799,
      "End": 63804
    },
    "TimeRange": {
      "StartTime": "01:25:33.3500000",
      "EndTime": "01:25:33.6200000"
    }
  },
  {
    "TextLocation": {
      "Start": 63807,
      "End": 63810
    },
    "TimeRange": {
      "StartTime": "01:25:33.6200000",
      "EndTime": "01:25:33.7700000"
    }
  },
  {
    "TextLocation": {
      "Start": 63811,
      "End": 63813
    },
    "TimeRange": {
      "StartTime": "01:25:33.7700000",
      "EndTime": "01:25:33.8900000"
    }
  },
  {
    "TextLocation": {
      "Start": 63814,
      "End": 63818
    },
    "TimeRange": {
      "StartTime": "01:25:33.8900000",
      "EndTime": "01:25:34.1300000"
    }
  },
  {
    "TextLocation": {
      "Start": 63819,
      "End": 63821
    },
    "TimeRange": {
      "StartTime": "01:25:34.1300000",
      "EndTime": "01:25:34.2200000"
    }
  },
  {
    "TextLocation": {
      "Start": 63822,
      "End": 63825
    },
    "TimeRange": {
      "StartTime": "01:25:34.2200000",
      "EndTime": "01:25:34.5700000"
    }
  },
  {
    "TextLocation": {
      "Start": 63828,
      "End": 63830
    },
    "TimeRange": {
      "StartTime": "01:25:34.6500000",
      "EndTime": "01:25:34.8800000"
    }
  },
  {
    "TextLocation": {
      "Start": 63833,
      "End": 63835
    },
    "TimeRange": {
      "StartTime": "01:25:38.4600000",
      "EndTime": "01:25:38.6400000"
    }
  },
  {
    "TextLocation": {
      "Start": 63836,
      "End": 63838
    },
    "TimeRange": {
      "StartTime": "01:25:38.6400000",
      "EndTime": "01:25:38.7600000"
    }
  },
  {
    "TextLocation": {
      "Start": 63839,
      "End": 63851
    },
    "TimeRange": {
      "StartTime": "01:25:38.7600000",
      "EndTime": "01:25:39.3900000"
    }
  },
  {
    "TextLocation": {
      "Start": 63852,
      "End": 63856
    },
    "TimeRange": {
      "StartTime": "01:25:39.3900000",
      "EndTime": "01:25:39.8100000"
    }
  },
  {
    "TextLocation": {
      "Start": 63857,
      "End": 63859
    },
    "TimeRange": {
      "StartTime": "01:25:39.8100000",
      "EndTime": "01:25:40.4700000"
    }
  },
  {
    "TextLocation": {
      "Start": 63860,
      "End": 63870
    },
    "TimeRange": {
      "StartTime": "01:25:41.3700000",
      "EndTime": "01:25:42.1800000"
    }
  },
  {
    "TextLocation": {
      "Start": 63873,
      "End": 63878
    },
    "TimeRange": {
      "StartTime": "01:25:42.1800000",
      "EndTime": "01:25:42.3600000"
    }
  },
  {
    "TextLocation": {
      "Start": 63879,
      "End": 63882
    },
    "TimeRange": {
      "StartTime": "01:25:42.3600000",
      "EndTime": "01:25:42.4799999"
    }
  },
  {
    "TextLocation": {
      "Start": 63883,
      "End": 63887
    },
    "TimeRange": {
      "StartTime": "01:25:42.4799999",
      "EndTime": "01:25:42.6300000"
    }
  },
  {
    "TextLocation": {
      "Start": 63888,
      "End": 63891
    },
    "TimeRange": {
      "StartTime": "01:25:42.6300000",
      "EndTime": "01:25:42.7800000"
    }
  },
  {
    "TextLocation": {
      "Start": 63892,
      "End": 63896
    },
    "TimeRange": {
      "StartTime": "01:25:42.7800000",
      "EndTime": "01:25:42.9900000"
    }
  },
  {
    "TextLocation": {
      "Start": 63897,
      "End": 63902
    },
    "TimeRange": {
      "StartTime": "01:25:42.9900000",
      "EndTime": "01:25:43.5300000"
    }
  },
  {
    "TextLocation": {
      "Start": 63905,
      "End": 63908
    },
    "TimeRange": {
      "StartTime": "01:25:43.5600000",
      "EndTime": "01:25:44.1000000"
    }
  },
  {
    "TextLocation": {
      "Start": 63911,
      "End": 63913
    },
    "TimeRange": {
      "StartTime": "01:25:44.7900000",
      "EndTime": "01:25:44.9000000"
    }
  },
  {
    "TextLocation": {
      "Start": 63914,
      "End": 63917
    },
    "TimeRange": {
      "StartTime": "01:25:44.9100000",
      "EndTime": "01:25:45.2000000"
    }
  },
  {
    "TextLocation": {
      "Start": 63920,
      "End": 63923
    },
    "TimeRange": {
      "StartTime": "01:25:45.3600000",
      "EndTime": "01:25:45.6000000"
    }
  },
  {
    "TextLocation": {
      "Start": 63924,
      "End": 63928
    },
    "TimeRange": {
      "StartTime": "01:25:45.6000000",
      "EndTime": "01:25:45.7800000"
    }
  },
  {
    "TextLocation": {
      "Start": 63929,
      "End": 63931
    },
    "TimeRange": {
      "StartTime": "01:25:45.7800000",
      "EndTime": "01:25:45.8700000"
    }
  },
  {
    "TextLocation": {
      "Start": 63932,
      "End": 63935
    },
    "TimeRange": {
      "StartTime": "01:25:45.8700000",
      "EndTime": "01:25:45.9600000"
    }
  },
  {
    "TextLocation": {
      "Start": 63936,
      "End": 63940
    },
    "TimeRange": {
      "StartTime": "01:25:45.9600000",
      "EndTime": "01:25:46.1400000"
    }
  },
  {
    "TextLocation": {
      "Start": 63941,
      "End": 63946
    },
    "TimeRange": {
      "StartTime": "01:25:46.1400000",
      "EndTime": "01:25:46.6500000"
    }
  },
  {
    "TextLocation": {
      "Start": 63947,
      "End": 63950
    },
    "TimeRange": {
      "StartTime": "01:25:46.6500000",
      "EndTime": "01:25:47.2500000"
    }
  },
  {
    "TextLocation": {
      "Start": 63953,
      "End": 63962
    },
    "TimeRange": {
      "StartTime": "01:25:48.0100000",
      "EndTime": "01:25:48.6400000"
    }
  },
  {
    "TextLocation": {
      "Start": 63964,
      "End": 63977
    },
    "TimeRange": {
      "StartTime": "01:25:48.6700000",
      "EndTime": "01:25:49.5700000"
    }
  },
  {
    "TextLocation": {
      "Start": 63978,
      "End": 63982
    },
    "TimeRange": {
      "StartTime": "01:25:49.5700000",
      "EndTime": "01:25:50.2600000"
    }
  },
  {
    "TextLocation": {
      "Start": 63985,
      "End": 63986
    },
    "TimeRange": {
      "StartTime": "01:25:50.5300000",
      "EndTime": "01:25:50.8000000"
    }
  },
  {
    "TextLocation": {
      "Start": 63987,
      "End": 63992
    },
    "TimeRange": {
      "StartTime": "01:25:50.8000000",
      "EndTime": "01:25:50.9200000"
    }
  },
  {
    "TextLocation": {
      "Start": 63993,
      "End": 63997
    },
    "TimeRange": {
      "StartTime": "01:25:50.9200000",
      "EndTime": "01:25:51.0700000"
    }
  },
  {
    "TextLocation": {
      "Start": 63998,
      "End": 64001
    },
    "TimeRange": {
      "StartTime": "01:25:51.0700000",
      "EndTime": "01:25:51.2299999"
    }
  },
  {
    "TextLocation": {
      "Start": 64002,
      "End": 64004
    },
    "TimeRange": {
      "StartTime": "01:25:51.2299999",
      "EndTime": "01:25:51.3700000"
    }
  },
  {
    "TextLocation": {
      "Start": 64005,
      "End": 64009
    },
    "TimeRange": {
      "StartTime": "01:25:51.3700000",
      "EndTime": "01:25:51.7000000"
    }
  },
  {
    "TextLocation": {
      "Start": 64010,
      "End": 64013
    },
    "TimeRange": {
      "StartTime": "01:25:51.7000000",
      "EndTime": "01:25:52.1500000"
    }
  },
  {
    "TextLocation": {
      "Start": 64016,
      "End": 64019
    },
    "TimeRange": {
      "StartTime": "01:25:52.9399999",
      "EndTime": "01:25:53.1200000"
    }
  },
  {
    "TextLocation": {
      "Start": 64020,
      "End": 64023
    },
    "TimeRange": {
      "StartTime": "01:25:53.1200000",
      "EndTime": "01:25:53.2700000"
    }
  },
  {
    "TextLocation": {
      "Start": 64024,
      "End": 64029
    },
    "TimeRange": {
      "StartTime": "01:25:53.2700000",
      "EndTime": "01:25:53.3900000"
    }
  },
  {
    "TextLocation": {
      "Start": 64030,
      "End": 64034
    },
    "TimeRange": {
      "StartTime": "01:25:53.3900000",
      "EndTime": "01:25:53.6000000"
    }
  },
  {
    "TextLocation": {
      "Start": 64042,
      "End": 64045
    },
    "TimeRange": {
      "StartTime": "01:25:53.6000000",
      "EndTime": "01:25:53.7200000"
    }
  },
  {
    "TextLocation": {
      "Start": 64046,
      "End": 64048
    },
    "TimeRange": {
      "StartTime": "01:25:53.7200000",
      "EndTime": "01:25:53.8100000"
    }
  },
  {
    "TextLocation": {
      "Start": 64049,
      "End": 64051
    },
    "TimeRange": {
      "StartTime": "01:25:53.8100000",
      "EndTime": "01:25:54.0800000"
    }
  },
  {
    "TextLocation": {
      "Start": 64059,
      "End": 64062
    },
    "TimeRange": {
      "StartTime": "01:25:54.0800000",
      "EndTime": "01:25:54.2900000"
    }
  },
  {
    "TextLocation": {
      "Start": 64065,
      "End": 64067
    },
    "TimeRange": {
      "StartTime": "01:25:54.3200000",
      "EndTime": "01:25:54.5000000"
    }
  },
  {
    "TextLocation": {
      "Start": 64068,
      "End": 64070
    },
    "TimeRange": {
      "StartTime": "01:25:54.5000000",
      "EndTime": "01:25:54.8300000"
    }
  },
  {
    "TextLocation": {
      "Start": 64071,
      "End": 64074
    },
    "TimeRange": {
      "StartTime": "01:25:54.8300000",
      "EndTime": "01:25:55.0600000"
    }
  },
  {
    "TextLocation": {
      "Start": 64077,
      "End": 64080
    },
    "TimeRange": {
      "StartTime": "01:25:55.0700000",
      "EndTime": "01:25:55.3400000"
    }
  },
  {
    "TextLocation": {
      "Start": 64082,
      "End": 64088
    },
    "TimeRange": {
      "StartTime": "01:25:55.3400000",
      "EndTime": "01:25:55.4600000"
    }
  },
  {
    "TextLocation": {
      "Start": 64089,
      "End": 64094
    },
    "TimeRange": {
      "StartTime": "01:25:55.4600000",
      "EndTime": "01:25:55.7600000"
    }
  },
  {
    "TextLocation": {
      "Start": 64096,
      "End": 64099
    },
    "TimeRange": {
      "StartTime": "01:25:55.7600000",
      "EndTime": "01:25:56.0700000"
    }
  },
  {
    "TextLocation": {
      "Start": 64102,
      "End": 64106
    },
    "TimeRange": {
      "StartTime": "01:25:56.1400000",
      "EndTime": "01:25:56.5300000"
    }
  },
  {
    "TextLocation": {
      "Start": 64109,
      "End": 64113
    },
    "TimeRange": {
      "StartTime": "01:25:56.5400000",
      "EndTime": "01:25:56.7200000"
    }
  },
  {
    "TextLocation": {
      "Start": 64114,
      "End": 64117
    },
    "TimeRange": {
      "StartTime": "01:25:56.7200000",
      "EndTime": "01:25:56.8700000"
    }
  },
  {
    "TextLocation": {
      "Start": 64118,
      "End": 64120
    },
    "TimeRange": {
      "StartTime": "01:25:56.8700000",
      "EndTime": "01:25:56.9600000"
    }
  },
  {
    "TextLocation": {
      "Start": 64121,
      "End": 64125
    },
    "TimeRange": {
      "StartTime": "01:25:56.9600000",
      "EndTime": "01:25:57.1400000"
    }
  },
  {
    "TextLocation": {
      "Start": 64133,
      "End": 64135
    },
    "TimeRange": {
      "StartTime": "01:25:57.1400000",
      "EndTime": "01:25:57.2600000"
    }
  },
  {
    "TextLocation": {
      "Start": 64136,
      "End": 64138
    },
    "TimeRange": {
      "StartTime": "01:25:57.2600000",
      "EndTime": "01:25:57.4100000"
    }
  },
  {
    "TextLocation": {
      "Start": 64139,
      "End": 64142
    },
    "TimeRange": {
      "StartTime": "01:25:57.4100000",
      "EndTime": "01:25:57.6500000"
    }
  },
  {
    "TextLocation": {
      "Start": 64143,
      "End": 64146
    },
    "TimeRange": {
      "StartTime": "01:25:57.6500000",
      "EndTime": "01:25:57.8000000"
    }
  },
  {
    "TextLocation": {
      "Start": 64147,
      "End": 64151
    },
    "TimeRange": {
      "StartTime": "01:25:57.8000000",
      "EndTime": "01:25:57.9500000"
    }
  },
  {
    "TextLocation": {
      "Start": 64152,
      "End": 64155
    },
    "TimeRange": {
      "StartTime": "01:25:57.9500000",
      "EndTime": "01:25:58.0400000"
    }
  },
  {
    "TextLocation": {
      "Start": 64156,
      "End": 64162
    },
    "TimeRange": {
      "StartTime": "01:25:58.0400000",
      "EndTime": "01:25:58.3100000"
    }
  },
  {
    "TextLocation": {
      "Start": 64170,
      "End": 64174
    },
    "TimeRange": {
      "StartTime": "01:25:58.6400000",
      "EndTime": "01:25:59.0900000"
    }
  },
  {
    "TextLocation": {
      "Start": 64177,
      "End": 64183
    },
    "TimeRange": {
      "StartTime": "01:25:59.6300000",
      "EndTime": "01:25:59.8700000"
    }
  },
  {
    "TextLocation": {
      "Start": 64186,
      "End": 64194
    },
    "TimeRange": {
      "StartTime": "01:25:59.8700000",
      "EndTime": "01:26:00.2600000"
    }
  },
  {
    "TextLocation": {
      "Start": 64195,
      "End": 64196
    },
    "TimeRange": {
      "StartTime": "01:26:00.2600000",
      "EndTime": "01:26:00.3500000"
    }
  },
  {
    "TextLocation": {
      "Start": 64197,
      "End": 64203
    },
    "TimeRange": {
      "StartTime": "01:26:00.3500000",
      "EndTime": "01:26:00.6200000"
    }
  },
  {
    "TextLocation": {
      "Start": 64204,
      "End": 64208
    },
    "TimeRange": {
      "StartTime": "01:26:00.6200000",
      "EndTime": "01:26:00.7400000"
    }
  },
  {
    "TextLocation": {
      "Start": 64209,
      "End": 64219
    },
    "TimeRange": {
      "StartTime": "01:26:00.7400000",
      "EndTime": "01:26:01.4000000"
    }
  },
  {
    "TextLocation": {
      "Start": 64221,
      "End": 64223
    },
    "TimeRange": {
      "StartTime": "01:26:01.4000000",
      "EndTime": "01:26:01.5200000"
    }
  },
  {
    "TextLocation": {
      "Start": 64224,
      "End": 64229
    },
    "TimeRange": {
      "StartTime": "01:26:01.5200000",
      "EndTime": "01:26:01.6700000"
    }
  },
  {
    "TextLocation": {
      "Start": 64230,
      "End": 64234
    },
    "TimeRange": {
      "StartTime": "01:26:01.6700000",
      "EndTime": "01:26:01.8500000"
    }
  },
  {
    "TextLocation": {
      "Start": 64235,
      "End": 64237
    },
    "TimeRange": {
      "StartTime": "01:26:01.8500000",
      "EndTime": "01:26:02.2400000"
    }
  },
  {
    "TextLocation": {
      "Start": 64238,
      "End": 64240
    },
    "TimeRange": {
      "StartTime": "01:26:02.2700000",
      "EndTime": "01:26:02.4200000"
    }
  },
  {
    "TextLocation": {
      "Start": 64241,
      "End": 64243
    },
    "TimeRange": {
      "StartTime": "01:26:02.4200000",
      "EndTime": "01:26:02.5400000"
    }
  },
  {
    "TextLocation": {
      "Start": 64244,
      "End": 64249
    },
    "TimeRange": {
      "StartTime": "01:26:02.5400000",
      "EndTime": "01:26:02.6600000"
    }
  },
  {
    "TextLocation": {
      "Start": 64250,
      "End": 64253
    },
    "TimeRange": {
      "StartTime": "01:26:02.6600000",
      "EndTime": "01:26:02.9300000"
    }
  },
  {
    "TextLocation": {
      "Start": 64254,
      "End": 64256
    },
    "TimeRange": {
      "StartTime": "01:26:02.9300000",
      "EndTime": "01:26:03.2000000"
    }
  },
  {
    "TextLocation": {
      "Start": 64259,
      "End": 64262
    },
    "TimeRange": {
      "StartTime": "01:26:03.8100000",
      "EndTime": "01:26:03.9500000"
    }
  },
  {
    "TextLocation": {
      "Start": 64263,
      "End": 64267
    },
    "TimeRange": {
      "StartTime": "01:26:03.9500000",
      "EndTime": "01:26:04"
    }
  },
  {
    "TextLocation": {
      "Start": 64269,
      "End": 64271
    },
    "TimeRange": {
      "StartTime": "01:26:04.0700000",
      "EndTime": "01:26:04.1899999"
    }
  },
  {
    "TextLocation": {
      "Start": 64272,
      "End": 64274
    },
    "TimeRange": {
      "StartTime": "01:26:04.1899999",
      "EndTime": "01:26:04.3100000"
    }
  },
  {
    "TextLocation": {
      "Start": 64275,
      "End": 64278
    },
    "TimeRange": {
      "StartTime": "01:26:04.3100000",
      "EndTime": "01:26:04.5800000"
    }
  },
  {
    "TextLocation": {
      "Start": 64279,
      "End": 64289
    },
    "TimeRange": {
      "StartTime": "01:26:04.5800000",
      "EndTime": "01:26:05.3600000"
    }
  },
  {
    "TextLocation": {
      "Start": 64290,
      "End": 64298
    },
    "TimeRange": {
      "StartTime": "01:26:05.3600000",
      "EndTime": "01:26:05.8400000"
    }
  },
  {
    "TextLocation": {
      "Start": 64299,
      "End": 64301
    },
    "TimeRange": {
      "StartTime": "01:26:05.8400000",
      "EndTime": "01:26:05.9900000"
    }
  },
  {
    "TextLocation": {
      "Start": 64302,
      "End": 64305
    },
    "TimeRange": {
      "StartTime": "01:26:05.9900000",
      "EndTime": "01:26:06.1400000"
    }
  },
  {
    "TextLocation": {
      "Start": 64306,
      "End": 64309
    },
    "TimeRange": {
      "StartTime": "01:26:06.1400000",
      "EndTime": "01:26:06.7400000"
    }
  },
  {
    "TextLocation": {
      "Start": 64311,
      "End": 64314
    },
    "TimeRange": {
      "StartTime": "01:26:06.9799999",
      "EndTime": "01:26:07.2800000"
    }
  },
  {
    "TextLocation": {
      "Start": 64315,
      "End": 64317
    },
    "TimeRange": {
      "StartTime": "01:26:07.2800000",
      "EndTime": "01:26:07.3700000"
    }
  },
  {
    "TextLocation": {
      "Start": 64318,
      "End": 64322
    },
    "TimeRange": {
      "StartTime": "01:26:07.3700000",
      "EndTime": "01:26:07.6400000"
    }
  },
  {
    "TextLocation": {
      "Start": 64323,
      "End": 64325
    },
    "TimeRange": {
      "StartTime": "01:26:07.6400000",
      "EndTime": "01:26:07.7800000"
    }
  },
  {
    "TextLocation": {
      "Start": 64326,
      "End": 64327
    },
    "TimeRange": {
      "StartTime": "01:26:07.7900000",
      "EndTime": "01:26:07.8800000"
    }
  },
  {
    "TextLocation": {
      "Start": 64328,
      "End": 64332
    },
    "TimeRange": {
      "StartTime": "01:26:07.8800000",
      "EndTime": "01:26:08.3000000"
    }
  },
  {
    "TextLocation": {
      "Start": 64334,
      "End": 64340
    },
    "TimeRange": {
      "StartTime": "01:26:09.0200000",
      "EndTime": "01:26:09.4100000"
    }
  },
  {
    "TextLocation": {
      "Start": 64341,
      "End": 64345
    },
    "TimeRange": {
      "StartTime": "01:26:09.4100000",
      "EndTime": "01:26:09.5900000"
    }
  },
  {
    "TextLocation": {
      "Start": 64346,
      "End": 64351
    },
    "TimeRange": {
      "StartTime": "01:26:09.5900000",
      "EndTime": "01:26:09.8300000"
    }
  },
  {
    "TextLocation": {
      "Start": 64352,
      "End": 64354
    },
    "TimeRange": {
      "StartTime": "01:26:09.8300000",
      "EndTime": "01:26:09.9500000"
    }
  },
  {
    "TextLocation": {
      "Start": 64355,
      "End": 64360
    },
    "TimeRange": {
      "StartTime": "01:26:09.9500000",
      "EndTime": "01:26:10.1000000"
    }
  },
  {
    "TextLocation": {
      "Start": 64361,
      "End": 64365
    },
    "TimeRange": {
      "StartTime": "01:26:10.1000000",
      "EndTime": "01:26:10.2200000"
    }
  },
  {
    "TextLocation": {
      "Start": 64366,
      "End": 64376
    },
    "TimeRange": {
      "StartTime": "01:26:10.2200000",
      "EndTime": "01:26:10.7900000"
    }
  },
  {
    "TextLocation": {
      "Start": 64379,
      "End": 64380
    },
    "TimeRange": {
      "StartTime": "01:26:11.1200000",
      "EndTime": "01:26:11.3000000"
    }
  },
  {
    "TextLocation": {
      "Start": 64381,
      "End": 64385
    },
    "TimeRange": {
      "StartTime": "01:26:11.3000000",
      "EndTime": "01:26:11.4799999"
    }
  },
  {
    "TextLocation": {
      "Start": 64386,
      "End": 64388
    },
    "TimeRange": {
      "StartTime": "01:26:11.4799999",
      "EndTime": "01:26:11.6300000"
    }
  },
  {
    "TextLocation": {
      "Start": 64389,
      "End": 64392
    },
    "TimeRange": {
      "StartTime": "01:26:11.6300000",
      "EndTime": "01:26:12.0200000"
    }
  },
  {
    "TextLocation": {
      "Start": 64393,
      "End": 64399
    },
    "TimeRange": {
      "StartTime": "01:26:12.4100000",
      "EndTime": "01:26:12.9500000"
    }
  },
  {
    "TextLocation": {
      "Start": 64402,
      "End": 64404
    },
    "TimeRange": {
      "StartTime": "01:26:12.9500000",
      "EndTime": "01:26:13.1300000"
    }
  },
  {
    "TextLocation": {
      "Start": 64405,
      "End": 64408
    },
    "TimeRange": {
      "StartTime": "01:26:13.1300000",
      "EndTime": "01:26:13.3100000"
    }
  },
  {
    "TextLocation": {
      "Start": 64409,
      "End": 64415
    },
    "TimeRange": {
      "StartTime": "01:26:13.3100000",
      "EndTime": "01:26:13.6100000"
    }
  },
  {
    "TextLocation": {
      "Start": 64416,
      "End": 64418
    },
    "TimeRange": {
      "StartTime": "01:26:13.6100000",
      "EndTime": "01:26:13.8800000"
    }
  },
  {
    "TextLocation": {
      "Start": 64419,
      "End": 64426
    },
    "TimeRange": {
      "StartTime": "01:26:13.8800000",
      "EndTime": "01:26:14.3000000"
    }
  },
  {
    "TextLocation": {
      "Start": 64427,
      "End": 64432
    },
    "TimeRange": {
      "StartTime": "01:26:14.3000000",
      "EndTime": "01:26:14.9900000"
    }
  },
  {
    "TextLocation": {
      "Start": 64435,
      "End": 64440
    },
    "TimeRange": {
      "StartTime": "01:26:15.0200000",
      "EndTime": "01:26:15.6500000"
    }
  },
  {
    "TextLocation": {
      "Start": 64443,
      "End": 64446
    },
    "TimeRange": {
      "StartTime": "01:26:17.4700000",
      "EndTime": "01:26:17.5600000"
    }
  },
  {
    "TextLocation": {
      "Start": 64447,
      "End": 64451
    },
    "TimeRange": {
      "StartTime": "01:26:17.7299999",
      "EndTime": "01:26:17.8800000"
    }
  },
  {
    "TextLocation": {
      "Start": 64452,
      "End": 64457
    },
    "TimeRange": {
      "StartTime": "01:26:17.8800000",
      "EndTime": "01:26:18"
    }
  },
  {
    "TextLocation": {
      "Start": 64458,
      "End": 64460
    },
    "TimeRange": {
      "StartTime": "01:26:18",
      "EndTime": "01:26:18.1200000"
    }
  },
  {
    "TextLocation": {
      "Start": 64461,
      "End": 64464
    },
    "TimeRange": {
      "StartTime": "01:26:18.1200000",
      "EndTime": "01:26:18.3300000"
    }
  },
  {
    "TextLocation": {
      "Start": 64465,
      "End": 64467
    },
    "TimeRange": {
      "StartTime": "01:26:18.3300000",
      "EndTime": "01:26:18.4500000"
    }
  },
  {
    "TextLocation": {
      "Start": 64468,
      "End": 64470
    },
    "TimeRange": {
      "StartTime": "01:26:18.4500000",
      "EndTime": "01:26:18.6000000"
    }
  },
  {
    "TextLocation": {
      "Start": 64471,
      "End": 64475
    },
    "TimeRange": {
      "StartTime": "01:26:18.6000000",
      "EndTime": "01:26:19.1400000"
    }
  },
  {
    "TextLocation": {
      "Start": 64478,
      "End": 64481
    },
    "TimeRange": {
      "StartTime": "01:26:19.3800000",
      "EndTime": "01:26:19.5600000"
    }
  },
  {
    "TextLocation": {
      "Start": 64482,
      "End": 64490
    },
    "TimeRange": {
      "StartTime": "01:26:19.5600000",
      "EndTime": "01:26:20.2400000"
    }
  },
  {
    "TextLocation": {
      "Start": 64493,
      "End": 64495
    },
    "TimeRange": {
      "StartTime": "01:26:20.2500000",
      "EndTime": "01:26:20.4000000"
    }
  },
  {
    "TextLocation": {
      "Start": 64496,
      "End": 64499
    },
    "TimeRange": {
      "StartTime": "01:26:20.4000000",
      "EndTime": "01:26:20.5200000"
    }
  },
  {
    "TextLocation": {
      "Start": 64500,
      "End": 64503
    },
    "TimeRange": {
      "StartTime": "01:26:20.5200000",
      "EndTime": "01:26:20.6400000"
    }
  },
  {
    "TextLocation": {
      "Start": 64504,
      "End": 64507
    },
    "TimeRange": {
      "StartTime": "01:26:20.6400000",
      "EndTime": "01:26:20.7600000"
    }
  },
  {
    "TextLocation": {
      "Start": 64508,
      "End": 64516
    },
    "TimeRange": {
      "StartTime": "01:26:20.7600000",
      "EndTime": "01:26:21.2400000"
    }
  },
  {
    "TextLocation": {
      "Start": 64518,
      "End": 64521
    },
    "TimeRange": {
      "StartTime": "01:26:21.2400000",
      "EndTime": "01:26:21.7500000"
    }
  },
  {
    "TextLocation": {
      "Start": 64524,
      "End": 64527
    },
    "TimeRange": {
      "StartTime": "01:26:21.7800000",
      "EndTime": "01:26:22.2000000"
    }
  },
  {
    "TextLocation": {
      "Start": 64528,
      "End": 64530
    },
    "TimeRange": {
      "StartTime": "01:26:22.2000000",
      "EndTime": "01:26:22.2900000"
    }
  },
  {
    "TextLocation": {
      "Start": 64531,
      "End": 64535
    },
    "TimeRange": {
      "StartTime": "01:26:22.2900000",
      "EndTime": "01:26:22.7400000"
    }
  },
  {
    "TextLocation": {
      "Start": 64536,
      "End": 64537
    },
    "TimeRange": {
      "StartTime": "01:26:22.7400000",
      "EndTime": "01:26:22.8600000"
    }
  },
  {
    "TextLocation": {
      "Start": 64545,
      "End": 64551
    },
    "TimeRange": {
      "StartTime": "01:26:22.8600000",
      "EndTime": "01:26:23.2500000"
    }
  },
  {
    "TextLocation": {
      "Start": 64552,
      "End": 64556
    },
    "TimeRange": {
      "StartTime": "01:26:23.2500000",
      "EndTime": "01:26:23.4600000"
    }
  },
  {
    "TextLocation": {
      "Start": 64557,
      "End": 64561
    },
    "TimeRange": {
      "StartTime": "01:26:23.4600000",
      "EndTime": "01:26:23.9700000"
    }
  },
  {
    "TextLocation": {
      "Start": 64569,
      "End": 64570
    },
    "TimeRange": {
      "StartTime": "01:26:23.9700000",
      "EndTime": "01:26:24.0900000"
    }
  },
  {
    "TextLocation": {
      "Start": 64571,
      "End": 64577
    },
    "TimeRange": {
      "StartTime": "01:26:24.0900000",
      "EndTime": "01:26:24.6600000"
    }
  },
  {
    "TextLocation": {
      "Start": 64578,
      "End": 64580
    },
    "TimeRange": {
      "StartTime": "01:26:24.6600000",
      "EndTime": "01:26:24.9300000"
    }
  },
  {
    "TextLocation": {
      "Start": 64581,
      "End": 64582
    },
    "TimeRange": {
      "StartTime": "01:26:24.9300000",
      "EndTime": "01:26:24.9600000"
    }
  },
  {
    "TextLocation": {
      "Start": 64583,
      "End": 64591
    },
    "TimeRange": {
      "StartTime": "01:26:24.9600000",
      "EndTime": "01:26:25.6800000"
    }
  },
  {
    "TextLocation": {
      "Start": 64594,
      "End": 64595
    },
    "TimeRange": {
      "StartTime": "01:26:25.6800000",
      "EndTime": "01:26:25.8000000"
    }
  },
  {
    "TextLocation": {
      "Start": 64596,
      "End": 64604
    },
    "TimeRange": {
      "StartTime": "01:26:25.8000000",
      "EndTime": "01:26:26.3400000"
    }
  },
  {
    "TextLocation": {
      "Start": 64605,
      "End": 64609
    },
    "TimeRange": {
      "StartTime": "01:26:26.3400000",
      "EndTime": "01:26:26.4700000"
    }
  },
  {
    "TextLocation": {
      "Start": 64610,
      "End": 64617
    },
    "TimeRange": {
      "StartTime": "01:26:26.5200000",
      "EndTime": "01:26:27.2400000"
    }
  },
  {
    "TextLocation": {
      "Start": 64620,
      "End": 64624
    },
    "TimeRange": {
      "StartTime": "01:26:27.4000000",
      "EndTime": "01:26:27.7400000"
    }
  },
  {
    "TextLocation": {
      "Start": 64627,
      "End": 64632
    },
    "TimeRange": {
      "StartTime": "01:26:27.7500000",
      "EndTime": "01:26:28.0200000"
    }
  },
  {
    "TextLocation": {
      "Start": 64633,
      "End": 64636
    },
    "TimeRange": {
      "StartTime": "01:26:28.0200000",
      "EndTime": "01:26:28.3200000"
    }
  },
  {
    "TextLocation": {
      "Start": 64639,
      "End": 64644
    },
    "TimeRange": {
      "StartTime": "01:26:34.8500000",
      "EndTime": "01:26:35.0300000"
    }
  },
  {
    "TextLocation": {
      "Start": 64645,
      "End": 64648
    },
    "TimeRange": {
      "StartTime": "01:26:35.0300000",
      "EndTime": "01:26:35.1500000"
    }
  },
  {
    "TextLocation": {
      "Start": 64649,
      "End": 64651
    },
    "TimeRange": {
      "StartTime": "01:26:35.1500000",
      "EndTime": "01:26:35.2700000"
    }
  },
  {
    "TextLocation": {
      "Start": 64652,
      "End": 64656
    },
    "TimeRange": {
      "StartTime": "01:26:35.2700000",
      "EndTime": "01:26:35.4799999"
    }
  },
  {
    "TextLocation": {
      "Start": 64657,
      "End": 64661
    },
    "TimeRange": {
      "StartTime": "01:26:35.4799999",
      "EndTime": "01:26:35.6600000"
    }
  },
  {
    "TextLocation": {
      "Start": 64662,
      "End": 64670
    },
    "TimeRange": {
      "StartTime": "01:26:35.6600000",
      "EndTime": "01:26:36.3500000"
    }
  },
  {
    "TextLocation": {
      "Start": 64673,
      "End": 64675
    },
    "TimeRange": {
      "StartTime": "01:26:36.3500000",
      "EndTime": "01:26:36.5600000"
    }
  },
  {
    "TextLocation": {
      "Start": 64676,
      "End": 64679
    },
    "TimeRange": {
      "StartTime": "01:26:36.5600000",
      "EndTime": "01:26:36.6500000"
    }
  },
  {
    "TextLocation": {
      "Start": 64680,
      "End": 64686
    },
    "TimeRange": {
      "StartTime": "01:26:36.6500000",
      "EndTime": "01:26:36.8900000"
    }
  },
  {
    "TextLocation": {
      "Start": 64687,
      "End": 64691
    },
    "TimeRange": {
      "StartTime": "01:26:36.8900000",
      "EndTime": "01:26:37.1600000"
    }
  },
  {
    "TextLocation": {
      "Start": 64694,
      "End": 64696
    },
    "TimeRange": {
      "StartTime": "01:26:40.6100000",
      "EndTime": "01:26:40.7000000"
    }
  },
  {
    "TextLocation": {
      "Start": 64697,
      "End": 64698
    },
    "TimeRange": {
      "StartTime": "01:26:40.7299999",
      "EndTime": "01:26:40.7900000"
    }
  },
  {
    "TextLocation": {
      "Start": 64699,
      "End": 64705
    },
    "TimeRange": {
      "StartTime": "01:26:40.7900000",
      "EndTime": "01:26:40.9700000"
    }
  },
  {
    "TextLocation": {
      "Start": 64706,
      "End": 64710
    },
    "TimeRange": {
      "StartTime": "01:26:40.9700000",
      "EndTime": "01:26:41.2400000"
    }
  },
  {
    "TextLocation": {
      "Start": 64718,
      "End": 64723
    },
    "TimeRange": {
      "StartTime": "01:26:41.2400000",
      "EndTime": "01:26:41.7500000"
    }
  },
  {
    "TextLocation": {
      "Start": 64724,
      "End": 64726
    },
    "TimeRange": {
      "StartTime": "01:26:41.7500000",
      "EndTime": "01:26:41.9300000"
    }
  },
  {
    "TextLocation": {
      "Start": 64727,
      "End": 64730
    },
    "TimeRange": {
      "StartTime": "01:26:41.9300000",
      "EndTime": "01:26:42.0200000"
    }
  },
  {
    "TextLocation": {
      "Start": 64731,
      "End": 64737
    },
    "TimeRange": {
      "StartTime": "01:26:42.0200000",
      "EndTime": "01:26:42.2600000"
    }
  },
  {
    "TextLocation": {
      "Start": 64738,
      "End": 64742
    },
    "TimeRange": {
      "StartTime": "01:26:42.2600000",
      "EndTime": "01:26:42.5000000"
    }
  },
  {
    "TextLocation": {
      "Start": 64745,
      "End": 64748
    },
    "TimeRange": {
      "StartTime": "01:26:42.5000000",
      "EndTime": "01:26:42.9600000"
    }
  },
  {
    "TextLocation": {
      "Start": 64756,
      "End": 64759
    },
    "TimeRange": {
      "StartTime": "01:26:47.8300000",
      "EndTime": "01:26:48.0100000"
    }
  },
  {
    "TextLocation": {
      "Start": 64760,
      "End": 64763
    },
    "TimeRange": {
      "StartTime": "01:26:48.0100000",
      "EndTime": "01:26:48.1000000"
    }
  },
  {
    "TextLocation": {
      "Start": 64764,
      "End": 64768
    },
    "TimeRange": {
      "StartTime": "01:26:48.1000000",
      "EndTime": "01:26:48.3100000"
    }
  },
  {
    "TextLocation": {
      "Start": 64769,
      "End": 64774
    },
    "TimeRange": {
      "StartTime": "01:26:48.3100000",
      "EndTime": "01:26:48.5800000"
    }
  },
  {
    "TextLocation": {
      "Start": 64775,
      "End": 64782
    },
    "TimeRange": {
      "StartTime": "01:26:48.5800000",
      "EndTime": "01:26:48.9700000"
    }
  },
  {
    "TextLocation": {
      "Start": 64783,
      "End": 64785
    },
    "TimeRange": {
      "StartTime": "01:26:48.9700000",
      "EndTime": "01:26:49.0300000"
    }
  },
  {
    "TextLocation": {
      "Start": 64786,
      "End": 64789
    },
    "TimeRange": {
      "StartTime": "01:26:49.0300000",
      "EndTime": "01:26:49.1200000"
    }
  },
  {
    "TextLocation": {
      "Start": 64790,
      "End": 64794
    },
    "TimeRange": {
      "StartTime": "01:26:49.1200000",
      "EndTime": "01:26:49.6200000"
    }
  },
  {
    "TextLocation": {
      "Start": 64797,
      "End": 64799
    },
    "TimeRange": {
      "StartTime": "01:26:50.8500000",
      "EndTime": "01:26:51.2000000"
    }
  },
  {
    "TextLocation": {
      "Start": 64801,
      "End": 64803
    },
    "TimeRange": {
      "StartTime": "01:26:51.2100000",
      "EndTime": "01:26:51.3900000"
    }
  },
  {
    "TextLocation": {
      "Start": 64804,
      "End": 64812
    },
    "TimeRange": {
      "StartTime": "01:26:51.3900000",
      "EndTime": "01:26:52.0500000"
    }
  },
  {
    "TextLocation": {
      "Start": 64814,
      "End": 64817
    },
    "TimeRange": {
      "StartTime": "01:26:52.0500000",
      "EndTime": "01:26:52.2299999"
    }
  },
  {
    "TextLocation": {
      "Start": 64818,
      "End": 64821
    },
    "TimeRange": {
      "StartTime": "01:26:52.2299999",
      "EndTime": "01:26:52.7400000"
    }
  },
  {
    "TextLocation": {
      "Start": 64822,
      "End": 64826
    },
    "TimeRange": {
      "StartTime": "01:26:53.0100000",
      "EndTime": "01:26:53.4600000"
    }
  },
  {
    "TextLocation": {
      "Start": 64827,
      "End": 64832
    },
    "TimeRange": {
      "StartTime": "01:26:53.4600000",
      "EndTime": "01:26:53.8800000"
    }
  },
  {
    "TextLocation": {
      "Start": 64834,
      "End": 64836
    },
    "TimeRange": {
      "StartTime": "01:26:53.8800000",
      "EndTime": "01:26:54.4200000"
    }
  },
  {
    "TextLocation": {
      "Start": 64839,
      "End": 64842
    },
    "TimeRange": {
      "StartTime": "01:26:54.4500000",
      "EndTime": "01:26:54.6000000"
    }
  },
  {
    "TextLocation": {
      "Start": 64843,
      "End": 64846
    },
    "TimeRange": {
      "StartTime": "01:26:54.6000000",
      "EndTime": "01:26:54.7200000"
    }
  },
  {
    "TextLocation": {
      "Start": 64847,
      "End": 64850
    },
    "TimeRange": {
      "StartTime": "01:26:54.7200000",
      "EndTime": "01:26:54.9000000"
    }
  },
  {
    "TextLocation": {
      "Start": 64851,
      "End": 64860
    },
    "TimeRange": {
      "StartTime": "01:26:54.9000000",
      "EndTime": "01:26:55.3800000"
    }
  },
  {
    "TextLocation": {
      "Start": 64861,
      "End": 64863
    },
    "TimeRange": {
      "StartTime": "01:26:55.3800000",
      "EndTime": "01:26:55.5000000"
    }
  },
  {
    "TextLocation": {
      "Start": 64864,
      "End": 64868
    },
    "TimeRange": {
      "StartTime": "01:26:55.5000000",
      "EndTime": "01:26:55.6200000"
    }
  },
  {
    "TextLocation": {
      "Start": 64869,
      "End": 64873
    },
    "TimeRange": {
      "StartTime": "01:26:55.6200000",
      "EndTime": "01:26:55.9500000"
    }
  },
  {
    "TextLocation": {
      "Start": 64876,
      "End": 64879
    },
    "TimeRange": {
      "StartTime": "01:26:55.9799999",
      "EndTime": "01:26:56.6100000"
    }
  },
  {
    "TextLocation": {
      "Start": 64882,
      "End": 64887
    },
    "TimeRange": {
      "StartTime": "01:26:56.7000000",
      "EndTime": "01:26:56.9700000"
    }
  },
  {
    "TextLocation": {
      "Start": 64888,
      "End": 64892
    },
    "TimeRange": {
      "StartTime": "01:26:56.9700000",
      "EndTime": "01:26:57.2100000"
    }
  },
  {
    "TextLocation": {
      "Start": 64893,
      "End": 64898
    },
    "TimeRange": {
      "StartTime": "01:26:57.2100000",
      "EndTime": "01:26:57.6000000"
    }
  },
  {
    "TextLocation": {
      "Start": 64899,
      "End": 64903
    },
    "TimeRange": {
      "StartTime": "01:26:57.6000000",
      "EndTime": "01:26:58.0200000"
    }
  },
  {
    "TextLocation": {
      "Start": 64904,
      "End": 64913
    },
    "TimeRange": {
      "StartTime": "01:26:58.0200000",
      "EndTime": "01:26:58.5000000"
    }
  },
  {
    "TextLocation": {
      "Start": 64914,
      "End": 64917
    },
    "TimeRange": {
      "StartTime": "01:26:58.5000000",
      "EndTime": "01:26:58.8900000"
    }
  },
  {
    "TextLocation": {
      "Start": 64920,
      "End": 64923
    },
    "TimeRange": {
      "StartTime": "01:26:58.9200000",
      "EndTime": "01:26:59.0700000"
    }
  },
  {
    "TextLocation": {
      "Start": 64924,
      "End": 64927
    },
    "TimeRange": {
      "StartTime": "01:26:59.0700000",
      "EndTime": "01:26:59.1899999"
    }
  },
  {
    "TextLocation": {
      "Start": 64928,
      "End": 64936
    },
    "TimeRange": {
      "StartTime": "01:26:59.1899999",
      "EndTime": "01:26:59.6100000"
    }
  },
  {
    "TextLocation": {
      "Start": 64937,
      "End": 64941
    },
    "TimeRange": {
      "StartTime": "01:26:59.6100000",
      "EndTime": "01:26:59.8200000"
    }
  },
  {
    "TextLocation": {
      "Start": 64942,
      "End": 64945
    },
    "TimeRange": {
      "StartTime": "01:26:59.8200000",
      "EndTime": "01:26:59.9700000"
    }
  },
  {
    "TextLocation": {
      "Start": 64946,
      "End": 64949
    },
    "TimeRange": {
      "StartTime": "01:26:59.9700000",
      "EndTime": "01:27:00.0600000"
    }
  },
  {
    "TextLocation": {
      "Start": 64950,
      "End": 64954
    },
    "TimeRange": {
      "StartTime": "01:27:00.0600000",
      "EndTime": "01:27:00.6600000"
    }
  },
  {
    "TextLocation": {
      "Start": 64957,
      "End": 64960
    },
    "TimeRange": {
      "StartTime": "01:27:01.1100000",
      "EndTime": "01:27:01.3800000"
    }
  },
  {
    "TextLocation": {
      "Start": 64962,
      "End": 64963
    },
    "TimeRange": {
      "StartTime": "01:27:01.3800000",
      "EndTime": "01:27:01.6200000"
    }
  },
  {
    "TextLocation": {
      "Start": 64964,
      "End": 64967
    },
    "TimeRange": {
      "StartTime": "01:27:01.6200000",
      "EndTime": "01:27:01.9200000"
    }
  },
  {
    "TextLocation": {
      "Start": 64968,
      "End": 64969
    },
    "TimeRange": {
      "StartTime": "01:27:01.9200000",
      "EndTime": "01:27:02.1300000"
    }
  },
  {
    "TextLocation": {
      "Start": 64970,
      "End": 64979
    },
    "TimeRange": {
      "StartTime": "01:27:02.1300000",
      "EndTime": "01:27:02.6700000"
    }
  },
  {
    "TextLocation": {
      "Start": 64980,
      "End": 64984
    },
    "TimeRange": {
      "StartTime": "01:27:02.6700000",
      "EndTime": "01:27:03.2400000"
    }
  },
  {
    "TextLocation": {
      "Start": 64987,
      "End": 64994
    },
    "TimeRange": {
      "StartTime": "01:27:03.2400000",
      "EndTime": "01:27:03.5700000"
    }
  },
  {
    "TextLocation": {
      "Start": 64995,
      "End": 64999
    },
    "TimeRange": {
      "StartTime": "01:27:03.5700000",
      "EndTime": "01:27:04.2000000"
    }
  },
  {
    "TextLocation": {
      "Start": 65001,
      "End": 65005
    },
    "TimeRange": {
      "StartTime": "01:27:04.9200000",
      "EndTime": "01:27:05.7800000"
    }
  },
  {
    "TextLocation": {
      "Start": 65008,
      "End": 65010
    },
    "TimeRange": {
      "StartTime": "01:27:08.5600000",
      "EndTime": "01:27:09.4600000"
    }
  },
  {
    "TextLocation": {
      "Start": 65011,
      "End": 65013
    },
    "TimeRange": {
      "StartTime": "01:27:09.7000000",
      "EndTime": "01:27:09.9399999"
    }
  },
  {
    "TextLocation": {
      "Start": 65014,
      "End": 65019
    },
    "TimeRange": {
      "StartTime": "01:27:09.9399999",
      "EndTime": "01:27:10.8400000"
    }
  },
  {
    "TextLocation": {
      "Start": 65020,
      "End": 65024
    },
    "TimeRange": {
      "StartTime": "01:27:10.8400000",
      "EndTime": "01:27:11.2600000"
    }
  },
  {
    "TextLocation": {
      "Start": 65025,
      "End": 65029
    },
    "TimeRange": {
      "StartTime": "01:27:11.2600000",
      "EndTime": "01:27:11.8200000"
    }
  },
  {
    "TextLocation": {
      "Start": 65032,
      "End": 65034
    },
    "TimeRange": {
      "StartTime": "01:27:11.8300000",
      "EndTime": "01:27:12.0300000"
    }
  },
  {
    "TextLocation": {
      "Start": 65035,
      "End": 65037
    },
    "TimeRange": {
      "StartTime": "01:27:12.1000000",
      "EndTime": "01:27:12.1899999"
    }
  },
  {
    "TextLocation": {
      "Start": 65038,
      "End": 65042
    },
    "TimeRange": {
      "StartTime": "01:27:12.1899999",
      "EndTime": "01:27:12.5200000"
    }
  },
  {
    "TextLocation": {
      "Start": 65043,
      "End": 65046
    },
    "TimeRange": {
      "StartTime": "01:27:12.5200000",
      "EndTime": "01:27:12.6700000"
    }
  },
  {
    "TextLocation": {
      "Start": 65047,
      "End": 65048
    },
    "TimeRange": {
      "StartTime": "01:27:12.6700000",
      "EndTime": "01:27:12.7600000"
    }
  },
  {
    "TextLocation": {
      "Start": 65049,
      "End": 65053
    },
    "TimeRange": {
      "StartTime": "01:27:12.7600000",
      "EndTime": "01:27:13.1800000"
    }
  },
  {
    "TextLocation": {
      "Start": 65056,
      "End": 65059
    },
    "TimeRange": {
      "StartTime": "01:27:13.1800000",
      "EndTime": "01:27:13.6899999"
    }
  },
  {
    "TextLocation": {
      "Start": 65062,
      "End": 65065
    },
    "TimeRange": {
      "StartTime": "01:27:13.6899999",
      "EndTime": "01:27:13.8100000"
    }
  },
  {
    "TextLocation": {
      "Start": 65066,
      "End": 65071
    },
    "TimeRange": {
      "StartTime": "01:27:13.8100000",
      "EndTime": "01:27:13.9900000"
    }
  },
  {
    "TextLocation": {
      "Start": 65074,
      "End": 65076
    },
    "TimeRange": {
      "StartTime": "01:27:13.9900000",
      "EndTime": "01:27:14.2000000"
    }
  },
  {
    "TextLocation": {
      "Start": 65077,
      "End": 65079
    },
    "TimeRange": {
      "StartTime": "01:27:14.2000000",
      "EndTime": "01:27:14.2600000"
    }
  },
  {
    "TextLocation": {
      "Start": 65080,
      "End": 65087
    },
    "TimeRange": {
      "StartTime": "01:27:14.2600000",
      "EndTime": "01:27:14.8000000"
    }
  },
  {
    "TextLocation": {
      "Start": 65090,
      "End": 65093
    },
    "TimeRange": {
      "StartTime": "01:27:14.8000000",
      "EndTime": "01:27:15.3700000"
    }
  },
  {
    "TextLocation": {
      "Start": 65101,
      "End": 65104
    },
    "TimeRange": {
      "StartTime": "01:27:15.3700000",
      "EndTime": "01:27:15.4600000"
    }
  },
  {
    "TextLocation": {
      "Start": 65105,
      "End": 65110
    },
    "TimeRange": {
      "StartTime": "01:27:15.4600000",
      "EndTime": "01:27:15.7299999"
    }
  },
  {
    "TextLocation": {
      "Start": 65113,
      "End": 65119
    },
    "TimeRange": {
      "StartTime": "01:27:17.1100000",
      "EndTime": "01:27:17.3800000"
    }
  },
  {
    "TextLocation": {
      "Start": 65120,
      "End": 65123
    },
    "TimeRange": {
      "StartTime": "01:27:17.3800000",
      "EndTime": "01:27:17.4700000"
    }
  },
  {
    "TextLocation": {
      "Start": 65124,
      "End": 65128
    },
    "TimeRange": {
      "StartTime": "01:27:17.4700000",
      "EndTime": "01:27:17.6800000"
    }
  },
  {
    "TextLocation": {
      "Start": 65129,
      "End": 65132
    },
    "TimeRange": {
      "StartTime": "01:27:17.6800000",
      "EndTime": "01:27:17.8300000"
    }
  },
  {
    "TextLocation": {
      "Start": 65133,
      "End": 65136
    },
    "TimeRange": {
      "StartTime": "01:27:17.8300000",
      "EndTime": "01:27:17.9799999"
    }
  },
  {
    "TextLocation": {
      "Start": 65137,
      "End": 65141
    },
    "TimeRange": {
      "StartTime": "01:27:17.9799999",
      "EndTime": "01:27:18.3100000"
    }
  },
  {
    "TextLocation": {
      "Start": 65142,
      "End": 65149
    },
    "TimeRange": {
      "StartTime": "01:27:18.3100000",
      "EndTime": "01:27:18.8200000"
    }
  },
  {
    "TextLocation": {
      "Start": 65150,
      "End": 65159
    },
    "TimeRange": {
      "StartTime": "01:27:18.8200000",
      "EndTime": "01:27:19.2700000"
    }
  },
  {
    "TextLocation": {
      "Start": 65160,
      "End": 65164
    },
    "TimeRange": {
      "StartTime": "01:27:19.2700000",
      "EndTime": "01:27:19.9600000"
    }
  },
  {
    "TextLocation": {
      "Start": 65172,
      "End": 65174
    },
    "TimeRange": {
      "StartTime": "01:27:20.3500000",
      "EndTime": "01:27:20.5600000"
    }
  },
  {
    "TextLocation": {
      "Start": 65175,
      "End": 65178
    },
    "TimeRange": {
      "StartTime": "01:27:20.5600000",
      "EndTime": "01:27:20.6500000"
    }
  },
  {
    "TextLocation": {
      "Start": 65179,
      "End": 65184
    },
    "TimeRange": {
      "StartTime": "01:27:20.6500000",
      "EndTime": "01:27:20.8000000"
    }
  },
  {
    "TextLocation": {
      "Start": 65185,
      "End": 65189
    },
    "TimeRange": {
      "StartTime": "01:27:20.8000000",
      "EndTime": "01:27:21.0100000"
    }
  },
  {
    "TextLocation": {
      "Start": 65190,
      "End": 65193
    },
    "TimeRange": {
      "StartTime": "01:27:21.0100000",
      "EndTime": "01:27:21.2500000"
    }
  },
  {
    "TextLocation": {
      "Start": 65194,
      "End": 65198
    },
    "TimeRange": {
      "StartTime": "01:27:21.2500000",
      "EndTime": "01:27:21.5800000"
    }
  },
  {
    "TextLocation": {
      "Start": 65199,
      "End": 65204
    },
    "TimeRange": {
      "StartTime": "01:27:21.5800000",
      "EndTime": "01:27:22"
    }
  },
  {
    "TextLocation": {
      "Start": 65205,
      "End": 65209
    },
    "TimeRange": {
      "StartTime": "01:27:22",
      "EndTime": "01:27:22.3600000"
    }
  },
  {
    "TextLocation": {
      "Start": 65210,
      "End": 65218
    },
    "TimeRange": {
      "StartTime": "01:27:22.3600000",
      "EndTime": "01:27:23.2000000"
    }
  },
  {
    "TextLocation": {
      "Start": 65219,
      "End": 65228
    },
    "TimeRange": {
      "StartTime": "01:27:23.2000000",
      "EndTime": "01:27:23.7100000"
    }
  },
  {
    "TextLocation": {
      "Start": 65229,
      "End": 65235
    },
    "TimeRange": {
      "StartTime": "01:27:23.7100000",
      "EndTime": "01:27:24.4000000"
    }
  },
  {
    "TextLocation": {
      "Start": 65238,
      "End": 65239
    },
    "TimeRange": {
      "StartTime": "01:27:26.4399999",
      "EndTime": "01:27:26.6800000"
    }
  },
  {
    "TextLocation": {
      "Start": 65240,
      "End": 65245
    },
    "TimeRange": {
      "StartTime": "01:27:26.6800000",
      "EndTime": "01:27:26.8600000"
    }
  },
  {
    "TextLocation": {
      "Start": 65246,
      "End": 65251
    },
    "TimeRange": {
      "StartTime": "01:27:26.8600000",
      "EndTime": "01:27:27.3400000"
    }
  },
  {
    "TextLocation": {
      "Start": 65252,
      "End": 65254
    },
    "TimeRange": {
      "StartTime": "01:27:27.3400000",
      "EndTime": "01:27:27.8200000"
    }
  },
  {
    "TextLocation": {
      "Start": 65257,
      "End": 65261
    },
    "TimeRange": {
      "StartTime": "01:27:28.6600000",
      "EndTime": "01:27:29.0800000"
    }
  },
  {
    "TextLocation": {
      "Start": 65262,
      "End": 65268
    },
    "TimeRange": {
      "StartTime": "01:27:29.0800000",
      "EndTime": "01:27:29.4100000"
    }
  },
  {
    "TextLocation": {
      "Start": 65269,
      "End": 65276
    },
    "TimeRange": {
      "StartTime": "01:27:30.4000000",
      "EndTime": "01:27:31.3000000"
    }
  },
  {
    "TextLocation": {
      "Start": 65279,
      "End": 65282
    },
    "TimeRange": {
      "StartTime": "01:27:32.1700000",
      "EndTime": "01:27:32.3800000"
    }
  },
  {
    "TextLocation": {
      "Start": 65283,
      "End": 65292
    },
    "TimeRange": {
      "StartTime": "01:27:32.3800000",
      "EndTime": "01:27:32.8000000"
    }
  },
  {
    "TextLocation": {
      "Start": 65293,
      "End": 65296
    },
    "TimeRange": {
      "StartTime": "01:27:32.8000000",
      "EndTime": "01:27:32.9200000"
    }
  },
  {
    "TextLocation": {
      "Start": 65297,
      "End": 65302
    },
    "TimeRange": {
      "StartTime": "01:27:32.9200000",
      "EndTime": "01:27:33.0400000"
    }
  },
  {
    "TextLocation": {
      "Start": 65303,
      "End": 65307
    },
    "TimeRange": {
      "StartTime": "01:27:33.0400000",
      "EndTime": "01:27:33.1899999"
    }
  },
  {
    "TextLocation": {
      "Start": 65308,
      "End": 65315
    },
    "TimeRange": {
      "StartTime": "01:27:33.1899999",
      "EndTime": "01:27:33.6700000"
    }
  },
  {
    "TextLocation": {
      "Start": 65318,
      "End": 65321
    },
    "TimeRange": {
      "StartTime": "01:27:33.6700000",
      "EndTime": "01:27:34.0400000"
    }
  },
  {
    "TextLocation": {
      "Start": 65324,
      "End": 65328
    },
    "TimeRange": {
      "StartTime": "01:27:34.0600000",
      "EndTime": "01:27:34.2100000"
    }
  },
  {
    "TextLocation": {
      "Start": 65329,
      "End": 65333
    },
    "TimeRange": {
      "StartTime": "01:27:34.2100000",
      "EndTime": "01:27:34.4200000"
    }
  },
  {
    "TextLocation": {
      "Start": 65334,
      "End": 65336
    },
    "TimeRange": {
      "StartTime": "01:27:34.4200000",
      "EndTime": "01:27:34.5400000"
    }
  },
  {
    "TextLocation": {
      "Start": 65337,
      "End": 65344
    },
    "TimeRange": {
      "StartTime": "01:27:34.5400000",
      "EndTime": "01:27:35.2900000"
    }
  },
  {
    "TextLocation": {
      "Start": 65347,
      "End": 65354
    },
    "TimeRange": {
      "StartTime": "01:27:35.9500000",
      "EndTime": "01:27:36.8800000"
    }
  },
  {
    "TextLocation": {
      "Start": 65357,
      "End": 65366
    },
    "TimeRange": {
      "StartTime": "01:27:38.2900000",
      "EndTime": "01:27:38.8000000"
    }
  },
  {
    "TextLocation": {
      "Start": 65367,
      "End": 65375
    },
    "TimeRange": {
      "StartTime": "01:27:38.8000000",
      "EndTime": "01:27:39.3400000"
    }
  },
  {
    "TextLocation": {
      "Start": 65378,
      "End": 65383
    },
    "TimeRange": {
      "StartTime": "01:27:39.3400000",
      "EndTime": "01:27:40.0300000"
    }
  },
  {
    "TextLocation": {
      "Start": 65386,
      "End": 65389
    },
    "TimeRange": {
      "StartTime": "01:27:40.2700000",
      "EndTime": "01:27:40.5100000"
    }
  },
  {
    "TextLocation": {
      "Start": 65390,
      "End": 65394
    },
    "TimeRange": {
      "StartTime": "01:27:40.5100000",
      "EndTime": "01:27:40.8100000"
    }
  },
  {
    "TextLocation": {
      "Start": 65395,
      "End": 65398
    },
    "TimeRange": {
      "StartTime": "01:27:40.8100000",
      "EndTime": "01:27:40.9300000"
    }
  },
  {
    "TextLocation": {
      "Start": 65399,
      "End": 65406
    },
    "TimeRange": {
      "StartTime": "01:27:40.9300000",
      "EndTime": "01:27:41.2600000"
    }
  },
  {
    "TextLocation": {
      "Start": 65409,
      "End": 65417
    },
    "TimeRange": {
      "StartTime": "01:27:41.2600000",
      "EndTime": "01:27:41.6800000"
    }
  },
  {
    "TextLocation": {
      "Start": 65418,
      "End": 65421
    },
    "TimeRange": {
      "StartTime": "01:27:41.6800000",
      "EndTime": "01:27:41.8000000"
    }
  },
  {
    "TextLocation": {
      "Start": 65422,
      "End": 65427
    },
    "TimeRange": {
      "StartTime": "01:27:41.8000000",
      "EndTime": "01:27:42.1600000"
    }
  },
  {
    "TextLocation": {
      "Start": 65430,
      "End": 65434
    },
    "TimeRange": {
      "StartTime": "01:27:42.1899999",
      "EndTime": "01:27:42.5200000"
    }
  },
  {
    "TextLocation": {
      "Start": 65435,
      "End": 65438
    },
    "TimeRange": {
      "StartTime": "01:27:42.5200000",
      "EndTime": "01:27:42.8800000"
    }
  },
  {
    "TextLocation": {
      "Start": 65441,
      "End": 65446
    },
    "TimeRange": {
      "StartTime": "01:27:44.6899999",
      "EndTime": "01:27:45.0800000"
    }
  },
  {
    "TextLocation": {
      "Start": 65447,
      "End": 65451
    },
    "TimeRange": {
      "StartTime": "01:27:45.0800000",
      "EndTime": "01:27:45.2000000"
    }
  },
  {
    "TextLocation": {
      "Start": 65452,
      "End": 65455
    },
    "TimeRange": {
      "StartTime": "01:27:45.2000000",
      "EndTime": "01:27:45.3200000"
    }
  },
  {
    "TextLocation": {
      "Start": 65456,
      "End": 65463
    },
    "TimeRange": {
      "StartTime": "01:27:45.3200000",
      "EndTime": "01:27:45.7400000"
    }
  },
  {
    "TextLocation": {
      "Start": 65466,
      "End": 65474
    },
    "TimeRange": {
      "StartTime": "01:27:45.7400000",
      "EndTime": "01:27:46.1600000"
    }
  },
  {
    "TextLocation": {
      "Start": 65475,
      "End": 65478
    },
    "TimeRange": {
      "StartTime": "01:27:46.1600000",
      "EndTime": "01:27:46.3100000"
    }
  },
  {
    "TextLocation": {
      "Start": 65479,
      "End": 65484
    },
    "TimeRange": {
      "StartTime": "01:27:46.3100000",
      "EndTime": "01:27:46.7900000"
    }
  },
  {
    "TextLocation": {
      "Start": 65485,
      "End": 65489
    },
    "TimeRange": {
      "StartTime": "01:27:46.7900000",
      "EndTime": "01:27:47.5100000"
    }
  },
  {
    "TextLocation": {
      "Start": 65490,
      "End": 65497
    },
    "TimeRange": {
      "StartTime": "01:27:47.8100000",
      "EndTime": "01:27:48.1700000"
    }
  },
  {
    "TextLocation": {
      "Start": 65498,
      "End": 65500
    },
    "TimeRange": {
      "StartTime": "01:27:48.1700000",
      "EndTime": "01:27:48.2700000"
    }
  },
  {
    "TextLocation": {
      "Start": 65501,
      "End": 65504
    },
    "TimeRange": {
      "StartTime": "01:27:48.2700000",
      "EndTime": "01:27:48.3500000"
    }
  },
  {
    "TextLocation": {
      "Start": 65505,
      "End": 65512
    },
    "TimeRange": {
      "StartTime": "01:27:48.3500000",
      "EndTime": "01:27:49.0400000"
    }
  },
  {
    "TextLocation": {
      "Start": 65515,
      "End": 65519
    },
    "TimeRange": {
      "StartTime": "01:27:50.7000000",
      "EndTime": "01:27:50.8800000"
    }
  },
  {
    "TextLocation": {
      "Start": 65520,
      "End": 65526
    },
    "TimeRange": {
      "StartTime": "01:27:50.8800000",
      "EndTime": "01:27:51.2100000"
    }
  },
  {
    "TextLocation": {
      "Start": 65527,
      "End": 65532
    },
    "TimeRange": {
      "StartTime": "01:27:51.2100000",
      "EndTime": "01:27:51.3300000"
    }
  },
  {
    "TextLocation": {
      "Start": 65533,
      "End": 65539
    },
    "TimeRange": {
      "StartTime": "01:27:51.3300000",
      "EndTime": "01:27:52.0600000"
    }
  },
  {
    "TextLocation": {
      "Start": 65542,
      "End": 65545
    },
    "TimeRange": {
      "StartTime": "01:27:52.0800000",
      "EndTime": "01:27:52.6800000"
    }
  },
  {
    "TextLocation": {
      "Start": 65548,
      "End": 65551
    },
    "TimeRange": {
      "StartTime": "01:27:53.8900000",
      "EndTime": "01:27:54.0400000"
    }
  },
  {
    "TextLocation": {
      "Start": 65552,
      "End": 65555
    },
    "TimeRange": {
      "StartTime": "01:27:54.0400000",
      "EndTime": "01:27:54.1300000"
    }
  },
  {
    "TextLocation": {
      "Start": 65556,
      "End": 65560
    },
    "TimeRange": {
      "StartTime": "01:27:54.1300000",
      "EndTime": "01:27:54.2500000"
    }
  },
  {
    "TextLocation": {
      "Start": 65561,
      "End": 65565
    },
    "TimeRange": {
      "StartTime": "01:27:54.2500000",
      "EndTime": "01:27:54.3400000"
    }
  },
  {
    "TextLocation": {
      "Start": 65566,
      "End": 65569
    },
    "TimeRange": {
      "StartTime": "01:27:54.3400000",
      "EndTime": "01:27:54.4900000"
    }
  },
  {
    "TextLocation": {
      "Start": 65570,
      "End": 65578
    },
    "TimeRange": {
      "StartTime": "01:27:54.4900000",
      "EndTime": "01:27:54.9100000"
    }
  },
  {
    "TextLocation": {
      "Start": 65579,
      "End": 65584
    },
    "TimeRange": {
      "StartTime": "01:27:54.9100000",
      "EndTime": "01:27:55.2400000"
    }
  },
  {
    "TextLocation": {
      "Start": 65585,
      "End": 65587
    },
    "TimeRange": {
      "StartTime": "01:27:55.2400000",
      "EndTime": "01:27:55.3600000"
    }
  },
  {
    "TextLocation": {
      "Start": 65588,
      "End": 65597
    },
    "TimeRange": {
      "StartTime": "01:27:55.3600000",
      "EndTime": "01:27:56.1400000"
    }
  },
  {
    "TextLocation": {
      "Start": 65600,
      "End": 65601
    },
    "TimeRange": {
      "StartTime": "01:27:58.1100000",
      "EndTime": "01:27:58.4399999"
    }
  },
  {
    "TextLocation": {
      "Start": 65602,
      "End": 65605
    },
    "TimeRange": {
      "StartTime": "01:27:58.4399999",
      "EndTime": "01:27:58.9500000"
    }
  },
  {
    "TextLocation": {
      "Start": 65608,
      "End": 65613
    },
    "TimeRange": {
      "StartTime": "01:27:59.4000000",
      "EndTime": "01:28:00.3600000"
    }
  },
  {
    "TextLocation": {
      "Start": 65616,
      "End": 65618
    },
    "TimeRange": {
      "StartTime": "01:28:03.4200000",
      "EndTime": "01:28:04.2900000"
    }
  },
  {
    "TextLocation": {
      "Start": 65619,
      "End": 65623
    },
    "TimeRange": {
      "StartTime": "01:28:04.9500000",
      "EndTime": "01:28:05.4900000"
    }
  },
  {
    "TextLocation": {
      "Start": 65624,
      "End": 65628
    },
    "TimeRange": {
      "StartTime": "01:28:05.4900000",
      "EndTime": "01:28:05.7900000"
    }
  },
  {
    "TextLocation": {
      "Start": 65629,
      "End": 65633
    },
    "TimeRange": {
      "StartTime": "01:28:05.7900000",
      "EndTime": "01:28:06.1200000"
    }
  },
  {
    "TextLocation": {
      "Start": 65634,
      "End": 65638
    },
    "TimeRange": {
      "StartTime": "01:28:06.1200000",
      "EndTime": "01:28:06.2700000"
    }
  },
  {
    "TextLocation": {
      "Start": 65639,
      "End": 65640
    },
    "TimeRange": {
      "StartTime": "01:28:06.2700000",
      "EndTime": "01:28:06.3600000"
    }
  },
  {
    "TextLocation": {
      "Start": 65641,
      "End": 65648
    },
    "TimeRange": {
      "StartTime": "01:28:06.3600000",
      "EndTime": "01:28:07.1700000"
    }
  },
  {
    "TextLocation": {
      "Start": 65649,
      "End": 65655
    },
    "TimeRange": {
      "StartTime": "01:28:07.1700000",
      "EndTime": "01:28:07.5900000"
    }
  },
  {
    "TextLocation": {
      "Start": 65656,
      "End": 65658
    },
    "TimeRange": {
      "StartTime": "01:28:07.5900000",
      "EndTime": "01:28:07.7700000"
    }
  },
  {
    "TextLocation": {
      "Start": 65659,
      "End": 65662
    },
    "TimeRange": {
      "StartTime": "01:28:07.7700000",
      "EndTime": "01:28:08.1300000"
    }
  },
  {
    "TextLocation": {
      "Start": 65663,
      "End": 65666
    },
    "TimeRange": {
      "StartTime": "01:28:08.1300000",
      "EndTime": "01:28:08.4300000"
    }
  },
  {
    "TextLocation": {
      "Start": 65667,
      "End": 65674
    },
    "TimeRange": {
      "StartTime": "01:28:08.4300000",
      "EndTime": "01:28:08.7600000"
    }
  },
  {
    "TextLocation": {
      "Start": 65675,
      "End": 65677
    },
    "TimeRange": {
      "StartTime": "01:28:08.7600000",
      "EndTime": "01:28:08.9100000"
    }
  },
  {
    "TextLocation": {
      "Start": 65678,
      "End": 65681
    },
    "TimeRange": {
      "StartTime": "01:28:08.9100000",
      "EndTime": "01:28:09.0600000"
    }
  },
  {
    "TextLocation": {
      "Start": 65682,
      "End": 65690
    },
    "TimeRange": {
      "StartTime": "01:28:09.0600000",
      "EndTime": "01:28:09.6000000"
    }
  },
  {
    "TextLocation": {
      "Start": 65691,
      "End": 65693
    },
    "TimeRange": {
      "StartTime": "01:28:09.6000000",
      "EndTime": "01:28:09.7500000"
    }
  },
  {
    "TextLocation": {
      "Start": 65694,
      "End": 65696
    },
    "TimeRange": {
      "StartTime": "01:28:09.7500000",
      "EndTime": "01:28:09.9300000"
    }
  },
  {
    "TextLocation": {
      "Start": 65697,
      "End": 65701
    },
    "TimeRange": {
      "StartTime": "01:28:09.9300000",
      "EndTime": "01:28:10.3500000"
    }
  },
  {
    "TextLocation": {
      "Start": 65704,
      "End": 65706
    },
    "TimeRange": {
      "StartTime": "01:28:10.3500000",
      "EndTime": "01:28:10.5200000"
    }
  },
  {
    "TextLocation": {
      "Start": 65707,
      "End": 65708
    },
    "TimeRange": {
      "StartTime": "01:28:10.5300000",
      "EndTime": "01:28:10.5900000"
    }
  },
  {
    "TextLocation": {
      "Start": 65709,
      "End": 65713
    },
    "TimeRange": {
      "StartTime": "01:28:10.5900000",
      "EndTime": "01:28:10.7100000"
    }
  },
  {
    "TextLocation": {
      "Start": 65714,
      "End": 65716
    },
    "TimeRange": {
      "StartTime": "01:28:10.7100000",
      "EndTime": "01:28:10.9799999"
    }
  },
  {
    "TextLocation": {
      "Start": 65718,
      "End": 65720
    },
    "TimeRange": {
      "StartTime": "01:28:10.9799999",
      "EndTime": "01:28:11.8800000"
    }
  },
  {
    "TextLocation": {
      "Start": 65721,
      "End": 65725
    },
    "TimeRange": {
      "StartTime": "01:28:12.4200000",
      "EndTime": "01:28:12.7200000"
    }
  },
  {
    "TextLocation": {
      "Start": 65726,
      "End": 65730
    },
    "TimeRange": {
      "StartTime": "01:28:12.7200000",
      "EndTime": "01:28:12.8400000"
    }
  },
  {
    "TextLocation": {
      "Start": 65738,
      "End": 65740
    },
    "TimeRange": {
      "StartTime": "01:28:13.5300000",
      "EndTime": "01:28:13.6200000"
    }
  },
  {
    "TextLocation": {
      "Start": 65741,
      "End": 65746
    },
    "TimeRange": {
      "StartTime": "01:28:13.6200000",
      "EndTime": "01:28:13.7400000"
    }
  },
  {
    "TextLocation": {
      "Start": 65747,
      "End": 65754
    },
    "TimeRange": {
      "StartTime": "01:28:13.7400000",
      "EndTime": "01:28:14.0700000"
    }
  },
  {
    "TextLocation": {
      "Start": 65755,
      "End": 65760
    },
    "TimeRange": {
      "StartTime": "01:28:14.0700000",
      "EndTime": "01:28:14.4900000"
    }
  },
  {
    "TextLocation": {
      "Start": 65761,
      "End": 65763
    },
    "TimeRange": {
      "StartTime": "01:28:14.4900000",
      "EndTime": "01:28:14.9700000"
    }
  },
  {
    "TextLocation": {
      "Start": 65764,
      "End": 65770
    },
    "TimeRange": {
      "StartTime": "01:28:14.9700000",
      "EndTime": "01:28:15.3900000"
    }
  },
  {
    "TextLocation": {
      "Start": 65771,
      "End": 65774
    },
    "TimeRange": {
      "StartTime": "01:28:15.3900000",
      "EndTime": "01:28:15.4799999"
    }
  },
  {
    "TextLocation": {
      "Start": 65775,
      "End": 65783
    },
    "TimeRange": {
      "StartTime": "01:28:15.4799999",
      "EndTime": "01:28:15.9900000"
    }
  },
  {
    "TextLocation": {
      "Start": 65784,
      "End": 65788
    },
    "TimeRange": {
      "StartTime": "01:28:15.9900000",
      "EndTime": "01:28:16.6200000"
    }
  },
  {
    "TextLocation": {
      "Start": 65789,
      "End": 65791
    },
    "TimeRange": {
      "StartTime": "01:28:17.0100000",
      "EndTime": "01:28:17.4000000"
    }
  },
  {
    "TextLocation": {
      "Start": 65792,
      "End": 65796
    },
    "TimeRange": {
      "StartTime": "01:28:17.6700000",
      "EndTime": "01:28:18.0600000"
    }
  },
  {
    "TextLocation": {
      "Start": 65797,
      "End": 65800
    },
    "TimeRange": {
      "StartTime": "01:28:18.0600000",
      "EndTime": "01:28:18.2100000"
    }
  },
  {
    "TextLocation": {
      "Start": 65801,
      "End": 65805
    },
    "TimeRange": {
      "StartTime": "01:28:18.2100000",
      "EndTime": "01:28:18.9000000"
    }
  },
  {
    "TextLocation": {
      "Start": 65807,
      "End": 65812
    },
    "TimeRange": {
      "StartTime": "01:28:19.0500000",
      "EndTime": "01:28:19.4700000"
    }
  },
  {
    "TextLocation": {
      "Start": 65813,
      "End": 65816
    },
    "TimeRange": {
      "StartTime": "01:28:19.4700000",
      "EndTime": "01:28:19.6200000"
    }
  },
  {
    "TextLocation": {
      "Start": 65817,
      "End": 65820
    },
    "TimeRange": {
      "StartTime": "01:28:19.6200000",
      "EndTime": "01:28:19.7400000"
    }
  },
  {
    "TextLocation": {
      "Start": 65821,
      "End": 65830
    },
    "TimeRange": {
      "StartTime": "01:28:19.7400000",
      "EndTime": "01:28:20.3700000"
    }
  },
  {
    "TextLocation": {
      "Start": 65831,
      "End": 65835
    },
    "TimeRange": {
      "StartTime": "01:28:20.3700000",
      "EndTime": "01:28:20.7000000"
    }
  },
  {
    "TextLocation": {
      "Start": 65836,
      "End": 65838
    },
    "TimeRange": {
      "StartTime": "01:28:20.7000000",
      "EndTime": "01:28:20.8500000"
    }
  },
  {
    "TextLocation": {
      "Start": 65839,
      "End": 65843
    },
    "TimeRange": {
      "StartTime": "01:28:20.8500000",
      "EndTime": "01:28:20.9700000"
    }
  },
  {
    "TextLocation": {
      "Start": 65844,
      "End": 65849
    },
    "TimeRange": {
      "StartTime": "01:28:20.9700000",
      "EndTime": "01:28:21.5400000"
    }
  },
  {
    "TextLocation": {
      "Start": 65857,
      "End": 65859
    },
    "TimeRange": {
      "StartTime": "01:28:24.0300000",
      "EndTime": "01:28:24.2400000"
    }
  },
  {
    "TextLocation": {
      "Start": 65860,
      "End": 65863
    },
    "TimeRange": {
      "StartTime": "01:28:24.2400000",
      "EndTime": "01:28:24.3300000"
    }
  },
  {
    "TextLocation": {
      "Start": 65864,
      "End": 65873
    },
    "TimeRange": {
      "StartTime": "01:28:24.3300000",
      "EndTime": "01:28:24.8400000"
    }
  },
  {
    "TextLocation": {
      "Start": 65874,
      "End": 65876
    },
    "TimeRange": {
      "StartTime": "01:28:24.8400000",
      "EndTime": "01:28:24.9900000"
    }
  },
  {
    "TextLocation": {
      "Start": 65877,
      "End": 65880
    },
    "TimeRange": {
      "StartTime": "01:28:24.9900000",
      "EndTime": "01:28:25.1700000"
    }
  },
  {
    "TextLocation": {
      "Start": 65881,
      "End": 65885
    },
    "TimeRange": {
      "StartTime": "01:28:25.1700000",
      "EndTime": "01:28:25.7400000"
    }
  },
  {
    "TextLocation": {
      "Start": 65886,
      "End": 65891
    },
    "TimeRange": {
      "StartTime": "01:28:25.7400000",
      "EndTime": "01:28:26.1000000"
    }
  },
  {
    "TextLocation": {
      "Start": 65892,
      "End": 65895
    },
    "TimeRange": {
      "StartTime": "01:28:26.1000000",
      "EndTime": "01:28:26.3400000"
    }
  },
  {
    "TextLocation": {
      "Start": 65896,
      "End": 65908
    },
    "TimeRange": {
      "StartTime": "01:28:26.3400000",
      "EndTime": "01:28:27.3000000"
    }
  },
  {
    "TextLocation": {
      "Start": 65910,
      "End": 65912
    },
    "TimeRange": {
      "StartTime": "01:28:27.8100000",
      "EndTime": "01:28:27.9900000"
    }
  },
  {
    "TextLocation": {
      "Start": 65913,
      "End": 65916
    },
    "TimeRange": {
      "StartTime": "01:28:27.9900000",
      "EndTime": "01:28:28.1700000"
    }
  },
  {
    "TextLocation": {
      "Start": 65917,
      "End": 65919
    },
    "TimeRange": {
      "StartTime": "01:28:28.1700000",
      "EndTime": "01:28:28.2299999"
    }
  },
  {
    "TextLocation": {
      "Start": 65920,
      "End": 65932
    },
    "TimeRange": {
      "StartTime": "01:28:28.2299999",
      "EndTime": "01:28:28.8200000"
    }
  },
  {
    "TextLocation": {
      "Start": 65933,
      "End": 65936
    },
    "TimeRange": {
      "StartTime": "01:28:28.8200000",
      "EndTime": "01:28:29.1899999"
    }
  },
  {
    "TextLocation": {
      "Start": 65937,
      "End": 65944
    },
    "TimeRange": {
      "StartTime": "01:28:29.2800000",
      "EndTime": "01:28:29.6700000"
    }
  },
  {
    "TextLocation": {
      "Start": 65945,
      "End": 65950
    },
    "TimeRange": {
      "StartTime": "01:28:29.6700000",
      "EndTime": "01:28:29.9100000"
    }
  },
  {
    "TextLocation": {
      "Start": 65951,
      "End": 65954
    },
    "TimeRange": {
      "StartTime": "01:28:29.9100000",
      "EndTime": "01:28:29.9700000"
    }
  },
  {
    "TextLocation": {
      "Start": 65955,
      "End": 65967
    },
    "TimeRange": {
      "StartTime": "01:28:29.9700000",
      "EndTime": "01:28:30.7500000"
    }
  },
  {
    "TextLocation": {
      "Start": 65970,
      "End": 65973
    },
    "TimeRange": {
      "StartTime": "01:28:31.7700000",
      "EndTime": "01:28:31.9799999"
    }
  },
  {
    "TextLocation": {
      "Start": 65974,
      "End": 65977
    },
    "TimeRange": {
      "StartTime": "01:28:31.9799999",
      "EndTime": "01:28:32.1300000"
    }
  },
  {
    "TextLocation": {
      "Start": 65978,
      "End": 65981
    },
    "TimeRange": {
      "StartTime": "01:28:32.1300000",
      "EndTime": "01:28:32.3100000"
    }
  },
  {
    "TextLocation": {
      "Start": 65982,
      "End": 65984
    },
    "TimeRange": {
      "StartTime": "01:28:32.3100000",
      "EndTime": "01:28:32.4000000"
    }
  },
  {
    "TextLocation": {
      "Start": 65985,
      "End": 65991
    },
    "TimeRange": {
      "StartTime": "01:28:32.4000000",
      "EndTime": "01:28:32.7299999"
    }
  },
  {
    "TextLocation": {
      "Start": 65992,
      "End": 65994
    },
    "TimeRange": {
      "StartTime": "01:28:32.7299999",
      "EndTime": "01:28:32.8500000"
    }
  },
  {
    "TextLocation": {
      "Start": 65995,
      "End": 65998
    },
    "TimeRange": {
      "StartTime": "01:28:32.8500000",
      "EndTime": "01:28:32.9399999"
    }
  },
  {
    "TextLocation": {
      "Start": 65999,
      "End": 66008
    },
    "TimeRange": {
      "StartTime": "01:28:32.9399999",
      "EndTime": "01:28:33.6300000"
    }
  },
  {
    "TextLocation": {
      "Start": 66011,
      "End": 66016
    },
    "TimeRange": {
      "StartTime": "01:28:34.4399999",
      "EndTime": "01:28:35.0700000"
    }
  },
  {
    "TextLocation": {
      "Start": 66019,
      "End": 66022
    },
    "TimeRange": {
      "StartTime": "01:28:35.0700000",
      "EndTime": "01:28:35.5300000"
    }
  },
  {
    "TextLocation": {
      "Start": 66023,
      "End": 66027
    },
    "TimeRange": {
      "StartTime": "01:28:35.5500000",
      "EndTime": "01:28:35.9399999"
    }
  },
  {
    "TextLocation": {
      "Start": 66028,
      "End": 66030
    },
    "TimeRange": {
      "StartTime": "01:28:35.9399999",
      "EndTime": "01:28:36.0600000"
    }
  },
  {
    "TextLocation": {
      "Start": 66031,
      "End": 66033
    },
    "TimeRange": {
      "StartTime": "01:28:36.0600000",
      "EndTime": "01:28:36.5100000"
    }
  },
  {
    "TextLocation": {
      "Start": 66041,
      "End": 66045
    },
    "TimeRange": {
      "StartTime": "01:28:36.5400000",
      "EndTime": "01:28:36.9300000"
    }
  },
  {
    "TextLocation": {
      "Start": 66048,
      "End": 66050
    },
    "TimeRange": {
      "StartTime": "01:28:37.6200000",
      "EndTime": "01:28:37.8000000"
    }
  },
  {
    "TextLocation": {
      "Start": 66051,
      "End": 66055
    },
    "TimeRange": {
      "StartTime": "01:28:37.8900000",
      "EndTime": "01:28:38.1300000"
    }
  },
  {
    "TextLocation": {
      "Start": 66056,
      "End": 66060
    },
    "TimeRange": {
      "StartTime": "01:28:38.1300000",
      "EndTime": "01:28:38.3100000"
    }
  },
  {
    "TextLocation": {
      "Start": 66061,
      "End": 66064
    },
    "TimeRange": {
      "StartTime": "01:28:38.3100000",
      "EndTime": "01:28:38.4300000"
    }
  },
  {
    "TextLocation": {
      "Start": 66065,
      "End": 66074
    },
    "TimeRange": {
      "StartTime": "01:28:38.4300000",
      "EndTime": "01:28:38.8500000"
    }
  },
  {
    "TextLocation": {
      "Start": 66075,
      "End": 66078
    },
    "TimeRange": {
      "StartTime": "01:28:38.8500000",
      "EndTime": "01:28:38.9700000"
    }
  },
  {
    "TextLocation": {
      "Start": 66079,
      "End": 66081
    },
    "TimeRange": {
      "StartTime": "01:28:38.9700000",
      "EndTime": "01:28:39.0900000"
    }
  },
  {
    "TextLocation": {
      "Start": 66082,
      "End": 66085
    },
    "TimeRange": {
      "StartTime": "01:28:39.0900000",
      "EndTime": "01:28:39.1800000"
    }
  },
  {
    "TextLocation": {
      "Start": 66086,
      "End": 66093
    },
    "TimeRange": {
      "StartTime": "01:28:39.1800000",
      "EndTime": "01:28:39.5300000"
    }
  },
  {
    "TextLocation": {
      "Start": 66094,
      "End": 66096
    },
    "TimeRange": {
      "StartTime": "01:28:39.5400000",
      "EndTime": "01:28:39.6600000"
    }
  },
  {
    "TextLocation": {
      "Start": 66097,
      "End": 66100
    },
    "TimeRange": {
      "StartTime": "01:28:39.6600000",
      "EndTime": "01:28:39.7500000"
    }
  },
  {
    "TextLocation": {
      "Start": 66101,
      "End": 66113
    },
    "TimeRange": {
      "StartTime": "01:28:39.7500000",
      "EndTime": "01:28:40.4100000"
    }
  },
  {
    "TextLocation": {
      "Start": 66121,
      "End": 66124
    },
    "TimeRange": {
      "StartTime": "01:28:43.2200000",
      "EndTime": "01:28:43.4900000"
    }
  },
  {
    "TextLocation": {
      "Start": 66125,
      "End": 66128
    },
    "TimeRange": {
      "StartTime": "01:28:43.4900000",
      "EndTime": "01:28:43.6100000"
    }
  },
  {
    "TextLocation": {
      "Start": 66129,
      "End": 66132
    },
    "TimeRange": {
      "StartTime": "01:28:43.6100000",
      "EndTime": "01:28:43.7000000"
    }
  },
  {
    "TextLocation": {
      "Start": 66133,
      "End": 66137
    },
    "TimeRange": {
      "StartTime": "01:28:43.7000000",
      "EndTime": "01:28:43.8800000"
    }
  },
  {
    "TextLocation": {
      "Start": 66138,
      "End": 66143
    },
    "TimeRange": {
      "StartTime": "01:28:43.8800000",
      "EndTime": "01:28:44.1200000"
    }
  },
  {
    "TextLocation": {
      "Start": 66144,
      "End": 66153
    },
    "TimeRange": {
      "StartTime": "01:28:44.1200000",
      "EndTime": "01:28:44.5100000"
    }
  },
  {
    "TextLocation": {
      "Start": 66154,
      "End": 66159
    },
    "TimeRange": {
      "StartTime": "01:28:44.5400000",
      "EndTime": "01:28:44.7800000"
    }
  },
  {
    "TextLocation": {
      "Start": 66160,
      "End": 66164
    },
    "TimeRange": {
      "StartTime": "01:28:44.7800000",
      "EndTime": "01:28:45.0200000"
    }
  },
  {
    "TextLocation": {
      "Start": 66165,
      "End": 66167
    },
    "TimeRange": {
      "StartTime": "01:28:45.0200000",
      "EndTime": "01:28:45.1100000"
    }
  },
  {
    "TextLocation": {
      "Start": 66168,
      "End": 66173
    },
    "TimeRange": {
      "StartTime": "01:28:45.1100000",
      "EndTime": "01:28:45.2900000"
    }
  },
  {
    "TextLocation": {
      "Start": 66174,
      "End": 66176
    },
    "TimeRange": {
      "StartTime": "01:28:45.2900000",
      "EndTime": "01:28:45.4399999"
    }
  },
  {
    "TextLocation": {
      "Start": 66177,
      "End": 66181
    },
    "TimeRange": {
      "StartTime": "01:28:45.4399999",
      "EndTime": "01:28:45.7100000"
    }
  },
  {
    "TextLocation": {
      "Start": 66182,
      "End": 66190
    },
    "TimeRange": {
      "StartTime": "01:28:45.7100000",
      "EndTime": "01:28:46.4000000"
    }
  },
  {
    "TextLocation": {
      "Start": 66193,
      "End": 66194
    },
    "TimeRange": {
      "StartTime": "01:28:46.4300000",
      "EndTime": "01:28:46.5500000"
    }
  },
  {
    "TextLocation": {
      "Start": 66195,
      "End": 66201
    },
    "TimeRange": {
      "StartTime": "01:28:46.5500000",
      "EndTime": "01:28:46.7000000"
    }
  },
  {
    "TextLocation": {
      "Start": 66202,
      "End": 66206
    },
    "TimeRange": {
      "StartTime": "01:28:46.7000000",
      "EndTime": "01:28:46.8800000"
    }
  },
  {
    "TextLocation": {
      "Start": 66207,
      "End": 66209
    },
    "TimeRange": {
      "StartTime": "01:28:46.8800000",
      "EndTime": "01:28:47.2400000"
    }
  },
  {
    "TextLocation": {
      "Start": 66212,
      "End": 66215
    },
    "TimeRange": {
      "StartTime": "01:28:47.5700000",
      "EndTime": "01:28:47.7200000"
    }
  },
  {
    "TextLocation": {
      "Start": 66216,
      "End": 66219
    },
    "TimeRange": {
      "StartTime": "01:28:47.7200000",
      "EndTime": "01:28:47.8400000"
    }
  },
  {
    "TextLocation": {
      "Start": 66220,
      "End": 66223
    },
    "TimeRange": {
      "StartTime": "01:28:47.8400000",
      "EndTime": "01:28:47.9300000"
    }
  },
  {
    "TextLocation": {
      "Start": 66224,
      "End": 66228
    },
    "TimeRange": {
      "StartTime": "01:28:47.9300000",
      "EndTime": "01:28:48.0800000"
    }
  },
  {
    "TextLocation": {
      "Start": 66229,
      "End": 66234
    },
    "TimeRange": {
      "StartTime": "01:28:48.0800000",
      "EndTime": "01:28:48.2600000"
    }
  },
  {
    "TextLocation": {
      "Start": 66235,
      "End": 66244
    },
    "TimeRange": {
      "StartTime": "01:28:48.2600000",
      "EndTime": "01:28:48.7100000"
    }
  },
  {
    "TextLocation": {
      "Start": 66245,
      "End": 66250
    },
    "TimeRange": {
      "StartTime": "01:28:48.7100000",
      "EndTime": "01:28:49.0700000"
    }
  },
  {
    "TextLocation": {
      "Start": 66251,
      "End": 66255
    },
    "TimeRange": {
      "StartTime": "01:28:49.0700000",
      "EndTime": "01:28:49.3100000"
    }
  },
  {
    "TextLocation": {
      "Start": 66256,
      "End": 66258
    },
    "TimeRange": {
      "StartTime": "01:28:49.3100000",
      "EndTime": "01:28:49.4000000"
    }
  },
  {
    "TextLocation": {
      "Start": 66259,
      "End": 66264
    },
    "TimeRange": {
      "StartTime": "01:28:49.4000000",
      "EndTime": "01:28:49.5500000"
    }
  },
  {
    "TextLocation": {
      "Start": 66265,
      "End": 66267
    },
    "TimeRange": {
      "StartTime": "01:28:49.5500000",
      "EndTime": "01:28:49.7299999"
    }
  },
  {
    "TextLocation": {
      "Start": 66268,
      "End": 66275
    },
    "TimeRange": {
      "StartTime": "01:28:49.7299999",
      "EndTime": "01:28:49.9700000"
    }
  },
  {
    "TextLocation": {
      "Start": 66276,
      "End": 66282
    },
    "TimeRange": {
      "StartTime": "01:28:49.9700000",
      "EndTime": "01:28:50.3000000"
    }
  },
  {
    "TextLocation": {
      "Start": 66283,
      "End": 66288
    },
    "TimeRange": {
      "StartTime": "01:28:50.3000000",
      "EndTime": "01:28:50.7200000"
    }
  },
  {
    "TextLocation": {
      "Start": 66291,
      "End": 66292
    },
    "TimeRange": {
      "StartTime": "01:28:50.7500000",
      "EndTime": "01:28:50.7800000"
    }
  },
  {
    "TextLocation": {
      "Start": 66293,
      "End": 66299
    },
    "TimeRange": {
      "StartTime": "01:28:50.7800000",
      "EndTime": "01:28:50.9300000"
    }
  },
  {
    "TextLocation": {
      "Start": 66300,
      "End": 66304
    },
    "TimeRange": {
      "StartTime": "01:28:50.9300000",
      "EndTime": "01:28:51.1700000"
    }
  },
  {
    "TextLocation": {
      "Start": 66305,
      "End": 66307
    },
    "TimeRange": {
      "StartTime": "01:28:51.1700000",
      "EndTime": "01:28:51.5300000"
    }
  },
  {
    "TextLocation": {
      "Start": 66310,
      "End": 66313
    },
    "TimeRange": {
      "StartTime": "01:28:52.8100000",
      "EndTime": "01:28:52.9600000"
    }
  },
  {
    "TextLocation": {
      "Start": 66314,
      "End": 66317
    },
    "TimeRange": {
      "StartTime": "01:28:52.9600000",
      "EndTime": "01:28:53.0800000"
    }
  },
  {
    "TextLocation": {
      "Start": 66318,
      "End": 66322
    },
    "TimeRange": {
      "StartTime": "01:28:53.0800000",
      "EndTime": "01:28:53.2299999"
    }
  },
  {
    "TextLocation": {
      "Start": 66330,
      "End": 66335
    },
    "TimeRange": {
      "StartTime": "01:28:53.2299999",
      "EndTime": "01:28:54.1600000"
    }
  },
  {
    "TextLocation": {
      "Start": 66343,
      "End": 66347
    },
    "TimeRange": {
      "StartTime": "01:28:54.4300000",
      "EndTime": "01:28:54.6700000"
    }
  },
  {
    "TextLocation": {
      "Start": 66348,
      "End": 66351
    },
    "TimeRange": {
      "StartTime": "01:28:54.6700000",
      "EndTime": "01:28:54.7900000"
    }
  },
  {
    "TextLocation": {
      "Start": 66352,
      "End": 66360
    },
    "TimeRange": {
      "StartTime": "01:28:54.7900000",
      "EndTime": "01:28:55.2400000"
    }
  },
  {
    "TextLocation": {
      "Start": 66361,
      "End": 66364
    },
    "TimeRange": {
      "StartTime": "01:28:55.2400000",
      "EndTime": "01:28:55.3000000"
    }
  },
  {
    "TextLocation": {
      "Start": 66365,
      "End": 66374
    },
    "TimeRange": {
      "StartTime": "01:28:55.3000000",
      "EndTime": "01:28:55.7800000"
    }
  },
  {
    "TextLocation": {
      "Start": 66375,
      "End": 66377
    },
    "TimeRange": {
      "StartTime": "01:28:55.7800000",
      "EndTime": "01:28:55.9300000"
    }
  },
  {
    "TextLocation": {
      "Start": 66378,
      "End": 66384
    },
    "TimeRange": {
      "StartTime": "01:28:55.9300000",
      "EndTime": "01:28:56.2900000"
    }
  },
  {
    "TextLocation": {
      "Start": 66392,
      "End": 66397
    },
    "TimeRange": {
      "StartTime": "01:28:56.2900000",
      "EndTime": "01:28:56.6500000"
    }
  },
  {
    "TextLocation": {
      "Start": 66398,
      "End": 66407
    },
    "TimeRange": {
      "StartTime": "01:28:56.6500000",
      "EndTime": "01:28:57.1000000"
    }
  },
  {
    "TextLocation": {
      "Start": 66408,
      "End": 66411
    },
    "TimeRange": {
      "StartTime": "01:28:57.1300000",
      "EndTime": "01:28:57.3400000"
    }
  },
  {
    "TextLocation": {
      "Start": 66412,
      "End": 66414
    },
    "TimeRange": {
      "StartTime": "01:28:57.3400000",
      "EndTime": "01:28:57.4300000"
    }
  },
  {
    "TextLocation": {
      "Start": 66415,
      "End": 66420
    },
    "TimeRange": {
      "StartTime": "01:28:57.4300000",
      "EndTime": "01:28:57.5800000"
    }
  },
  {
    "TextLocation": {
      "Start": 66421,
      "End": 66423
    },
    "TimeRange": {
      "StartTime": "01:28:57.5800000",
      "EndTime": "01:28:57.7000000"
    }
  },
  {
    "TextLocation": {
      "Start": 66424,
      "End": 66432
    },
    "TimeRange": {
      "StartTime": "01:28:57.7000000",
      "EndTime": "01:28:58.1500000"
    }
  },
  {
    "TextLocation": {
      "Start": 66435,
      "End": 66438
    },
    "TimeRange": {
      "StartTime": "01:28:58.1800000",
      "EndTime": "01:28:58.6700000"
    }
  },
  {
    "TextLocation": {
      "Start": 66446,
      "End": 66450
    },
    "TimeRange": {
      "StartTime": "01:28:58.6899999",
      "EndTime": "01:28:58.8700000"
    }
  },
  {
    "TextLocation": {
      "Start": 66451,
      "End": 66455
    },
    "TimeRange": {
      "StartTime": "01:28:58.8700000",
      "EndTime": "01:28:58.9900000"
    }
  },
  {
    "TextLocation": {
      "Start": 66456,
      "End": 66461
    },
    "TimeRange": {
      "StartTime": "01:28:58.9900000",
      "EndTime": "01:28:59.1700000"
    }
  },
  {
    "TextLocation": {
      "Start": 66462,
      "End": 66467
    },
    "TimeRange": {
      "StartTime": "01:28:59.1700000",
      "EndTime": "01:28:59.6700000"
    }
  },
  {
    "TextLocation": {
      "Start": 66470,
      "End": 66473
    },
    "TimeRange": {
      "StartTime": "01:28:59.6800000",
      "EndTime": "01:28:59.9200000"
    }
  },
  {
    "TextLocation": {
      "Start": 66474,
      "End": 66476
    },
    "TimeRange": {
      "StartTime": "01:28:59.9200000",
      "EndTime": "01:29:00.0400000"
    }
  },
  {
    "TextLocation": {
      "Start": 66477,
      "End": 66479
    },
    "TimeRange": {
      "StartTime": "01:29:00.0400000",
      "EndTime": "01:29:00.2200000"
    }
  },
  {
    "TextLocation": {
      "Start": 66480,
      "End": 66482
    },
    "TimeRange": {
      "StartTime": "01:29:00.2200000",
      "EndTime": "01:29:00.4000000"
    }
  },
  {
    "TextLocation": {
      "Start": 66483,
      "End": 66485
    },
    "TimeRange": {
      "StartTime": "01:29:00.4000000",
      "EndTime": "01:29:00.5200000"
    }
  },
  {
    "TextLocation": {
      "Start": 66486,
      "End": 66491
    },
    "TimeRange": {
      "StartTime": "01:29:00.5200000",
      "EndTime": "01:29:00.7000000"
    }
  },
  {
    "TextLocation": {
      "Start": 66492,
      "End": 66494
    },
    "TimeRange": {
      "StartTime": "01:29:00.7000000",
      "EndTime": "01:29:00.8200000"
    }
  },
  {
    "TextLocation": {
      "Start": 66495,
      "End": 66500
    },
    "TimeRange": {
      "StartTime": "01:29:00.8200000",
      "EndTime": "01:29:01.2100000"
    }
  },
  {
    "TextLocation": {
      "Start": 66501,
      "End": 66505
    },
    "TimeRange": {
      "StartTime": "01:29:01.2100000",
      "EndTime": "01:29:01.5700000"
    }
  },
  {
    "TextLocation": {
      "Start": 66506,
      "End": 66508
    },
    "TimeRange": {
      "StartTime": "01:29:01.5700000",
      "EndTime": "01:29:01.7800000"
    }
  },
  {
    "TextLocation": {
      "Start": 66509,
      "End": 66514
    },
    "TimeRange": {
      "StartTime": "01:29:01.7800000",
      "EndTime": "01:29:01.9900000"
    }
  },
  {
    "TextLocation": {
      "Start": 66515,
      "End": 66523
    },
    "TimeRange": {
      "StartTime": "01:29:01.9900000",
      "EndTime": "01:29:02.7100000"
    }
  },
  {
    "TextLocation": {
      "Start": 66526,
      "End": 66529
    },
    "TimeRange": {
      "StartTime": "01:29:03.1300000",
      "EndTime": "01:29:03.3700000"
    }
  },
  {
    "TextLocation": {
      "Start": 66530,
      "End": 66533
    },
    "TimeRange": {
      "StartTime": "01:29:03.3700000",
      "EndTime": "01:29:03.4900000"
    }
  },
  {
    "TextLocation": {
      "Start": 66534,
      "End": 66539
    },
    "TimeRange": {
      "StartTime": "01:29:03.4900000",
      "EndTime": "01:29:03.9300000"
    }
  },
  {
    "TextLocation": {
      "Start": 66540,
      "End": 66547
    },
    "TimeRange": {
      "StartTime": "01:29:03.9399999",
      "EndTime": "01:29:04.1800000"
    }
  },
  {
    "TextLocation": {
      "Start": 66548,
      "End": 66550
    },
    "TimeRange": {
      "StartTime": "01:29:04.1800000",
      "EndTime": "01:29:04.2400000"
    }
  },
  {
    "TextLocation": {
      "Start": 66551,
      "End": 66554
    },
    "TimeRange": {
      "StartTime": "01:29:04.2400000",
      "EndTime": "01:29:04.4799999"
    }
  },
  {
    "TextLocation": {
      "Start": 66555,
      "End": 66557
    },
    "TimeRange": {
      "StartTime": "01:29:04.4799999",
      "EndTime": "01:29:04.8400000"
    }
  },
  {
    "TextLocation": {
      "Start": 66558,
      "End": 66566
    },
    "TimeRange": {
      "StartTime": "01:29:04.8400000",
      "EndTime": "01:29:05.2299999"
    }
  },
  {
    "TextLocation": {
      "Start": 66567,
      "End": 66569
    },
    "TimeRange": {
      "StartTime": "01:29:05.2299999",
      "EndTime": "01:29:05.4399999"
    }
  },
  {
    "TextLocation": {
      "Start": 66570,
      "End": 66575
    },
    "TimeRange": {
      "StartTime": "01:29:05.4399999",
      "EndTime": "01:29:05.6800000"
    }
  },
  {
    "TextLocation": {
      "Start": 66576,
      "End": 66581
    },
    "TimeRange": {
      "StartTime": "01:29:05.6800000",
      "EndTime": "01:29:06.0100000"
    }
  },
  {
    "TextLocation": {
      "Start": 66582,
      "End": 66584
    },
    "TimeRange": {
      "StartTime": "01:29:06.0100000",
      "EndTime": "01:29:06.1600000"
    }
  },
  {
    "TextLocation": {
      "Start": 66585,
      "End": 66587
    },
    "TimeRange": {
      "StartTime": "01:29:06.1600000",
      "EndTime": "01:29:06.2800000"
    }
  },
  {
    "TextLocation": {
      "Start": 66588,
      "End": 66591
    },
    "TimeRange": {
      "StartTime": "01:29:06.2800000",
      "EndTime": "01:29:06.4000000"
    }
  },
  {
    "TextLocation": {
      "Start": 66592,
      "End": 66597
    },
    "TimeRange": {
      "StartTime": "01:29:06.4000000",
      "EndTime": "01:29:06.6400000"
    }
  },
  {
    "TextLocation": {
      "Start": 66598,
      "End": 66603
    },
    "TimeRange": {
      "StartTime": "01:29:06.6400000",
      "EndTime": "01:29:06.8500000"
    }
  },
  {
    "TextLocation": {
      "Start": 66604,
      "End": 66609
    },
    "TimeRange": {
      "StartTime": "01:29:06.8500000",
      "EndTime": "01:29:07.4799999"
    }
  },
  {
    "TextLocation": {
      "Start": 66612,
      "End": 66615
    },
    "TimeRange": {
      "StartTime": "01:29:07.6300000",
      "EndTime": "01:29:07.8400000"
    }
  },
  {
    "TextLocation": {
      "Start": 66616,
      "End": 66619
    },
    "TimeRange": {
      "StartTime": "01:29:07.8400000",
      "EndTime": "01:29:08.1100000"
    }
  },
  {
    "TextLocation": {
      "Start": 66622,
      "End": 66623
    },
    "TimeRange": {
      "StartTime": "01:29:08.1100000",
      "EndTime": "01:29:08.2900000"
    }
  },
  {
    "TextLocation": {
      "Start": 66624,
      "End": 66629
    },
    "TimeRange": {
      "StartTime": "01:29:08.2900000",
      "EndTime": "01:29:08.4700000"
    }
  },
  {
    "TextLocation": {
      "Start": 66630,
      "End": 66634
    },
    "TimeRange": {
      "StartTime": "01:29:08.4700000",
      "EndTime": "01:29:08.8400000"
    }
  },
  {
    "TextLocation": {
      "Start": 66637,
      "End": 66640
    },
    "TimeRange": {
      "StartTime": "01:29:08.8600000",
      "EndTime": "01:29:08.9799999"
    }
  },
  {
    "TextLocation": {
      "Start": 66641,
      "End": 66646
    },
    "TimeRange": {
      "StartTime": "01:29:08.9799999",
      "EndTime": "01:29:09.1899999"
    }
  },
  {
    "TextLocation": {
      "Start": 66647,
      "End": 66651
    },
    "TimeRange": {
      "StartTime": "01:29:09.1899999",
      "EndTime": "01:29:09.5200000"
    }
  },
  {
    "TextLocation": {
      "Start": 66652,
      "End": 66659
    },
    "TimeRange": {
      "StartTime": "01:29:09.5500000",
      "EndTime": "01:29:09.7600000"
    }
  },
  {
    "TextLocation": {
      "Start": 66660,
      "End": 66665
    },
    "TimeRange": {
      "StartTime": "01:29:09.7600000",
      "EndTime": "01:29:09.9100000"
    }
  },
  {
    "TextLocation": {
      "Start": 66666,
      "End": 66668
    },
    "TimeRange": {
      "StartTime": "01:29:09.9100000",
      "EndTime": "01:29:10.0300000"
    }
  },
  {
    "TextLocation": {
      "Start": 66669,
      "End": 66671
    },
    "TimeRange": {
      "StartTime": "01:29:10.0300000",
      "EndTime": "01:29:10.1200000"
    }
  },
  {
    "TextLocation": {
      "Start": 66672,
      "End": 66676
    },
    "TimeRange": {
      "StartTime": "01:29:10.1200000",
      "EndTime": "01:29:10.4100000"
    }
  },
  {
    "TextLocation": {
      "Start": 66679,
      "End": 66682
    },
    "TimeRange": {
      "StartTime": "01:29:10.4200000",
      "EndTime": "01:29:10.9000000"
    }
  },
  {
    "TextLocation": {
      "Start": 66685,
      "End": 66690
    },
    "TimeRange": {
      "StartTime": "01:29:16.4300000",
      "EndTime": "01:29:16.7299999"
    }
  },
  {
    "TextLocation": {
      "Start": 66691,
      "End": 66695
    },
    "TimeRange": {
      "StartTime": "01:29:16.7299999",
      "EndTime": "01:29:16.9399999"
    }
  },
  {
    "TextLocation": {
      "Start": 66696,
      "End": 66699
    },
    "TimeRange": {
      "StartTime": "01:29:16.9399999",
      "EndTime": "01:29:17.0900000"
    }
  },
  {
    "TextLocation": {
      "Start": 66700,
      "End": 66703
    },
    "TimeRange": {
      "StartTime": "01:29:17.0900000",
      "EndTime": "01:29:17.2400000"
    }
  },
  {
    "TextLocation": {
      "Start": 66704,
      "End": 66708
    },
    "TimeRange": {
      "StartTime": "01:29:17.2400000",
      "EndTime": "01:29:17.8700000"
    }
  },
  {
    "TextLocation": {
      "Start": 66710,
      "End": 66715
    },
    "TimeRange": {
      "StartTime": "01:29:17.8700000",
      "EndTime": "01:29:18.0500000"
    }
  },
  {
    "TextLocation": {
      "Start": 66716,
      "End": 66720
    },
    "TimeRange": {
      "StartTime": "01:29:18.0500000",
      "EndTime": "01:29:18.1700000"
    }
  },
  {
    "TextLocation": {
      "Start": 66721,
      "End": 66723
    },
    "TimeRange": {
      "StartTime": "01:29:18.1700000",
      "EndTime": "01:29:18.3800000"
    }
  },
  {
    "TextLocation": {
      "Start": 66724,
      "End": 66729
    },
    "TimeRange": {
      "StartTime": "01:29:18.3800000",
      "EndTime": "01:29:18.6200000"
    }
  },
  {
    "TextLocation": {
      "Start": 66730,
      "End": 66736
    },
    "TimeRange": {
      "StartTime": "01:29:18.6200000",
      "EndTime": "01:29:18.9500000"
    }
  },
  {
    "TextLocation": {
      "Start": 66737,
      "End": 66743
    },
    "TimeRange": {
      "StartTime": "01:29:18.9500000",
      "EndTime": "01:29:19.1899999"
    }
  },
  {
    "TextLocation": {
      "Start": 66744,
      "End": 66746
    },
    "TimeRange": {
      "StartTime": "01:29:19.1899999",
      "EndTime": "01:29:19.2500000"
    }
  },
  {
    "TextLocation": {
      "Start": 66747,
      "End": 66751
    },
    "TimeRange": {
      "StartTime": "01:29:19.2500000",
      "EndTime": "01:29:19.4000000"
    }
  },
  {
    "TextLocation": {
      "Start": 66752,
      "End": 66757
    },
    "TimeRange": {
      "StartTime": "01:29:19.4000000",
      "EndTime": "01:29:19.6500000"
    }
  },
  {
    "TextLocation": {
      "Start": 66760,
      "End": 66762
    },
    "TimeRange": {
      "StartTime": "01:29:19.6700000",
      "EndTime": "01:29:19.7600000"
    }
  },
  {
    "TextLocation": {
      "Start": 66763,
      "End": 66767
    },
    "TimeRange": {
      "StartTime": "01:29:19.7600000",
      "EndTime": "01:29:19.9100000"
    }
  },
  {
    "TextLocation": {
      "Start": 66768,
      "End": 66773
    },
    "TimeRange": {
      "StartTime": "01:29:19.9100000",
      "EndTime": "01:29:20.3900000"
    }
  },
  {
    "TextLocation": {
      "Start": 66776,
      "End": 66781
    },
    "TimeRange": {
      "StartTime": "01:29:20.4200000",
      "EndTime": "01:29:20.8700000"
    }
  },
  {
    "TextLocation": {
      "Start": 66784,
      "End": 66787
    },
    "TimeRange": {
      "StartTime": "01:29:22.4399999",
      "EndTime": "01:29:22.5500000"
    }
  },
  {
    "TextLocation": {
      "Start": 66788,
      "End": 66790
    },
    "TimeRange": {
      "StartTime": "01:29:22.6500000",
      "EndTime": "01:29:22.7400000"
    }
  },
  {
    "TextLocation": {
      "Start": 66791,
      "End": 66793
    },
    "TimeRange": {
      "StartTime": "01:29:22.7400000",
      "EndTime": "01:29:22.8300000"
    }
  },
  {
    "TextLocation": {
      "Start": 66794,
      "End": 66800
    },
    "TimeRange": {
      "StartTime": "01:29:22.8300000",
      "EndTime": "01:29:23.1000000"
    }
  },
  {
    "TextLocation": {
      "Start": 66801,
      "End": 66803
    },
    "TimeRange": {
      "StartTime": "01:29:23.1000000",
      "EndTime": "01:29:23.4000000"
    }
  },
  {
    "TextLocation": {
      "Start": 66804,
      "End": 66816
    },
    "TimeRange": {
      "StartTime": "01:29:23.4000000",
      "EndTime": "01:29:24.0300000"
    }
  },
  {
    "TextLocation": {
      "Start": 66817,
      "End": 66820
    },
    "TimeRange": {
      "StartTime": "01:29:24.0300000",
      "EndTime": "01:29:24.1200000"
    }
  },
  {
    "TextLocation": {
      "Start": 66821,
      "End": 66829
    },
    "TimeRange": {
      "StartTime": "01:29:24.1200000",
      "EndTime": "01:29:24.7800000"
    }
  },
  {
    "TextLocation": {
      "Start": 66832,
      "End": 66835
    },
    "TimeRange": {
      "StartTime": "01:29:26.6000000",
      "EndTime": "01:29:27.0500000"
    }
  },
  {
    "TextLocation": {
      "Start": 66836,
      "End": 66838
    },
    "TimeRange": {
      "StartTime": "01:29:27.0500000",
      "EndTime": "01:29:27.1400000"
    }
  },
  {
    "TextLocation": {
      "Start": 66839,
      "End": 66842
    },
    "TimeRange": {
      "StartTime": "01:29:27.1400000",
      "EndTime": "01:29:27.2600000"
    }
  },
  {
    "TextLocation": {
      "Start": 66843,
      "End": 66845
    },
    "TimeRange": {
      "StartTime": "01:29:27.2600000",
      "EndTime": "01:29:27.3500000"
    }
  },
  {
    "TextLocation": {
      "Start": 66846,
      "End": 66852
    },
    "TimeRange": {
      "StartTime": "01:29:27.3500000",
      "EndTime": "01:29:27.5900000"
    }
  },
  {
    "TextLocation": {
      "Start": 66853,
      "End": 66855
    },
    "TimeRange": {
      "StartTime": "01:29:27.5900000",
      "EndTime": "01:29:27.7400000"
    }
  },
  {
    "TextLocation": {
      "Start": 66856,
      "End": 66862
    },
    "TimeRange": {
      "StartTime": "01:29:27.7400000",
      "EndTime": "01:29:28.1000000"
    }
  },
  {
    "TextLocation": {
      "Start": 66863,
      "End": 66867
    },
    "TimeRange": {
      "StartTime": "01:29:28.1000000",
      "EndTime": "01:29:28.4000000"
    }
  },
  {
    "TextLocation": {
      "Start": 66869,
      "End": 66874
    },
    "TimeRange": {
      "StartTime": "01:29:28.4000000",
      "EndTime": "01:29:28.5800000"
    }
  },
  {
    "TextLocation": {
      "Start": 66875,
      "End": 66878
    },
    "TimeRange": {
      "StartTime": "01:29:28.5800000",
      "EndTime": "01:29:28.8200000"
    }
  },
  {
    "TextLocation": {
      "Start": 66880,
      "End": 66882
    },
    "TimeRange": {
      "StartTime": "01:29:28.8200000",
      "EndTime": "01:29:28.9399999"
    }
  },
  {
    "TextLocation": {
      "Start": 66883,
      "End": 66887
    },
    "TimeRange": {
      "StartTime": "01:29:28.9399999",
      "EndTime": "01:29:29.1400000"
    }
  },
  {
    "TextLocation": {
      "Start": 66888,
      "End": 66894
    },
    "TimeRange": {
      "StartTime": "01:29:29.1500000",
      "EndTime": "01:29:29.5100000"
    }
  },
  {
    "TextLocation": {
      "Start": 66902,
      "End": 66910
    },
    "TimeRange": {
      "StartTime": "01:29:29.5100000",
      "EndTime": "01:29:30.2900000"
    }
  },
  {
    "TextLocation": {
      "Start": 66911,
      "End": 66913
    },
    "TimeRange": {
      "StartTime": "01:29:30.2900000",
      "EndTime": "01:29:30.4399999"
    }
  },
  {
    "TextLocation": {
      "Start": 66914,
      "End": 66917
    },
    "TimeRange": {
      "StartTime": "01:29:30.4399999",
      "EndTime": "01:29:30.5900000"
    }
  },
  {
    "TextLocation": {
      "Start": 66918,
      "End": 66927
    },
    "TimeRange": {
      "StartTime": "01:29:30.5900000",
      "EndTime": "01:29:30.8900000"
    }
  },
  {
    "TextLocation": {
      "Start": 66928,
      "End": 66930
    },
    "TimeRange": {
      "StartTime": "01:29:30.8900000",
      "EndTime": "01:29:30.9799999"
    }
  },
  {
    "TextLocation": {
      "Start": 66931,
      "End": 66934
    },
    "TimeRange": {
      "StartTime": "01:29:30.9799999",
      "EndTime": "01:29:31.4000000"
    }
  },
  {
    "TextLocation": {
      "Start": 66942,
      "End": 66946
    },
    "TimeRange": {
      "StartTime": "01:29:33.4600000",
      "EndTime": "01:29:34.0300000"
    }
  },
  {
    "TextLocation": {
      "Start": 66949,
      "End": 66952
    },
    "TimeRange": {
      "StartTime": "01:29:36.1000000",
      "EndTime": "01:29:36.2500000"
    }
  },
  {
    "TextLocation": {
      "Start": 66953,
      "End": 66959
    },
    "TimeRange": {
      "StartTime": "01:29:36.2500000",
      "EndTime": "01:29:36.4900000"
    }
  },
  {
    "TextLocation": {
      "Start": 66960,
      "End": 66966
    },
    "TimeRange": {
      "StartTime": "01:29:36.4900000",
      "EndTime": "01:29:37.1200000"
    }
  },
  {
    "TextLocation": {
      "Start": 66969,
      "End": 66972
    },
    "TimeRange": {
      "StartTime": "01:29:37.8500000",
      "EndTime": "01:29:38.3100000"
    }
  },
  {
    "TextLocation": {
      "Start": 66973,
      "End": 66979
    },
    "TimeRange": {
      "StartTime": "01:29:38.7100000",
      "EndTime": "01:29:39.1300000"
    }
  },
  {
    "TextLocation": {
      "Start": 66980,
      "End": 66982
    },
    "TimeRange": {
      "StartTime": "01:29:39.1300000",
      "EndTime": "01:29:39.3400000"
    }
  },
  {
    "TextLocation": {
      "Start": 66983,
      "End": 66988
    },
    "TimeRange": {
      "StartTime": "01:29:39.3400000",
      "EndTime": "01:29:39.6700000"
    }
  },
  {
    "TextLocation": {
      "Start": 66989,
      "End": 66996
    },
    "TimeRange": {
      "StartTime": "01:29:39.6700000",
      "EndTime": "01:29:40.1200000"
    }
  },
  {
    "TextLocation": {
      "Start": 66997,
      "End": 66999
    },
    "TimeRange": {
      "StartTime": "01:29:40.1200000",
      "EndTime": "01:29:40.2400000"
    }
  },
  {
    "TextLocation": {
      "Start": 67000,
      "End": 67003
    },
    "TimeRange": {
      "StartTime": "01:29:40.2400000",
      "EndTime": "01:29:40.6600000"
    }
  },
  {
    "TextLocation": {
      "Start": 67004,
      "End": 67008
    },
    "TimeRange": {
      "StartTime": "01:29:41.0200000",
      "EndTime": "01:29:41.5900000"
    }
  },
  {
    "TextLocation": {
      "Start": 67011,
      "End": 67014
    },
    "TimeRange": {
      "StartTime": "01:29:42.1300000",
      "EndTime": "01:29:42.3700000"
    }
  },
  {
    "TextLocation": {
      "Start": 67015,
      "End": 67017
    },
    "TimeRange": {
      "StartTime": "01:29:42.3700000",
      "EndTime": "01:29:42.5800000"
    }
  },
  {
    "TextLocation": {
      "Start": 67018,
      "End": 67023
    },
    "TimeRange": {
      "StartTime": "01:29:42.5800000",
      "EndTime": "01:29:42.7299999"
    }
  },
  {
    "TextLocation": {
      "Start": 67024,
      "End": 67030
    },
    "TimeRange": {
      "StartTime": "01:29:42.7299999",
      "EndTime": "01:29:43.0600000"
    }
  },
  {
    "TextLocation": {
      "Start": 67031,
      "End": 67035
    },
    "TimeRange": {
      "StartTime": "01:29:43.0600000",
      "EndTime": "01:29:43.5100000"
    }
  },
  {
    "TextLocation": {
      "Start": 67038,
      "End": 67041
    },
    "TimeRange": {
      "StartTime": "01:29:43.7700000",
      "EndTime": "01:29:43.8400000"
    }
  },
  {
    "TextLocation": {
      "Start": 67042,
      "End": 67047
    },
    "TimeRange": {
      "StartTime": "01:29:43.8400000",
      "EndTime": "01:29:43.9600000"
    }
  },
  {
    "TextLocation": {
      "Start": 67050,
      "End": 67052
    },
    "TimeRange": {
      "StartTime": "01:29:43.9900000",
      "EndTime": "01:29:44.5300000"
    }
  },
  {
    "TextLocation": {
      "Start": 67053,
      "End": 67055
    },
    "TimeRange": {
      "StartTime": "01:29:44.5300000",
      "EndTime": "01:29:44.7400000"
    }
  },
  {
    "TextLocation": {
      "Start": 67056,
      "End": 67058
    },
    "TimeRange": {
      "StartTime": "01:29:44.7400000",
      "EndTime": "01:29:44.9200000"
    }
  },
  {
    "TextLocation": {
      "Start": 67061,
      "End": 67064
    },
    "TimeRange": {
      "StartTime": "01:29:45.1000000",
      "EndTime": "01:29:45.2800000"
    }
  },
  {
    "TextLocation": {
      "Start": 67065,
      "End": 67069
    },
    "TimeRange": {
      "StartTime": "01:29:45.2800000",
      "EndTime": "01:29:45.4600000"
    }
  },
  {
    "TextLocation": {
      "Start": 67070,
      "End": 67078
    },
    "TimeRange": {
      "StartTime": "01:29:45.4600000",
      "EndTime": "01:29:46.1700000"
    }
  },
  {
    "TextLocation": {
      "Start": 67079,
      "End": 67082
    },
    "TimeRange": {
      "StartTime": "01:29:46.1800000",
      "EndTime": "01:29:46.4799999"
    }
  },
  {
    "TextLocation": {
      "Start": 67083,
      "End": 67085
    },
    "TimeRange": {
      "StartTime": "01:29:46.4799999",
      "EndTime": "01:29:46.6000000"
    }
  },
  {
    "TextLocation": {
      "Start": 67086,
      "End": 67089
    },
    "TimeRange": {
      "StartTime": "01:29:46.6000000",
      "EndTime": "01:29:46.7200000"
    }
  },
  {
    "TextLocation": {
      "Start": 67090,
      "End": 67096
    },
    "TimeRange": {
      "StartTime": "01:29:46.7200000",
      "EndTime": "01:29:47.0800000"
    }
  },
  {
    "TextLocation": {
      "Start": 67097,
      "End": 67099
    },
    "TimeRange": {
      "StartTime": "01:29:47.0800000",
      "EndTime": "01:29:47.2600000"
    }
  },
  {
    "TextLocation": {
      "Start": 67100,
      "End": 67102
    },
    "TimeRange": {
      "StartTime": "01:29:47.2600000",
      "EndTime": "01:29:47.4100000"
    }
  },
  {
    "TextLocation": {
      "Start": 67103,
      "End": 67105
    },
    "TimeRange": {
      "StartTime": "01:29:47.4100000",
      "EndTime": "01:29:47.5000000"
    }
  },
  {
    "TextLocation": {
      "Start": 67106,
      "End": 67109
    },
    "TimeRange": {
      "StartTime": "01:29:47.5000000",
      "EndTime": "01:29:47.6200000"
    }
  },
  {
    "TextLocation": {
      "Start": 67110,
      "End": 67116
    },
    "TimeRange": {
      "StartTime": "01:29:47.6200000",
      "EndTime": "01:29:47.9799999"
    }
  },
  {
    "TextLocation": {
      "Start": 67117,
      "End": 67119
    },
    "TimeRange": {
      "StartTime": "01:29:47.9799999",
      "EndTime": "01:29:48.1899999"
    }
  },
  {
    "TextLocation": {
      "Start": 67120,
      "End": 67124
    },
    "TimeRange": {
      "StartTime": "01:29:48.1899999",
      "EndTime": "01:29:48.4300000"
    }
  },
  {
    "TextLocation": {
      "Start": 67125,
      "End": 67128
    },
    "TimeRange": {
      "StartTime": "01:29:48.4300000",
      "EndTime": "01:29:48.8200000"
    }
  },
  {
    "TextLocation": {
      "Start": 67131,
      "End": 67134
    },
    "TimeRange": {
      "StartTime": "01:29:49.2700000",
      "EndTime": "01:29:49.6000000"
    }
  },
  {
    "TextLocation": {
      "Start": 67135,
      "End": 67137
    },
    "TimeRange": {
      "StartTime": "01:29:49.6000000",
      "EndTime": "01:29:49.7200000"
    }
  },
  {
    "TextLocation": {
      "Start": 67138,
      "End": 67143
    },
    "TimeRange": {
      "StartTime": "01:29:49.7200000",
      "EndTime": "01:29:50.0500000"
    }
  },
  {
    "TextLocation": {
      "Start": 67144,
      "End": 67146
    },
    "TimeRange": {
      "StartTime": "01:29:50.0500000",
      "EndTime": "01:29:50.2000000"
    }
  },
  {
    "TextLocation": {
      "Start": 67147,
      "End": 67148
    },
    "TimeRange": {
      "StartTime": "01:29:50.2000000",
      "EndTime": "01:29:50.2600000"
    }
  },
  {
    "TextLocation": {
      "Start": 67149,
      "End": 67155
    },
    "TimeRange": {
      "StartTime": "01:29:50.2600000",
      "EndTime": "01:29:50.5300000"
    }
  },
  {
    "TextLocation": {
      "Start": 67156,
      "End": 67158
    },
    "TimeRange": {
      "StartTime": "01:29:50.5300000",
      "EndTime": "01:29:50.6800000"
    }
  },
  {
    "TextLocation": {
      "Start": 67159,
      "End": 67162
    },
    "TimeRange": {
      "StartTime": "01:29:50.6800000",
      "EndTime": "01:29:50.8600000"
    }
  },
  {
    "TextLocation": {
      "Start": 67163,
      "End": 67165
    },
    "TimeRange": {
      "StartTime": "01:29:50.8600000",
      "EndTime": "01:29:50.9500000"
    }
  },
  {
    "TextLocation": {
      "Start": 67166,
      "End": 67170
    },
    "TimeRange": {
      "StartTime": "01:29:50.9500000",
      "EndTime": "01:29:51.1000000"
    }
  },
  {
    "TextLocation": {
      "Start": 67173,
      "End": 67176
    },
    "TimeRange": {
      "StartTime": "01:29:51.1000000",
      "EndTime": "01:29:51.5500000"
    }
  },
  {
    "TextLocation": {
      "Start": 67179,
      "End": 67182
    },
    "TimeRange": {
      "StartTime": "01:29:55.2900000",
      "EndTime": "01:29:55.4700000"
    }
  },
  {
    "TextLocation": {
      "Start": 67183,
      "End": 67186
    },
    "TimeRange": {
      "StartTime": "01:29:55.4700000",
      "EndTime": "01:29:55.6500000"
    }
  },
  {
    "TextLocation": {
      "Start": 67187,
      "End": 67191
    },
    "TimeRange": {
      "StartTime": "01:29:55.6500000",
      "EndTime": "01:29:55.8000000"
    }
  },
  {
    "TextLocation": {
      "Start": 67192,
      "End": 67195
    },
    "TimeRange": {
      "StartTime": "01:29:55.8000000",
      "EndTime": "01:29:55.9500000"
    }
  },
  {
    "TextLocation": {
      "Start": 67196,
      "End": 67198
    },
    "TimeRange": {
      "StartTime": "01:29:55.9500000",
      "EndTime": "01:29:56.0400000"
    }
  },
  {
    "TextLocation": {
      "Start": 67199,
      "End": 67205
    },
    "TimeRange": {
      "StartTime": "01:29:56.0400000",
      "EndTime": "01:29:56.2800000"
    }
  },
  {
    "TextLocation": {
      "Start": 67206,
      "End": 67208
    },
    "TimeRange": {
      "StartTime": "01:29:56.2800000",
      "EndTime": "01:29:56.3700000"
    }
  },
  {
    "TextLocation": {
      "Start": 67209,
      "End": 67212
    },
    "TimeRange": {
      "StartTime": "01:29:56.3700000",
      "EndTime": "01:29:56.4300000"
    }
  },
  {
    "TextLocation": {
      "Start": 67213,
      "End": 67220
    },
    "TimeRange": {
      "StartTime": "01:29:56.4300000",
      "EndTime": "01:29:57.0300000"
    }
  },
  {
    "TextLocation": {
      "Start": 67223,
      "End": 67224
    },
    "TimeRange": {
      "StartTime": "01:29:57.0600000",
      "EndTime": "01:29:57.3300000"
    }
  },
  {
    "TextLocation": {
      "Start": 67225,
      "End": 67228
    },
    "TimeRange": {
      "StartTime": "01:29:57.3300000",
      "EndTime": "01:29:57.7200000"
    }
  },
  {
    "TextLocation": {
      "Start": 67231,
      "End": 67235
    },
    "TimeRange": {
      "StartTime": "01:30:00.1600000",
      "EndTime": "01:30:00.3700000"
    }
  },
  {
    "TextLocation": {
      "Start": 67236,
      "End": 67239
    },
    "TimeRange": {
      "StartTime": "01:30:00.3700000",
      "EndTime": "01:30:00.4900000"
    }
  },
  {
    "TextLocation": {
      "Start": 67240,
      "End": 67245
    },
    "TimeRange": {
      "StartTime": "01:30:00.4900000",
      "EndTime": "01:30:00.6400000"
    }
  },
  {
    "TextLocation": {
      "Start": 67246,
      "End": 67248
    },
    "TimeRange": {
      "StartTime": "01:30:00.6400000",
      "EndTime": "01:30:00.7000000"
    }
  },
  {
    "TextLocation": {
      "Start": 67249,
      "End": 67253
    },
    "TimeRange": {
      "StartTime": "01:30:00.7000000",
      "EndTime": "01:30:00.8800000"
    }
  },
  {
    "TextLocation": {
      "Start": 67256,
      "End": 67265
    },
    "TimeRange": {
      "StartTime": "01:30:00.8800000",
      "EndTime": "01:30:01.8700000"
    }
  },
  {
    "TextLocation": {
      "Start": 67268,
      "End": 67270
    },
    "TimeRange": {
      "StartTime": "01:30:02.0200000",
      "EndTime": "01:30:02.2900000"
    }
  },
  {
    "TextLocation": {
      "Start": 67271,
      "End": 67275
    },
    "TimeRange": {
      "StartTime": "01:30:02.2900000",
      "EndTime": "01:30:02.5900000"
    }
  },
  {
    "TextLocation": {
      "Start": 67276,
      "End": 67281
    },
    "TimeRange": {
      "StartTime": "01:30:02.5900000",
      "EndTime": "01:30:02.9200000"
    }
  },
  {
    "TextLocation": {
      "Start": 67282,
      "End": 67286
    },
    "TimeRange": {
      "StartTime": "01:30:02.9200000",
      "EndTime": "01:30:03.0700000"
    }
  },
  {
    "TextLocation": {
      "Start": 67287,
      "End": 67291
    },
    "TimeRange": {
      "StartTime": "01:30:03.0700000",
      "EndTime": "01:30:03.1600000"
    }
  },
  {
    "TextLocation": {
      "Start": 67292,
      "End": 67295
    },
    "TimeRange": {
      "StartTime": "01:30:03.1600000",
      "EndTime": "01:30:03.2800000"
    }
  },
  {
    "TextLocation": {
      "Start": 67296,
      "End": 67298
    },
    "TimeRange": {
      "StartTime": "01:30:03.2800000",
      "EndTime": "01:30:03.3700000"
    }
  },
  {
    "TextLocation": {
      "Start": 67299,
      "End": 67301
    },
    "TimeRange": {
      "StartTime": "01:30:03.3700000",
      "EndTime": "01:30:03.4600000"
    }
  },
  {
    "TextLocation": {
      "Start": 67302,
      "End": 67304
    },
    "TimeRange": {
      "StartTime": "01:30:03.4600000",
      "EndTime": "01:30:03.5500000"
    }
  },
  {
    "TextLocation": {
      "Start": 67305,
      "End": 67311
    },
    "TimeRange": {
      "StartTime": "01:30:03.5500000",
      "EndTime": "01:30:04.2100000"
    }
  },
  {
    "TextLocation": {
      "Start": 67312,
      "End": 67316
    },
    "TimeRange": {
      "StartTime": "01:30:04.6000000",
      "EndTime": "01:30:05.3500000"
    }
  },
  {
    "TextLocation": {
      "Start": 67319,
      "End": 67322
    },
    "TimeRange": {
      "StartTime": "01:30:05.5000000",
      "EndTime": "01:30:05.9200000"
    }
  },
  {
    "TextLocation": {
      "Start": 67324,
      "End": 67325
    },
    "TimeRange": {
      "StartTime": "01:30:05.9200000",
      "EndTime": "01:30:06.0400000"
    }
  },
  {
    "TextLocation": {
      "Start": 67326,
      "End": 67329
    },
    "TimeRange": {
      "StartTime": "01:30:06.0400000",
      "EndTime": "01:30:06.1300000"
    }
  },
  {
    "TextLocation": {
      "Start": 67330,
      "End": 67335
    },
    "TimeRange": {
      "StartTime": "01:30:06.1300000",
      "EndTime": "01:30:06.4300000"
    }
  },
  {
    "TextLocation": {
      "Start": 67336,
      "End": 67338
    },
    "TimeRange": {
      "StartTime": "01:30:06.4300000",
      "EndTime": "01:30:06.5500000"
    }
  },
  {
    "TextLocation": {
      "Start": 67339,
      "End": 67343
    },
    "TimeRange": {
      "StartTime": "01:30:06.5500000",
      "EndTime": "01:30:06.9399999"
    }
  },
  {
    "TextLocation": {
      "Start": 67346,
      "End": 67349
    },
    "TimeRange": {
      "StartTime": "01:30:07.2100000",
      "EndTime": "01:30:07.5100000"
    }
  },
  {
    "TextLocation": {
      "Start": 67350,
      "End": 67353
    },
    "TimeRange": {
      "StartTime": "01:30:07.5100000",
      "EndTime": "01:30:07.7500000"
    }
  },
  {
    "TextLocation": {
      "Start": 67354,
      "End": 67358
    },
    "TimeRange": {
      "StartTime": "01:30:07.7500000",
      "EndTime": "01:30:08.1100000"
    }
  },
  {
    "TextLocation": {
      "Start": 67359,
      "End": 67362
    },
    "TimeRange": {
      "StartTime": "01:30:08.1100000",
      "EndTime": "01:30:08.2299999"
    }
  },
  {
    "TextLocation": {
      "Start": 67363,
      "End": 67368
    },
    "TimeRange": {
      "StartTime": "01:30:08.2299999",
      "EndTime": "01:30:08.8600000"
    }
  },
  {
    "TextLocation": {
      "Start": 67370,
      "End": 67371
    },
    "TimeRange": {
      "StartTime": "01:30:08.8600000",
      "EndTime": "01:30:09.1000000"
    }
  },
  {
    "TextLocation": {
      "Start": 67372,
      "End": 67375
    },
    "TimeRange": {
      "StartTime": "01:30:09.1000000",
      "EndTime": "01:30:09.3100000"
    }
  },
  {
    "TextLocation": {
      "Start": 67376,
      "End": 67378
    },
    "TimeRange": {
      "StartTime": "01:30:09.3100000",
      "EndTime": "01:30:09.4600000"
    }
  },
  {
    "TextLocation": {
      "Start": 67379,
      "End": 67383
    },
    "TimeRange": {
      "StartTime": "01:30:09.4600000",
      "EndTime": "01:30:09.6700000"
    }
  },
  {
    "TextLocation": {
      "Start": 67384,
      "End": 67386
    },
    "TimeRange": {
      "StartTime": "01:30:09.6700000",
      "EndTime": "01:30:09.7600000"
    }
  },
  {
    "TextLocation": {
      "Start": 67387,
      "End": 67391
    },
    "TimeRange": {
      "StartTime": "01:30:09.7600000",
      "EndTime": "01:30:10"
    }
  },
  {
    "TextLocation": {
      "Start": 67392,
      "End": 67394
    },
    "TimeRange": {
      "StartTime": "01:30:10",
      "EndTime": "01:30:10.0900000"
    }
  },
  {
    "TextLocation": {
      "Start": 67395,
      "End": 67398
    },
    "TimeRange": {
      "StartTime": "01:30:10.0900000",
      "EndTime": "01:30:10.2400000"
    }
  },
  {
    "TextLocation": {
      "Start": 67399,
      "End": 67403
    },
    "TimeRange": {
      "StartTime": "01:30:10.2400000",
      "EndTime": "01:30:10.4200000"
    }
  },
  {
    "TextLocation": {
      "Start": 67404,
      "End": 67406
    },
    "TimeRange": {
      "StartTime": "01:30:10.4200000",
      "EndTime": "01:30:10.5400000"
    }
  },
  {
    "TextLocation": {
      "Start": 67409,
      "End": 67412
    },
    "TimeRange": {
      "StartTime": "01:30:10.6600000",
      "EndTime": "01:30:10.7800000"
    }
  },
  {
    "TextLocation": {
      "Start": 67413,
      "End": 67416
    },
    "TimeRange": {
      "StartTime": "01:30:10.7800000",
      "EndTime": "01:30:10.9000000"
    }
  },
  {
    "TextLocation": {
      "Start": 67417,
      "End": 67420
    },
    "TimeRange": {
      "StartTime": "01:30:10.9000000",
      "EndTime": "01:30:11.0200000"
    }
  },
  {
    "TextLocation": {
      "Start": 67421,
      "End": 67425
    },
    "TimeRange": {
      "StartTime": "01:30:11.0200000",
      "EndTime": "01:30:11.3200000"
    }
  },
  {
    "TextLocation": {
      "Start": 67426,
      "End": 67429
    },
    "TimeRange": {
      "StartTime": "01:30:11.3200000",
      "EndTime": "01:30:11.5300000"
    }
  },
  {
    "TextLocation": {
      "Start": 67430,
      "End": 67432
    },
    "TimeRange": {
      "StartTime": "01:30:11.5300000",
      "EndTime": "01:30:11.6200000"
    }
  },
  {
    "TextLocation": {
      "Start": 67433,
      "End": 67439
    },
    "TimeRange": {
      "StartTime": "01:30:11.6200000",
      "EndTime": "01:30:12.1100000"
    }
  },
  {
    "TextLocation": {
      "Start": 67441,
      "End": 67444
    },
    "TimeRange": {
      "StartTime": "01:30:12.1300000",
      "EndTime": "01:30:12.3700000"
    }
  },
  {
    "TextLocation": {
      "Start": 67445,
      "End": 67448
    },
    "TimeRange": {
      "StartTime": "01:30:12.3700000",
      "EndTime": "01:30:12.5800000"
    }
  },
  {
    "TextLocation": {
      "Start": 67449,
      "End": 67453
    },
    "TimeRange": {
      "StartTime": "01:30:12.5800000",
      "EndTime": "01:30:12.9399999"
    }
  },
  {
    "TextLocation": {
      "Start": 67456,
      "End": 67459
    },
    "TimeRange": {
      "StartTime": "01:30:12.9399999",
      "EndTime": "01:30:13.4799999"
    }
  },
  {
    "TextLocation": {
      "Start": 67462,
      "End": 67466
    },
    "TimeRange": {
      "StartTime": "01:30:23.3500000",
      "EndTime": "01:30:23.5600000"
    }
  },
  {
    "TextLocation": {
      "Start": 67467,
      "End": 67469
    },
    "TimeRange": {
      "StartTime": "01:30:23.5600000",
      "EndTime": "01:30:23.6500000"
    }
  },
  {
    "TextLocation": {
      "Start": 67470,
      "End": 67475
    },
    "TimeRange": {
      "StartTime": "01:30:23.6500000",
      "EndTime": "01:30:23.8600000"
    }
  },
  {
    "TextLocation": {
      "Start": 67476,
      "End": 67480
    },
    "TimeRange": {
      "StartTime": "01:30:23.8600000",
      "EndTime": "01:30:24.1300000"
    }
  },
  {
    "TextLocation": {
      "Start": 67481,
      "End": 67483
    },
    "TimeRange": {
      "StartTime": "01:30:24.1300000",
      "EndTime": "01:30:24.2200000"
    }
  },
  {
    "TextLocation": {
      "Start": 67484,
      "End": 67492
    },
    "TimeRange": {
      "StartTime": "01:30:24.2200000",
      "EndTime": "01:30:24.9100000"
    }
  },
  {
    "TextLocation": {
      "Start": 67495,
      "End": 67498
    },
    "TimeRange": {
      "StartTime": "01:30:24.9100000",
      "EndTime": "01:30:25.0900000"
    }
  },
  {
    "TextLocation": {
      "Start": 67499,
      "End": 67504
    },
    "TimeRange": {
      "StartTime": "01:30:25.0900000",
      "EndTime": "01:30:25.2400000"
    }
  },
  {
    "TextLocation": {
      "Start": 67505,
      "End": 67508
    },
    "TimeRange": {
      "StartTime": "01:30:25.2400000",
      "EndTime": "01:30:25.3300000"
    }
  },
  {
    "TextLocation": {
      "Start": 67509,
      "End": 67517
    },
    "TimeRange": {
      "StartTime": "01:30:25.3300000",
      "EndTime": "01:30:26.0500000"
    }
  },
  {
    "TextLocation": {
      "Start": 67518,
      "End": 67521
    },
    "TimeRange": {
      "StartTime": "01:30:26.0500000",
      "EndTime": "01:30:26.1700000"
    }
  },
  {
    "TextLocation": {
      "Start": 67522,
      "End": 67533
    },
    "TimeRange": {
      "StartTime": "01:30:26.1700000",
      "EndTime": "01:30:26.8900000"
    }
  },
  {
    "TextLocation": {
      "Start": 67534,
      "End": 67538
    },
    "TimeRange": {
      "StartTime": "01:30:26.8900000",
      "EndTime": "01:30:27.1000000"
    }
  },
  {
    "TextLocation": {
      "Start": 67539,
      "End": 67543
    },
    "TimeRange": {
      "StartTime": "01:30:27.1000000",
      "EndTime": "01:30:27.3100000"
    }
  },
  {
    "TextLocation": {
      "Start": 67544,
      "End": 67547
    },
    "TimeRange": {
      "StartTime": "01:30:27.3100000",
      "EndTime": "01:30:28.1800000"
    }
  },
  {
    "TextLocation": {
      "Start": 67550,
      "End": 67555
    },
    "TimeRange": {
      "StartTime": "01:30:28.4500000",
      "EndTime": "01:30:28.8700000"
    }
  },
  {
    "TextLocation": {
      "Start": 67556,
      "End": 67558
    },
    "TimeRange": {
      "StartTime": "01:30:28.8700000",
      "EndTime": "01:30:29.1400000"
    }
  },
  {
    "TextLocation": {
      "Start": 67559,
      "End": 67561
    },
    "TimeRange": {
      "StartTime": "01:30:29.1400000",
      "EndTime": "01:30:29.2600000"
    }
  },
  {
    "TextLocation": {
      "Start": 67563,
      "End": 67568
    },
    "TimeRange": {
      "StartTime": "01:30:29.2600000",
      "EndTime": "01:30:30.0700000"
    }
  },
  {
    "TextLocation": {
      "Start": 67569,
      "End": 67574
    },
    "TimeRange": {
      "StartTime": "01:30:30.0700000",
      "EndTime": "01:30:30.6700000"
    }
  },
  {
    "TextLocation": {
      "Start": 67582,
      "End": 67587
    },
    "TimeRange": {
      "StartTime": "01:30:30.6700000",
      "EndTime": "01:30:31.0900000"
    }
  },
  {
    "TextLocation": {
      "Start": 67588,
      "End": 67592
    },
    "TimeRange": {
      "StartTime": "01:30:31.0900000",
      "EndTime": "01:30:31.2100000"
    }
  },
  {
    "TextLocation": {
      "Start": 67593,
      "End": 67596
    },
    "TimeRange": {
      "StartTime": "01:30:31.2100000",
      "EndTime": "01:30:31.3300000"
    }
  },
  {
    "TextLocation": {
      "Start": 67597,
      "End": 67602
    },
    "TimeRange": {
      "StartTime": "01:30:31.3300000",
      "EndTime": "01:30:31.9500000"
    }
  },
  {
    "TextLocation": {
      "Start": 67610,
      "End": 67612
    },
    "TimeRange": {
      "StartTime": "01:30:32.5300000",
      "EndTime": "01:30:33.3100000"
    }
  },
  {
    "TextLocation": {
      "Start": 67613,
      "End": 67618
    },
    "TimeRange": {
      "StartTime": "01:30:33.3100000",
      "EndTime": "01:30:33.7600000"
    }
  },
  {
    "TextLocation": {
      "Start": 67619,
      "End": 67622
    },
    "TimeRange": {
      "StartTime": "01:30:33.7600000",
      "EndTime": "01:30:33.9100000"
    }
  },
  {
    "TextLocation": {
      "Start": 67623,
      "End": 67628
    },
    "TimeRange": {
      "StartTime": "01:30:33.9100000",
      "EndTime": "01:30:34.5100000"
    }
  },
  {
    "TextLocation": {
      "Start": 67630,
      "End": 67633
    },
    "TimeRange": {
      "StartTime": "01:30:34.5100000",
      "EndTime": "01:30:34.6899999"
    }
  },
  {
    "TextLocation": {
      "Start": 67634,
      "End": 67639
    },
    "TimeRange": {
      "StartTime": "01:30:34.6899999",
      "EndTime": "01:30:34.8100000"
    }
  },
  {
    "TextLocation": {
      "Start": 67640,
      "End": 67643
    },
    "TimeRange": {
      "StartTime": "01:30:34.8100000",
      "EndTime": "01:30:34.9000000"
    }
  },
  {
    "TextLocation": {
      "Start": 67644,
      "End": 67652
    },
    "TimeRange": {
      "StartTime": "01:30:34.9000000",
      "EndTime": "01:30:35.3500000"
    }
  },
  {
    "TextLocation": {
      "Start": 67653,
      "End": 67656
    },
    "TimeRange": {
      "StartTime": "01:30:35.3500000",
      "EndTime": "01:30:35.4700000"
    }
  },
  {
    "TextLocation": {
      "Start": 67657,
      "End": 67668
    },
    "TimeRange": {
      "StartTime": "01:30:35.4700000",
      "EndTime": "01:30:35.9200000"
    }
  },
  {
    "TextLocation": {
      "Start": 67669,
      "End": 67673
    },
    "TimeRange": {
      "StartTime": "01:30:35.9200000",
      "EndTime": "01:30:36.1899999"
    }
  },
  {
    "TextLocation": {
      "Start": 67674,
      "End": 67679
    },
    "TimeRange": {
      "StartTime": "01:30:36.1899999",
      "EndTime": "01:30:36.5500000"
    }
  },
  {
    "TextLocation": {
      "Start": 67680,
      "End": 67684
    },
    "TimeRange": {
      "StartTime": "01:30:36.5500000",
      "EndTime": "01:30:36.9700000"
    }
  },
  {
    "TextLocation": {
      "Start": 67685,
      "End": 67689
    },
    "TimeRange": {
      "StartTime": "01:30:36.9700000",
      "EndTime": "01:30:37.1200000"
    }
  },
  {
    "TextLocation": {
      "Start": 67690,
      "End": 67692
    },
    "TimeRange": {
      "StartTime": "01:30:37.1200000",
      "EndTime": "01:30:37.2400000"
    }
  },
  {
    "TextLocation": {
      "Start": 67693,
      "End": 67698
    },
    "TimeRange": {
      "StartTime": "01:30:37.2400000",
      "EndTime": "01:30:37.4200000"
    }
  },
  {
    "TextLocation": {
      "Start": 67699,
      "End": 67703
    },
    "TimeRange": {
      "StartTime": "01:30:37.4200000",
      "EndTime": "01:30:37.6899999"
    }
  },
  {
    "TextLocation": {
      "Start": 67704,
      "End": 67706
    },
    "TimeRange": {
      "StartTime": "01:30:37.6899999",
      "EndTime": "01:30:38.0800000"
    }
  },
  {
    "TextLocation": {
      "Start": 67709,
      "End": 67711
    },
    "TimeRange": {
      "StartTime": "01:30:38.8300000",
      "EndTime": "01:30:38.9799999"
    }
  },
  {
    "TextLocation": {
      "Start": 67712,
      "End": 67718
    },
    "TimeRange": {
      "StartTime": "01:30:38.9799999",
      "EndTime": "01:30:39.2500000"
    }
  },
  {
    "TextLocation": {
      "Start": 67719,
      "End": 67725
    },
    "TimeRange": {
      "StartTime": "01:30:39.2500000",
      "EndTime": "01:30:39.4900000"
    }
  },
  {
    "TextLocation": {
      "Start": 67726,
      "End": 67730
    },
    "TimeRange": {
      "StartTime": "01:30:39.4900000",
      "EndTime": "01:30:39.7600000"
    }
  },
  {
    "TextLocation": {
      "Start": 67731,
      "End": 67739
    },
    "TimeRange": {
      "StartTime": "01:30:39.7600000",
      "EndTime": "01:30:40.1800000"
    }
  },
  {
    "TextLocation": {
      "Start": 67740,
      "End": 67744
    },
    "TimeRange": {
      "StartTime": "01:30:40.1800000",
      "EndTime": "01:30:40.3600000"
    }
  },
  {
    "TextLocation": {
      "Start": 67745,
      "End": 67749
    },
    "TimeRange": {
      "StartTime": "01:30:40.3600000",
      "EndTime": "01:30:40.8100000"
    }
  },
  {
    "TextLocation": {
      "Start": 67750,
      "End": 67754
    },
    "TimeRange": {
      "StartTime": "01:30:40.8100000",
      "EndTime": "01:30:41.1400000"
    }
  },
  {
    "TextLocation": {
      "Start": 67755,
      "End": 67759
    },
    "TimeRange": {
      "StartTime": "01:30:41.1400000",
      "EndTime": "01:30:41.8300000"
    }
  },
  {
    "TextLocation": {
      "Start": 67762,
      "End": 67764
    },
    "TimeRange": {
      "StartTime": "01:30:42.4000000",
      "EndTime": "01:30:42.6400000"
    }
  },
  {
    "TextLocation": {
      "Start": 67765,
      "End": 67768
    },
    "TimeRange": {
      "StartTime": "01:30:42.6400000",
      "EndTime": "01:30:42.8500000"
    }
  },
  {
    "TextLocation": {
      "Start": 67769,
      "End": 67773
    },
    "TimeRange": {
      "StartTime": "01:30:42.8500000",
      "EndTime": "01:30:43.6000000"
    }
  },
  {
    "TextLocation": {
      "Start": 67774,
      "End": 67781
    },
    "TimeRange": {
      "StartTime": "01:30:44.7400000",
      "EndTime": "01:30:45.1300000"
    }
  },
  {
    "TextLocation": {
      "Start": 67782,
      "End": 67784
    },
    "TimeRange": {
      "StartTime": "01:30:45.1300000",
      "EndTime": "01:30:45.2200000"
    }
  },
  {
    "TextLocation": {
      "Start": 67785,
      "End": 67789
    },
    "TimeRange": {
      "StartTime": "01:30:45.2200000",
      "EndTime": "01:30:45.3700000"
    }
  },
  {
    "TextLocation": {
      "Start": 67790,
      "End": 67793
    },
    "TimeRange": {
      "StartTime": "01:30:45.3700000",
      "EndTime": "01:30:45.6700000"
    }
  },
  {
    "TextLocation": {
      "Start": 67794,
      "End": 67798
    },
    "TimeRange": {
      "StartTime": "01:30:45.9700000",
      "EndTime": "01:30:46.2100000"
    }
  },
  {
    "TextLocation": {
      "Start": 67799,
      "End": 67803
    },
    "TimeRange": {
      "StartTime": "01:30:46.2100000",
      "EndTime": "01:30:46.6899999"
    }
  },
  {
    "TextLocation": {
      "Start": 67804,
      "End": 67807
    },
    "TimeRange": {
      "StartTime": "01:30:46.6899999",
      "EndTime": "01:30:47.0200000"
    }
  },
  {
    "TextLocation": {
      "Start": 67808,
      "End": 67814
    },
    "TimeRange": {
      "StartTime": "01:30:47.0200000",
      "EndTime": "01:30:47.3200000"
    }
  },
  {
    "TextLocation": {
      "Start": 67815,
      "End": 67822
    },
    "TimeRange": {
      "StartTime": "01:30:47.3200000",
      "EndTime": "01:30:47.8600000"
    }
  },
  {
    "TextLocation": {
      "Start": 67823,
      "End": 67831
    },
    "TimeRange": {
      "StartTime": "01:30:47.8600000",
      "EndTime": "01:30:48.2500000"
    }
  },
  {
    "TextLocation": {
      "Start": 67832,
      "End": 67836
    },
    "TimeRange": {
      "StartTime": "01:30:48.2500000",
      "EndTime": "01:30:48.3700000"
    }
  },
  {
    "TextLocation": {
      "Start": 67837,
      "End": 67842
    },
    "TimeRange": {
      "StartTime": "01:30:48.3700000",
      "EndTime": "01:30:48.5200000"
    }
  },
  {
    "TextLocation": {
      "Start": 67843,
      "End": 67847
    },
    "TimeRange": {
      "StartTime": "01:30:48.5200000",
      "EndTime": "01:30:48.7299999"
    }
  },
  {
    "TextLocation": {
      "Start": 67848,
      "End": 67852
    },
    "TimeRange": {
      "StartTime": "01:30:48.7299999",
      "EndTime": "01:30:49.3600000"
    }
  },
  {
    "TextLocation": {
      "Start": 67855,
      "End": 67857
    },
    "TimeRange": {
      "StartTime": "01:30:49.9799999",
      "EndTime": "01:30:50.6700000"
    }
  },
  {
    "TextLocation": {
      "Start": 67860,
      "End": 67863
    },
    "TimeRange": {
      "StartTime": "01:30:51.5900000",
      "EndTime": "01:30:51.8900000"
    }
  },
  {
    "TextLocation": {
      "Start": 67864,
      "End": 67872
    },
    "TimeRange": {
      "StartTime": "01:30:51.8900000",
      "EndTime": "01:30:52.4600000"
    }
  },
  {
    "TextLocation": {
      "Start": 67873,
      "End": 67877
    },
    "TimeRange": {
      "StartTime": "01:30:52.4600000",
      "EndTime": "01:30:52.6400000"
    }
  },
  {
    "TextLocation": {
      "Start": 67878,
      "End": 67882
    },
    "TimeRange": {
      "StartTime": "01:30:52.6400000",
      "EndTime": "01:30:52.7900000"
    }
  },
  {
    "TextLocation": {
      "Start": 67883,
      "End": 67886
    },
    "TimeRange": {
      "StartTime": "01:30:52.7900000",
      "EndTime": "01:30:52.9399999"
    }
  },
  {
    "TextLocation": {
      "Start": 67887,
      "End": 67891
    },
    "TimeRange": {
      "StartTime": "01:30:52.9399999",
      "EndTime": "01:30:53.3300000"
    }
  },
  {
    "TextLocation": {
      "Start": 67892,
      "End": 67898
    },
    "TimeRange": {
      "StartTime": "01:30:53.3300000",
      "EndTime": "01:30:54.0800000"
    }
  },
  {
    "TextLocation": {
      "Start": 67901,
      "End": 67903
    },
    "TimeRange": {
      "StartTime": "01:30:54.5600000",
      "EndTime": "01:30:54.8000000"
    }
  },
  {
    "TextLocation": {
      "Start": 67904,
      "End": 67907
    },
    "TimeRange": {
      "StartTime": "01:30:54.8000000",
      "EndTime": "01:30:54.9200000"
    }
  },
  {
    "TextLocation": {
      "Start": 67908,
      "End": 67910
    },
    "TimeRange": {
      "StartTime": "01:30:54.9200000",
      "EndTime": "01:30:55.0400000"
    }
  },
  {
    "TextLocation": {
      "Start": 67911,
      "End": 67920
    },
    "TimeRange": {
      "StartTime": "01:30:55.0400000",
      "EndTime": "01:30:55.3700000"
    }
  },
  {
    "TextLocation": {
      "Start": 67921,
      "End": 67923
    },
    "TimeRange": {
      "StartTime": "01:30:55.3700000",
      "EndTime": "01:30:55.4600000"
    }
  },
  {
    "TextLocation": {
      "Start": 67924,
      "End": 67928
    },
    "TimeRange": {
      "StartTime": "01:30:55.4600000",
      "EndTime": "01:30:55.6100000"
    }
  },
  {
    "TextLocation": {
      "Start": 67929,
      "End": 67932
    },
    "TimeRange": {
      "StartTime": "01:30:55.6100000",
      "EndTime": "01:30:55.7299999"
    }
  },
  {
    "TextLocation": {
      "Start": 67933,
      "End": 67937
    },
    "TimeRange": {
      "StartTime": "01:30:55.7299999",
      "EndTime": "01:30:56.0400000"
    }
  },
  {
    "TextLocation": {
      "Start": 67940,
      "End": 67943
    },
    "TimeRange": {
      "StartTime": "01:30:56.0600000",
      "EndTime": "01:30:56.6300000"
    }
  },
  {
    "TextLocation": {
      "Start": 67946,
      "End": 67950
    },
    "TimeRange": {
      "StartTime": "01:31:01.2600000",
      "EndTime": "01:31:01.4399999"
    }
  },
  {
    "TextLocation": {
      "Start": 67951,
      "End": 67955
    },
    "TimeRange": {
      "StartTime": "01:31:01.4399999",
      "EndTime": "01:31:01.5300000"
    }
  },
  {
    "TextLocation": {
      "Start": 67956,
      "End": 67960
    },
    "TimeRange": {
      "StartTime": "01:31:01.5300000",
      "EndTime": "01:31:01.8000000"
    }
  },
  {
    "TextLocation": {
      "Start": 67961,
      "End": 67965
    },
    "TimeRange": {
      "StartTime": "01:31:01.8000000",
      "EndTime": "01:31:01.9500000"
    }
  },
  {
    "TextLocation": {
      "Start": 67966,
      "End": 67970
    },
    "TimeRange": {
      "StartTime": "01:31:01.9500000",
      "EndTime": "01:31:02.0700000"
    }
  },
  {
    "TextLocation": {
      "Start": 67971,
      "End": 67978
    },
    "TimeRange": {
      "StartTime": "01:31:02.0700000",
      "EndTime": "01:31:02.4000000"
    }
  },
  {
    "TextLocation": {
      "Start": 67979,
      "End": 67983
    },
    "TimeRange": {
      "StartTime": "01:31:02.4000000",
      "EndTime": "01:31:02.9700000"
    }
  },
  {
    "TextLocation": {
      "Start": 67986,
      "End": 67991
    },
    "TimeRange": {
      "StartTime": "01:31:03.6600000",
      "EndTime": "01:31:04.0200000"
    }
  },
  {
    "TextLocation": {
      "Start": 67992,
      "End": 67995
    },
    "TimeRange": {
      "StartTime": "01:31:04.0200000",
      "EndTime": "01:31:04.5300000"
    }
  },
  {
    "TextLocation": {
      "Start": 67998,
      "End": 68004
    },
    "TimeRange": {
      "StartTime": "01:31:09.0400000",
      "EndTime": "01:31:09.1899999"
    }
  },
  {
    "TextLocation": {
      "Start": 68005,
      "End": 68009
    },
    "TimeRange": {
      "StartTime": "01:31:09.1899999",
      "EndTime": "01:31:09.4300000"
    }
  },
  {
    "TextLocation": {
      "Start": 68010,
      "End": 68012
    },
    "TimeRange": {
      "StartTime": "01:31:09.4300000",
      "EndTime": "01:31:09.6400000"
    }
  },
  {
    "TextLocation": {
      "Start": 68013,
      "End": 68017
    },
    "TimeRange": {
      "StartTime": "01:31:09.6400000",
      "EndTime": "01:31:09.8800000"
    }
  },
  {
    "TextLocation": {
      "Start": 68018,
      "End": 68021
    },
    "TimeRange": {
      "StartTime": "01:31:09.8800000",
      "EndTime": "01:31:10"
    }
  },
  {
    "TextLocation": {
      "Start": 68022,
      "End": 68027
    },
    "TimeRange": {
      "StartTime": "01:31:10",
      "EndTime": "01:31:10.1600000"
    }
  },
  {
    "TextLocation": {
      "Start": 68028,
      "End": 68031
    },
    "TimeRange": {
      "StartTime": "01:31:10.1600000",
      "EndTime": "01:31:10.2400000"
    }
  },
  {
    "TextLocation": {
      "Start": 68032,
      "End": 68034
    },
    "TimeRange": {
      "StartTime": "01:31:10.2400000",
      "EndTime": "01:31:10.3000000"
    }
  },
  {
    "TextLocation": {
      "Start": 68035,
      "End": 68040
    },
    "TimeRange": {
      "StartTime": "01:31:10.3000000",
      "EndTime": "01:31:10.4500000"
    }
  },
  {
    "TextLocation": {
      "Start": 68041,
      "End": 68043
    },
    "TimeRange": {
      "StartTime": "01:31:10.4500000",
      "EndTime": "01:31:10.5100000"
    }
  },
  {
    "TextLocation": {
      "Start": 68044,
      "End": 68053
    },
    "TimeRange": {
      "StartTime": "01:31:10.5100000",
      "EndTime": "01:31:11.2600000"
    }
  },
  {
    "TextLocation": {
      "Start": 68054,
      "End": 68061
    },
    "TimeRange": {
      "StartTime": "01:31:12.0100000",
      "EndTime": "01:31:12.2500000"
    }
  },
  {
    "TextLocation": {
      "Start": 68062,
      "End": 68065
    },
    "TimeRange": {
      "StartTime": "01:31:12.2500000",
      "EndTime": "01:31:12.3400000"
    }
  },
  {
    "TextLocation": {
      "Start": 68066,
      "End": 68072
    },
    "TimeRange": {
      "StartTime": "01:31:12.3400000",
      "EndTime": "01:31:12.5200000"
    }
  },
  {
    "TextLocation": {
      "Start": 68073,
      "End": 68077
    },
    "TimeRange": {
      "StartTime": "01:31:12.5200000",
      "EndTime": "01:31:12.8500000"
    }
  },
  {
    "TextLocation": {
      "Start": 68078,
      "End": 68082
    },
    "TimeRange": {
      "StartTime": "01:31:12.8500000",
      "EndTime": "01:31:13.0600000"
    }
  },
  {
    "TextLocation": {
      "Start": 68083,
      "End": 68085
    },
    "TimeRange": {
      "StartTime": "01:31:13.0600000",
      "EndTime": "01:31:13.1500000"
    }
  },
  {
    "TextLocation": {
      "Start": 68086,
      "End": 68089
    },
    "TimeRange": {
      "StartTime": "01:31:13.1500000",
      "EndTime": "01:31:13.3000000"
    }
  },
  {
    "TextLocation": {
      "Start": 68090,
      "End": 68095
    },
    "TimeRange": {
      "StartTime": "01:31:13.3000000",
      "EndTime": "01:31:13.5700000"
    }
  },
  {
    "TextLocation": {
      "Start": 68096,
      "End": 68098
    },
    "TimeRange": {
      "StartTime": "01:31:13.5700000",
      "EndTime": "01:31:13.6899999"
    }
  },
  {
    "TextLocation": {
      "Start": 68099,
      "End": 68109
    },
    "TimeRange": {
      "StartTime": "01:31:13.6899999",
      "EndTime": "01:31:14.4700000"
    }
  },
  {
    "TextLocation": {
      "Start": 68112,
      "End": 68114
    },
    "TimeRange": {
      "StartTime": "01:31:15.4200000",
      "EndTime": "01:31:15.5700000"
    }
  },
  {
    "TextLocation": {
      "Start": 68115,
      "End": 68119
    },
    "TimeRange": {
      "StartTime": "01:31:15.5700000",
      "EndTime": "01:31:15.7000000"
    }
  },
  {
    "TextLocation": {
      "Start": 68120,
      "End": 68122
    },
    "TimeRange": {
      "StartTime": "01:31:15.7000000",
      "EndTime": "01:31:15.7800000"
    }
  },
  {
    "TextLocation": {
      "Start": 68123,
      "End": 68127
    },
    "TimeRange": {
      "StartTime": "01:31:15.7800000",
      "EndTime": "01:31:15.9600000"
    }
  },
  {
    "TextLocation": {
      "Start": 68128,
      "End": 68132
    },
    "TimeRange": {
      "StartTime": "01:31:15.9600000",
      "EndTime": "01:31:16.2600000"
    }
  },
  {
    "TextLocation": {
      "Start": 68133,
      "End": 68135
    },
    "TimeRange": {
      "StartTime": "01:31:16.2600000",
      "EndTime": "01:31:16.4100000"
    }
  },
  {
    "TextLocation": {
      "Start": 68137,
      "End": 68140
    },
    "TimeRange": {
      "StartTime": "01:31:16.4100000",
      "EndTime": "01:31:16.6200000"
    }
  },
  {
    "TextLocation": {
      "Start": 68141,
      "End": 68146
    },
    "TimeRange": {
      "StartTime": "01:31:16.6200000",
      "EndTime": "01:31:16.7700000"
    }
  },
  {
    "TextLocation": {
      "Start": 68147,
      "End": 68150
    },
    "TimeRange": {
      "StartTime": "01:31:16.7700000",
      "EndTime": "01:31:16.8900000"
    }
  },
  {
    "TextLocation": {
      "Start": 68151,
      "End": 68159
    },
    "TimeRange": {
      "StartTime": "01:31:16.8900000",
      "EndTime": "01:31:18.0300000"
    }
  },
  {
    "TextLocation": {
      "Start": 68160,
      "End": 68164
    },
    "TimeRange": {
      "StartTime": "01:31:18.4500000",
      "EndTime": "01:31:18.5600000"
    }
  },
  {
    "TextLocation": {
      "Start": 68165,
      "End": 68167
    },
    "TimeRange": {
      "StartTime": "01:31:18.6000000",
      "EndTime": "01:31:18.6899999"
    }
  },
  {
    "TextLocation": {
      "Start": 68168,
      "End": 68173
    },
    "TimeRange": {
      "StartTime": "01:31:18.6899999",
      "EndTime": "01:31:18.9799999"
    }
  },
  {
    "TextLocation": {
      "Start": 68175,
      "End": 68177
    },
    "TimeRange": {
      "StartTime": "01:31:18.9900000",
      "EndTime": "01:31:19.1100000"
    }
  },
  {
    "TextLocation": {
      "Start": 68178,
      "End": 68183
    },
    "TimeRange": {
      "StartTime": "01:31:19.1100000",
      "EndTime": "01:31:19.3200000"
    }
  },
  {
    "TextLocation": {
      "Start": 68184,
      "End": 68186
    },
    "TimeRange": {
      "StartTime": "01:31:19.3200000",
      "EndTime": "01:31:19.4100000"
    }
  },
  {
    "TextLocation": {
      "Start": 68187,
      "End": 68190
    },
    "TimeRange": {
      "StartTime": "01:31:19.4100000",
      "EndTime": "01:31:19.5000000"
    }
  },
  {
    "TextLocation": {
      "Start": 68191,
      "End": 68195
    },
    "TimeRange": {
      "StartTime": "01:31:19.5000000",
      "EndTime": "01:31:20.0700000"
    }
  },
  {
    "TextLocation": {
      "Start": 68198,
      "End": 68201
    },
    "TimeRange": {
      "StartTime": "01:31:20.2200000",
      "EndTime": "01:31:20.4900000"
    }
  },
  {
    "TextLocation": {
      "Start": 68202,
      "End": 68207
    },
    "TimeRange": {
      "StartTime": "01:31:20.4900000",
      "EndTime": "01:31:20.6100000"
    }
  },
  {
    "TextLocation": {
      "Start": 68208,
      "End": 68211
    },
    "TimeRange": {
      "StartTime": "01:31:20.6100000",
      "EndTime": "01:31:20.7000000"
    }
  },
  {
    "TextLocation": {
      "Start": 68212,
      "End": 68220
    },
    "TimeRange": {
      "StartTime": "01:31:20.7000000",
      "EndTime": "01:31:21.1200000"
    }
  },
  {
    "TextLocation": {
      "Start": 68221,
      "End": 68224
    },
    "TimeRange": {
      "StartTime": "01:31:21.1200000",
      "EndTime": "01:31:21.2400000"
    }
  },
  {
    "TextLocation": {
      "Start": 68225,
      "End": 68232
    },
    "TimeRange": {
      "StartTime": "01:31:21.2400000",
      "EndTime": "01:31:21.8700000"
    }
  },
  {
    "TextLocation": {
      "Start": 68234,
      "End": 68235
    },
    "TimeRange": {
      "StartTime": "01:31:21.8700000",
      "EndTime": "01:31:21.9900000"
    }
  },
  {
    "TextLocation": {
      "Start": 68236,
      "End": 68241
    },
    "TimeRange": {
      "StartTime": "01:31:21.9900000",
      "EndTime": "01:31:22.4399999"
    }
  },
  {
    "TextLocation": {
      "Start": 68243,
      "End": 68249
    },
    "TimeRange": {
      "StartTime": "01:31:22.4399999",
      "EndTime": "01:31:22.9200000"
    }
  },
  {
    "TextLocation": {
      "Start": 68250,
      "End": 68252
    },
    "TimeRange": {
      "StartTime": "01:31:22.9200000",
      "EndTime": "01:31:23.0400000"
    }
  },
  {
    "TextLocation": {
      "Start": 68253,
      "End": 68257
    },
    "TimeRange": {
      "StartTime": "01:31:23.0400000",
      "EndTime": "01:31:23.1600000"
    }
  },
  {
    "TextLocation": {
      "Start": 68258,
      "End": 68270
    },
    "TimeRange": {
      "StartTime": "01:31:23.1600000",
      "EndTime": "01:31:23.7299999"
    }
  },
  {
    "TextLocation": {
      "Start": 68271,
      "End": 68273
    },
    "TimeRange": {
      "StartTime": "01:31:23.7299999",
      "EndTime": "01:31:23.8200000"
    }
  },
  {
    "TextLocation": {
      "Start": 68274,
      "End": 68278
    },
    "TimeRange": {
      "StartTime": "01:31:23.8200000",
      "EndTime": "01:31:23.9700000"
    }
  },
  {
    "TextLocation": {
      "Start": 68279,
      "End": 68284
    },
    "TimeRange": {
      "StartTime": "01:31:23.9700000",
      "EndTime": "01:31:24.5400000"
    }
  },
  {
    "TextLocation": {
      "Start": 68287,
      "End": 68291
    },
    "TimeRange": {
      "StartTime": "01:31:24.9000000",
      "EndTime": "01:31:25.2900000"
    }
  },
  {
    "TextLocation": {
      "Start": 68292,
      "End": 68304
    },
    "TimeRange": {
      "StartTime": "01:31:25.2900000",
      "EndTime": "01:31:26.2800000"
    }
  },
  {
    "TextLocation": {
      "Start": 68307,
      "End": 68312
    },
    "TimeRange": {
      "StartTime": "01:31:27.6600000",
      "EndTime": "01:31:27.7800000"
    }
  },
  {
    "TextLocation": {
      "Start": 68313,
      "End": 68316
    },
    "TimeRange": {
      "StartTime": "01:31:27.7800000",
      "EndTime": "01:31:27.9000000"
    }
  },
  {
    "TextLocation": {
      "Start": 68317,
      "End": 68320
    },
    "TimeRange": {
      "StartTime": "01:31:27.9000000",
      "EndTime": "01:31:28.0500000"
    }
  },
  {
    "TextLocation": {
      "Start": 68321,
      "End": 68325
    },
    "TimeRange": {
      "StartTime": "01:31:28.0500000",
      "EndTime": "01:31:28.1700000"
    }
  },
  {
    "TextLocation": {
      "Start": 68333,
      "End": 68338
    },
    "TimeRange": {
      "StartTime": "01:31:28.1700000",
      "EndTime": "01:31:28.3500000"
    }
  },
  {
    "TextLocation": {
      "Start": 68339,
      "End": 68341
    },
    "TimeRange": {
      "StartTime": "01:31:28.3500000",
      "EndTime": "01:31:28.5000000"
    }
  },
  {
    "TextLocation": {
      "Start": 68342,
      "End": 68345
    },
    "TimeRange": {
      "StartTime": "01:31:28.5000000",
      "EndTime": "01:31:28.7400000"
    }
  },
  {
    "TextLocation": {
      "Start": 68346,
      "End": 68353
    },
    "TimeRange": {
      "StartTime": "01:31:28.7400000",
      "EndTime": "01:31:29.1600000"
    }
  },
  {
    "TextLocation": {
      "Start": 68361,
      "End": 68368
    },
    "TimeRange": {
      "StartTime": "01:31:29.1600000",
      "EndTime": "01:31:29.4300000"
    }
  },
  {
    "TextLocation": {
      "Start": 68369,
      "End": 68372
    },
    "TimeRange": {
      "StartTime": "01:31:29.4300000",
      "EndTime": "01:31:29.4900000"
    }
  },
  {
    "TextLocation": {
      "Start": 68373,
      "End": 68376
    },
    "TimeRange": {
      "StartTime": "01:31:29.5200000",
      "EndTime": "01:31:29.6700000"
    }
  },
  {
    "TextLocation": {
      "Start": 68377,
      "End": 68379
    },
    "TimeRange": {
      "StartTime": "01:31:29.6700000",
      "EndTime": "01:31:29.7600000"
    }
  },
  {
    "TextLocation": {
      "Start": 68380,
      "End": 68383
    },
    "TimeRange": {
      "StartTime": "01:31:29.7600000",
      "EndTime": "01:31:30.0300000"
    }
  },
  {
    "TextLocation": {
      "Start": 68391,
      "End": 68393
    },
    "TimeRange": {
      "StartTime": "01:31:30.0600000",
      "EndTime": "01:31:30.5100000"
    }
  },
  {
    "TextLocation": {
      "Start": 68396,
      "End": 68399
    },
    "TimeRange": {
      "StartTime": "01:31:30.5400000",
      "EndTime": "01:31:30.6300000"
    }
  },
  {
    "TextLocation": {
      "Start": 68400,
      "End": 68403
    },
    "TimeRange": {
      "StartTime": "01:31:30.6300000",
      "EndTime": "01:31:30.7200000"
    }
  },
  {
    "TextLocation": {
      "Start": 68404,
      "End": 68406
    },
    "TimeRange": {
      "StartTime": "01:31:30.7200000",
      "EndTime": "01:31:30.8100000"
    }
  },
  {
    "TextLocation": {
      "Start": 68407,
      "End": 68409
    },
    "TimeRange": {
      "StartTime": "01:31:30.8100000",
      "EndTime": "01:31:30.9300000"
    }
  },
  {
    "TextLocation": {
      "Start": 68410,
      "End": 68415
    },
    "TimeRange": {
      "StartTime": "01:31:30.9300000",
      "EndTime": "01:31:31.5300000"
    }
  },
  {
    "TextLocation": {
      "Start": 68423,
      "End": 68425
    },
    "TimeRange": {
      "StartTime": "01:31:31.5600000",
      "EndTime": "01:31:32.1000000"
    }
  },
  {
    "TextLocation": {
      "Start": 68433,
      "End": 68436
    },
    "TimeRange": {
      "StartTime": "01:31:32.2500000",
      "EndTime": "01:31:32.4900000"
    }
  },
  {
    "TextLocation": {
      "Start": 68437,
      "End": 68444
    },
    "TimeRange": {
      "StartTime": "01:31:32.4900000",
      "EndTime": "01:31:32.7000000"
    }
  },
  {
    "TextLocation": {
      "Start": 68445,
      "End": 68451
    },
    "TimeRange": {
      "StartTime": "01:31:32.7000000",
      "EndTime": "01:31:33.0500000"
    }
  },
  {
    "TextLocation": {
      "Start": 68454,
      "End": 68457
    },
    "TimeRange": {
      "StartTime": "01:31:33.0600000",
      "EndTime": "01:31:33.2100000"
    }
  },
  {
    "TextLocation": {
      "Start": 68458,
      "End": 68465
    },
    "TimeRange": {
      "StartTime": "01:31:33.2100000",
      "EndTime": "01:31:33.3900000"
    }
  },
  {
    "TextLocation": {
      "Start": 68466,
      "End": 68474
    },
    "TimeRange": {
      "StartTime": "01:31:33.3900000",
      "EndTime": "01:31:34.1400000"
    }
  },
  {
    "TextLocation": {
      "Start": 68482,
      "End": 68484
    },
    "TimeRange": {
      "StartTime": "01:31:34.1700000",
      "EndTime": "01:31:34.6200000"
    }
  },
  {
    "TextLocation": {
      "Start": 68487,
      "End": 68490
    },
    "TimeRange": {
      "StartTime": "01:31:35.0100000",
      "EndTime": "01:31:35.1600000"
    }
  },
  {
    "TextLocation": {
      "Start": 68491,
      "End": 68498
    },
    "TimeRange": {
      "StartTime": "01:31:35.1600000",
      "EndTime": "01:31:35.3400000"
    }
  },
  {
    "TextLocation": {
      "Start": 68499,
      "End": 68504
    },
    "TimeRange": {
      "StartTime": "01:31:35.3400000",
      "EndTime": "01:31:35.6100000"
    }
  },
  {
    "TextLocation": {
      "Start": 68505,
      "End": 68511
    },
    "TimeRange": {
      "StartTime": "01:31:35.6100000",
      "EndTime": "01:31:36.3300000"
    }
  },
  {
    "TextLocation": {
      "Start": 68512,
      "End": 68521
    },
    "TimeRange": {
      "StartTime": "01:31:36.3300000",
      "EndTime": "01:31:36.9900000"
    }
  },
  {
    "TextLocation": {
      "Start": 68522,
      "End": 68526
    },
    "TimeRange": {
      "StartTime": "01:31:36.9900000",
      "EndTime": "01:31:37.2299999"
    }
  },
  {
    "TextLocation": {
      "Start": 68527,
      "End": 68534
    },
    "TimeRange": {
      "StartTime": "01:31:37.2299999",
      "EndTime": "01:31:37.6500000"
    }
  },
  {
    "TextLocation": {
      "Start": 68535,
      "End": 68540
    },
    "TimeRange": {
      "StartTime": "01:31:37.6500000",
      "EndTime": "01:31:37.8000000"
    }
  },
  {
    "TextLocation": {
      "Start": 68541,
      "End": 68543
    },
    "TimeRange": {
      "StartTime": "01:31:37.8000000",
      "EndTime": "01:31:38.2800000"
    }
  },
  {
    "TextLocation": {
      "Start": 68546,
      "End": 68549
    },
    "TimeRange": {
      "StartTime": "01:31:38.6400000",
      "EndTime": "01:31:39"
    }
  },
  {
    "TextLocation": {
      "Start": 68551,
      "End": 68553
    },
    "TimeRange": {
      "StartTime": "01:31:39",
      "EndTime": "01:31:39.1200000"
    }
  },
  {
    "TextLocation": {
      "Start": 68554,
      "End": 68557
    },
    "TimeRange": {
      "StartTime": "01:31:39.1200000",
      "EndTime": "01:31:39.5700000"
    }
  },
  {
    "TextLocation": {
      "Start": 68560,
      "End": 68566
    },
    "TimeRange": {
      "StartTime": "01:31:40.6300000",
      "EndTime": "01:31:41.5000000"
    }
  },
  {
    "TextLocation": {
      "Start": 68569,
      "End": 68576
    },
    "TimeRange": {
      "StartTime": "01:31:46.6300000",
      "EndTime": "01:31:46.9300000"
    }
  },
  {
    "TextLocation": {
      "Start": 68577,
      "End": 68584
    },
    "TimeRange": {
      "StartTime": "01:31:46.9300000",
      "EndTime": "01:31:47.1700000"
    }
  },
  {
    "TextLocation": {
      "Start": 68585,
      "End": 68593
    },
    "TimeRange": {
      "StartTime": "01:31:47.1700000",
      "EndTime": "01:31:47.7700000"
    }
  },
  {
    "TextLocation": {
      "Start": 68596,
      "End": 68604
    },
    "TimeRange": {
      "StartTime": "01:31:51.1000000",
      "EndTime": "01:31:51.4000000"
    }
  },
  {
    "TextLocation": {
      "Start": 68606,
      "End": 68612
    },
    "TimeRange": {
      "StartTime": "01:31:51.4000000",
      "EndTime": "01:31:51.6700000"
    }
  },
  {
    "TextLocation": {
      "Start": 68613,
      "End": 68618
    },
    "TimeRange": {
      "StartTime": "01:31:51.6700000",
      "EndTime": "01:31:52.2400000"
    }
  },
  {
    "TextLocation": {
      "Start": 68621,
      "End": 68626
    },
    "TimeRange": {
      "StartTime": "01:31:52.4500000",
      "EndTime": "01:31:52.6300000"
    }
  },
  {
    "TextLocation": {
      "Start": 68627,
      "End": 68632
    },
    "TimeRange": {
      "StartTime": "01:31:52.6300000",
      "EndTime": "01:31:52.7800000"
    }
  },
  {
    "TextLocation": {
      "Start": 68633,
      "End": 68635
    },
    "TimeRange": {
      "StartTime": "01:31:52.7800000",
      "EndTime": "01:31:52.8400000"
    }
  },
  {
    "TextLocation": {
      "Start": 68636,
      "End": 68640
    },
    "TimeRange": {
      "StartTime": "01:31:52.8400000",
      "EndTime": "01:31:53.2600000"
    }
  },
  {
    "TextLocation": {
      "Start": 68641,
      "End": 68645
    },
    "TimeRange": {
      "StartTime": "01:31:53.5000000",
      "EndTime": "01:31:53.6800000"
    }
  },
  {
    "TextLocation": {
      "Start": 68646,
      "End": 68648
    },
    "TimeRange": {
      "StartTime": "01:31:53.6800000",
      "EndTime": "01:31:53.8300000"
    }
  },
  {
    "TextLocation": {
      "Start": 68649,
      "End": 68653
    },
    "TimeRange": {
      "StartTime": "01:31:53.8300000",
      "EndTime": "01:31:54.0100000"
    }
  },
  {
    "TextLocation": {
      "Start": 68654,
      "End": 68658
    },
    "TimeRange": {
      "StartTime": "01:31:54.0100000",
      "EndTime": "01:31:54.4000000"
    }
  },
  {
    "TextLocation": {
      "Start": 68661,
      "End": 68663
    },
    "TimeRange": {
      "StartTime": "01:31:58.0400000",
      "EndTime": "01:31:58.3700000"
    }
  },
  {
    "TextLocation": {
      "Start": 68664,
      "End": 68666
    },
    "TimeRange": {
      "StartTime": "01:31:58.3700000",
      "EndTime": "01:31:58.4900000"
    }
  },
  {
    "TextLocation": {
      "Start": 68667,
      "End": 68671
    },
    "TimeRange": {
      "StartTime": "01:31:58.4900000",
      "EndTime": "01:31:58.7000000"
    }
  },
  {
    "TextLocation": {
      "Start": 68672,
      "End": 68676
    },
    "TimeRange": {
      "StartTime": "01:31:58.7000000",
      "EndTime": "01:31:59.1500000"
    }
  },
  {
    "TextLocation": {
      "Start": 68678,
      "End": 68681
    },
    "TimeRange": {
      "StartTime": "01:31:59.1500000",
      "EndTime": "01:31:59.2700000"
    }
  },
  {
    "TextLocation": {
      "Start": 68682,
      "End": 68688
    },
    "TimeRange": {
      "StartTime": "01:31:59.2700000",
      "EndTime": "01:31:59.5700000"
    }
  },
  {
    "TextLocation": {
      "Start": 68689,
      "End": 68693
    },
    "TimeRange": {
      "StartTime": "01:31:59.5700000",
      "EndTime": "01:31:59.7800000"
    }
  },
  {
    "TextLocation": {
      "Start": 68701,
      "End": 68705
    },
    "TimeRange": {
      "StartTime": "01:31:59.7800000",
      "EndTime": "01:31:59.9000000"
    }
  },
  {
    "TextLocation": {
      "Start": 68706,
      "End": 68712
    },
    "TimeRange": {
      "StartTime": "01:31:59.9000000",
      "EndTime": "01:32:00.0500000"
    }
  },
  {
    "TextLocation": {
      "Start": 68713,
      "End": 68719
    },
    "TimeRange": {
      "StartTime": "01:32:00.0500000",
      "EndTime": "01:32:00.2900000"
    }
  },
  {
    "TextLocation": {
      "Start": 68720,
      "End": 68728
    },
    "TimeRange": {
      "StartTime": "01:32:00.3200000",
      "EndTime": "01:32:01.1000000"
    }
  },
  {
    "TextLocation": {
      "Start": 68736,
      "End": 68744
    },
    "TimeRange": {
      "StartTime": "01:32:01.3700000",
      "EndTime": "01:32:01.8500000"
    }
  },
  {
    "TextLocation": {
      "Start": 68745,
      "End": 68752
    },
    "TimeRange": {
      "StartTime": "01:32:01.8500000",
      "EndTime": "01:32:02.2100000"
    }
  },
  {
    "TextLocation": {
      "Start": 68753,
      "End": 68761
    },
    "TimeRange": {
      "StartTime": "01:32:02.2100000",
      "EndTime": "01:32:02.5700000"
    }
  },
  {
    "TextLocation": {
      "Start": 68762,
      "End": 68764
    },
    "TimeRange": {
      "StartTime": "01:32:02.5700000",
      "EndTime": "01:32:02.7200000"
    }
  },
  {
    "TextLocation": {
      "Start": 68765,
      "End": 68769
    },
    "TimeRange": {
      "StartTime": "01:32:02.7200000",
      "EndTime": "01:32:03.2900000"
    }
  },
  {
    "TextLocation": {
      "Start": 68772,
      "End": 68778
    },
    "TimeRange": {
      "StartTime": "01:32:04.9300000",
      "EndTime": "01:32:05.2000000"
    }
  },
  {
    "TextLocation": {
      "Start": 68779,
      "End": 68782
    },
    "TimeRange": {
      "StartTime": "01:32:05.2000000",
      "EndTime": "01:32:05.5000000"
    }
  },
  {
    "TextLocation": {
      "Start": 68783,
      "End": 68785
    },
    "TimeRange": {
      "StartTime": "01:32:05.5000000",
      "EndTime": "01:32:05.6500000"
    }
  },
  {
    "TextLocation": {
      "Start": 68786,
      "End": 68787
    },
    "TimeRange": {
      "StartTime": "01:32:05.6500000",
      "EndTime": "01:32:05.7100000"
    }
  },
  {
    "TextLocation": {
      "Start": 68788,
      "End": 68800
    },
    "TimeRange": {
      "StartTime": "01:32:05.7100000",
      "EndTime": "01:32:06.4300000"
    }
  },
  {
    "TextLocation": {
      "Start": 68803,
      "End": 68809
    },
    "TimeRange": {
      "StartTime": "01:32:06.7900000",
      "EndTime": "01:32:07"
    }
  },
  {
    "TextLocation": {
      "Start": 68810,
      "End": 68822
    },
    "TimeRange": {
      "StartTime": "01:32:07",
      "EndTime": "01:32:07.7400000"
    }
  },
  {
    "TextLocation": {
      "Start": 68825,
      "End": 68828
    },
    "TimeRange": {
      "StartTime": "01:32:07.7500000",
      "EndTime": "01:32:08.2600000"
    }
  },
  {
    "TextLocation": {
      "Start": 68831,
      "End": 68837
    },
    "TimeRange": {
      "StartTime": "01:32:12.8100000",
      "EndTime": "01:32:12.9900000"
    }
  },
  {
    "TextLocation": {
      "Start": 68838,
      "End": 68844
    },
    "TimeRange": {
      "StartTime": "01:32:12.9900000",
      "EndTime": "01:32:13.2299999"
    }
  },
  {
    "TextLocation": {
      "Start": 68845,
      "End": 68850
    },
    "TimeRange": {
      "StartTime": "01:32:13.2299999",
      "EndTime": "01:32:13.4700000"
    }
  },
  {
    "TextLocation": {
      "Start": 68851,
      "End": 68855
    },
    "TimeRange": {
      "StartTime": "01:32:13.4700000",
      "EndTime": "01:32:13.6200000"
    }
  },
  {
    "TextLocation": {
      "Start": 68856,
      "End": 68862
    },
    "TimeRange": {
      "StartTime": "01:32:13.6200000",
      "EndTime": "01:32:13.9799999"
    }
  },
  {
    "TextLocation": {
      "Start": 68863,
      "End": 68869
    },
    "TimeRange": {
      "StartTime": "01:32:13.9799999",
      "EndTime": "01:32:14.8200000"
    }
  },
  {
    "TextLocation": {
      "Start": 68871,
      "End": 68874
    },
    "TimeRange": {
      "StartTime": "01:32:15.1800000",
      "EndTime": "01:32:15.7200000"
    }
  },
  {
    "TextLocation": {
      "Start": 68875,
      "End": 68882
    },
    "TimeRange": {
      "StartTime": "01:32:15.7200000",
      "EndTime": "01:32:16.0200000"
    }
  },
  {
    "TextLocation": {
      "Start": 68883,
      "End": 68888
    },
    "TimeRange": {
      "StartTime": "01:32:16.0200000",
      "EndTime": "01:32:16.2600000"
    }
  },
  {
    "TextLocation": {
      "Start": 68889,
      "End": 68891
    },
    "TimeRange": {
      "StartTime": "01:32:16.2600000",
      "EndTime": "01:32:16.6500000"
    }
  },
  {
    "TextLocation": {
      "Start": 68892,
      "End": 68896
    },
    "TimeRange": {
      "StartTime": "01:32:16.6500000",
      "EndTime": "01:32:16.7700000"
    }
  },
  {
    "TextLocation": {
      "Start": 68904,
      "End": 68907
    },
    "TimeRange": {
      "StartTime": "01:32:16.7700000",
      "EndTime": "01:32:16.9799999"
    }
  },
  {
    "TextLocation": {
      "Start": 68908,
      "End": 68914
    },
    "TimeRange": {
      "StartTime": "01:32:16.9799999",
      "EndTime": "01:32:17.2200000"
    }
  },
  {
    "TextLocation": {
      "Start": 68915,
      "End": 68917
    },
    "TimeRange": {
      "StartTime": "01:32:17.2200000",
      "EndTime": "01:32:17.3400000"
    }
  },
  {
    "TextLocation": {
      "Start": 68918,
      "End": 68928
    },
    "TimeRange": {
      "StartTime": "01:32:17.3400000",
      "EndTime": "01:32:17.9399999"
    }
  },
  {
    "TextLocation": {
      "Start": 68936,
      "End": 68940
    },
    "TimeRange": {
      "StartTime": "01:32:17.9399999",
      "EndTime": "01:32:18.1200000"
    }
  },
  {
    "TextLocation": {
      "Start": 68941,
      "End": 68944
    },
    "TimeRange": {
      "StartTime": "01:32:18.1200000",
      "EndTime": "01:32:18.4200000"
    }
  },
  {
    "TextLocation": {
      "Start": 68945,
      "End": 68949
    },
    "TimeRange": {
      "StartTime": "01:32:18.4200000",
      "EndTime": "01:32:18.7500000"
    }
  },
  {
    "TextLocation": {
      "Start": 68950,
      "End": 68957
    },
    "TimeRange": {
      "StartTime": "01:32:18.7500000",
      "EndTime": "01:32:19.5900000"
    }
  },
  {
    "TextLocation": {
      "Start": 68958,
      "End": 68968
    },
    "TimeRange": {
      "StartTime": "01:32:19.5900000",
      "EndTime": "01:32:20.1899999"
    }
  },
  {
    "TextLocation": {
      "Start": 68969,
      "End": 68972
    },
    "TimeRange": {
      "StartTime": "01:32:20.1899999",
      "EndTime": "01:32:20.3700000"
    }
  },
  {
    "TextLocation": {
      "Start": 68973,
      "End": 68977
    },
    "TimeRange": {
      "StartTime": "01:32:20.3700000",
      "EndTime": "01:32:20.7600000"
    }
  },
  {
    "TextLocation": {
      "Start": 68978,
      "End": 68981
    },
    "TimeRange": {
      "StartTime": "01:32:20.7600000",
      "EndTime": "01:32:20.9100000"
    }
  },
  {
    "TextLocation": {
      "Start": 68982,
      "End": 68986
    },
    "TimeRange": {
      "StartTime": "01:32:20.9100000",
      "EndTime": "01:32:21.0900000"
    }
  },
  {
    "TextLocation": {
      "Start": 68987,
      "End": 68993
    },
    "TimeRange": {
      "StartTime": "01:32:21.0900000",
      "EndTime": "01:32:21.2700000"
    }
  },
  {
    "TextLocation": {
      "Start": 68994,
      "End": 68997
    },
    "TimeRange": {
      "StartTime": "01:32:21.2700000",
      "EndTime": "01:32:21.4200000"
    }
  },
  {
    "TextLocation": {
      "Start": 68998,
      "End": 69002
    },
    "TimeRange": {
      "StartTime": "01:32:21.4200000",
      "EndTime": "01:32:21.6600000"
    }
  },
  {
    "TextLocation": {
      "Start": 69003,
      "End": 69006
    },
    "TimeRange": {
      "StartTime": "01:32:21.6600000",
      "EndTime": "01:32:21.7500000"
    }
  },
  {
    "TextLocation": {
      "Start": 69007,
      "End": 69013
    },
    "TimeRange": {
      "StartTime": "01:32:21.7500000",
      "EndTime": "01:32:21.9900000"
    }
  },
  {
    "TextLocation": {
      "Start": 69014,
      "End": 69017
    },
    "TimeRange": {
      "StartTime": "01:32:21.9900000",
      "EndTime": "01:32:22.1100000"
    }
  },
  {
    "TextLocation": {
      "Start": 69018,
      "End": 69023
    },
    "TimeRange": {
      "StartTime": "01:32:22.1100000",
      "EndTime": "01:32:22.2900000"
    }
  },
  {
    "TextLocation": {
      "Start": 69024,
      "End": 69029
    },
    "TimeRange": {
      "StartTime": "01:32:22.2900000",
      "EndTime": "01:32:22.7700000"
    }
  },
  {
    "TextLocation": {
      "Start": 69032,
      "End": 69035
    },
    "TimeRange": {
      "StartTime": "01:32:22.8000000",
      "EndTime": "01:32:23.1899999"
    }
  },
  {
    "TextLocation": {
      "Start": 69036,
      "End": 69039
    },
    "TimeRange": {
      "StartTime": "01:32:23.1899999",
      "EndTime": "01:32:23.3400000"
    }
  },
  {
    "TextLocation": {
      "Start": 69040,
      "End": 69044
    },
    "TimeRange": {
      "StartTime": "01:32:23.3400000",
      "EndTime": "01:32:23.7000000"
    }
  },
  {
    "TextLocation": {
      "Start": 69045,
      "End": 69048
    },
    "TimeRange": {
      "StartTime": "01:32:23.7000000",
      "EndTime": "01:32:23.8800000"
    }
  },
  {
    "TextLocation": {
      "Start": 69049,
      "End": 69055
    },
    "TimeRange": {
      "StartTime": "01:32:23.9100000",
      "EndTime": "01:32:24.2100000"
    }
  },
  {
    "TextLocation": {
      "Start": 69056,
      "End": 69058
    },
    "TimeRange": {
      "StartTime": "01:32:24.2100000",
      "EndTime": "01:32:24.3000000"
    }
  },
  {
    "TextLocation": {
      "Start": 69059,
      "End": 69063
    },
    "TimeRange": {
      "StartTime": "01:32:24.3000000",
      "EndTime": "01:32:24.4500000"
    }
  },
  {
    "TextLocation": {
      "Start": 69064,
      "End": 69069
    },
    "TimeRange": {
      "StartTime": "01:32:24.4500000",
      "EndTime": "01:32:24.9600000"
    }
  },
  {
    "TextLocation": {
      "Start": 69072,
      "End": 69075
    },
    "TimeRange": {
      "StartTime": "01:32:24.9900000",
      "EndTime": "01:32:25.6800000"
    }
  },
  {
    "TextLocation": {
      "Start": 69078,
      "End": 69081
    },
    "TimeRange": {
      "StartTime": "01:32:25.9500000",
      "EndTime": "01:32:26.1000000"
    }
  },
  {
    "TextLocation": {
      "Start": 69082,
      "End": 69085
    },
    "TimeRange": {
      "StartTime": "01:32:26.1000000",
      "EndTime": "01:32:26.1899999"
    }
  },
  {
    "TextLocation": {
      "Start": 69086,
      "End": 69093
    },
    "TimeRange": {
      "StartTime": "01:32:26.1899999",
      "EndTime": "01:32:26.8200000"
    }
  },
  {
    "TextLocation": {
      "Start": 69094,
      "End": 69098
    },
    "TimeRange": {
      "StartTime": "01:32:27.0900000",
      "EndTime": "01:32:27.4200000"
    }
  },
  {
    "TextLocation": {
      "Start": 69099,
      "End": 69102
    },
    "TimeRange": {
      "StartTime": "01:32:27.4200000",
      "EndTime": "01:32:27.5400000"
    }
  },
  {
    "TextLocation": {
      "Start": 69103,
      "End": 69108
    },
    "TimeRange": {
      "StartTime": "01:32:27.5400000",
      "EndTime": "01:32:27.6600000"
    }
  },
  {
    "TextLocation": {
      "Start": 69109,
      "End": 69112
    },
    "TimeRange": {
      "StartTime": "01:32:27.6600000",
      "EndTime": "01:32:27.8100000"
    }
  },
  {
    "TextLocation": {
      "Start": 69113,
      "End": 69119
    },
    "TimeRange": {
      "StartTime": "01:32:27.8100000",
      "EndTime": "01:32:28.1700000"
    }
  },
  {
    "TextLocation": {
      "Start": 69121,
      "End": 69124
    },
    "TimeRange": {
      "StartTime": "01:32:28.1700000",
      "EndTime": "01:32:28.3200000"
    }
  },
  {
    "TextLocation": {
      "Start": 69125,
      "End": 69128
    },
    "TimeRange": {
      "StartTime": "01:32:28.3200000",
      "EndTime": "01:32:28.3800000"
    }
  },
  {
    "TextLocation": {
      "Start": 69129,
      "End": 69134
    },
    "TimeRange": {
      "StartTime": "01:32:28.3800000",
      "EndTime": "01:32:28.5300000"
    }
  },
  {
    "TextLocation": {
      "Start": 69135,
      "End": 69138
    },
    "TimeRange": {
      "StartTime": "01:32:28.5300000",
      "EndTime": "01:32:28.6800000"
    }
  },
  {
    "TextLocation": {
      "Start": 69139,
      "End": 69145
    },
    "TimeRange": {
      "StartTime": "01:32:28.6800000",
      "EndTime": "01:32:29.2200000"
    }
  },
  {
    "TextLocation": {
      "Start": 69146,
      "End": 69149
    },
    "TimeRange": {
      "StartTime": "01:32:29.4600000",
      "EndTime": "01:32:29.6100000"
    }
  },
  {
    "TextLocation": {
      "Start": 69150,
      "End": 69154
    },
    "TimeRange": {
      "StartTime": "01:32:29.6100000",
      "EndTime": "01:32:30.2400000"
    }
  },
  {
    "TextLocation": {
      "Start": 69155,
      "End": 69158
    },
    "TimeRange": {
      "StartTime": "01:32:30.2400000",
      "EndTime": "01:32:30.5400000"
    }
  },
  {
    "TextLocation": {
      "Start": 69159,
      "End": 69166
    },
    "TimeRange": {
      "StartTime": "01:32:30.5400000",
      "EndTime": "01:32:30.9600000"
    }
  },
  {
    "TextLocation": {
      "Start": 69167,
      "End": 69172
    },
    "TimeRange": {
      "StartTime": "01:32:30.9600000",
      "EndTime": "01:32:31.2600000"
    }
  },
  {
    "TextLocation": {
      "Start": 69173,
      "End": 69179
    },
    "TimeRange": {
      "StartTime": "01:32:31.2600000",
      "EndTime": "01:32:31.5000000"
    }
  },
  {
    "TextLocation": {
      "Start": 69180,
      "End": 69183
    },
    "TimeRange": {
      "StartTime": "01:32:31.5000000",
      "EndTime": "01:32:31.8900000"
    }
  },
  {
    "TextLocation": {
      "Start": 69186,
      "End": 69192
    },
    "TimeRange": {
      "StartTime": "01:32:33.4700000",
      "EndTime": "01:32:34.4000000"
    }
  },
  {
    "TextLocation": {
      "Start": 69193,
      "End": 69198
    },
    "TimeRange": {
      "StartTime": "01:32:35.5700000",
      "EndTime": "01:32:36.5600000"
    }
  },
  {
    "TextLocation": {
      "Start": 69199,
      "End": 69203
    },
    "TimeRange": {
      "StartTime": "01:32:36.7100000",
      "EndTime": "01:32:37.0100000"
    }
  },
  {
    "TextLocation": {
      "Start": 69204,
      "End": 69208
    },
    "TimeRange": {
      "StartTime": "01:32:37.0100000",
      "EndTime": "01:32:37.8200000"
    }
  },
  {
    "TextLocation": {
      "Start": 69210,
      "End": 69212
    },
    "TimeRange": {
      "StartTime": "01:32:38.3000000",
      "EndTime": "01:32:38.4500000"
    }
  },
  {
    "TextLocation": {
      "Start": 69213,
      "End": 69220
    },
    "TimeRange": {
      "StartTime": "01:32:38.4500000",
      "EndTime": "01:32:38.6899999"
    }
  },
  {
    "TextLocation": {
      "Start": 69221,
      "End": 69225
    },
    "TimeRange": {
      "StartTime": "01:32:38.6899999",
      "EndTime": "01:32:38.8100000"
    }
  },
  {
    "TextLocation": {
      "Start": 69226,
      "End": 69229
    },
    "TimeRange": {
      "StartTime": "01:32:38.8100000",
      "EndTime": "01:32:38.9000000"
    }
  },
  {
    "TextLocation": {
      "Start": 69230,
      "End": 69233
    },
    "TimeRange": {
      "StartTime": "01:32:38.9000000",
      "EndTime": "01:32:39.0500000"
    }
  },
  {
    "TextLocation": {
      "Start": 69236,
      "End": 69239
    },
    "TimeRange": {
      "StartTime": "01:32:39.0500000",
      "EndTime": "01:32:39.1400000"
    }
  },
  {
    "TextLocation": {
      "Start": 69240,
      "End": 69245
    },
    "TimeRange": {
      "StartTime": "01:32:39.1400000",
      "EndTime": "01:32:39.3500000"
    }
  },
  {
    "TextLocation": {
      "Start": 69246,
      "End": 69249
    },
    "TimeRange": {
      "StartTime": "01:32:39.3500000",
      "EndTime": "01:32:39.5000000"
    }
  },
  {
    "TextLocation": {
      "Start": 69250,
      "End": 69254
    },
    "TimeRange": {
      "StartTime": "01:32:39.5000000",
      "EndTime": "01:32:39.6200000"
    }
  },
  {
    "TextLocation": {
      "Start": 69255,
      "End": 69263
    },
    "TimeRange": {
      "StartTime": "01:32:39.6200000",
      "EndTime": "01:32:39.9200000"
    }
  },
  {
    "TextLocation": {
      "Start": 69264,
      "End": 69268
    },
    "TimeRange": {
      "StartTime": "01:32:39.9200000",
      "EndTime": "01:32:40.4300000"
    }
  },
  {
    "TextLocation": {
      "Start": 69271,
      "End": 69276
    },
    "TimeRange": {
      "StartTime": "01:32:40.6400000",
      "EndTime": "01:32:40.9100000"
    }
  },
  {
    "TextLocation": {
      "Start": 69279,
      "End": 69283
    },
    "TimeRange": {
      "StartTime": "01:32:42.3800000",
      "EndTime": "01:32:42.6800000"
    }
  },
  {
    "TextLocation": {
      "Start": 69284,
      "End": 69291
    },
    "TimeRange": {
      "StartTime": "01:32:42.6800000",
      "EndTime": "01:32:43.1000000"
    }
  },
  {
    "TextLocation": {
      "Start": 69292,
      "End": 69294
    },
    "TimeRange": {
      "StartTime": "01:32:43.1000000",
      "EndTime": "01:32:43.9399999"
    }
  },
  {
    "TextLocation": {
      "Start": 69295,
      "End": 69297
    },
    "TimeRange": {
      "StartTime": "01:32:43.9399999",
      "EndTime": "01:32:44.3600000"
    }
  },
  {
    "TextLocation": {
      "Start": 69298,
      "End": 69302
    },
    "TimeRange": {
      "StartTime": "01:32:44.3600000",
      "EndTime": "01:32:44.9900000"
    }
  },
  {
    "TextLocation": {
      "Start": 69305,
      "End": 69309
    },
    "TimeRange": {
      "StartTime": "01:32:44.9900000",
      "EndTime": "01:32:45.2000000"
    }
  },
  {
    "TextLocation": {
      "Start": 69310,
      "End": 69315
    },
    "TimeRange": {
      "StartTime": "01:32:45.2000000",
      "EndTime": "01:32:45.5300000"
    }
  },
  {
    "TextLocation": {
      "Start": 69316,
      "End": 69320
    },
    "TimeRange": {
      "StartTime": "01:32:45.5300000",
      "EndTime": "01:32:45.8300000"
    }
  },
  {
    "TextLocation": {
      "Start": 69321,
      "End": 69325
    },
    "TimeRange": {
      "StartTime": "01:32:45.8300000",
      "EndTime": "01:32:46.1000000"
    }
  },
  {
    "TextLocation": {
      "Start": 69328,
      "End": 69332
    },
    "TimeRange": {
      "StartTime": "01:32:46.1000000",
      "EndTime": "01:32:46.2200000"
    }
  },
  {
    "TextLocation": {
      "Start": 69333,
      "End": 69338
    },
    "TimeRange": {
      "StartTime": "01:32:46.2200000",
      "EndTime": "01:32:46.3400000"
    }
  },
  {
    "TextLocation": {
      "Start": 69339,
      "End": 69344
    },
    "TimeRange": {
      "StartTime": "01:32:46.3400000",
      "EndTime": "01:32:46.6100000"
    }
  },
  {
    "TextLocation": {
      "Start": 69345,
      "End": 69353
    },
    "TimeRange": {
      "StartTime": "01:32:46.6100000",
      "EndTime": "01:32:47.1000000"
    }
  },
  {
    "TextLocation": {
      "Start": 69356,
      "End": 69361
    },
    "TimeRange": {
      "StartTime": "01:32:47.2100000",
      "EndTime": "01:32:47.2700000"
    }
  },
  {
    "TextLocation": {
      "Start": 69362,
      "End": 69365
    },
    "TimeRange": {
      "StartTime": "01:32:47.3000000",
      "EndTime": "01:32:47.3900000"
    }
  },
  {
    "TextLocation": {
      "Start": 69366,
      "End": 69369
    },
    "TimeRange": {
      "StartTime": "01:32:47.3900000",
      "EndTime": "01:32:47.6000000"
    }
  },
  {
    "TextLocation": {
      "Start": 69370,
      "End": 69374
    },
    "TimeRange": {
      "StartTime": "01:32:47.6000000",
      "EndTime": "01:32:48.0200000"
    }
  },
  {
    "TextLocation": {
      "Start": 69375,
      "End": 69378
    },
    "TimeRange": {
      "StartTime": "01:32:48.0200000",
      "EndTime": "01:32:48.1400000"
    }
  },
  {
    "TextLocation": {
      "Start": 69381,
      "End": 69387
    },
    "TimeRange": {
      "StartTime": "01:32:48.3500000",
      "EndTime": "01:32:48.7700000"
    }
  },
  {
    "TextLocation": {
      "Start": 69389,
      "End": 69392
    },
    "TimeRange": {
      "StartTime": "01:32:48.7700000",
      "EndTime": "01:32:48.9200000"
    }
  },
  {
    "TextLocation": {
      "Start": 69393,
      "End": 69398
    },
    "TimeRange": {
      "StartTime": "01:32:48.9200000",
      "EndTime": "01:32:49.2500000"
    }
  },
  {
    "TextLocation": {
      "Start": 69401,
      "End": 69403
    },
    "TimeRange": {
      "StartTime": "01:32:49.3700000",
      "EndTime": "01:32:49.4900000"
    }
  },
  {
    "TextLocation": {
      "Start": 69405,
      "End": 69409
    },
    "TimeRange": {
      "StartTime": "01:32:49.4900000",
      "EndTime": "01:32:49.6100000"
    }
  },
  {
    "TextLocation": {
      "Start": 69410,
      "End": 69414
    },
    "TimeRange": {
      "StartTime": "01:32:49.6100000",
      "EndTime": "01:32:49.8200000"
    }
  },
  {
    "TextLocation": {
      "Start": 69417,
      "End": 69422
    },
    "TimeRange": {
      "StartTime": "01:32:49.8200000",
      "EndTime": "01:32:49.9700000"
    }
  },
  {
    "TextLocation": {
      "Start": 69423,
      "End": 69427
    },
    "TimeRange": {
      "StartTime": "01:32:49.9700000",
      "EndTime": "01:32:50.3600000"
    }
  },
  {
    "TextLocation": {
      "Start": 69428,
      "End": 69434
    },
    "TimeRange": {
      "StartTime": "01:32:50.6899999",
      "EndTime": "01:32:50.8700000"
    }
  },
  {
    "TextLocation": {
      "Start": 69435,
      "End": 69437
    },
    "TimeRange": {
      "StartTime": "01:32:50.8700000",
      "EndTime": "01:32:50.9600000"
    }
  },
  {
    "TextLocation": {
      "Start": 69438,
      "End": 69444
    },
    "TimeRange": {
      "StartTime": "01:32:50.9600000",
      "EndTime": "01:32:51.0800000"
    }
  },
  {
    "TextLocation": {
      "Start": 69445,
      "End": 69448
    },
    "TimeRange": {
      "StartTime": "01:32:51.0800000",
      "EndTime": "01:32:51.1700000"
    }
  },
  {
    "TextLocation": {
      "Start": 69449,
      "End": 69451
    },
    "TimeRange": {
      "StartTime": "01:32:51.2000000",
      "EndTime": "01:32:51.2900000"
    }
  },
  {
    "TextLocation": {
      "Start": 69452,
      "End": 69454
    },
    "TimeRange": {
      "StartTime": "01:32:51.2900000",
      "EndTime": "01:32:51.3800000"
    }
  },
  {
    "TextLocation": {
      "Start": 69455,
      "End": 69463
    },
    "TimeRange": {
      "StartTime": "01:32:51.3800000",
      "EndTime": "01:32:51.7100000"
    }
  },
  {
    "TextLocation": {
      "Start": 69464,
      "End": 69470
    },
    "TimeRange": {
      "StartTime": "01:32:51.7100000",
      "EndTime": "01:32:51.9500000"
    }
  },
  {
    "TextLocation": {
      "Start": 69471,
      "End": 69473
    },
    "TimeRange": {
      "StartTime": "01:32:51.9500000",
      "EndTime": "01:32:52.0400000"
    }
  },
  {
    "TextLocation": {
      "Start": 69474,
      "End": 69476
    },
    "TimeRange": {
      "StartTime": "01:32:52.0400000",
      "EndTime": "01:32:52.1300000"
    }
  },
  {
    "TextLocation": {
      "Start": 69477,
      "End": 69479
    },
    "TimeRange": {
      "StartTime": "01:32:52.1300000",
      "EndTime": "01:32:52.2200000"
    }
  },
  {
    "TextLocation": {
      "Start": 69480,
      "End": 69484
    },
    "TimeRange": {
      "StartTime": "01:32:52.2200000",
      "EndTime": "01:32:52.4300000"
    }
  },
  {
    "TextLocation": {
      "Start": 69485,
      "End": 69491
    },
    "TimeRange": {
      "StartTime": "01:32:52.4300000",
      "EndTime": "01:32:52.7900000"
    }
  },
  {
    "TextLocation": {
      "Start": 69492,
      "End": 69497
    },
    "TimeRange": {
      "StartTime": "01:32:52.7900000",
      "EndTime": "01:32:53"
    }
  },
  {
    "TextLocation": {
      "Start": 69498,
      "End": 69500
    },
    "TimeRange": {
      "StartTime": "01:32:53",
      "EndTime": "01:32:53.1800000"
    }
  },
  {
    "TextLocation": {
      "Start": 69503,
      "End": 69507
    },
    "TimeRange": {
      "StartTime": "01:32:53.1800000",
      "EndTime": "01:32:53.3300000"
    }
  },
  {
    "TextLocation": {
      "Start": 69508,
      "End": 69512
    },
    "TimeRange": {
      "StartTime": "01:32:53.3300000",
      "EndTime": "01:32:53.6300000"
    }
  },
  {
    "TextLocation": {
      "Start": 69513,
      "End": 69519
    },
    "TimeRange": {
      "StartTime": "01:32:54.3200000",
      "EndTime": "01:32:54.8000000"
    }
  },
  {
    "TextLocation": {
      "Start": 69520,
      "End": 69525
    },
    "TimeRange": {
      "StartTime": "01:32:54.8000000",
      "EndTime": "01:32:55.2800000"
    }
  },
  {
    "TextLocation": {
      "Start": 69526,
      "End": 69530
    },
    "TimeRange": {
      "StartTime": "01:32:55.5500000",
      "EndTime": "01:32:55.8200000"
    }
  },
  {
    "TextLocation": {
      "Start": 69531,
      "End": 69534
    },
    "TimeRange": {
      "StartTime": "01:32:55.8200000",
      "EndTime": "01:32:55.9100000"
    }
  },
  {
    "TextLocation": {
      "Start": 69535,
      "End": 69540
    },
    "TimeRange": {
      "StartTime": "01:32:55.9100000",
      "EndTime": "01:32:56.5100000"
    }
  },
  {
    "TextLocation": {
      "Start": 69541,
      "End": 69544
    },
    "TimeRange": {
      "StartTime": "01:32:56.5100000",
      "EndTime": "01:32:56.8400000"
    }
  },
  {
    "TextLocation": {
      "Start": 69545,
      "End": 69550
    },
    "TimeRange": {
      "StartTime": "01:32:56.8400000",
      "EndTime": "01:32:57.2900000"
    }
  },
  {
    "TextLocation": {
      "Start": 69551,
      "End": 69553
    },
    "TimeRange": {
      "StartTime": "01:32:57.2900000",
      "EndTime": "01:32:57.4100000"
    }
  },
  {
    "TextLocation": {
      "Start": 69554,
      "End": 69558
    },
    "TimeRange": {
      "StartTime": "01:32:57.4100000",
      "EndTime": "01:32:57.6200000"
    }
  },
  {
    "TextLocation": {
      "Start": 69559,
      "End": 69567
    },
    "TimeRange": {
      "StartTime": "01:32:57.6200000",
      "EndTime": "01:32:58.4900000"
    }
  },
  {
    "TextLocation": {
      "Start": 69570,
      "End": 69578
    },
    "TimeRange": {
      "StartTime": "01:33:01.3700000",
      "EndTime": "01:33:01.7299999"
    }
  },
  {
    "TextLocation": {
      "Start": 69579,
      "End": 69581
    },
    "TimeRange": {
      "StartTime": "01:33:01.7299999",
      "EndTime": "01:33:01.8500000"
    }
  },
  {
    "TextLocation": {
      "Start": 69582,
      "End": 69586
    },
    "TimeRange": {
      "StartTime": "01:33:01.8500000",
      "EndTime": "01:33:02.1800000"
    }
  },
  {
    "TextLocation": {
      "Start": 69587,
      "End": 69589
    },
    "TimeRange": {
      "StartTime": "01:33:02.1800000",
      "EndTime": "01:33:02.3000000"
    }
  },
  {
    "TextLocation": {
      "Start": 69590,
      "End": 69594
    },
    "TimeRange": {
      "StartTime": "01:33:02.3000000",
      "EndTime": "01:33:02.6600000"
    }
  },
  {
    "TextLocation": {
      "Start": 69597,
      "End": 69599
    },
    "TimeRange": {
      "StartTime": "01:33:03.3800000",
      "EndTime": "01:33:03.5900000"
    }
  },
  {
    "TextLocation": {
      "Start": 69600,
      "End": 69606
    },
    "TimeRange": {
      "StartTime": "01:33:03.5900000",
      "EndTime": "01:33:03.8900000"
    }
  },
  {
    "TextLocation": {
      "Start": 69607,
      "End": 69611
    },
    "TimeRange": {
      "StartTime": "01:33:03.8900000",
      "EndTime": "01:33:04.0100000"
    }
  },
  {
    "TextLocation": {
      "Start": 69612,
      "End": 69617
    },
    "TimeRange": {
      "StartTime": "01:33:04.0100000",
      "EndTime": "01:33:04.2100000"
    }
  },
  {
    "TextLocation": {
      "Start": 69618,
      "End": 69621
    },
    "TimeRange": {
      "StartTime": "01:33:04.2200000",
      "EndTime": "01:33:04.3400000"
    }
  },
  {
    "TextLocation": {
      "Start": 69622,
      "End": 69625
    },
    "TimeRange": {
      "StartTime": "01:33:04.3400000",
      "EndTime": "01:33:04.4300000"
    }
  },
  {
    "TextLocation": {
      "Start": 69626,
      "End": 69631
    },
    "TimeRange": {
      "StartTime": "01:33:04.4300000",
      "EndTime": "01:33:04.7900000"
    }
  },
  {
    "TextLocation": {
      "Start": 69634,
      "End": 69637
    },
    "TimeRange": {
      "StartTime": "01:33:04.8200000",
      "EndTime": "01:33:05.0300000"
    }
  },
  {
    "TextLocation": {
      "Start": 69638,
      "End": 69643
    },
    "TimeRange": {
      "StartTime": "01:33:05.0300000",
      "EndTime": "01:33:05.1800000"
    }
  },
  {
    "TextLocation": {
      "Start": 69644,
      "End": 69647
    },
    "TimeRange": {
      "StartTime": "01:33:05.1800000",
      "EndTime": "01:33:05.3300000"
    }
  },
  {
    "TextLocation": {
      "Start": 69648,
      "End": 69651
    },
    "TimeRange": {
      "StartTime": "01:33:05.3300000",
      "EndTime": "01:33:05.5100000"
    }
  },
  {
    "TextLocation": {
      "Start": 69652,
      "End": 69654
    },
    "TimeRange": {
      "StartTime": "01:33:05.5100000",
      "EndTime": "01:33:05.7200000"
    }
  },
  {
    "TextLocation": {
      "Start": 69655,
      "End": 69659
    },
    "TimeRange": {
      "StartTime": "01:33:05.7200000",
      "EndTime": "01:33:05.9000000"
    }
  },
  {
    "TextLocation": {
      "Start": 69660,
      "End": 69665
    },
    "TimeRange": {
      "StartTime": "01:33:05.9000000",
      "EndTime": "01:33:06.4399999"
    }
  },
  {
    "TextLocation": {
      "Start": 69667,
      "End": 69670
    },
    "TimeRange": {
      "StartTime": "01:33:06.7700000",
      "EndTime": "01:33:07.0400000"
    }
  },
  {
    "TextLocation": {
      "Start": 69671,
      "End": 69675
    },
    "TimeRange": {
      "StartTime": "01:33:07.3100000",
      "EndTime": "01:33:07.6400000"
    }
  },
  {
    "TextLocation": {
      "Start": 69678,
      "End": 69680
    },
    "TimeRange": {
      "StartTime": "01:33:07.6800000",
      "EndTime": "01:33:07.8500000"
    }
  },
  {
    "TextLocation": {
      "Start": 69681,
      "End": 69686
    },
    "TimeRange": {
      "StartTime": "01:33:08.0300000",
      "EndTime": "01:33:08.2700000"
    }
  },
  {
    "TextLocation": {
      "Start": 69687,
      "End": 69692
    },
    "TimeRange": {
      "StartTime": "01:33:08.2700000",
      "EndTime": "01:33:08.5100000"
    }
  },
  {
    "TextLocation": {
      "Start": 69693,
      "End": 69699
    },
    "TimeRange": {
      "StartTime": "01:33:08.5100000",
      "EndTime": "01:33:08.8700000"
    }
  },
  {
    "TextLocation": {
      "Start": 69702,
      "End": 69705
    },
    "TimeRange": {
      "StartTime": "01:33:08.8700000",
      "EndTime": "01:33:09.3200000"
    }
  },
  {
    "TextLocation": {
      "Start": 69708,
      "End": 69711
    },
    "TimeRange": {
      "StartTime": "01:33:09.5600000",
      "EndTime": "01:33:09.7400000"
    }
  },
  {
    "TextLocation": {
      "Start": 69712,
      "End": 69717
    },
    "TimeRange": {
      "StartTime": "01:33:09.7400000",
      "EndTime": "01:33:09.8900000"
    }
  },
  {
    "TextLocation": {
      "Start": 69718,
      "End": 69723
    },
    "TimeRange": {
      "StartTime": "01:33:09.8900000",
      "EndTime": "01:33:09.9799999"
    }
  },
  {
    "TextLocation": {
      "Start": 69724,
      "End": 69730
    },
    "TimeRange": {
      "StartTime": "01:33:09.9799999",
      "EndTime": "01:33:10.3100000"
    }
  },
  {
    "TextLocation": {
      "Start": 69731,
      "End": 69736
    },
    "TimeRange": {
      "StartTime": "01:33:10.3100000",
      "EndTime": "01:33:10.8200000"
    }
  },
  {
    "TextLocation": {
      "Start": 69739,
      "End": 69741
    },
    "TimeRange": {
      "StartTime": "01:33:12.5000000",
      "EndTime": "01:33:12.7700000"
    }
  },
  {
    "TextLocation": {
      "Start": 69742,
      "End": 69745
    },
    "TimeRange": {
      "StartTime": "01:33:12.7700000",
      "EndTime": "01:33:12.8600000"
    }
  },
  {
    "TextLocation": {
      "Start": 69746,
      "End": 69752
    },
    "TimeRange": {
      "StartTime": "01:33:12.8600000",
      "EndTime": "01:33:13.1300000"
    }
  },
  {
    "TextLocation": {
      "Start": 69753,
      "End": 69757
    },
    "TimeRange": {
      "StartTime": "01:33:13.1300000",
      "EndTime": "01:33:13.5800000"
    }
  },
  {
    "TextLocation": {
      "Start": 69760,
      "End": 69765
    },
    "TimeRange": {
      "StartTime": "01:33:14.5800000",
      "EndTime": "01:33:14.8800000"
    }
  },
  {
    "TextLocation": {
      "Start": 69766,
      "End": 69769
    },
    "TimeRange": {
      "StartTime": "01:33:14.8800000",
      "EndTime": "01:33:15"
    }
  },
  {
    "TextLocation": {
      "Start": 69770,
      "End": 69773
    },
    "TimeRange": {
      "StartTime": "01:33:15",
      "EndTime": "01:33:15.2400000"
    }
  },
  {
    "TextLocation": {
      "Start": 69774,
      "End": 69782
    },
    "TimeRange": {
      "StartTime": "01:33:15.2400000",
      "EndTime": "01:33:15.6300000"
    }
  },
  {
    "TextLocation": {
      "Start": 69783,
      "End": 69791
    },
    "TimeRange": {
      "StartTime": "01:33:15.6300000",
      "EndTime": "01:33:16.3200000"
    }
  },
  {
    "TextLocation": {
      "Start": 69792,
      "End": 69796
    },
    "TimeRange": {
      "StartTime": "01:33:16.7700000",
      "EndTime": "01:33:16.9700000"
    }
  },
  {
    "TextLocation": {
      "Start": 69797,
      "End": 69799
    },
    "TimeRange": {
      "StartTime": "01:33:17.1600000",
      "EndTime": "01:33:17.2700000"
    }
  },
  {
    "TextLocation": {
      "Start": 69800,
      "End": 69803
    },
    "TimeRange": {
      "StartTime": "01:33:17.3100000",
      "EndTime": "01:33:17.6100000"
    }
  },
  {
    "TextLocation": {
      "Start": 69804,
      "End": 69806
    },
    "TimeRange": {
      "StartTime": "01:33:17.6100000",
      "EndTime": "01:33:17.7600000"
    }
  },
  {
    "TextLocation": {
      "Start": 69807,
      "End": 69810
    },
    "TimeRange": {
      "StartTime": "01:33:17.7600000",
      "EndTime": "01:33:17.8500000"
    }
  },
  {
    "TextLocation": {
      "Start": 69811,
      "End": 69818
    },
    "TimeRange": {
      "StartTime": "01:33:17.8500000",
      "EndTime": "01:33:18.1800000"
    }
  },
  {
    "TextLocation": {
      "Start": 69819,
      "End": 69823
    },
    "TimeRange": {
      "StartTime": "01:33:18.1800000",
      "EndTime": "01:33:18.3000000"
    }
  },
  {
    "TextLocation": {
      "Start": 69824,
      "End": 69826
    },
    "TimeRange": {
      "StartTime": "01:33:18.3000000",
      "EndTime": "01:33:18.7500000"
    }
  },
  {
    "TextLocation": {
      "Start": 69829,
      "End": 69834
    },
    "TimeRange": {
      "StartTime": "01:33:18.9399999",
      "EndTime": "01:33:19.1700000"
    }
  },
  {
    "TextLocation": {
      "Start": 69835,
      "End": 69837
    },
    "TimeRange": {
      "StartTime": "01:33:19.1700000",
      "EndTime": "01:33:19.2600000"
    }
  },
  {
    "TextLocation": {
      "Start": 69838,
      "End": 69842
    },
    "TimeRange": {
      "StartTime": "01:33:19.2600000",
      "EndTime": "01:33:19.4100000"
    }
  },
  {
    "TextLocation": {
      "Start": 69843,
      "End": 69848
    },
    "TimeRange": {
      "StartTime": "01:33:19.4100000",
      "EndTime": "01:33:19.7100000"
    }
  },
  {
    "TextLocation": {
      "Start": 69856,
      "End": 69857
    },
    "TimeRange": {
      "StartTime": "01:33:43.7299999",
      "EndTime": "01:33:44.5600000"
    }
  },
  {
    "TextLocation": {
      "Start": 69858,
      "End": 69864
    },
    "TimeRange": {
      "StartTime": "01:33:44.8400000",
      "EndTime": "01:33:45.0500000"
    }
  },
  {
    "TextLocation": {
      "Start": 69865,
      "End": 69869
    },
    "TimeRange": {
      "StartTime": "01:33:45.0800000",
      "EndTime": "01:33:45.2400000"
    }
  },
  {
    "TextLocation": {
      "Start": 69870,
      "End": 69872
    },
    "TimeRange": {
      "StartTime": "01:33:45.2600000",
      "EndTime": "01:33:45.3200000"
    }
  },
  {
    "TextLocation": {
      "Start": 69873,
      "End": 69875
    },
    "TimeRange": {
      "StartTime": "01:33:45.3200000",
      "EndTime": "01:33:45.4600000"
    }
  },
  {
    "TextLocation": {
      "Start": 69876,
      "End": 69878
    },
    "TimeRange": {
      "StartTime": "01:33:45.4900000",
      "EndTime": "01:33:45.5800000"
    }
  },
  {
    "TextLocation": {
      "Start": 69881,
      "End": 69883
    },
    "TimeRange": {
      "StartTime": "01:33:46.3100000",
      "EndTime": "01:33:46.7299999"
    }
  },
  {
    "TextLocation": {
      "Start": 69884,
      "End": 69888
    },
    "TimeRange": {
      "StartTime": "01:33:46.7299999",
      "EndTime": "01:33:46.9399999"
    }
  },
  {
    "TextLocation": {
      "Start": 69889,
      "End": 69892
    },
    "TimeRange": {
      "StartTime": "01:33:46.9399999",
      "EndTime": "01:33:47.0900000"
    }
  },
  {
    "TextLocation": {
      "Start": 69893,
      "End": 69898
    },
    "TimeRange": {
      "StartTime": "01:33:47.0900000",
      "EndTime": "01:33:47.3300000"
    }
  },
  {
    "TextLocation": {
      "Start": 69901,
      "End": 69904
    },
    "TimeRange": {
      "StartTime": "01:33:48.7100000",
      "EndTime": "01:33:48.9200000"
    }
  },
  {
    "TextLocation": {
      "Start": 69905,
      "End": 69909
    },
    "TimeRange": {
      "StartTime": "01:33:48.9200000",
      "EndTime": "01:33:49.1300000"
    }
  },
  {
    "TextLocation": {
      "Start": 69910,
      "End": 69913
    },
    "TimeRange": {
      "StartTime": "01:33:49.1300000",
      "EndTime": "01:33:49.3700000"
    }
  },
  {
    "TextLocation": {
      "Start": 69914,
      "End": 69920
    },
    "TimeRange": {
      "StartTime": "01:33:49.3700000",
      "EndTime": "01:33:49.7000000"
    }
  },
  {
    "TextLocation": {
      "Start": 69921,
      "End": 69924
    },
    "TimeRange": {
      "StartTime": "01:33:49.7000000",
      "EndTime": "01:33:49.8500000"
    }
  },
  {
    "TextLocation": {
      "Start": 69925,
      "End": 69928
    },
    "TimeRange": {
      "StartTime": "01:33:49.8500000",
      "EndTime": "01:33:50.1500000"
    }
  },
  {
    "TextLocation": {
      "Start": 69929,
      "End": 69936
    },
    "TimeRange": {
      "StartTime": "01:33:50.1500000",
      "EndTime": "01:33:50.5100000"
    }
  },
  {
    "TextLocation": {
      "Start": 69937,
      "End": 69939
    },
    "TimeRange": {
      "StartTime": "01:33:50.5100000",
      "EndTime": "01:33:50.6300000"
    }
  },
  {
    "TextLocation": {
      "Start": 69940,
      "End": 69943
    },
    "TimeRange": {
      "StartTime": "01:33:50.6300000",
      "EndTime": "01:33:50.8100000"
    }
  },
  {
    "TextLocation": {
      "Start": 69944,
      "End": 69956
    },
    "TimeRange": {
      "StartTime": "01:33:50.8100000",
      "EndTime": "01:33:51.3800000"
    }
  },
  {
    "TextLocation": {
      "Start": 69957,
      "End": 69961
    },
    "TimeRange": {
      "StartTime": "01:33:51.3800000",
      "EndTime": "01:33:51.5300000"
    }
  },
  {
    "TextLocation": {
      "Start": 69962,
      "End": 69968
    },
    "TimeRange": {
      "StartTime": "01:33:51.5300000",
      "EndTime": "01:33:52.0700000"
    }
  },
  {
    "TextLocation": {
      "Start": 69971,
      "End": 69974
    },
    "TimeRange": {
      "StartTime": "01:33:52.3100000",
      "EndTime": "01:33:52.4600000"
    }
  },
  {
    "TextLocation": {
      "Start": 69975,
      "End": 69979
    },
    "TimeRange": {
      "StartTime": "01:33:52.4600000",
      "EndTime": "01:33:52.6400000"
    }
  },
  {
    "TextLocation": {
      "Start": 69980,
      "End": 69986
    },
    "TimeRange": {
      "StartTime": "01:33:52.6400000",
      "EndTime": "01:33:52.9100000"
    }
  },
  {
    "TextLocation": {
      "Start": 69987,
      "End": 69990
    },
    "TimeRange": {
      "StartTime": "01:33:52.9100000",
      "EndTime": "01:33:53"
    }
  },
  {
    "TextLocation": {
      "Start": 69991,
      "End": 69995
    },
    "TimeRange": {
      "StartTime": "01:33:53",
      "EndTime": "01:33:53.3000000"
    }
  },
  {
    "TextLocation": {
      "Start": 69996,
      "End": 69998
    },
    "TimeRange": {
      "StartTime": "01:33:53.3000000",
      "EndTime": "01:33:53.5700000"
    }
  },
  {
    "TextLocation": {
      "Start": 69999,
      "End": 70002
    },
    "TimeRange": {
      "StartTime": "01:33:53.7500000",
      "EndTime": "01:33:54.1700000"
    }
  },
  {
    "TextLocation": {
      "Start": 70003,
      "End": 70008
    },
    "TimeRange": {
      "StartTime": "01:33:54.1700000",
      "EndTime": "01:33:54.5000000"
    }
  },
  {
    "TextLocation": {
      "Start": 70009,
      "End": 70015
    },
    "TimeRange": {
      "StartTime": "01:33:54.5000000",
      "EndTime": "01:33:54.8600000"
    }
  },
  {
    "TextLocation": {
      "Start": 70016,
      "End": 70019
    },
    "TimeRange": {
      "StartTime": "01:33:54.8600000",
      "EndTime": "01:33:55.0100000"
    }
  },
  {
    "TextLocation": {
      "Start": 70020,
      "End": 70024
    },
    "TimeRange": {
      "StartTime": "01:33:55.0100000",
      "EndTime": "01:33:55.2800000"
    }
  },
  {
    "TextLocation": {
      "Start": 70025,
      "End": 70030
    },
    "TimeRange": {
      "StartTime": "01:33:55.2800000",
      "EndTime": "01:33:55.7600000"
    }
  },
  {
    "TextLocation": {
      "Start": 70032,
      "End": 70035
    },
    "TimeRange": {
      "StartTime": "01:33:55.9700000",
      "EndTime": "01:33:56.2100000"
    }
  },
  {
    "TextLocation": {
      "Start": 70036,
      "End": 70039
    },
    "TimeRange": {
      "StartTime": "01:33:56.2100000",
      "EndTime": "01:33:56.4200000"
    }
  },
  {
    "TextLocation": {
      "Start": 70040,
      "End": 70043
    },
    "TimeRange": {
      "StartTime": "01:33:56.4200000",
      "EndTime": "01:33:56.5700000"
    }
  },
  {
    "TextLocation": {
      "Start": 70044,
      "End": 70050
    },
    "TimeRange": {
      "StartTime": "01:33:56.5700000",
      "EndTime": "01:33:56.9600000"
    }
  },
  {
    "TextLocation": {
      "Start": 70051,
      "End": 70055
    },
    "TimeRange": {
      "StartTime": "01:33:56.9600000",
      "EndTime": "01:33:57.5300000"
    }
  },
  {
    "TextLocation": {
      "Start": 70056,
      "End": 70059
    },
    "TimeRange": {
      "StartTime": "01:33:57.5300000",
      "EndTime": "01:33:57.7700000"
    }
  },
  {
    "TextLocation": {
      "Start": 70060,
      "End": 70063
    },
    "TimeRange": {
      "StartTime": "01:33:57.7700000",
      "EndTime": "01:33:57.9799999"
    }
  },
  {
    "TextLocation": {
      "Start": 70066,
      "End": 70072
    },
    "TimeRange": {
      "StartTime": "01:33:59.0900000",
      "EndTime": "01:33:59.8400000"
    }
  },
  {
    "TextLocation": {
      "Start": 70075,
      "End": 70078
    },
    "TimeRange": {
      "StartTime": "01:33:59.8400000",
      "EndTime": "01:34:00.1100000"
    }
  },
  {
    "TextLocation": {
      "Start": 70079,
      "End": 70084
    },
    "TimeRange": {
      "StartTime": "01:34:00.1100000",
      "EndTime": "01:34:00.4200000"
    }
  },
  {
    "TextLocation": {
      "Start": 70085,
      "End": 70087
    },
    "TimeRange": {
      "StartTime": "01:34:00.4200000",
      "EndTime": "01:34:00.4700000"
    }
  },
  {
    "TextLocation": {
      "Start": 70088,
      "End": 70092
    },
    "TimeRange": {
      "StartTime": "01:34:00.4700000",
      "EndTime": "01:34:00.5600000"
    }
  },
  {
    "TextLocation": {
      "Start": 70095,
      "End": 70098
    },
    "TimeRange": {
      "StartTime": "01:34:00.5600000",
      "EndTime": "01:34:00.6800000"
    }
  },
  {
    "TextLocation": {
      "Start": 70099,
      "End": 70102
    },
    "TimeRange": {
      "StartTime": "01:34:00.6800000",
      "EndTime": "01:34:00.8600000"
    }
  },
  {
    "TextLocation": {
      "Start": 70103,
      "End": 70110
    },
    "TimeRange": {
      "StartTime": "01:34:00.8600000",
      "EndTime": "01:34:01.0400000"
    }
  },
  {
    "TextLocation": {
      "Start": 70111,
      "End": 70113
    },
    "TimeRange": {
      "StartTime": "01:34:01.0400000",
      "EndTime": "01:34:01.1300000"
    }
  },
  {
    "TextLocation": {
      "Start": 70114,
      "End": 70118
    },
    "TimeRange": {
      "StartTime": "01:34:01.1300000",
      "EndTime": "01:34:01.4000000"
    }
  },
  {
    "TextLocation": {
      "Start": 70119,
      "End": 70124
    },
    "TimeRange": {
      "StartTime": "01:34:01.4000000",
      "EndTime": "01:34:01.7000000"
    }
  },
  {
    "TextLocation": {
      "Start": 70125,
      "End": 70129
    },
    "TimeRange": {
      "StartTime": "01:34:01.7000000",
      "EndTime": "01:34:02.2100000"
    }
  },
  {
    "TextLocation": {
      "Start": 70137,
      "End": 70140
    },
    "TimeRange": {
      "StartTime": "01:34:02.2100000",
      "EndTime": "01:34:02.5400000"
    }
  },
  {
    "TextLocation": {
      "Start": 70141,
      "End": 70144
    },
    "TimeRange": {
      "StartTime": "01:34:02.5400000",
      "EndTime": "01:34:02.7500000"
    }
  },
  {
    "TextLocation": {
      "Start": 70145,
      "End": 70154
    },
    "TimeRange": {
      "StartTime": "01:34:02.7500000",
      "EndTime": "01:34:03.0500000"
    }
  },
  {
    "TextLocation": {
      "Start": 70162,
      "End": 70165
    },
    "TimeRange": {
      "StartTime": "01:34:03.0500000",
      "EndTime": "01:34:03.2000000"
    }
  },
  {
    "TextLocation": {
      "Start": 70166,
      "End": 70170
    },
    "TimeRange": {
      "StartTime": "01:34:03.2000000",
      "EndTime": "01:34:03.3800000"
    }
  },
  {
    "TextLocation": {
      "Start": 70171,
      "End": 70176
    },
    "TimeRange": {
      "StartTime": "01:34:03.3800000",
      "EndTime": "01:34:03.5300000"
    }
  },
  {
    "TextLocation": {
      "Start": 70177,
      "End": 70181
    },
    "TimeRange": {
      "StartTime": "01:34:03.5300000",
      "EndTime": "01:34:03.7100000"
    }
  },
  {
    "TextLocation": {
      "Start": 70182,
      "End": 70186
    },
    "TimeRange": {
      "StartTime": "01:34:03.7100000",
      "EndTime": "01:34:03.9200000"
    }
  },
  {
    "TextLocation": {
      "Start": 70187,
      "End": 70191
    },
    "TimeRange": {
      "StartTime": "01:34:03.9200000",
      "EndTime": "01:34:04.0100000"
    }
  },
  {
    "TextLocation": {
      "Start": 70192,
      "End": 70195
    },
    "TimeRange": {
      "StartTime": "01:34:04.0100000",
      "EndTime": "01:34:04.1300000"
    }
  },
  {
    "TextLocation": {
      "Start": 70196,
      "End": 70198
    },
    "TimeRange": {
      "StartTime": "01:34:04.1300000",
      "EndTime": "01:34:04.2200000"
    }
  },
  {
    "TextLocation": {
      "Start": 70199,
      "End": 70202
    },
    "TimeRange": {
      "StartTime": "01:34:04.2200000",
      "EndTime": "01:34:04.3100000"
    }
  },
  {
    "TextLocation": {
      "Start": 70203,
      "End": 70208
    },
    "TimeRange": {
      "StartTime": "01:34:04.3100000",
      "EndTime": "01:34:04.5800000"
    }
  },
  {
    "TextLocation": {
      "Start": 70209,
      "End": 70212
    },
    "TimeRange": {
      "StartTime": "01:34:04.5800000",
      "EndTime": "01:34:04.7299999"
    }
  },
  {
    "TextLocation": {
      "Start": 70213,
      "End": 70216
    },
    "TimeRange": {
      "StartTime": "01:34:04.7299999",
      "EndTime": "01:34:04.7900000"
    }
  },
  {
    "TextLocation": {
      "Start": 70217,
      "End": 70221
    },
    "TimeRange": {
      "StartTime": "01:34:04.7900000",
      "EndTime": "01:34:05.1200000"
    }
  },
  {
    "TextLocation": {
      "Start": 70224,
      "End": 70225
    },
    "TimeRange": {
      "StartTime": "01:34:08.0300000",
      "EndTime": "01:34:08.2000000"
    }
  },
  {
    "TextLocation": {
      "Start": 70228,
      "End": 70232
    },
    "TimeRange": {
      "StartTime": "01:34:08.2400000",
      "EndTime": "01:34:08.4500000"
    }
  },
  {
    "TextLocation": {
      "Start": 70233,
      "End": 70240
    },
    "TimeRange": {
      "StartTime": "01:34:08.4500000",
      "EndTime": "01:34:08.6600000"
    }
  },
  {
    "TextLocation": {
      "Start": 70241,
      "End": 70247
    },
    "TimeRange": {
      "StartTime": "01:34:08.6600000",
      "EndTime": "01:34:08.9000000"
    }
  },
  {
    "TextLocation": {
      "Start": 70248,
      "End": 70251
    },
    "TimeRange": {
      "StartTime": "01:34:08.9000000",
      "EndTime": "01:34:08.9900000"
    }
  },
  {
    "TextLocation": {
      "Start": 70252,
      "End": 70255
    },
    "TimeRange": {
      "StartTime": "01:34:08.9900000",
      "EndTime": "01:34:09.1400000"
    }
  },
  {
    "TextLocation": {
      "Start": 70256,
      "End": 70258
    },
    "TimeRange": {
      "StartTime": "01:34:09.1400000",
      "EndTime": "01:34:09.2299999"
    }
  },
  {
    "TextLocation": {
      "Start": 70259,
      "End": 70262
    },
    "TimeRange": {
      "StartTime": "01:34:09.2299999",
      "EndTime": "01:34:09.3800000"
    }
  },
  {
    "TextLocation": {
      "Start": 70263,
      "End": 70271
    },
    "TimeRange": {
      "StartTime": "01:34:09.3800000",
      "EndTime": "01:34:09.8900000"
    }
  },
  {
    "TextLocation": {
      "Start": 70274,
      "End": 70278
    },
    "TimeRange": {
      "StartTime": "01:34:13.9000000",
      "EndTime": "01:34:14.1400000"
    }
  },
  {
    "TextLocation": {
      "Start": 70279,
      "End": 70287
    },
    "TimeRange": {
      "StartTime": "01:34:14.1400000",
      "EndTime": "01:34:14.6200000"
    }
  },
  {
    "TextLocation": {
      "Start": 70288,
      "End": 70292
    },
    "TimeRange": {
      "StartTime": "01:34:14.6200000",
      "EndTime": "01:34:14.7700000"
    }
  },
  {
    "TextLocation": {
      "Start": 70293,
      "End": 70295
    },
    "TimeRange": {
      "StartTime": "01:34:14.7700000",
      "EndTime": "01:34:14.8600000"
    }
  },
  {
    "TextLocation": {
      "Start": 70296,
      "End": 70301
    },
    "TimeRange": {
      "StartTime": "01:34:14.8600000",
      "EndTime": "01:34:15.1300000"
    }
  },
  {
    "TextLocation": {
      "Start": 70302,
      "End": 70305
    },
    "TimeRange": {
      "StartTime": "01:34:15.1300000",
      "EndTime": "01:34:15.2800000"
    }
  },
  {
    "TextLocation": {
      "Start": 70306,
      "End": 70310
    },
    "TimeRange": {
      "StartTime": "01:34:15.2800000",
      "EndTime": "01:34:15.4000000"
    }
  },
  {
    "TextLocation": {
      "Start": 70311,
      "End": 70313
    },
    "TimeRange": {
      "StartTime": "01:34:15.4000000",
      "EndTime": "01:34:15.7900000"
    }
  },
  {
    "TextLocation": {
      "Start": 70314,
      "End": 70318
    },
    "TimeRange": {
      "StartTime": "01:34:15.7900000",
      "EndTime": "01:34:15.9100000"
    }
  },
  {
    "TextLocation": {
      "Start": 70319,
      "End": 70323
    },
    "TimeRange": {
      "StartTime": "01:34:15.9100000",
      "EndTime": "01:34:16.1200000"
    }
  },
  {
    "TextLocation": {
      "Start": 70324,
      "End": 70327
    },
    "TimeRange": {
      "StartTime": "01:34:16.1200000",
      "EndTime": "01:34:16.2400000"
    }
  },
  {
    "TextLocation": {
      "Start": 70328,
      "End": 70331
    },
    "TimeRange": {
      "StartTime": "01:34:16.2400000",
      "EndTime": "01:34:16.3000000"
    }
  },
  {
    "TextLocation": {
      "Start": 70332,
      "End": 70336
    },
    "TimeRange": {
      "StartTime": "01:34:16.3000000",
      "EndTime": "01:34:16.4799999"
    }
  },
  {
    "TextLocation": {
      "Start": 70339,
      "End": 70343
    },
    "TimeRange": {
      "StartTime": "01:34:20.2299999",
      "EndTime": "01:34:20.3300000"
    }
  },
  {
    "TextLocation": {
      "Start": 70345,
      "End": 70348
    },
    "TimeRange": {
      "StartTime": "01:34:20.4600000",
      "EndTime": "01:34:20.6400000"
    }
  },
  {
    "TextLocation": {
      "Start": 70349,
      "End": 70354
    },
    "TimeRange": {
      "StartTime": "01:34:20.6400000",
      "EndTime": "01:34:20.8500000"
    }
  },
  {
    "TextLocation": {
      "Start": 70355,
      "End": 70358
    },
    "TimeRange": {
      "StartTime": "01:34:20.8500000",
      "EndTime": "01:34:20.9399999"
    }
  },
  {
    "TextLocation": {
      "Start": 70359,
      "End": 70364
    },
    "TimeRange": {
      "StartTime": "01:34:20.9399999",
      "EndTime": "01:34:21.1200000"
    }
  },
  {
    "TextLocation": {
      "Start": 70365,
      "End": 70367
    },
    "TimeRange": {
      "StartTime": "01:34:21.1200000",
      "EndTime": "01:34:21.2100000"
    }
  },
  {
    "TextLocation": {
      "Start": 70368,
      "End": 70373
    },
    "TimeRange": {
      "StartTime": "01:34:21.2100000",
      "EndTime": "01:34:21.3900000"
    }
  },
  {
    "TextLocation": {
      "Start": 70374,
      "End": 70379
    },
    "TimeRange": {
      "StartTime": "01:34:21.3900000",
      "EndTime": "01:34:22.0500000"
    }
  },
  {
    "TextLocation": {
      "Start": 70382,
      "End": 70386
    },
    "TimeRange": {
      "StartTime": "01:34:29.8500000",
      "EndTime": "01:34:30.0900000"
    }
  },
  {
    "TextLocation": {
      "Start": 70387,
      "End": 70391
    },
    "TimeRange": {
      "StartTime": "01:34:30.0900000",
      "EndTime": "01:34:30.5500000"
    }
  },
  {
    "TextLocation": {
      "Start": 70394,
      "End": 70401
    },
    "TimeRange": {
      "StartTime": "01:34:30.6300000",
      "EndTime": "01:34:31.2900000"
    }
  },
  {
    "TextLocation": {
      "Start": 70402,
      "End": 70406
    },
    "TimeRange": {
      "StartTime": "01:34:31.5600000",
      "EndTime": "01:34:31.8900000"
    }
  },
  {
    "TextLocation": {
      "Start": 70407,
      "End": 70409
    },
    "TimeRange": {
      "StartTime": "01:34:31.8900000",
      "EndTime": "01:34:32.0400000"
    }
  },
  {
    "TextLocation": {
      "Start": 70410,
      "End": 70413
    },
    "TimeRange": {
      "StartTime": "01:34:32.0400000",
      "EndTime": "01:34:32.4600000"
    }
  },
  {
    "TextLocation": {
      "Start": 70414,
      "End": 70416
    },
    "TimeRange": {
      "StartTime": "01:34:32.4600000",
      "EndTime": "01:34:32.8500000"
    }
  },
  {
    "TextLocation": {
      "Start": 70417,
      "End": 70423
    },
    "TimeRange": {
      "StartTime": "01:34:32.8500000",
      "EndTime": "01:34:33.2100000"
    }
  },
  {
    "TextLocation": {
      "Start": 70424,
      "End": 70431
    },
    "TimeRange": {
      "StartTime": "01:34:33.2100000",
      "EndTime": "01:34:33.5100000"
    }
  },
  {
    "TextLocation": {
      "Start": 70432,
      "End": 70435
    },
    "TimeRange": {
      "StartTime": "01:34:33.5100000",
      "EndTime": "01:34:33.6300000"
    }
  },
  {
    "TextLocation": {
      "Start": 70436,
      "End": 70440
    },
    "TimeRange": {
      "StartTime": "01:34:33.6300000",
      "EndTime": "01:34:33.7500000"
    }
  },
  {
    "TextLocation": {
      "Start": 70441,
      "End": 70447
    },
    "TimeRange": {
      "StartTime": "01:34:33.7500000",
      "EndTime": "01:34:34.1700000"
    }
  },
  {
    "TextLocation": {
      "Start": 70449,
      "End": 70451
    },
    "TimeRange": {
      "StartTime": "01:34:34.1700000",
      "EndTime": "01:34:34.2900000"
    }
  },
  {
    "TextLocation": {
      "Start": 70452,
      "End": 70459
    },
    "TimeRange": {
      "StartTime": "01:34:34.2900000",
      "EndTime": "01:34:34.5300000"
    }
  },
  {
    "TextLocation": {
      "Start": 70460,
      "End": 70467
    },
    "TimeRange": {
      "StartTime": "01:34:34.5300000",
      "EndTime": "01:34:34.7200000"
    }
  },
  {
    "TextLocation": {
      "Start": 70468,
      "End": 70471
    },
    "TimeRange": {
      "StartTime": "01:34:34.7200000",
      "EndTime": "01:34:34.7700000"
    }
  },
  {
    "TextLocation": {
      "Start": 70472,
      "End": 70476
    },
    "TimeRange": {
      "StartTime": "01:34:34.7700000",
      "EndTime": "01:34:34.8900000"
    }
  },
  {
    "TextLocation": {
      "Start": 70477,
      "End": 70482
    },
    "TimeRange": {
      "StartTime": "01:34:34.8900000",
      "EndTime": "01:34:35.2800000"
    }
  },
  {
    "TextLocation": {
      "Start": 70485,
      "End": 70489
    },
    "TimeRange": {
      "StartTime": "01:34:37.6800000",
      "EndTime": "01:34:37.8200000"
    }
  },
  {
    "TextLocation": {
      "Start": 70490,
      "End": 70495
    },
    "TimeRange": {
      "StartTime": "01:34:37.9799999",
      "EndTime": "01:34:38.2800000"
    }
  },
  {
    "TextLocation": {
      "Start": 70496,
      "End": 70500
    },
    "TimeRange": {
      "StartTime": "01:34:38.2800000",
      "EndTime": "01:34:38.7299999"
    }
  },
  {
    "TextLocation": {
      "Start": 70503,
      "End": 70507
    },
    "TimeRange": {
      "StartTime": "01:34:40.1000000",
      "EndTime": "01:34:40.3800000"
    }
  },
  {
    "TextLocation": {
      "Start": 70510,
      "End": 70514
    },
    "TimeRange": {
      "StartTime": "01:34:40.6200000",
      "EndTime": "01:34:40.7600000"
    }
  },
  {
    "TextLocation": {
      "Start": 70516,
      "End": 70519
    },
    "TimeRange": {
      "StartTime": "01:34:40.7700000",
      "EndTime": "01:34:40.9200000"
    }
  },
  {
    "TextLocation": {
      "Start": 70520,
      "End": 70523
    },
    "TimeRange": {
      "StartTime": "01:34:40.9200000",
      "EndTime": "01:34:41.0400000"
    }
  },
  {
    "TextLocation": {
      "Start": 70524,
      "End": 70530
    },
    "TimeRange": {
      "StartTime": "01:34:41.0400000",
      "EndTime": "01:34:41.4000000"
    }
  },
  {
    "TextLocation": {
      "Start": 70532,
      "End": 70536
    },
    "TimeRange": {
      "StartTime": "01:34:41.4000000",
      "EndTime": "01:34:41.7800000"
    }
  },
  {
    "TextLocation": {
      "Start": 70537,
      "End": 70540
    },
    "TimeRange": {
      "StartTime": "01:34:41.7900000",
      "EndTime": "01:34:42.0300000"
    }
  },
  {
    "TextLocation": {
      "Start": 70541,
      "End": 70545
    },
    "TimeRange": {
      "StartTime": "01:34:42.0400000",
      "EndTime": "01:34:42.2000000"
    }
  },
  {
    "TextLocation": {
      "Start": 70546,
      "End": 70547
    },
    "TimeRange": {
      "StartTime": "01:34:42.5100000",
      "EndTime": "01:34:42.6400000"
    }
  },
  {
    "TextLocation": {
      "Start": 70548,
      "End": 70553
    },
    "TimeRange": {
      "StartTime": "01:34:43.0800000",
      "EndTime": "01:34:43.3400000"
    }
  },
  {
    "TextLocation": {
      "Start": 70554,
      "End": 70556
    },
    "TimeRange": {
      "StartTime": "01:34:43.3500000",
      "EndTime": "01:34:43.4900000"
    }
  },
  {
    "TextLocation": {
      "Start": 70564,
      "End": 70568
    },
    "TimeRange": {
      "StartTime": "01:34:59.1000000",
      "EndTime": "01:34:59.3800000"
    }
  },
  {
    "TextLocation": {
      "Start": 70576,
      "End": 70581
    },
    "TimeRange": {
      "StartTime": "01:35:00.3600000",
      "EndTime": "01:35:00.6300000"
    }
  },
  {
    "TextLocation": {
      "Start": 70582,
      "End": 70585
    },
    "TimeRange": {
      "StartTime": "01:35:00.6300000",
      "EndTime": "01:35:01.0500000"
    }
  },
  {
    "TextLocation": {
      "Start": 70588,
      "End": 70591
    },
    "TimeRange": {
      "StartTime": "01:35:02.1400000",
      "EndTime": "01:35:02.3200000"
    }
  },
  {
    "TextLocation": {
      "Start": 70592,
      "End": 70597
    },
    "TimeRange": {
      "StartTime": "01:35:02.3200000",
      "EndTime": "01:35:02.6200000"
    }
  },
  {
    "TextLocation": {
      "Start": 70600,
      "End": 70602
    },
    "TimeRange": {
      "StartTime": "01:35:02.6200000",
      "EndTime": "01:35:03.4900000"
    }
  },
  {
    "TextLocation": {
      "Start": 70603,
      "End": 70608
    },
    "TimeRange": {
      "StartTime": "01:35:04.1200000",
      "EndTime": "01:35:04.3600000"
    }
  },
  {
    "TextLocation": {
      "Start": 70609,
      "End": 70612
    },
    "TimeRange": {
      "StartTime": "01:35:04.3600000",
      "EndTime": "01:35:04.4500000"
    }
  },
  {
    "TextLocation": {
      "Start": 70613,
      "End": 70617
    },
    "TimeRange": {
      "StartTime": "01:35:04.4500000",
      "EndTime": "01:35:04.7200000"
    }
  },
  {
    "TextLocation": {
      "Start": 70618,
      "End": 70621
    },
    "TimeRange": {
      "StartTime": "01:35:04.7200000",
      "EndTime": "01:35:05.4399999"
    }
  },
  {
    "TextLocation": {
      "Start": 70622,
      "End": 70629
    },
    "TimeRange": {
      "StartTime": "01:35:06.6100000",
      "EndTime": "01:35:07"
    }
  },
  {
    "TextLocation": {
      "Start": 70630,
      "End": 70635
    },
    "TimeRange": {
      "StartTime": "01:35:07",
      "EndTime": "01:35:07.4200000"
    }
  },
  {
    "TextLocation": {
      "Start": 70636,
      "End": 70640
    },
    "TimeRange": {
      "StartTime": "01:35:07.4200000",
      "EndTime": "01:35:07.5100000"
    }
  },
  {
    "TextLocation": {
      "Start": 70641,
      "End": 70646
    },
    "TimeRange": {
      "StartTime": "01:35:07.5100000",
      "EndTime": "01:35:07.6300000"
    }
  },
  {
    "TextLocation": {
      "Start": 70647,
      "End": 70651
    },
    "TimeRange": {
      "StartTime": "01:35:07.6300000",
      "EndTime": "01:35:07.7800000"
    }
  },
  {
    "TextLocation": {
      "Start": 70652,
      "End": 70655
    },
    "TimeRange": {
      "StartTime": "01:35:07.7800000",
      "EndTime": "01:35:07.9000000"
    }
  },
  {
    "TextLocation": {
      "Start": 70656,
      "End": 70658
    },
    "TimeRange": {
      "StartTime": "01:35:07.9000000",
      "EndTime": "01:35:07.9900000"
    }
  },
  {
    "TextLocation": {
      "Start": 70659,
      "End": 70663
    },
    "TimeRange": {
      "StartTime": "01:35:07.9900000",
      "EndTime": "01:35:08.0800000"
    }
  },
  {
    "TextLocation": {
      "Start": 70664,
      "End": 70669
    },
    "TimeRange": {
      "StartTime": "01:35:08.0800000",
      "EndTime": "01:35:08.6600000"
    }
  },
  {
    "TextLocation": {
      "Start": 70672,
      "End": 70675
    },
    "TimeRange": {
      "StartTime": "01:35:08.7100000",
      "EndTime": "01:35:09.1899999"
    }
  },
  {
    "TextLocation": {
      "Start": 70678,
      "End": 70681
    },
    "TimeRange": {
      "StartTime": "01:35:09.7900000",
      "EndTime": "01:35:10.3600000"
    }
  },
  {
    "TextLocation": {
      "Start": 70682,
      "End": 70685
    },
    "TimeRange": {
      "StartTime": "01:35:10.3600000",
      "EndTime": "01:35:10.7500000"
    }
  },
  {
    "TextLocation": {
      "Start": 70686,
      "End": 70693
    },
    "TimeRange": {
      "StartTime": "01:35:10.9300000",
      "EndTime": "01:35:11.4700000"
    }
  },
  {
    "TextLocation": {
      "Start": 70694,
      "End": 70698
    },
    "TimeRange": {
      "StartTime": "01:35:11.4700000",
      "EndTime": "01:35:11.7100000"
    }
  },
  {
    "TextLocation": {
      "Start": 70699,
      "End": 70703
    },
    "TimeRange": {
      "StartTime": "01:35:11.7100000",
      "EndTime": "01:35:11.8300000"
    }
  },
  {
    "TextLocation": {
      "Start": 70704,
      "End": 70706
    },
    "TimeRange": {
      "StartTime": "01:35:11.8300000",
      "EndTime": "01:35:11.9200000"
    }
  },
  {
    "TextLocation": {
      "Start": 70714,
      "End": 70718
    },
    "TimeRange": {
      "StartTime": "01:35:11.9200000",
      "EndTime": "01:35:12.0400000"
    }
  },
  {
    "TextLocation": {
      "Start": 70719,
      "End": 70722
    },
    "TimeRange": {
      "StartTime": "01:35:12.0400000",
      "EndTime": "01:35:12.1600000"
    }
  },
  {
    "TextLocation": {
      "Start": 70723,
      "End": 70727
    },
    "TimeRange": {
      "StartTime": "01:35:12.1600000",
      "EndTime": "01:35:12.3100000"
    }
  },
  {
    "TextLocation": {
      "Start": 70728,
      "End": 70731
    },
    "TimeRange": {
      "StartTime": "01:35:12.3100000",
      "EndTime": "01:35:12.4600000"
    }
  },
  {
    "TextLocation": {
      "Start": 70732,
      "End": 70734
    },
    "TimeRange": {
      "StartTime": "01:35:12.4600000",
      "EndTime": "01:35:12.5500000"
    }
  },
  {
    "TextLocation": {
      "Start": 70735,
      "End": 70739
    },
    "TimeRange": {
      "StartTime": "01:35:12.5500000",
      "EndTime": "01:35:13.0300000"
    }
  },
  {
    "TextLocation": {
      "Start": 70742,
      "End": 70745
    },
    "TimeRange": {
      "StartTime": "01:35:13.2400000",
      "EndTime": "01:35:13.7500000"
    }
  },
  {
    "TextLocation": {
      "Start": 70753,
      "End": 70757
    },
    "TimeRange": {
      "StartTime": "01:35:24.4700000",
      "EndTime": "01:35:24.8000000"
    }
  },
  {
    "TextLocation": {
      "Start": 70758,
      "End": 70760
    },
    "TimeRange": {
      "StartTime": "01:35:24.8000000",
      "EndTime": "01:35:24.8900000"
    }
  },
  {
    "TextLocation": {
      "Start": 70761,
      "End": 70764
    },
    "TimeRange": {
      "StartTime": "01:35:24.8900000",
      "EndTime": "01:35:25.1000000"
    }
  },
  {
    "TextLocation": {
      "Start": 70765,
      "End": 70768
    },
    "TimeRange": {
      "StartTime": "01:35:25.1000000",
      "EndTime": "01:35:25.2800000"
    }
  },
  {
    "TextLocation": {
      "Start": 70769,
      "End": 70772
    },
    "TimeRange": {
      "StartTime": "01:35:25.2800000",
      "EndTime": "01:35:25.5200000"
    }
  },
  {
    "TextLocation": {
      "Start": 70773,
      "End": 70784
    },
    "TimeRange": {
      "StartTime": "01:35:25.5200000",
      "EndTime": "01:35:26.1600000"
    }
  },
  {
    "TextLocation": {
      "Start": 70786,
      "End": 70797
    },
    "TimeRange": {
      "StartTime": "01:35:26.6600000",
      "EndTime": "01:35:28.0700000"
    }
  },
  {
    "TextLocation": {
      "Start": 70798,
      "End": 70800
    },
    "TimeRange": {
      "StartTime": "01:35:28.0700000",
      "EndTime": "01:35:28.3400000"
    }
  },
  {
    "TextLocation": {
      "Start": 70801,
      "End": 70808
    },
    "TimeRange": {
      "StartTime": "01:35:28.3400000",
      "EndTime": "01:35:29.3300000"
    }
  },
  {
    "TextLocation": {
      "Start": 70811,
      "End": 70814
    },
    "TimeRange": {
      "StartTime": "01:35:29.5700000",
      "EndTime": "01:35:29.7800000"
    }
  },
  {
    "TextLocation": {
      "Start": 70815,
      "End": 70817
    },
    "TimeRange": {
      "StartTime": "01:35:29.7800000",
      "EndTime": "01:35:29.8700000"
    }
  },
  {
    "TextLocation": {
      "Start": 70818,
      "End": 70821
    },
    "TimeRange": {
      "StartTime": "01:35:29.8700000",
      "EndTime": "01:35:29.9900000"
    }
  },
  {
    "TextLocation": {
      "Start": 70822,
      "End": 70829
    },
    "TimeRange": {
      "StartTime": "01:35:29.9900000",
      "EndTime": "01:35:30.2900000"
    }
  },
  {
    "TextLocation": {
      "Start": 70830,
      "End": 70833
    },
    "TimeRange": {
      "StartTime": "01:35:30.2900000",
      "EndTime": "01:35:30.7100000"
    }
  },
  {
    "TextLocation": {
      "Start": 70836,
      "End": 70838
    },
    "TimeRange": {
      "StartTime": "01:35:30.7400000",
      "EndTime": "01:35:31.2299999"
    }
  },
  {
    "TextLocation": {
      "Start": 70841,
      "End": 70843
    },
    "TimeRange": {
      "StartTime": "01:35:31.3100000",
      "EndTime": "01:35:31.6700000"
    }
  },
  {
    "TextLocation": {
      "Start": 70844,
      "End": 70847
    },
    "TimeRange": {
      "StartTime": "01:35:31.6700000",
      "EndTime": "01:35:31.8200000"
    }
  },
  {
    "TextLocation": {
      "Start": 70848,
      "End": 70853
    },
    "TimeRange": {
      "StartTime": "01:35:31.8200000",
      "EndTime": "01:35:31.9100000"
    }
  },
  {
    "TextLocation": {
      "Start": 70854,
      "End": 70856
    },
    "TimeRange": {
      "StartTime": "01:35:31.9100000",
      "EndTime": "01:35:32.0300000"
    }
  },
  {
    "TextLocation": {
      "Start": 70857,
      "End": 70860
    },
    "TimeRange": {
      "StartTime": "01:35:32.0300000",
      "EndTime": "01:35:32.1800000"
    }
  },
  {
    "TextLocation": {
      "Start": 70861,
      "End": 70867
    },
    "TimeRange": {
      "StartTime": "01:35:32.1800000",
      "EndTime": "01:35:32.4799999"
    }
  },
  {
    "TextLocation": {
      "Start": 70868,
      "End": 70870
    },
    "TimeRange": {
      "StartTime": "01:35:32.4799999",
      "EndTime": "01:35:32.5800000"
    }
  },
  {
    "TextLocation": {
      "Start": 70871,
      "End": 70873
    },
    "TimeRange": {
      "StartTime": "01:35:32.5800000",
      "EndTime": "01:35:32.6600000"
    }
  },
  {
    "TextLocation": {
      "Start": 70874,
      "End": 70880
    },
    "TimeRange": {
      "StartTime": "01:35:32.6600000",
      "EndTime": "01:35:32.9000000"
    }
  },
  {
    "TextLocation": {
      "Start": 70881,
      "End": 70883
    },
    "TimeRange": {
      "StartTime": "01:35:32.9000000",
      "EndTime": "01:35:33.0200000"
    }
  },
  {
    "TextLocation": {
      "Start": 70884,
      "End": 70889
    },
    "TimeRange": {
      "StartTime": "01:35:33.0200000",
      "EndTime": "01:35:33.2299999"
    }
  },
  {
    "TextLocation": {
      "Start": 70890,
      "End": 70893
    },
    "TimeRange": {
      "StartTime": "01:35:33.2299999",
      "EndTime": "01:35:33.3200000"
    }
  },
  {
    "TextLocation": {
      "Start": 70894,
      "End": 70899
    },
    "TimeRange": {
      "StartTime": "01:35:33.3200000",
      "EndTime": "01:35:33.8900000"
    }
  },
  {
    "TextLocation": {
      "Start": 70902,
      "End": 70911
    },
    "TimeRange": {
      "StartTime": "01:35:35.1200000",
      "EndTime": "01:35:35.7500000"
    }
  },
  {
    "TextLocation": {
      "Start": 70912,
      "End": 70914
    },
    "TimeRange": {
      "StartTime": "01:35:35.7500000",
      "EndTime": "01:35:35.9000000"
    }
  },
  {
    "TextLocation": {
      "Start": 70915,
      "End": 70920
    },
    "TimeRange": {
      "StartTime": "01:35:35.9000000",
      "EndTime": "01:35:36.2000000"
    }
  },
  {
    "TextLocation": {
      "Start": 70921,
      "End": 70924
    },
    "TimeRange": {
      "StartTime": "01:35:36.7100000",
      "EndTime": "01:35:37.0700000"
    }
  },
  {
    "TextLocation": {
      "Start": 70925,
      "End": 70928
    },
    "TimeRange": {
      "StartTime": "01:35:37.0700000",
      "EndTime": "01:35:37.1899999"
    }
  },
  {
    "TextLocation": {
      "Start": 70929,
      "End": 70932
    },
    "TimeRange": {
      "StartTime": "01:35:37.1899999",
      "EndTime": "01:35:37.4000000"
    }
  },
  {
    "TextLocation": {
      "Start": 70933,
      "End": 70935
    },
    "TimeRange": {
      "StartTime": "01:35:37.4000000",
      "EndTime": "01:35:37.6100000"
    }
  },
  {
    "TextLocation": {
      "Start": 70936,
      "End": 70939
    },
    "TimeRange": {
      "StartTime": "01:35:37.6100000",
      "EndTime": "01:35:38.1500000"
    }
  },
  {
    "TextLocation": {
      "Start": 70942,
      "End": 70945
    },
    "TimeRange": {
      "StartTime": "01:35:42.6000000",
      "EndTime": "01:35:42.7200000"
    }
  },
  {
    "TextLocation": {
      "Start": 70946,
      "End": 70948
    },
    "TimeRange": {
      "StartTime": "01:35:42.7200000",
      "EndTime": "01:35:42.8400000"
    }
  },
  {
    "TextLocation": {
      "Start": 70949,
      "End": 70955
    },
    "TimeRange": {
      "StartTime": "01:35:42.8400000",
      "EndTime": "01:35:43.0200000"
    }
  },
  {
    "TextLocation": {
      "Start": 70956,
      "End": 70958
    },
    "TimeRange": {
      "StartTime": "01:35:43.0200000",
      "EndTime": "01:35:43.1100000"
    }
  },
  {
    "TextLocation": {
      "Start": 70959,
      "End": 70963
    },
    "TimeRange": {
      "StartTime": "01:35:43.1100000",
      "EndTime": "01:35:43.5300000"
    }
  },
  {
    "TextLocation": {
      "Start": 70965,
      "End": 70969
    },
    "TimeRange": {
      "StartTime": "01:35:43.5300000",
      "EndTime": "01:35:43.7100000"
    }
  },
  {
    "TextLocation": {
      "Start": 70970,
      "End": 70973
    },
    "TimeRange": {
      "StartTime": "01:35:43.7100000",
      "EndTime": "01:35:43.8300000"
    }
  },
  {
    "TextLocation": {
      "Start": 70974,
      "End": 70980
    },
    "TimeRange": {
      "StartTime": "01:35:43.8300000",
      "EndTime": "01:35:44.0100000"
    }
  },
  {
    "TextLocation": {
      "Start": 70981,
      "End": 70985
    },
    "TimeRange": {
      "StartTime": "01:35:44.0100000",
      "EndTime": "01:35:44.1300000"
    }
  },
  {
    "TextLocation": {
      "Start": 70986,
      "End": 70987
    },
    "TimeRange": {
      "StartTime": "01:35:44.1300000",
      "EndTime": "01:35:44.1899999"
    }
  },
  {
    "TextLocation": {
      "Start": 70988,
      "End": 70991
    },
    "TimeRange": {
      "StartTime": "01:35:44.1899999",
      "EndTime": "01:35:44.6000000"
    }
  },
  {
    "TextLocation": {
      "Start": 70993,
      "End": 70998
    },
    "TimeRange": {
      "StartTime": "01:35:44.6100000",
      "EndTime": "01:35:45.1200000"
    }
  },
  {
    "TextLocation": {
      "Start": 71001,
      "End": 71004
    },
    "TimeRange": {
      "StartTime": "01:35:49.8100000",
      "EndTime": "01:35:49.9300000"
    }
  },
  {
    "TextLocation": {
      "Start": 71005,
      "End": 71010
    },
    "TimeRange": {
      "StartTime": "01:35:49.9300000",
      "EndTime": "01:35:50.1100000"
    }
  },
  {
    "TextLocation": {
      "Start": 71011,
      "End": 71015
    },
    "TimeRange": {
      "StartTime": "01:35:50.1100000",
      "EndTime": "01:35:50.3200000"
    }
  },
  {
    "TextLocation": {
      "Start": 71016,
      "End": 71021
    },
    "TimeRange": {
      "StartTime": "01:35:50.3200000",
      "EndTime": "01:35:50.6800000"
    }
  },
  {
    "TextLocation": {
      "Start": 71022,
      "End": 71027
    },
    "TimeRange": {
      "StartTime": "01:35:50.6800000",
      "EndTime": "01:35:51.2800000"
    }
  },
  {
    "TextLocation": {
      "Start": 71030,
      "End": 71033
    },
    "TimeRange": {
      "StartTime": "01:35:56.5300000",
      "EndTime": "01:35:56.7700000"
    }
  },
  {
    "TextLocation": {
      "Start": 71034,
      "End": 71038
    },
    "TimeRange": {
      "StartTime": "01:35:56.7700000",
      "EndTime": "01:35:57.0100000"
    }
  },
  {
    "TextLocation": {
      "Start": 71039,
      "End": 71043
    },
    "TimeRange": {
      "StartTime": "01:35:57.0100000",
      "EndTime": "01:35:57.7299999"
    }
  },
  {
    "TextLocation": {
      "Start": 71044,
      "End": 71047
    },
    "TimeRange": {
      "StartTime": "01:35:57.9399999",
      "EndTime": "01:35:58.1800000"
    }
  },
  {
    "TextLocation": {
      "Start": 71048,
      "End": 71053
    },
    "TimeRange": {
      "StartTime": "01:35:58.1800000",
      "EndTime": "01:35:58.4500000"
    }
  },
  {
    "TextLocation": {
      "Start": 71054,
      "End": 71058
    },
    "TimeRange": {
      "StartTime": "01:35:58.4500000",
      "EndTime": "01:35:58.6300000"
    }
  },
  {
    "TextLocation": {
      "Start": 71059,
      "End": 71062
    },
    "TimeRange": {
      "StartTime": "01:35:58.6300000",
      "EndTime": "01:35:58.6899999"
    }
  },
  {
    "TextLocation": {
      "Start": 71063,
      "End": 71073
    },
    "TimeRange": {
      "StartTime": "01:35:58.6899999",
      "EndTime": "01:35:58.9900000"
    }
  },
  {
    "TextLocation": {
      "Start": 71074,
      "End": 71079
    },
    "TimeRange": {
      "StartTime": "01:35:58.9900000",
      "EndTime": "01:35:59.2000000"
    }
  },
  {
    "TextLocation": {
      "Start": 71080,
      "End": 71088
    },
    "TimeRange": {
      "StartTime": "01:35:59.2000000",
      "EndTime": "01:35:59.4700000"
    }
  },
  {
    "TextLocation": {
      "Start": 71089,
      "End": 71092
    },
    "TimeRange": {
      "StartTime": "01:35:59.4700000",
      "EndTime": "01:35:59.5300000"
    }
  },
  {
    "TextLocation": {
      "Start": 71093,
      "End": 71098
    },
    "TimeRange": {
      "StartTime": "01:35:59.5300000",
      "EndTime": "01:35:59.7700000"
    }
  },
  {
    "TextLocation": {
      "Start": 71099,
      "End": 71102
    },
    "TimeRange": {
      "StartTime": "01:35:59.7700000",
      "EndTime": "01:36:00.1300000"
    }
  },
  {
    "TextLocation": {
      "Start": 71103,
      "End": 71108
    },
    "TimeRange": {
      "StartTime": "01:36:00.1300000",
      "EndTime": "01:36:00.3700000"
    }
  },
  {
    "TextLocation": {
      "Start": 71109,
      "End": 71114
    },
    "TimeRange": {
      "StartTime": "01:36:00.3700000",
      "EndTime": "01:36:00.6100000"
    }
  },
  {
    "TextLocation": {
      "Start": 71115,
      "End": 71123
    },
    "TimeRange": {
      "StartTime": "01:36:00.6100000",
      "EndTime": "01:36:01.2600000"
    }
  },
  {
    "TextLocation": {
      "Start": 71126,
      "End": 71129
    },
    "TimeRange": {
      "StartTime": "01:36:01.2700000",
      "EndTime": "01:36:01.4200000"
    }
  },
  {
    "TextLocation": {
      "Start": 71130,
      "End": 71135
    },
    "TimeRange": {
      "StartTime": "01:36:01.4200000",
      "EndTime": "01:36:01.5900000"
    }
  },
  {
    "TextLocation": {
      "Start": 71138,
      "End": 71143
    },
    "TimeRange": {
      "StartTime": "01:36:01.6000000",
      "EndTime": "01:36:01.7500000"
    }
  },
  {
    "TextLocation": {
      "Start": 71144,
      "End": 71149
    },
    "TimeRange": {
      "StartTime": "01:36:01.7500000",
      "EndTime": "01:36:01.9600000"
    }
  },
  {
    "TextLocation": {
      "Start": 71150,
      "End": 71159
    },
    "TimeRange": {
      "StartTime": "01:36:01.9600000",
      "EndTime": "01:36:02.6200000"
    }
  },
  {
    "TextLocation": {
      "Start": 71160,
      "End": 71162
    },
    "TimeRange": {
      "StartTime": "01:36:02.6200000",
      "EndTime": "01:36:02.7400000"
    }
  },
  {
    "TextLocation": {
      "Start": 71163,
      "End": 71167
    },
    "TimeRange": {
      "StartTime": "01:36:02.7400000",
      "EndTime": "01:36:02.8600000"
    }
  },
  {
    "TextLocation": {
      "Start": 71168,
      "End": 71171
    },
    "TimeRange": {
      "StartTime": "01:36:02.8600000",
      "EndTime": "01:36:02.9799999"
    }
  },
  {
    "TextLocation": {
      "Start": 71172,
      "End": 71176
    },
    "TimeRange": {
      "StartTime": "01:36:02.9799999",
      "EndTime": "01:36:03.4900000"
    }
  },
  {
    "TextLocation": {
      "Start": 71177,
      "End": 71181
    },
    "TimeRange": {
      "StartTime": "01:36:03.7299999",
      "EndTime": "01:36:03.9700000"
    }
  },
  {
    "TextLocation": {
      "Start": 71182,
      "End": 71186
    },
    "TimeRange": {
      "StartTime": "01:36:04",
      "EndTime": "01:36:04.1800000"
    }
  },
  {
    "TextLocation": {
      "Start": 71187,
      "End": 71192
    },
    "TimeRange": {
      "StartTime": "01:36:04.1800000",
      "EndTime": "01:36:04.5400000"
    }
  },
  {
    "TextLocation": {
      "Start": 71193,
      "End": 71195
    },
    "TimeRange": {
      "StartTime": "01:36:04.5400000",
      "EndTime": "01:36:05.2900000"
    }
  },
  {
    "TextLocation": {
      "Start": 71198,
      "End": 71202
    },
    "TimeRange": {
      "StartTime": "01:36:05.9200000",
      "EndTime": "01:36:06.0700000"
    }
  },
  {
    "TextLocation": {
      "Start": 71203,
      "End": 71208
    },
    "TimeRange": {
      "StartTime": "01:36:06.0700000",
      "EndTime": "01:36:06.3700000"
    }
  },
  {
    "TextLocation": {
      "Start": 71209,
      "End": 71218
    },
    "TimeRange": {
      "StartTime": "01:36:06.3700000",
      "EndTime": "01:36:06.8800000"
    }
  },
  {
    "TextLocation": {
      "Start": 71219,
      "End": 71221
    },
    "TimeRange": {
      "StartTime": "01:36:06.8800000",
      "EndTime": "01:36:07.2400000"
    }
  },
  {
    "TextLocation": {
      "Start": 71223,
      "End": 71228
    },
    "TimeRange": {
      "StartTime": "01:36:08.5300000",
      "EndTime": "01:36:08.7400000"
    }
  },
  {
    "TextLocation": {
      "Start": 71229,
      "End": 71233
    },
    "TimeRange": {
      "StartTime": "01:36:08.7400000",
      "EndTime": "01:36:08.9799999"
    }
  },
  {
    "TextLocation": {
      "Start": 71234,
      "End": 71237
    },
    "TimeRange": {
      "StartTime": "01:36:08.9799999",
      "EndTime": "01:36:09.4300000"
    }
  },
  {
    "TextLocation": {
      "Start": 71239,
      "End": 71242
    },
    "TimeRange": {
      "StartTime": "01:36:09.4600000",
      "EndTime": "01:36:09.5800000"
    }
  },
  {
    "TextLocation": {
      "Start": 71243,
      "End": 71246
    },
    "TimeRange": {
      "StartTime": "01:36:09.5800000",
      "EndTime": "01:36:09.7600000"
    }
  },
  {
    "TextLocation": {
      "Start": 71247,
      "End": 71249
    },
    "TimeRange": {
      "StartTime": "01:36:09.7600000",
      "EndTime": "01:36:09.8200000"
    }
  },
  {
    "TextLocation": {
      "Start": 71250,
      "End": 71253
    },
    "TimeRange": {
      "StartTime": "01:36:09.8200000",
      "EndTime": "01:36:09.9100000"
    }
  },
  {
    "TextLocation": {
      "Start": 71254,
      "End": 71260
    },
    "TimeRange": {
      "StartTime": "01:36:09.9100000",
      "EndTime": "01:36:10.2100000"
    }
  },
  {
    "TextLocation": {
      "Start": 71261,
      "End": 71265
    },
    "TimeRange": {
      "StartTime": "01:36:10.2100000",
      "EndTime": "01:36:10.5700000"
    }
  },
  {
    "TextLocation": {
      "Start": 71267,
      "End": 71276
    },
    "TimeRange": {
      "StartTime": "01:36:10.6000000",
      "EndTime": "01:36:10.9000000"
    }
  },
  {
    "TextLocation": {
      "Start": 71277,
      "End": 71279
    },
    "TimeRange": {
      "StartTime": "01:36:10.9000000",
      "EndTime": "01:36:10.9900000"
    }
  },
  {
    "TextLocation": {
      "Start": 71280,
      "End": 71283
    },
    "TimeRange": {
      "StartTime": "01:36:10.9900000",
      "EndTime": "01:36:11.0800000"
    }
  },
  {
    "TextLocation": {
      "Start": 71284,
      "End": 71290
    },
    "TimeRange": {
      "StartTime": "01:36:11.0800000",
      "EndTime": "01:36:11.7400000"
    }
  },
  {
    "TextLocation": {
      "Start": 71293,
      "End": 71296
    },
    "TimeRange": {
      "StartTime": "01:36:13.7299999",
      "EndTime": "01:36:13.9100000"
    }
  },
  {
    "TextLocation": {
      "Start": 71297,
      "End": 71300
    },
    "TimeRange": {
      "StartTime": "01:36:13.9100000",
      "EndTime": "01:36:14.0300000"
    }
  },
  {
    "TextLocation": {
      "Start": 71301,
      "End": 71310
    },
    "TimeRange": {
      "StartTime": "01:36:14.0300000",
      "EndTime": "01:36:14.6300000"
    }
  },
  {
    "TextLocation": {
      "Start": 71311,
      "End": 71315
    },
    "TimeRange": {
      "StartTime": "01:36:14.8600000",
      "EndTime": "01:36:15.3100000"
    }
  },
  {
    "TextLocation": {
      "Start": 71323,
      "End": 71328
    },
    "TimeRange": {
      "StartTime": "01:36:15.3200000",
      "EndTime": "01:36:15.8000000"
    }
  },
  {
    "TextLocation": {
      "Start": 71336,
      "End": 71341
    },
    "TimeRange": {
      "StartTime": "01:36:15.8000000",
      "EndTime": "01:36:16.1899999"
    }
  },
  {
    "TextLocation": {
      "Start": 71342,
      "End": 71345
    },
    "TimeRange": {
      "StartTime": "01:36:16.1899999",
      "EndTime": "01:36:16.3700000"
    }
  },
  {
    "TextLocation": {
      "Start": 71346,
      "End": 71348
    },
    "TimeRange": {
      "StartTime": "01:36:16.3700000",
      "EndTime": "01:36:16.4600000"
    }
  },
  {
    "TextLocation": {
      "Start": 71349,
      "End": 71353
    },
    "TimeRange": {
      "StartTime": "01:36:16.4600000",
      "EndTime": "01:36:16.5800000"
    }
  },
  {
    "TextLocation": {
      "Start": 71354,
      "End": 71359
    },
    "TimeRange": {
      "StartTime": "01:36:16.5800000",
      "EndTime": "01:36:16.9399999"
    }
  },
  {
    "TextLocation": {
      "Start": 71360,
      "End": 71367
    },
    "TimeRange": {
      "StartTime": "01:36:16.9399999",
      "EndTime": "01:36:17.6600000"
    }
  },
  {
    "TextLocation": {
      "Start": 71370,
      "End": 71373
    },
    "TimeRange": {
      "StartTime": "01:36:18.0200000",
      "EndTime": "01:36:18.6600000"
    }
  },
  {
    "TextLocation": {
      "Start": 71376,
      "End": 71379
    },
    "TimeRange": {
      "StartTime": "01:36:18.6800000",
      "EndTime": "01:36:18.8900000"
    }
  },
  {
    "TextLocation": {
      "Start": 71380,
      "End": 71383
    },
    "TimeRange": {
      "StartTime": "01:36:18.8900000",
      "EndTime": "01:36:19.0700000"
    }
  },
  {
    "TextLocation": {
      "Start": 71384,
      "End": 71386
    },
    "TimeRange": {
      "StartTime": "01:36:19.0700000",
      "EndTime": "01:36:19.1600000"
    }
  },
  {
    "TextLocation": {
      "Start": 71387,
      "End": 71393
    },
    "TimeRange": {
      "StartTime": "01:36:19.1600000",
      "EndTime": "01:36:19.8200000"
    }
  },
  {
    "TextLocation": {
      "Start": 71394,
      "End": 71398
    },
    "TimeRange": {
      "StartTime": "01:36:20.4200000",
      "EndTime": "01:36:20.8100000"
    }
  },
  {
    "TextLocation": {
      "Start": 71399,
      "End": 71403
    },
    "TimeRange": {
      "StartTime": "01:36:20.8100000",
      "EndTime": "01:36:21.0500000"
    }
  },
  {
    "TextLocation": {
      "Start": 71404,
      "End": 71412
    },
    "TimeRange": {
      "StartTime": "01:36:21.0500000",
      "EndTime": "01:36:21.7700000"
    }
  },
  {
    "TextLocation": {
      "Start": 71415,
      "End": 71417
    },
    "TimeRange": {
      "StartTime": "01:36:24.9500000",
      "EndTime": "01:36:25.0200000"
    }
  },
  {
    "TextLocation": {
      "Start": 71418,
      "End": 71425
    },
    "TimeRange": {
      "StartTime": "01:36:25.0800000",
      "EndTime": "01:36:25.4600000"
    }
  },
  {
    "TextLocation": {
      "Start": 71426,
      "End": 71430
    },
    "TimeRange": {
      "StartTime": "01:36:25.4600000",
      "EndTime": "01:36:25.5500000"
    }
  },
  {
    "TextLocation": {
      "Start": 71431,
      "End": 71432
    },
    "TimeRange": {
      "StartTime": "01:36:25.5500000",
      "EndTime": "01:36:25.5800000"
    }
  },
  {
    "TextLocation": {
      "Start": 71433,
      "End": 71439
    },
    "TimeRange": {
      "StartTime": "01:36:25.5800000",
      "EndTime": "01:36:25.7000000"
    }
  },
  {
    "TextLocation": {
      "Start": 71440,
      "End": 71443
    },
    "TimeRange": {
      "StartTime": "01:36:25.7000000",
      "EndTime": "01:36:25.8800000"
    }
  },
  {
    "TextLocation": {
      "Start": 71444,
      "End": 71448
    },
    "TimeRange": {
      "StartTime": "01:36:25.8800000",
      "EndTime": "01:36:26.2700000"
    }
  },
  {
    "TextLocation": {
      "Start": 71451,
      "End": 71455
    },
    "TimeRange": {
      "StartTime": "01:36:27.8600000",
      "EndTime": "01:36:27.9600000"
    }
  },
  {
    "TextLocation": {
      "Start": 71457,
      "End": 71458
    },
    "TimeRange": {
      "StartTime": "01:36:28.1000000",
      "EndTime": "01:36:28.2600000"
    }
  },
  {
    "TextLocation": {
      "Start": 71459,
      "End": 71464
    },
    "TimeRange": {
      "StartTime": "01:36:28.2600000",
      "EndTime": "01:36:28.4600000"
    }
  },
  {
    "TextLocation": {
      "Start": 71465,
      "End": 71470
    },
    "TimeRange": {
      "StartTime": "01:36:28.4600000",
      "EndTime": "01:36:28.7299999"
    }
  },
  {
    "TextLocation": {
      "Start": 71471,
      "End": 71477
    },
    "TimeRange": {
      "StartTime": "01:36:28.7299999",
      "EndTime": "01:36:28.9500000"
    }
  },
  {
    "TextLocation": {
      "Start": 71478,
      "End": 71481
    },
    "TimeRange": {
      "StartTime": "01:36:28.9500000",
      "EndTime": "01:36:29.0300000"
    }
  },
  {
    "TextLocation": {
      "Start": 71482,
      "End": 71485
    },
    "TimeRange": {
      "StartTime": "01:36:29.0300000",
      "EndTime": "01:36:29.3900000"
    }
  },
  {
    "TextLocation": {
      "Start": 71487,
      "End": 71489
    },
    "TimeRange": {
      "StartTime": "01:36:29.3900000",
      "EndTime": "01:36:29.6000000"
    }
  },
  {
    "TextLocation": {
      "Start": 71490,
      "End": 71494
    },
    "TimeRange": {
      "StartTime": "01:36:29.6000000",
      "EndTime": "01:36:29.7500000"
    }
  },
  {
    "TextLocation": {
      "Start": 71495,
      "End": 71496
    },
    "TimeRange": {
      "StartTime": "01:36:29.7500000",
      "EndTime": "01:36:29.8400000"
    }
  },
  {
    "TextLocation": {
      "Start": 71497,
      "End": 71502
    },
    "TimeRange": {
      "StartTime": "01:36:29.8700000",
      "EndTime": "01:36:29.9900000"
    }
  },
  {
    "TextLocation": {
      "Start": 71503,
      "End": 71507
    },
    "TimeRange": {
      "StartTime": "01:36:30.0200000",
      "EndTime": "01:36:30.2600000"
    }
  },
  {
    "TextLocation": {
      "Start": 71508,
      "End": 71510
    },
    "TimeRange": {
      "StartTime": "01:36:30.2600000",
      "EndTime": "01:36:30.5600000"
    }
  },
  {
    "TextLocation": {
      "Start": 71512,
      "End": 71521
    },
    "TimeRange": {
      "StartTime": "01:36:30.5600000",
      "EndTime": "01:36:31.3100000"
    }
  },
  {
    "TextLocation": {
      "Start": 71522,
      "End": 71525
    },
    "TimeRange": {
      "StartTime": "01:36:31.3100000",
      "EndTime": "01:36:31.6100000"
    }
  },
  {
    "TextLocation": {
      "Start": 71526,
      "End": 71531
    },
    "TimeRange": {
      "StartTime": "01:36:31.6100000",
      "EndTime": "01:36:31.7900000"
    }
  },
  {
    "TextLocation": {
      "Start": 71532,
      "End": 71534
    },
    "TimeRange": {
      "StartTime": "01:36:31.7900000",
      "EndTime": "01:36:31.9700000"
    }
  },
  {
    "TextLocation": {
      "Start": 71535,
      "End": 71540
    },
    "TimeRange": {
      "StartTime": "01:36:31.9700000",
      "EndTime": "01:36:32.4799999"
    }
  },
  {
    "TextLocation": {
      "Start": 71541,
      "End": 71544
    },
    "TimeRange": {
      "StartTime": "01:36:32.4799999",
      "EndTime": "01:36:32.8700000"
    }
  },
  {
    "TextLocation": {
      "Start": 71545,
      "End": 71550
    },
    "TimeRange": {
      "StartTime": "01:36:32.8700000",
      "EndTime": "01:36:33.0500000"
    }
  },
  {
    "TextLocation": {
      "Start": 71551,
      "End": 71553
    },
    "TimeRange": {
      "StartTime": "01:36:33.0500000",
      "EndTime": "01:36:33.2000000"
    }
  },
  {
    "TextLocation": {
      "Start": 71554,
      "End": 71559
    },
    "TimeRange": {
      "StartTime": "01:36:33.2000000",
      "EndTime": "01:36:33.7400000"
    }
  },
  {
    "TextLocation": {
      "Start": 71560,
      "End": 71562
    },
    "TimeRange": {
      "StartTime": "01:36:34.1300000",
      "EndTime": "01:36:34.8200000"
    }
  },
  {
    "TextLocation": {
      "Start": 71565,
      "End": 71568
    },
    "TimeRange": {
      "StartTime": "01:36:40.5300000",
      "EndTime": "01:36:40.8000000"
    }
  },
  {
    "TextLocation": {
      "Start": 71569,
      "End": 71571
    },
    "TimeRange": {
      "StartTime": "01:36:40.8000000",
      "EndTime": "01:36:40.8600000"
    }
  },
  {
    "TextLocation": {
      "Start": 71572,
      "End": 71575
    },
    "TimeRange": {
      "StartTime": "01:36:40.8600000",
      "EndTime": "01:36:40.9500000"
    }
  },
  {
    "TextLocation": {
      "Start": 71576,
      "End": 71584
    },
    "TimeRange": {
      "StartTime": "01:36:40.9500000",
      "EndTime": "01:36:41.7600000"
    }
  },
  {
    "TextLocation": {
      "Start": 71587,
      "End": 71590
    },
    "TimeRange": {
      "StartTime": "01:36:41.7600000",
      "EndTime": "01:36:42.0900000"
    }
  },
  {
    "TextLocation": {
      "Start": 71591,
      "End": 71596
    },
    "TimeRange": {
      "StartTime": "01:36:42.0900000",
      "EndTime": "01:36:42.3800000"
    }
  },
  {
    "TextLocation": {
      "Start": 71597,
      "End": 71600
    },
    "TimeRange": {
      "StartTime": "01:36:42.3900000",
      "EndTime": "01:36:42.5900000"
    }
  },
  {
    "TextLocation": {
      "Start": 71601,
      "End": 71606
    },
    "TimeRange": {
      "StartTime": "01:36:42.7200000",
      "EndTime": "01:36:42.8700000"
    }
  },
  {
    "TextLocation": {
      "Start": 71607,
      "End": 71610
    },
    "TimeRange": {
      "StartTime": "01:36:42.8700000",
      "EndTime": "01:36:43.0500000"
    }
  },
  {
    "TextLocation": {
      "Start": 71611,
      "End": 71613
    },
    "TimeRange": {
      "StartTime": "01:36:43.0500000",
      "EndTime": "01:36:43.1700000"
    }
  },
  {
    "TextLocation": {
      "Start": 71614,
      "End": 71619
    },
    "TimeRange": {
      "StartTime": "01:36:43.1700000",
      "EndTime": "01:36:43.4700000"
    }
  },
  {
    "TextLocation": {
      "Start": 71620,
      "End": 71624
    },
    "TimeRange": {
      "StartTime": "01:36:43.4700000",
      "EndTime": "01:36:43.9500000"
    }
  },
  {
    "TextLocation": {
      "Start": 71625,
      "End": 71635
    },
    "TimeRange": {
      "StartTime": "01:36:44.5200000",
      "EndTime": "01:36:45.6300000"
    }
  },
  {
    "TextLocation": {
      "Start": 71636,
      "End": 71638
    },
    "TimeRange": {
      "StartTime": "01:36:46.0200000",
      "EndTime": "01:36:46.2299999"
    }
  },
  {
    "TextLocation": {
      "Start": 71639,
      "End": 71642
    },
    "TimeRange": {
      "StartTime": "01:36:46.2299999",
      "EndTime": "01:36:46.3200000"
    }
  },
  {
    "TextLocation": {
      "Start": 71643,
      "End": 71651
    },
    "TimeRange": {
      "StartTime": "01:36:46.3200000",
      "EndTime": "01:36:47.1600000"
    }
  },
  {
    "TextLocation": {
      "Start": 71652,
      "End": 71654
    },
    "TimeRange": {
      "StartTime": "01:36:47.1600000",
      "EndTime": "01:36:47.4900000"
    }
  },
  {
    "TextLocation": {
      "Start": 71655,
      "End": 71659
    },
    "TimeRange": {
      "StartTime": "01:36:47.4900000",
      "EndTime": "01:36:47.6100000"
    }
  },
  {
    "TextLocation": {
      "Start": 71660,
      "End": 71663
    },
    "TimeRange": {
      "StartTime": "01:36:47.6100000",
      "EndTime": "01:36:47.7600000"
    }
  },
  {
    "TextLocation": {
      "Start": 71664,
      "End": 71670
    },
    "TimeRange": {
      "StartTime": "01:36:47.7600000",
      "EndTime": "01:36:48.6899999"
    }
  },
  {
    "TextLocation": {
      "Start": 71673,
      "End": 71676
    },
    "TimeRange": {
      "StartTime": "01:36:49.0200000",
      "EndTime": "01:36:49.2900000"
    }
  },
  {
    "TextLocation": {
      "Start": 71677,
      "End": 71685
    },
    "TimeRange": {
      "StartTime": "01:36:49.2900000",
      "EndTime": "01:36:49.5000000"
    }
  },
  {
    "TextLocation": {
      "Start": 71686,
      "End": 71690
    },
    "TimeRange": {
      "StartTime": "01:36:49.5000000",
      "EndTime": "01:36:49.6200000"
    }
  },
  {
    "TextLocation": {
      "Start": 71691,
      "End": 71696
    },
    "TimeRange": {
      "StartTime": "01:36:49.6200000",
      "EndTime": "01:36:49.8900000"
    }
  },
  {
    "TextLocation": {
      "Start": 71697,
      "End": 71699
    },
    "TimeRange": {
      "StartTime": "01:36:49.8900000",
      "EndTime": "01:36:50.2800000"
    }
  },
  {
    "TextLocation": {
      "Start": 71700,
      "End": 71707
    },
    "TimeRange": {
      "StartTime": "01:36:50.3100000",
      "EndTime": "01:36:50.4600000"
    }
  },
  {
    "TextLocation": {
      "Start": 71708,
      "End": 71710
    },
    "TimeRange": {
      "StartTime": "01:36:50.7000000",
      "EndTime": "01:36:50.7500000"
    }
  },
  {
    "TextLocation": {
      "Start": 71711,
      "End": 71716
    },
    "TimeRange": {
      "StartTime": "01:36:50.7900000",
      "EndTime": "01:36:50.9700000"
    }
  },
  {
    "TextLocation": {
      "Start": 71717,
      "End": 71719
    },
    "TimeRange": {
      "StartTime": "01:36:50.9700000",
      "EndTime": "01:36:51.0300000"
    }
  },
  {
    "TextLocation": {
      "Start": 71720,
      "End": 71723
    },
    "TimeRange": {
      "StartTime": "01:36:51.0300000",
      "EndTime": "01:36:51.2900000"
    }
  },
  {
    "TextLocation": {
      "Start": 71726,
      "End": 71731
    },
    "TimeRange": {
      "StartTime": "01:36:51.3000000",
      "EndTime": "01:36:51.7100000"
    }
  },
  {
    "TextLocation": {
      "Start": 71734,
      "End": 71739
    },
    "TimeRange": {
      "StartTime": "01:36:51.7200000",
      "EndTime": "01:36:52.1700000"
    }
  },
  {
    "TextLocation": {
      "Start": 71742,
      "End": 71745
    },
    "TimeRange": {
      "StartTime": "01:36:54.8500000",
      "EndTime": "01:36:54.9700000"
    }
  },
  {
    "TextLocation": {
      "Start": 71746,
      "End": 71749
    },
    "TimeRange": {
      "StartTime": "01:36:54.9700000",
      "EndTime": "01:36:55.0600000"
    }
  },
  {
    "TextLocation": {
      "Start": 71750,
      "End": 71754
    },
    "TimeRange": {
      "StartTime": "01:36:55.0600000",
      "EndTime": "01:36:55.2400000"
    }
  },
  {
    "TextLocation": {
      "Start": 71755,
      "End": 71759
    },
    "TimeRange": {
      "StartTime": "01:36:55.2400000",
      "EndTime": "01:36:55.3900000"
    }
  },
  {
    "TextLocation": {
      "Start": 71760,
      "End": 71764
    },
    "TimeRange": {
      "StartTime": "01:36:55.3900000",
      "EndTime": "01:36:55.5400000"
    }
  },
  {
    "TextLocation": {
      "Start": 71765,
      "End": 71768
    },
    "TimeRange": {
      "StartTime": "01:36:55.5400000",
      "EndTime": "01:36:55.6899999"
    }
  },
  {
    "TextLocation": {
      "Start": 71769,
      "End": 71775
    },
    "TimeRange": {
      "StartTime": "01:36:55.6899999",
      "EndTime": "01:36:56.3800000"
    }
  },
  {
    "TextLocation": {
      "Start": 71776,
      "End": 71778
    },
    "TimeRange": {
      "StartTime": "01:36:56.3800000",
      "EndTime": "01:36:56.5600000"
    }
  },
  {
    "TextLocation": {
      "Start": 71779,
      "End": 71783
    },
    "TimeRange": {
      "StartTime": "01:36:56.5600000",
      "EndTime": "01:36:56.7000000"
    }
  },
  {
    "TextLocation": {
      "Start": 71785,
      "End": 71786
    },
    "TimeRange": {
      "StartTime": "01:36:56.7100000",
      "EndTime": "01:36:57.1000000"
    }
  },
  {
    "TextLocation": {
      "Start": 71787,
      "End": 71791
    },
    "TimeRange": {
      "StartTime": "01:36:57.1000000",
      "EndTime": "01:36:57.4900000"
    }
  },
  {
    "TextLocation": {
      "Start": 71794,
      "End": 71797
    },
    "TimeRange": {
      "StartTime": "01:36:57.9399999",
      "EndTime": "01:36:58.4500000"
    }
  },
  {
    "TextLocation": {
      "Start": 71799,
      "End": 71808
    },
    "TimeRange": {
      "StartTime": "01:36:58.4500000",
      "EndTime": "01:36:59.2299999"
    }
  },
  {
    "TextLocation": {
      "Start": 71811,
      "End": 71815
    },
    "TimeRange": {
      "StartTime": "01:36:59.5200000",
      "EndTime": "01:36:59.8600000"
    }
  },
  {
    "TextLocation": {
      "Start": 71818,
      "End": 71820
    },
    "TimeRange": {
      "StartTime": "01:36:59.8600000",
      "EndTime": "01:37:00.5800000"
    }
  },
  {
    "TextLocation": {
      "Start": 71821,
      "End": 71825
    },
    "TimeRange": {
      "StartTime": "01:37:00.5800000",
      "EndTime": "01:37:00.8800000"
    }
  },
  {
    "TextLocation": {
      "Start": 71826,
      "End": 71828
    },
    "TimeRange": {
      "StartTime": "01:37:00.8800000",
      "EndTime": "01:37:01"
    }
  },
  {
    "TextLocation": {
      "Start": 71829,
      "End": 71834
    },
    "TimeRange": {
      "StartTime": "01:37:01",
      "EndTime": "01:37:01.3300000"
    }
  },
  {
    "TextLocation": {
      "Start": 71835,
      "End": 71838
    },
    "TimeRange": {
      "StartTime": "01:37:01.3300000",
      "EndTime": "01:37:01.6899999"
    }
  },
  {
    "TextLocation": {
      "Start": 71839,
      "End": 71843
    },
    "TimeRange": {
      "StartTime": "01:37:01.6899999",
      "EndTime": "01:37:01.8100000"
    }
  },
  {
    "TextLocation": {
      "Start": 71844,
      "End": 71847
    },
    "TimeRange": {
      "StartTime": "01:37:01.8100000",
      "EndTime": "01:37:01.9000000"
    }
  },
  {
    "TextLocation": {
      "Start": 71848,
      "End": 71852
    },
    "TimeRange": {
      "StartTime": "01:37:01.9000000",
      "EndTime": "01:37:02.0800000"
    }
  },
  {
    "TextLocation": {
      "Start": 71853,
      "End": 71855
    },
    "TimeRange": {
      "StartTime": "01:37:02.0800000",
      "EndTime": "01:37:02.1700000"
    }
  },
  {
    "TextLocation": {
      "Start": 71856,
      "End": 71859
    },
    "TimeRange": {
      "StartTime": "01:37:02.1700000",
      "EndTime": "01:37:02.3200000"
    }
  },
  {
    "TextLocation": {
      "Start": 71860,
      "End": 71861
    },
    "TimeRange": {
      "StartTime": "01:37:02.3200000",
      "EndTime": "01:37:02.3800000"
    }
  },
  {
    "TextLocation": {
      "Start": 71862,
      "End": 71867
    },
    "TimeRange": {
      "StartTime": "01:37:02.3800000",
      "EndTime": "01:37:02.8600000"
    }
  },
  {
    "TextLocation": {
      "Start": 71875,
      "End": 71878
    },
    "TimeRange": {
      "StartTime": "01:37:02.8600000",
      "EndTime": "01:37:03.0700000"
    }
  },
  {
    "TextLocation": {
      "Start": 71879,
      "End": 71883
    },
    "TimeRange": {
      "StartTime": "01:37:03.0700000",
      "EndTime": "01:37:03.2200000"
    }
  },
  {
    "TextLocation": {
      "Start": 71884,
      "End": 71889
    },
    "TimeRange": {
      "StartTime": "01:37:03.2200000",
      "EndTime": "01:37:03.3700000"
    }
  },
  {
    "TextLocation": {
      "Start": 71890,
      "End": 71893
    },
    "TimeRange": {
      "StartTime": "01:37:03.3700000",
      "EndTime": "01:37:03.4300000"
    }
  },
  {
    "TextLocation": {
      "Start": 71894,
      "End": 71896
    },
    "TimeRange": {
      "StartTime": "01:37:03.4600000",
      "EndTime": "01:37:03.5800000"
    }
  },
  {
    "TextLocation": {
      "Start": 71897,
      "End": 71902
    },
    "TimeRange": {
      "StartTime": "01:37:03.5800000",
      "EndTime": "01:37:04.0600000"
    }
  },
  {
    "TextLocation": {
      "Start": 71910,
      "End": 71914
    },
    "TimeRange": {
      "StartTime": "01:37:04.7500000",
      "EndTime": "01:37:05.0800000"
    }
  },
  {
    "TextLocation": {
      "Start": 71915,
      "End": 71917
    },
    "TimeRange": {
      "StartTime": "01:37:05.0800000",
      "EndTime": "01:37:05.2299999"
    }
  },
  {
    "TextLocation": {
      "Start": 71918,
      "End": 71921
    },
    "TimeRange": {
      "StartTime": "01:37:05.2299999",
      "EndTime": "01:37:05.3500000"
    }
  },
  {
    "TextLocation": {
      "Start": 71922,
      "End": 71925
    },
    "TimeRange": {
      "StartTime": "01:37:05.3500000",
      "EndTime": "01:37:05.8600000"
    }
  },
  {
    "TextLocation": {
      "Start": 71928,
      "End": 71932
    },
    "TimeRange": {
      "StartTime": "01:37:05.9799999",
      "EndTime": "01:37:06.2200000"
    }
  },
  {
    "TextLocation": {
      "Start": 71933,
      "End": 71937
    },
    "TimeRange": {
      "StartTime": "01:37:06.2200000",
      "EndTime": "01:37:06.3400000"
    }
  },
  {
    "TextLocation": {
      "Start": 71938,
      "End": 71939
    },
    "TimeRange": {
      "StartTime": "01:37:06.3400000",
      "EndTime": "01:37:06.4300000"
    }
  },
  {
    "TextLocation": {
      "Start": 71940,
      "End": 71944
    },
    "TimeRange": {
      "StartTime": "01:37:06.4300000",
      "EndTime": "01:37:06.6400000"
    }
  },
  {
    "TextLocation": {
      "Start": 71945,
      "End": 71947
    },
    "TimeRange": {
      "StartTime": "01:37:06.6400000",
      "EndTime": "01:37:06.7299999"
    }
  },
  {
    "TextLocation": {
      "Start": 71948,
      "End": 71952
    },
    "TimeRange": {
      "StartTime": "01:37:06.7299999",
      "EndTime": "01:37:07.0600000"
    }
  },
  {
    "TextLocation": {
      "Start": 71953,
      "End": 71956
    },
    "TimeRange": {
      "StartTime": "01:37:07.0600000",
      "EndTime": "01:37:07.4500000"
    }
  },
  {
    "TextLocation": {
      "Start": 71957,
      "End": 71962
    },
    "TimeRange": {
      "StartTime": "01:37:07.4500000",
      "EndTime": "01:37:08.0800000"
    }
  },
  {
    "TextLocation": {
      "Start": 71965,
      "End": 71969
    },
    "TimeRange": {
      "StartTime": "01:37:08.5000000",
      "EndTime": "01:37:08.6800000"
    }
  },
  {
    "TextLocation": {
      "Start": 71970,
      "End": 71973
    },
    "TimeRange": {
      "StartTime": "01:37:08.6800000",
      "EndTime": "01:37:08.7700000"
    }
  },
  {
    "TextLocation": {
      "Start": 71974,
      "End": 71978
    },
    "TimeRange": {
      "StartTime": "01:37:08.7700000",
      "EndTime": "01:37:08.9500000"
    }
  },
  {
    "TextLocation": {
      "Start": 71979,
      "End": 71983
    },
    "TimeRange": {
      "StartTime": "01:37:08.9500000",
      "EndTime": "01:37:09.1300000"
    }
  },
  {
    "TextLocation": {
      "Start": 71984,
      "End": 71988
    },
    "TimeRange": {
      "StartTime": "01:37:09.1300000",
      "EndTime": "01:37:09.3400000"
    }
  },
  {
    "TextLocation": {
      "Start": 71989,
      "End": 71992
    },
    "TimeRange": {
      "StartTime": "01:37:09.3400000",
      "EndTime": "01:37:09.4900000"
    }
  },
  {
    "TextLocation": {
      "Start": 71993,
      "End": 71994
    },
    "TimeRange": {
      "StartTime": "01:37:09.4900000",
      "EndTime": "01:37:09.5500000"
    }
  },
  {
    "TextLocation": {
      "Start": 71995,
      "End": 72000
    },
    "TimeRange": {
      "StartTime": "01:37:09.5500000",
      "EndTime": "01:37:09.8500000"
    }
  },
  {
    "TextLocation": {
      "Start": 72002,
      "End": 72005
    },
    "TimeRange": {
      "StartTime": "01:37:09.8500000",
      "EndTime": "01:37:10"
    }
  },
  {
    "TextLocation": {
      "Start": 72006,
      "End": 72009
    },
    "TimeRange": {
      "StartTime": "01:37:10",
      "EndTime": "01:37:10.0900000"
    }
  },
  {
    "TextLocation": {
      "Start": 72010,
      "End": 72014
    },
    "TimeRange": {
      "StartTime": "01:37:10.0900000",
      "EndTime": "01:37:10.6300000"
    }
  },
  {
    "TextLocation": {
      "Start": 72015,
      "End": 72019
    },
    "TimeRange": {
      "StartTime": "01:37:11.1100000",
      "EndTime": "01:37:11.4900000"
    }
  },
  {
    "TextLocation": {
      "Start": 72022,
      "End": 72025
    },
    "TimeRange": {
      "StartTime": "01:37:11.5600000",
      "EndTime": "01:37:12.3400000"
    }
  },
  {
    "TextLocation": {
      "Start": 72026,
      "End": 72029
    },
    "TimeRange": {
      "StartTime": "01:37:12.3400000",
      "EndTime": "01:37:12.5200000"
    }
  },
  {
    "TextLocation": {
      "Start": 72030,
      "End": 72039
    },
    "TimeRange": {
      "StartTime": "01:37:12.5200000",
      "EndTime": "01:37:12.9399999"
    }
  },
  {
    "TextLocation": {
      "Start": 72040,
      "End": 72044
    },
    "TimeRange": {
      "StartTime": "01:37:12.9399999",
      "EndTime": "01:37:13.1500000"
    }
  },
  {
    "TextLocation": {
      "Start": 72045,
      "End": 72050
    },
    "TimeRange": {
      "StartTime": "01:37:13.1500000",
      "EndTime": "01:37:13.6600000"
    }
  },
  {
    "TextLocation": {
      "Start": 72053,
      "End": 72055
    },
    "TimeRange": {
      "StartTime": "01:37:15.1600000",
      "EndTime": "01:37:15.7200000"
    }
  },
  {
    "TextLocation": {
      "Start": 72058,
      "End": 72059
    },
    "TimeRange": {
      "StartTime": "01:37:15.7299999",
      "EndTime": "01:37:15.9399999"
    }
  },
  {
    "TextLocation": {
      "Start": 72060,
      "End": 72065
    },
    "TimeRange": {
      "StartTime": "01:37:15.9399999",
      "EndTime": "01:37:16.1200000"
    }
  },
  {
    "TextLocation": {
      "Start": 72066,
      "End": 72069
    },
    "TimeRange": {
      "StartTime": "01:37:16.1200000",
      "EndTime": "01:37:16.3300000"
    }
  },
  {
    "TextLocation": {
      "Start": 72070,
      "End": 72074
    },
    "TimeRange": {
      "StartTime": "01:37:16.3300000",
      "EndTime": "01:37:16.7200000"
    }
  },
  {
    "TextLocation": {
      "Start": 72075,
      "End": 72076
    },
    "TimeRange": {
      "StartTime": "01:37:16.7200000",
      "EndTime": "01:37:16.9000000"
    }
  },
  {
    "TextLocation": {
      "Start": 72077,
      "End": 72081
    },
    "TimeRange": {
      "StartTime": "01:37:16.9000000",
      "EndTime": "01:37:17.1700000"
    }
  },
  {
    "TextLocation": {
      "Start": 72082,
      "End": 72084
    },
    "TimeRange": {
      "StartTime": "01:37:17.1700000",
      "EndTime": "01:37:17.3500000"
    }
  },
  {
    "TextLocation": {
      "Start": 72085,
      "End": 72088
    },
    "TimeRange": {
      "StartTime": "01:37:17.3500000",
      "EndTime": "01:37:17.7700000"
    }
  },
  {
    "TextLocation": {
      "Start": 72089,
      "End": 72091
    },
    "TimeRange": {
      "StartTime": "01:37:18.0500000",
      "EndTime": "01:37:18.2299999"
    }
  },
  {
    "TextLocation": {
      "Start": 72092,
      "End": 72096
    },
    "TimeRange": {
      "StartTime": "01:37:18.2800000",
      "EndTime": "01:37:18.5500000"
    }
  },
  {
    "TextLocation": {
      "Start": 72097,
      "End": 72099
    },
    "TimeRange": {
      "StartTime": "01:37:18.5500000",
      "EndTime": "01:37:18.9399999"
    }
  },
  {
    "TextLocation": {
      "Start": 72107,
      "End": 72110
    },
    "TimeRange": {
      "StartTime": "01:37:19.2100000",
      "EndTime": "01:37:19.3000000"
    }
  },
  {
    "TextLocation": {
      "Start": 72111,
      "End": 72113
    },
    "TimeRange": {
      "StartTime": "01:37:19.3300000",
      "EndTime": "01:37:19.4200000"
    }
  },
  {
    "TextLocation": {
      "Start": 72114,
      "End": 72118
    },
    "TimeRange": {
      "StartTime": "01:37:19.4200000",
      "EndTime": "01:37:19.6600000"
    }
  },
  {
    "TextLocation": {
      "Start": 72119,
      "End": 72121
    },
    "TimeRange": {
      "StartTime": "01:37:19.6600000",
      "EndTime": "01:37:19.8700000"
    }
  },
  {
    "TextLocation": {
      "Start": 72129,
      "End": 72132
    },
    "TimeRange": {
      "StartTime": "01:37:19.9900000",
      "EndTime": "01:37:20.2000000"
    }
  },
  {
    "TextLocation": {
      "Start": 72133,
      "End": 72135
    },
    "TimeRange": {
      "StartTime": "01:37:20.2000000",
      "EndTime": "01:37:20.2600000"
    }
  },
  {
    "TextLocation": {
      "Start": 72136,
      "End": 72139
    },
    "TimeRange": {
      "StartTime": "01:37:20.2600000",
      "EndTime": "01:37:20.3500000"
    }
  },
  {
    "TextLocation": {
      "Start": 72140,
      "End": 72145
    },
    "TimeRange": {
      "StartTime": "01:37:20.3500000",
      "EndTime": "01:37:20.6200000"
    }
  },
  {
    "TextLocation": {
      "Start": 72146,
      "End": 72150
    },
    "TimeRange": {
      "StartTime": "01:37:20.6200000",
      "EndTime": "01:37:21.1300000"
    }
  },
  {
    "TextLocation": {
      "Start": 72153,
      "End": 72154
    },
    "TimeRange": {
      "StartTime": "01:37:21.2800000",
      "EndTime": "01:37:21.6100000"
    }
  },
  {
    "TextLocation": {
      "Start": 72155,
      "End": 72160
    },
    "TimeRange": {
      "StartTime": "01:37:21.6100000",
      "EndTime": "01:37:21.8200000"
    }
  },
  {
    "TextLocation": {
      "Start": 72161,
      "End": 72165
    },
    "TimeRange": {
      "StartTime": "01:37:21.8200000",
      "EndTime": "01:37:22.2100000"
    }
  },
  {
    "TextLocation": {
      "Start": 72173,
      "End": 72177
    },
    "TimeRange": {
      "StartTime": "01:37:22.5700000",
      "EndTime": "01:37:22.7500000"
    }
  },
  {
    "TextLocation": {
      "Start": 72178,
      "End": 72181
    },
    "TimeRange": {
      "StartTime": "01:37:22.7500000",
      "EndTime": "01:37:22.9300000"
    }
  },
  {
    "TextLocation": {
      "Start": 72182,
      "End": 72185
    },
    "TimeRange": {
      "StartTime": "01:37:22.9300000",
      "EndTime": "01:37:23.3800000"
    }
  },
  {
    "TextLocation": {
      "Start": 72186,
      "End": 72189
    },
    "TimeRange": {
      "StartTime": "01:37:23.4100000",
      "EndTime": "01:37:23.7100000"
    }
  },
  {
    "TextLocation": {
      "Start": 72190,
      "End": 72194
    },
    "TimeRange": {
      "StartTime": "01:37:23.7100000",
      "EndTime": "01:37:23.8000000"
    }
  },
  {
    "TextLocation": {
      "Start": 72195,
      "End": 72199
    },
    "TimeRange": {
      "StartTime": "01:37:23.8000000",
      "EndTime": "01:37:23.9500000"
    }
  },
  {
    "TextLocation": {
      "Start": 72207,
      "End": 72210
    },
    "TimeRange": {
      "StartTime": "01:37:23.9500000",
      "EndTime": "01:37:24.0400000"
    }
  },
  {
    "TextLocation": {
      "Start": 72211,
      "End": 72216
    },
    "TimeRange": {
      "StartTime": "01:37:24.0400000",
      "EndTime": "01:37:24.2500000"
    }
  },
  {
    "TextLocation": {
      "Start": 72217,
      "End": 72219
    },
    "TimeRange": {
      "StartTime": "01:37:24.2500000",
      "EndTime": "01:37:24.3400000"
    }
  },
  {
    "TextLocation": {
      "Start": 72220,
      "End": 72223
    },
    "TimeRange": {
      "StartTime": "01:37:24.3400000",
      "EndTime": "01:37:24.5500000"
    }
  },
  {
    "TextLocation": {
      "Start": 72224,
      "End": 72228
    },
    "TimeRange": {
      "StartTime": "01:37:24.5500000",
      "EndTime": "01:37:25.0900000"
    }
  },
  {
    "TextLocation": {
      "Start": 72229,
      "End": 72237
    },
    "TimeRange": {
      "StartTime": "01:37:25.0900000",
      "EndTime": "01:37:25.7800000"
    }
  },
  {
    "TextLocation": {
      "Start": 72240,
      "End": 72242
    },
    "TimeRange": {
      "StartTime": "01:37:27.2200000",
      "EndTime": "01:37:27.4000000"
    }
  },
  {
    "TextLocation": {
      "Start": 72243,
      "End": 72249
    },
    "TimeRange": {
      "StartTime": "01:37:27.4000000",
      "EndTime": "01:37:27.6400000"
    }
  },
  {
    "TextLocation": {
      "Start": 72250,
      "End": 72254
    },
    "TimeRange": {
      "StartTime": "01:37:27.6400000",
      "EndTime": "01:37:27.8200000"
    }
  },
  {
    "TextLocation": {
      "Start": 72255,
      "End": 72257
    },
    "TimeRange": {
      "StartTime": "01:37:27.8200000",
      "EndTime": "01:37:27.9399999"
    }
  },
  {
    "TextLocation": {
      "Start": 72258,
      "End": 72262
    },
    "TimeRange": {
      "StartTime": "01:37:27.9399999",
      "EndTime": "01:37:28.1500000"
    }
  },
  {
    "TextLocation": {
      "Start": 72263,
      "End": 72267
    },
    "TimeRange": {
      "StartTime": "01:37:28.1500000",
      "EndTime": "01:37:28.4200000"
    }
  },
  {
    "TextLocation": {
      "Start": 72268,
      "End": 72270
    },
    "TimeRange": {
      "StartTime": "01:37:28.4200000",
      "EndTime": "01:37:28.8100000"
    }
  },
  {
    "TextLocation": {
      "Start": 72273,
      "End": 72277
    },
    "TimeRange": {
      "StartTime": "01:37:28.8500000",
      "EndTime": "01:37:29.2500000"
    }
  },
  {
    "TextLocation": {
      "Start": 72280,
      "End": 72288
    },
    "TimeRange": {
      "StartTime": "01:37:34.4200000",
      "EndTime": "01:37:35.4100000"
    }
  },
  {
    "TextLocation": {
      "Start": 72289,
      "End": 72291
    },
    "TimeRange": {
      "StartTime": "01:37:35.9799999",
      "EndTime": "01:37:36.2800000"
    }
  },
  {
    "TextLocation": {
      "Start": 72292,
      "End": 72295
    },
    "TimeRange": {
      "StartTime": "01:37:36.2800000",
      "EndTime": "01:37:36.4600000"
    }
  },
  {
    "TextLocation": {
      "Start": 72296,
      "End": 72299
    },
    "TimeRange": {
      "StartTime": "01:37:36.4600000",
      "EndTime": "01:37:36.7299999"
    }
  },
  {
    "TextLocation": {
      "Start": 72300,
      "End": 72304
    },
    "TimeRange": {
      "StartTime": "01:37:36.7299999",
      "EndTime": "01:37:36.9399999"
    }
  },
  {
    "TextLocation": {
      "Start": 72305,
      "End": 72313
    },
    "TimeRange": {
      "StartTime": "01:37:36.9399999",
      "EndTime": "01:37:37.8900000"
    }
  },
  {
    "TextLocation": {
      "Start": 72316,
      "End": 72319
    },
    "TimeRange": {
      "StartTime": "01:37:37.9000000",
      "EndTime": "01:37:38.0500000"
    }
  },
  {
    "TextLocation": {
      "Start": 72320,
      "End": 72323
    },
    "TimeRange": {
      "StartTime": "01:37:38.0500000",
      "EndTime": "01:37:38.1400000"
    }
  },
  {
    "TextLocation": {
      "Start": 72324,
      "End": 72332
    },
    "TimeRange": {
      "StartTime": "01:37:38.1400000",
      "EndTime": "01:37:38.7400000"
    }
  },
  {
    "TextLocation": {
      "Start": 72333,
      "End": 72336
    },
    "TimeRange": {
      "StartTime": "01:37:38.7400000",
      "EndTime": "01:37:39.0100000"
    }
  },
  {
    "TextLocation": {
      "Start": 72337,
      "End": 72340
    },
    "TimeRange": {
      "StartTime": "01:37:39.0100000",
      "EndTime": "01:37:39.1600000"
    }
  },
  {
    "TextLocation": {
      "Start": 72341,
      "End": 72344
    },
    "TimeRange": {
      "StartTime": "01:37:39.1600000",
      "EndTime": "01:37:39.4900000"
    }
  },
  {
    "TextLocation": {
      "Start": 72345,
      "End": 72348
    },
    "TimeRange": {
      "StartTime": "01:37:39.4900000",
      "EndTime": "01:37:39.5800000"
    }
  },
  {
    "TextLocation": {
      "Start": 72349,
      "End": 72358
    },
    "TimeRange": {
      "StartTime": "01:37:39.5800000",
      "EndTime": "01:37:40.0600000"
    }
  },
  {
    "TextLocation": {
      "Start": 72359,
      "End": 72362
    },
    "TimeRange": {
      "StartTime": "01:37:40.0600000",
      "EndTime": "01:37:40.1800000"
    }
  },
  {
    "TextLocation": {
      "Start": 72363,
      "End": 72368
    },
    "TimeRange": {
      "StartTime": "01:37:40.1800000",
      "EndTime": "01:37:40.4500000"
    }
  },
  {
    "TextLocation": {
      "Start": 72369,
      "End": 72377
    },
    "TimeRange": {
      "StartTime": "01:37:40.4500000",
      "EndTime": "01:37:41.1700000"
    }
  },
  {
    "TextLocation": {
      "Start": 72380,
      "End": 72382
    },
    "TimeRange": {
      "StartTime": "01:37:42.6000000",
      "EndTime": "01:37:42.8100000"
    }
  },
  {
    "TextLocation": {
      "Start": 72383,
      "End": 72389
    },
    "TimeRange": {
      "StartTime": "01:37:42.8100000",
      "EndTime": "01:37:43.0800000"
    }
  },
  {
    "TextLocation": {
      "Start": 72390,
      "End": 72394
    },
    "TimeRange": {
      "StartTime": "01:37:43.0800000",
      "EndTime": "01:37:43.2600000"
    }
  },
  {
    "TextLocation": {
      "Start": 72395,
      "End": 72399
    },
    "TimeRange": {
      "StartTime": "01:37:43.2600000",
      "EndTime": "01:37:43.4399999"
    }
  },
  {
    "TextLocation": {
      "Start": 72400,
      "End": 72406
    },
    "TimeRange": {
      "StartTime": "01:37:43.4399999",
      "EndTime": "01:37:43.7400000"
    }
  },
  {
    "TextLocation": {
      "Start": 72407,
      "End": 72409
    },
    "TimeRange": {
      "StartTime": "01:37:43.7400000",
      "EndTime": "01:37:43.8600000"
    }
  },
  {
    "TextLocation": {
      "Start": 72410,
      "End": 72412
    },
    "TimeRange": {
      "StartTime": "01:37:43.8600000",
      "EndTime": "01:37:44.1300000"
    }
  },
  {
    "TextLocation": {
      "Start": 72413,
      "End": 72417
    },
    "TimeRange": {
      "StartTime": "01:37:44.1300000",
      "EndTime": "01:37:44.4300000"
    }
  },
  {
    "TextLocation": {
      "Start": 72418,
      "End": 72422
    },
    "TimeRange": {
      "StartTime": "01:37:44.4300000",
      "EndTime": "01:37:44.6400000"
    }
  },
  {
    "TextLocation": {
      "Start": 72423,
      "End": 72428
    },
    "TimeRange": {
      "StartTime": "01:37:44.6400000",
      "EndTime": "01:37:45.2400000"
    }
  },
  {
    "TextLocation": {
      "Start": 72431,
      "End": 72435
    },
    "TimeRange": {
      "StartTime": "01:37:46.0500000",
      "EndTime": "01:37:46.5300000"
    }
  },
  {
    "TextLocation": {
      "Start": 72436,
      "End": 72438
    },
    "TimeRange": {
      "StartTime": "01:37:46.5300000",
      "EndTime": "01:37:46.8000000"
    }
  },
  {
    "TextLocation": {
      "Start": 72439,
      "End": 72444
    },
    "TimeRange": {
      "StartTime": "01:37:46.8000000",
      "EndTime": "01:37:47.3700000"
    }
  },
  {
    "TextLocation": {
      "Start": 72445,
      "End": 72448
    },
    "TimeRange": {
      "StartTime": "01:37:47.3700000",
      "EndTime": "01:37:47.6100000"
    }
  },
  {
    "TextLocation": {
      "Start": 72449,
      "End": 72451
    },
    "TimeRange": {
      "StartTime": "01:37:47.6100000",
      "EndTime": "01:37:47.7299999"
    }
  },
  {
    "TextLocation": {
      "Start": 72452,
      "End": 72455
    },
    "TimeRange": {
      "StartTime": "01:37:47.7299999",
      "EndTime": "01:37:47.8200000"
    }
  },
  {
    "TextLocation": {
      "Start": 72456,
      "End": 72463
    },
    "TimeRange": {
      "StartTime": "01:37:47.8200000",
      "EndTime": "01:37:48.6300000"
    }
  },
  {
    "TextLocation": {
      "Start": 72465,
      "End": 72467
    },
    "TimeRange": {
      "StartTime": "01:37:48.6300000",
      "EndTime": "01:37:48.9900000"
    }
  },
  {
    "TextLocation": {
      "Start": 72468,
      "End": 72473
    },
    "TimeRange": {
      "StartTime": "01:37:48.9900000",
      "EndTime": "01:37:49.1400000"
    }
  },
  {
    "TextLocation": {
      "Start": 72474,
      "End": 72476
    },
    "TimeRange": {
      "StartTime": "01:37:49.1400000",
      "EndTime": "01:37:49.3200000"
    }
  },
  {
    "TextLocation": {
      "Start": 72477,
      "End": 72480
    },
    "TimeRange": {
      "StartTime": "01:37:49.3200000",
      "EndTime": "01:37:49.4399999"
    }
  },
  {
    "TextLocation": {
      "Start": 72481,
      "End": 72485
    },
    "TimeRange": {
      "StartTime": "01:37:49.6200000",
      "EndTime": "01:37:49.9799999"
    }
  },
  {
    "TextLocation": {
      "Start": 72486,
      "End": 72491
    },
    "TimeRange": {
      "StartTime": "01:37:49.9799999",
      "EndTime": "01:37:50.1300000"
    }
  },
  {
    "TextLocation": {
      "Start": 72492,
      "End": 72494
    },
    "TimeRange": {
      "StartTime": "01:37:50.1300000",
      "EndTime": "01:37:50.2800000"
    }
  },
  {
    "TextLocation": {
      "Start": 72495,
      "End": 72499
    },
    "TimeRange": {
      "StartTime": "01:37:50.2800000",
      "EndTime": "01:37:50.4900000"
    }
  },
  {
    "TextLocation": {
      "Start": 72500,
      "End": 72503
    },
    "TimeRange": {
      "StartTime": "01:37:50.4900000",
      "EndTime": "01:37:50.5800000"
    }
  },
  {
    "TextLocation": {
      "Start": 72504,
      "End": 72511
    },
    "TimeRange": {
      "StartTime": "01:37:50.5800000",
      "EndTime": "01:37:50.9399999"
    }
  },
  {
    "TextLocation": {
      "Start": 72512,
      "End": 72516
    },
    "TimeRange": {
      "StartTime": "01:37:50.9399999",
      "EndTime": "01:37:51.0900000"
    }
  },
  {
    "TextLocation": {
      "Start": 72517,
      "End": 72521
    },
    "TimeRange": {
      "StartTime": "01:37:51.0900000",
      "EndTime": "01:37:51.3300000"
    }
  },
  {
    "TextLocation": {
      "Start": 72522,
      "End": 72525
    },
    "TimeRange": {
      "StartTime": "01:37:51.3300000",
      "EndTime": "01:37:51.4200000"
    }
  },
  {
    "TextLocation": {
      "Start": 72526,
      "End": 72530
    },
    "TimeRange": {
      "StartTime": "01:37:51.4200000",
      "EndTime": "01:37:51.5400000"
    }
  },
  {
    "TextLocation": {
      "Start": 72531,
      "End": 72536
    },
    "TimeRange": {
      "StartTime": "01:37:51.5400000",
      "EndTime": "01:37:51.7200000"
    }
  },
  {
    "TextLocation": {
      "Start": 72537,
      "End": 72540
    },
    "TimeRange": {
      "StartTime": "01:37:51.7200000",
      "EndTime": "01:37:52.2600000"
    }
  },
  {
    "TextLocation": {
      "Start": 72548,
      "End": 72550
    },
    "TimeRange": {
      "StartTime": "01:37:54.4900000",
      "EndTime": "01:37:54.7500000"
    }
  },
  {
    "TextLocation": {
      "Start": 72551,
      "End": 72556
    },
    "TimeRange": {
      "StartTime": "01:37:54.8200000",
      "EndTime": "01:37:55.0600000"
    }
  },
  {
    "TextLocation": {
      "Start": 72557,
      "End": 72561
    },
    "TimeRange": {
      "StartTime": "01:37:55.0600000",
      "EndTime": "01:37:55.2100000"
    }
  },
  {
    "TextLocation": {
      "Start": 72562,
      "End": 72566
    },
    "TimeRange": {
      "StartTime": "01:37:55.2100000",
      "EndTime": "01:37:55.3900000"
    }
  },
  {
    "TextLocation": {
      "Start": 72567,
      "End": 72570
    },
    "TimeRange": {
      "StartTime": "01:37:55.3900000",
      "EndTime": "01:37:55.4799999"
    }
  },
  {
    "TextLocation": {
      "Start": 72571,
      "End": 72578
    },
    "TimeRange": {
      "StartTime": "01:37:55.4799999",
      "EndTime": "01:37:56.0700000"
    }
  },
  {
    "TextLocation": {
      "Start": 72581,
      "End": 72583
    },
    "TimeRange": {
      "StartTime": "01:37:56.0800000",
      "EndTime": "01:37:56.2600000"
    }
  },
  {
    "TextLocation": {
      "Start": 72584,
      "End": 72589
    },
    "TimeRange": {
      "StartTime": "01:37:56.2600000",
      "EndTime": "01:37:56.4100000"
    }
  },
  {
    "TextLocation": {
      "Start": 72590,
      "End": 72596
    },
    "TimeRange": {
      "StartTime": "01:37:56.4100000",
      "EndTime": "01:37:56.6800000"
    }
  },
  {
    "TextLocation": {
      "Start": 72597,
      "End": 72600
    },
    "TimeRange": {
      "StartTime": "01:37:56.6800000",
      "EndTime": "01:37:56.8300000"
    }
  },
  {
    "TextLocation": {
      "Start": 72601,
      "End": 72603
    },
    "TimeRange": {
      "StartTime": "01:37:56.8300000",
      "EndTime": "01:37:56.9200000"
    }
  },
  {
    "TextLocation": {
      "Start": 72604,
      "End": 72609
    },
    "TimeRange": {
      "StartTime": "01:37:56.9200000",
      "EndTime": "01:37:57.4200000"
    }
  },
  {
    "TextLocation": {
      "Start": 72612,
      "End": 72615
    },
    "TimeRange": {
      "StartTime": "01:37:57.4300000",
      "EndTime": "01:37:57.9500000"
    }
  },
  {
    "TextLocation": {
      "Start": 72618,
      "End": 72623
    },
    "TimeRange": {
      "StartTime": "01:37:58",
      "EndTime": "01:37:58.2100000"
    }
  },
  {
    "TextLocation": {
      "Start": 72624,
      "End": 72628
    },
    "TimeRange": {
      "StartTime": "01:37:58.2100000",
      "EndTime": "01:37:58.3000000"
    }
  },
  {
    "TextLocation": {
      "Start": 72629,
      "End": 72631
    },
    "TimeRange": {
      "StartTime": "01:37:58.3300000",
      "EndTime": "01:37:58.4799999"
    }
  },
  {
    "TextLocation": {
      "Start": 72632,
      "End": 72637
    },
    "TimeRange": {
      "StartTime": "01:37:58.4799999",
      "EndTime": "01:37:58.7800000"
    }
  },
  {
    "TextLocation": {
      "Start": 72645,
      "End": 72647
    },
    "TimeRange": {
      "StartTime": "01:37:58.7800000",
      "EndTime": "01:37:58.8700000"
    }
  },
  {
    "TextLocation": {
      "Start": 72648,
      "End": 72653
    },
    "TimeRange": {
      "StartTime": "01:37:58.8700000",
      "EndTime": "01:37:58.9600000"
    }
  },
  {
    "TextLocation": {
      "Start": 72654,
      "End": 72661
    },
    "TimeRange": {
      "StartTime": "01:37:58.9600000",
      "EndTime": "01:37:59.1700000"
    }
  },
  {
    "TextLocation": {
      "Start": 72662,
      "End": 72666
    },
    "TimeRange": {
      "StartTime": "01:37:59.1700000",
      "EndTime": "01:37:59.3200000"
    }
  },
  {
    "TextLocation": {
      "Start": 72667,
      "End": 72669
    },
    "TimeRange": {
      "StartTime": "01:37:59.3200000",
      "EndTime": "01:37:59.4399999"
    }
  },
  {
    "TextLocation": {
      "Start": 72670,
      "End": 72672
    },
    "TimeRange": {
      "StartTime": "01:37:59.4399999",
      "EndTime": "01:37:59.5000000"
    }
  },
  {
    "TextLocation": {
      "Start": 72673,
      "End": 72678
    },
    "TimeRange": {
      "StartTime": "01:37:59.5000000",
      "EndTime": "01:37:59.6200000"
    }
  },
  {
    "TextLocation": {
      "Start": 72679,
      "End": 72683
    },
    "TimeRange": {
      "StartTime": "01:37:59.6200000",
      "EndTime": "01:37:59.7700000"
    }
  },
  {
    "TextLocation": {
      "Start": 72684,
      "End": 72688
    },
    "TimeRange": {
      "StartTime": "01:37:59.7700000",
      "EndTime": "01:38:00.0700000"
    }
  },
  {
    "TextLocation": {
      "Start": 72691,
      "End": 72700
    },
    "TimeRange": {
      "StartTime": "01:38:00.2800000",
      "EndTime": "01:38:00.7000000"
    }
  },
  {
    "TextLocation": {
      "Start": 72703,
      "End": 72707
    },
    "TimeRange": {
      "StartTime": "01:38:00.7299999",
      "EndTime": "01:38:00.9100000"
    }
  },
  {
    "TextLocation": {
      "Start": 72708,
      "End": 72710
    },
    "TimeRange": {
      "StartTime": "01:38:00.9100000",
      "EndTime": "01:38:00.9700000"
    }
  },
  {
    "TextLocation": {
      "Start": 72711,
      "End": 72714
    },
    "TimeRange": {
      "StartTime": "01:38:00.9700000",
      "EndTime": "01:38:01.0600000"
    }
  },
  {
    "TextLocation": {
      "Start": 72715,
      "End": 72719
    },
    "TimeRange": {
      "StartTime": "01:38:01.0600000",
      "EndTime": "01:38:01.2400000"
    }
  },
  {
    "TextLocation": {
      "Start": 72720,
      "End": 72724
    },
    "TimeRange": {
      "StartTime": "01:38:01.2400000",
      "EndTime": "01:38:01.3300000"
    }
  },
  {
    "TextLocation": {
      "Start": 72725,
      "End": 72730
    },
    "TimeRange": {
      "StartTime": "01:38:01.3300000",
      "EndTime": "01:38:01.4500000"
    }
  },
  {
    "TextLocation": {
      "Start": 72731,
      "End": 72733
    },
    "TimeRange": {
      "StartTime": "01:38:01.4500000",
      "EndTime": "01:38:01.5700000"
    }
  },
  {
    "TextLocation": {
      "Start": 72734,
      "End": 72739
    },
    "TimeRange": {
      "StartTime": "01:38:01.5700000",
      "EndTime": "01:38:02.0500000"
    }
  },
  {
    "TextLocation": {
      "Start": 72742,
      "End": 72745
    },
    "TimeRange": {
      "StartTime": "01:38:04.4500000",
      "EndTime": "01:38:04.6300000"
    }
  },
  {
    "TextLocation": {
      "Start": 72746,
      "End": 72749
    },
    "TimeRange": {
      "StartTime": "01:38:04.6300000",
      "EndTime": "01:38:05.1400000"
    }
  },
  {
    "TextLocation": {
      "Start": 72750,
      "End": 72759
    },
    "TimeRange": {
      "StartTime": "01:38:05.1400000",
      "EndTime": "01:38:05.8000000"
    }
  },
  {
    "TextLocation": {
      "Start": 72760,
      "End": 72762
    },
    "TimeRange": {
      "StartTime": "01:38:05.8000000",
      "EndTime": "01:38:05.9200000"
    }
  },
  {
    "TextLocation": {
      "Start": 72763,
      "End": 72766
    },
    "TimeRange": {
      "StartTime": "01:38:05.9200000",
      "EndTime": "01:38:06.0100000"
    }
  },
  {
    "TextLocation": {
      "Start": 72774,
      "End": 72784
    },
    "TimeRange": {
      "StartTime": "01:38:06.0100000",
      "EndTime": "01:38:06.6400000"
    }
  },
  {
    "TextLocation": {
      "Start": 72785,
      "End": 72789
    },
    "TimeRange": {
      "StartTime": "01:38:06.6400000",
      "EndTime": "01:38:06.9399999"
    }
  },
  {
    "TextLocation": {
      "Start": 72790,
      "End": 72792
    },
    "TimeRange": {
      "StartTime": "01:38:06.9399999",
      "EndTime": "01:38:07.1800000"
    }
  },
  {
    "TextLocation": {
      "Start": 72793,
      "End": 72798
    },
    "TimeRange": {
      "StartTime": "01:38:07.1800000",
      "EndTime": "01:38:07.8700000"
    }
  },
  {
    "TextLocation": {
      "Start": 72806,
      "End": 72811
    },
    "TimeRange": {
      "StartTime": "01:38:08.9799999",
      "EndTime": "01:38:09.2800000"
    }
  },
  {
    "TextLocation": {
      "Start": 72812,
      "End": 72821
    },
    "TimeRange": {
      "StartTime": "01:38:09.2800000",
      "EndTime": "01:38:10"
    }
  },
  {
    "TextLocation": {
      "Start": 72824,
      "End": 72826
    },
    "TimeRange": {
      "StartTime": "01:38:10.8400000",
      "EndTime": "01:38:11.5900000"
    }
  },
  {
    "TextLocation": {
      "Start": 72828,
      "End": 72835
    },
    "TimeRange": {
      "StartTime": "01:38:11.5900000",
      "EndTime": "01:38:11.8600000"
    }
  },
  {
    "TextLocation": {
      "Start": 72836,
      "End": 72837
    },
    "TimeRange": {
      "StartTime": "01:38:11.8600000",
      "EndTime": "01:38:12.1600000"
    }
  },
  {
    "TextLocation": {
      "Start": 72838,
      "End": 72846
    },
    "TimeRange": {
      "StartTime": "01:38:12.1600000",
      "EndTime": "01:38:12.5800000"
    }
  },
  {
    "TextLocation": {
      "Start": 72847,
      "End": 72850
    },
    "TimeRange": {
      "StartTime": "01:38:12.5800000",
      "EndTime": "01:38:13.0300000"
    }
  },
  {
    "TextLocation": {
      "Start": 72851,
      "End": 72857
    },
    "TimeRange": {
      "StartTime": "01:38:13.2400000",
      "EndTime": "01:38:13.6600000"
    }
  },
  {
    "TextLocation": {
      "Start": 72858,
      "End": 72860
    },
    "TimeRange": {
      "StartTime": "01:38:13.6600000",
      "EndTime": "01:38:13.8400000"
    }
  },
  {
    "TextLocation": {
      "Start": 72861,
      "End": 72864
    },
    "TimeRange": {
      "StartTime": "01:38:13.8400000",
      "EndTime": "01:38:14.0200000"
    }
  },
  {
    "TextLocation": {
      "Start": 72865,
      "End": 72871
    },
    "TimeRange": {
      "StartTime": "01:38:14.0200000",
      "EndTime": "01:38:14.2900000"
    }
  },
  {
    "TextLocation": {
      "Start": 72872,
      "End": 72877
    },
    "TimeRange": {
      "StartTime": "01:38:14.3300000",
      "EndTime": "01:38:14.6800000"
    }
  },
  {
    "TextLocation": {
      "Start": 72878,
      "End": 72881
    },
    "TimeRange": {
      "StartTime": "01:38:14.6899999",
      "EndTime": "01:38:14.8000000"
    }
  },
  {
    "TextLocation": {
      "Start": 72882,
      "End": 72887
    },
    "TimeRange": {
      "StartTime": "01:38:14.8000000",
      "EndTime": "01:38:15.4000000"
    }
  },
  {
    "TextLocation": {
      "Start": 72888,
      "End": 72893
    },
    "TimeRange": {
      "StartTime": "01:38:15.5200000",
      "EndTime": "01:38:16.2100000"
    }
  },
  {
    "TextLocation": {
      "Start": 72894,
      "End": 72902
    },
    "TimeRange": {
      "StartTime": "01:38:16.6300000",
      "EndTime": "01:38:17.6200000"
    }
  },
  {
    "TextLocation": {
      "Start": 72905,
      "End": 72909
    },
    "TimeRange": {
      "StartTime": "01:38:18",
      "EndTime": "01:38:18.2500000"
    }
  },
  {
    "TextLocation": {
      "Start": 72912,
      "End": 72914
    },
    "TimeRange": {
      "StartTime": "01:38:18.3700000",
      "EndTime": "01:38:18.6100000"
    }
  },
  {
    "TextLocation": {
      "Start": 72915,
      "End": 72917
    },
    "TimeRange": {
      "StartTime": "01:38:18.6100000",
      "EndTime": "01:38:18.7600000"
    }
  },
  {
    "TextLocation": {
      "Start": 72918,
      "End": 72921
    },
    "TimeRange": {
      "StartTime": "01:38:18.7600000",
      "EndTime": "01:38:18.9700000"
    }
  },
  {
    "TextLocation": {
      "Start": 72922,
      "End": 72924
    },
    "TimeRange": {
      "StartTime": "01:38:18.9700000",
      "EndTime": "01:38:19.0600000"
    }
  },
  {
    "TextLocation": {
      "Start": 72932,
      "End": 72935
    },
    "TimeRange": {
      "StartTime": "01:38:19.0600000",
      "EndTime": "01:38:19.2100000"
    }
  },
  {
    "TextLocation": {
      "Start": 72936,
      "End": 72940
    },
    "TimeRange": {
      "StartTime": "01:38:19.2100000",
      "EndTime": "01:38:19.7500000"
    }
  },
  {
    "TextLocation": {
      "Start": 72942,
      "End": 72948
    },
    "TimeRange": {
      "StartTime": "01:38:19.7800000",
      "EndTime": "01:38:20.1400000"
    }
  },
  {
    "TextLocation": {
      "Start": 72949,
      "End": 72952
    },
    "TimeRange": {
      "StartTime": "01:38:20.1400000",
      "EndTime": "01:38:20.2600000"
    }
  },
  {
    "TextLocation": {
      "Start": 72953,
      "End": 72959
    },
    "TimeRange": {
      "StartTime": "01:38:20.2600000",
      "EndTime": "01:38:20.5300000"
    }
  },
  {
    "TextLocation": {
      "Start": 72960,
      "End": 72962
    },
    "TimeRange": {
      "StartTime": "01:38:20.5300000",
      "EndTime": "01:38:20.6200000"
    }
  },
  {
    "TextLocation": {
      "Start": 72963,
      "End": 72967
    },
    "TimeRange": {
      "StartTime": "01:38:20.6200000",
      "EndTime": "01:38:20.7400000"
    }
  },
  {
    "TextLocation": {
      "Start": 72968,
      "End": 72973
    },
    "TimeRange": {
      "StartTime": "01:38:20.7400000",
      "EndTime": "01:38:21.2900000"
    }
  },
  {
    "TextLocation": {
      "Start": 72976,
      "End": 72979
    },
    "TimeRange": {
      "StartTime": "01:38:21.3400000",
      "EndTime": "01:38:21.7299999"
    }
  },
  {
    "TextLocation": {
      "Start": 72987,
      "End": 72992
    },
    "TimeRange": {
      "StartTime": "01:38:22.3900000",
      "EndTime": "01:38:23.0500000"
    }
  },
  {
    "TextLocation": {
      "Start": 72993,
      "End": 73001
    },
    "TimeRange": {
      "StartTime": "01:38:23.6800000",
      "EndTime": "01:38:24.0400000"
    }
  },
  {
    "TextLocation": {
      "Start": 73002,
      "End": 73006
    },
    "TimeRange": {
      "StartTime": "01:38:24.0400000",
      "EndTime": "01:38:24.1600000"
    }
  },
  {
    "TextLocation": {
      "Start": 73007,
      "End": 73009
    },
    "TimeRange": {
      "StartTime": "01:38:24.1600000",
      "EndTime": "01:38:24.2800000"
    }
  },
  {
    "TextLocation": {
      "Start": 73010,
      "End": 73013
    },
    "TimeRange": {
      "StartTime": "01:38:24.2800000",
      "EndTime": "01:38:24.6100000"
    }
  },
  {
    "TextLocation": {
      "Start": 73016,
      "End": 73021
    },
    "TimeRange": {
      "StartTime": "01:38:24.9399999",
      "EndTime": "01:38:25.1800000"
    }
  },
  {
    "TextLocation": {
      "Start": 73024,
      "End": 73026
    },
    "TimeRange": {
      "StartTime": "01:38:25.7800000",
      "EndTime": "01:38:25.9900000"
    }
  },
  {
    "TextLocation": {
      "Start": 73027,
      "End": 73035
    },
    "TimeRange": {
      "StartTime": "01:38:25.9900000",
      "EndTime": "01:38:26.2900000"
    }
  },
  {
    "TextLocation": {
      "Start": 73036,
      "End": 73039
    },
    "TimeRange": {
      "StartTime": "01:38:26.2900000",
      "EndTime": "01:38:26.4399999"
    }
  },
  {
    "TextLocation": {
      "Start": 73040,
      "End": 73046
    },
    "TimeRange": {
      "StartTime": "01:38:26.4399999",
      "EndTime": "01:38:26.7100000"
    }
  },
  {
    "TextLocation": {
      "Start": 73047,
      "End": 73051
    },
    "TimeRange": {
      "StartTime": "01:38:26.7100000",
      "EndTime": "01:38:27.0400000"
    }
  },
  {
    "TextLocation": {
      "Start": 73059,
      "End": 73061
    },
    "TimeRange": {
      "StartTime": "01:38:27.0400000",
      "EndTime": "01:38:27.2500000"
    }
  },
  {
    "TextLocation": {
      "Start": 73062,
      "End": 73067
    },
    "TimeRange": {
      "StartTime": "01:38:27.2500000",
      "EndTime": "01:38:27.5200000"
    }
  },
  {
    "TextLocation": {
      "Start": 73068,
      "End": 73080
    },
    "TimeRange": {
      "StartTime": "01:38:27.5200000",
      "EndTime": "01:38:28.0900000"
    }
  },
  {
    "TextLocation": {
      "Start": 73081,
      "End": 73084
    },
    "TimeRange": {
      "StartTime": "01:38:28.0900000",
      "EndTime": "01:38:28.2400000"
    }
  },
  {
    "TextLocation": {
      "Start": 73085,
      "End": 73091
    },
    "TimeRange": {
      "StartTime": "01:38:28.2400000",
      "EndTime": "01:38:28.5100000"
    }
  },
  {
    "TextLocation": {
      "Start": 73092,
      "End": 73096
    },
    "TimeRange": {
      "StartTime": "01:38:28.5100000",
      "EndTime": "01:38:28.6899999"
    }
  },
  {
    "TextLocation": {
      "Start": 73097,
      "End": 73099
    },
    "TimeRange": {
      "StartTime": "01:38:28.6899999",
      "EndTime": "01:38:28.7200000"
    }
  },
  {
    "TextLocation": {
      "Start": 73100,
      "End": 73103
    },
    "TimeRange": {
      "StartTime": "01:38:28.7200000",
      "EndTime": "01:38:28.8400000"
    }
  },
  {
    "TextLocation": {
      "Start": 73104,
      "End": 73106
    },
    "TimeRange": {
      "StartTime": "01:38:28.8700000",
      "EndTime": "01:38:28.9600000"
    }
  },
  {
    "TextLocation": {
      "Start": 73107,
      "End": 73110
    },
    "TimeRange": {
      "StartTime": "01:38:28.9600000",
      "EndTime": "01:38:29.0500000"
    }
  },
  {
    "TextLocation": {
      "Start": 73111,
      "End": 73118
    },
    "TimeRange": {
      "StartTime": "01:38:29.0500000",
      "EndTime": "01:38:29.6500000"
    }
  },
  {
    "TextLocation": {
      "Start": 73120,
      "End": 73125
    },
    "TimeRange": {
      "StartTime": "01:38:29.6500000",
      "EndTime": "01:38:29.9799999"
    }
  },
  {
    "TextLocation": {
      "Start": 73126,
      "End": 73129
    },
    "TimeRange": {
      "StartTime": "01:38:29.9799999",
      "EndTime": "01:38:30.1000000"
    }
  },
  {
    "TextLocation": {
      "Start": 73130,
      "End": 73134
    },
    "TimeRange": {
      "StartTime": "01:38:30.1000000",
      "EndTime": "01:38:30.2200000"
    }
  },
  {
    "TextLocation": {
      "Start": 73135,
      "End": 73138
    },
    "TimeRange": {
      "StartTime": "01:38:30.2200000",
      "EndTime": "01:38:30.4000000"
    }
  },
  {
    "TextLocation": {
      "Start": 73139,
      "End": 73142
    },
    "TimeRange": {
      "StartTime": "01:38:30.4000000",
      "EndTime": "01:38:30.5500000"
    }
  },
  {
    "TextLocation": {
      "Start": 73143,
      "End": 73145
    },
    "TimeRange": {
      "StartTime": "01:38:30.5500000",
      "EndTime": "01:38:30.6500000"
    }
  },
  {
    "TextLocation": {
      "Start": 73153,
      "End": 73155
    },
    "TimeRange": {
      "StartTime": "01:38:30.7299999",
      "EndTime": "01:38:31.1800000"
    }
  },
  {
    "TextLocation": {
      "Start": 73158,
      "End": 73160
    },
    "TimeRange": {
      "StartTime": "01:38:31.1800000",
      "EndTime": "01:38:31.6000000"
    }
  },
  {
    "TextLocation": {
      "Start": 73163,
      "End": 73168
    },
    "TimeRange": {
      "StartTime": "01:38:32.5400000",
      "EndTime": "01:38:32.7500000"
    }
  },
  {
    "TextLocation": {
      "Start": 73169,
      "End": 73171
    },
    "TimeRange": {
      "StartTime": "01:38:32.7500000",
      "EndTime": "01:38:32.8100000"
    }
  },
  {
    "TextLocation": {
      "Start": 73172,
      "End": 73176
    },
    "TimeRange": {
      "StartTime": "01:38:32.8100000",
      "EndTime": "01:38:32.9300000"
    }
  },
  {
    "TextLocation": {
      "Start": 73177,
      "End": 73181
    },
    "TimeRange": {
      "StartTime": "01:38:32.9300000",
      "EndTime": "01:38:33.0800000"
    }
  },
  {
    "TextLocation": {
      "Start": 73182,
      "End": 73186
    },
    "TimeRange": {
      "StartTime": "01:38:33.0800000",
      "EndTime": "01:38:33.3200000"
    }
  },
  {
    "TextLocation": {
      "Start": 73187,
      "End": 73189
    },
    "TimeRange": {
      "StartTime": "01:38:33.3200000",
      "EndTime": "01:38:33.4399999"
    }
  },
  {
    "TextLocation": {
      "Start": 73190,
      "End": 73194
    },
    "TimeRange": {
      "StartTime": "01:38:33.4399999",
      "EndTime": "01:38:33.6200000"
    }
  },
  {
    "TextLocation": {
      "Start": 73195,
      "End": 73199
    },
    "TimeRange": {
      "StartTime": "01:38:33.6200000",
      "EndTime": "01:38:33.7700000"
    }
  },
  {
    "TextLocation": {
      "Start": 73200,
      "End": 73204
    },
    "TimeRange": {
      "StartTime": "01:38:33.7700000",
      "EndTime": "01:38:33.9799999"
    }
  },
  {
    "TextLocation": {
      "Start": 73205,
      "End": 73208
    },
    "TimeRange": {
      "StartTime": "01:38:33.9799999",
      "EndTime": "01:38:34.2800000"
    }
  },
  {
    "TextLocation": {
      "Start": 73211,
      "End": 73214
    },
    "TimeRange": {
      "StartTime": "01:38:34.3100000",
      "EndTime": "01:38:34.9100000"
    }
  },
  {
    "TextLocation": {
      "Start": 73217,
      "End": 73220
    },
    "TimeRange": {
      "StartTime": "01:38:44.5600000",
      "EndTime": "01:38:44.7700000"
    }
  },
  {
    "TextLocation": {
      "Start": 73221,
      "End": 73224
    },
    "TimeRange": {
      "StartTime": "01:38:44.7700000",
      "EndTime": "01:38:44.8600000"
    }
  },
  {
    "TextLocation": {
      "Start": 73225,
      "End": 73229
    },
    "TimeRange": {
      "StartTime": "01:38:44.8600000",
      "EndTime": "01:38:45.0700000"
    }
  },
  {
    "TextLocation": {
      "Start": 73230,
      "End": 73233
    },
    "TimeRange": {
      "StartTime": "01:38:45.1000000",
      "EndTime": "01:38:45.3700000"
    }
  },
  {
    "TextLocation": {
      "Start": 73234,
      "End": 73239
    },
    "TimeRange": {
      "StartTime": "01:38:45.3700000",
      "EndTime": "01:38:45.7299999"
    }
  },
  {
    "TextLocation": {
      "Start": 73240,
      "End": 73243
    },
    "TimeRange": {
      "StartTime": "01:38:45.7299999",
      "EndTime": "01:38:45.8800000"
    }
  },
  {
    "TextLocation": {
      "Start": 73244,
      "End": 73247
    },
    "TimeRange": {
      "StartTime": "01:38:45.8800000",
      "EndTime": "01:38:45.9399999"
    }
  },
  {
    "TextLocation": {
      "Start": 73248,
      "End": 73257
    },
    "TimeRange": {
      "StartTime": "01:38:45.9399999",
      "EndTime": "01:38:46.4200000"
    }
  },
  {
    "TextLocation": {
      "Start": 73258,
      "End": 73266
    },
    "TimeRange": {
      "StartTime": "01:38:46.4200000",
      "EndTime": "01:38:47.3800000"
    }
  },
  {
    "TextLocation": {
      "Start": 73267,
      "End": 73271
    },
    "TimeRange": {
      "StartTime": "01:38:47.5900000",
      "EndTime": "01:38:47.9500000"
    }
  },
  {
    "TextLocation": {
      "Start": 73272,
      "End": 73275
    },
    "TimeRange": {
      "StartTime": "01:38:47.9500000",
      "EndTime": "01:38:48.1600000"
    }
  },
  {
    "TextLocation": {
      "Start": 73276,
      "End": 73283
    },
    "TimeRange": {
      "StartTime": "01:38:48.1600000",
      "EndTime": "01:38:48.4000000"
    }
  },
  {
    "TextLocation": {
      "Start": 73284,
      "End": 73288
    },
    "TimeRange": {
      "StartTime": "01:38:48.4000000",
      "EndTime": "01:38:48.6400000"
    }
  },
  {
    "TextLocation": {
      "Start": 73289,
      "End": 73292
    },
    "TimeRange": {
      "StartTime": "01:38:48.6400000",
      "EndTime": "01:38:48.7600000"
    }
  },
  {
    "TextLocation": {
      "Start": 73293,
      "End": 73297
    },
    "TimeRange": {
      "StartTime": "01:38:48.7600000",
      "EndTime": "01:38:48.9100000"
    }
  },
  {
    "TextLocation": {
      "Start": 73298,
      "End": 73302
    },
    "TimeRange": {
      "StartTime": "01:38:49.1500000",
      "EndTime": "01:38:49.4799999"
    }
  },
  {
    "TextLocation": {
      "Start": 73304,
      "End": 73308
    },
    "TimeRange": {
      "StartTime": "01:38:49.4799999",
      "EndTime": "01:38:49.5900000"
    }
  },
  {
    "TextLocation": {
      "Start": 73310,
      "End": 73314
    },
    "TimeRange": {
      "StartTime": "01:38:49.6899999",
      "EndTime": "01:38:49.8400000"
    }
  },
  {
    "TextLocation": {
      "Start": 73315,
      "End": 73322
    },
    "TimeRange": {
      "StartTime": "01:38:49.8400000",
      "EndTime": "01:38:50.0800000"
    }
  },
  {
    "TextLocation": {
      "Start": 73323,
      "End": 73327
    },
    "TimeRange": {
      "StartTime": "01:38:50.0800000",
      "EndTime": "01:38:50.2299999"
    }
  },
  {
    "TextLocation": {
      "Start": 73328,
      "End": 73333
    },
    "TimeRange": {
      "StartTime": "01:38:50.2299999",
      "EndTime": "01:38:50.7400000"
    }
  },
  {
    "TextLocation": {
      "Start": 73336,
      "End": 73339
    },
    "TimeRange": {
      "StartTime": "01:38:50.7700000",
      "EndTime": "01:38:51.1000000"
    }
  },
  {
    "TextLocation": {
      "Start": 73340,
      "End": 73343
    },
    "TimeRange": {
      "StartTime": "01:38:51.1000000",
      "EndTime": "01:38:51.2800000"
    }
  },
  {
    "TextLocation": {
      "Start": 73344,
      "End": 73348
    },
    "TimeRange": {
      "StartTime": "01:38:51.2800000",
      "EndTime": "01:38:51.6400000"
    }
  },
  {
    "TextLocation": {
      "Start": 73349,
      "End": 73353
    },
    "TimeRange": {
      "StartTime": "01:38:51.6400000",
      "EndTime": "01:38:51.8800000"
    }
  },
  {
    "TextLocation": {
      "Start": 73361,
      "End": 73365
    },
    "TimeRange": {
      "StartTime": "01:38:51.8800000",
      "EndTime": "01:38:52.5400000"
    }
  },
  {
    "TextLocation": {
      "Start": 73366,
      "End": 73370
    },
    "TimeRange": {
      "StartTime": "01:38:52.9000000",
      "EndTime": "01:38:53.3200000"
    }
  },
  {
    "TextLocation": {
      "Start": 73371,
      "End": 73375
    },
    "TimeRange": {
      "StartTime": "01:38:53.3200000",
      "EndTime": "01:38:54.0400000"
    }
  },
  {
    "TextLocation": {
      "Start": 73383,
      "End": 73386
    },
    "TimeRange": {
      "StartTime": "01:38:54.2800000",
      "EndTime": "01:38:54.4900000"
    }
  },
  {
    "TextLocation": {
      "Start": 73387,
      "End": 73390
    },
    "TimeRange": {
      "StartTime": "01:38:54.4900000",
      "EndTime": "01:38:54.5800000"
    }
  },
  {
    "TextLocation": {
      "Start": 73391,
      "End": 73395
    },
    "TimeRange": {
      "StartTime": "01:38:54.5800000",
      "EndTime": "01:38:54.7600000"
    }
  },
  {
    "TextLocation": {
      "Start": 73396,
      "End": 73399
    },
    "TimeRange": {
      "StartTime": "01:38:54.7600000",
      "EndTime": "01:38:54.8800000"
    }
  },
  {
    "TextLocation": {
      "Start": 73400,
      "End": 73404
    },
    "TimeRange": {
      "StartTime": "01:38:54.8800000",
      "EndTime": "01:38:55.0900000"
    }
  },
  {
    "TextLocation": {
      "Start": 73405,
      "End": 73408
    },
    "TimeRange": {
      "StartTime": "01:38:55.0900000",
      "EndTime": "01:38:55.4799999"
    }
  },
  {
    "TextLocation": {
      "Start": 73409,
      "End": 73411
    },
    "TimeRange": {
      "StartTime": "01:38:55.4799999",
      "EndTime": "01:38:55.6300000"
    }
  },
  {
    "TextLocation": {
      "Start": 73412,
      "End": 73416
    },
    "TimeRange": {
      "StartTime": "01:38:55.6300000",
      "EndTime": "01:38:55.8700000"
    }
  },
  {
    "TextLocation": {
      "Start": 73417,
      "End": 73422
    },
    "TimeRange": {
      "StartTime": "01:38:55.8700000",
      "EndTime": "01:38:56.0800000"
    }
  },
  {
    "TextLocation": {
      "Start": 73423,
      "End": 73425
    },
    "TimeRange": {
      "StartTime": "01:38:56.0800000",
      "EndTime": "01:38:56.1700000"
    }
  },
  {
    "TextLocation": {
      "Start": 73426,
      "End": 73430
    },
    "TimeRange": {
      "StartTime": "01:38:56.1700000",
      "EndTime": "01:38:56.2600000"
    }
  },
  {
    "TextLocation": {
      "Start": 73431,
      "End": 73436
    },
    "TimeRange": {
      "StartTime": "01:38:56.2600000",
      "EndTime": "01:38:56.6800000"
    }
  },
  {
    "TextLocation": {
      "Start": 73439,
      "End": 73442
    },
    "TimeRange": {
      "StartTime": "01:38:56.6800000",
      "EndTime": "01:38:57.2800000"
    }
  },
  {
    "TextLocation": {
      "Start": 73445,
      "End": 73449
    },
    "TimeRange": {
      "StartTime": "01:38:57.6100000",
      "EndTime": "01:38:57.7900000"
    }
  },
  {
    "TextLocation": {
      "Start": 73450,
      "End": 73452
    },
    "TimeRange": {
      "StartTime": "01:38:57.7900000",
      "EndTime": "01:38:57.8800000"
    }
  },
  {
    "TextLocation": {
      "Start": 73453,
      "End": 73458
    },
    "TimeRange": {
      "StartTime": "01:38:57.8800000",
      "EndTime": "01:38:58.1200000"
    }
  },
  {
    "TextLocation": {
      "Start": 73459,
      "End": 73463
    },
    "TimeRange": {
      "StartTime": "01:38:58.1200000",
      "EndTime": "01:38:58.5400000"
    }
  },
  {
    "TextLocation": {
      "Start": 73466,
      "End": 73468
    },
    "TimeRange": {
      "StartTime": "01:38:59.2900000",
      "EndTime": "01:38:59.5900000"
    }
  },
  {
    "TextLocation": {
      "Start": 73469,
      "End": 73474
    },
    "TimeRange": {
      "StartTime": "01:38:59.5900000",
      "EndTime": "01:38:59.7700000"
    }
  },
  {
    "TextLocation": {
      "Start": 73475,
      "End": 73479
    },
    "TimeRange": {
      "StartTime": "01:38:59.7700000",
      "EndTime": "01:39:00.3400000"
    }
  },
  {
    "TextLocation": {
      "Start": 73480,
      "End": 73484
    },
    "TimeRange": {
      "StartTime": "01:39:00.3400000",
      "EndTime": "01:39:01.0300000"
    }
  },
  {
    "TextLocation": {
      "Start": 73485,
      "End": 73489
    },
    "TimeRange": {
      "StartTime": "01:39:01.9900000",
      "EndTime": "01:39:02.2600000"
    }
  },
  {
    "TextLocation": {
      "Start": 73490,
      "End": 73492
    },
    "TimeRange": {
      "StartTime": "01:39:02.2600000",
      "EndTime": "01:39:02.3800000"
    }
  },
  {
    "TextLocation": {
      "Start": 73493,
      "End": 73504
    },
    "TimeRange": {
      "StartTime": "01:39:02.3800000",
      "EndTime": "01:39:02.8600000"
    }
  },
  {
    "TextLocation": {
      "Start": 73505,
      "End": 73509
    },
    "TimeRange": {
      "StartTime": "01:39:02.8600000",
      "EndTime": "01:39:03.1000000"
    }
  },
  {
    "TextLocation": {
      "Start": 73510,
      "End": 73514
    },
    "TimeRange": {
      "StartTime": "01:39:03.2800000",
      "EndTime": "01:39:03.8500000"
    }
  },
  {
    "TextLocation": {
      "Start": 73516,
      "End": 73519
    },
    "TimeRange": {
      "StartTime": "01:39:04.2400000",
      "EndTime": "01:39:05.1700000"
    }
  },
  {
    "TextLocation": {
      "Start": 73520,
      "End": 73522
    },
    "TimeRange": {
      "StartTime": "01:39:05.7400000",
      "EndTime": "01:39:05.9799999"
    }
  },
  {
    "TextLocation": {
      "Start": 73523,
      "End": 73528
    },
    "TimeRange": {
      "StartTime": "01:39:05.9799999",
      "EndTime": "01:39:06.1300000"
    }
  },
  {
    "TextLocation": {
      "Start": 73529,
      "End": 73533
    },
    "TimeRange": {
      "StartTime": "01:39:06.1300000",
      "EndTime": "01:39:06.3700000"
    }
  },
  {
    "TextLocation": {
      "Start": 73534,
      "End": 73536
    },
    "TimeRange": {
      "StartTime": "01:39:06.3700000",
      "EndTime": "01:39:06.7000000"
    }
  },
  {
    "TextLocation": {
      "Start": 73537,
      "End": 73540
    },
    "TimeRange": {
      "StartTime": "01:39:06.7000000",
      "EndTime": "01:39:07.2400000"
    }
  },
  {
    "TextLocation": {
      "Start": 73541,
      "End": 73546
    },
    "TimeRange": {
      "StartTime": "01:39:07.2400000",
      "EndTime": "01:39:07.7500000"
    }
  },
  {
    "TextLocation": {
      "Start": 73547,
      "End": 73550
    },
    "TimeRange": {
      "StartTime": "01:39:07.7500000",
      "EndTime": "01:39:08.0200000"
    }
  },
  {
    "TextLocation": {
      "Start": 73551,
      "End": 73555
    },
    "TimeRange": {
      "StartTime": "01:39:08.0200000",
      "EndTime": "01:39:08.4399999"
    }
  },
  {
    "TextLocation": {
      "Start": 73556,
      "End": 73561
    },
    "TimeRange": {
      "StartTime": "01:39:08.4399999",
      "EndTime": "01:39:08.5900000"
    }
  },
  {
    "TextLocation": {
      "Start": 73562,
      "End": 73564
    },
    "TimeRange": {
      "StartTime": "01:39:08.5900000",
      "EndTime": "01:39:08.7700000"
    }
  },
  {
    "TextLocation": {
      "Start": 73565,
      "End": 73568
    },
    "TimeRange": {
      "StartTime": "01:39:08.7700000",
      "EndTime": "01:39:08.9799999"
    }
  },
  {
    "TextLocation": {
      "Start": 73569,
      "End": 73573
    },
    "TimeRange": {
      "StartTime": "01:39:08.9799999",
      "EndTime": "01:39:09.6700000"
    }
  },
  {
    "TextLocation": {
      "Start": 73574,
      "End": 73582
    },
    "TimeRange": {
      "StartTime": "01:39:10",
      "EndTime": "01:39:10.7200000"
    }
  },
  {
    "TextLocation": {
      "Start": 73585,
      "End": 73589
    },
    "TimeRange": {
      "StartTime": "01:39:10.9000000",
      "EndTime": "01:39:11.0800000"
    }
  },
  {
    "TextLocation": {
      "Start": 73590,
      "End": 73592
    },
    "TimeRange": {
      "StartTime": "01:39:11.0800000",
      "EndTime": "01:39:11.1700000"
    }
  },
  {
    "TextLocation": {
      "Start": 73593,
      "End": 73596
    },
    "TimeRange": {
      "StartTime": "01:39:11.1700000",
      "EndTime": "01:39:11.2600000"
    }
  },
  {
    "TextLocation": {
      "Start": 73597,
      "End": 73605
    },
    "TimeRange": {
      "StartTime": "01:39:11.2600000",
      "EndTime": "01:39:11.9200000"
    }
  },
  {
    "TextLocation": {
      "Start": 73608,
      "End": 73611
    },
    "TimeRange": {
      "StartTime": "01:39:11.9200000",
      "EndTime": "01:39:12.5500000"
    }
  },
  {
    "TextLocation": {
      "Start": 73614,
      "End": 73616
    },
    "TimeRange": {
      "StartTime": "01:39:12.5800000",
      "EndTime": "01:39:12.6700000"
    }
  },
  {
    "TextLocation": {
      "Start": 73617,
      "End": 73620
    },
    "TimeRange": {
      "StartTime": "01:39:12.6700000",
      "EndTime": "01:39:12.7600000"
    }
  },
  {
    "TextLocation": {
      "Start": 73621,
      "End": 73625
    },
    "TimeRange": {
      "StartTime": "01:39:12.7600000",
      "EndTime": "01:39:13.2000000"
    }
  },
  {
    "TextLocation": {
      "Start": 73627,
      "End": 73632
    },
    "TimeRange": {
      "StartTime": "01:39:13.2100000",
      "EndTime": "01:39:13.4500000"
    }
  },
  {
    "TextLocation": {
      "Start": 73633,
      "End": 73636
    },
    "TimeRange": {
      "StartTime": "01:39:13.4500000",
      "EndTime": "01:39:13.6000000"
    }
  },
  {
    "TextLocation": {
      "Start": 73637,
      "End": 73641
    },
    "TimeRange": {
      "StartTime": "01:39:13.6000000",
      "EndTime": "01:39:13.8100000"
    }
  },
  {
    "TextLocation": {
      "Start": 73642,
      "End": 73646
    },
    "TimeRange": {
      "StartTime": "01:39:13.8100000",
      "EndTime": "01:39:13.9600000"
    }
  },
  {
    "TextLocation": {
      "Start": 73647,
      "End": 73651
    },
    "TimeRange": {
      "StartTime": "01:39:13.9600000",
      "EndTime": "01:39:14.0800000"
    }
  },
  {
    "TextLocation": {
      "Start": 73652,
      "End": 73655
    },
    "TimeRange": {
      "StartTime": "01:39:14.0800000",
      "EndTime": "01:39:14.2000000"
    }
  },
  {
    "TextLocation": {
      "Start": 73656,
      "End": 73660
    },
    "TimeRange": {
      "StartTime": "01:39:14.2000000",
      "EndTime": "01:39:14.3500000"
    }
  },
  {
    "TextLocation": {
      "Start": 73661,
      "End": 73666
    },
    "TimeRange": {
      "StartTime": "01:39:14.3500000",
      "EndTime": "01:39:14.7400000"
    }
  },
  {
    "TextLocation": {
      "Start": 73667,
      "End": 73669
    },
    "TimeRange": {
      "StartTime": "01:39:14.7400000",
      "EndTime": "01:39:15.1500000"
    }
  },
  {
    "TextLocation": {
      "Start": 73672,
      "End": 73674
    },
    "TimeRange": {
      "StartTime": "01:39:15.1600000",
      "EndTime": "01:39:15.6700000"
    }
  },
  {
    "TextLocation": {
      "Start": 73682,
      "End": 73685
    },
    "TimeRange": {
      "StartTime": "01:39:15.8500000",
      "EndTime": "01:39:16.0300000"
    }
  },
  {
    "TextLocation": {
      "Start": 73686,
      "End": 73689
    },
    "TimeRange": {
      "StartTime": "01:39:16.0300000",
      "EndTime": "01:39:16.1500000"
    }
  },
  {
    "TextLocation": {
      "Start": 73690,
      "End": 73694
    },
    "TimeRange": {
      "StartTime": "01:39:16.1500000",
      "EndTime": "01:39:16.3000000"
    }
  },
  {
    "TextLocation": {
      "Start": 73695,
      "End": 73701
    },
    "TimeRange": {
      "StartTime": "01:39:16.3000000",
      "EndTime": "01:39:16.6300000"
    }
  },
  {
    "TextLocation": {
      "Start": 73702,
      "End": 73704
    },
    "TimeRange": {
      "StartTime": "01:39:16.6300000",
      "EndTime": "01:39:16.7800000"
    }
  },
  {
    "TextLocation": {
      "Start": 73705,
      "End": 73708
    },
    "TimeRange": {
      "StartTime": "01:39:16.7800000",
      "EndTime": "01:39:17.2900000"
    }
  },
  {
    "TextLocation": {
      "Start": 73716,
      "End": 73717
    },
    "TimeRange": {
      "StartTime": "01:39:20.3200000",
      "EndTime": "01:39:20.5900000"
    }
  },
  {
    "TextLocation": {
      "Start": 73718,
      "End": 73723
    },
    "TimeRange": {
      "StartTime": "01:39:20.5900000",
      "EndTime": "01:39:20.7400000"
    }
  },
  {
    "TextLocation": {
      "Start": 73724,
      "End": 73728
    },
    "TimeRange": {
      "StartTime": "01:39:20.7400000",
      "EndTime": "01:39:20.8900000"
    }
  },
  {
    "TextLocation": {
      "Start": 73730,
      "End": 73737
    },
    "TimeRange": {
      "StartTime": "01:39:20.8900000",
      "EndTime": "01:39:21.0400000"
    }
  },
  {
    "TextLocation": {
      "Start": 73738,
      "End": 73739
    },
    "TimeRange": {
      "StartTime": "01:39:21.0400000",
      "EndTime": "01:39:21.1300000"
    }
  },
  {
    "TextLocation": {
      "Start": 73740,
      "End": 73746
    },
    "TimeRange": {
      "StartTime": "01:39:21.1300000",
      "EndTime": "01:39:21.4000000"
    }
  },
  {
    "TextLocation": {
      "Start": 73747,
      "End": 73753
    },
    "TimeRange": {
      "StartTime": "01:39:21.4000000",
      "EndTime": "01:39:21.8000000"
    }
  },
  {
    "TextLocation": {
      "Start": 73756,
      "End": 73757
    },
    "TimeRange": {
      "StartTime": "01:39:21.8200000",
      "EndTime": "01:39:22.0300000"
    }
  },
  {
    "TextLocation": {
      "Start": 73758,
      "End": 73763
    },
    "TimeRange": {
      "StartTime": "01:39:22.0300000",
      "EndTime": "01:39:22.2400000"
    }
  },
  {
    "TextLocation": {
      "Start": 73764,
      "End": 73767
    },
    "TimeRange": {
      "StartTime": "01:39:22.2400000",
      "EndTime": "01:39:22.4500000"
    }
  },
  {
    "TextLocation": {
      "Start": 73768,
      "End": 73772
    },
    "TimeRange": {
      "StartTime": "01:39:22.4500000",
      "EndTime": "01:39:23.0500000"
    }
  },
  {
    "TextLocation": {
      "Start": 73773,
      "End": 73775
    },
    "TimeRange": {
      "StartTime": "01:39:23.0500000",
      "EndTime": "01:39:23.2000000"
    }
  },
  {
    "TextLocation": {
      "Start": 73776,
      "End": 73779
    },
    "TimeRange": {
      "StartTime": "01:39:23.2000000",
      "EndTime": "01:39:23.4399999"
    }
  },
  {
    "TextLocation": {
      "Start": 73780,
      "End": 73784
    },
    "TimeRange": {
      "StartTime": "01:39:23.4399999",
      "EndTime": "01:39:23.6800000"
    }
  },
  {
    "TextLocation": {
      "Start": 73785,
      "End": 73787
    },
    "TimeRange": {
      "StartTime": "01:39:23.6800000",
      "EndTime": "01:39:23.7400000"
    }
  },
  {
    "TextLocation": {
      "Start": 73788,
      "End": 73792
    },
    "TimeRange": {
      "StartTime": "01:39:23.7400000",
      "EndTime": "01:39:24.1899999"
    }
  },
  {
    "TextLocation": {
      "Start": 73794,
      "End": 73796
    },
    "TimeRange": {
      "StartTime": "01:39:24.1899999",
      "EndTime": "01:39:24.4600000"
    }
  },
  {
    "TextLocation": {
      "Start": 73798,
      "End": 73804
    },
    "TimeRange": {
      "StartTime": "01:39:24.4600000",
      "EndTime": "01:39:24.6400000"
    }
  },
  {
    "TextLocation": {
      "Start": 73805,
      "End": 73809
    },
    "TimeRange": {
      "StartTime": "01:39:24.6400000",
      "EndTime": "01:39:25.2700000"
    }
  },
  {
    "TextLocation": {
      "Start": 73812,
      "End": 73816
    },
    "TimeRange": {
      "StartTime": "01:39:25.3000000",
      "EndTime": "01:39:25.6000000"
    }
  },
  {
    "TextLocation": {
      "Start": 73817,
      "End": 73819
    },
    "TimeRange": {
      "StartTime": "01:39:25.6000000",
      "EndTime": "01:39:25.7200000"
    }
  },
  {
    "TextLocation": {
      "Start": 73820,
      "End": 73824
    },
    "TimeRange": {
      "StartTime": "01:39:25.7200000",
      "EndTime": "01:39:26.2299999"
    }
  },
  {
    "TextLocation": {
      "Start": 73826,
      "End": 73829
    },
    "TimeRange": {
      "StartTime": "01:39:26.3500000",
      "EndTime": "01:39:26.5600000"
    }
  },
  {
    "TextLocation": {
      "Start": 73830,
      "End": 73833
    },
    "TimeRange": {
      "StartTime": "01:39:26.5600000",
      "EndTime": "01:39:26.6800000"
    }
  },
  {
    "TextLocation": {
      "Start": 73834,
      "End": 73837
    },
    "TimeRange": {
      "StartTime": "01:39:26.6800000",
      "EndTime": "01:39:26.8000000"
    }
  },
  {
    "TextLocation": {
      "Start": 73838,
      "End": 73842
    },
    "TimeRange": {
      "StartTime": "01:39:26.8000000",
      "EndTime": "01:39:27.0700000"
    }
  },
  {
    "TextLocation": {
      "Start": 73843,
      "End": 73848
    },
    "TimeRange": {
      "StartTime": "01:39:27.0700000",
      "EndTime": "01:39:27.8200000"
    }
  },
  {
    "TextLocation": {
      "Start": 73851,
      "End": 73855
    },
    "TimeRange": {
      "StartTime": "01:39:29.3500000",
      "EndTime": "01:39:29.5600000"
    }
  },
  {
    "TextLocation": {
      "Start": 73856,
      "End": 73859
    },
    "TimeRange": {
      "StartTime": "01:39:29.5600000",
      "EndTime": "01:39:29.9500000"
    }
  },
  {
    "TextLocation": {
      "Start": 73860,
      "End": 73867
    },
    "TimeRange": {
      "StartTime": "01:39:29.9799999",
      "EndTime": "01:39:30.2500000"
    }
  },
  {
    "TextLocation": {
      "Start": 73868,
      "End": 73871
    },
    "TimeRange": {
      "StartTime": "01:39:30.2500000",
      "EndTime": "01:39:30.4000000"
    }
  },
  {
    "TextLocation": {
      "Start": 73872,
      "End": 73876
    },
    "TimeRange": {
      "StartTime": "01:39:30.4000000",
      "EndTime": "01:39:30.8500000"
    }
  },
  {
    "TextLocation": {
      "Start": 73877,
      "End": 73882
    },
    "TimeRange": {
      "StartTime": "01:39:30.8500000",
      "EndTime": "01:39:31.3300000"
    }
  },
  {
    "TextLocation": {
      "Start": 73883,
      "End": 73885
    },
    "TimeRange": {
      "StartTime": "01:39:31.6899999",
      "EndTime": "01:39:32.2600000"
    }
  },
  {
    "TextLocation": {
      "Start": 73886,
      "End": 73890
    },
    "TimeRange": {
      "StartTime": "01:39:32.2600000",
      "EndTime": "01:39:32.5300000"
    }
  },
  {
    "TextLocation": {
      "Start": 73891,
      "End": 73894
    },
    "TimeRange": {
      "StartTime": "01:39:32.5300000",
      "EndTime": "01:39:32.6800000"
    }
  },
  {
    "TextLocation": {
      "Start": 73895,
      "End": 73902
    },
    "TimeRange": {
      "StartTime": "01:39:32.6800000",
      "EndTime": "01:39:33.3400000"
    }
  },
  {
    "TextLocation": {
      "Start": 73905,
      "End": 73906
    },
    "TimeRange": {
      "StartTime": "01:39:34.8100000",
      "EndTime": "01:39:34.9900000"
    }
  },
  {
    "TextLocation": {
      "Start": 73907,
      "End": 73913
    },
    "TimeRange": {
      "StartTime": "01:39:34.9900000",
      "EndTime": "01:39:35.2000000"
    }
  },
  {
    "TextLocation": {
      "Start": 73914,
      "End": 73918
    },
    "TimeRange": {
      "StartTime": "01:39:35.2000000",
      "EndTime": "01:39:35.4700000"
    }
  },
  {
    "TextLocation": {
      "Start": 73919,
      "End": 73921
    },
    "TimeRange": {
      "StartTime": "01:39:35.4700000",
      "EndTime": "01:39:35.9500000"
    }
  },
  {
    "TextLocation": {
      "Start": 73924,
      "End": 73925
    },
    "TimeRange": {
      "StartTime": "01:39:36.4600000",
      "EndTime": "01:39:36.6100000"
    }
  },
  {
    "TextLocation": {
      "Start": 73926,
      "End": 73932
    },
    "TimeRange": {
      "StartTime": "01:39:36.6100000",
      "EndTime": "01:39:36.7600000"
    }
  },
  {
    "TextLocation": {
      "Start": 73933,
      "End": 73938
    },
    "TimeRange": {
      "StartTime": "01:39:36.7600000",
      "EndTime": "01:39:36.9100000"
    }
  },
  {
    "TextLocation": {
      "Start": 73939,
      "End": 73941
    },
    "TimeRange": {
      "StartTime": "01:39:36.9100000",
      "EndTime": "01:39:36.9700000"
    }
  },
  {
    "TextLocation": {
      "Start": 73942,
      "End": 73945
    },
    "TimeRange": {
      "StartTime": "01:39:36.9700000",
      "EndTime": "01:39:37.1200000"
    }
  },
  {
    "TextLocation": {
      "Start": 73946,
      "End": 73951
    },
    "TimeRange": {
      "StartTime": "01:39:37.1200000",
      "EndTime": "01:39:37.7500000"
    }
  },
  {
    "TextLocation": {
      "Start": 73954,
      "End": 73956
    },
    "TimeRange": {
      "StartTime": "01:39:38.7299999",
      "EndTime": "01:39:38.8800000"
    }
  },
  {
    "TextLocation": {
      "Start": 73957,
      "End": 73961
    },
    "TimeRange": {
      "StartTime": "01:39:38.8800000",
      "EndTime": "01:39:39.0900000"
    }
  },
  {
    "TextLocation": {
      "Start": 73962,
      "End": 73964
    },
    "TimeRange": {
      "StartTime": "01:39:39.0900000",
      "EndTime": "01:39:39.1500000"
    }
  },
  {
    "TextLocation": {
      "Start": 73965,
      "End": 73969
    },
    "TimeRange": {
      "StartTime": "01:39:39.1500000",
      "EndTime": "01:39:39.2700000"
    }
  },
  {
    "TextLocation": {
      "Start": 73970,
      "End": 73972
    },
    "TimeRange": {
      "StartTime": "01:39:39.2700000",
      "EndTime": "01:39:39.3900000"
    }
  },
  {
    "TextLocation": {
      "Start": 73973,
      "End": 73977
    },
    "TimeRange": {
      "StartTime": "01:39:39.3900000",
      "EndTime": "01:39:39.6000000"
    }
  },
  {
    "TextLocation": {
      "Start": 73978,
      "End": 73991
    },
    "TimeRange": {
      "StartTime": "01:39:39.6000000",
      "EndTime": "01:39:40.4700000"
    }
  },
  {
    "TextLocation": {
      "Start": 73994,
      "End": 73997
    },
    "TimeRange": {
      "StartTime": "01:39:40.6800000",
      "EndTime": "01:39:40.8600000"
    }
  },
  {
    "TextLocation": {
      "Start": 73998,
      "End": 74001
    },
    "TimeRange": {
      "StartTime": "01:39:40.8600000",
      "EndTime": "01:39:41.0400000"
    }
  },
  {
    "TextLocation": {
      "Start": 74002,
      "End": 74010
    },
    "TimeRange": {
      "StartTime": "01:39:41.0400000",
      "EndTime": "01:39:41.4600000"
    }
  },
  {
    "TextLocation": {
      "Start": 74011,
      "End": 74014
    },
    "TimeRange": {
      "StartTime": "01:39:41.4600000",
      "EndTime": "01:39:41.5500000"
    }
  },
  {
    "TextLocation": {
      "Start": 74015,
      "End": 74020
    },
    "TimeRange": {
      "StartTime": "01:39:41.5500000",
      "EndTime": "01:39:41.8800000"
    }
  },
  {
    "TextLocation": {
      "Start": 74021,
      "End": 74023
    },
    "TimeRange": {
      "StartTime": "01:39:41.8800000",
      "EndTime": "01:39:42.0400000"
    }
  },
  {
    "TextLocation": {
      "Start": 74026,
      "End": 74029
    },
    "TimeRange": {
      "StartTime": "01:39:42.0600000",
      "EndTime": "01:39:42.6000000"
    }
  },
  {
    "TextLocation": {
      "Start": 74032,
      "End": 74033
    },
    "TimeRange": {
      "StartTime": "01:39:43.6000000",
      "EndTime": "01:39:43.7500000"
    }
  },
  {
    "TextLocation": {
      "Start": 74034,
      "End": 74038
    },
    "TimeRange": {
      "StartTime": "01:39:43.7500000",
      "EndTime": "01:39:44.1100000"
    }
  },
  {
    "TextLocation": {
      "Start": 74039,
      "End": 74042
    },
    "TimeRange": {
      "StartTime": "01:39:44.1100000",
      "EndTime": "01:39:44.4100000"
    }
  },
  {
    "TextLocation": {
      "Start": 74043,
      "End": 74047
    },
    "TimeRange": {
      "StartTime": "01:39:44.4100000",
      "EndTime": "01:39:45.1000000"
    }
  },
  {
    "TextLocation": {
      "Start": 74048,
      "End": 74050
    },
    "TimeRange": {
      "StartTime": "01:39:45.7600000",
      "EndTime": "01:39:46.0600000"
    }
  },
  {
    "TextLocation": {
      "Start": 74051,
      "End": 74057
    },
    "TimeRange": {
      "StartTime": "01:39:46.0600000",
      "EndTime": "01:39:46.4200000"
    }
  },
  {
    "TextLocation": {
      "Start": 74058,
      "End": 74064
    },
    "TimeRange": {
      "StartTime": "01:39:46.4200000",
      "EndTime": "01:39:46.6600000"
    }
  },
  {
    "TextLocation": {
      "Start": 74065,
      "End": 74069
    },
    "TimeRange": {
      "StartTime": "01:39:46.6600000",
      "EndTime": "01:39:46.8100000"
    }
  },
  {
    "TextLocation": {
      "Start": 74070,
      "End": 74074
    },
    "TimeRange": {
      "StartTime": "01:39:46.8100000",
      "EndTime": "01:39:46.9900000"
    }
  },
  {
    "TextLocation": {
      "Start": 74075,
      "End": 74080
    },
    "TimeRange": {
      "StartTime": "01:39:46.9900000",
      "EndTime": "01:39:47.3700000"
    }
  },
  {
    "TextLocation": {
      "Start": 74081,
      "End": 74086
    },
    "TimeRange": {
      "StartTime": "01:39:47.3800000",
      "EndTime": "01:39:48.1899999"
    }
  },
  {
    "TextLocation": {
      "Start": 74087,
      "End": 74091
    },
    "TimeRange": {
      "StartTime": "01:39:48.1899999",
      "EndTime": "01:39:48.4300000"
    }
  },
  {
    "TextLocation": {
      "Start": 74092,
      "End": 74093
    },
    "TimeRange": {
      "StartTime": "01:39:48.4300000",
      "EndTime": "01:39:48.8800000"
    }
  },
  {
    "TextLocation": {
      "Start": 74094,
      "End": 74096
    },
    "TimeRange": {
      "StartTime": "01:39:48.8800000",
      "EndTime": "01:39:49.3000000"
    }
  },
  {
    "TextLocation": {
      "Start": 74097,
      "End": 74101
    },
    "TimeRange": {
      "StartTime": "01:39:49.3000000",
      "EndTime": "01:39:49.4200000"
    }
  },
  {
    "TextLocation": {
      "Start": 74102,
      "End": 74105
    },
    "TimeRange": {
      "StartTime": "01:39:49.4200000",
      "EndTime": "01:39:49.5700000"
    }
  },
  {
    "TextLocation": {
      "Start": 74106,
      "End": 74109
    },
    "TimeRange": {
      "StartTime": "01:39:49.5700000",
      "EndTime": "01:39:50.0800000"
    }
  },
  {
    "TextLocation": {
      "Start": 74112,
      "End": 74116
    },
    "TimeRange": {
      "StartTime": "01:39:50.1100000",
      "EndTime": "01:39:50.2900000"
    }
  },
  {
    "TextLocation": {
      "Start": 74117,
      "End": 74120
    },
    "TimeRange": {
      "StartTime": "01:39:50.2900000",
      "EndTime": "01:39:50.3800000"
    }
  },
  {
    "TextLocation": {
      "Start": 74121,
      "End": 74123
    },
    "TimeRange": {
      "StartTime": "01:39:50.3800000",
      "EndTime": "01:39:50.4700000"
    }
  },
  {
    "TextLocation": {
      "Start": 74124,
      "End": 74127
    },
    "TimeRange": {
      "StartTime": "01:39:50.4700000",
      "EndTime": "01:39:50.8600000"
    }
  },
  {
    "TextLocation": {
      "Start": 74130,
      "End": 74134
    },
    "TimeRange": {
      "StartTime": "01:39:51.7299999",
      "EndTime": "01:39:51.9399999"
    }
  },
  {
    "TextLocation": {
      "Start": 74135,
      "End": 74137
    },
    "TimeRange": {
      "StartTime": "01:39:51.9399999",
      "EndTime": "01:39:52.1200000"
    }
  },
  {
    "TextLocation": {
      "Start": 74138,
      "End": 74142
    },
    "TimeRange": {
      "StartTime": "01:39:52.1200000",
      "EndTime": "01:39:52.5400000"
    }
  },
  {
    "TextLocation": {
      "Start": 74143,
      "End": 74144
    },
    "TimeRange": {
      "StartTime": "01:39:52.5400000",
      "EndTime": "01:39:52.7800000"
    }
  },
  {
    "TextLocation": {
      "Start": 74145,
      "End": 74148
    },
    "TimeRange": {
      "StartTime": "01:39:52.7800000",
      "EndTime": "01:39:52.9300000"
    }
  },
  {
    "TextLocation": {
      "Start": 74149,
      "End": 74153
    },
    "TimeRange": {
      "StartTime": "01:39:52.9300000",
      "EndTime": "01:39:53.2600000"
    }
  },
  {
    "TextLocation": {
      "Start": 74154,
      "End": 74157
    },
    "TimeRange": {
      "StartTime": "01:39:53.2600000",
      "EndTime": "01:39:53.4700000"
    }
  },
  {
    "TextLocation": {
      "Start": 74158,
      "End": 74166
    },
    "TimeRange": {
      "StartTime": "01:39:53.4700000",
      "EndTime": "01:39:53.8900000"
    }
  },
  {
    "TextLocation": {
      "Start": 74167,
      "End": 74175
    },
    "TimeRange": {
      "StartTime": "01:39:53.8900000",
      "EndTime": "01:39:54.4600000"
    }
  },
  {
    "TextLocation": {
      "Start": 74177,
      "End": 74181
    },
    "TimeRange": {
      "StartTime": "01:39:54.4600000",
      "EndTime": "01:39:54.6400000"
    }
  },
  {
    "TextLocation": {
      "Start": 74182,
      "End": 74184
    },
    "TimeRange": {
      "StartTime": "01:39:54.6400000",
      "EndTime": "01:39:54.8200000"
    }
  },
  {
    "TextLocation": {
      "Start": 74185,
      "End": 74190
    },
    "TimeRange": {
      "StartTime": "01:39:54.8200000",
      "EndTime": "01:39:54.9700000"
    }
  },
  {
    "TextLocation": {
      "Start": 74191,
      "End": 74193
    },
    "TimeRange": {
      "StartTime": "01:39:54.9700000",
      "EndTime": "01:39:55.1200000"
    }
  },
  {
    "TextLocation": {
      "Start": 74194,
      "End": 74202
    },
    "TimeRange": {
      "StartTime": "01:39:55.1200000",
      "EndTime": "01:39:55.5100000"
    }
  },
  {
    "TextLocation": {
      "Start": 74203,
      "End": 74205
    },
    "TimeRange": {
      "StartTime": "01:39:55.5100000",
      "EndTime": "01:39:55.6300000"
    }
  },
  {
    "TextLocation": {
      "Start": 74206,
      "End": 74210
    },
    "TimeRange": {
      "StartTime": "01:39:55.6300000",
      "EndTime": "01:39:56.0500000"
    }
  },
  {
    "TextLocation": {
      "Start": 74213,
      "End": 74216
    },
    "TimeRange": {
      "StartTime": "01:39:59.3600000",
      "EndTime": "01:39:59.5700000"
    }
  },
  {
    "TextLocation": {
      "Start": 74217,
      "End": 74222
    },
    "TimeRange": {
      "StartTime": "01:39:59.5700000",
      "EndTime": "01:39:59.6899999"
    }
  },
  {
    "TextLocation": {
      "Start": 74223,
      "End": 74226
    },
    "TimeRange": {
      "StartTime": "01:39:59.6899999",
      "EndTime": "01:39:59.8700000"
    }
  },
  {
    "TextLocation": {
      "Start": 74227,
      "End": 74231
    },
    "TimeRange": {
      "StartTime": "01:39:59.8700000",
      "EndTime": "01:40:00.2000000"
    }
  },
  {
    "TextLocation": {
      "Start": 74232,
      "End": 74236
    },
    "TimeRange": {
      "StartTime": "01:40:00.2000000",
      "EndTime": "01:40:00.7400000"
    }
  },
  {
    "TextLocation": {
      "Start": 74237,
      "End": 74240
    },
    "TimeRange": {
      "StartTime": "01:40:01.2500000",
      "EndTime": "01:40:01.4900000"
    }
  },
  {
    "TextLocation": {
      "Start": 74241,
      "End": 74244
    },
    "TimeRange": {
      "StartTime": "01:40:01.4900000",
      "EndTime": "01:40:01.6400000"
    }
  },
  {
    "TextLocation": {
      "Start": 74245,
      "End": 74250
    },
    "TimeRange": {
      "StartTime": "01:40:01.6400000",
      "EndTime": "01:40:01.9399999"
    }
  },
  {
    "TextLocation": {
      "Start": 74251,
      "End": 74254
    },
    "TimeRange": {
      "StartTime": "01:40:01.9399999",
      "EndTime": "01:40:02.0900000"
    }
  },
  {
    "TextLocation": {
      "Start": 74255,
      "End": 74261
    },
    "TimeRange": {
      "StartTime": "01:40:02.0900000",
      "EndTime": "01:40:02.3600000"
    }
  },
  {
    "TextLocation": {
      "Start": 74262,
      "End": 74265
    },
    "TimeRange": {
      "StartTime": "01:40:02.3600000",
      "EndTime": "01:40:02.4799999"
    }
  },
  {
    "TextLocation": {
      "Start": 74266,
      "End": 74269
    },
    "TimeRange": {
      "StartTime": "01:40:02.4799999",
      "EndTime": "01:40:03.2000000"
    }
  },
  {
    "TextLocation": {
      "Start": 74272,
      "End": 74275
    },
    "TimeRange": {
      "StartTime": "01:40:03.4700000",
      "EndTime": "01:40:04.1600000"
    }
  },
  {
    "TextLocation": {
      "Start": 74278,
      "End": 74282
    },
    "TimeRange": {
      "StartTime": "01:40:04.4000000",
      "EndTime": "01:40:04.5200000"
    }
  },
  {
    "TextLocation": {
      "Start": 74283,
      "End": 74285
    },
    "TimeRange": {
      "StartTime": "01:40:04.5200000",
      "EndTime": "01:40:04.6400000"
    }
  },
  {
    "TextLocation": {
      "Start": 74286,
      "End": 74291
    },
    "TimeRange": {
      "StartTime": "01:40:04.6400000",
      "EndTime": "01:40:04.8500000"
    }
  },
  {
    "TextLocation": {
      "Start": 74292,
      "End": 74296
    },
    "TimeRange": {
      "StartTime": "01:40:04.8500000",
      "EndTime": "01:40:05.1800000"
    }
  },
  {
    "TextLocation": {
      "Start": 74299,
      "End": 74300
    },
    "TimeRange": {
      "StartTime": "01:40:05.7800000",
      "EndTime": "01:40:05.9000000"
    }
  },
  {
    "TextLocation": {
      "Start": 74301,
      "End": 74305
    },
    "TimeRange": {
      "StartTime": "01:40:05.9000000",
      "EndTime": "01:40:06.0500000"
    }
  },
  {
    "TextLocation": {
      "Start": 74306,
      "End": 74310
    },
    "TimeRange": {
      "StartTime": "01:40:06.0500000",
      "EndTime": "01:40:06.2299999"
    }
  },
  {
    "TextLocation": {
      "Start": 74311,
      "End": 74315
    },
    "TimeRange": {
      "StartTime": "01:40:06.2299999",
      "EndTime": "01:40:06.6200000"
    }
  },
  {
    "TextLocation": {
      "Start": 74316,
      "End": 74320
    },
    "TimeRange": {
      "StartTime": "01:40:06.6200000",
      "EndTime": "01:40:06.8300000"
    }
  },
  {
    "TextLocation": {
      "Start": 74321,
      "End": 74324
    },
    "TimeRange": {
      "StartTime": "01:40:06.8300000",
      "EndTime": "01:40:07.0100000"
    }
  },
  {
    "TextLocation": {
      "Start": 74325,
      "End": 74332
    },
    "TimeRange": {
      "StartTime": "01:40:07.0100000",
      "EndTime": "01:40:07.5200000"
    }
  },
  {
    "TextLocation": {
      "Start": 74333,
      "End": 74336
    },
    "TimeRange": {
      "StartTime": "01:40:07.5200000",
      "EndTime": "01:40:08"
    }
  },
  {
    "TextLocation": {
      "Start": 74337,
      "End": 74341
    },
    "TimeRange": {
      "StartTime": "01:40:08",
      "EndTime": "01:40:08.2100000"
    }
  },
  {
    "TextLocation": {
      "Start": 74342,
      "End": 74346
    },
    "TimeRange": {
      "StartTime": "01:40:08.2100000",
      "EndTime": "01:40:08.4200000"
    }
  },
  {
    "TextLocation": {
      "Start": 74347,
      "End": 74354
    },
    "TimeRange": {
      "StartTime": "01:40:08.4200000",
      "EndTime": "01:40:08.6899999"
    }
  },
  {
    "TextLocation": {
      "Start": 74355,
      "End": 74357
    },
    "TimeRange": {
      "StartTime": "01:40:08.6899999",
      "EndTime": "01:40:08.8100000"
    }
  },
  {
    "TextLocation": {
      "Start": 74358,
      "End": 74361
    },
    "TimeRange": {
      "StartTime": "01:40:08.8100000",
      "EndTime": "01:40:08.8700000"
    }
  },
  {
    "TextLocation": {
      "Start": 74362,
      "End": 74367
    },
    "TimeRange": {
      "StartTime": "01:40:08.8700000",
      "EndTime": "01:40:09.3500000"
    }
  },
  {
    "TextLocation": {
      "Start": 74368,
      "End": 74371
    },
    "TimeRange": {
      "StartTime": "01:40:09.3500000",
      "EndTime": "01:40:09.7100000"
    }
  },
  {
    "TextLocation": {
      "Start": 74372,
      "End": 74374
    },
    "TimeRange": {
      "StartTime": "01:40:09.7100000",
      "EndTime": "01:40:10.2800000"
    }
  },
  {
    "TextLocation": {
      "Start": 74375,
      "End": 74379
    },
    "TimeRange": {
      "StartTime": "01:40:11.9300000",
      "EndTime": "01:40:12.1400000"
    }
  },
  {
    "TextLocation": {
      "Start": 74380,
      "End": 74384
    },
    "TimeRange": {
      "StartTime": "01:40:12.1400000",
      "EndTime": "01:40:12.2600000"
    }
  },
  {
    "TextLocation": {
      "Start": 74385,
      "End": 74387
    },
    "TimeRange": {
      "StartTime": "01:40:12.2600000",
      "EndTime": "01:40:12.3500000"
    }
  },
  {
    "TextLocation": {
      "Start": 74388,
      "End": 74394
    },
    "TimeRange": {
      "StartTime": "01:40:12.3500000",
      "EndTime": "01:40:12.8300000"
    }
  },
  {
    "TextLocation": {
      "Start": 74402,
      "End": 74404
    },
    "TimeRange": {
      "StartTime": "01:40:13.6200000",
      "EndTime": "01:40:14.1600000"
    }
  },
  {
    "TextLocation": {
      "Start": 74405,
      "End": 74408
    },
    "TimeRange": {
      "StartTime": "01:40:14.1600000",
      "EndTime": "01:40:14.4000000"
    }
  },
  {
    "TextLocation": {
      "Start": 74409,
      "End": 74411
    },
    "TimeRange": {
      "StartTime": "01:40:14.4000000",
      "EndTime": "01:40:14.5500000"
    }
  },
  {
    "TextLocation": {
      "Start": 74412,
      "End": 74414
    },
    "TimeRange": {
      "StartTime": "01:40:14.5500000",
      "EndTime": "01:40:14.7299999"
    }
  },
  {
    "TextLocation": {
      "Start": 74415,
      "End": 74418
    },
    "TimeRange": {
      "StartTime": "01:40:14.7299999",
      "EndTime": "01:40:15"
    }
  },
  {
    "TextLocation": {
      "Start": 74426,
      "End": 74428
    },
    "TimeRange": {
      "StartTime": "01:40:15",
      "EndTime": "01:40:15.2600000"
    }
  },
  {
    "TextLocation": {
      "Start": 74430,
      "End": 74433
    },
    "TimeRange": {
      "StartTime": "01:40:15.3900000",
      "EndTime": "01:40:15.6000000"
    }
  },
  {
    "TextLocation": {
      "Start": 74434,
      "End": 74439
    },
    "TimeRange": {
      "StartTime": "01:40:15.6000000",
      "EndTime": "01:40:15.9300000"
    }
  },
  {
    "TextLocation": {
      "Start": 74442,
      "End": 74445
    },
    "TimeRange": {
      "StartTime": "01:40:15.9300000",
      "EndTime": "01:40:16.8900000"
    }
  },
  {
    "TextLocation": {
      "Start": 74446,
      "End": 74447
    },
    "TimeRange": {
      "StartTime": "01:40:17.8200000",
      "EndTime": "01:40:18"
    }
  },
  {
    "TextLocation": {
      "Start": 74448,
      "End": 74454
    },
    "TimeRange": {
      "StartTime": "01:40:18.0300000",
      "EndTime": "01:40:18.2700000"
    }
  },
  {
    "TextLocation": {
      "Start": 74455,
      "End": 74457
    },
    "TimeRange": {
      "StartTime": "01:40:18.2700000",
      "EndTime": "01:40:18.4799999"
    }
  },
  {
    "TextLocation": {
      "Start": 74459,
      "End": 74463
    },
    "TimeRange": {
      "StartTime": "01:40:18.5100000",
      "EndTime": "01:40:18.8400000"
    }
  },
  {
    "TextLocation": {
      "Start": 74464,
      "End": 74467
    },
    "TimeRange": {
      "StartTime": "01:40:18.8400000",
      "EndTime": "01:40:18.9900000"
    }
  },
  {
    "TextLocation": {
      "Start": 74468,
      "End": 74472
    },
    "TimeRange": {
      "StartTime": "01:40:18.9900000",
      "EndTime": "01:40:19.3500000"
    }
  },
  {
    "TextLocation": {
      "Start": 74473,
      "End": 74476
    },
    "TimeRange": {
      "StartTime": "01:40:19.3500000",
      "EndTime": "01:40:19.6500000"
    }
  },
  {
    "TextLocation": {
      "Start": 74477,
      "End": 74480
    },
    "TimeRange": {
      "StartTime": "01:40:19.6500000",
      "EndTime": "01:40:19.9200000"
    }
  },
  {
    "TextLocation": {
      "Start": 74481,
      "End": 74489
    },
    "TimeRange": {
      "StartTime": "01:40:19.9200000",
      "EndTime": "01:40:20.1600000"
    }
  },
  {
    "TextLocation": {
      "Start": 74490,
      "End": 74494
    },
    "TimeRange": {
      "StartTime": "01:40:20.1600000",
      "EndTime": "01:40:20.3700000"
    }
  },
  {
    "TextLocation": {
      "Start": 74495,
      "End": 74498
    },
    "TimeRange": {
      "StartTime": "01:40:20.3700000",
      "EndTime": "01:40:20.5200000"
    }
  },
  {
    "TextLocation": {
      "Start": 74499,
      "End": 74501
    },
    "TimeRange": {
      "StartTime": "01:40:20.5200000",
      "EndTime": "01:40:20.6100000"
    }
  },
  {
    "TextLocation": {
      "Start": 74502,
      "End": 74505
    },
    "TimeRange": {
      "StartTime": "01:40:20.6100000",
      "EndTime": "01:40:20.7000000"
    }
  },
  {
    "TextLocation": {
      "Start": 74506,
      "End": 74512
    },
    "TimeRange": {
      "StartTime": "01:40:20.7000000",
      "EndTime": "01:40:20.9399999"
    }
  },
  {
    "TextLocation": {
      "Start": 74513,
      "End": 74517
    },
    "TimeRange": {
      "StartTime": "01:40:20.9399999",
      "EndTime": "01:40:21.3600000"
    }
  },
  {
    "TextLocation": {
      "Start": 74518,
      "End": 74525
    },
    "TimeRange": {
      "StartTime": "01:40:21.7500000",
      "EndTime": "01:40:22.3500000"
    }
  },
  {
    "TextLocation": {
      "Start": 74526,
      "End": 74530
    },
    "TimeRange": {
      "StartTime": "01:40:22.8000000",
      "EndTime": "01:40:23.0700000"
    }
  },
  {
    "TextLocation": {
      "Start": 74531,
      "End": 74534
    },
    "TimeRange": {
      "StartTime": "01:40:23.0700000",
      "EndTime": "01:40:23.1899999"
    }
  },
  {
    "TextLocation": {
      "Start": 74535,
      "End": 74540
    },
    "TimeRange": {
      "StartTime": "01:40:23.1899999",
      "EndTime": "01:40:23.4000000"
    }
  },
  {
    "TextLocation": {
      "Start": 74541,
      "End": 74547
    },
    "TimeRange": {
      "StartTime": "01:40:23.4000000",
      "EndTime": "01:40:23.6100000"
    }
  },
  {
    "TextLocation": {
      "Start": 74548,
      "End": 74551
    },
    "TimeRange": {
      "StartTime": "01:40:23.6100000",
      "EndTime": "01:40:23.7000000"
    }
  },
  {
    "TextLocation": {
      "Start": 74552,
      "End": 74555
    },
    "TimeRange": {
      "StartTime": "01:40:23.7000000",
      "EndTime": "01:40:24.1500000"
    }
  },
  {
    "TextLocation": {
      "Start": 74556,
      "End": 74559
    },
    "TimeRange": {
      "StartTime": "01:40:24.1500000",
      "EndTime": "01:40:24.4200000"
    }
  },
  {
    "TextLocation": {
      "Start": 74560,
      "End": 74562
    },
    "TimeRange": {
      "StartTime": "01:40:24.4200000",
      "EndTime": "01:40:24.6600000"
    }
  },
  {
    "TextLocation": {
      "Start": 74563,
      "End": 74568
    },
    "TimeRange": {
      "StartTime": "01:40:24.6600000",
      "EndTime": "01:40:24.9000000"
    }
  },
  {
    "TextLocation": {
      "Start": 74569,
      "End": 74573
    },
    "TimeRange": {
      "StartTime": "01:40:24.9000000",
      "EndTime": "01:40:25.0200000"
    }
  },
  {
    "TextLocation": {
      "Start": 74574,
      "End": 74576
    },
    "TimeRange": {
      "StartTime": "01:40:25.0200000",
      "EndTime": "01:40:25.1400000"
    }
  },
  {
    "TextLocation": {
      "Start": 74577,
      "End": 74583
    },
    "TimeRange": {
      "StartTime": "01:40:25.1400000",
      "EndTime": "01:40:25.6500000"
    }
  },
  {
    "TextLocation": {
      "Start": 74586,
      "End": 74590
    },
    "TimeRange": {
      "StartTime": "01:40:25.9200000",
      "EndTime": "01:40:26.2500000"
    }
  },
  {
    "TextLocation": {
      "Start": 74593,
      "End": 74595
    },
    "TimeRange": {
      "StartTime": "01:40:29.9000000",
      "EndTime": "01:40:29.9700000"
    }
  },
  {
    "TextLocation": {
      "Start": 74596,
      "End": 74601
    },
    "TimeRange": {
      "StartTime": "01:40:30.0400000",
      "EndTime": "01:40:30.2700000"
    }
  },
  {
    "TextLocation": {
      "Start": 74602,
      "End": 74606
    },
    "TimeRange": {
      "StartTime": "01:40:30.2800000",
      "EndTime": "01:40:30.4300000"
    }
  },
  {
    "TextLocation": {
      "Start": 74607,
      "End": 74610
    },
    "TimeRange": {
      "StartTime": "01:40:30.4300000",
      "EndTime": "01:40:30.8400000"
    }
  },
  {
    "TextLocation": {
      "Start": 74613,
      "End": 74616
    },
    "TimeRange": {
      "StartTime": "01:40:30.8500000",
      "EndTime": "01:40:31.3900000"
    }
  },
  {
    "TextLocation": {
      "Start": 74619,
      "End": 74622
    },
    "TimeRange": {
      "StartTime": "01:40:36.4500000",
      "EndTime": "01:40:36.7200000"
    }
  },
  {
    "TextLocation": {
      "Start": 74623,
      "End": 74628
    },
    "TimeRange": {
      "StartTime": "01:40:36.7200000",
      "EndTime": "01:40:37.0200000"
    }
  },
  {
    "TextLocation": {
      "Start": 74629,
      "End": 74635
    },
    "TimeRange": {
      "StartTime": "01:40:37.0200000",
      "EndTime": "01:40:37.3500000"
    }
  },
  {
    "TextLocation": {
      "Start": 74636,
      "End": 74644
    },
    "TimeRange": {
      "StartTime": "01:40:37.3500000",
      "EndTime": "01:40:37.8300000"
    }
  },
  {
    "TextLocation": {
      "Start": 74645,
      "End": 74647
    },
    "TimeRange": {
      "StartTime": "01:40:37.8300000",
      "EndTime": "01:40:38.2800000"
    }
  },
  {
    "TextLocation": {
      "Start": 74648,
      "End": 74651
    },
    "TimeRange": {
      "StartTime": "01:40:38.2800000",
      "EndTime": "01:40:38.6400000"
    }
  },
  {
    "TextLocation": {
      "Start": 74652,
      "End": 74657
    },
    "TimeRange": {
      "StartTime": "01:40:38.6400000",
      "EndTime": "01:40:39.0600000"
    }
  },
  {
    "TextLocation": {
      "Start": 74658,
      "End": 74660
    },
    "TimeRange": {
      "StartTime": "01:40:39.0600000",
      "EndTime": "01:40:39.1800000"
    }
  },
  {
    "TextLocation": {
      "Start": 74661,
      "End": 74664
    },
    "TimeRange": {
      "StartTime": "01:40:39.1800000",
      "EndTime": "01:40:39.3300000"
    }
  },
  {
    "TextLocation": {
      "Start": 74665,
      "End": 74667
    },
    "TimeRange": {
      "StartTime": "01:40:39.3300000",
      "EndTime": "01:40:39.4500000"
    }
  },
  {
    "TextLocation": {
      "Start": 74668,
      "End": 74671
    },
    "TimeRange": {
      "StartTime": "01:40:39.4500000",
      "EndTime": "01:40:39.5700000"
    }
  },
  {
    "TextLocation": {
      "Start": 74672,
      "End": 74676
    },
    "TimeRange": {
      "StartTime": "01:40:39.5700000",
      "EndTime": "01:40:40.0500000"
    }
  },
  {
    "TextLocation": {
      "Start": 74679,
      "End": 74684
    },
    "TimeRange": {
      "StartTime": "01:40:40.3500000",
      "EndTime": "01:40:40.6500000"
    }
  },
  {
    "TextLocation": {
      "Start": 74685,
      "End": 74686
    },
    "TimeRange": {
      "StartTime": "01:40:40.6500000",
      "EndTime": "01:40:40.7400000"
    }
  },
  {
    "TextLocation": {
      "Start": 74687,
      "End": 74691
    },
    "TimeRange": {
      "StartTime": "01:40:40.7400000",
      "EndTime": "01:40:41.1899999"
    }
  },
  {
    "TextLocation": {
      "Start": 74692,
      "End": 74694
    },
    "TimeRange": {
      "StartTime": "01:40:41.5200000",
      "EndTime": "01:40:41.7600000"
    }
  },
  {
    "TextLocation": {
      "Start": 74695,
      "End": 74698
    },
    "TimeRange": {
      "StartTime": "01:40:41.7600000",
      "EndTime": "01:40:41.8500000"
    }
  },
  {
    "TextLocation": {
      "Start": 74699,
      "End": 74708
    },
    "TimeRange": {
      "StartTime": "01:40:41.8500000",
      "EndTime": "01:40:42.2400000"
    }
  },
  {
    "TextLocation": {
      "Start": 74709,
      "End": 74710
    },
    "TimeRange": {
      "StartTime": "01:40:42.2400000",
      "EndTime": "01:40:42.3600000"
    }
  },
  {
    "TextLocation": {
      "Start": 74711,
      "End": 74714
    },
    "TimeRange": {
      "StartTime": "01:40:42.3600000",
      "EndTime": "01:40:42.5400000"
    }
  },
  {
    "TextLocation": {
      "Start": 74715,
      "End": 74719
    },
    "TimeRange": {
      "StartTime": "01:40:42.5400000",
      "EndTime": "01:40:42.6899999"
    }
  },
  {
    "TextLocation": {
      "Start": 74720,
      "End": 74723
    },
    "TimeRange": {
      "StartTime": "01:40:42.6899999",
      "EndTime": "01:40:42.8400000"
    }
  },
  {
    "TextLocation": {
      "Start": 74724,
      "End": 74726
    },
    "TimeRange": {
      "StartTime": "01:40:42.8400000",
      "EndTime": "01:40:42.9300000"
    }
  },
  {
    "TextLocation": {
      "Start": 74727,
      "End": 74730
    },
    "TimeRange": {
      "StartTime": "01:40:42.9300000",
      "EndTime": "01:40:43.0800000"
    }
  },
  {
    "TextLocation": {
      "Start": 74731,
      "End": 74736
    },
    "TimeRange": {
      "StartTime": "01:40:43.0800000",
      "EndTime": "01:40:43.3500000"
    }
  },
  {
    "TextLocation": {
      "Start": 74737,
      "End": 74739
    },
    "TimeRange": {
      "StartTime": "01:40:43.3500000",
      "EndTime": "01:40:43.5300000"
    }
  },
  {
    "TextLocation": {
      "Start": 74740,
      "End": 74742
    },
    "TimeRange": {
      "StartTime": "01:40:43.5300000",
      "EndTime": "01:40:43.6200000"
    }
  },
  {
    "TextLocation": {
      "Start": 74743,
      "End": 74746
    },
    "TimeRange": {
      "StartTime": "01:40:43.6200000",
      "EndTime": "01:40:43.7400000"
    }
  },
  {
    "TextLocation": {
      "Start": 74747,
      "End": 74750
    },
    "TimeRange": {
      "StartTime": "01:40:43.7400000",
      "EndTime": "01:40:44.0700000"
    }
  },
  {
    "TextLocation": {
      "Start": 74751,
      "End": 74756
    },
    "TimeRange": {
      "StartTime": "01:40:44.0700000",
      "EndTime": "01:40:44.3400000"
    }
  },
  {
    "TextLocation": {
      "Start": 74757,
      "End": 74758
    },
    "TimeRange": {
      "StartTime": "01:40:44.3400000",
      "EndTime": "01:40:44.4600000"
    }
  },
  {
    "TextLocation": {
      "Start": 74759,
      "End": 74765
    },
    "TimeRange": {
      "StartTime": "01:40:44.4600000",
      "EndTime": "01:40:44.7900000"
    }
  },
  {
    "TextLocation": {
      "Start": 74766,
      "End": 74771
    },
    "TimeRange": {
      "StartTime": "01:40:44.7900000",
      "EndTime": "01:40:45.4200000"
    }
  },
  {
    "TextLocation": {
      "Start": 74774,
      "End": 74777
    },
    "TimeRange": {
      "StartTime": "01:40:46.0800000",
      "EndTime": "01:40:46.2600000"
    }
  },
  {
    "TextLocation": {
      "Start": 74778,
      "End": 74782
    },
    "TimeRange": {
      "StartTime": "01:40:46.2600000",
      "EndTime": "01:40:46.4399999"
    }
  },
  {
    "TextLocation": {
      "Start": 74783,
      "End": 74784
    },
    "TimeRange": {
      "StartTime": "01:40:46.4399999",
      "EndTime": "01:40:46.5600000"
    }
  },
  {
    "TextLocation": {
      "Start": 74785,
      "End": 74788
    },
    "TimeRange": {
      "StartTime": "01:40:46.5600000",
      "EndTime": "01:40:46.7100000"
    }
  },
  {
    "TextLocation": {
      "Start": 74789,
      "End": 74793
    },
    "TimeRange": {
      "StartTime": "01:40:46.7100000",
      "EndTime": "01:40:46.9799999"
    }
  },
  {
    "TextLocation": {
      "Start": 74795,
      "End": 74796
    },
    "TimeRange": {
      "StartTime": "01:40:46.9799999",
      "EndTime": "01:40:47.1300000"
    }
  },
  {
    "TextLocation": {
      "Start": 74797,
      "End": 74800
    },
    "TimeRange": {
      "StartTime": "01:40:47.1300000",
      "EndTime": "01:40:47.3100000"
    }
  },
  {
    "TextLocation": {
      "Start": 74801,
      "End": 74804
    },
    "TimeRange": {
      "StartTime": "01:40:47.3100000",
      "EndTime": "01:40:47.4000000"
    }
  },
  {
    "TextLocation": {
      "Start": 74805,
      "End": 74812
    },
    "TimeRange": {
      "StartTime": "01:40:47.4000000",
      "EndTime": "01:40:48.0600000"
    }
  },
  {
    "TextLocation": {
      "Start": 74815,
      "End": 74818
    },
    "TimeRange": {
      "StartTime": "01:40:48.4200000",
      "EndTime": "01:40:48.6600000"
    }
  },
  {
    "TextLocation": {
      "Start": 74819,
      "End": 74821
    },
    "TimeRange": {
      "StartTime": "01:40:48.6600000",
      "EndTime": "01:40:48.7800000"
    }
  },
  {
    "TextLocation": {
      "Start": 74822,
      "End": 74825
    },
    "TimeRange": {
      "StartTime": "01:40:48.7800000",
      "EndTime": "01:40:48.9300000"
    }
  },
  {
    "TextLocation": {
      "Start": 74826,
      "End": 74833
    },
    "TimeRange": {
      "StartTime": "01:40:48.9300000",
      "EndTime": "01:40:49.1400000"
    }
  },
  {
    "TextLocation": {
      "Start": 74834,
      "End": 74836
    },
    "TimeRange": {
      "StartTime": "01:40:49.1400000",
      "EndTime": "01:40:49.2299999"
    }
  },
  {
    "TextLocation": {
      "Start": 74837,
      "End": 74842
    },
    "TimeRange": {
      "StartTime": "01:40:49.2299999",
      "EndTime": "01:40:49.4700000"
    }
  },
  {
    "TextLocation": {
      "Start": 74843,
      "End": 74845
    },
    "TimeRange": {
      "StartTime": "01:40:49.4700000",
      "EndTime": "01:40:49.5600000"
    }
  },
  {
    "TextLocation": {
      "Start": 74846,
      "End": 74849
    },
    "TimeRange": {
      "StartTime": "01:40:49.5600000",
      "EndTime": "01:40:49.6500000"
    }
  },
  {
    "TextLocation": {
      "Start": 74850,
      "End": 74853
    },
    "TimeRange": {
      "StartTime": "01:40:49.6500000",
      "EndTime": "01:40:50.1899999"
    }
  },
  {
    "TextLocation": {
      "Start": 74856,
      "End": 74858
    },
    "TimeRange": {
      "StartTime": "01:40:50.5200000",
      "EndTime": "01:40:50.6700000"
    }
  },
  {
    "TextLocation": {
      "Start": 74859,
      "End": 74861
    },
    "TimeRange": {
      "StartTime": "01:40:50.6700000",
      "EndTime": "01:40:50.7299999"
    }
  },
  {
    "TextLocation": {
      "Start": 74862,
      "End": 74865
    },
    "TimeRange": {
      "StartTime": "01:40:50.7299999",
      "EndTime": "01:40:50.8200000"
    }
  },
  {
    "TextLocation": {
      "Start": 74866,
      "End": 74874
    },
    "TimeRange": {
      "StartTime": "01:40:50.8200000",
      "EndTime": "01:40:51.3000000"
    }
  },
  {
    "TextLocation": {
      "Start": 74876,
      "End": 74879
    },
    "TimeRange": {
      "StartTime": "01:40:51.3000000",
      "EndTime": "01:40:51.4799999"
    }
  },
  {
    "TextLocation": {
      "Start": 74880,
      "End": 74883
    },
    "TimeRange": {
      "StartTime": "01:40:51.4799999",
      "EndTime": "01:40:51.5700000"
    }
  },
  {
    "TextLocation": {
      "Start": 74884,
      "End": 74888
    },
    "TimeRange": {
      "StartTime": "01:40:51.5700000",
      "EndTime": "01:40:51.8100000"
    }
  },
  {
    "TextLocation": {
      "Start": 74889,
      "End": 74894
    },
    "TimeRange": {
      "StartTime": "01:40:51.8100000",
      "EndTime": "01:40:52.1100000"
    }
  },
  {
    "TextLocation": {
      "Start": 74895,
      "End": 74899
    },
    "TimeRange": {
      "StartTime": "01:40:52.1100000",
      "EndTime": "01:40:52.3800000"
    }
  },
  {
    "TextLocation": {
      "Start": 74902,
      "End": 74906
    },
    "TimeRange": {
      "StartTime": "01:40:52.3800000",
      "EndTime": "01:40:52.5300000"
    }
  },
  {
    "TextLocation": {
      "Start": 74907,
      "End": 74910
    },
    "TimeRange": {
      "StartTime": "01:40:52.5300000",
      "EndTime": "01:40:52.6500000"
    }
  },
  {
    "TextLocation": {
      "Start": 74911,
      "End": 74915
    },
    "TimeRange": {
      "StartTime": "01:40:52.6500000",
      "EndTime": "01:40:52.8900000"
    }
  },
  {
    "TextLocation": {
      "Start": 74916,
      "End": 74920
    },
    "TimeRange": {
      "StartTime": "01:40:52.8900000",
      "EndTime": "01:40:52.9799999"
    }
  },
  {
    "TextLocation": {
      "Start": 74921,
      "End": 74931
    },
    "TimeRange": {
      "StartTime": "01:40:52.9799999",
      "EndTime": "01:40:53.5200000"
    }
  },
  {
    "TextLocation": {
      "Start": 74932,
      "End": 74936
    },
    "TimeRange": {
      "StartTime": "01:40:53.5200000",
      "EndTime": "01:40:54.0300000"
    }
  },
  {
    "TextLocation": {
      "Start": 74939,
      "End": 74943
    },
    "TimeRange": {
      "StartTime": "01:40:54.3000000",
      "EndTime": "01:40:54.7200000"
    }
  },
  {
    "TextLocation": {
      "Start": 74945,
      "End": 74954
    },
    "TimeRange": {
      "StartTime": "01:40:54.7200000",
      "EndTime": "01:40:55.6500000"
    }
  },
  {
    "TextLocation": {
      "Start": 74957,
      "End": 74960
    },
    "TimeRange": {
      "StartTime": "01:40:55.8900000",
      "EndTime": "01:40:56.1600000"
    }
  },
  {
    "TextLocation": {
      "Start": 74961,
      "End": 74966
    },
    "TimeRange": {
      "StartTime": "01:40:56.1600000",
      "EndTime": "01:40:56.3700000"
    }
  },
  {
    "TextLocation": {
      "Start": 74967,
      "End": 74970
    },
    "TimeRange": {
      "StartTime": "01:40:56.3700000",
      "EndTime": "01:40:56.6100000"
    }
  },
  {
    "TextLocation": {
      "Start": 74971,
      "End": 74974
    },
    "TimeRange": {
      "StartTime": "01:40:56.6100000",
      "EndTime": "01:40:56.7000000"
    }
  },
  {
    "TextLocation": {
      "Start": 74975,
      "End": 74984
    },
    "TimeRange": {
      "StartTime": "01:40:56.7000000",
      "EndTime": "01:40:57.1200000"
    }
  },
  {
    "TextLocation": {
      "Start": 74985,
      "End": 74990
    },
    "TimeRange": {
      "StartTime": "01:40:57.1300000",
      "EndTime": "01:40:57.5400000"
    }
  },
  {
    "TextLocation": {
      "Start": 74993,
      "End": 74995
    },
    "TimeRange": {
      "StartTime": "01:40:57.7500000",
      "EndTime": "01:40:57.8400000"
    }
  },
  {
    "TextLocation": {
      "Start": 74996,
      "End": 74999
    },
    "TimeRange": {
      "StartTime": "01:40:57.8400000",
      "EndTime": "01:40:57.9300000"
    }
  },
  {
    "TextLocation": {
      "Start": 75000,
      "End": 75006
    },
    "TimeRange": {
      "StartTime": "01:40:57.9300000",
      "EndTime": "01:40:58.2000000"
    }
  },
  {
    "TextLocation": {
      "Start": 75007,
      "End": 75011
    },
    "TimeRange": {
      "StartTime": "01:40:58.2000000",
      "EndTime": "01:40:58.3800000"
    }
  },
  {
    "TextLocation": {
      "Start": 75019,
      "End": 75021
    },
    "TimeRange": {
      "StartTime": "01:40:58.4700000",
      "EndTime": "01:40:58.5900000"
    }
  },
  {
    "TextLocation": {
      "Start": 75022,
      "End": 75025
    },
    "TimeRange": {
      "StartTime": "01:40:58.5900000",
      "EndTime": "01:40:58.6500000"
    }
  },
  {
    "TextLocation": {
      "Start": 75026,
      "End": 75032
    },
    "TimeRange": {
      "StartTime": "01:40:58.6500000",
      "EndTime": "01:40:58.8600000"
    }
  },
  {
    "TextLocation": {
      "Start": 75033,
      "End": 75037
    },
    "TimeRange": {
      "StartTime": "01:40:58.8600000",
      "EndTime": "01:40:59.0700000"
    }
  },
  {
    "TextLocation": {
      "Start": 75040,
      "End": 75042
    },
    "TimeRange": {
      "StartTime": "01:40:59.4300000",
      "EndTime": "01:41:00.1800000"
    }
  },
  {
    "TextLocation": {
      "Start": 75043,
      "End": 75046
    },
    "TimeRange": {
      "StartTime": "01:41:00.5700000",
      "EndTime": "01:41:00.8400000"
    }
  },
  {
    "TextLocation": {
      "Start": 75047,
      "End": 75052
    },
    "TimeRange": {
      "StartTime": "01:41:00.8400000",
      "EndTime": "01:41:00.9900000"
    }
  },
  {
    "TextLocation": {
      "Start": 75053,
      "End": 75055
    },
    "TimeRange": {
      "StartTime": "01:41:00.9900000",
      "EndTime": "01:41:01.3200000"
    }
  },
  {
    "TextLocation": {
      "Start": 75056,
      "End": 75058
    },
    "TimeRange": {
      "StartTime": "01:41:01.3200000",
      "EndTime": "01:41:01.4700000"
    }
  },
  {
    "TextLocation": {
      "Start": 75059,
      "End": 75062
    },
    "TimeRange": {
      "StartTime": "01:41:01.4700000",
      "EndTime": "01:41:01.5600000"
    }
  },
  {
    "TextLocation": {
      "Start": 75063,
      "End": 75069
    },
    "TimeRange": {
      "StartTime": "01:41:01.5600000",
      "EndTime": "01:41:01.8600000"
    }
  },
  {
    "TextLocation": {
      "Start": 75070,
      "End": 75074
    },
    "TimeRange": {
      "StartTime": "01:41:01.8600000",
      "EndTime": "01:41:02.3400000"
    }
  },
  {
    "TextLocation": {
      "Start": 75075,
      "End": 75077
    },
    "TimeRange": {
      "StartTime": "01:41:02.3400000",
      "EndTime": "01:41:02.6100000"
    }
  },
  {
    "TextLocation": {
      "Start": 75078,
      "End": 75085
    },
    "TimeRange": {
      "StartTime": "01:41:02.6100000",
      "EndTime": "01:41:03.3000000"
    }
  },
  {
    "TextLocation": {
      "Start": 75093,
      "End": 75097
    },
    "TimeRange": {
      "StartTime": "01:41:03.7800000",
      "EndTime": "01:41:04.2900000"
    }
  },
  {
    "TextLocation": {
      "Start": 75098,
      "End": 75101
    },
    "TimeRange": {
      "StartTime": "01:41:04.2900000",
      "EndTime": "01:41:05.0100000"
    }
  },
  {
    "TextLocation": {
      "Start": 75102,
      "End": 75108
    },
    "TimeRange": {
      "StartTime": "01:41:05.0100000",
      "EndTime": "01:41:05.4000000"
    }
  },
  {
    "TextLocation": {
      "Start": 75109,
      "End": 75115
    },
    "TimeRange": {
      "StartTime": "01:41:05.4000000",
      "EndTime": "01:41:05.9399999"
    }
  },
  {
    "TextLocation": {
      "Start": 75118,
      "End": 75121
    },
    "TimeRange": {
      "StartTime": "01:41:07.2400000",
      "EndTime": "01:41:07.5700000"
    }
  },
  {
    "TextLocation": {
      "Start": 75122,
      "End": 75125
    },
    "TimeRange": {
      "StartTime": "01:41:07.5700000",
      "EndTime": "01:41:07.6300000"
    }
  },
  {
    "TextLocation": {
      "Start": 75126,
      "End": 75135
    },
    "TimeRange": {
      "StartTime": "01:41:07.6300000",
      "EndTime": "01:41:08.1400000"
    }
  },
  {
    "TextLocation": {
      "Start": 75136,
      "End": 75139
    },
    "TimeRange": {
      "StartTime": "01:41:08.1400000",
      "EndTime": "01:41:08.4700000"
    }
  },
  {
    "TextLocation": {
      "Start": 75142,
      "End": 75145
    },
    "TimeRange": {
      "StartTime": "01:41:08.4700000",
      "EndTime": "01:41:08.5900000"
    }
  },
  {
    "TextLocation": {
      "Start": 75146,
      "End": 75149
    },
    "TimeRange": {
      "StartTime": "01:41:08.5900000",
      "EndTime": "01:41:08.6800000"
    }
  },
  {
    "TextLocation": {
      "Start": 75150,
      "End": 75159
    },
    "TimeRange": {
      "StartTime": "01:41:08.6800000",
      "EndTime": "01:41:09.0900000"
    }
  },
  {
    "TextLocation": {
      "Start": 75162,
      "End": 75167
    },
    "TimeRange": {
      "StartTime": "01:41:09.1000000",
      "EndTime": "01:41:09.3400000"
    }
  },
  {
    "TextLocation": {
      "Start": 75168,
      "End": 75173
    },
    "TimeRange": {
      "StartTime": "01:41:09.3400000",
      "EndTime": "01:41:09.7000000"
    }
  },
  {
    "TextLocation": {
      "Start": 75176,
      "End": 75182
    },
    "TimeRange": {
      "StartTime": "01:41:09.7299999",
      "EndTime": "01:41:10.1200000"
    }
  },
  {
    "TextLocation": {
      "Start": 75184,
      "End": 75190
    },
    "TimeRange": {
      "StartTime": "01:41:10.1200000",
      "EndTime": "01:41:10.5700000"
    }
  },
  {
    "TextLocation": {
      "Start": 75198,
      "End": 75204
    },
    "TimeRange": {
      "StartTime": "01:41:10.5700000",
      "EndTime": "01:41:11.0500000"
    }
  },
  {
    "TextLocation": {
      "Start": 75205,
      "End": 75209
    },
    "TimeRange": {
      "StartTime": "01:41:11.0500000",
      "EndTime": "01:41:11.8000000"
    }
  },
  {
    "TextLocation": {
      "Start": 75217,
      "End": 75221
    },
    "TimeRange": {
      "StartTime": "01:41:11.9799999",
      "EndTime": "01:41:12.4600000"
    }
  },
  {
    "TextLocation": {
      "Start": 75224,
      "End": 75227
    },
    "TimeRange": {
      "StartTime": "01:41:12.4600000",
      "EndTime": "01:41:12.9399999"
    }
  },
  {
    "TextLocation": {
      "Start": 75230,
      "End": 75233
    },
    "TimeRange": {
      "StartTime": "01:41:14.9300000",
      "EndTime": "01:41:15.0400000"
    }
  },
  {
    "TextLocation": {
      "Start": 75234,
      "End": 75237
    },
    "TimeRange": {
      "StartTime": "01:41:15.0500000",
      "EndTime": "01:41:15.1400000"
    }
  },
  {
    "TextLocation": {
      "Start": 75238,
      "End": 75241
    },
    "TimeRange": {
      "StartTime": "01:41:15.1400000",
      "EndTime": "01:41:15.2299999"
    }
  },
  {
    "TextLocation": {
      "Start": 75242,
      "End": 75246
    },
    "TimeRange": {
      "StartTime": "01:41:15.2299999",
      "EndTime": "01:41:15.3500000"
    }
  },
  {
    "TextLocation": {
      "Start": 75247,
      "End": 75252
    },
    "TimeRange": {
      "StartTime": "01:41:15.3500000",
      "EndTime": "01:41:15.5600000"
    }
  },
  {
    "TextLocation": {
      "Start": 75253,
      "End": 75257
    },
    "TimeRange": {
      "StartTime": "01:41:15.5600000",
      "EndTime": "01:41:16.1000000"
    }
  },
  {
    "TextLocation": {
      "Start": 75260,
      "End": 75265
    },
    "TimeRange": {
      "StartTime": "01:41:16.8000000",
      "EndTime": "01:41:17.3600000"
    }
  },
  {
    "TextLocation": {
      "Start": 75266,
      "End": 75269
    },
    "TimeRange": {
      "StartTime": "01:41:17.3600000",
      "EndTime": "01:41:17.6000000"
    }
  },
  {
    "TextLocation": {
      "Start": 75270,
      "End": 75278
    },
    "TimeRange": {
      "StartTime": "01:41:17.6000000",
      "EndTime": "01:41:18.3500000"
    }
  },
  {
    "TextLocation": {
      "Start": 75281,
      "End": 75282
    },
    "TimeRange": {
      "StartTime": "01:41:18.5900000",
      "EndTime": "01:41:18.8000000"
    }
  },
  {
    "TextLocation": {
      "Start": 75283,
      "End": 75289
    },
    "TimeRange": {
      "StartTime": "01:41:18.8000000",
      "EndTime": "01:41:19.0100000"
    }
  },
  {
    "TextLocation": {
      "Start": 75290,
      "End": 75294
    },
    "TimeRange": {
      "StartTime": "01:41:19.0100000",
      "EndTime": "01:41:19.2500000"
    }
  },
  {
    "TextLocation": {
      "Start": 75295,
      "End": 75297
    },
    "TimeRange": {
      "StartTime": "01:41:19.2500000",
      "EndTime": "01:41:19.3900000"
    }
  },
  {
    "TextLocation": {
      "Start": 75300,
      "End": 75301
    },
    "TimeRange": {
      "StartTime": "01:41:19.4000000",
      "EndTime": "01:41:19.5800000"
    }
  },
  {
    "TextLocation": {
      "Start": 75302,
      "End": 75306
    },
    "TimeRange": {
      "StartTime": "01:41:19.5800000",
      "EndTime": "01:41:19.8500000"
    }
  },
  {
    "TextLocation": {
      "Start": 75307,
      "End": 75310
    },
    "TimeRange": {
      "StartTime": "01:41:19.8500000",
      "EndTime": "01:41:20.4500000"
    }
  },
  {
    "TextLocation": {
      "Start": 75311,
      "End": 75314
    },
    "TimeRange": {
      "StartTime": "01:41:20.9600000",
      "EndTime": "01:41:21.4700000"
    }
  },
  {
    "TextLocation": {
      "Start": 75315,
      "End": 75321
    },
    "TimeRange": {
      "StartTime": "01:41:21.4700000",
      "EndTime": "01:41:21.8300000"
    }
  },
  {
    "TextLocation": {
      "Start": 75322,
      "End": 75326
    },
    "TimeRange": {
      "StartTime": "01:41:21.8300000",
      "EndTime": "01:41:22.1300000"
    }
  },
  {
    "TextLocation": {
      "Start": 75327,
      "End": 75331
    },
    "TimeRange": {
      "StartTime": "01:41:22.1300000",
      "EndTime": "01:41:22.7600000"
    }
  },
  {
    "TextLocation": {
      "Start": 75332,
      "End": 75333
    },
    "TimeRange": {
      "StartTime": "01:41:22.8500000",
      "EndTime": "01:41:23.0300000"
    }
  },
  {
    "TextLocation": {
      "Start": 75334,
      "End": 75338
    },
    "TimeRange": {
      "StartTime": "01:41:23.0300000",
      "EndTime": "01:41:23.2400000"
    }
  },
  {
    "TextLocation": {
      "Start": 75339,
      "End": 75344
    },
    "TimeRange": {
      "StartTime": "01:41:23.2400000",
      "EndTime": "01:41:23.5100000"
    }
  },
  {
    "TextLocation": {
      "Start": 75345,
      "End": 75350
    },
    "TimeRange": {
      "StartTime": "01:41:23.5100000",
      "EndTime": "01:41:23.8100000"
    }
  },
  {
    "TextLocation": {
      "Start": 75351,
      "End": 75354
    },
    "TimeRange": {
      "StartTime": "01:41:23.8100000",
      "EndTime": "01:41:23.9000000"
    }
  },
  {
    "TextLocation": {
      "Start": 75355,
      "End": 75360
    },
    "TimeRange": {
      "StartTime": "01:41:23.9000000",
      "EndTime": "01:41:24.3200000"
    }
  },
  {
    "TextLocation": {
      "Start": 75363,
      "End": 75364
    },
    "TimeRange": {
      "StartTime": "01:41:24.3200000",
      "EndTime": "01:41:24.7700000"
    }
  },
  {
    "TextLocation": {
      "Start": 75365,
      "End": 75371
    },
    "TimeRange": {
      "StartTime": "01:41:24.8000000",
      "EndTime": "01:41:25.0700000"
    }
  },
  {
    "TextLocation": {
      "Start": 75372,
      "End": 75382
    },
    "TimeRange": {
      "StartTime": "01:41:25.0700000",
      "EndTime": "01:41:25.8200000"
    }
  },
  {
    "TextLocation": {
      "Start": 75383,
      "End": 75386
    },
    "TimeRange": {
      "StartTime": "01:41:25.8200000",
      "EndTime": "01:41:26.3600000"
    }
  },
  {
    "TextLocation": {
      "Start": 75387,
      "End": 75389
    },
    "TimeRange": {
      "StartTime": "01:41:26.9900000",
      "EndTime": "01:41:27.2299999"
    }
  },
  {
    "TextLocation": {
      "Start": 75390,
      "End": 75393
    },
    "TimeRange": {
      "StartTime": "01:41:27.2299999",
      "EndTime": "01:41:27.3500000"
    }
  },
  {
    "TextLocation": {
      "Start": 75394,
      "End": 75402
    },
    "TimeRange": {
      "StartTime": "01:41:27.3500000",
      "EndTime": "01:41:27.7100000"
    }
  },
  {
    "TextLocation": {
      "Start": 75403,
      "End": 75405
    },
    "TimeRange": {
      "StartTime": "01:41:27.7100000",
      "EndTime": "01:41:27.8300000"
    }
  },
  {
    "TextLocation": {
      "Start": 75406,
      "End": 75409
    },
    "TimeRange": {
      "StartTime": "01:41:27.8300000",
      "EndTime": "01:41:27.9200000"
    }
  },
  {
    "TextLocation": {
      "Start": 75410,
      "End": 75415
    },
    "TimeRange": {
      "StartTime": "01:41:27.9200000",
      "EndTime": "01:41:28.4000000"
    }
  },
  {
    "TextLocation": {
      "Start": 75416,
      "End": 75419
    },
    "TimeRange": {
      "StartTime": "01:41:28.4000000",
      "EndTime": "01:41:28.6400000"
    }
  },
  {
    "TextLocation": {
      "Start": 75420,
      "End": 75423
    },
    "TimeRange": {
      "StartTime": "01:41:28.6400000",
      "EndTime": "01:41:28.9399999"
    }
  },
  {
    "TextLocation": {
      "Start": 75424,
      "End": 75427
    },
    "TimeRange": {
      "StartTime": "01:41:28.9399999",
      "EndTime": "01:41:29.1200000"
    }
  },
  {
    "TextLocation": {
      "Start": 75428,
      "End": 75431
    },
    "TimeRange": {
      "StartTime": "01:41:29.1200000",
      "EndTime": "01:41:29.3600000"
    }
  },
  {
    "TextLocation": {
      "Start": 75432,
      "End": 75435
    },
    "TimeRange": {
      "StartTime": "01:41:29.3600000",
      "EndTime": "01:41:29.5100000"
    }
  },
  {
    "TextLocation": {
      "Start": 75436,
      "End": 75438
    },
    "TimeRange": {
      "StartTime": "01:41:29.5100000",
      "EndTime": "01:41:29.6300000"
    }
  },
  {
    "TextLocation": {
      "Start": 75439,
      "End": 75442
    },
    "TimeRange": {
      "StartTime": "01:41:29.6300000",
      "EndTime": "01:41:29.7200000"
    }
  },
  {
    "TextLocation": {
      "Start": 75443,
      "End": 75448
    },
    "TimeRange": {
      "StartTime": "01:41:29.7200000",
      "EndTime": "01:41:30.0500000"
    }
  },
  {
    "TextLocation": {
      "Start": 75449,
      "End": 75452
    },
    "TimeRange": {
      "StartTime": "01:41:30.0500000",
      "EndTime": "01:41:30.1400000"
    }
  },
  {
    "TextLocation": {
      "Start": 75453,
      "End": 75457
    },
    "TimeRange": {
      "StartTime": "01:41:30.1400000",
      "EndTime": "01:41:30.5000000"
    }
  },
  {
    "TextLocation": {
      "Start": 75458,
      "End": 75461
    },
    "TimeRange": {
      "StartTime": "01:41:30.5000000",
      "EndTime": "01:41:31.1000000"
    }
  },
  {
    "TextLocation": {
      "Start": 75464,
      "End": 75466
    },
    "TimeRange": {
      "StartTime": "01:41:31.1899999",
      "EndTime": "01:41:31.5900000"
    }
  },
  {
    "TextLocation": {
      "Start": 75469,
      "End": 75472
    },
    "TimeRange": {
      "StartTime": "01:41:31.5900000",
      "EndTime": "01:41:31.7000000"
    }
  },
  {
    "TextLocation": {
      "Start": 75473,
      "End": 75479
    },
    "TimeRange": {
      "StartTime": "01:41:31.7000000",
      "EndTime": "01:41:31.8800000"
    }
  },
  {
    "TextLocation": {
      "Start": 75480,
      "End": 75484
    },
    "TimeRange": {
      "StartTime": "01:41:31.8800000",
      "EndTime": "01:41:32.0600000"
    }
  },
  {
    "TextLocation": {
      "Start": 75485,
      "End": 75486
    },
    "TimeRange": {
      "StartTime": "01:41:32.0600000",
      "EndTime": "01:41:32.2100000"
    }
  },
  {
    "TextLocation": {
      "Start": 75487,
      "End": 75491
    },
    "TimeRange": {
      "StartTime": "01:41:32.2100000",
      "EndTime": "01:41:32.5100000"
    }
  },
  {
    "TextLocation": {
      "Start": 75492,
      "End": 75496
    },
    "TimeRange": {
      "StartTime": "01:41:32.5100000",
      "EndTime": "01:41:32.8100000"
    }
  },
  {
    "TextLocation": {
      "Start": 75497,
      "End": 75499
    },
    "TimeRange": {
      "StartTime": "01:41:32.9300000",
      "EndTime": "01:41:33.1100000"
    }
  },
  {
    "TextLocation": {
      "Start": 75500,
      "End": 75502
    },
    "TimeRange": {
      "StartTime": "01:41:33.1100000",
      "EndTime": "01:41:33.2299999"
    }
  },
  {
    "TextLocation": {
      "Start": 75503,
      "End": 75506
    },
    "TimeRange": {
      "StartTime": "01:41:33.2299999",
      "EndTime": "01:41:33.4399999"
    }
  },
  {
    "TextLocation": {
      "Start": 75507,
      "End": 75514
    },
    "TimeRange": {
      "StartTime": "01:41:33.4399999",
      "EndTime": "01:41:33.8900000"
    }
  },
  {
    "TextLocation": {
      "Start": 75517,
      "End": 75518
    },
    "TimeRange": {
      "StartTime": "01:41:33.8900000",
      "EndTime": "01:41:34.2200000"
    }
  },
  {
    "TextLocation": {
      "Start": 75519,
      "End": 75524
    },
    "TimeRange": {
      "StartTime": "01:41:34.2200000",
      "EndTime": "01:41:34.5200000"
    }
  },
  {
    "TextLocation": {
      "Start": 75525,
      "End": 75529
    },
    "TimeRange": {
      "StartTime": "01:41:34.5200000",
      "EndTime": "01:41:34.7000000"
    }
  },
  {
    "TextLocation": {
      "Start": 75530,
      "End": 75533
    },
    "TimeRange": {
      "StartTime": "01:41:34.7000000",
      "EndTime": "01:41:34.9100000"
    }
  },
  {
    "TextLocation": {
      "Start": 75534,
      "End": 75536
    },
    "TimeRange": {
      "StartTime": "01:41:34.9100000",
      "EndTime": "01:41:35"
    }
  },
  {
    "TextLocation": {
      "Start": 75537,
      "End": 75542
    },
    "TimeRange": {
      "StartTime": "01:41:35",
      "EndTime": "01:41:35.2700000"
    }
  },
  {
    "TextLocation": {
      "Start": 75543,
      "End": 75553
    },
    "TimeRange": {
      "StartTime": "01:41:35.2700000",
      "EndTime": "01:41:36.2299999"
    }
  },
  {
    "TextLocation": {
      "Start": 75554,
      "End": 75558
    },
    "TimeRange": {
      "StartTime": "01:41:36.9500000",
      "EndTime": "01:41:37.2800000"
    }
  },
  {
    "TextLocation": {
      "Start": 75559,
      "End": 75565
    },
    "TimeRange": {
      "StartTime": "01:41:37.2800000",
      "EndTime": "01:41:37.6400000"
    }
  },
  {
    "TextLocation": {
      "Start": 75566,
      "End": 75573
    },
    "TimeRange": {
      "StartTime": "01:41:37.6400000",
      "EndTime": "01:41:38.0600000"
    }
  },
  {
    "TextLocation": {
      "Start": 75574,
      "End": 75578
    },
    "TimeRange": {
      "StartTime": "01:41:38.0600000",
      "EndTime": "01:41:38.2100000"
    }
  },
  {
    "TextLocation": {
      "Start": 75579,
      "End": 75583
    },
    "TimeRange": {
      "StartTime": "01:41:38.2100000",
      "EndTime": "01:41:38.3300000"
    }
  },
  {
    "TextLocation": {
      "Start": 75584,
      "End": 75589
    },
    "TimeRange": {
      "StartTime": "01:41:38.3300000",
      "EndTime": "01:41:38.5400000"
    }
  },
  {
    "TextLocation": {
      "Start": 75590,
      "End": 75593
    },
    "TimeRange": {
      "StartTime": "01:41:38.5400000",
      "EndTime": "01:41:38.6300000"
    }
  },
  {
    "TextLocation": {
      "Start": 75594,
      "End": 75599
    },
    "TimeRange": {
      "StartTime": "01:41:38.6300000",
      "EndTime": "01:41:39.1300000"
    }
  },
  {
    "TextLocation": {
      "Start": 75602,
      "End": 75608
    },
    "TimeRange": {
      "StartTime": "01:41:39.1400000",
      "EndTime": "01:41:39.8900000"
    }
  },
  {
    "TextLocation": {
      "Start": 75609,
      "End": 75611
    },
    "TimeRange": {
      "StartTime": "01:41:40.4600000",
      "EndTime": "01:41:40.7900000"
    }
  },
  {
    "TextLocation": {
      "Start": 75612,
      "End": 75618
    },
    "TimeRange": {
      "StartTime": "01:41:40.7900000",
      "EndTime": "01:41:41.1500000"
    }
  },
  {
    "TextLocation": {
      "Start": 75619,
      "End": 75627
    },
    "TimeRange": {
      "StartTime": "01:41:41.1500000",
      "EndTime": "01:41:41.6000000"
    }
  },
  {
    "TextLocation": {
      "Start": 75628,
      "End": 75631
    },
    "TimeRange": {
      "StartTime": "01:41:41.6000000",
      "EndTime": "01:41:41.7200000"
    }
  },
  {
    "TextLocation": {
      "Start": 75632,
      "End": 75638
    },
    "TimeRange": {
      "StartTime": "01:41:41.7200000",
      "EndTime": "01:41:42.0800000"
    }
  },
  {
    "TextLocation": {
      "Start": 75639,
      "End": 75643
    },
    "TimeRange": {
      "StartTime": "01:41:42.0800000",
      "EndTime": "01:41:42.5900000"
    }
  },
  {
    "TextLocation": {
      "Start": 75644,
      "End": 75646
    },
    "TimeRange": {
      "StartTime": "01:41:42.5900000",
      "EndTime": "01:41:43.1000000"
    }
  },
  {
    "TextLocation": {
      "Start": 75647,
      "End": 75651
    },
    "TimeRange": {
      "StartTime": "01:41:43.1000000",
      "EndTime": "01:41:43.3400000"
    }
  },
  {
    "TextLocation": {
      "Start": 75652,
      "End": 75655
    },
    "TimeRange": {
      "StartTime": "01:41:43.3400000",
      "EndTime": "01:41:43.5500000"
    }
  },
  {
    "TextLocation": {
      "Start": 75656,
      "End": 75662
    },
    "TimeRange": {
      "StartTime": "01:41:43.5500000",
      "EndTime": "01:41:43.8200000"
    }
  },
  {
    "TextLocation": {
      "Start": 75663,
      "End": 75669
    },
    "TimeRange": {
      "StartTime": "01:41:43.8500000",
      "EndTime": "01:41:44.1200000"
    }
  },
  {
    "TextLocation": {
      "Start": 75670,
      "End": 75675
    },
    "TimeRange": {
      "StartTime": "01:41:44.1200000",
      "EndTime": "01:41:44.3600000"
    }
  },
  {
    "TextLocation": {
      "Start": 75676,
      "End": 75684
    },
    "TimeRange": {
      "StartTime": "01:41:44.3600000",
      "EndTime": "01:41:44.7500000"
    }
  },
  {
    "TextLocation": {
      "Start": 75685,
      "End": 75687
    },
    "TimeRange": {
      "StartTime": "01:41:44.7500000",
      "EndTime": "01:41:44.8400000"
    }
  },
  {
    "TextLocation": {
      "Start": 75688,
      "End": 75694
    },
    "TimeRange": {
      "StartTime": "01:41:44.8400000",
      "EndTime": "01:41:45.1100000"
    }
  },
  {
    "TextLocation": {
      "Start": 75695,
      "End": 75699
    },
    "TimeRange": {
      "StartTime": "01:41:45.1100000",
      "EndTime": "01:41:45.5600000"
    }
  },
  {
    "TextLocation": {
      "Start": 75702,
      "End": 75704
    },
    "TimeRange": {
      "StartTime": "01:41:46.0400000",
      "EndTime": "01:41:46.1600000"
    }
  },
  {
    "TextLocation": {
      "Start": 75705,
      "End": 75708
    },
    "TimeRange": {
      "StartTime": "01:41:46.1600000",
      "EndTime": "01:41:46.2500000"
    }
  },
  {
    "TextLocation": {
      "Start": 75709,
      "End": 75713
    },
    "TimeRange": {
      "StartTime": "01:41:46.2500000",
      "EndTime": "01:41:46.4000000"
    }
  },
  {
    "TextLocation": {
      "Start": 75714,
      "End": 75716
    },
    "TimeRange": {
      "StartTime": "01:41:46.4000000",
      "EndTime": "01:41:46.5500000"
    }
  },
  {
    "TextLocation": {
      "Start": 75717,
      "End": 75719
    },
    "TimeRange": {
      "StartTime": "01:41:46.5500000",
      "EndTime": "01:41:46.6700000"
    }
  },
  {
    "TextLocation": {
      "Start": 75720,
      "End": 75727
    },
    "TimeRange": {
      "StartTime": "01:41:46.6700000",
      "EndTime": "01:41:47.0300000"
    }
  },
  {
    "TextLocation": {
      "Start": 75728,
      "End": 75736
    },
    "TimeRange": {
      "StartTime": "01:41:47.0300000",
      "EndTime": "01:41:47.4500000"
    }
  },
  {
    "TextLocation": {
      "Start": 75737,
      "End": 75741
    },
    "TimeRange": {
      "StartTime": "01:41:47.4500000",
      "EndTime": "01:41:47.6899999"
    }
  },
  {
    "TextLocation": {
      "Start": 75742,
      "End": 75747
    },
    "TimeRange": {
      "StartTime": "01:41:47.6899999",
      "EndTime": "01:41:47.9000000"
    }
  },
  {
    "TextLocation": {
      "Start": 75748,
      "End": 75752
    },
    "TimeRange": {
      "StartTime": "01:41:47.9000000",
      "EndTime": "01:41:48.3200000"
    }
  },
  {
    "TextLocation": {
      "Start": 75753,
      "End": 75757
    },
    "TimeRange": {
      "StartTime": "01:41:48.3200000",
      "EndTime": "01:41:48.5300000"
    }
  },
  {
    "TextLocation": {
      "Start": 75758,
      "End": 75761
    },
    "TimeRange": {
      "StartTime": "01:41:48.5300000",
      "EndTime": "01:41:48.6800000"
    }
  },
  {
    "TextLocation": {
      "Start": 75762,
      "End": 75769
    },
    "TimeRange": {
      "StartTime": "01:41:48.6800000",
      "EndTime": "01:41:48.9200000"
    }
  },
  {
    "TextLocation": {
      "Start": 75770,
      "End": 75774
    },
    "TimeRange": {
      "StartTime": "01:41:48.9200000",
      "EndTime": "01:41:49.3600000"
    }
  },
  {
    "TextLocation": {
      "Start": 75777,
      "End": 75779
    },
    "TimeRange": {
      "StartTime": "01:41:49.3700000",
      "EndTime": "01:41:49.5200000"
    }
  },
  {
    "TextLocation": {
      "Start": 75780,
      "End": 75783
    },
    "TimeRange": {
      "StartTime": "01:41:49.5200000",
      "EndTime": "01:41:49.6400000"
    }
  },
  {
    "TextLocation": {
      "Start": 75784,
      "End": 75787
    },
    "TimeRange": {
      "StartTime": "01:41:49.6400000",
      "EndTime": "01:41:50.0900000"
    }
  },
  {
    "TextLocation": {
      "Start": 75790,
      "End": 75793
    },
    "TimeRange": {
      "StartTime": "01:41:50.1800000",
      "EndTime": "01:41:50.3300000"
    }
  },
  {
    "TextLocation": {
      "Start": 75794,
      "End": 75797
    },
    "TimeRange": {
      "StartTime": "01:41:50.3300000",
      "EndTime": "01:41:50.5400000"
    }
  },
  {
    "TextLocation": {
      "Start": 75798,
      "End": 75802
    },
    "TimeRange": {
      "StartTime": "01:41:50.5400000",
      "EndTime": "01:41:50.9600000"
    }
  },
  {
    "TextLocation": {
      "Start": 75805,
      "End": 75807
    },
    "TimeRange": {
      "StartTime": "01:41:50.9900000",
      "EndTime": "01:41:51.1700000"
    }
  },
  {
    "TextLocation": {
      "Start": 75809,
      "End": 75811
    },
    "TimeRange": {
      "StartTime": "01:41:51.1700000",
      "EndTime": "01:41:51.2600000"
    }
  },
  {
    "TextLocation": {
      "Start": 75812,
      "End": 75815
    },
    "TimeRange": {
      "StartTime": "01:41:51.2600000",
      "EndTime": "01:41:51.3500000"
    }
  },
  {
    "TextLocation": {
      "Start": 75816,
      "End": 75819
    },
    "TimeRange": {
      "StartTime": "01:41:51.3500000",
      "EndTime": "01:41:51.5300000"
    }
  },
  {
    "TextLocation": {
      "Start": 75820,
      "End": 75824
    },
    "TimeRange": {
      "StartTime": "01:41:51.5300000",
      "EndTime": "01:41:51.9500000"
    }
  },
  {
    "TextLocation": {
      "Start": 75827,
      "End": 75830
    },
    "TimeRange": {
      "StartTime": "01:42:02.6700000",
      "EndTime": "01:42:02.7900000"
    }
  },
  {
    "TextLocation": {
      "Start": 75831,
      "End": 75835
    },
    "TimeRange": {
      "StartTime": "01:42:02.7900000",
      "EndTime": "01:42:02.9100000"
    }
  },
  {
    "TextLocation": {
      "Start": 75836,
      "End": 75838
    },
    "TimeRange": {
      "StartTime": "01:42:02.9100000",
      "EndTime": "01:42:03"
    }
  },
  {
    "TextLocation": {
      "Start": 75839,
      "End": 75845
    },
    "TimeRange": {
      "StartTime": "01:42:03",
      "EndTime": "01:42:03.2700000"
    }
  },
  {
    "TextLocation": {
      "Start": 75846,
      "End": 75850
    },
    "TimeRange": {
      "StartTime": "01:42:03.2700000",
      "EndTime": "01:42:03.3600000"
    }
  },
  {
    "TextLocation": {
      "Start": 75851,
      "End": 75860
    },
    "TimeRange": {
      "StartTime": "01:42:03.3600000",
      "EndTime": "01:42:03.8100000"
    }
  },
  {
    "TextLocation": {
      "Start": 75861,
      "End": 75863
    },
    "TimeRange": {
      "StartTime": "01:42:03.8100000",
      "EndTime": "01:42:04.6500000"
    }
  },
  {
    "TextLocation": {
      "Start": 75864,
      "End": 75868
    },
    "TimeRange": {
      "StartTime": "01:42:04.6800000",
      "EndTime": "01:42:05.2299999"
    }
  },
  {
    "TextLocation": {
      "Start": 75869,
      "End": 75873
    },
    "TimeRange": {
      "StartTime": "01:42:05.2299999",
      "EndTime": "01:42:05.7900000"
    }
  },
  {
    "TextLocation": {
      "Start": 75875,
      "End": 75879
    },
    "TimeRange": {
      "StartTime": "01:42:05.7900000",
      "EndTime": "01:42:06.9600000"
    }
  },
  {
    "TextLocation": {
      "Start": 75882,
      "End": 75884
    },
    "TimeRange": {
      "StartTime": "01:42:06.9900000",
      "EndTime": "01:42:07.0700000"
    }
  },
  {
    "TextLocation": {
      "Start": 75885,
      "End": 75888
    },
    "TimeRange": {
      "StartTime": "01:42:07.0800000",
      "EndTime": "01:42:07.2299999"
    }
  },
  {
    "TextLocation": {
      "Start": 75889,
      "End": 75890
    },
    "TimeRange": {
      "StartTime": "01:42:07.2299999",
      "EndTime": "01:42:07.2900000"
    }
  },
  {
    "TextLocation": {
      "Start": 75891,
      "End": 75900
    },
    "TimeRange": {
      "StartTime": "01:42:07.2900000",
      "EndTime": "01:42:08.2200000"
    }
  },
  {
    "TextLocation": {
      "Start": 75903,
      "End": 75907
    },
    "TimeRange": {
      "StartTime": "01:42:08.7299999",
      "EndTime": "01:42:08.9700000"
    }
  },
  {
    "TextLocation": {
      "Start": 75908,
      "End": 75912
    },
    "TimeRange": {
      "StartTime": "01:42:08.9700000",
      "EndTime": "01:42:09.1500000"
    }
  },
  {
    "TextLocation": {
      "Start": 75913,
      "End": 75918
    },
    "TimeRange": {
      "StartTime": "01:42:09.1500000",
      "EndTime": "01:42:09.4200000"
    }
  },
  {
    "TextLocation": {
      "Start": 75919,
      "End": 75924
    },
    "TimeRange": {
      "StartTime": "01:42:09.4200000",
      "EndTime": "01:42:09.7200000"
    }
  },
  {
    "TextLocation": {
      "Start": 75925,
      "End": 75928
    },
    "TimeRange": {
      "StartTime": "01:42:09.7200000",
      "EndTime": "01:42:09.8400000"
    }
  },
  {
    "TextLocation": {
      "Start": 75929,
      "End": 75931
    },
    "TimeRange": {
      "StartTime": "01:42:09.8400000",
      "EndTime": "01:42:09.9600000"
    }
  },
  {
    "TextLocation": {
      "Start": 75932,
      "End": 75936
    },
    "TimeRange": {
      "StartTime": "01:42:09.9600000",
      "EndTime": "01:42:10.1100000"
    }
  },
  {
    "TextLocation": {
      "Start": 75937,
      "End": 75941
    },
    "TimeRange": {
      "StartTime": "01:42:10.1100000",
      "EndTime": "01:42:10.3200000"
    }
  },
  {
    "TextLocation": {
      "Start": 75942,
      "End": 75945
    },
    "TimeRange": {
      "StartTime": "01:42:10.3200000",
      "EndTime": "01:42:10.4700000"
    }
  },
  {
    "TextLocation": {
      "Start": 75946,
      "End": 75949
    },
    "TimeRange": {
      "StartTime": "01:42:10.4700000",
      "EndTime": "01:42:10.6200000"
    }
  },
  {
    "TextLocation": {
      "Start": 75950,
      "End": 75956
    },
    "TimeRange": {
      "StartTime": "01:42:10.6200000",
      "EndTime": "01:42:11.2500000"
    }
  },
  {
    "TextLocation": {
      "Start": 75959,
      "End": 75962
    },
    "TimeRange": {
      "StartTime": "01:42:11.4900000",
      "EndTime": "01:42:12.2100000"
    }
  },
  {
    "TextLocation": {
      "Start": 75965,
      "End": 75969
    },
    "TimeRange": {
      "StartTime": "01:42:12.3300000",
      "EndTime": "01:42:12.6899999"
    }
  },
  {
    "TextLocation": {
      "Start": 75970,
      "End": 75972
    },
    "TimeRange": {
      "StartTime": "01:42:12.6899999",
      "EndTime": "01:42:12.8700000"
    }
  },
  {
    "TextLocation": {
      "Start": 75973,
      "End": 75976
    },
    "TimeRange": {
      "StartTime": "01:42:12.8700000",
      "EndTime": "01:42:13.0200000"
    }
  },
  {
    "TextLocation": {
      "Start": 75977,
      "End": 75982
    },
    "TimeRange": {
      "StartTime": "01:42:13.0200000",
      "EndTime": "01:42:13.2299999"
    }
  },
  {
    "TextLocation": {
      "Start": 75983,
      "End": 75985
    },
    "TimeRange": {
      "StartTime": "01:42:13.2299999",
      "EndTime": "01:42:13.3500000"
    }
  },
  {
    "TextLocation": {
      "Start": 75986,
      "End": 75990
    },
    "TimeRange": {
      "StartTime": "01:42:13.3500000",
      "EndTime": "01:42:13.5300000"
    }
  },
  {
    "TextLocation": {
      "Start": 75991,
      "End": 75996
    },
    "TimeRange": {
      "StartTime": "01:42:13.5300000",
      "EndTime": "01:42:13.7700000"
    }
  },
  {
    "TextLocation": {
      "Start": 75997,
      "End": 75999
    },
    "TimeRange": {
      "StartTime": "01:42:13.7700000",
      "EndTime": "01:42:14.3100000"
    }
  },
  {
    "TextLocation": {
      "Start": 76000,
      "End": 76004
    },
    "TimeRange": {
      "StartTime": "01:42:15.9300000",
      "EndTime": "01:42:16.3200000"
    }
  },
  {
    "TextLocation": {
      "Start": 76005,
      "End": 76008
    },
    "TimeRange": {
      "StartTime": "01:42:16.3200000",
      "EndTime": "01:42:16.4399999"
    }
  },
  {
    "TextLocation": {
      "Start": 76009,
      "End": 76016
    },
    "TimeRange": {
      "StartTime": "01:42:17.1000000",
      "EndTime": "01:42:17.4300000"
    }
  },
  {
    "TextLocation": {
      "Start": 76017,
      "End": 76023
    },
    "TimeRange": {
      "StartTime": "01:42:17.4300000",
      "EndTime": "01:42:17.7000000"
    }
  },
  {
    "TextLocation": {
      "Start": 76024,
      "End": 76026
    },
    "TimeRange": {
      "StartTime": "01:42:17.7000000",
      "EndTime": "01:42:17.7900000"
    }
  },
  {
    "TextLocation": {
      "Start": 76027,
      "End": 76029
    },
    "TimeRange": {
      "StartTime": "01:42:17.7900000",
      "EndTime": "01:42:17.8800000"
    }
  },
  {
    "TextLocation": {
      "Start": 76030,
      "End": 76032
    },
    "TimeRange": {
      "StartTime": "01:42:17.8800000",
      "EndTime": "01:42:18.0900000"
    }
  },
  {
    "TextLocation": {
      "Start": 76033,
      "End": 76038
    },
    "TimeRange": {
      "StartTime": "01:42:18.0900000",
      "EndTime": "01:42:18.6300000"
    }
  },
  {
    "TextLocation": {
      "Start": 76041,
      "End": 76044
    },
    "TimeRange": {
      "StartTime": "01:42:19.7100000",
      "EndTime": "01:42:19.8300000"
    }
  },
  {
    "TextLocation": {
      "Start": 76045,
      "End": 76048
    },
    "TimeRange": {
      "StartTime": "01:42:19.9399999",
      "EndTime": "01:42:20.0300000"
    }
  },
  {
    "TextLocation": {
      "Start": 76049,
      "End": 76052
    },
    "TimeRange": {
      "StartTime": "01:42:20.0300000",
      "EndTime": "01:42:20.1200000"
    }
  },
  {
    "TextLocation": {
      "Start": 76053,
      "End": 76057
    },
    "TimeRange": {
      "StartTime": "01:42:20.1200000",
      "EndTime": "01:42:20.3300000"
    }
  },
  {
    "TextLocation": {
      "Start": 76058,
      "End": 76061
    },
    "TimeRange": {
      "StartTime": "01:42:20.3300000",
      "EndTime": "01:42:20.4799999"
    }
  },
  {
    "TextLocation": {
      "Start": 76062,
      "End": 76067
    },
    "TimeRange": {
      "StartTime": "01:42:20.4799999",
      "EndTime": "01:42:20.6899999"
    }
  },
  {
    "TextLocation": {
      "Start": 76068,
      "End": 76072
    },
    "TimeRange": {
      "StartTime": "01:42:20.6899999",
      "EndTime": "01:42:21.2000000"
    }
  },
  {
    "TextLocation": {
      "Start": 76075,
      "End": 76082
    },
    "TimeRange": {
      "StartTime": "01:42:21.5900000",
      "EndTime": "01:42:21.8000000"
    }
  },
  {
    "TextLocation": {
      "Start": 76083,
      "End": 76090
    },
    "TimeRange": {
      "StartTime": "01:42:21.8000000",
      "EndTime": "01:42:22.1600000"
    }
  },
  {
    "TextLocation": {
      "Start": 76091,
      "End": 76094
    },
    "TimeRange": {
      "StartTime": "01:42:22.1600000",
      "EndTime": "01:42:22.6700000"
    }
  },
  {
    "TextLocation": {
      "Start": 76097,
      "End": 76100
    },
    "TimeRange": {
      "StartTime": "01:42:23.5300000",
      "EndTime": "01:42:23.6899999"
    }
  },
  {
    "TextLocation": {
      "Start": 76101,
      "End": 76103
    },
    "TimeRange": {
      "StartTime": "01:42:23.7100000",
      "EndTime": "01:42:23.8000000"
    }
  },
  {
    "TextLocation": {
      "Start": 76104,
      "End": 76110
    },
    "TimeRange": {
      "StartTime": "01:42:23.8000000",
      "EndTime": "01:42:23.9500000"
    }
  },
  {
    "TextLocation": {
      "Start": 76111,
      "End": 76115
    },
    "TimeRange": {
      "StartTime": "01:42:23.9500000",
      "EndTime": "01:42:24.1300000"
    }
  },
  {
    "TextLocation": {
      "Start": 76116,
      "End": 76119
    },
    "TimeRange": {
      "StartTime": "01:42:24.1300000",
      "EndTime": "01:42:24.2800000"
    }
  },
  {
    "TextLocation": {
      "Start": 76120,
      "End": 76123
    },
    "TimeRange": {
      "StartTime": "01:42:24.2800000",
      "EndTime": "01:42:24.3400000"
    }
  },
  {
    "TextLocation": {
      "Start": 76124,
      "End": 76130
    },
    "TimeRange": {
      "StartTime": "01:42:24.3400000",
      "EndTime": "01:42:24.5800000"
    }
  },
  {
    "TextLocation": {
      "Start": 76131,
      "End": 76135
    },
    "TimeRange": {
      "StartTime": "01:42:24.5800000",
      "EndTime": "01:42:24.7000000"
    }
  },
  {
    "TextLocation": {
      "Start": 76136,
      "End": 76141
    },
    "TimeRange": {
      "StartTime": "01:42:24.7000000",
      "EndTime": "01:42:25.1500000"
    }
  },
  {
    "TextLocation": {
      "Start": 76144,
      "End": 76147
    },
    "TimeRange": {
      "StartTime": "01:42:27.7000000",
      "EndTime": "01:42:27.8200000"
    }
  },
  {
    "TextLocation": {
      "Start": 76148,
      "End": 76151
    },
    "TimeRange": {
      "StartTime": "01:42:27.8200000",
      "EndTime": "01:42:27.9100000"
    }
  },
  {
    "TextLocation": {
      "Start": 76152,
      "End": 76155
    },
    "TimeRange": {
      "StartTime": "01:42:27.9100000",
      "EndTime": "01:42:28.0300000"
    }
  },
  {
    "TextLocation": {
      "Start": 76156,
      "End": 76160
    },
    "TimeRange": {
      "StartTime": "01:42:28.0300000",
      "EndTime": "01:42:28.2400000"
    }
  },
  {
    "TextLocation": {
      "Start": 76161,
      "End": 76166
    },
    "TimeRange": {
      "StartTime": "01:42:28.2400000",
      "EndTime": "01:42:28.4799999"
    }
  },
  {
    "TextLocation": {
      "Start": 76167,
      "End": 76170
    },
    "TimeRange": {
      "StartTime": "01:42:28.4799999",
      "EndTime": "01:42:28.6600000"
    }
  },
  {
    "TextLocation": {
      "Start": 76171,
      "End": 76174
    },
    "TimeRange": {
      "StartTime": "01:42:28.6600000",
      "EndTime": "01:42:28.8400000"
    }
  },
  {
    "TextLocation": {
      "Start": 76175,
      "End": 76182
    },
    "TimeRange": {
      "StartTime": "01:42:28.8400000",
      "EndTime": "01:42:29.0500000"
    }
  },
  {
    "TextLocation": {
      "Start": 76183,
      "End": 76186
    },
    "TimeRange": {
      "StartTime": "01:42:29.0500000",
      "EndTime": "01:42:29.1700000"
    }
  },
  {
    "TextLocation": {
      "Start": 76187,
      "End": 76190
    },
    "TimeRange": {
      "StartTime": "01:42:29.1700000",
      "EndTime": "01:42:29.2600000"
    }
  },
  {
    "TextLocation": {
      "Start": 76191,
      "End": 76197
    },
    "TimeRange": {
      "StartTime": "01:42:29.2600000",
      "EndTime": "01:42:29.5300000"
    }
  },
  {
    "TextLocation": {
      "Start": 76198,
      "End": 76201
    },
    "TimeRange": {
      "StartTime": "01:42:29.5300000",
      "EndTime": "01:42:29.6500000"
    }
  },
  {
    "TextLocation": {
      "Start": 76202,
      "End": 76206
    },
    "TimeRange": {
      "StartTime": "01:42:29.6500000",
      "EndTime": "01:42:29.8300000"
    }
  },
  {
    "TextLocation": {
      "Start": 76207,
      "End": 76212
    },
    "TimeRange": {
      "StartTime": "01:42:29.8300000",
      "EndTime": "01:42:30.2800000"
    }
  },
  {
    "TextLocation": {
      "Start": 76215,
      "End": 76216
    },
    "TimeRange": {
      "StartTime": "01:42:30.7000000",
      "EndTime": "01:42:30.8500000"
    }
  },
  {
    "TextLocation": {
      "Start": 76217,
      "End": 76220
    },
    "TimeRange": {
      "StartTime": "01:42:30.8500000",
      "EndTime": "01:42:31"
    }
  },
  {
    "TextLocation": {
      "Start": 76221,
      "End": 76225
    },
    "TimeRange": {
      "StartTime": "01:42:31",
      "EndTime": "01:42:31.3000000"
    }
  },
  {
    "TextLocation": {
      "Start": 76226,
      "End": 76231
    },
    "TimeRange": {
      "StartTime": "01:42:31.3000000",
      "EndTime": "01:42:31.8400000"
    }
  },
  {
    "TextLocation": {
      "Start": 76234,
      "End": 76237
    },
    "TimeRange": {
      "StartTime": "01:42:34.2200000",
      "EndTime": "01:42:34.3700000"
    }
  },
  {
    "TextLocation": {
      "Start": 76238,
      "End": 76241
    },
    "TimeRange": {
      "StartTime": "01:42:34.3700000",
      "EndTime": "01:42:34.4900000"
    }
  },
  {
    "TextLocation": {
      "Start": 76242,
      "End": 76245
    },
    "TimeRange": {
      "StartTime": "01:42:34.4900000",
      "EndTime": "01:42:34.7299999"
    }
  },
  {
    "TextLocation": {
      "Start": 76246,
      "End": 76249
    },
    "TimeRange": {
      "StartTime": "01:42:34.7299999",
      "EndTime": "01:42:34.9100000"
    }
  },
  {
    "TextLocation": {
      "Start": 76250,
      "End": 76253
    },
    "TimeRange": {
      "StartTime": "01:42:34.9100000",
      "EndTime": "01:42:35.1500000"
    }
  },
  {
    "TextLocation": {
      "Start": 76254,
      "End": 76256
    },
    "TimeRange": {
      "StartTime": "01:42:35.1500000",
      "EndTime": "01:42:35.2700000"
    }
  },
  {
    "TextLocation": {
      "Start": 76257,
      "End": 76263
    },
    "TimeRange": {
      "StartTime": "01:42:35.2700000",
      "EndTime": "01:42:35.4500000"
    }
  },
  {
    "TextLocation": {
      "Start": 76264,
      "End": 76268
    },
    "TimeRange": {
      "StartTime": "01:42:35.4500000",
      "EndTime": "01:42:35.5700000"
    }
  },
  {
    "TextLocation": {
      "Start": 76269,
      "End": 76272
    },
    "TimeRange": {
      "StartTime": "01:42:35.5700000",
      "EndTime": "01:42:35.6600000"
    }
  },
  {
    "TextLocation": {
      "Start": 76273,
      "End": 76276
    },
    "TimeRange": {
      "StartTime": "01:42:35.6600000",
      "EndTime": "01:42:35.7500000"
    }
  },
  {
    "TextLocation": {
      "Start": 76277,
      "End": 76283
    },
    "TimeRange": {
      "StartTime": "01:42:35.7500000",
      "EndTime": "01:42:36.0200000"
    }
  },
  {
    "TextLocation": {
      "Start": 76284,
      "End": 76287
    },
    "TimeRange": {
      "StartTime": "01:42:36.0200000",
      "EndTime": "01:42:36.1100000"
    }
  },
  {
    "TextLocation": {
      "Start": 76288,
      "End": 76292
    },
    "TimeRange": {
      "StartTime": "01:42:36.1100000",
      "EndTime": "01:42:36.2600000"
    }
  },
  {
    "TextLocation": {
      "Start": 76293,
      "End": 76295
    },
    "TimeRange": {
      "StartTime": "01:42:36.2600000",
      "EndTime": "01:42:36.3500000"
    }
  },
  {
    "TextLocation": {
      "Start": 76296,
      "End": 76300
    },
    "TimeRange": {
      "StartTime": "01:42:36.3500000",
      "EndTime": "01:42:36.4399999"
    }
  },
  {
    "TextLocation": {
      "Start": 76301,
      "End": 76306
    },
    "TimeRange": {
      "StartTime": "01:42:36.4399999",
      "EndTime": "01:42:36.7400000"
    }
  },
  {
    "TextLocation": {
      "Start": 76309,
      "End": 76310
    },
    "TimeRange": {
      "StartTime": "01:42:36.7700000",
      "EndTime": "01:42:36.8900000"
    }
  },
  {
    "TextLocation": {
      "Start": 76311,
      "End": 76317
    },
    "TimeRange": {
      "StartTime": "01:42:36.8900000",
      "EndTime": "01:42:37.1300000"
    }
  },
  {
    "TextLocation": {
      "Start": 76318,
      "End": 76322
    },
    "TimeRange": {
      "StartTime": "01:42:37.1300000",
      "EndTime": "01:42:37.3700000"
    }
  },
  {
    "TextLocation": {
      "Start": 76323,
      "End": 76326
    },
    "TimeRange": {
      "StartTime": "01:42:37.3700000",
      "EndTime": "01:42:37.5500000"
    }
  },
  {
    "TextLocation": {
      "Start": 76327,
      "End": 76335
    },
    "TimeRange": {
      "StartTime": "01:42:37.5500000",
      "EndTime": "01:42:37.8800000"
    }
  },
  {
    "TextLocation": {
      "Start": 76336,
      "End": 76341
    },
    "TimeRange": {
      "StartTime": "01:42:37.8800000",
      "EndTime": "01:42:38.0900000"
    }
  },
  {
    "TextLocation": {
      "Start": 76342,
      "End": 76346
    },
    "TimeRange": {
      "StartTime": "01:42:38.0900000",
      "EndTime": "01:42:38.4900000"
    }
  },
  {
    "TextLocation": {
      "Start": 76349,
      "End": 76352
    },
    "TimeRange": {
      "StartTime": "01:42:38.5100000",
      "EndTime": "01:42:38.6899999"
    }
  },
  {
    "TextLocation": {
      "Start": 76353,
      "End": 76359
    },
    "TimeRange": {
      "StartTime": "01:42:38.6899999",
      "EndTime": "01:42:38.8400000"
    }
  },
  {
    "TextLocation": {
      "Start": 76360,
      "End": 76364
    },
    "TimeRange": {
      "StartTime": "01:42:38.8400000",
      "EndTime": "01:42:38.9600000"
    }
  },
  {
    "TextLocation": {
      "Start": 76365,
      "End": 76368
    },
    "TimeRange": {
      "StartTime": "01:42:38.9600000",
      "EndTime": "01:42:39.0500000"
    }
  },
  {
    "TextLocation": {
      "Start": 76369,
      "End": 76373
    },
    "TimeRange": {
      "StartTime": "01:42:39.0500000",
      "EndTime": "01:42:39.1700000"
    }
  },
  {
    "TextLocation": {
      "Start": 76374,
      "End": 76377
    },
    "TimeRange": {
      "StartTime": "01:42:39.1700000",
      "EndTime": "01:42:39.2900000"
    }
  },
  {
    "TextLocation": {
      "Start": 76378,
      "End": 76382
    },
    "TimeRange": {
      "StartTime": "01:42:39.2900000",
      "EndTime": "01:42:39.6200000"
    }
  },
  {
    "TextLocation": {
      "Start": 76385,
      "End": 76387
    },
    "TimeRange": {
      "StartTime": "01:42:39.6500000",
      "EndTime": "01:42:39.8800000"
    }
  },
  {
    "TextLocation": {
      "Start": 76389,
      "End": 76394
    },
    "TimeRange": {
      "StartTime": "01:42:39.8900000",
      "EndTime": "01:42:40.2200000"
    }
  },
  {
    "TextLocation": {
      "Start": 76397,
      "End": 76400
    },
    "TimeRange": {
      "StartTime": "01:42:40.2500000",
      "EndTime": "01:42:40.4300000"
    }
  },
  {
    "TextLocation": {
      "Start": 76401,
      "End": 76403
    },
    "TimeRange": {
      "StartTime": "01:42:40.4300000",
      "EndTime": "01:42:40.5500000"
    }
  },
  {
    "TextLocation": {
      "Start": 76404,
      "End": 76409
    },
    "TimeRange": {
      "StartTime": "01:42:40.5500000",
      "EndTime": "01:42:40.7299999"
    }
  },
  {
    "TextLocation": {
      "Start": 76410,
      "End": 76415
    },
    "TimeRange": {
      "StartTime": "01:42:40.7299999",
      "EndTime": "01:42:40.9399999"
    }
  },
  {
    "TextLocation": {
      "Start": 76416,
      "End": 76420
    },
    "TimeRange": {
      "StartTime": "01:42:40.9399999",
      "EndTime": "01:42:41.1200000"
    }
  },
  {
    "TextLocation": {
      "Start": 76421,
      "End": 76424
    },
    "TimeRange": {
      "StartTime": "01:42:41.1200000",
      "EndTime": "01:42:41.2400000"
    }
  },
  {
    "TextLocation": {
      "Start": 76425,
      "End": 76427
    },
    "TimeRange": {
      "StartTime": "01:42:41.2400000",
      "EndTime": "01:42:41.3600000"
    }
  },
  {
    "TextLocation": {
      "Start": 76428,
      "End": 76432
    },
    "TimeRange": {
      "StartTime": "01:42:41.3600000",
      "EndTime": "01:42:41.6600000"
    }
  },
  {
    "TextLocation": {
      "Start": 76435,
      "End": 76437
    },
    "TimeRange": {
      "StartTime": "01:42:41.6899999",
      "EndTime": "01:42:42.1400000"
    }
  },
  {
    "TextLocation": {
      "Start": 76440,
      "End": 76444
    },
    "TimeRange": {
      "StartTime": "01:42:43.2700000",
      "EndTime": "01:42:43.4500000"
    }
  },
  {
    "TextLocation": {
      "Start": 76445,
      "End": 76448
    },
    "TimeRange": {
      "StartTime": "01:42:43.5200000",
      "EndTime": "01:42:43.7200000"
    }
  },
  {
    "TextLocation": {
      "Start": 76449,
      "End": 76453
    },
    "TimeRange": {
      "StartTime": "01:42:43.7500000",
      "EndTime": "01:42:44.4399999"
    }
  },
  {
    "TextLocation": {
      "Start": 76454,
      "End": 76456
    },
    "TimeRange": {
      "StartTime": "01:42:44.8900000",
      "EndTime": "01:42:45.0700000"
    }
  },
  {
    "TextLocation": {
      "Start": 76457,
      "End": 76461
    },
    "TimeRange": {
      "StartTime": "01:42:45.0700000",
      "EndTime": "01:42:45.2500000"
    }
  },
  {
    "TextLocation": {
      "Start": 76462,
      "End": 76465
    },
    "TimeRange": {
      "StartTime": "01:42:45.2500000",
      "EndTime": "01:42:45.5200000"
    }
  },
  {
    "TextLocation": {
      "Start": 76467,
      "End": 76470
    },
    "TimeRange": {
      "StartTime": "01:42:45.5200000",
      "EndTime": "01:42:45.7000000"
    }
  },
  {
    "TextLocation": {
      "Start": 76471,
      "End": 76474
    },
    "TimeRange": {
      "StartTime": "01:42:45.7000000",
      "EndTime": "01:42:45.7900000"
    }
  },
  {
    "TextLocation": {
      "Start": 76475,
      "End": 76478
    },
    "TimeRange": {
      "StartTime": "01:42:45.7900000",
      "EndTime": "01:42:46"
    }
  },
  {
    "TextLocation": {
      "Start": 76479,
      "End": 76483
    },
    "TimeRange": {
      "StartTime": "01:42:46",
      "EndTime": "01:42:46.2700000"
    }
  },
  {
    "TextLocation": {
      "Start": 76484,
      "End": 76488
    },
    "TimeRange": {
      "StartTime": "01:42:46.3000000",
      "EndTime": "01:42:46.4799999"
    }
  },
  {
    "TextLocation": {
      "Start": 76489,
      "End": 76492
    },
    "TimeRange": {
      "StartTime": "01:42:46.4799999",
      "EndTime": "01:42:46.6500000"
    }
  },
  {
    "TextLocation": {
      "Start": 76493,
      "End": 76497
    },
    "TimeRange": {
      "StartTime": "01:42:46.6600000",
      "EndTime": "01:42:46.9300000"
    }
  },
  {
    "TextLocation": {
      "Start": 76498,
      "End": 76501
    },
    "TimeRange": {
      "StartTime": "01:42:46.9300000",
      "EndTime": "01:42:47.0500000"
    }
  },
  {
    "TextLocation": {
      "Start": 76502,
      "End": 76505
    },
    "TimeRange": {
      "StartTime": "01:42:47.0500000",
      "EndTime": "01:42:47.2600000"
    }
  },
  {
    "TextLocation": {
      "Start": 76506,
      "End": 76510
    },
    "TimeRange": {
      "StartTime": "01:42:47.2600000",
      "EndTime": "01:42:47.5000000"
    }
  },
  {
    "TextLocation": {
      "Start": 76511,
      "End": 76520
    },
    "TimeRange": {
      "StartTime": "01:42:47.5000000",
      "EndTime": "01:42:47.8900000"
    }
  },
  {
    "TextLocation": {
      "Start": 76521,
      "End": 76525
    },
    "TimeRange": {
      "StartTime": "01:42:47.8900000",
      "EndTime": "01:42:48.0700000"
    }
  },
  {
    "TextLocation": {
      "Start": 76526,
      "End": 76531
    },
    "TimeRange": {
      "StartTime": "01:42:48.0700000",
      "EndTime": "01:42:48.4900000"
    }
  },
  {
    "TextLocation": {
      "Start": 76534,
      "End": 76536
    },
    "TimeRange": {
      "StartTime": "01:42:48.5200000",
      "EndTime": "01:42:48.8200000"
    }
  },
  {
    "TextLocation": {
      "Start": 76539,
      "End": 76543
    },
    "TimeRange": {
      "StartTime": "01:42:48.8200000",
      "EndTime": "01:42:49.1500000"
    }
  },
  {
    "TextLocation": {
      "Start": 76546,
      "End": 76551
    },
    "TimeRange": {
      "StartTime": "01:42:55.1100000",
      "EndTime": "01:42:55.5900000"
    }
  },
  {
    "TextLocation": {
      "Start": 76552,
      "End": 76555
    },
    "TimeRange": {
      "StartTime": "01:42:55.5900000",
      "EndTime": "01:42:56.3100000"
    }
  },
  {
    "TextLocation": {
      "Start": 76563,
      "End": 76568
    },
    "TimeRange": {
      "StartTime": "01:42:56.6100000",
      "EndTime": "01:42:56.7200000"
    }
  },
  {
    "TextLocation": {
      "Start": 76569,
      "End": 76572
    },
    "TimeRange": {
      "StartTime": "01:42:56.8200000",
      "EndTime": "01:42:57.0300000"
    }
  },
  {
    "TextLocation": {
      "Start": 76575,
      "End": 76582
    },
    "TimeRange": {
      "StartTime": "01:42:57.0300000",
      "EndTime": "01:42:57.3300000"
    }
  },
  {
    "TextLocation": {
      "Start": 76583,
      "End": 76588
    },
    "TimeRange": {
      "StartTime": "01:42:57.3300000",
      "EndTime": "01:42:57.6200000"
    }
  },
  {
    "TextLocation": {
      "Start": 76596,
      "End": 76601
    },
    "TimeRange": {
      "StartTime": "01:42:57.6300000",
      "EndTime": "01:42:57.9900000"
    }
  },
  {
    "TextLocation": {
      "Start": 76602,
      "End": 76605
    },
    "TimeRange": {
      "StartTime": "01:42:57.9900000",
      "EndTime": "01:42:58.2000000"
    }
  },
  {
    "TextLocation": {
      "Start": 76608,
      "End": 76615
    },
    "TimeRange": {
      "StartTime": "01:42:58.2000000",
      "EndTime": "01:42:58.5000000"
    }
  },
  {
    "TextLocation": {
      "Start": 76616,
      "End": 76621
    },
    "TimeRange": {
      "StartTime": "01:42:58.5000000",
      "EndTime": "01:42:59.0100000"
    }
  },
  {
    "TextLocation": {
      "Start": 76624,
      "End": 76627
    },
    "TimeRange": {
      "StartTime": "01:43:01.2100000",
      "EndTime": "01:43:01.4799999"
    }
  },
  {
    "TextLocation": {
      "Start": 76628,
      "End": 76632
    },
    "TimeRange": {
      "StartTime": "01:43:01.4799999",
      "EndTime": "01:43:01.6899999"
    }
  },
  {
    "TextLocation": {
      "Start": 76633,
      "End": 76636
    },
    "TimeRange": {
      "StartTime": "01:43:01.6899999",
      "EndTime": "01:43:01.9600000"
    }
  },
  {
    "TextLocation": {
      "Start": 76637,
      "End": 76640
    },
    "TimeRange": {
      "StartTime": "01:43:01.9600000",
      "EndTime": "01:43:02.0500000"
    }
  },
  {
    "TextLocation": {
      "Start": 76641,
      "End": 76650
    },
    "TimeRange": {
      "StartTime": "01:43:02.0500000",
      "EndTime": "01:43:02.4100000"
    }
  },
  {
    "TextLocation": {
      "Start": 76651,
      "End": 76655
    },
    "TimeRange": {
      "StartTime": "01:43:02.4200000",
      "EndTime": "01:43:02.6200000"
    }
  },
  {
    "TextLocation": {
      "Start": 76656,
      "End": 76658
    },
    "TimeRange": {
      "StartTime": "01:43:02.6200000",
      "EndTime": "01:43:02.7100000"
    }
  },
  {
    "TextLocation": {
      "Start": 76659,
      "End": 76663
    },
    "TimeRange": {
      "StartTime": "01:43:02.7100000",
      "EndTime": "01:43:02.8300000"
    }
  },
  {
    "TextLocation": {
      "Start": 76664,
      "End": 76669
    },
    "TimeRange": {
      "StartTime": "01:43:02.8300000",
      "EndTime": "01:43:03.4300000"
    }
  },
  {
    "TextLocation": {
      "Start": 76672,
      "End": 76674
    },
    "TimeRange": {
      "StartTime": "01:43:07.7000000",
      "EndTime": "01:43:07.9100000"
    }
  },
  {
    "TextLocation": {
      "Start": 76675,
      "End": 76678
    },
    "TimeRange": {
      "StartTime": "01:43:07.9100000",
      "EndTime": "01:43:08.1200000"
    }
  },
  {
    "TextLocation": {
      "Start": 76679,
      "End": 76684
    },
    "TimeRange": {
      "StartTime": "01:43:08.1200000",
      "EndTime": "01:43:09.0800000"
    }
  },
  {
    "TextLocation": {
      "Start": 76687,
      "End": 76691
    },
    "TimeRange": {
      "StartTime": "01:43:13.8600000",
      "EndTime": "01:43:14.4000000"
    }
  },
  {
    "TextLocation": {
      "Start": 76692,
      "End": 76698
    },
    "TimeRange": {
      "StartTime": "01:43:14.4000000",
      "EndTime": "01:43:15.7500000"
    }
  },
  {
    "TextLocation": {
      "Start": 76699,
      "End": 76703
    },
    "TimeRange": {
      "StartTime": "01:43:15.7800000",
      "EndTime": "01:43:17.1000000"
    }
  },
  {
    "TextLocation": {
      "Start": 76706,
      "End": 76710
    },
    "TimeRange": {
      "StartTime": "01:43:18.5900000",
      "EndTime": "01:43:19.2700000"
    }
  },
  {
    "TextLocation": {
      "Start": 76711,
      "End": 76715
    },
    "TimeRange": {
      "StartTime": "01:43:19.2700000",
      "EndTime": "01:43:19.9500000"
    }
  },
  {
    "TextLocation": {
      "Start": 76718,
      "End": 76724
    },
    "TimeRange": {
      "StartTime": "01:43:21.4200000",
      "EndTime": "01:43:21.7200000"
    }
  },
  {
    "TextLocation": {
      "Start": 76725,
      "End": 76729
    },
    "TimeRange": {
      "StartTime": "01:43:21.7500000",
      "EndTime": "01:43:22.5600000"
    }
  },
  {
    "TextLocation": {
      "Start": 76731,
      "End": 76733
    },
    "TimeRange": {
      "StartTime": "01:43:22.5900000",
      "EndTime": "01:43:22.8300000"
    }
  },
  {
    "TextLocation": {
      "Start": 76734,
      "End": 76741
    },
    "TimeRange": {
      "StartTime": "01:43:22.8300000",
      "EndTime": "01:43:23.1899999"
    }
  },
  {
    "TextLocation": {
      "Start": 76744,
      "End": 76746
    },
    "TimeRange": {
      "StartTime": "01:43:23.2200000",
      "EndTime": "01:43:23.4000000"
    }
  },
  {
    "TextLocation": {
      "Start": 76747,
      "End": 76754
    },
    "TimeRange": {
      "StartTime": "01:43:23.4000000",
      "EndTime": "01:43:23.6400000"
    }
  },
  {
    "TextLocation": {
      "Start": 76755,
      "End": 76763
    },
    "TimeRange": {
      "StartTime": "01:43:23.6400000",
      "EndTime": "01:43:24.0900000"
    }
  },
  {
    "TextLocation": {
      "Start": 76764,
      "End": 76769
    },
    "TimeRange": {
      "StartTime": "01:43:24.0900000",
      "EndTime": "01:43:24.4200000"
    }
  },
  {
    "TextLocation": {
      "Start": 76771,
      "End": 76774
    },
    "TimeRange": {
      "StartTime": "01:43:24.4200000",
      "EndTime": "01:43:24.5700000"
    }
  },
  {
    "TextLocation": {
      "Start": 76775,
      "End": 76778
    },
    "TimeRange": {
      "StartTime": "01:43:24.5700000",
      "EndTime": "01:43:24.7200000"
    }
  },
  {
    "TextLocation": {
      "Start": 76779,
      "End": 76789
    },
    "TimeRange": {
      "StartTime": "01:43:24.7200000",
      "EndTime": "01:43:25.2299999"
    }
  },
  {
    "TextLocation": {
      "Start": 76790,
      "End": 76794
    },
    "TimeRange": {
      "StartTime": "01:43:25.2299999",
      "EndTime": "01:43:25.3500000"
    }
  },
  {
    "TextLocation": {
      "Start": 76795,
      "End": 76800
    },
    "TimeRange": {
      "StartTime": "01:43:25.3500000",
      "EndTime": "01:43:25.5600000"
    }
  },
  {
    "TextLocation": {
      "Start": 76801,
      "End": 76806
    },
    "TimeRange": {
      "StartTime": "01:43:25.5600000",
      "EndTime": "01:43:26.0400000"
    }
  },
  {
    "TextLocation": {
      "Start": 76809,
      "End": 76813
    },
    "TimeRange": {
      "StartTime": "01:43:27.6600000",
      "EndTime": "01:43:28.0200000"
    }
  },
  {
    "TextLocation": {
      "Start": 76814,
      "End": 76818
    },
    "TimeRange": {
      "StartTime": "01:43:28.0200000",
      "EndTime": "01:43:28.3800000"
    }
  },
  {
    "TextLocation": {
      "Start": 76821,
      "End": 76824
    },
    "TimeRange": {
      "StartTime": "01:43:28.5300000",
      "EndTime": "01:43:28.6500000"
    }
  },
  {
    "TextLocation": {
      "Start": 76825,
      "End": 76830
    },
    "TimeRange": {
      "StartTime": "01:43:28.6500000",
      "EndTime": "01:43:28.8300000"
    }
  },
  {
    "TextLocation": {
      "Start": 76833,
      "End": 76835
    },
    "TimeRange": {
      "StartTime": "01:43:28.8300000",
      "EndTime": "01:43:28.8900000"
    }
  },
  {
    "TextLocation": {
      "Start": 76836,
      "End": 76840
    },
    "TimeRange": {
      "StartTime": "01:43:28.8900000",
      "EndTime": "01:43:29.0100000"
    }
  },
  {
    "TextLocation": {
      "Start": 76841,
      "End": 76846
    },
    "TimeRange": {
      "StartTime": "01:43:29.0100000",
      "EndTime": "01:43:29.3100000"
    }
  },
  {
    "TextLocation": {
      "Start": 76847,
      "End": 76850
    },
    "TimeRange": {
      "StartTime": "01:43:29.3100000",
      "EndTime": "01:43:29.4900000"
    }
  },
  {
    "TextLocation": {
      "Start": 76851,
      "End": 76853
    },
    "TimeRange": {
      "StartTime": "01:43:29.6100000",
      "EndTime": "01:43:29.7600000"
    }
  },
  {
    "TextLocation": {
      "Start": 76854,
      "End": 76857
    },
    "TimeRange": {
      "StartTime": "01:43:29.7600000",
      "EndTime": "01:43:29.9100000"
    }
  },
  {
    "TextLocation": {
      "Start": 76858,
      "End": 76861
    },
    "TimeRange": {
      "StartTime": "01:43:29.9100000",
      "EndTime": "01:43:30.0300000"
    }
  },
  {
    "TextLocation": {
      "Start": 76862,
      "End": 76872
    },
    "TimeRange": {
      "StartTime": "01:43:30.0300000",
      "EndTime": "01:43:30.7800000"
    }
  },
  {
    "TextLocation": {
      "Start": 76875,
      "End": 76879
    },
    "TimeRange": {
      "StartTime": "01:43:31.1100000",
      "EndTime": "01:43:31.6200000"
    }
  },
  {
    "TextLocation": {
      "Start": 76880,
      "End": 76884
    },
    "TimeRange": {
      "StartTime": "01:43:31.6200000",
      "EndTime": "01:43:32.1300000"
    }
  },
  {
    "TextLocation": {
      "Start": 76887,
      "End": 76890
    },
    "TimeRange": {
      "StartTime": "01:43:34.5100000",
      "EndTime": "01:43:34.7800000"
    }
  },
  {
    "TextLocation": {
      "Start": 76891,
      "End": 76894
    },
    "TimeRange": {
      "StartTime": "01:43:34.7800000",
      "EndTime": "01:43:35.0500000"
    }
  },
  {
    "TextLocation": {
      "Start": 76895,
      "End": 76900
    },
    "TimeRange": {
      "StartTime": "01:43:35.0500000",
      "EndTime": "01:43:35.4100000"
    }
  },
  {
    "TextLocation": {
      "Start": 76901,
      "End": 76904
    },
    "TimeRange": {
      "StartTime": "01:43:35.4100000",
      "EndTime": "01:43:35.5600000"
    }
  },
  {
    "TextLocation": {
      "Start": 76905,
      "End": 76907
    },
    "TimeRange": {
      "StartTime": "01:43:35.5600000",
      "EndTime": "01:43:35.7400000"
    }
  },
  {
    "TextLocation": {
      "Start": 76908,
      "End": 76913
    },
    "TimeRange": {
      "StartTime": "01:43:35.7400000",
      "EndTime": "01:43:36.1000000"
    }
  },
  {
    "TextLocation": {
      "Start": 76916,
      "End": 76917
    },
    "TimeRange": {
      "StartTime": "01:43:36.1100000",
      "EndTime": "01:43:36.1400000"
    }
  },
  {
    "TextLocation": {
      "Start": 76918,
      "End": 76922
    },
    "TimeRange": {
      "StartTime": "01:43:36.1400000",
      "EndTime": "01:43:36.2500000"
    }
  },
  {
    "TextLocation": {
      "Start": 76924,
      "End": 76927
    },
    "TimeRange": {
      "StartTime": "01:43:36.2500000",
      "EndTime": "01:43:36.4900000"
    }
  },
  {
    "TextLocation": {
      "Start": 76928,
      "End": 76930
    },
    "TimeRange": {
      "StartTime": "01:43:36.4900000",
      "EndTime": "01:43:36.6100000"
    }
  },
  {
    "TextLocation": {
      "Start": 76931,
      "End": 76935
    },
    "TimeRange": {
      "StartTime": "01:43:36.6100000",
      "EndTime": "01:43:36.8200000"
    }
  },
  {
    "TextLocation": {
      "Start": 76936,
      "End": 76941
    },
    "TimeRange": {
      "StartTime": "01:43:36.8200000",
      "EndTime": "01:43:37.5400000"
    }
  },
  {
    "TextLocation": {
      "Start": 76942,
      "End": 76944
    },
    "TimeRange": {
      "StartTime": "01:43:38.1400000",
      "EndTime": "01:43:38.8900000"
    }
  },
  {
    "TextLocation": {
      "Start": 76947,
      "End": 76954
    },
    "TimeRange": {
      "StartTime": "01:43:40.5000000",
      "EndTime": "01:43:41.3700000"
    }
  },
  {
    "TextLocation": {
      "Start": 76955,
      "End": 76958
    },
    "TimeRange": {
      "StartTime": "01:43:41.3700000",
      "EndTime": "01:43:41.8800000"
    }
  },
  {
    "TextLocation": {
      "Start": 76959,
      "End": 76962
    },
    "TimeRange": {
      "StartTime": "01:43:41.8800000",
      "EndTime": "01:43:42.2100000"
    }
  },
  {
    "TextLocation": {
      "Start": 76963,
      "End": 76965
    },
    "TimeRange": {
      "StartTime": "01:43:42.2100000",
      "EndTime": "01:43:42.5400000"
    }
  },
  {
    "TextLocation": {
      "Start": 76966,
      "End": 76969
    },
    "TimeRange": {
      "StartTime": "01:43:42.8100000",
      "EndTime": "01:43:43.4700000"
    }
  },
  {
    "TextLocation": {
      "Start": 76971,
      "End": 76972
    },
    "TimeRange": {
      "StartTime": "01:43:43.6800000",
      "EndTime": "01:43:44.0400000"
    }
  },
  {
    "TextLocation": {
      "Start": 76973,
      "End": 76978
    },
    "TimeRange": {
      "StartTime": "01:43:44.0400000",
      "EndTime": "01:43:44.3700000"
    }
  },
  {
    "TextLocation": {
      "Start": 76979,
      "End": 76982
    },
    "TimeRange": {
      "StartTime": "01:43:44.3700000",
      "EndTime": "01:43:44.7299999"
    }
  },
  {
    "TextLocation": {
      "Start": 76983,
      "End": 76985
    },
    "TimeRange": {
      "StartTime": "01:43:44.7299999",
      "EndTime": "01:43:44.9700000"
    }
  },
  {
    "TextLocation": {
      "Start": 76986,
      "End": 76988
    },
    "TimeRange": {
      "StartTime": "01:43:44.9700000",
      "EndTime": "01:43:45.0600000"
    }
  },
  {
    "TextLocation": {
      "Start": 76989,
      "End": 76994
    },
    "TimeRange": {
      "StartTime": "01:43:45.0600000",
      "EndTime": "01:43:45.2100000"
    }
  },
  {
    "TextLocation": {
      "Start": 76995,
      "End": 77000
    },
    "TimeRange": {
      "StartTime": "01:43:45.2100000",
      "EndTime": "01:43:45.6000000"
    }
  },
  {
    "TextLocation": {
      "Start": 77001,
      "End": 77004
    },
    "TimeRange": {
      "StartTime": "01:43:45.6000000",
      "EndTime": "01:43:45.7500000"
    }
  },
  {
    "TextLocation": {
      "Start": 77005,
      "End": 77006
    },
    "TimeRange": {
      "StartTime": "01:43:45.7500000",
      "EndTime": "01:43:45.8700000"
    }
  },
  {
    "TextLocation": {
      "Start": 77007,
      "End": 77012
    },
    "TimeRange": {
      "StartTime": "01:43:45.8700000",
      "EndTime": "01:43:46.0200000"
    }
  },
  {
    "TextLocation": {
      "Start": 77013,
      "End": 77017
    },
    "TimeRange": {
      "StartTime": "01:43:46.0200000",
      "EndTime": "01:43:46.1700000"
    }
  },
  {
    "TextLocation": {
      "Start": 77018,
      "End": 77021
    },
    "TimeRange": {
      "StartTime": "01:43:46.1700000",
      "EndTime": "01:43:46.2800000"
    }
  },
  {
    "TextLocation": {
      "Start": 77022,
      "End": 77026
    },
    "TimeRange": {
      "StartTime": "01:43:46.2900000",
      "EndTime": "01:43:46.4399999"
    }
  },
  {
    "TextLocation": {
      "Start": 77027,
      "End": 77030
    },
    "TimeRange": {
      "StartTime": "01:43:46.4399999",
      "EndTime": "01:43:46.5300000"
    }
  },
  {
    "TextLocation": {
      "Start": 77031,
      "End": 77034
    },
    "TimeRange": {
      "StartTime": "01:43:46.5300000",
      "EndTime": "01:43:46.6800000"
    }
  },
  {
    "TextLocation": {
      "Start": 77035,
      "End": 77037
    },
    "TimeRange": {
      "StartTime": "01:43:46.6800000",
      "EndTime": "01:43:46.7400000"
    }
  },
  {
    "TextLocation": {
      "Start": 77038,
      "End": 77042
    },
    "TimeRange": {
      "StartTime": "01:43:46.7400000",
      "EndTime": "01:43:47.5500000"
    }
  },
  {
    "TextLocation": {
      "Start": 77043,
      "End": 77046
    },
    "TimeRange": {
      "StartTime": "01:43:47.9700000",
      "EndTime": "01:43:48.2400000"
    }
  },
  {
    "TextLocation": {
      "Start": 77047,
      "End": 77048
    },
    "TimeRange": {
      "StartTime": "01:43:48.2400000",
      "EndTime": "01:43:48.3600000"
    }
  },
  {
    "TextLocation": {
      "Start": 77049,
      "End": 77054
    },
    "TimeRange": {
      "StartTime": "01:43:48.3600000",
      "EndTime": "01:43:48.4799999"
    }
  },
  {
    "TextLocation": {
      "Start": 77055,
      "End": 77059
    },
    "TimeRange": {
      "StartTime": "01:43:48.4799999",
      "EndTime": "01:43:48.6600000"
    }
  },
  {
    "TextLocation": {
      "Start": 77060,
      "End": 77063
    },
    "TimeRange": {
      "StartTime": "01:43:48.6600000",
      "EndTime": "01:43:48.8400000"
    }
  },
  {
    "TextLocation": {
      "Start": 77064,
      "End": 77067
    },
    "TimeRange": {
      "StartTime": "01:43:48.8400000",
      "EndTime": "01:43:48.9900000"
    }
  },
  {
    "TextLocation": {
      "Start": 77068,
      "End": 77071
    },
    "TimeRange": {
      "StartTime": "01:43:48.9900000",
      "EndTime": "01:43:49.0800000"
    }
  },
  {
    "TextLocation": {
      "Start": 77072,
      "End": 77077
    },
    "TimeRange": {
      "StartTime": "01:43:49.0800000",
      "EndTime": "01:43:49.7400000"
    }
  },
  {
    "TextLocation": {
      "Start": 77080,
      "End": 77082
    },
    "TimeRange": {
      "StartTime": "01:43:50.2800000",
      "EndTime": "01:43:50.6700000"
    }
  },
  {
    "TextLocation": {
      "Start": 77083,
      "End": 77085
    },
    "TimeRange": {
      "StartTime": "01:43:50.6700000",
      "EndTime": "01:43:50.8200000"
    }
  },
  {
    "TextLocation": {
      "Start": 77086,
      "End": 77089
    },
    "TimeRange": {
      "StartTime": "01:43:50.8200000",
      "EndTime": "01:43:51"
    }
  },
  {
    "TextLocation": {
      "Start": 77090,
      "End": 77092
    },
    "TimeRange": {
      "StartTime": "01:43:51",
      "EndTime": "01:43:51.1200000"
    }
  },
  {
    "TextLocation": {
      "Start": 77093,
      "End": 77096
    },
    "TimeRange": {
      "StartTime": "01:43:51.1200000",
      "EndTime": "01:43:51.2700000"
    }
  },
  {
    "TextLocation": {
      "Start": 77097,
      "End": 77100
    },
    "TimeRange": {
      "StartTime": "01:43:51.2700000",
      "EndTime": "01:43:51.4799999"
    }
  },
  {
    "TextLocation": {
      "Start": 77101,
      "End": 77104
    },
    "TimeRange": {
      "StartTime": "01:43:51.4799999",
      "EndTime": "01:43:51.7400000"
    }
  },
  {
    "TextLocation": {
      "Start": 77107,
      "End": 77110
    },
    "TimeRange": {
      "StartTime": "01:43:51.7500000",
      "EndTime": "01:43:52.2900000"
    }
  },
  {
    "TextLocation": {
      "Start": 77113,
      "End": 77115
    },
    "TimeRange": {
      "StartTime": "01:43:58.8300000",
      "EndTime": "01:43:58.9200000"
    }
  },
  {
    "TextLocation": {
      "Start": 77116,
      "End": 77119
    },
    "TimeRange": {
      "StartTime": "01:43:58.9200000",
      "EndTime": "01:43:58.9799999"
    }
  },
  {
    "TextLocation": {
      "Start": 77120,
      "End": 77124
    },
    "TimeRange": {
      "StartTime": "01:43:58.9799999",
      "EndTime": "01:43:59.1300000"
    }
  },
  {
    "TextLocation": {
      "Start": 77125,
      "End": 77129
    },
    "TimeRange": {
      "StartTime": "01:43:59.1300000",
      "EndTime": "01:43:59.2500000"
    }
  },
  {
    "TextLocation": {
      "Start": 77130,
      "End": 77132
    },
    "TimeRange": {
      "StartTime": "01:43:59.2500000",
      "EndTime": "01:43:59.3700000"
    }
  },
  {
    "TextLocation": {
      "Start": 77133,
      "End": 77137
    },
    "TimeRange": {
      "StartTime": "01:43:59.3700000",
      "EndTime": "01:43:59.6700000"
    }
  },
  {
    "TextLocation": {
      "Start": 77139,
      "End": 77144
    },
    "TimeRange": {
      "StartTime": "01:43:59.6700000",
      "EndTime": "01:43:59.8500000"
    }
  },
  {
    "TextLocation": {
      "Start": 77145,
      "End": 77147
    },
    "TimeRange": {
      "StartTime": "01:43:59.8500000",
      "EndTime": "01:44:00"
    }
  },
  {
    "TextLocation": {
      "Start": 77148,
      "End": 77154
    },
    "TimeRange": {
      "StartTime": "01:44:00",
      "EndTime": "01:44:00.6899999"
    }
  },
  {
    "TextLocation": {
      "Start": 77157,
      "End": 77160
    },
    "TimeRange": {
      "StartTime": "01:44:00.8700000",
      "EndTime": "01:44:01.0800000"
    }
  },
  {
    "TextLocation": {
      "Start": 77162,
      "End": 77165
    },
    "TimeRange": {
      "StartTime": "01:44:01.0800000",
      "EndTime": "01:44:01.2299999"
    }
  },
  {
    "TextLocation": {
      "Start": 77166,
      "End": 77170
    },
    "TimeRange": {
      "StartTime": "01:44:01.2299999",
      "EndTime": "01:44:01.4100000"
    }
  },
  {
    "TextLocation": {
      "Start": 77178,
      "End": 77180
    },
    "TimeRange": {
      "StartTime": "01:44:01.4100000",
      "EndTime": "01:44:01.5000000"
    }
  },
  {
    "TextLocation": {
      "Start": 77181,
      "End": 77185
    },
    "TimeRange": {
      "StartTime": "01:44:01.5000000",
      "EndTime": "01:44:01.7100000"
    }
  },
  {
    "TextLocation": {
      "Start": 77186,
      "End": 77189
    },
    "TimeRange": {
      "StartTime": "01:44:01.7100000",
      "EndTime": "01:44:01.8300000"
    }
  },
  {
    "TextLocation": {
      "Start": 77190,
      "End": 77200
    },
    "TimeRange": {
      "StartTime": "01:44:01.8300000",
      "EndTime": "01:44:02.4300000"
    }
  },
  {
    "TextLocation": {
      "Start": 77203,
      "End": 77205
    },
    "TimeRange": {
      "StartTime": "01:44:02.4300000",
      "EndTime": "01:44:02.6700000"
    }
  },
  {
    "TextLocation": {
      "Start": 77206,
      "End": 77210
    },
    "TimeRange": {
      "StartTime": "01:44:02.6700000",
      "EndTime": "01:44:02.8500000"
    }
  },
  {
    "TextLocation": {
      "Start": 77211,
      "End": 77213
    },
    "TimeRange": {
      "StartTime": "01:44:02.8500000",
      "EndTime": "01:44:03.3600000"
    }
  },
  {
    "TextLocation": {
      "Start": 77214,
      "End": 77218
    },
    "TimeRange": {
      "StartTime": "01:44:03.4500000",
      "EndTime": "01:44:03.7800000"
    }
  },
  {
    "TextLocation": {
      "Start": 77220,
      "End": 77224
    },
    "TimeRange": {
      "StartTime": "01:44:03.7800000",
      "EndTime": "01:44:03.9000000"
    }
  },
  {
    "TextLocation": {
      "Start": 77225,
      "End": 77230
    },
    "TimeRange": {
      "StartTime": "01:44:03.9000000",
      "EndTime": "01:44:04.2000000"
    }
  },
  {
    "TextLocation": {
      "Start": 77231,
      "End": 77237
    },
    "TimeRange": {
      "StartTime": "01:44:04.2000000",
      "EndTime": "01:44:04.4399999"
    }
  },
  {
    "TextLocation": {
      "Start": 77238,
      "End": 77246
    },
    "TimeRange": {
      "StartTime": "01:44:04.4399999",
      "EndTime": "01:44:04.7400000"
    }
  },
  {
    "TextLocation": {
      "Start": 77247,
      "End": 77252
    },
    "TimeRange": {
      "StartTime": "01:44:04.7400000",
      "EndTime": "01:44:04.8600000"
    }
  },
  {
    "TextLocation": {
      "Start": 77254,
      "End": 77257
    },
    "TimeRange": {
      "StartTime": "01:44:04.8600000",
      "EndTime": "01:44:04.9500000"
    }
  },
  {
    "TextLocation": {
      "Start": 77265,
      "End": 77268
    },
    "TimeRange": {
      "StartTime": "01:44:05.0400000",
      "EndTime": "01:44:05.1400000"
    }
  },
  {
    "TextLocation": {
      "Start": 77269,
      "End": 77274
    },
    "TimeRange": {
      "StartTime": "01:44:05.1400000",
      "EndTime": "01:44:05.2800000"
    }
  },
  {
    "TextLocation": {
      "Start": 77275,
      "End": 77285
    },
    "TimeRange": {
      "StartTime": "01:44:05.2800000",
      "EndTime": "01:44:05.7299999"
    }
  },
  {
    "TextLocation": {
      "Start": 77286,
      "End": 77291
    },
    "TimeRange": {
      "StartTime": "01:44:05.7299999",
      "EndTime": "01:44:06.2400000"
    }
  },
  {
    "TextLocation": {
      "Start": 77294,
      "End": 77296
    },
    "TimeRange": {
      "StartTime": "01:44:06.2700000",
      "EndTime": "01:44:06.3300000"
    }
  },
  {
    "TextLocation": {
      "Start": 77297,
      "End": 77300
    },
    "TimeRange": {
      "StartTime": "01:44:06.3300000",
      "EndTime": "01:44:06.3900000"
    }
  },
  {
    "TextLocation": {
      "Start": 77301,
      "End": 77305
    },
    "TimeRange": {
      "StartTime": "01:44:06.3900000",
      "EndTime": "01:44:06.5100000"
    }
  },
  {
    "TextLocation": {
      "Start": 77306,
      "End": 77311
    },
    "TimeRange": {
      "StartTime": "01:44:06.5100000",
      "EndTime": "01:44:06.6300000"
    }
  },
  {
    "TextLocation": {
      "Start": 77312,
      "End": 77314
    },
    "TimeRange": {
      "StartTime": "01:44:06.6300000",
      "EndTime": "01:44:06.7500000"
    }
  },
  {
    "TextLocation": {
      "Start": 77315,
      "End": 77318
    },
    "TimeRange": {
      "StartTime": "01:44:06.7500000",
      "EndTime": "01:44:06.8400000"
    }
  },
  {
    "TextLocation": {
      "Start": 77319,
      "End": 77326
    },
    "TimeRange": {
      "StartTime": "01:44:06.8400000",
      "EndTime": "01:44:07.4399999"
    }
  },
  {
    "TextLocation": {
      "Start": 77329,
      "End": 77331
    },
    "TimeRange": {
      "StartTime": "01:44:08.6700000",
      "EndTime": "01:44:08.7299999"
    }
  },
  {
    "TextLocation": {
      "Start": 77332,
      "End": 77335
    },
    "TimeRange": {
      "StartTime": "01:44:08.7299999",
      "EndTime": "01:44:08.9100000"
    }
  },
  {
    "TextLocation": {
      "Start": 77336,
      "End": 77338
    },
    "TimeRange": {
      "StartTime": "01:44:08.9100000",
      "EndTime": "01:44:09.0300000"
    }
  },
  {
    "TextLocation": {
      "Start": 77339,
      "End": 77340
    },
    "TimeRange": {
      "StartTime": "01:44:09.0300000",
      "EndTime": "01:44:09.1200000"
    }
  },
  {
    "TextLocation": {
      "Start": 77341,
      "End": 77345
    },
    "TimeRange": {
      "StartTime": "01:44:09.1200000",
      "EndTime": "01:44:09.2700000"
    }
  },
  {
    "TextLocation": {
      "Start": 77347,
      "End": 77349
    },
    "TimeRange": {
      "StartTime": "01:44:09.2700000",
      "EndTime": "01:44:09.3600000"
    }
  },
  {
    "TextLocation": {
      "Start": 77350,
      "End": 77353
    },
    "TimeRange": {
      "StartTime": "01:44:09.3600000",
      "EndTime": "01:44:09.5100000"
    }
  },
  {
    "TextLocation": {
      "Start": 77354,
      "End": 77361
    },
    "TimeRange": {
      "StartTime": "01:44:09.5100000",
      "EndTime": "01:44:09.7800000"
    }
  },
  {
    "TextLocation": {
      "Start": 77362,
      "End": 77366
    },
    "TimeRange": {
      "StartTime": "01:44:09.7800000",
      "EndTime": "01:44:10.0200000"
    }
  },
  {
    "TextLocation": {
      "Start": 77367,
      "End": 77375
    },
    "TimeRange": {
      "StartTime": "01:44:10.0200000",
      "EndTime": "01:44:10.7700000"
    }
  },
  {
    "TextLocation": {
      "Start": 77376,
      "End": 77379
    },
    "TimeRange": {
      "StartTime": "01:44:11.4300000",
      "EndTime": "01:44:11.8800000"
    }
  },
  {
    "TextLocation": {
      "Start": 77380,
      "End": 77388
    },
    "TimeRange": {
      "StartTime": "01:44:11.8800000",
      "EndTime": "01:44:12.5700000"
    }
  },
  {
    "TextLocation": {
      "Start": 77391,
      "End": 77399
    },
    "TimeRange": {
      "StartTime": "01:44:12.6000000",
      "EndTime": "01:44:13.0800000"
    }
  },
  {
    "TextLocation": {
      "Start": 77400,
      "End": 77402
    },
    "TimeRange": {
      "StartTime": "01:44:13.0800000",
      "EndTime": "01:44:13.5300000"
    }
  },
  {
    "TextLocation": {
      "Start": 77403,
      "End": 77411
    },
    "TimeRange": {
      "StartTime": "01:44:13.6800000",
      "EndTime": "01:44:14.1600000"
    }
  },
  {
    "TextLocation": {
      "Start": 77412,
      "End": 77415
    },
    "TimeRange": {
      "StartTime": "01:44:14.1600000",
      "EndTime": "01:44:14.7900000"
    }
  },
  {
    "TextLocation": {
      "Start": 77418,
      "End": 77422
    },
    "TimeRange": {
      "StartTime": "01:44:14.7900000",
      "EndTime": "01:44:15.1100000"
    }
  },
  {
    "TextLocation": {
      "Start": 77425,
      "End": 77428
    },
    "TimeRange": {
      "StartTime": "01:44:15.2400000",
      "EndTime": "01:44:15.6300000"
    }
  },
  {
    "TextLocation": {
      "Start": 77429,
      "End": 77435
    },
    "TimeRange": {
      "StartTime": "01:44:15.6300000",
      "EndTime": "01:44:15.9900000"
    }
  },
  {
    "TextLocation": {
      "Start": 77436,
      "End": 77438
    },
    "TimeRange": {
      "StartTime": "01:44:15.9900000",
      "EndTime": "01:44:16.1400000"
    }
  },
  {
    "TextLocation": {
      "Start": 77439,
      "End": 77442
    },
    "TimeRange": {
      "StartTime": "01:44:16.1400000",
      "EndTime": "01:44:16.2299999"
    }
  },
  {
    "TextLocation": {
      "Start": 77443,
      "End": 77446
    },
    "TimeRange": {
      "StartTime": "01:44:16.2299999",
      "EndTime": "01:44:16.3800000"
    }
  },
  {
    "TextLocation": {
      "Start": 77447,
      "End": 77450
    },
    "TimeRange": {
      "StartTime": "01:44:16.3800000",
      "EndTime": "01:44:16.5600000"
    }
  },
  {
    "TextLocation": {
      "Start": 77451,
      "End": 77454
    },
    "TimeRange": {
      "StartTime": "01:44:16.7700000",
      "EndTime": "01:44:17.0400000"
    }
  },
  {
    "TextLocation": {
      "Start": 77455,
      "End": 77459
    },
    "TimeRange": {
      "StartTime": "01:44:17.1000000",
      "EndTime": "01:44:17.3900000"
    }
  },
  {
    "TextLocation": {
      "Start": 77460,
      "End": 77466
    },
    "TimeRange": {
      "StartTime": "01:44:17.4000000",
      "EndTime": "01:44:17.8300000"
    }
  },
  {
    "TextLocation": {
      "Start": 77469,
      "End": 77472
    },
    "TimeRange": {
      "StartTime": "01:44:17.8500000",
      "EndTime": "01:44:18.3600000"
    }
  },
  {
    "TextLocation": {
      "Start": 77480,
      "End": 77482
    },
    "TimeRange": {
      "StartTime": "01:44:19.7400000",
      "EndTime": "01:44:19.8900000"
    }
  },
  {
    "TextLocation": {
      "Start": 77483,
      "End": 77485
    },
    "TimeRange": {
      "StartTime": "01:44:19.8900000",
      "EndTime": "01:44:19.9799999"
    }
  },
  {
    "TextLocation": {
      "Start": 77486,
      "End": 77490
    },
    "TimeRange": {
      "StartTime": "01:44:19.9799999",
      "EndTime": "01:44:20.1000000"
    }
  },
  {
    "TextLocation": {
      "Start": 77491,
      "End": 77495
    },
    "TimeRange": {
      "StartTime": "01:44:20.1000000",
      "EndTime": "01:44:20.2800000"
    }
  },
  {
    "TextLocation": {
      "Start": 77496,
      "End": 77500
    },
    "TimeRange": {
      "StartTime": "01:44:20.2800000",
      "EndTime": "01:44:20.5200000"
    }
  },
  {
    "TextLocation": {
      "Start": 77501,
      "End": 77506
    },
    "TimeRange": {
      "StartTime": "01:44:20.5200000",
      "EndTime": "01:44:20.8500000"
    }
  },
  {
    "TextLocation": {
      "Start": 77514,
      "End": 77516
    },
    "TimeRange": {
      "StartTime": "01:44:20.8500000",
      "EndTime": "01:44:21"
    }
  },
  {
    "TextLocation": {
      "Start": 77517,
      "End": 77527
    },
    "TimeRange": {
      "StartTime": "01:44:21",
      "EndTime": "01:44:21.4799999"
    }
  },
  {
    "TextLocation": {
      "Start": 77528,
      "End": 77533
    },
    "TimeRange": {
      "StartTime": "01:44:21.4799999",
      "EndTime": "01:44:21.7100000"
    }
  },
  {
    "TextLocation": {
      "Start": 77535,
      "End": 77537
    },
    "TimeRange": {
      "StartTime": "01:44:21.7200000",
      "EndTime": "01:44:21.8400000"
    }
  },
  {
    "TextLocation": {
      "Start": 77538,
      "End": 77541
    },
    "TimeRange": {
      "StartTime": "01:44:21.8400000",
      "EndTime": "01:44:22.0200000"
    }
  },
  {
    "TextLocation": {
      "Start": 77542,
      "End": 77544
    },
    "TimeRange": {
      "StartTime": "01:44:22.0200000",
      "EndTime": "01:44:22.1400000"
    }
  },
  {
    "TextLocation": {
      "Start": 77545,
      "End": 77548
    },
    "TimeRange": {
      "StartTime": "01:44:22.1400000",
      "EndTime": "01:44:22.3200000"
    }
  },
  {
    "TextLocation": {
      "Start": 77549,
      "End": 77553
    },
    "TimeRange": {
      "StartTime": "01:44:22.3200000",
      "EndTime": "01:44:22.7100000"
    }
  },
  {
    "TextLocation": {
      "Start": 77556,
      "End": 77559
    },
    "TimeRange": {
      "StartTime": "01:44:22.7400000",
      "EndTime": "01:44:23.2800000"
    }
  },
  {
    "TextLocation": {
      "Start": 77562,
      "End": 77565
    },
    "TimeRange": {
      "StartTime": "01:44:28.3400000",
      "EndTime": "01:44:28.5800000"
    }
  },
  {
    "TextLocation": {
      "Start": 77566,
      "End": 77569
    },
    "TimeRange": {
      "StartTime": "01:44:28.5800000",
      "EndTime": "01:44:28.7000000"
    }
  },
  {
    "TextLocation": {
      "Start": 77570,
      "End": 77574
    },
    "TimeRange": {
      "StartTime": "01:44:28.7000000",
      "EndTime": "01:44:28.9399999"
    }
  },
  {
    "TextLocation": {
      "Start": 77575,
      "End": 77579
    },
    "TimeRange": {
      "StartTime": "01:44:28.9399999",
      "EndTime": "01:44:29.1500000"
    }
  },
  {
    "TextLocation": {
      "Start": 77580,
      "End": 77582
    },
    "TimeRange": {
      "StartTime": "01:44:29.1500000",
      "EndTime": "01:44:29.3300000"
    }
  },
  {
    "TextLocation": {
      "Start": 77583,
      "End": 77586
    },
    "TimeRange": {
      "StartTime": "01:44:29.3300000",
      "EndTime": "01:44:29.4799999"
    }
  },
  {
    "TextLocation": {
      "Start": 77587,
      "End": 77593
    },
    "TimeRange": {
      "StartTime": "01:44:29.4799999",
      "EndTime": "01:44:30.1700000"
    }
  },
  {
    "TextLocation": {
      "Start": 77594,
      "End": 77598
    },
    "TimeRange": {
      "StartTime": "01:44:30.3200000",
      "EndTime": "01:44:30.6200000"
    }
  },
  {
    "TextLocation": {
      "Start": 77599,
      "End": 77602
    },
    "TimeRange": {
      "StartTime": "01:44:30.6200000",
      "EndTime": "01:44:30.7700000"
    }
  },
  {
    "TextLocation": {
      "Start": 77603,
      "End": 77608
    },
    "TimeRange": {
      "StartTime": "01:44:30.7700000",
      "EndTime": "01:44:31.0400000"
    }
  },
  {
    "TextLocation": {
      "Start": 77609,
      "End": 77618
    },
    "TimeRange": {
      "StartTime": "01:44:31.0400000",
      "EndTime": "01:44:31.4600000"
    }
  },
  {
    "TextLocation": {
      "Start": 77619,
      "End": 77627
    },
    "TimeRange": {
      "StartTime": "01:44:31.4600000",
      "EndTime": "01:44:32"
    }
  },
  {
    "TextLocation": {
      "Start": 77630,
      "End": 77632
    },
    "TimeRange": {
      "StartTime": "01:44:32.0300000",
      "EndTime": "01:44:32.4799999"
    }
  },
  {
    "TextLocation": {
      "Start": 77635,
      "End": 77637
    },
    "TimeRange": {
      "StartTime": "01:44:34.4799999",
      "EndTime": "01:44:34.6899999"
    }
  },
  {
    "TextLocation": {
      "Start": 77638,
      "End": 77641
    },
    "TimeRange": {
      "StartTime": "01:44:34.6899999",
      "EndTime": "01:44:34.7800000"
    }
  },
  {
    "TextLocation": {
      "Start": 77642,
      "End": 77645
    },
    "TimeRange": {
      "StartTime": "01:44:34.7800000",
      "EndTime": "01:44:34.9300000"
    }
  },
  {
    "TextLocation": {
      "Start": 77646,
      "End": 77651
    },
    "TimeRange": {
      "StartTime": "01:44:34.9300000",
      "EndTime": "01:44:35.1400000"
    }
  },
  {
    "TextLocation": {
      "Start": 77653,
      "End": 77658
    },
    "TimeRange": {
      "StartTime": "01:44:35.2000000",
      "EndTime": "01:44:35.5000000"
    }
  },
  {
    "TextLocation": {
      "Start": 77659,
      "End": 77662
    },
    "TimeRange": {
      "StartTime": "01:44:35.5000000",
      "EndTime": "01:44:35.5900000"
    }
  },
  {
    "TextLocation": {
      "Start": 77663,
      "End": 77667
    },
    "TimeRange": {
      "StartTime": "01:44:35.5900000",
      "EndTime": "01:44:35.7100000"
    }
  },
  {
    "TextLocation": {
      "Start": 77668,
      "End": 77672
    },
    "TimeRange": {
      "StartTime": "01:44:35.7100000",
      "EndTime": "01:44:36.2500000"
    }
  },
  {
    "TextLocation": {
      "Start": 77675,
      "End": 77679
    },
    "TimeRange": {
      "StartTime": "01:44:37.9500000",
      "EndTime": "01:44:38.2500000"
    }
  },
  {
    "TextLocation": {
      "Start": 77680,
      "End": 77685
    },
    "TimeRange": {
      "StartTime": "01:44:38.2500000",
      "EndTime": "01:44:38.4300000"
    }
  },
  {
    "TextLocation": {
      "Start": 77686,
      "End": 77692
    },
    "TimeRange": {
      "StartTime": "01:44:38.4300000",
      "EndTime": "01:44:38.9700000"
    }
  },
  {
    "TextLocation": {
      "Start": 77695,
      "End": 77698
    },
    "TimeRange": {
      "StartTime": "01:44:42.8500000",
      "EndTime": "01:44:43.1800000"
    }
  },
  {
    "TextLocation": {
      "Start": 77699,
      "End": 77702
    },
    "TimeRange": {
      "StartTime": "01:44:43.1800000",
      "EndTime": "01:44:43.3300000"
    }
  },
  {
    "TextLocation": {
      "Start": 77703,
      "End": 77706
    },
    "TimeRange": {
      "StartTime": "01:44:43.3300000",
      "EndTime": "01:44:43.4500000"
    }
  },
  {
    "TextLocation": {
      "Start": 77707,
      "End": 77710
    },
    "TimeRange": {
      "StartTime": "01:44:43.4500000",
      "EndTime": "01:44:43.6300000"
    }
  },
  {
    "TextLocation": {
      "Start": 77711,
      "End": 77714
    },
    "TimeRange": {
      "StartTime": "01:44:43.6300000",
      "EndTime": "01:44:43.8100000"
    }
  },
  {
    "TextLocation": {
      "Start": 77715,
      "End": 77719
    },
    "TimeRange": {
      "StartTime": "01:44:43.8100000",
      "EndTime": "01:44:44.0500000"
    }
  },
  {
    "TextLocation": {
      "Start": 77720,
      "End": 77724
    },
    "TimeRange": {
      "StartTime": "01:44:44.0500000",
      "EndTime": "01:44:44.3500000"
    }
  },
  {
    "TextLocation": {
      "Start": 77725,
      "End": 77727
    },
    "TimeRange": {
      "StartTime": "01:44:44.3500000",
      "EndTime": "01:44:44.6200000"
    }
  },
  {
    "TextLocation": {
      "Start": 77728,
      "End": 77730
    },
    "TimeRange": {
      "StartTime": "01:44:44.6200000",
      "EndTime": "01:44:44.7400000"
    }
  },
  {
    "TextLocation": {
      "Start": 77731,
      "End": 77739
    },
    "TimeRange": {
      "StartTime": "01:44:44.7400000",
      "EndTime": "01:44:45.1600000"
    }
  },
  {
    "TextLocation": {
      "Start": 77740,
      "End": 77742
    },
    "TimeRange": {
      "StartTime": "01:44:45.1600000",
      "EndTime": "01:44:45.2800000"
    }
  },
  {
    "TextLocation": {
      "Start": 77743,
      "End": 77745
    },
    "TimeRange": {
      "StartTime": "01:44:45.2800000",
      "EndTime": "01:44:45.9700000"
    }
  },
  {
    "TextLocation": {
      "Start": 77748,
      "End": 77755
    },
    "TimeRange": {
      "StartTime": "01:44:47.0800000",
      "EndTime": "01:44:47.5300000"
    }
  },
  {
    "TextLocation": {
      "Start": 77756,
      "End": 77759
    },
    "TimeRange": {
      "StartTime": "01:44:47.6200000",
      "EndTime": "01:44:48.1600000"
    }
  },
  {
    "TextLocation": {
      "Start": 77762,
      "End": 77765
    },
    "TimeRange": {
      "StartTime": "01:44:49.2800000",
      "EndTime": "01:44:49.5000000"
    }
  },
  {
    "TextLocation": {
      "Start": 77766,
      "End": 77769
    },
    "TimeRange": {
      "StartTime": "01:44:49.5500000",
      "EndTime": "01:44:49.6400000"
    }
  },
  {
    "TextLocation": {
      "Start": 77770,
      "End": 77774
    },
    "TimeRange": {
      "StartTime": "01:44:49.6400000",
      "EndTime": "01:44:50.1800000"
    }
  },
  {
    "TextLocation": {
      "Start": 77777,
      "End": 77779
    },
    "TimeRange": {
      "StartTime": "01:44:50.1800000",
      "EndTime": "01:44:50.4200000"
    }
  },
  {
    "TextLocation": {
      "Start": 77780,
      "End": 77783
    },
    "TimeRange": {
      "StartTime": "01:44:50.4200000",
      "EndTime": "01:44:50.6899999"
    }
  },
  {
    "TextLocation": {
      "Start": 77784,
      "End": 77787
    },
    "TimeRange": {
      "StartTime": "01:44:50.6899999",
      "EndTime": "01:44:50.8700000"
    }
  },
  {
    "TextLocation": {
      "Start": 77788,
      "End": 77794
    },
    "TimeRange": {
      "StartTime": "01:44:50.8700000",
      "EndTime": "01:44:51.2000000"
    }
  },
  {
    "TextLocation": {
      "Start": 77795,
      "End": 77798
    },
    "TimeRange": {
      "StartTime": "01:44:51.2000000",
      "EndTime": "01:44:51.8300000"
    }
  },
  {
    "TextLocation": {
      "Start": 77799,
      "End": 77802
    },
    "TimeRange": {
      "StartTime": "01:44:52.5800000",
      "EndTime": "01:44:52.8500000"
    }
  },
  {
    "TextLocation": {
      "Start": 77803,
      "End": 77804
    },
    "TimeRange": {
      "StartTime": "01:44:52.8500000",
      "EndTime": "01:44:52.9399999"
    }
  },
  {
    "TextLocation": {
      "Start": 77805,
      "End": 77808
    },
    "TimeRange": {
      "StartTime": "01:44:52.9399999",
      "EndTime": "01:44:53.0900000"
    }
  },
  {
    "TextLocation": {
      "Start": 77809,
      "End": 77815
    },
    "TimeRange": {
      "StartTime": "01:44:53.0900000",
      "EndTime": "01:44:53.3600000"
    }
  },
  {
    "TextLocation": {
      "Start": 77816,
      "End": 77824
    },
    "TimeRange": {
      "StartTime": "01:44:53.3600000",
      "EndTime": "01:44:54.2000000"
    }
  },
  {
    "TextLocation": {
      "Start": 77825,
      "End": 77829
    },
    "TimeRange": {
      "StartTime": "01:44:54.3200000",
      "EndTime": "01:44:54.7100000"
    }
  },
  {
    "TextLocation": {
      "Start": 77830,
      "End": 77833
    },
    "TimeRange": {
      "StartTime": "01:44:54.7100000",
      "EndTime": "01:44:55.2500000"
    }
  },
  {
    "TextLocation": {
      "Start": 77834,
      "End": 77837
    },
    "TimeRange": {
      "StartTime": "01:44:55.2500000",
      "EndTime": "01:44:55.4900000"
    }
  },
  {
    "TextLocation": {
      "Start": 77838,
      "End": 77845
    },
    "TimeRange": {
      "StartTime": "01:44:55.5200000",
      "EndTime": "01:44:55.8200000"
    }
  },
  {
    "TextLocation": {
      "Start": 77846,
      "End": 77848
    },
    "TimeRange": {
      "StartTime": "01:44:55.8200000",
      "EndTime": "01:44:55.9100000"
    }
  },
  {
    "TextLocation": {
      "Start": 77849,
      "End": 77851
    },
    "TimeRange": {
      "StartTime": "01:44:55.9100000",
      "EndTime": "01:44:56.5100000"
    }
  },
  {
    "TextLocation": {
      "Start": 77852,
      "End": 77854
    },
    "TimeRange": {
      "StartTime": "01:44:56.5100000",
      "EndTime": "01:44:56.7200000"
    }
  },
  {
    "TextLocation": {
      "Start": 77855,
      "End": 77861
    },
    "TimeRange": {
      "StartTime": "01:44:56.7200000",
      "EndTime": "01:44:57.3500000"
    }
  },
  {
    "TextLocation": {
      "Start": 77864,
      "End": 77868
    },
    "TimeRange": {
      "StartTime": "01:45:07.0600000",
      "EndTime": "01:45:07.7200000"
    }
  },
  {
    "TextLocation": {
      "Start": 77871,
      "End": 77873
    },
    "TimeRange": {
      "StartTime": "01:45:07.7500000",
      "EndTime": "01:45:07.9600000"
    }
  },
  {
    "TextLocation": {
      "Start": 77874,
      "End": 77877
    },
    "TimeRange": {
      "StartTime": "01:45:07.9600000",
      "EndTime": "01:45:08.0500000"
    }
  },
  {
    "TextLocation": {
      "Start": 77878,
      "End": 77884
    },
    "TimeRange": {
      "StartTime": "01:45:08.0500000",
      "EndTime": "01:45:08.4399999"
    }
  },
  {
    "TextLocation": {
      "Start": 77885,
      "End": 77892
    },
    "TimeRange": {
      "StartTime": "01:45:08.4399999",
      "EndTime": "01:45:08.7400000"
    }
  },
  {
    "TextLocation": {
      "Start": 77893,
      "End": 77896
    },
    "TimeRange": {
      "StartTime": "01:45:08.7400000",
      "EndTime": "01:45:08.8900000"
    }
  },
  {
    "TextLocation": {
      "Start": 77897,
      "End": 77901
    },
    "TimeRange": {
      "StartTime": "01:45:08.8900000",
      "EndTime": "01:45:09.0700000"
    }
  },
  {
    "TextLocation": {
      "Start": 77902,
      "End": 77906
    },
    "TimeRange": {
      "StartTime": "01:45:09.0700000",
      "EndTime": "01:45:09.3400000"
    }
  },
  {
    "TextLocation": {
      "Start": 77907,
      "End": 77909
    },
    "TimeRange": {
      "StartTime": "01:45:09.3400000",
      "EndTime": "01:45:09.4900000"
    }
  },
  {
    "TextLocation": {
      "Start": 77912,
      "End": 77915
    },
    "TimeRange": {
      "StartTime": "01:45:09.5200000",
      "EndTime": "01:45:10.0900000"
    }
  },
  {
    "TextLocation": {
      "Start": 77918,
      "End": 77921
    },
    "TimeRange": {
      "StartTime": "01:45:11.6600000",
      "EndTime": "01:45:11.8400000"
    }
  },
  {
    "TextLocation": {
      "Start": 77922,
      "End": 77925
    },
    "TimeRange": {
      "StartTime": "01:45:11.8400000",
      "EndTime": "01:45:11.9600000"
    }
  },
  {
    "TextLocation": {
      "Start": 77926,
      "End": 77930
    },
    "TimeRange": {
      "StartTime": "01:45:11.9600000",
      "EndTime": "01:45:12.1400000"
    }
  },
  {
    "TextLocation": {
      "Start": 77931,
      "End": 77934
    },
    "TimeRange": {
      "StartTime": "01:45:12.1400000",
      "EndTime": "01:45:12.3200000"
    }
  },
  {
    "TextLocation": {
      "Start": 77942,
      "End": 77945
    },
    "TimeRange": {
      "StartTime": "01:45:12.3200000",
      "EndTime": "01:45:12.4700000"
    }
  },
  {
    "TextLocation": {
      "Start": 77946,
      "End": 77949
    },
    "TimeRange": {
      "StartTime": "01:45:12.4700000",
      "EndTime": "01:45:12.6500000"
    }
  },
  {
    "TextLocation": {
      "Start": 77950,
      "End": 77951
    },
    "TimeRange": {
      "StartTime": "01:45:12.6500000",
      "EndTime": "01:45:12.7400000"
    }
  },
  {
    "TextLocation": {
      "Start": 77952,
      "End": 77956
    },
    "TimeRange": {
      "StartTime": "01:45:12.7400000",
      "EndTime": "01:45:12.9500000"
    }
  },
  {
    "TextLocation": {
      "Start": 77957,
      "End": 77962
    },
    "TimeRange": {
      "StartTime": "01:45:12.9500000",
      "EndTime": "01:45:13.1899999"
    }
  },
  {
    "TextLocation": {
      "Start": 77963,
      "End": 77965
    },
    "TimeRange": {
      "StartTime": "01:45:13.1899999",
      "EndTime": "01:45:13.2800000"
    }
  },
  {
    "TextLocation": {
      "Start": 77973,
      "End": 77978
    },
    "TimeRange": {
      "StartTime": "01:45:13.2800000",
      "EndTime": "01:45:14"
    }
  },
  {
    "TextLocation": {
      "Start": 77981,
      "End": 77983
    },
    "TimeRange": {
      "StartTime": "01:45:14.5100000",
      "EndTime": "01:45:15.0500000"
    }
  },
  {
    "TextLocation": {
      "Start": 77986,
      "End": 77989
    },
    "TimeRange": {
      "StartTime": "01:45:15.4700000",
      "EndTime": "01:45:15.6200000"
    }
  },
  {
    "TextLocation": {
      "Start": 77990,
      "End": 77992
    },
    "TimeRange": {
      "StartTime": "01:45:15.6200000",
      "EndTime": "01:45:15.7100000"
    }
  },
  {
    "TextLocation": {
      "Start": 77993,
      "End": 77997
    },
    "TimeRange": {
      "StartTime": "01:45:15.7100000",
      "EndTime": "01:45:16.0100000"
    }
  },
  {
    "TextLocation": {
      "Start": 77998,
      "End": 78004
    },
    "TimeRange": {
      "StartTime": "01:45:16.0100000",
      "EndTime": "01:45:16.3700000"
    }
  },
  {
    "TextLocation": {
      "Start": 78005,
      "End": 78006
    },
    "TimeRange": {
      "StartTime": "01:45:16.3700000",
      "EndTime": "01:45:16.4600000"
    }
  },
  {
    "TextLocation": {
      "Start": 78007,
      "End": 78011
    },
    "TimeRange": {
      "StartTime": "01:45:16.4600000",
      "EndTime": "01:45:16.6700000"
    }
  },
  {
    "TextLocation": {
      "Start": 78012,
      "End": 78017
    },
    "TimeRange": {
      "StartTime": "01:45:16.6700000",
      "EndTime": "01:45:16.9100000"
    }
  },
  {
    "TextLocation": {
      "Start": 78018,
      "End": 78020
    },
    "TimeRange": {
      "StartTime": "01:45:16.9100000",
      "EndTime": "01:45:17.0600000"
    }
  },
  {
    "TextLocation": {
      "Start": 78021,
      "End": 78024
    },
    "TimeRange": {
      "StartTime": "01:45:17.0600000",
      "EndTime": "01:45:17.6000000"
    }
  },
  {
    "TextLocation": {
      "Start": 78027,
      "End": 78030
    },
    "TimeRange": {
      "StartTime": "01:45:18.0500000",
      "EndTime": "01:45:18.8300000"
    }
  },
  {
    "TextLocation": {
      "Start": 78033,
      "End": 78038
    },
    "TimeRange": {
      "StartTime": "01:45:20",
      "EndTime": "01:45:20.2700000"
    }
  },
  {
    "TextLocation": {
      "Start": 78039,
      "End": 78043
    },
    "TimeRange": {
      "StartTime": "01:45:20.2700000",
      "EndTime": "01:45:20.5100000"
    }
  },
  {
    "TextLocation": {
      "Start": 78044,
      "End": 78049
    },
    "TimeRange": {
      "StartTime": "01:45:20.5100000",
      "EndTime": "01:45:20.6899999"
    }
  },
  {
    "TextLocation": {
      "Start": 78050,
      "End": 78053
    },
    "TimeRange": {
      "StartTime": "01:45:20.6899999",
      "EndTime": "01:45:20.8700000"
    }
  },
  {
    "TextLocation": {
      "Start": 78054,
      "End": 78058
    },
    "TimeRange": {
      "StartTime": "01:45:20.8700000",
      "EndTime": "01:45:21.1400000"
    }
  },
  {
    "TextLocation": {
      "Start": 78061,
      "End": 78063
    },
    "TimeRange": {
      "StartTime": "01:45:21.1700000",
      "EndTime": "01:45:21.3500000"
    }
  },
  {
    "TextLocation": {
      "Start": 78064,
      "End": 78067
    },
    "TimeRange": {
      "StartTime": "01:45:21.3500000",
      "EndTime": "01:45:21.8000000"
    }
  },
  {
    "TextLocation": {
      "Start": 78068,
      "End": 78070
    },
    "TimeRange": {
      "StartTime": "01:45:22.0700000",
      "EndTime": "01:45:22.3100000"
    }
  },
  {
    "TextLocation": {
      "Start": 78071,
      "End": 78073
    },
    "TimeRange": {
      "StartTime": "01:45:22.3100000",
      "EndTime": "01:45:22.5200000"
    }
  },
  {
    "TextLocation": {
      "Start": 78074,
      "End": 78078
    },
    "TimeRange": {
      "StartTime": "01:45:22.5200000",
      "EndTime": "01:45:23.0600000"
    }
  },
  {
    "TextLocation": {
      "Start": 78081,
      "End": 78082
    },
    "TimeRange": {
      "StartTime": "01:45:23.8700000",
      "EndTime": "01:45:24.1400000"
    }
  },
  {
    "TextLocation": {
      "Start": 78083,
      "End": 78092
    },
    "TimeRange": {
      "StartTime": "01:45:24.1400000",
      "EndTime": "01:45:25.0400000"
    }
  },
  {
    "TextLocation": {
      "Start": 78095,
      "End": 78097
    },
    "TimeRange": {
      "StartTime": "01:45:26.2600000",
      "EndTime": "01:45:26.5000000"
    }
  },
  {
    "TextLocation": {
      "Start": 78098,
      "End": 78102
    },
    "TimeRange": {
      "StartTime": "01:45:26.5000000",
      "EndTime": "01:45:26.7100000"
    }
  },
  {
    "TextLocation": {
      "Start": 78103,
      "End": 78105
    },
    "TimeRange": {
      "StartTime": "01:45:27.2800000",
      "EndTime": "01:45:27.4000000"
    }
  },
  {
    "TextLocation": {
      "Start": 78106,
      "End": 78108
    },
    "TimeRange": {
      "StartTime": "01:45:27.4000000",
      "EndTime": "01:45:27.5200000"
    }
  },
  {
    "TextLocation": {
      "Start": 78109,
      "End": 78112
    },
    "TimeRange": {
      "StartTime": "01:45:27.5200000",
      "EndTime": "01:45:27.6700000"
    }
  },
  {
    "TextLocation": {
      "Start": 78113,
      "End": 78116
    },
    "TimeRange": {
      "StartTime": "01:45:27.6700000",
      "EndTime": "01:45:27.8500000"
    }
  },
  {
    "TextLocation": {
      "Start": 78117,
      "End": 78123
    },
    "TimeRange": {
      "StartTime": "01:45:27.8500000",
      "EndTime": "01:45:28.6600000"
    }
  },
  {
    "TextLocation": {
      "Start": 78124,
      "End": 78127
    },
    "TimeRange": {
      "StartTime": "01:45:28.6600000",
      "EndTime": "01:45:29.0500000"
    }
  },
  {
    "TextLocation": {
      "Start": 78128,
      "End": 78136
    },
    "TimeRange": {
      "StartTime": "01:45:29.1400000",
      "EndTime": "01:45:29.6500000"
    }
  },
  {
    "TextLocation": {
      "Start": 78137,
      "End": 78140
    },
    "TimeRange": {
      "StartTime": "01:45:29.6500000",
      "EndTime": "01:45:29.7400000"
    }
  },
  {
    "TextLocation": {
      "Start": 78141,
      "End": 78145
    },
    "TimeRange": {
      "StartTime": "01:45:29.7400000",
      "EndTime": "01:45:29.9200000"
    }
  },
  {
    "TextLocation": {
      "Start": 78146,
      "End": 78148
    },
    "TimeRange": {
      "StartTime": "01:45:29.9200000",
      "EndTime": "01:45:30.0700000"
    }
  },
  {
    "TextLocation": {
      "Start": 78149,
      "End": 78152
    },
    "TimeRange": {
      "StartTime": "01:45:30.0700000",
      "EndTime": "01:45:30.2500000"
    }
  },
  {
    "TextLocation": {
      "Start": 78153,
      "End": 78157
    },
    "TimeRange": {
      "StartTime": "01:45:30.2500000",
      "EndTime": "01:45:30.4000000"
    }
  },
  {
    "TextLocation": {
      "Start": 78158,
      "End": 78163
    },
    "TimeRange": {
      "StartTime": "01:45:30.4000000",
      "EndTime": "01:45:30.6500000"
    }
  },
  {
    "TextLocation": {
      "Start": 78166,
      "End": 78168
    },
    "TimeRange": {
      "StartTime": "01:45:30.6700000",
      "EndTime": "01:45:30.8500000"
    }
  },
  {
    "TextLocation": {
      "Start": 78169,
      "End": 78173
    },
    "TimeRange": {
      "StartTime": "01:45:30.8500000",
      "EndTime": "01:45:31"
    }
  },
  {
    "TextLocation": {
      "Start": 78174,
      "End": 78175
    },
    "TimeRange": {
      "StartTime": "01:45:31",
      "EndTime": "01:45:31.0600000"
    }
  },
  {
    "TextLocation": {
      "Start": 78176,
      "End": 78181
    },
    "TimeRange": {
      "StartTime": "01:45:31.0600000",
      "EndTime": "01:45:31.3000000"
    }
  },
  {
    "TextLocation": {
      "Start": 78182,
      "End": 78186
    },
    "TimeRange": {
      "StartTime": "01:45:31.3000000",
      "EndTime": "01:45:31.6000000"
    }
  },
  {
    "TextLocation": {
      "Start": 78189,
      "End": 78191
    },
    "TimeRange": {
      "StartTime": "01:45:31.6000000",
      "EndTime": "01:45:31.8100000"
    }
  },
  {
    "TextLocation": {
      "Start": 78192,
      "End": 78195
    },
    "TimeRange": {
      "StartTime": "01:45:31.8100000",
      "EndTime": "01:45:31.9600000"
    }
  },
  {
    "TextLocation": {
      "Start": 78196,
      "End": 78197
    },
    "TimeRange": {
      "StartTime": "01:45:31.9600000",
      "EndTime": "01:45:32.0200000"
    }
  },
  {
    "TextLocation": {
      "Start": 78198,
      "End": 78203
    },
    "TimeRange": {
      "StartTime": "01:45:32.0200000",
      "EndTime": "01:45:32.2900000"
    }
  },
  {
    "TextLocation": {
      "Start": 78204,
      "End": 78208
    },
    "TimeRange": {
      "StartTime": "01:45:32.2900000",
      "EndTime": "01:45:32.5600000"
    }
  },
  {
    "TextLocation": {
      "Start": 78209,
      "End": 78217
    },
    "TimeRange": {
      "StartTime": "01:45:32.5600000",
      "EndTime": "01:45:33.1300000"
    }
  },
  {
    "TextLocation": {
      "Start": 78220,
      "End": 78222
    },
    "TimeRange": {
      "StartTime": "01:45:33.1300000",
      "EndTime": "01:45:33.3100000"
    }
  },
  {
    "TextLocation": {
      "Start": 78223,
      "End": 78225
    },
    "TimeRange": {
      "StartTime": "01:45:33.3100000",
      "EndTime": "01:45:33.3700000"
    }
  },
  {
    "TextLocation": {
      "Start": 78226,
      "End": 78229
    },
    "TimeRange": {
      "StartTime": "01:45:33.3700000",
      "EndTime": "01:45:33.4900000"
    }
  },
  {
    "TextLocation": {
      "Start": 78230,
      "End": 78232
    },
    "TimeRange": {
      "StartTime": "01:45:33.4900000",
      "EndTime": "01:45:33.6100000"
    }
  },
  {
    "TextLocation": {
      "Start": 78233,
      "End": 78237
    },
    "TimeRange": {
      "StartTime": "01:45:33.6100000",
      "EndTime": "01:45:33.6700000"
    }
  },
  {
    "TextLocation": {
      "Start": 78238,
      "End": 78240
    },
    "TimeRange": {
      "StartTime": "01:45:33.7900000",
      "EndTime": "01:45:33.8800000"
    }
  },
  {
    "TextLocation": {
      "Start": 78241,
      "End": 78247
    },
    "TimeRange": {
      "StartTime": "01:45:33.8800000",
      "EndTime": "01:45:34.1200000"
    }
  },
  {
    "TextLocation": {
      "Start": 78248,
      "End": 78252
    },
    "TimeRange": {
      "StartTime": "01:45:34.1200000",
      "EndTime": "01:45:34.2700000"
    }
  },
  {
    "TextLocation": {
      "Start": 78253,
      "End": 78258
    },
    "TimeRange": {
      "StartTime": "01:45:34.2700000",
      "EndTime": "01:45:34.5700000"
    }
  },
  {
    "TextLocation": {
      "Start": 78260,
      "End": 78263
    },
    "TimeRange": {
      "StartTime": "01:45:34.5700000",
      "EndTime": "01:45:34.6600000"
    }
  },
  {
    "TextLocation": {
      "Start": 78264,
      "End": 78266
    },
    "TimeRange": {
      "StartTime": "01:45:34.6600000",
      "EndTime": "01:45:34.7200000"
    }
  },
  {
    "TextLocation": {
      "Start": 78267,
      "End": 78270
    },
    "TimeRange": {
      "StartTime": "01:45:34.7200000",
      "EndTime": "01:45:34.8400000"
    }
  },
  {
    "TextLocation": {
      "Start": 78271,
      "End": 78273
    },
    "TimeRange": {
      "StartTime": "01:45:34.8400000",
      "EndTime": "01:45:34.9300000"
    }
  },
  {
    "TextLocation": {
      "Start": 78274,
      "End": 78278
    },
    "TimeRange": {
      "StartTime": "01:45:34.9300000",
      "EndTime": "01:45:35.0500000"
    }
  },
  {
    "TextLocation": {
      "Start": 78279,
      "End": 78283
    },
    "TimeRange": {
      "StartTime": "01:45:35.0500000",
      "EndTime": "01:45:35.4700000"
    }
  },
  {
    "TextLocation": {
      "Start": 78286,
      "End": 78289
    },
    "TimeRange": {
      "StartTime": "01:45:35.4700000",
      "EndTime": "01:45:35.8200000"
    }
  },
  {
    "TextLocation": {
      "Start": 78292,
      "End": 78296
    },
    "TimeRange": {
      "StartTime": "01:45:35.8300000",
      "EndTime": "01:45:36.1000000"
    }
  },
  {
    "TextLocation": {
      "Start": 78299,
      "End": 78303
    },
    "TimeRange": {
      "StartTime": "01:45:36.1300000",
      "EndTime": "01:45:36.3400000"
    }
  },
  {
    "TextLocation": {
      "Start": 78304,
      "End": 78306
    },
    "TimeRange": {
      "StartTime": "01:45:36.3400000",
      "EndTime": "01:45:36.7000000"
    }
  },
  {
    "TextLocation": {
      "Start": 78307,
      "End": 78312
    },
    "TimeRange": {
      "StartTime": "01:45:37",
      "EndTime": "01:45:37.3300000"
    }
  },
  {
    "TextLocation": {
      "Start": 78313,
      "End": 78317
    },
    "TimeRange": {
      "StartTime": "01:45:37.3300000",
      "EndTime": "01:45:37.4799999"
    }
  },
  {
    "TextLocation": {
      "Start": 78320,
      "End": 78322
    },
    "TimeRange": {
      "StartTime": "01:45:37.4799999",
      "EndTime": "01:45:37.6600000"
    }
  },
  {
    "TextLocation": {
      "Start": 78323,
      "End": 78327
    },
    "TimeRange": {
      "StartTime": "01:45:37.6600000",
      "EndTime": "01:45:37.8100000"
    }
  },
  {
    "TextLocation": {
      "Start": 78328,
      "End": 78331
    },
    "TimeRange": {
      "StartTime": "01:45:37.8100000",
      "EndTime": "01:45:37.9300000"
    }
  },
  {
    "TextLocation": {
      "Start": 78332,
      "End": 78334
    },
    "TimeRange": {
      "StartTime": "01:45:37.9300000",
      "EndTime": "01:45:38.0200000"
    }
  },
  {
    "TextLocation": {
      "Start": 78335,
      "End": 78341
    },
    "TimeRange": {
      "StartTime": "01:45:38.0200000",
      "EndTime": "01:45:38.3200000"
    }
  },
  {
    "TextLocation": {
      "Start": 78342,
      "End": 78346
    },
    "TimeRange": {
      "StartTime": "01:45:38.3200000",
      "EndTime": "01:45:38.5000000"
    }
  },
  {
    "TextLocation": {
      "Start": 78347,
      "End": 78352
    },
    "TimeRange": {
      "StartTime": "01:45:38.5000000",
      "EndTime": "01:45:39.0700000"
    }
  },
  {
    "TextLocation": {
      "Start": 78355,
      "End": 78358
    },
    "TimeRange": {
      "StartTime": "01:45:39.1000000",
      "EndTime": "01:45:39.3100000"
    }
  },
  {
    "TextLocation": {
      "Start": 78359,
      "End": 78363
    },
    "TimeRange": {
      "StartTime": "01:45:39.3100000",
      "EndTime": "01:45:39.7600000"
    }
  },
  {
    "TextLocation": {
      "Start": 78364,
      "End": 78366
    },
    "TimeRange": {
      "StartTime": "01:45:39.7600000",
      "EndTime": "01:45:40.2100000"
    }
  },
  {
    "TextLocation": {
      "Start": 78367,
      "End": 78371
    },
    "TimeRange": {
      "StartTime": "01:45:40.2100000",
      "EndTime": "01:45:40.6600000"
    }
  },
  {
    "TextLocation": {
      "Start": 78374,
      "End": 78377
    },
    "TimeRange": {
      "StartTime": "01:45:40.9300000",
      "EndTime": "01:45:41.2900000"
    }
  },
  {
    "TextLocation": {
      "Start": 78378,
      "End": 78382
    },
    "TimeRange": {
      "StartTime": "01:45:41.2900000",
      "EndTime": "01:45:41.5000000"
    }
  },
  {
    "TextLocation": {
      "Start": 78383,
      "End": 78392
    },
    "TimeRange": {
      "StartTime": "01:45:41.5000000",
      "EndTime": "01:45:41.8900000"
    }
  },
  {
    "TextLocation": {
      "Start": 78393,
      "End": 78396
    },
    "TimeRange": {
      "StartTime": "01:45:41.8900000",
      "EndTime": "01:45:42.0100000"
    }
  },
  {
    "TextLocation": {
      "Start": 78397,
      "End": 78401
    },
    "TimeRange": {
      "StartTime": "01:45:42.0100000",
      "EndTime": "01:45:42.1300000"
    }
  },
  {
    "TextLocation": {
      "Start": 78402,
      "End": 78407
    },
    "TimeRange": {
      "StartTime": "01:45:42.1300000",
      "EndTime": "01:45:42.3700000"
    }
  },
  {
    "TextLocation": {
      "Start": 78408,
      "End": 78410
    },
    "TimeRange": {
      "StartTime": "01:45:42.3700000",
      "EndTime": "01:45:42.4600000"
    }
  },
  {
    "TextLocation": {
      "Start": 78411,
      "End": 78415
    },
    "TimeRange": {
      "StartTime": "01:45:42.4600000",
      "EndTime": "01:45:42.5800000"
    }
  },
  {
    "TextLocation": {
      "Start": 78416,
      "End": 78419
    },
    "TimeRange": {
      "StartTime": "01:45:42.5800000",
      "EndTime": "01:45:42.6400000"
    }
  },
  {
    "TextLocation": {
      "Start": 78420,
      "End": 78428
    },
    "TimeRange": {
      "StartTime": "01:45:42.6400000",
      "EndTime": "01:45:43.0900000"
    }
  },
  {
    "TextLocation": {
      "Start": 78429,
      "End": 78431
    },
    "TimeRange": {
      "StartTime": "01:45:43.0900000",
      "EndTime": "01:45:43.4500000"
    }
  },
  {
    "TextLocation": {
      "Start": 78434,
      "End": 78436
    },
    "TimeRange": {
      "StartTime": "01:45:43.9000000",
      "EndTime": "01:45:44.1400000"
    }
  },
  {
    "TextLocation": {
      "Start": 78437,
      "End": 78440
    },
    "TimeRange": {
      "StartTime": "01:45:44.1400000",
      "EndTime": "01:45:44.3800000"
    }
  },
  {
    "TextLocation": {
      "Start": 78441,
      "End": 78445
    },
    "TimeRange": {
      "StartTime": "01:45:44.3800000",
      "EndTime": "01:45:44.5900000"
    }
  },
  {
    "TextLocation": {
      "Start": 78446,
      "End": 78451
    },
    "TimeRange": {
      "StartTime": "01:45:44.5900000",
      "EndTime": "01:45:45.1600000"
    }
  },
  {
    "TextLocation": {
      "Start": 78452,
      "End": 78454
    },
    "TimeRange": {
      "StartTime": "01:45:45.1600000",
      "EndTime": "01:45:45.2400000"
    }
  },
  {
    "TextLocation": {
      "Start": 78455,
      "End": 78462
    },
    "TimeRange": {
      "StartTime": "01:45:45.2500000",
      "EndTime": "01:45:45.6400000"
    }
  },
  {
    "TextLocation": {
      "Start": 78463,
      "End": 78468
    },
    "TimeRange": {
      "StartTime": "01:45:45.6400000",
      "EndTime": "01:45:46.3400000"
    }
  },
  {
    "TextLocation": {
      "Start": 78471,
      "End": 78475
    },
    "TimeRange": {
      "StartTime": "01:45:46.3600000",
      "EndTime": "01:45:46.6300000"
    }
  },
  {
    "TextLocation": {
      "Start": 78476,
      "End": 78480
    },
    "TimeRange": {
      "StartTime": "01:45:46.6300000",
      "EndTime": "01:45:46.7500000"
    }
  },
  {
    "TextLocation": {
      "Start": 78481,
      "End": 78485
    },
    "TimeRange": {
      "StartTime": "01:45:46.7500000",
      "EndTime": "01:45:46.9300000"
    }
  },
  {
    "TextLocation": {
      "Start": 78486,
      "End": 78490
    },
    "TimeRange": {
      "StartTime": "01:45:46.9300000",
      "EndTime": "01:45:47.4100000"
    }
  },
  {
    "TextLocation": {
      "Start": 78493,
      "End": 78495
    },
    "TimeRange": {
      "StartTime": "01:45:47.9300000",
      "EndTime": "01:45:47.9799999"
    }
  },
  {
    "TextLocation": {
      "Start": 78496,
      "End": 78501
    },
    "TimeRange": {
      "StartTime": "01:45:47.9799999",
      "EndTime": "01:45:48.6100000"
    }
  },
  {
    "TextLocation": {
      "Start": 78502,
      "End": 78504
    },
    "TimeRange": {
      "StartTime": "01:45:48.6700000",
      "EndTime": "01:45:49.1200000"
    }
  },
  {
    "TextLocation": {
      "Start": 78505,
      "End": 78511
    },
    "TimeRange": {
      "StartTime": "01:45:49.5700000",
      "EndTime": "01:45:49.9600000"
    }
  },
  {
    "TextLocation": {
      "Start": 78512,
      "End": 78522
    },
    "TimeRange": {
      "StartTime": "01:45:49.9600000",
      "EndTime": "01:45:50.3200000"
    }
  },
  {
    "TextLocation": {
      "Start": 78523,
      "End": 78527
    },
    "TimeRange": {
      "StartTime": "01:45:50.3200000",
      "EndTime": "01:45:50.4399999"
    }
  },
  {
    "TextLocation": {
      "Start": 78528,
      "End": 78531
    },
    "TimeRange": {
      "StartTime": "01:45:50.4399999",
      "EndTime": "01:45:50.5900000"
    }
  },
  {
    "TextLocation": {
      "Start": 78532,
      "End": 78534
    },
    "TimeRange": {
      "StartTime": "01:45:50.5900000",
      "EndTime": "01:45:50.7400000"
    }
  },
  {
    "TextLocation": {
      "Start": 78535,
      "End": 78538
    },
    "TimeRange": {
      "StartTime": "01:45:50.7400000",
      "EndTime": "01:45:50.8000000"
    }
  },
  {
    "TextLocation": {
      "Start": 78539,
      "End": 78544
    },
    "TimeRange": {
      "StartTime": "01:45:50.8000000",
      "EndTime": "01:45:51.3100000"
    }
  },
  {
    "TextLocation": {
      "Start": 78547,
      "End": 78549
    },
    "TimeRange": {
      "StartTime": "01:45:51.4000000",
      "EndTime": "01:45:51.5500000"
    }
  },
  {
    "TextLocation": {
      "Start": 78550,
      "End": 78553
    },
    "TimeRange": {
      "StartTime": "01:45:51.5500000",
      "EndTime": "01:45:51.6400000"
    }
  },
  {
    "TextLocation": {
      "Start": 78554,
      "End": 78559
    },
    "TimeRange": {
      "StartTime": "01:45:51.6400000",
      "EndTime": "01:45:51.8200000"
    }
  },
  {
    "TextLocation": {
      "Start": 78560,
      "End": 78564
    },
    "TimeRange": {
      "StartTime": "01:45:51.8200000",
      "EndTime": "01:45:51.9399999"
    }
  },
  {
    "TextLocation": {
      "Start": 78565,
      "End": 78567
    },
    "TimeRange": {
      "StartTime": "01:45:51.9399999",
      "EndTime": "01:45:52.0300000"
    }
  },
  {
    "TextLocation": {
      "Start": 78568,
      "End": 78572
    },
    "TimeRange": {
      "StartTime": "01:45:52.0300000",
      "EndTime": "01:45:52.2400000"
    }
  },
  {
    "TextLocation": {
      "Start": 78573,
      "End": 78581
    },
    "TimeRange": {
      "StartTime": "01:45:52.2400000",
      "EndTime": "01:45:52.7800000"
    }
  },
  {
    "TextLocation": {
      "Start": 78584,
      "End": 78586
    },
    "TimeRange": {
      "StartTime": "01:45:52.7800000",
      "EndTime": "01:45:53.2000000"
    }
  },
  {
    "TextLocation": {
      "Start": 78589,
      "End": 78592
    },
    "TimeRange": {
      "StartTime": "01:45:53.5300000",
      "EndTime": "01:45:53.8600000"
    }
  },
  {
    "TextLocation": {
      "Start": 78593,
      "End": 78600
    },
    "TimeRange": {
      "StartTime": "01:45:53.8600000",
      "EndTime": "01:45:54.2400000"
    }
  },
  {
    "TextLocation": {
      "Start": 78601,
      "End": 78609
    },
    "TimeRange": {
      "StartTime": "01:45:54.2500000",
      "EndTime": "01:45:54.7900000"
    }
  },
  {
    "TextLocation": {
      "Start": 78617,
      "End": 78619
    },
    "TimeRange": {
      "StartTime": "01:45:54.7900000",
      "EndTime": "01:45:55.2100000"
    }
  },
  {
    "TextLocation": {
      "Start": 78620,
      "End": 78626
    },
    "TimeRange": {
      "StartTime": "01:45:55.2400000",
      "EndTime": "01:45:55.8400000"
    }
  },
  {
    "TextLocation": {
      "Start": 78634,
      "End": 78636
    },
    "TimeRange": {
      "StartTime": "01:45:55.8400000",
      "EndTime": "01:45:56.2600000"
    }
  },
  {
    "TextLocation": {
      "Start": 78637,
      "End": 78643
    },
    "TimeRange": {
      "StartTime": "01:45:56.2600000",
      "EndTime": "01:45:56.8600000"
    }
  },
  {
    "TextLocation": {
      "Start": 78645,
      "End": 78647
    },
    "TimeRange": {
      "StartTime": "01:45:56.8600000",
      "EndTime": "01:45:57.2500000"
    }
  },
  {
    "TextLocation": {
      "Start": 78648,
      "End": 78654
    },
    "TimeRange": {
      "StartTime": "01:45:57.2500000",
      "EndTime": "01:45:57.9100000"
    }
  },
  {
    "TextLocation": {
      "Start": 78657,
      "End": 78659
    },
    "TimeRange": {
      "StartTime": "01:45:57.9100000",
      "EndTime": "01:45:58.3800000"
    }
  },
  {
    "TextLocation": {
      "Start": 78662,
      "End": 78665
    },
    "TimeRange": {
      "StartTime": "01:45:58.3900000",
      "EndTime": "01:45:58.6300000"
    }
  },
  {
    "TextLocation": {
      "Start": 78666,
      "End": 78670
    },
    "TimeRange": {
      "StartTime": "01:45:58.6300000",
      "EndTime": "01:45:58.9600000"
    }
  },
  {
    "TextLocation": {
      "Start": 78673,
      "End": 78676
    },
    "TimeRange": {
      "StartTime": "01:45:58.9600000",
      "EndTime": "01:45:59.1400000"
    }
  },
  {
    "TextLocation": {
      "Start": 78677,
      "End": 78681
    },
    "TimeRange": {
      "StartTime": "01:45:59.1400000",
      "EndTime": "01:45:59.5300000"
    }
  },
  {
    "TextLocation": {
      "Start": 78684,
      "End": 78688
    },
    "TimeRange": {
      "StartTime": "01:46:05.0200000",
      "EndTime": "01:46:05.4399999"
    }
  },
  {
    "TextLocation": {
      "Start": 78689,
      "End": 78692
    },
    "TimeRange": {
      "StartTime": "01:46:05.4399999",
      "EndTime": "01:46:05.5900000"
    }
  },
  {
    "TextLocation": {
      "Start": 78693,
      "End": 78697
    },
    "TimeRange": {
      "StartTime": "01:46:05.5900000",
      "EndTime": "01:46:05.7400000"
    }
  },
  {
    "TextLocation": {
      "Start": 78698,
      "End": 78705
    },
    "TimeRange": {
      "StartTime": "01:46:05.7400000",
      "EndTime": "01:46:06.4900000"
    }
  },
  {
    "TextLocation": {
      "Start": 78713,
      "End": 78716
    },
    "TimeRange": {
      "StartTime": "01:46:06.8800000",
      "EndTime": "01:46:06.9700000"
    }
  },
  {
    "TextLocation": {
      "Start": 78717,
      "End": 78723
    },
    "TimeRange": {
      "StartTime": "01:46:06.9700000",
      "EndTime": "01:46:07.1800000"
    }
  },
  {
    "TextLocation": {
      "Start": 78731,
      "End": 78734
    },
    "TimeRange": {
      "StartTime": "01:46:07.1800000",
      "EndTime": "01:46:07.2700000"
    }
  },
  {
    "TextLocation": {
      "Start": 78735,
      "End": 78740
    },
    "TimeRange": {
      "StartTime": "01:46:07.2700000",
      "EndTime": "01:46:07.3900000"
    }
  },
  {
    "TextLocation": {
      "Start": 78741,
      "End": 78745
    },
    "TimeRange": {
      "StartTime": "01:46:07.3900000",
      "EndTime": "01:46:07.5400000"
    }
  },
  {
    "TextLocation": {
      "Start": 78746,
      "End": 78751
    },
    "TimeRange": {
      "StartTime": "01:46:07.5400000",
      "EndTime": "01:46:08.0600000"
    }
  },
  {
    "TextLocation": {
      "Start": 78754,
      "End": 78758
    },
    "TimeRange": {
      "StartTime": "01:46:08.0800000",
      "EndTime": "01:46:08.2900000"
    }
  },
  {
    "TextLocation": {
      "Start": 78759,
      "End": 78762
    },
    "TimeRange": {
      "StartTime": "01:46:08.2900000",
      "EndTime": "01:46:08.4100000"
    }
  },
  {
    "TextLocation": {
      "Start": 78763,
      "End": 78766
    },
    "TimeRange": {
      "StartTime": "01:46:08.4100000",
      "EndTime": "01:46:08.5300000"
    }
  },
  {
    "TextLocation": {
      "Start": 78767,
      "End": 78774
    },
    "TimeRange": {
      "StartTime": "01:46:08.5300000",
      "EndTime": "01:46:08.7400000"
    }
  },
  {
    "TextLocation": {
      "Start": 78782,
      "End": 78786
    },
    "TimeRange": {
      "StartTime": "01:46:08.7400000",
      "EndTime": "01:46:08.8600000"
    }
  },
  {
    "TextLocation": {
      "Start": 78787,
      "End": 78790
    },
    "TimeRange": {
      "StartTime": "01:46:08.8600000",
      "EndTime": "01:46:08.9799999"
    }
  },
  {
    "TextLocation": {
      "Start": 78791,
      "End": 78796
    },
    "TimeRange": {
      "StartTime": "01:46:08.9799999",
      "EndTime": "01:46:09.1899999"
    }
  },
  {
    "TextLocation": {
      "Start": 78797,
      "End": 78799
    },
    "TimeRange": {
      "StartTime": "01:46:09.1899999",
      "EndTime": "01:46:09.3400000"
    }
  },
  {
    "TextLocation": {
      "Start": 78800,
      "End": 78805
    },
    "TimeRange": {
      "StartTime": "01:46:09.3400000",
      "EndTime": "01:46:09.5200000"
    }
  },
  {
    "TextLocation": {
      "Start": 78806,
      "End": 78810
    },
    "TimeRange": {
      "StartTime": "01:46:09.5200000",
      "EndTime": "01:46:09.6400000"
    }
  },
  {
    "TextLocation": {
      "Start": 78811,
      "End": 78815
    },
    "TimeRange": {
      "StartTime": "01:46:09.6400000",
      "EndTime": "01:46:10.2100000"
    }
  },
  {
    "TextLocation": {
      "Start": 78817,
      "End": 78820
    },
    "TimeRange": {
      "StartTime": "01:46:10.3000000",
      "EndTime": "01:46:10.5400000"
    }
  },
  {
    "TextLocation": {
      "Start": 78821,
      "End": 78824
    },
    "TimeRange": {
      "StartTime": "01:46:10.5400000",
      "EndTime": "01:46:10.6600000"
    }
  },
  {
    "TextLocation": {
      "Start": 78825,
      "End": 78827
    },
    "TimeRange": {
      "StartTime": "01:46:10.6600000",
      "EndTime": "01:46:10.8400000"
    }
  },
  {
    "TextLocation": {
      "Start": 78828,
      "End": 78837
    },
    "TimeRange": {
      "StartTime": "01:46:10.8400000",
      "EndTime": "01:46:11.4399999"
    }
  },
  {
    "TextLocation": {
      "Start": 78838,
      "End": 78842
    },
    "TimeRange": {
      "StartTime": "01:46:11.4399999",
      "EndTime": "01:46:11.7400000"
    }
  },
  {
    "TextLocation": {
      "Start": 78850,
      "End": 78853
    },
    "TimeRange": {
      "StartTime": "01:46:11.7400000",
      "EndTime": "01:46:12.1600000"
    }
  },
  {
    "TextLocation": {
      "Start": 78854,
      "End": 78856
    },
    "TimeRange": {
      "StartTime": "01:46:12.1600000",
      "EndTime": "01:46:12.3100000"
    }
  },
  {
    "TextLocation": {
      "Start": 78857,
      "End": 78861
    },
    "TimeRange": {
      "StartTime": "01:46:12.3100000",
      "EndTime": "01:46:12.4300000"
    }
  },
  {
    "TextLocation": {
      "Start": 78862,
      "End": 78871
    },
    "TimeRange": {
      "StartTime": "01:46:12.4300000",
      "EndTime": "01:46:13.2100000"
    }
  },
  {
    "TextLocation": {
      "Start": 78874,
      "End": 78877
    },
    "TimeRange": {
      "StartTime": "01:46:13.9799999",
      "EndTime": "01:46:14.4600000"
    }
  },
  {
    "TextLocation": {
      "Start": 78880,
      "End": 78881
    },
    "TimeRange": {
      "StartTime": "01:46:14.4600000",
      "EndTime": "01:46:14.9100000"
    }
  },
  {
    "TextLocation": {
      "Start": 78882,
      "End": 78886
    },
    "TimeRange": {
      "StartTime": "01:46:15.4799999",
      "EndTime": "01:46:15.8700000"
    }
  },
  {
    "TextLocation": {
      "Start": 78887,
      "End": 78888
    },
    "TimeRange": {
      "StartTime": "01:46:15.8700000",
      "EndTime": "01:46:16.3800000"
    }
  },
  {
    "TextLocation": {
      "Start": 78889,
      "End": 78891
    },
    "TimeRange": {
      "StartTime": "01:46:17.1000000",
      "EndTime": "01:46:18"
    }
  },
  {
    "TextLocation": {
      "Start": 78892,
      "End": 78894
    },
    "TimeRange": {
      "StartTime": "01:46:18.1500000",
      "EndTime": "01:46:18.9000000"
    }
  },
  {
    "TextLocation": {
      "Start": 78895,
      "End": 78898
    },
    "TimeRange": {
      "StartTime": "01:46:18.9000000",
      "EndTime": "01:46:19.1700000"
    }
  },
  {
    "TextLocation": {
      "Start": 78899,
      "End": 78904
    },
    "TimeRange": {
      "StartTime": "01:46:19.1700000",
      "EndTime": "01:46:19.8900000"
    }
  },
  {
    "TextLocation": {
      "Start": 78907,
      "End": 78910
    },
    "TimeRange": {
      "StartTime": "01:46:21",
      "EndTime": "01:46:21.0900000"
    }
  },
  {
    "TextLocation": {
      "Start": 78911,
      "End": 78916
    },
    "TimeRange": {
      "StartTime": "01:46:21.0900000",
      "EndTime": "01:46:21.3900000"
    }
  },
  {
    "TextLocation": {
      "Start": 78917,
      "End": 78921
    },
    "TimeRange": {
      "StartTime": "01:46:21.3900000",
      "EndTime": "01:46:21.4799999"
    }
  },
  {
    "TextLocation": {
      "Start": 78922,
      "End": 78928
    },
    "TimeRange": {
      "StartTime": "01:46:21.4799999",
      "EndTime": "01:46:21.6899999"
    }
  },
  {
    "TextLocation": {
      "Start": 78929,
      "End": 78934
    },
    "TimeRange": {
      "StartTime": "01:46:21.6899999",
      "EndTime": "01:46:21.9900000"
    }
  },
  {
    "TextLocation": {
      "Start": 78935,
      "End": 78937
    },
    "TimeRange": {
      "StartTime": "01:46:21.9900000",
      "EndTime": "01:46:22.1700000"
    }
  },
  {
    "TextLocation": {
      "Start": 78940,
      "End": 78943
    },
    "TimeRange": {
      "StartTime": "01:46:22.1700000",
      "EndTime": "01:46:22.5600000"
    }
  },
  {
    "TextLocation": {
      "Start": 78946,
      "End": 78949
    },
    "TimeRange": {
      "StartTime": "01:46:23.6600000",
      "EndTime": "01:46:23.8700000"
    }
  },
  {
    "TextLocation": {
      "Start": 78950,
      "End": 78953
    },
    "TimeRange": {
      "StartTime": "01:46:23.8700000",
      "EndTime": "01:46:24.0200000"
    }
  },
  {
    "TextLocation": {
      "Start": 78954,
      "End": 78958
    },
    "TimeRange": {
      "StartTime": "01:46:24.0200000",
      "EndTime": "01:46:24.3800000"
    }
  },
  {
    "TextLocation": {
      "Start": 78959,
      "End": 78961
    },
    "TimeRange": {
      "StartTime": "01:46:24.3800000",
      "EndTime": "01:46:24.4700000"
    }
  },
  {
    "TextLocation": {
      "Start": 78962,
      "End": 78964
    },
    "TimeRange": {
      "StartTime": "01:46:24.4700000",
      "EndTime": "01:46:24.5900000"
    }
  },
  {
    "TextLocation": {
      "Start": 78967,
      "End": 78973
    },
    "TimeRange": {
      "StartTime": "01:46:24.9500000",
      "EndTime": "01:46:25.1000000"
    }
  },
  {
    "TextLocation": {
      "Start": 78974,
      "End": 78980
    },
    "TimeRange": {
      "StartTime": "01:46:25.1000000",
      "EndTime": "01:46:25.6400000"
    }
  },
  {
    "TextLocation": {
      "Start": 78983,
      "End": 78986
    },
    "TimeRange": {
      "StartTime": "01:46:25.6700000",
      "EndTime": "01:46:26.2700000"
    }
  },
  {
    "TextLocation": {
      "Start": 78989,
      "End": 78992
    },
    "TimeRange": {
      "StartTime": "01:46:26.6500000",
      "EndTime": "01:46:26.7500000"
    }
  },
  {
    "TextLocation": {
      "Start": 78993,
      "End": 78997
    },
    "TimeRange": {
      "StartTime": "01:46:26.7500000",
      "EndTime": "01:46:26.9000000"
    }
  },
  {
    "TextLocation": {
      "Start": 78998,
      "End": 79000
    },
    "TimeRange": {
      "StartTime": "01:46:26.9000000",
      "EndTime": "01:46:26.9600000"
    }
  },
  {
    "TextLocation": {
      "Start": 79001,
      "End": 79003
    },
    "TimeRange": {
      "StartTime": "01:46:26.9600000",
      "EndTime": "01:46:27.0800000"
    }
  },
  {
    "TextLocation": {
      "Start": 79004,
      "End": 79008
    },
    "TimeRange": {
      "StartTime": "01:46:27.0800000",
      "EndTime": "01:46:27.2000000"
    }
  },
  {
    "TextLocation": {
      "Start": 79009,
      "End": 79011
    },
    "TimeRange": {
      "StartTime": "01:46:27.2000000",
      "EndTime": "01:46:27.4700000"
    }
  },
  {
    "TextLocation": {
      "Start": 79014,
      "End": 79016
    },
    "TimeRange": {
      "StartTime": "01:46:27.5000000",
      "EndTime": "01:46:27.6800000"
    }
  },
  {
    "TextLocation": {
      "Start": 79017,
      "End": 79021
    },
    "TimeRange": {
      "StartTime": "01:46:27.6800000",
      "EndTime": "01:46:27.8300000"
    }
  },
  {
    "TextLocation": {
      "Start": 79022,
      "End": 79024
    },
    "TimeRange": {
      "StartTime": "01:46:27.8300000",
      "EndTime": "01:46:27.9200000"
    }
  },
  {
    "TextLocation": {
      "Start": 79025,
      "End": 79027
    },
    "TimeRange": {
      "StartTime": "01:46:27.9200000",
      "EndTime": "01:46:27.9799999"
    }
  },
  {
    "TextLocation": {
      "Start": 79028,
      "End": 79029
    },
    "TimeRange": {
      "StartTime": "01:46:27.9799999",
      "EndTime": "01:46:28.0100000"
    }
  },
  {
    "TextLocation": {
      "Start": 79030,
      "End": 79038
    },
    "TimeRange": {
      "StartTime": "01:46:28.0100000",
      "EndTime": "01:46:28.6400000"
    }
  },
  {
    "TextLocation": {
      "Start": 79041,
      "End": 79049
    },
    "TimeRange": {
      "StartTime": "01:46:31.2600000",
      "EndTime": "01:46:31.5900000"
    }
  },
  {
    "TextLocation": {
      "Start": 79050,
      "End": 79052
    },
    "TimeRange": {
      "StartTime": "01:46:31.5900000",
      "EndTime": "01:46:31.7100000"
    }
  },
  {
    "TextLocation": {
      "Start": 79053,
      "End": 79056
    },
    "TimeRange": {
      "StartTime": "01:46:31.7100000",
      "EndTime": "01:46:32.0100000"
    }
  },
  {
    "TextLocation": {
      "Start": 79058,
      "End": 79061
    },
    "TimeRange": {
      "StartTime": "01:46:32.0100000",
      "EndTime": "01:46:32.3400000"
    }
  },
  {
    "TextLocation": {
      "Start": 79062,
      "End": 79066
    },
    "TimeRange": {
      "StartTime": "01:46:32.6100000",
      "EndTime": "01:46:32.8200000"
    }
  },
  {
    "TextLocation": {
      "Start": 79067,
      "End": 79070
    },
    "TimeRange": {
      "StartTime": "01:46:32.8200000",
      "EndTime": "01:46:33.1500000"
    }
  },
  {
    "TextLocation": {
      "Start": 79071,
      "End": 79075
    },
    "TimeRange": {
      "StartTime": "01:46:33.1500000",
      "EndTime": "01:46:33.3900000"
    }
  },
  {
    "TextLocation": {
      "Start": 79076,
      "End": 79078
    },
    "TimeRange": {
      "StartTime": "01:46:33.3900000",
      "EndTime": "01:46:33.4799999"
    }
  },
  {
    "TextLocation": {
      "Start": 79079,
      "End": 79083
    },
    "TimeRange": {
      "StartTime": "01:46:33.4799999",
      "EndTime": "01:46:33.6300000"
    }
  },
  {
    "TextLocation": {
      "Start": 79084,
      "End": 79088
    },
    "TimeRange": {
      "StartTime": "01:46:33.6300000",
      "EndTime": "01:46:33.7800000"
    }
  },
  {
    "TextLocation": {
      "Start": 79089,
      "End": 79091
    },
    "TimeRange": {
      "StartTime": "01:46:33.7800000",
      "EndTime": "01:46:33.9000000"
    }
  },
  {
    "TextLocation": {
      "Start": 79092,
      "End": 79095
    },
    "TimeRange": {
      "StartTime": "01:46:33.9000000",
      "EndTime": "01:46:33.9900000"
    }
  },
  {
    "TextLocation": {
      "Start": 79096,
      "End": 79102
    },
    "TimeRange": {
      "StartTime": "01:46:33.9900000",
      "EndTime": "01:46:34.6800000"
    }
  },
  {
    "TextLocation": {
      "Start": 79105,
      "End": 79107
    },
    "TimeRange": {
      "StartTime": "01:46:34.7700000",
      "EndTime": "01:46:35.2500000"
    }
  },
  {
    "TextLocation": {
      "Start": 79110,
      "End": 79113
    },
    "TimeRange": {
      "StartTime": "01:46:38.9000000",
      "EndTime": "01:46:39.0200000"
    }
  },
  {
    "TextLocation": {
      "Start": 79114,
      "End": 79120
    },
    "TimeRange": {
      "StartTime": "01:46:39.0200000",
      "EndTime": "01:46:39.3800000"
    }
  },
  {
    "TextLocation": {
      "Start": 79121,
      "End": 79127
    },
    "TimeRange": {
      "StartTime": "01:46:39.4200000",
      "EndTime": "01:46:39.5600000"
    }
  },
  {
    "TextLocation": {
      "Start": 79128,
      "End": 79132
    },
    "TimeRange": {
      "StartTime": "01:46:39.5600000",
      "EndTime": "01:46:39.7700000"
    }
  },
  {
    "TextLocation": {
      "Start": 79133,
      "End": 79137
    },
    "TimeRange": {
      "StartTime": "01:46:39.7700000",
      "EndTime": "01:46:40.3100000"
    }
  },
  {
    "TextLocation": {
      "Start": 79138,
      "End": 79145
    },
    "TimeRange": {
      "StartTime": "01:46:41.1500000",
      "EndTime": "01:46:41.6000000"
    }
  },
  {
    "TextLocation": {
      "Start": 79146,
      "End": 79151
    },
    "TimeRange": {
      "StartTime": "01:46:41.6000000",
      "EndTime": "01:46:41.9600000"
    }
  },
  {
    "TextLocation": {
      "Start": 79152,
      "End": 79156
    },
    "TimeRange": {
      "StartTime": "01:46:41.9600000",
      "EndTime": "01:46:42.1700000"
    }
  },
  {
    "TextLocation": {
      "Start": 79157,
      "End": 79162
    },
    "TimeRange": {
      "StartTime": "01:46:42.1700000",
      "EndTime": "01:46:42.3500000"
    }
  },
  {
    "TextLocation": {
      "Start": 79163,
      "End": 79167
    },
    "TimeRange": {
      "StartTime": "01:46:42.3500000",
      "EndTime": "01:46:43.0700000"
    }
  },
  {
    "TextLocation": {
      "Start": 79169,
      "End": 79173
    },
    "TimeRange": {
      "StartTime": "01:46:43.7000000",
      "EndTime": "01:46:43.9399999"
    }
  },
  {
    "TextLocation": {
      "Start": 79174,
      "End": 79179
    },
    "TimeRange": {
      "StartTime": "01:46:43.9399999",
      "EndTime": "01:46:44.2400000"
    }
  },
  {
    "TextLocation": {
      "Start": 79181,
      "End": 79183
    },
    "TimeRange": {
      "StartTime": "01:46:44.4600000",
      "EndTime": "01:46:44.5000000"
    }
  },
  {
    "TextLocation": {
      "Start": 79184,
      "End": 79187
    },
    "TimeRange": {
      "StartTime": "01:46:44.5400000",
      "EndTime": "01:46:44.6300000"
    }
  },
  {
    "TextLocation": {
      "Start": 79188,
      "End": 79191
    },
    "TimeRange": {
      "StartTime": "01:46:44.6300000",
      "EndTime": "01:46:44.7800000"
    }
  },
  {
    "TextLocation": {
      "Start": 79192,
      "End": 79195
    },
    "TimeRange": {
      "StartTime": "01:46:44.7800000",
      "EndTime": "01:46:44.8700000"
    }
  },
  {
    "TextLocation": {
      "Start": 79196,
      "End": 79198
    },
    "TimeRange": {
      "StartTime": "01:46:44.8700000",
      "EndTime": "01:46:44.9600000"
    }
  },
  {
    "TextLocation": {
      "Start": 79199,
      "End": 79202
    },
    "TimeRange": {
      "StartTime": "01:46:44.9600000",
      "EndTime": "01:46:45.0500000"
    }
  },
  {
    "TextLocation": {
      "Start": 79203,
      "End": 79212
    },
    "TimeRange": {
      "StartTime": "01:46:45.0500000",
      "EndTime": "01:46:45.3800000"
    }
  },
  {
    "TextLocation": {
      "Start": 79213,
      "End": 79218
    },
    "TimeRange": {
      "StartTime": "01:46:45.3800000",
      "EndTime": "01:46:45.6000000"
    }
  },
  {
    "TextLocation": {
      "Start": 79221,
      "End": 79224
    },
    "TimeRange": {
      "StartTime": "01:46:45.6200000",
      "EndTime": "01:46:46.0600000"
    }
  },
  {
    "TextLocation": {
      "Start": 79227,
      "End": 79230
    },
    "TimeRange": {
      "StartTime": "01:46:46.1600000",
      "EndTime": "01:46:46.3400000"
    }
  },
  {
    "TextLocation": {
      "Start": 79231,
      "End": 79237
    },
    "TimeRange": {
      "StartTime": "01:46:46.3400000",
      "EndTime": "01:46:46.6100000"
    }
  },
  {
    "TextLocation": {
      "Start": 79238,
      "End": 79243
    },
    "TimeRange": {
      "StartTime": "01:46:46.6100000",
      "EndTime": "01:46:46.8500000"
    }
  },
  {
    "TextLocation": {
      "Start": 79244,
      "End": 79246
    },
    "TimeRange": {
      "StartTime": "01:46:46.8500000",
      "EndTime": "01:46:46.9700000"
    }
  },
  {
    "TextLocation": {
      "Start": 79247,
      "End": 79250
    },
    "TimeRange": {
      "StartTime": "01:46:46.9700000",
      "EndTime": "01:46:47.1500000"
    }
  },
  {
    "TextLocation": {
      "Start": 79251,
      "End": 79254
    },
    "TimeRange": {
      "StartTime": "01:46:47.1500000",
      "EndTime": "01:46:47.2400000"
    }
  },
  {
    "TextLocation": {
      "Start": 79255,
      "End": 79263
    },
    "TimeRange": {
      "StartTime": "01:46:47.2400000",
      "EndTime": "01:46:47.5700000"
    }
  },
  {
    "TextLocation": {
      "Start": 79264,
      "End": 79268
    },
    "TimeRange": {
      "StartTime": "01:46:47.5700000",
      "EndTime": "01:46:47.6600000"
    }
  },
  {
    "TextLocation": {
      "Start": 79269,
      "End": 79273
    },
    "TimeRange": {
      "StartTime": "01:46:47.6600000",
      "EndTime": "01:46:47.7800000"
    }
  },
  {
    "TextLocation": {
      "Start": 79274,
      "End": 79281
    },
    "TimeRange": {
      "StartTime": "01:46:47.7800000",
      "EndTime": "01:46:47.9900000"
    }
  },
  {
    "TextLocation": {
      "Start": 79282,
      "End": 79285
    },
    "TimeRange": {
      "StartTime": "01:46:47.9900000",
      "EndTime": "01:46:48.1100000"
    }
  },
  {
    "TextLocation": {
      "Start": 79286,
      "End": 79289
    },
    "TimeRange": {
      "StartTime": "01:46:48.1100000",
      "EndTime": "01:46:48.1700000"
    }
  },
  {
    "TextLocation": {
      "Start": 79290,
      "End": 79296
    },
    "TimeRange": {
      "StartTime": "01:46:48.1700000",
      "EndTime": "01:46:48.5000000"
    }
  },
  {
    "TextLocation": {
      "Start": 79304,
      "End": 79310
    },
    "TimeRange": {
      "StartTime": "01:46:49.1500000",
      "EndTime": "01:46:49.6100000"
    }
  },
  {
    "TextLocation": {
      "Start": 79312,
      "End": 79318
    },
    "TimeRange": {
      "StartTime": "01:46:50.3900000",
      "EndTime": "01:46:50.5700000"
    }
  },
  {
    "TextLocation": {
      "Start": 79319,
      "End": 79322
    },
    "TimeRange": {
      "StartTime": "01:46:50.5700000",
      "EndTime": "01:46:50.6899999"
    }
  },
  {
    "TextLocation": {
      "Start": 79323,
      "End": 79326
    },
    "TimeRange": {
      "StartTime": "01:46:50.6899999",
      "EndTime": "01:46:50.7500000"
    }
  },
  {
    "TextLocation": {
      "Start": 79327,
      "End": 79333
    },
    "TimeRange": {
      "StartTime": "01:46:50.7500000",
      "EndTime": "01:46:50.9900000"
    }
  },
  {
    "TextLocation": {
      "Start": 79334,
      "End": 79341
    },
    "TimeRange": {
      "StartTime": "01:46:50.9900000",
      "EndTime": "01:46:51.3100000"
    }
  },
  {
    "TextLocation": {
      "Start": 79342,
      "End": 79356
    },
    "TimeRange": {
      "StartTime": "01:46:51.3200000",
      "EndTime": "01:46:52.2800000"
    }
  },
  {
    "TextLocation": {
      "Start": 79359,
      "End": 79361
    },
    "TimeRange": {
      "StartTime": "01:46:55.0600000",
      "EndTime": "01:46:55.3300000"
    }
  },
  {
    "TextLocation": {
      "Start": 79362,
      "End": 79367
    },
    "TimeRange": {
      "StartTime": "01:46:55.6899999",
      "EndTime": "01:46:55.9900000"
    }
  },
  {
    "TextLocation": {
      "Start": 79368,
      "End": 79371
    },
    "TimeRange": {
      "StartTime": "01:46:55.9900000",
      "EndTime": "01:46:56.3000000"
    }
  },
  {
    "TextLocation": {
      "Start": 79374,
      "End": 79375
    },
    "TimeRange": {
      "StartTime": "01:46:56.3200000",
      "EndTime": "01:46:56.4399999"
    }
  },
  {
    "TextLocation": {
      "Start": 79376,
      "End": 79380
    },
    "TimeRange": {
      "StartTime": "01:46:56.4399999",
      "EndTime": "01:46:56.5300000"
    }
  },
  {
    "TextLocation": {
      "Start": 79381,
      "End": 79388
    },
    "TimeRange": {
      "StartTime": "01:46:56.5300000",
      "EndTime": "01:46:56.8000000"
    }
  },
  {
    "TextLocation": {
      "Start": 79389,
      "End": 79397
    },
    "TimeRange": {
      "StartTime": "01:46:56.8000000",
      "EndTime": "01:46:57.1300000"
    }
  },
  {
    "TextLocation": {
      "Start": 79398,
      "End": 79401
    },
    "TimeRange": {
      "StartTime": "01:46:57.1300000",
      "EndTime": "01:46:57.2800000"
    }
  },
  {
    "TextLocation": {
      "Start": 79402,
      "End": 79405
    },
    "TimeRange": {
      "StartTime": "01:46:57.2800000",
      "EndTime": "01:46:57.5500000"
    }
  },
  {
    "TextLocation": {
      "Start": 79406,
      "End": 79408
    },
    "TimeRange": {
      "StartTime": "01:46:57.8200000",
      "EndTime": "01:46:58.0300000"
    }
  },
  {
    "TextLocation": {
      "Start": 79409,
      "End": 79416
    },
    "TimeRange": {
      "StartTime": "01:46:58.0300000",
      "EndTime": "01:46:58.2500000"
    }
  },
  {
    "TextLocation": {
      "Start": 79424,
      "End": 79429
    },
    "TimeRange": {
      "StartTime": "01:47:05.3000000",
      "EndTime": "01:47:05.6899999"
    }
  },
  {
    "TextLocation": {
      "Start": 79431,
      "End": 79433
    },
    "TimeRange": {
      "StartTime": "01:47:05.6899999",
      "EndTime": "01:47:05.7800000"
    }
  },
  {
    "TextLocation": {
      "Start": 79434,
      "End": 79437
    },
    "TimeRange": {
      "StartTime": "01:47:05.7800000",
      "EndTime": "01:47:05.9300000"
    }
  },
  {
    "TextLocation": {
      "Start": 79438,
      "End": 79444
    },
    "TimeRange": {
      "StartTime": "01:47:05.9300000",
      "EndTime": "01:47:06.5000000"
    }
  },
  {
    "TextLocation": {
      "Start": 79445,
      "End": 79449
    },
    "TimeRange": {
      "StartTime": "01:47:06.5000000",
      "EndTime": "01:47:06.8900000"
    }
  },
  {
    "TextLocation": {
      "Start": 79450,
      "End": 79453
    },
    "TimeRange": {
      "StartTime": "01:47:06.8900000",
      "EndTime": "01:47:07.4300000"
    }
  },
  {
    "TextLocation": {
      "Start": 79454,
      "End": 79463
    },
    "TimeRange": {
      "StartTime": "01:47:07.6400000",
      "EndTime": "01:47:08.1500000"
    }
  },
  {
    "TextLocation": {
      "Start": 79464,
      "End": 79467
    },
    "TimeRange": {
      "StartTime": "01:47:08.1500000",
      "EndTime": "01:47:08.2400000"
    }
  },
  {
    "TextLocation": {
      "Start": 79468,
      "End": 79473
    },
    "TimeRange": {
      "StartTime": "01:47:08.2400000",
      "EndTime": "01:47:08.9000000"
    }
  },
  {
    "TextLocation": {
      "Start": 79481,
      "End": 79485
    },
    "TimeRange": {
      "StartTime": "01:47:09.3200000",
      "EndTime": "01:47:09.6800000"
    }
  },
  {
    "TextLocation": {
      "Start": 79486,
      "End": 79487
    },
    "TimeRange": {
      "StartTime": "01:47:09.6800000",
      "EndTime": "01:47:09.7700000"
    }
  },
  {
    "TextLocation": {
      "Start": 79488,
      "End": 79497
    },
    "TimeRange": {
      "StartTime": "01:47:09.7700000",
      "EndTime": "01:47:10.2200000"
    }
  },
  {
    "TextLocation": {
      "Start": 79498,
      "End": 79501
    },
    "TimeRange": {
      "StartTime": "01:47:10.2200000",
      "EndTime": "01:47:10.3100000"
    }
  },
  {
    "TextLocation": {
      "Start": 79502,
      "End": 79507
    },
    "TimeRange": {
      "StartTime": "01:47:10.3100000",
      "EndTime": "01:47:10.5200000"
    }
  },
  {
    "TextLocation": {
      "Start": 79515,
      "End": 79519
    },
    "TimeRange": {
      "StartTime": "01:47:10.5500000",
      "EndTime": "01:47:10.6700000"
    }
  },
  {
    "TextLocation": {
      "Start": 79522,
      "End": 79524
    },
    "TimeRange": {
      "StartTime": "01:47:10.7000000",
      "EndTime": "01:47:10.7600000"
    }
  },
  {
    "TextLocation": {
      "Start": 79525,
      "End": 79528
    },
    "TimeRange": {
      "StartTime": "01:47:10.7600000",
      "EndTime": "01:47:10.8500000"
    }
  },
  {
    "TextLocation": {
      "Start": 79529,
      "End": 79535
    },
    "TimeRange": {
      "StartTime": "01:47:10.8500000",
      "EndTime": "01:47:11.2400000"
    }
  },
  {
    "TextLocation": {
      "Start": 79536,
      "End": 79540
    },
    "TimeRange": {
      "StartTime": "01:47:11.2400000",
      "EndTime": "01:47:11.6600000"
    }
  },
  {
    "TextLocation": {
      "Start": 79541,
      "End": 79545
    },
    "TimeRange": {
      "StartTime": "01:47:11.6600000",
      "EndTime": "01:47:12.2299999"
    }
  },
  {
    "TextLocation": {
      "Start": 79553,
      "End": 79555
    },
    "TimeRange": {
      "StartTime": "01:47:12.2600000",
      "EndTime": "01:47:12.4100000"
    }
  },
  {
    "TextLocation": {
      "Start": 79557,
      "End": 79560
    },
    "TimeRange": {
      "StartTime": "01:47:12.4100000",
      "EndTime": "01:47:12.6500000"
    }
  },
  {
    "TextLocation": {
      "Start": 79563,
      "End": 79565
    },
    "TimeRange": {
      "StartTime": "01:47:12.6500000",
      "EndTime": "01:47:12.7700000"
    }
  },
  {
    "TextLocation": {
      "Start": 79566,
      "End": 79569
    },
    "TimeRange": {
      "StartTime": "01:47:12.7700000",
      "EndTime": "01:47:12.8900000"
    }
  },
  {
    "TextLocation": {
      "Start": 79570,
      "End": 79576
    },
    "TimeRange": {
      "StartTime": "01:47:12.8900000",
      "EndTime": "01:47:13.1600000"
    }
  },
  {
    "TextLocation": {
      "Start": 79577,
      "End": 79579
    },
    "TimeRange": {
      "StartTime": "01:47:13.1600000",
      "EndTime": "01:47:13.8500000"
    }
  },
  {
    "TextLocation": {
      "Start": 79587,
      "End": 79591
    },
    "TimeRange": {
      "StartTime": "01:47:14.0600000",
      "EndTime": "01:47:14.4799999"
    }
  },
  {
    "TextLocation": {
      "Start": 79594,
      "End": 79596
    },
    "TimeRange": {
      "StartTime": "01:47:14.4799999",
      "EndTime": "01:47:14.8100000"
    }
  },
  {
    "TextLocation": {
      "Start": 79597,
      "End": 79602
    },
    "TimeRange": {
      "StartTime": "01:47:14.8100000",
      "EndTime": "01:47:15.1400000"
    }
  },
  {
    "TextLocation": {
      "Start": 79603,
      "End": 79605
    },
    "TimeRange": {
      "StartTime": "01:47:15.1400000",
      "EndTime": "01:47:15.2600000"
    }
  },
  {
    "TextLocation": {
      "Start": 79606,
      "End": 79609
    },
    "TimeRange": {
      "StartTime": "01:47:15.2600000",
      "EndTime": "01:47:15.3800000"
    }
  },
  {
    "TextLocation": {
      "Start": 79610,
      "End": 79615
    },
    "TimeRange": {
      "StartTime": "01:47:15.3800000",
      "EndTime": "01:47:15.6200000"
    }
  },
  {
    "TextLocation": {
      "Start": 79616,
      "End": 79619
    },
    "TimeRange": {
      "StartTime": "01:47:15.6200000",
      "EndTime": "01:47:16.0700000"
    }
  },
  {
    "TextLocation": {
      "Start": 79621,
      "End": 79630
    },
    "TimeRange": {
      "StartTime": "01:47:16.0700000",
      "EndTime": "01:47:16.7299999"
    }
  },
  {
    "TextLocation": {
      "Start": 79632,
      "End": 79635
    },
    "TimeRange": {
      "StartTime": "01:47:16.7299999",
      "EndTime": "01:47:17.2400000"
    }
  },
  {
    "TextLocation": {
      "Start": 79638,
      "End": 79642
    },
    "TimeRange": {
      "StartTime": "01:47:17.4799999",
      "EndTime": "01:47:17.9799999"
    }
  },
  {
    "TextLocation": {
      "Start": 79645,
      "End": 79648
    },
    "TimeRange": {
      "StartTime": "01:47:28.6700000",
      "EndTime": "01:47:29.0600000"
    }
  },
  {
    "TextLocation": {
      "Start": 79649,
      "End": 79652
    },
    "TimeRange": {
      "StartTime": "01:47:29.0600000",
      "EndTime": "01:47:29.4799999"
    }
  },
  {
    "TextLocation": {
      "Start": 79653,
      "End": 79655
    },
    "TimeRange": {
      "StartTime": "01:47:29.4799999",
      "EndTime": "01:47:29.7500000"
    }
  },
  {
    "TextLocation": {
      "Start": 79656,
      "End": 79660
    },
    "TimeRange": {
      "StartTime": "01:47:29.7500000",
      "EndTime": "01:47:30.2600000"
    }
  },
  {
    "TextLocation": {
      "Start": 79661,
      "End": 79666
    },
    "TimeRange": {
      "StartTime": "01:47:30.6800000",
      "EndTime": "01:47:31.3400000"
    }
  },
  {
    "TextLocation": {
      "Start": 79667,
      "End": 79671
    },
    "TimeRange": {
      "StartTime": "01:47:31.3400000",
      "EndTime": "01:47:31.5500000"
    }
  },
  {
    "TextLocation": {
      "Start": 79672,
      "End": 79675
    },
    "TimeRange": {
      "StartTime": "01:47:31.5500000",
      "EndTime": "01:47:31.8500000"
    }
  },
  {
    "TextLocation": {
      "Start": 79676,
      "End": 79684
    },
    "TimeRange": {
      "StartTime": "01:47:31.8500000",
      "EndTime": "01:47:32.5700000"
    }
  },
  {
    "TextLocation": {
      "Start": 79692,
      "End": 79697
    },
    "TimeRange": {
      "StartTime": "01:47:32.6000000",
      "EndTime": "01:47:32.8100000"
    }
  },
  {
    "TextLocation": {
      "Start": 79698,
      "End": 79703
    },
    "TimeRange": {
      "StartTime": "01:47:32.8100000",
      "EndTime": "01:47:32.9900000"
    }
  },
  {
    "TextLocation": {
      "Start": 79704,
      "End": 79707
    },
    "TimeRange": {
      "StartTime": "01:47:32.9900000",
      "EndTime": "01:47:33.4100000"
    }
  },
  {
    "TextLocation": {
      "Start": 79715,
      "End": 79717
    },
    "TimeRange": {
      "StartTime": "01:47:33.5900000",
      "EndTime": "01:47:33.9200000"
    }
  },
  {
    "TextLocation": {
      "Start": 79718,
      "End": 79721
    },
    "TimeRange": {
      "StartTime": "01:47:33.9200000",
      "EndTime": "01:47:34.0400000"
    }
  },
  {
    "TextLocation": {
      "Start": 79722,
      "End": 79725
    },
    "TimeRange": {
      "StartTime": "01:47:34.0400000",
      "EndTime": "01:47:34.2200000"
    }
  },
  {
    "TextLocation": {
      "Start": 79726,
      "End": 79728
    },
    "TimeRange": {
      "StartTime": "01:47:34.2200000",
      "EndTime": "01:47:34.3400000"
    }
  },
  {
    "TextLocation": {
      "Start": 79729,
      "End": 79732
    },
    "TimeRange": {
      "StartTime": "01:47:34.3400000",
      "EndTime": "01:47:34.4900000"
    }
  },
  {
    "TextLocation": {
      "Start": 79733,
      "End": 79738
    },
    "TimeRange": {
      "StartTime": "01:47:34.4900000",
      "EndTime": "01:47:34.7000000"
    }
  },
  {
    "TextLocation": {
      "Start": 79739,
      "End": 79747
    },
    "TimeRange": {
      "StartTime": "01:47:34.7000000",
      "EndTime": "01:47:35.1500000"
    }
  },
  {
    "TextLocation": {
      "Start": 79748,
      "End": 79754
    },
    "TimeRange": {
      "StartTime": "01:47:35.1500000",
      "EndTime": "01:47:36.1400000"
    }
  },
  {
    "TextLocation": {
      "Start": 79755,
      "End": 79758
    },
    "TimeRange": {
      "StartTime": "01:47:36.1700000",
      "EndTime": "01:47:36.4700000"
    }
  },
  {
    "TextLocation": {
      "Start": 79759,
      "End": 79764
    },
    "TimeRange": {
      "StartTime": "01:47:36.4700000",
      "EndTime": "01:47:36.8600000"
    }
  },
  {
    "TextLocation": {
      "Start": 79765,
      "End": 79768
    },
    "TimeRange": {
      "StartTime": "01:47:36.8600000",
      "EndTime": "01:47:37.0700000"
    }
  },
  {
    "TextLocation": {
      "Start": 79769,
      "End": 79773
    },
    "TimeRange": {
      "StartTime": "01:47:37.0700000",
      "EndTime": "01:47:37.5200000"
    }
  },
  {
    "TextLocation": {
      "Start": 79781,
      "End": 79784
    },
    "TimeRange": {
      "StartTime": "01:47:37.7299999",
      "EndTime": "01:47:38.3400000"
    }
  },
  {
    "TextLocation": {
      "Start": 79792,
      "End": 79796
    },
    "TimeRange": {
      "StartTime": "01:47:38.3800000",
      "EndTime": "01:47:38.7100000"
    }
  },
  {
    "TextLocation": {
      "Start": 79804,
      "End": 79808
    },
    "TimeRange": {
      "StartTime": "01:47:39.1700000",
      "EndTime": "01:47:39.6800000"
    }
  },
  {
    "TextLocation": {
      "Start": 79816,
      "End": 79821
    },
    "TimeRange": {
      "StartTime": "01:47:40.5200000",
      "EndTime": "01:47:40.8200000"
    }
  },
  {
    "TextLocation": {
      "Start": 79822,
      "End": 79823
    },
    "TimeRange": {
      "StartTime": "01:47:40.8200000",
      "EndTime": "01:47:40.9100000"
    }
  },
  {
    "TextLocation": {
      "Start": 79824,
      "End": 79830
    },
    "TimeRange": {
      "StartTime": "01:47:40.9100000",
      "EndTime": "01:47:41.1200000"
    }
  },
  {
    "TextLocation": {
      "Start": 79831,
      "End": 79833
    },
    "TimeRange": {
      "StartTime": "01:47:41.1200000",
      "EndTime": "01:47:41.2100000"
    }
  },
  {
    "TextLocation": {
      "Start": 79834,
      "End": 79839
    },
    "TimeRange": {
      "StartTime": "01:47:41.2100000",
      "EndTime": "01:47:41.5400000"
    }
  },
  {
    "TextLocation": {
      "Start": 79841,
      "End": 79845
    },
    "TimeRange": {
      "StartTime": "01:47:41.5500000",
      "EndTime": "01:47:41.7800000"
    }
  },
  {
    "TextLocation": {
      "Start": 79846,
      "End": 79848
    },
    "TimeRange": {
      "StartTime": "01:47:41.7800000",
      "EndTime": "01:47:41.8700000"
    }
  },
  {
    "TextLocation": {
      "Start": 79849,
      "End": 79852
    },
    "TimeRange": {
      "StartTime": "01:47:41.8700000",
      "EndTime": "01:47:42.2600000"
    }
  },
  {
    "TextLocation": {
      "Start": 79860,
      "End": 79862
    },
    "TimeRange": {
      "StartTime": "01:47:42.2900000",
      "EndTime": "01:47:42.5300000"
    }
  },
  {
    "TextLocation": {
      "Start": 79864,
      "End": 79866
    },
    "TimeRange": {
      "StartTime": "01:47:42.5300000",
      "EndTime": "01:47:43.0400000"
    }
  },
  {
    "TextLocation": {
      "Start": 79869,
      "End": 79871
    },
    "TimeRange": {
      "StartTime": "01:47:43.4600000",
      "EndTime": "01:47:43.6100000"
    }
  },
  {
    "TextLocation": {
      "Start": 79872,
      "End": 79876
    },
    "TimeRange": {
      "StartTime": "01:47:43.6100000",
      "EndTime": "01:47:43.7299999"
    }
  },
  {
    "TextLocation": {
      "Start": 79877,
      "End": 79885
    },
    "TimeRange": {
      "StartTime": "01:47:43.7299999",
      "EndTime": "01:47:44.1200000"
    }
  },
  {
    "TextLocation": {
      "Start": 79886,
      "End": 79888
    },
    "TimeRange": {
      "StartTime": "01:47:44.1200000",
      "EndTime": "01:47:44.3000000"
    }
  },
  {
    "TextLocation": {
      "Start": 79889,
      "End": 79893
    },
    "TimeRange": {
      "StartTime": "01:47:44.3000000",
      "EndTime": "01:47:45.2600000"
    }
  },
  {
    "TextLocation": {
      "Start": 79894,
      "End": 79902
    },
    "TimeRange": {
      "StartTime": "01:47:45.2600000",
      "EndTime": "01:47:46.2299999"
    }
  },
  {
    "TextLocation": {
      "Start": 79903,
      "End": 79907
    },
    "TimeRange": {
      "StartTime": "01:47:46.2299999",
      "EndTime": "01:47:47.1899999"
    }
  },
  {
    "TextLocation": {
      "Start": 79909,
      "End": 79912
    },
    "TimeRange": {
      "StartTime": "01:47:47.2100000",
      "EndTime": "01:47:47.3600000"
    }
  },
  {
    "TextLocation": {
      "Start": 79913,
      "End": 79916
    },
    "TimeRange": {
      "StartTime": "01:47:47.3600000",
      "EndTime": "01:47:47.5100000"
    }
  },
  {
    "TextLocation": {
      "Start": 79917,
      "End": 79920
    },
    "TimeRange": {
      "StartTime": "01:47:47.5100000",
      "EndTime": "01:47:47.7500000"
    }
  },
  {
    "TextLocation": {
      "Start": 79921,
      "End": 79924
    },
    "TimeRange": {
      "StartTime": "01:47:47.7500000",
      "EndTime": "01:47:47.9300000"
    }
  },
  {
    "TextLocation": {
      "Start": 79925,
      "End": 79929
    },
    "TimeRange": {
      "StartTime": "01:47:47.9300000",
      "EndTime": "01:47:48.3500000"
    }
  },
  {
    "TextLocation": {
      "Start": 79930,
      "End": 79937
    },
    "TimeRange": {
      "StartTime": "01:47:48.3500000",
      "EndTime": "01:47:49.3000000"
    }
  },
  {
    "TextLocation": {
      "Start": 79938,
      "End": 79942
    },
    "TimeRange": {
      "StartTime": "01:47:49.3000000",
      "EndTime": "01:47:50.2400000"
    }
  },
  {
    "TextLocation": {
      "Start": 79945,
      "End": 79949
    },
    "TimeRange": {
      "StartTime": "01:47:50.2700000",
      "EndTime": "01:47:50.6600000"
    }
  },
  {
    "TextLocation": {
      "Start": 79957,
      "End": 79961
    },
    "TimeRange": {
      "StartTime": "01:48:00.2900000",
      "EndTime": "01:48:00.6200000"
    }
  },
  {
    "TextLocation": {
      "Start": 79962,
      "End": 79965
    },
    "TimeRange": {
      "StartTime": "01:48:00.6200000",
      "EndTime": "01:48:01.0100000"
    }
  },
  {
    "TextLocation": {
      "Start": 79966,
      "End": 79972
    },
    "TimeRange": {
      "StartTime": "01:48:01.0100000",
      "EndTime": "01:48:01.5200000"
    }
  },
  {
    "TextLocation": {
      "Start": 79973,
      "End": 79977
    },
    "TimeRange": {
      "StartTime": "01:48:01.5200000",
      "EndTime": "01:48:01.9100000"
    }
  },
  {
    "TextLocation": {
      "Start": 79978,
      "End": 79981
    },
    "TimeRange": {
      "StartTime": "01:48:01.9100000",
      "EndTime": "01:48:02.4200000"
    }
  },
  {
    "TextLocation": {
      "Start": 79982,
      "End": 79987
    },
    "TimeRange": {
      "StartTime": "01:48:02.4200000",
      "EndTime": "01:48:03.1400000"
    }
  },
  {
    "TextLocation": {
      "Start": 79990,
      "End": 79993
    },
    "TimeRange": {
      "StartTime": "01:48:03.8300000",
      "EndTime": "01:48:04.2200000"
    }
  },
  {
    "TextLocation": {
      "Start": 79994,
      "End": 79998
    },
    "TimeRange": {
      "StartTime": "01:48:04.2200000",
      "EndTime": "01:48:04.5200000"
    }
  },
  {
    "TextLocation": {
      "Start": 79999,
      "End": 80004
    },
    "TimeRange": {
      "StartTime": "01:48:04.5200000",
      "EndTime": "01:48:05.3300000"
    }
  },
  {
    "TextLocation": {
      "Start": 80007,
      "End": 80012
    },
    "TimeRange": {
      "StartTime": "01:48:07.6500000",
      "EndTime": "01:48:08.5200000"
    }
  },
  {
    "TextLocation": {
      "Start": 80013,
      "End": 80016
    },
    "TimeRange": {
      "StartTime": "01:48:09.2400000",
      "EndTime": "01:48:09.8100000"
    }
  },
  {
    "TextLocation": {
      "Start": 80017,
      "End": 80022
    },
    "TimeRange": {
      "StartTime": "01:48:09.8100000",
      "EndTime": "01:48:10.2000000"
    }
  },
  {
    "TextLocation": {
      "Start": 80023,
      "End": 80028
    },
    "TimeRange": {
      "StartTime": "01:48:10.2000000",
      "EndTime": "01:48:10.5000000"
    }
  },
  {
    "TextLocation": {
      "Start": 80029,
      "End": 80033
    },
    "TimeRange": {
      "StartTime": "01:48:10.5000000",
      "EndTime": "01:48:10.8300000"
    }
  },
  {
    "TextLocation": {
      "Start": 80034,
      "End": 80037
    },
    "TimeRange": {
      "StartTime": "01:48:10.8300000",
      "EndTime": "01:48:10.9500000"
    }
  },
  {
    "TextLocation": {
      "Start": 80038,
      "End": 80041
    },
    "TimeRange": {
      "StartTime": "01:48:10.9500000",
      "EndTime": "01:48:11.2200000"
    }
  },
  {
    "TextLocation": {
      "Start": 80042,
      "End": 80044
    },
    "TimeRange": {
      "StartTime": "01:48:11.2200000",
      "EndTime": "01:48:11.3700000"
    }
  },
  {
    "TextLocation": {
      "Start": 80045,
      "End": 80048
    },
    "TimeRange": {
      "StartTime": "01:48:11.3700000",
      "EndTime": "01:48:11.7800000"
    }
  },
  {
    "TextLocation": {
      "Start": 80056,
      "End": 80059
    },
    "TimeRange": {
      "StartTime": "01:48:11.7900000",
      "EndTime": "01:48:12.3600000"
    }
  },
  {
    "TextLocation": {
      "Start": 80067,
      "End": 80071
    },
    "TimeRange": {
      "StartTime": "01:48:12.8500000",
      "EndTime": "01:48:13.2100000"
    }
  },
  {
    "TextLocation": {
      "Start": 80072,
      "End": 80075
    },
    "TimeRange": {
      "StartTime": "01:48:13.2100000",
      "EndTime": "01:48:13.3600000"
    }
  },
  {
    "TextLocation": {
      "Start": 80076,
      "End": 80078
    },
    "TimeRange": {
      "StartTime": "01:48:13.3600000",
      "EndTime": "01:48:13.5400000"
    }
  },
  {
    "TextLocation": {
      "Start": 80079,
      "End": 80083
    },
    "TimeRange": {
      "StartTime": "01:48:13.5400000",
      "EndTime": "01:48:13.8400000"
    }
  },
  {
    "TextLocation": {
      "Start": 80084,
      "End": 80087
    },
    "TimeRange": {
      "StartTime": "01:48:13.8400000",
      "EndTime": "01:48:14.5000000"
    }
  },
  {
    "TextLocation": {
      "Start": 80095,
      "End": 80099
    },
    "TimeRange": {
      "StartTime": "01:48:14.5300000",
      "EndTime": "01:48:14.7700000"
    }
  },
  {
    "TextLocation": {
      "Start": 80100,
      "End": 80105
    },
    "TimeRange": {
      "StartTime": "01:48:14.7700000",
      "EndTime": "01:48:15.1000000"
    }
  },
  {
    "TextLocation": {
      "Start": 80106,
      "End": 80109
    },
    "TimeRange": {
      "StartTime": "01:48:15.1000000",
      "EndTime": "01:48:15.4000000"
    }
  },
  {
    "TextLocation": {
      "Start": 80110,
      "End": 80112
    },
    "TimeRange": {
      "StartTime": "01:48:15.4000000",
      "EndTime": "01:48:15.5800000"
    }
  },
  {
    "TextLocation": {
      "Start": 80113,
      "End": 80117
    },
    "TimeRange": {
      "StartTime": "01:48:15.5800000",
      "EndTime": "01:48:16.5700000"
    }
  },
  {
    "TextLocation": {
      "Start": 80120,
      "End": 80126
    },
    "TimeRange": {
      "StartTime": "01:48:17.4399999",
      "EndTime": "01:48:17.8600000"
    }
  },
  {
    "TextLocation": {
      "Start": 80127,
      "End": 80130
    },
    "TimeRange": {
      "StartTime": "01:48:17.8600000",
      "EndTime": "01:48:17.9500000"
    }
  },
  {
    "TextLocation": {
      "Start": 80131,
      "End": 80135
    },
    "TimeRange": {
      "StartTime": "01:48:17.9500000",
      "EndTime": "01:48:18.7299999"
    }
  },
  {
    "TextLocation": {
      "Start": 80143,
      "End": 80146
    },
    "TimeRange": {
      "StartTime": "01:48:19.9600000",
      "EndTime": "01:48:20.8300000"
    }
  },
  {
    "TextLocation": {
      "Start": 80149,
      "End": 80154
    },
    "TimeRange": {
      "StartTime": "01:48:22.3000000",
      "EndTime": "01:48:22.4799999"
    }
  },
  {
    "TextLocation": {
      "Start": 80155,
      "End": 80159
    },
    "TimeRange": {
      "StartTime": "01:48:22.4799999",
      "EndTime": "01:48:22.6600000"
    }
  },
  {
    "TextLocation": {
      "Start": 80160,
      "End": 80162
    },
    "TimeRange": {
      "StartTime": "01:48:22.6600000",
      "EndTime": "01:48:22.7200000"
    }
  },
  {
    "TextLocation": {
      "Start": 80163,
      "End": 80167
    },
    "TimeRange": {
      "StartTime": "01:48:22.7200000",
      "EndTime": "01:48:22.8700000"
    }
  },
  {
    "TextLocation": {
      "Start": 80168,
      "End": 80173
    },
    "TimeRange": {
      "StartTime": "01:48:22.8700000",
      "EndTime": "01:48:23.1100000"
    }
  },
  {
    "TextLocation": {
      "Start": 80174,
      "End": 80176
    },
    "TimeRange": {
      "StartTime": "01:48:23.1100000",
      "EndTime": "01:48:23.4100000"
    }
  },
  {
    "TextLocation": {
      "Start": 80178,
      "End": 80181
    },
    "TimeRange": {
      "StartTime": "01:48:23.4100000",
      "EndTime": "01:48:23.6200000"
    }
  },
  {
    "TextLocation": {
      "Start": 80182,
      "End": 80186
    },
    "TimeRange": {
      "StartTime": "01:48:23.6200000",
      "EndTime": "01:48:23.9200000"
    }
  },
  {
    "TextLocation": {
      "Start": 80187,
      "End": 80190
    },
    "TimeRange": {
      "StartTime": "01:48:23.9200000",
      "EndTime": "01:48:24.2200000"
    }
  },
  {
    "TextLocation": {
      "Start": 80191,
      "End": 80194
    },
    "TimeRange": {
      "StartTime": "01:48:24.2200000",
      "EndTime": "01:48:24.5500000"
    }
  },
  {
    "TextLocation": {
      "Start": 80195,
      "End": 80200
    },
    "TimeRange": {
      "StartTime": "01:48:24.6400000",
      "EndTime": "01:48:25.1200000"
    }
  },
  {
    "TextLocation": {
      "Start": 80208,
      "End": 80212
    },
    "TimeRange": {
      "StartTime": "01:48:25.2400000",
      "EndTime": "01:48:25.5100000"
    }
  },
  {
    "TextLocation": {
      "Start": 80213,
      "End": 80216
    },
    "TimeRange": {
      "StartTime": "01:48:25.5100000",
      "EndTime": "01:48:25.6600000"
    }
  },
  {
    "TextLocation": {
      "Start": 80217,
      "End": 80218
    },
    "TimeRange": {
      "StartTime": "01:48:25.6600000",
      "EndTime": "01:48:25.8100000"
    }
  },
  {
    "TextLocation": {
      "Start": 80219,
      "End": 80224
    },
    "TimeRange": {
      "StartTime": "01:48:25.8100000",
      "EndTime": "01:48:26.0200000"
    }
  },
  {
    "TextLocation": {
      "Start": 80232,
      "End": 80236
    },
    "TimeRange": {
      "StartTime": "01:48:26.0500000",
      "EndTime": "01:48:26.2299999"
    }
  },
  {
    "TextLocation": {
      "Start": 80237,
      "End": 80240
    },
    "TimeRange": {
      "StartTime": "01:48:26.2299999",
      "EndTime": "01:48:26.4399999"
    }
  },
  {
    "TextLocation": {
      "Start": 80241,
      "End": 80244
    },
    "TimeRange": {
      "StartTime": "01:48:26.4399999",
      "EndTime": "01:48:26.5900000"
    }
  },
  {
    "TextLocation": {
      "Start": 80245,
      "End": 80250
    },
    "TimeRange": {
      "StartTime": "01:48:26.5900000",
      "EndTime": "01:48:26.8300000"
    }
  },
  {
    "TextLocation": {
      "Start": 80251,
      "End": 80254
    },
    "TimeRange": {
      "StartTime": "01:48:26.8300000",
      "EndTime": "01:48:26.9500000"
    }
  },
  {
    "TextLocation": {
      "Start": 80255,
      "End": 80262
    },
    "TimeRange": {
      "StartTime": "01:48:26.9500000",
      "EndTime": "01:48:27.7299999"
    }
  },
  {
    "TextLocation": {
      "Start": 80263,
      "End": 80267
    },
    "TimeRange": {
      "StartTime": "01:48:27.7299999",
      "EndTime": "01:48:27.8800000"
    }
  },
  {
    "TextLocation": {
      "Start": 80268,
      "End": 80271
    },
    "TimeRange": {
      "StartTime": "01:48:27.8800000",
      "EndTime": "01:48:28.0600000"
    }
  },
  {
    "TextLocation": {
      "Start": 80272,
      "End": 80276
    },
    "TimeRange": {
      "StartTime": "01:48:28.0600000",
      "EndTime": "01:48:28.1800000"
    }
  },
  {
    "TextLocation": {
      "Start": 80277,
      "End": 80283
    },
    "TimeRange": {
      "StartTime": "01:48:28.1800000",
      "EndTime": "01:48:28.5000000"
    }
  },
  {
    "TextLocation": {
      "Start": 80291,
      "End": 80298
    },
    "TimeRange": {
      "StartTime": "01:48:28.5100000",
      "EndTime": "01:48:29.3000000"
    }
  },
  {
    "TextLocation": {
      "Start": 80299,
      "End": 80303
    },
    "TimeRange": {
      "StartTime": "01:48:29.3000000",
      "EndTime": "01:48:30.1000000"
    }
  },
  {
    "TextLocation": {
      "Start": 80304,
      "End": 80306
    },
    "TimeRange": {
      "StartTime": "01:48:30.5500000",
      "EndTime": "01:48:31"
    }
  },
  {
    "TextLocation": {
      "Start": 80307,
      "End": 80309
    },
    "TimeRange": {
      "StartTime": "01:48:31.3400000",
      "EndTime": "01:48:32.1400000"
    }
  },
  {
    "TextLocation": {
      "Start": 80317,
      "End": 80319
    },
    "TimeRange": {
      "StartTime": "01:48:33.4399999",
      "EndTime": "01:48:33.9200000"
    }
  },
  {
    "TextLocation": {
      "Start": 80320,
      "End": 80322
    },
    "TimeRange": {
      "StartTime": "01:48:33.9200000",
      "EndTime": "01:48:34.4600000"
    }
  },
  {
    "TextLocation": {
      "Start": 80323,
      "End": 80325
    },
    "TimeRange": {
      "StartTime": "01:48:34.4600000",
      "EndTime": "01:48:34.6200000"
    }
  },
  {
    "TextLocation": {
      "Start": 80333,
      "End": 80335
    },
    "TimeRange": {
      "StartTime": "01:48:34.6700000",
      "EndTime": "01:48:35.0900000"
    }
  },
  {
    "TextLocation": {
      "Start": 80338,
      "End": 80341
    },
    "TimeRange": {
      "StartTime": "01:48:35.0900000",
      "EndTime": "01:48:35.2100000"
    }
  },
  {
    "TextLocation": {
      "Start": 80342,
      "End": 80344
    },
    "TimeRange": {
      "StartTime": "01:48:35.2100000",
      "EndTime": "01:48:35.3400000"
    }
  },
  {
    "TextLocation": {
      "Start": 80345,
      "End": 80350
    },
    "TimeRange": {
      "StartTime": "01:48:35.3600000",
      "EndTime": "01:48:35.5700000"
    }
  },
  {
    "TextLocation": {
      "Start": 80358,
      "End": 80364
    },
    "TimeRange": {
      "StartTime": "01:48:36.2000000",
      "EndTime": "01:48:36.3500000"
    }
  },
  {
    "TextLocation": {
      "Start": 80365,
      "End": 80369
    },
    "TimeRange": {
      "StartTime": "01:48:36.3500000",
      "EndTime": "01:48:36.5900000"
    }
  },
  {
    "TextLocation": {
      "Start": 80372,
      "End": 80376
    },
    "TimeRange": {
      "StartTime": "01:48:37.4000000",
      "EndTime": "01:48:37.8800000"
    }
  },
  {
    "TextLocation": {
      "Start": 80379,
      "End": 80382
    },
    "TimeRange": {
      "StartTime": "01:48:44.8800000",
      "EndTime": "01:48:45.3600000"
    }
  },
  {
    "TextLocation": {
      "Start": 80383,
      "End": 80386
    },
    "TimeRange": {
      "StartTime": "01:48:45.3600000",
      "EndTime": "01:48:46.1100000"
    }
  },
  {
    "TextLocation": {
      "Start": 80387,
      "End": 80391
    },
    "TimeRange": {
      "StartTime": "01:48:46.5600000",
      "EndTime": "01:48:47.4300000"
    }
  },
  {
    "TextLocation": {
      "Start": 80394,
      "End": 80399
    },
    "TimeRange": {
      "StartTime": "01:48:48.8700000",
      "EndTime": "01:48:49.2900000"
    }
  },
  {
    "TextLocation": {
      "Start": 80400,
      "End": 80402
    },
    "TimeRange": {
      "StartTime": "01:48:49.2900000",
      "EndTime": "01:48:49.4100000"
    }
  },
  {
    "TextLocation": {
      "Start": 80403,
      "End": 80409
    },
    "TimeRange": {
      "StartTime": "01:48:49.4100000",
      "EndTime": "01:48:50.0400000"
    }
  },
  {
    "TextLocation": {
      "Start": 80410,
      "End": 80416
    },
    "TimeRange": {
      "StartTime": "01:48:50.0400000",
      "EndTime": "01:48:50.6700000"
    }
  },
  {
    "TextLocation": {
      "Start": 80417,
      "End": 80425
    },
    "TimeRange": {
      "StartTime": "01:48:50.6700000",
      "EndTime": "01:48:51.2400000"
    }
  },
  {
    "TextLocation": {
      "Start": 80426,
      "End": 80430
    },
    "TimeRange": {
      "StartTime": "01:48:51.2400000",
      "EndTime": "01:48:51.5700000"
    }
  },
  {
    "TextLocation": {
      "Start": 80432,
      "End": 80434
    },
    "TimeRange": {
      "StartTime": "01:48:51.6000000",
      "EndTime": "01:48:52.1100000"
    }
  },
  {
    "TextLocation": {
      "Start": 80436,
      "End": 80438
    },
    "TimeRange": {
      "StartTime": "01:48:52.1100000",
      "EndTime": "01:48:52.6500000"
    }
  },
  {
    "TextLocation": {
      "Start": 80439,
      "End": 80445
    },
    "TimeRange": {
      "StartTime": "01:48:52.6500000",
      "EndTime": "01:48:52.9200000"
    }
  },
  {
    "TextLocation": {
      "Start": 80446,
      "End": 80450
    },
    "TimeRange": {
      "StartTime": "01:48:52.9200000",
      "EndTime": "01:48:53.1600000"
    }
  },
  {
    "TextLocation": {
      "Start": 80452,
      "End": 80454
    },
    "TimeRange": {
      "StartTime": "01:48:53.1600000",
      "EndTime": "01:48:53.3100000"
    }
  },
  {
    "TextLocation": {
      "Start": 80455,
      "End": 80458
    },
    "TimeRange": {
      "StartTime": "01:48:53.3100000",
      "EndTime": "01:48:53.4600000"
    }
  },
  {
    "TextLocation": {
      "Start": 80459,
      "End": 80465
    },
    "TimeRange": {
      "StartTime": "01:48:53.4600000",
      "EndTime": "01:48:54.0300000"
    }
  },
  {
    "TextLocation": {
      "Start": 80473,
      "End": 80477
    },
    "TimeRange": {
      "StartTime": "01:48:55.7700000",
      "EndTime": "01:48:55.8600000"
    }
  },
  {
    "TextLocation": {
      "Start": 80478,
      "End": 80481
    },
    "TimeRange": {
      "StartTime": "01:48:55.8600000",
      "EndTime": "01:48:56.0700000"
    }
  },
  {
    "TextLocation": {
      "Start": 80482,
      "End": 80486
    },
    "TimeRange": {
      "StartTime": "01:48:56.0700000",
      "EndTime": "01:48:56.5200000"
    }
  },
  {
    "TextLocation": {
      "Start": 80494,
      "End": 80502
    },
    "TimeRange": {
      "StartTime": "01:48:58.0500000",
      "EndTime": "01:48:58.6500000"
    }
  },
  {
    "TextLocation": {
      "Start": 80503,
      "End": 80505
    },
    "TimeRange": {
      "StartTime": "01:48:58.6500000",
      "EndTime": "01:48:58.9500000"
    }
  },
  {
    "TextLocation": {
      "Start": 80506,
      "End": 80514
    },
    "TimeRange": {
      "StartTime": "01:48:58.9500000",
      "EndTime": "01:48:59.6700000"
    }
  },
  {
    "TextLocation": {
      "Start": 80515,
      "End": 80522
    },
    "TimeRange": {
      "StartTime": "01:48:59.6700000",
      "EndTime": "01:49:00.4900000"
    }
  },
  {
    "TextLocation": {
      "Start": 80525,
      "End": 80528
    },
    "TimeRange": {
      "StartTime": "01:49:00.5100000",
      "EndTime": "01:49:00.7500000"
    }
  },
  {
    "TextLocation": {
      "Start": 80529,
      "End": 80532
    },
    "TimeRange": {
      "StartTime": "01:49:00.7500000",
      "EndTime": "01:49:00.9300000"
    }
  },
  {
    "TextLocation": {
      "Start": 80533,
      "End": 80537
    },
    "TimeRange": {
      "StartTime": "01:49:00.9300000",
      "EndTime": "01:49:01.1700000"
    }
  },
  {
    "TextLocation": {
      "Start": 80538,
      "End": 80543
    },
    "TimeRange": {
      "StartTime": "01:49:01.1700000",
      "EndTime": "01:49:01.6200000"
    }
  },
  {
    "TextLocation": {
      "Start": 80551,
      "End": 80555
    },
    "TimeRange": {
      "StartTime": "01:49:04.4100000",
      "EndTime": "01:49:04.4700000"
    }
  },
  {
    "TextLocation": {
      "Start": 80556,
      "End": 80559
    },
    "TimeRange": {
      "StartTime": "01:49:04.5000000",
      "EndTime": "01:49:04.6500000"
    }
  },
  {
    "TextLocation": {
      "Start": 80560,
      "End": 80563
    },
    "TimeRange": {
      "StartTime": "01:49:04.6500000",
      "EndTime": "01:49:04.7400000"
    }
  },
  {
    "TextLocation": {
      "Start": 80564,
      "End": 80568
    },
    "TimeRange": {
      "StartTime": "01:49:04.7400000",
      "EndTime": "01:49:05.0700000"
    }
  },
  {
    "TextLocation": {
      "Start": 80569,
      "End": 80571
    },
    "TimeRange": {
      "StartTime": "01:49:05.0700000",
      "EndTime": "01:49:05.2200000"
    }
  },
  {
    "TextLocation": {
      "Start": 80572,
      "End": 80577
    },
    "TimeRange": {
      "StartTime": "01:49:05.2200000",
      "EndTime": "01:49:05.4900000"
    }
  },
  {
    "TextLocation": {
      "Start": 80578,
      "End": 80582
    },
    "TimeRange": {
      "StartTime": "01:49:05.4900000",
      "EndTime": "01:49:06.0600000"
    }
  },
  {
    "TextLocation": {
      "Start": 80585,
      "End": 80589
    },
    "TimeRange": {
      "StartTime": "01:49:07.6200000",
      "EndTime": "01:49:07.7400000"
    }
  },
  {
    "TextLocation": {
      "Start": 80590,
      "End": 80595
    },
    "TimeRange": {
      "StartTime": "01:49:07.7700000",
      "EndTime": "01:49:07.9200000"
    }
  },
  {
    "TextLocation": {
      "Start": 80596,
      "End": 80599
    },
    "TimeRange": {
      "StartTime": "01:49:07.9200000",
      "EndTime": "01:49:08.1600000"
    }
  },
  {
    "TextLocation": {
      "Start": 80600,
      "End": 80604
    },
    "TimeRange": {
      "StartTime": "01:49:08.1600000",
      "EndTime": "01:49:08.9700000"
    }
  },
  {
    "TextLocation": {
      "Start": 80605,
      "End": 80610
    },
    "TimeRange": {
      "StartTime": "01:49:09.4200000",
      "EndTime": "01:49:09.8700000"
    }
  },
  {
    "TextLocation": {
      "Start": 80611,
      "End": 80613
    },
    "TimeRange": {
      "StartTime": "01:49:09.8700000",
      "EndTime": "01:49:10.5000000"
    }
  },
  {
    "TextLocation": {
      "Start": 80621,
      "End": 80622
    },
    "TimeRange": {
      "StartTime": "01:49:10.8100000",
      "EndTime": "01:49:10.8700000"
    }
  },
  {
    "TextLocation": {
      "Start": 80623,
      "End": 80628
    },
    "TimeRange": {
      "StartTime": "01:49:10.8900000",
      "EndTime": "01:49:11.2100000"
    }
  },
  {
    "TextLocation": {
      "Start": 80629,
      "End": 80632
    },
    "TimeRange": {
      "StartTime": "01:49:11.5500000",
      "EndTime": "01:49:11.7900000"
    }
  },
  {
    "TextLocation": {
      "Start": 80633,
      "End": 80636
    },
    "TimeRange": {
      "StartTime": "01:49:11.7900000",
      "EndTime": "01:49:11.9700000"
    }
  },
  {
    "TextLocation": {
      "Start": 80637,
      "End": 80641
    },
    "TimeRange": {
      "StartTime": "01:49:11.9700000",
      "EndTime": "01:49:12.0900000"
    }
  },
  {
    "TextLocation": {
      "Start": 80642,
      "End": 80651
    },
    "TimeRange": {
      "StartTime": "01:49:12.0900000",
      "EndTime": "01:49:12.5400000"
    }
  },
  {
    "TextLocation": {
      "Start": 80653,
      "End": 80657
    },
    "TimeRange": {
      "StartTime": "01:49:12.5400000",
      "EndTime": "01:49:13.0200000"
    }
  },
  {
    "TextLocation": {
      "Start": 80658,
      "End": 80661
    },
    "TimeRange": {
      "StartTime": "01:49:13.0200000",
      "EndTime": "01:49:13.1400000"
    }
  },
  {
    "TextLocation": {
      "Start": 80662,
      "End": 80668
    },
    "TimeRange": {
      "StartTime": "01:49:13.1400000",
      "EndTime": "01:49:13.5300000"
    }
  },
  {
    "TextLocation": {
      "Start": 80669,
      "End": 80675
    },
    "TimeRange": {
      "StartTime": "01:49:13.5300000",
      "EndTime": "01:49:13.9799999"
    }
  },
  {
    "TextLocation": {
      "Start": 80676,
      "End": 80684
    },
    "TimeRange": {
      "StartTime": "01:49:13.9799999",
      "EndTime": "01:49:14.4600000"
    }
  },
  {
    "TextLocation": {
      "Start": 80685,
      "End": 80689
    },
    "TimeRange": {
      "StartTime": "01:49:14.4600000",
      "EndTime": "01:49:14.6300000"
    }
  },
  {
    "TextLocation": {
      "Start": 80691,
      "End": 80694
    },
    "TimeRange": {
      "StartTime": "01:49:14.6400000",
      "EndTime": "01:49:14.8200000"
    }
  },
  {
    "TextLocation": {
      "Start": 80695,
      "End": 80698
    },
    "TimeRange": {
      "StartTime": "01:49:14.8200000",
      "EndTime": "01:49:14.9100000"
    }
  },
  {
    "TextLocation": {
      "Start": 80699,
      "End": 80703
    },
    "TimeRange": {
      "StartTime": "01:49:14.9100000",
      "EndTime": "01:49:15.0300000"
    }
  },
  {
    "TextLocation": {
      "Start": 80704,
      "End": 80707
    },
    "TimeRange": {
      "StartTime": "01:49:15.0300000",
      "EndTime": "01:49:15.1800000"
    }
  },
  {
    "TextLocation": {
      "Start": 80708,
      "End": 80710
    },
    "TimeRange": {
      "StartTime": "01:49:15.1800000",
      "EndTime": "01:49:15.3300000"
    }
  },
  {
    "TextLocation": {
      "Start": 80711,
      "End": 80715
    },
    "TimeRange": {
      "StartTime": "01:49:15.3300000",
      "EndTime": "01:49:15.8700000"
    }
  },
  {
    "TextLocation": {
      "Start": 80716,
      "End": 80722
    },
    "TimeRange": {
      "StartTime": "01:49:15.8700000",
      "EndTime": "01:49:16.4700000"
    }
  },
  {
    "TextLocation": {
      "Start": 80730,
      "End": 80737
    },
    "TimeRange": {
      "StartTime": "01:49:16.4700000",
      "EndTime": "01:49:17.1800000"
    }
  },
  {
    "TextLocation": {
      "Start": 80740,
      "End": 80744
    },
    "TimeRange": {
      "StartTime": "01:49:17.1899999",
      "EndTime": "01:49:17.3400000"
    }
  },
  {
    "TextLocation": {
      "Start": 80745,
      "End": 80748
    },
    "TimeRange": {
      "StartTime": "01:49:17.3400000",
      "EndTime": "01:49:17.6700000"
    }
  },
  {
    "TextLocation": {
      "Start": 80756,
      "End": 80758
    },
    "TimeRange": {
      "StartTime": "01:49:17.6700000",
      "EndTime": "01:49:17.9100000"
    }
  },
  {
    "TextLocation": {
      "Start": 80759,
      "End": 80763
    },
    "TimeRange": {
      "StartTime": "01:49:17.9100000",
      "EndTime": "01:49:18.0900000"
    }
  },
  {
    "TextLocation": {
      "Start": 80764,
      "End": 80768
    },
    "TimeRange": {
      "StartTime": "01:49:18.0900000",
      "EndTime": "01:49:18.6899999"
    }
  },
  {
    "TextLocation": {
      "Start": 80776,
      "End": 80780
    },
    "TimeRange": {
      "StartTime": "01:49:18.7200000",
      "EndTime": "01:49:18.9900000"
    }
  },
  {
    "TextLocation": {
      "Start": 80781,
      "End": 80784
    },
    "TimeRange": {
      "StartTime": "01:49:18.9900000",
      "EndTime": "01:49:19.1700000"
    }
  },
  {
    "TextLocation": {
      "Start": 80785,
      "End": 80792
    },
    "TimeRange": {
      "StartTime": "01:49:20.1300000",
      "EndTime": "01:49:20.5900000"
    }
  },
  {
    "TextLocation": {
      "Start": 80795,
      "End": 80798
    },
    "TimeRange": {
      "StartTime": "01:49:20.6400000",
      "EndTime": "01:49:21.1200000"
    }
  },
  {
    "TextLocation": {
      "Start": 80800,
      "End": 80803
    },
    "TimeRange": {
      "StartTime": "01:49:21.6000000",
      "EndTime": "01:49:21.9300000"
    }
  },
  {
    "TextLocation": {
      "Start": 80804,
      "End": 80807
    },
    "TimeRange": {
      "StartTime": "01:49:21.9399999",
      "EndTime": "01:49:22.0900000"
    }
  },
  {
    "TextLocation": {
      "Start": 80808,
      "End": 80814
    },
    "TimeRange": {
      "StartTime": "01:49:22.0900000",
      "EndTime": "01:49:22.4399999"
    }
  },
  {
    "TextLocation": {
      "Start": 80815,
      "End": 80819
    },
    "TimeRange": {
      "StartTime": "01:49:22.4399999",
      "EndTime": "01:49:22.6500000"
    }
  },
  {
    "TextLocation": {
      "Start": 80820,
      "End": 80823
    },
    "TimeRange": {
      "StartTime": "01:49:22.6500000",
      "EndTime": "01:49:22.8000000"
    }
  },
  {
    "TextLocation": {
      "Start": 80824,
      "End": 80830
    },
    "TimeRange": {
      "StartTime": "01:49:22.8000000",
      "EndTime": "01:49:23.0400000"
    }
  },
  {
    "TextLocation": {
      "Start": 80831,
      "End": 80837
    },
    "TimeRange": {
      "StartTime": "01:49:23.0400000",
      "EndTime": "01:49:23.2800000"
    }
  },
  {
    "TextLocation": {
      "Start": 80838,
      "End": 80842
    },
    "TimeRange": {
      "StartTime": "01:49:23.2800000",
      "EndTime": "01:49:23.4600000"
    }
  },
  {
    "TextLocation": {
      "Start": 80843,
      "End": 80847
    },
    "TimeRange": {
      "StartTime": "01:49:23.4600000",
      "EndTime": "01:49:23.9100000"
    }
  },
  {
    "TextLocation": {
      "Start": 80855,
      "End": 80857
    },
    "TimeRange": {
      "StartTime": "01:49:24.3300000",
      "EndTime": "01:49:24.6000000"
    }
  },
  {
    "TextLocation": {
      "Start": 80858,
      "End": 80862
    },
    "TimeRange": {
      "StartTime": "01:49:24.6000000",
      "EndTime": "01:49:24.7800000"
    }
  },
  {
    "TextLocation": {
      "Start": 80863,
      "End": 80867
    },
    "TimeRange": {
      "StartTime": "01:49:24.7800000",
      "EndTime": "01:49:24.9300000"
    }
  },
  {
    "TextLocation": {
      "Start": 80868,
      "End": 80873
    },
    "TimeRange": {
      "StartTime": "01:49:24.9300000",
      "EndTime": "01:49:25.1400000"
    }
  },
  {
    "TextLocation": {
      "Start": 80874,
      "End": 80881
    },
    "TimeRange": {
      "StartTime": "01:49:25.1400000",
      "EndTime": "01:49:25.7400000"
    }
  },
  {
    "TextLocation": {
      "Start": 80882,
      "End": 80885
    },
    "TimeRange": {
      "StartTime": "01:49:26.1600000",
      "EndTime": "01:49:26.3100000"
    }
  },
  {
    "TextLocation": {
      "Start": 80886,
      "End": 80890
    },
    "TimeRange": {
      "StartTime": "01:49:26.3100000",
      "EndTime": "01:49:26.6100000"
    }
  },
  {
    "TextLocation": {
      "Start": 80891,
      "End": 80895
    },
    "TimeRange": {
      "StartTime": "01:49:26.6100000",
      "EndTime": "01:49:26.9100000"
    }
  },
  {
    "TextLocation": {
      "Start": 80898,
      "End": 80900
    },
    "TimeRange": {
      "StartTime": "01:49:27.3300000",
      "EndTime": "01:49:27.5400000"
    }
  },
  {
    "TextLocation": {
      "Start": 80901,
      "End": 80904
    },
    "TimeRange": {
      "StartTime": "01:49:27.5400000",
      "EndTime": "01:49:27.6899999"
    }
  },
  {
    "TextLocation": {
      "Start": 80905,
      "End": 80911
    },
    "TimeRange": {
      "StartTime": "01:49:27.6899999",
      "EndTime": "01:49:28.5000000"
    }
  },
  {
    "TextLocation": {
      "Start": 80912,
      "End": 80915
    },
    "TimeRange": {
      "StartTime": "01:49:28.8600000",
      "EndTime": "01:49:29.4600000"
    }
  },
  {
    "TextLocation": {
      "Start": 80916,
      "End": 80919
    },
    "TimeRange": {
      "StartTime": "01:49:29.4600000",
      "EndTime": "01:49:29.8500000"
    }
  },
  {
    "TextLocation": {
      "Start": 80920,
      "End": 80925
    },
    "TimeRange": {
      "StartTime": "01:49:29.8500000",
      "EndTime": "01:49:30.3000000"
    }
  },
  {
    "TextLocation": {
      "Start": 80926,
      "End": 80932
    },
    "TimeRange": {
      "StartTime": "01:49:30.3000000",
      "EndTime": "01:49:30.7800000"
    }
  },
  {
    "TextLocation": {
      "Start": 80933,
      "End": 80939
    },
    "TimeRange": {
      "StartTime": "01:49:30.7800000",
      "EndTime": "01:49:31.5000000"
    }
  },
  {
    "TextLocation": {
      "Start": 80940,
      "End": 80942
    },
    "TimeRange": {
      "StartTime": "01:49:31.9200000",
      "EndTime": "01:49:32.0700000"
    }
  },
  {
    "TextLocation": {
      "Start": 80943,
      "End": 80948
    },
    "TimeRange": {
      "StartTime": "01:49:32.0700000",
      "EndTime": "01:49:32.2200000"
    }
  },
  {
    "TextLocation": {
      "Start": 80949,
      "End": 80951
    },
    "TimeRange": {
      "StartTime": "01:49:32.2200000",
      "EndTime": "01:49:32.3400000"
    }
  },
  {
    "TextLocation": {
      "Start": 80952,
      "End": 80956
    },
    "TimeRange": {
      "StartTime": "01:49:32.3400000",
      "EndTime": "01:49:32.5500000"
    }
  },
  {
    "TextLocation": {
      "Start": 80957,
      "End": 80959
    },
    "TimeRange": {
      "StartTime": "01:49:32.5500000",
      "EndTime": "01:49:32.6700000"
    }
  },
  {
    "TextLocation": {
      "Start": 80960,
      "End": 80962
    },
    "TimeRange": {
      "StartTime": "01:49:32.6700000",
      "EndTime": "01:49:32.8200000"
    }
  },
  {
    "TextLocation": {
      "Start": 80963,
      "End": 80969
    },
    "TimeRange": {
      "StartTime": "01:49:32.8200000",
      "EndTime": "01:49:33.1200000"
    }
  },
  {
    "TextLocation": {
      "Start": 80970,
      "End": 80976
    },
    "TimeRange": {
      "StartTime": "01:49:33.1200000",
      "EndTime": "01:49:33.3300000"
    }
  },
  {
    "TextLocation": {
      "Start": 80977,
      "End": 80979
    },
    "TimeRange": {
      "StartTime": "01:49:33.3300000",
      "EndTime": "01:49:33.4200000"
    }
  },
  {
    "TextLocation": {
      "Start": 80980,
      "End": 80983
    },
    "TimeRange": {
      "StartTime": "01:49:33.4200000",
      "EndTime": "01:49:33.5100000"
    }
  },
  {
    "TextLocation": {
      "Start": 80984,
      "End": 80990
    },
    "TimeRange": {
      "StartTime": "01:49:33.5100000",
      "EndTime": "01:49:33.8400000"
    }
  },
  {
    "TextLocation": {
      "Start": 80991,
      "End": 80993
    },
    "TimeRange": {
      "StartTime": "01:49:33.8400000",
      "EndTime": "01:49:33.9600000"
    }
  },
  {
    "TextLocation": {
      "Start": 80994,
      "End": 80996
    },
    "TimeRange": {
      "StartTime": "01:49:33.9600000",
      "EndTime": "01:49:34.9500000"
    }
  },
  {
    "TextLocation": {
      "Start": 81004,
      "End": 81006
    },
    "TimeRange": {
      "StartTime": "01:49:34.9799999",
      "EndTime": "01:49:35.4600000"
    }
  },
  {
    "TextLocation": {
      "Start": 81014,
      "End": 81018
    },
    "TimeRange": {
      "StartTime": "01:49:35.8100000",
      "EndTime": "01:49:36.2500000"
    }
  },
  {
    "TextLocation": {
      "Start": 81021,
      "End": 81024
    },
    "TimeRange": {
      "StartTime": "01:49:37.7800000",
      "EndTime": "01:49:38.0500000"
    }
  },
  {
    "TextLocation": {
      "Start": 81025,
      "End": 81028
    },
    "TimeRange": {
      "StartTime": "01:49:38.0500000",
      "EndTime": "01:49:38.4000000"
    }
  },
  {
    "TextLocation": {
      "Start": 81029,
      "End": 81035
    },
    "TimeRange": {
      "StartTime": "01:49:38.4100000",
      "EndTime": "01:49:38.8300000"
    }
  },
  {
    "TextLocation": {
      "Start": 81036,
      "End": 81042
    },
    "TimeRange": {
      "StartTime": "01:49:38.8300000",
      "EndTime": "01:49:39.1300000"
    }
  },
  {
    "TextLocation": {
      "Start": 81043,
      "End": 81050
    },
    "TimeRange": {
      "StartTime": "01:49:39.1300000",
      "EndTime": "01:49:39.7600000"
    }
  },
  {
    "TextLocation": {
      "Start": 81051,
      "End": 81053
    },
    "TimeRange": {
      "StartTime": "01:49:39.7600000",
      "EndTime": "01:49:39.9700000"
    }
  },
  {
    "TextLocation": {
      "Start": 81054,
      "End": 81061
    },
    "TimeRange": {
      "StartTime": "01:49:39.9700000",
      "EndTime": "01:49:40.6000000"
    }
  },
  {
    "TextLocation": {
      "Start": 81063,
      "End": 81064
    },
    "TimeRange": {
      "StartTime": "01:49:40.6000000",
      "EndTime": "01:49:40.7200000"
    }
  },
  {
    "TextLocation": {
      "Start": 81065,
      "End": 81070
    },
    "TimeRange": {
      "StartTime": "01:49:40.7200000",
      "EndTime": "01:49:41.0200000"
    }
  },
  {
    "TextLocation": {
      "Start": 81078,
      "End": 81081
    },
    "TimeRange": {
      "StartTime": "01:49:41.0500000",
      "EndTime": "01:49:41.4799999"
    }
  },
  {
    "TextLocation": {
      "Start": 81089,
      "End": 81093
    },
    "TimeRange": {
      "StartTime": "01:49:41.7100000",
      "EndTime": "01:49:42.0700000"
    }
  },
  {
    "TextLocation": {
      "Start": 81096,
      "End": 81100
    },
    "TimeRange": {
      "StartTime": "01:49:43.8500000",
      "EndTime": "01:49:44.1800000"
    }
  },
  {
    "TextLocation": {
      "Start": 81101,
      "End": 81104
    },
    "TimeRange": {
      "StartTime": "01:49:44.1800000",
      "EndTime": "01:49:44.3600000"
    }
  },
  {
    "TextLocation": {
      "Start": 81105,
      "End": 81109
    },
    "TimeRange": {
      "StartTime": "01:49:44.3600000",
      "EndTime": "01:49:45.0500000"
    }
  },
  {
    "TextLocation": {
      "Start": 81110,
      "End": 81115
    },
    "TimeRange": {
      "StartTime": "01:49:45.3200000",
      "EndTime": "01:49:45.9200000"
    }
  },
  {
    "TextLocation": {
      "Start": 81116,
      "End": 81118
    },
    "TimeRange": {
      "StartTime": "01:49:45.9200000",
      "EndTime": "01:49:46.3700000"
    }
  },
  {
    "TextLocation": {
      "Start": 81119,
      "End": 81121
    },
    "TimeRange": {
      "StartTime": "01:49:46.3700000",
      "EndTime": "01:49:46.6100000"
    }
  },
  {
    "TextLocation": {
      "Start": 81122,
      "End": 81129
    },
    "TimeRange": {
      "StartTime": "01:49:46.6100000",
      "EndTime": "01:49:47.1500000"
    }
  },
  {
    "TextLocation": {
      "Start": 81130,
      "End": 81134
    },
    "TimeRange": {
      "StartTime": "01:49:47.1500000",
      "EndTime": "01:49:47.3600000"
    }
  },
  {
    "TextLocation": {
      "Start": 81135,
      "End": 81140
    },
    "TimeRange": {
      "StartTime": "01:49:47.3600000",
      "EndTime": "01:49:47.5100000"
    }
  },
  {
    "TextLocation": {
      "Start": 81141,
      "End": 81145
    },
    "TimeRange": {
      "StartTime": "01:49:47.5100000",
      "EndTime": "01:49:47.6600000"
    }
  },
  {
    "TextLocation": {
      "Start": 81146,
      "End": 81159
    },
    "TimeRange": {
      "StartTime": "01:49:47.6600000",
      "EndTime": "01:49:48.5300000"
    }
  },
  {
    "TextLocation": {
      "Start": 81160,
      "End": 81165
    },
    "TimeRange": {
      "StartTime": "01:49:48.5300000",
      "EndTime": "01:49:48.8000000"
    }
  },
  {
    "TextLocation": {
      "Start": 81166,
      "End": 81169
    },
    "TimeRange": {
      "StartTime": "01:49:48.8000000",
      "EndTime": "01:49:49.1000000"
    }
  },
  {
    "TextLocation": {
      "Start": 81170,
      "End": 81175
    },
    "TimeRange": {
      "StartTime": "01:49:49.1000000",
      "EndTime": "01:49:49.5500000"
    }
  },
  {
    "TextLocation": {
      "Start": 81176,
      "End": 81179
    },
    "TimeRange": {
      "StartTime": "01:49:49.5500000",
      "EndTime": "01:49:49.7600000"
    }
  },
  {
    "TextLocation": {
      "Start": 81180,
      "End": 81185
    },
    "TimeRange": {
      "StartTime": "01:49:49.7600000",
      "EndTime": "01:49:50.0900000"
    }
  },
  {
    "TextLocation": {
      "Start": 81186,
      "End": 81188
    },
    "TimeRange": {
      "StartTime": "01:49:50.0900000",
      "EndTime": "01:49:50.2400000"
    }
  },
  {
    "TextLocation": {
      "Start": 81189,
      "End": 81195
    },
    "TimeRange": {
      "StartTime": "01:49:50.2400000",
      "EndTime": "01:49:50.7500000"
    }
  },
  {
    "TextLocation": {
      "Start": 81196,
      "End": 81200
    },
    "TimeRange": {
      "StartTime": "01:49:50.7500000",
      "EndTime": "01:49:51.0800000"
    }
  },
  {
    "TextLocation": {
      "Start": 81201,
      "End": 81207
    },
    "TimeRange": {
      "StartTime": "01:49:51.0800000",
      "EndTime": "01:49:51.3500000"
    }
  },
  {
    "TextLocation": {
      "Start": 81208,
      "End": 81212
    },
    "TimeRange": {
      "StartTime": "01:49:51.3500000",
      "EndTime": "01:49:51.8000000"
    }
  },
  {
    "TextLocation": {
      "Start": 81215,
      "End": 81217
    },
    "TimeRange": {
      "StartTime": "01:49:53.5400000",
      "EndTime": "01:49:54.0200000"
    }
  },
  {
    "TextLocation": {
      "Start": 81220,
      "End": 81224
    },
    "TimeRange": {
      "StartTime": "01:49:54.1700000",
      "EndTime": "01:49:54.7400000"
    }
  },
  {
    "TextLocation": {
      "Start": 81227,
      "End": 81229
    },
    "TimeRange": {
      "StartTime": "01:49:54.8900000",
      "EndTime": "01:49:55.0700000"
    }
  },
  {
    "TextLocation": {
      "Start": 81230,
      "End": 81233
    },
    "TimeRange": {
      "StartTime": "01:49:55.0700000",
      "EndTime": "01:49:55.2200000"
    }
  },
  {
    "TextLocation": {
      "Start": 81234,
      "End": 81238
    },
    "TimeRange": {
      "StartTime": "01:49:55.2200000",
      "EndTime": "01:49:55.3400000"
    }
  },
  {
    "TextLocation": {
      "Start": 81239,
      "End": 81242
    },
    "TimeRange": {
      "StartTime": "01:49:55.3400000",
      "EndTime": "01:49:55.4900000"
    }
  },
  {
    "TextLocation": {
      "Start": 81243,
      "End": 81251
    },
    "TimeRange": {
      "StartTime": "01:49:55.4900000",
      "EndTime": "01:49:55.9100000"
    }
  },
  {
    "TextLocation": {
      "Start": 81252,
      "End": 81254
    },
    "TimeRange": {
      "StartTime": "01:49:55.9100000",
      "EndTime": "01:49:56.0600000"
    }
  },
  {
    "TextLocation": {
      "Start": 81255,
      "End": 81258
    },
    "TimeRange": {
      "StartTime": "01:49:56.0600000",
      "EndTime": "01:49:56.2700000"
    }
  },
  {
    "TextLocation": {
      "Start": 81259,
      "End": 81261
    },
    "TimeRange": {
      "StartTime": "01:49:56.2700000",
      "EndTime": "01:49:56.3600000"
    }
  },
  {
    "TextLocation": {
      "Start": 81262,
      "End": 81267
    },
    "TimeRange": {
      "StartTime": "01:49:56.3600000",
      "EndTime": "01:49:56.6000000"
    }
  },
  {
    "TextLocation": {
      "Start": 81268,
      "End": 81281
    },
    "TimeRange": {
      "StartTime": "01:49:56.6000000",
      "EndTime": "01:49:57.6500000"
    }
  },
  {
    "TextLocation": {
      "Start": 81284,
      "End": 81288
    },
    "TimeRange": {
      "StartTime": "01:50:03.6100000",
      "EndTime": "01:50:03.9700000"
    }
  },
  {
    "TextLocation": {
      "Start": 81289,
      "End": 81292
    },
    "TimeRange": {
      "StartTime": "01:50:03.9700000",
      "EndTime": "01:50:04.3300000"
    }
  },
  {
    "TextLocation": {
      "Start": 81293,
      "End": 81301
    },
    "TimeRange": {
      "StartTime": "01:50:04.3300000",
      "EndTime": "01:50:05.1700000"
    }
  },
  {
    "TextLocation": {
      "Start": 81302,
      "End": 81307
    },
    "TimeRange": {
      "StartTime": "01:50:05.1700000",
      "EndTime": "01:50:05.9799999"
    }
  },
  {
    "TextLocation": {
      "Start": 81308,
      "End": 81312
    },
    "TimeRange": {
      "StartTime": "01:50:06.2500000",
      "EndTime": "01:50:06.8500000"
    }
  },
  {
    "TextLocation": {
      "Start": 81313,
      "End": 81315
    },
    "TimeRange": {
      "StartTime": "01:50:06.8500000",
      "EndTime": "01:50:07.4500000"
    }
  },
  {
    "TextLocation": {
      "Start": 81318,
      "End": 81320
    },
    "TimeRange": {
      "StartTime": "01:50:09.3600000",
      "EndTime": "01:50:09.6300000"
    }
  },
  {
    "TextLocation": {
      "Start": 81321,
      "End": 81329
    },
    "TimeRange": {
      "StartTime": "01:50:09.6300000",
      "EndTime": "01:50:10.3800000"
    }
  },
  {
    "TextLocation": {
      "Start": 81330,
      "End": 81332
    },
    "TimeRange": {
      "StartTime": "01:50:10.3800000",
      "EndTime": "01:50:10.5900000"
    }
  },
  {
    "TextLocation": {
      "Start": 81333,
      "End": 81335
    },
    "TimeRange": {
      "StartTime": "01:50:10.5900000",
      "EndTime": "01:50:11.7900000"
    }
  },
  {
    "TextLocation": {
      "Start": 81338,
      "End": 81347
    },
    "TimeRange": {
      "StartTime": "01:50:13.1700000",
      "EndTime": "01:50:13.6800000"
    }
  },
  {
    "TextLocation": {
      "Start": 81348,
      "End": 81352
    },
    "TimeRange": {
      "StartTime": "01:50:13.6800000",
      "EndTime": "01:50:13.9799999"
    }
  },
  {
    "TextLocation": {
      "Start": 81353,
      "End": 81355
    },
    "TimeRange": {
      "StartTime": "01:50:13.9799999",
      "EndTime": "01:50:14.1000000"
    }
  },
  {
    "TextLocation": {
      "Start": 81356,
      "End": 81365
    },
    "TimeRange": {
      "StartTime": "01:50:14.1000000",
      "EndTime": "01:50:14.9100000"
    }
  },
  {
    "TextLocation": {
      "Start": 81367,
      "End": 81369
    },
    "TimeRange": {
      "StartTime": "01:50:15.0300000",
      "EndTime": "01:50:15.1200000"
    }
  },
  {
    "TextLocation": {
      "Start": 81370,
      "End": 81376
    },
    "TimeRange": {
      "StartTime": "01:50:15.1200000",
      "EndTime": "01:50:15.3900000"
    }
  },
  {
    "TextLocation": {
      "Start": 81377,
      "End": 81381
    },
    "TimeRange": {
      "StartTime": "01:50:15.3900000",
      "EndTime": "01:50:15.6000000"
    }
  },
  {
    "TextLocation": {
      "Start": 81383,
      "End": 81385
    },
    "TimeRange": {
      "StartTime": "01:50:15.6000000",
      "EndTime": "01:50:15.7800000"
    }
  },
  {
    "TextLocation": {
      "Start": 81386,
      "End": 81390
    },
    "TimeRange": {
      "StartTime": "01:50:15.7800000",
      "EndTime": "01:50:16.1400000"
    }
  },
  {
    "TextLocation": {
      "Start": 81391,
      "End": 81396
    },
    "TimeRange": {
      "StartTime": "01:50:16.1400000",
      "EndTime": "01:50:16.4100000"
    }
  },
  {
    "TextLocation": {
      "Start": 81397,
      "End": 81400
    },
    "TimeRange": {
      "StartTime": "01:50:16.4100000",
      "EndTime": "01:50:16.5300000"
    }
  },
  {
    "TextLocation": {
      "Start": 81401,
      "End": 81405
    },
    "TimeRange": {
      "StartTime": "01:50:16.5300000",
      "EndTime": "01:50:16.8300000"
    }
  },
  {
    "TextLocation": {
      "Start": 81406,
      "End": 81410
    },
    "TimeRange": {
      "StartTime": "01:50:16.8300000",
      "EndTime": "01:50:17.4900000"
    }
  },
  {
    "TextLocation": {
      "Start": 81411,
      "End": 81414
    },
    "TimeRange": {
      "StartTime": "01:50:17.4900000",
      "EndTime": "01:50:17.8200000"
    }
  },
  {
    "TextLocation": {
      "Start": 81415,
      "End": 81418
    },
    "TimeRange": {
      "StartTime": "01:50:17.8200000",
      "EndTime": "01:50:17.9399999"
    }
  },
  {
    "TextLocation": {
      "Start": 81419,
      "End": 81423
    },
    "TimeRange": {
      "StartTime": "01:50:17.9399999",
      "EndTime": "01:50:18.4500000"
    }
  },
  {
    "TextLocation": {
      "Start": 81425,
      "End": 81428
    },
    "TimeRange": {
      "StartTime": "01:50:18.4500000",
      "EndTime": "01:50:18.6300000"
    }
  },
  {
    "TextLocation": {
      "Start": 81429,
      "End": 81434
    },
    "TimeRange": {
      "StartTime": "01:50:18.6300000",
      "EndTime": "01:50:18.8400000"
    }
  },
  {
    "TextLocation": {
      "Start": 81435,
      "End": 81438
    },
    "TimeRange": {
      "StartTime": "01:50:18.8400000",
      "EndTime": "01:50:19.1100000"
    }
  },
  {
    "TextLocation": {
      "Start": 81439,
      "End": 81445
    },
    "TimeRange": {
      "StartTime": "01:50:19.1100000",
      "EndTime": "01:50:19.5300000"
    }
  },
  {
    "TextLocation": {
      "Start": 81446,
      "End": 81454
    },
    "TimeRange": {
      "StartTime": "01:50:19.5300000",
      "EndTime": "01:50:20.1000000"
    }
  },
  {
    "TextLocation": {
      "Start": 81457,
      "End": 81460
    },
    "TimeRange": {
      "StartTime": "01:50:20.1000000",
      "EndTime": "01:50:20.6100000"
    }
  },
  {
    "TextLocation": {
      "Start": 81463,
      "End": 81468
    },
    "TimeRange": {
      "StartTime": "01:50:23.2299999",
      "EndTime": "01:50:23.8000000"
    }
  },
  {
    "TextLocation": {
      "Start": 81469,
      "End": 81473
    },
    "TimeRange": {
      "StartTime": "01:50:23.8000000",
      "EndTime": "01:50:24.1000000"
    }
  },
  {
    "TextLocation": {
      "Start": 81474,
      "End": 81479
    },
    "TimeRange": {
      "StartTime": "01:50:24.1000000",
      "EndTime": "01:50:24.8800000"
    }
  },
  {
    "TextLocation": {
      "Start": 81482,
      "End": 81486
    },
    "TimeRange": {
      "StartTime": "01:50:26.4000000",
      "EndTime": "01:50:26.8500000"
    }
  },
  {
    "TextLocation": {
      "Start": 81487,
      "End": 81490
    },
    "TimeRange": {
      "StartTime": "01:50:26.8500000",
      "EndTime": "01:50:27.0900000"
    }
  },
  {
    "TextLocation": {
      "Start": 81491,
      "End": 81495
    },
    "TimeRange": {
      "StartTime": "01:50:27.0900000",
      "EndTime": "01:50:27.8700000"
    }
  },
  {
    "TextLocation": {
      "Start": 81496,
      "End": 81501
    },
    "TimeRange": {
      "StartTime": "01:50:27.9000000",
      "EndTime": "01:50:28.3500000"
    }
  },
  {
    "TextLocation": {
      "Start": 81502,
      "End": 81505
    },
    "TimeRange": {
      "StartTime": "01:50:28.3500000",
      "EndTime": "01:50:28.4700000"
    }
  },
  {
    "TextLocation": {
      "Start": 81506,
      "End": 81510
    },
    "TimeRange": {
      "StartTime": "01:50:28.4700000",
      "EndTime": "01:50:28.7400000"
    }
  },
  {
    "TextLocation": {
      "Start": 81511,
      "End": 81515
    },
    "TimeRange": {
      "StartTime": "01:50:28.7400000",
      "EndTime": "01:50:29.3700000"
    }
  },
  {
    "TextLocation": {
      "Start": 81517,
      "End": 81520
    },
    "TimeRange": {
      "StartTime": "01:50:29.6100000",
      "EndTime": "01:50:29.9100000"
    }
  },
  {
    "TextLocation": {
      "Start": 81521,
      "End": 81531
    },
    "TimeRange": {
      "StartTime": "01:50:29.9100000",
      "EndTime": "01:50:30.3900000"
    }
  },
  {
    "TextLocation": {
      "Start": 81532,
      "End": 81540
    },
    "TimeRange": {
      "StartTime": "01:50:30.3900000",
      "EndTime": "01:50:30.8400000"
    }
  },
  {
    "TextLocation": {
      "Start": 81541,
      "End": 81543
    },
    "TimeRange": {
      "StartTime": "01:50:30.8400000",
      "EndTime": "01:50:30.9600000"
    }
  },
  {
    "TextLocation": {
      "Start": 81544,
      "End": 81545
    },
    "TimeRange": {
      "StartTime": "01:50:30.9600000",
      "EndTime": "01:50:31.0500000"
    }
  },
  {
    "TextLocation": {
      "Start": 81546,
      "End": 81558
    },
    "TimeRange": {
      "StartTime": "01:50:31.0500000",
      "EndTime": "01:50:31.8000000"
    }
  },
  {
    "TextLocation": {
      "Start": 81559,
      "End": 81563
    },
    "TimeRange": {
      "StartTime": "01:50:31.8000000",
      "EndTime": "01:50:31.9500000"
    }
  },
  {
    "TextLocation": {
      "Start": 81564,
      "End": 81567
    },
    "TimeRange": {
      "StartTime": "01:50:31.9500000",
      "EndTime": "01:50:32.2500000"
    }
  },
  {
    "TextLocation": {
      "Start": 81568,
      "End": 81576
    },
    "TimeRange": {
      "StartTime": "01:50:32.2500000",
      "EndTime": "01:50:32.6100000"
    }
  },
  {
    "TextLocation": {
      "Start": 81584,
      "End": 81586
    },
    "TimeRange": {
      "StartTime": "01:50:32.7299999",
      "EndTime": "01:50:33.3000000"
    }
  },
  {
    "TextLocation": {
      "Start": 81594,
      "End": 81598
    },
    "TimeRange": {
      "StartTime": "01:50:33.8200000",
      "EndTime": "01:50:34.1700000"
    }
  },
  {
    "TextLocation": {
      "Start": 81606,
      "End": 81608
    },
    "TimeRange": {
      "StartTime": "01:50:34.6200000",
      "EndTime": "01:50:34.8300000"
    }
  },
  {
    "TextLocation": {
      "Start": 81609,
      "End": 81613
    },
    "TimeRange": {
      "StartTime": "01:50:34.8300000",
      "EndTime": "01:50:35.0100000"
    }
  },
  {
    "TextLocation": {
      "Start": 81614,
      "End": 81618
    },
    "TimeRange": {
      "StartTime": "01:50:35.0100000",
      "EndTime": "01:50:35.2800000"
    }
  },
  {
    "TextLocation": {
      "Start": 81619,
      "End": 81629
    },
    "TimeRange": {
      "StartTime": "01:50:35.2800000",
      "EndTime": "01:50:36"
    }
  },
  {
    "TextLocation": {
      "Start": 81632,
      "End": 81636
    },
    "TimeRange": {
      "StartTime": "01:50:36",
      "EndTime": "01:50:36.1500000"
    }
  },
  {
    "TextLocation": {
      "Start": 81637,
      "End": 81640
    },
    "TimeRange": {
      "StartTime": "01:50:36.1500000",
      "EndTime": "01:50:36.3300000"
    }
  },
  {
    "TextLocation": {
      "Start": 81641,
      "End": 81643
    },
    "TimeRange": {
      "StartTime": "01:50:36.3300000",
      "EndTime": "01:50:36.7200000"
    }
  },
  {
    "TextLocation": {
      "Start": 81651,
      "End": 81655
    },
    "TimeRange": {
      "StartTime": "01:50:36.9900000",
      "EndTime": "01:50:37.5400000"
    }
  },
  {
    "TextLocation": {
      "Start": 81658,
      "End": 81661
    },
    "TimeRange": {
      "StartTime": "01:50:37.5600000",
      "EndTime": "01:50:37.8000000"
    }
  },
  {
    "TextLocation": {
      "Start": 81662,
      "End": 81669
    },
    "TimeRange": {
      "StartTime": "01:50:37.8000000",
      "EndTime": "01:50:38.1600000"
    }
  },
  {
    "TextLocation": {
      "Start": 81670,
      "End": 81675
    },
    "TimeRange": {
      "StartTime": "01:50:38.1600000",
      "EndTime": "01:50:38.5800000"
    }
  },
  {
    "TextLocation": {
      "Start": 81676,
      "End": 81680
    },
    "TimeRange": {
      "StartTime": "01:50:38.5800000",
      "EndTime": "01:50:38.7600000"
    }
  },
  {
    "TextLocation": {
      "Start": 81681,
      "End": 81684
    },
    "TimeRange": {
      "StartTime": "01:50:38.7600000",
      "EndTime": "01:50:38.9100000"
    }
  },
  {
    "TextLocation": {
      "Start": 81685,
      "End": 81689
    },
    "TimeRange": {
      "StartTime": "01:50:38.9100000",
      "EndTime": "01:50:39.0900000"
    }
  },
  {
    "TextLocation": {
      "Start": 81690,
      "End": 81698
    },
    "TimeRange": {
      "StartTime": "01:50:39.0900000",
      "EndTime": "01:50:40.1400000"
    }
  },
  {
    "TextLocation": {
      "Start": 81699,
      "End": 81704
    },
    "TimeRange": {
      "StartTime": "01:50:40.5900000",
      "EndTime": "01:50:41.1600000"
    }
  },
  {
    "TextLocation": {
      "Start": 81705,
      "End": 81714
    },
    "TimeRange": {
      "StartTime": "01:50:41.1600000",
      "EndTime": "01:50:41.9700000"
    }
  },
  {
    "TextLocation": {
      "Start": 81715,
      "End": 81717
    },
    "TimeRange": {
      "StartTime": "01:50:41.9700000",
      "EndTime": "01:50:42.1200000"
    }
  },
  {
    "TextLocation": {
      "Start": 81718,
      "End": 81720
    },
    "TimeRange": {
      "StartTime": "01:50:42.1200000",
      "EndTime": "01:50:42.8400000"
    }
  },
  {
    "TextLocation": {
      "Start": 81728,
      "End": 81731
    },
    "TimeRange": {
      "StartTime": "01:50:42.8400000",
      "EndTime": "01:50:43.1700000"
    }
  },
  {
    "TextLocation": {
      "Start": 81733,
      "End": 81735
    },
    "TimeRange": {
      "StartTime": "01:50:43.1700000",
      "EndTime": "01:50:43.3200000"
    }
  },
  {
    "TextLocation": {
      "Start": 81736,
      "End": 81740
    },
    "TimeRange": {
      "StartTime": "01:50:43.3200000",
      "EndTime": "01:50:43.5300000"
    }
  },
  {
    "TextLocation": {
      "Start": 81743,
      "End": 81746
    },
    "TimeRange": {
      "StartTime": "01:50:43.5300000",
      "EndTime": "01:50:43.9200000"
    }
  },
  {
    "TextLocation": {
      "Start": 81754,
      "End": 81757
    },
    "TimeRange": {
      "StartTime": "01:50:44.0100000",
      "EndTime": "01:50:44.1300000"
    }
  },
  {
    "TextLocation": {
      "Start": 81758,
      "End": 81762
    },
    "TimeRange": {
      "StartTime": "01:50:44.1300000",
      "EndTime": "01:50:44.2500000"
    }
  },
  {
    "TextLocation": {
      "Start": 81763,
      "End": 81765
    },
    "TimeRange": {
      "StartTime": "01:50:44.2500000",
      "EndTime": "01:50:44.3700000"
    }
  },
  {
    "TextLocation": {
      "Start": 81766,
      "End": 81767
    },
    "TimeRange": {
      "StartTime": "01:50:44.3700000",
      "EndTime": "01:50:44.4300000"
    }
  },
  {
    "TextLocation": {
      "Start": 81768,
      "End": 81780
    },
    "TimeRange": {
      "StartTime": "01:50:44.4300000",
      "EndTime": "01:50:45.4200000"
    }
  },
  {
    "TextLocation": {
      "Start": 81783,
      "End": 81785
    },
    "TimeRange": {
      "StartTime": "01:50:45.4200000",
      "EndTime": "01:50:45.8100000"
    }
  },
  {
    "TextLocation": {
      "Start": 81786,
      "End": 81790
    },
    "TimeRange": {
      "StartTime": "01:50:45.8100000",
      "EndTime": "01:50:46.0200000"
    }
  },
  {
    "TextLocation": {
      "Start": 81791,
      "End": 81793
    },
    "TimeRange": {
      "StartTime": "01:50:46.0200000",
      "EndTime": "01:50:47.0400000"
    }
  },
  {
    "TextLocation": {
      "Start": 81796,
      "End": 81804
    },
    "TimeRange": {
      "StartTime": "01:50:48.5000000",
      "EndTime": "01:50:49.0400000"
    }
  },
  {
    "TextLocation": {
      "Start": 81805,
      "End": 81807
    },
    "TimeRange": {
      "StartTime": "01:50:49.0400000",
      "EndTime": "01:50:49.6400000"
    }
  },
  {
    "TextLocation": {
      "Start": 81808,
      "End": 81810
    },
    "TimeRange": {
      "StartTime": "01:50:49.6400000",
      "EndTime": "01:50:49.7600000"
    }
  },
  {
    "TextLocation": {
      "Start": 81811,
      "End": 81820
    },
    "TimeRange": {
      "StartTime": "01:50:49.7600000",
      "EndTime": "01:50:50.3000000"
    }
  },
  {
    "TextLocation": {
      "Start": 81821,
      "End": 81823
    },
    "TimeRange": {
      "StartTime": "01:50:50.3000000",
      "EndTime": "01:50:50.4200000"
    }
  },
  {
    "TextLocation": {
      "Start": 81824,
      "End": 81826
    },
    "TimeRange": {
      "StartTime": "01:50:50.4200000",
      "EndTime": "01:50:51.4100000"
    }
  },
  {
    "TextLocation": {
      "Start": 81829,
      "End": 81834
    },
    "TimeRange": {
      "StartTime": "01:50:51.4700000",
      "EndTime": "01:50:51.8900000"
    }
  },
  {
    "TextLocation": {
      "Start": 81835,
      "End": 81839
    },
    "TimeRange": {
      "StartTime": "01:50:51.8900000",
      "EndTime": "01:50:52.6100000"
    }
  },
  {
    "TextLocation": {
      "Start": 81840,
      "End": 81841
    },
    "TimeRange": {
      "StartTime": "01:50:52.6100000",
      "EndTime": "01:50:52.7600000"
    }
  },
  {
    "TextLocation": {
      "Start": 81842,
      "End": 81847
    },
    "TimeRange": {
      "StartTime": "01:50:52.7600000",
      "EndTime": "01:50:53.0900000"
    }
  },
  {
    "TextLocation": {
      "Start": 81848,
      "End": 81853
    },
    "TimeRange": {
      "StartTime": "01:50:53.0900000",
      "EndTime": "01:50:53.5100000"
    }
  },
  {
    "TextLocation": {
      "Start": 81854,
      "End": 81856
    },
    "TimeRange": {
      "StartTime": "01:50:53.5100000",
      "EndTime": "01:50:53.6300000"
    }
  },
  {
    "TextLocation": {
      "Start": 81857,
      "End": 81861
    },
    "TimeRange": {
      "StartTime": "01:50:53.6300000",
      "EndTime": "01:50:55.1000000"
    }
  },
  {
    "TextLocation": {
      "Start": 81863,
      "End": 81866
    },
    "TimeRange": {
      "StartTime": "01:50:55.4000000",
      "EndTime": "01:50:55.7900000"
    }
  },
  {
    "TextLocation": {
      "Start": 81867,
      "End": 81871
    },
    "TimeRange": {
      "StartTime": "01:50:55.7900000",
      "EndTime": "01:50:56.1200000"
    }
  },
  {
    "TextLocation": {
      "Start": 81872,
      "End": 81874
    },
    "TimeRange": {
      "StartTime": "01:50:56.1200000",
      "EndTime": "01:50:56.3000000"
    }
  },
  {
    "TextLocation": {
      "Start": 81875,
      "End": 81876
    },
    "TimeRange": {
      "StartTime": "01:50:56.3000000",
      "EndTime": "01:50:56.3900000"
    }
  },
  {
    "TextLocation": {
      "Start": 81877,
      "End": 81889
    },
    "TimeRange": {
      "StartTime": "01:50:56.3900000",
      "EndTime": "01:50:57.3200000"
    }
  },
  {
    "TextLocation": {
      "Start": 81890,
      "End": 81893
    },
    "TimeRange": {
      "StartTime": "01:50:57.3200000",
      "EndTime": "01:50:57.7100000"
    }
  },
  {
    "TextLocation": {
      "Start": 81894,
      "End": 81902
    },
    "TimeRange": {
      "StartTime": "01:50:57.7100000",
      "EndTime": "01:50:58.2500000"
    }
  },
  {
    "TextLocation": {
      "Start": 81903,
      "End": 81911
    },
    "TimeRange": {
      "StartTime": "01:50:58.2800000",
      "EndTime": "01:50:58.8200000"
    }
  },
  {
    "TextLocation": {
      "Start": 81919,
      "End": 81922
    },
    "TimeRange": {
      "StartTime": "01:50:58.8200000",
      "EndTime": "01:50:59.2100000"
    }
  },
  {
    "TextLocation": {
      "Start": 81930,
      "End": 81933
    },
    "TimeRange": {
      "StartTime": "01:50:59.4500000",
      "EndTime": "01:50:59.8400000"
    }
  },
  {
    "TextLocation": {
      "Start": 81934,
      "End": 81938
    },
    "TimeRange": {
      "StartTime": "01:50:59.8400000",
      "EndTime": "01:50:59.9900000"
    }
  },
  {
    "TextLocation": {
      "Start": 81939,
      "End": 81943
    },
    "TimeRange": {
      "StartTime": "01:50:59.9900000",
      "EndTime": "01:51:00.1400000"
    }
  },
  {
    "TextLocation": {
      "Start": 81944,
      "End": 81946
    },
    "TimeRange": {
      "StartTime": "01:51:00.1400000",
      "EndTime": "01:51:00.2299999"
    }
  },
  {
    "TextLocation": {
      "Start": 81947,
      "End": 81951
    },
    "TimeRange": {
      "StartTime": "01:51:00.2299999",
      "EndTime": "01:51:00.4700000"
    }
  },
  {
    "TextLocation": {
      "Start": 81952,
      "End": 81956
    },
    "TimeRange": {
      "StartTime": "01:51:00.4700000",
      "EndTime": "01:51:00.7400000"
    }
  },
  {
    "TextLocation": {
      "Start": 81957,
      "End": 81959
    },
    "TimeRange": {
      "StartTime": "01:51:00.7400000",
      "EndTime": "01:51:00.8300000"
    }
  },
  {
    "TextLocation": {
      "Start": 81960,
      "End": 81968
    },
    "TimeRange": {
      "StartTime": "01:51:00.8300000",
      "EndTime": "01:51:01.2500000"
    }
  },
  {
    "TextLocation": {
      "Start": 81969,
      "End": 81971
    },
    "TimeRange": {
      "StartTime": "01:51:01.2500000",
      "EndTime": "01:51:01.3700000"
    }
  },
  {
    "TextLocation": {
      "Start": 81972,
      "End": 81974
    },
    "TimeRange": {
      "StartTime": "01:51:01.3700000",
      "EndTime": "01:51:01.9700000"
    }
  },
  {
    "TextLocation": {
      "Start": 81976,
      "End": 81978
    },
    "TimeRange": {
      "StartTime": "01:51:01.9700000",
      "EndTime": "01:51:02.2100000"
    }
  },
  {
    "TextLocation": {
      "Start": 81979,
      "End": 81991
    },
    "TimeRange": {
      "StartTime": "01:51:02.2100000",
      "EndTime": "01:51:03.2900000"
    }
  },
  {
    "TextLocation": {
      "Start": 81993,
      "End": 81997
    },
    "TimeRange": {
      "StartTime": "01:51:03.2900000",
      "EndTime": "01:51:03.7400000"
    }
  },
  {
    "TextLocation": {
      "Start": 81998,
      "End": 82006
    },
    "TimeRange": {
      "StartTime": "01:51:03.7400000",
      "EndTime": "01:51:04.2500000"
    }
  },
  {
    "TextLocation": {
      "Start": 82007,
      "End": 82015
    },
    "TimeRange": {
      "StartTime": "01:51:04.2800000",
      "EndTime": "01:51:04.6899999"
    }
  },
  {
    "TextLocation": {
      "Start": 82023,
      "End": 82028
    },
    "TimeRange": {
      "StartTime": "01:51:04.7000000",
      "EndTime": "01:51:05.1500000"
    }
  },
  {
    "TextLocation": {
      "Start": 82036,
      "End": 82038
    },
    "TimeRange": {
      "StartTime": "01:51:05.8700000",
      "EndTime": "01:51:06.1400000"
    }
  },
  {
    "TextLocation": {
      "Start": 82039,
      "End": 82045
    },
    "TimeRange": {
      "StartTime": "01:51:06.1400000",
      "EndTime": "01:51:06.5300000"
    }
  },
  {
    "TextLocation": {
      "Start": 82046,
      "End": 82053
    },
    "TimeRange": {
      "StartTime": "01:51:06.5300000",
      "EndTime": "01:51:06.9500000"
    }
  },
  {
    "TextLocation": {
      "Start": 82055,
      "End": 82058
    },
    "TimeRange": {
      "StartTime": "01:51:06.9500000",
      "EndTime": "01:51:07.1600000"
    }
  },
  {
    "TextLocation": {
      "Start": 82059,
      "End": 82060
    },
    "TimeRange": {
      "StartTime": "01:51:07.1600000",
      "EndTime": "01:51:07.2500000"
    }
  },
  {
    "TextLocation": {
      "Start": 82061,
      "End": 82068
    },
    "TimeRange": {
      "StartTime": "01:51:07.2500000",
      "EndTime": "01:51:07.6100000"
    }
  },
  {
    "TextLocation": {
      "Start": 82069,
      "End": 82071
    },
    "TimeRange": {
      "StartTime": "01:51:07.6100000",
      "EndTime": "01:51:07.7299999"
    }
  },
  {
    "TextLocation": {
      "Start": 82072,
      "End": 82075
    },
    "TimeRange": {
      "StartTime": "01:51:07.7299999",
      "EndTime": "01:51:07.9100000"
    }
  },
  {
    "TextLocation": {
      "Start": 82076,
      "End": 82083
    },
    "TimeRange": {
      "StartTime": "01:51:07.9100000",
      "EndTime": "01:51:08.3900000"
    }
  },
  {
    "TextLocation": {
      "Start": 82084,
      "End": 82090
    },
    "TimeRange": {
      "StartTime": "01:51:08.3900000",
      "EndTime": "01:51:08.8400000"
    }
  },
  {
    "TextLocation": {
      "Start": 82091,
      "End": 82099
    },
    "TimeRange": {
      "StartTime": "01:51:08.8400000",
      "EndTime": "01:51:09.2299999"
    }
  },
  {
    "TextLocation": {
      "Start": 82100,
      "End": 82106
    },
    "TimeRange": {
      "StartTime": "01:51:09.2299999",
      "EndTime": "01:51:09.9200000"
    }
  },
  {
    "TextLocation": {
      "Start": 82107,
      "End": 82110
    },
    "TimeRange": {
      "StartTime": "01:51:10.7900000",
      "EndTime": "01:51:11.1200000"
    }
  },
  {
    "TextLocation": {
      "Start": 82111,
      "End": 82113
    },
    "TimeRange": {
      "StartTime": "01:51:11.1200000",
      "EndTime": "01:51:11.3000000"
    }
  },
  {
    "TextLocation": {
      "Start": 82114,
      "End": 82120
    },
    "TimeRange": {
      "StartTime": "01:51:11.3000000",
      "EndTime": "01:51:11.9900000"
    }
  },
  {
    "TextLocation": {
      "Start": 82121,
      "End": 82123
    },
    "TimeRange": {
      "StartTime": "01:51:12.0200000",
      "EndTime": "01:51:12.3200000"
    }
  },
  {
    "TextLocation": {
      "Start": 82124,
      "End": 82127
    },
    "TimeRange": {
      "StartTime": "01:51:12.3200000",
      "EndTime": "01:51:12.4399999"
    }
  },
  {
    "TextLocation": {
      "Start": 82128,
      "End": 82134
    },
    "TimeRange": {
      "StartTime": "01:51:12.4399999",
      "EndTime": "01:51:12.7400000"
    }
  },
  {
    "TextLocation": {
      "Start": 82135,
      "End": 82136
    },
    "TimeRange": {
      "StartTime": "01:51:12.7400000",
      "EndTime": "01:51:12.8300000"
    }
  },
  {
    "TextLocation": {
      "Start": 82137,
      "End": 82143
    },
    "TimeRange": {
      "StartTime": "01:51:12.8300000",
      "EndTime": "01:51:13.1800000"
    }
  },
  {
    "TextLocation": {
      "Start": 82144,
      "End": 82148
    },
    "TimeRange": {
      "StartTime": "01:51:13.1899999",
      "EndTime": "01:51:13.8500000"
    }
  },
  {
    "TextLocation": {
      "Start": 82149,
      "End": 82155
    },
    "TimeRange": {
      "StartTime": "01:51:13.8500000",
      "EndTime": "01:51:14.2400000"
    }
  },
  {
    "TextLocation": {
      "Start": 82156,
      "End": 82159
    },
    "TimeRange": {
      "StartTime": "01:51:14.2400000",
      "EndTime": "01:51:14.3600000"
    }
  },
  {
    "TextLocation": {
      "Start": 82160,
      "End": 82164
    },
    "TimeRange": {
      "StartTime": "01:51:14.3600000",
      "EndTime": "01:51:14.6899999"
    }
  },
  {
    "TextLocation": {
      "Start": 82165,
      "End": 82167
    },
    "TimeRange": {
      "StartTime": "01:51:14.6899999",
      "EndTime": "01:51:14.8100000"
    }
  },
  {
    "TextLocation": {
      "Start": 82168,
      "End": 82171
    },
    "TimeRange": {
      "StartTime": "01:51:14.8100000",
      "EndTime": "01:51:14.9300000"
    }
  },
  {
    "TextLocation": {
      "Start": 82172,
      "End": 82179
    },
    "TimeRange": {
      "StartTime": "01:51:14.9300000",
      "EndTime": "01:51:15.4700000"
    }
  },
  {
    "TextLocation": {
      "Start": 82180,
      "End": 82185
    },
    "TimeRange": {
      "StartTime": "01:51:15.4700000",
      "EndTime": "01:51:15.8600000"
    }
  },
  {
    "TextLocation": {
      "Start": 82188,
      "End": 82189
    },
    "TimeRange": {
      "StartTime": "01:51:17.2700000",
      "EndTime": "01:51:17.3000000"
    }
  },
  {
    "TextLocation": {
      "Start": 82190,
      "End": 82196
    },
    "TimeRange": {
      "StartTime": "01:51:17.3000000",
      "EndTime": "01:51:17.6000000"
    }
  },
  {
    "TextLocation": {
      "Start": 82197,
      "End": 82206
    },
    "TimeRange": {
      "StartTime": "01:51:17.6000000",
      "EndTime": "01:51:17.9300000"
    }
  },
  {
    "TextLocation": {
      "Start": 82207,
      "End": 82218
    },
    "TimeRange": {
      "StartTime": "01:51:17.9300000",
      "EndTime": "01:51:18.5900000"
    }
  },
  {
    "TextLocation": {
      "Start": 82220,
      "End": 82221
    },
    "TimeRange": {
      "StartTime": "01:51:18.5900000",
      "EndTime": "01:51:18.7100000"
    }
  },
  {
    "TextLocation": {
      "Start": 82222,
      "End": 82227
    },
    "TimeRange": {
      "StartTime": "01:51:18.7100000",
      "EndTime": "01:51:19.2200000"
    }
  },
  {
    "TextLocation": {
      "Start": 82235,
      "End": 82238
    },
    "TimeRange": {
      "StartTime": "01:51:19.2200000",
      "EndTime": "01:51:19.8400000"
    }
  },
  {
    "TextLocation": {
      "Start": 82246,
      "End": 82250
    },
    "TimeRange": {
      "StartTime": "01:51:19.8500000",
      "EndTime": "01:51:20.3800000"
    }
  },
  {
    "TextLocation": {
      "Start": 82253,
      "End": 82256
    },
    "TimeRange": {
      "StartTime": "01:51:22.2400000",
      "EndTime": "01:51:22.3600000"
    }
  },
  {
    "TextLocation": {
      "Start": 82257,
      "End": 82261
    },
    "TimeRange": {
      "StartTime": "01:51:22.3600000",
      "EndTime": "01:51:22.4799999"
    }
  },
  {
    "TextLocation": {
      "Start": 82262,
      "End": 82266
    },
    "TimeRange": {
      "StartTime": "01:51:22.4799999",
      "EndTime": "01:51:22.7200000"
    }
  },
  {
    "TextLocation": {
      "Start": 82267,
      "End": 82270
    },
    "TimeRange": {
      "StartTime": "01:51:22.7200000",
      "EndTime": "01:51:22.8400000"
    }
  },
  {
    "TextLocation": {
      "Start": 82271,
      "End": 82274
    },
    "TimeRange": {
      "StartTime": "01:51:22.8400000",
      "EndTime": "01:51:23.2600000"
    }
  },
  {
    "TextLocation": {
      "Start": 82275,
      "End": 82278
    },
    "TimeRange": {
      "StartTime": "01:51:23.2600000",
      "EndTime": "01:51:23.5000000"
    }
  },
  {
    "TextLocation": {
      "Start": 82279,
      "End": 82287
    },
    "TimeRange": {
      "StartTime": "01:51:23.5000000",
      "EndTime": "01:51:24.2800000"
    }
  },
  {
    "TextLocation": {
      "Start": 82289,
      "End": 82291
    },
    "TimeRange": {
      "StartTime": "01:51:24.2800000",
      "EndTime": "01:51:24.5800000"
    }
  },
  {
    "TextLocation": {
      "Start": 82292,
      "End": 82295
    },
    "TimeRange": {
      "StartTime": "01:51:24.5800000",
      "EndTime": "01:51:24.7600000"
    }
  },
  {
    "TextLocation": {
      "Start": 82296,
      "End": 82298
    },
    "TimeRange": {
      "StartTime": "01:51:24.7600000",
      "EndTime": "01:51:24.9399999"
    }
  },
  {
    "TextLocation": {
      "Start": 82299,
      "End": 82305
    },
    "TimeRange": {
      "StartTime": "01:51:24.9399999",
      "EndTime": "01:51:25.3300000"
    }
  },
  {
    "TextLocation": {
      "Start": 82306,
      "End": 82313
    },
    "TimeRange": {
      "StartTime": "01:51:25.3300000",
      "EndTime": "01:51:25.7500000"
    }
  },
  {
    "TextLocation": {
      "Start": 82314,
      "End": 82316
    },
    "TimeRange": {
      "StartTime": "01:51:25.7500000",
      "EndTime": "01:51:25.8700000"
    }
  },
  {
    "TextLocation": {
      "Start": 82317,
      "End": 82321
    },
    "TimeRange": {
      "StartTime": "01:51:25.8700000",
      "EndTime": "01:51:26.1100000"
    }
  },
  {
    "TextLocation": {
      "Start": 82322,
      "End": 82326
    },
    "TimeRange": {
      "StartTime": "01:51:26.1100000",
      "EndTime": "01:51:26.6800000"
    }
  },
  {
    "TextLocation": {
      "Start": 82334,
      "End": 82336
    },
    "TimeRange": {
      "StartTime": "01:51:27.9799999",
      "EndTime": "01:51:28.3700000"
    }
  },
  {
    "TextLocation": {
      "Start": 82337,
      "End": 82343
    },
    "TimeRange": {
      "StartTime": "01:51:28.3700000",
      "EndTime": "01:51:28.9100000"
    }
  },
  {
    "TextLocation": {
      "Start": 82344,
      "End": 82350
    },
    "TimeRange": {
      "StartTime": "01:51:28.9100000",
      "EndTime": "01:51:29.5400000"
    }
  },
  {
    "TextLocation": {
      "Start": 82353,
      "End": 82357
    },
    "TimeRange": {
      "StartTime": "01:51:30.5300000",
      "EndTime": "01:51:30.8000000"
    }
  },
  {
    "TextLocation": {
      "Start": 82358,
      "End": 82360
    },
    "TimeRange": {
      "StartTime": "01:51:30.8000000",
      "EndTime": "01:51:30.9200000"
    }
  },
  {
    "TextLocation": {
      "Start": 82361,
      "End": 82364
    },
    "TimeRange": {
      "StartTime": "01:51:30.9200000",
      "EndTime": "01:51:31.0700000"
    }
  },
  {
    "TextLocation": {
      "Start": 82365,
      "End": 82368
    },
    "TimeRange": {
      "StartTime": "01:51:31.0700000",
      "EndTime": "01:51:31.2200000"
    }
  },
  {
    "TextLocation": {
      "Start": 82369,
      "End": 82372
    },
    "TimeRange": {
      "StartTime": "01:51:31.2200000",
      "EndTime": "01:51:31.8500000"
    }
  },
  {
    "TextLocation": {
      "Start": 82375,
      "End": 82377
    },
    "TimeRange": {
      "StartTime": "01:51:32.0300000",
      "EndTime": "01:51:32.3000000"
    }
  },
  {
    "TextLocation": {
      "Start": 82378,
      "End": 82384
    },
    "TimeRange": {
      "StartTime": "01:51:32.3000000",
      "EndTime": "01:51:32.5700000"
    }
  },
  {
    "TextLocation": {
      "Start": 82385,
      "End": 82392
    },
    "TimeRange": {
      "StartTime": "01:51:32.5700000",
      "EndTime": "01:51:33.2000000"
    }
  },
  {
    "TextLocation": {
      "Start": 82400,
      "End": 82404
    },
    "TimeRange": {
      "StartTime": "01:51:33.6200000",
      "EndTime": "01:51:33.9799999"
    }
  },
  {
    "TextLocation": {
      "Start": 82405,
      "End": 82408
    },
    "TimeRange": {
      "StartTime": "01:51:33.9799999",
      "EndTime": "01:51:34.1300000"
    }
  },
  {
    "TextLocation": {
      "Start": 82409,
      "End": 82411
    },
    "TimeRange": {
      "StartTime": "01:51:34.1300000",
      "EndTime": "01:51:34.3100000"
    }
  },
  {
    "TextLocation": {
      "Start": 82412,
      "End": 82416
    },
    "TimeRange": {
      "StartTime": "01:51:34.3100000",
      "EndTime": "01:51:34.7000000"
    }
  },
  {
    "TextLocation": {
      "Start": 82417,
      "End": 82423
    },
    "TimeRange": {
      "StartTime": "01:51:34.7000000",
      "EndTime": "01:51:35"
    }
  },
  {
    "TextLocation": {
      "Start": 82425,
      "End": 82427
    },
    "TimeRange": {
      "StartTime": "01:51:35",
      "EndTime": "01:51:35.1800000"
    }
  },
  {
    "TextLocation": {
      "Start": 82428,
      "End": 82431
    },
    "TimeRange": {
      "StartTime": "01:51:35.1800000",
      "EndTime": "01:51:35.3600000"
    }
  },
  {
    "TextLocation": {
      "Start": 82432,
      "End": 82438
    },
    "TimeRange": {
      "StartTime": "01:51:35.3600000",
      "EndTime": "01:51:36.0500000"
    }
  },
  {
    "TextLocation": {
      "Start": 82446,
      "End": 82450
    },
    "TimeRange": {
      "StartTime": "01:51:40.3500000",
      "EndTime": "01:51:41.4300000"
    }
  },
  {
    "TextLocation": {
      "Start": 82458,
      "End": 82462
    },
    "TimeRange": {
      "StartTime": "01:51:41.4600000",
      "EndTime": "01:51:41.9600000"
    }
  },
  {
    "TextLocation": {
      "Start": 82465,
      "End": 82468
    },
    "TimeRange": {
      "StartTime": "01:51:41.9700000",
      "EndTime": "01:51:42.1800000"
    }
  },
  {
    "TextLocation": {
      "Start": 82469,
      "End": 82474
    },
    "TimeRange": {
      "StartTime": "01:51:42.1800000",
      "EndTime": "01:51:42.3900000"
    }
  },
  {
    "TextLocation": {
      "Start": 82475,
      "End": 82478
    },
    "TimeRange": {
      "StartTime": "01:51:42.3900000",
      "EndTime": "01:51:42.5700000"
    }
  },
  {
    "TextLocation": {
      "Start": 82479,
      "End": 82483
    },
    "TimeRange": {
      "StartTime": "01:51:42.5700000",
      "EndTime": "01:51:43.1400000"
    }
  },
  {
    "TextLocation": {
      "Start": 82491,
      "End": 82495
    },
    "TimeRange": {
      "StartTime": "01:51:43.1700000",
      "EndTime": "01:51:43.3500000"
    }
  },
  {
    "TextLocation": {
      "Start": 82496,
      "End": 82499
    },
    "TimeRange": {
      "StartTime": "01:51:43.3500000",
      "EndTime": "01:51:43.4700000"
    }
  },
  {
    "TextLocation": {
      "Start": 82500,
      "End": 82501
    },
    "TimeRange": {
      "StartTime": "01:51:43.4700000",
      "EndTime": "01:51:43.5300000"
    }
  },
  {
    "TextLocation": {
      "Start": 82502,
      "End": 82511
    },
    "TimeRange": {
      "StartTime": "01:51:43.5300000",
      "EndTime": "01:51:43.8900000"
    }
  },
  {
    "TextLocation": {
      "Start": 82512,
      "End": 82516
    },
    "TimeRange": {
      "StartTime": "01:51:43.8900000",
      "EndTime": "01:51:44.4000000"
    }
  },
  {
    "TextLocation": {
      "Start": 82519,
      "End": 82522
    },
    "TimeRange": {
      "StartTime": "01:51:45.0900000",
      "EndTime": "01:51:45.2700000"
    }
  },
  {
    "TextLocation": {
      "Start": 82523,
      "End": 82528
    },
    "TimeRange": {
      "StartTime": "01:51:45.2700000",
      "EndTime": "01:51:45.5200000"
    }
  },
  {
    "TextLocation": {
      "Start": 82531,
      "End": 82533
    },
    "TimeRange": {
      "StartTime": "01:51:45.5400000",
      "EndTime": "01:51:45.7200000"
    }
  },
  {
    "TextLocation": {
      "Start": 82535,
      "End": 82538
    },
    "TimeRange": {
      "StartTime": "01:51:45.7200000",
      "EndTime": "01:51:45.8700000"
    }
  },
  {
    "TextLocation": {
      "Start": 82539,
      "End": 82544
    },
    "TimeRange": {
      "StartTime": "01:51:45.8700000",
      "EndTime": "01:51:46.0800000"
    }
  },
  {
    "TextLocation": {
      "Start": 82547,
      "End": 82550
    },
    "TimeRange": {
      "StartTime": "01:51:46.1100000",
      "EndTime": "01:51:46.2000000"
    }
  },
  {
    "TextLocation": {
      "Start": 82551,
      "End": 82553
    },
    "TimeRange": {
      "StartTime": "01:51:46.2000000",
      "EndTime": "01:51:46.2900000"
    }
  },
  {
    "TextLocation": {
      "Start": 82554,
      "End": 82558
    },
    "TimeRange": {
      "StartTime": "01:51:46.2900000",
      "EndTime": "01:51:46.4399999"
    }
  },
  {
    "TextLocation": {
      "Start": 82559,
      "End": 82563
    },
    "TimeRange": {
      "StartTime": "01:51:46.4399999",
      "EndTime": "01:51:46.5600000"
    }
  },
  {
    "TextLocation": {
      "Start": 82564,
      "End": 82568
    },
    "TimeRange": {
      "StartTime": "01:51:46.5600000",
      "EndTime": "01:51:46.9500000"
    }
  },
  {
    "TextLocation": {
      "Start": 82571,
      "End": 82573
    },
    "TimeRange": {
      "StartTime": "01:51:47.0700000",
      "EndTime": "01:51:47.4000000"
    }
  },
  {
    "TextLocation": {
      "Start": 82574,
      "End": 82577
    },
    "TimeRange": {
      "StartTime": "01:51:47.4000000",
      "EndTime": "01:51:47.5200000"
    }
  },
  {
    "TextLocation": {
      "Start": 82578,
      "End": 82585
    },
    "TimeRange": {
      "StartTime": "01:51:47.5200000",
      "EndTime": "01:51:47.7600000"
    }
  },
  {
    "TextLocation": {
      "Start": 82586,
      "End": 82588
    },
    "TimeRange": {
      "StartTime": "01:51:47.7600000",
      "EndTime": "01:51:47.8800000"
    }
  },
  {
    "TextLocation": {
      "Start": 82589,
      "End": 82590
    },
    "TimeRange": {
      "StartTime": "01:51:47.8800000",
      "EndTime": "01:51:47.9700000"
    }
  },
  {
    "TextLocation": {
      "Start": 82591,
      "End": 82598
    },
    "TimeRange": {
      "StartTime": "01:51:47.9700000",
      "EndTime": "01:51:48.5700000"
    }
  },
  {
    "TextLocation": {
      "Start": 82599,
      "End": 82601
    },
    "TimeRange": {
      "StartTime": "01:51:48.5700000",
      "EndTime": "01:51:48.8100000"
    }
  },
  {
    "TextLocation": {
      "Start": 82602,
      "End": 82611
    },
    "TimeRange": {
      "StartTime": "01:51:48.8100000",
      "EndTime": "01:51:49.3200000"
    }
  },
  {
    "TextLocation": {
      "Start": 82612,
      "End": 82614
    },
    "TimeRange": {
      "StartTime": "01:51:49.3200000",
      "EndTime": "01:51:49.3800000"
    }
  },
  {
    "TextLocation": {
      "Start": 82615,
      "End": 82619
    },
    "TimeRange": {
      "StartTime": "01:51:49.3800000",
      "EndTime": "01:51:50.4000000"
    }
  },
  {
    "TextLocation": {
      "Start": 82622,
      "End": 82626
    },
    "TimeRange": {
      "StartTime": "01:51:50.5800000",
      "EndTime": "01:51:51.0900000"
    }
  },
  {
    "TextLocation": {
      "Start": 82629,
      "End": 82631
    },
    "TimeRange": {
      "StartTime": "01:51:51.3600000",
      "EndTime": "01:51:51.6000000"
    }
  },
  {
    "TextLocation": {
      "Start": 82632,
      "End": 82638
    },
    "TimeRange": {
      "StartTime": "01:51:51.6000000",
      "EndTime": "01:51:52.1100000"
    }
  },
  {
    "TextLocation": {
      "Start": 82646,
      "End": 82650
    },
    "TimeRange": {
      "StartTime": "01:51:52.5000000",
      "EndTime": "01:51:52.9799999"
    }
  },
  {
    "TextLocation": {
      "Start": 82653,
      "End": 82656
    },
    "TimeRange": {
      "StartTime": "01:51:53.9900000",
      "EndTime": "01:51:54.1400000"
    }
  },
  {
    "TextLocation": {
      "Start": 82657,
      "End": 82662
    },
    "TimeRange": {
      "StartTime": "01:51:54.1400000",
      "EndTime": "01:51:54.4700000"
    }
  },
  {
    "TextLocation": {
      "Start": 82665,
      "End": 82668
    },
    "TimeRange": {
      "StartTime": "01:52:00.5200000",
      "EndTime": "01:52:00.6200000"
    }
  },
  {
    "TextLocation": {
      "Start": 82669,
      "End": 82670
    },
    "TimeRange": {
      "StartTime": "01:52:00.6400000",
      "EndTime": "01:52:00.7600000"
    }
  },
  {
    "TextLocation": {
      "Start": 82671,
      "End": 82678
    },
    "TimeRange": {
      "StartTime": "01:52:00.7600000",
      "EndTime": "01:52:01.1800000"
    }
  },
  {
    "TextLocation": {
      "Start": 82679,
      "End": 82684
    },
    "TimeRange": {
      "StartTime": "01:52:01.1800000",
      "EndTime": "01:52:01.4200000"
    }
  },
  {
    "TextLocation": {
      "Start": 82685,
      "End": 82688
    },
    "TimeRange": {
      "StartTime": "01:52:01.4200000",
      "EndTime": "01:52:01.5700000"
    }
  },
  {
    "TextLocation": {
      "Start": 82689,
      "End": 82693
    },
    "TimeRange": {
      "StartTime": "01:52:01.5700000",
      "EndTime": "01:52:01.9300000"
    }
  },
  {
    "TextLocation": {
      "Start": 82694,
      "End": 82698
    },
    "TimeRange": {
      "StartTime": "01:52:01.9300000",
      "EndTime": "01:52:02.1100000"
    }
  },
  {
    "TextLocation": {
      "Start": 82699,
      "End": 82707
    },
    "TimeRange": {
      "StartTime": "01:52:02.1100000",
      "EndTime": "01:52:02.6500000"
    }
  },
  {
    "TextLocation": {
      "Start": 82709,
      "End": 82711
    },
    "TimeRange": {
      "StartTime": "01:52:02.6500000",
      "EndTime": "01:52:02.9500000"
    }
  },
  {
    "TextLocation": {
      "Start": 82712,
      "End": 82715
    },
    "TimeRange": {
      "StartTime": "01:52:02.9500000",
      "EndTime": "01:52:03.2800000"
    }
  },
  {
    "TextLocation": {
      "Start": 82716,
      "End": 82718
    },
    "TimeRange": {
      "StartTime": "01:52:03.2800000",
      "EndTime": "01:52:03.5800000"
    }
  },
  {
    "TextLocation": {
      "Start": 82719,
      "End": 82723
    },
    "TimeRange": {
      "StartTime": "01:52:03.5800000",
      "EndTime": "01:52:03.9399999"
    }
  },
  {
    "TextLocation": {
      "Start": 82724,
      "End": 82726
    },
    "TimeRange": {
      "StartTime": "01:52:03.9399999",
      "EndTime": "01:52:04.0900000"
    }
  },
  {
    "TextLocation": {
      "Start": 82727,
      "End": 82733
    },
    "TimeRange": {
      "StartTime": "01:52:04.0900000",
      "EndTime": "01:52:04.7200000"
    }
  },
  {
    "TextLocation": {
      "Start": 82741,
      "End": 82744
    },
    "TimeRange": {
      "StartTime": "01:52:04.7500000",
      "EndTime": "01:52:05.2600000"
    }
  },
  {
    "TextLocation": {
      "Start": 82752,
      "End": 82755
    },
    "TimeRange": {
      "StartTime": "01:52:05.2600000",
      "EndTime": "01:52:05.5000000"
    }
  },
  {
    "TextLocation": {
      "Start": 82756,
      "End": 82757
    },
    "TimeRange": {
      "StartTime": "01:52:05.5000000",
      "EndTime": "01:52:05.5900000"
    }
  },
  {
    "TextLocation": {
      "Start": 82758,
      "End": 82762
    },
    "TimeRange": {
      "StartTime": "01:52:05.5900000",
      "EndTime": "01:52:05.8600000"
    }
  },
  {
    "TextLocation": {
      "Start": 82770,
      "End": 82776
    },
    "TimeRange": {
      "StartTime": "01:52:05.8600000",
      "EndTime": "01:52:06.3700000"
    }
  },
  {
    "TextLocation": {
      "Start": 82779,
      "End": 82783
    },
    "TimeRange": {
      "StartTime": "01:52:06.5800000",
      "EndTime": "01:52:06.9100000"
    }
  },
  {
    "TextLocation": {
      "Start": 82791,
      "End": 82801
    },
    "TimeRange": {
      "StartTime": "01:52:07",
      "EndTime": "01:52:07.7800000"
    }
  },
  {
    "TextLocation": {
      "Start": 82802,
      "End": 82807
    },
    "TimeRange": {
      "StartTime": "01:52:07.7800000",
      "EndTime": "01:52:08.2600000"
    }
  },
  {
    "TextLocation": {
      "Start": 82810,
      "End": 82813
    },
    "TimeRange": {
      "StartTime": "01:52:08.5400000",
      "EndTime": "01:52:08.8000000"
    }
  },
  {
    "TextLocation": {
      "Start": 82816,
      "End": 82820
    },
    "TimeRange": {
      "StartTime": "01:52:08.9200000",
      "EndTime": "01:52:09.3400000"
    }
  },
  {
    "TextLocation": {
      "Start": 82823,
      "End": 82829
    },
    "TimeRange": {
      "StartTime": "01:52:20.2100000",
      "EndTime": "01:52:21.2900000"
    }
  },
  {
    "TextLocation": {
      "Start": 82830,
      "End": 82832
    },
    "TimeRange": {
      "StartTime": "01:52:21.3800000",
      "EndTime": "01:52:22.2200000"
    }
  },
  {
    "TextLocation": {
      "Start": 82833,
      "End": 82837
    },
    "TimeRange": {
      "StartTime": "01:52:22.2200000",
      "EndTime": "01:52:23.1200000"
    }
  },
  {
    "TextLocation": {
      "Start": 82838,
      "End": 82841
    },
    "TimeRange": {
      "StartTime": "01:52:23.6300000",
      "EndTime": "01:52:24.1700000"
    }
  },
  {
    "TextLocation": {
      "Start": 82842,
      "End": 82850
    },
    "TimeRange": {
      "StartTime": "01:52:24.1700000",
      "EndTime": "01:52:24.8900000"
    }
  },
  {
    "TextLocation": {
      "Start": 82851,
      "End": 82853
    },
    "TimeRange": {
      "StartTime": "01:52:24.8900000",
      "EndTime": "01:52:25.1000000"
    }
  },
  {
    "TextLocation": {
      "Start": 82854,
      "End": 82858
    },
    "TimeRange": {
      "StartTime": "01:52:25.1000000",
      "EndTime": "01:52:25.7600000"
    }
  },
  {
    "TextLocation": {
      "Start": 82860,
      "End": 82862
    },
    "TimeRange": {
      "StartTime": "01:52:25.7600000",
      "EndTime": "01:52:25.9100000"
    }
  },
  {
    "TextLocation": {
      "Start": 82863,
      "End": 82869
    },
    "TimeRange": {
      "StartTime": "01:52:25.9100000",
      "EndTime": "01:52:26.3000000"
    }
  },
  {
    "TextLocation": {
      "Start": 82870,
      "End": 82874
    },
    "TimeRange": {
      "StartTime": "01:52:26.3000000",
      "EndTime": "01:52:26.6000000"
    }
  },
  {
    "TextLocation": {
      "Start": 82876,
      "End": 82878
    },
    "TimeRange": {
      "StartTime": "01:52:26.6000000",
      "EndTime": "01:52:26.8100000"
    }
  },
  {
    "TextLocation": {
      "Start": 82879,
      "End": 82881
    },
    "TimeRange": {
      "StartTime": "01:52:26.8100000",
      "EndTime": "01:52:27.7900000"
    }
  },
  {
    "TextLocation": {
      "Start": 82882,
      "End": 82885
    },
    "TimeRange": {
      "StartTime": "01:52:27.8000000",
      "EndTime": "01:52:28.0400000"
    }
  },
  {
    "TextLocation": {
      "Start": 82886,
      "End": 82889
    },
    "TimeRange": {
      "StartTime": "01:52:28.0400000",
      "EndTime": "01:52:28.1600000"
    }
  },
  {
    "TextLocation": {
      "Start": 82890,
      "End": 82895
    },
    "TimeRange": {
      "StartTime": "01:52:28.1600000",
      "EndTime": "01:52:28.5800000"
    }
  },
  {
    "TextLocation": {
      "Start": 82896,
      "End": 82900
    },
    "TimeRange": {
      "StartTime": "01:52:28.5800000",
      "EndTime": "01:52:29.1800000"
    }
  },
  {
    "TextLocation": {
      "Start": 82903,
      "End": 82906
    },
    "TimeRange": {
      "StartTime": "01:52:30.1100000",
      "EndTime": "01:52:30.2600000"
    }
  },
  {
    "TextLocation": {
      "Start": 82907,
      "End": 82910
    },
    "TimeRange": {
      "StartTime": "01:52:30.2600000",
      "EndTime": "01:52:30.5600000"
    }
  },
  {
    "TextLocation": {
      "Start": 82911,
      "End": 82913
    },
    "TimeRange": {
      "StartTime": "01:52:30.5600000",
      "EndTime": "01:52:30.7100000"
    }
  },
  {
    "TextLocation": {
      "Start": 82914,
      "End": 82917
    },
    "TimeRange": {
      "StartTime": "01:52:30.7100000",
      "EndTime": "01:52:30.8900000"
    }
  },
  {
    "TextLocation": {
      "Start": 82918,
      "End": 82923
    },
    "TimeRange": {
      "StartTime": "01:52:30.8900000",
      "EndTime": "01:52:31.2500000"
    }
  },
  {
    "TextLocation": {
      "Start": 82924,
      "End": 82927
    },
    "TimeRange": {
      "StartTime": "01:52:31.2500000",
      "EndTime": "01:52:31.4900000"
    }
  },
  {
    "TextLocation": {
      "Start": 82928,
      "End": 82931
    },
    "TimeRange": {
      "StartTime": "01:52:31.4900000",
      "EndTime": "01:52:31.7900000"
    }
  },
  {
    "TextLocation": {
      "Start": 82932,
      "End": 82945
    },
    "TimeRange": {
      "StartTime": "01:52:31.7900000",
      "EndTime": "01:52:32.6899999"
    }
  },
  {
    "TextLocation": {
      "Start": 82946,
      "End": 82951
    },
    "TimeRange": {
      "StartTime": "01:52:32.6899999",
      "EndTime": "01:52:33.0200000"
    }
  },
  {
    "TextLocation": {
      "Start": 82952,
      "End": 82955
    },
    "TimeRange": {
      "StartTime": "01:52:33.0200000",
      "EndTime": "01:52:33.1400000"
    }
  },
  {
    "TextLocation": {
      "Start": 82956,
      "End": 82962
    },
    "TimeRange": {
      "StartTime": "01:52:33.1400000",
      "EndTime": "01:52:33.5600000"
    }
  },
  {
    "TextLocation": {
      "Start": 82963,
      "End": 82965
    },
    "TimeRange": {
      "StartTime": "01:52:33.5600000",
      "EndTime": "01:52:33.6800000"
    }
  },
  {
    "TextLocation": {
      "Start": 82966,
      "End": 82970
    },
    "TimeRange": {
      "StartTime": "01:52:33.6800000",
      "EndTime": "01:52:34.1100000"
    }
  },
  {
    "TextLocation": {
      "Start": 82971,
      "End": 82975
    },
    "TimeRange": {
      "StartTime": "01:52:34.1100000",
      "EndTime": "01:52:34.5500000"
    }
  },
  {
    "TextLocation": {
      "Start": 82976,
      "End": 82979
    },
    "TimeRange": {
      "StartTime": "01:52:34.5500000",
      "EndTime": "01:52:34.6700000"
    }
  },
  {
    "TextLocation": {
      "Start": 82980,
      "End": 82982
    },
    "TimeRange": {
      "StartTime": "01:52:34.7900000",
      "EndTime": "01:52:35.2400000"
    }
  },
  {
    "TextLocation": {
      "Start": 82984,
      "End": 82987
    },
    "TimeRange": {
      "StartTime": "01:52:35.6000000",
      "EndTime": "01:52:36.0200000"
    }
  },
  {
    "TextLocation": {
      "Start": 82988,
      "End": 82993
    },
    "TimeRange": {
      "StartTime": "01:52:36.0200000",
      "EndTime": "01:52:36.3200000"
    }
  },
  {
    "TextLocation": {
      "Start": 82994,
      "End": 83001
    },
    "TimeRange": {
      "StartTime": "01:52:36.3200000",
      "EndTime": "01:52:36.7700000"
    }
  },
  {
    "TextLocation": {
      "Start": 83004,
      "End": 83006
    },
    "TimeRange": {
      "StartTime": "01:52:36.8700000",
      "EndTime": "01:52:37.0400000"
    }
  },
  {
    "TextLocation": {
      "Start": 83008,
      "End": 83012
    },
    "TimeRange": {
      "StartTime": "01:52:37.0400000",
      "EndTime": "01:52:37.6100000"
    }
  },
  {
    "TextLocation": {
      "Start": 83015,
      "End": 83019
    },
    "TimeRange": {
      "StartTime": "01:52:37.8800000",
      "EndTime": "01:52:38.3500000"
    }
  },
  {
    "TextLocation": {
      "Start": 83022,
      "End": 83026
    },
    "TimeRange": {
      "StartTime": "01:52:40.4799999",
      "EndTime": "01:52:40.7500000"
    }
  },
  {
    "TextLocation": {
      "Start": 83027,
      "End": 83030
    },
    "TimeRange": {
      "StartTime": "01:52:40.7500000",
      "EndTime": "01:52:40.8700000"
    }
  },
  {
    "TextLocation": {
      "Start": 83031,
      "End": 83034
    },
    "TimeRange": {
      "StartTime": "01:52:40.9000000",
      "EndTime": "01:52:41.1400000"
    }
  },
  {
    "TextLocation": {
      "Start": 83035,
      "End": 83037
    },
    "TimeRange": {
      "StartTime": "01:52:41.1400000",
      "EndTime": "01:52:41.2900000"
    }
  },
  {
    "TextLocation": {
      "Start": 83038,
      "End": 83041
    },
    "TimeRange": {
      "StartTime": "01:52:41.2900000",
      "EndTime": "01:52:41.5300000"
    }
  },
  {
    "TextLocation": {
      "Start": 83042,
      "End": 83046
    },
    "TimeRange": {
      "StartTime": "01:52:41.5300000",
      "EndTime": "01:52:41.7100000"
    }
  },
  {
    "TextLocation": {
      "Start": 83047,
      "End": 83050
    },
    "TimeRange": {
      "StartTime": "01:52:41.7100000",
      "EndTime": "01:52:41.8300000"
    }
  },
  {
    "TextLocation": {
      "Start": 83051,
      "End": 83055
    },
    "TimeRange": {
      "StartTime": "01:52:41.8300000",
      "EndTime": "01:52:41.9500000"
    }
  },
  {
    "TextLocation": {
      "Start": 83056,
      "End": 83061
    },
    "TimeRange": {
      "StartTime": "01:52:41.9500000",
      "EndTime": "01:52:42.1899999"
    }
  },
  {
    "TextLocation": {
      "Start": 83062,
      "End": 83067
    },
    "TimeRange": {
      "StartTime": "01:52:42.1899999",
      "EndTime": "01:52:42.4300000"
    }
  },
  {
    "TextLocation": {
      "Start": 83068,
      "End": 83071
    },
    "TimeRange": {
      "StartTime": "01:52:42.4300000",
      "EndTime": "01:52:42.5200000"
    }
  },
  {
    "TextLocation": {
      "Start": 83072,
      "End": 83076
    },
    "TimeRange": {
      "StartTime": "01:52:42.5200000",
      "EndTime": "01:52:42.8200000"
    }
  },
  {
    "TextLocation": {
      "Start": 83077,
      "End": 83081
    },
    "TimeRange": {
      "StartTime": "01:52:42.8200000",
      "EndTime": "01:52:43.1500000"
    }
  },
  {
    "TextLocation": {
      "Start": 83082,
      "End": 83085
    },
    "TimeRange": {
      "StartTime": "01:52:43.1500000",
      "EndTime": "01:52:43.3000000"
    }
  },
  {
    "TextLocation": {
      "Start": 83086,
      "End": 83090
    },
    "TimeRange": {
      "StartTime": "01:52:43.3300000",
      "EndTime": "01:52:43.5700000"
    }
  },
  {
    "TextLocation": {
      "Start": 83091,
      "End": 83095
    },
    "TimeRange": {
      "StartTime": "01:52:43.5700000",
      "EndTime": "01:52:43.9300000"
    }
  },
  {
    "TextLocation": {
      "Start": 83096,
      "End": 83102
    },
    "TimeRange": {
      "StartTime": "01:52:43.9300000",
      "EndTime": "01:52:44.5600000"
    }
  },
  {
    "TextLocation": {
      "Start": 83103,
      "End": 83111
    },
    "TimeRange": {
      "StartTime": "01:52:45.2500000",
      "EndTime": "01:52:46"
    }
  },
  {
    "TextLocation": {
      "Start": 83112,
      "End": 83114
    },
    "TimeRange": {
      "StartTime": "01:52:46",
      "EndTime": "01:52:46.1500000"
    }
  },
  {
    "TextLocation": {
      "Start": 83115,
      "End": 83118
    },
    "TimeRange": {
      "StartTime": "01:52:46.1500000",
      "EndTime": "01:52:46.5100000"
    }
  },
  {
    "TextLocation": {
      "Start": 83121,
      "End": 83125
    },
    "TimeRange": {
      "StartTime": "01:52:46.5100000",
      "EndTime": "01:52:46.6899999"
    }
  },
  {
    "TextLocation": {
      "Start": 83126,
      "End": 83131
    },
    "TimeRange": {
      "StartTime": "01:52:46.6899999",
      "EndTime": "01:52:46.8400000"
    }
  },
  {
    "TextLocation": {
      "Start": 83132,
      "End": 83135
    },
    "TimeRange": {
      "StartTime": "01:52:46.8400000",
      "EndTime": "01:52:47.0800000"
    }
  },
  {
    "TextLocation": {
      "Start": 83136,
      "End": 83149
    },
    "TimeRange": {
      "StartTime": "01:52:47.0800000",
      "EndTime": "01:52:47.8000000"
    }
  },
  {
    "TextLocation": {
      "Start": 83152,
      "End": 83156
    },
    "TimeRange": {
      "StartTime": "01:52:47.8000000",
      "EndTime": "01:52:47.9200000"
    }
  },
  {
    "TextLocation": {
      "Start": 83157,
      "End": 83161
    },
    "TimeRange": {
      "StartTime": "01:52:47.9200000",
      "EndTime": "01:52:48.1600000"
    }
  },
  {
    "TextLocation": {
      "Start": 83162,
      "End": 83169
    },
    "TimeRange": {
      "StartTime": "01:52:48.1600000",
      "EndTime": "01:52:48.4300000"
    }
  },
  {
    "TextLocation": {
      "Start": 83170,
      "End": 83175
    },
    "TimeRange": {
      "StartTime": "01:52:48.4300000",
      "EndTime": "01:52:48.7000000"
    }
  },
  {
    "TextLocation": {
      "Start": 83183,
      "End": 83187
    },
    "TimeRange": {
      "StartTime": "01:52:48.7000000",
      "EndTime": "01:52:49.2400000"
    }
  },
  {
    "TextLocation": {
      "Start": 83188,
      "End": 83191
    },
    "TimeRange": {
      "StartTime": "01:52:49.2400000",
      "EndTime": "01:52:49.5100000"
    }
  },
  {
    "TextLocation": {
      "Start": 83192,
      "End": 83195
    },
    "TimeRange": {
      "StartTime": "01:52:49.5100000",
      "EndTime": "01:52:49.6899999"
    }
  },
  {
    "TextLocation": {
      "Start": 83196,
      "End": 83201
    },
    "TimeRange": {
      "StartTime": "01:52:49.6899999",
      "EndTime": "01:52:49.9300000"
    }
  },
  {
    "TextLocation": {
      "Start": 83202,
      "End": 83206
    },
    "TimeRange": {
      "StartTime": "01:52:49.9300000",
      "EndTime": "01:52:50.1400000"
    }
  },
  {
    "TextLocation": {
      "Start": 83209,
      "End": 83213
    },
    "TimeRange": {
      "StartTime": "01:52:50.1400000",
      "EndTime": "01:52:50.6200000"
    }
  },
  {
    "TextLocation": {
      "Start": 83214,
      "End": 83217
    },
    "TimeRange": {
      "StartTime": "01:52:51.0700000",
      "EndTime": "01:52:51.4000000"
    }
  },
  {
    "TextLocation": {
      "Start": 83218,
      "End": 83223
    },
    "TimeRange": {
      "StartTime": "01:52:51.4000000",
      "EndTime": "01:52:51.7600000"
    }
  },
  {
    "TextLocation": {
      "Start": 83224,
      "End": 83227
    },
    "TimeRange": {
      "StartTime": "01:52:51.7600000",
      "EndTime": "01:52:51.8500000"
    }
  },
  {
    "TextLocation": {
      "Start": 83228,
      "End": 83231
    },
    "TimeRange": {
      "StartTime": "01:52:51.8500000",
      "EndTime": "01:52:51.9399999"
    }
  },
  {
    "TextLocation": {
      "Start": 83232,
      "End": 83236
    },
    "TimeRange": {
      "StartTime": "01:52:51.9399999",
      "EndTime": "01:52:52.5700000"
    }
  },
  {
    "TextLocation": {
      "Start": 83244,
      "End": 83250
    },
    "TimeRange": {
      "StartTime": "01:52:53.2600000",
      "EndTime": "01:52:53.5000000"
    }
  },
  {
    "TextLocation": {
      "Start": 83251,
      "End": 83254
    },
    "TimeRange": {
      "StartTime": "01:52:53.5000000",
      "EndTime": "01:52:53.5600000"
    }
  },
  {
    "TextLocation": {
      "Start": 83255,
      "End": 83259
    },
    "TimeRange": {
      "StartTime": "01:52:53.5600000",
      "EndTime": "01:52:53.6800000"
    }
  },
  {
    "TextLocation": {
      "Start": 83260,
      "End": 83262
    },
    "TimeRange": {
      "StartTime": "01:52:53.6800000",
      "EndTime": "01:52:53.8000000"
    }
  },
  {
    "TextLocation": {
      "Start": 83263,
      "End": 83265
    },
    "TimeRange": {
      "StartTime": "01:52:53.8000000",
      "EndTime": "01:52:53.9500000"
    }
  },
  {
    "TextLocation": {
      "Start": 83266,
      "End": 83269
    },
    "TimeRange": {
      "StartTime": "01:52:53.9500000",
      "EndTime": "01:52:54.1000000"
    }
  },
  {
    "TextLocation": {
      "Start": 83270,
      "End": 83278
    },
    "TimeRange": {
      "StartTime": "01:52:54.1000000",
      "EndTime": "01:52:54.3600000"
    }
  },
  {
    "TextLocation": {
      "Start": 83279,
      "End": 83292
    },
    "TimeRange": {
      "StartTime": "01:52:55.2100000",
      "EndTime": "01:52:56.1000000"
    }
  },
  {
    "TextLocation": {
      "Start": 83295,
      "End": 83299
    },
    "TimeRange": {
      "StartTime": "01:52:56.4100000",
      "EndTime": "01:52:56.6500000"
    }
  },
  {
    "TextLocation": {
      "Start": 83302,
      "End": 83303
    },
    "TimeRange": {
      "StartTime": "01:53:00.0600000",
      "EndTime": "01:53:00.1800000"
    }
  },
  {
    "TextLocation": {
      "Start": 83304,
      "End": 83308
    },
    "TimeRange": {
      "StartTime": "01:53:00.1800000",
      "EndTime": "01:53:00.3000000"
    }
  },
  {
    "TextLocation": {
      "Start": 83309,
      "End": 83316
    },
    "TimeRange": {
      "StartTime": "01:53:00.3000000",
      "EndTime": "01:53:00.6000000"
    }
  },
  {
    "TextLocation": {
      "Start": 83317,
      "End": 83320
    },
    "TimeRange": {
      "StartTime": "01:53:00.6000000",
      "EndTime": "01:53:00.8700000"
    }
  },
  {
    "TextLocation": {
      "Start": 83328,
      "End": 83336
    },
    "TimeRange": {
      "StartTime": "01:53:02",
      "EndTime": "01:53:02.5900000"
    }
  },
  {
    "TextLocation": {
      "Start": 83344,
      "End": 83345
    },
    "TimeRange": {
      "StartTime": "01:53:03.0100000",
      "EndTime": "01:53:03.0800000"
    }
  },
  {
    "TextLocation": {
      "Start": 83346,
      "End": 83348
    },
    "TimeRange": {
      "StartTime": "01:53:03.2200000",
      "EndTime": "01:53:03.4100000"
    }
  },
  {
    "TextLocation": {
      "Start": 83356,
      "End": 83362
    },
    "TimeRange": {
      "StartTime": "01:53:07.5000000",
      "EndTime": "01:53:08.0200000"
    }
  },
  {
    "TextLocation": {
      "Start": 83365,
      "End": 83368
    },
    "TimeRange": {
      "StartTime": "01:53:08.1899999",
      "EndTime": "01:53:08.4600000"
    }
  },
  {
    "TextLocation": {
      "Start": 83369,
      "End": 83372
    },
    "TimeRange": {
      "StartTime": "01:53:08.4600000",
      "EndTime": "01:53:08.7900000"
    }
  },
  {
    "TextLocation": {
      "Start": 83373,
      "End": 83375
    },
    "TimeRange": {
      "StartTime": "01:53:08.8900000",
      "EndTime": "01:53:09.0300000"
    }
  },
  {
    "TextLocation": {
      "Start": 83376,
      "End": 83381
    },
    "TimeRange": {
      "StartTime": "01:53:09.0300000",
      "EndTime": "01:53:09.6300000"
    }
  },
  {
    "TextLocation": {
      "Start": 83382,
      "End": 83385
    },
    "TimeRange": {
      "StartTime": "01:53:10.2600000",
      "EndTime": "01:53:10.6500000"
    }
  },
  {
    "TextLocation": {
      "Start": 83386,
      "End": 83400
    },
    "TimeRange": {
      "StartTime": "01:53:10.6500000",
      "EndTime": "01:53:11.3400000"
    }
  },
  {
    "TextLocation": {
      "Start": 83401,
      "End": 83403
    },
    "TimeRange": {
      "StartTime": "01:53:11.3400000",
      "EndTime": "01:53:11.4600000"
    }
  },
  {
    "TextLocation": {
      "Start": 83404,
      "End": 83409
    },
    "TimeRange": {
      "StartTime": "01:53:11.4600000",
      "EndTime": "01:53:12.1500000"
    }
  },
  {
    "TextLocation": {
      "Start": 83412,
      "End": 83414
    },
    "TimeRange": {
      "StartTime": "01:53:12.9300000",
      "EndTime": "01:53:13.1100000"
    }
  },
  {
    "TextLocation": {
      "Start": 83415,
      "End": 83422
    },
    "TimeRange": {
      "StartTime": "01:53:13.1100000",
      "EndTime": "01:53:13.3800000"
    }
  },
  {
    "TextLocation": {
      "Start": 83423,
      "End": 83429
    },
    "TimeRange": {
      "StartTime": "01:53:13.3800000",
      "EndTime": "01:53:13.9500000"
    }
  },
  {
    "TextLocation": {
      "Start": 83430,
      "End": 83434
    },
    "TimeRange": {
      "StartTime": "01:53:14.0100000",
      "EndTime": "01:53:14.8800000"
    }
  },
  {
    "TextLocation": {
      "Start": 83435,
      "End": 83437
    },
    "TimeRange": {
      "StartTime": "01:53:14.8800000",
      "EndTime": "01:53:15.6000000"
    }
  },
  {
    "TextLocation": {
      "Start": 83438,
      "End": 83445
    },
    "TimeRange": {
      "StartTime": "01:53:15.6000000",
      "EndTime": "01:53:16.7100000"
    }
  },
  {
    "TextLocation": {
      "Start": 83446,
      "End": 83448
    },
    "TimeRange": {
      "StartTime": "01:53:16.9799999",
      "EndTime": "01:53:17.4300000"
    }
  },
  {
    "TextLocation": {
      "Start": 83449,
      "End": 83451
    },
    "TimeRange": {
      "StartTime": "01:53:17.4300000",
      "EndTime": "01:53:18.0300000"
    }
  },
  {
    "TextLocation": {
      "Start": 83454,
      "End": 83456
    },
    "TimeRange": {
      "StartTime": "01:53:18.0600000",
      "EndTime": "01:53:18.1500000"
    }
  },
  {
    "TextLocation": {
      "Start": 83457,
      "End": 83460
    },
    "TimeRange": {
      "StartTime": "01:53:18.1500000",
      "EndTime": "01:53:18.2400000"
    }
  },
  {
    "TextLocation": {
      "Start": 83461,
      "End": 83465
    },
    "TimeRange": {
      "StartTime": "01:53:18.2400000",
      "EndTime": "01:53:18.3600000"
    }
  },
  {
    "TextLocation": {
      "Start": 83466,
      "End": 83470
    },
    "TimeRange": {
      "StartTime": "01:53:18.3600000",
      "EndTime": "01:53:18.5100000"
    }
  },
  {
    "TextLocation": {
      "Start": 83471,
      "End": 83474
    },
    "TimeRange": {
      "StartTime": "01:53:18.5100000",
      "EndTime": "01:53:18.6600000"
    }
  },
  {
    "TextLocation": {
      "Start": 83475,
      "End": 83481
    },
    "TimeRange": {
      "StartTime": "01:53:18.6600000",
      "EndTime": "01:53:18.9900000"
    }
  },
  {
    "TextLocation": {
      "Start": 83482,
      "End": 83488
    },
    "TimeRange": {
      "StartTime": "01:53:18.9900000",
      "EndTime": "01:53:19.2900000"
    }
  },
  {
    "TextLocation": {
      "Start": 83489,
      "End": 83492
    },
    "TimeRange": {
      "StartTime": "01:53:19.2900000",
      "EndTime": "01:53:19.8100000"
    }
  },
  {
    "TextLocation": {
      "Start": 83495,
      "End": 83498
    },
    "TimeRange": {
      "StartTime": "01:53:19.8300000",
      "EndTime": "01:53:20.2500000"
    }
  },
  {
    "TextLocation": {
      "Start": 83501,
      "End": 83507
    },
    "TimeRange": {
      "StartTime": "01:53:20.7000000",
      "EndTime": "01:53:21"
    }
  },
  {
    "TextLocation": {
      "Start": 83508,
      "End": 83516
    },
    "TimeRange": {
      "StartTime": "01:53:21",
      "EndTime": "01:53:21.6600000"
    }
  },
  {
    "TextLocation": {
      "Start": 83519,
      "End": 83523
    },
    "TimeRange": {
      "StartTime": "01:53:21.6899999",
      "EndTime": "01:53:22.2000000"
    }
  },
  {
    "TextLocation": {
      "Start": 83526,
      "End": 83528
    },
    "TimeRange": {
      "StartTime": "01:53:22.5600000",
      "EndTime": "01:53:22.6500000"
    }
  },
  {
    "TextLocation": {
      "Start": 83529,
      "End": 83536
    },
    "TimeRange": {
      "StartTime": "01:53:22.6500000",
      "EndTime": "01:53:22.8900000"
    }
  },
  {
    "TextLocation": {
      "Start": 83537,
      "End": 83546
    },
    "TimeRange": {
      "StartTime": "01:53:22.8900000",
      "EndTime": "01:53:23.5800000"
    }
  },
  {
    "TextLocation": {
      "Start": 83554,
      "End": 83560
    },
    "TimeRange": {
      "StartTime": "01:53:24.9200000",
      "EndTime": "01:53:25.5300000"
    }
  },
  {
    "TextLocation": {
      "Start": 83561,
      "End": 83563
    },
    "TimeRange": {
      "StartTime": "01:53:25.5300000",
      "EndTime": "01:53:25.6200000"
    }
  },
  {
    "TextLocation": {
      "Start": 83571,
      "End": 83576
    },
    "TimeRange": {
      "StartTime": "01:53:25.9500000",
      "EndTime": "01:53:26.1600000"
    }
  },
  {
    "TextLocation": {
      "Start": 83577,
      "End": 83580
    },
    "TimeRange": {
      "StartTime": "01:53:26.1600000",
      "EndTime": "01:53:26.4900000"
    }
  },
  {
    "TextLocation": {
      "Start": 83588,
      "End": 83594
    },
    "TimeRange": {
      "StartTime": "01:53:33.3300000",
      "EndTime": "01:53:33.6000000"
    }
  },
  {
    "TextLocation": {
      "Start": 83595,
      "End": 83599
    },
    "TimeRange": {
      "StartTime": "01:53:34.4100000",
      "EndTime": "01:53:35.0400000"
    }
  },
  {
    "TextLocation": {
      "Start": 83602,
      "End": 83604
    },
    "TimeRange": {
      "StartTime": "01:53:35.0400000",
      "EndTime": "01:53:35.2500000"
    }
  },
  {
    "TextLocation": {
      "Start": 83605,
      "End": 83610
    },
    "TimeRange": {
      "StartTime": "01:53:35.2500000",
      "EndTime": "01:53:35.3400000"
    }
  },
  {
    "TextLocation": {
      "Start": 83611,
      "End": 83615
    },
    "TimeRange": {
      "StartTime": "01:53:35.3400000",
      "EndTime": "01:53:35.5500000"
    }
  },
  {
    "TextLocation": {
      "Start": 83616,
      "End": 83621
    },
    "TimeRange": {
      "StartTime": "01:53:35.5500000",
      "EndTime": "01:53:35.7900000"
    }
  },
  {
    "TextLocation": {
      "Start": 83622,
      "End": 83623
    },
    "TimeRange": {
      "StartTime": "01:53:35.7900000",
      "EndTime": "01:53:35.8500000"
    }
  },
  {
    "TextLocation": {
      "Start": 83624,
      "End": 83626
    },
    "TimeRange": {
      "StartTime": "01:53:35.8500000",
      "EndTime": "01:53:36.3300000"
    }
  },
  {
    "TextLocation": {
      "Start": 83627,
      "End": 83633
    },
    "TimeRange": {
      "StartTime": "01:53:36.3300000",
      "EndTime": "01:53:36.6000000"
    }
  },
  {
    "TextLocation": {
      "Start": 83634,
      "End": 83639
    },
    "TimeRange": {
      "StartTime": "01:53:36.6000000",
      "EndTime": "01:53:36.9000000"
    }
  },
  {
    "TextLocation": {
      "Start": 83640,
      "End": 83642
    },
    "TimeRange": {
      "StartTime": "01:53:36.9000000",
      "EndTime": "01:53:37"
    }
  },
  {
    "TextLocation": {
      "Start": 83643,
      "End": 83645
    },
    "TimeRange": {
      "StartTime": "01:53:37.0200000",
      "EndTime": "01:53:37.4399999"
    }
  },
  {
    "TextLocation": {
      "Start": 83648,
      "End": 83649
    },
    "TimeRange": {
      "StartTime": "01:53:39.8200000",
      "EndTime": "01:53:39.9100000"
    }
  },
  {
    "TextLocation": {
      "Start": 83650,
      "End": 83658
    },
    "TimeRange": {
      "StartTime": "01:53:39.9100000",
      "EndTime": "01:53:40.3300000"
    }
  },
  {
    "TextLocation": {
      "Start": 83659,
      "End": 83662
    },
    "TimeRange": {
      "StartTime": "01:53:40.3300000",
      "EndTime": "01:53:40.4200000"
    }
  },
  {
    "TextLocation": {
      "Start": 83663,
      "End": 83669
    },
    "TimeRange": {
      "StartTime": "01:53:40.4200000",
      "EndTime": "01:53:40.7500000"
    }
  },
  {
    "TextLocation": {
      "Start": 83670,
      "End": 83681
    },
    "TimeRange": {
      "StartTime": "01:53:40.7500000",
      "EndTime": "01:53:41.3800000"
    }
  },
  {
    "TextLocation": {
      "Start": 83682,
      "End": 83685
    },
    "TimeRange": {
      "StartTime": "01:53:41.3800000",
      "EndTime": "01:53:41.5600000"
    }
  },
  {
    "TextLocation": {
      "Start": 83686,
      "End": 83688
    },
    "TimeRange": {
      "StartTime": "01:53:41.5600000",
      "EndTime": "01:53:41.6500000"
    }
  },
  {
    "TextLocation": {
      "Start": 83689,
      "End": 83696
    },
    "TimeRange": {
      "StartTime": "01:53:41.6500000",
      "EndTime": "01:53:42.1000000"
    }
  },
  {
    "TextLocation": {
      "Start": 83697,
      "End": 83700
    },
    "TimeRange": {
      "StartTime": "01:53:42.1000000",
      "EndTime": "01:53:42.1899999"
    }
  },
  {
    "TextLocation": {
      "Start": 83701,
      "End": 83705
    },
    "TimeRange": {
      "StartTime": "01:53:42.1899999",
      "EndTime": "01:53:42.5300000"
    }
  },
  {
    "TextLocation": {
      "Start": 83706,
      "End": 83709
    },
    "TimeRange": {
      "StartTime": "01:53:42.5300000",
      "EndTime": "01:53:42.7500000"
    }
  },
  {
    "TextLocation": {
      "Start": 83710,
      "End": 83713
    },
    "TimeRange": {
      "StartTime": "01:53:42.7700000",
      "EndTime": "01:53:42.8500000"
    }
  },
  {
    "TextLocation": {
      "Start": 83714,
      "End": 83721
    },
    "TimeRange": {
      "StartTime": "01:53:42.8600000",
      "EndTime": "01:53:43.6300000"
    }
  },
  {
    "TextLocation": {
      "Start": 83724,
      "End": 83729
    },
    "TimeRange": {
      "StartTime": "01:53:45.1300000",
      "EndTime": "01:53:45.2500000"
    }
  },
  {
    "TextLocation": {
      "Start": 83730,
      "End": 83733
    },
    "TimeRange": {
      "StartTime": "01:53:45.2500000",
      "EndTime": "01:53:45.4300000"
    }
  },
  {
    "TextLocation": {
      "Start": 83734,
      "End": 83738
    },
    "TimeRange": {
      "StartTime": "01:53:45.4300000",
      "EndTime": "01:53:45.7600000"
    }
  },
  {
    "TextLocation": {
      "Start": 83739,
      "End": 83742
    },
    "TimeRange": {
      "StartTime": "01:53:45.7600000",
      "EndTime": "01:53:46.0300000"
    }
  },
  {
    "TextLocation": {
      "Start": 83743,
      "End": 83748
    },
    "TimeRange": {
      "StartTime": "01:53:46.0300000",
      "EndTime": "01:53:46.3300000"
    }
  },
  {
    "TextLocation": {
      "Start": 83749,
      "End": 83754
    },
    "TimeRange": {
      "StartTime": "01:53:46.3800000",
      "EndTime": "01:53:46.9300000"
    }
  },
  {
    "TextLocation": {
      "Start": 83755,
      "End": 83760
    },
    "TimeRange": {
      "StartTime": "01:53:48.7600000",
      "EndTime": "01:53:49.5100000"
    }
  },
  {
    "TextLocation": {
      "Start": 83761,
      "End": 83763
    },
    "TimeRange": {
      "StartTime": "01:53:49.5100000",
      "EndTime": "01:53:49.6899999"
    }
  },
  {
    "TextLocation": {
      "Start": 83764,
      "End": 83767
    },
    "TimeRange": {
      "StartTime": "01:53:49.6899999",
      "EndTime": "01:53:49.9300000"
    }
  },
  {
    "TextLocation": {
      "Start": 83768,
      "End": 83772
    },
    "TimeRange": {
      "StartTime": "01:53:49.9300000",
      "EndTime": "01:53:51.1400000"
    }
  },
  {
    "TextLocation": {
      "Start": 83775,
      "End": 83777
    },
    "TimeRange": {
      "StartTime": "01:53:51.9500000",
      "EndTime": "01:53:52.2800000"
    }
  },
  {
    "TextLocation": {
      "Start": 83778,
      "End": 83784
    },
    "TimeRange": {
      "StartTime": "01:53:53.5600000",
      "EndTime": "01:53:53.8400000"
    }
  },
  {
    "TextLocation": {
      "Start": 83792,
      "End": 83797
    },
    "TimeRange": {
      "StartTime": "01:54:00.9000000",
      "EndTime": "01:54:01.2000000"
    }
  },
  {
    "TextLocation": {
      "Start": 83800,
      "End": 83806
    },
    "TimeRange": {
      "StartTime": "01:54:01.2100000",
      "EndTime": "01:54:01.5200000"
    }
  },
  {
    "TextLocation": {
      "Start": 83807,
      "End": 83812
    },
    "TimeRange": {
      "StartTime": "01:54:01.5600000",
      "EndTime": "01:54:01.8900000"
    }
  },
  {
    "TextLocation": {
      "Start": 83820,
      "End": 83824
    },
    "TimeRange": {
      "StartTime": "01:54:06.8500000",
      "EndTime": "01:54:07.2299999"
    }
  },
  {
    "TextLocation": {
      "Start": 83832,
      "End": 83835
    },
    "TimeRange": {
      "StartTime": "01:54:17.4000000",
      "EndTime": "01:54:17.8400000"
    }
  },
  {
    "TextLocation": {
      "Start": 83838,
      "End": 83842
    },
    "TimeRange": {
      "StartTime": "01:54:18.9900000",
      "EndTime": "01:54:19.2600000"
    }
  },
  {
    "TextLocation": {
      "Start": 83844,
      "End": 83847
    },
    "TimeRange": {
      "StartTime": "01:54:19.3000000",
      "EndTime": "01:54:19.4799999"
    }
  },
  {
    "TextLocation": {
      "Start": 83855,
      "End": 83858
    },
    "TimeRange": {
      "StartTime": "01:54:31.1100000",
      "EndTime": "01:54:31.2400000"
    }
  },
  {
    "TextLocation": {
      "Start": 83859,
      "End": 83862
    },
    "TimeRange": {
      "StartTime": "01:54:31.2500000",
      "EndTime": "01:54:31.4500000"
    }
  },
  {
    "TextLocation": {
      "Start": 83865,
      "End": 83869
    },
    "TimeRange": {
      "StartTime": "01:54:33.8800000",
      "EndTime": "01:54:34.1500000"
    }
  },
  {
    "TextLocation": {
      "Start": 83877,
      "End": 83879
    },
    "TimeRange": {
      "StartTime": "01:54:35.0200000",
      "EndTime": "01:54:35.1300000"
    }
  },
  {
    "TextLocation": {
      "Start": 83880,
      "End": 83884
    },
    "TimeRange": {
      "StartTime": "01:54:35.1900000",
      "EndTime": "01:54:35.4600000"
    }
  },
  {
    "TextLocation": {
      "Start": 83885,
      "End": 83887
    },
    "TimeRange": {
      "StartTime": "01:54:35.4700000",
      "EndTime": "01:54:35.5900000"
    }
  },
  {
    "TextLocation": {
      "Start": 83888,
      "End": 83891
    },
    "TimeRange": {
      "StartTime": "01:54:35.5900000",
      "EndTime": "01:54:35.8300000"
    }
  },
  {
    "TextLocation": {
      "Start": 83892,
      "End": 83894
    },
    "TimeRange": {
      "StartTime": "01:54:35.8300000",
      "EndTime": "01:54:35.9500000"
    }
  },
  {
    "TextLocation": {
      "Start": 83895,
      "End": 83905
    },
    "TimeRange": {
      "StartTime": "01:54:35.9500000",
      "EndTime": "01:54:36.5200000"
    }
  },
  {
    "TextLocation": {
      "Start": 83906,
      "End": 83910
    },
    "TimeRange": {
      "StartTime": "01:54:36.5200000",
      "EndTime": "01:54:36.8200000"
    }
  },
  {
    "TextLocation": {
      "Start": 83912,
      "End": 83914
    },
    "TimeRange": {
      "StartTime": "01:54:36.8200000",
      "EndTime": "01:54:37.0300000"
    }
  },
  {
    "TextLocation": {
      "Start": 83915,
      "End": 83919
    },
    "TimeRange": {
      "StartTime": "01:54:37.0300000",
      "EndTime": "01:54:37.3600000"
    }
  },
  {
    "TextLocation": {
      "Start": 83920,
      "End": 83923
    },
    "TimeRange": {
      "StartTime": "01:54:37.3600000",
      "EndTime": "01:54:37.6900000"
    }
  },
  {
    "TextLocation": {
      "Start": 83924,
      "End": 83928
    },
    "TimeRange": {
      "StartTime": "01:54:37.6900000",
      "EndTime": "01:54:38.0200000"
    }
  },
  {
    "TextLocation": {
      "Start": 83929,
      "End": 83934
    },
    "TimeRange": {
      "StartTime": "01:54:38.0200000",
      "EndTime": "01:54:38.3500000"
    }
  },
  {
    "TextLocation": {
      "Start": 83935,
      "End": 83942
    },
    "TimeRange": {
      "StartTime": "01:54:38.3500000",
      "EndTime": "01:54:38.7700000"
    }
  },
  {
    "TextLocation": {
      "Start": 83945,
      "End": 83950
    },
    "TimeRange": {
      "StartTime": "01:54:38.8600000",
      "EndTime": "01:54:39.1900000"
    }
  },
  {
    "TextLocation": {
      "Start": 83951,
      "End": 83957
    },
    "TimeRange": {
      "StartTime": "01:54:39.1900000",
      "EndTime": "01:54:39.9100000"
    }
  },
  {
    "TextLocation": {
      "Start": 83959,
      "End": 83960
    },
    "TimeRange": {
      "StartTime": "01:54:40.1800000",
      "EndTime": "01:54:40.3300000"
    }
  },
  {
    "TextLocation": {
      "Start": 83961,
      "End": 83966
    },
    "TimeRange": {
      "StartTime": "01:54:40.3300000",
      "EndTime": "01:54:40.4800000"
    }
  },
  {
    "TextLocation": {
      "Start": 83967,
      "End": 83971
    },
    "TimeRange": {
      "StartTime": "01:54:40.4800000",
      "EndTime": "01:54:40.6300000"
    }
  },
  {
    "TextLocation": {
      "Start": 83972,
      "End": 83976
    },
    "TimeRange": {
      "StartTime": "01:54:40.6300000",
      "EndTime": "01:54:40.8700000"
    }
  },
  {
    "TextLocation": {
      "Start": 83977,
      "End": 83981
    },
    "TimeRange": {
      "StartTime": "01:54:40.8700000",
      "EndTime": "01:54:41.1700000"
    }
  },
  {
    "TextLocation": {
      "Start": 83982,
      "End": 83992
    },
    "TimeRange": {
      "StartTime": "01:54:41.1700000",
      "EndTime": "01:54:41.6800000"
    }
  },
  {
    "TextLocation": {
      "Start": 83993,
      "End": 83995
    },
    "TimeRange": {
      "StartTime": "01:54:41.6800000",
      "EndTime": "01:54:42.0400000"
    }
  },
  {
    "TextLocation": {
      "Start": 83996,
      "End": 83998
    },
    "TimeRange": {
      "StartTime": "01:54:42.0400000",
      "EndTime": "01:54:42.4000000"
    }
  },
  {
    "TextLocation": {
      "Start": 83999,
      "End": 84009
    },
    "TimeRange": {
      "StartTime": "01:54:42.4000000",
      "EndTime": "01:54:42.7900000"
    }
  },
  {
    "TextLocation": {
      "Start": 84010,
      "End": 84021
    },
    "TimeRange": {
      "StartTime": "01:54:42.7900000",
      "EndTime": "01:54:43.2700000"
    }
  },
  {
    "TextLocation": {
      "Start": 84022,
      "End": 84024
    },
    "TimeRange": {
      "StartTime": "01:54:43.2700000",
      "EndTime": "01:54:43.4200000"
    }
  },
  {
    "TextLocation": {
      "Start": 84025,
      "End": 84028
    },
    "TimeRange": {
      "StartTime": "01:54:43.4200000",
      "EndTime": "01:54:43.6900000"
    }
  },
  {
    "TextLocation": {
      "Start": 84029,
      "End": 84031
    },
    "TimeRange": {
      "StartTime": "01:54:43.6900000",
      "EndTime": "01:54:43.8400000"
    }
  },
  {
    "TextLocation": {
      "Start": 84032,
      "End": 84041
    },
    "TimeRange": {
      "StartTime": "01:54:43.8400000",
      "EndTime": "01:54:44.3500000"
    }
  },
  {
    "TextLocation": {
      "Start": 84042,
      "End": 84050
    },
    "TimeRange": {
      "StartTime": "01:54:44.3500000",
      "EndTime": "01:54:44.8300000"
    }
  },
  {
    "TextLocation": {
      "Start": 84053,
      "End": 84058
    },
    "TimeRange": {
      "StartTime": "01:54:45.0100000",
      "EndTime": "01:54:45.2500000"
    }
  },
  {
    "TextLocation": {
      "Start": 84060,
      "End": 84061
    },
    "TimeRange": {
      "StartTime": "01:54:45.2500000",
      "EndTime": "01:54:45.3400000"
    }
  },
  {
    "TextLocation": {
      "Start": 84062,
      "End": 84072
    },
    "TimeRange": {
      "StartTime": "01:54:45.3400000",
      "EndTime": "01:54:45.7000000"
    }
  },
  {
    "TextLocation": {
      "Start": 84073,
      "End": 84077
    },
    "TimeRange": {
      "StartTime": "01:54:45.7000000",
      "EndTime": "01:54:45.7900000"
    }
  },
  {
    "TextLocation": {
      "Start": 84078,
      "End": 84083
    },
    "TimeRange": {
      "StartTime": "01:54:45.7900000",
      "EndTime": "01:54:45.9100000"
    }
  },
  {
    "TextLocation": {
      "Start": 84084,
      "End": 84086
    },
    "TimeRange": {
      "StartTime": "01:54:45.9100000",
      "EndTime": "01:54:45.9700000"
    }
  },
  {
    "TextLocation": {
      "Start": 84087,
      "End": 84089
    },
    "TimeRange": {
      "StartTime": "01:54:45.9700000",
      "EndTime": "01:54:46.0300000"
    }
  },
  {
    "TextLocation": {
      "Start": 84090,
      "End": 84091
    },
    "TimeRange": {
      "StartTime": "01:54:46.0300000",
      "EndTime": "01:54:46.1200000"
    }
  },
  {
    "TextLocation": {
      "Start": 84092,
      "End": 84096
    },
    "TimeRange": {
      "StartTime": "01:54:46.1200000",
      "EndTime": "01:54:46.3600000"
    }
  },
  {
    "TextLocation": {
      "Start": 84097,
      "End": 84104
    },
    "TimeRange": {
      "StartTime": "01:54:46.3600000",
      "EndTime": "01:54:46.7300000"
    }
  },
  {
    "TextLocation": {
      "Start": 84107,
      "End": 84109
    },
    "TimeRange": {
      "StartTime": "01:54:46.7500000",
      "EndTime": "01:54:46.8700000"
    }
  },
  {
    "TextLocation": {
      "Start": 84110,
      "End": 84118
    },
    "TimeRange": {
      "StartTime": "01:54:46.8700000",
      "EndTime": "01:54:47.1100000"
    }
  },
  {
    "TextLocation": {
      "Start": 84119,
      "End": 84124
    },
    "TimeRange": {
      "StartTime": "01:54:47.1100000",
      "EndTime": "01:54:47.2000000"
    }
  },
  {
    "TextLocation": {
      "Start": 84125,
      "End": 84131
    },
    "TimeRange": {
      "StartTime": "01:54:47.2000000",
      "EndTime": "01:54:47.5000000"
    }
  },
  {
    "TextLocation": {
      "Start": 84132,
      "End": 84137
    },
    "TimeRange": {
      "StartTime": "01:54:47.5000000",
      "EndTime": "01:54:47.7100000"
    }
  },
  {
    "TextLocation": {
      "Start": 84138,
      "End": 84141
    },
    "TimeRange": {
      "StartTime": "01:54:47.7100000",
      "EndTime": "01:54:47.8300000"
    }
  },
  {
    "TextLocation": {
      "Start": 84142,
      "End": 84147
    },
    "TimeRange": {
      "StartTime": "01:54:47.8300000",
      "EndTime": "01:54:48.0700000"
    }
  },
  {
    "TextLocation": {
      "Start": 84148,
      "End": 84153
    },
    "TimeRange": {
      "StartTime": "01:54:48.0700000",
      "EndTime": "01:54:48.8200000"
    }
  },
  {
    "TextLocation": {
      "Start": 84155,
      "End": 84158
    },
    "TimeRange": {
      "StartTime": "01:54:49",
      "EndTime": "01:54:49.1200000"
    }
  },
  {
    "TextLocation": {
      "Start": 84159,
      "End": 84164
    },
    "TimeRange": {
      "StartTime": "01:54:49.1200000",
      "EndTime": "01:54:49.3600000"
    }
  },
  {
    "TextLocation": {
      "Start": 84165,
      "End": 84169
    },
    "TimeRange": {
      "StartTime": "01:54:49.3600000",
      "EndTime": "01:54:49.7800000"
    }
  },
  {
    "TextLocation": {
      "Start": 84171,
      "End": 84173
    },
    "TimeRange": {
      "StartTime": "01:54:49.7800000",
      "EndTime": "01:54:50.0800000"
    }
  },
  {
    "TextLocation": {
      "Start": 84181,
      "End": 84186
    },
    "TimeRange": {
      "StartTime": "01:54:50.0800000",
      "EndTime": "01:54:50.2600000"
    }
  },
  {
    "TextLocation": {
      "Start": 84187,
      "End": 84190
    },
    "TimeRange": {
      "StartTime": "01:54:50.2600000",
      "EndTime": "01:54:50.5000000"
    }
  },
  {
    "TextLocation": {
      "Start": 84191,
      "End": 84193
    },
    "TimeRange": {
      "StartTime": "01:54:50.5000000",
      "EndTime": "01:54:50.5300000"
    }
  },
  {
    "TextLocation": {
      "Start": 84194,
      "End": 84198
    },
    "TimeRange": {
      "StartTime": "01:54:50.5300000",
      "EndTime": "01:54:50.8300000"
    }
  },
  {
    "TextLocation": {
      "Start": 84199,
      "End": 84206
    },
    "TimeRange": {
      "StartTime": "01:54:50.8300000",
      "EndTime": "01:54:51.2200000"
    }
  },
  {
    "TextLocation": {
      "Start": 84209,
      "End": 84211
    },
    "TimeRange": {
      "StartTime": "01:54:51.2300000",
      "EndTime": "01:54:51.6400000"
    }
  },
  {
    "TextLocation": {
      "Start": 84212,
      "End": 84217
    },
    "TimeRange": {
      "StartTime": "01:54:52.3300000",
      "EndTime": "01:54:52.5400000"
    }
  },
  {
    "TextLocation": {
      "Start": 84218,
      "End": 84220
    },
    "TimeRange": {
      "StartTime": "01:54:52.5400000",
      "EndTime": "01:54:52.7500000"
    }
  },
  {
    "TextLocation": {
      "Start": 84221,
      "End": 84225
    },
    "TimeRange": {
      "StartTime": "01:54:52.7500000",
      "EndTime": "01:54:52.8400000"
    }
  },
  {
    "TextLocation": {
      "Start": 84226,
      "End": 84229
    },
    "TimeRange": {
      "StartTime": "01:54:52.8400000",
      "EndTime": "01:54:52.9300000"
    }
  },
  {
    "TextLocation": {
      "Start": 84230,
      "End": 84234
    },
    "TimeRange": {
      "StartTime": "01:54:52.9300000",
      "EndTime": "01:54:53.2000000"
    }
  },
  {
    "TextLocation": {
      "Start": 84235,
      "End": 84242
    },
    "TimeRange": {
      "StartTime": "01:54:53.2000000",
      "EndTime": "01:54:53.6500000"
    }
  },
  {
    "TextLocation": {
      "Start": 84245,
      "End": 84247
    },
    "TimeRange": {
      "StartTime": "01:54:53.6500000",
      "EndTime": "01:54:53.8000000"
    }
  },
  {
    "TextLocation": {
      "Start": 84248,
      "End": 84250
    },
    "TimeRange": {
      "StartTime": "01:54:53.8000000",
      "EndTime": "01:54:54.1900000"
    }
  },
  {
    "TextLocation": {
      "Start": 84251,
      "End": 84253
    },
    "TimeRange": {
      "StartTime": "01:54:55.4200000",
      "EndTime": "01:54:55.8100000"
    }
  },
  {
    "TextLocation": {
      "Start": 84254,
      "End": 84256
    },
    "TimeRange": {
      "StartTime": "01:54:55.8100000",
      "EndTime": "01:54:55.9900000"
    }
  },
  {
    "TextLocation": {
      "Start": 84257,
      "End": 84261
    },
    "TimeRange": {
      "StartTime": "01:54:55.9900000",
      "EndTime": "01:54:56.1700000"
    }
  },
  {
    "TextLocation": {
      "Start": 84262,
      "End": 84264
    },
    "TimeRange": {
      "StartTime": "01:54:56.1700000",
      "EndTime": "01:54:56.2600000"
    }
  },
  {
    "TextLocation": {
      "Start": 84265,
      "End": 84269
    },
    "TimeRange": {
      "StartTime": "01:54:56.2600000",
      "EndTime": "01:54:56.4700000"
    }
  },
  {
    "TextLocation": {
      "Start": 84270,
      "End": 84271
    },
    "TimeRange": {
      "StartTime": "01:54:56.4700000",
      "EndTime": "01:54:56.5600000"
    }
  },
  {
    "TextLocation": {
      "Start": 84272,
      "End": 84278
    },
    "TimeRange": {
      "StartTime": "01:54:56.5600000",
      "EndTime": "01:54:56.7400000"
    }
  },
  {
    "TextLocation": {
      "Start": 84279,
      "End": 84282
    },
    "TimeRange": {
      "StartTime": "01:54:56.7400000",
      "EndTime": "01:54:56.9200000"
    }
  },
  {
    "TextLocation": {
      "Start": 84283,
      "End": 84288
    },
    "TimeRange": {
      "StartTime": "01:54:56.9200000",
      "EndTime": "01:54:57.2100000"
    }
  },
  {
    "TextLocation": {
      "Start": 84290,
      "End": 84296
    },
    "TimeRange": {
      "StartTime": "01:54:57.2200000",
      "EndTime": "01:54:57.5200000"
    }
  },
  {
    "TextLocation": {
      "Start": 84297,
      "End": 84299
    },
    "TimeRange": {
      "StartTime": "01:54:57.5200000",
      "EndTime": "01:54:57.6400000"
    }
  },
  {
    "TextLocation": {
      "Start": 84300,
      "End": 84302
    },
    "TimeRange": {
      "StartTime": "01:54:57.6400000",
      "EndTime": "01:54:57.8200000"
    }
  },
  {
    "TextLocation": {
      "Start": 84303,
      "End": 84305
    },
    "TimeRange": {
      "StartTime": "01:54:57.8200000",
      "EndTime": "01:54:57.9400000"
    }
  },
  {
    "TextLocation": {
      "Start": 84308,
      "End": 84311
    },
    "TimeRange": {
      "StartTime": "01:54:58.4500000",
      "EndTime": "01:54:58.9000000"
    }
  },
  {
    "TextLocation": {
      "Start": 84312,
      "End": 84314
    },
    "TimeRange": {
      "StartTime": "01:54:58.9000000",
      "EndTime": "01:54:59.1700000"
    }
  },
  {
    "TextLocation": {
      "Start": 84315,
      "End": 84319
    },
    "TimeRange": {
      "StartTime": "01:54:59.1700000",
      "EndTime": "01:54:59.3200000"
    }
  },
  {
    "TextLocation": {
      "Start": 84320,
      "End": 84322
    },
    "TimeRange": {
      "StartTime": "01:54:59.3200000",
      "EndTime": "01:54:59.4400000"
    }
  },
  {
    "TextLocation": {
      "Start": 84323,
      "End": 84326
    },
    "TimeRange": {
      "StartTime": "01:54:59.4400000",
      "EndTime": "01:54:59.6800000"
    }
  },
  {
    "TextLocation": {
      "Start": 84327,
      "End": 84336
    },
    "TimeRange": {
      "StartTime": "01:54:59.6800000",
      "EndTime": "01:55:00.4000000"
    }
  },
  {
    "TextLocation": {
      "Start": 84337,
      "End": 84342
    },
    "TimeRange": {
      "StartTime": "01:55:00.4000000",
      "EndTime": "01:55:00.9600000"
    }
  },
  {
    "TextLocation": {
      "Start": 84350,
      "End": 84354
    },
    "TimeRange": {
      "StartTime": "01:55:01.1500000",
      "EndTime": "01:55:01.5200000"
    }
  },
  {
    "TextLocation": {
      "Start": 84357,
      "End": 84359
    },
    "TimeRange": {
      "StartTime": "01:55:02.1400000",
      "EndTime": "01:55:02.4100000"
    }
  },
  {
    "TextLocation": {
      "Start": 84360,
      "End": 84367
    },
    "TimeRange": {
      "StartTime": "01:55:02.4100000",
      "EndTime": "01:55:02.5900000"
    }
  },
  {
    "TextLocation": {
      "Start": 84368,
      "End": 84371
    },
    "TimeRange": {
      "StartTime": "01:55:02.5900000",
      "EndTime": "01:55:02.8000000"
    }
  },
  {
    "TextLocation": {
      "Start": 84372,
      "End": 84373
    },
    "TimeRange": {
      "StartTime": "01:55:02.8000000",
      "EndTime": "01:55:02.8600000"
    }
  },
  {
    "TextLocation": {
      "Start": 84374,
      "End": 84379
    },
    "TimeRange": {
      "StartTime": "01:55:02.8600000",
      "EndTime": "01:55:03.2500000"
    }
  },
  {
    "TextLocation": {
      "Start": 84380,
      "End": 84384
    },
    "TimeRange": {
      "StartTime": "01:55:03.2500000",
      "EndTime": "01:55:03.5200000"
    }
  },
  {
    "TextLocation": {
      "Start": 84385,
      "End": 84387
    },
    "TimeRange": {
      "StartTime": "01:55:03.5200000",
      "EndTime": "01:55:03.7000000"
    }
  },
  {
    "TextLocation": {
      "Start": 84388,
      "End": 84392
    },
    "TimeRange": {
      "StartTime": "01:55:03.7000000",
      "EndTime": "01:55:03.9700000"
    }
  },
  {
    "TextLocation": {
      "Start": 84394,
      "End": 84397
    },
    "TimeRange": {
      "StartTime": "01:55:03.9700000",
      "EndTime": "01:55:04.2000000"
    }
  },
  {
    "TextLocation": {
      "Start": 84399,
      "End": 84403
    },
    "TimeRange": {
      "StartTime": "01:55:04.2100000",
      "EndTime": "01:55:04.4000000"
    }
  },
  {
    "TextLocation": {
      "Start": 84404,
      "End": 84408
    },
    "TimeRange": {
      "StartTime": "01:55:04.4200000",
      "EndTime": "01:55:05.0500000"
    }
  },
  {
    "TextLocation": {
      "Start": 84410,
      "End": 84413
    },
    "TimeRange": {
      "StartTime": "01:55:05.0800000",
      "EndTime": "01:55:05.2000000"
    }
  },
  {
    "TextLocation": {
      "Start": 84414,
      "End": 84418
    },
    "TimeRange": {
      "StartTime": "01:55:05.2000000",
      "EndTime": "01:55:05.3500000"
    }
  },
  {
    "TextLocation": {
      "Start": 84419,
      "End": 84421
    },
    "TimeRange": {
      "StartTime": "01:55:05.3500000",
      "EndTime": "01:55:05.4700000"
    }
  },
  {
    "TextLocation": {
      "Start": 84422,
      "End": 84424
    },
    "TimeRange": {
      "StartTime": "01:55:05.4700000",
      "EndTime": "01:55:05.9200000"
    }
  },
  {
    "TextLocation": {
      "Start": 84425,
      "End": 84430
    },
    "TimeRange": {
      "StartTime": "01:55:06.3400000",
      "EndTime": "01:55:06.9400000"
    }
  },
  {
    "TextLocation": {
      "Start": 84431,
      "End": 84434
    },
    "TimeRange": {
      "StartTime": "01:55:06.9400000",
      "EndTime": "01:55:07.0600000"
    }
  },
  {
    "TextLocation": {
      "Start": 84435,
      "End": 84439
    },
    "TimeRange": {
      "StartTime": "01:55:07.0600000",
      "EndTime": "01:55:07.2100000"
    }
  },
  {
    "TextLocation": {
      "Start": 84440,
      "End": 84445
    },
    "TimeRange": {
      "StartTime": "01:55:07.2100000",
      "EndTime": "01:55:07.3900000"
    }
  },
  {
    "TextLocation": {
      "Start": 84446,
      "End": 84450
    },
    "TimeRange": {
      "StartTime": "01:55:07.3900000",
      "EndTime": "01:55:07.5400000"
    }
  },
  {
    "TextLocation": {
      "Start": 84451,
      "End": 84455
    },
    "TimeRange": {
      "StartTime": "01:55:07.5400000",
      "EndTime": "01:55:07.7500000"
    }
  },
  {
    "TextLocation": {
      "Start": 84456,
      "End": 84461
    },
    "TimeRange": {
      "StartTime": "01:55:07.7500000",
      "EndTime": "01:55:08.0500000"
    }
  },
  {
    "TextLocation": {
      "Start": 84462,
      "End": 84467
    },
    "TimeRange": {
      "StartTime": "01:55:08.0500000",
      "EndTime": "01:55:08.2300000"
    }
  },
  {
    "TextLocation": {
      "Start": 84468,
      "End": 84470
    },
    "TimeRange": {
      "StartTime": "01:55:08.2300000",
      "EndTime": "01:55:08.3500000"
    }
  },
  {
    "TextLocation": {
      "Start": 84471,
      "End": 84477
    },
    "TimeRange": {
      "StartTime": "01:55:08.3500000",
      "EndTime": "01:55:08.6200000"
    }
  },
  {
    "TextLocation": {
      "Start": 84478,
      "End": 84482
    },
    "TimeRange": {
      "StartTime": "01:55:08.6200000",
      "EndTime": "01:55:08.7700000"
    }
  },
  {
    "TextLocation": {
      "Start": 84483,
      "End": 84486
    },
    "TimeRange": {
      "StartTime": "01:55:08.7700000",
      "EndTime": "01:55:09.0400000"
    }
  },
  {
    "TextLocation": {
      "Start": 84494,
      "End": 84497
    },
    "TimeRange": {
      "StartTime": "01:55:11.1700000",
      "EndTime": "01:55:11.3800000"
    }
  },
  {
    "TextLocation": {
      "Start": 84498,
      "End": 84502
    },
    "TimeRange": {
      "StartTime": "01:55:11.3800000",
      "EndTime": "01:55:11.5600000"
    }
  },
  {
    "TextLocation": {
      "Start": 84503,
      "End": 84505
    },
    "TimeRange": {
      "StartTime": "01:55:11.5600000",
      "EndTime": "01:55:11.6200000"
    }
  },
  {
    "TextLocation": {
      "Start": 84506,
      "End": 84509
    },
    "TimeRange": {
      "StartTime": "01:55:11.6200000",
      "EndTime": "01:55:11.7400000"
    }
  },
  {
    "TextLocation": {
      "Start": 84510,
      "End": 84515
    },
    "TimeRange": {
      "StartTime": "01:55:11.7400000",
      "EndTime": "01:55:12.0700000"
    }
  },
  {
    "TextLocation": {
      "Start": 84516,
      "End": 84521
    },
    "TimeRange": {
      "StartTime": "01:55:12.4900000",
      "EndTime": "01:55:12.7900000"
    }
  },
  {
    "TextLocation": {
      "Start": 84522,
      "End": 84530
    },
    "TimeRange": {
      "StartTime": "01:55:12.7900000",
      "EndTime": "01:55:13.2100000"
    }
  },
  {
    "TextLocation": {
      "Start": 84538,
      "End": 84540
    },
    "TimeRange": {
      "StartTime": "01:55:15.2900000",
      "EndTime": "01:55:15.6000000"
    }
  },
  {
    "TextLocation": {
      "Start": 84541,
      "End": 84548
    },
    "TimeRange": {
      "StartTime": "01:55:15.6000000",
      "EndTime": "01:55:15.9200000"
    }
  },
  {
    "TextLocation": {
      "Start": 84556,
      "End": 84558
    },
    "TimeRange": {
      "StartTime": "01:55:17.2900000",
      "EndTime": "01:55:17.7500000"
    }
  },
  {
    "TextLocation": {
      "Start": 84559,
      "End": 84562
    },
    "TimeRange": {
      "StartTime": "01:55:18.5600000",
      "EndTime": "01:55:18.6800000"
    }
  },
  {
    "TextLocation": {
      "Start": 84563,
      "End": 84568
    },
    "TimeRange": {
      "StartTime": "01:55:18.6800000",
      "EndTime": "01:55:19.1300000"
    }
  },
  {
    "TextLocation": {
      "Start": 84571,
      "End": 84574
    },
    "TimeRange": {
      "StartTime": "01:55:19.8900000",
      "EndTime": "01:55:20.0100000"
    }
  },
  {
    "TextLocation": {
      "Start": 84575,
      "End": 84579
    },
    "TimeRange": {
      "StartTime": "01:55:20.0500000",
      "EndTime": "01:55:20.3600000"
    }
  },
  {
    "TextLocation": {
      "Start": 84580,
      "End": 84582
    },
    "TimeRange": {
      "StartTime": "01:55:20.7300000",
      "EndTime": "01:55:20.8200000"
    }
  },
  {
    "TextLocation": {
      "Start": 84583,
      "End": 84588
    },
    "TimeRange": {
      "StartTime": "01:55:20.8200000",
      "EndTime": "01:55:20.9700000"
    }
  },
  {
    "TextLocation": {
      "Start": 84589,
      "End": 84591
    },
    "TimeRange": {
      "StartTime": "01:55:20.9700000",
      "EndTime": "01:55:21.0300000"
    }
  },
  {
    "TextLocation": {
      "Start": 84592,
      "End": 84594
    },
    "TimeRange": {
      "StartTime": "01:55:21.0300000",
      "EndTime": "01:55:21.1800000"
    }
  },
  {
    "TextLocation": {
      "Start": 84595,
      "End": 84596
    },
    "TimeRange": {
      "StartTime": "01:55:21.1800000",
      "EndTime": "01:55:21.4800000"
    }
  },
  {
    "TextLocation": {
      "Start": 84597,
      "End": 84602
    },
    "TimeRange": {
      "StartTime": "01:55:21.4800000",
      "EndTime": "01:55:21.7800000"
    }
  },
  {
    "TextLocation": {
      "Start": 84603,
      "End": 84607
    },
    "TimeRange": {
      "StartTime": "01:55:21.8100000",
      "EndTime": "01:55:22.1000000"
    }
  },
  {
    "TextLocation": {
      "Start": 84615,
      "End": 84618
    },
    "TimeRange": {
      "StartTime": "01:55:23.2500000",
      "EndTime": "01:55:23.5200000"
    }
  },
  {
    "TextLocation": {
      "Start": 84620,
      "End": 84624
    },
    "TimeRange": {
      "StartTime": "01:55:23.5200000",
      "EndTime": "01:55:23.6400000"
    }
  },
  {
    "TextLocation": {
      "Start": 84625,
      "End": 84630
    },
    "TimeRange": {
      "StartTime": "01:55:23.6400000",
      "EndTime": "01:55:23.7600000"
    }
  },
  {
    "TextLocation": {
      "Start": 84631,
      "End": 84633
    },
    "TimeRange": {
      "StartTime": "01:55:23.7600000",
      "EndTime": "01:55:23.8500000"
    }
  },
  {
    "TextLocation": {
      "Start": 84634,
      "End": 84638
    },
    "TimeRange": {
      "StartTime": "01:55:23.8500000",
      "EndTime": "01:55:24"
    }
  },
  {
    "TextLocation": {
      "Start": 84639,
      "End": 84640
    },
    "TimeRange": {
      "StartTime": "01:55:24",
      "EndTime": "01:55:24.0600000"
    }
  },
  {
    "TextLocation": {
      "Start": 84641,
      "End": 84646
    },
    "TimeRange": {
      "StartTime": "01:55:24.0600000",
      "EndTime": "01:55:24.4800000"
    }
  },
  {
    "TextLocation": {
      "Start": 84654,
      "End": 84656
    },
    "TimeRange": {
      "StartTime": "01:55:30.4600000",
      "EndTime": "01:55:30.6700000"
    }
  },
  {
    "TextLocation": {
      "Start": 84657,
      "End": 84662
    },
    "TimeRange": {
      "StartTime": "01:55:31.5700000",
      "EndTime": "01:55:31.7500000"
    }
  },
  {
    "TextLocation": {
      "Start": 84663,
      "End": 84671
    },
    "TimeRange": {
      "StartTime": "01:55:31.7500000",
      "EndTime": "01:55:32.2300000"
    }
  },
  {
    "TextLocation": {
      "Start": 84672,
      "End": 84676
    },
    "TimeRange": {
      "StartTime": "01:55:32.2300000",
      "EndTime": "01:55:32.3800000"
    }
  },
  {
    "TextLocation": {
      "Start": 84677,
      "End": 84683
    },
    "TimeRange": {
      "StartTime": "01:55:32.3800000",
      "EndTime": "01:55:32.6600000"
    }
  },
  {
    "TextLocation": {
      "Start": 84684,
      "End": 84686
    },
    "TimeRange": {
      "StartTime": "01:55:32.6600000",
      "EndTime": "01:55:32.7100000"
    }
  },
  {
    "TextLocation": {
      "Start": 84687,
      "End": 84692
    },
    "TimeRange": {
      "StartTime": "01:55:32.7100000",
      "EndTime": "01:55:32.9800000"
    }
  },
  {
    "TextLocation": {
      "Start": 84693,
      "End": 84698
    },
    "TimeRange": {
      "StartTime": "01:55:32.9800000",
      "EndTime": "01:55:33.3100000"
    }
  },
  {
    "TextLocation": {
      "Start": 84706,
      "End": 84710
    },
    "TimeRange": {
      "StartTime": "01:55:33.5800000",
      "EndTime": "01:55:34"
    }
  },
  {
    "TextLocation": {
      "Start": 84713,
      "End": 84718
    },
    "TimeRange": {
      "StartTime": "01:55:34.1800000",
      "EndTime": "01:55:34.3900000"
    }
  },
  {
    "TextLocation": {
      "Start": 84719,
      "End": 84722
    },
    "TimeRange": {
      "StartTime": "01:55:34.3900000",
      "EndTime": "01:55:34.4500000"
    }
  },
  {
    "TextLocation": {
      "Start": 84724,
      "End": 84728
    },
    "TimeRange": {
      "StartTime": "01:55:34.4500000",
      "EndTime": "01:55:34.7500000"
    }
  },
  {
    "TextLocation": {
      "Start": 84731,
      "End": 84732
    },
    "TimeRange": {
      "StartTime": "01:55:35.1100000",
      "EndTime": "01:55:35.1700000"
    }
  },
  {
    "TextLocation": {
      "Start": 84733,
      "End": 84737
    },
    "TimeRange": {
      "StartTime": "01:55:35.1700000",
      "EndTime": "01:55:35.3200000"
    }
  },
  {
    "TextLocation": {
      "Start": 84738,
      "End": 84742
    },
    "TimeRange": {
      "StartTime": "01:55:35.3200000",
      "EndTime": "01:55:35.4400000"
    }
  },
  {
    "TextLocation": {
      "Start": 84743,
      "End": 84745
    },
    "TimeRange": {
      "StartTime": "01:55:35.4400000",
      "EndTime": "01:55:35.5000000"
    }
  },
  {
    "TextLocation": {
      "Start": 84746,
      "End": 84748
    },
    "TimeRange": {
      "StartTime": "01:55:35.5000000",
      "EndTime": "01:55:35.5600000"
    }
  },
  {
    "TextLocation": {
      "Start": 84749,
      "End": 84753
    },
    "TimeRange": {
      "StartTime": "01:55:35.5600000",
      "EndTime": "01:55:35.7100000"
    }
  },
  {
    "TextLocation": {
      "Start": 84754,
      "End": 84756
    },
    "TimeRange": {
      "StartTime": "01:55:35.7100000",
      "EndTime": "01:55:35.8000000"
    }
  },
  {
    "TextLocation": {
      "Start": 84757,
      "End": 84761
    },
    "TimeRange": {
      "StartTime": "01:55:35.8000000",
      "EndTime": "01:55:35.9500000"
    }
  },
  {
    "TextLocation": {
      "Start": 84762,
      "End": 84768
    },
    "TimeRange": {
      "StartTime": "01:55:35.9500000",
      "EndTime": "01:55:36.2000000"
    }
  },
  {
    "TextLocation": {
      "Start": 84769,
      "End": 84773
    },
    "TimeRange": {
      "StartTime": "01:55:36.2000000",
      "EndTime": "01:55:36.2800000"
    }
  },
  {
    "TextLocation": {
      "Start": 84774,
      "End": 84776
    },
    "TimeRange": {
      "StartTime": "01:55:36.2800000",
      "EndTime": "01:55:36.3700000"
    }
  },
  {
    "TextLocation": {
      "Start": 84777,
      "End": 84781
    },
    "TimeRange": {
      "StartTime": "01:55:36.3700000",
      "EndTime": "01:55:36.6100000"
    }
  },
  {
    "TextLocation": {
      "Start": 84782,
      "End": 84785
    },
    "TimeRange": {
      "StartTime": "01:55:36.6100000",
      "EndTime": "01:55:36.7000000"
    }
  },
  {
    "TextLocation": {
      "Start": 84786,
      "End": 84790
    },
    "TimeRange": {
      "StartTime": "01:55:36.7000000",
      "EndTime": "01:55:36.9400000"
    }
  },
  {
    "TextLocation": {
      "Start": 84798,
      "End": 84801
    },
    "TimeRange": {
      "StartTime": "01:55:40.5900000",
      "EndTime": "01:55:40.8200000"
    }
  },
  {
    "TextLocation": {
      "Start": 84802,
      "End": 84804
    },
    "TimeRange": {
      "StartTime": "01:55:41.1800000",
      "EndTime": "01:55:41.2100000"
    }
  },
  {
    "TextLocation": {
      "Start": 84805,
      "End": 84808
    },
    "TimeRange": {
      "StartTime": "01:55:41.3000000",
      "EndTime": "01:55:41.3600000"
    }
  },
  {
    "TextLocation": {
      "Start": 84809,
      "End": 84815
    },
    "TimeRange": {
      "StartTime": "01:55:41.3600000",
      "EndTime": "01:55:41.7800000"
    }
  },
  {
    "TextLocation": {
      "Start": 84818,
      "End": 84821
    },
    "TimeRange": {
      "StartTime": "01:55:44.2700000",
      "EndTime": "01:55:44.3600000"
    }
  },
  {
    "TextLocation": {
      "Start": 84822,
      "End": 84826
    },
    "TimeRange": {
      "StartTime": "01:55:44.4200000",
      "EndTime": "01:55:44.6000000"
    }
  },
  {
    "TextLocation": {
      "Start": 84827,
      "End": 84830
    },
    "TimeRange": {
      "StartTime": "01:55:44.6000000",
      "EndTime": "01:55:44.6900000"
    }
  },
  {
    "TextLocation": {
      "Start": 84831,
      "End": 84838
    },
    "TimeRange": {
      "StartTime": "01:55:44.6900000",
      "EndTime": "01:55:44.9800000"
    }
  },
  {
    "TextLocation": {
      "Start": 84839,
      "End": 84843
    },
    "TimeRange": {
      "StartTime": "01:55:44.9900000",
      "EndTime": "01:55:45.2500000"
    }
  },
  {
    "TextLocation": {
      "Start": 84846,
      "End": 84851
    },
    "TimeRange": {
      "StartTime": "01:55:45.2600000",
      "EndTime": "01:55:45.4600000"
    }
  },
  {
    "TextLocation": {
      "Start": 84852,
      "End": 84855
    },
    "TimeRange": {
      "StartTime": "01:55:45.4700000",
      "EndTime": "01:55:45.7600000"
    }
  },
  {
    "TextLocation": {
      "Start": 84857,
      "End": 84860
    },
    "TimeRange": {
      "StartTime": "01:55:45.7700000",
      "EndTime": "01:55:46.3700000"
    }
  },
  {
    "TextLocation": {
      "Start": 84863,
      "End": 84867
    },
    "TimeRange": {
      "StartTime": "01:56:19.3400000",
      "EndTime": "01:56:19.5500000"
    }
  },
  {
    "TextLocation": {
      "Start": 84870,
      "End": 84873
    },
    "TimeRange": {
      "StartTime": "01:57:05.6800000",
      "EndTime": "01:57:05.9100000"
    }
  },
  {
    "TextLocation": {
      "Start": 84874,
      "End": 84877
    },
    "TimeRange": {
      "StartTime": "01:57:05.9900000",
      "EndTime": "01:57:06.1500000"
    }
  },
  {
    "TextLocation": {
      "Start": 84880,
      "End": 84885
    },
    "TimeRange": {
      "StartTime": "01:57:12.0600000",
      "EndTime": "01:57:12.2400000"
    }
  },
  {
    "TextLocation": {
      "Start": 84886,
      "End": 84890
    },
    "TimeRange": {
      "StartTime": "01:57:12.2400000",
      "EndTime": "01:57:12.5100000"
    }
  },
  {
    "TextLocation": {
      "Start": 84891,
      "End": 84893
    },
    "TimeRange": {
      "StartTime": "01:57:12.5100000",
      "EndTime": "01:57:12.6400000"
    }
  },
  {
    "TextLocation": {
      "Start": 84894,
      "End": 84897
    },
    "TimeRange": {
      "StartTime": "01:57:12.6400000",
      "EndTime": "01:57:12.6900000"
    }
  },
  {
    "TextLocation": {
      "Start": 84898,
      "End": 84904
    },
    "TimeRange": {
      "StartTime": "01:57:12.6900000",
      "EndTime": "01:57:13.0800000"
    }
  },
  {
    "TextLocation": {
      "Start": 84905,
      "End": 84910
    },
    "TimeRange": {
      "StartTime": "01:57:13.0800000",
      "EndTime": "01:57:13.4100000"
    }
  },
  {
    "TextLocation": {
      "Start": 84911,
      "End": 84912
    },
    "TimeRange": {
      "StartTime": "01:57:13.4100000",
      "EndTime": "01:57:13.5900000"
    }
  },
  {
    "TextLocation": {
      "Start": 84913,
      "End": 84918
    },
    "TimeRange": {
      "StartTime": "01:57:14.8500000",
      "EndTime": "01:57:15.2900000"
    }
  },
  {
    "TextLocation": {
      "Start": 84921,
      "End": 84925
    },
    "TimeRange": {
      "StartTime": "01:57:16.1700000",
      "EndTime": "01:57:17.1000000"
    }
  },
  {
    "TextLocation": {
      "Start": 84926,
      "End": 84930
    },
    "TimeRange": {
      "StartTime": "01:57:17.1300000",
      "EndTime": "01:57:17.4900000"
    }
  },
  {
    "TextLocation": {
      "Start": 84931,
      "End": 84934
    },
    "TimeRange": {
      "StartTime": "01:57:17.4900000",
      "EndTime": "01:57:18.4800000"
    }
  },
  {
    "TextLocation": {
      "Start": 84935,
      "End": 84942
    },
    "TimeRange": {
      "StartTime": "01:57:18.4800000",
      "EndTime": "01:57:19.0800000"
    }
  },
  {
    "TextLocation": {
      "Start": 84943,
      "End": 84945
    },
    "TimeRange": {
      "StartTime": "01:57:19.0800000",
      "EndTime": "01:57:19.1700000"
    }
  },
  {
    "TextLocation": {
      "Start": 84946,
      "End": 84950
    },
    "TimeRange": {
      "StartTime": "01:57:19.1700000",
      "EndTime": "01:57:19.4200000"
    }
  },
  {
    "TextLocation": {
      "Start": 84951,
      "End": 84955
    },
    "TimeRange": {
      "StartTime": "01:57:19.8400000",
      "EndTime": "01:57:20.0900000"
    }
  },
  {
    "TextLocation": {
      "Start": 84956,
      "End": 84958
    },
    "TimeRange": {
      "StartTime": "01:57:20.1000000",
      "EndTime": "01:57:20.3100000"
    }
  },
  {
    "TextLocation": {
      "Start": 84959,
      "End": 84968
    },
    "TimeRange": {
      "StartTime": "01:57:20.3100000",
      "EndTime": "01:57:20.6700000"
    }
  },
  {
    "TextLocation": {
      "Start": 84969,
      "End": 84971
    },
    "TimeRange": {
      "StartTime": "01:57:20.6700000",
      "EndTime": "01:57:20.7300000"
    }
  },
  {
    "TextLocation": {
      "Start": 84972,
      "End": 84975
    },
    "TimeRange": {
      "StartTime": "01:57:20.7300000",
      "EndTime": "01:57:20.7900000"
    }
  },
  {
    "TextLocation": {
      "Start": 84976,
      "End": 84983
    },
    "TimeRange": {
      "StartTime": "01:57:20.7900000",
      "EndTime": "01:57:21.3300000"
    }
  },
  {
    "TextLocation": {
      "Start": 84984,
      "End": 84986
    },
    "TimeRange": {
      "StartTime": "01:57:21.3400000",
      "EndTime": "01:57:21.3900000"
    }
  },
  {
    "TextLocation": {
      "Start": 84987,
      "End": 84997
    },
    "TimeRange": {
      "StartTime": "01:57:21.3900000",
      "EndTime": "01:57:22.0200000"
    }
  },
  {
    "TextLocation": {
      "Start": 85000,
      "End": 85006
    },
    "TimeRange": {
      "StartTime": "01:57:22.0400000",
      "EndTime": "01:57:22.4600000"
    }
  },
  {
    "TextLocation": {
      "Start": 85007,
      "End": 85013
    },
    "TimeRange": {
      "StartTime": "01:57:23.1900000",
      "EndTime": "01:57:23.6100000"
    }
  },
  {
    "TextLocation": {
      "Start": 85014,
      "End": 85018
    },
    "TimeRange": {
      "StartTime": "01:57:23.6100000",
      "EndTime": "01:57:23.7300000"
    }
  },
  {
    "TextLocation": {
      "Start": 85019,
      "End": 85023
    },
    "TimeRange": {
      "StartTime": "01:57:23.7300000",
      "EndTime": "01:57:23.9100000"
    }
  },
  {
    "TextLocation": {
      "Start": 85024,
      "End": 85032
    },
    "TimeRange": {
      "StartTime": "01:57:23.9100000",
      "EndTime": "01:57:24.4800000"
    }
  },
  {
    "TextLocation": {
      "Start": 85033,
      "End": 85036
    },
    "TimeRange": {
      "StartTime": "01:57:24.4800000",
      "EndTime": "01:57:24.6900000"
    }
  },
  {
    "TextLocation": {
      "Start": 85037,
      "End": 85041
    },
    "TimeRange": {
      "StartTime": "01:57:24.9300000",
      "EndTime": "01:57:25.1400000"
    }
  },
  {
    "TextLocation": {
      "Start": 85042,
      "End": 85046
    },
    "TimeRange": {
      "StartTime": "01:57:25.1400000",
      "EndTime": "01:57:25.3200000"
    }
  },
  {
    "TextLocation": {
      "Start": 85047,
      "End": 85050
    },
    "TimeRange": {
      "StartTime": "01:57:25.3200000",
      "EndTime": "01:57:25.4400000"
    }
  },
  {
    "TextLocation": {
      "Start": 85051,
      "End": 85060
    },
    "TimeRange": {
      "StartTime": "01:57:25.4700000",
      "EndTime": "01:57:25.8900000"
    }
  },
  {
    "TextLocation": {
      "Start": 85061,
      "End": 85068
    },
    "TimeRange": {
      "StartTime": "01:57:26.1100000",
      "EndTime": "01:57:26.4300000"
    }
  },
  {
    "TextLocation": {
      "Start": 85076,
      "End": 85080
    },
    "TimeRange": {
      "StartTime": "01:57:26.8200000",
      "EndTime": "01:57:26.9700000"
    }
  },
  {
    "TextLocation": {
      "Start": 85081,
      "End": 85086
    },
    "TimeRange": {
      "StartTime": "01:57:26.9700000",
      "EndTime": "01:57:27.1200000"
    }
  },
  {
    "TextLocation": {
      "Start": 85088,
      "End": 85091
    },
    "TimeRange": {
      "StartTime": "01:57:27.1200000",
      "EndTime": "01:57:27.2100000"
    }
  },
  {
    "TextLocation": {
      "Start": 85092,
      "End": 85099
    },
    "TimeRange": {
      "StartTime": "01:57:27.2100000",
      "EndTime": "01:57:27.4500000"
    }
  },
  {
    "TextLocation": {
      "Start": 85100,
      "End": 85104
    },
    "TimeRange": {
      "StartTime": "01:57:27.4500000",
      "EndTime": "01:57:27.6900000"
    }
  },
  {
    "TextLocation": {
      "Start": 85105,
      "End": 85112
    },
    "TimeRange": {
      "StartTime": "01:57:27.6900000",
      "EndTime": "01:57:27.9900000"
    }
  },
  {
    "TextLocation": {
      "Start": 85113,
      "End": 85115
    },
    "TimeRange": {
      "StartTime": "01:57:27.9900000",
      "EndTime": "01:57:28.1400000"
    }
  },
  {
    "TextLocation": {
      "Start": 85116,
      "End": 85121
    },
    "TimeRange": {
      "StartTime": "01:57:28.1400000",
      "EndTime": "01:57:28.5000000"
    }
  },
  {
    "TextLocation": {
      "Start": 85122,
      "End": 85128
    },
    "TimeRange": {
      "StartTime": "01:57:28.5000000",
      "EndTime": "01:57:29.0400000"
    }
  },
  {
    "TextLocation": {
      "Start": 85136,
      "End": 85141
    },
    "TimeRange": {
      "StartTime": "01:57:47.1400000",
      "EndTime": "01:57:47.4100000"
    }
  },
  {
    "TextLocation": {
      "Start": 85143,
      "End": 85146
    },
    "TimeRange": {
      "StartTime": "01:57:47.4100000",
      "EndTime": "01:57:47.6700000"
    }
  },
  {
    "TextLocation": {
      "Start": 85149,
      "End": 85154
    },
    "TimeRange": {
      "StartTime": "01:57:48.8200000",
      "EndTime": "01:57:49"
    }
  },
  {
    "TextLocation": {
      "Start": 85155,
      "End": 85159
    },
    "TimeRange": {
      "StartTime": "01:57:49",
      "EndTime": "01:57:49.1200000"
    }
  },
  {
    "TextLocation": {
      "Start": 85160,
      "End": 85165
    },
    "TimeRange": {
      "StartTime": "01:57:49.1200000",
      "EndTime": "01:57:49.2700000"
    }
  },
  {
    "TextLocation": {
      "Start": 85166,
      "End": 85170
    },
    "TimeRange": {
      "StartTime": "01:57:49.2700000",
      "EndTime": "01:57:49.4500000"
    }
  },
  {
    "TextLocation": {
      "Start": 85172,
      "End": 85178
    },
    "TimeRange": {
      "StartTime": "01:57:49.4500000",
      "EndTime": "01:57:49.7700000"
    }
  },
  {
    "TextLocation": {
      "Start": 85181,
      "End": 85183
    },
    "TimeRange": {
      "StartTime": "01:57:49.8600000",
      "EndTime": "01:57:50"
    }
  },
  {
    "TextLocation": {
      "Start": 85186,
      "End": 85191
    },
    "TimeRange": {
      "StartTime": "01:57:50.2000000",
      "EndTime": "01:57:50.3300000"
    }
  },
  {
    "TextLocation": {
      "Start": 85192,
      "End": 85198
    },
    "TimeRange": {
      "StartTime": "01:57:50.6700000",
      "EndTime": "01:57:50.7700000"
    }
  },
  {
    "TextLocation": {
      "Start": 85199,
      "End": 85201
    },
    "TimeRange": {
      "StartTime": "01:57:51.1800000",
      "EndTime": "01:57:51.2400000"
    }
  },
  {
    "TextLocation": {
      "Start": 85202,
      "End": 85203
    },
    "TimeRange": {
      "StartTime": "01:57:51.3700000",
      "EndTime": "01:57:51.4300000"
    }
  },
  {
    "TextLocation": {
      "Start": 85204,
      "End": 85207
    },
    "TimeRange": {
      "StartTime": "01:57:51.4300000",
      "EndTime": "01:57:51.6800000"
    }
  },
  {
    "TextLocation": {
      "Start": 85208,
      "End": 85210
    },
    "TimeRange": {
      "StartTime": "01:57:51.7300000",
      "EndTime": "01:57:51.7700000"
    }
  },
  {
    "TextLocation": {
      "Start": 85211,
      "End": 85214
    },
    "TimeRange": {
      "StartTime": "01:57:51.7900000",
      "EndTime": "01:57:52"
    }
  },
  {
    "TextLocation": {
      "Start": 85215,
      "End": 85220
    },
    "TimeRange": {
      "StartTime": "01:57:52",
      "EndTime": "01:57:52.3000000"
    }
  },
  {
    "TextLocation": {
      "Start": 85221,
      "End": 85224
    },
    "TimeRange": {
      "StartTime": "01:57:52.7200000",
      "EndTime": "01:57:52.8100000"
    }
  },
  {
    "TextLocation": {
      "Start": 85225,
      "End": 85232
    },
    "TimeRange": {
      "StartTime": "01:57:52.8100000",
      "EndTime": "01:57:53.0800000"
    }
  },
  {
    "TextLocation": {
      "Start": 85233,
      "End": 85236
    },
    "TimeRange": {
      "StartTime": "01:57:53.0800000",
      "EndTime": "01:57:53.2600000"
    }
  },
  {
    "TextLocation": {
      "Start": 85237,
      "End": 85240
    },
    "TimeRange": {
      "StartTime": "01:57:53.2600000",
      "EndTime": "01:57:53.3800000"
    }
  },
  {
    "TextLocation": {
      "Start": 85241,
      "End": 85246
    },
    "TimeRange": {
      "StartTime": "01:57:53.3800000",
      "EndTime": "01:57:53.6500000"
    }
  },
  {
    "TextLocation": {
      "Start": 85249,
      "End": 85251
    },
    "TimeRange": {
      "StartTime": "01:57:53.6500000",
      "EndTime": "01:57:53.8400000"
    }
  },
  {
    "TextLocation": {
      "Start": 85252,
      "End": 85254
    },
    "TimeRange": {
      "StartTime": "01:57:53.8400000",
      "EndTime": "01:57:53.9200000"
    }
  },
  {
    "TextLocation": {
      "Start": 85255,
      "End": 85258
    },
    "TimeRange": {
      "StartTime": "01:57:53.9200000",
      "EndTime": "01:57:54.0100000"
    }
  },
  {
    "TextLocation": {
      "Start": 85259,
      "End": 85262
    },
    "TimeRange": {
      "StartTime": "01:57:54.0100000",
      "EndTime": "01:57:54.2300000"
    }
  },
  {
    "TextLocation": {
      "Start": 85263,
      "End": 85267
    },
    "TimeRange": {
      "StartTime": "01:57:54.3300000",
      "EndTime": "01:57:54.5200000"
    }
  },
  {
    "TextLocation": {
      "Start": 85270,
      "End": 85275
    },
    "TimeRange": {
      "StartTime": "01:57:54.7300000",
      "EndTime": "01:57:55"
    }
  },
  {
    "TextLocation": {
      "Start": 85278,
      "End": 85281
    },
    "TimeRange": {
      "StartTime": "01:57:57.6000000",
      "EndTime": "01:57:57.7200000"
    }
  },
  {
    "TextLocation": {
      "Start": 85282,
      "End": 85286
    },
    "TimeRange": {
      "StartTime": "01:57:57.7200000",
      "EndTime": "01:57:57.8700000"
    }
  },
  {
    "TextLocation": {
      "Start": 85287,
      "End": 85290
    },
    "TimeRange": {
      "StartTime": "01:57:58.8300000",
      "EndTime": "01:57:58.9800000"
    }
  },
  {
    "TextLocation": {
      "Start": 85291,
      "End": 85295
    },
    "TimeRange": {
      "StartTime": "01:57:59.1300000",
      "EndTime": "01:57:59.2600000"
    }
  },
  {
    "TextLocation": {
      "Start": 85296,
      "End": 85301
    },
    "TimeRange": {
      "StartTime": "01:57:59.3400000",
      "EndTime": "01:57:59.4800000"
    }
  },
  {
    "TextLocation": {
      "Start": 85304,
      "End": 85307
    },
    "TimeRange": {
      "StartTime": "01:57:59.8500000",
      "EndTime": "01:57:59.9700000"
    }
  },
  {
    "TextLocation": {
      "Start": 85309,
      "End": 85312
    },
    "TimeRange": {
      "StartTime": "01:57:59.9700000",
      "EndTime": "01:58:00.2100000"
    }
  },
  {
    "TextLocation": {
      "Start": 85320,
      "End": 85323
    },
    "TimeRange": {
      "StartTime": "01:58:02.4000000",
      "EndTime": "01:58:02.5500000"
    }
  },
  {
    "TextLocation": {
      "Start": 85324,
      "End": 85329
    },
    "TimeRange": {
      "StartTime": "01:58:02.5500000",
      "EndTime": "01:58:02.7300000"
    }
  },
  {
    "TextLocation": {
      "Start": 85332,
      "End": 85336
    },
    "TimeRange": {
      "StartTime": "01:58:02.7300000",
      "EndTime": "01:58:02.9400000"
    }
  },
  {
    "TextLocation": {
      "Start": 85337,
      "End": 85340
    },
    "TimeRange": {
      "StartTime": "01:58:02.9400000",
      "EndTime": "01:58:03.0300000"
    }
  },
  {
    "TextLocation": {
      "Start": 85341,
      "End": 85344
    },
    "TimeRange": {
      "StartTime": "01:58:03.0300000",
      "EndTime": "01:58:03.1800000"
    }
  },
  {
    "TextLocation": {
      "Start": 85345,
      "End": 85352
    },
    "TimeRange": {
      "StartTime": "01:58:03.1800000",
      "EndTime": "01:58:03.4800000"
    }
  },
  {
    "TextLocation": {
      "Start": 85354,
      "End": 85356
    },
    "TimeRange": {
      "StartTime": "01:58:03.4800000",
      "EndTime": "01:58:03.6000000"
    }
  },
  {
    "TextLocation": {
      "Start": 85357,
      "End": 85360
    },
    "TimeRange": {
      "StartTime": "01:58:03.6000000",
      "EndTime": "01:58:03.6900000"
    }
  },
  {
    "TextLocation": {
      "Start": 85361,
      "End": 85366
    },
    "TimeRange": {
      "StartTime": "01:58:03.6900000",
      "EndTime": "01:58:03.8400000"
    }
  },
  {
    "TextLocation": {
      "Start": 85367,
      "End": 85372
    },
    "TimeRange": {
      "StartTime": "01:58:03.8400000",
      "EndTime": "01:58:04.0500000"
    }
  },
  {
    "TextLocation": {
      "Start": 85373,
      "End": 85377
    },
    "TimeRange": {
      "StartTime": "01:58:04.0500000",
      "EndTime": "01:58:04.1700000"
    }
  },
  {
    "TextLocation": {
      "Start": 85378,
      "End": 85382
    },
    "TimeRange": {
      "StartTime": "01:58:04.1700000",
      "EndTime": "01:58:04.3200000"
    }
  },
  {
    "TextLocation": {
      "Start": 85383,
      "End": 85386
    },
    "TimeRange": {
      "StartTime": "01:58:04.3200000",
      "EndTime": "01:58:04.4100000"
    }
  },
  {
    "TextLocation": {
      "Start": 85387,
      "End": 85392
    },
    "TimeRange": {
      "StartTime": "01:58:04.4100000",
      "EndTime": "01:58:04.6200000"
    }
  },
  {
    "TextLocation": {
      "Start": 85393,
      "End": 85397
    },
    "TimeRange": {
      "StartTime": "01:58:04.6200000",
      "EndTime": "01:58:04.7400000"
    }
  },
  {
    "TextLocation": {
      "Start": 85398,
      "End": 85402
    },
    "TimeRange": {
      "StartTime": "01:58:04.7400000",
      "EndTime": "01:58:04.9800000"
    }
  },
  {
    "TextLocation": {
      "Start": 85403,
      "End": 85407
    },
    "TimeRange": {
      "StartTime": "01:58:04.9800000",
      "EndTime": "01:58:05.3700000"
    }
  },
  {
    "TextLocation": {
      "Start": 85415,
      "End": 85421
    },
    "TimeRange": {
      "StartTime": "01:58:05.8500000",
      "EndTime": "01:58:06.2400000"
    }
  },
  {
    "TextLocation": {
      "Start": 85422,
      "End": 85426
    },
    "TimeRange": {
      "StartTime": "01:58:06.2400000",
      "EndTime": "01:58:06.5100000"
    }
  },
  {
    "TextLocation": {
      "Start": 85427,
      "End": 85433
    },
    "TimeRange": {
      "StartTime": "01:58:06.5100000",
      "EndTime": "01:58:06.9000000"
    }
  },
  {
    "TextLocation": {
      "Start": 85434,
      "End": 85440
    },
    "TimeRange": {
      "StartTime": "01:58:06.9000000",
      "EndTime": "01:58:08.8800000"
    }
  },
  {
    "TextLocation": {
      "Start": 85448,
      "End": 85451
    },
    "TimeRange": {
      "StartTime": "01:58:08.9100000",
      "EndTime": "01:58:09.0600000"
    }
  },
  {
    "TextLocation": {
      "Start": 85452,
      "End": 85455
    },
    "TimeRange": {
      "StartTime": "01:58:09.0600000",
      "EndTime": "01:58:09.2100000"
    }
  },
  {
    "TextLocation": {
      "Start": 85456,
      "End": 85459
    },
    "TimeRange": {
      "StartTime": "01:58:09.2100000",
      "EndTime": "01:58:09.3300000"
    }
  },
  {
    "TextLocation": {
      "Start": 85460,
      "End": 85463
    },
    "TimeRange": {
      "StartTime": "01:58:09.3300000",
      "EndTime": "01:58:09.4500000"
    }
  },
  {
    "TextLocation": {
      "Start": 85464,
      "End": 85472
    },
    "TimeRange": {
      "StartTime": "01:58:09.4500000",
      "EndTime": "01:58:10.0800000"
    }
  },
  {
    "TextLocation": {
      "Start": 85480,
      "End": 85483
    },
    "TimeRange": {
      "StartTime": "01:58:10.2000000",
      "EndTime": "01:58:10.4700000"
    }
  },
  {
    "TextLocation": {
      "Start": 85484,
      "End": 85485
    },
    "TimeRange": {
      "StartTime": "01:58:10.4700000",
      "EndTime": "01:58:10.5900000"
    }
  },
  {
    "TextLocation": {
      "Start": 85486,
      "End": 85492
    },
    "TimeRange": {
      "StartTime": "01:58:10.5900000",
      "EndTime": "01:58:10.9200000"
    }
  },
  {
    "TextLocation": {
      "Start": 85493,
      "End": 85497
    },
    "TimeRange": {
      "StartTime": "01:58:10.9200000",
      "EndTime": "01:58:11.0700000"
    }
  },
  {
    "TextLocation": {
      "Start": 85498,
      "End": 85501
    },
    "TimeRange": {
      "StartTime": "01:58:11.0700000",
      "EndTime": "01:58:11.1900000"
    }
  },
  {
    "TextLocation": {
      "Start": 85502,
      "End": 85508
    },
    "TimeRange": {
      "StartTime": "01:58:11.4600000",
      "EndTime": "01:58:11.6700000"
    }
  },
  {
    "TextLocation": {
      "Start": 85509,
      "End": 85518
    },
    "TimeRange": {
      "StartTime": "01:58:11.6700000",
      "EndTime": "01:58:11.9700000"
    }
  },
  {
    "TextLocation": {
      "Start": 85519,
      "End": 85525
    },
    "TimeRange": {
      "StartTime": "01:58:11.9700000",
      "EndTime": "01:58:12.3600000"
    }
  },
  {
    "TextLocation": {
      "Start": 85533,
      "End": 85536
    },
    "TimeRange": {
      "StartTime": "01:58:12.3900000",
      "EndTime": "01:58:12.5100000"
    }
  },
  {
    "TextLocation": {
      "Start": 85537,
      "End": 85541
    },
    "TimeRange": {
      "StartTime": "01:58:12.5100000",
      "EndTime": "01:58:12.6600000"
    }
  },
  {
    "TextLocation": {
      "Start": 85542,
      "End": 85546
    },
    "TimeRange": {
      "StartTime": "01:58:12.6600000",
      "EndTime": "01:58:12.7800000"
    }
  },
  {
    "TextLocation": {
      "Start": 85547,
      "End": 85550
    },
    "TimeRange": {
      "StartTime": "01:58:12.7800000",
      "EndTime": "01:58:12.8700000"
    }
  },
  {
    "TextLocation": {
      "Start": 85551,
      "End": 85555
    },
    "TimeRange": {
      "StartTime": "01:58:12.8700000",
      "EndTime": "01:58:12.9900000"
    }
  },
  {
    "TextLocation": {
      "Start": 85556,
      "End": 85560
    },
    "TimeRange": {
      "StartTime": "01:58:12.9900000",
      "EndTime": "01:58:13.1100000"
    }
  },
  {
    "TextLocation": {
      "Start": 85561,
      "End": 85564
    },
    "TimeRange": {
      "StartTime": "01:58:13.1100000",
      "EndTime": "01:58:13.2000000"
    }
  },
  {
    "TextLocation": {
      "Start": 85565,
      "End": 85574
    },
    "TimeRange": {
      "StartTime": "01:58:13.2000000",
      "EndTime": "01:58:13.5600000"
    }
  },
  {
    "TextLocation": {
      "Start": 85575,
      "End": 85581
    },
    "TimeRange": {
      "StartTime": "01:58:13.5600000",
      "EndTime": "01:58:14.0400000"
    }
  },
  {
    "TextLocation": {
      "Start": 85589,
      "End": 85590
    },
    "TimeRange": {
      "StartTime": "01:58:14.1600000",
      "EndTime": "01:58:14.2200000"
    }
  },
  {
    "TextLocation": {
      "Start": 85591,
      "End": 85594
    },
    "TimeRange": {
      "StartTime": "01:58:14.2200000",
      "EndTime": "01:58:14.3700000"
    }
  },
  {
    "TextLocation": {
      "Start": 85595,
      "End": 85600
    },
    "TimeRange": {
      "StartTime": "01:58:14.3700000",
      "EndTime": "01:58:14.7300000"
    }
  },
  {
    "TextLocation": {
      "Start": 85601,
      "End": 85603
    },
    "TimeRange": {
      "StartTime": "01:58:14.7300000",
      "EndTime": "01:58:14.9100000"
    }
  },
  {
    "TextLocation": {
      "Start": 85604,
      "End": 85608
    },
    "TimeRange": {
      "StartTime": "01:58:14.9100000",
      "EndTime": "01:58:15.8100000"
    }
  },
  {
    "TextLocation": {
      "Start": 85616,
      "End": 85618
    },
    "TimeRange": {
      "StartTime": "01:58:16.5700000",
      "EndTime": "01:58:16.7800000"
    }
  },
  {
    "TextLocation": {
      "Start": 85619,
      "End": 85622
    },
    "TimeRange": {
      "StartTime": "01:58:16.7800000",
      "EndTime": "01:58:17.1700000"
    }
  },
  {
    "TextLocation": {
      "Start": 85623,
      "End": 85632
    },
    "TimeRange": {
      "StartTime": "01:58:17.1700000",
      "EndTime": "01:58:17.5600000"
    }
  },
  {
    "TextLocation": {
      "Start": 85633,
      "End": 85637
    },
    "TimeRange": {
      "StartTime": "01:58:17.5600000",
      "EndTime": "01:58:17.7400000"
    }
  },
  {
    "TextLocation": {
      "Start": 85638,
      "End": 85641
    },
    "TimeRange": {
      "StartTime": "01:58:17.7400000",
      "EndTime": "01:58:17.8900000"
    }
  },
  {
    "TextLocation": {
      "Start": 85642,
      "End": 85649
    },
    "TimeRange": {
      "StartTime": "01:58:17.8900000",
      "EndTime": "01:58:18.2200000"
    }
  },
  {
    "TextLocation": {
      "Start": 85650,
      "End": 85655
    },
    "TimeRange": {
      "StartTime": "01:58:18.2200000",
      "EndTime": "01:58:18.5500000"
    }
  },
  {
    "TextLocation": {
      "Start": 85656,
      "End": 85658
    },
    "TimeRange": {
      "StartTime": "01:58:18.5500000",
      "EndTime": "01:58:18.6700000"
    }
  },
  {
    "TextLocation": {
      "Start": 85659,
      "End": 85670
    },
    "TimeRange": {
      "StartTime": "01:58:18.6700000",
      "EndTime": "01:58:19.1800000"
    }
  },
  {
    "TextLocation": {
      "Start": 85671,
      "End": 85675
    },
    "TimeRange": {
      "StartTime": "01:58:19.1800000",
      "EndTime": "01:58:19.3000000"
    }
  },
  {
    "TextLocation": {
      "Start": 85676,
      "End": 85679
    },
    "TimeRange": {
      "StartTime": "01:58:19.3000000",
      "EndTime": "01:58:19.3900000"
    }
  },
  {
    "TextLocation": {
      "Start": 85680,
      "End": 85689
    },
    "TimeRange": {
      "StartTime": "01:58:19.3900000",
      "EndTime": "01:58:19.7800000"
    }
  },
  {
    "TextLocation": {
      "Start": 85690,
      "End": 85696
    },
    "TimeRange": {
      "StartTime": "01:58:19.7800000",
      "EndTime": "01:58:20.1400000"
    }
  },
  {
    "TextLocation": {
      "Start": 85704,
      "End": 85705
    },
    "TimeRange": {
      "StartTime": "01:58:20.1700000",
      "EndTime": "01:58:20.3200000"
    }
  },
  {
    "TextLocation": {
      "Start": 85706,
      "End": 85708
    },
    "TimeRange": {
      "StartTime": "01:58:20.3200000",
      "EndTime": "01:58:20.7100000"
    }
  },
  {
    "TextLocation": {
      "Start": 85716,
      "End": 85719
    },
    "TimeRange": {
      "StartTime": "01:58:20.8000000",
      "EndTime": "01:58:21.1000000"
    }
  },
  {
    "TextLocation": {
      "Start": 85720,
      "End": 85724
    },
    "TimeRange": {
      "StartTime": "01:58:21.1000000",
      "EndTime": "01:58:21.2800000"
    }
  },
  {
    "TextLocation": {
      "Start": 85725,
      "End": 85728
    },
    "TimeRange": {
      "StartTime": "01:58:21.2800000",
      "EndTime": "01:58:21.3700000"
    }
  },
  {
    "TextLocation": {
      "Start": 85729,
      "End": 85734
    },
    "TimeRange": {
      "StartTime": "01:58:21.3700000",
      "EndTime": "01:58:21.5500000"
    }
  },
  {
    "TextLocation": {
      "Start": 85735,
      "End": 85740
    },
    "TimeRange": {
      "StartTime": "01:58:21.5500000",
      "EndTime": "01:58:21.7600000"
    }
  },
  {
    "TextLocation": {
      "Start": 85748,
      "End": 85757
    },
    "TimeRange": {
      "StartTime": "01:58:22.1800000",
      "EndTime": "01:58:22.5100000"
    }
  },
  {
    "TextLocation": {
      "Start": 85758,
      "End": 85766
    },
    "TimeRange": {
      "StartTime": "01:58:22.5100000",
      "EndTime": "01:58:22.8400000"
    }
  },
  {
    "TextLocation": {
      "Start": 85767,
      "End": 85769
    },
    "TimeRange": {
      "StartTime": "01:58:22.8400000",
      "EndTime": "01:58:22.9000000"
    }
  },
  {
    "TextLocation": {
      "Start": 85770,
      "End": 85771
    },
    "TimeRange": {
      "StartTime": "01:58:22.9600000",
      "EndTime": "01:58:22.9900000"
    }
  },
  {
    "TextLocation": {
      "Start": 85772,
      "End": 85776
    },
    "TimeRange": {
      "StartTime": "01:58:22.9900000",
      "EndTime": "01:58:23.2300000"
    }
  },
  {
    "TextLocation": {
      "Start": 85777,
      "End": 85781
    },
    "TimeRange": {
      "StartTime": "01:58:23.2300000",
      "EndTime": "01:58:23.4400000"
    }
  },
  {
    "TextLocation": {
      "Start": 85782,
      "End": 85787
    },
    "TimeRange": {
      "StartTime": "01:58:23.4400000",
      "EndTime": "01:58:24.0100000"
    }
  },
  {
    "TextLocation": {
      "Start": 85795,
      "End": 85799
    },
    "TimeRange": {
      "StartTime": "01:58:24.0400000",
      "EndTime": "01:58:24.6100000"
    }
  },
  {
    "TextLocation": {
      "Start": 85802,
      "End": 85805
    },
    "TimeRange": {
      "StartTime": "01:58:24.9400000",
      "EndTime": "01:58:25.0600000"
    }
  },
  {
    "TextLocation": {
      "Start": 85806,
      "End": 85810
    },
    "TimeRange": {
      "StartTime": "01:58:25.0600000",
      "EndTime": "01:58:25.2100000"
    }
  },
  {
    "TextLocation": {
      "Start": 85811,
      "End": 85815
    },
    "TimeRange": {
      "StartTime": "01:58:25.2100000",
      "EndTime": "01:58:25.3300000"
    }
  },
  {
    "TextLocation": {
      "Start": 85816,
      "End": 85819
    },
    "TimeRange": {
      "StartTime": "01:58:25.3300000",
      "EndTime": "01:58:25.4500000"
    }
  },
  {
    "TextLocation": {
      "Start": 85820,
      "End": 85824
    },
    "TimeRange": {
      "StartTime": "01:58:25.4500000",
      "EndTime": "01:58:25.6300000"
    }
  },
  {
    "TextLocation": {
      "Start": 85825,
      "End": 85829
    },
    "TimeRange": {
      "StartTime": "01:58:25.6300000",
      "EndTime": "01:58:25.7800000"
    }
  },
  {
    "TextLocation": {
      "Start": 85830,
      "End": 85833
    },
    "TimeRange": {
      "StartTime": "01:58:25.7800000",
      "EndTime": "01:58:25.8700000"
    }
  },
  {
    "TextLocation": {
      "Start": 85834,
      "End": 85838
    },
    "TimeRange": {
      "StartTime": "01:58:25.8700000",
      "EndTime": "01:58:26.0800000"
    }
  },
  {
    "TextLocation": {
      "Start": 85839,
      "End": 85843
    },
    "TimeRange": {
      "StartTime": "01:58:26.3500000",
      "EndTime": "01:58:26.6800000"
    }
  },
  {
    "TextLocation": {
      "Start": 85844,
      "End": 85849
    },
    "TimeRange": {
      "StartTime": "01:58:26.6800000",
      "EndTime": "01:58:27.2500000"
    }
  },
  {
    "TextLocation": {
      "Start": 85857,
      "End": 85862
    },
    "TimeRange": {
      "StartTime": "01:58:27.6400000",
      "EndTime": "01:58:28.9300000"
    }
  },
  {
    "TextLocation": {
      "Start": 85863,
      "End": 85867
    },
    "TimeRange": {
      "StartTime": "01:58:28.9300000",
      "EndTime": "01:58:30.1900000"
    }
  },
  {
    "TextLocation": {
      "Start": 85875,
      "End": 85879
    },
    "TimeRange": {
      "StartTime": "01:58:30.5900000",
      "EndTime": "01:58:30.8600000"
    }
  },
  {
    "TextLocation": {
      "Start": 85882,
      "End": 85885
    },
    "TimeRange": {
      "StartTime": "01:58:31.4600000",
      "EndTime": "01:58:31.7600000"
    }
  },
  {
    "TextLocation": {
      "Start": 85887,
      "End": 85893
    },
    "TimeRange": {
      "StartTime": "01:58:31.7600000",
      "EndTime": "01:58:32.1200000"
    }
  },
  {
    "TextLocation": {
      "Start": 85894,
      "End": 85898
    },
    "TimeRange": {
      "StartTime": "01:58:32.1200000",
      "EndTime": "01:58:32.2700000"
    }
  },
  {
    "TextLocation": {
      "Start": 85899,
      "End": 85903
    },
    "TimeRange": {
      "StartTime": "01:58:32.2700000",
      "EndTime": "01:58:32.8700000"
    }
  },
  {
    "TextLocation": {
      "Start": 85905,
      "End": 85908
    },
    "TimeRange": {
      "StartTime": "01:58:32.8700000",
      "EndTime": "01:58:33.0200000"
    }
  },
  {
    "TextLocation": {
      "Start": 85909,
      "End": 85914
    },
    "TimeRange": {
      "StartTime": "01:58:33.0200000",
      "EndTime": "01:58:33.2000000"
    }
  },
  {
    "TextLocation": {
      "Start": 85915,
      "End": 85920
    },
    "TimeRange": {
      "StartTime": "01:58:33.2000000",
      "EndTime": "01:58:33.4100000"
    }
  },
  {
    "TextLocation": {
      "Start": 85921,
      "End": 85923
    },
    "TimeRange": {
      "StartTime": "01:58:33.4100000",
      "EndTime": "01:58:33.5000000"
    }
  },
  {
    "TextLocation": {
      "Start": 85924,
      "End": 85927
    },
    "TimeRange": {
      "StartTime": "01:58:33.5000000",
      "EndTime": "01:58:33.5900000"
    }
  },
  {
    "TextLocation": {
      "Start": 85928,
      "End": 85937
    },
    "TimeRange": {
      "StartTime": "01:58:33.5900000",
      "EndTime": "01:58:34.0700000"
    }
  },
  {
    "TextLocation": {
      "Start": 85938,
      "End": 85944
    },
    "TimeRange": {
      "StartTime": "01:58:34.0700000",
      "EndTime": "01:58:34.7900000"
    }
  },
  {
    "TextLocation": {
      "Start": 85946,
      "End": 85950
    },
    "TimeRange": {
      "StartTime": "01:58:34.9400000",
      "EndTime": "01:58:35.2100000"
    }
  },
  {
    "TextLocation": {
      "Start": 85951,
      "End": 85960
    },
    "TimeRange": {
      "StartTime": "01:58:35.2100000",
      "EndTime": "01:58:35.8100000"
    }
  },
  {
    "TextLocation": {
      "Start": 85961,
      "End": 85964
    },
    "TimeRange": {
      "StartTime": "01:58:35.8100000",
      "EndTime": "01:58:35.9300000"
    }
  },
  {
    "TextLocation": {
      "Start": 85965,
      "End": 85969
    },
    "TimeRange": {
      "StartTime": "01:58:35.9300000",
      "EndTime": "01:58:36.1700000"
    }
  },
  {
    "TextLocation": {
      "Start": 85970,
      "End": 85976
    },
    "TimeRange": {
      "StartTime": "01:58:36.1700000",
      "EndTime": "01:58:36.4700000"
    }
  },
  {
    "TextLocation": {
      "Start": 85977,
      "End": 85983
    },
    "TimeRange": {
      "StartTime": "01:58:36.4700000",
      "EndTime": "01:58:36.8000000"
    }
  },
  {
    "TextLocation": {
      "Start": 85984,
      "End": 85988
    },
    "TimeRange": {
      "StartTime": "01:58:36.8000000",
      "EndTime": "01:58:37.0400000"
    }
  },
  {
    "TextLocation": {
      "Start": 85989,
      "End": 85998
    },
    "TimeRange": {
      "StartTime": "01:58:37.0400000",
      "EndTime": "01:58:37.5200000"
    }
  },
  {
    "TextLocation": {
      "Start": 85999,
      "End": 86002
    },
    "TimeRange": {
      "StartTime": "01:58:37.5200000",
      "EndTime": "01:58:37.6100000"
    }
  },
  {
    "TextLocation": {
      "Start": 86003,
      "End": 86007
    },
    "TimeRange": {
      "StartTime": "01:58:37.6100000",
      "EndTime": "01:58:37.7900000"
    }
  },
  {
    "TextLocation": {
      "Start": 86008,
      "End": 86017
    },
    "TimeRange": {
      "StartTime": "01:58:37.7900000",
      "EndTime": "01:58:38.2400000"
    }
  },
  {
    "TextLocation": {
      "Start": 86018,
      "End": 86020
    },
    "TimeRange": {
      "StartTime": "01:58:38.2400000",
      "EndTime": "01:58:38.3300000"
    }
  },
  {
    "TextLocation": {
      "Start": 86021,
      "End": 86029
    },
    "TimeRange": {
      "StartTime": "01:58:38.3300000",
      "EndTime": "01:58:38.6900000"
    }
  },
  {
    "TextLocation": {
      "Start": 86030,
      "End": 86044
    },
    "TimeRange": {
      "StartTime": "01:58:38.6900000",
      "EndTime": "01:58:39.6800000"
    }
  },
  {
    "TextLocation": {
      "Start": 86052,
      "End": 86062
    },
    "TimeRange": {
      "StartTime": "01:58:39.7100000",
      "EndTime": "01:58:40.4000000"
    }
  },
  {
    "TextLocation": {
      "Start": 86070,
      "End": 86073
    },
    "TimeRange": {
      "StartTime": "01:58:40.4300000",
      "EndTime": "01:58:40.6700000"
    }
  },
  {
    "TextLocation": {
      "Start": 86074,
      "End": 86077
    },
    "TimeRange": {
      "StartTime": "01:58:40.6700000",
      "EndTime": "01:58:40.7600000"
    }
  },
  {
    "TextLocation": {
      "Start": 86078,
      "End": 86082
    },
    "TimeRange": {
      "StartTime": "01:58:40.7600000",
      "EndTime": "01:58:40.9400000"
    }
  },
  {
    "TextLocation": {
      "Start": 86083,
      "End": 86085
    },
    "TimeRange": {
      "StartTime": "01:58:40.9400000",
      "EndTime": "01:58:41.0600000"
    }
  },
  {
    "TextLocation": {
      "Start": 86086,
      "End": 86087
    },
    "TimeRange": {
      "StartTime": "01:58:41.0600000",
      "EndTime": "01:58:41.1200000"
    }
  },
  {
    "TextLocation": {
      "Start": 86088,
      "End": 86094
    },
    "TimeRange": {
      "StartTime": "01:58:41.1200000",
      "EndTime": "01:58:41.2700000"
    }
  },
  {
    "TextLocation": {
      "Start": 86095,
      "End": 86098
    },
    "TimeRange": {
      "StartTime": "01:58:41.2700000",
      "EndTime": "01:58:41.3900000"
    }
  },
  {
    "TextLocation": {
      "Start": 86099,
      "End": 86104
    },
    "TimeRange": {
      "StartTime": "01:58:41.3900000",
      "EndTime": "01:58:41.6300000"
    }
  },
  {
    "TextLocation": {
      "Start": 86105,
      "End": 86109
    },
    "TimeRange": {
      "StartTime": "01:58:41.6300000",
      "EndTime": "01:58:41.9900000"
    }
  },
  {
    "TextLocation": {
      "Start": 86117,
      "End": 86121
    },
    "TimeRange": {
      "StartTime": "01:58:42.7700000",
      "EndTime": "01:58:43.1600000"
    }
  },
  {
    "TextLocation": {
      "Start": 86122,
      "End": 86128
    },
    "TimeRange": {
      "StartTime": "01:58:43.1600000",
      "EndTime": "01:58:43.3700000"
    }
  },
  {
    "TextLocation": {
      "Start": 86130,
      "End": 86142
    },
    "TimeRange": {
      "StartTime": "01:58:43.3700000",
      "EndTime": "01:58:43.9400000"
    }
  },
  {
    "TextLocation": {
      "Start": 86144,
      "End": 86151
    },
    "TimeRange": {
      "StartTime": "01:58:43.9400000",
      "EndTime": "01:58:44.4200000"
    }
  },
  {
    "TextLocation": {
      "Start": 86152,
      "End": 86156
    },
    "TimeRange": {
      "StartTime": "01:58:44.9300000",
      "EndTime": "01:58:45.2300000"
    }
  },
  {
    "TextLocation": {
      "Start": 86157,
      "End": 86159
    },
    "TimeRange": {
      "StartTime": "01:58:45.2300000",
      "EndTime": "01:58:45.3800000"
    }
  },
  {
    "TextLocation": {
      "Start": 86160,
      "End": 86168
    },
    "TimeRange": {
      "StartTime": "01:58:45.3800000",
      "EndTime": "01:58:45.7700000"
    }
  },
  {
    "TextLocation": {
      "Start": 86169,
      "End": 86173
    },
    "TimeRange": {
      "StartTime": "01:58:45.7700000",
      "EndTime": "01:58:46.4600000"
    }
  },
  {
    "TextLocation": {
      "Start": 86174,
      "End": 86177
    },
    "TimeRange": {
      "StartTime": "01:58:46.4600000",
      "EndTime": "01:58:46.9400000"
    }
  },
  {
    "TextLocation": {
      "Start": 86178,
      "End": 86186
    },
    "TimeRange": {
      "StartTime": "01:58:46.9700000",
      "EndTime": "01:58:47.4200000"
    }
  },
  {
    "TextLocation": {
      "Start": 86187,
      "End": 86189
    },
    "TimeRange": {
      "StartTime": "01:58:47.4200000",
      "EndTime": "01:58:47.6000000"
    }
  },
  {
    "TextLocation": {
      "Start": 86190,
      "End": 86196
    },
    "TimeRange": {
      "StartTime": "01:58:47.6000000",
      "EndTime": "01:58:47.9900000"
    }
  },
  {
    "TextLocation": {
      "Start": 86197,
      "End": 86200
    },
    "TimeRange": {
      "StartTime": "01:58:47.9900000",
      "EndTime": "01:58:48.1400000"
    }
  },
  {
    "TextLocation": {
      "Start": 86201,
      "End": 86206
    },
    "TimeRange": {
      "StartTime": "01:58:48.1400000",
      "EndTime": "01:58:48.3200000"
    }
  },
  {
    "TextLocation": {
      "Start": 86207,
      "End": 86212
    },
    "TimeRange": {
      "StartTime": "01:58:48.3200000",
      "EndTime": "01:58:48.4700000"
    }
  },
  {
    "TextLocation": {
      "Start": 86213,
      "End": 86216
    },
    "TimeRange": {
      "StartTime": "01:58:48.4700000",
      "EndTime": "01:58:48.6800000"
    }
  },
  {
    "TextLocation": {
      "Start": 86219,
      "End": 86221
    },
    "TimeRange": {
      "StartTime": "01:58:48.6800000",
      "EndTime": "01:58:49.2200000"
    }
  },
  {
    "TextLocation": {
      "Start": 86222,
      "End": 86226
    },
    "TimeRange": {
      "StartTime": "01:58:50.2400000",
      "EndTime": "01:58:50.4500000"
    }
  },
  {
    "TextLocation": {
      "Start": 86227,
      "End": 86231
    },
    "TimeRange": {
      "StartTime": "01:58:50.4500000",
      "EndTime": "01:58:50.6000000"
    }
  },
  {
    "TextLocation": {
      "Start": 86232,
      "End": 86237
    },
    "TimeRange": {
      "StartTime": "01:58:50.6000000",
      "EndTime": "01:58:50.8100000"
    }
  },
  {
    "TextLocation": {
      "Start": 86238,
      "End": 86242
    },
    "TimeRange": {
      "StartTime": "01:58:50.8100000",
      "EndTime": "01:58:51.1100000"
    }
  },
  {
    "TextLocation": {
      "Start": 86244,
      "End": 86247
    },
    "TimeRange": {
      "StartTime": "01:58:51.1100000",
      "EndTime": "01:58:51.2000000"
    }
  },
  {
    "TextLocation": {
      "Start": 86248,
      "End": 86252
    },
    "TimeRange": {
      "StartTime": "01:58:51.2000000",
      "EndTime": "01:58:51.3100000"
    }
  },
  {
    "TextLocation": {
      "Start": 86254,
      "End": 86261
    },
    "TimeRange": {
      "StartTime": "01:58:51.3500000",
      "EndTime": "01:58:51.7700000"
    }
  },
  {
    "TextLocation": {
      "Start": 86262,
      "End": 86272
    },
    "TimeRange": {
      "StartTime": "01:58:53.4800000",
      "EndTime": "01:58:53.9300000"
    }
  },
  {
    "TextLocation": {
      "Start": 86273,
      "End": 86277
    },
    "TimeRange": {
      "StartTime": "01:58:53.9300000",
      "EndTime": "01:58:54.4700000"
    }
  },
  {
    "TextLocation": {
      "Start": 86278,
      "End": 86280
    },
    "TimeRange": {
      "StartTime": "01:58:54.9200000",
      "EndTime": "01:58:55.1000000"
    }
  },
  {
    "TextLocation": {
      "Start": 86281,
      "End": 86282
    },
    "TimeRange": {
      "StartTime": "01:58:55.1000000",
      "EndTime": "01:58:55.1600000"
    }
  },
  {
    "TextLocation": {
      "Start": 86283,
      "End": 86286
    },
    "TimeRange": {
      "StartTime": "01:58:55.1600000",
      "EndTime": "01:58:55.3100000"
    }
  },
  {
    "TextLocation": {
      "Start": 86287,
      "End": 86289
    },
    "TimeRange": {
      "StartTime": "01:58:55.3100000",
      "EndTime": "01:58:55.3700000"
    }
  },
  {
    "TextLocation": {
      "Start": 86290,
      "End": 86296
    },
    "TimeRange": {
      "StartTime": "01:58:55.3700000",
      "EndTime": "01:58:55.7000000"
    }
  },
  {
    "TextLocation": {
      "Start": 86304,
      "End": 86306
    },
    "TimeRange": {
      "StartTime": "01:58:55.7000000",
      "EndTime": "01:58:56.0300000"
    }
  },
  {
    "TextLocation": {
      "Start": 86307,
      "End": 86309
    },
    "TimeRange": {
      "StartTime": "01:58:56.9000000",
      "EndTime": "01:58:57.1700000"
    }
  },
  {
    "TextLocation": {
      "Start": 86310,
      "End": 86317
    },
    "TimeRange": {
      "StartTime": "01:58:57.1700000",
      "EndTime": "01:58:57.4700000"
    }
  },
  {
    "TextLocation": {
      "Start": 86318,
      "End": 86327
    },
    "TimeRange": {
      "StartTime": "01:58:57.4700000",
      "EndTime": "01:58:57.8900000"
    }
  },
  {
    "TextLocation": {
      "Start": 86328,
      "End": 86330
    },
    "TimeRange": {
      "StartTime": "01:58:57.8900000",
      "EndTime": "01:58:58.0100000"
    }
  },
  {
    "TextLocation": {
      "Start": 86331,
      "End": 86341
    },
    "TimeRange": {
      "StartTime": "01:58:58.0100000",
      "EndTime": "01:58:58.3400000"
    }
  },
  {
    "TextLocation": {
      "Start": 86342,
      "End": 86347
    },
    "TimeRange": {
      "StartTime": "01:58:58.3400000",
      "EndTime": "01:58:58.6400000"
    }
  },
  {
    "TextLocation": {
      "Start": 86349,
      "End": 86351
    },
    "TimeRange": {
      "StartTime": "01:58:58.6400000",
      "EndTime": "01:58:58.8200000"
    }
  },
  {
    "TextLocation": {
      "Start": 86352,
      "End": 86359
    },
    "TimeRange": {
      "StartTime": "01:58:58.8200000",
      "EndTime": "01:58:58.9700000"
    }
  },
  {
    "TextLocation": {
      "Start": 86360,
      "End": 86369
    },
    "TimeRange": {
      "StartTime": "01:58:58.9700000",
      "EndTime": "01:58:59.4200000"
    }
  },
  {
    "TextLocation": {
      "Start": 86370,
      "End": 86372
    },
    "TimeRange": {
      "StartTime": "01:58:59.4200000",
      "EndTime": "01:58:59.5400000"
    }
  },
  {
    "TextLocation": {
      "Start": 86373,
      "End": 86381
    },
    "TimeRange": {
      "StartTime": "01:58:59.5400000",
      "EndTime": "01:58:59.8700000"
    }
  },
  {
    "TextLocation": {
      "Start": 86382,
      "End": 86396
    },
    "TimeRange": {
      "StartTime": "01:58:59.8700000",
      "EndTime": "01:59:00.6800000"
    }
  },
  {
    "TextLocation": {
      "Start": 86398,
      "End": 86407
    },
    "TimeRange": {
      "StartTime": "01:59:00.6800000",
      "EndTime": "01:59:01.2800000"
    }
  },
  {
    "TextLocation": {
      "Start": 86410,
      "End": 86417
    },
    "TimeRange": {
      "StartTime": "01:59:01.6700000",
      "EndTime": "01:59:02.0900000"
    }
  },
  {
    "TextLocation": {
      "Start": 86420,
      "End": 86422
    },
    "TimeRange": {
      "StartTime": "01:59:02.0900000",
      "EndTime": "01:59:02.3900000"
    }
  },
  {
    "TextLocation": {
      "Start": 86423,
      "End": 86428
    },
    "TimeRange": {
      "StartTime": "01:59:02.3900000",
      "EndTime": "01:59:02.7200000"
    }
  },
  {
    "TextLocation": {
      "Start": 86429,
      "End": 86431
    },
    "TimeRange": {
      "StartTime": "01:59:02.7200000",
      "EndTime": "01:59:02.8700000"
    }
  },
  {
    "TextLocation": {
      "Start": 86432,
      "End": 86439
    },
    "TimeRange": {
      "StartTime": "01:59:02.8700000",
      "EndTime": "01:59:03.2600000"
    }
  },
  {
    "TextLocation": {
      "Start": 86440,
      "End": 86442
    },
    "TimeRange": {
      "StartTime": "01:59:03.2600000",
      "EndTime": "01:59:03.3800000"
    }
  },
  {
    "TextLocation": {
      "Start": 86443,
      "End": 86446
    },
    "TimeRange": {
      "StartTime": "01:59:03.3800000",
      "EndTime": "01:59:03.4700000"
    }
  },
  {
    "TextLocation": {
      "Start": 86447,
      "End": 86454
    },
    "TimeRange": {
      "StartTime": "01:59:03.4700000",
      "EndTime": "01:59:03.8900000"
    }
  },
  {
    "TextLocation": {
      "Start": 86455,
      "End": 86465
    },
    "TimeRange": {
      "StartTime": "01:59:03.8900000",
      "EndTime": "01:59:04.5200000"
    }
  },
  {
    "TextLocation": {
      "Start": 86466,
      "End": 86468
    },
    "TimeRange": {
      "StartTime": "01:59:04.5200000",
      "EndTime": "01:59:05.1500000"
    }
  },
  {
    "TextLocation": {
      "Start": 86469,
      "End": 86473
    },
    "TimeRange": {
      "StartTime": "01:59:05.3000000",
      "EndTime": "01:59:05.6600000"
    }
  },
  {
    "TextLocation": {
      "Start": 86474,
      "End": 86480
    },
    "TimeRange": {
      "StartTime": "01:59:05.6600000",
      "EndTime": "01:59:06.0200000"
    }
  },
  {
    "TextLocation": {
      "Start": 86482,
      "End": 86491
    },
    "TimeRange": {
      "StartTime": "01:59:06.0200000",
      "EndTime": "01:59:06.6200000"
    }
  },
  {
    "TextLocation": {
      "Start": 86493,
      "End": 86503
    },
    "TimeRange": {
      "StartTime": "01:59:06.6200000",
      "EndTime": "01:59:07.1600000"
    }
  },
  {
    "TextLocation": {
      "Start": 86504,
      "End": 86508
    },
    "TimeRange": {
      "StartTime": "01:59:07.1600000",
      "EndTime": "01:59:07.3100000"
    }
  },
  {
    "TextLocation": {
      "Start": 86509,
      "End": 86513
    },
    "TimeRange": {
      "StartTime": "01:59:07.3100000",
      "EndTime": "01:59:07.4600000"
    }
  },
  {
    "TextLocation": {
      "Start": 86516,
      "End": 86519
    },
    "TimeRange": {
      "StartTime": "01:59:07.4900000",
      "EndTime": "01:59:07.8500000"
    }
  },
  {
    "TextLocation": {
      "Start": 86520,
      "End": 86530
    },
    "TimeRange": {
      "StartTime": "01:59:08.1500000",
      "EndTime": "01:59:09.1100000"
    }
  },
  {
    "TextLocation": {
      "Start": 86531,
      "End": 86540
    },
    "TimeRange": {
      "StartTime": "01:59:09.1100000",
      "EndTime": "01:59:09.7400000"
    }
  },
  {
    "TextLocation": {
      "Start": 86541,
      "End": 86543
    },
    "TimeRange": {
      "StartTime": "01:59:09.7400000",
      "EndTime": "01:59:09.9200000"
    }
  },
  {
    "TextLocation": {
      "Start": 86544,
      "End": 86550
    },
    "TimeRange": {
      "StartTime": "01:59:09.9200000",
      "EndTime": "01:59:10.3100000"
    }
  },
  {
    "TextLocation": {
      "Start": 86551,
      "End": 86554
    },
    "TimeRange": {
      "StartTime": "01:59:10.3100000",
      "EndTime": "01:59:10.6100000"
    }
  },
  {
    "TextLocation": {
      "Start": 86555,
      "End": 86566
    },
    "TimeRange": {
      "StartTime": "01:59:10.6100000",
      "EndTime": "01:59:11.5700000"
    }
  },
  {
    "TextLocation": {
      "Start": 86567,
      "End": 86569
    },
    "TimeRange": {
      "StartTime": "01:59:11.8700000",
      "EndTime": "01:59:12.0500000"
    }
  },
  {
    "TextLocation": {
      "Start": 86570,
      "End": 86577
    },
    "TimeRange": {
      "StartTime": "01:59:12.0500000",
      "EndTime": "01:59:12.4700000"
    }
  },
  {
    "TextLocation": {
      "Start": 86578,
      "End": 86581
    },
    "TimeRange": {
      "StartTime": "01:59:12.4700000",
      "EndTime": "01:59:12.5900000"
    }
  },
  {
    "TextLocation": {
      "Start": 86582,
      "End": 86591
    },
    "TimeRange": {
      "StartTime": "01:59:12.5900000",
      "EndTime": "01:59:13.0100000"
    }
  },
  {
    "TextLocation": {
      "Start": 86592,
      "End": 86599
    },
    "TimeRange": {
      "StartTime": "01:59:13.0100000",
      "EndTime": "01:59:13.3700000"
    }
  },
  {
    "TextLocation": {
      "Start": 86600,
      "End": 86601
    },
    "TimeRange": {
      "StartTime": "01:59:13.3700000",
      "EndTime": "01:59:13.4900000"
    }
  },
  {
    "TextLocation": {
      "Start": 86602,
      "End": 86611
    },
    "TimeRange": {
      "StartTime": "01:59:13.4900000",
      "EndTime": "01:59:14.0600000"
    }
  },
  {
    "TextLocation": {
      "Start": 86612,
      "End": 86617
    },
    "TimeRange": {
      "StartTime": "01:59:14.0600000",
      "EndTime": "01:59:14.4500000"
    }
  },
  {
    "TextLocation": {
      "Start": 86618,
      "End": 86620
    },
    "TimeRange": {
      "StartTime": "01:59:14.4500000",
      "EndTime": "01:59:14.6000000"
    }
  },
  {
    "TextLocation": {
      "Start": 86621,
      "End": 86629
    },
    "TimeRange": {
      "StartTime": "01:59:14.6000000",
      "EndTime": "01:59:15.2300000"
    }
  },
  {
    "TextLocation": {
      "Start": 86637,
      "End": 86640
    },
    "TimeRange": {
      "StartTime": "01:59:15.4400000",
      "EndTime": "01:59:15.6800000"
    }
  },
  {
    "TextLocation": {
      "Start": 86642,
      "End": 86647
    },
    "TimeRange": {
      "StartTime": "01:59:15.6800000",
      "EndTime": "01:59:15.8000000"
    }
  },
  {
    "TextLocation": {
      "Start": 86648,
      "End": 86651
    },
    "TimeRange": {
      "StartTime": "01:59:15.8000000",
      "EndTime": "01:59:15.9800000"
    }
  },
  {
    "TextLocation": {
      "Start": 86652,
      "End": 86656
    },
    "TimeRange": {
      "StartTime": "01:59:15.9800000",
      "EndTime": "01:59:16.2800000"
    }
  },
  {
    "TextLocation": {
      "Start": 86664,
      "End": 86667
    },
    "TimeRange": {
      "StartTime": "01:59:17.2700000",
      "EndTime": "01:59:17.6000000"
    }
  },
  {
    "TextLocation": {
      "Start": 86668,
      "End": 86671
    },
    "TimeRange": {
      "StartTime": "01:59:17.6000000",
      "EndTime": "01:59:17.7500000"
    }
  },
  {
    "TextLocation": {
      "Start": 86672,
      "End": 86675
    },
    "TimeRange": {
      "StartTime": "01:59:17.7500000",
      "EndTime": "01:59:17.8100000"
    }
  },
  {
    "TextLocation": {
      "Start": 86676,
      "End": 86680
    },
    "TimeRange": {
      "StartTime": "01:59:17.8100000",
      "EndTime": "01:59:17.9600000"
    }
  },
  {
    "TextLocation": {
      "Start": 86681,
      "End": 86683
    },
    "TimeRange": {
      "StartTime": "01:59:17.9600000",
      "EndTime": "01:59:18.0500000"
    }
  },
  {
    "TextLocation": {
      "Start": 86684,
      "End": 86685
    },
    "TimeRange": {
      "StartTime": "01:59:18.0500000",
      "EndTime": "01:59:18.1100000"
    }
  },
  {
    "TextLocation": {
      "Start": 86686,
      "End": 86692
    },
    "TimeRange": {
      "StartTime": "01:59:18.1100000",
      "EndTime": "01:59:18.2600000"
    }
  },
  {
    "TextLocation": {
      "Start": 86693,
      "End": 86696
    },
    "TimeRange": {
      "StartTime": "01:59:18.2600000",
      "EndTime": "01:59:18.4100000"
    }
  },
  {
    "TextLocation": {
      "Start": 86697,
      "End": 86702
    },
    "TimeRange": {
      "StartTime": "01:59:18.4100000",
      "EndTime": "01:59:18.7100000"
    }
  },
  {
    "TextLocation": {
      "Start": 86703,
      "End": 86707
    },
    "TimeRange": {
      "StartTime": "01:59:18.7100000",
      "EndTime": "01:59:18.8900000"
    }
  },
  {
    "TextLocation": {
      "Start": 86708,
      "End": 86718
    },
    "TimeRange": {
      "StartTime": "01:59:18.8900000",
      "EndTime": "01:59:19.4300000"
    }
  },
  {
    "TextLocation": {
      "Start": 86719,
      "End": 86725
    },
    "TimeRange": {
      "StartTime": "01:59:19.4300000",
      "EndTime": "01:59:19.6100000"
    }
  },
  {
    "TextLocation": {
      "Start": 86726,
      "End": 86735
    },
    "TimeRange": {
      "StartTime": "01:59:19.6100000",
      "EndTime": "01:59:20.3000000"
    }
  },
  {
    "TextLocation": {
      "Start": 86736,
      "End": 86748
    },
    "TimeRange": {
      "StartTime": "01:59:21.1700000",
      "EndTime": "01:59:22.1300000"
    }
  },
  {
    "TextLocation": {
      "Start": 86756,
      "End": 86760
    },
    "TimeRange": {
      "StartTime": "01:59:22.9800000",
      "EndTime": "01:59:23.4300000"
    }
  },
  {
    "TextLocation": {
      "Start": 86763,
      "End": 86764
    },
    "TimeRange": {
      "StartTime": "01:59:25.4100000",
      "EndTime": "01:59:25.6500000"
    }
  },
  {
    "TextLocation": {
      "Start": 86765,
      "End": 86769
    },
    "TimeRange": {
      "StartTime": "01:59:25.6500000",
      "EndTime": "01:59:25.9200000"
    }
  },
  {
    "TextLocation": {
      "Start": 86770,
      "End": 86771
    },
    "TimeRange": {
      "StartTime": "01:59:25.9200000",
      "EndTime": "01:59:26.4900000"
    }
  },
  {
    "TextLocation": {
      "Start": 86772,
      "End": 86775
    },
    "TimeRange": {
      "StartTime": "01:59:26.6400000",
      "EndTime": "01:59:26.7900000"
    }
  },
  {
    "TextLocation": {
      "Start": 86776,
      "End": 86785
    },
    "TimeRange": {
      "StartTime": "01:59:26.8200000",
      "EndTime": "01:59:27.3600000"
    }
  },
  {
    "TextLocation": {
      "Start": 86786,
      "End": 86793
    },
    "TimeRange": {
      "StartTime": "01:59:27.3600000",
      "EndTime": "01:59:27.6700000"
    }
  },
  {
    "TextLocation": {
      "Start": 86796,
      "End": 86800
    },
    "TimeRange": {
      "StartTime": "01:59:28.9200000",
      "EndTime": "01:59:29.0400000"
    }
  },
  {
    "TextLocation": {
      "Start": 86801,
      "End": 86807
    },
    "TimeRange": {
      "StartTime": "01:59:29.0400000",
      "EndTime": "01:59:29.2200000"
    }
  },
  {
    "TextLocation": {
      "Start": 86808,
      "End": 86813
    },
    "TimeRange": {
      "StartTime": "01:59:29.2200000",
      "EndTime": "01:59:29.6400000"
    }
  },
  {
    "TextLocation": {
      "Start": 86816,
      "End": 86820
    },
    "TimeRange": {
      "StartTime": "01:59:29.7900000",
      "EndTime": "01:59:30.1800000"
    }
  },
  {
    "TextLocation": {
      "Start": 86821,
      "End": 86822
    },
    "TimeRange": {
      "StartTime": "01:59:30.1800000",
      "EndTime": "01:59:31.1100000"
    }
  },
  {
    "TextLocation": {
      "Start": 86823,
      "End": 86830
    },
    "TimeRange": {
      "StartTime": "01:59:31.2300000",
      "EndTime": "01:59:31.8300000"
    }
  },
  {
    "TextLocation": {
      "Start": 86831,
      "End": 86837
    },
    "TimeRange": {
      "StartTime": "01:59:31.8300000",
      "EndTime": "01:59:32.0700000"
    }
  },
  {
    "TextLocation": {
      "Start": 86838,
      "End": 86842
    },
    "TimeRange": {
      "StartTime": "01:59:32.0700000",
      "EndTime": "01:59:32.4000000"
    }
  },
  {
    "TextLocation": {
      "Start": 86843,
      "End": 86845
    },
    "TimeRange": {
      "StartTime": "01:59:32.4000000",
      "EndTime": "01:59:32.7900000"
    }
  },
  {
    "TextLocation": {
      "Start": 86846,
      "End": 86858
    },
    "TimeRange": {
      "StartTime": "01:59:33.9300000",
      "EndTime": "01:59:34.5600000"
    }
  },
  {
    "TextLocation": {
      "Start": 86859,
      "End": 86866
    },
    "TimeRange": {
      "StartTime": "01:59:34.5600000",
      "EndTime": "01:59:35.0700000"
    }
  },
  {
    "TextLocation": {
      "Start": 86867,
      "End": 86871
    },
    "TimeRange": {
      "StartTime": "01:59:35.0700000",
      "EndTime": "01:59:35.3700000"
    }
  },
  {
    "TextLocation": {
      "Start": 86872,
      "End": 86876
    },
    "TimeRange": {
      "StartTime": "01:59:35.3700000",
      "EndTime": "01:59:35.7300000"
    }
  },
  {
    "TextLocation": {
      "Start": 86877,
      "End": 86881
    },
    "TimeRange": {
      "StartTime": "01:59:35.8200000",
      "EndTime": "01:59:36.0600000"
    }
  },
  {
    "TextLocation": {
      "Start": 86882,
      "End": 86888
    },
    "TimeRange": {
      "StartTime": "01:59:36.0600000",
      "EndTime": "01:59:36.6600000"
    }
  },
  {
    "TextLocation": {
      "Start": 86891,
      "End": 86892
    },
    "TimeRange": {
      "StartTime": "01:59:37.1100000",
      "EndTime": "01:59:37.1700000"
    }
  },
  {
    "TextLocation": {
      "Start": 86893,
      "End": 86899
    },
    "TimeRange": {
      "StartTime": "01:59:37.1700000",
      "EndTime": "01:59:37.3800000"
    }
  },
  {
    "TextLocation": {
      "Start": 86900,
      "End": 86903
    },
    "TimeRange": {
      "StartTime": "01:59:37.3800000",
      "EndTime": "01:59:37.5300000"
    }
  },
  {
    "TextLocation": {
      "Start": 86904,
      "End": 86909
    },
    "TimeRange": {
      "StartTime": "01:59:37.5300000",
      "EndTime": "01:59:38.3100000"
    }
  },
  {
    "TextLocation": {
      "Start": 86910,
      "End": 86915
    },
    "TimeRange": {
      "StartTime": "01:59:38.3100000",
      "EndTime": "01:59:38.8100000"
    }
  },
  {
    "TextLocation": {
      "Start": 86918,
      "End": 86922
    },
    "TimeRange": {
      "StartTime": "01:59:39.0300000",
      "EndTime": "01:59:39.3000000"
    }
  },
  {
    "TextLocation": {
      "Start": 86923,
      "End": 86927
    },
    "TimeRange": {
      "StartTime": "01:59:39.3000000",
      "EndTime": "01:59:39.6300000"
    }
  },
  {
    "TextLocation": {
      "Start": 86928,
      "End": 86933
    },
    "TimeRange": {
      "StartTime": "01:59:39.6300000",
      "EndTime": "01:59:40.1400000"
    }
  },
  {
    "TextLocation": {
      "Start": 86934,
      "End": 86936
    },
    "TimeRange": {
      "StartTime": "01:59:40.1400000",
      "EndTime": "01:59:40.3800000"
    }
  },
  {
    "TextLocation": {
      "Start": 86937,
      "End": 86941
    },
    "TimeRange": {
      "StartTime": "01:59:40.3800000",
      "EndTime": "01:59:41.4900000"
    }
  },
  {
    "TextLocation": {
      "Start": 86944,
      "End": 86951
    },
    "TimeRange": {
      "StartTime": "01:59:42",
      "EndTime": "01:59:42.3600000"
    }
  },
  {
    "TextLocation": {
      "Start": 86952,
      "End": 86954
    },
    "TimeRange": {
      "StartTime": "01:59:42.3600000",
      "EndTime": "01:59:42.5100000"
    }
  },
  {
    "TextLocation": {
      "Start": 86955,
      "End": 86962
    },
    "TimeRange": {
      "StartTime": "01:59:43.5900000",
      "EndTime": "01:59:44.0400000"
    }
  },
  {
    "TextLocation": {
      "Start": 86963,
      "End": 86968
    },
    "TimeRange": {
      "StartTime": "01:59:44.0400000",
      "EndTime": "01:59:44.3100000"
    }
  },
  {
    "TextLocation": {
      "Start": 86969,
      "End": 86976
    },
    "TimeRange": {
      "StartTime": "01:59:44.3100000",
      "EndTime": "01:59:45"
    }
  },
  {
    "TextLocation": {
      "Start": 86977,
      "End": 86981
    },
    "TimeRange": {
      "StartTime": "01:59:45.4800000",
      "EndTime": "01:59:45.6000000"
    }
  },
  {
    "TextLocation": {
      "Start": 86982,
      "End": 86985
    },
    "TimeRange": {
      "StartTime": "01:59:45.6000000",
      "EndTime": "01:59:45.7500000"
    }
  },
  {
    "TextLocation": {
      "Start": 86986,
      "End": 86994
    },
    "TimeRange": {
      "StartTime": "01:59:45.7500000",
      "EndTime": "01:59:46.3500000"
    }
  },
  {
    "TextLocation": {
      "Start": 86995,
      "End": 86998
    },
    "TimeRange": {
      "StartTime": "01:59:46.3500000",
      "EndTime": "01:59:47.4300000"
    }
  },
  {
    "TextLocation": {
      "Start": 87001,
      "End": 87011
    },
    "TimeRange": {
      "StartTime": "01:59:48.7700000",
      "EndTime": "01:59:49.1900000"
    }
  },
  {
    "TextLocation": {
      "Start": 87012,
      "End": 87020
    },
    "TimeRange": {
      "StartTime": "01:59:49.1900000",
      "EndTime": "01:59:49.5800000"
    }
  },
  {
    "TextLocation": {
      "Start": 87021,
      "End": 87024
    },
    "TimeRange": {
      "StartTime": "01:59:49.5800000",
      "EndTime": "01:59:49.8800000"
    }
  },
  {
    "TextLocation": {
      "Start": 87025,
      "End": 87028
    },
    "TimeRange": {
      "StartTime": "01:59:49.8800000",
      "EndTime": "01:59:49.9700000"
    }
  },
  {
    "TextLocation": {
      "Start": 87029,
      "End": 87039
    },
    "TimeRange": {
      "StartTime": "01:59:49.9700000",
      "EndTime": "01:59:50.6000000"
    }
  },
  {
    "TextLocation": {
      "Start": 87040,
      "End": 87042
    },
    "TimeRange": {
      "StartTime": "01:59:50.6000000",
      "EndTime": "01:59:50.9600000"
    }
  },
  {
    "TextLocation": {
      "Start": 87043,
      "End": 87047
    },
    "TimeRange": {
      "StartTime": "01:59:50.9600000",
      "EndTime": "01:59:51.7100000"
    }
  },
  {
    "TextLocation": {
      "Start": 87049,
      "End": 87052
    },
    "TimeRange": {
      "StartTime": "01:59:51.7100000",
      "EndTime": "01:59:51.8900000"
    }
  },
  {
    "TextLocation": {
      "Start": 87053,
      "End": 87061
    },
    "TimeRange": {
      "StartTime": "01:59:51.8900000",
      "EndTime": "01:59:52.2500000"
    }
  },
  {
    "TextLocation": {
      "Start": 87062,
      "End": 87064
    },
    "TimeRange": {
      "StartTime": "01:59:52.2500000",
      "EndTime": "01:59:52.3700000"
    }
  },
  {
    "TextLocation": {
      "Start": 87065,
      "End": 87069
    },
    "TimeRange": {
      "StartTime": "01:59:52.3700000",
      "EndTime": "01:59:52.6400000"
    }
  },
  {
    "TextLocation": {
      "Start": 87070,
      "End": 87074
    },
    "TimeRange": {
      "StartTime": "01:59:52.6400000",
      "EndTime": "01:59:52.8800000"
    }
  },
  {
    "TextLocation": {
      "Start": 87075,
      "End": 87078
    },
    "TimeRange": {
      "StartTime": "01:59:52.8800000",
      "EndTime": "01:59:53.0300000"
    }
  },
  {
    "TextLocation": {
      "Start": 87079,
      "End": 87084
    },
    "TimeRange": {
      "StartTime": "01:59:53.0300000",
      "EndTime": "01:59:53.2700000"
    }
  },
  {
    "TextLocation": {
      "Start": 87085,
      "End": 87087
    },
    "TimeRange": {
      "StartTime": "01:59:53.2700000",
      "EndTime": "01:59:53.4200000"
    }
  },
  {
    "TextLocation": {
      "Start": 87088,
      "End": 87095
    },
    "TimeRange": {
      "StartTime": "01:59:53.4200000",
      "EndTime": "01:59:53.7800000"
    }
  },
  {
    "TextLocation": {
      "Start": 87098,
      "End": 87106
    },
    "TimeRange": {
      "StartTime": "01:59:53.7800000",
      "EndTime": "01:59:54.1400000"
    }
  },
  {
    "TextLocation": {
      "Start": 87107,
      "End": 87115
    },
    "TimeRange": {
      "StartTime": "01:59:54.1400000",
      "EndTime": "01:59:54.5300000"
    }
  },
  {
    "TextLocation": {
      "Start": 87116,
      "End": 87121
    },
    "TimeRange": {
      "StartTime": "01:59:54.5300000",
      "EndTime": "01:59:54.9800000"
    }
  },
  {
    "TextLocation": {
      "Start": 87122,
      "End": 87124
    },
    "TimeRange": {
      "StartTime": "01:59:55.3100000",
      "EndTime": "01:59:55.5200000"
    }
  },
  {
    "TextLocation": {
      "Start": 87125,
      "End": 87128
    },
    "TimeRange": {
      "StartTime": "01:59:55.5200000",
      "EndTime": "01:59:55.6700000"
    }
  },
  {
    "TextLocation": {
      "Start": 87129,
      "End": 87130
    },
    "TimeRange": {
      "StartTime": "01:59:55.6700000",
      "EndTime": "01:59:55.7300000"
    }
  },
  {
    "TextLocation": {
      "Start": 87131,
      "End": 87134
    },
    "TimeRange": {
      "StartTime": "01:59:55.7300000",
      "EndTime": "01:59:55.8800000"
    }
  },
  {
    "TextLocation": {
      "Start": 87135,
      "End": 87140
    },
    "TimeRange": {
      "StartTime": "01:59:55.8800000",
      "EndTime": "01:59:56.3300000"
    }
  },
  {
    "TextLocation": {
      "Start": 87141,
      "End": 87143
    },
    "TimeRange": {
      "StartTime": "01:59:56.3300000",
      "EndTime": "01:59:56.5100000"
    }
  },
  {
    "TextLocation": {
      "Start": 87144,
      "End": 87145
    },
    "TimeRange": {
      "StartTime": "01:59:56.5100000",
      "EndTime": "01:59:57.2900000"
    }
  },
  {
    "TextLocation": {
      "Start": 87146,
      "End": 87156
    },
    "TimeRange": {
      "StartTime": "01:59:58.4900000",
      "EndTime": "01:59:59"
    }
  },
  {
    "TextLocation": {
      "Start": 87157,
      "End": 87165
    },
    "TimeRange": {
      "StartTime": "01:59:59",
      "EndTime": "01:59:59.4200000"
    }
  },
  {
    "TextLocation": {
      "Start": 87167,
      "End": 87174
    },
    "TimeRange": {
      "StartTime": "01:59:59.4200000",
      "EndTime": "01:59:59.6300000"
    }
  },
  {
    "TextLocation": {
      "Start": 87175,
      "End": 87177
    },
    "TimeRange": {
      "StartTime": "01:59:59.6300000",
      "EndTime": "01:59:59.6900000"
    }
  },
  {
    "TextLocation": {
      "Start": 87178,
      "End": 87180
    },
    "TimeRange": {
      "StartTime": "01:59:59.6900000",
      "EndTime": "01:59:59.8100000"
    }
  },
  {
    "TextLocation": {
      "Start": 87181,
      "End": 87185
    },
    "TimeRange": {
      "StartTime": "01:59:59.8400000",
      "EndTime": "02:00:00.2900000"
    }
  },
  {
    "TextLocation": {
      "Start": 87186,
      "End": 87188
    },
    "TimeRange": {
      "StartTime": "02:00:00.2900000",
      "EndTime": "02:00:00.4700000"
    }
  },
  {
    "TextLocation": {
      "Start": 87189,
      "End": 87197
    },
    "TimeRange": {
      "StartTime": "02:00:00.4700000",
      "EndTime": "02:00:01.0400000"
    }
  },
  {
    "TextLocation": {
      "Start": 87199,
      "End": 87202
    },
    "TimeRange": {
      "StartTime": "02:00:01.4900000",
      "EndTime": "02:00:01.6400000"
    }
  },
  {
    "TextLocation": {
      "Start": 87203,
      "End": 87210
    },
    "TimeRange": {
      "StartTime": "02:00:01.6400000",
      "EndTime": "02:00:01.8800000"
    }
  },
  {
    "TextLocation": {
      "Start": 87211,
      "End": 87214
    },
    "TimeRange": {
      "StartTime": "02:00:01.8800000",
      "EndTime": "02:00:02.0300000"
    }
  },
  {
    "TextLocation": {
      "Start": 87215,
      "End": 87225
    },
    "TimeRange": {
      "StartTime": "02:00:02.0300000",
      "EndTime": "02:00:02.3900000"
    }
  },
  {
    "TextLocation": {
      "Start": 87226,
      "End": 87234
    },
    "TimeRange": {
      "StartTime": "02:00:02.3900000",
      "EndTime": "02:00:02.7500000"
    }
  },
  {
    "TextLocation": {
      "Start": 87235,
      "End": 87238
    },
    "TimeRange": {
      "StartTime": "02:00:02.7500000",
      "EndTime": "02:00:02.8700000"
    }
  },
  {
    "TextLocation": {
      "Start": 87239,
      "End": 87243
    },
    "TimeRange": {
      "StartTime": "02:00:02.9000000",
      "EndTime": "02:00:03.4100000"
    }
  },
  {
    "TextLocation": {
      "Start": 87246,
      "End": 87256
    },
    "TimeRange": {
      "StartTime": "02:00:04.0400000",
      "EndTime": "02:00:04.3700000"
    }
  },
  {
    "TextLocation": {
      "Start": 87257,
      "End": 87260
    },
    "TimeRange": {
      "StartTime": "02:00:04.3700000",
      "EndTime": "02:00:04.4600000"
    }
  },
  {
    "TextLocation": {
      "Start": 87261,
      "End": 87266
    },
    "TimeRange": {
      "StartTime": "02:00:04.4600000",
      "EndTime": "02:00:04.9700000"
    }
  },
  {
    "TextLocation": {
      "Start": 87268,
      "End": 87271
    },
    "TimeRange": {
      "StartTime": "02:00:04.9700000",
      "EndTime": "02:00:05.5100000"
    }
  },
  {
    "TextLocation": {
      "Start": 87272,
      "End": 87279
    },
    "TimeRange": {
      "StartTime": "02:00:06.4100000",
      "EndTime": "02:00:06.9800000"
    }
  },
  {
    "TextLocation": {
      "Start": 87280,
      "End": 87283
    },
    "TimeRange": {
      "StartTime": "02:00:06.9800000",
      "EndTime": "02:00:07.3100000"
    }
  },
  {
    "TextLocation": {
      "Start": 87284,
      "End": 87292
    },
    "TimeRange": {
      "StartTime": "02:00:07.3100000",
      "EndTime": "02:00:07.9100000"
    }
  },
  {
    "TextLocation": {
      "Start": 87293,
      "End": 87298
    },
    "TimeRange": {
      "StartTime": "02:00:07.9100000",
      "EndTime": "02:00:08.3000000"
    }
  },
  {
    "TextLocation": {
      "Start": 87299,
      "End": 87303
    },
    "TimeRange": {
      "StartTime": "02:00:08.3000000",
      "EndTime": "02:00:08.9600000"
    }
  },
  {
    "TextLocation": {
      "Start": 87304,
      "End": 87307
    },
    "TimeRange": {
      "StartTime": "02:00:08.9600000",
      "EndTime": "02:00:09.4100000"
    }
  },
  {
    "TextLocation": {
      "Start": 87308,
      "End": 87312
    },
    "TimeRange": {
      "StartTime": "02:00:09.4100000",
      "EndTime": "02:00:09.6800000"
    }
  },
  {
    "TextLocation": {
      "Start": 87313,
      "End": 87314
    },
    "TimeRange": {
      "StartTime": "02:00:09.6800000",
      "EndTime": "02:00:11.2700000"
    }
  },
  {
    "TextLocation": {
      "Start": 87315,
      "End": 87318
    },
    "TimeRange": {
      "StartTime": "02:00:11.2700000",
      "EndTime": "02:00:11.6000000"
    }
  },
  {
    "TextLocation": {
      "Start": 87319,
      "End": 87323
    },
    "TimeRange": {
      "StartTime": "02:00:11.6000000",
      "EndTime": "02:00:12.0200000"
    }
  },
  {
    "TextLocation": {
      "Start": 87324,
      "End": 87327
    },
    "TimeRange": {
      "StartTime": "02:00:12.0200000",
      "EndTime": "02:00:12.4700000"
    }
  },
  {
    "TextLocation": {
      "Start": 87328,
      "End": 87337
    },
    "TimeRange": {
      "StartTime": "02:00:12.4700000",
      "EndTime": "02:00:13.2500000"
    }
  },
  {
    "TextLocation": {
      "Start": 87338,
      "End": 87345
    },
    "TimeRange": {
      "StartTime": "02:00:14",
      "EndTime": "02:00:14.9000000"
    }
  },
  {
    "TextLocation": {
      "Start": 87346,
      "End": 87351
    },
    "TimeRange": {
      "StartTime": "02:00:14.9000000",
      "EndTime": "02:00:15.4400000"
    }
  },
  {
    "TextLocation": {
      "Start": 87352,
      "End": 87355
    },
    "TimeRange": {
      "StartTime": "02:00:15.4400000",
      "EndTime": "02:00:15.6200000"
    }
  },
  {
    "TextLocation": {
      "Start": 87356,
      "End": 87367
    },
    "TimeRange": {
      "StartTime": "02:00:15.6200000",
      "EndTime": "02:00:16.1600000"
    }
  },
  {
    "TextLocation": {
      "Start": 87369,
      "End": 87371
    },
    "TimeRange": {
      "StartTime": "02:00:16.5800000",
      "EndTime": "02:00:16.7600000"
    }
  },
  {
    "TextLocation": {
      "Start": 87372,
      "End": 87376
    },
    "TimeRange": {
      "StartTime": "02:00:16.7600000",
      "EndTime": "02:00:16.9400000"
    }
  },
  {
    "TextLocation": {
      "Start": 87377,
      "End": 87379
    },
    "TimeRange": {
      "StartTime": "02:00:16.9400000",
      "EndTime": "02:00:17.0600000"
    }
  },
  {
    "TextLocation": {
      "Start": 87380,
      "End": 87385
    },
    "TimeRange": {
      "StartTime": "02:00:17.0600000",
      "EndTime": "02:00:17.3300000"
    }
  },
  {
    "TextLocation": {
      "Start": 87386,
      "End": 87389
    },
    "TimeRange": {
      "StartTime": "02:00:17.3300000",
      "EndTime": "02:00:17.4800000"
    }
  },
  {
    "TextLocation": {
      "Start": 87390,
      "End": 87401
    },
    "TimeRange": {
      "StartTime": "02:00:17.4800000",
      "EndTime": "02:00:18.2300000"
    }
  },
  {
    "TextLocation": {
      "Start": 87402,
      "End": 87404
    },
    "TimeRange": {
      "StartTime": "02:00:18.2300000",
      "EndTime": "02:00:18.6800000"
    }
  },
  {
    "TextLocation": {
      "Start": 87405,
      "End": 87408
    },
    "TimeRange": {
      "StartTime": "02:00:18.6800000",
      "EndTime": "02:00:18.9800000"
    }
  },
  {
    "TextLocation": {
      "Start": 87409,
      "End": 87423
    },
    "TimeRange": {
      "StartTime": "02:00:18.9800000",
      "EndTime": "02:00:19.7300000"
    }
  },
  {
    "TextLocation": {
      "Start": 87424,
      "End": 87426
    },
    "TimeRange": {
      "StartTime": "02:00:19.7300000",
      "EndTime": "02:00:20"
    }
  },
  {
    "TextLocation": {
      "Start": 87427,
      "End": 87435
    },
    "TimeRange": {
      "StartTime": "02:00:20",
      "EndTime": "02:00:20.2700000"
    }
  },
  {
    "TextLocation": {
      "Start": 87436,
      "End": 87444
    },
    "TimeRange": {
      "StartTime": "02:00:20.2700000",
      "EndTime": "02:00:20.9000000"
    }
  },
  {
    "TextLocation": {
      "Start": 87452,
      "End": 87455
    },
    "TimeRange": {
      "StartTime": "02:00:21.1700000",
      "EndTime": "02:00:21.3200000"
    }
  },
  {
    "TextLocation": {
      "Start": 87456,
      "End": 87459
    },
    "TimeRange": {
      "StartTime": "02:00:21.3200000",
      "EndTime": "02:00:21.4400000"
    }
  },
  {
    "TextLocation": {
      "Start": 87460,
      "End": 87469
    },
    "TimeRange": {
      "StartTime": "02:00:21.4400000",
      "EndTime": "02:00:21.7100000"
    }
  },
  {
    "TextLocation": {
      "Start": 87470,
      "End": 87474
    },
    "TimeRange": {
      "StartTime": "02:00:21.7100000",
      "EndTime": "02:00:21.8300000"
    }
  },
  {
    "TextLocation": {
      "Start": 87475,
      "End": 87481
    },
    "TimeRange": {
      "StartTime": "02:00:21.8300000",
      "EndTime": "02:00:21.9800000"
    }
  },
  {
    "TextLocation": {
      "Start": 87482,
      "End": 87490
    },
    "TimeRange": {
      "StartTime": "02:00:21.9800000",
      "EndTime": "02:00:22.3100000"
    }
  },
  {
    "TextLocation": {
      "Start": 87491,
      "End": 87498
    },
    "TimeRange": {
      "StartTime": "02:00:22.3100000",
      "EndTime": "02:00:23.0300000"
    }
  },
  {
    "TextLocation": {
      "Start": 87499,
      "End": 87501
    },
    "TimeRange": {
      "StartTime": "02:00:23.0300000",
      "EndTime": "02:00:23.4200000"
    }
  },
  {
    "TextLocation": {
      "Start": 87502,
      "End": 87512
    },
    "TimeRange": {
      "StartTime": "02:00:23.4200000",
      "EndTime": "02:00:24.2600000"
    }
  },
  {
    "TextLocation": {
      "Start": 87513,
      "End": 87517
    },
    "TimeRange": {
      "StartTime": "02:00:24.5300000",
      "EndTime": "02:00:24.7400000"
    }
  },
  {
    "TextLocation": {
      "Start": 87518,
      "End": 87520
    },
    "TimeRange": {
      "StartTime": "02:00:24.7400000",
      "EndTime": "02:00:24.8200000"
    }
  },
  {
    "TextLocation": {
      "Start": 87521,
      "End": 87523
    },
    "TimeRange": {
      "StartTime": "02:00:24.8600000",
      "EndTime": "02:00:25.0400000"
    }
  },
  {
    "TextLocation": {
      "Start": 87524,
      "End": 87526
    },
    "TimeRange": {
      "StartTime": "02:00:25.0400000",
      "EndTime": "02:00:25.1300000"
    }
  },
  {
    "TextLocation": {
      "Start": 87527,
      "End": 87536
    },
    "TimeRange": {
      "StartTime": "02:00:25.1300000",
      "EndTime": "02:00:25.5500000"
    }
  },
  {
    "TextLocation": {
      "Start": 87537,
      "End": 87543
    },
    "TimeRange": {
      "StartTime": "02:00:25.5500000",
      "EndTime": "02:00:25.9100000"
    }
  },
  {
    "TextLocation": {
      "Start": 87545,
      "End": 87547
    },
    "TimeRange": {
      "StartTime": "02:00:25.9100000",
      "EndTime": "02:00:26"
    }
  },
  {
    "TextLocation": {
      "Start": 87548,
      "End": 87552
    },
    "TimeRange": {
      "StartTime": "02:00:26",
      "EndTime": "02:00:26.1500000"
    }
  },
  {
    "TextLocation": {
      "Start": 87553,
      "End": 87558
    },
    "TimeRange": {
      "StartTime": "02:00:26.1500000",
      "EndTime": "02:00:26.4800000"
    }
  },
  {
    "TextLocation": {
      "Start": 87561,
      "End": 87568
    },
    "TimeRange": {
      "StartTime": "02:00:26.5100000",
      "EndTime": "02:00:26.9000000"
    }
  },
  {
    "TextLocation": {
      "Start": 87571,
      "End": 87579
    },
    "TimeRange": {
      "StartTime": "02:00:27.2300000",
      "EndTime": "02:00:27.7400000"
    }
  },
  {
    "TextLocation": {
      "Start": 87580,
      "End": 87583
    },
    "TimeRange": {
      "StartTime": "02:00:27.7400000",
      "EndTime": "02:00:27.8600000"
    }
  },
  {
    "TextLocation": {
      "Start": 87584,
      "End": 87592
    },
    "TimeRange": {
      "StartTime": "02:00:27.8600000",
      "EndTime": "02:00:28.2200000"
    }
  },
  {
    "TextLocation": {
      "Start": 87593,
      "End": 87597
    },
    "TimeRange": {
      "StartTime": "02:00:28.2200000",
      "EndTime": "02:00:28.3400000"
    }
  },
  {
    "TextLocation": {
      "Start": 87598,
      "End": 87601
    },
    "TimeRange": {
      "StartTime": "02:00:28.3400000",
      "EndTime": "02:00:28.4300000"
    }
  },
  {
    "TextLocation": {
      "Start": 87602,
      "End": 87610
    },
    "TimeRange": {
      "StartTime": "02:00:28.4300000",
      "EndTime": "02:00:28.8200000"
    }
  },
  {
    "TextLocation": {
      "Start": 87611,
      "End": 87613
    },
    "TimeRange": {
      "StartTime": "02:00:28.8200000",
      "EndTime": "02:00:28.9700000"
    }
  },
  {
    "TextLocation": {
      "Start": 87614,
      "End": 87618
    },
    "TimeRange": {
      "StartTime": "02:00:28.9700000",
      "EndTime": "02:00:29.2100000"
    }
  },
  {
    "TextLocation": {
      "Start": 87619,
      "End": 87629
    },
    "TimeRange": {
      "StartTime": "02:00:29.2100000",
      "EndTime": "02:00:29.6600000"
    }
  },
  {
    "TextLocation": {
      "Start": 87630,
      "End": 87640
    },
    "TimeRange": {
      "StartTime": "02:00:29.6600000",
      "EndTime": "02:00:30.4700000"
    }
  },
  {
    "TextLocation": {
      "Start": 87648,
      "End": 87650
    },
    "TimeRange": {
      "StartTime": "02:00:30.5000000",
      "EndTime": "02:00:30.7700000"
    }
  },
  {
    "TextLocation": {
      "Start": 87651,
      "End": 87652
    },
    "TimeRange": {
      "StartTime": "02:00:30.7700000",
      "EndTime": "02:00:30.8900000"
    }
  },
  {
    "TextLocation": {
      "Start": 87653,
      "End": 87661
    },
    "TimeRange": {
      "StartTime": "02:00:30.8900000",
      "EndTime": "02:00:31.3100000"
    }
  },
  {
    "TextLocation": {
      "Start": 87662,
      "End": 87663
    },
    "TimeRange": {
      "StartTime": "02:00:31.3100000",
      "EndTime": "02:00:31.5500000"
    }
  },
  {
    "TextLocation": {
      "Start": 87664,
      "End": 87667
    },
    "TimeRange": {
      "StartTime": "02:00:31.7300000",
      "EndTime": "02:00:31.9700000"
    }
  },
  {
    "TextLocation": {
      "Start": 87668,
      "End": 87672
    },
    "TimeRange": {
      "StartTime": "02:00:31.9700000",
      "EndTime": "02:00:32.3600000"
    }
  },
  {
    "TextLocation": {
      "Start": 87673,
      "End": 87680
    },
    "TimeRange": {
      "StartTime": "02:00:32.4800000",
      "EndTime": "02:00:33.1700000"
    }
  },
  {
    "TextLocation": {
      "Start": 87681,
      "End": 87685
    },
    "TimeRange": {
      "StartTime": "02:00:33.1700000",
      "EndTime": "02:00:33.5000000"
    }
  },
  {
    "TextLocation": {
      "Start": 87686,
      "End": 87688
    },
    "TimeRange": {
      "StartTime": "02:00:33.5000000",
      "EndTime": "02:00:33.8600000"
    }
  },
  {
    "TextLocation": {
      "Start": 87689,
      "End": 87695
    },
    "TimeRange": {
      "StartTime": "02:00:34.7300000",
      "EndTime": "02:00:35.0300000"
    }
  },
  {
    "TextLocation": {
      "Start": 87696,
      "End": 87701
    },
    "TimeRange": {
      "StartTime": "02:00:35.0300000",
      "EndTime": "02:00:35.4200000"
    }
  },
  {
    "TextLocation": {
      "Start": 87703,
      "End": 87712
    },
    "TimeRange": {
      "StartTime": "02:00:35.4200000",
      "EndTime": "02:00:36.1700000"
    }
  },
  {
    "TextLocation": {
      "Start": 87715,
      "End": 87716
    },
    "TimeRange": {
      "StartTime": "02:00:36.4700000",
      "EndTime": "02:00:36.5600000"
    }
  },
  {
    "TextLocation": {
      "Start": 87717,
      "End": 87726
    },
    "TimeRange": {
      "StartTime": "02:00:36.5600000",
      "EndTime": "02:00:37.0700000"
    }
  },
  {
    "TextLocation": {
      "Start": 87727,
      "End": 87729
    },
    "TimeRange": {
      "StartTime": "02:00:37.0700000",
      "EndTime": "02:00:37.4000000"
    }
  },
  {
    "TextLocation": {
      "Start": 87730,
      "End": 87734
    },
    "TimeRange": {
      "StartTime": "02:00:37.7900000",
      "EndTime": "02:00:38.3900000"
    }
  },
  {
    "TextLocation": {
      "Start": 87735,
      "End": 87739
    },
    "TimeRange": {
      "StartTime": "02:00:38.3900000",
      "EndTime": "02:00:38.9900000"
    }
  },
  {
    "TextLocation": {
      "Start": 87740,
      "End": 87742
    },
    "TimeRange": {
      "StartTime": "02:00:38.9900000",
      "EndTime": "02:00:39.2300000"
    }
  },
  {
    "TextLocation": {
      "Start": 87743,
      "End": 87747
    },
    "TimeRange": {
      "StartTime": "02:00:39.2300000",
      "EndTime": "02:00:40.6400000"
    }
  },
  {
    "TextLocation": {
      "Start": 87750,
      "End": 87753
    },
    "TimeRange": {
      "StartTime": "02:00:41.2400000",
      "EndTime": "02:00:41.3900000"
    }
  },
  {
    "TextLocation": {
      "Start": 87754,
      "End": 87757
    },
    "TimeRange": {
      "StartTime": "02:00:41.3900000",
      "EndTime": "02:00:41.6000000"
    }
  },
  {
    "TextLocation": {
      "Start": 87758,
      "End": 87762
    },
    "TimeRange": {
      "StartTime": "02:00:41.6000000",
      "EndTime": "02:00:41.7800000"
    }
  },
  {
    "TextLocation": {
      "Start": 87763,
      "End": 87770
    },
    "TimeRange": {
      "StartTime": "02:00:41.7800000",
      "EndTime": "02:00:42.8000000"
    }
  },
  {
    "TextLocation": {
      "Start": 87771,
      "End": 87775
    },
    "TimeRange": {
      "StartTime": "02:00:42.8900000",
      "EndTime": "02:00:43.0700000"
    }
  },
  {
    "TextLocation": {
      "Start": 87776,
      "End": 87778
    },
    "TimeRange": {
      "StartTime": "02:00:43.0700000",
      "EndTime": "02:00:43.1900000"
    }
  },
  {
    "TextLocation": {
      "Start": 87779,
      "End": 87793
    },
    "TimeRange": {
      "StartTime": "02:00:43.1900000",
      "EndTime": "02:00:43.9700000"
    }
  },
  {
    "TextLocation": {
      "Start": 87794,
      "End": 87797
    },
    "TimeRange": {
      "StartTime": "02:00:43.9700000",
      "EndTime": "02:00:44.1200000"
    }
  },
  {
    "TextLocation": {
      "Start": 87798,
      "End": 87803
    },
    "TimeRange": {
      "StartTime": "02:00:44.1200000",
      "EndTime": "02:00:45.0800000"
    }
  },
  {
    "TextLocation": {
      "Start": 87805,
      "End": 87810
    },
    "TimeRange": {
      "StartTime": "02:00:45.0800000",
      "EndTime": "02:00:45.4400000"
    }
  },
  {
    "TextLocation": {
      "Start": 87811,
      "End": 87813
    },
    "TimeRange": {
      "StartTime": "02:00:45.4400000",
      "EndTime": "02:00:45.5600000"
    }
  },
  {
    "TextLocation": {
      "Start": 87814,
      "End": 87815
    },
    "TimeRange": {
      "StartTime": "02:00:45.5600000",
      "EndTime": "02:00:45.6200000"
    }
  },
  {
    "TextLocation": {
      "Start": 87816,
      "End": 87825
    },
    "TimeRange": {
      "StartTime": "02:00:45.6200000",
      "EndTime": "02:00:46.1300000"
    }
  },
  {
    "TextLocation": {
      "Start": 87826,
      "End": 87836
    },
    "TimeRange": {
      "StartTime": "02:00:46.1300000",
      "EndTime": "02:00:46.8200000"
    }
  },
  {
    "TextLocation": {
      "Start": 87837,
      "End": 87845
    },
    "TimeRange": {
      "StartTime": "02:00:46.8200000",
      "EndTime": "02:00:47.7500000"
    }
  },
  {
    "TextLocation": {
      "Start": 87846,
      "End": 87849
    },
    "TimeRange": {
      "StartTime": "02:00:48.3500000",
      "EndTime": "02:00:48.6500000"
    }
  },
  {
    "TextLocation": {
      "Start": 87850,
      "End": 87853
    },
    "TimeRange": {
      "StartTime": "02:00:48.6600000",
      "EndTime": "02:00:49.3500000"
    }
  },
  {
    "TextLocation": {
      "Start": 87855,
      "End": 87856
    },
    "TimeRange": {
      "StartTime": "02:00:49.3700000",
      "EndTime": "02:00:49.7400000"
    }
  },
  {
    "TextLocation": {
      "Start": 87857,
      "End": 87867
    },
    "TimeRange": {
      "StartTime": "02:00:49.8800000",
      "EndTime": "02:00:50.3600000"
    }
  },
  {
    "TextLocation": {
      "Start": 87868,
      "End": 87877
    },
    "TimeRange": {
      "StartTime": "02:00:50.3600000",
      "EndTime": "02:00:51.1100000"
    }
  },
  {
    "TextLocation": {
      "Start": 87878,
      "End": 87886
    },
    "TimeRange": {
      "StartTime": "02:00:51.1100000",
      "EndTime": "02:00:51.8900000"
    }
  },
  {
    "TextLocation": {
      "Start": 87887,
      "End": 87895
    },
    "TimeRange": {
      "StartTime": "02:00:51.8900000",
      "EndTime": "02:00:52.8200000"
    }
  },
  {
    "TextLocation": {
      "Start": 87898,
      "End": 87903
    },
    "TimeRange": {
      "StartTime": "02:00:54.5000000",
      "EndTime": "02:00:54.8300000"
    }
  },
  {
    "TextLocation": {
      "Start": 87904,
      "End": 87908
    },
    "TimeRange": {
      "StartTime": "02:00:54.8300000",
      "EndTime": "02:00:55.0700000"
    }
  },
  {
    "TextLocation": {
      "Start": 87909,
      "End": 87915
    },
    "TimeRange": {
      "StartTime": "02:00:55.0700000",
      "EndTime": "02:00:55.3100000"
    }
  },
  {
    "TextLocation": {
      "Start": 87916,
      "End": 87925
    },
    "TimeRange": {
      "StartTime": "02:00:55.3100000",
      "EndTime": "02:00:56.1800000"
    }
  },
  {
    "TextLocation": {
      "Start": 87926,
      "End": 87934
    },
    "TimeRange": {
      "StartTime": "02:00:56.5400000",
      "EndTime": "02:00:57.1100000"
    }
  },
  {
    "TextLocation": {
      "Start": 87935,
      "End": 87942
    },
    "TimeRange": {
      "StartTime": "02:00:57.1100000",
      "EndTime": "02:00:57.9200000"
    }
  },
  {
    "TextLocation": {
      "Start": 87945,
      "End": 87948
    },
    "TimeRange": {
      "StartTime": "02:00:58.3700000",
      "EndTime": "02:00:58.5200000"
    }
  },
  {
    "TextLocation": {
      "Start": 87949,
      "End": 87957
    },
    "TimeRange": {
      "StartTime": "02:00:59.0900000",
      "EndTime": "02:00:59.5100000"
    }
  },
  {
    "TextLocation": {
      "Start": 87958,
      "End": 87963
    },
    "TimeRange": {
      "StartTime": "02:00:59.6300000",
      "EndTime": "02:00:59.8400000"
    }
  },
  {
    "TextLocation": {
      "Start": 87964,
      "End": 87968
    },
    "TimeRange": {
      "StartTime": "02:00:59.8400000",
      "EndTime": "02:01:00.0500000"
    }
  },
  {
    "TextLocation": {
      "Start": 87969,
      "End": 87971
    },
    "TimeRange": {
      "StartTime": "02:01:00.0500000",
      "EndTime": "02:01:00.1700000"
    }
  },
  {
    "TextLocation": {
      "Start": 87972,
      "End": 87975
    },
    "TimeRange": {
      "StartTime": "02:01:00.2000000",
      "EndTime": "02:01:00.3500000"
    }
  },
  {
    "TextLocation": {
      "Start": 87976,
      "End": 87985
    },
    "TimeRange": {
      "StartTime": "02:01:00.3500000",
      "EndTime": "02:01:00.5900000"
    }
  },
  {
    "TextLocation": {
      "Start": 87986,
      "End": 87994
    },
    "TimeRange": {
      "StartTime": "02:01:00.5900000",
      "EndTime": "02:01:01.4000000"
    }
  },
  {
    "TextLocation": {
      "Start": 87997,
      "End": 88004
    },
    "TimeRange": {
      "StartTime": "02:01:02.0600000",
      "EndTime": "02:01:02.9900000"
    }
  },
  {
    "TextLocation": {
      "Start": 88005,
      "End": 88011
    },
    "TimeRange": {
      "StartTime": "02:01:03.4400000",
      "EndTime": "02:01:03.7400000"
    }
  },
  {
    "TextLocation": {
      "Start": 88012,
      "End": 88018
    },
    "TimeRange": {
      "StartTime": "02:01:03.7400000",
      "EndTime": "02:01:03.9500000"
    }
  },
  {
    "TextLocation": {
      "Start": 88019,
      "End": 88021
    },
    "TimeRange": {
      "StartTime": "02:01:03.9500000",
      "EndTime": "02:01:04.1800000"
    }
  },
  {
    "TextLocation": {
      "Start": 88022,
      "End": 88025
    },
    "TimeRange": {
      "StartTime": "02:01:04.1900000",
      "EndTime": "02:01:04.4400000"
    }
  },
  {
    "TextLocation": {
      "Start": 88026,
      "End": 88029
    },
    "TimeRange": {
      "StartTime": "02:01:04.4600000",
      "EndTime": "02:01:04.8100000"
    }
  },
  {
    "TextLocation": {
      "Start": 88031,
      "End": 88035
    },
    "TimeRange": {
      "StartTime": "02:01:04.8200000",
      "EndTime": "02:01:05.0600000"
    }
  },
  {
    "TextLocation": {
      "Start": 88036,
      "End": 88039
    },
    "TimeRange": {
      "StartTime": "02:01:05.0600000",
      "EndTime": "02:01:05.2400000"
    }
  },
  {
    "TextLocation": {
      "Start": 88040,
      "End": 88047
    },
    "TimeRange": {
      "StartTime": "02:01:05.2400000",
      "EndTime": "02:01:05.9600000"
    }
  },
  {
    "TextLocation": {
      "Start": 88048,
      "End": 88052
    },
    "TimeRange": {
      "StartTime": "02:01:05.9600000",
      "EndTime": "02:01:06.2000000"
    }
  },
  {
    "TextLocation": {
      "Start": 88053,
      "End": 88055
    },
    "TimeRange": {
      "StartTime": "02:01:06.2000000",
      "EndTime": "02:01:06.3200000"
    }
  },
  {
    "TextLocation": {
      "Start": 88056,
      "End": 88060
    },
    "TimeRange": {
      "StartTime": "02:01:06.3200000",
      "EndTime": "02:01:06.6200000"
    }
  },
  {
    "TextLocation": {
      "Start": 88061,
      "End": 88063
    },
    "TimeRange": {
      "StartTime": "02:01:06.6200000",
      "EndTime": "02:01:06.7400000"
    }
  },
  {
    "TextLocation": {
      "Start": 88064,
      "End": 88072
    },
    "TimeRange": {
      "StartTime": "02:01:06.7400000",
      "EndTime": "02:01:07.4600000"
    }
  },
  {
    "TextLocation": {
      "Start": 88073,
      "End": 88080
    },
    "TimeRange": {
      "StartTime": "02:01:07.4600000",
      "EndTime": "02:01:07.9400000"
    }
  },
  {
    "TextLocation": {
      "Start": 88081,
      "End": 88084
    },
    "TimeRange": {
      "StartTime": "02:01:07.9400000",
      "EndTime": "02:01:08.0600000"
    }
  },
  {
    "TextLocation": {
      "Start": 88085,
      "End": 88089
    },
    "TimeRange": {
      "StartTime": "02:01:08.0600000",
      "EndTime": "02:01:08.4200000"
    }
  },
  {
    "TextLocation": {
      "Start": 88090,
      "End": 88093
    },
    "TimeRange": {
      "StartTime": "02:01:08.4200000",
      "EndTime": "02:01:08.8100000"
    }
  },
  {
    "TextLocation": {
      "Start": 88094,
      "End": 88096
    },
    "TimeRange": {
      "StartTime": "02:01:08.8100000",
      "EndTime": "02:01:09.2600000"
    }
  },
  {
    "TextLocation": {
      "Start": 88097,
      "End": 88098
    },
    "TimeRange": {
      "StartTime": "02:01:09.2600000",
      "EndTime": "02:01:09.3500000"
    }
  },
  {
    "TextLocation": {
      "Start": 88099,
      "End": 88104
    },
    "TimeRange": {
      "StartTime": "02:01:09.3500000",
      "EndTime": "02:01:09.9200000"
    }
  },
  {
    "TextLocation": {
      "Start": 88107,
      "End": 88110
    },
    "TimeRange": {
      "StartTime": "02:01:09.9500000",
      "EndTime": "02:01:10.2800000"
    }
  },
  {
    "TextLocation": {
      "Start": 88111,
      "End": 88114
    },
    "TimeRange": {
      "StartTime": "02:01:10.2800000",
      "EndTime": "02:01:10.4600000"
    }
  },
  {
    "TextLocation": {
      "Start": 88115,
      "End": 88120
    },
    "TimeRange": {
      "StartTime": "02:01:10.4600000",
      "EndTime": "02:01:10.7000000"
    }
  },
  {
    "TextLocation": {
      "Start": 88121,
      "End": 88128
    },
    "TimeRange": {
      "StartTime": "02:01:10.7000000",
      "EndTime": "02:01:11.1500000"
    }
  },
  {
    "TextLocation": {
      "Start": 88129,
      "End": 88131
    },
    "TimeRange": {
      "StartTime": "02:01:11.1500000",
      "EndTime": "02:01:11.2700000"
    }
  },
  {
    "TextLocation": {
      "Start": 88132,
      "End": 88138
    },
    "TimeRange": {
      "StartTime": "02:01:11.2700000",
      "EndTime": "02:01:11.4800000"
    }
  },
  {
    "TextLocation": {
      "Start": 88139,
      "End": 88147
    },
    "TimeRange": {
      "StartTime": "02:01:11.4800000",
      "EndTime": "02:01:11.9000000"
    }
  },
  {
    "TextLocation": {
      "Start": 88148,
      "End": 88156
    },
    "TimeRange": {
      "StartTime": "02:01:11.9000000",
      "EndTime": "02:01:12.7100000"
    }
  },
  {
    "TextLocation": {
      "Start": 88159,
      "End": 88167
    },
    "TimeRange": {
      "StartTime": "02:01:13.4600000",
      "EndTime": "02:01:13.8500000"
    }
  },
  {
    "TextLocation": {
      "Start": 88168,
      "End": 88176
    },
    "TimeRange": {
      "StartTime": "02:01:13.8500000",
      "EndTime": "02:01:14.5400000"
    }
  },
  {
    "TextLocation": {
      "Start": 88177,
      "End": 88182
    },
    "TimeRange": {
      "StartTime": "02:01:14.5400000",
      "EndTime": "02:01:15.2300000"
    }
  },
  {
    "TextLocation": {
      "Start": 88183,
      "End": 88186
    },
    "TimeRange": {
      "StartTime": "02:01:15.2300000",
      "EndTime": "02:01:15.4700000"
    }
  },
  {
    "TextLocation": {
      "Start": 88187,
      "End": 88196
    },
    "TimeRange": {
      "StartTime": "02:01:15.4700000",
      "EndTime": "02:01:16.0400000"
    }
  },
  {
    "TextLocation": {
      "Start": 88197,
      "End": 88201
    },
    "TimeRange": {
      "StartTime": "02:01:16.0400000",
      "EndTime": "02:01:16.4300000"
    }
  },
  {
    "TextLocation": {
      "Start": 88202,
      "End": 88205
    },
    "TimeRange": {
      "StartTime": "02:01:16.4300000",
      "EndTime": "02:01:16.5500000"
    }
  },
  {
    "TextLocation": {
      "Start": 88206,
      "End": 88210
    },
    "TimeRange": {
      "StartTime": "02:01:16.5500000",
      "EndTime": "02:01:16.7900000"
    }
  },
  {
    "TextLocation": {
      "Start": 88211,
      "End": 88213
    },
    "TimeRange": {
      "StartTime": "02:01:16.7900000",
      "EndTime": "02:01:16.8500000"
    }
  },
  {
    "TextLocation": {
      "Start": 88214,
      "End": 88216
    },
    "TimeRange": {
      "StartTime": "02:01:16.8500000",
      "EndTime": "02:01:16.9100000"
    }
  },
  {
    "TextLocation": {
      "Start": 88217,
      "End": 88218
    },
    "TimeRange": {
      "StartTime": "02:01:16.9100000",
      "EndTime": "02:01:17"
    }
  },
  {
    "TextLocation": {
      "Start": 88219,
      "End": 88227
    },
    "TimeRange": {
      "StartTime": "02:01:17",
      "EndTime": "02:01:17.4200000"
    }
  },
  {
    "TextLocation": {
      "Start": 88228,
      "End": 88234
    },
    "TimeRange": {
      "StartTime": "02:01:17.4200000",
      "EndTime": "02:01:18.3200000"
    }
  },
  {
    "TextLocation": {
      "Start": 88235,
      "End": 88237
    },
    "TimeRange": {
      "StartTime": "02:01:18.3200000",
      "EndTime": "02:01:18.7700000"
    }
  },
  {
    "TextLocation": {
      "Start": 88238,
      "End": 88240
    },
    "TimeRange": {
      "StartTime": "02:01:18.7700000",
      "EndTime": "02:01:18.8900000"
    }
  },
  {
    "TextLocation": {
      "Start": 88241,
      "End": 88244
    },
    "TimeRange": {
      "StartTime": "02:01:18.8900000",
      "EndTime": "02:01:19.0400000"
    }
  },
  {
    "TextLocation": {
      "Start": 88245,
      "End": 88253
    },
    "TimeRange": {
      "StartTime": "02:01:19.0400000",
      "EndTime": "02:01:19.4300000"
    }
  },
  {
    "TextLocation": {
      "Start": 88254,
      "End": 88261
    },
    "TimeRange": {
      "StartTime": "02:01:19.4300000",
      "EndTime": "02:01:20.0600000"
    }
  },
  {
    "TextLocation": {
      "Start": 88262,
      "End": 88266
    },
    "TimeRange": {
      "StartTime": "02:01:20.0600000",
      "EndTime": "02:01:20.4500000"
    }
  },
  {
    "TextLocation": {
      "Start": 88267,
      "End": 88270
    },
    "TimeRange": {
      "StartTime": "02:01:20.4500000",
      "EndTime": "02:01:20.9000000"
    }
  },
  {
    "TextLocation": {
      "Start": 88271,
      "End": 88276
    },
    "TimeRange": {
      "StartTime": "02:01:21.0200000",
      "EndTime": "02:01:21.3200000"
    }
  },
  {
    "TextLocation": {
      "Start": 88277,
      "End": 88283
    },
    "TimeRange": {
      "StartTime": "02:01:21.3200000",
      "EndTime": "02:01:21.5900000"
    }
  },
  {
    "TextLocation": {
      "Start": 88284,
      "End": 88286
    },
    "TimeRange": {
      "StartTime": "02:01:21.5900000",
      "EndTime": "02:01:21.7100000"
    }
  },
  {
    "TextLocation": {
      "Start": 88287,
      "End": 88289
    },
    "TimeRange": {
      "StartTime": "02:01:21.7100000",
      "EndTime": "02:01:21.8300000"
    }
  },
  {
    "TextLocation": {
      "Start": 88290,
      "End": 88293
    },
    "TimeRange": {
      "StartTime": "02:01:21.8300000",
      "EndTime": "02:01:21.9500000"
    }
  },
  {
    "TextLocation": {
      "Start": 88294,
      "End": 88302
    },
    "TimeRange": {
      "StartTime": "02:01:21.9500000",
      "EndTime": "02:01:22.6700000"
    }
  },
  {
    "TextLocation": {
      "Start": 88310,
      "End": 88312
    },
    "TimeRange": {
      "StartTime": "02:01:22.7000000",
      "EndTime": "02:01:22.8800000"
    }
  },
  {
    "TextLocation": {
      "Start": 88313,
      "End": 88316
    },
    "TimeRange": {
      "StartTime": "02:01:22.8800000",
      "EndTime": "02:01:22.9700000"
    }
  },
  {
    "TextLocation": {
      "Start": 88317,
      "End": 88320
    },
    "TimeRange": {
      "StartTime": "02:01:22.9700000",
      "EndTime": "02:01:23.1200000"
    }
  },
  {
    "TextLocation": {
      "Start": 88321,
      "End": 88330
    },
    "TimeRange": {
      "StartTime": "02:01:23.1200000",
      "EndTime": "02:01:23.5400000"
    }
  },
  {
    "TextLocation": {
      "Start": 88331,
      "End": 88335
    },
    "TimeRange": {
      "StartTime": "02:01:23.5400000",
      "EndTime": "02:01:23.7500000"
    }
  },
  {
    "TextLocation": {
      "Start": 88336,
      "End": 88340
    },
    "TimeRange": {
      "StartTime": "02:01:23.7500000",
      "EndTime": "02:01:24.0800000"
    }
  },
  {
    "TextLocation": {
      "Start": 88341,
      "End": 88345
    },
    "TimeRange": {
      "StartTime": "02:01:24.0800000",
      "EndTime": "02:01:24.2900000"
    }
  },
  {
    "TextLocation": {
      "Start": 88346,
      "End": 88352
    },
    "TimeRange": {
      "StartTime": "02:01:24.2900000",
      "EndTime": "02:01:24.4400000"
    }
  },
  {
    "TextLocation": {
      "Start": 88353,
      "End": 88356
    },
    "TimeRange": {
      "StartTime": "02:01:24.4400000",
      "EndTime": "02:01:24.5600000"
    }
  },
  {
    "TextLocation": {
      "Start": 88357,
      "End": 88361
    },
    "TimeRange": {
      "StartTime": "02:01:24.5600000",
      "EndTime": "02:01:24.7400000"
    }
  },
  {
    "TextLocation": {
      "Start": 88362,
      "End": 88366
    },
    "TimeRange": {
      "StartTime": "02:01:24.7400000",
      "EndTime": "02:01:24.9200000"
    }
  },
  {
    "TextLocation": {
      "Start": 88367,
      "End": 88369
    },
    "TimeRange": {
      "StartTime": "02:01:24.9200000",
      "EndTime": "02:01:25.1000000"
    }
  },
  {
    "TextLocation": {
      "Start": 88377,
      "End": 88384
    },
    "TimeRange": {
      "StartTime": "02:01:25.4300000",
      "EndTime": "02:01:25.8200000"
    }
  },
  {
    "TextLocation": {
      "Start": 88392,
      "End": 88395
    },
    "TimeRange": {
      "StartTime": "02:01:27.2600000",
      "EndTime": "02:01:27.5900000"
    }
  },
  {
    "TextLocation": {
      "Start": 88396,
      "End": 88399
    },
    "TimeRange": {
      "StartTime": "02:01:27.5900000",
      "EndTime": "02:01:27.6800000"
    }
  },
  {
    "TextLocation": {
      "Start": 88400,
      "End": 88409
    },
    "TimeRange": {
      "StartTime": "02:01:27.6800000",
      "EndTime": "02:01:28.0700000"
    }
  },
  {
    "TextLocation": {
      "Start": 88410,
      "End": 88413
    },
    "TimeRange": {
      "StartTime": "02:01:28.0700000",
      "EndTime": "02:01:28.3100000"
    }
  },
  {
    "TextLocation": {
      "Start": 88414,
      "End": 88422
    },
    "TimeRange": {
      "StartTime": "02:01:28.3100000",
      "EndTime": "02:01:28.5800000"
    }
  },
  {
    "TextLocation": {
      "Start": 88423,
      "End": 88427
    },
    "TimeRange": {
      "StartTime": "02:01:28.5800000",
      "EndTime": "02:01:28.7000000"
    }
  },
  {
    "TextLocation": {
      "Start": 88428,
      "End": 88436
    },
    "TimeRange": {
      "StartTime": "02:01:28.7000000",
      "EndTime": "02:01:29"
    }
  },
  {
    "TextLocation": {
      "Start": 88437,
      "End": 88450
    },
    "TimeRange": {
      "StartTime": "02:01:29",
      "EndTime": "02:01:29.8700000"
    }
  },
  {
    "TextLocation": {
      "Start": 88451,
      "End": 88452
    },
    "TimeRange": {
      "StartTime": "02:01:29.8700000",
      "EndTime": "02:01:29.9300000"
    }
  },
  {
    "TextLocation": {
      "Start": 88453,
      "End": 88457
    },
    "TimeRange": {
      "StartTime": "02:01:29.9300000",
      "EndTime": "02:01:30.1400000"
    }
  },
  {
    "TextLocation": {
      "Start": 88458,
      "End": 88461
    },
    "TimeRange": {
      "StartTime": "02:01:30.1400000",
      "EndTime": "02:01:30.3500000"
    }
  },
  {
    "TextLocation": {
      "Start": 88463,
      "End": 88465
    },
    "TimeRange": {
      "StartTime": "02:01:30.3600000",
      "EndTime": "02:01:30.4700000"
    }
  },
  {
    "TextLocation": {
      "Start": 88466,
      "End": 88470
    },
    "TimeRange": {
      "StartTime": "02:01:30.4700000",
      "EndTime": "02:01:30.5900000"
    }
  },
  {
    "TextLocation": {
      "Start": 88471,
      "End": 88478
    },
    "TimeRange": {
      "StartTime": "02:01:30.5900000",
      "EndTime": "02:01:30.9700000"
    }
  },
  {
    "TextLocation": {
      "Start": 88486,
      "End": 88489
    },
    "TimeRange": {
      "StartTime": "02:01:30.9800000",
      "EndTime": "02:01:31.3400000"
    }
  },
  {
    "TextLocation": {
      "Start": 88497,
      "End": 88502
    },
    "TimeRange": {
      "StartTime": "02:01:32.8100000",
      "EndTime": "02:01:33.2000000"
    }
  },
  {
    "TextLocation": {
      "Start": 88503,
      "End": 88512
    },
    "TimeRange": {
      "StartTime": "02:01:33.2000000",
      "EndTime": "02:01:33.6800000"
    }
  },
  {
    "TextLocation": {
      "Start": 88513,
      "End": 88517
    },
    "TimeRange": {
      "StartTime": "02:01:33.6800000",
      "EndTime": "02:01:33.8600000"
    }
  },
  {
    "TextLocation": {
      "Start": 88518,
      "End": 88526
    },
    "TimeRange": {
      "StartTime": "02:01:33.8600000",
      "EndTime": "02:01:34.2200000"
    }
  },
  {
    "TextLocation": {
      "Start": 88527,
      "End": 88530
    },
    "TimeRange": {
      "StartTime": "02:01:34.2600000",
      "EndTime": "02:01:34.4000000"
    }
  },
  {
    "TextLocation": {
      "Start": 88531,
      "End": 88534
    },
    "TimeRange": {
      "StartTime": "02:01:35",
      "EndTime": "02:01:35.1700000"
    }
  },
  {
    "TextLocation": {
      "Start": 88535,
      "End": 88545
    },
    "TimeRange": {
      "StartTime": "02:01:35.1900000",
      "EndTime": "02:01:35.7200000"
    }
  },
  {
    "TextLocation": {
      "Start": 88546,
      "End": 88549
    },
    "TimeRange": {
      "StartTime": "02:01:35.7200000",
      "EndTime": "02:01:35.8700000"
    }
  },
  {
    "TextLocation": {
      "Start": 88550,
      "End": 88552
    },
    "TimeRange": {
      "StartTime": "02:01:35.8700000",
      "EndTime": "02:01:35.9600000"
    }
  },
  {
    "TextLocation": {
      "Start": 88553,
      "End": 88556
    },
    "TimeRange": {
      "StartTime": "02:01:35.9600000",
      "EndTime": "02:01:36.1400000"
    }
  },
  {
    "TextLocation": {
      "Start": 88557,
      "End": 88561
    },
    "TimeRange": {
      "StartTime": "02:01:36.1400000",
      "EndTime": "02:01:36.3200000"
    }
  },
  {
    "TextLocation": {
      "Start": 88562,
      "End": 88567
    },
    "TimeRange": {
      "StartTime": "02:01:36.3200000",
      "EndTime": "02:01:36.6000000"
    }
  },
  {
    "TextLocation": {
      "Start": 88568,
      "End": 88570
    },
    "TimeRange": {
      "StartTime": "02:01:36.6000000",
      "EndTime": "02:01:36.7100000"
    }
  },
  {
    "TextLocation": {
      "Start": 88571,
      "End": 88580
    },
    "TimeRange": {
      "StartTime": "02:01:36.7100000",
      "EndTime": "02:01:37.1300000"
    }
  },
  {
    "TextLocation": {
      "Start": 88581,
      "End": 88588
    },
    "TimeRange": {
      "StartTime": "02:01:37.1300000",
      "EndTime": "02:01:37.8200000"
    }
  },
  {
    "TextLocation": {
      "Start": 88589,
      "End": 88592
    },
    "TimeRange": {
      "StartTime": "02:01:37.8200000",
      "EndTime": "02:01:38.1200000"
    }
  },
  {
    "TextLocation": {
      "Start": 88593,
      "End": 88595
    },
    "TimeRange": {
      "StartTime": "02:01:38.1200000",
      "EndTime": "02:01:38.7500000"
    }
  },
  {
    "TextLocation": {
      "Start": 88596,
      "End": 88598
    },
    "TimeRange": {
      "StartTime": "02:01:38.7500000",
      "EndTime": "02:01:39.3200000"
    }
  },
  {
    "TextLocation": {
      "Start": 88599,
      "End": 88603
    },
    "TimeRange": {
      "StartTime": "02:01:39.3200000",
      "EndTime": "02:01:39.5900000"
    }
  },
  {
    "TextLocation": {
      "Start": 88604,
      "End": 88606
    },
    "TimeRange": {
      "StartTime": "02:01:39.5900000",
      "EndTime": "02:01:39.6800000"
    }
  },
  {
    "TextLocation": {
      "Start": 88607,
      "End": 88609
    },
    "TimeRange": {
      "StartTime": "02:01:39.6800000",
      "EndTime": "02:01:39.8300000"
    }
  },
  {
    "TextLocation": {
      "Start": 88610,
      "End": 88615
    },
    "TimeRange": {
      "StartTime": "02:01:39.8300000",
      "EndTime": "02:01:40.0100000"
    }
  },
  {
    "TextLocation": {
      "Start": 88616,
      "End": 88621
    },
    "TimeRange": {
      "StartTime": "02:01:40.0100000",
      "EndTime": "02:01:40.2200000"
    }
  },
  {
    "TextLocation": {
      "Start": 88622,
      "End": 88624
    },
    "TimeRange": {
      "StartTime": "02:01:40.2200000",
      "EndTime": "02:01:40.2800000"
    }
  },
  {
    "TextLocation": {
      "Start": 88625,
      "End": 88634
    },
    "TimeRange": {
      "StartTime": "02:01:40.2800000",
      "EndTime": "02:01:40.8900000"
    }
  },
  {
    "TextLocation": {
      "Start": 88642,
      "End": 88645
    },
    "TimeRange": {
      "StartTime": "02:01:40.9100000",
      "EndTime": "02:01:41.1800000"
    }
  },
  {
    "TextLocation": {
      "Start": 88647,
      "End": 88648
    },
    "TimeRange": {
      "StartTime": "02:01:41.1800000",
      "EndTime": "02:01:41.2400000"
    }
  },
  {
    "TextLocation": {
      "Start": 88649,
      "End": 88651
    },
    "TimeRange": {
      "StartTime": "02:01:41.2400000",
      "EndTime": "02:01:41.5400000"
    }
  },
  {
    "TextLocation": {
      "Start": 88659,
      "End": 88662
    },
    "TimeRange": {
      "StartTime": "02:01:41.7500000",
      "EndTime": "02:01:41.8700000"
    }
  },
  {
    "TextLocation": {
      "Start": 88663,
      "End": 88666
    },
    "TimeRange": {
      "StartTime": "02:01:41.8700000",
      "EndTime": "02:01:42.0500000"
    }
  },
  {
    "TextLocation": {
      "Start": 88667,
      "End": 88670
    },
    "TimeRange": {
      "StartTime": "02:01:42.0500000",
      "EndTime": "02:01:42.2000000"
    }
  },
  {
    "TextLocation": {
      "Start": 88671,
      "End": 88680
    },
    "TimeRange": {
      "StartTime": "02:01:42.2000000",
      "EndTime": "02:01:42.6200000"
    }
  },
  {
    "TextLocation": {
      "Start": 88681,
      "End": 88683
    },
    "TimeRange": {
      "StartTime": "02:01:42.6200000",
      "EndTime": "02:01:42.7100000"
    }
  },
  {
    "TextLocation": {
      "Start": 88684,
      "End": 88686
    },
    "TimeRange": {
      "StartTime": "02:01:42.7100000",
      "EndTime": "02:01:42.8300000"
    }
  },
  {
    "TextLocation": {
      "Start": 88687,
      "End": 88692
    },
    "TimeRange": {
      "StartTime": "02:01:42.8300000",
      "EndTime": "02:01:42.9800000"
    }
  },
  {
    "TextLocation": {
      "Start": 88693,
      "End": 88698
    },
    "TimeRange": {
      "StartTime": "02:01:42.9800000",
      "EndTime": "02:01:43.1900000"
    }
  },
  {
    "TextLocation": {
      "Start": 88706,
      "End": 88709
    },
    "TimeRange": {
      "StartTime": "02:01:43.2500000",
      "EndTime": "02:01:43.4300000"
    }
  },
  {
    "TextLocation": {
      "Start": 88711,
      "End": 88712
    },
    "TimeRange": {
      "StartTime": "02:01:43.4300000",
      "EndTime": "02:01:43.5400000"
    }
  },
  {
    "TextLocation": {
      "Start": 88713,
      "End": 88715
    },
    "TimeRange": {
      "StartTime": "02:01:43.5500000",
      "EndTime": "02:01:43.7300000"
    }
  },
  {
    "TextLocation": {
      "Start": 88723,
      "End": 88728
    },
    "TimeRange": {
      "StartTime": "02:01:44.5700000",
      "EndTime": "02:01:44.8700000"
    }
  },
  {
    "TextLocation": {
      "Start": 88729,
      "End": 88738
    },
    "TimeRange": {
      "StartTime": "02:01:44.8700000",
      "EndTime": "02:01:45.3500000"
    }
  },
  {
    "TextLocation": {
      "Start": 88739,
      "End": 88743
    },
    "TimeRange": {
      "StartTime": "02:01:45.3500000",
      "EndTime": "02:01:45.5300000"
    }
  },
  {
    "TextLocation": {
      "Start": 88744,
      "End": 88752
    },
    "TimeRange": {
      "StartTime": "02:01:45.5300000",
      "EndTime": "02:01:45.9500000"
    }
  },
  {
    "TextLocation": {
      "Start": 88753,
      "End": 88756
    },
    "TimeRange": {
      "StartTime": "02:01:45.9500000",
      "EndTime": "02:01:46.0400000"
    }
  },
  {
    "TextLocation": {
      "Start": 88757,
      "End": 88761
    },
    "TimeRange": {
      "StartTime": "02:01:46.0400000",
      "EndTime": "02:01:46.1900000"
    }
  },
  {
    "TextLocation": {
      "Start": 88762,
      "End": 88775
    },
    "TimeRange": {
      "StartTime": "02:01:46.1900000",
      "EndTime": "02:01:47.3000000"
    }
  },
  {
    "TextLocation": {
      "Start": 88777,
      "End": 88780
    },
    "TimeRange": {
      "StartTime": "02:01:47.3000000",
      "EndTime": "02:01:47.6000000"
    }
  },
  {
    "TextLocation": {
      "Start": 88781,
      "End": 88785
    },
    "TimeRange": {
      "StartTime": "02:01:47.6000000",
      "EndTime": "02:01:47.8400000"
    }
  },
  {
    "TextLocation": {
      "Start": 88786,
      "End": 88790
    },
    "TimeRange": {
      "StartTime": "02:01:47.8400000",
      "EndTime": "02:01:48.1700000"
    }
  },
  {
    "TextLocation": {
      "Start": 88791,
      "End": 88796
    },
    "TimeRange": {
      "StartTime": "02:01:48.1700000",
      "EndTime": "02:01:48.4100000"
    }
  },
  {
    "TextLocation": {
      "Start": 88797,
      "End": 88806
    },
    "TimeRange": {
      "StartTime": "02:01:48.4100000",
      "EndTime": "02:01:49.0700000"
    }
  },
  {
    "TextLocation": {
      "Start": 88807,
      "End": 88820
    },
    "TimeRange": {
      "StartTime": "02:01:49.0700000",
      "EndTime": "02:01:49.8800000"
    }
  },
  {
    "TextLocation": {
      "Start": 88822,
      "End": 88826
    },
    "TimeRange": {
      "StartTime": "02:01:49.8800000",
      "EndTime": "02:01:50.0600000"
    }
  },
  {
    "TextLocation": {
      "Start": 88827,
      "End": 88830
    },
    "TimeRange": {
      "StartTime": "02:01:50.0600000",
      "EndTime": "02:01:50.1500000"
    }
  },
  {
    "TextLocation": {
      "Start": 88831,
      "End": 88840
    },
    "TimeRange": {
      "StartTime": "02:01:50.1500000",
      "EndTime": "02:01:50.8600000"
    }
  },
  {
    "TextLocation": {
      "Start": 88848,
      "End": 88850
    },
    "TimeRange": {
      "StartTime": "02:01:50.8700000",
      "EndTime": "02:01:51.0500000"
    }
  },
  {
    "TextLocation": {
      "Start": 88851,
      "End": 88852
    },
    "TimeRange": {
      "StartTime": "02:01:51.0500000",
      "EndTime": "02:01:51.1100000"
    }
  },
  {
    "TextLocation": {
      "Start": 88853,
      "End": 88857
    },
    "TimeRange": {
      "StartTime": "02:01:51.1100000",
      "EndTime": "02:01:51.2600000"
    }
  },
  {
    "TextLocation": {
      "Start": 88858,
      "End": 88865
    },
    "TimeRange": {
      "StartTime": "02:01:51.2600000",
      "EndTime": "02:01:51.3500000"
    }
  },
  {
    "TextLocation": {
      "Start": 88866,
      "End": 88869
    },
    "TimeRange": {
      "StartTime": "02:01:51.3500000",
      "EndTime": "02:01:51.4400000"
    }
  },
  {
    "TextLocation": {
      "Start": 88870,
      "End": 88877
    },
    "TimeRange": {
      "StartTime": "02:01:51.4400000",
      "EndTime": "02:01:52.1600000"
    }
  },
  {
    "TextLocation": {
      "Start": 88880,
      "End": 88883
    },
    "TimeRange": {
      "StartTime": "02:01:52.2500000",
      "EndTime": "02:01:52.5500000"
    }
  },
  {
    "TextLocation": {
      "Start": 88884,
      "End": 88890
    },
    "TimeRange": {
      "StartTime": "02:01:52.5500000",
      "EndTime": "02:01:52.9400000"
    }
  },
  {
    "TextLocation": {
      "Start": 88891,
      "End": 88894
    },
    "TimeRange": {
      "StartTime": "02:01:52.9400000",
      "EndTime": "02:01:53.0600000"
    }
  },
  {
    "TextLocation": {
      "Start": 88895,
      "End": 88904
    },
    "TimeRange": {
      "StartTime": "02:01:53.0600000",
      "EndTime": "02:01:53.5400000"
    }
  },
  {
    "TextLocation": {
      "Start": 88905,
      "End": 88907
    },
    "TimeRange": {
      "StartTime": "02:01:53.5400000",
      "EndTime": "02:01:54.0800000"
    }
  },
  {
    "TextLocation": {
      "Start": 88908,
      "End": 88912
    },
    "TimeRange": {
      "StartTime": "02:01:54.0800000",
      "EndTime": "02:01:54.2900000"
    }
  },
  {
    "TextLocation": {
      "Start": 88913,
      "End": 88918
    },
    "TimeRange": {
      "StartTime": "02:01:54.2900000",
      "EndTime": "02:01:54.5300000"
    }
  },
  {
    "TextLocation": {
      "Start": 88919,
      "End": 88928
    },
    "TimeRange": {
      "StartTime": "02:01:54.5300000",
      "EndTime": "02:01:55.1000000"
    }
  },
  {
    "TextLocation": {
      "Start": 88929,
      "End": 88934
    },
    "TimeRange": {
      "StartTime": "02:01:55.1000000",
      "EndTime": "02:01:55.7300000"
    }
  },
  {
    "TextLocation": {
      "Start": 88935,
      "End": 88939
    },
    "TimeRange": {
      "StartTime": "02:01:56.1800000",
      "EndTime": "02:01:56.6000000"
    }
  },
  {
    "TextLocation": {
      "Start": 88940,
      "End": 88944
    },
    "TimeRange": {
      "StartTime": "02:01:56.6000000",
      "EndTime": "02:01:57.0200000"
    }
  },
  {
    "TextLocation": {
      "Start": 88945,
      "End": 88947
    },
    "TimeRange": {
      "StartTime": "02:01:57.0200000",
      "EndTime": "02:01:57.1400000"
    }
  },
  {
    "TextLocation": {
      "Start": 88948,
      "End": 88952
    },
    "TimeRange": {
      "StartTime": "02:01:57.1400000",
      "EndTime": "02:01:57.4100000"
    }
  },
  {
    "TextLocation": {
      "Start": 88953,
      "End": 88957
    },
    "TimeRange": {
      "StartTime": "02:01:57.4100000",
      "EndTime": "02:01:57.8100000"
    }
  },
  {
    "TextLocation": {
      "Start": 88960,
      "End": 88963
    },
    "TimeRange": {
      "StartTime": "02:01:57.8300000",
      "EndTime": "02:01:58.1000000"
    }
  },
  {
    "TextLocation": {
      "Start": 88964,
      "End": 88966
    },
    "TimeRange": {
      "StartTime": "02:01:58.1000000",
      "EndTime": "02:01:58.2200000"
    }
  },
  {
    "TextLocation": {
      "Start": 88967,
      "End": 88972
    },
    "TimeRange": {
      "StartTime": "02:01:58.2200000",
      "EndTime": "02:01:58.4300000"
    }
  },
  {
    "TextLocation": {
      "Start": 88973,
      "End": 88975
    },
    "TimeRange": {
      "StartTime": "02:01:58.4300000",
      "EndTime": "02:01:58.9700000"
    }
  },
  {
    "TextLocation": {
      "Start": 88977,
      "End": 88978
    },
    "TimeRange": {
      "StartTime": "02:01:58.9700000",
      "EndTime": "02:01:59.2100000"
    }
  },
  {
    "TextLocation": {
      "Start": 88979,
      "End": 88989
    },
    "TimeRange": {
      "StartTime": "02:01:59.2100000",
      "EndTime": "02:01:59.6900000"
    }
  },
  {
    "TextLocation": {
      "Start": 88990,
      "End": 88994
    },
    "TimeRange": {
      "StartTime": "02:01:59.6900000",
      "EndTime": "02:01:59.8400000"
    }
  },
  {
    "TextLocation": {
      "Start": 88995,
      "End": 88999
    },
    "TimeRange": {
      "StartTime": "02:01:59.8400000",
      "EndTime": "02:02:00.1400000"
    }
  },
  {
    "TextLocation": {
      "Start": 89000,
      "End": 89002
    },
    "TimeRange": {
      "StartTime": "02:02:00.1400000",
      "EndTime": "02:02:00.9500000"
    }
  },
  {
    "TextLocation": {
      "Start": 89003,
      "End": 89005
    },
    "TimeRange": {
      "StartTime": "02:02:00.9500000",
      "EndTime": "02:02:01.0700000"
    }
  },
  {
    "TextLocation": {
      "Start": 89006,
      "End": 89011
    },
    "TimeRange": {
      "StartTime": "02:02:01.0700000",
      "EndTime": "02:02:01.2800000"
    }
  },
  {
    "TextLocation": {
      "Start": 89012,
      "End": 89021
    },
    "TimeRange": {
      "StartTime": "02:02:01.2800000",
      "EndTime": "02:02:02.1200000"
    }
  },
  {
    "TextLocation": {
      "Start": 89022,
      "End": 89025
    },
    "TimeRange": {
      "StartTime": "02:02:02.5700000",
      "EndTime": "02:02:02.6900000"
    }
  },
  {
    "TextLocation": {
      "Start": 89026,
      "End": 89030
    },
    "TimeRange": {
      "StartTime": "02:02:02.6900000",
      "EndTime": "02:02:02.8100000"
    }
  },
  {
    "TextLocation": {
      "Start": 89031,
      "End": 89035
    },
    "TimeRange": {
      "StartTime": "02:02:02.8100000",
      "EndTime": "02:02:02.9600000"
    }
  },
  {
    "TextLocation": {
      "Start": 89036,
      "End": 89038
    },
    "TimeRange": {
      "StartTime": "02:02:03.1700000",
      "EndTime": "02:02:03.4100000"
    }
  },
  {
    "TextLocation": {
      "Start": 89039,
      "End": 89042
    },
    "TimeRange": {
      "StartTime": "02:02:03.4100000",
      "EndTime": "02:02:03.8000000"
    }
  },
  {
    "TextLocation": {
      "Start": 89043,
      "End": 89050
    },
    "TimeRange": {
      "StartTime": "02:02:04.3700000",
      "EndTime": "02:02:05.1200000"
    }
  },
  {
    "TextLocation": {
      "Start": 89051,
      "End": 89053
    },
    "TimeRange": {
      "StartTime": "02:02:05.2100000",
      "EndTime": "02:02:05.3500000"
    }
  },
  {
    "TextLocation": {
      "Start": 89054,
      "End": 89057
    },
    "TimeRange": {
      "StartTime": "02:02:05.3600000",
      "EndTime": "02:02:05.5100000"
    }
  },
  {
    "TextLocation": {
      "Start": 89058,
      "End": 89063
    },
    "TimeRange": {
      "StartTime": "02:02:05.5100000",
      "EndTime": "02:02:05.7500000"
    }
  },
  {
    "TextLocation": {
      "Start": 89064,
      "End": 89072
    },
    "TimeRange": {
      "StartTime": "02:02:05.7500000",
      "EndTime": "02:02:06.2300000"
    }
  },
  {
    "TextLocation": {
      "Start": 89073,
      "End": 89075
    },
    "TimeRange": {
      "StartTime": "02:02:06.2300000",
      "EndTime": "02:02:06.8600000"
    }
  },
  {
    "TextLocation": {
      "Start": 89076,
      "End": 89077
    },
    "TimeRange": {
      "StartTime": "02:02:07.1300000",
      "EndTime": "02:02:07.2800000"
    }
  },
  {
    "TextLocation": {
      "Start": 89078,
      "End": 89081
    },
    "TimeRange": {
      "StartTime": "02:02:07.2800000",
      "EndTime": "02:02:07.5200000"
    }
  },
  {
    "TextLocation": {
      "Start": 89082,
      "End": 89084
    },
    "TimeRange": {
      "StartTime": "02:02:07.5200000",
      "EndTime": "02:02:07.6400000"
    }
  },
  {
    "TextLocation": {
      "Start": 89085,
      "End": 89090
    },
    "TimeRange": {
      "StartTime": "02:02:07.6400000",
      "EndTime": "02:02:08"
    }
  },
  {
    "TextLocation": {
      "Start": 89091,
      "End": 89095
    },
    "TimeRange": {
      "StartTime": "02:02:08",
      "EndTime": "02:02:08.2700000"
    }
  },
  {
    "TextLocation": {
      "Start": 89096,
      "End": 89100
    },
    "TimeRange": {
      "StartTime": "02:02:08.2700000",
      "EndTime": "02:02:08.4500000"
    }
  },
  {
    "TextLocation": {
      "Start": 89101,
      "End": 89103
    },
    "TimeRange": {
      "StartTime": "02:02:08.4500000",
      "EndTime": "02:02:08.5100000"
    }
  },
  {
    "TextLocation": {
      "Start": 89104,
      "End": 89106
    },
    "TimeRange": {
      "StartTime": "02:02:08.5100000",
      "EndTime": "02:02:08.6600000"
    }
  },
  {
    "TextLocation": {
      "Start": 89107,
      "End": 89114
    },
    "TimeRange": {
      "StartTime": "02:02:08.6600000",
      "EndTime": "02:02:09.0800000"
    }
  },
  {
    "TextLocation": {
      "Start": 89115,
      "End": 89123
    },
    "TimeRange": {
      "StartTime": "02:02:09.0800000",
      "EndTime": "02:02:09.4100000"
    }
  },
  {
    "TextLocation": {
      "Start": 89124,
      "End": 89128
    },
    "TimeRange": {
      "StartTime": "02:02:09.4100000",
      "EndTime": "02:02:09.5300000"
    }
  },
  {
    "TextLocation": {
      "Start": 89129,
      "End": 89133
    },
    "TimeRange": {
      "StartTime": "02:02:09.5300000",
      "EndTime": "02:02:09.6500000"
    }
  },
  {
    "TextLocation": {
      "Start": 89134,
      "End": 89144
    },
    "TimeRange": {
      "StartTime": "02:02:09.6500000",
      "EndTime": "02:02:10.1000000"
    }
  },
  {
    "TextLocation": {
      "Start": 89145,
      "End": 89150
    },
    "TimeRange": {
      "StartTime": "02:02:10.1000000",
      "EndTime": "02:02:10.3700000"
    }
  },
  {
    "TextLocation": {
      "Start": 89151,
      "End": 89162
    },
    "TimeRange": {
      "StartTime": "02:02:10.3700000",
      "EndTime": "02:02:11.1200000"
    }
  },
  {
    "TextLocation": {
      "Start": 89170,
      "End": 89172
    },
    "TimeRange": {
      "StartTime": "02:02:11.3600000",
      "EndTime": "02:02:11.4800000"
    }
  },
  {
    "TextLocation": {
      "Start": 89173,
      "End": 89179
    },
    "TimeRange": {
      "StartTime": "02:02:11.4800000",
      "EndTime": "02:02:11.6300000"
    }
  },
  {
    "TextLocation": {
      "Start": 89180,
      "End": 89183
    },
    "TimeRange": {
      "StartTime": "02:02:11.6300000",
      "EndTime": "02:02:11.8100000"
    }
  },
  {
    "TextLocation": {
      "Start": 89184,
      "End": 89187
    },
    "TimeRange": {
      "StartTime": "02:02:11.8100000",
      "EndTime": "02:02:11.9900000"
    }
  },
  {
    "TextLocation": {
      "Start": 89188,
      "End": 89192
    },
    "TimeRange": {
      "StartTime": "02:02:11.9900000",
      "EndTime": "02:02:12.3200000"
    }
  },
  {
    "TextLocation": {
      "Start": 89193,
      "End": 89200
    },
    "TimeRange": {
      "StartTime": "02:02:12.3200000",
      "EndTime": "02:02:12.7700000"
    }
  },
  {
    "TextLocation": {
      "Start": 89201,
      "End": 89205
    },
    "TimeRange": {
      "StartTime": "02:02:12.7700000",
      "EndTime": "02:02:12.9200000"
    }
  },
  {
    "TextLocation": {
      "Start": 89206,
      "End": 89209
    },
    "TimeRange": {
      "StartTime": "02:02:12.9200000",
      "EndTime": "02:02:13.0100000"
    }
  },
  {
    "TextLocation": {
      "Start": 89210,
      "End": 89219
    },
    "TimeRange": {
      "StartTime": "02:02:13.0100000",
      "EndTime": "02:02:13.4000000"
    }
  },
  {
    "TextLocation": {
      "Start": 89220,
      "End": 89226
    },
    "TimeRange": {
      "StartTime": "02:02:13.4000000",
      "EndTime": "02:02:13.9700000"
    }
  },
  {
    "TextLocation": {
      "Start": 89227,
      "End": 89230
    },
    "TimeRange": {
      "StartTime": "02:02:13.9700000",
      "EndTime": "02:02:14.5400000"
    }
  },
  {
    "TextLocation": {
      "Start": 89231,
      "End": 89233
    },
    "TimeRange": {
      "StartTime": "02:02:14.5700000",
      "EndTime": "02:02:14.9900000"
    }
  },
  {
    "TextLocation": {
      "Start": 89234,
      "End": 89243
    },
    "TimeRange": {
      "StartTime": "02:02:14.9900000",
      "EndTime": "02:02:15.5000000"
    }
  },
  {
    "TextLocation": {
      "Start": 89244,
      "End": 89246
    },
    "TimeRange": {
      "StartTime": "02:02:15.5000000",
      "EndTime": "02:02:15.6200000"
    }
  },
  {
    "TextLocation": {
      "Start": 89247,
      "End": 89249
    },
    "TimeRange": {
      "StartTime": "02:02:15.6200000",
      "EndTime": "02:02:15.7700000"
    }
  },
  {
    "TextLocation": {
      "Start": 89250,
      "End": 89255
    },
    "TimeRange": {
      "StartTime": "02:02:15.7700000",
      "EndTime": "02:02:15.9200000"
    }
  },
  {
    "TextLocation": {
      "Start": 89256,
      "End": 89266
    },
    "TimeRange": {
      "StartTime": "02:02:15.9200000",
      "EndTime": "02:02:16.3100000"
    }
  },
  {
    "TextLocation": {
      "Start": 89267,
      "End": 89276
    },
    "TimeRange": {
      "StartTime": "02:02:16.3100000",
      "EndTime": "02:02:16.7600000"
    }
  },
  {
    "TextLocation": {
      "Start": 89284,
      "End": 89291
    },
    "TimeRange": {
      "StartTime": "02:02:16.7600000",
      "EndTime": "02:02:17.2400000"
    }
  },
  {
    "TextLocation": {
      "Start": 89299,
      "End": 89301
    },
    "TimeRange": {
      "StartTime": "02:02:17.3600000",
      "EndTime": "02:02:17.7500000"
    }
  },
  {
    "TextLocation": {
      "Start": 89302,
      "End": 89306
    },
    "TimeRange": {
      "StartTime": "02:02:17.7500000",
      "EndTime": "02:02:17.9000000"
    }
  },
  {
    "TextLocation": {
      "Start": 89307,
      "End": 89309
    },
    "TimeRange": {
      "StartTime": "02:02:17.9000000",
      "EndTime": "02:02:18.0200000"
    }
  },
  {
    "TextLocation": {
      "Start": 89310,
      "End": 89314
    },
    "TimeRange": {
      "StartTime": "02:02:18.0200000",
      "EndTime": "02:02:18.2000000"
    }
  },
  {
    "TextLocation": {
      "Start": 89315,
      "End": 89318
    },
    "TimeRange": {
      "StartTime": "02:02:18.2000000",
      "EndTime": "02:02:18.2900000"
    }
  },
  {
    "TextLocation": {
      "Start": 89319,
      "End": 89323
    },
    "TimeRange": {
      "StartTime": "02:02:18.2900000",
      "EndTime": "02:02:18.3800000"
    }
  },
  {
    "TextLocation": {
      "Start": 89324,
      "End": 89329
    },
    "TimeRange": {
      "StartTime": "02:02:18.3800000",
      "EndTime": "02:02:18.6200000"
    }
  },
  {
    "TextLocation": {
      "Start": 89330,
      "End": 89338
    },
    "TimeRange": {
      "StartTime": "02:02:18.6200000",
      "EndTime": "02:02:19.0100000"
    }
  },
  {
    "TextLocation": {
      "Start": 89340,
      "End": 89343
    },
    "TimeRange": {
      "StartTime": "02:02:19.0100000",
      "EndTime": "02:02:19.1300000"
    }
  },
  {
    "TextLocation": {
      "Start": 89344,
      "End": 89348
    },
    "TimeRange": {
      "StartTime": "02:02:19.1300000",
      "EndTime": "02:02:19.4900000"
    }
  },
  {
    "TextLocation": {
      "Start": 89349,
      "End": 89357
    },
    "TimeRange": {
      "StartTime": "02:02:19.4900000",
      "EndTime": "02:02:19.9100000"
    }
  },
  {
    "TextLocation": {
      "Start": 89358,
      "End": 89363
    },
    "TimeRange": {
      "StartTime": "02:02:19.9100000",
      "EndTime": "02:02:20.0900000"
    }
  },
  {
    "TextLocation": {
      "Start": 89364,
      "End": 89372
    },
    "TimeRange": {
      "StartTime": "02:02:20.0900000",
      "EndTime": "02:02:20.6900000"
    }
  },
  {
    "TextLocation": {
      "Start": 89373,
      "End": 89376
    },
    "TimeRange": {
      "StartTime": "02:02:20.6900000",
      "EndTime": "02:02:21.0200000"
    }
  },
  {
    "TextLocation": {
      "Start": 89377,
      "End": 89384
    },
    "TimeRange": {
      "StartTime": "02:02:21.0200000",
      "EndTime": "02:02:21.4700000"
    }
  },
  {
    "TextLocation": {
      "Start": 89385,
      "End": 89389
    },
    "TimeRange": {
      "StartTime": "02:02:21.4700000",
      "EndTime": "02:02:21.6200000"
    }
  },
  {
    "TextLocation": {
      "Start": 89390,
      "End": 89392
    },
    "TimeRange": {
      "StartTime": "02:02:21.6200000",
      "EndTime": "02:02:21.7100000"
    }
  },
  {
    "TextLocation": {
      "Start": 89393,
      "End": 89400
    },
    "TimeRange": {
      "StartTime": "02:02:21.7100000",
      "EndTime": "02:02:21.9800000"
    }
  },
  {
    "TextLocation": {
      "Start": 89401,
      "End": 89405
    },
    "TimeRange": {
      "StartTime": "02:02:21.9800000",
      "EndTime": "02:02:22.1600000"
    }
  },
  {
    "TextLocation": {
      "Start": 89406,
      "End": 89410
    },
    "TimeRange": {
      "StartTime": "02:02:22.1600000",
      "EndTime": "02:02:22.2800000"
    }
  },
  {
    "TextLocation": {
      "Start": 89411,
      "End": 89413
    },
    "TimeRange": {
      "StartTime": "02:02:22.2800000",
      "EndTime": "02:02:22.3700000"
    }
  },
  {
    "TextLocation": {
      "Start": 89414,
      "End": 89419
    },
    "TimeRange": {
      "StartTime": "02:02:22.3700000",
      "EndTime": "02:02:22.5500000"
    }
  },
  {
    "TextLocation": {
      "Start": 89420,
      "End": 89429
    },
    "TimeRange": {
      "StartTime": "02:02:22.5500000",
      "EndTime": "02:02:23.2400000"
    }
  },
  {
    "TextLocation": {
      "Start": 89437,
      "End": 89440
    },
    "TimeRange": {
      "StartTime": "02:02:24.0800000",
      "EndTime": "02:02:24.7100000"
    }
  },
  {
    "TextLocation": {
      "Start": 89448,
      "End": 89452
    },
    "TimeRange": {
      "StartTime": "02:02:25.9100000",
      "EndTime": "02:02:26.3300000"
    }
  },
  {
    "TextLocation": {
      "Start": 89453,
      "End": 89458
    },
    "TimeRange": {
      "StartTime": "02:02:26.3300000",
      "EndTime": "02:02:26.6600000"
    }
  },
  {
    "TextLocation": {
      "Start": 89459,
      "End": 89461
    },
    "TimeRange": {
      "StartTime": "02:02:26.6600000",
      "EndTime": "02:02:26.7800000"
    }
  },
  {
    "TextLocation": {
      "Start": 89462,
      "End": 89467
    },
    "TimeRange": {
      "StartTime": "02:02:26.7800000",
      "EndTime": "02:02:27.3800000"
    }
  },
  {
    "TextLocation": {
      "Start": 89468,
      "End": 89472
    },
    "TimeRange": {
      "StartTime": "02:02:27.3800000",
      "EndTime": "02:02:27.6500000"
    }
  },
  {
    "TextLocation": {
      "Start": 89473,
      "End": 89478
    },
    "TimeRange": {
      "StartTime": "02:02:27.6500000",
      "EndTime": "02:02:27.9500000"
    }
  },
  {
    "TextLocation": {
      "Start": 89479,
      "End": 89484
    },
    "TimeRange": {
      "StartTime": "02:02:28.3400000",
      "EndTime": "02:02:28.6400000"
    }
  },
  {
    "TextLocation": {
      "Start": 89485,
      "End": 89490
    },
    "TimeRange": {
      "StartTime": "02:02:28.6400000",
      "EndTime": "02:02:28.9100000"
    }
  },
  {
    "TextLocation": {
      "Start": 89491,
      "End": 89500
    },
    "TimeRange": {
      "StartTime": "02:02:28.9100000",
      "EndTime": "02:02:29.3900000"
    }
  },
  {
    "TextLocation": {
      "Start": 89501,
      "End": 89505
    },
    "TimeRange": {
      "StartTime": "02:02:29.3900000",
      "EndTime": "02:02:29.5400000"
    }
  },
  {
    "TextLocation": {
      "Start": 89506,
      "End": 89516
    },
    "TimeRange": {
      "StartTime": "02:02:29.5400000",
      "EndTime": "02:02:30.2300000"
    }
  },
  {
    "TextLocation": {
      "Start": 89517,
      "End": 89521
    },
    "TimeRange": {
      "StartTime": "02:02:30.2300000",
      "EndTime": "02:02:30.7100000"
    }
  },
  {
    "TextLocation": {
      "Start": 89529,
      "End": 89534
    },
    "TimeRange": {
      "StartTime": "02:02:31.7300000",
      "EndTime": "02:02:31.9100000"
    }
  },
  {
    "TextLocation": {
      "Start": 89535,
      "End": 89539
    },
    "TimeRange": {
      "StartTime": "02:02:31.9100000",
      "EndTime": "02:02:32.0300000"
    }
  },
  {
    "TextLocation": {
      "Start": 89540,
      "End": 89543
    },
    "TimeRange": {
      "StartTime": "02:02:32.0300000",
      "EndTime": "02:02:32.1500000"
    }
  },
  {
    "TextLocation": {
      "Start": 89544,
      "End": 89552
    },
    "TimeRange": {
      "StartTime": "02:02:32.1500000",
      "EndTime": "02:02:32.4200000"
    }
  },
  {
    "TextLocation": {
      "Start": 89553,
      "End": 89557
    },
    "TimeRange": {
      "StartTime": "02:02:32.4200000",
      "EndTime": "02:02:32.5700000"
    }
  },
  {
    "TextLocation": {
      "Start": 89558,
      "End": 89561
    },
    "TimeRange": {
      "StartTime": "02:02:32.5700000",
      "EndTime": "02:02:32.8100000"
    }
  },
  {
    "TextLocation": {
      "Start": 89562,
      "End": 89566
    },
    "TimeRange": {
      "StartTime": "02:02:32.8100000",
      "EndTime": "02:02:33.2500000"
    }
  },
  {
    "TextLocation": {
      "Start": 89567,
      "End": 89571
    },
    "TimeRange": {
      "StartTime": "02:02:33.2600000",
      "EndTime": "02:02:33.6500000"
    }
  },
  {
    "TextLocation": {
      "Start": 89572,
      "End": 89577
    },
    "TimeRange": {
      "StartTime": "02:02:33.6500000",
      "EndTime": "02:02:34.0400000"
    }
  },
  {
    "TextLocation": {
      "Start": 89579,
      "End": 89580
    },
    "TimeRange": {
      "StartTime": "02:02:34.0400000",
      "EndTime": "02:02:34.2600000"
    }
  },
  {
    "TextLocation": {
      "Start": 89581,
      "End": 89589
    },
    "TimeRange": {
      "StartTime": "02:02:34.2800000",
      "EndTime": "02:02:34.6700000"
    }
  },
  {
    "TextLocation": {
      "Start": 89590,
      "End": 89592
    },
    "TimeRange": {
      "StartTime": "02:02:34.6700000",
      "EndTime": "02:02:34.8200000"
    }
  },
  {
    "TextLocation": {
      "Start": 89593,
      "End": 89595
    },
    "TimeRange": {
      "StartTime": "02:02:34.8200000",
      "EndTime": "02:02:35.0300000"
    }
  },
  {
    "TextLocation": {
      "Start": 89596,
      "End": 89601
    },
    "TimeRange": {
      "StartTime": "02:02:35.0300000",
      "EndTime": "02:02:35.4200000"
    }
  },
  {
    "TextLocation": {
      "Start": 89602,
      "End": 89606
    },
    "TimeRange": {
      "StartTime": "02:02:35.4200000",
      "EndTime": "02:02:35.5400000"
    }
  },
  {
    "TextLocation": {
      "Start": 89607,
      "End": 89608
    },
    "TimeRange": {
      "StartTime": "02:02:35.5400000",
      "EndTime": "02:02:35.7200000"
    }
  },
  {
    "TextLocation": {
      "Start": 89609,
      "End": 89611
    },
    "TimeRange": {
      "StartTime": "02:02:35.7200000",
      "EndTime": "02:02:36.0800000"
    }
  },
  {
    "TextLocation": {
      "Start": 89612,
      "End": 89615
    },
    "TimeRange": {
      "StartTime": "02:02:36.0800000",
      "EndTime": "02:02:36.7100000"
    }
  },
  {
    "TextLocation": {
      "Start": 89616,
      "End": 89620
    },
    "TimeRange": {
      "StartTime": "02:02:37.1300000",
      "EndTime": "02:02:37.4000000"
    }
  },
  {
    "TextLocation": {
      "Start": 89621,
      "End": 89628
    },
    "TimeRange": {
      "StartTime": "02:02:37.4000000",
      "EndTime": "02:02:37.7900000"
    }
  },
  {
    "TextLocation": {
      "Start": 89630,
      "End": 89637
    },
    "TimeRange": {
      "StartTime": "02:02:37.7900000",
      "EndTime": "02:02:37.9700000"
    }
  },
  {
    "TextLocation": {
      "Start": 89638,
      "End": 89640
    },
    "TimeRange": {
      "StartTime": "02:02:37.9700000",
      "EndTime": "02:02:38.0300000"
    }
  },
  {
    "TextLocation": {
      "Start": 89641,
      "End": 89643
    },
    "TimeRange": {
      "StartTime": "02:02:38.0300000",
      "EndTime": "02:02:38.2700000"
    }
  },
  {
    "TextLocation": {
      "Start": 89644,
      "End": 89649
    },
    "TimeRange": {
      "StartTime": "02:02:38.8100000",
      "EndTime": "02:02:39.1700000"
    }
  },
  {
    "TextLocation": {
      "Start": 89650,
      "End": 89654
    },
    "TimeRange": {
      "StartTime": "02:02:39.1700000",
      "EndTime": "02:02:39.3500000"
    }
  },
  {
    "TextLocation": {
      "Start": 89655,
      "End": 89666
    },
    "TimeRange": {
      "StartTime": "02:02:39.3500000",
      "EndTime": "02:02:39.7400000"
    }
  },
  {
    "TextLocation": {
      "Start": 89667,
      "End": 89680
    },
    "TimeRange": {
      "StartTime": "02:02:39.7400000",
      "EndTime": "02:02:40.5800000"
    }
  },
  {
    "TextLocation": {
      "Start": 89682,
      "End": 89693
    },
    "TimeRange": {
      "StartTime": "02:02:40.5800000",
      "EndTime": "02:02:41.1500000"
    }
  },
  {
    "TextLocation": {
      "Start": 89695,
      "End": 89701
    },
    "TimeRange": {
      "StartTime": "02:02:41.1500000",
      "EndTime": "02:02:41.6000000"
    }
  },
  {
    "TextLocation": {
      "Start": 89702,
      "End": 89706
    },
    "TimeRange": {
      "StartTime": "02:02:41.8400000",
      "EndTime": "02:02:42.0800000"
    }
  },
  {
    "TextLocation": {
      "Start": 89707,
      "End": 89712
    },
    "TimeRange": {
      "StartTime": "02:02:42.0800000",
      "EndTime": "02:02:42.7100000"
    }
  },
  {
    "TextLocation": {
      "Start": 89714,
      "End": 89719
    },
    "TimeRange": {
      "StartTime": "02:02:43.1900000",
      "EndTime": "02:02:43.4900000"
    }
  },
  {
    "TextLocation": {
      "Start": 89720,
      "End": 89724
    },
    "TimeRange": {
      "StartTime": "02:02:43.4900000",
      "EndTime": "02:02:43.6400000"
    }
  },
  {
    "TextLocation": {
      "Start": 89725,
      "End": 89729
    },
    "TimeRange": {
      "StartTime": "02:02:43.6400000",
      "EndTime": "02:02:44.1500000"
    }
  },
  {
    "TextLocation": {
      "Start": 89732,
      "End": 89735
    },
    "TimeRange": {
      "StartTime": "02:02:44.6000000",
      "EndTime": "02:02:44.8400000"
    }
  },
  {
    "TextLocation": {
      "Start": 89736,
      "End": 89738
    },
    "TimeRange": {
      "StartTime": "02:02:44.8400000",
      "EndTime": "02:02:44.9900000"
    }
  },
  {
    "TextLocation": {
      "Start": 89739,
      "End": 89744
    },
    "TimeRange": {
      "StartTime": "02:02:44.9900000",
      "EndTime": "02:02:45.2300000"
    }
  },
  {
    "TextLocation": {
      "Start": 89745,
      "End": 89747
    },
    "TimeRange": {
      "StartTime": "02:02:45.2300000",
      "EndTime": "02:02:45.6500000"
    }
  },
  {
    "TextLocation": {
      "Start": 89748,
      "End": 89751
    },
    "TimeRange": {
      "StartTime": "02:02:46.4600000",
      "EndTime": "02:02:46.6100000"
    }
  },
  {
    "TextLocation": {
      "Start": 89752,
      "End": 89756
    },
    "TimeRange": {
      "StartTime": "02:02:46.6100000",
      "EndTime": "02:02:46.8800000"
    }
  },
  {
    "TextLocation": {
      "Start": 89757,
      "End": 89759
    },
    "TimeRange": {
      "StartTime": "02:02:46.8800000",
      "EndTime": "02:02:47.2400000"
    }
  },
  {
    "TextLocation": {
      "Start": 89760,
      "End": 89763
    },
    "TimeRange": {
      "StartTime": "02:02:47.2400000",
      "EndTime": "02:02:47.3900000"
    }
  },
  {
    "TextLocation": {
      "Start": 89764,
      "End": 89772
    },
    "TimeRange": {
      "StartTime": "02:02:47.3900000",
      "EndTime": "02:02:48.0200000"
    }
  },
  {
    "TextLocation": {
      "Start": 89774,
      "End": 89778
    },
    "TimeRange": {
      "StartTime": "02:02:48.0200000",
      "EndTime": "02:02:48.4400000"
    }
  },
  {
    "TextLocation": {
      "Start": 89779,
      "End": 89783
    },
    "TimeRange": {
      "StartTime": "02:02:48.4400000",
      "EndTime": "02:02:48.6500000"
    }
  },
  {
    "TextLocation": {
      "Start": 89784,
      "End": 89790
    },
    "TimeRange": {
      "StartTime": "02:02:48.6500000",
      "EndTime": "02:02:49.0100000"
    }
  },
  {
    "TextLocation": {
      "Start": 89791,
      "End": 89793
    },
    "TimeRange": {
      "StartTime": "02:02:49.0100000",
      "EndTime": "02:02:49.1900000"
    }
  },
  {
    "TextLocation": {
      "Start": 89794,
      "End": 89796
    },
    "TimeRange": {
      "StartTime": "02:02:49.1900000",
      "EndTime": "02:02:49.7600000"
    }
  },
  {
    "TextLocation": {
      "Start": 89797,
      "End": 89806
    },
    "TimeRange": {
      "StartTime": "02:02:50.3000000",
      "EndTime": "02:02:50.8100000"
    }
  },
  {
    "TextLocation": {
      "Start": 89807,
      "End": 89809
    },
    "TimeRange": {
      "StartTime": "02:02:50.8100000",
      "EndTime": "02:02:50.9600000"
    }
  },
  {
    "TextLocation": {
      "Start": 89810,
      "End": 89819
    },
    "TimeRange": {
      "StartTime": "02:02:50.9600000",
      "EndTime": "02:02:52.0100000"
    }
  },
  {
    "TextLocation": {
      "Start": 89821,
      "End": 89830
    },
    "TimeRange": {
      "StartTime": "02:02:52.0400000",
      "EndTime": "02:02:53"
    }
  },
  {
    "TextLocation": {
      "Start": 89832,
      "End": 89839
    },
    "TimeRange": {
      "StartTime": "02:02:53.0600000",
      "EndTime": "02:02:53.5400000"
    }
  },
  {
    "TextLocation": {
      "Start": 89840,
      "End": 89846
    },
    "TimeRange": {
      "StartTime": "02:02:53.5400000",
      "EndTime": "02:02:54.0200000"
    }
  },
  {
    "TextLocation": {
      "Start": 89847,
      "End": 89855
    },
    "TimeRange": {
      "StartTime": "02:02:54.0200000",
      "EndTime": "02:02:54.8900000"
    }
  },
  {
    "TextLocation": {
      "Start": 89857,
      "End": 89863
    },
    "TimeRange": {
      "StartTime": "02:02:56.4500000",
      "EndTime": "02:02:56.6900000"
    }
  },
  {
    "TextLocation": {
      "Start": 89864,
      "End": 89866
    },
    "TimeRange": {
      "StartTime": "02:02:56.6900000",
      "EndTime": "02:02:56.7800000"
    }
  },
  {
    "TextLocation": {
      "Start": 89867,
      "End": 89871
    },
    "TimeRange": {
      "StartTime": "02:02:56.7800000",
      "EndTime": "02:02:56.9000000"
    }
  },
  {
    "TextLocation": {
      "Start": 89872,
      "End": 89878
    },
    "TimeRange": {
      "StartTime": "02:02:56.9000000",
      "EndTime": "02:02:57.1700000"
    }
  },
  {
    "TextLocation": {
      "Start": 89879,
      "End": 89883
    },
    "TimeRange": {
      "StartTime": "02:02:57.1700000",
      "EndTime": "02:02:57.7700000"
    }
  },
  {
    "TextLocation": {
      "Start": 89891,
      "End": 89893
    },
    "TimeRange": {
      "StartTime": "02:02:58.1000000",
      "EndTime": "02:02:58.5800000"
    }
  },
  {
    "TextLocation": {
      "Start": 89894,
      "End": 89896
    },
    "TimeRange": {
      "StartTime": "02:02:58.5800000",
      "EndTime": "02:02:58.6700000"
    }
  },
  {
    "TextLocation": {
      "Start": 89897,
      "End": 89901
    },
    "TimeRange": {
      "StartTime": "02:02:58.6700000",
      "EndTime": "02:02:58.8500000"
    }
  },
  {
    "TextLocation": {
      "Start": 89902,
      "End": 89907
    },
    "TimeRange": {
      "StartTime": "02:02:58.8500000",
      "EndTime": "02:02:59.1800000"
    }
  },
  {
    "TextLocation": {
      "Start": 89908,
      "End": 89910
    },
    "TimeRange": {
      "StartTime": "02:02:59.1800000",
      "EndTime": "02:02:59.2700000"
    }
  },
  {
    "TextLocation": {
      "Start": 89911,
      "End": 89916
    },
    "TimeRange": {
      "StartTime": "02:02:59.2700000",
      "EndTime": "02:02:59.6000000"
    }
  },
  {
    "TextLocation": {
      "Start": 89918,
      "End": 89925
    },
    "TimeRange": {
      "StartTime": "02:02:59.6000000",
      "EndTime": "02:02:59.7800000"
    }
  },
  {
    "TextLocation": {
      "Start": 89926,
      "End": 89932
    },
    "TimeRange": {
      "StartTime": "02:02:59.7800000",
      "EndTime": "02:02:59.9900000"
    }
  },
  {
    "TextLocation": {
      "Start": 89933,
      "End": 89937
    },
    "TimeRange": {
      "StartTime": "02:02:59.9900000",
      "EndTime": "02:03:00.3500000"
    }
  },
  {
    "TextLocation": {
      "Start": 89938,
      "End": 89943
    },
    "TimeRange": {
      "StartTime": "02:03:00.3500000",
      "EndTime": "02:03:00.8300000"
    }
  },
  {
    "TextLocation": {
      "Start": 89945,
      "End": 89948
    },
    "TimeRange": {
      "StartTime": "02:03:00.8300000",
      "EndTime": "02:03:01.0400000"
    }
  },
  {
    "TextLocation": {
      "Start": 89949,
      "End": 89953
    },
    "TimeRange": {
      "StartTime": "02:03:01.0400000",
      "EndTime": "02:03:01.7300000"
    }
  },
  {
    "TextLocation": {
      "Start": 89954,
      "End": 89961
    },
    "TimeRange": {
      "StartTime": "02:03:01.7300000",
      "EndTime": "02:03:02.0600000"
    }
  },
  {
    "TextLocation": {
      "Start": 89962,
      "End": 89964
    },
    "TimeRange": {
      "StartTime": "02:03:02.0600000",
      "EndTime": "02:03:02.1500000"
    }
  },
  {
    "TextLocation": {
      "Start": 89965,
      "End": 89968
    },
    "TimeRange": {
      "StartTime": "02:03:02.1500000",
      "EndTime": "02:03:02.2400000"
    }
  },
  {
    "TextLocation": {
      "Start": 89969,
      "End": 89979
    },
    "TimeRange": {
      "StartTime": "02:03:02.2400000",
      "EndTime": "02:03:02.7800000"
    }
  },
  {
    "TextLocation": {
      "Start": 89981,
      "End": 89987
    },
    "TimeRange": {
      "StartTime": "02:03:02.7800000",
      "EndTime": "02:03:02.9900000"
    }
  },
  {
    "TextLocation": {
      "Start": 89988,
      "End": 89993
    },
    "TimeRange": {
      "StartTime": "02:03:02.9900000",
      "EndTime": "02:03:03.2000000"
    }
  },
  {
    "TextLocation": {
      "Start": 89994,
      "End": 89996
    },
    "TimeRange": {
      "StartTime": "02:03:03.2000000",
      "EndTime": "02:03:03.2900000"
    }
  },
  {
    "TextLocation": {
      "Start": 89997,
      "End": 89999
    },
    "TimeRange": {
      "StartTime": "02:03:03.2900000",
      "EndTime": "02:03:03.5300000"
    }
  },
  {
    "TextLocation": {
      "Start": 90000,
      "End": 90005
    },
    "TimeRange": {
      "StartTime": "02:03:03.5300000",
      "EndTime": "02:03:03.7700000"
    }
  },
  {
    "TextLocation": {
      "Start": 90006,
      "End": 90011
    },
    "TimeRange": {
      "StartTime": "02:03:03.7700000",
      "EndTime": "02:03:04.0100000"
    }
  },
  {
    "TextLocation": {
      "Start": 90012,
      "End": 90014
    },
    "TimeRange": {
      "StartTime": "02:03:04.0100000",
      "EndTime": "02:03:04.1000000"
    }
  },
  {
    "TextLocation": {
      "Start": 90015,
      "End": 90020
    },
    "TimeRange": {
      "StartTime": "02:03:04.1000000",
      "EndTime": "02:03:04.5200000"
    }
  },
  {
    "TextLocation": {
      "Start": 90021,
      "End": 90023
    },
    "TimeRange": {
      "StartTime": "02:03:04.5200000",
      "EndTime": "02:03:04.6700000"
    }
  },
  {
    "TextLocation": {
      "Start": 90024,
      "End": 90028
    },
    "TimeRange": {
      "StartTime": "02:03:04.6700000",
      "EndTime": "02:03:05.1200000"
    }
  },
  {
    "TextLocation": {
      "Start": 90036,
      "End": 90042
    },
    "TimeRange": {
      "StartTime": "02:03:05.1500000",
      "EndTime": "02:03:05.3600000"
    }
  },
  {
    "TextLocation": {
      "Start": 90043,
      "End": 90050
    },
    "TimeRange": {
      "StartTime": "02:03:05.3600000",
      "EndTime": "02:03:05.5700000"
    }
  },
  {
    "TextLocation": {
      "Start": 90058,
      "End": 90062
    },
    "TimeRange": {
      "StartTime": "02:03:05.8600000",
      "EndTime": "02:03:06.0500000"
    }
  },
  {
    "TextLocation": {
      "Start": 90065,
      "End": 90067
    },
    "TimeRange": {
      "StartTime": "02:03:06.5600000",
      "EndTime": "02:03:06.6500000"
    }
  },
  {
    "TextLocation": {
      "Start": 90068,
      "End": 90071
    },
    "TimeRange": {
      "StartTime": "02:03:06.6500000",
      "EndTime": "02:03:06.7400000"
    }
  },
  {
    "TextLocation": {
      "Start": 90072,
      "End": 90076
    },
    "TimeRange": {
      "StartTime": "02:03:06.7400000",
      "EndTime": "02:03:06.9500000"
    }
  },
  {
    "TextLocation": {
      "Start": 90077,
      "End": 90079
    },
    "TimeRange": {
      "StartTime": "02:03:06.9500000",
      "EndTime": "02:03:07.0700000"
    }
  },
  {
    "TextLocation": {
      "Start": 90080,
      "End": 90081
    },
    "TimeRange": {
      "StartTime": "02:03:07.0700000",
      "EndTime": "02:03:07.1300000"
    }
  },
  {
    "TextLocation": {
      "Start": 90082,
      "End": 90088
    },
    "TimeRange": {
      "StartTime": "02:03:07.1300000",
      "EndTime": "02:03:07.3100000"
    }
  },
  {
    "TextLocation": {
      "Start": 90089,
      "End": 90092
    },
    "TimeRange": {
      "StartTime": "02:03:07.3100000",
      "EndTime": "02:03:07.4300000"
    }
  },
  {
    "TextLocation": {
      "Start": 90093,
      "End": 90098
    },
    "TimeRange": {
      "StartTime": "02:03:07.4300000",
      "EndTime": "02:03:07.7000000"
    }
  },
  {
    "TextLocation": {
      "Start": 90099,
      "End": 90109
    },
    "TimeRange": {
      "StartTime": "02:03:07.7000000",
      "EndTime": "02:03:08.1500000"
    }
  },
  {
    "TextLocation": {
      "Start": 90111,
      "End": 90114
    },
    "TimeRange": {
      "StartTime": "02:03:08.1500000",
      "EndTime": "02:03:08.2700000"
    }
  },
  {
    "TextLocation": {
      "Start": 90115,
      "End": 90117
    },
    "TimeRange": {
      "StartTime": "02:03:08.2700000",
      "EndTime": "02:03:08.3900000"
    }
  },
  {
    "TextLocation": {
      "Start": 90118,
      "End": 90121
    },
    "TimeRange": {
      "StartTime": "02:03:08.3900000",
      "EndTime": "02:03:08.5100000"
    }
  },
  {
    "TextLocation": {
      "Start": 90122,
      "End": 90125
    },
    "TimeRange": {
      "StartTime": "02:03:08.5100000",
      "EndTime": "02:03:08.7500000"
    }
  },
  {
    "TextLocation": {
      "Start": 90126,
      "End": 90129
    },
    "TimeRange": {
      "StartTime": "02:03:08.7500000",
      "EndTime": "02:03:08.9000000"
    }
  },
  {
    "TextLocation": {
      "Start": 90130,
      "End": 90134
    },
    "TimeRange": {
      "StartTime": "02:03:08.9000000",
      "EndTime": "02:03:09.0800000"
    }
  },
  {
    "TextLocation": {
      "Start": 90135,
      "End": 90137
    },
    "TimeRange": {
      "StartTime": "02:03:09.0800000",
      "EndTime": "02:03:09.1700000"
    }
  },
  {
    "TextLocation": {
      "Start": 90138,
      "End": 90141
    },
    "TimeRange": {
      "StartTime": "02:03:09.1700000",
      "EndTime": "02:03:09.3200000"
    }
  },
  {
    "TextLocation": {
      "Start": 90142,
      "End": 90146
    },
    "TimeRange": {
      "StartTime": "02:03:09.3200000",
      "EndTime": "02:03:09.6800000"
    }
  },
  {
    "TextLocation": {
      "Start": 90147,
      "End": 90155
    },
    "TimeRange": {
      "StartTime": "02:03:09.6800000",
      "EndTime": "02:03:10.2800000"
    }
  },
  {
    "TextLocation": {
      "Start": 90156,
      "End": 90162
    },
    "TimeRange": {
      "StartTime": "02:03:10.2800000",
      "EndTime": "02:03:11.1200000"
    }
  },
  {
    "TextLocation": {
      "Start": 90163,
      "End": 90165
    },
    "TimeRange": {
      "StartTime": "02:03:11.1500000",
      "EndTime": "02:03:11.5700000"
    }
  },
  {
    "TextLocation": {
      "Start": 90166,
      "End": 90169
    },
    "TimeRange": {
      "StartTime": "02:03:11.5700000",
      "EndTime": "02:03:11.7200000"
    }
  },
  {
    "TextLocation": {
      "Start": 90170,
      "End": 90181
    },
    "TimeRange": {
      "StartTime": "02:03:11.7200000",
      "EndTime": "02:03:12.1700000"
    }
  },
  {
    "TextLocation": {
      "Start": 90182,
      "End": 90188
    },
    "TimeRange": {
      "StartTime": "02:03:12.1700000",
      "EndTime": "02:03:12.3200000"
    }
  },
  {
    "TextLocation": {
      "Start": 90189,
      "End": 90191
    },
    "TimeRange": {
      "StartTime": "02:03:12.3200000",
      "EndTime": "02:03:12.4400000"
    }
  },
  {
    "TextLocation": {
      "Start": 90192,
      "End": 90195
    },
    "TimeRange": {
      "StartTime": "02:03:12.4400000",
      "EndTime": "02:03:12.5300000"
    }
  },
  {
    "TextLocation": {
      "Start": 90196,
      "End": 90201
    },
    "TimeRange": {
      "StartTime": "02:03:12.5300000",
      "EndTime": "02:03:12.7400000"
    }
  },
  {
    "TextLocation": {
      "Start": 90204,
      "End": 90206
    },
    "TimeRange": {
      "StartTime": "02:03:12.7400000",
      "EndTime": "02:03:12.8300000"
    }
  },
  {
    "TextLocation": {
      "Start": 90207,
      "End": 90211
    },
    "TimeRange": {
      "StartTime": "02:03:12.8300000",
      "EndTime": "02:03:12.9500000"
    }
  },
  {
    "TextLocation": {
      "Start": 90212,
      "End": 90217
    },
    "TimeRange": {
      "StartTime": "02:03:12.9500000",
      "EndTime": "02:03:13.3700000"
    }
  },
  {
    "TextLocation": {
      "Start": 90225,
      "End": 90229
    },
    "TimeRange": {
      "StartTime": "02:03:13.4000000",
      "EndTime": "02:03:13.5200000"
    }
  },
  {
    "TextLocation": {
      "Start": 90230,
      "End": 90232
    },
    "TimeRange": {
      "StartTime": "02:03:13.5200000",
      "EndTime": "02:03:13.6400000"
    }
  },
  {
    "TextLocation": {
      "Start": 90240,
      "End": 90247
    },
    "TimeRange": {
      "StartTime": "02:03:13.6400000",
      "EndTime": "02:03:13.9700000"
    }
  },
  {
    "TextLocation": {
      "Start": 90255,
      "End": 90259
    },
    "TimeRange": {
      "StartTime": "02:03:14.3000000",
      "EndTime": "02:03:14.8100000"
    }
  },
  {
    "TextLocation": {
      "Start": 90260,
      "End": 90265
    },
    "TimeRange": {
      "StartTime": "02:03:14.8400000",
      "EndTime": "02:03:15.2000000"
    }
  },
  {
    "TextLocation": {
      "Start": 90266,
      "End": 90268
    },
    "TimeRange": {
      "StartTime": "02:03:15.2000000",
      "EndTime": "02:03:15.3200000"
    }
  },
  {
    "TextLocation": {
      "Start": 90269,
      "End": 90280
    },
    "TimeRange": {
      "StartTime": "02:03:15.3200000",
      "EndTime": "02:03:16.0700000"
    }
  },
  {
    "TextLocation": {
      "Start": 90281,
      "End": 90284
    },
    "TimeRange": {
      "StartTime": "02:03:16.0700000",
      "EndTime": "02:03:16.2800000"
    }
  },
  {
    "TextLocation": {
      "Start": 90285,
      "End": 90288
    },
    "TimeRange": {
      "StartTime": "02:03:16.2800000",
      "EndTime": "02:03:16.4900000"
    }
  },
  {
    "TextLocation": {
      "Start": 90289,
      "End": 90292
    },
    "TimeRange": {
      "StartTime": "02:03:16.4900000",
      "EndTime": "02:03:16.9100000"
    }
  },
  {
    "TextLocation": {
      "Start": 90293,
      "End": 90297
    },
    "TimeRange": {
      "StartTime": "02:03:16.9100000",
      "EndTime": "02:03:17.3600000"
    }
  },
  {
    "TextLocation": {
      "Start": 90298,
      "End": 90299
    },
    "TimeRange": {
      "StartTime": "02:03:17.3600000",
      "EndTime": "02:03:17.4500000"
    }
  },
  {
    "TextLocation": {
      "Start": 90300,
      "End": 90305
    },
    "TimeRange": {
      "StartTime": "02:03:17.4500000",
      "EndTime": "02:03:17.7200000"
    }
  },
  {
    "TextLocation": {
      "Start": 90306,
      "End": 90308
    },
    "TimeRange": {
      "StartTime": "02:03:17.7200000",
      "EndTime": "02:03:17.8400000"
    }
  },
  {
    "TextLocation": {
      "Start": 90309,
      "End": 90319
    },
    "TimeRange": {
      "StartTime": "02:03:17.8400000",
      "EndTime": "02:03:18.3200000"
    }
  },
  {
    "TextLocation": {
      "Start": 90320,
      "End": 90327
    },
    "TimeRange": {
      "StartTime": "02:03:18.3200000",
      "EndTime": "02:03:18.5000000"
    }
  },
  {
    "TextLocation": {
      "Start": 90328,
      "End": 90338
    },
    "TimeRange": {
      "StartTime": "02:03:18.5000000",
      "EndTime": "02:03:19.1600000"
    }
  },
  {
    "TextLocation": {
      "Start": 90346,
      "End": 90349
    },
    "TimeRange": {
      "StartTime": "02:03:19.4300000",
      "EndTime": "02:03:19.6100000"
    }
  },
  {
    "TextLocation": {
      "Start": 90350,
      "End": 90353
    },
    "TimeRange": {
      "StartTime": "02:03:19.6100000",
      "EndTime": "02:03:19.7300000"
    }
  },
  {
    "TextLocation": {
      "Start": 90354,
      "End": 90357
    },
    "TimeRange": {
      "StartTime": "02:03:19.7300000",
      "EndTime": "02:03:20.0900000"
    }
  },
  {
    "TextLocation": {
      "Start": 90358,
      "End": 90362
    },
    "TimeRange": {
      "StartTime": "02:03:20.5700000",
      "EndTime": "02:03:20.9000000"
    }
  },
  {
    "TextLocation": {
      "Start": 90363,
      "End": 90371
    },
    "TimeRange": {
      "StartTime": "02:03:20.9000000",
      "EndTime": "02:03:21.7700000"
    }
  },
  {
    "TextLocation": {
      "Start": 90373,
      "End": 90380
    },
    "TimeRange": {
      "StartTime": "02:03:21.8900000",
      "EndTime": "02:03:22.4600000"
    }
  },
  {
    "TextLocation": {
      "Start": 90381,
      "End": 90392
    },
    "TimeRange": {
      "StartTime": "02:03:22.4600000",
      "EndTime": "02:03:23.5400000"
    }
  },
  {
    "TextLocation": {
      "Start": 90394,
      "End": 90400
    },
    "TimeRange": {
      "StartTime": "02:03:23.5400000",
      "EndTime": "02:03:24.2000000"
    }
  },
  {
    "TextLocation": {
      "Start": 90402,
      "End": 90408
    },
    "TimeRange": {
      "StartTime": "02:03:24.2000000",
      "EndTime": "02:03:25.1900000"
    }
  },
  {
    "TextLocation": {
      "Start": 90410,
      "End": 90418
    },
    "TimeRange": {
      "StartTime": "02:03:26.1500000",
      "EndTime": "02:03:27.1100000"
    }
  },
  {
    "TextLocation": {
      "Start": 90420,
      "End": 90428
    },
    "TimeRange": {
      "StartTime": "02:03:27.1100000",
      "EndTime": "02:03:28.1300000"
    }
  },
  {
    "TextLocation": {
      "Start": 90430,
      "End": 90438
    },
    "TimeRange": {
      "StartTime": "02:03:28.5500000",
      "EndTime": "02:03:29"
    }
  },
  {
    "TextLocation": {
      "Start": 90439,
      "End": 90448
    },
    "TimeRange": {
      "StartTime": "02:03:29",
      "EndTime": "02:03:29.7500000"
    }
  },
  {
    "TextLocation": {
      "Start": 90450,
      "End": 90459
    },
    "TimeRange": {
      "StartTime": "02:03:29.7500000",
      "EndTime": "02:03:30.0500000"
    }
  },
  {
    "TextLocation": {
      "Start": 90460,
      "End": 90462
    },
    "TimeRange": {
      "StartTime": "02:03:30.0500000",
      "EndTime": "02:03:30.1700000"
    }
  },
  {
    "TextLocation": {
      "Start": 90463,
      "End": 90467
    },
    "TimeRange": {
      "StartTime": "02:03:30.1700000",
      "EndTime": "02:03:30.5600000"
    }
  },
  {
    "TextLocation": {
      "Start": 90468,
      "End": 90476
    },
    "TimeRange": {
      "StartTime": "02:03:31.4000000",
      "EndTime": "02:03:31.8500000"
    }
  },
  {
    "TextLocation": {
      "Start": 90477,
      "End": 90480
    },
    "TimeRange": {
      "StartTime": "02:03:31.8500000",
      "EndTime": "02:03:32.2400000"
    }
  },
  {
    "TextLocation": {
      "Start": 90481,
      "End": 90484
    },
    "TimeRange": {
      "StartTime": "02:03:32.2400000",
      "EndTime": "02:03:32.6000000"
    }
  },
  {
    "TextLocation": {
      "Start": 90485,
      "End": 90493
    },
    "TimeRange": {
      "StartTime": "02:03:32.6000000",
      "EndTime": "02:03:33.1700000"
    }
  },
  {
    "TextLocation": {
      "Start": 90494,
      "End": 90496
    },
    "TimeRange": {
      "StartTime": "02:03:33.1700000",
      "EndTime": "02:03:33.3200000"
    }
  },
  {
    "TextLocation": {
      "Start": 90497,
      "End": 90500
    },
    "TimeRange": {
      "StartTime": "02:03:33.3200000",
      "EndTime": "02:03:33.5000000"
    }
  },
  {
    "TextLocation": {
      "Start": 90501,
      "End": 90504
    },
    "TimeRange": {
      "StartTime": "02:03:33.5000000",
      "EndTime": "02:03:33.9800000"
    }
  },
  {
    "TextLocation": {
      "Start": 90505,
      "End": 90511
    },
    "TimeRange": {
      "StartTime": "02:03:34.0100000",
      "EndTime": "02:03:34.3100000"
    }
  },
  {
    "TextLocation": {
      "Start": 90512,
      "End": 90514
    },
    "TimeRange": {
      "StartTime": "02:03:34.3100000",
      "EndTime": "02:03:34.4300000"
    }
  },
  {
    "TextLocation": {
      "Start": 90515,
      "End": 90517
    },
    "TimeRange": {
      "StartTime": "02:03:34.4300000",
      "EndTime": "02:03:34.5500000"
    }
  },
  {
    "TextLocation": {
      "Start": 90518,
      "End": 90521
    },
    "TimeRange": {
      "StartTime": "02:03:34.5500000",
      "EndTime": "02:03:34.6400000"
    }
  },
  {
    "TextLocation": {
      "Start": 90522,
      "End": 90527
    },
    "TimeRange": {
      "StartTime": "02:03:34.6400000",
      "EndTime": "02:03:35.2400000"
    }
  },
  {
    "TextLocation": {
      "Start": 90530,
      "End": 90536
    },
    "TimeRange": {
      "StartTime": "02:03:37.1600000",
      "EndTime": "02:03:37.4000000"
    }
  },
  {
    "TextLocation": {
      "Start": 90537,
      "End": 90541
    },
    "TimeRange": {
      "StartTime": "02:03:37.4000000",
      "EndTime": "02:03:37.5200000"
    }
  },
  {
    "TextLocation": {
      "Start": 90542,
      "End": 90546
    },
    "TimeRange": {
      "StartTime": "02:03:37.5200000",
      "EndTime": "02:03:37.8800000"
    }
  },
  {
    "TextLocation": {
      "Start": 90554,
      "End": 90559
    },
    "TimeRange": {
      "StartTime": "02:03:38.8700000",
      "EndTime": "02:03:39.2900000"
    }
  },
  {
    "TextLocation": {
      "Start": 90560,
      "End": 90564
    },
    "TimeRange": {
      "StartTime": "02:03:39.2900000",
      "EndTime": "02:03:39.5600000"
    }
  },
  {
    "TextLocation": {
      "Start": 90565,
      "End": 90568
    },
    "TimeRange": {
      "StartTime": "02:03:39.5600000",
      "EndTime": "02:03:39.6800000"
    }
  },
  {
    "TextLocation": {
      "Start": 90569,
      "End": 90571
    },
    "TimeRange": {
      "StartTime": "02:03:39.6800000",
      "EndTime": "02:03:39.8300000"
    }
  },
  {
    "TextLocation": {
      "Start": 90572,
      "End": 90573
    },
    "TimeRange": {
      "StartTime": "02:03:39.8300000",
      "EndTime": "02:03:39.8900000"
    }
  },
  {
    "TextLocation": {
      "Start": 90574,
      "End": 90578
    },
    "TimeRange": {
      "StartTime": "02:03:39.8900000",
      "EndTime": "02:03:40.1300000"
    }
  },
  {
    "TextLocation": {
      "Start": 90579,
      "End": 90584
    },
    "TimeRange": {
      "StartTime": "02:03:40.1300000",
      "EndTime": "02:03:40.3700000"
    }
  },
  {
    "TextLocation": {
      "Start": 90585,
      "End": 90593
    },
    "TimeRange": {
      "StartTime": "02:03:40.3700000",
      "EndTime": "02:03:40.8800000"
    }
  },
  {
    "TextLocation": {
      "Start": 90595,
      "End": 90597
    },
    "TimeRange": {
      "StartTime": "02:03:40.8800000",
      "EndTime": "02:03:41"
    }
  },
  {
    "TextLocation": {
      "Start": 90598,
      "End": 90601
    },
    "TimeRange": {
      "StartTime": "02:03:41",
      "EndTime": "02:03:41.1500000"
    }
  },
  {
    "TextLocation": {
      "Start": 90602,
      "End": 90608
    },
    "TimeRange": {
      "StartTime": "02:03:41.1500000",
      "EndTime": "02:03:41.5400000"
    }
  },
  {
    "TextLocation": {
      "Start": 90609,
      "End": 90612
    },
    "TimeRange": {
      "StartTime": "02:03:41.5400000",
      "EndTime": "02:03:41.7200000"
    }
  },
  {
    "TextLocation": {
      "Start": 90613,
      "End": 90616
    },
    "TimeRange": {
      "StartTime": "02:03:41.7200000",
      "EndTime": "02:03:41.9600000"
    }
  },
  {
    "TextLocation": {
      "Start": 90617,
      "End": 90619
    },
    "TimeRange": {
      "StartTime": "02:03:41.9600000",
      "EndTime": "02:03:42.0500000"
    }
  },
  {
    "TextLocation": {
      "Start": 90620,
      "End": 90625
    },
    "TimeRange": {
      "StartTime": "02:03:42.0500000",
      "EndTime": "02:03:42.4700000"
    }
  },
  {
    "TextLocation": {
      "Start": 90626,
      "End": 90631
    },
    "TimeRange": {
      "StartTime": "02:03:42.4700000",
      "EndTime": "02:03:42.8300000"
    }
  },
  {
    "TextLocation": {
      "Start": 90632,
      "End": 90636
    },
    "TimeRange": {
      "StartTime": "02:03:42.8300000",
      "EndTime": "02:03:42.9500000"
    }
  },
  {
    "TextLocation": {
      "Start": 90637,
      "End": 90640
    },
    "TimeRange": {
      "StartTime": "02:03:42.9500000",
      "EndTime": "02:03:43.0400000"
    }
  },
  {
    "TextLocation": {
      "Start": 90641,
      "End": 90645
    },
    "TimeRange": {
      "StartTime": "02:03:43.0400000",
      "EndTime": "02:03:43.2500000"
    }
  },
  {
    "TextLocation": {
      "Start": 90646,
      "End": 90655
    },
    "TimeRange": {
      "StartTime": "02:03:43.2500000",
      "EndTime": "02:03:43.7700000"
    }
  },
  {
    "TextLocation": {
      "Start": 90663,
      "End": 90666
    },
    "TimeRange": {
      "StartTime": "02:03:43.7900000",
      "EndTime": "02:03:44.0300000"
    }
  },
  {
    "TextLocation": {
      "Start": 90667,
      "End": 90670
    },
    "TimeRange": {
      "StartTime": "02:03:44.0300000",
      "EndTime": "02:03:44.1800000"
    }
  },
  {
    "TextLocation": {
      "Start": 90671,
      "End": 90674
    },
    "TimeRange": {
      "StartTime": "02:03:44.1800000",
      "EndTime": "02:03:44.2700000"
    }
  },
  {
    "TextLocation": {
      "Start": 90675,
      "End": 90679
    },
    "TimeRange": {
      "StartTime": "02:03:44.2700000",
      "EndTime": "02:03:44.7500000"
    }
  },
  {
    "TextLocation": {
      "Start": 90687,
      "End": 90690
    },
    "TimeRange": {
      "StartTime": "02:03:45.1400000",
      "EndTime": "02:03:45.3200000"
    }
  },
  {
    "TextLocation": {
      "Start": 90691,
      "End": 90694
    },
    "TimeRange": {
      "StartTime": "02:03:45.3200000",
      "EndTime": "02:03:45.3800000"
    }
  },
  {
    "TextLocation": {
      "Start": 90695,
      "End": 90702
    },
    "TimeRange": {
      "StartTime": "02:03:45.3800000",
      "EndTime": "02:03:45.6800000"
    }
  },
  {
    "TextLocation": {
      "Start": 90703,
      "End": 90706
    },
    "TimeRange": {
      "StartTime": "02:03:45.6800000",
      "EndTime": "02:03:45.8300000"
    }
  },
  {
    "TextLocation": {
      "Start": 90707,
      "End": 90711
    },
    "TimeRange": {
      "StartTime": "02:03:45.8300000",
      "EndTime": "02:03:46.0100000"
    }
  },
  {
    "TextLocation": {
      "Start": 90712,
      "End": 90714
    },
    "TimeRange": {
      "StartTime": "02:03:46.0100000",
      "EndTime": "02:03:46.3700000"
    }
  },
  {
    "TextLocation": {
      "Start": 90722,
      "End": 90725
    },
    "TimeRange": {
      "StartTime": "02:03:47.9000000",
      "EndTime": "02:03:48.0500000"
    }
  },
  {
    "TextLocation": {
      "Start": 90726,
      "End": 90733
    },
    "TimeRange": {
      "StartTime": "02:03:48.0500000",
      "EndTime": "02:03:48.2900000"
    }
  },
  {
    "TextLocation": {
      "Start": 90734,
      "End": 90737
    },
    "TimeRange": {
      "StartTime": "02:03:48.2900000",
      "EndTime": "02:03:48.4100000"
    }
  },
  {
    "TextLocation": {
      "Start": 90738,
      "End": 90740
    },
    "TimeRange": {
      "StartTime": "02:03:48.4100000",
      "EndTime": "02:03:48.5000000"
    }
  },
  {
    "TextLocation": {
      "Start": 90741,
      "End": 90748
    },
    "TimeRange": {
      "StartTime": "02:03:48.5000000",
      "EndTime": "02:03:48.8600000"
    }
  },
  {
    "TextLocation": {
      "Start": 90749,
      "End": 90751
    },
    "TimeRange": {
      "StartTime": "02:03:48.8600000",
      "EndTime": "02:03:48.9800000"
    }
  },
  {
    "TextLocation": {
      "Start": 90752,
      "End": 90754
    },
    "TimeRange": {
      "StartTime": "02:03:48.9800000",
      "EndTime": "02:03:49.4000000"
    }
  },
  {
    "TextLocation": {
      "Start": 90755,
      "End": 90760
    },
    "TimeRange": {
      "StartTime": "02:03:49.4000000",
      "EndTime": "02:03:49.7700000"
    }
  },
  {
    "TextLocation": {
      "Start": 90763,
      "End": 90767
    },
    "TimeRange": {
      "StartTime": "02:03:49.8000000",
      "EndTime": "02:03:49.9700000"
    }
  },
  {
    "TextLocation": {
      "Start": 90768,
      "End": 90772
    },
    "TimeRange": {
      "StartTime": "02:03:49.9700000",
      "EndTime": "02:03:50.1500000"
    }
  },
  {
    "TextLocation": {
      "Start": 90773,
      "End": 90775
    },
    "TimeRange": {
      "StartTime": "02:03:50.1500000",
      "EndTime": "02:03:50.3300000"
    }
  },
  {
    "TextLocation": {
      "Start": 90776,
      "End": 90777
    },
    "TimeRange": {
      "StartTime": "02:03:50.3300000",
      "EndTime": "02:03:50.9600000"
    }
  },
  {
    "TextLocation": {
      "Start": 90778,
      "End": 90781
    },
    "TimeRange": {
      "StartTime": "02:03:50.9600000",
      "EndTime": "02:03:51.5000000"
    }
  },
  {
    "TextLocation": {
      "Start": 90782,
      "End": 90789
    },
    "TimeRange": {
      "StartTime": "02:03:51.5000000",
      "EndTime": "02:03:52.4600000"
    }
  },
  {
    "TextLocation": {
      "Start": 90792,
      "End": 90795
    },
    "TimeRange": {
      "StartTime": "02:03:55.0300000",
      "EndTime": "02:03:55.6900000"
    }
  },
  {
    "TextLocation": {
      "Start": 90796,
      "End": 90805
    },
    "TimeRange": {
      "StartTime": "02:03:55.8700000",
      "EndTime": "02:03:56.2000000"
    }
  },
  {
    "TextLocation": {
      "Start": 90806,
      "End": 90808
    },
    "TimeRange": {
      "StartTime": "02:03:56.2000000",
      "EndTime": "02:03:56.3500000"
    }
  },
  {
    "TextLocation": {
      "Start": 90809,
      "End": 90813
    },
    "TimeRange": {
      "StartTime": "02:03:56.3500000",
      "EndTime": "02:03:56.5600000"
    }
  },
  {
    "TextLocation": {
      "Start": 90814,
      "End": 90818
    },
    "TimeRange": {
      "StartTime": "02:03:56.5600000",
      "EndTime": "02:03:56.9200000"
    }
  },
  {
    "TextLocation": {
      "Start": 90819,
      "End": 90821
    },
    "TimeRange": {
      "StartTime": "02:03:56.9200000",
      "EndTime": "02:03:57.0100000"
    }
  },
  {
    "TextLocation": {
      "Start": 90822,
      "End": 90827
    },
    "TimeRange": {
      "StartTime": "02:03:57.0100000",
      "EndTime": "02:03:57.4000000"
    }
  },
  {
    "TextLocation": {
      "Start": 90828,
      "End": 90830
    },
    "TimeRange": {
      "StartTime": "02:03:57.4000000",
      "EndTime": "02:03:57.5200000"
    }
  },
  {
    "TextLocation": {
      "Start": 90831,
      "End": 90836
    },
    "TimeRange": {
      "StartTime": "02:03:57.5200000",
      "EndTime": "02:03:57.8800000"
    }
  },
  {
    "TextLocation": {
      "Start": 90837,
      "End": 90839
    },
    "TimeRange": {
      "StartTime": "02:03:57.8800000",
      "EndTime": "02:03:58.3900000"
    }
  },
  {
    "TextLocation": {
      "Start": 90841,
      "End": 90845
    },
    "TimeRange": {
      "StartTime": "02:03:58.8400000",
      "EndTime": "02:03:59.2000000"
    }
  },
  {
    "TextLocation": {
      "Start": 90846,
      "End": 90853
    },
    "TimeRange": {
      "StartTime": "02:03:59.2000000",
      "EndTime": "02:03:59.6500000"
    }
  },
  {
    "TextLocation": {
      "Start": 90854,
      "End": 90859
    },
    "TimeRange": {
      "StartTime": "02:03:59.6500000",
      "EndTime": "02:03:59.9500000"
    }
  },
  {
    "TextLocation": {
      "Start": 90860,
      "End": 90863
    },
    "TimeRange": {
      "StartTime": "02:03:59.9500000",
      "EndTime": "02:04:00.2200000"
    }
  },
  {
    "TextLocation": {
      "Start": 90864,
      "End": 90868
    },
    "TimeRange": {
      "StartTime": "02:04:00.2200000",
      "EndTime": "02:04:00.4000000"
    }
  },
  {
    "TextLocation": {
      "Start": 90869,
      "End": 90874
    },
    "TimeRange": {
      "StartTime": "02:04:00.4000000",
      "EndTime": "02:04:00.7000000"
    }
  },
  {
    "TextLocation": {
      "Start": 90875,
      "End": 90876
    },
    "TimeRange": {
      "StartTime": "02:04:00.7000000",
      "EndTime": "02:04:00.7600000"
    }
  },
  {
    "TextLocation": {
      "Start": 90877,
      "End": 90883
    },
    "TimeRange": {
      "StartTime": "02:04:00.7600000",
      "EndTime": "02:04:00.9400000"
    }
  },
  {
    "TextLocation": {
      "Start": 90884,
      "End": 90887
    },
    "TimeRange": {
      "StartTime": "02:04:00.9400000",
      "EndTime": "02:04:01.1200000"
    }
  },
  {
    "TextLocation": {
      "Start": 90888,
      "End": 90894
    },
    "TimeRange": {
      "StartTime": "02:04:01.1200000",
      "EndTime": "02:04:01.7500000"
    }
  },
  {
    "TextLocation": {
      "Start": 90895,
      "End": 90903
    },
    "TimeRange": {
      "StartTime": "02:04:02.5600000",
      "EndTime": "02:04:03.0400000"
    }
  },
  {
    "TextLocation": {
      "Start": 90904,
      "End": 90906
    },
    "TimeRange": {
      "StartTime": "02:04:03.0400000",
      "EndTime": "02:04:03.2200000"
    }
  },
  {
    "TextLocation": {
      "Start": 90907,
      "End": 90912
    },
    "TimeRange": {
      "StartTime": "02:04:03.2200000",
      "EndTime": "02:04:03.4900000"
    }
  },
  {
    "TextLocation": {
      "Start": 90913,
      "End": 90918
    },
    "TimeRange": {
      "StartTime": "02:04:03.4900000",
      "EndTime": "02:04:03.7600000"
    }
  },
  {
    "TextLocation": {
      "Start": 90919,
      "End": 90922
    },
    "TimeRange": {
      "StartTime": "02:04:03.7600000",
      "EndTime": "02:04:03.8500000"
    }
  },
  {
    "TextLocation": {
      "Start": 90923,
      "End": 90929
    },
    "TimeRange": {
      "StartTime": "02:04:03.8500000",
      "EndTime": "02:04:04.2700000"
    }
  },
  {
    "TextLocation": {
      "Start": 90930,
      "End": 90932
    },
    "TimeRange": {
      "StartTime": "02:04:04.2700000",
      "EndTime": "02:04:04.3900000"
    }
  },
  {
    "TextLocation": {
      "Start": 90933,
      "End": 90942
    },
    "TimeRange": {
      "StartTime": "02:04:04.3900000",
      "EndTime": "02:04:04.7200000"
    }
  },
  {
    "TextLocation": {
      "Start": 90943,
      "End": 90949
    },
    "TimeRange": {
      "StartTime": "02:04:04.7200000",
      "EndTime": "02:04:05.1100000"
    }
  },
  {
    "TextLocation": {
      "Start": 90952,
      "End": 90954
    },
    "TimeRange": {
      "StartTime": "02:04:05.1100000",
      "EndTime": "02:04:05.7100000"
    }
  },
  {
    "TextLocation": {
      "Start": 90955,
      "End": 90957
    },
    "TimeRange": {
      "StartTime": "02:04:05.7100000",
      "EndTime": "02:04:06.0400000"
    }
  },
  {
    "TextLocation": {
      "Start": 90958,
      "End": 90963
    },
    "TimeRange": {
      "StartTime": "02:04:06.0400000",
      "EndTime": "02:04:06.3100000"
    }
  },
  {
    "TextLocation": {
      "Start": 90964,
      "End": 90967
    },
    "TimeRange": {
      "StartTime": "02:04:06.3100000",
      "EndTime": "02:04:06.5200000"
    }
  },
  {
    "TextLocation": {
      "Start": 90968,
      "End": 90971
    },
    "TimeRange": {
      "StartTime": "02:04:06.5200000",
      "EndTime": "02:04:06.9700000"
    }
  },
  {
    "TextLocation": {
      "Start": 90972,
      "End": 90982
    },
    "TimeRange": {
      "StartTime": "02:04:06.9700000",
      "EndTime": "02:04:07.5700000"
    }
  },
  {
    "TextLocation": {
      "Start": 90983,
      "End": 90986
    },
    "TimeRange": {
      "StartTime": "02:04:07.5700000",
      "EndTime": "02:04:07.9000000"
    }
  },
  {
    "TextLocation": {
      "Start": 90987,
      "End": 90989
    },
    "TimeRange": {
      "StartTime": "02:04:07.9000000",
      "EndTime": "02:04:08.1400000"
    }
  },
  {
    "TextLocation": {
      "Start": 90990,
      "End": 90993
    },
    "TimeRange": {
      "StartTime": "02:04:08.1400000",
      "EndTime": "02:04:08.4100000"
    }
  },
  {
    "TextLocation": {
      "Start": 90994,
      "End": 90999
    },
    "TimeRange": {
      "StartTime": "02:04:08.4100000",
      "EndTime": "02:04:08.6500000"
    }
  },
  {
    "TextLocation": {
      "Start": 91000,
      "End": 91004
    },
    "TimeRange": {
      "StartTime": "02:04:08.6500000",
      "EndTime": "02:04:08.7700000"
    }
  },
  {
    "TextLocation": {
      "Start": 91005,
      "End": 91007
    },
    "TimeRange": {
      "StartTime": "02:04:08.7700000",
      "EndTime": "02:04:08.9200000"
    }
  },
  {
    "TextLocation": {
      "Start": 91008,
      "End": 91013
    },
    "TimeRange": {
      "StartTime": "02:04:08.9200000",
      "EndTime": "02:04:09.4000000"
    }
  },
  {
    "TextLocation": {
      "Start": 91014,
      "End": 91016
    },
    "TimeRange": {
      "StartTime": "02:04:09.4000000",
      "EndTime": "02:04:09.6400000"
    }
  },
  {
    "TextLocation": {
      "Start": 91017,
      "End": 91024
    },
    "TimeRange": {
      "StartTime": "02:04:09.6400000",
      "EndTime": "02:04:09.9400000"
    }
  },
  {
    "TextLocation": {
      "Start": 91025,
      "End": 91030
    },
    "TimeRange": {
      "StartTime": "02:04:09.9400000",
      "EndTime": "02:04:10.1800000"
    }
  },
  {
    "TextLocation": {
      "Start": 91031,
      "End": 91038
    },
    "TimeRange": {
      "StartTime": "02:04:10.1800000",
      "EndTime": "02:04:10.5100000"
    }
  },
  {
    "TextLocation": {
      "Start": 91039,
      "End": 91043
    },
    "TimeRange": {
      "StartTime": "02:04:10.5100000",
      "EndTime": "02:04:10.6600000"
    }
  },
  {
    "TextLocation": {
      "Start": 91044,
      "End": 91047
    },
    "TimeRange": {
      "StartTime": "02:04:10.6600000",
      "EndTime": "02:04:10.8700000"
    }
  },
  {
    "TextLocation": {
      "Start": 91048,
      "End": 91050
    },
    "TimeRange": {
      "StartTime": "02:04:10.8700000",
      "EndTime": "02:04:10.9900000"
    }
  },
  {
    "TextLocation": {
      "Start": 91051,
      "End": 91061
    },
    "TimeRange": {
      "StartTime": "02:04:10.9900000",
      "EndTime": "02:04:11.5600000"
    }
  },
  {
    "TextLocation": {
      "Start": 91063,
      "End": 91065
    },
    "TimeRange": {
      "StartTime": "02:04:11.5600000",
      "EndTime": "02:04:11.6800000"
    }
  },
  {
    "TextLocation": {
      "Start": 91066,
      "End": 91070
    },
    "TimeRange": {
      "StartTime": "02:04:11.6800000",
      "EndTime": "02:04:11.8300000"
    }
  },
  {
    "TextLocation": {
      "Start": 91071,
      "End": 91076
    },
    "TimeRange": {
      "StartTime": "02:04:11.8300000",
      "EndTime": "02:04:12.0400000"
    }
  },
  {
    "TextLocation": {
      "Start": 91077,
      "End": 91082
    },
    "TimeRange": {
      "StartTime": "02:04:12.0400000",
      "EndTime": "02:04:12.5800000"
    }
  },
  {
    "TextLocation": {
      "Start": 91090,
      "End": 91092
    },
    "TimeRange": {
      "StartTime": "02:04:13.5200000",
      "EndTime": "02:04:13.8200000"
    }
  },
  {
    "TextLocation": {
      "Start": 91093,
      "End": 91097
    },
    "TimeRange": {
      "StartTime": "02:04:13.8200000",
      "EndTime": "02:04:14.1500000"
    }
  },
  {
    "TextLocation": {
      "Start": 91098,
      "End": 91107
    },
    "TimeRange": {
      "StartTime": "02:04:14.1500000",
      "EndTime": "02:04:14.6900000"
    }
  },
  {
    "TextLocation": {
      "Start": 91110,
      "End": 91113
    },
    "TimeRange": {
      "StartTime": "02:04:14.7900000",
      "EndTime": "02:04:15.2600000"
    }
  },
  {
    "TextLocation": {
      "Start": 91114,
      "End": 91122
    },
    "TimeRange": {
      "StartTime": "02:04:15.2600000",
      "EndTime": "02:04:15.6500000"
    }
  },
  {
    "TextLocation": {
      "Start": 91123,
      "End": 91126
    },
    "TimeRange": {
      "StartTime": "02:04:15.6500000",
      "EndTime": "02:04:15.7700000"
    }
  },
  {
    "TextLocation": {
      "Start": 91127,
      "End": 91137
    },
    "TimeRange": {
      "StartTime": "02:04:15.7700000",
      "EndTime": "02:04:16.2800000"
    }
  },
  {
    "TextLocation": {
      "Start": 91138,
      "End": 91141
    },
    "TimeRange": {
      "StartTime": "02:04:16.2800000",
      "EndTime": "02:04:16.4600000"
    }
  },
  {
    "TextLocation": {
      "Start": 91142,
      "End": 91152
    },
    "TimeRange": {
      "StartTime": "02:04:16.4600000",
      "EndTime": "02:04:16.8800000"
    }
  },
  {
    "TextLocation": {
      "Start": 91153,
      "End": 91158
    },
    "TimeRange": {
      "StartTime": "02:04:16.8800000",
      "EndTime": "02:04:17.2700000"
    }
  },
  {
    "TextLocation": {
      "Start": 91159,
      "End": 91162
    },
    "TimeRange": {
      "StartTime": "02:04:17.2700000",
      "EndTime": "02:04:17.3900000"
    }
  },
  {
    "TextLocation": {
      "Start": 91163,
      "End": 91167
    },
    "TimeRange": {
      "StartTime": "02:04:17.3900000",
      "EndTime": "02:04:17.6000000"
    }
  },
  {
    "TextLocation": {
      "Start": 91168,
      "End": 91178
    },
    "TimeRange": {
      "StartTime": "02:04:17.6000000",
      "EndTime": "02:04:18.3200000"
    }
  },
  {
    "TextLocation": {
      "Start": 91179,
      "End": 91183
    },
    "TimeRange": {
      "StartTime": "02:04:18.3200000",
      "EndTime": "02:04:18.5300000"
    }
  },
  {
    "TextLocation": {
      "Start": 91184,
      "End": 91191
    },
    "TimeRange": {
      "StartTime": "02:04:18.5300000",
      "EndTime": "02:04:18.9500000"
    }
  },
  {
    "TextLocation": {
      "Start": 91192,
      "End": 91194
    },
    "TimeRange": {
      "StartTime": "02:04:18.9500000",
      "EndTime": "02:04:19.0700000"
    }
  },
  {
    "TextLocation": {
      "Start": 91195,
      "End": 91199
    },
    "TimeRange": {
      "StartTime": "02:04:19.0700000",
      "EndTime": "02:04:19.7900000"
    }
  },
  {
    "TextLocation": {
      "Start": 91202,
      "End": 91204
    },
    "TimeRange": {
      "StartTime": "02:04:19.7900000",
      "EndTime": "02:04:19.9400000"
    }
  },
  {
    "TextLocation": {
      "Start": 91205,
      "End": 91209
    },
    "TimeRange": {
      "StartTime": "02:04:19.9400000",
      "EndTime": "02:04:20.0600000"
    }
  },
  {
    "TextLocation": {
      "Start": 91210,
      "End": 91217
    },
    "TimeRange": {
      "StartTime": "02:04:20.0600000",
      "EndTime": "02:04:20.6700000"
    }
  },
  {
    "TextLocation": {
      "Start": 91220,
      "End": 91226
    },
    "TimeRange": {
      "StartTime": "02:04:20.6900000",
      "EndTime": "02:04:20.8800000"
    }
  },
  {
    "TextLocation": {
      "Start": 91227,
      "End": 91234
    },
    "TimeRange": {
      "StartTime": "02:04:20.8800000",
      "EndTime": "02:04:21.0600000"
    }
  },
  {
    "TextLocation": {
      "Start": 91237,
      "End": 91239
    },
    "TimeRange": {
      "StartTime": "02:04:21.0800000",
      "EndTime": "02:04:21.2000000"
    }
  },
  {
    "TextLocation": {
      "Start": 91240,
      "End": 91244
    },
    "TimeRange": {
      "StartTime": "02:04:21.2000000",
      "EndTime": "02:04:21.3200000"
    }
  },
  {
    "TextLocation": {
      "Start": 91245,
      "End": 91247
    },
    "TimeRange": {
      "StartTime": "02:04:21.3200000",
      "EndTime": "02:04:21.4700000"
    }
  },
  {
    "TextLocation": {
      "Start": 91248,
      "End": 91256
    },
    "TimeRange": {
      "StartTime": "02:04:21.4700000",
      "EndTime": "02:04:21.8600000"
    }
  },
  {
    "TextLocation": {
      "Start": 91257,
      "End": 91264
    },
    "TimeRange": {
      "StartTime": "02:04:21.8600000",
      "EndTime": "02:04:22.4500000"
    }
  },
  {
    "TextLocation": {
      "Start": 91272,
      "End": 91276
    },
    "TimeRange": {
      "StartTime": "02:04:22.4600000",
      "EndTime": "02:04:22.7000000"
    }
  },
  {
    "TextLocation": {
      "Start": 91277,
      "End": 91279
    },
    "TimeRange": {
      "StartTime": "02:04:22.7000000",
      "EndTime": "02:04:23.2000000"
    }
  },
  {
    "TextLocation": {
      "Start": 91287,
      "End": 91291
    },
    "TimeRange": {
      "StartTime": "02:04:23.2100000",
      "EndTime": "02:04:23.5800000"
    }
  },
  {
    "TextLocation": {
      "Start": 91294,
      "End": 91297
    },
    "TimeRange": {
      "StartTime": "02:04:23.7200000",
      "EndTime": "02:04:23.9900000"
    }
  },
  {
    "TextLocation": {
      "Start": 91298,
      "End": 91302
    },
    "TimeRange": {
      "StartTime": "02:04:23.9900000",
      "EndTime": "02:04:24.1400000"
    }
  },
  {
    "TextLocation": {
      "Start": 91303,
      "End": 91305
    },
    "TimeRange": {
      "StartTime": "02:04:24.1400000",
      "EndTime": "02:04:24.2300000"
    }
  },
  {
    "TextLocation": {
      "Start": 91306,
      "End": 91311
    },
    "TimeRange": {
      "StartTime": "02:04:24.2300000",
      "EndTime": "02:04:24.4400000"
    }
  },
  {
    "TextLocation": {
      "Start": 91312,
      "End": 91319
    },
    "TimeRange": {
      "StartTime": "02:04:24.4400000",
      "EndTime": "02:04:24.9200000"
    }
  },
  {
    "TextLocation": {
      "Start": 91320,
      "End": 91329
    },
    "TimeRange": {
      "StartTime": "02:04:24.9200000",
      "EndTime": "02:04:25.3700000"
    }
  },
  {
    "TextLocation": {
      "Start": 91330,
      "End": 91332
    },
    "TimeRange": {
      "StartTime": "02:04:25.3700000",
      "EndTime": "02:04:25.9100000"
    }
  },
  {
    "TextLocation": {
      "Start": 91340,
      "End": 91342
    },
    "TimeRange": {
      "StartTime": "02:04:27.2300000",
      "EndTime": "02:04:28.1300000"
    }
  },
  {
    "TextLocation": {
      "Start": 91345,
      "End": 91350
    },
    "TimeRange": {
      "StartTime": "02:04:29.1700000",
      "EndTime": "02:04:29.6500000"
    }
  },
  {
    "TextLocation": {
      "Start": 91351,
      "End": 91353
    },
    "TimeRange": {
      "StartTime": "02:04:29.6500000",
      "EndTime": "02:04:30.1000000"
    }
  },
  {
    "TextLocation": {
      "Start": 91354,
      "End": 91359
    },
    "TimeRange": {
      "StartTime": "02:04:30.1000000",
      "EndTime": "02:04:30.4900000"
    }
  },
  {
    "TextLocation": {
      "Start": 91360,
      "End": 91370
    },
    "TimeRange": {
      "StartTime": "02:04:30.4900000",
      "EndTime": "02:04:31.2100000"
    }
  },
  {
    "TextLocation": {
      "Start": 91372,
      "End": 91376
    },
    "TimeRange": {
      "StartTime": "02:04:31.2100000",
      "EndTime": "02:04:31.3600000"
    }
  },
  {
    "TextLocation": {
      "Start": 91377,
      "End": 91378
    },
    "TimeRange": {
      "StartTime": "02:04:31.3600000",
      "EndTime": "02:04:31.4800000"
    }
  },
  {
    "TextLocation": {
      "Start": 91379,
      "End": 91383
    },
    "TimeRange": {
      "StartTime": "02:04:31.4800000",
      "EndTime": "02:04:31.6600000"
    }
  },
  {
    "TextLocation": {
      "Start": 91384,
      "End": 91393
    },
    "TimeRange": {
      "StartTime": "02:04:31.6600000",
      "EndTime": "02:04:32.1100000"
    }
  },
  {
    "TextLocation": {
      "Start": 91394,
      "End": 91399
    },
    "TimeRange": {
      "StartTime": "02:04:32.1100000",
      "EndTime": "02:04:32.4400000"
    }
  },
  {
    "TextLocation": {
      "Start": 91400,
      "End": 91405
    },
    "TimeRange": {
      "StartTime": "02:04:32.4400000",
      "EndTime": "02:04:32.6200000"
    }
  },
  {
    "TextLocation": {
      "Start": 91406,
      "End": 91411
    },
    "TimeRange": {
      "StartTime": "02:04:32.6200000",
      "EndTime": "02:04:32.8000000"
    }
  },
  {
    "TextLocation": {
      "Start": 91412,
      "End": 91414
    },
    "TimeRange": {
      "StartTime": "02:04:32.8000000",
      "EndTime": "02:04:33.1600000"
    }
  },
  {
    "TextLocation": {
      "Start": 91415,
      "End": 91419
    },
    "TimeRange": {
      "StartTime": "02:04:33.1600000",
      "EndTime": "02:04:33.8800000"
    }
  },
  {
    "TextLocation": {
      "Start": 91420,
      "End": 91427
    },
    "TimeRange": {
      "StartTime": "02:04:34.5100000",
      "EndTime": "02:04:35.0800000"
    }
  },
  {
    "TextLocation": {
      "Start": 91428,
      "End": 91430
    },
    "TimeRange": {
      "StartTime": "02:04:35.0800000",
      "EndTime": "02:04:35.2300000"
    }
  },
  {
    "TextLocation": {
      "Start": 91431,
      "End": 91432
    },
    "TimeRange": {
      "StartTime": "02:04:35.2300000",
      "EndTime": "02:04:35.3500000"
    }
  },
  {
    "TextLocation": {
      "Start": 91433,
      "End": 91441
    },
    "TimeRange": {
      "StartTime": "02:04:35.3500000",
      "EndTime": "02:04:35.8000000"
    }
  },
  {
    "TextLocation": {
      "Start": 91442,
      "End": 91446
    },
    "TimeRange": {
      "StartTime": "02:04:35.8000000",
      "EndTime": "02:04:36.1300000"
    }
  },
  {
    "TextLocation": {
      "Start": 91447,
      "End": 91449
    },
    "TimeRange": {
      "StartTime": "02:04:36.1300000",
      "EndTime": "02:04:36.8200000"
    }
  },
  {
    "TextLocation": {
      "Start": 91450,
      "End": 91454
    },
    "TimeRange": {
      "StartTime": "02:04:37.0600000",
      "EndTime": "02:04:37.4000000"
    }
  },
  {
    "TextLocation": {
      "Start": 91455,
      "End": 91457
    },
    "TimeRange": {
      "StartTime": "02:04:37.4200000",
      "EndTime": "02:04:37.5100000"
    }
  },
  {
    "TextLocation": {
      "Start": 91458,
      "End": 91463
    },
    "TimeRange": {
      "StartTime": "02:04:37.5100000",
      "EndTime": "02:04:38.2000000"
    }
  },
  {
    "TextLocation": {
      "Start": 91464,
      "End": 91466
    },
    "TimeRange": {
      "StartTime": "02:04:38.3200000",
      "EndTime": "02:04:38.4700000"
    }
  },
  {
    "TextLocation": {
      "Start": 91467,
      "End": 91470
    },
    "TimeRange": {
      "StartTime": "02:04:38.4700000",
      "EndTime": "02:04:38.6800000"
    }
  },
  {
    "TextLocation": {
      "Start": 91471,
      "End": 91473
    },
    "TimeRange": {
      "StartTime": "02:04:38.6800000",
      "EndTime": "02:04:39.1300000"
    }
  },
  {
    "TextLocation": {
      "Start": 91474,
      "End": 91477
    },
    "TimeRange": {
      "StartTime": "02:04:39.3700000",
      "EndTime": "02:04:39.7600000"
    }
  },
  {
    "TextLocation": {
      "Start": 91478,
      "End": 91482
    },
    "TimeRange": {
      "StartTime": "02:04:39.7600000",
      "EndTime": "02:04:39.8800000"
    }
  },
  {
    "TextLocation": {
      "Start": 91483,
      "End": 91490
    },
    "TimeRange": {
      "StartTime": "02:04:39.8800000",
      "EndTime": "02:04:40.6300000"
    }
  },
  {
    "TextLocation": {
      "Start": 91493,
      "End": 91496
    },
    "TimeRange": {
      "StartTime": "02:04:41.1100000",
      "EndTime": "02:04:41.3200000"
    }
  },
  {
    "TextLocation": {
      "Start": 91497,
      "End": 91501
    },
    "TimeRange": {
      "StartTime": "02:04:41.3200000",
      "EndTime": "02:04:41.6800000"
    }
  },
  {
    "TextLocation": {
      "Start": 91502,
      "End": 91505
    },
    "TimeRange": {
      "StartTime": "02:04:41.9800000",
      "EndTime": "02:04:42.3700000"
    }
  },
  {
    "TextLocation": {
      "Start": 91506,
      "End": 91513
    },
    "TimeRange": {
      "StartTime": "02:04:42.3700000",
      "EndTime": "02:04:43.1800000"
    }
  },
  {
    "TextLocation": {
      "Start": 91516,
      "End": 91519
    },
    "TimeRange": {
      "StartTime": "02:04:44.5200000",
      "EndTime": "02:04:44.8500000"
    }
  },
  {
    "TextLocation": {
      "Start": 91520,
      "End": 91523
    },
    "TimeRange": {
      "StartTime": "02:04:44.8500000",
      "EndTime": "02:04:45.6300000"
    }
  },
  {
    "TextLocation": {
      "Start": 91526,
      "End": 91529
    },
    "TimeRange": {
      "StartTime": "02:04:47.0900000",
      "EndTime": "02:04:47.3300000"
    }
  },
  {
    "TextLocation": {
      "Start": 91530,
      "End": 91537
    },
    "TimeRange": {
      "StartTime": "02:04:47.3300000",
      "EndTime": "02:04:47.6600000"
    }
  },
  {
    "TextLocation": {
      "Start": 91538,
      "End": 91540
    },
    "TimeRange": {
      "StartTime": "02:04:47.6600000",
      "EndTime": "02:04:47.7800000"
    }
  },
  {
    "TextLocation": {
      "Start": 91541,
      "End": 91543
    },
    "TimeRange": {
      "StartTime": "02:04:47.7800000",
      "EndTime": "02:04:48.2000000"
    }
  },
  {
    "TextLocation": {
      "Start": 91544,
      "End": 91547
    },
    "TimeRange": {
      "StartTime": "02:04:48.2000000",
      "EndTime": "02:04:48.4400000"
    }
  },
  {
    "TextLocation": {
      "Start": 91548,
      "End": 91554
    },
    "TimeRange": {
      "StartTime": "02:04:48.4400000",
      "EndTime": "02:04:48.7400000"
    }
  },
  {
    "TextLocation": {
      "Start": 91556,
      "End": 91559
    },
    "TimeRange": {
      "StartTime": "02:04:48.7400000",
      "EndTime": "02:04:48.8000000"
    }
  },
  {
    "TextLocation": {
      "Start": 91560,
      "End": 91564
    },
    "TimeRange": {
      "StartTime": "02:04:48.8000000",
      "EndTime": "02:04:48.9800000"
    }
  },
  {
    "TextLocation": {
      "Start": 91565,
      "End": 91571
    },
    "TimeRange": {
      "StartTime": "02:04:48.9800000",
      "EndTime": "02:04:49.2500000"
    }
  },
  {
    "TextLocation": {
      "Start": 91572,
      "End": 91578
    },
    "TimeRange": {
      "StartTime": "02:04:49.2500000",
      "EndTime": "02:04:49.4900000"
    }
  },
  {
    "TextLocation": {
      "Start": 91579,
      "End": 91583
    },
    "TimeRange": {
      "StartTime": "02:04:49.4900000",
      "EndTime": "02:04:49.6100000"
    }
  },
  {
    "TextLocation": {
      "Start": 91584,
      "End": 91587
    },
    "TimeRange": {
      "StartTime": "02:04:49.6100000",
      "EndTime": "02:04:49.6700000"
    }
  },
  {
    "TextLocation": {
      "Start": 91588,
      "End": 91596
    },
    "TimeRange": {
      "StartTime": "02:04:49.6700000",
      "EndTime": "02:04:50.0900000"
    }
  },
  {
    "TextLocation": {
      "Start": 91597,
      "End": 91601
    },
    "TimeRange": {
      "StartTime": "02:04:50.0900000",
      "EndTime": "02:04:50.6600000"
    }
  },
  {
    "TextLocation": {
      "Start": 91609,
      "End": 91611
    },
    "TimeRange": {
      "StartTime": "02:04:51.2600000",
      "EndTime": "02:04:51.5900000"
    }
  },
  {
    "TextLocation": {
      "Start": 91612,
      "End": 91617
    },
    "TimeRange": {
      "StartTime": "02:04:51.5900000",
      "EndTime": "02:04:51.8600000"
    }
  },
  {
    "TextLocation": {
      "Start": 91618,
      "End": 91623
    },
    "TimeRange": {
      "StartTime": "02:04:51.8600000",
      "EndTime": "02:04:52.1000000"
    }
  },
  {
    "TextLocation": {
      "Start": 91624,
      "End": 91627
    },
    "TimeRange": {
      "StartTime": "02:04:52.1000000",
      "EndTime": "02:04:52.2200000"
    }
  },
  {
    "TextLocation": {
      "Start": 91628,
      "End": 91632
    },
    "TimeRange": {
      "StartTime": "02:04:52.2200000",
      "EndTime": "02:04:52.3700000"
    }
  },
  {
    "TextLocation": {
      "Start": 91633,
      "End": 91634
    },
    "TimeRange": {
      "StartTime": "02:04:52.3700000",
      "EndTime": "02:04:52.4300000"
    }
  },
  {
    "TextLocation": {
      "Start": 91635,
      "End": 91638
    },
    "TimeRange": {
      "StartTime": "02:04:52.4300000",
      "EndTime": "02:04:52.6400000"
    }
  },
  {
    "TextLocation": {
      "Start": 91639,
      "End": 91644
    },
    "TimeRange": {
      "StartTime": "02:04:52.6400000",
      "EndTime": "02:04:53.1200000"
    }
  },
  {
    "TextLocation": {
      "Start": 91645,
      "End": 91655
    },
    "TimeRange": {
      "StartTime": "02:04:53.1200000",
      "EndTime": "02:04:53.7100000"
    }
  },
  {
    "TextLocation": {
      "Start": 91656,
      "End": 91659
    },
    "TimeRange": {
      "StartTime": "02:04:53.7200000",
      "EndTime": "02:04:53.8700000"
    }
  },
  {
    "TextLocation": {
      "Start": 91660,
      "End": 91668
    },
    "TimeRange": {
      "StartTime": "02:04:53.8700000",
      "EndTime": "02:04:54.2300000"
    }
  },
  {
    "TextLocation": {
      "Start": 91669,
      "End": 91671
    },
    "TimeRange": {
      "StartTime": "02:04:54.2300000",
      "EndTime": "02:04:54.3200000"
    }
  },
  {
    "TextLocation": {
      "Start": 91672,
      "End": 91678
    },
    "TimeRange": {
      "StartTime": "02:04:54.3200000",
      "EndTime": "02:04:54.8600000"
    }
  },
  {
    "TextLocation": {
      "Start": 91679,
      "End": 91681
    },
    "TimeRange": {
      "StartTime": "02:04:54.8600000",
      "EndTime": "02:04:55.1300000"
    }
  },
  {
    "TextLocation": {
      "Start": 91682,
      "End": 91686
    },
    "TimeRange": {
      "StartTime": "02:04:55.1300000",
      "EndTime": "02:04:55.3100000"
    }
  },
  {
    "TextLocation": {
      "Start": 91687,
      "End": 91690
    },
    "TimeRange": {
      "StartTime": "02:04:55.3100000",
      "EndTime": "02:04:55.4900000"
    }
  },
  {
    "TextLocation": {
      "Start": 91691,
      "End": 91696
    },
    "TimeRange": {
      "StartTime": "02:04:55.4900000",
      "EndTime": "02:04:55.8500000"
    }
  },
  {
    "TextLocation": {
      "Start": 91699,
      "End": 91703
    },
    "TimeRange": {
      "StartTime": "02:04:55.8500000",
      "EndTime": "02:04:56"
    }
  },
  {
    "TextLocation": {
      "Start": 91704,
      "End": 91706
    },
    "TimeRange": {
      "StartTime": "02:04:56",
      "EndTime": "02:04:56.1800000"
    }
  },
  {
    "TextLocation": {
      "Start": 91707,
      "End": 91709
    },
    "TimeRange": {
      "StartTime": "02:04:56.1800000",
      "EndTime": "02:04:56.3000000"
    }
  },
  {
    "TextLocation": {
      "Start": 91710,
      "End": 91716
    },
    "TimeRange": {
      "StartTime": "02:04:56.3000000",
      "EndTime": "02:04:56.6900000"
    }
  },
  {
    "TextLocation": {
      "Start": 91717,
      "End": 91720
    },
    "TimeRange": {
      "StartTime": "02:04:56.6900000",
      "EndTime": "02:04:56.7800000"
    }
  },
  {
    "TextLocation": {
      "Start": 91721,
      "End": 91725
    },
    "TimeRange": {
      "StartTime": "02:04:56.7800000",
      "EndTime": "02:04:56.9000000"
    }
  },
  {
    "TextLocation": {
      "Start": 91726,
      "End": 91730
    },
    "TimeRange": {
      "StartTime": "02:04:56.9000000",
      "EndTime": "02:04:57.0500000"
    }
  },
  {
    "TextLocation": {
      "Start": 91731,
      "End": 91734
    },
    "TimeRange": {
      "StartTime": "02:04:57.0500000",
      "EndTime": "02:04:57.3200000"
    }
  },
  {
    "TextLocation": {
      "Start": 91735,
      "End": 91742
    },
    "TimeRange": {
      "StartTime": "02:04:57.3200000",
      "EndTime": "02:04:57.6500000"
    }
  },
  {
    "TextLocation": {
      "Start": 91743,
      "End": 91747
    },
    "TimeRange": {
      "StartTime": "02:04:57.6500000",
      "EndTime": "02:04:57.8000000"
    }
  },
  {
    "TextLocation": {
      "Start": 91755,
      "End": 91759
    },
    "TimeRange": {
      "StartTime": "02:04:57.9600000",
      "EndTime": "02:04:58.1600000"
    }
  },
  {
    "TextLocation": {
      "Start": 91761,
      "End": 91768
    },
    "TimeRange": {
      "StartTime": "02:04:58.1600000",
      "EndTime": "02:04:58.3400000"
    }
  },
  {
    "TextLocation": {
      "Start": 91769,
      "End": 91775
    },
    "TimeRange": {
      "StartTime": "02:04:58.3400000",
      "EndTime": "02:04:58.5800000"
    }
  },
  {
    "TextLocation": {
      "Start": 91776,
      "End": 91777
    },
    "TimeRange": {
      "StartTime": "02:04:58.5800000",
      "EndTime": "02:04:59.1500000"
    }
  },
  {
    "TextLocation": {
      "Start": 91778,
      "End": 91784
    },
    "TimeRange": {
      "StartTime": "02:04:59.1500000",
      "EndTime": "02:04:59.5100000"
    }
  },
  {
    "TextLocation": {
      "Start": 91785,
      "End": 91788
    },
    "TimeRange": {
      "StartTime": "02:04:59.5100000",
      "EndTime": "02:04:59.8700000"
    }
  },
  {
    "TextLocation": {
      "Start": 91789,
      "End": 91791
    },
    "TimeRange": {
      "StartTime": "02:04:59.8700000",
      "EndTime": "02:04:59.9300000"
    }
  },
  {
    "TextLocation": {
      "Start": 91792,
      "End": 91799
    },
    "TimeRange": {
      "StartTime": "02:04:59.9300000",
      "EndTime": "02:05:00.5300000"
    }
  },
  {
    "TextLocation": {
      "Start": 91800,
      "End": 91804
    },
    "TimeRange": {
      "StartTime": "02:05:00.5300000",
      "EndTime": "02:05:00.7700000"
    }
  },
  {
    "TextLocation": {
      "Start": 91805,
      "End": 91806
    },
    "TimeRange": {
      "StartTime": "02:05:00.7700000",
      "EndTime": "02:05:00.8900000"
    }
  },
  {
    "TextLocation": {
      "Start": 91807,
      "End": 91810
    },
    "TimeRange": {
      "StartTime": "02:05:00.8900000",
      "EndTime": "02:05:01.1000000"
    }
  },
  {
    "TextLocation": {
      "Start": 91811,
      "End": 91816
    },
    "TimeRange": {
      "StartTime": "02:05:01.1000000",
      "EndTime": "02:05:01.4000000"
    }
  },
  {
    "TextLocation": {
      "Start": 91817,
      "End": 91819
    },
    "TimeRange": {
      "StartTime": "02:05:01.4000000",
      "EndTime": "02:05:01.5500000"
    }
  },
  {
    "TextLocation": {
      "Start": 91820,
      "End": 91828
    },
    "TimeRange": {
      "StartTime": "02:05:01.5500000",
      "EndTime": "02:05:02.0300000"
    }
  },
  {
    "TextLocation": {
      "Start": 91829,
      "End": 91832
    },
    "TimeRange": {
      "StartTime": "02:05:02.0300000",
      "EndTime": "02:05:02.8100000"
    }
  },
  {
    "TextLocation": {
      "Start": 91833,
      "End": 91836
    },
    "TimeRange": {
      "StartTime": "02:05:03.0500000",
      "EndTime": "02:05:03.2300000"
    }
  },
  {
    "TextLocation": {
      "Start": 91837,
      "End": 91841
    },
    "TimeRange": {
      "StartTime": "02:05:03.2300000",
      "EndTime": "02:05:03.5900000"
    }
  },
  {
    "TextLocation": {
      "Start": 91842,
      "End": 91844
    },
    "TimeRange": {
      "StartTime": "02:05:03.5900000",
      "EndTime": "02:05:03.8000000"
    }
  },
  {
    "TextLocation": {
      "Start": 91845,
      "End": 91848
    },
    "TimeRange": {
      "StartTime": "02:05:03.8000000",
      "EndTime": "02:05:04.3700000"
    }
  },
  {
    "TextLocation": {
      "Start": 91849,
      "End": 91855
    },
    "TimeRange": {
      "StartTime": "02:05:04.4600000",
      "EndTime": "02:05:04.8200000"
    }
  },
  {
    "TextLocation": {
      "Start": 91856,
      "End": 91864
    },
    "TimeRange": {
      "StartTime": "02:05:04.8200000",
      "EndTime": "02:05:05.6300000"
    }
  },
  {
    "TextLocation": {
      "Start": 91865,
      "End": 91872
    },
    "TimeRange": {
      "StartTime": "02:05:05.6300000",
      "EndTime": "02:05:06.1400000"
    }
  },
  {
    "TextLocation": {
      "Start": 91875,
      "End": 91878
    },
    "TimeRange": {
      "StartTime": "02:05:06.1400000",
      "EndTime": "02:05:06.4100000"
    }
  },
  {
    "TextLocation": {
      "Start": 91879,
      "End": 91886
    },
    "TimeRange": {
      "StartTime": "02:05:06.4100000",
      "EndTime": "02:05:06.7100000"
    }
  },
  {
    "TextLocation": {
      "Start": 91887,
      "End": 91889
    },
    "TimeRange": {
      "StartTime": "02:05:06.7100000",
      "EndTime": "02:05:06.7800000"
    }
  },
  {
    "TextLocation": {
      "Start": 91890,
      "End": 91893
    },
    "TimeRange": {
      "StartTime": "02:05:06.7800000",
      "EndTime": "02:05:06.8300000"
    }
  },
  {
    "TextLocation": {
      "Start": 91894,
      "End": 91902
    },
    "TimeRange": {
      "StartTime": "02:05:06.8300000",
      "EndTime": "02:05:07.1900000"
    }
  },
  {
    "TextLocation": {
      "Start": 91903,
      "End": 91906
    },
    "TimeRange": {
      "StartTime": "02:05:07.1900000",
      "EndTime": "02:05:07.2500000"
    }
  },
  {
    "TextLocation": {
      "Start": 91907,
      "End": 91913
    },
    "TimeRange": {
      "StartTime": "02:05:07.2500000",
      "EndTime": "02:05:07.4300000"
    }
  },
  {
    "TextLocation": {
      "Start": 91914,
      "End": 91916
    },
    "TimeRange": {
      "StartTime": "02:05:07.5200000",
      "EndTime": "02:05:07.5700000"
    }
  },
  {
    "TextLocation": {
      "Start": 91917,
      "End": 91919
    },
    "TimeRange": {
      "StartTime": "02:05:07.5800000",
      "EndTime": "02:05:07.7000000"
    }
  },
  {
    "TextLocation": {
      "Start": 91920,
      "End": 91924
    },
    "TimeRange": {
      "StartTime": "02:05:07.7000000",
      "EndTime": "02:05:07.8200000"
    }
  },
  {
    "TextLocation": {
      "Start": 91925,
      "End": 91927
    },
    "TimeRange": {
      "StartTime": "02:05:07.8200000",
      "EndTime": "02:05:07.9400000"
    }
  },
  {
    "TextLocation": {
      "Start": 91928,
      "End": 91930
    },
    "TimeRange": {
      "StartTime": "02:05:07.9400000",
      "EndTime": "02:05:08.0900000"
    }
  },
  {
    "TextLocation": {
      "Start": 91931,
      "End": 91934
    },
    "TimeRange": {
      "StartTime": "02:05:08.0900000",
      "EndTime": "02:05:08.2100000"
    }
  },
  {
    "TextLocation": {
      "Start": 91935,
      "End": 91941
    },
    "TimeRange": {
      "StartTime": "02:05:08.3900000",
      "EndTime": "02:05:08.7800000"
    }
  },
  {
    "TextLocation": {
      "Start": 91942,
      "End": 91948
    },
    "TimeRange": {
      "StartTime": "02:05:08.7800000",
      "EndTime": "02:05:09.1200000"
    }
  },
  {
    "TextLocation": {
      "Start": 91956,
      "End": 91969
    },
    "TimeRange": {
      "StartTime": "02:05:09.3200000",
      "EndTime": "02:05:09.9800000"
    }
  },
  {
    "TextLocation": {
      "Start": 91970,
      "End": 91973
    },
    "TimeRange": {
      "StartTime": "02:05:09.9800000",
      "EndTime": "02:05:10.1600000"
    }
  },
  {
    "TextLocation": {
      "Start": 91974,
      "End": 91979
    },
    "TimeRange": {
      "StartTime": "02:05:10.1600000",
      "EndTime": "02:05:10.4600000"
    }
  },
  {
    "TextLocation": {
      "Start": 91980,
      "End": 91984
    },
    "TimeRange": {
      "StartTime": "02:05:10.4600000",
      "EndTime": "02:05:10.6100000"
    }
  },
  {
    "TextLocation": {
      "Start": 91985,
      "End": 91995
    },
    "TimeRange": {
      "StartTime": "02:05:10.6100000",
      "EndTime": "02:05:10.9700000"
    }
  },
  {
    "TextLocation": {
      "Start": 91996,
      "End": 91998
    },
    "TimeRange": {
      "StartTime": "02:05:10.9700000",
      "EndTime": "02:05:11.1500000"
    }
  },
  {
    "TextLocation": {
      "Start": 91999,
      "End": 92004
    },
    "TimeRange": {
      "StartTime": "02:05:11.1500000",
      "EndTime": "02:05:11.3600000"
    }
  },
  {
    "TextLocation": {
      "Start": 92005,
      "End": 92012
    },
    "TimeRange": {
      "StartTime": "02:05:11.3600000",
      "EndTime": "02:05:12.0200000"
    }
  },
  {
    "TextLocation": {
      "Start": 92020,
      "End": 92022
    },
    "TimeRange": {
      "StartTime": "02:05:13.2200000",
      "EndTime": "02:05:13.4600000"
    }
  },
  {
    "TextLocation": {
      "Start": 92023,
      "End": 92027
    },
    "TimeRange": {
      "StartTime": "02:05:13.4600000",
      "EndTime": "02:05:13.6100000"
    }
  },
  {
    "TextLocation": {
      "Start": 92028,
      "End": 92035
    },
    "TimeRange": {
      "StartTime": "02:05:13.6100000",
      "EndTime": "02:05:13.9100000"
    }
  },
  {
    "TextLocation": {
      "Start": 92036,
      "End": 92038
    },
    "TimeRange": {
      "StartTime": "02:05:13.9100000",
      "EndTime": "02:05:14.0600000"
    }
  },
  {
    "TextLocation": {
      "Start": 92039,
      "End": 92042
    },
    "TimeRange": {
      "StartTime": "02:05:14.0600000",
      "EndTime": "02:05:14.1200000"
    }
  },
  {
    "TextLocation": {
      "Start": 92043,
      "End": 92049
    },
    "TimeRange": {
      "StartTime": "02:05:14.1200000",
      "EndTime": "02:05:14.3300000"
    }
  },
  {
    "TextLocation": {
      "Start": 92050,
      "End": 92052
    },
    "TimeRange": {
      "StartTime": "02:05:14.3300000",
      "EndTime": "02:05:14.4200000"
    }
  },
  {
    "TextLocation": {
      "Start": 92053,
      "End": 92056
    },
    "TimeRange": {
      "StartTime": "02:05:14.4200000",
      "EndTime": "02:05:14.5700000"
    }
  },
  {
    "TextLocation": {
      "Start": 92057,
      "End": 92063
    },
    "TimeRange": {
      "StartTime": "02:05:14.5700000",
      "EndTime": "02:05:14.8700000"
    }
  },
  {
    "TextLocation": {
      "Start": 92064,
      "End": 92068
    },
    "TimeRange": {
      "StartTime": "02:05:14.8700000",
      "EndTime": "02:05:14.9600000"
    }
  },
  {
    "TextLocation": {
      "Start": 92069,
      "End": 92073
    },
    "TimeRange": {
      "StartTime": "02:05:14.9600000",
      "EndTime": "02:05:15.0800000"
    }
  },
  {
    "TextLocation": {
      "Start": 92074,
      "End": 92080
    },
    "TimeRange": {
      "StartTime": "02:05:15.0800000",
      "EndTime": "02:05:15.7100000"
    }
  },
  {
    "TextLocation": {
      "Start": 92081,
      "End": 92087
    },
    "TimeRange": {
      "StartTime": "02:05:16.9400000",
      "EndTime": "02:05:17.2400000"
    }
  },
  {
    "TextLocation": {
      "Start": 92088,
      "End": 92089
    },
    "TimeRange": {
      "StartTime": "02:05:17.2400000",
      "EndTime": "02:05:17.3300000"
    }
  },
  {
    "TextLocation": {
      "Start": 92090,
      "End": 92097
    },
    "TimeRange": {
      "StartTime": "02:05:17.3300000",
      "EndTime": "02:05:17.6000000"
    }
  },
  {
    "TextLocation": {
      "Start": 92098,
      "End": 92102
    },
    "TimeRange": {
      "StartTime": "02:05:17.6000000",
      "EndTime": "02:05:17.8400000"
    }
  },
  {
    "TextLocation": {
      "Start": 92103,
      "End": 92108
    },
    "TimeRange": {
      "StartTime": "02:05:17.8400000",
      "EndTime": "02:05:18.4100000"
    }
  },
  {
    "TextLocation": {
      "Start": 92111,
      "End": 92112
    },
    "TimeRange": {
      "StartTime": "02:05:18.5000000",
      "EndTime": "02:05:18.6800000"
    }
  },
  {
    "TextLocation": {
      "Start": 92113,
      "End": 92115
    },
    "TimeRange": {
      "StartTime": "02:05:18.6800000",
      "EndTime": "02:05:18.8300000"
    }
  },
  {
    "TextLocation": {
      "Start": 92116,
      "End": 92120
    },
    "TimeRange": {
      "StartTime": "02:05:18.8300000",
      "EndTime": "02:05:18.9800000"
    }
  },
  {
    "TextLocation": {
      "Start": 92121,
      "End": 92124
    },
    "TimeRange": {
      "StartTime": "02:05:18.9800000",
      "EndTime": "02:05:19.0700000"
    }
  },
  {
    "TextLocation": {
      "Start": 92125,
      "End": 92132
    },
    "TimeRange": {
      "StartTime": "02:05:19.0700000",
      "EndTime": "02:05:19.7900000"
    }
  },
  {
    "TextLocation": {
      "Start": 92133,
      "End": 92137
    },
    "TimeRange": {
      "StartTime": "02:05:19.7900000",
      "EndTime": "02:05:20.3000000"
    }
  },
  {
    "TextLocation": {
      "Start": 92138,
      "End": 92140
    },
    "TimeRange": {
      "StartTime": "02:05:20.3000000",
      "EndTime": "02:05:20.5400000"
    }
  },
  {
    "TextLocation": {
      "Start": 92141,
      "End": 92145
    },
    "TimeRange": {
      "StartTime": "02:05:20.5400000",
      "EndTime": "02:05:20.9300000"
    }
  },
  {
    "TextLocation": {
      "Start": 92146,
      "End": 92150
    },
    "TimeRange": {
      "StartTime": "02:05:20.9300000",
      "EndTime": "02:05:21.3800000"
    }
  },
  {
    "TextLocation": {
      "Start": 92151,
      "End": 92156
    },
    "TimeRange": {
      "StartTime": "02:05:21.3800000",
      "EndTime": "02:05:21.6200000"
    }
  },
  {
    "TextLocation": {
      "Start": 92157,
      "End": 92160
    },
    "TimeRange": {
      "StartTime": "02:05:21.6200000",
      "EndTime": "02:05:22.1000000"
    }
  },
  {
    "TextLocation": {
      "Start": 92161,
      "End": 92165
    },
    "TimeRange": {
      "StartTime": "02:05:22.1900000",
      "EndTime": "02:05:22.7600000"
    }
  },
  {
    "TextLocation": {
      "Start": 92166,
      "End": 92173
    },
    "TimeRange": {
      "StartTime": "02:05:22.7600000",
      "EndTime": "02:05:23.3000000"
    }
  },
  {
    "TextLocation": {
      "Start": 92174,
      "End": 92178
    },
    "TimeRange": {
      "StartTime": "02:05:23.3000000",
      "EndTime": "02:05:23.4800000"
    }
  },
  {
    "TextLocation": {
      "Start": 92179,
      "End": 92183
    },
    "TimeRange": {
      "StartTime": "02:05:23.4800000",
      "EndTime": "02:05:24.0800000"
    }
  },
  {
    "TextLocation": {
      "Start": 92184,
      "End": 92188
    },
    "TimeRange": {
      "StartTime": "02:05:24.1100000",
      "EndTime": "02:05:24.5600000"
    }
  },
  {
    "TextLocation": {
      "Start": 92189,
      "End": 92191
    },
    "TimeRange": {
      "StartTime": "02:05:24.5600000",
      "EndTime": "02:05:24.7100000"
    }
  },
  {
    "TextLocation": {
      "Start": 92192,
      "End": 92199
    },
    "TimeRange": {
      "StartTime": "02:05:24.7100000",
      "EndTime": "02:05:25.2500000"
    }
  },
  {
    "TextLocation": {
      "Start": 92202,
      "End": 92205
    },
    "TimeRange": {
      "StartTime": "02:05:25.2500000",
      "EndTime": "02:05:25.6100000"
    }
  },
  {
    "TextLocation": {
      "Start": 92206,
      "End": 92211
    },
    "TimeRange": {
      "StartTime": "02:05:25.6100000",
      "EndTime": "02:05:26.4500000"
    }
  },
  {
    "TextLocation": {
      "Start": 92212,
      "End": 92219
    },
    "TimeRange": {
      "StartTime": "02:05:26.9300000",
      "EndTime": "02:05:27.2900000"
    }
  },
  {
    "TextLocation": {
      "Start": 92220,
      "End": 92224
    },
    "TimeRange": {
      "StartTime": "02:05:27.2900000",
      "EndTime": "02:05:27.4100000"
    }
  },
  {
    "TextLocation": {
      "Start": 92225,
      "End": 92226
    },
    "TimeRange": {
      "StartTime": "02:05:27.4100000",
      "EndTime": "02:05:27.5600000"
    }
  },
  {
    "TextLocation": {
      "Start": 92227,
      "End": 92231
    },
    "TimeRange": {
      "StartTime": "02:05:27.5600000",
      "EndTime": "02:05:27.8300000"
    }
  },
  {
    "TextLocation": {
      "Start": 92232,
      "End": 92234
    },
    "TimeRange": {
      "StartTime": "02:05:27.8300000",
      "EndTime": "02:05:28.2200000"
    }
  },
  {
    "TextLocation": {
      "Start": 92235,
      "End": 92240
    },
    "TimeRange": {
      "StartTime": "02:05:28.2200000",
      "EndTime": "02:05:28.4300000"
    }
  },
  {
    "TextLocation": {
      "Start": 92241,
      "End": 92247
    },
    "TimeRange": {
      "StartTime": "02:05:28.4300000",
      "EndTime": "02:05:28.7600000"
    }
  },
  {
    "TextLocation": {
      "Start": 92248,
      "End": 92250
    },
    "TimeRange": {
      "StartTime": "02:05:28.7600000",
      "EndTime": "02:05:28.8500000"
    }
  },
  {
    "TextLocation": {
      "Start": 92251,
      "End": 92259
    },
    "TimeRange": {
      "StartTime": "02:05:28.8500000",
      "EndTime": "02:05:29.2100000"
    }
  },
  {
    "TextLocation": {
      "Start": 92260,
      "End": 92264
    },
    "TimeRange": {
      "StartTime": "02:05:29.2100000",
      "EndTime": "02:05:29.6900000"
    }
  },
  {
    "TextLocation": {
      "Start": 92265,
      "End": 92268
    },
    "TimeRange": {
      "StartTime": "02:05:29.6900000",
      "EndTime": "02:05:30.5000000"
    }
  },
  {
    "TextLocation": {
      "Start": 92269,
      "End": 92274
    },
    "TimeRange": {
      "StartTime": "02:05:30.5000000",
      "EndTime": "02:05:30.8000000"
    }
  },
  {
    "TextLocation": {
      "Start": 92275,
      "End": 92280
    },
    "TimeRange": {
      "StartTime": "02:05:30.8000000",
      "EndTime": "02:05:30.9200000"
    }
  },
  {
    "TextLocation": {
      "Start": 92281,
      "End": 92283
    },
    "TimeRange": {
      "StartTime": "02:05:30.9200000",
      "EndTime": "02:05:31.0400000"
    }
  },
  {
    "TextLocation": {
      "Start": 92284,
      "End": 92293
    },
    "TimeRange": {
      "StartTime": "02:05:31.0400000",
      "EndTime": "02:05:31.6500000"
    }
  },
  {
    "TextLocation": {
      "Start": 92301,
      "End": 92305
    },
    "TimeRange": {
      "StartTime": "02:05:31.6900000",
      "EndTime": "02:05:32.2100000"
    }
  },
  {
    "TextLocation": {
      "Start": 92313,
      "End": 92315
    },
    "TimeRange": {
      "StartTime": "02:05:32.2100000",
      "EndTime": "02:05:32.7200000"
    }
  },
  {
    "TextLocation": {
      "Start": 92316,
      "End": 92322
    },
    "TimeRange": {
      "StartTime": "02:05:32.7200000",
      "EndTime": "02:05:33.0500000"
    }
  },
  {
    "TextLocation": {
      "Start": 92323,
      "End": 92333
    },
    "TimeRange": {
      "StartTime": "02:05:33.0500000",
      "EndTime": "02:05:33.7100000"
    }
  },
  {
    "TextLocation": {
      "Start": 92334,
      "End": 92338
    },
    "TimeRange": {
      "StartTime": "02:05:33.7100000",
      "EndTime": "02:05:34.1300000"
    }
  },
  {
    "TextLocation": {
      "Start": 92339,
      "End": 92343
    },
    "TimeRange": {
      "StartTime": "02:05:34.1300000",
      "EndTime": "02:05:34.3400000"
    }
  },
  {
    "TextLocation": {
      "Start": 92344,
      "End": 92350
    },
    "TimeRange": {
      "StartTime": "02:05:34.3400000",
      "EndTime": "02:05:34.7000000"
    }
  },
  {
    "TextLocation": {
      "Start": 92351,
      "End": 92356
    },
    "TimeRange": {
      "StartTime": "02:05:34.7000000",
      "EndTime": "02:05:34.9100000"
    }
  },
  {
    "TextLocation": {
      "Start": 92357,
      "End": 92365
    },
    "TimeRange": {
      "StartTime": "02:05:34.9100000",
      "EndTime": "02:05:35.6600000"
    }
  },
  {
    "TextLocation": {
      "Start": 92373,
      "End": 92379
    },
    "TimeRange": {
      "StartTime": "02:05:35.6900000",
      "EndTime": "02:05:35.8700000"
    }
  },
  {
    "TextLocation": {
      "Start": 92380,
      "End": 92387
    },
    "TimeRange": {
      "StartTime": "02:05:35.8700000",
      "EndTime": "02:05:36.2000000"
    }
  },
  {
    "TextLocation": {
      "Start": 92395,
      "End": 92398
    },
    "TimeRange": {
      "StartTime": "02:05:37.5800000",
      "EndTime": "02:05:38.0300000"
    }
  },
  {
    "TextLocation": {
      "Start": 92399,
      "End": 92401
    },
    "TimeRange": {
      "StartTime": "02:05:38.0300000",
      "EndTime": "02:05:38.2700000"
    }
  },
  {
    "TextLocation": {
      "Start": 92402,
      "End": 92404
    },
    "TimeRange": {
      "StartTime": "02:05:38.2700000",
      "EndTime": "02:05:38.4200000"
    }
  },
  {
    "TextLocation": {
      "Start": 92405,
      "End": 92413
    },
    "TimeRange": {
      "StartTime": "02:05:38.4200000",
      "EndTime": "02:05:38.9900000"
    }
  },
  {
    "TextLocation": {
      "Start": 92414,
      "End": 92416
    },
    "TimeRange": {
      "StartTime": "02:05:38.9900000",
      "EndTime": "02:05:39.1100000"
    }
  },
  {
    "TextLocation": {
      "Start": 92417,
      "End": 92421
    },
    "TimeRange": {
      "StartTime": "02:05:39.1100000",
      "EndTime": "02:05:39.2600000"
    }
  },
  {
    "TextLocation": {
      "Start": 92422,
      "End": 92424
    },
    "TimeRange": {
      "StartTime": "02:05:39.2600000",
      "EndTime": "02:05:39.3800000"
    }
  },
  {
    "TextLocation": {
      "Start": 92425,
      "End": 92434
    },
    "TimeRange": {
      "StartTime": "02:05:39.3800000",
      "EndTime": "02:05:39.8300000"
    }
  },
  {
    "TextLocation": {
      "Start": 92435,
      "End": 92441
    },
    "TimeRange": {
      "StartTime": "02:05:39.8300000",
      "EndTime": "02:05:40.3100000"
    }
  },
  {
    "TextLocation": {
      "Start": 92442,
      "End": 92446
    },
    "TimeRange": {
      "StartTime": "02:05:40.3100000",
      "EndTime": "02:05:40.9400000"
    }
  },
  {
    "TextLocation": {
      "Start": 92447,
      "End": 92450
    },
    "TimeRange": {
      "StartTime": "02:05:41.1800000",
      "EndTime": "02:05:41.5100000"
    }
  },
  {
    "TextLocation": {
      "Start": 92451,
      "End": 92454
    },
    "TimeRange": {
      "StartTime": "02:05:41.5100000",
      "EndTime": "02:05:41.8100000"
    }
  },
  {
    "TextLocation": {
      "Start": 92455,
      "End": 92457
    },
    "TimeRange": {
      "StartTime": "02:05:41.8100000",
      "EndTime": "02:05:41.9300000"
    }
  },
  {
    "TextLocation": {
      "Start": 92458,
      "End": 92466
    },
    "TimeRange": {
      "StartTime": "02:05:41.9300000",
      "EndTime": "02:05:42.2900000"
    }
  },
  {
    "TextLocation": {
      "Start": 92467,
      "End": 92468
    },
    "TimeRange": {
      "StartTime": "02:05:42.2900000",
      "EndTime": "02:05:42.3800000"
    }
  },
  {
    "TextLocation": {
      "Start": 92469,
      "End": 92473
    },
    "TimeRange": {
      "StartTime": "02:05:42.3800000",
      "EndTime": "02:05:42.6200000"
    }
  },
  {
    "TextLocation": {
      "Start": 92474,
      "End": 92479
    },
    "TimeRange": {
      "StartTime": "02:05:42.6200000",
      "EndTime": "02:05:42.9200000"
    }
  },
  {
    "TextLocation": {
      "Start": 92480,
      "End": 92482
    },
    "TimeRange": {
      "StartTime": "02:05:42.9200000",
      "EndTime": "02:05:43.4300000"
    }
  },
  {
    "TextLocation": {
      "Start": 92483,
      "End": 92486
    },
    "TimeRange": {
      "StartTime": "02:05:43.4300000",
      "EndTime": "02:05:43.7900000"
    }
  },
  {
    "TextLocation": {
      "Start": 92487,
      "End": 92490
    },
    "TimeRange": {
      "StartTime": "02:05:43.7900000",
      "EndTime": "02:05:44.5400000"
    }
  },
  {
    "TextLocation": {
      "Start": 92493,
      "End": 92497
    },
    "TimeRange": {
      "StartTime": "02:05:44.5400000",
      "EndTime": "02:05:44.8100000"
    }
  },
  {
    "TextLocation": {
      "Start": 92498,
      "End": 92500
    },
    "TimeRange": {
      "StartTime": "02:05:44.8100000",
      "EndTime": "02:05:44.8700000"
    }
  },
  {
    "TextLocation": {
      "Start": 92501,
      "End": 92506
    },
    "TimeRange": {
      "StartTime": "02:05:44.8700000",
      "EndTime": "02:05:45.0500000"
    }
  },
  {
    "TextLocation": {
      "Start": 92507,
      "End": 92514
    },
    "TimeRange": {
      "StartTime": "02:05:45.0500000",
      "EndTime": "02:05:45.4700000"
    }
  },
  {
    "TextLocation": {
      "Start": 92515,
      "End": 92519
    },
    "TimeRange": {
      "StartTime": "02:05:45.4700000",
      "EndTime": "02:05:45.7700000"
    }
  },
  {
    "TextLocation": {
      "Start": 92520,
      "End": 92527
    },
    "TimeRange": {
      "StartTime": "02:05:45.7700000",
      "EndTime": "02:05:46.4000000"
    }
  },
  {
    "TextLocation": {
      "Start": 92528,
      "End": 92531
    },
    "TimeRange": {
      "StartTime": "02:05:46.4000000",
      "EndTime": "02:05:46.6000000"
    }
  },
  {
    "TextLocation": {
      "Start": 92532,
      "End": 92536
    },
    "TimeRange": {
      "StartTime": "02:05:46.6100000",
      "EndTime": "02:05:47.2100000"
    }
  },
  {
    "TextLocation": {
      "Start": 92537,
      "End": 92540
    },
    "TimeRange": {
      "StartTime": "02:05:47.6300000",
      "EndTime": "02:05:47.7800000"
    }
  },
  {
    "TextLocation": {
      "Start": 92541,
      "End": 92543
    },
    "TimeRange": {
      "StartTime": "02:05:47.9600000",
      "EndTime": "02:05:48.0500000"
    }
  },
  {
    "TextLocation": {
      "Start": 92544,
      "End": 92551
    },
    "TimeRange": {
      "StartTime": "02:05:48.0500000",
      "EndTime": "02:05:48.3800000"
    }
  },
  {
    "TextLocation": {
      "Start": 92552,
      "End": 92556
    },
    "TimeRange": {
      "StartTime": "02:05:48.3800000",
      "EndTime": "02:05:48.8800000"
    }
  },
  {
    "TextLocation": {
      "Start": 92559,
      "End": 92563
    },
    "TimeRange": {
      "StartTime": "02:05:48.8900000",
      "EndTime": "02:05:49.1600000"
    }
  },
  {
    "TextLocation": {
      "Start": 92564,
      "End": 92566
    },
    "TimeRange": {
      "StartTime": "02:05:49.1600000",
      "EndTime": "02:05:49.2200000"
    }
  },
  {
    "TextLocation": {
      "Start": 92567,
      "End": 92572
    },
    "TimeRange": {
      "StartTime": "02:05:49.2200000",
      "EndTime": "02:05:49.3700000"
    }
  },
  {
    "TextLocation": {
      "Start": 92573,
      "End": 92580
    },
    "TimeRange": {
      "StartTime": "02:05:49.3700000",
      "EndTime": "02:05:49.7300000"
    }
  },
  {
    "TextLocation": {
      "Start": 92581,
      "End": 92585
    },
    "TimeRange": {
      "StartTime": "02:05:49.7300000",
      "EndTime": "02:05:49.9100000"
    }
  },
  {
    "TextLocation": {
      "Start": 92586,
      "End": 92593
    },
    "TimeRange": {
      "StartTime": "02:05:49.9100000",
      "EndTime": "02:05:50.3000000"
    }
  },
  {
    "TextLocation": {
      "Start": 92594,
      "End": 92597
    },
    "TimeRange": {
      "StartTime": "02:05:50.3000000",
      "EndTime": "02:05:50.4500000"
    }
  },
  {
    "TextLocation": {
      "Start": 92598,
      "End": 92602
    },
    "TimeRange": {
      "StartTime": "02:05:50.4500000",
      "EndTime": "02:05:50.8400000"
    }
  },
  {
    "TextLocation": {
      "Start": 92603,
      "End": 92609
    },
    "TimeRange": {
      "StartTime": "02:05:50.8400000",
      "EndTime": "02:05:51.0800000"
    }
  },
  {
    "TextLocation": {
      "Start": 92610,
      "End": 92614
    },
    "TimeRange": {
      "StartTime": "02:05:51.0800000",
      "EndTime": "02:05:51.2900000"
    }
  },
  {
    "TextLocation": {
      "Start": 92615,
      "End": 92617
    },
    "TimeRange": {
      "StartTime": "02:05:51.2900000",
      "EndTime": "02:05:51.4100000"
    }
  },
  {
    "TextLocation": {
      "Start": 92618,
      "End": 92620
    },
    "TimeRange": {
      "StartTime": "02:05:51.4100000",
      "EndTime": "02:05:51.5600000"
    }
  },
  {
    "TextLocation": {
      "Start": 92621,
      "End": 92623
    },
    "TimeRange": {
      "StartTime": "02:05:51.5600000",
      "EndTime": "02:05:51.6500000"
    }
  },
  {
    "TextLocation": {
      "Start": 92624,
      "End": 92626
    },
    "TimeRange": {
      "StartTime": "02:05:51.6500000",
      "EndTime": "02:05:51.7400000"
    }
  },
  {
    "TextLocation": {
      "Start": 92627,
      "End": 92628
    },
    "TimeRange": {
      "StartTime": "02:05:51.7400000",
      "EndTime": "02:05:51.8000000"
    }
  },
  {
    "TextLocation": {
      "Start": 92629,
      "End": 92634
    },
    "TimeRange": {
      "StartTime": "02:05:51.8000000",
      "EndTime": "02:05:52.1000000"
    }
  },
  {
    "TextLocation": {
      "Start": 92635,
      "End": 92639
    },
    "TimeRange": {
      "StartTime": "02:05:52.1000000",
      "EndTime": "02:05:52.5500000"
    }
  },
  {
    "TextLocation": {
      "Start": 92647,
      "End": 92651
    },
    "TimeRange": {
      "StartTime": "02:05:52.5800000",
      "EndTime": "02:05:52.7300000"
    }
  },
  {
    "TextLocation": {
      "Start": 92652,
      "End": 92656
    },
    "TimeRange": {
      "StartTime": "02:05:52.7300000",
      "EndTime": "02:05:52.9400000"
    }
  },
  {
    "TextLocation": {
      "Start": 92657,
      "End": 92663
    },
    "TimeRange": {
      "StartTime": "02:05:52.9400000",
      "EndTime": "02:05:53.1800000"
    }
  },
  {
    "TextLocation": {
      "Start": 92665,
      "End": 92668
    },
    "TimeRange": {
      "StartTime": "02:05:53.1800000",
      "EndTime": "02:05:53.5100000"
    }
  },
  {
    "TextLocation": {
      "Start": 92676,
      "End": 92679
    },
    "TimeRange": {
      "StartTime": "02:05:54.2800000",
      "EndTime": "02:05:54.6500000"
    }
  },
  {
    "TextLocation": {
      "Start": 92680,
      "End": 92683
    },
    "TimeRange": {
      "StartTime": "02:05:54.8600000",
      "EndTime": "02:05:55.3400000"
    }
  },
  {
    "TextLocation": {
      "Start": 92684,
      "End": 92686
    },
    "TimeRange": {
      "StartTime": "02:05:55.3400000",
      "EndTime": "02:05:55.5500000"
    }
  },
  {
    "TextLocation": {
      "Start": 92687,
      "End": 92690
    },
    "TimeRange": {
      "StartTime": "02:05:55.5500000",
      "EndTime": "02:05:55.7300000"
    }
  },
  {
    "TextLocation": {
      "Start": 92691,
      "End": 92697
    },
    "TimeRange": {
      "StartTime": "02:05:55.7300000",
      "EndTime": "02:05:56.3600000"
    }
  },
  {
    "TextLocation": {
      "Start": 92698,
      "End": 92708
    },
    "TimeRange": {
      "StartTime": "02:05:56.3600000",
      "EndTime": "02:05:57.1100000"
    }
  },
  {
    "TextLocation": {
      "Start": 92709,
      "End": 92717
    },
    "TimeRange": {
      "StartTime": "02:05:57.1100000",
      "EndTime": "02:05:58.2200000"
    }
  },
  {
    "TextLocation": {
      "Start": 92720,
      "End": 92723
    },
    "TimeRange": {
      "StartTime": "02:05:58.5500000",
      "EndTime": "02:05:58.9100000"
    }
  },
  {
    "TextLocation": {
      "Start": 92724,
      "End": 92726
    },
    "TimeRange": {
      "StartTime": "02:05:58.9100000",
      "EndTime": "02:05:59.0300000"
    }
  },
  {
    "TextLocation": {
      "Start": 92727,
      "End": 92731
    },
    "TimeRange": {
      "StartTime": "02:05:59.0300000",
      "EndTime": "02:05:59.2400000"
    }
  },
  {
    "TextLocation": {
      "Start": 92732,
      "End": 92739
    },
    "TimeRange": {
      "StartTime": "02:05:59.2400000",
      "EndTime": "02:05:59.7500000"
    }
  },
  {
    "TextLocation": {
      "Start": 92740,
      "End": 92744
    },
    "TimeRange": {
      "StartTime": "02:05:59.7500000",
      "EndTime": "02:06:00.0500000"
    }
  },
  {
    "TextLocation": {
      "Start": 92752,
      "End": 92756
    },
    "TimeRange": {
      "StartTime": "02:06:00.0800000",
      "EndTime": "02:06:00.5000000"
    }
  },
  {
    "TextLocation": {
      "Start": 92759,
      "End": 92762
    },
    "TimeRange": {
      "StartTime": "02:06:01.4900000",
      "EndTime": "02:06:01.6700000"
    }
  },
  {
    "TextLocation": {
      "Start": 92763,
      "End": 92765
    },
    "TimeRange": {
      "StartTime": "02:06:01.6700000",
      "EndTime": "02:06:02.1300000"
    }
  },
  {
    "TextLocation": {
      "Start": 92768,
      "End": 92770
    },
    "TimeRange": {
      "StartTime": "02:06:02.1500000",
      "EndTime": "02:06:02.5100000"
    }
  },
  {
    "TextLocation": {
      "Start": 92771,
      "End": 92778
    },
    "TimeRange": {
      "StartTime": "02:06:02.5100000",
      "EndTime": "02:06:03.1400000"
    }
  },
  {
    "TextLocation": {
      "Start": 92779,
      "End": 92782
    },
    "TimeRange": {
      "StartTime": "02:06:03.1400000",
      "EndTime": "02:06:03.5000000"
    }
  },
  {
    "TextLocation": {
      "Start": 92783,
      "End": 92788
    },
    "TimeRange": {
      "StartTime": "02:06:03.5000000",
      "EndTime": "02:06:03.8000000"
    }
  },
  {
    "TextLocation": {
      "Start": 92789,
      "End": 92796
    },
    "TimeRange": {
      "StartTime": "02:06:03.8000000",
      "EndTime": "02:06:04.1600000"
    }
  },
  {
    "TextLocation": {
      "Start": 92797,
      "End": 92800
    },
    "TimeRange": {
      "StartTime": "02:06:04.1600000",
      "EndTime": "02:06:04.3400000"
    }
  },
  {
    "TextLocation": {
      "Start": 92801,
      "End": 92808
    },
    "TimeRange": {
      "StartTime": "02:06:04.3400000",
      "EndTime": "02:06:04.8200000"
    }
  },
  {
    "TextLocation": {
      "Start": 92809,
      "End": 92818
    },
    "TimeRange": {
      "StartTime": "02:06:04.8200000",
      "EndTime": "02:06:05.1200000"
    }
  },
  {
    "TextLocation": {
      "Start": 92819,
      "End": 92824
    },
    "TimeRange": {
      "StartTime": "02:06:05.1200000",
      "EndTime": "02:06:05.4300000"
    }
  },
  {
    "TextLocation": {
      "Start": 92825,
      "End": 92832
    },
    "TimeRange": {
      "StartTime": "02:06:05.4500000",
      "EndTime": "02:06:05.7200000"
    }
  },
  {
    "TextLocation": {
      "Start": 92833,
      "End": 92835
    },
    "TimeRange": {
      "StartTime": "02:06:05.7200000",
      "EndTime": "02:06:05.9000000"
    }
  },
  {
    "TextLocation": {
      "Start": 92836,
      "End": 92838
    },
    "TimeRange": {
      "StartTime": "02:06:05.9000000",
      "EndTime": "02:06:06.0500000"
    }
  },
  {
    "TextLocation": {
      "Start": 92839,
      "End": 92848
    },
    "TimeRange": {
      "StartTime": "02:06:06.0500000",
      "EndTime": "02:06:06.6800000"
    }
  },
  {
    "TextLocation": {
      "Start": 92849,
      "End": 92856
    },
    "TimeRange": {
      "StartTime": "02:06:06.6800000",
      "EndTime": "02:06:07.0100000"
    }
  },
  {
    "TextLocation": {
      "Start": 92857,
      "End": 92863
    },
    "TimeRange": {
      "StartTime": "02:06:07.0100000",
      "EndTime": "02:06:07.5200000"
    }
  },
  {
    "TextLocation": {
      "Start": 92866,
      "End": 92868
    },
    "TimeRange": {
      "StartTime": "02:06:07.9100000",
      "EndTime": "02:06:08"
    }
  },
  {
    "TextLocation": {
      "Start": 92869,
      "End": 92872
    },
    "TimeRange": {
      "StartTime": "02:06:08",
      "EndTime": "02:06:08.0600000"
    }
  },
  {
    "TextLocation": {
      "Start": 92873,
      "End": 92877
    },
    "TimeRange": {
      "StartTime": "02:06:08.0600000",
      "EndTime": "02:06:08.1800000"
    }
  },
  {
    "TextLocation": {
      "Start": 92878,
      "End": 92880
    },
    "TimeRange": {
      "StartTime": "02:06:08.1800000",
      "EndTime": "02:06:08.2700000"
    }
  },
  {
    "TextLocation": {
      "Start": 92881,
      "End": 92883
    },
    "TimeRange": {
      "StartTime": "02:06:08.2700000",
      "EndTime": "02:06:08.3600000"
    }
  },
  {
    "TextLocation": {
      "Start": 92884,
      "End": 92886
    },
    "TimeRange": {
      "StartTime": "02:06:08.3600000",
      "EndTime": "02:06:08.4800000"
    }
  },
  {
    "TextLocation": {
      "Start": 92887,
      "End": 92891
    },
    "TimeRange": {
      "StartTime": "02:06:08.4800000",
      "EndTime": "02:06:08.6900000"
    }
  },
  {
    "TextLocation": {
      "Start": 92892,
      "End": 92896
    },
    "TimeRange": {
      "StartTime": "02:06:08.6900000",
      "EndTime": "02:06:09.0800000"
    }
  },
  {
    "TextLocation": {
      "Start": 92897,
      "End": 92899
    },
    "TimeRange": {
      "StartTime": "02:06:09.0800000",
      "EndTime": "02:06:09.3800000"
    }
  },
  {
    "TextLocation": {
      "Start": 92900,
      "End": 92907
    },
    "TimeRange": {
      "StartTime": "02:06:09.3800000",
      "EndTime": "02:06:10.1900000"
    }
  },
  {
    "TextLocation": {
      "Start": 92908,
      "End": 92911
    },
    "TimeRange": {
      "StartTime": "02:06:10.1900000",
      "EndTime": "02:06:10.8100000"
    }
  },
  {
    "TextLocation": {
      "Start": 92912,
      "End": 92916
    },
    "TimeRange": {
      "StartTime": "02:06:10.8200000",
      "EndTime": "02:06:11.0900000"
    }
  },
  {
    "TextLocation": {
      "Start": 92917,
      "End": 92921
    },
    "TimeRange": {
      "StartTime": "02:06:11.0900000",
      "EndTime": "02:06:11.2400000"
    }
  },
  {
    "TextLocation": {
      "Start": 92922,
      "End": 92923
    },
    "TimeRange": {
      "StartTime": "02:06:11.2400000",
      "EndTime": "02:06:11.3300000"
    }
  },
  {
    "TextLocation": {
      "Start": 92924,
      "End": 92927
    },
    "TimeRange": {
      "StartTime": "02:06:11.3300000",
      "EndTime": "02:06:11.6600000"
    }
  },
  {
    "TextLocation": {
      "Start": 92928,
      "End": 92930
    },
    "TimeRange": {
      "StartTime": "02:06:11.6600000",
      "EndTime": "02:06:11.8700000"
    }
  },
  {
    "TextLocation": {
      "Start": 92931,
      "End": 92935
    },
    "TimeRange": {
      "StartTime": "02:06:11.8700000",
      "EndTime": "02:06:12.3500000"
    }
  },
  {
    "TextLocation": {
      "Start": 92936,
      "End": 92949
    },
    "TimeRange": {
      "StartTime": "02:06:12.9200000",
      "EndTime": "02:06:13.7100000"
    }
  },
  {
    "TextLocation": {
      "Start": 92957,
      "End": 92964
    },
    "TimeRange": {
      "StartTime": "02:06:13.7300000",
      "EndTime": "02:06:14.2100000"
    }
  },
  {
    "TextLocation": {
      "Start": 92965,
      "End": 92967
    },
    "TimeRange": {
      "StartTime": "02:06:14.2100000",
      "EndTime": "02:06:14.3000000"
    }
  },
  {
    "TextLocation": {
      "Start": 92968,
      "End": 92972
    },
    "TimeRange": {
      "StartTime": "02:06:14.3000000",
      "EndTime": "02:06:14.4500000"
    }
  },
  {
    "TextLocation": {
      "Start": 92973,
      "End": 92977
    },
    "TimeRange": {
      "StartTime": "02:06:14.4500000",
      "EndTime": "02:06:14.5800000"
    }
  },
  {
    "TextLocation": {
      "Start": 92980,
      "End": 92984
    },
    "TimeRange": {
      "StartTime": "02:06:14.6800000",
      "EndTime": "02:06:14.9000000"
    }
  },
  {
    "TextLocation": {
      "Start": 92987,
      "End": 92989
    },
    "TimeRange": {
      "StartTime": "02:06:14.9300000",
      "EndTime": "02:06:15.1100000"
    }
  },
  {
    "TextLocation": {
      "Start": 92990,
      "End": 92995
    },
    "TimeRange": {
      "StartTime": "02:06:15.1100000",
      "EndTime": "02:06:15.2900000"
    }
  },
  {
    "TextLocation": {
      "Start": 92996,
      "End": 93000
    },
    "TimeRange": {
      "StartTime": "02:06:15.2900000",
      "EndTime": "02:06:15.4100000"
    }
  },
  {
    "TextLocation": {
      "Start": 93001,
      "End": 93006
    },
    "TimeRange": {
      "StartTime": "02:06:15.4100000",
      "EndTime": "02:06:15.5600000"
    }
  },
  {
    "TextLocation": {
      "Start": 93007,
      "End": 93011
    },
    "TimeRange": {
      "StartTime": "02:06:15.5600000",
      "EndTime": "02:06:15.6800000"
    }
  },
  {
    "TextLocation": {
      "Start": 93012,
      "End": 93019
    },
    "TimeRange": {
      "StartTime": "02:06:15.6800000",
      "EndTime": "02:06:15.9200000"
    }
  },
  {
    "TextLocation": {
      "Start": 93027,
      "End": 93030
    },
    "TimeRange": {
      "StartTime": "02:06:15.9500000",
      "EndTime": "02:06:16.0100000"
    }
  },
  {
    "TextLocation": {
      "Start": 93031,
      "End": 93036
    },
    "TimeRange": {
      "StartTime": "02:06:16.0100000",
      "EndTime": "02:06:16.1900000"
    }
  },
  {
    "TextLocation": {
      "Start": 93039,
      "End": 93043
    },
    "TimeRange": {
      "StartTime": "02:06:16.2500000",
      "EndTime": "02:06:16.4000000"
    }
  },
  {
    "TextLocation": {
      "Start": 93044,
      "End": 93048
    },
    "TimeRange": {
      "StartTime": "02:06:16.4000000",
      "EndTime": "02:06:16.7300000"
    }
  },
  {
    "TextLocation": {
      "Start": 93051,
      "End": 93053
    },
    "TimeRange": {
      "StartTime": "02:06:17.0300000",
      "EndTime": "02:06:17.5700000"
    }
  },
  {
    "TextLocation": {
      "Start": 93054,
      "End": 93058
    },
    "TimeRange": {
      "StartTime": "02:06:17.5700000",
      "EndTime": "02:06:17.9000000"
    }
  },
  {
    "TextLocation": {
      "Start": 93059,
      "End": 93061
    },
    "TimeRange": {
      "StartTime": "02:06:17.9000000",
      "EndTime": "02:06:18.0800000"
    }
  },
  {
    "TextLocation": {
      "Start": 93062,
      "End": 93069
    },
    "TimeRange": {
      "StartTime": "02:06:18.0800000",
      "EndTime": "02:06:18.5900000"
    }
  },
  {
    "TextLocation": {
      "Start": 93070,
      "End": 93079
    },
    "TimeRange": {
      "StartTime": "02:06:18.5900000",
      "EndTime": "02:06:19.0400000"
    }
  },
  {
    "TextLocation": {
      "Start": 93080,
      "End": 93086
    },
    "TimeRange": {
      "StartTime": "02:06:19.0400000",
      "EndTime": "02:06:19.7000000"
    }
  },
  {
    "TextLocation": {
      "Start": 93087,
      "End": 93089
    },
    "TimeRange": {
      "StartTime": "02:06:20.4800000",
      "EndTime": "02:06:20.8100000"
    }
  },
  {
    "TextLocation": {
      "Start": 93090,
      "End": 93093
    },
    "TimeRange": {
      "StartTime": "02:06:20.8100000",
      "EndTime": "02:06:20.9900000"
    }
  },
  {
    "TextLocation": {
      "Start": 93094,
      "End": 93099
    },
    "TimeRange": {
      "StartTime": "02:06:20.9900000",
      "EndTime": "02:06:21.6800000"
    }
  },
  {
    "TextLocation": {
      "Start": 93101,
      "End": 93104
    },
    "TimeRange": {
      "StartTime": "02:06:22.2800000",
      "EndTime": "02:06:22.4600000"
    }
  },
  {
    "TextLocation": {
      "Start": 93105,
      "End": 93109
    },
    "TimeRange": {
      "StartTime": "02:06:22.4600000",
      "EndTime": "02:06:22.5800000"
    }
  },
  {
    "TextLocation": {
      "Start": 93110,
      "End": 93112
    },
    "TimeRange": {
      "StartTime": "02:06:22.5800000",
      "EndTime": "02:06:23.1500000"
    }
  },
  {
    "TextLocation": {
      "Start": 93113,
      "End": 93118
    },
    "TimeRange": {
      "StartTime": "02:06:23.1500000",
      "EndTime": "02:06:23.5400000"
    }
  },
  {
    "TextLocation": {
      "Start": 93119,
      "End": 93122
    },
    "TimeRange": {
      "StartTime": "02:06:23.5400000",
      "EndTime": "02:06:23.6300000"
    }
  },
  {
    "TextLocation": {
      "Start": 93123,
      "End": 93128
    },
    "TimeRange": {
      "StartTime": "02:06:23.6300000",
      "EndTime": "02:06:23.9900000"
    }
  },
  {
    "TextLocation": {
      "Start": 93129,
      "End": 93132
    },
    "TimeRange": {
      "StartTime": "02:06:23.9900000",
      "EndTime": "02:06:24.1700000"
    }
  },
  {
    "TextLocation": {
      "Start": 93133,
      "End": 93142
    },
    "TimeRange": {
      "StartTime": "02:06:24.1700000",
      "EndTime": "02:06:24.6500000"
    }
  },
  {
    "TextLocation": {
      "Start": 93143,
      "End": 93147
    },
    "TimeRange": {
      "StartTime": "02:06:24.6500000",
      "EndTime": "02:06:25.0700000"
    }
  },
  {
    "TextLocation": {
      "Start": 93148,
      "End": 93153
    },
    "TimeRange": {
      "StartTime": "02:06:25.3100000",
      "EndTime": "02:06:25.5200000"
    }
  },
  {
    "TextLocation": {
      "Start": 93154,
      "End": 93157
    },
    "TimeRange": {
      "StartTime": "02:06:25.5200000",
      "EndTime": "02:06:25.6400000"
    }
  },
  {
    "TextLocation": {
      "Start": 93158,
      "End": 93161
    },
    "TimeRange": {
      "StartTime": "02:06:25.6400000",
      "EndTime": "02:06:25.7300000"
    }
  },
  {
    "TextLocation": {
      "Start": 93162,
      "End": 93165
    },
    "TimeRange": {
      "StartTime": "02:06:25.7300000",
      "EndTime": "02:06:26.0300000"
    }
  },
  {
    "TextLocation": {
      "Start": 93166,
      "End": 93168
    },
    "TimeRange": {
      "StartTime": "02:06:26.0300000",
      "EndTime": "02:06:26.3000000"
    }
  },
  {
    "TextLocation": {
      "Start": 93169,
      "End": 93175
    },
    "TimeRange": {
      "StartTime": "02:06:26.3000000",
      "EndTime": "02:06:26.8700000"
    }
  },
  {
    "TextLocation": {
      "Start": 93176,
      "End": 93179
    },
    "TimeRange": {
      "StartTime": "02:06:26.8700000",
      "EndTime": "02:06:27.6500000"
    }
  },
  {
    "TextLocation": {
      "Start": 93180,
      "End": 93188
    },
    "TimeRange": {
      "StartTime": "02:06:27.9500000",
      "EndTime": "02:06:28.4300000"
    }
  },
  {
    "TextLocation": {
      "Start": 93189,
      "End": 93193
    },
    "TimeRange": {
      "StartTime": "02:06:28.4300000",
      "EndTime": "02:06:28.5200000"
    }
  },
  {
    "TextLocation": {
      "Start": 93194,
      "End": 93196
    },
    "TimeRange": {
      "StartTime": "02:06:28.5200000",
      "EndTime": "02:06:28.6400000"
    }
  },
  {
    "TextLocation": {
      "Start": 93197,
      "End": 93201
    },
    "TimeRange": {
      "StartTime": "02:06:28.6400000",
      "EndTime": "02:06:28.8800000"
    }
  },
  {
    "TextLocation": {
      "Start": 93202,
      "End": 93204
    },
    "TimeRange": {
      "StartTime": "02:06:28.8800000",
      "EndTime": "02:06:29.6000000"
    }
  },
  {
    "TextLocation": {
      "Start": 93205,
      "End": 93211
    },
    "TimeRange": {
      "StartTime": "02:06:29.6300000",
      "EndTime": "02:06:30.4400000"
    }
  },
  {
    "TextLocation": {
      "Start": 93212,
      "End": 93218
    },
    "TimeRange": {
      "StartTime": "02:06:30.5900000",
      "EndTime": "02:06:31.2200000"
    }
  },
  {
    "TextLocation": {
      "Start": 93219,
      "End": 93221
    },
    "TimeRange": {
      "StartTime": "02:06:31.2200000",
      "EndTime": "02:06:31.4000000"
    }
  },
  {
    "TextLocation": {
      "Start": 93222,
      "End": 93229
    },
    "TimeRange": {
      "StartTime": "02:06:31.4000000",
      "EndTime": "02:06:32.1200000"
    }
  },
  {
    "TextLocation": {
      "Start": 93230,
      "End": 93233
    },
    "TimeRange": {
      "StartTime": "02:06:32.1200000",
      "EndTime": "02:06:32.6600000"
    }
  },
  {
    "TextLocation": {
      "Start": 93234,
      "End": 93237
    },
    "TimeRange": {
      "StartTime": "02:06:32.6600000",
      "EndTime": "02:06:33.1100000"
    }
  },
  {
    "TextLocation": {
      "Start": 93238,
      "End": 93246
    },
    "TimeRange": {
      "StartTime": "02:06:33.1100000",
      "EndTime": "02:06:33.5300000"
    }
  },
  {
    "TextLocation": {
      "Start": 93247,
      "End": 93254
    },
    "TimeRange": {
      "StartTime": "02:06:33.5300000",
      "EndTime": "02:06:33.8600000"
    }
  },
  {
    "TextLocation": {
      "Start": 93255,
      "End": 93257
    },
    "TimeRange": {
      "StartTime": "02:06:33.8600000",
      "EndTime": "02:06:34.0100000"
    }
  },
  {
    "TextLocation": {
      "Start": 93258,
      "End": 93262
    },
    "TimeRange": {
      "StartTime": "02:06:34.0100000",
      "EndTime": "02:06:34.4900000"
    }
  },
  {
    "TextLocation": {
      "Start": 93265,
      "End": 93267
    },
    "TimeRange": {
      "StartTime": "02:06:34.5200000",
      "EndTime": "02:06:34.9400000"
    }
  },
  {
    "TextLocation": {
      "Start": 93268,
      "End": 93271
    },
    "TimeRange": {
      "StartTime": "02:06:34.9400000",
      "EndTime": "02:06:35.0600000"
    }
  },
  {
    "TextLocation": {
      "Start": 93272,
      "End": 93277
    },
    "TimeRange": {
      "StartTime": "02:06:35.0600000",
      "EndTime": "02:06:35.4800000"
    }
  },
  {
    "TextLocation": {
      "Start": 93278,
      "End": 93282
    },
    "TimeRange": {
      "StartTime": "02:06:35.4800000",
      "EndTime": "02:06:35.8100000"
    }
  },
  {
    "TextLocation": {
      "Start": 93283,
      "End": 93292
    },
    "TimeRange": {
      "StartTime": "02:06:35.8100000",
      "EndTime": "02:06:36.2900000"
    }
  },
  {
    "TextLocation": {
      "Start": 93293,
      "End": 93297
    },
    "TimeRange": {
      "StartTime": "02:06:36.2900000",
      "EndTime": "02:06:36.8300000"
    }
  },
  {
    "TextLocation": {
      "Start": 93299,
      "End": 93303
    },
    "TimeRange": {
      "StartTime": "02:06:36.9200000",
      "EndTime": "02:06:37.4300000"
    }
  },
  {
    "TextLocation": {
      "Start": 93304,
      "End": 93307
    },
    "TimeRange": {
      "StartTime": "02:06:37.4300000",
      "EndTime": "02:06:38.2100000"
    }
  },
  {
    "TextLocation": {
      "Start": 93308,
      "End": 93314
    },
    "TimeRange": {
      "StartTime": "02:06:38.4200000",
      "EndTime": "02:06:39.2600000"
    }
  },
  {
    "TextLocation": {
      "Start": 93316,
      "End": 93319
    },
    "TimeRange": {
      "StartTime": "02:06:39.9500000",
      "EndTime": "02:06:40.1900000"
    }
  },
  {
    "TextLocation": {
      "Start": 93320,
      "End": 93328
    },
    "TimeRange": {
      "StartTime": "02:06:40.1900000",
      "EndTime": "02:06:41"
    }
  },
  {
    "TextLocation": {
      "Start": 93330,
      "End": 93336
    },
    "TimeRange": {
      "StartTime": "02:06:41",
      "EndTime": "02:06:41.9000000"
    }
  },
  {
    "TextLocation": {
      "Start": 93337,
      "End": 93340
    },
    "TimeRange": {
      "StartTime": "02:06:42.3200000",
      "EndTime": "02:06:42.8000000"
    }
  },
  {
    "TextLocation": {
      "Start": 93341,
      "End": 93350
    },
    "TimeRange": {
      "StartTime": "02:06:42.8000000",
      "EndTime": "02:06:43.5800000"
    }
  },
  {
    "TextLocation": {
      "Start": 93352,
      "End": 93355
    },
    "TimeRange": {
      "StartTime": "02:06:44.1500000",
      "EndTime": "02:06:44.3900000"
    }
  },
  {
    "TextLocation": {
      "Start": 93356,
      "End": 93362
    },
    "TimeRange": {
      "StartTime": "02:06:44.3900000",
      "EndTime": "02:06:44.9300000"
    }
  },
  {
    "TextLocation": {
      "Start": 93363,
      "End": 93367
    },
    "TimeRange": {
      "StartTime": "02:06:44.9300000",
      "EndTime": "02:06:45.2000000"
    }
  },
  {
    "TextLocation": {
      "Start": 93368,
      "End": 93373
    },
    "TimeRange": {
      "StartTime": "02:06:45.2000000",
      "EndTime": "02:06:45.5300000"
    }
  },
  {
    "TextLocation": {
      "Start": 93374,
      "End": 93378
    },
    "TimeRange": {
      "StartTime": "02:06:45.5300000",
      "EndTime": "02:06:46.1300000"
    }
  },
  {
    "TextLocation": {
      "Start": 93380,
      "End": 93383
    },
    "TimeRange": {
      "StartTime": "02:06:46.1300000",
      "EndTime": "02:06:46.5200000"
    }
  },
  {
    "TextLocation": {
      "Start": 93384,
      "End": 93388
    },
    "TimeRange": {
      "StartTime": "02:06:46.5200000",
      "EndTime": "02:06:46.7000000"
    }
  },
  {
    "TextLocation": {
      "Start": 93389,
      "End": 93392
    },
    "TimeRange": {
      "StartTime": "02:06:46.7000000",
      "EndTime": "02:06:46.8500000"
    }
  },
  {
    "TextLocation": {
      "Start": 93393,
      "End": 93399
    },
    "TimeRange": {
      "StartTime": "02:06:46.8500000",
      "EndTime": "02:06:47.7800000"
    }
  },
  {
    "TextLocation": {
      "Start": 93400,
      "End": 93403
    },
    "TimeRange": {
      "StartTime": "02:06:47.7800000",
      "EndTime": "02:06:48.2000000"
    }
  },
  {
    "TextLocation": {
      "Start": 93404,
      "End": 93408
    },
    "TimeRange": {
      "StartTime": "02:06:48.2000000",
      "EndTime": "02:06:48.5300000"
    }
  },
  {
    "TextLocation": {
      "Start": 93409,
      "End": 93417
    },
    "TimeRange": {
      "StartTime": "02:06:48.5300000",
      "EndTime": "02:06:49.6400000"
    }
  },
  {
    "TextLocation": {
      "Start": 93418,
      "End": 93424
    },
    "TimeRange": {
      "StartTime": "02:06:49.7900000",
      "EndTime": "02:06:50.6600000"
    }
  },
  {
    "TextLocation": {
      "Start": 93425,
      "End": 93427
    },
    "TimeRange": {
      "StartTime": "02:06:50.6600000",
      "EndTime": "02:06:51.1700000"
    }
  },
  {
    "TextLocation": {
      "Start": 93428,
      "End": 93431
    },
    "TimeRange": {
      "StartTime": "02:06:51.1700000",
      "EndTime": "02:06:51.5900000"
    }
  },
  {
    "TextLocation": {
      "Start": 93432,
      "End": 93435
    },
    "TimeRange": {
      "StartTime": "02:06:51.5900000",
      "EndTime": "02:06:52.0400000"
    }
  },
  {
    "TextLocation": {
      "Start": 93436,
      "End": 93449
    },
    "TimeRange": {
      "StartTime": "02:06:52.0400000",
      "EndTime": "02:06:52.7900000"
    }
  },
  {
    "TextLocation": {
      "Start": 93450,
      "End": 93456
    },
    "TimeRange": {
      "StartTime": "02:06:52.7900000",
      "EndTime": "02:06:53.3900000"
    }
  },
  {
    "TextLocation": {
      "Start": 93464,
      "End": 93467
    },
    "TimeRange": {
      "StartTime": "02:06:54.4700000",
      "EndTime": "02:06:54.7100000"
    }
  },
  {
    "TextLocation": {
      "Start": 93468,
      "End": 93473
    },
    "TimeRange": {
      "StartTime": "02:06:54.7100000",
      "EndTime": "02:06:54.9500000"
    }
  },
  {
    "TextLocation": {
      "Start": 93474,
      "End": 93479
    },
    "TimeRange": {
      "StartTime": "02:06:54.9500000",
      "EndTime": "02:06:55.2200000"
    }
  },
  {
    "TextLocation": {
      "Start": 93480,
      "End": 93483
    },
    "TimeRange": {
      "StartTime": "02:06:55.2200000",
      "EndTime": "02:06:55.4000000"
    }
  },
  {
    "TextLocation": {
      "Start": 93484,
      "End": 93488
    },
    "TimeRange": {
      "StartTime": "02:06:55.4000000",
      "EndTime": "02:06:55.7900000"
    }
  },
  {
    "TextLocation": {
      "Start": 93490,
      "End": 93493
    },
    "TimeRange": {
      "StartTime": "02:06:55.7900000",
      "EndTime": "02:06:56.4800000"
    }
  },
  {
    "TextLocation": {
      "Start": 93494,
      "End": 93504
    },
    "TimeRange": {
      "StartTime": "02:06:56.4800000",
      "EndTime": "02:06:57.0500000"
    }
  },
  {
    "TextLocation": {
      "Start": 93505,
      "End": 93515
    },
    "TimeRange": {
      "StartTime": "02:06:57.0500000",
      "EndTime": "02:06:57.6200000"
    }
  },
  {
    "TextLocation": {
      "Start": 93516,
      "End": 93520
    },
    "TimeRange": {
      "StartTime": "02:06:57.6200000",
      "EndTime": "02:06:57.8300000"
    }
  },
  {
    "TextLocation": {
      "Start": 93521,
      "End": 93524
    },
    "TimeRange": {
      "StartTime": "02:06:57.8300000",
      "EndTime": "02:06:57.9800000"
    }
  },
  {
    "TextLocation": {
      "Start": 93525,
      "End": 93530
    },
    "TimeRange": {
      "StartTime": "02:06:57.9800000",
      "EndTime": "02:06:58.4900000"
    }
  },
  {
    "TextLocation": {
      "Start": 93532,
      "End": 93535
    },
    "TimeRange": {
      "StartTime": "02:06:58.4900000",
      "EndTime": "02:06:58.9400000"
    }
  },
  {
    "TextLocation": {
      "Start": 93543,
      "End": 93548
    },
    "TimeRange": {
      "StartTime": "02:06:59.4200000",
      "EndTime": "02:06:59.6900000"
    }
  },
  {
    "TextLocation": {
      "Start": 93549,
      "End": 93554
    },
    "TimeRange": {
      "StartTime": "02:06:59.6900000",
      "EndTime": "02:06:59.9000000"
    }
  },
  {
    "TextLocation": {
      "Start": 93555,
      "End": 93559
    },
    "TimeRange": {
      "StartTime": "02:06:59.9000000",
      "EndTime": "02:07:00.1700000"
    }
  },
  {
    "TextLocation": {
      "Start": 93561,
      "End": 93563
    },
    "TimeRange": {
      "StartTime": "02:07:01.0700000",
      "EndTime": "02:07:01.2200000"
    }
  },
  {
    "TextLocation": {
      "Start": 93564,
      "End": 93569
    },
    "TimeRange": {
      "StartTime": "02:07:01.2200000",
      "EndTime": "02:07:01.5200000"
    }
  },
  {
    "TextLocation": {
      "Start": 93570,
      "End": 93574
    },
    "TimeRange": {
      "StartTime": "02:07:01.5200000",
      "EndTime": "02:07:01.6400000"
    }
  },
  {
    "TextLocation": {
      "Start": 93575,
      "End": 93578
    },
    "TimeRange": {
      "StartTime": "02:07:01.6400000",
      "EndTime": "02:07:01.7000000"
    }
  },
  {
    "TextLocation": {
      "Start": 93579,
      "End": 93589
    },
    "TimeRange": {
      "StartTime": "02:07:01.7000000",
      "EndTime": "02:07:02.2400000"
    }
  },
  {
    "TextLocation": {
      "Start": 93590,
      "End": 93592
    },
    "TimeRange": {
      "StartTime": "02:07:02.2400000",
      "EndTime": "02:07:02.3900000"
    }
  },
  {
    "TextLocation": {
      "Start": 93593,
      "End": 93604
    },
    "TimeRange": {
      "StartTime": "02:07:02.3900000",
      "EndTime": "02:07:02.8400000"
    }
  },
  {
    "TextLocation": {
      "Start": 93605,
      "End": 93609
    },
    "TimeRange": {
      "StartTime": "02:07:02.8400000",
      "EndTime": "02:07:02.9900000"
    }
  },
  {
    "TextLocation": {
      "Start": 93610,
      "End": 93613
    },
    "TimeRange": {
      "StartTime": "02:07:02.9900000",
      "EndTime": "02:07:03.0800000"
    }
  },
  {
    "TextLocation": {
      "Start": 93614,
      "End": 93619
    },
    "TimeRange": {
      "StartTime": "02:07:03.0800000",
      "EndTime": "02:07:03.3300000"
    }
  },
  {
    "TextLocation": {
      "Start": 93622,
      "End": 93625
    },
    "TimeRange": {
      "StartTime": "02:07:03.3500000",
      "EndTime": "02:07:03.6800000"
    }
  },
  {
    "TextLocation": {
      "Start": 93633,
      "End": 93636
    },
    "TimeRange": {
      "StartTime": "02:07:03.9200000",
      "EndTime": "02:07:04.1000000"
    }
  },
  {
    "TextLocation": {
      "Start": 93637,
      "End": 93640
    },
    "TimeRange": {
      "StartTime": "02:07:04.1000000",
      "EndTime": "02:07:04.1900000"
    }
  },
  {
    "TextLocation": {
      "Start": 93641,
      "End": 93650
    },
    "TimeRange": {
      "StartTime": "02:07:04.1900000",
      "EndTime": "02:07:04.5200000"
    }
  },
  {
    "TextLocation": {
      "Start": 93651,
      "End": 93655
    },
    "TimeRange": {
      "StartTime": "02:07:04.5200000",
      "EndTime": "02:07:04.8500000"
    }
  },
  {
    "TextLocation": {
      "Start": 93656,
      "End": 93659
    },
    "TimeRange": {
      "StartTime": "02:07:04.8500000",
      "EndTime": "02:07:05.1200000"
    }
  },
  {
    "TextLocation": {
      "Start": 93660,
      "End": 93662
    },
    "TimeRange": {
      "StartTime": "02:07:05.1200000",
      "EndTime": "02:07:05.3900000"
    }
  },
  {
    "TextLocation": {
      "Start": 93663,
      "End": 93672
    },
    "TimeRange": {
      "StartTime": "02:07:05.3900000",
      "EndTime": "02:07:06.0200000"
    }
  },
  {
    "TextLocation": {
      "Start": 93673,
      "End": 93677
    },
    "TimeRange": {
      "StartTime": "02:07:06.0200000",
      "EndTime": "02:07:06.2900000"
    }
  },
  {
    "TextLocation": {
      "Start": 93680,
      "End": 93684
    },
    "TimeRange": {
      "StartTime": "02:07:06.2900000",
      "EndTime": "02:07:06.4400000"
    }
  },
  {
    "TextLocation": {
      "Start": 93685,
      "End": 93687
    },
    "TimeRange": {
      "StartTime": "02:07:06.4400000",
      "EndTime": "02:07:06.5600000"
    }
  },
  {
    "TextLocation": {
      "Start": 93688,
      "End": 93697
    },
    "TimeRange": {
      "StartTime": "02:07:06.5600000",
      "EndTime": "02:07:07.0400000"
    }
  },
  {
    "TextLocation": {
      "Start": 93705,
      "End": 93709
    },
    "TimeRange": {
      "StartTime": "02:07:07.0400000",
      "EndTime": "02:07:07.3600000"
    }
  },
  {
    "TextLocation": {
      "Start": 93712,
      "End": 93714
    },
    "TimeRange": {
      "StartTime": "02:07:07.3700000",
      "EndTime": "02:07:07.6100000"
    }
  },
  {
    "TextLocation": {
      "Start": 93715,
      "End": 93724
    },
    "TimeRange": {
      "StartTime": "02:07:07.6100000",
      "EndTime": "02:07:08"
    }
  },
  {
    "TextLocation": {
      "Start": 93725,
      "End": 93729
    },
    "TimeRange": {
      "StartTime": "02:07:08",
      "EndTime": "02:07:08.3000000"
    }
  },
  {
    "TextLocation": {
      "Start": 93730,
      "End": 93732
    },
    "TimeRange": {
      "StartTime": "02:07:08.3000000",
      "EndTime": "02:07:08.9600000"
    }
  },
  {
    "TextLocation": {
      "Start": 93733,
      "End": 93735
    },
    "TimeRange": {
      "StartTime": "02:07:08.9600000",
      "EndTime": "02:07:09.1400000"
    }
  },
  {
    "TextLocation": {
      "Start": 93736,
      "End": 93738
    },
    "TimeRange": {
      "StartTime": "02:07:09.1400000",
      "EndTime": "02:07:09.2300000"
    }
  },
  {
    "TextLocation": {
      "Start": 93739,
      "End": 93746
    },
    "TimeRange": {
      "StartTime": "02:07:09.2300000",
      "EndTime": "02:07:09.8300000"
    }
  },
  {
    "TextLocation": {
      "Start": 93747,
      "End": 93752
    },
    "TimeRange": {
      "StartTime": "02:07:10.5500000",
      "EndTime": "02:07:11.2400000"
    }
  },
  {
    "TextLocation": {
      "Start": 93755,
      "End": 93764
    },
    "TimeRange": {
      "StartTime": "02:07:11.2700000",
      "EndTime": "02:07:11.7500000"
    }
  },
  {
    "TextLocation": {
      "Start": 93765,
      "End": 93769
    },
    "TimeRange": {
      "StartTime": "02:07:11.7500000",
      "EndTime": "02:07:12.1400000"
    }
  },
  {
    "TextLocation": {
      "Start": 93770,
      "End": 93772
    },
    "TimeRange": {
      "StartTime": "02:07:12.1400000",
      "EndTime": "02:07:13.2800000"
    }
  },
  {
    "TextLocation": {
      "Start": 93773,
      "End": 93777
    },
    "TimeRange": {
      "StartTime": "02:07:13.5800000",
      "EndTime": "02:07:13.8500000"
    }
  },
  {
    "TextLocation": {
      "Start": 93778,
      "End": 93780
    },
    "TimeRange": {
      "StartTime": "02:07:13.8500000",
      "EndTime": "02:07:13.9700000"
    }
  },
  {
    "TextLocation": {
      "Start": 93781,
      "End": 93782
    },
    "TimeRange": {
      "StartTime": "02:07:13.9700000",
      "EndTime": "02:07:14.1500000"
    }
  },
  {
    "TextLocation": {
      "Start": 93783,
      "End": 93789
    },
    "TimeRange": {
      "StartTime": "02:07:14.1500000",
      "EndTime": "02:07:14.5700000"
    }
  },
  {
    "TextLocation": {
      "Start": 93790,
      "End": 93797
    },
    "TimeRange": {
      "StartTime": "02:07:14.5700000",
      "EndTime": "02:07:15.0800000"
    }
  },
  {
    "TextLocation": {
      "Start": 93798,
      "End": 93800
    },
    "TimeRange": {
      "StartTime": "02:07:15.0800000",
      "EndTime": "02:07:15.2000000"
    }
  },
  {
    "TextLocation": {
      "Start": 93801,
      "End": 93802
    },
    "TimeRange": {
      "StartTime": "02:07:15.2000000",
      "EndTime": "02:07:15.2900000"
    }
  },
  {
    "TextLocation": {
      "Start": 93803,
      "End": 93808
    },
    "TimeRange": {
      "StartTime": "02:07:15.2900000",
      "EndTime": "02:07:16.0700000"
    }
  },
  {
    "TextLocation": {
      "Start": 93809,
      "End": 93813
    },
    "TimeRange": {
      "StartTime": "02:07:16.1000000",
      "EndTime": "02:07:16.5800000"
    }
  },
  {
    "TextLocation": {
      "Start": 93814,
      "End": 93820
    },
    "TimeRange": {
      "StartTime": "02:07:16.5800000",
      "EndTime": "02:07:17.8400000"
    }
  },
  {
    "TextLocation": {
      "Start": 93823,
      "End": 93825
    },
    "TimeRange": {
      "StartTime": "02:07:20.2400000",
      "EndTime": "02:07:20.4200000"
    }
  },
  {
    "TextLocation": {
      "Start": 93826,
      "End": 93829
    },
    "TimeRange": {
      "StartTime": "02:07:20.4200000",
      "EndTime": "02:07:20.6600000"
    }
  },
  {
    "TextLocation": {
      "Start": 93830,
      "End": 93831
    },
    "TimeRange": {
      "StartTime": "02:07:20.6600000",
      "EndTime": "02:07:20.7800000"
    }
  },
  {
    "TextLocation": {
      "Start": 93832,
      "End": 93837
    },
    "TimeRange": {
      "StartTime": "02:07:20.7800000",
      "EndTime": "02:07:21.2300000"
    }
  },
  {
    "TextLocation": {
      "Start": 93838,
      "End": 93840
    },
    "TimeRange": {
      "StartTime": "02:07:21.2300000",
      "EndTime": "02:07:22.1300000"
    }
  },
  {
    "TextLocation": {
      "Start": 93843,
      "End": 93851
    },
    "TimeRange": {
      "StartTime": "02:07:23.7300000",
      "EndTime": "02:07:24.5100000"
    }
  },
  {
    "TextLocation": {
      "Start": 93852,
      "End": 93856
    },
    "TimeRange": {
      "StartTime": "02:07:24.5100000",
      "EndTime": "02:07:24.6300000"
    }
  },
  {
    "TextLocation": {
      "Start": 93857,
      "End": 93860
    },
    "TimeRange": {
      "StartTime": "02:07:24.6300000",
      "EndTime": "02:07:24.7800000"
    }
  },
  {
    "TextLocation": {
      "Start": 93861,
      "End": 93870
    },
    "TimeRange": {
      "StartTime": "02:07:24.7800000",
      "EndTime": "02:07:25.3800000"
    }
  },
  {
    "TextLocation": {
      "Start": 93871,
      "End": 93873
    },
    "TimeRange": {
      "StartTime": "02:07:25.3800000",
      "EndTime": "02:07:26.2500000"
    }
  },
  {
    "TextLocation": {
      "Start": 93874,
      "End": 93879
    },
    "TimeRange": {
      "StartTime": "02:07:26.8500000",
      "EndTime": "02:07:27.0600000"
    }
  },
  {
    "TextLocation": {
      "Start": 93880,
      "End": 93886
    },
    "TimeRange": {
      "StartTime": "02:07:27.0600000",
      "EndTime": "02:07:27.3300000"
    }
  },
  {
    "TextLocation": {
      "Start": 93887,
      "End": 93889
    },
    "TimeRange": {
      "StartTime": "02:07:27.3300000",
      "EndTime": "02:07:27.5700000"
    }
  },
  {
    "TextLocation": {
      "Start": 93890,
      "End": 93893
    },
    "TimeRange": {
      "StartTime": "02:07:27.5700000",
      "EndTime": "02:07:27.6900000"
    }
  },
  {
    "TextLocation": {
      "Start": 93894,
      "End": 93897
    },
    "TimeRange": {
      "StartTime": "02:07:27.6900000",
      "EndTime": "02:07:27.9900000"
    }
  },
  {
    "TextLocation": {
      "Start": 93898,
      "End": 93901
    },
    "TimeRange": {
      "StartTime": "02:07:27.9900000",
      "EndTime": "02:07:28.5600000"
    }
  },
  {
    "TextLocation": {
      "Start": 93902,
      "End": 93905
    },
    "TimeRange": {
      "StartTime": "02:07:28.5600000",
      "EndTime": "02:07:29.1300000"
    }
  },
  {
    "TextLocation": {
      "Start": 93906,
      "End": 93917
    },
    "TimeRange": {
      "StartTime": "02:07:29.1300000",
      "EndTime": "02:07:29.7600000"
    }
  },
  {
    "TextLocation": {
      "Start": 93918,
      "End": 93920
    },
    "TimeRange": {
      "StartTime": "02:07:29.7600000",
      "EndTime": "02:07:29.8800000"
    }
  },
  {
    "TextLocation": {
      "Start": 93921,
      "End": 93924
    },
    "TimeRange": {
      "StartTime": "02:07:29.8800000",
      "EndTime": "02:07:29.9400000"
    }
  },
  {
    "TextLocation": {
      "Start": 93925,
      "End": 93930
    },
    "TimeRange": {
      "StartTime": "02:07:29.9400000",
      "EndTime": "02:07:30.1800000"
    }
  },
  {
    "TextLocation": {
      "Start": 93932,
      "End": 93934
    },
    "TimeRange": {
      "StartTime": "02:07:30.1800000",
      "EndTime": "02:07:30.3000000"
    }
  },
  {
    "TextLocation": {
      "Start": 93935,
      "End": 93939
    },
    "TimeRange": {
      "StartTime": "02:07:30.3000000",
      "EndTime": "02:07:30.4500000"
    }
  },
  {
    "TextLocation": {
      "Start": 93940,
      "End": 93945
    },
    "TimeRange": {
      "StartTime": "02:07:30.4500000",
      "EndTime": "02:07:30.6300000"
    }
  },
  {
    "TextLocation": {
      "Start": 93946,
      "End": 93951
    },
    "TimeRange": {
      "StartTime": "02:07:30.6300000",
      "EndTime": "02:07:31.1700000"
    }
  },
  {
    "TextLocation": {
      "Start": 93954,
      "End": 93958
    },
    "TimeRange": {
      "StartTime": "02:07:31.6800000",
      "EndTime": "02:07:31.8900000"
    }
  },
  {
    "TextLocation": {
      "Start": 93959,
      "End": 93962
    },
    "TimeRange": {
      "StartTime": "02:07:31.8900000",
      "EndTime": "02:07:31.9500000"
    }
  },
  {
    "TextLocation": {
      "Start": 93963,
      "End": 93968
    },
    "TimeRange": {
      "StartTime": "02:07:31.9500000",
      "EndTime": "02:07:32.2500000"
    }
  },
  {
    "TextLocation": {
      "Start": 93969,
      "End": 93973
    },
    "TimeRange": {
      "StartTime": "02:07:32.2500000",
      "EndTime": "02:07:32.5500000"
    }
  },
  {
    "TextLocation": {
      "Start": 93974,
      "End": 93983
    },
    "TimeRange": {
      "StartTime": "02:07:32.5500000",
      "EndTime": "02:07:32.9400000"
    }
  },
  {
    "TextLocation": {
      "Start": 93984,
      "End": 93988
    },
    "TimeRange": {
      "StartTime": "02:07:32.9400000",
      "EndTime": "02:07:33.1500000"
    }
  },
  {
    "TextLocation": {
      "Start": 93990,
      "End": 93997
    },
    "TimeRange": {
      "StartTime": "02:07:33.1500000",
      "EndTime": "02:07:33.3900000"
    }
  },
  {
    "TextLocation": {
      "Start": 93998,
      "End": 93999
    },
    "TimeRange": {
      "StartTime": "02:07:33.3900000",
      "EndTime": "02:07:33.4800000"
    }
  },
  {
    "TextLocation": {
      "Start": 94000,
      "End": 94007
    },
    "TimeRange": {
      "StartTime": "02:07:33.4800000",
      "EndTime": "02:07:33.8400000"
    }
  },
  {
    "TextLocation": {
      "Start": 94008,
      "End": 94011
    },
    "TimeRange": {
      "StartTime": "02:07:33.8400000",
      "EndTime": "02:07:34.1700000"
    }
  },
  {
    "TextLocation": {
      "Start": 94012,
      "End": 94014
    },
    "TimeRange": {
      "StartTime": "02:07:34.1700000",
      "EndTime": "02:07:34.8900000"
    }
  },
  {
    "TextLocation": {
      "Start": 94015,
      "End": 94020
    },
    "TimeRange": {
      "StartTime": "02:07:35.2800000",
      "EndTime": "02:07:35.6400000"
    }
  },
  {
    "TextLocation": {
      "Start": 94021,
      "End": 94025
    },
    "TimeRange": {
      "StartTime": "02:07:35.6400000",
      "EndTime": "02:07:35.7300000"
    }
  },
  {
    "TextLocation": {
      "Start": 94026,
      "End": 94029
    },
    "TimeRange": {
      "StartTime": "02:07:35.7300000",
      "EndTime": "02:07:35.8500000"
    }
  },
  {
    "TextLocation": {
      "Start": 94030,
      "End": 94034
    },
    "TimeRange": {
      "StartTime": "02:07:35.8500000",
      "EndTime": "02:07:35.9700000"
    }
  },
  {
    "TextLocation": {
      "Start": 94035,
      "End": 94037
    },
    "TimeRange": {
      "StartTime": "02:07:35.9700000",
      "EndTime": "02:07:36.0900000"
    }
  },
  {
    "TextLocation": {
      "Start": 94038,
      "End": 94042
    },
    "TimeRange": {
      "StartTime": "02:07:36.0900000",
      "EndTime": "02:07:36.3900000"
    }
  },
  {
    "TextLocation": {
      "Start": 94043,
      "End": 94045
    },
    "TimeRange": {
      "StartTime": "02:07:36.3900000",
      "EndTime": "02:07:36.5100000"
    }
  },
  {
    "TextLocation": {
      "Start": 94046,
      "End": 94051
    },
    "TimeRange": {
      "StartTime": "02:07:36.5100000",
      "EndTime": "02:07:36.7500000"
    }
  },
  {
    "TextLocation": {
      "Start": 94052,
      "End": 94056
    },
    "TimeRange": {
      "StartTime": "02:07:36.7500000",
      "EndTime": "02:07:36.9000000"
    }
  },
  {
    "TextLocation": {
      "Start": 94057,
      "End": 94062
    },
    "TimeRange": {
      "StartTime": "02:07:36.9000000",
      "EndTime": "02:07:37.1400000"
    }
  },
  {
    "TextLocation": {
      "Start": 94063,
      "End": 94067
    },
    "TimeRange": {
      "StartTime": "02:07:37.1400000",
      "EndTime": "02:07:37.3600000"
    }
  },
  {
    "TextLocation": {
      "Start": 94068,
      "End": 94077
    },
    "TimeRange": {
      "StartTime": "02:07:37.3800000",
      "EndTime": "02:07:37.8000000"
    }
  },
  {
    "TextLocation": {
      "Start": 94078,
      "End": 94082
    },
    "TimeRange": {
      "StartTime": "02:07:37.8000000",
      "EndTime": "02:07:38.0500000"
    }
  },
  {
    "TextLocation": {
      "Start": 94085,
      "End": 94089
    },
    "TimeRange": {
      "StartTime": "02:07:38.0700000",
      "EndTime": "02:07:38.2800000"
    }
  },
  {
    "TextLocation": {
      "Start": 94090,
      "End": 94093
    },
    "TimeRange": {
      "StartTime": "02:07:38.2800000",
      "EndTime": "02:07:38.4900000"
    }
  },
  {
    "TextLocation": {
      "Start": 94094,
      "End": 94103
    },
    "TimeRange": {
      "StartTime": "02:07:38.4900000",
      "EndTime": "02:07:38.9100000"
    }
  },
  {
    "TextLocation": {
      "Start": 94104,
      "End": 94108
    },
    "TimeRange": {
      "StartTime": "02:07:38.9100000",
      "EndTime": "02:07:39.1200000"
    }
  },
  {
    "TextLocation": {
      "Start": 94109,
      "End": 94112
    },
    "TimeRange": {
      "StartTime": "02:07:39.1200000",
      "EndTime": "02:07:39.2700000"
    }
  },
  {
    "TextLocation": {
      "Start": 94113,
      "End": 94116
    },
    "TimeRange": {
      "StartTime": "02:07:39.2700000",
      "EndTime": "02:07:39.4200000"
    }
  },
  {
    "TextLocation": {
      "Start": 94117,
      "End": 94121
    },
    "TimeRange": {
      "StartTime": "02:07:39.4200000",
      "EndTime": "02:07:39.6000000"
    }
  },
  {
    "TextLocation": {
      "Start": 94122,
      "End": 94126
    },
    "TimeRange": {
      "StartTime": "02:07:39.6000000",
      "EndTime": "02:07:39.8100000"
    }
  },
  {
    "TextLocation": {
      "Start": 94127,
      "End": 94128
    },
    "TimeRange": {
      "StartTime": "02:07:39.8100000",
      "EndTime": "02:07:39.8700000"
    }
  },
  {
    "TextLocation": {
      "Start": 94129,
      "End": 94135
    },
    "TimeRange": {
      "StartTime": "02:07:39.8700000",
      "EndTime": "02:07:40.3800000"
    }
  },
  {
    "TextLocation": {
      "Start": 94136,
      "End": 94139
    },
    "TimeRange": {
      "StartTime": "02:07:40.3800000",
      "EndTime": "02:07:40.6800000"
    }
  },
  {
    "TextLocation": {
      "Start": 94140,
      "End": 94142
    },
    "TimeRange": {
      "StartTime": "02:07:40.6800000",
      "EndTime": "02:07:40.8000000"
    }
  },
  {
    "TextLocation": {
      "Start": 94143,
      "End": 94150
    },
    "TimeRange": {
      "StartTime": "02:07:40.8000000",
      "EndTime": "02:07:41.4600000"
    }
  },
  {
    "TextLocation": {
      "Start": 94152,
      "End": 94155
    },
    "TimeRange": {
      "StartTime": "02:07:41.4600000",
      "EndTime": "02:07:41.7000000"
    }
  },
  {
    "TextLocation": {
      "Start": 94156,
      "End": 94160
    },
    "TimeRange": {
      "StartTime": "02:07:41.7000000",
      "EndTime": "02:07:41.9100000"
    }
  },
  {
    "TextLocation": {
      "Start": 94161,
      "End": 94167
    },
    "TimeRange": {
      "StartTime": "02:07:41.9100000",
      "EndTime": "02:07:42.0900000"
    }
  },
  {
    "TextLocation": {
      "Start": 94168,
      "End": 94170
    },
    "TimeRange": {
      "StartTime": "02:07:42.0900000",
      "EndTime": "02:07:42.2700000"
    }
  },
  {
    "TextLocation": {
      "Start": 94171,
      "End": 94176
    },
    "TimeRange": {
      "StartTime": "02:07:42.3000000",
      "EndTime": "02:07:42.5700000"
    }
  },
  {
    "TextLocation": {
      "Start": 94178,
      "End": 94185
    },
    "TimeRange": {
      "StartTime": "02:07:42.5700000",
      "EndTime": "02:07:43.2300000"
    }
  },
  {
    "TextLocation": {
      "Start": 94186,
      "End": 94190
    },
    "TimeRange": {
      "StartTime": "02:07:43.6500000",
      "EndTime": "02:07:44.1000000"
    }
  },
  {
    "TextLocation": {
      "Start": 94191,
      "End": 94195
    },
    "TimeRange": {
      "StartTime": "02:07:44.1000000",
      "EndTime": "02:07:44.7000000"
    }
  },
  {
    "TextLocation": {
      "Start": 94196,
      "End": 94198
    },
    "TimeRange": {
      "StartTime": "02:07:44.7000000",
      "EndTime": "02:07:45.0900000"
    }
  },
  {
    "TextLocation": {
      "Start": 94199,
      "End": 94201
    },
    "TimeRange": {
      "StartTime": "02:07:45.0900000",
      "EndTime": "02:07:45.2100000"
    }
  },
  {
    "TextLocation": {
      "Start": 94202,
      "End": 94204
    },
    "TimeRange": {
      "StartTime": "02:07:45.2100000",
      "EndTime": "02:07:45.5400000"
    }
  },
  {
    "TextLocation": {
      "Start": 94205,
      "End": 94214
    },
    "TimeRange": {
      "StartTime": "02:07:45.5400000",
      "EndTime": "02:07:45.8100000"
    }
  },
  {
    "TextLocation": {
      "Start": 94215,
      "End": 94222
    },
    "TimeRange": {
      "StartTime": "02:07:45.8400000",
      "EndTime": "02:07:46.2300000"
    }
  },
  {
    "TextLocation": {
      "Start": 94223,
      "End": 94227
    },
    "TimeRange": {
      "StartTime": "02:07:46.2300000",
      "EndTime": "02:07:46.3500000"
    }
  },
  {
    "TextLocation": {
      "Start": 94228,
      "End": 94231
    },
    "TimeRange": {
      "StartTime": "02:07:46.3500000",
      "EndTime": "02:07:46.5000000"
    }
  },
  {
    "TextLocation": {
      "Start": 94232,
      "End": 94235
    },
    "TimeRange": {
      "StartTime": "02:07:46.5000000",
      "EndTime": "02:07:46.7700000"
    }
  },
  {
    "TextLocation": {
      "Start": 94236,
      "End": 94245
    },
    "TimeRange": {
      "StartTime": "02:07:46.7700000",
      "EndTime": "02:07:47.3400000"
    }
  },
  {
    "TextLocation": {
      "Start": 94246,
      "End": 94252
    },
    "TimeRange": {
      "StartTime": "02:07:47.3400000",
      "EndTime": "02:07:47.8200000"
    }
  },
  {
    "TextLocation": {
      "Start": 94253,
      "End": 94262
    },
    "TimeRange": {
      "StartTime": "02:07:47.8200000",
      "EndTime": "02:07:48.3300000"
    }
  },
  {
    "TextLocation": {
      "Start": 94263,
      "End": 94267
    },
    "TimeRange": {
      "StartTime": "02:07:48.3300000",
      "EndTime": "02:07:48.6900000"
    }
  },
  {
    "TextLocation": {
      "Start": 94268,
      "End": 94270
    },
    "TimeRange": {
      "StartTime": "02:07:48.6900000",
      "EndTime": "02:07:49.5000000"
    }
  },
  {
    "TextLocation": {
      "Start": 94271,
      "End": 94275
    },
    "TimeRange": {
      "StartTime": "02:07:49.5300000",
      "EndTime": "02:07:49.9200000"
    }
  },
  {
    "TextLocation": {
      "Start": 94276,
      "End": 94279
    },
    "TimeRange": {
      "StartTime": "02:07:49.9200000",
      "EndTime": "02:07:50.1900000"
    }
  },
  {
    "TextLocation": {
      "Start": 94280,
      "End": 94285
    },
    "TimeRange": {
      "StartTime": "02:07:50.4000000",
      "EndTime": "02:07:50.8800000"
    }
  },
  {
    "TextLocation": {
      "Start": 94286,
      "End": 94293
    },
    "TimeRange": {
      "StartTime": "02:07:50.8800000",
      "EndTime": "02:07:51.3000000"
    }
  },
  {
    "TextLocation": {
      "Start": 94294,
      "End": 94296
    },
    "TimeRange": {
      "StartTime": "02:07:51.3000000",
      "EndTime": "02:07:51.3900000"
    }
  },
  {
    "TextLocation": {
      "Start": 94297,
      "End": 94306
    },
    "TimeRange": {
      "StartTime": "02:07:51.3900000",
      "EndTime": "02:07:51.6600000"
    }
  },
  {
    "TextLocation": {
      "Start": 94307,
      "End": 94316
    },
    "TimeRange": {
      "StartTime": "02:07:51.6600000",
      "EndTime": "02:07:52.3800000"
    }
  },
  {
    "TextLocation": {
      "Start": 94324,
      "End": 94328
    },
    "TimeRange": {
      "StartTime": "02:07:52.5400000",
      "EndTime": "02:07:52.8900000"
    }
  },
  {
    "TextLocation": {
      "Start": 94331,
      "End": 94333
    },
    "TimeRange": {
      "StartTime": "02:07:53.0100000",
      "EndTime": "02:07:53.4000000"
    }
  },
  {
    "TextLocation": {
      "Start": 94334,
      "End": 94338
    },
    "TimeRange": {
      "StartTime": "02:07:53.4000000",
      "EndTime": "02:07:53.8200000"
    }
  },
  {
    "TextLocation": {
      "Start": 94339,
      "End": 94342
    },
    "TimeRange": {
      "StartTime": "02:07:53.8200000",
      "EndTime": "02:07:54.4500000"
    }
  },
  {
    "TextLocation": {
      "Start": 94343,
      "End": 94352
    },
    "TimeRange": {
      "StartTime": "02:07:55.2900000",
      "EndTime": "02:07:55.6500000"
    }
  },
  {
    "TextLocation": {
      "Start": 94353,
      "End": 94359
    },
    "TimeRange": {
      "StartTime": "02:07:55.6500000",
      "EndTime": "02:07:55.7700000"
    }
  },
  {
    "TextLocation": {
      "Start": 94360,
      "End": 94365
    },
    "TimeRange": {
      "StartTime": "02:07:55.7700000",
      "EndTime": "02:07:55.8900000"
    }
  },
  {
    "TextLocation": {
      "Start": 94366,
      "End": 94368
    },
    "TimeRange": {
      "StartTime": "02:07:55.8900000",
      "EndTime": "02:07:55.9500000"
    }
  },
  {
    "TextLocation": {
      "Start": 94369,
      "End": 94381
    },
    "TimeRange": {
      "StartTime": "02:07:55.9500000",
      "EndTime": "02:07:56.4600000"
    }
  },
  {
    "TextLocation": {
      "Start": 94382,
      "End": 94384
    },
    "TimeRange": {
      "StartTime": "02:07:56.4600000",
      "EndTime": "02:07:56.6400000"
    }
  },
  {
    "TextLocation": {
      "Start": 94385,
      "End": 94389
    },
    "TimeRange": {
      "StartTime": "02:07:56.6400000",
      "EndTime": "02:07:56.7600000"
    }
  },
  {
    "TextLocation": {
      "Start": 94390,
      "End": 94396
    },
    "TimeRange": {
      "StartTime": "02:07:56.7600000",
      "EndTime": "02:07:56.8800000"
    }
  },
  {
    "TextLocation": {
      "Start": 94397,
      "End": 94405
    },
    "TimeRange": {
      "StartTime": "02:07:56.8800000",
      "EndTime": "02:07:57.2400000"
    }
  },
  {
    "TextLocation": {
      "Start": 94406,
      "End": 94412
    },
    "TimeRange": {
      "StartTime": "02:07:57.2400000",
      "EndTime": "02:07:57.4500000"
    }
  },
  {
    "TextLocation": {
      "Start": 94413,
      "End": 94417
    },
    "TimeRange": {
      "StartTime": "02:07:57.4500000",
      "EndTime": "02:07:57.5700000"
    }
  },
  {
    "TextLocation": {
      "Start": 94418,
      "End": 94422
    },
    "TimeRange": {
      "StartTime": "02:07:57.5700000",
      "EndTime": "02:07:57.6600000"
    }
  },
  {
    "TextLocation": {
      "Start": 94423,
      "End": 94428
    },
    "TimeRange": {
      "StartTime": "02:07:57.6600000",
      "EndTime": "02:07:57.8400000"
    }
  },
  {
    "TextLocation": {
      "Start": 94429,
      "End": 94431
    },
    "TimeRange": {
      "StartTime": "02:07:57.8400000",
      "EndTime": "02:07:57.9600000"
    }
  },
  {
    "TextLocation": {
      "Start": 94432,
      "End": 94440
    },
    "TimeRange": {
      "StartTime": "02:07:57.9600000",
      "EndTime": "02:07:58.3400000"
    }
  },
  {
    "TextLocation": {
      "Start": 94443,
      "End": 94447
    },
    "TimeRange": {
      "StartTime": "02:07:58.3500000",
      "EndTime": "02:07:58.4700000"
    }
  },
  {
    "TextLocation": {
      "Start": 94448,
      "End": 94449
    },
    "TimeRange": {
      "StartTime": "02:07:58.4700000",
      "EndTime": "02:07:58.5300000"
    }
  },
  {
    "TextLocation": {
      "Start": 94450,
      "End": 94454
    },
    "TimeRange": {
      "StartTime": "02:07:58.5300000",
      "EndTime": "02:07:58.8000000"
    }
  },
  {
    "TextLocation": {
      "Start": 94455,
      "End": 94465
    },
    "TimeRange": {
      "StartTime": "02:07:58.8000000",
      "EndTime": "02:07:59.7000000"
    }
  },
  {
    "TextLocation": {
      "Start": 94466,
      "End": 94470
    },
    "TimeRange": {
      "StartTime": "02:08:00.0300000",
      "EndTime": "02:08:00.3300000"
    }
  },
  {
    "TextLocation": {
      "Start": 94471,
      "End": 94473
    },
    "TimeRange": {
      "StartTime": "02:08:00.3300000",
      "EndTime": "02:08:00.6600000"
    }
  },
  {
    "TextLocation": {
      "Start": 94474,
      "End": 94481
    },
    "TimeRange": {
      "StartTime": "02:08:00.6600000",
      "EndTime": "02:08:01.2600000"
    }
  },
  {
    "TextLocation": {
      "Start": 94482,
      "End": 94485
    },
    "TimeRange": {
      "StartTime": "02:08:01.2600000",
      "EndTime": "02:08:01.4700000"
    }
  },
  {
    "TextLocation": {
      "Start": 94486,
      "End": 94487
    },
    "TimeRange": {
      "StartTime": "02:08:01.4700000",
      "EndTime": "02:08:01.5300000"
    }
  },
  {
    "TextLocation": {
      "Start": 94488,
      "End": 94493
    },
    "TimeRange": {
      "StartTime": "02:08:01.5300000",
      "EndTime": "02:08:01.7700000"
    }
  },
  {
    "TextLocation": {
      "Start": 94494,
      "End": 94496
    },
    "TimeRange": {
      "StartTime": "02:08:01.7700000",
      "EndTime": "02:08:01.8900000"
    }
  },
  {
    "TextLocation": {
      "Start": 94497,
      "End": 94499
    },
    "TimeRange": {
      "StartTime": "02:08:01.8900000",
      "EndTime": "02:08:02.1000000"
    }
  },
  {
    "TextLocation": {
      "Start": 94500,
      "End": 94502
    },
    "TimeRange": {
      "StartTime": "02:08:02.1000000",
      "EndTime": "02:08:02.3400000"
    }
  },
  {
    "TextLocation": {
      "Start": 94510,
      "End": 94513
    },
    "TimeRange": {
      "StartTime": "02:08:02.3700000",
      "EndTime": "02:08:02.5800000"
    }
  },
  {
    "TextLocation": {
      "Start": 94515,
      "End": 94517
    },
    "TimeRange": {
      "StartTime": "02:08:02.5800000",
      "EndTime": "02:08:02.6700000"
    }
  },
  {
    "TextLocation": {
      "Start": 94518,
      "End": 94520
    },
    "TimeRange": {
      "StartTime": "02:08:02.6700000",
      "EndTime": "02:08:02.9400000"
    }
  },
  {
    "TextLocation": {
      "Start": 94523,
      "End": 94527
    },
    "TimeRange": {
      "StartTime": "02:08:03.2700000",
      "EndTime": "02:08:03.3300000"
    }
  },
  {
    "TextLocation": {
      "Start": 94535,
      "End": 94537
    },
    "TimeRange": {
      "StartTime": "02:08:04.2300000",
      "EndTime": "02:08:04.5000000"
    }
  },
  {
    "TextLocation": {
      "Start": 94538,
      "End": 94539
    },
    "TimeRange": {
      "StartTime": "02:08:04.5000000",
      "EndTime": "02:08:04.5300000"
    }
  },
  {
    "TextLocation": {
      "Start": 94540,
      "End": 94544
    },
    "TimeRange": {
      "StartTime": "02:08:04.5300000",
      "EndTime": "02:08:04.6800000"
    }
  },
  {
    "TextLocation": {
      "Start": 94545,
      "End": 94547
    },
    "TimeRange": {
      "StartTime": "02:08:04.6800000",
      "EndTime": "02:08:04.7700000"
    }
  },
  {
    "TextLocation": {
      "Start": 94548,
      "End": 94552
    },
    "TimeRange": {
      "StartTime": "02:08:04.7700000",
      "EndTime": "02:08:05.0100000"
    }
  },
  {
    "TextLocation": {
      "Start": 94553,
      "End": 94558
    },
    "TimeRange": {
      "StartTime": "02:08:05.0100000",
      "EndTime": "02:08:05.3100000"
    }
  },
  {
    "TextLocation": {
      "Start": 94559,
      "End": 94563
    },
    "TimeRange": {
      "StartTime": "02:08:05.3100000",
      "EndTime": "02:08:05.4900000"
    }
  },
  {
    "TextLocation": {
      "Start": 94564,
      "End": 94568
    },
    "TimeRange": {
      "StartTime": "02:08:05.4900000",
      "EndTime": "02:08:05.6600000"
    }
  },
  {
    "TextLocation": {
      "Start": 94569,
      "End": 94581
    },
    "TimeRange": {
      "StartTime": "02:08:05.7000000",
      "EndTime": "02:08:06.2100000"
    }
  },
  {
    "TextLocation": {
      "Start": 94582,
      "End": 94587
    },
    "TimeRange": {
      "StartTime": "02:08:06.2100000",
      "EndTime": "02:08:06.3600000"
    }
  },
  {
    "TextLocation": {
      "Start": 94588,
      "End": 94591
    },
    "TimeRange": {
      "StartTime": "02:08:06.3600000",
      "EndTime": "02:08:06.4800000"
    }
  },
  {
    "TextLocation": {
      "Start": 94592,
      "End": 94595
    },
    "TimeRange": {
      "StartTime": "02:08:06.4800000",
      "EndTime": "02:08:06.6900000"
    }
  },
  {
    "TextLocation": {
      "Start": 94596,
      "End": 94598
    },
    "TimeRange": {
      "StartTime": "02:08:06.6900000",
      "EndTime": "02:08:06.7800000"
    }
  },
  {
    "TextLocation": {
      "Start": 94599,
      "End": 94606
    },
    "TimeRange": {
      "StartTime": "02:08:06.7800000",
      "EndTime": "02:08:07.1700000"
    }
  },
  {
    "TextLocation": {
      "Start": 94607,
      "End": 94610
    },
    "TimeRange": {
      "StartTime": "02:08:07.1700000",
      "EndTime": "02:08:07.2900000"
    }
  },
  {
    "TextLocation": {
      "Start": 94611,
      "End": 94618
    },
    "TimeRange": {
      "StartTime": "02:08:07.2900000",
      "EndTime": "02:08:08.0400000"
    }
  },
  {
    "TextLocation": {
      "Start": 94619,
      "End": 94628
    },
    "TimeRange": {
      "StartTime": "02:08:08.2800000",
      "EndTime": "02:08:09.0300000"
    }
  },
  {
    "TextLocation": {
      "Start": 94629,
      "End": 94632
    },
    "TimeRange": {
      "StartTime": "02:08:09.0300000",
      "EndTime": "02:08:09.1800000"
    }
  },
  {
    "TextLocation": {
      "Start": 94633,
      "End": 94634
    },
    "TimeRange": {
      "StartTime": "02:08:09.1800000",
      "EndTime": "02:08:09.2400000"
    }
  },
  {
    "TextLocation": {
      "Start": 94635,
      "End": 94639
    },
    "TimeRange": {
      "StartTime": "02:08:09.2400000",
      "EndTime": "02:08:09.4800000"
    }
  },
  {
    "TextLocation": {
      "Start": 94640,
      "End": 94647
    },
    "TimeRange": {
      "StartTime": "02:08:09.4800000",
      "EndTime": "02:08:09.8400000"
    }
  },
  {
    "TextLocation": {
      "Start": 94648,
      "End": 94650
    },
    "TimeRange": {
      "StartTime": "02:08:09.8400000",
      "EndTime": "02:08:09.9600000"
    }
  },
  {
    "TextLocation": {
      "Start": 94651,
      "End": 94654
    },
    "TimeRange": {
      "StartTime": "02:08:09.9600000",
      "EndTime": "02:08:10.0800000"
    }
  },
  {
    "TextLocation": {
      "Start": 94655,
      "End": 94664
    },
    "TimeRange": {
      "StartTime": "02:08:10.0800000",
      "EndTime": "02:08:10.5000000"
    }
  },
  {
    "TextLocation": {
      "Start": 94665,
      "End": 94667
    },
    "TimeRange": {
      "StartTime": "02:08:10.5000000",
      "EndTime": "02:08:10.6200000"
    }
  },
  {
    "TextLocation": {
      "Start": 94668,
      "End": 94672
    },
    "TimeRange": {
      "StartTime": "02:08:10.6200000",
      "EndTime": "02:08:10.8300000"
    }
  },
  {
    "TextLocation": {
      "Start": 94673,
      "End": 94679
    },
    "TimeRange": {
      "StartTime": "02:08:10.8300000",
      "EndTime": "02:08:11.1300000"
    }
  },
  {
    "TextLocation": {
      "Start": 94681,
      "End": 94685
    },
    "TimeRange": {
      "StartTime": "02:08:11.1300000",
      "EndTime": "02:08:11.4300000"
    }
  },
  {
    "TextLocation": {
      "Start": 94686,
      "End": 94691
    },
    "TimeRange": {
      "StartTime": "02:08:11.4300000",
      "EndTime": "02:08:11.7600000"
    }
  },
  {
    "TextLocation": {
      "Start": 94699,
      "End": 94702
    },
    "TimeRange": {
      "StartTime": "02:08:12.1500000",
      "EndTime": "02:08:12.4500000"
    }
  },
  {
    "TextLocation": {
      "Start": 94704,
      "End": 94705
    },
    "TimeRange": {
      "StartTime": "02:08:12.4500000",
      "EndTime": "02:08:12.5100000"
    }
  },
  {
    "TextLocation": {
      "Start": 94706,
      "End": 94709
    },
    "TimeRange": {
      "StartTime": "02:08:12.5100000",
      "EndTime": "02:08:12.8100000"
    }
  },
  {
    "TextLocation": {
      "Start": 94717,
      "End": 94720
    },
    "TimeRange": {
      "StartTime": "02:08:12.9300000",
      "EndTime": "02:08:13.2900000"
    }
  },
  {
    "TextLocation": {
      "Start": 94721,
      "End": 94725
    },
    "TimeRange": {
      "StartTime": "02:08:13.2900000",
      "EndTime": "02:08:13.5300000"
    }
  },
  {
    "TextLocation": {
      "Start": 94726,
      "End": 94732
    },
    "TimeRange": {
      "StartTime": "02:08:13.5300000",
      "EndTime": "02:08:13.9500000"
    }
  },
  {
    "TextLocation": {
      "Start": 94733,
      "End": 94737
    },
    "TimeRange": {
      "StartTime": "02:08:13.9500000",
      "EndTime": "02:08:14.1000000"
    }
  },
  {
    "TextLocation": {
      "Start": 94738,
      "End": 94747
    },
    "TimeRange": {
      "StartTime": "02:08:14.1000000",
      "EndTime": "02:08:14.4600000"
    }
  },
  {
    "TextLocation": {
      "Start": 94748,
      "End": 94750
    },
    "TimeRange": {
      "StartTime": "02:08:14.4600000",
      "EndTime": "02:08:14.5800000"
    }
  },
  {
    "TextLocation": {
      "Start": 94751,
      "End": 94754
    },
    "TimeRange": {
      "StartTime": "02:08:14.5800000",
      "EndTime": "02:08:14.7000000"
    }
  },
  {
    "TextLocation": {
      "Start": 94755,
      "End": 94757
    },
    "TimeRange": {
      "StartTime": "02:08:14.7000000",
      "EndTime": "02:08:14.7900000"
    }
  },
  {
    "TextLocation": {
      "Start": 94758,
      "End": 94762
    },
    "TimeRange": {
      "StartTime": "02:08:14.7900000",
      "EndTime": "02:08:14.9400000"
    }
  },
  {
    "TextLocation": {
      "Start": 94763,
      "End": 94767
    },
    "TimeRange": {
      "StartTime": "02:08:14.9400000",
      "EndTime": "02:08:15.3000000"
    }
  },
  {
    "TextLocation": {
      "Start": 94775,
      "End": 94780
    },
    "TimeRange": {
      "StartTime": "02:08:15.3300000",
      "EndTime": "02:08:15.4500000"
    }
  },
  {
    "TextLocation": {
      "Start": 94781,
      "End": 94784
    },
    "TimeRange": {
      "StartTime": "02:08:15.4500000",
      "EndTime": "02:08:15.6600000"
    }
  },
  {
    "TextLocation": {
      "Start": 94785,
      "End": 94788
    },
    "TimeRange": {
      "StartTime": "02:08:15.6600000",
      "EndTime": "02:08:16.0200000"
    }
  },
  {
    "TextLocation": {
      "Start": 94789,
      "End": 94793
    },
    "TimeRange": {
      "StartTime": "02:08:16.5300000",
      "EndTime": "02:08:16.7400000"
    }
  },
  {
    "TextLocation": {
      "Start": 94794,
      "End": 94800
    },
    "TimeRange": {
      "StartTime": "02:08:16.7400000",
      "EndTime": "02:08:17.0400000"
    }
  },
  {
    "TextLocation": {
      "Start": 94801,
      "End": 94804
    },
    "TimeRange": {
      "StartTime": "02:08:17.0400000",
      "EndTime": "02:08:17.1600000"
    }
  },
  {
    "TextLocation": {
      "Start": 94805,
      "End": 94808
    },
    "TimeRange": {
      "StartTime": "02:08:17.1600000",
      "EndTime": "02:08:17.3400000"
    }
  },
  {
    "TextLocation": {
      "Start": 94809,
      "End": 94815
    },
    "TimeRange": {
      "StartTime": "02:08:17.3400000",
      "EndTime": "02:08:17.7900000"
    }
  },
  {
    "TextLocation": {
      "Start": 94823,
      "End": 94826
    },
    "TimeRange": {
      "StartTime": "02:08:19.0500000",
      "EndTime": "02:08:19.2900000"
    }
  },
  {
    "TextLocation": {
      "Start": 94827,
      "End": 94828
    },
    "TimeRange": {
      "StartTime": "02:08:19.2900000",
      "EndTime": "02:08:19.3500000"
    }
  },
  {
    "TextLocation": {
      "Start": 94829,
      "End": 94833
    },
    "TimeRange": {
      "StartTime": "02:08:19.3500000",
      "EndTime": "02:08:19.5000000"
    }
  },
  {
    "TextLocation": {
      "Start": 94834,
      "End": 94836
    },
    "TimeRange": {
      "StartTime": "02:08:19.5000000",
      "EndTime": "02:08:19.5900000"
    }
  },
  {
    "TextLocation": {
      "Start": 94837,
      "End": 94841
    },
    "TimeRange": {
      "StartTime": "02:08:19.5900000",
      "EndTime": "02:08:19.7400000"
    }
  },
  {
    "TextLocation": {
      "Start": 94842,
      "End": 94845
    },
    "TimeRange": {
      "StartTime": "02:08:19.7400000",
      "EndTime": "02:08:19.8600000"
    }
  },
  {
    "TextLocation": {
      "Start": 94846,
      "End": 94851
    },
    "TimeRange": {
      "StartTime": "02:08:19.8600000",
      "EndTime": "02:08:20.1300000"
    }
  },
  {
    "TextLocation": {
      "Start": 94852,
      "End": 94857
    },
    "TimeRange": {
      "StartTime": "02:08:20.1300000",
      "EndTime": "02:08:20.3600000"
    }
  },
  {
    "TextLocation": {
      "Start": 94858,
      "End": 94865
    },
    "TimeRange": {
      "StartTime": "02:08:20.3700000",
      "EndTime": "02:08:20.8500000"
    }
  },
  {
    "TextLocation": {
      "Start": 94866,
      "End": 94868
    },
    "TimeRange": {
      "StartTime": "02:08:20.8500000",
      "EndTime": "02:08:21.9600000"
    }
  },
  {
    "TextLocation": {
      "Start": 94871,
      "End": 94876
    },
    "TimeRange": {
      "StartTime": "02:08:26.3500000",
      "EndTime": "02:08:26.7300000"
    }
  },
  {
    "TextLocation": {
      "Start": 94879,
      "End": 94881
    },
    "TimeRange": {
      "StartTime": "02:08:39.7500000",
      "EndTime": "02:08:39.8400000"
    }
  },
  {
    "TextLocation": {
      "Start": 94882,
      "End": 94885
    },
    "TimeRange": {
      "StartTime": "02:08:39.8400000",
      "EndTime": "02:08:39.9100000"
    }
  },
  {
    "TextLocation": {
      "Start": 94886,
      "End": 94890
    },
    "TimeRange": {
      "StartTime": "02:08:39.9100000",
      "EndTime": "02:08:40.0300000"
    }
  },
  {
    "TextLocation": {
      "Start": 94891,
      "End": 94893
    },
    "TimeRange": {
      "StartTime": "02:08:40.0300000",
      "EndTime": "02:08:40.0800000"
    }
  },
  {
    "TextLocation": {
      "Start": 94894,
      "End": 94897
    },
    "TimeRange": {
      "StartTime": "02:08:40.1700000",
      "EndTime": "02:08:40.2700000"
    }
  },
  {
    "TextLocation": {
      "Start": 94898,
      "End": 94901
    },
    "TimeRange": {
      "StartTime": "02:08:40.3000000",
      "EndTime": "02:08:40.3800000"
    }
  },
  {
    "TextLocation": {
      "Start": 94902,
      "End": 94906
    },
    "TimeRange": {
      "StartTime": "02:08:40.3900000",
      "EndTime": "02:08:40.5300000"
    }
  },
  {
    "TextLocation": {
      "Start": 94914,
      "End": 94917
    },
    "TimeRange": {
      "StartTime": "02:08:40.9800000",
      "EndTime": "02:08:41.1300000"
    }
  },
  {
    "TextLocation": {
      "Start": 94918,
      "End": 94922
    },
    "TimeRange": {
      "StartTime": "02:08:41.1300000",
      "EndTime": "02:08:41.5200000"
    }
  },
  {
    "TextLocation": {
      "Start": 94925,
      "End": 94928
    },
    "TimeRange": {
      "StartTime": "02:08:41.9100000",
      "EndTime": "02:08:42.0600000"
    }
  },
  {
    "TextLocation": {
      "Start": 94929,
      "End": 94930
    },
    "TimeRange": {
      "StartTime": "02:08:42.0600000",
      "EndTime": "02:08:42.1500000"
    }
  },
  {
    "TextLocation": {
      "Start": 94931,
      "End": 94935
    },
    "TimeRange": {
      "StartTime": "02:08:42.1500000",
      "EndTime": "02:08:42.3300000"
    }
  },
  {
    "TextLocation": {
      "Start": 94936,
      "End": 94938
    },
    "TimeRange": {
      "StartTime": "02:08:42.3300000",
      "EndTime": "02:08:42.4500000"
    }
  },
  {
    "TextLocation": {
      "Start": 94939,
      "End": 94944
    },
    "TimeRange": {
      "StartTime": "02:08:42.4500000",
      "EndTime": "02:08:42.8100000"
    }
  },
  {
    "TextLocation": {
      "Start": 94947,
      "End": 94952
    },
    "TimeRange": {
      "StartTime": "02:08:44.4900000",
      "EndTime": "02:08:44.6100000"
    }
  },
  {
    "TextLocation": {
      "Start": 94953,
      "End": 94955
    },
    "TimeRange": {
      "StartTime": "02:08:44.6100000",
      "EndTime": "02:08:44.7000000"
    }
  },
  {
    "TextLocation": {
      "Start": 94956,
      "End": 94958
    },
    "TimeRange": {
      "StartTime": "02:08:44.7000000",
      "EndTime": "02:08:44.9700000"
    }
  },
  {
    "TextLocation": {
      "Start": 94966,
      "End": 94968
    },
    "TimeRange": {
      "StartTime": "02:08:46.2000000",
      "EndTime": "02:08:46.8600000"
    }
  },
  {
    "TextLocation": {
      "Start": 94969,
      "End": 94974
    },
    "TimeRange": {
      "StartTime": "02:08:47.2200000",
      "EndTime": "02:08:47.6400000"
    }
  },
  {
    "TextLocation": {
      "Start": 94975,
      "End": 94981
    },
    "TimeRange": {
      "StartTime": "02:08:47.6400000",
      "EndTime": "02:08:47.9700000"
    }
  },
  {
    "TextLocation": {
      "Start": 94983,
      "End": 94988
    },
    "TimeRange": {
      "StartTime": "02:08:47.9700000",
      "EndTime": "02:08:48.1500000"
    }
  },
  {
    "TextLocation": {
      "Start": 94989,
      "End": 94992
    },
    "TimeRange": {
      "StartTime": "02:08:48.1500000",
      "EndTime": "02:08:48.2700000"
    }
  },
  {
    "TextLocation": {
      "Start": 94993,
      "End": 94997
    },
    "TimeRange": {
      "StartTime": "02:08:48.2700000",
      "EndTime": "02:08:48.4800000"
    }
  },
  {
    "TextLocation": {
      "Start": 94998,
      "End": 94999
    },
    "TimeRange": {
      "StartTime": "02:08:48.4800000",
      "EndTime": "02:08:48.5700000"
    }
  },
  {
    "TextLocation": {
      "Start": 95000,
      "End": 95004
    },
    "TimeRange": {
      "StartTime": "02:08:48.5700000",
      "EndTime": "02:08:48.8700000"
    }
  },
  {
    "TextLocation": {
      "Start": 95005,
      "End": 95007
    },
    "TimeRange": {
      "StartTime": "02:08:48.8700000",
      "EndTime": "02:08:49.1700000"
    }
  },
  {
    "TextLocation": {
      "Start": 95008,
      "End": 95014
    },
    "TimeRange": {
      "StartTime": "02:08:49.1700000",
      "EndTime": "02:08:49.4400000"
    }
  },
  {
    "TextLocation": {
      "Start": 95015,
      "End": 95017
    },
    "TimeRange": {
      "StartTime": "02:08:49.7100000",
      "EndTime": "02:08:50.1000000"
    }
  },
  {
    "TextLocation": {
      "Start": 95018,
      "End": 95021
    },
    "TimeRange": {
      "StartTime": "02:08:50.1000000",
      "EndTime": "02:08:50.2200000"
    }
  },
  {
    "TextLocation": {
      "Start": 95022,
      "End": 95026
    },
    "TimeRange": {
      "StartTime": "02:08:50.2200000",
      "EndTime": "02:08:50.3400000"
    }
  },
  {
    "TextLocation": {
      "Start": 95027,
      "End": 95029
    },
    "TimeRange": {
      "StartTime": "02:08:50.3400000",
      "EndTime": "02:08:50.4600000"
    }
  },
  {
    "TextLocation": {
      "Start": 95030,
      "End": 95034
    },
    "TimeRange": {
      "StartTime": "02:08:50.4600000",
      "EndTime": "02:08:50.6100000"
    }
  },
  {
    "TextLocation": {
      "Start": 95035,
      "End": 95039
    },
    "TimeRange": {
      "StartTime": "02:08:50.6100000",
      "EndTime": "02:08:50.7900000"
    }
  },
  {
    "TextLocation": {
      "Start": 95040,
      "End": 95042
    },
    "TimeRange": {
      "StartTime": "02:08:50.7900000",
      "EndTime": "02:08:51.2400000"
    }
  },
  {
    "TextLocation": {
      "Start": 95050,
      "End": 95054
    },
    "TimeRange": {
      "StartTime": "02:08:53.3200000",
      "EndTime": "02:08:53.5300000"
    }
  },
  {
    "TextLocation": {
      "Start": 95055,
      "End": 95056
    },
    "TimeRange": {
      "StartTime": "02:08:53.5600000",
      "EndTime": "02:08:53.7400000"
    }
  },
  {
    "TextLocation": {
      "Start": 95057,
      "End": 95064
    },
    "TimeRange": {
      "StartTime": "02:08:53.7400000",
      "EndTime": "02:08:54.5200000"
    }
  },
  {
    "TextLocation": {
      "Start": 95065,
      "End": 95069
    },
    "TimeRange": {
      "StartTime": "02:08:54.5200000",
      "EndTime": "02:08:54.8200000"
    }
  },
  {
    "TextLocation": {
      "Start": 95070,
      "End": 95075
    },
    "TimeRange": {
      "StartTime": "02:08:54.8200000",
      "EndTime": "02:08:55.0300000"
    }
  },
  {
    "TextLocation": {
      "Start": 95076,
      "End": 95082
    },
    "TimeRange": {
      "StartTime": "02:08:55.0300000",
      "EndTime": "02:08:56.0400000"
    }
  },
  {
    "TextLocation": {
      "Start": 95085,
      "End": 95093
    },
    "TimeRange": {
      "StartTime": "02:08:56.0500000",
      "EndTime": "02:08:56.4700000"
    }
  },
  {
    "TextLocation": {
      "Start": 95094,
      "End": 95097
    },
    "TimeRange": {
      "StartTime": "02:08:56.4700000",
      "EndTime": "02:08:56.7700000"
    }
  },
  {
    "TextLocation": {
      "Start": 95098,
      "End": 95104
    },
    "TimeRange": {
      "StartTime": "02:08:56.7700000",
      "EndTime": "02:08:57.4900000"
    }
  },
  {
    "TextLocation": {
      "Start": 95105,
      "End": 95110
    },
    "TimeRange": {
      "StartTime": "02:08:58.1500000",
      "EndTime": "02:09:00.5200000"
    }
  },
  {
    "TextLocation": {
      "Start": 95118,
      "End": 95121
    },
    "TimeRange": {
      "StartTime": "02:09:00.5500000",
      "EndTime": "02:09:00.7600000"
    }
  },
  {
    "TextLocation": {
      "Start": 95122,
      "End": 95125
    },
    "TimeRange": {
      "StartTime": "02:09:00.7600000",
      "EndTime": "02:09:00.9100000"
    }
  },
  {
    "TextLocation": {
      "Start": 95126,
      "End": 95130
    },
    "TimeRange": {
      "StartTime": "02:09:00.9100000",
      "EndTime": "02:09:01.0900000"
    }
  },
  {
    "TextLocation": {
      "Start": 95131,
      "End": 95134
    },
    "TimeRange": {
      "StartTime": "02:09:01.0900000",
      "EndTime": "02:09:01.2400000"
    }
  },
  {
    "TextLocation": {
      "Start": 95135,
      "End": 95137
    },
    "TimeRange": {
      "StartTime": "02:09:01.2400000",
      "EndTime": "02:09:01.3300000"
    }
  },
  {
    "TextLocation": {
      "Start": 95138,
      "End": 95141
    },
    "TimeRange": {
      "StartTime": "02:09:01.3300000",
      "EndTime": "02:09:01.4200000"
    }
  },
  {
    "TextLocation": {
      "Start": 95142,
      "End": 95146
    },
    "TimeRange": {
      "StartTime": "02:09:01.4200000",
      "EndTime": "02:09:01.6300000"
    }
  },
  {
    "TextLocation": {
      "Start": 95147,
      "End": 95153
    },
    "TimeRange": {
      "StartTime": "02:09:01.6300000",
      "EndTime": "02:09:01.9000000"
    }
  },
  {
    "TextLocation": {
      "Start": 95154,
      "End": 95159
    },
    "TimeRange": {
      "StartTime": "02:09:01.9000000",
      "EndTime": "02:09:02.2000000"
    }
  },
  {
    "TextLocation": {
      "Start": 95160,
      "End": 95162
    },
    "TimeRange": {
      "StartTime": "02:09:02.2000000",
      "EndTime": "02:09:02.3500000"
    }
  },
  {
    "TextLocation": {
      "Start": 95163,
      "End": 95166
    },
    "TimeRange": {
      "StartTime": "02:09:02.3500000",
      "EndTime": "02:09:02.6500000"
    }
  },
  {
    "TextLocation": {
      "Start": 95167,
      "End": 95169
    },
    "TimeRange": {
      "StartTime": "02:09:02.6500000",
      "EndTime": "02:09:02.8000000"
    }
  },
  {
    "TextLocation": {
      "Start": 95170,
      "End": 95174
    },
    "TimeRange": {
      "StartTime": "02:09:02.8000000",
      "EndTime": "02:09:03.0400000"
    }
  },
  {
    "TextLocation": {
      "Start": 95175,
      "End": 95179
    },
    "TimeRange": {
      "StartTime": "02:09:03.0400000",
      "EndTime": "02:09:03.5500000"
    }
  },
  {
    "TextLocation": {
      "Start": 95180,
      "End": 95182
    },
    "TimeRange": {
      "StartTime": "02:09:03.6700000",
      "EndTime": "02:09:03.9400000"
    }
  },
  {
    "TextLocation": {
      "Start": 95183,
      "End": 95190
    },
    "TimeRange": {
      "StartTime": "02:09:03.9400000",
      "EndTime": "02:09:04.2400000"
    }
  },
  {
    "TextLocation": {
      "Start": 95191,
      "End": 95193
    },
    "TimeRange": {
      "StartTime": "02:09:04.2400000",
      "EndTime": "02:09:04.3600000"
    }
  },
  {
    "TextLocation": {
      "Start": 95194,
      "End": 95202
    },
    "TimeRange": {
      "StartTime": "02:09:04.3600000",
      "EndTime": "02:09:04.9900000"
    }
  },
  {
    "TextLocation": {
      "Start": 95210,
      "End": 95213
    },
    "TimeRange": {
      "StartTime": "02:09:05.2900000",
      "EndTime": "02:09:05.5900000"
    }
  },
  {
    "TextLocation": {
      "Start": 95215,
      "End": 95217
    },
    "TimeRange": {
      "StartTime": "02:09:05.5900000",
      "EndTime": "02:09:05.6800000"
    }
  },
  {
    "TextLocation": {
      "Start": 95218,
      "End": 95221
    },
    "TimeRange": {
      "StartTime": "02:09:05.6800000",
      "EndTime": "02:09:06.0700000"
    }
  },
  {
    "TextLocation": {
      "Start": 95229,
      "End": 95232
    },
    "TimeRange": {
      "StartTime": "02:09:06.4600000",
      "EndTime": "02:09:06.7900000"
    }
  },
  {
    "TextLocation": {
      "Start": 95233,
      "End": 95237
    },
    "TimeRange": {
      "StartTime": "02:09:06.7900000",
      "EndTime": "02:09:07.0300000"
    }
  },
  {
    "TextLocation": {
      "Start": 95238,
      "End": 95241
    },
    "TimeRange": {
      "StartTime": "02:09:07.0300000",
      "EndTime": "02:09:07.1800000"
    }
  },
  {
    "TextLocation": {
      "Start": 95242,
      "End": 95249
    },
    "TimeRange": {
      "StartTime": "02:09:07.1800000",
      "EndTime": "02:09:07.6300000"
    }
  },
  {
    "TextLocation": {
      "Start": 95250,
      "End": 95252
    },
    "TimeRange": {
      "StartTime": "02:09:07.6300000",
      "EndTime": "02:09:07.8700000"
    }
  },
  {
    "TextLocation": {
      "Start": 95253,
      "End": 95255
    },
    "TimeRange": {
      "StartTime": "02:09:07.8700000",
      "EndTime": "02:09:08.1400000"
    }
  },
  {
    "TextLocation": {
      "Start": 95256,
      "End": 95257
    },
    "TimeRange": {
      "StartTime": "02:09:08.1400000",
      "EndTime": "02:09:08.2300000"
    }
  },
  {
    "TextLocation": {
      "Start": 95258,
      "End": 95266
    },
    "TimeRange": {
      "StartTime": "02:09:08.2300000",
      "EndTime": "02:09:09.1300000"
    }
  },
  {
    "TextLocation": {
      "Start": 95268,
      "End": 95270
    },
    "TimeRange": {
      "StartTime": "02:09:09.2800000",
      "EndTime": "02:09:09.4600000"
    }
  },
  {
    "TextLocation": {
      "Start": 95271,
      "End": 95274
    },
    "TimeRange": {
      "StartTime": "02:09:09.4600000",
      "EndTime": "02:09:09.6100000"
    }
  },
  {
    "TextLocation": {
      "Start": 95275,
      "End": 95283
    },
    "TimeRange": {
      "StartTime": "02:09:09.6100000",
      "EndTime": "02:09:10.0300000"
    }
  },
  {
    "TextLocation": {
      "Start": 95284,
      "End": 95285
    },
    "TimeRange": {
      "StartTime": "02:09:10.0300000",
      "EndTime": "02:09:10.1200000"
    }
  },
  {
    "TextLocation": {
      "Start": 95286,
      "End": 95294
    },
    "TimeRange": {
      "StartTime": "02:09:10.1200000",
      "EndTime": "02:09:10.8100000"
    }
  },
  {
    "TextLocation": {
      "Start": 95295,
      "End": 95304
    },
    "TimeRange": {
      "StartTime": "02:09:10.8100000",
      "EndTime": "02:09:11.3800000"
    }
  },
  {
    "TextLocation": {
      "Start": 95305,
      "End": 95309
    },
    "TimeRange": {
      "StartTime": "02:09:11.3800000",
      "EndTime": "02:09:11.6200000"
    }
  },
  {
    "TextLocation": {
      "Start": 95310,
      "End": 95317
    },
    "TimeRange": {
      "StartTime": "02:09:11.6200000",
      "EndTime": "02:09:11.8900000"
    }
  },
  {
    "TextLocation": {
      "Start": 95318,
      "End": 95320
    },
    "TimeRange": {
      "StartTime": "02:09:11.8900000",
      "EndTime": "02:09:12.0100000"
    }
  },
  {
    "TextLocation": {
      "Start": 95321,
      "End": 95329
    },
    "TimeRange": {
      "StartTime": "02:09:12.0100000",
      "EndTime": "02:09:12.5200000"
    }
  },
  {
    "TextLocation": {
      "Start": 95337,
      "End": 95340
    },
    "TimeRange": {
      "StartTime": "02:09:12.5500000",
      "EndTime": "02:09:12.8200000"
    }
  },
  {
    "TextLocation": {
      "Start": 95342,
      "End": 95343
    },
    "TimeRange": {
      "StartTime": "02:09:12.8200000",
      "EndTime": "02:09:12.9100000"
    }
  },
  {
    "TextLocation": {
      "Start": 95344,
      "End": 95346
    },
    "TimeRange": {
      "StartTime": "02:09:12.9100000",
      "EndTime": "02:09:13.2700000"
    }
  },
  {
    "TextLocation": {
      "Start": 95354,
      "End": 95357
    },
    "TimeRange": {
      "StartTime": "02:09:13.3100000",
      "EndTime": "02:09:13.4200000"
    }
  },
  {
    "TextLocation": {
      "Start": 95358,
      "End": 95363
    },
    "TimeRange": {
      "StartTime": "02:09:13.4200000",
      "EndTime": "02:09:13.6000000"
    }
  },
  {
    "TextLocation": {
      "Start": 95366,
      "End": 95369
    },
    "TimeRange": {
      "StartTime": "02:09:13.6000000",
      "EndTime": "02:09:13.6800000"
    }
  },
  {
    "TextLocation": {
      "Start": 95370,
      "End": 95373
    },
    "TimeRange": {
      "StartTime": "02:09:13.6900000",
      "EndTime": "02:09:13.7800000"
    }
  },
  {
    "TextLocation": {
      "Start": 95374,
      "End": 95379
    },
    "TimeRange": {
      "StartTime": "02:09:13.7800000",
      "EndTime": "02:09:13.9000000"
    }
  },
  {
    "TextLocation": {
      "Start": 95380,
      "End": 95382
    },
    "TimeRange": {
      "StartTime": "02:09:13.9000000",
      "EndTime": "02:09:13.9600000"
    }
  },
  {
    "TextLocation": {
      "Start": 95383,
      "End": 95387
    },
    "TimeRange": {
      "StartTime": "02:09:13.9600000",
      "EndTime": "02:09:14.1400000"
    }
  },
  {
    "TextLocation": {
      "Start": 95388,
      "End": 95391
    },
    "TimeRange": {
      "StartTime": "02:09:14.1400000",
      "EndTime": "02:09:14.2900000"
    }
  },
  {
    "TextLocation": {
      "Start": 95392,
      "End": 95397
    },
    "TimeRange": {
      "StartTime": "02:09:14.2900000",
      "EndTime": "02:09:14.5800000"
    }
  },
  {
    "TextLocation": {
      "Start": 95398,
      "End": 95405
    },
    "TimeRange": {
      "StartTime": "02:09:14.5900000",
      "EndTime": "02:09:14.9800000"
    }
  },
  {
    "TextLocation": {
      "Start": 95406,
      "End": 95410
    },
    "TimeRange": {
      "StartTime": "02:09:14.9800000",
      "EndTime": "02:09:15.5500000"
    }
  },
  {
    "TextLocation": {
      "Start": 95413,
      "End": 95417
    },
    "TimeRange": {
      "StartTime": "02:09:15.5500000",
      "EndTime": "02:09:15.6700000"
    }
  },
  {
    "TextLocation": {
      "Start": 95418,
      "End": 95423
    },
    "TimeRange": {
      "StartTime": "02:09:15.6700000",
      "EndTime": "02:09:15.7900000"
    }
  },
  {
    "TextLocation": {
      "Start": 95424,
      "End": 95426
    },
    "TimeRange": {
      "StartTime": "02:09:15.7900000",
      "EndTime": "02:09:15.8500000"
    }
  },
  {
    "TextLocation": {
      "Start": 95427,
      "End": 95429
    },
    "TimeRange": {
      "StartTime": "02:09:15.8500000",
      "EndTime": "02:09:15.9700000"
    }
  },
  {
    "TextLocation": {
      "Start": 95430,
      "End": 95439
    },
    "TimeRange": {
      "StartTime": "02:09:15.9700000",
      "EndTime": "02:09:16.3600000"
    }
  },
  {
    "TextLocation": {
      "Start": 95440,
      "End": 95446
    },
    "TimeRange": {
      "StartTime": "02:09:16.3600000",
      "EndTime": "02:09:16.7200000"
    }
  },
  {
    "TextLocation": {
      "Start": 95447,
      "End": 95450
    },
    "TimeRange": {
      "StartTime": "02:09:16.7200000",
      "EndTime": "02:09:16.8300000"
    }
  },
  {
    "TextLocation": {
      "Start": 95453,
      "End": 95454
    },
    "TimeRange": {
      "StartTime": "02:09:16.8400000",
      "EndTime": "02:09:16.9300000"
    }
  },
  {
    "TextLocation": {
      "Start": 95455,
      "End": 95464
    },
    "TimeRange": {
      "StartTime": "02:09:16.9300000",
      "EndTime": "02:09:17.5000000"
    }
  },
  {
    "TextLocation": {
      "Start": 95465,
      "End": 95468
    },
    "TimeRange": {
      "StartTime": "02:09:17.5000000",
      "EndTime": "02:09:17.6500000"
    }
  },
  {
    "TextLocation": {
      "Start": 95469,
      "End": 95473
    },
    "TimeRange": {
      "StartTime": "02:09:17.6500000",
      "EndTime": "02:09:17.9500000"
    }
  },
  {
    "TextLocation": {
      "Start": 95474,
      "End": 95481
    },
    "TimeRange": {
      "StartTime": "02:09:18.7000000",
      "EndTime": "02:09:19.0900000"
    }
  },
  {
    "TextLocation": {
      "Start": 95482,
      "End": 95493
    },
    "TimeRange": {
      "StartTime": "02:09:19.0900000",
      "EndTime": "02:09:19.6600000"
    }
  },
  {
    "TextLocation": {
      "Start": 95494,
      "End": 95500
    },
    "TimeRange": {
      "StartTime": "02:09:19.6600000",
      "EndTime": "02:09:19.8700000"
    }
  },
  {
    "TextLocation": {
      "Start": 95501,
      "End": 95506
    },
    "TimeRange": {
      "StartTime": "02:09:19.8700000",
      "EndTime": "02:09:19.9900000"
    }
  },
  {
    "TextLocation": {
      "Start": 95507,
      "End": 95509
    },
    "TimeRange": {
      "StartTime": "02:09:19.9900000",
      "EndTime": "02:09:20.0500000"
    }
  },
  {
    "TextLocation": {
      "Start": 95510,
      "End": 95513
    },
    "TimeRange": {
      "StartTime": "02:09:20.0500000",
      "EndTime": "02:09:20.2600000"
    }
  },
  {
    "TextLocation": {
      "Start": 95514,
      "End": 95517
    },
    "TimeRange": {
      "StartTime": "02:09:20.2600000",
      "EndTime": "02:09:20.4400000"
    }
  },
  {
    "TextLocation": {
      "Start": 95518,
      "End": 95520
    },
    "TimeRange": {
      "StartTime": "02:09:20.4400000",
      "EndTime": "02:09:20.5900000"
    }
  },
  {
    "TextLocation": {
      "Start": 95523,
      "End": 95526
    },
    "TimeRange": {
      "StartTime": "02:09:20.5900000",
      "EndTime": "02:09:20.9700000"
    }
  },
  {
    "TextLocation": {
      "Start": 95529,
      "End": 95533
    },
    "TimeRange": {
      "StartTime": "02:09:22.6300000",
      "EndTime": "02:09:22.8300000"
    }
  },
  {
    "TextLocation": {
      "Start": 95534,
      "End": 95536
    },
    "TimeRange": {
      "StartTime": "02:09:22.8400000",
      "EndTime": "02:09:22.9200000"
    }
  },
  {
    "TextLocation": {
      "Start": 95537,
      "End": 95543
    },
    "TimeRange": {
      "StartTime": "02:09:22.9300000",
      "EndTime": "02:09:23.2900000"
    }
  },
  {
    "TextLocation": {
      "Start": 95544,
      "End": 95551
    },
    "TimeRange": {
      "StartTime": "02:09:23.2900000",
      "EndTime": "02:09:23.5000000"
    }
  },
  {
    "TextLocation": {
      "Start": 95552,
      "End": 95556
    },
    "TimeRange": {
      "StartTime": "02:09:23.5000000",
      "EndTime": "02:09:23.6800000"
    }
  },
  {
    "TextLocation": {
      "Start": 95557,
      "End": 95561
    },
    "TimeRange": {
      "StartTime": "02:09:23.6800000",
      "EndTime": "02:09:23.9500000"
    }
  },
  {
    "TextLocation": {
      "Start": 95562,
      "End": 95569
    },
    "TimeRange": {
      "StartTime": "02:09:23.9500000",
      "EndTime": "02:09:24.6700000"
    }
  },
  {
    "TextLocation": {
      "Start": 95570,
      "End": 95573
    },
    "TimeRange": {
      "StartTime": "02:09:24.6700000",
      "EndTime": "02:09:24.7600000"
    }
  },
  {
    "TextLocation": {
      "Start": 95574,
      "End": 95578
    },
    "TimeRange": {
      "StartTime": "02:09:24.7600000",
      "EndTime": "02:09:24.8500000"
    }
  },
  {
    "TextLocation": {
      "Start": 95579,
      "End": 95584
    },
    "TimeRange": {
      "StartTime": "02:09:24.8600000",
      "EndTime": "02:09:24.9300000"
    }
  },
  {
    "TextLocation": {
      "Start": 95585,
      "End": 95587
    },
    "TimeRange": {
      "StartTime": "02:09:24.9400000",
      "EndTime": "02:09:25.0600000"
    }
  },
  {
    "TextLocation": {
      "Start": 95588,
      "End": 95592
    },
    "TimeRange": {
      "StartTime": "02:09:25.0600000",
      "EndTime": "02:09:25.2700000"
    }
  },
  {
    "TextLocation": {
      "Start": 95593,
      "End": 95595
    },
    "TimeRange": {
      "StartTime": "02:09:25.2700000",
      "EndTime": "02:09:25.3600000"
    }
  },
  {
    "TextLocation": {
      "Start": 95596,
      "End": 95599
    },
    "TimeRange": {
      "StartTime": "02:09:25.3600000",
      "EndTime": "02:09:25.4800000"
    }
  },
  {
    "TextLocation": {
      "Start": 95600,
      "End": 95603
    },
    "TimeRange": {
      "StartTime": "02:09:25.4800000",
      "EndTime": "02:09:25.9300000"
    }
  },
  {
    "TextLocation": {
      "Start": 95606,
      "End": 95609
    },
    "TimeRange": {
      "StartTime": "02:09:25.9400000",
      "EndTime": "02:09:26.4100000"
    }
  },
  {
    "TextLocation": {
      "Start": 95612,
      "End": 95616
    },
    "TimeRange": {
      "StartTime": "02:09:27.3200000",
      "EndTime": "02:09:27.6900000"
    }
  },
  {
    "TextLocation": {
      "Start": 95617,
      "End": 95624
    },
    "TimeRange": {
      "StartTime": "02:09:27.7400000",
      "EndTime": "02:09:28.1000000"
    }
  },
  {
    "TextLocation": {
      "Start": 95625,
      "End": 95627
    },
    "TimeRange": {
      "StartTime": "02:09:28.1000000",
      "EndTime": "02:09:28.3700000"
    }
  },
  {
    "TextLocation": {
      "Start": 95628,
      "End": 95632
    },
    "TimeRange": {
      "StartTime": "02:09:28.3700000",
      "EndTime": "02:09:28.8800000"
    }
  },
  {
    "TextLocation": {
      "Start": 95633,
      "End": 95641
    },
    "TimeRange": {
      "StartTime": "02:09:28.8800000",
      "EndTime": "02:09:29.7500000"
    }
  },
  {
    "TextLocation": {
      "Start": 95644,
      "End": 95648
    },
    "TimeRange": {
      "StartTime": "02:09:29.9300000",
      "EndTime": "02:09:30.2600000"
    }
  },
  {
    "TextLocation": {
      "Start": 95649,
      "End": 95651
    },
    "TimeRange": {
      "StartTime": "02:09:30.2600000",
      "EndTime": "02:09:30.4400000"
    }
  },
  {
    "TextLocation": {
      "Start": 95652,
      "End": 95656
    },
    "TimeRange": {
      "StartTime": "02:09:30.4400000",
      "EndTime": "02:09:30.8300000"
    }
  },
  {
    "TextLocation": {
      "Start": 95664,
      "End": 95670
    },
    "TimeRange": {
      "StartTime": "02:09:31.4000000",
      "EndTime": "02:09:31.7300000"
    }
  },
  {
    "TextLocation": {
      "Start": 95671,
      "End": 95674
    },
    "TimeRange": {
      "StartTime": "02:09:31.7300000",
      "EndTime": "02:09:31.9400000"
    }
  },
  {
    "TextLocation": {
      "Start": 95675,
      "End": 95683
    },
    "TimeRange": {
      "StartTime": "02:09:31.9400000",
      "EndTime": "02:09:32.3600000"
    }
  },
  {
    "TextLocation": {
      "Start": 95684,
      "End": 95692
    },
    "TimeRange": {
      "StartTime": "02:09:32.3600000",
      "EndTime": "02:09:32.8700000"
    }
  },
  {
    "TextLocation": {
      "Start": 95693,
      "End": 95697
    },
    "TimeRange": {
      "StartTime": "02:09:32.8700000",
      "EndTime": "02:09:33.0500000"
    }
  },
  {
    "TextLocation": {
      "Start": 95698,
      "End": 95700
    },
    "TimeRange": {
      "StartTime": "02:09:33.0500000",
      "EndTime": "02:09:33.3200000"
    }
  },
  {
    "TextLocation": {
      "Start": 95701,
      "End": 95704
    },
    "TimeRange": {
      "StartTime": "02:09:33.3200000",
      "EndTime": "02:09:33.7400000"
    }
  },
  {
    "TextLocation": {
      "Start": 95705,
      "End": 95707
    },
    "TimeRange": {
      "StartTime": "02:09:33.7400000",
      "EndTime": "02:09:34.1300000"
    }
  },
  {
    "TextLocation": {
      "Start": 95708,
      "End": 95715
    },
    "TimeRange": {
      "StartTime": "02:09:34.2500000",
      "EndTime": "02:09:34.5800000"
    }
  },
  {
    "TextLocation": {
      "Start": 95716,
      "End": 95719
    },
    "TimeRange": {
      "StartTime": "02:09:34.5800000",
      "EndTime": "02:09:35.2700000"
    }
  },
  {
    "TextLocation": {
      "Start": 95720,
      "End": 95731
    },
    "TimeRange": {
      "StartTime": "02:09:35.7800000",
      "EndTime": "02:09:36.7700000"
    }
  },
  {
    "TextLocation": {
      "Start": 95733,
      "End": 95736
    },
    "TimeRange": {
      "StartTime": "02:09:37.3400000",
      "EndTime": "02:09:37.4100000"
    }
  },
  {
    "TextLocation": {
      "Start": 95737,
      "End": 95745
    },
    "TimeRange": {
      "StartTime": "02:09:37.4300000",
      "EndTime": "02:09:37.7600000"
    }
  },
  {
    "TextLocation": {
      "Start": 95746,
      "End": 95749
    },
    "TimeRange": {
      "StartTime": "02:09:37.7600000",
      "EndTime": "02:09:38"
    }
  },
  {
    "TextLocation": {
      "Start": 95750,
      "End": 95756
    },
    "TimeRange": {
      "StartTime": "02:09:38",
      "EndTime": "02:09:38.4800000"
    }
  },
  {
    "TextLocation": {
      "Start": 95758,
      "End": 95761
    },
    "TimeRange": {
      "StartTime": "02:09:38.4800000",
      "EndTime": "02:09:38.6900000"
    }
  },
  {
    "TextLocation": {
      "Start": 95762,
      "End": 95771
    },
    "TimeRange": {
      "StartTime": "02:09:38.6900000",
      "EndTime": "02:09:39.0800000"
    }
  },
  {
    "TextLocation": {
      "Start": 95772,
      "End": 95774
    },
    "TimeRange": {
      "StartTime": "02:09:39.0800000",
      "EndTime": "02:09:39.1400000"
    }
  },
  {
    "TextLocation": {
      "Start": 95775,
      "End": 95778
    },
    "TimeRange": {
      "StartTime": "02:09:39.1400000",
      "EndTime": "02:09:39.2300000"
    }
  },
  {
    "TextLocation": {
      "Start": 95779,
      "End": 95784
    },
    "TimeRange": {
      "StartTime": "02:09:39.2300000",
      "EndTime": "02:09:39.9500000"
    }
  },
  {
    "TextLocation": {
      "Start": 95786,
      "End": 95789
    },
    "TimeRange": {
      "StartTime": "02:09:40.5200000",
      "EndTime": "02:09:40.6700000"
    }
  },
  {
    "TextLocation": {
      "Start": 95790,
      "End": 95794
    },
    "TimeRange": {
      "StartTime": "02:09:40.6700000",
      "EndTime": "02:09:40.7900000"
    }
  },
  {
    "TextLocation": {
      "Start": 95795,
      "End": 95799
    },
    "TimeRange": {
      "StartTime": "02:09:40.8200000",
      "EndTime": "02:09:41.1200000"
    }
  },
  {
    "TextLocation": {
      "Start": 95800,
      "End": 95802
    },
    "TimeRange": {
      "StartTime": "02:09:41.1200000",
      "EndTime": "02:09:41.3000000"
    }
  },
  {
    "TextLocation": {
      "Start": 95803,
      "End": 95814
    },
    "TimeRange": {
      "StartTime": "02:09:41.3000000",
      "EndTime": "02:09:41.9000000"
    }
  },
  {
    "TextLocation": {
      "Start": 95815,
      "End": 95819
    },
    "TimeRange": {
      "StartTime": "02:09:41.9000000",
      "EndTime": "02:09:41.9900000"
    }
  },
  {
    "TextLocation": {
      "Start": 95820,
      "End": 95822
    },
    "TimeRange": {
      "StartTime": "02:09:41.9900000",
      "EndTime": "02:09:42.1100000"
    }
  },
  {
    "TextLocation": {
      "Start": 95823,
      "End": 95827
    },
    "TimeRange": {
      "StartTime": "02:09:42.1100000",
      "EndTime": "02:09:42.1700000"
    }
  },
  {
    "TextLocation": {
      "Start": 95828,
      "End": 95832
    },
    "TimeRange": {
      "StartTime": "02:09:42.1700000",
      "EndTime": "02:09:42.3800000"
    }
  },
  {
    "TextLocation": {
      "Start": 95833,
      "End": 95835
    },
    "TimeRange": {
      "StartTime": "02:09:42.3800000",
      "EndTime": "02:09:42.5000000"
    }
  },
  {
    "TextLocation": {
      "Start": 95836,
      "End": 95843
    },
    "TimeRange": {
      "StartTime": "02:09:42.5000000",
      "EndTime": "02:09:43.1900000"
    }
  },
  {
    "TextLocation": {
      "Start": 95844,
      "End": 95846
    },
    "TimeRange": {
      "StartTime": "02:09:44.1500000",
      "EndTime": "02:09:44.3600000"
    }
  },
  {
    "TextLocation": {
      "Start": 95847,
      "End": 95850
    },
    "TimeRange": {
      "StartTime": "02:09:44.3600000",
      "EndTime": "02:09:44.4500000"
    }
  },
  {
    "TextLocation": {
      "Start": 95851,
      "End": 95857
    },
    "TimeRange": {
      "StartTime": "02:09:44.4500000",
      "EndTime": "02:09:45.0500000"
    }
  },
  {
    "TextLocation": {
      "Start": 95865,
      "End": 95868
    },
    "TimeRange": {
      "StartTime": "02:09:45.1100000",
      "EndTime": "02:09:45.4700000"
    }
  },
  {
    "TextLocation": {
      "Start": 95869,
      "End": 95873
    },
    "TimeRange": {
      "StartTime": "02:09:45.4700000",
      "EndTime": "02:09:45.6800000"
    }
  },
  {
    "TextLocation": {
      "Start": 95874,
      "End": 95878
    },
    "TimeRange": {
      "StartTime": "02:09:45.6800000",
      "EndTime": "02:09:45.9800000"
    }
  },
  {
    "TextLocation": {
      "Start": 95879,
      "End": 95887
    },
    "TimeRange": {
      "StartTime": "02:09:45.9800000",
      "EndTime": "02:09:46.5200000"
    }
  },
  {
    "TextLocation": {
      "Start": 95888,
      "End": 95890
    },
    "TimeRange": {
      "StartTime": "02:09:46.5200000",
      "EndTime": "02:09:46.6100000"
    }
  },
  {
    "TextLocation": {
      "Start": 95891,
      "End": 95898
    },
    "TimeRange": {
      "StartTime": "02:09:46.8800000",
      "EndTime": "02:09:47.3300000"
    }
  },
  {
    "TextLocation": {
      "Start": 95899,
      "End": 95903
    },
    "TimeRange": {
      "StartTime": "02:09:47.3300000",
      "EndTime": "02:09:48.0800000"
    }
  },
  {
    "TextLocation": {
      "Start": 95904,
      "End": 95914
    },
    "TimeRange": {
      "StartTime": "02:09:48.0800000",
      "EndTime": "02:09:48.8000000"
    }
  },
  {
    "TextLocation": {
      "Start": 95915,
      "End": 95917
    },
    "TimeRange": {
      "StartTime": "02:09:48.8000000",
      "EndTime": "02:09:49.3700000"
    }
  },
  {
    "TextLocation": {
      "Start": 95918,
      "End": 95921
    },
    "TimeRange": {
      "StartTime": "02:09:49.5800000",
      "EndTime": "02:09:49.7000000"
    }
  },
  {
    "TextLocation": {
      "Start": 95922,
      "End": 95927
    },
    "TimeRange": {
      "StartTime": "02:09:49.7000000",
      "EndTime": "02:09:49.9700000"
    }
  },
  {
    "TextLocation": {
      "Start": 95928,
      "End": 95932
    },
    "TimeRange": {
      "StartTime": "02:09:49.9700000",
      "EndTime": "02:09:50.0900000"
    }
  },
  {
    "TextLocation": {
      "Start": 95933,
      "End": 95936
    },
    "TimeRange": {
      "StartTime": "02:09:50.0900000",
      "EndTime": "02:09:50.2100000"
    }
  },
  {
    "TextLocation": {
      "Start": 95937,
      "End": 95941
    },
    "TimeRange": {
      "StartTime": "02:09:50.2100000",
      "EndTime": "02:09:50.3600000"
    }
  },
  {
    "TextLocation": {
      "Start": 95942,
      "End": 95944
    },
    "TimeRange": {
      "StartTime": "02:09:50.3600000",
      "EndTime": "02:09:50.4200000"
    }
  },
  {
    "TextLocation": {
      "Start": 95945,
      "End": 95950
    },
    "TimeRange": {
      "StartTime": "02:09:50.4200000",
      "EndTime": "02:09:50.6000000"
    }
  },
  {
    "TextLocation": {
      "Start": 95951,
      "End": 95953
    },
    "TimeRange": {
      "StartTime": "02:09:50.6000000",
      "EndTime": "02:09:50.6900000"
    }
  },
  {
    "TextLocation": {
      "Start": 95954,
      "End": 95957
    },
    "TimeRange": {
      "StartTime": "02:09:50.6900000",
      "EndTime": "02:09:50.8300000"
    }
  },
  {
    "TextLocation": {
      "Start": 95958,
      "End": 95963
    },
    "TimeRange": {
      "StartTime": "02:09:50.8400000",
      "EndTime": "02:09:51.0800000"
    }
  },
  {
    "TextLocation": {
      "Start": 95964,
      "End": 95971
    },
    "TimeRange": {
      "StartTime": "02:09:51.0900000",
      "EndTime": "02:09:51.4100000"
    }
  },
  {
    "TextLocation": {
      "Start": 95972,
      "End": 95974
    },
    "TimeRange": {
      "StartTime": "02:09:51.4100000",
      "EndTime": "02:09:51.8300000"
    }
  },
  {
    "TextLocation": {
      "Start": 95982,
      "End": 95986
    },
    "TimeRange": {
      "StartTime": "02:09:52.4500000",
      "EndTime": "02:09:52.5200000"
    }
  },
  {
    "TextLocation": {
      "Start": 95988,
      "End": 95991
    },
    "TimeRange": {
      "StartTime": "02:09:52.6000000",
      "EndTime": "02:09:52.6900000"
    }
  },
  {
    "TextLocation": {
      "Start": 95992,
      "End": 95997
    },
    "TimeRange": {
      "StartTime": "02:09:52.6900000",
      "EndTime": "02:09:52.9900000"
    }
  },
  {
    "TextLocation": {
      "Start": 95998,
      "End": 96000
    },
    "TimeRange": {
      "StartTime": "02:09:52.9900000",
      "EndTime": "02:09:53.1400000"
    }
  },
  {
    "TextLocation": {
      "Start": 96001,
      "End": 96004
    },
    "TimeRange": {
      "StartTime": "02:09:53.1400000",
      "EndTime": "02:09:53.3200000"
    }
  },
  {
    "TextLocation": {
      "Start": 96005,
      "End": 96007
    },
    "TimeRange": {
      "StartTime": "02:09:53.3200000",
      "EndTime": "02:09:53.4400000"
    }
  },
  {
    "TextLocation": {
      "Start": 96009,
      "End": 96015
    },
    "TimeRange": {
      "StartTime": "02:09:53.4400000",
      "EndTime": "02:09:53.7900000"
    }
  },
  {
    "TextLocation": {
      "Start": 96018,
      "End": 96021
    },
    "TimeRange": {
      "StartTime": "02:09:53.8000000",
      "EndTime": "02:09:54.1300000"
    }
  },
  {
    "TextLocation": {
      "Start": 96024,
      "End": 96027
    },
    "TimeRange": {
      "StartTime": "02:09:56.6900000",
      "EndTime": "02:09:56.9100000"
    }
  },
  {
    "TextLocation": {
      "Start": 96029,
      "End": 96034
    },
    "TimeRange": {
      "StartTime": "02:09:57.2800000",
      "EndTime": "02:09:57.6100000"
    }
  },
  {
    "TextLocation": {
      "Start": 96042,
      "End": 96045
    },
    "TimeRange": {
      "StartTime": "02:09:58.4200000",
      "EndTime": "02:09:58.6900000"
    }
  },
  {
    "TextLocation": {
      "Start": 96046,
      "End": 96047
    },
    "TimeRange": {
      "StartTime": "02:09:58.6900000",
      "EndTime": "02:09:58.7500000"
    }
  },
  {
    "TextLocation": {
      "Start": 96048,
      "End": 96051
    },
    "TimeRange": {
      "StartTime": "02:09:58.7500000",
      "EndTime": "02:09:59.0200000"
    }
  },
  {
    "TextLocation": {
      "Start": 96052,
      "End": 96055
    },
    "TimeRange": {
      "StartTime": "02:09:59.0200000",
      "EndTime": "02:09:59.1700000"
    }
  },
  {
    "TextLocation": {
      "Start": 96056,
      "End": 96059
    },
    "TimeRange": {
      "StartTime": "02:09:59.1700000",
      "EndTime": "02:09:59.3800000"
    }
  },
  {
    "TextLocation": {
      "Start": 96060,
      "End": 96063
    },
    "TimeRange": {
      "StartTime": "02:09:59.3800000",
      "EndTime": "02:09:59.4400000"
    }
  },
  {
    "TextLocation": {
      "Start": 96064,
      "End": 96067
    },
    "TimeRange": {
      "StartTime": "02:09:59.4400000",
      "EndTime": "02:09:59.5600000"
    }
  },
  {
    "TextLocation": {
      "Start": 96068,
      "End": 96070
    },
    "TimeRange": {
      "StartTime": "02:09:59.5600000",
      "EndTime": "02:09:59.6800000"
    }
  },
  {
    "TextLocation": {
      "Start": 96071,
      "End": 96074
    },
    "TimeRange": {
      "StartTime": "02:09:59.6800000",
      "EndTime": "02:09:59.7700000"
    }
  },
  {
    "TextLocation": {
      "Start": 96075,
      "End": 96081
    },
    "TimeRange": {
      "StartTime": "02:09:59.7700000",
      "EndTime": "02:10:00.1000000"
    }
  },
  {
    "TextLocation": {
      "Start": 96082,
      "End": 96085
    },
    "TimeRange": {
      "StartTime": "02:10:00.1000000",
      "EndTime": "02:10:00.7600000"
    }
  },
  {
    "TextLocation": {
      "Start": 96088,
      "End": 96090
    },
    "TimeRange": {
      "StartTime": "02:10:01.4800000",
      "EndTime": "02:10:01.6600000"
    }
  },
  {
    "TextLocation": {
      "Start": 96091,
      "End": 96094
    },
    "TimeRange": {
      "StartTime": "02:10:01.6600000",
      "EndTime": "02:10:01.7500000"
    }
  },
  {
    "TextLocation": {
      "Start": 96095,
      "End": 96099
    },
    "TimeRange": {
      "StartTime": "02:10:01.7500000",
      "EndTime": "02:10:01.9900000"
    }
  },
  {
    "TextLocation": {
      "Start": 96100,
      "End": 96106
    },
    "TimeRange": {
      "StartTime": "02:10:01.9900000",
      "EndTime": "02:10:02.2300000"
    }
  },
  {
    "TextLocation": {
      "Start": 96108,
      "End": 96110
    },
    "TimeRange": {
      "StartTime": "02:10:02.2300000",
      "EndTime": "02:10:02.3800000"
    }
  },
  {
    "TextLocation": {
      "Start": 96111,
      "End": 96114
    },
    "TimeRange": {
      "StartTime": "02:10:02.3800000",
      "EndTime": "02:10:02.6200000"
    }
  },
  {
    "TextLocation": {
      "Start": 96115,
      "End": 96116
    },
    "TimeRange": {
      "StartTime": "02:10:02.6200000",
      "EndTime": "02:10:02.7100000"
    }
  },
  {
    "TextLocation": {
      "Start": 96117,
      "End": 96124
    },
    "TimeRange": {
      "StartTime": "02:10:02.7100000",
      "EndTime": "02:10:03.2500000"
    }
  },
  {
    "TextLocation": {
      "Start": 96125,
      "End": 96127
    },
    "TimeRange": {
      "StartTime": "02:10:03.2500000",
      "EndTime": "02:10:03.4300000"
    }
  },
  {
    "TextLocation": {
      "Start": 96128,
      "End": 96133
    },
    "TimeRange": {
      "StartTime": "02:10:03.4300000",
      "EndTime": "02:10:04.1200000"
    }
  },
  {
    "TextLocation": {
      "Start": 96134,
      "End": 96139
    },
    "TimeRange": {
      "StartTime": "02:10:04.2100000",
      "EndTime": "02:10:04.6000000"
    }
  },
  {
    "TextLocation": {
      "Start": 96140,
      "End": 96144
    },
    "TimeRange": {
      "StartTime": "02:10:04.6000000",
      "EndTime": "02:10:04.7500000"
    }
  },
  {
    "TextLocation": {
      "Start": 96145,
      "End": 96153
    },
    "TimeRange": {
      "StartTime": "02:10:04.7500000",
      "EndTime": "02:10:05.0400000"
    }
  },
  {
    "TextLocation": {
      "Start": 96156,
      "End": 96158
    },
    "TimeRange": {
      "StartTime": "02:10:05.0500000",
      "EndTime": "02:10:05.1400000"
    }
  },
  {
    "TextLocation": {
      "Start": 96159,
      "End": 96163
    },
    "TimeRange": {
      "StartTime": "02:10:05.1400000",
      "EndTime": "02:10:05.2600000"
    }
  },
  {
    "TextLocation": {
      "Start": 96164,
      "End": 96169
    },
    "TimeRange": {
      "StartTime": "02:10:05.2600000",
      "EndTime": "02:10:05.6300000"
    }
  },
  {
    "TextLocation": {
      "Start": 96172,
      "End": 96175
    },
    "TimeRange": {
      "StartTime": "02:10:05.6500000",
      "EndTime": "02:10:05.8600000"
    }
  },
  {
    "TextLocation": {
      "Start": 96177,
      "End": 96182
    },
    "TimeRange": {
      "StartTime": "02:10:05.8600000",
      "EndTime": "02:10:06.1300000"
    }
  },
  {
    "TextLocation": {
      "Start": 96185,
      "End": 96189
    },
    "TimeRange": {
      "StartTime": "02:10:06.5800000",
      "EndTime": "02:10:06.9400000"
    }
  },
  {
    "TextLocation": {
      "Start": 96190,
      "End": 96193
    },
    "TimeRange": {
      "StartTime": "02:10:06.9400000",
      "EndTime": "02:10:07.1200000"
    }
  },
  {
    "TextLocation": {
      "Start": 96194,
      "End": 96197
    },
    "TimeRange": {
      "StartTime": "02:10:07.1200000",
      "EndTime": "02:10:07.2100000"
    }
  },
  {
    "TextLocation": {
      "Start": 96198,
      "End": 96205
    },
    "TimeRange": {
      "StartTime": "02:10:07.2100000",
      "EndTime": "02:10:07.5700000"
    }
  },
  {
    "TextLocation": {
      "Start": 96206,
      "End": 96208
    },
    "TimeRange": {
      "StartTime": "02:10:07.6000000",
      "EndTime": "02:10:07.7200000"
    }
  },
  {
    "TextLocation": {
      "Start": 96209,
      "End": 96214
    },
    "TimeRange": {
      "StartTime": "02:10:07.7200000",
      "EndTime": "02:10:08.2300000"
    }
  },
  {
    "TextLocation": {
      "Start": 96215,
      "End": 96219
    },
    "TimeRange": {
      "StartTime": "02:10:08.2300000",
      "EndTime": "02:10:08.4700000"
    }
  },
  {
    "TextLocation": {
      "Start": 96220,
      "End": 96223
    },
    "TimeRange": {
      "StartTime": "02:10:08.4700000",
      "EndTime": "02:10:08.5600000"
    }
  },
  {
    "TextLocation": {
      "Start": 96224,
      "End": 96233
    },
    "TimeRange": {
      "StartTime": "02:10:08.5600000",
      "EndTime": "02:10:08.8900000"
    }
  },
  {
    "TextLocation": {
      "Start": 96234,
      "End": 96236
    },
    "TimeRange": {
      "StartTime": "02:10:08.8900000",
      "EndTime": "02:10:09.0100000"
    }
  },
  {
    "TextLocation": {
      "Start": 96237,
      "End": 96239
    },
    "TimeRange": {
      "StartTime": "02:10:09.0100000",
      "EndTime": "02:10:09.2500000"
    }
  },
  {
    "TextLocation": {
      "Start": 96240,
      "End": 96244
    },
    "TimeRange": {
      "StartTime": "02:10:09.2500000",
      "EndTime": "02:10:09.5200000"
    }
  },
  {
    "TextLocation": {
      "Start": 96245,
      "End": 96253
    },
    "TimeRange": {
      "StartTime": "02:10:09.5200000",
      "EndTime": "02:10:10.6000000"
    }
  },
  {
    "TextLocation": {
      "Start": 96261,
      "End": 96263
    },
    "TimeRange": {
      "StartTime": "02:10:10.6000000",
      "EndTime": "02:10:10.7200000"
    }
  },
  {
    "TextLocation": {
      "Start": 96264,
      "End": 96267
    },
    "TimeRange": {
      "StartTime": "02:10:10.7200000",
      "EndTime": "02:10:10.8100000"
    }
  },
  {
    "TextLocation": {
      "Start": 96268,
      "End": 96272
    },
    "TimeRange": {
      "StartTime": "02:10:10.8100000",
      "EndTime": "02:10:10.9900000"
    }
  },
  {
    "TextLocation": {
      "Start": 96273,
      "End": 96275
    },
    "TimeRange": {
      "StartTime": "02:10:10.9900000",
      "EndTime": "02:10:11.1400000"
    }
  },
  {
    "TextLocation": {
      "Start": 96276,
      "End": 96283
    },
    "TimeRange": {
      "StartTime": "02:10:11.1400000",
      "EndTime": "02:10:11.4700000"
    }
  },
  {
    "TextLocation": {
      "Start": 96284,
      "End": 96287
    },
    "TimeRange": {
      "StartTime": "02:10:11.4700000",
      "EndTime": "02:10:11.8000000"
    }
  },
  {
    "TextLocation": {
      "Start": 96290,
      "End": 96291
    },
    "TimeRange": {
      "StartTime": "02:10:11.8000000",
      "EndTime": "02:10:12.0700000"
    }
  },
  {
    "TextLocation": {
      "Start": 96292,
      "End": 96296
    },
    "TimeRange": {
      "StartTime": "02:10:12.0700000",
      "EndTime": "02:10:12.3400000"
    }
  },
  {
    "TextLocation": {
      "Start": 96297,
      "End": 96302
    },
    "TimeRange": {
      "StartTime": "02:10:12.3400000",
      "EndTime": "02:10:12.5700000"
    }
  },
  {
    "TextLocation": {
      "Start": 96303,
      "End": 96311
    },
    "TimeRange": {
      "StartTime": "02:10:12.5800000",
      "EndTime": "02:10:12.9700000"
    }
  },
  {
    "TextLocation": {
      "Start": 96312,
      "End": 96319
    },
    "TimeRange": {
      "StartTime": "02:10:12.9700000",
      "EndTime": "02:10:13.5700000"
    }
  },
  {
    "TextLocation": {
      "Start": 96320,
      "End": 96331
    },
    "TimeRange": {
      "StartTime": "02:10:13.8100000",
      "EndTime": "02:10:14.4400000"
    }
  },
  {
    "TextLocation": {
      "Start": 96332,
      "End": 96334
    },
    "TimeRange": {
      "StartTime": "02:10:14.4400000",
      "EndTime": "02:10:14.5600000"
    }
  },
  {
    "TextLocation": {
      "Start": 96335,
      "End": 96338
    },
    "TimeRange": {
      "StartTime": "02:10:14.5600000",
      "EndTime": "02:10:14.6500000"
    }
  },
  {
    "TextLocation": {
      "Start": 96339,
      "End": 96344
    },
    "TimeRange": {
      "StartTime": "02:10:14.6500000",
      "EndTime": "02:10:15.2500000"
    }
  },
  {
    "TextLocation": {
      "Start": 96347,
      "End": 96350
    },
    "TimeRange": {
      "StartTime": "02:10:16.2100000",
      "EndTime": "02:10:16.3900000"
    }
  },
  {
    "TextLocation": {
      "Start": 96351,
      "End": 96356
    },
    "TimeRange": {
      "StartTime": "02:10:16.3900000",
      "EndTime": "02:10:17.2300000"
    }
  },
  {
    "TextLocation": {
      "Start": 96359,
      "End": 96363
    },
    "TimeRange": {
      "StartTime": "02:10:18.4700000",
      "EndTime": "02:10:18.6200000"
    }
  },
  {
    "TextLocation": {
      "Start": 96364,
      "End": 96371
    },
    "TimeRange": {
      "StartTime": "02:10:18.6200000",
      "EndTime": "02:10:19.1300000"
    }
  },
  {
    "TextLocation": {
      "Start": 96372,
      "End": 96375
    },
    "TimeRange": {
      "StartTime": "02:10:19.6700000",
      "EndTime": "02:10:19.8500000"
    }
  },
  {
    "TextLocation": {
      "Start": 96376,
      "End": 96382
    },
    "TimeRange": {
      "StartTime": "02:10:19.8500000",
      "EndTime": "02:10:20.0900000"
    }
  },
  {
    "TextLocation": {
      "Start": 96383,
      "End": 96385
    },
    "TimeRange": {
      "StartTime": "02:10:20.0900000",
      "EndTime": "02:10:20.3200000"
    }
  },
  {
    "TextLocation": {
      "Start": 96388,
      "End": 96391
    },
    "TimeRange": {
      "StartTime": "02:10:21.3700000",
      "EndTime": "02:10:21.5500000"
    }
  },
  {
    "TextLocation": {
      "Start": 96392,
      "End": 96399
    },
    "TimeRange": {
      "StartTime": "02:10:21.5500000",
      "EndTime": "02:10:22"
    }
  },
  {
    "TextLocation": {
      "Start": 96400,
      "End": 96402
    },
    "TimeRange": {
      "StartTime": "02:10:22",
      "EndTime": "02:10:22.1500000"
    }
  },
  {
    "TextLocation": {
      "Start": 96403,
      "End": 96412
    },
    "TimeRange": {
      "StartTime": "02:10:22.1500000",
      "EndTime": "02:10:22.5400000"
    }
  },
  {
    "TextLocation": {
      "Start": 96413,
      "End": 96417
    },
    "TimeRange": {
      "StartTime": "02:10:22.5400000",
      "EndTime": "02:10:22.7800000"
    }
  },
  {
    "TextLocation": {
      "Start": 96420,
      "End": 96422
    },
    "TimeRange": {
      "StartTime": "02:10:22.7800000",
      "EndTime": "02:10:22.9300000"
    }
  },
  {
    "TextLocation": {
      "Start": 96423,
      "End": 96431
    },
    "TimeRange": {
      "StartTime": "02:10:22.9300000",
      "EndTime": "02:10:23.2000000"
    }
  },
  {
    "TextLocation": {
      "Start": 96432,
      "End": 96433
    },
    "TimeRange": {
      "StartTime": "02:10:23.2000000",
      "EndTime": "02:10:23.3200000"
    }
  },
  {
    "TextLocation": {
      "Start": 96434,
      "End": 96438
    },
    "TimeRange": {
      "StartTime": "02:10:23.3200000",
      "EndTime": "02:10:23.5300000"
    }
  },
  {
    "TextLocation": {
      "Start": 96439,
      "End": 96441
    },
    "TimeRange": {
      "StartTime": "02:10:23.5300000",
      "EndTime": "02:10:23.7400000"
    }
  },
  {
    "TextLocation": {
      "Start": 96442,
      "End": 96446
    },
    "TimeRange": {
      "StartTime": "02:10:23.7400000",
      "EndTime": "02:10:23.9800000"
    }
  },
  {
    "TextLocation": {
      "Start": 96447,
      "End": 96451
    },
    "TimeRange": {
      "StartTime": "02:10:23.9800000",
      "EndTime": "02:10:24.1300000"
    }
  },
  {
    "TextLocation": {
      "Start": 96452,
      "End": 96456
    },
    "TimeRange": {
      "StartTime": "02:10:24.1300000",
      "EndTime": "02:10:24.3700000"
    }
  },
  {
    "TextLocation": {
      "Start": 96457,
      "End": 96462
    },
    "TimeRange": {
      "StartTime": "02:10:24.3700000",
      "EndTime": "02:10:24.5800000"
    }
  },
  {
    "TextLocation": {
      "Start": 96463,
      "End": 96467
    },
    "TimeRange": {
      "StartTime": "02:10:24.5800000",
      "EndTime": "02:10:24.7900000"
    }
  },
  {
    "TextLocation": {
      "Start": 96468,
      "End": 96472
    },
    "TimeRange": {
      "StartTime": "02:10:24.7900000",
      "EndTime": "02:10:24.9400000"
    }
  },
  {
    "TextLocation": {
      "Start": 96473,
      "End": 96474
    },
    "TimeRange": {
      "StartTime": "02:10:24.9400000",
      "EndTime": "02:10:25.0600000"
    }
  },
  {
    "TextLocation": {
      "Start": 96475,
      "End": 96477
    },
    "TimeRange": {
      "StartTime": "02:10:25.0600000",
      "EndTime": "02:10:25.5700000"
    }
  },
  {
    "TextLocation": {
      "Start": 96479,
      "End": 96480
    },
    "TimeRange": {
      "StartTime": "02:10:25.5700000",
      "EndTime": "02:10:25.9000000"
    }
  },
  {
    "TextLocation": {
      "Start": 96481,
      "End": 96486
    },
    "TimeRange": {
      "StartTime": "02:10:25.9000000",
      "EndTime": "02:10:26.2000000"
    }
  },
  {
    "TextLocation": {
      "Start": 96487,
      "End": 96491
    },
    "TimeRange": {
      "StartTime": "02:10:26.2000000",
      "EndTime": "02:10:26.2900000"
    }
  },
  {
    "TextLocation": {
      "Start": 96492,
      "End": 96494
    },
    "TimeRange": {
      "StartTime": "02:10:26.2900000",
      "EndTime": "02:10:26.3500000"
    }
  },
  {
    "TextLocation": {
      "Start": 96495,
      "End": 96498
    },
    "TimeRange": {
      "StartTime": "02:10:26.3500000",
      "EndTime": "02:10:26.5000000"
    }
  },
  {
    "TextLocation": {
      "Start": 96499,
      "End": 96506
    },
    "TimeRange": {
      "StartTime": "02:10:26.5000000",
      "EndTime": "02:10:26.7400000"
    }
  },
  {
    "TextLocation": {
      "Start": 96507,
      "End": 96509
    },
    "TimeRange": {
      "StartTime": "02:10:26.7400000",
      "EndTime": "02:10:26.8900000"
    }
  },
  {
    "TextLocation": {
      "Start": 96510,
      "End": 96519
    },
    "TimeRange": {
      "StartTime": "02:10:26.8900000",
      "EndTime": "02:10:27.3100000"
    }
  },
  {
    "TextLocation": {
      "Start": 96520,
      "End": 96524
    },
    "TimeRange": {
      "StartTime": "02:10:27.3100000",
      "EndTime": "02:10:27.6700000"
    }
  },
  {
    "TextLocation": {
      "Start": 96527,
      "End": 96528
    },
    "TimeRange": {
      "StartTime": "02:10:31.1300000",
      "EndTime": "02:10:31.3100000"
    }
  },
  {
    "TextLocation": {
      "Start": 96529,
      "End": 96538
    },
    "TimeRange": {
      "StartTime": "02:10:31.3100000",
      "EndTime": "02:10:31.8200000"
    }
  },
  {
    "TextLocation": {
      "Start": 96539,
      "End": 96540
    },
    "TimeRange": {
      "StartTime": "02:10:31.8200000",
      "EndTime": "02:10:32.0900000"
    }
  },
  {
    "TextLocation": {
      "Start": 96541,
      "End": 96549
    },
    "TimeRange": {
      "StartTime": "02:10:32.0900000",
      "EndTime": "02:10:32.5400000"
    }
  },
  {
    "TextLocation": {
      "Start": 96550,
      "End": 96552
    },
    "TimeRange": {
      "StartTime": "02:10:32.5400000",
      "EndTime": "02:10:32.6900000"
    }
  },
  {
    "TextLocation": {
      "Start": 96553,
      "End": 96555
    },
    "TimeRange": {
      "StartTime": "02:10:32.6900000",
      "EndTime": "02:10:32.8100000"
    }
  },
  {
    "TextLocation": {
      "Start": 96556,
      "End": 96559
    },
    "TimeRange": {
      "StartTime": "02:10:32.8100000",
      "EndTime": "02:10:33.2900000"
    }
  },
  {
    "TextLocation": {
      "Start": 96560,
      "End": 96564
    },
    "TimeRange": {
      "StartTime": "02:10:33.2900000",
      "EndTime": "02:10:33.8000000"
    }
  },
  {
    "TextLocation": {
      "Start": 96565,
      "End": 96569
    },
    "TimeRange": {
      "StartTime": "02:10:33.9500000",
      "EndTime": "02:10:34.1900000"
    }
  },
  {
    "TextLocation": {
      "Start": 96570,
      "End": 96578
    },
    "TimeRange": {
      "StartTime": "02:10:34.1900000",
      "EndTime": "02:10:34.5500000"
    }
  },
  {
    "TextLocation": {
      "Start": 96579,
      "End": 96585
    },
    "TimeRange": {
      "StartTime": "02:10:34.5500000",
      "EndTime": "02:10:35.0600000"
    }
  },
  {
    "TextLocation": {
      "Start": 96593,
      "End": 96597
    },
    "TimeRange": {
      "StartTime": "02:10:35.4400000",
      "EndTime": "02:10:35.7600000"
    }
  },
  {
    "TextLocation": {
      "Start": 96605,
      "End": 96608
    },
    "TimeRange": {
      "StartTime": "02:10:37.6100000",
      "EndTime": "02:10:38.0900000"
    }
  },
  {
    "TextLocation": {
      "Start": 96609,
      "End": 96614
    },
    "TimeRange": {
      "StartTime": "02:10:38.0900000",
      "EndTime": "02:10:38.3600000"
    }
  },
  {
    "TextLocation": {
      "Start": 96615,
      "End": 96621
    },
    "TimeRange": {
      "StartTime": "02:10:38.3600000",
      "EndTime": "02:10:38.5700000"
    }
  },
  {
    "TextLocation": {
      "Start": 96622,
      "End": 96627
    },
    "TimeRange": {
      "StartTime": "02:10:38.5700000",
      "EndTime": "02:10:38.7800000"
    }
  },
  {
    "TextLocation": {
      "Start": 96628,
      "End": 96637
    },
    "TimeRange": {
      "StartTime": "02:10:38.7800000",
      "EndTime": "02:10:39.2300000"
    }
  },
  {
    "TextLocation": {
      "Start": 96638,
      "End": 96642
    },
    "TimeRange": {
      "StartTime": "02:10:39.2300000",
      "EndTime": "02:10:39.5000000"
    }
  },
  {
    "TextLocation": {
      "Start": 96645,
      "End": 96649
    },
    "TimeRange": {
      "StartTime": "02:10:39.5000000",
      "EndTime": "02:10:39.8900000"
    }
  },
  {
    "TextLocation": {
      "Start": 96650,
      "End": 96653
    },
    "TimeRange": {
      "StartTime": "02:10:39.8900000",
      "EndTime": "02:10:40.1300000"
    }
  },
  {
    "TextLocation": {
      "Start": 96654,
      "End": 96658
    },
    "TimeRange": {
      "StartTime": "02:10:40.1300000",
      "EndTime": "02:10:40.3400000"
    }
  },
  {
    "TextLocation": {
      "Start": 96659,
      "End": 96663
    },
    "TimeRange": {
      "StartTime": "02:10:40.3400000",
      "EndTime": "02:10:40.5800000"
    }
  },
  {
    "TextLocation": {
      "Start": 96664,
      "End": 96668
    },
    "TimeRange": {
      "StartTime": "02:10:40.5800000",
      "EndTime": "02:10:40.7600000"
    }
  },
  {
    "TextLocation": {
      "Start": 96669,
      "End": 96673
    },
    "TimeRange": {
      "StartTime": "02:10:40.7600000",
      "EndTime": "02:10:41.0600000"
    }
  },
  {
    "TextLocation": {
      "Start": 96674,
      "End": 96680
    },
    "TimeRange": {
      "StartTime": "02:10:41.0600000",
      "EndTime": "02:10:41.3900000"
    }
  },
  {
    "TextLocation": {
      "Start": 96681,
      "End": 96685
    },
    "TimeRange": {
      "StartTime": "02:10:41.3900000",
      "EndTime": "02:10:41.6000000"
    }
  },
  {
    "TextLocation": {
      "Start": 96686,
      "End": 96690
    },
    "TimeRange": {
      "StartTime": "02:10:41.6000000",
      "EndTime": "02:10:41.7800000"
    }
  },
  {
    "TextLocation": {
      "Start": 96691,
      "End": 96697
    },
    "TimeRange": {
      "StartTime": "02:10:41.7800000",
      "EndTime": "02:10:42.2300000"
    }
  },
  {
    "TextLocation": {
      "Start": 96698,
      "End": 96700
    },
    "TimeRange": {
      "StartTime": "02:10:42.2300000",
      "EndTime": "02:10:42.4400000"
    }
  },
  {
    "TextLocation": {
      "Start": 96701,
      "End": 96706
    },
    "TimeRange": {
      "StartTime": "02:10:42.4400000",
      "EndTime": "02:10:42.6200000"
    }
  },
  {
    "TextLocation": {
      "Start": 96707,
      "End": 96712
    },
    "TimeRange": {
      "StartTime": "02:10:42.6200000",
      "EndTime": "02:10:43.3700000"
    }
  },
  {
    "TextLocation": {
      "Start": 96715,
      "End": 96717
    },
    "TimeRange": {
      "StartTime": "02:10:43.6100000",
      "EndTime": "02:10:43.7300000"
    }
  },
  {
    "TextLocation": {
      "Start": 96718,
      "End": 96721
    },
    "TimeRange": {
      "StartTime": "02:10:43.7300000",
      "EndTime": "02:10:43.9100000"
    }
  },
  {
    "TextLocation": {
      "Start": 96722,
      "End": 96726
    },
    "TimeRange": {
      "StartTime": "02:10:43.9100000",
      "EndTime": "02:10:44.0900000"
    }
  },
  {
    "TextLocation": {
      "Start": 96727,
      "End": 96729
    },
    "TimeRange": {
      "StartTime": "02:10:44.0900000",
      "EndTime": "02:10:44.2100000"
    }
  },
  {
    "TextLocation": {
      "Start": 96730,
      "End": 96732
    },
    "TimeRange": {
      "StartTime": "02:10:44.2100000",
      "EndTime": "02:10:44.8100000"
    }
  },
  {
    "TextLocation": {
      "Start": 96733,
      "End": 96743
    },
    "TimeRange": {
      "StartTime": "02:10:45.2300000",
      "EndTime": "02:10:45.9800000"
    }
  },
  {
    "TextLocation": {
      "Start": 96744,
      "End": 96749
    },
    "TimeRange": {
      "StartTime": "02:10:45.9800000",
      "EndTime": "02:10:46.4300000"
    }
  },
  {
    "TextLocation": {
      "Start": 96750,
      "End": 96752
    },
    "TimeRange": {
      "StartTime": "02:10:46.4300000",
      "EndTime": "02:10:46.8500000"
    }
  },
  {
    "TextLocation": {
      "Start": 96753,
      "End": 96757
    },
    "TimeRange": {
      "StartTime": "02:10:47.0900000",
      "EndTime": "02:10:47.2700000"
    }
  },
  {
    "TextLocation": {
      "Start": 96758,
      "End": 96761
    },
    "TimeRange": {
      "StartTime": "02:10:47.2700000",
      "EndTime": "02:10:47.3900000"
    }
  },
  {
    "TextLocation": {
      "Start": 96762,
      "End": 96764
    },
    "TimeRange": {
      "StartTime": "02:10:47.3900000",
      "EndTime": "02:10:47.4800000"
    }
  },
  {
    "TextLocation": {
      "Start": 96765,
      "End": 96768
    },
    "TimeRange": {
      "StartTime": "02:10:47.4800000",
      "EndTime": "02:10:47.6900000"
    }
  },
  {
    "TextLocation": {
      "Start": 96769,
      "End": 96771
    },
    "TimeRange": {
      "StartTime": "02:10:47.6900000",
      "EndTime": "02:10:47.8100000"
    }
  },
  {
    "TextLocation": {
      "Start": 96772,
      "End": 96774
    },
    "TimeRange": {
      "StartTime": "02:10:47.8100000",
      "EndTime": "02:10:48.1700000"
    }
  },
  {
    "TextLocation": {
      "Start": 96775,
      "End": 96776
    },
    "TimeRange": {
      "StartTime": "02:10:48.1700000",
      "EndTime": "02:10:48.2600000"
    }
  },
  {
    "TextLocation": {
      "Start": 96777,
      "End": 96786
    },
    "TimeRange": {
      "StartTime": "02:10:48.2600000",
      "EndTime": "02:10:48.7100000"
    }
  },
  {
    "TextLocation": {
      "Start": 96787,
      "End": 96791
    },
    "TimeRange": {
      "StartTime": "02:10:48.7100000",
      "EndTime": "02:10:49.2500000"
    }
  },
  {
    "TextLocation": {
      "Start": 96799,
      "End": 96802
    },
    "TimeRange": {
      "StartTime": "02:10:49.7600000",
      "EndTime": "02:10:49.9700000"
    }
  },
  {
    "TextLocation": {
      "Start": 96803,
      "End": 96807
    },
    "TimeRange": {
      "StartTime": "02:10:49.9700000",
      "EndTime": "02:10:50.0900000"
    }
  },
  {
    "TextLocation": {
      "Start": 96808,
      "End": 96810
    },
    "TimeRange": {
      "StartTime": "02:10:50.0900000",
      "EndTime": "02:10:50.1800000"
    }
  },
  {
    "TextLocation": {
      "Start": 96811,
      "End": 96815
    },
    "TimeRange": {
      "StartTime": "02:10:50.1800000",
      "EndTime": "02:10:50.4200000"
    }
  },
  {
    "TextLocation": {
      "Start": 96816,
      "End": 96817
    },
    "TimeRange": {
      "StartTime": "02:10:50.4200000",
      "EndTime": "02:10:50.7200000"
    }
  },
  {
    "TextLocation": {
      "Start": 96818,
      "End": 96825
    },
    "TimeRange": {
      "StartTime": "02:10:50.7200000",
      "EndTime": "02:10:50.9900000"
    }
  },
  {
    "TextLocation": {
      "Start": 96826,
      "End": 96829
    },
    "TimeRange": {
      "StartTime": "02:10:50.9900000",
      "EndTime": "02:10:51.1700000"
    }
  },
  {
    "TextLocation": {
      "Start": 96830,
      "End": 96832
    },
    "TimeRange": {
      "StartTime": "02:10:51.1700000",
      "EndTime": "02:10:51.8300000"
    }
  },
  {
    "TextLocation": {
      "Start": 96833,
      "End": 96843
    },
    "TimeRange": {
      "StartTime": "02:10:52.1900000",
      "EndTime": "02:10:52.7900000"
    }
  },
  {
    "TextLocation": {
      "Start": 96844,
      "End": 96846
    },
    "TimeRange": {
      "StartTime": "02:10:52.7900000",
      "EndTime": "02:10:52.9100000"
    }
  },
  {
    "TextLocation": {
      "Start": 96847,
      "End": 96849
    },
    "TimeRange": {
      "StartTime": "02:10:52.9100000",
      "EndTime": "02:10:53.0600000"
    }
  },
  {
    "TextLocation": {
      "Start": 96850,
      "End": 96852
    },
    "TimeRange": {
      "StartTime": "02:10:53.0600000",
      "EndTime": "02:10:53.1500000"
    }
  },
  {
    "TextLocation": {
      "Start": 96853,
      "End": 96855
    },
    "TimeRange": {
      "StartTime": "02:10:53.1500000",
      "EndTime": "02:10:53.2400000"
    }
  },
  {
    "TextLocation": {
      "Start": 96856,
      "End": 96860
    },
    "TimeRange": {
      "StartTime": "02:10:53.2400000",
      "EndTime": "02:10:53.3900000"
    }
  },
  {
    "TextLocation": {
      "Start": 96861,
      "End": 96863
    },
    "TimeRange": {
      "StartTime": "02:10:53.3900000",
      "EndTime": "02:10:53.4800000"
    }
  },
  {
    "TextLocation": {
      "Start": 96864,
      "End": 96868
    },
    "TimeRange": {
      "StartTime": "02:10:53.4800000",
      "EndTime": "02:10:53.6600000"
    }
  },
  {
    "TextLocation": {
      "Start": 96869,
      "End": 96871
    },
    "TimeRange": {
      "StartTime": "02:10:53.6900000",
      "EndTime": "02:10:53.7800000"
    }
  },
  {
    "TextLocation": {
      "Start": 96872,
      "End": 96874
    },
    "TimeRange": {
      "StartTime": "02:10:53.7800000",
      "EndTime": "02:10:54.1100000"
    }
  },
  {
    "TextLocation": {
      "Start": 96877,
      "End": 96880
    },
    "TimeRange": {
      "StartTime": "02:10:54.1100000",
      "EndTime": "02:10:54.3800000"
    }
  },
  {
    "TextLocation": {
      "Start": 96888,
      "End": 96891
    },
    "TimeRange": {
      "StartTime": "02:10:54.8600000",
      "EndTime": "02:10:55.3400000"
    }
  },
  {
    "TextLocation": {
      "Start": 96892,
      "End": 96896
    },
    "TimeRange": {
      "StartTime": "02:10:55.3400000",
      "EndTime": "02:10:55.8500000"
    }
  },
  {
    "TextLocation": {
      "Start": 96897,
      "End": 96898
    },
    "TimeRange": {
      "StartTime": "02:10:55.8500000",
      "EndTime": "02:10:55.9400000"
    }
  },
  {
    "TextLocation": {
      "Start": 96899,
      "End": 96904
    },
    "TimeRange": {
      "StartTime": "02:10:55.9400000",
      "EndTime": "02:10:56.7500000"
    }
  },
  {
    "TextLocation": {
      "Start": 96906,
      "End": 96911
    },
    "TimeRange": {
      "StartTime": "02:10:56.7500000",
      "EndTime": "02:10:57.1100000"
    }
  },
  {
    "TextLocation": {
      "Start": 96912,
      "End": 96915
    },
    "TimeRange": {
      "StartTime": "02:10:57.1100000",
      "EndTime": "02:10:57.2600000"
    }
  },
  {
    "TextLocation": {
      "Start": 96917,
      "End": 96924
    },
    "TimeRange": {
      "StartTime": "02:10:57.2600000",
      "EndTime": "02:10:57.5900000"
    }
  },
  {
    "TextLocation": {
      "Start": 96925,
      "End": 96927
    },
    "TimeRange": {
      "StartTime": "02:10:57.6200000",
      "EndTime": "02:10:57.8300000"
    }
  },
  {
    "TextLocation": {
      "Start": 96928,
      "End": 96933
    },
    "TimeRange": {
      "StartTime": "02:10:57.8300000",
      "EndTime": "02:10:58.0700000"
    }
  },
  {
    "TextLocation": {
      "Start": 96934,
      "End": 96938
    },
    "TimeRange": {
      "StartTime": "02:10:58.0700000",
      "EndTime": "02:10:58.2200000"
    }
  },
  {
    "TextLocation": {
      "Start": 96939,
      "End": 96943
    },
    "TimeRange": {
      "StartTime": "02:10:58.2200000",
      "EndTime": "02:10:58.4300000"
    }
  },
  {
    "TextLocation": {
      "Start": 96944,
      "End": 96953
    },
    "TimeRange": {
      "StartTime": "02:10:58.4300000",
      "EndTime": "02:10:58.9400000"
    }
  },
  {
    "TextLocation": {
      "Start": 96954,
      "End": 96958
    },
    "TimeRange": {
      "StartTime": "02:10:58.9400000",
      "EndTime": "02:10:59.4800000"
    }
  },
  {
    "TextLocation": {
      "Start": 96960,
      "End": 96964
    },
    "TimeRange": {
      "StartTime": "02:10:59.4800000",
      "EndTime": "02:10:59.8700000"
    }
  },
  {
    "TextLocation": {
      "Start": 96965,
      "End": 96966
    },
    "TimeRange": {
      "StartTime": "02:10:59.8700000",
      "EndTime": "02:10:59.9300000"
    }
  },
  {
    "TextLocation": {
      "Start": 96967,
      "End": 96974
    },
    "TimeRange": {
      "StartTime": "02:10:59.9300000",
      "EndTime": "02:11:00.2600000"
    }
  },
  {
    "TextLocation": {
      "Start": 96975,
      "End": 96977
    },
    "TimeRange": {
      "StartTime": "02:11:00.2600000",
      "EndTime": "02:11:00.4400000"
    }
  },
  {
    "TextLocation": {
      "Start": 96978,
      "End": 96987
    },
    "TimeRange": {
      "StartTime": "02:11:00.4400000",
      "EndTime": "02:11:00.8600000"
    }
  },
  {
    "TextLocation": {
      "Start": 96988,
      "End": 96992
    },
    "TimeRange": {
      "StartTime": "02:11:00.8600000",
      "EndTime": "02:11:01.0700000"
    }
  },
  {
    "TextLocation": {
      "Start": 96994,
      "End": 96999
    },
    "TimeRange": {
      "StartTime": "02:11:01.0700000",
      "EndTime": "02:11:01.2200000"
    }
  },
  {
    "TextLocation": {
      "Start": 97000,
      "End": 97001
    },
    "TimeRange": {
      "StartTime": "02:11:01.2200000",
      "EndTime": "02:11:01.3400000"
    }
  },
  {
    "TextLocation": {
      "Start": 97002,
      "End": 97007
    },
    "TimeRange": {
      "StartTime": "02:11:01.3400000",
      "EndTime": "02:11:01.7000000"
    }
  },
  {
    "TextLocation": {
      "Start": 97008,
      "End": 97012
    },
    "TimeRange": {
      "StartTime": "02:11:01.7000000",
      "EndTime": "02:11:01.9400000"
    }
  },
  {
    "TextLocation": {
      "Start": 97013,
      "End": 97018
    },
    "TimeRange": {
      "StartTime": "02:11:01.9400000",
      "EndTime": "02:11:02.4800000"
    }
  },
  {
    "TextLocation": {
      "Start": 97020,
      "End": 97025
    },
    "TimeRange": {
      "StartTime": "02:11:02.4800000",
      "EndTime": "02:11:03.4700000"
    }
  },
  {
    "TextLocation": {
      "Start": 97027,
      "End": 97033
    },
    "TimeRange": {
      "StartTime": "02:11:03.4700000",
      "EndTime": "02:11:04.5200000"
    }
  },
  {
    "TextLocation": {
      "Start": 97036,
      "End": 97041
    },
    "TimeRange": {
      "StartTime": "02:11:04.6700000",
      "EndTime": "02:11:05"
    }
  },
  {
    "TextLocation": {
      "Start": 97042,
      "End": 97044
    },
    "TimeRange": {
      "StartTime": "02:11:05",
      "EndTime": "02:11:05.0900000"
    }
  },
  {
    "TextLocation": {
      "Start": 97045,
      "End": 97050
    },
    "TimeRange": {
      "StartTime": "02:11:05.0900000",
      "EndTime": "02:11:05.3000000"
    }
  },
  {
    "TextLocation": {
      "Start": 97051,
      "End": 97059
    },
    "TimeRange": {
      "StartTime": "02:11:05.3000000",
      "EndTime": "02:11:05.7200000"
    }
  },
  {
    "TextLocation": {
      "Start": 97060,
      "End": 97064
    },
    "TimeRange": {
      "StartTime": "02:11:05.7200000",
      "EndTime": "02:11:05.8400000"
    }
  },
  {
    "TextLocation": {
      "Start": 97065,
      "End": 97066
    },
    "TimeRange": {
      "StartTime": "02:11:05.8400000",
      "EndTime": "02:11:05.9000000"
    }
  },
  {
    "TextLocation": {
      "Start": 97067,
      "End": 97073
    },
    "TimeRange": {
      "StartTime": "02:11:05.9000000",
      "EndTime": "02:11:06.2000000"
    }
  },
  {
    "TextLocation": {
      "Start": 97074,
      "End": 97079
    },
    "TimeRange": {
      "StartTime": "02:11:06.2000000",
      "EndTime": "02:11:06.7700000"
    }
  },
  {
    "TextLocation": {
      "Start": 97087,
      "End": 97090
    },
    "TimeRange": {
      "StartTime": "02:11:06.7700000",
      "EndTime": "02:11:07.0700000"
    }
  },
  {
    "TextLocation": {
      "Start": 97092,
      "End": 97094
    },
    "TimeRange": {
      "StartTime": "02:11:07.0700000",
      "EndTime": "02:11:07.1600000"
    }
  },
  {
    "TextLocation": {
      "Start": 97095,
      "End": 97100
    },
    "TimeRange": {
      "StartTime": "02:11:07.1600000",
      "EndTime": "02:11:07.4900000"
    }
  },
  {
    "TextLocation": {
      "Start": 97108,
      "End": 97110
    },
    "TimeRange": {
      "StartTime": "02:11:08.4200000",
      "EndTime": "02:11:08.7200000"
    }
  },
  {
    "TextLocation": {
      "Start": 97111,
      "End": 97113
    },
    "TimeRange": {
      "StartTime": "02:11:08.7200000",
      "EndTime": "02:11:08.8100000"
    }
  },
  {
    "TextLocation": {
      "Start": 97114,
      "End": 97122
    },
    "TimeRange": {
      "StartTime": "02:11:08.8100000",
      "EndTime": "02:11:09.3200000"
    }
  },
  {
    "TextLocation": {
      "Start": 97123,
      "End": 97126
    },
    "TimeRange": {
      "StartTime": "02:11:09.3200000",
      "EndTime": "02:11:09.4700000"
    }
  },
  {
    "TextLocation": {
      "Start": 97127,
      "End": 97134
    },
    "TimeRange": {
      "StartTime": "02:11:09.4700000",
      "EndTime": "02:11:09.8600000"
    }
  },
  {
    "TextLocation": {
      "Start": 97135,
      "End": 97140
    },
    "TimeRange": {
      "StartTime": "02:11:09.8600000",
      "EndTime": "02:11:10.3100000"
    }
  },
  {
    "TextLocation": {
      "Start": 97141,
      "End": 97142
    },
    "TimeRange": {
      "StartTime": "02:11:10.3100000",
      "EndTime": "02:11:10.4000000"
    }
  },
  {
    "TextLocation": {
      "Start": 97143,
      "End": 97148
    },
    "TimeRange": {
      "StartTime": "02:11:10.4000000",
      "EndTime": "02:11:10.6400000"
    }
  },
  {
    "TextLocation": {
      "Start": 97149,
      "End": 97151
    },
    "TimeRange": {
      "StartTime": "02:11:10.6400000",
      "EndTime": "02:11:10.7600000"
    }
  },
  {
    "TextLocation": {
      "Start": 97152,
      "End": 97161
    },
    "TimeRange": {
      "StartTime": "02:11:10.7600000",
      "EndTime": "02:11:11.2700000"
    }
  },
  {
    "TextLocation": {
      "Start": 97162,
      "End": 97166
    },
    "TimeRange": {
      "StartTime": "02:11:11.2700000",
      "EndTime": "02:11:11.5700000"
    }
  },
  {
    "TextLocation": {
      "Start": 97167,
      "End": 97170
    },
    "TimeRange": {
      "StartTime": "02:11:11.5700000",
      "EndTime": "02:11:11.8700000"
    }
  },
  {
    "TextLocation": {
      "Start": 97171,
      "End": 97173
    },
    "TimeRange": {
      "StartTime": "02:11:11.8700000",
      "EndTime": "02:11:11.9600000"
    }
  },
  {
    "TextLocation": {
      "Start": 97174,
      "End": 97178
    },
    "TimeRange": {
      "StartTime": "02:11:11.9600000",
      "EndTime": "02:11:12.2600000"
    }
  },
  {
    "TextLocation": {
      "Start": 97179,
      "End": 97183
    },
    "TimeRange": {
      "StartTime": "02:11:12.2600000",
      "EndTime": "02:11:12.6200000"
    }
  },
  {
    "TextLocation": {
      "Start": 97184,
      "End": 97188
    },
    "TimeRange": {
      "StartTime": "02:11:12.6200000",
      "EndTime": "02:11:12.8300000"
    }
  },
  {
    "TextLocation": {
      "Start": 97189,
      "End": 97191
    },
    "TimeRange": {
      "StartTime": "02:11:12.8300000",
      "EndTime": "02:11:12.9800000"
    }
  },
  {
    "TextLocation": {
      "Start": 97192,
      "End": 97195
    },
    "TimeRange": {
      "StartTime": "02:11:12.9800000",
      "EndTime": "02:11:13.3400000"
    }
  },
  {
    "TextLocation": {
      "Start": 97196,
      "End": 97198
    },
    "TimeRange": {
      "StartTime": "02:11:13.3400000",
      "EndTime": "02:11:13.4900000"
    }
  },
  {
    "TextLocation": {
      "Start": 97199,
      "End": 97208
    },
    "TimeRange": {
      "StartTime": "02:11:13.4900000",
      "EndTime": "02:11:13.9100000"
    }
  },
  {
    "TextLocation": {
      "Start": 97209,
      "End": 97213
    },
    "TimeRange": {
      "StartTime": "02:11:13.9100000",
      "EndTime": "02:11:14.5400000"
    }
  },
  {
    "TextLocation": {
      "Start": 97221,
      "End": 97224
    },
    "TimeRange": {
      "StartTime": "02:11:14.7500000",
      "EndTime": "02:11:14.9600000"
    }
  },
  {
    "TextLocation": {
      "Start": 97226,
      "End": 97228
    },
    "TimeRange": {
      "StartTime": "02:11:14.9600000",
      "EndTime": "02:11:15.0500000"
    }
  },
  {
    "TextLocation": {
      "Start": 97229,
      "End": 97231
    },
    "TimeRange": {
      "StartTime": "02:11:15.0500000",
      "EndTime": "02:11:15.3800000"
    }
  },
  {
    "TextLocation": {
      "Start": 97239,
      "End": 97241
    },
    "TimeRange": {
      "StartTime": "02:11:16.1100000",
      "EndTime": "02:11:16.4100000"
    }
  },
  {
    "TextLocation": {
      "Start": 97242,
      "End": 97244
    },
    "TimeRange": {
      "StartTime": "02:11:16.4100000",
      "EndTime": "02:11:16.5000000"
    }
  },
  {
    "TextLocation": {
      "Start": 97245,
      "End": 97253
    },
    "TimeRange": {
      "StartTime": "02:11:16.5000000",
      "EndTime": "02:11:16.9500000"
    }
  },
  {
    "TextLocation": {
      "Start": 97254,
      "End": 97256
    },
    "TimeRange": {
      "StartTime": "02:11:16.9500000",
      "EndTime": "02:11:17.1000000"
    }
  },
  {
    "TextLocation": {
      "Start": 97257,
      "End": 97265
    },
    "TimeRange": {
      "StartTime": "02:11:17.1000000",
      "EndTime": "02:11:17.6700000"
    }
  },
  {
    "TextLocation": {
      "Start": 97266,
      "End": 97270
    },
    "TimeRange": {
      "StartTime": "02:11:17.6700000",
      "EndTime": "02:11:18"
    }
  },
  {
    "TextLocation": {
      "Start": 97271,
      "End": 97272
    },
    "TimeRange": {
      "StartTime": "02:11:18",
      "EndTime": "02:11:18.0600000"
    }
  },
  {
    "TextLocation": {
      "Start": 97273,
      "End": 97278
    },
    "TimeRange": {
      "StartTime": "02:11:18.0600000",
      "EndTime": "02:11:18.3600000"
    }
  },
  {
    "TextLocation": {
      "Start": 97279,
      "End": 97283
    },
    "TimeRange": {
      "StartTime": "02:11:18.3600000",
      "EndTime": "02:11:18.5400000"
    }
  },
  {
    "TextLocation": {
      "Start": 97284,
      "End": 97287
    },
    "TimeRange": {
      "StartTime": "02:11:18.5400000",
      "EndTime": "02:11:18.6900000"
    }
  },
  {
    "TextLocation": {
      "Start": 97288,
      "End": 97292
    },
    "TimeRange": {
      "StartTime": "02:11:18.6900000",
      "EndTime": "02:11:18.8400000"
    }
  },
  {
    "TextLocation": {
      "Start": 97293,
      "End": 97299
    },
    "TimeRange": {
      "StartTime": "02:11:18.8400000",
      "EndTime": "02:11:19.1100000"
    }
  },
  {
    "TextLocation": {
      "Start": 97300,
      "End": 97302
    },
    "TimeRange": {
      "StartTime": "02:11:19.1100000",
      "EndTime": "02:11:19.2000000"
    }
  },
  {
    "TextLocation": {
      "Start": 97303,
      "End": 97312
    },
    "TimeRange": {
      "StartTime": "02:11:19.2000000",
      "EndTime": "02:11:19.6200000"
    }
  },
  {
    "TextLocation": {
      "Start": 97313,
      "End": 97317
    },
    "TimeRange": {
      "StartTime": "02:11:19.6200000",
      "EndTime": "02:11:20.0700000"
    }
  },
  {
    "TextLocation": {
      "Start": 97325,
      "End": 97328
    },
    "TimeRange": {
      "StartTime": "02:11:20.1000000",
      "EndTime": "02:11:20.4000000"
    }
  },
  {
    "TextLocation": {
      "Start": 97330,
      "End": 97332
    },
    "TimeRange": {
      "StartTime": "02:11:20.4000000",
      "EndTime": "02:11:20.4800000"
    }
  },
  {
    "TextLocation": {
      "Start": 97333,
      "End": 97335
    },
    "TimeRange": {
      "StartTime": "02:11:20.4900000",
      "EndTime": "02:11:20.8200000"
    }
  },
  {
    "TextLocation": {
      "Start": 97343,
      "End": 97347
    },
    "TimeRange": {
      "StartTime": "02:11:21.0300000",
      "EndTime": "02:11:21.2100000"
    }
  },
  {
    "TextLocation": {
      "Start": 97348,
      "End": 97352
    },
    "TimeRange": {
      "StartTime": "02:11:21.2100000",
      "EndTime": "02:11:21.3600000"
    }
  },
  {
    "TextLocation": {
      "Start": 97353,
      "End": 97355
    },
    "TimeRange": {
      "StartTime": "02:11:21.3600000",
      "EndTime": "02:11:21.4500000"
    }
  },
  {
    "TextLocation": {
      "Start": 97356,
      "End": 97360
    },
    "TimeRange": {
      "StartTime": "02:11:21.4500000",
      "EndTime": "02:11:21.6000000"
    }
  },
  {
    "TextLocation": {
      "Start": 97361,
      "End": 97363
    },
    "TimeRange": {
      "StartTime": "02:11:21.6000000",
      "EndTime": "02:11:21.7200000"
    }
  },
  {
    "TextLocation": {
      "Start": 97364,
      "End": 97372
    },
    "TimeRange": {
      "StartTime": "02:11:21.7200000",
      "EndTime": "02:11:22.2300000"
    }
  },
  {
    "TextLocation": {
      "Start": 97373,
      "End": 97377
    },
    "TimeRange": {
      "StartTime": "02:11:22.2300000",
      "EndTime": "02:11:22.5600000"
    }
  },
  {
    "TextLocation": {
      "Start": 97378,
      "End": 97379
    },
    "TimeRange": {
      "StartTime": "02:11:22.5600000",
      "EndTime": "02:11:22.6200000"
    }
  },
  {
    "TextLocation": {
      "Start": 97380,
      "End": 97385
    },
    "TimeRange": {
      "StartTime": "02:11:22.6200000",
      "EndTime": "02:11:23.2200000"
    }
  },
  {
    "TextLocation": {
      "Start": 97393,
      "End": 97397
    },
    "TimeRange": {
      "StartTime": "02:11:23.6400000",
      "EndTime": "02:11:24.4200000"
    }
  },
  {
    "TextLocation": {
      "Start": 97398,
      "End": 97406
    },
    "TimeRange": {
      "StartTime": "02:11:24.4500000",
      "EndTime": "02:11:24.9900000"
    }
  },
  {
    "TextLocation": {
      "Start": 97407,
      "End": 97411
    },
    "TimeRange": {
      "StartTime": "02:11:24.9900000",
      "EndTime": "02:11:25.3500000"
    }
  },
  {
    "TextLocation": {
      "Start": 97412,
      "End": 97417
    },
    "TimeRange": {
      "StartTime": "02:11:25.3500000",
      "EndTime": "02:11:25.8300000"
    }
  },
  {
    "TextLocation": {
      "Start": 97418,
      "End": 97420
    },
    "TimeRange": {
      "StartTime": "02:11:25.8300000",
      "EndTime": "02:11:25.9200000"
    }
  },
  {
    "TextLocation": {
      "Start": 97421,
      "End": 97423
    },
    "TimeRange": {
      "StartTime": "02:11:25.9200000",
      "EndTime": "02:11:26.0400000"
    }
  },
  {
    "TextLocation": {
      "Start": 97424,
      "End": 97428
    },
    "TimeRange": {
      "StartTime": "02:11:26.0400000",
      "EndTime": "02:11:26.1900000"
    }
  },
  {
    "TextLocation": {
      "Start": 97429,
      "End": 97431
    },
    "TimeRange": {
      "StartTime": "02:11:26.1900000",
      "EndTime": "02:11:26.4600000"
    }
  },
  {
    "TextLocation": {
      "Start": 97432,
      "End": 97437
    },
    "TimeRange": {
      "StartTime": "02:11:27.0300000",
      "EndTime": "02:11:27.3300000"
    }
  },
  {
    "TextLocation": {
      "Start": 97438,
      "End": 97442
    },
    "TimeRange": {
      "StartTime": "02:11:27.3300000",
      "EndTime": "02:11:27.8700000"
    }
  },
  {
    "TextLocation": {
      "Start": 97443,
      "End": 97447
    },
    "TimeRange": {
      "StartTime": "02:11:28.0500000",
      "EndTime": "02:11:28.3800000"
    }
  },
  {
    "TextLocation": {
      "Start": 97448,
      "End": 97451
    },
    "TimeRange": {
      "StartTime": "02:11:28.4100000",
      "EndTime": "02:11:28.6200000"
    }
  },
  {
    "TextLocation": {
      "Start": 97452,
      "End": 97454
    },
    "TimeRange": {
      "StartTime": "02:11:28.6200000",
      "EndTime": "02:11:28.6800000"
    }
  },
  {
    "TextLocation": {
      "Start": 97455,
      "End": 97460
    },
    "TimeRange": {
      "StartTime": "02:11:28.6800000",
      "EndTime": "02:11:29.1600000"
    }
  },
  {
    "TextLocation": {
      "Start": 97461,
      "End": 97463
    },
    "TimeRange": {
      "StartTime": "02:11:29.1600000",
      "EndTime": "02:11:29.4300000"
    }
  },
  {
    "TextLocation": {
      "Start": 97464,
      "End": 97468
    },
    "TimeRange": {
      "StartTime": "02:11:29.4300000",
      "EndTime": "02:11:29.5800000"
    }
  },
  {
    "TextLocation": {
      "Start": 97469,
      "End": 97471
    },
    "TimeRange": {
      "StartTime": "02:11:29.5800000",
      "EndTime": "02:11:29.6400000"
    }
  },
  {
    "TextLocation": {
      "Start": 97472,
      "End": 97475
    },
    "TimeRange": {
      "StartTime": "02:11:29.6400000",
      "EndTime": "02:11:29.7300000"
    }
  },
  {
    "TextLocation": {
      "Start": 97476,
      "End": 97480
    },
    "TimeRange": {
      "StartTime": "02:11:29.7300000",
      "EndTime": "02:11:29.9700000"
    }
  },
  {
    "TextLocation": {
      "Start": 97481,
      "End": 97484
    },
    "TimeRange": {
      "StartTime": "02:11:30",
      "EndTime": "02:11:30.1800000"
    }
  },
  {
    "TextLocation": {
      "Start": 97485,
      "End": 97486
    },
    "TimeRange": {
      "StartTime": "02:11:30.1800000",
      "EndTime": "02:11:30.2400000"
    }
  },
  {
    "TextLocation": {
      "Start": 97487,
      "End": 97492
    },
    "TimeRange": {
      "StartTime": "02:11:30.2400000",
      "EndTime": "02:11:30.5400000"
    }
  },
  {
    "TextLocation": {
      "Start": 97493,
      "End": 97497
    },
    "TimeRange": {
      "StartTime": "02:11:30.5400000",
      "EndTime": "02:11:30.7800000"
    }
  },
  {
    "TextLocation": {
      "Start": 97498,
      "End": 97499
    },
    "TimeRange": {
      "StartTime": "02:11:30.7800000",
      "EndTime": "02:11:31.0200000"
    }
  },
  {
    "TextLocation": {
      "Start": 97500,
      "End": 97509
    },
    "TimeRange": {
      "StartTime": "02:11:31.0200000",
      "EndTime": "02:11:31.6800000"
    }
  },
  {
    "TextLocation": {
      "Start": 97510,
      "End": 97518
    },
    "TimeRange": {
      "StartTime": "02:11:31.9800000",
      "EndTime": "02:11:32.7900000"
    }
  },
  {
    "TextLocation": {
      "Start": 97521,
      "End": 97524
    },
    "TimeRange": {
      "StartTime": "02:11:33.7000000",
      "EndTime": "02:11:33.9100000"
    }
  },
  {
    "TextLocation": {
      "Start": 97525,
      "End": 97535
    },
    "TimeRange": {
      "StartTime": "02:11:33.9100000",
      "EndTime": "02:11:34.2700000"
    }
  },
  {
    "TextLocation": {
      "Start": 97536,
      "End": 97542
    },
    "TimeRange": {
      "StartTime": "02:11:34.2700000",
      "EndTime": "02:11:34.4800000"
    }
  },
  {
    "TextLocation": {
      "Start": 97543,
      "End": 97546
    },
    "TimeRange": {
      "StartTime": "02:11:34.4800000",
      "EndTime": "02:11:34.5400000"
    }
  },
  {
    "TextLocation": {
      "Start": 97547,
      "End": 97552
    },
    "TimeRange": {
      "StartTime": "02:11:34.5400000",
      "EndTime": "02:11:34.7800000"
    }
  },
  {
    "TextLocation": {
      "Start": 97553,
      "End": 97555
    },
    "TimeRange": {
      "StartTime": "02:11:34.7800000",
      "EndTime": "02:11:34.9000000"
    }
  },
  {
    "TextLocation": {
      "Start": 97556,
      "End": 97560
    },
    "TimeRange": {
      "StartTime": "02:11:34.9000000",
      "EndTime": "02:11:35.2600000"
    }
  },
  {
    "TextLocation": {
      "Start": 97568,
      "End": 97570
    },
    "TimeRange": {
      "StartTime": "02:11:35.5900000",
      "EndTime": "02:11:35.9500000"
    }
  },
  {
    "TextLocation": {
      "Start": 97571,
      "End": 97576
    },
    "TimeRange": {
      "StartTime": "02:11:35.9500000",
      "EndTime": "02:11:36.4300000"
    }
  },
  {
    "TextLocation": {
      "Start": 97577,
      "End": 97579
    },
    "TimeRange": {
      "StartTime": "02:11:36.4300000",
      "EndTime": "02:11:36.9700000"
    }
  },
  {
    "TextLocation": {
      "Start": 97580,
      "End": 97586
    },
    "TimeRange": {
      "StartTime": "02:11:36.9700000",
      "EndTime": "02:11:37.3300000"
    }
  },
  {
    "TextLocation": {
      "Start": 97587,
      "End": 97591
    },
    "TimeRange": {
      "StartTime": "02:11:37.3300000",
      "EndTime": "02:11:37.4200000"
    }
  },
  {
    "TextLocation": {
      "Start": 97592,
      "End": 97598
    },
    "TimeRange": {
      "StartTime": "02:11:37.4200000",
      "EndTime": "02:11:37.5700000"
    }
  },
  {
    "TextLocation": {
      "Start": 97599,
      "End": 97605
    },
    "TimeRange": {
      "StartTime": "02:11:37.5700000",
      "EndTime": "02:11:37.8100000"
    }
  },
  {
    "TextLocation": {
      "Start": 97606,
      "End": 97616
    },
    "TimeRange": {
      "StartTime": "02:11:37.8100000",
      "EndTime": "02:11:38.3500000"
    }
  },
  {
    "TextLocation": {
      "Start": 97617,
      "End": 97619
    },
    "TimeRange": {
      "StartTime": "02:11:38.3500000",
      "EndTime": "02:11:38.5000000"
    }
  },
  {
    "TextLocation": {
      "Start": 97620,
      "End": 97624
    },
    "TimeRange": {
      "StartTime": "02:11:38.5000000",
      "EndTime": "02:11:38.6800000"
    }
  },
  {
    "TextLocation": {
      "Start": 97625,
      "End": 97626
    },
    "TimeRange": {
      "StartTime": "02:11:38.6800000",
      "EndTime": "02:11:38.7400000"
    }
  },
  {
    "TextLocation": {
      "Start": 97627,
      "End": 97631
    },
    "TimeRange": {
      "StartTime": "02:11:38.7400000",
      "EndTime": "02:11:39.0100000"
    }
  },
  {
    "TextLocation": {
      "Start": 97632,
      "End": 97634
    },
    "TimeRange": {
      "StartTime": "02:11:39.0100000",
      "EndTime": "02:11:39.1300000"
    }
  },
  {
    "TextLocation": {
      "Start": 97635,
      "End": 97646
    },
    "TimeRange": {
      "StartTime": "02:11:39.1300000",
      "EndTime": "02:11:40.0600000"
    }
  },
  {
    "TextLocation": {
      "Start": 97649,
      "End": 97652
    },
    "TimeRange": {
      "StartTime": "02:11:40.6300000",
      "EndTime": "02:11:41.1400000"
    }
  },
  {
    "TextLocation": {
      "Start": 97653,
      "End": 97657
    },
    "TimeRange": {
      "StartTime": "02:11:41.1400000",
      "EndTime": "02:11:41.3800000"
    }
  },
  {
    "TextLocation": {
      "Start": 97658,
      "End": 97660
    },
    "TimeRange": {
      "StartTime": "02:11:41.3800000",
      "EndTime": "02:11:41.5300000"
    }
  },
  {
    "TextLocation": {
      "Start": 97661,
      "End": 97666
    },
    "TimeRange": {
      "StartTime": "02:11:41.5300000",
      "EndTime": "02:11:41.8000000"
    }
  },
  {
    "TextLocation": {
      "Start": 97667,
      "End": 97673
    },
    "TimeRange": {
      "StartTime": "02:11:41.8000000",
      "EndTime": "02:11:42.1600000"
    }
  },
  {
    "TextLocation": {
      "Start": 97674,
      "End": 97678
    },
    "TimeRange": {
      "StartTime": "02:11:42.1600000",
      "EndTime": "02:11:42.2500000"
    }
  },
  {
    "TextLocation": {
      "Start": 97679,
      "End": 97682
    },
    "TimeRange": {
      "StartTime": "02:11:42.2500000",
      "EndTime": "02:11:42.4000000"
    }
  },
  {
    "TextLocation": {
      "Start": 97683,
      "End": 97687
    },
    "TimeRange": {
      "StartTime": "02:11:42.4000000",
      "EndTime": "02:11:42.5800000"
    }
  },
  {
    "TextLocation": {
      "Start": 97688,
      "End": 97694
    },
    "TimeRange": {
      "StartTime": "02:11:42.5800000",
      "EndTime": "02:11:42.9700000"
    }
  },
  {
    "TextLocation": {
      "Start": 97695,
      "End": 97699
    },
    "TimeRange": {
      "StartTime": "02:11:42.9700000",
      "EndTime": "02:11:43.1200000"
    }
  },
  {
    "TextLocation": {
      "Start": 97700,
      "End": 97704
    },
    "TimeRange": {
      "StartTime": "02:11:43.1200000",
      "EndTime": "02:11:43.3000000"
    }
  },
  {
    "TextLocation": {
      "Start": 97705,
      "End": 97712
    },
    "TimeRange": {
      "StartTime": "02:11:43.3000000",
      "EndTime": "02:11:43.7800000"
    }
  },
  {
    "TextLocation": {
      "Start": 97713,
      "End": 97717
    },
    "TimeRange": {
      "StartTime": "02:11:43.7800000",
      "EndTime": "02:11:43.9900000"
    }
  },
  {
    "TextLocation": {
      "Start": 97718,
      "End": 97720
    },
    "TimeRange": {
      "StartTime": "02:11:43.9900000",
      "EndTime": "02:11:44.1100000"
    }
  },
  {
    "TextLocation": {
      "Start": 97721,
      "End": 97730
    },
    "TimeRange": {
      "StartTime": "02:11:44.1100000",
      "EndTime": "02:11:44.5300000"
    }
  },
  {
    "TextLocation": {
      "Start": 97731,
      "End": 97735
    },
    "TimeRange": {
      "StartTime": "02:11:44.5300000",
      "EndTime": "02:11:44.7700000"
    }
  },
  {
    "TextLocation": {
      "Start": 97736,
      "End": 97740
    },
    "TimeRange": {
      "StartTime": "02:11:44.7700000",
      "EndTime": "02:11:44.9500000"
    }
  },
  {
    "TextLocation": {
      "Start": 97741,
      "End": 97745
    },
    "TimeRange": {
      "StartTime": "02:11:44.9500000",
      "EndTime": "02:11:45.0700000"
    }
  },
  {
    "TextLocation": {
      "Start": 97746,
      "End": 97750
    },
    "TimeRange": {
      "StartTime": "02:11:45.0700000",
      "EndTime": "02:11:45.3400000"
    }
  },
  {
    "TextLocation": {
      "Start": 97751,
      "End": 97753
    },
    "TimeRange": {
      "StartTime": "02:11:45.3400000",
      "EndTime": "02:11:45.4600000"
    }
  },
  {
    "TextLocation": {
      "Start": 97754,
      "End": 97757
    },
    "TimeRange": {
      "StartTime": "02:11:45.4600000",
      "EndTime": "02:11:45.7200000"
    }
  },
  {
    "TextLocation": {
      "Start": 97759,
      "End": 97763
    },
    "TimeRange": {
      "StartTime": "02:11:45.7300000",
      "EndTime": "02:11:46.0300000"
    }
  },
  {
    "TextLocation": {
      "Start": 97764,
      "End": 97769
    },
    "TimeRange": {
      "StartTime": "02:11:46.0300000",
      "EndTime": "02:11:46.2100000"
    }
  },
  {
    "TextLocation": {
      "Start": 97770,
      "End": 97774
    },
    "TimeRange": {
      "StartTime": "02:11:46.2100000",
      "EndTime": "02:11:46.4200000"
    }
  },
  {
    "TextLocation": {
      "Start": 97775,
      "End": 97777
    },
    "TimeRange": {
      "StartTime": "02:11:46.4200000",
      "EndTime": "02:11:46.5700000"
    }
  },
  {
    "TextLocation": {
      "Start": 97778,
      "End": 97784
    },
    "TimeRange": {
      "StartTime": "02:11:46.5700000",
      "EndTime": "02:11:46.8100000"
    }
  },
  {
    "TextLocation": {
      "Start": 97785,
      "End": 97792
    },
    "TimeRange": {
      "StartTime": "02:11:46.8100000",
      "EndTime": "02:11:47.1400000"
    }
  },
  {
    "TextLocation": {
      "Start": 97793,
      "End": 97795
    },
    "TimeRange": {
      "StartTime": "02:11:47.1400000",
      "EndTime": "02:11:47.6200000"
    }
  },
  {
    "TextLocation": {
      "Start": 97796,
      "End": 97799
    },
    "TimeRange": {
      "StartTime": "02:11:47.6200000",
      "EndTime": "02:11:47.7400000"
    }
  },
  {
    "TextLocation": {
      "Start": 97800,
      "End": 97806
    },
    "TimeRange": {
      "StartTime": "02:11:47.7400000",
      "EndTime": "02:11:47.9800000"
    }
  },
  {
    "TextLocation": {
      "Start": 97807,
      "End": 97814
    },
    "TimeRange": {
      "StartTime": "02:11:47.9800000",
      "EndTime": "02:11:48.3400000"
    }
  },
  {
    "TextLocation": {
      "Start": 97815,
      "End": 97819
    },
    "TimeRange": {
      "StartTime": "02:11:48.3400000",
      "EndTime": "02:11:48.7600000"
    }
  },
  {
    "TextLocation": {
      "Start": 97827,
      "End": 97830
    },
    "TimeRange": {
      "StartTime": "02:11:48.8500000",
      "EndTime": "02:11:49.2700000"
    }
  },
  {
    "TextLocation": {
      "Start": 97831,
      "End": 97836
    },
    "TimeRange": {
      "StartTime": "02:11:49.2700000",
      "EndTime": "02:11:49.4800000"
    }
  },
  {
    "TextLocation": {
      "Start": 97837,
      "End": 97842
    },
    "TimeRange": {
      "StartTime": "02:11:49.4800000",
      "EndTime": "02:11:49.9000000"
    }
  },
  {
    "TextLocation": {
      "Start": 97850,
      "End": 97853
    },
    "TimeRange": {
      "StartTime": "02:11:50.2900000",
      "EndTime": "02:11:50.5000000"
    }
  },
  {
    "TextLocation": {
      "Start": 97854,
      "End": 97859
    },
    "TimeRange": {
      "StartTime": "02:11:50.5000000",
      "EndTime": "02:11:50.7100000"
    }
  },
  {
    "TextLocation": {
      "Start": 97860,
      "End": 97865
    },
    "TimeRange": {
      "StartTime": "02:11:50.7100000",
      "EndTime": "02:11:51.0400000"
    }
  },
  {
    "TextLocation": {
      "Start": 97868,
      "End": 97873
    },
    "TimeRange": {
      "StartTime": "02:11:51.0400000",
      "EndTime": "02:11:51.3100000"
    }
  },
  {
    "TextLocation": {
      "Start": 97874,
      "End": 97878
    },
    "TimeRange": {
      "StartTime": "02:11:51.3100000",
      "EndTime": "02:11:51.4600000"
    }
  },
  {
    "TextLocation": {
      "Start": 97879,
      "End": 97883
    },
    "TimeRange": {
      "StartTime": "02:11:51.4600000",
      "EndTime": "02:11:51.6700000"
    }
  },
  {
    "TextLocation": {
      "Start": 97884,
      "End": 97889
    },
    "TimeRange": {
      "StartTime": "02:11:51.6700000",
      "EndTime": "02:11:51.9700000"
    }
  },
  {
    "TextLocation": {
      "Start": 97892,
      "End": 97899
    },
    "TimeRange": {
      "StartTime": "02:11:52",
      "EndTime": "02:11:52.4200000"
    }
  },
  {
    "TextLocation": {
      "Start": 97902,
      "End": 97905
    },
    "TimeRange": {
      "StartTime": "02:11:53.9700000",
      "EndTime": "02:11:54.4800000"
    }
  },
  {
    "TextLocation": {
      "Start": 97907,
      "End": 97911
    },
    "TimeRange": {
      "StartTime": "02:11:54.4800000",
      "EndTime": "02:11:54.7200000"
    }
  },
  {
    "TextLocation": {
      "Start": 97912,
      "End": 97920
    },
    "TimeRange": {
      "StartTime": "02:11:54.7200000",
      "EndTime": "02:11:55.2900000"
    }
  },
  {
    "TextLocation": {
      "Start": 97921,
      "End": 97923
    },
    "TimeRange": {
      "StartTime": "02:11:55.2900000",
      "EndTime": "02:11:55.5000000"
    }
  },
  {
    "TextLocation": {
      "Start": 97924,
      "End": 97930
    },
    "TimeRange": {
      "StartTime": "02:11:55.5000000",
      "EndTime": "02:11:55.7100000"
    }
  },
  {
    "TextLocation": {
      "Start": 97931,
      "End": 97936
    },
    "TimeRange": {
      "StartTime": "02:11:55.7100000",
      "EndTime": "02:11:55.8900000"
    }
  },
  {
    "TextLocation": {
      "Start": 97937,
      "End": 97944
    },
    "TimeRange": {
      "StartTime": "02:11:55.8900000",
      "EndTime": "02:11:56.0700000"
    }
  },
  {
    "TextLocation": {
      "Start": 97945,
      "End": 97949
    },
    "TimeRange": {
      "StartTime": "02:11:56.0700000",
      "EndTime": "02:11:56.2200000"
    }
  },
  {
    "TextLocation": {
      "Start": 97950,
      "End": 97954
    },
    "TimeRange": {
      "StartTime": "02:11:56.2200000",
      "EndTime": "02:11:56.5800000"
    }
  },
  {
    "TextLocation": {
      "Start": 97955,
      "End": 97962
    },
    "TimeRange": {
      "StartTime": "02:11:56.5800000",
      "EndTime": "02:11:57.3000000"
    }
  },
  {
    "TextLocation": {
      "Start": 97963,
      "End": 97967
    },
    "TimeRange": {
      "StartTime": "02:11:57.3000000",
      "EndTime": "02:11:57.6000000"
    }
  },
  {
    "TextLocation": {
      "Start": 97968,
      "End": 97970
    },
    "TimeRange": {
      "StartTime": "02:11:57.6000000",
      "EndTime": "02:11:57.7500000"
    }
  },
  {
    "TextLocation": {
      "Start": 97971,
      "End": 97976
    },
    "TimeRange": {
      "StartTime": "02:11:57.7500000",
      "EndTime": "02:11:58.2600000"
    }
  },
  {
    "TextLocation": {
      "Start": 97977,
      "End": 97984
    },
    "TimeRange": {
      "StartTime": "02:11:58.2600000",
      "EndTime": "02:11:59.3400000"
    }
  },
  {
    "TextLocation": {
      "Start": 97985,
      "End": 97987
    },
    "TimeRange": {
      "StartTime": "02:11:59.3400000",
      "EndTime": "02:11:59.6400000"
    }
  },
  {
    "TextLocation": {
      "Start": 97988,
      "End": 97997
    },
    "TimeRange": {
      "StartTime": "02:11:59.6400000",
      "EndTime": "02:12:00.0100000"
    }
  },
  {
    "TextLocation": {
      "Start": 98000,
      "End": 98002
    },
    "TimeRange": {
      "StartTime": "02:12:00.0300000",
      "EndTime": "02:12:00.1500000"
    }
  },
  {
    "TextLocation": {
      "Start": 98003,
      "End": 98007
    },
    "TimeRange": {
      "StartTime": "02:12:00.1500000",
      "EndTime": "02:12:00.5100000"
    }
  },
  {
    "TextLocation": {
      "Start": 98008,
      "End": 98015
    },
    "TimeRange": {
      "StartTime": "02:12:00.5100000",
      "EndTime": "02:12:01.0900000"
    }
  },
  {
    "TextLocation": {
      "Start": 98023,
      "End": 98027
    },
    "TimeRange": {
      "StartTime": "02:12:01.1100000",
      "EndTime": "02:12:01.2900000"
    }
  },
  {
    "TextLocation": {
      "Start": 98028,
      "End": 98030
    },
    "TimeRange": {
      "StartTime": "02:12:01.2900000",
      "EndTime": "02:12:01.3800000"
    }
  },
  {
    "TextLocation": {
      "Start": 98031,
      "End": 98038
    },
    "TimeRange": {
      "StartTime": "02:12:01.3800000",
      "EndTime": "02:12:01.6200000"
    }
  },
  {
    "TextLocation": {
      "Start": 98046,
      "End": 98049
    },
    "TimeRange": {
      "StartTime": "02:12:02.5800000",
      "EndTime": "02:12:03.2000000"
    }
  },
  {
    "TextLocation": {
      "Start": 98050,
      "End": 98054
    },
    "TimeRange": {
      "StartTime": "02:12:03.2100000",
      "EndTime": "02:12:03.4500000"
    }
  },
  {
    "TextLocation": {
      "Start": 98055,
      "End": 98057
    },
    "TimeRange": {
      "StartTime": "02:12:03.4500000",
      "EndTime": "02:12:03.5400000"
    }
  },
  {
    "TextLocation": {
      "Start": 98058,
      "End": 98061
    },
    "TimeRange": {
      "StartTime": "02:12:03.5400000",
      "EndTime": "02:12:03.6300000"
    }
  },
  {
    "TextLocation": {
      "Start": 98062,
      "End": 98066
    },
    "TimeRange": {
      "StartTime": "02:12:03.6300000",
      "EndTime": "02:12:03.9000000"
    }
  },
  {
    "TextLocation": {
      "Start": 98067,
      "End": 98071
    },
    "TimeRange": {
      "StartTime": "02:12:03.9000000",
      "EndTime": "02:12:04.1400000"
    }
  },
  {
    "TextLocation": {
      "Start": 98072,
      "End": 98074
    },
    "TimeRange": {
      "StartTime": "02:12:04.1400000",
      "EndTime": "02:12:04.2600000"
    }
  },
  {
    "TextLocation": {
      "Start": 98075,
      "End": 98077
    },
    "TimeRange": {
      "StartTime": "02:12:04.2600000",
      "EndTime": "02:12:04.6200000"
    }
  },
  {
    "TextLocation": {
      "Start": 98078,
      "End": 98082
    },
    "TimeRange": {
      "StartTime": "02:12:04.6200000",
      "EndTime": "02:12:04.9100000"
    }
  },
  {
    "TextLocation": {
      "Start": 98083,
      "End": 98086
    },
    "TimeRange": {
      "StartTime": "02:12:05.0100000",
      "EndTime": "02:12:05.2200000"
    }
  },
  {
    "TextLocation": {
      "Start": 98087,
      "End": 98090
    },
    "TimeRange": {
      "StartTime": "02:12:05.2200000",
      "EndTime": "02:12:05.3100000"
    }
  },
  {
    "TextLocation": {
      "Start": 98091,
      "End": 98093
    },
    "TimeRange": {
      "StartTime": "02:12:05.3100000",
      "EndTime": "02:12:05.4600000"
    }
  },
  {
    "TextLocation": {
      "Start": 98094,
      "End": 98101
    },
    "TimeRange": {
      "StartTime": "02:12:05.4600000",
      "EndTime": "02:12:05.7900000"
    }
  },
  {
    "TextLocation": {
      "Start": 98102,
      "End": 98109
    },
    "TimeRange": {
      "StartTime": "02:12:05.7900000",
      "EndTime": "02:12:06.2700000"
    }
  },
  {
    "TextLocation": {
      "Start": 98110,
      "End": 98112
    },
    "TimeRange": {
      "StartTime": "02:12:06.2700000",
      "EndTime": "02:12:06.7200000"
    }
  },
  {
    "TextLocation": {
      "Start": 98113,
      "End": 98121
    },
    "TimeRange": {
      "StartTime": "02:12:06.7200000",
      "EndTime": "02:12:07.3500000"
    }
  },
  {
    "TextLocation": {
      "Start": 98122,
      "End": 98126
    },
    "TimeRange": {
      "StartTime": "02:12:07.3500000",
      "EndTime": "02:12:07.9500000"
    }
  },
  {
    "TextLocation": {
      "Start": 98127,
      "End": 98131
    },
    "TimeRange": {
      "StartTime": "02:12:08.1900000",
      "EndTime": "02:12:08.4500000"
    }
  },
  {
    "TextLocation": {
      "Start": 98132,
      "End": 98137
    },
    "TimeRange": {
      "StartTime": "02:12:08.4600000",
      "EndTime": "02:12:08.7900000"
    }
  },
  {
    "TextLocation": {
      "Start": 98145,
      "End": 98146
    },
    "TimeRange": {
      "StartTime": "02:12:08.8200000",
      "EndTime": "02:12:09"
    }
  },
  {
    "TextLocation": {
      "Start": 98147,
      "End": 98151
    },
    "TimeRange": {
      "StartTime": "02:12:09",
      "EndTime": "02:12:09.3900000"
    }
  },
  {
    "TextLocation": {
      "Start": 98159,
      "End": 98163
    },
    "TimeRange": {
      "StartTime": "02:12:09.8100000",
      "EndTime": "02:12:10.2300000"
    }
  },
  {
    "TextLocation": {
      "Start": 98164,
      "End": 98172
    },
    "TimeRange": {
      "StartTime": "02:12:10.2300000",
      "EndTime": "02:12:10.5000000"
    }
  },
  {
    "TextLocation": {
      "Start": 98173,
      "End": 98177
    },
    "TimeRange": {
      "StartTime": "02:12:10.5000000",
      "EndTime": "02:12:10.6800000"
    }
  },
  {
    "TextLocation": {
      "Start": 98178,
      "End": 98181
    },
    "TimeRange": {
      "StartTime": "02:12:10.6800000",
      "EndTime": "02:12:10.8300000"
    }
  },
  {
    "TextLocation": {
      "Start": 98182,
      "End": 98191
    },
    "TimeRange": {
      "StartTime": "02:12:10.8300000",
      "EndTime": "02:12:11.1900000"
    }
  },
  {
    "TextLocation": {
      "Start": 98192,
      "End": 98196
    },
    "TimeRange": {
      "StartTime": "02:12:11.1900000",
      "EndTime": "02:12:11.3400000"
    }
  },
  {
    "TextLocation": {
      "Start": 98197,
      "End": 98203
    },
    "TimeRange": {
      "StartTime": "02:12:11.3400000",
      "EndTime": "02:12:11.6400000"
    }
  },
  {
    "TextLocation": {
      "Start": 98204,
      "End": 98212
    },
    "TimeRange": {
      "StartTime": "02:12:11.6400000",
      "EndTime": "02:12:12.2400000"
    }
  },
  {
    "TextLocation": {
      "Start": 98220,
      "End": 98222
    },
    "TimeRange": {
      "StartTime": "02:12:12.5400000",
      "EndTime": "02:12:12.7500000"
    }
  },
  {
    "TextLocation": {
      "Start": 98223,
      "End": 98225
    },
    "TimeRange": {
      "StartTime": "02:12:12.7500000",
      "EndTime": "02:12:12.8100000"
    }
  },
  {
    "TextLocation": {
      "Start": 98226,
      "End": 98229
    },
    "TimeRange": {
      "StartTime": "02:12:12.8100000",
      "EndTime": "02:12:12.9000000"
    }
  },
  {
    "TextLocation": {
      "Start": 98230,
      "End": 98234
    },
    "TimeRange": {
      "StartTime": "02:12:12.9000000",
      "EndTime": "02:12:13.0800000"
    }
  },
  {
    "TextLocation": {
      "Start": 98235,
      "End": 98240
    },
    "TimeRange": {
      "StartTime": "02:12:13.0800000",
      "EndTime": "02:12:13.3200000"
    }
  },
  {
    "TextLocation": {
      "Start": 98241,
      "End": 98245
    },
    "TimeRange": {
      "StartTime": "02:12:13.3200000",
      "EndTime": "02:12:13.9800000"
    }
  },
  {
    "TextLocation": {
      "Start": 98247,
      "End": 98255
    },
    "TimeRange": {
      "StartTime": "02:12:14.0100000",
      "EndTime": "02:12:14.3700000"
    }
  },
  {
    "TextLocation": {
      "Start": 98256,
      "End": 98257
    },
    "TimeRange": {
      "StartTime": "02:12:14.3700000",
      "EndTime": "02:12:14.4900000"
    }
  },
  {
    "TextLocation": {
      "Start": 98258,
      "End": 98263
    },
    "TimeRange": {
      "StartTime": "02:12:14.4900000",
      "EndTime": "02:12:14.8200000"
    }
  },
  {
    "TextLocation": {
      "Start": 98264,
      "End": 98266
    },
    "TimeRange": {
      "StartTime": "02:12:14.8200000",
      "EndTime": "02:12:15.3000000"
    }
  },
  {
    "TextLocation": {
      "Start": 98267,
      "End": 98276
    },
    "TimeRange": {
      "StartTime": "02:12:15.7200000",
      "EndTime": "02:12:16.1100000"
    }
  },
  {
    "TextLocation": {
      "Start": 98277,
      "End": 98279
    },
    "TimeRange": {
      "StartTime": "02:12:16.1100000",
      "EndTime": "02:12:16.2900000"
    }
  },
  {
    "TextLocation": {
      "Start": 98280,
      "End": 98283
    },
    "TimeRange": {
      "StartTime": "02:12:16.2900000",
      "EndTime": "02:12:16.4700000"
    }
  },
  {
    "TextLocation": {
      "Start": 98284,
      "End": 98292
    },
    "TimeRange": {
      "StartTime": "02:12:16.4700000",
      "EndTime": "02:12:16.9800000"
    }
  },
  {
    "TextLocation": {
      "Start": 98294,
      "End": 98296
    },
    "TimeRange": {
      "StartTime": "02:12:16.9800000",
      "EndTime": "02:12:17.0700000"
    }
  },
  {
    "TextLocation": {
      "Start": 98297,
      "End": 98303
    },
    "TimeRange": {
      "StartTime": "02:12:17.0700000",
      "EndTime": "02:12:17.4000000"
    }
  },
  {
    "TextLocation": {
      "Start": 98304,
      "End": 98315
    },
    "TimeRange": {
      "StartTime": "02:12:17.4000000",
      "EndTime": "02:12:18.1500000"
    }
  },
  {
    "TextLocation": {
      "Start": 98318,
      "End": 98322
    },
    "TimeRange": {
      "StartTime": "02:12:20.8200000",
      "EndTime": "02:12:21.1200000"
    }
  },
  {
    "TextLocation": {
      "Start": 98323,
      "End": 98325
    },
    "TimeRange": {
      "StartTime": "02:12:21.1200000",
      "EndTime": "02:12:21.2400000"
    }
  },
  {
    "TextLocation": {
      "Start": 98326,
      "End": 98332
    },
    "TimeRange": {
      "StartTime": "02:12:21.2400000",
      "EndTime": "02:12:21.7800000"
    }
  },
  {
    "TextLocation": {
      "Start": 98334,
      "End": 98336
    },
    "TimeRange": {
      "StartTime": "02:12:21.7800000",
      "EndTime": "02:12:21.9600000"
    }
  },
  {
    "TextLocation": {
      "Start": 98337,
      "End": 98341
    },
    "TimeRange": {
      "StartTime": "02:12:21.9600000",
      "EndTime": "02:12:22.2300000"
    }
  },
  {
    "TextLocation": {
      "Start": 98342,
      "End": 98344
    },
    "TimeRange": {
      "StartTime": "02:12:22.2300000",
      "EndTime": "02:12:22.3800000"
    }
  },
  {
    "TextLocation": {
      "Start": 98345,
      "End": 98346
    },
    "TimeRange": {
      "StartTime": "02:12:22.3800000",
      "EndTime": "02:12:22.4400000"
    }
  },
  {
    "TextLocation": {
      "Start": 98347,
      "End": 98351
    },
    "TimeRange": {
      "StartTime": "02:12:22.4400000",
      "EndTime": "02:12:22.8300000"
    }
  },
  {
    "TextLocation": {
      "Start": 98352,
      "End": 98354
    },
    "TimeRange": {
      "StartTime": "02:12:22.8300000",
      "EndTime": "02:12:23.8200000"
    }
  },
  {
    "TextLocation": {
      "Start": 98355,
      "End": 98361
    },
    "TimeRange": {
      "StartTime": "02:12:24.1200000",
      "EndTime": "02:12:24.5100000"
    }
  },
  {
    "TextLocation": {
      "Start": 98362,
      "End": 98366
    },
    "TimeRange": {
      "StartTime": "02:12:24.5100000",
      "EndTime": "02:12:24.6300000"
    }
  },
  {
    "TextLocation": {
      "Start": 98367,
      "End": 98368
    },
    "TimeRange": {
      "StartTime": "02:12:24.6300000",
      "EndTime": "02:12:24.7800000"
    }
  },
  {
    "TextLocation": {
      "Start": 98369,
      "End": 98375
    },
    "TimeRange": {
      "StartTime": "02:12:24.7800000",
      "EndTime": "02:12:25.0800000"
    }
  },
  {
    "TextLocation": {
      "Start": 98376,
      "End": 98378
    },
    "TimeRange": {
      "StartTime": "02:12:25.0800000",
      "EndTime": "02:12:25.2000000"
    }
  },
  {
    "TextLocation": {
      "Start": 98379,
      "End": 98381
    },
    "TimeRange": {
      "StartTime": "02:12:25.2000000",
      "EndTime": "02:12:25.5300000"
    }
  },
  {
    "TextLocation": {
      "Start": 98383,
      "End": 98388
    },
    "TimeRange": {
      "StartTime": "02:12:25.5600000",
      "EndTime": "02:12:25.8600000"
    }
  },
  {
    "TextLocation": {
      "Start": 98389,
      "End": 98392
    },
    "TimeRange": {
      "StartTime": "02:12:25.8600000",
      "EndTime": "02:12:26.0400000"
    }
  },
  {
    "TextLocation": {
      "Start": 98393,
      "End": 98396
    },
    "TimeRange": {
      "StartTime": "02:12:26.0400000",
      "EndTime": "02:12:26.1300000"
    }
  },
  {
    "TextLocation": {
      "Start": 98397,
      "End": 98403
    },
    "TimeRange": {
      "StartTime": "02:12:26.1300000",
      "EndTime": "02:12:26.3700000"
    }
  },
  {
    "TextLocation": {
      "Start": 98404,
      "End": 98408
    },
    "TimeRange": {
      "StartTime": "02:12:26.3700000",
      "EndTime": "02:12:26.4600000"
    }
  },
  {
    "TextLocation": {
      "Start": 98409,
      "End": 98410
    },
    "TimeRange": {
      "StartTime": "02:12:26.4600000",
      "EndTime": "02:12:26.5500000"
    }
  },
  {
    "TextLocation": {
      "Start": 98411,
      "End": 98415
    },
    "TimeRange": {
      "StartTime": "02:12:26.5500000",
      "EndTime": "02:12:26.7300000"
    }
  },
  {
    "TextLocation": {
      "Start": 98416,
      "End": 98418
    },
    "TimeRange": {
      "StartTime": "02:12:26.7300000",
      "EndTime": "02:12:26.8500000"
    }
  },
  {
    "TextLocation": {
      "Start": 98419,
      "End": 98428
    },
    "TimeRange": {
      "StartTime": "02:12:26.8500000",
      "EndTime": "02:12:27.2400000"
    }
  },
  {
    "TextLocation": {
      "Start": 98430,
      "End": 98439
    },
    "TimeRange": {
      "StartTime": "02:12:27.6000000",
      "EndTime": "02:12:28.0500000"
    }
  },
  {
    "TextLocation": {
      "Start": 98440,
      "End": 98444
    },
    "TimeRange": {
      "StartTime": "02:12:28.0500000",
      "EndTime": "02:12:28.5900000"
    }
  },
  {
    "TextLocation": {
      "Start": 98446,
      "End": 98449
    },
    "TimeRange": {
      "StartTime": "02:12:29.2800000",
      "EndTime": "02:12:29.7600000"
    }
  },
  {
    "TextLocation": {
      "Start": 98450,
      "End": 98463
    },
    "TimeRange": {
      "StartTime": "02:12:29.7600000",
      "EndTime": "02:12:30.6000000"
    }
  },
  {
    "TextLocation": {
      "Start": 98465,
      "End": 98470
    },
    "TimeRange": {
      "StartTime": "02:12:30.6000000",
      "EndTime": "02:12:30.8400000"
    }
  },
  {
    "TextLocation": {
      "Start": 98471,
      "End": 98475
    },
    "TimeRange": {
      "StartTime": "02:12:30.8400000",
      "EndTime": "02:12:31.0200000"
    }
  },
  {
    "TextLocation": {
      "Start": 98476,
      "End": 98480
    },
    "TimeRange": {
      "StartTime": "02:12:31.0200000",
      "EndTime": "02:12:31.2300000"
    }
  },
  {
    "TextLocation": {
      "Start": 98483,
      "End": 98485
    },
    "TimeRange": {
      "StartTime": "02:12:31.2300000",
      "EndTime": "02:12:31.3500000"
    }
  },
  {
    "TextLocation": {
      "Start": 98486,
      "End": 98491
    },
    "TimeRange": {
      "StartTime": "02:12:31.3500000",
      "EndTime": "02:12:31.5600000"
    }
  },
  {
    "TextLocation": {
      "Start": 98492,
      "End": 98497
    },
    "TimeRange": {
      "StartTime": "02:12:31.5600000",
      "EndTime": "02:12:31.7700000"
    }
  },
  {
    "TextLocation": {
      "Start": 98498,
      "End": 98504
    },
    "TimeRange": {
      "StartTime": "02:12:31.7700000",
      "EndTime": "02:12:32.1600000"
    }
  },
  {
    "TextLocation": {
      "Start": 98505,
      "End": 98510
    },
    "TimeRange": {
      "StartTime": "02:12:32.1600000",
      "EndTime": "02:12:32.7300000"
    }
  },
  {
    "TextLocation": {
      "Start": 98511,
      "End": 98513
    },
    "TimeRange": {
      "StartTime": "02:12:33.1500000",
      "EndTime": "02:12:33.3300000"
    }
  },
  {
    "TextLocation": {
      "Start": 98514,
      "End": 98520
    },
    "TimeRange": {
      "StartTime": "02:12:33.3300000",
      "EndTime": "02:12:33.6000000"
    }
  },
  {
    "TextLocation": {
      "Start": 98521,
      "End": 98524
    },
    "TimeRange": {
      "StartTime": "02:12:33.6000000",
      "EndTime": "02:12:33.6900000"
    }
  },
  {
    "TextLocation": {
      "Start": 98525,
      "End": 98531
    },
    "TimeRange": {
      "StartTime": "02:12:33.6900000",
      "EndTime": "02:12:33.9600000"
    }
  },
  {
    "TextLocation": {
      "Start": 98532,
      "End": 98537
    },
    "TimeRange": {
      "StartTime": "02:12:33.9600000",
      "EndTime": "02:12:34.2600000"
    }
  },
  {
    "TextLocation": {
      "Start": 98538,
      "End": 98542
    },
    "TimeRange": {
      "StartTime": "02:12:34.2600000",
      "EndTime": "02:12:34.5600000"
    }
  },
  {
    "TextLocation": {
      "Start": 98543,
      "End": 98544
    },
    "TimeRange": {
      "StartTime": "02:12:34.5600000",
      "EndTime": "02:12:34.8300000"
    }
  },
  {
    "TextLocation": {
      "Start": 98545,
      "End": 98548
    },
    "TimeRange": {
      "StartTime": "02:12:34.8300000",
      "EndTime": "02:12:35.5200000"
    }
  },
  {
    "TextLocation": {
      "Start": 98550,
      "End": 98553
    },
    "TimeRange": {
      "StartTime": "02:12:36.0300000",
      "EndTime": "02:12:36.3000000"
    }
  },
  {
    "TextLocation": {
      "Start": 98554,
      "End": 98556
    },
    "TimeRange": {
      "StartTime": "02:12:36.3000000",
      "EndTime": "02:12:36.4000000"
    }
  },
  {
    "TextLocation": {
      "Start": 98557,
      "End": 98565
    },
    "TimeRange": {
      "StartTime": "02:12:36.4200000",
      "EndTime": "02:12:36.7500000"
    }
  },
  {
    "TextLocation": {
      "Start": 98566,
      "End": 98571
    },
    "TimeRange": {
      "StartTime": "02:12:36.7500000",
      "EndTime": "02:12:37.3200000"
    }
  },
  {
    "TextLocation": {
      "Start": 98572,
      "End": 98575
    },
    "TimeRange": {
      "StartTime": "02:12:37.3200000",
      "EndTime": "02:12:37.5900000"
    }
  },
  {
    "TextLocation": {
      "Start": 98576,
      "End": 98581
    },
    "TimeRange": {
      "StartTime": "02:12:37.5900000",
      "EndTime": "02:12:37.7400000"
    }
  },
  {
    "TextLocation": {
      "Start": 98582,
      "End": 98588
    },
    "TimeRange": {
      "StartTime": "02:12:37.7400000",
      "EndTime": "02:12:38.0700000"
    }
  },
  {
    "TextLocation": {
      "Start": 98589,
      "End": 98592
    },
    "TimeRange": {
      "StartTime": "02:12:38.0700000",
      "EndTime": "02:12:38.7000000"
    }
  },
  {
    "TextLocation": {
      "Start": 98593,
      "End": 98595
    },
    "TimeRange": {
      "StartTime": "02:12:38.7000000",
      "EndTime": "02:12:38.9400000"
    }
  },
  {
    "TextLocation": {
      "Start": 98596,
      "End": 98601
    },
    "TimeRange": {
      "StartTime": "02:12:38.9400000",
      "EndTime": "02:12:39.3000000"
    }
  },
  {
    "TextLocation": {
      "Start": 98604,
      "End": 98606
    },
    "TimeRange": {
      "StartTime": "02:12:39.9900000",
      "EndTime": "02:12:40.1700000"
    }
  },
  {
    "TextLocation": {
      "Start": 98607,
      "End": 98610
    },
    "TimeRange": {
      "StartTime": "02:12:40.1700000",
      "EndTime": "02:12:40.2900000"
    }
  },
  {
    "TextLocation": {
      "Start": 98611,
      "End": 98618
    },
    "TimeRange": {
      "StartTime": "02:12:40.2900000",
      "EndTime": "02:12:40.6500000"
    }
  },
  {
    "TextLocation": {
      "Start": 98619,
      "End": 98630
    },
    "TimeRange": {
      "StartTime": "02:12:40.6500000",
      "EndTime": "02:12:41.3700000"
    }
  },
  {
    "TextLocation": {
      "Start": 98631,
      "End": 98635
    },
    "TimeRange": {
      "StartTime": "02:12:41.9100000",
      "EndTime": "02:12:42.5400000"
    }
  },
  {
    "TextLocation": {
      "Start": 98638,
      "End": 98642
    },
    "TimeRange": {
      "StartTime": "02:12:42.6600000",
      "EndTime": "02:12:43.0200000"
    }
  },
  {
    "TextLocation": {
      "Start": 98643,
      "End": 98647
    },
    "TimeRange": {
      "StartTime": "02:12:43.0200000",
      "EndTime": "02:12:43.7700000"
    }
  },
  {
    "TextLocation": {
      "Start": 98650,
      "End": 98652
    },
    "TimeRange": {
      "StartTime": "02:12:45.4100000",
      "EndTime": "02:12:45.6800000"
    }
  },
  {
    "TextLocation": {
      "Start": 98653,
      "End": 98658
    },
    "TimeRange": {
      "StartTime": "02:12:45.6800000",
      "EndTime": "02:12:45.9500000"
    }
  },
  {
    "TextLocation": {
      "Start": 98659,
      "End": 98666
    },
    "TimeRange": {
      "StartTime": "02:12:45.9500000",
      "EndTime": "02:12:46.3400000"
    }
  },
  {
    "TextLocation": {
      "Start": 98667,
      "End": 98674
    },
    "TimeRange": {
      "StartTime": "02:12:46.3400000",
      "EndTime": "02:12:46.7600000"
    }
  },
  {
    "TextLocation": {
      "Start": 98675,
      "End": 98677
    },
    "TimeRange": {
      "StartTime": "02:12:46.7600000",
      "EndTime": "02:12:47.0600000"
    }
  },
  {
    "TextLocation": {
      "Start": 98678,
      "End": 98680
    },
    "TimeRange": {
      "StartTime": "02:12:47.0600000",
      "EndTime": "02:12:47.4200000"
    }
  },
  {
    "TextLocation": {
      "Start": 98683,
      "End": 98686
    },
    "TimeRange": {
      "StartTime": "02:12:48.3200000",
      "EndTime": "02:12:49.0700000"
    }
  },
  {
    "TextLocation": {
      "Start": 98687,
      "End": 98697
    },
    "TimeRange": {
      "StartTime": "02:12:49.0700000",
      "EndTime": "02:12:49.8200000"
    }
  },
  {
    "TextLocation": {
      "Start": 98698,
      "End": 98705
    },
    "TimeRange": {
      "StartTime": "02:12:49.8200000",
      "EndTime": "02:12:50.3300000"
    }
  },
  {
    "TextLocation": {
      "Start": 98706,
      "End": 98708
    },
    "TimeRange": {
      "StartTime": "02:12:50.3300000",
      "EndTime": "02:12:50.5100000"
    }
  },
  {
    "TextLocation": {
      "Start": 98709,
      "End": 98716
    },
    "TimeRange": {
      "StartTime": "02:12:50.5100000",
      "EndTime": "02:12:51.1100000"
    }
  },
  {
    "TextLocation": {
      "Start": 98718,
      "End": 98723
    },
    "TimeRange": {
      "StartTime": "02:12:51.1100000",
      "EndTime": "02:12:51.4100000"
    }
  },
  {
    "TextLocation": {
      "Start": 98724,
      "End": 98727
    },
    "TimeRange": {
      "StartTime": "02:12:51.4100000",
      "EndTime": "02:12:51.7700000"
    }
  },
  {
    "TextLocation": {
      "Start": 98728,
      "End": 98735
    },
    "TimeRange": {
      "StartTime": "02:12:51.7700000",
      "EndTime": "02:12:52.2200000"
    }
  },
  {
    "TextLocation": {
      "Start": 98736,
      "End": 98741
    },
    "TimeRange": {
      "StartTime": "02:12:52.3700000",
      "EndTime": "02:12:52.8200000"
    }
  },
  {
    "TextLocation": {
      "Start": 98742,
      "End": 98746
    },
    "TimeRange": {
      "StartTime": "02:12:52.8200000",
      "EndTime": "02:12:53"
    }
  },
  {
    "TextLocation": {
      "Start": 98747,
      "End": 98751
    },
    "TimeRange": {
      "StartTime": "02:12:53",
      "EndTime": "02:12:53.1500000"
    }
  },
  {
    "TextLocation": {
      "Start": 98752,
      "End": 98754
    },
    "TimeRange": {
      "StartTime": "02:12:53.1500000",
      "EndTime": "02:12:53.3000000"
    }
  },
  {
    "TextLocation": {
      "Start": 98755,
      "End": 98759
    },
    "TimeRange": {
      "StartTime": "02:12:53.3000000",
      "EndTime": "02:12:53.5400000"
    }
  },
  {
    "TextLocation": {
      "Start": 98760,
      "End": 98764
    },
    "TimeRange": {
      "StartTime": "02:12:53.5400000",
      "EndTime": "02:12:53.8100000"
    }
  },
  {
    "TextLocation": {
      "Start": 98765,
      "End": 98767
    },
    "TimeRange": {
      "StartTime": "02:12:53.8100000",
      "EndTime": "02:12:53.9300000"
    }
  },
  {
    "TextLocation": {
      "Start": 98768,
      "End": 98770
    },
    "TimeRange": {
      "StartTime": "02:12:53.9300000",
      "EndTime": "02:12:54.4400000"
    }
  },
  {
    "TextLocation": {
      "Start": 98771,
      "End": 98775
    },
    "TimeRange": {
      "StartTime": "02:12:54.6200000",
      "EndTime": "02:12:55.2200000"
    }
  },
  {
    "TextLocation": {
      "Start": 98776,
      "End": 98780
    },
    "TimeRange": {
      "StartTime": "02:12:55.4900000",
      "EndTime": "02:12:55.8500000"
    }
  },
  {
    "TextLocation": {
      "Start": 98781,
      "End": 98785
    },
    "TimeRange": {
      "StartTime": "02:12:55.8500000",
      "EndTime": "02:12:56.3600000"
    }
  },
  {
    "TextLocation": {
      "Start": 98788,
      "End": 98790
    },
    "TimeRange": {
      "StartTime": "02:12:58.5700000",
      "EndTime": "02:12:58.8100000"
    }
  },
  {
    "TextLocation": {
      "Start": 98791,
      "End": 98802
    },
    "TimeRange": {
      "StartTime": "02:12:58.8200000",
      "EndTime": "02:12:59.4100000"
    }
  },
  {
    "TextLocation": {
      "Start": 98803,
      "End": 98806
    },
    "TimeRange": {
      "StartTime": "02:12:59.4100000",
      "EndTime": "02:12:59.5600000"
    }
  },
  {
    "TextLocation": {
      "Start": 98807,
      "End": 98817
    },
    "TimeRange": {
      "StartTime": "02:12:59.5600000",
      "EndTime": "02:13:00.6100000"
    }
  },
  {
    "TextLocation": {
      "Start": 98820,
      "End": 98823
    },
    "TimeRange": {
      "StartTime": "02:13:00.6100000",
      "EndTime": "02:13:00.8800000"
    }
  },
  {
    "TextLocation": {
      "Start": 98824,
      "End": 98826
    },
    "TimeRange": {
      "StartTime": "02:13:00.8800000",
      "EndTime": "02:13:00.9400000"
    }
  },
  {
    "TextLocation": {
      "Start": 98827,
      "End": 98830
    },
    "TimeRange": {
      "StartTime": "02:13:00.9400000",
      "EndTime": "02:13:01.0300000"
    }
  },
  {
    "TextLocation": {
      "Start": 98831,
      "End": 98836
    },
    "TimeRange": {
      "StartTime": "02:13:01.0300000",
      "EndTime": "02:13:01.3300000"
    }
  },
  {
    "TextLocation": {
      "Start": 98837,
      "End": 98839
    },
    "TimeRange": {
      "StartTime": "02:13:01.3300000",
      "EndTime": "02:13:01.3900000"
    }
  },
  {
    "TextLocation": {
      "Start": 98840,
      "End": 98843
    },
    "TimeRange": {
      "StartTime": "02:13:01.3900000",
      "EndTime": "02:13:01.5100000"
    }
  },
  {
    "TextLocation": {
      "Start": 98844,
      "End": 98855
    },
    "TimeRange": {
      "StartTime": "02:13:02.0800000",
      "EndTime": "02:13:02.7400000"
    }
  },
  {
    "TextLocation": {
      "Start": 98856,
      "End": 98858
    },
    "TimeRange": {
      "StartTime": "02:13:02.7400000",
      "EndTime": "02:13:02.9800000"
    }
  },
  {
    "TextLocation": {
      "Start": 98859,
      "End": 98862
    },
    "TimeRange": {
      "StartTime": "02:13:02.9800000",
      "EndTime": "02:13:03.0700000"
    }
  },
  {
    "TextLocation": {
      "Start": 98863,
      "End": 98868
    },
    "TimeRange": {
      "StartTime": "02:13:03.0700000",
      "EndTime": "02:13:03.3100000"
    }
  },
  {
    "TextLocation": {
      "Start": 98869,
      "End": 98873
    },
    "TimeRange": {
      "StartTime": "02:13:03.3100000",
      "EndTime": "02:13:03.4900000"
    }
  },
  {
    "TextLocation": {
      "Start": 98874,
      "End": 98876
    },
    "TimeRange": {
      "StartTime": "02:13:03.4900000",
      "EndTime": "02:13:03.7600000"
    }
  },
  {
    "TextLocation": {
      "Start": 98877,
      "End": 98884
    },
    "TimeRange": {
      "StartTime": "02:13:03.7700000",
      "EndTime": "02:13:04.3000000"
    }
  },
  {
    "TextLocation": {
      "Start": 98885,
      "End": 98887
    },
    "TimeRange": {
      "StartTime": "02:13:04.3000000",
      "EndTime": "02:13:04.4500000"
    }
  },
  {
    "TextLocation": {
      "Start": 98888,
      "End": 98891
    },
    "TimeRange": {
      "StartTime": "02:13:04.4500000",
      "EndTime": "02:13:04.6000000"
    }
  },
  {
    "TextLocation": {
      "Start": 98892,
      "End": 98895
    },
    "TimeRange": {
      "StartTime": "02:13:04.6000000",
      "EndTime": "02:13:05.0500000"
    }
  },
  {
    "TextLocation": {
      "Start": 98897,
      "End": 98902
    },
    "TimeRange": {
      "StartTime": "02:13:05.1100000",
      "EndTime": "02:13:05.5300000"
    }
  },
  {
    "TextLocation": {
      "Start": 98903,
      "End": 98905
    },
    "TimeRange": {
      "StartTime": "02:13:05.5300000",
      "EndTime": "02:13:05.6800000"
    }
  },
  {
    "TextLocation": {
      "Start": 98906,
      "End": 98912
    },
    "TimeRange": {
      "StartTime": "02:13:05.6800000",
      "EndTime": "02:13:05.9800000"
    }
  },
  {
    "TextLocation": {
      "Start": 98913,
      "End": 98916
    },
    "TimeRange": {
      "StartTime": "02:13:05.9800000",
      "EndTime": "02:13:06.1300000"
    }
  },
  {
    "TextLocation": {
      "Start": 98917,
      "End": 98919
    },
    "TimeRange": {
      "StartTime": "02:13:06.1300000",
      "EndTime": "02:13:06.2200000"
    }
  },
  {
    "TextLocation": {
      "Start": 98920,
      "End": 98922
    },
    "TimeRange": {
      "StartTime": "02:13:06.2200000",
      "EndTime": "02:13:06.3400000"
    }
  },
  {
    "TextLocation": {
      "Start": 98923,
      "End": 98925
    },
    "TimeRange": {
      "StartTime": "02:13:06.3400000",
      "EndTime": "02:13:06.8400000"
    }
  },
  {
    "TextLocation": {
      "Start": 98928,
      "End": 98931
    },
    "TimeRange": {
      "StartTime": "02:13:06.8500000",
      "EndTime": "02:13:07.1200000"
    }
  },
  {
    "TextLocation": {
      "Start": 98932,
      "End": 98938
    },
    "TimeRange": {
      "StartTime": "02:13:07.1200000",
      "EndTime": "02:13:07.4500000"
    }
  },
  {
    "TextLocation": {
      "Start": 98939,
      "End": 98942
    },
    "TimeRange": {
      "StartTime": "02:13:07.4500000",
      "EndTime": "02:13:07.5400000"
    }
  },
  {
    "TextLocation": {
      "Start": 98943,
      "End": 98949
    },
    "TimeRange": {
      "StartTime": "02:13:07.5400000",
      "EndTime": "02:13:08.0500000"
    }
  },
  {
    "TextLocation": {
      "Start": 98950,
      "End": 98952
    },
    "TimeRange": {
      "StartTime": "02:13:08.0500000",
      "EndTime": "02:13:08.1400000"
    }
  },
  {
    "TextLocation": {
      "Start": 98953,
      "End": 98956
    },
    "TimeRange": {
      "StartTime": "02:13:08.1400000",
      "EndTime": "02:13:08.3200000"
    }
  },
  {
    "TextLocation": {
      "Start": 98957,
      "End": 98966
    },
    "TimeRange": {
      "StartTime": "02:13:08.3200000",
      "EndTime": "02:13:09.0400000"
    }
  },
  {
    "TextLocation": {
      "Start": 98967,
      "End": 98970
    },
    "TimeRange": {
      "StartTime": "02:13:09.0400000",
      "EndTime": "02:13:09.2500000"
    }
  },
  {
    "TextLocation": {
      "Start": 98971,
      "End": 98974
    },
    "TimeRange": {
      "StartTime": "02:13:09.2500000",
      "EndTime": "02:13:09.4900000"
    }
  },
  {
    "TextLocation": {
      "Start": 98975,
      "End": 98983
    },
    "TimeRange": {
      "StartTime": "02:13:09.4900000",
      "EndTime": "02:13:10.1200000"
    }
  },
  {
    "TextLocation": {
      "Start": 98984,
      "End": 98986
    },
    "TimeRange": {
      "StartTime": "02:13:10.1200000",
      "EndTime": "02:13:10.6300000"
    }
  },
  {
    "TextLocation": {
      "Start": 98987,
      "End": 98989
    },
    "TimeRange": {
      "StartTime": "02:13:10.6300000",
      "EndTime": "02:13:10.8700000"
    }
  },
  {
    "TextLocation": {
      "Start": 98990,
      "End": 98997
    },
    "TimeRange": {
      "StartTime": "02:13:10.8700000",
      "EndTime": "02:13:11.4100000"
    }
  },
  {
    "TextLocation": {
      "Start": 98998,
      "End": 99001
    },
    "TimeRange": {
      "StartTime": "02:13:12.0100000",
      "EndTime": "02:13:12.1600000"
    }
  },
  {
    "TextLocation": {
      "Start": 99002,
      "End": 99006
    },
    "TimeRange": {
      "StartTime": "02:13:12.6100000",
      "EndTime": "02:13:12.8500000"
    }
  },
  {
    "TextLocation": {
      "Start": 99007,
      "End": 99010
    },
    "TimeRange": {
      "StartTime": "02:13:12.8500000",
      "EndTime": "02:13:12.9700000"
    }
  },
  {
    "TextLocation": {
      "Start": 99011,
      "End": 99015
    },
    "TimeRange": {
      "StartTime": "02:13:12.9700000",
      "EndTime": "02:13:13.0900000"
    }
  },
  {
    "TextLocation": {
      "Start": 99016,
      "End": 99018
    },
    "TimeRange": {
      "StartTime": "02:13:13.0900000",
      "EndTime": "02:13:13.1800000"
    }
  },
  {
    "TextLocation": {
      "Start": 99019,
      "End": 99021
    },
    "TimeRange": {
      "StartTime": "02:13:13.1800000",
      "EndTime": "02:13:13.3300000"
    }
  },
  {
    "TextLocation": {
      "Start": 99022,
      "End": 99025
    },
    "TimeRange": {
      "StartTime": "02:13:13.3300000",
      "EndTime": "02:13:13.5400000"
    }
  },
  {
    "TextLocation": {
      "Start": 99026,
      "End": 99034
    },
    "TimeRange": {
      "StartTime": "02:13:13.5400000",
      "EndTime": "02:13:13.9900000"
    }
  },
  {
    "TextLocation": {
      "Start": 99035,
      "End": 99038
    },
    "TimeRange": {
      "StartTime": "02:13:13.9900000",
      "EndTime": "02:13:14.1400000"
    }
  },
  {
    "TextLocation": {
      "Start": 99039,
      "End": 99043
    },
    "TimeRange": {
      "StartTime": "02:13:14.1700000",
      "EndTime": "02:13:14.3200000"
    }
  },
  {
    "TextLocation": {
      "Start": 99044,
      "End": 99046
    },
    "TimeRange": {
      "StartTime": "02:13:14.3200000",
      "EndTime": "02:13:14.4400000"
    }
  },
  {
    "TextLocation": {
      "Start": 99047,
      "End": 99053
    },
    "TimeRange": {
      "StartTime": "02:13:14.4400000",
      "EndTime": "02:13:14.8000000"
    }
  },
  {
    "TextLocation": {
      "Start": 99054,
      "End": 99060
    },
    "TimeRange": {
      "StartTime": "02:13:14.8000000",
      "EndTime": "02:13:15.1300000"
    }
  },
  {
    "TextLocation": {
      "Start": 99061,
      "End": 99064
    },
    "TimeRange": {
      "StartTime": "02:13:15.1300000",
      "EndTime": "02:13:15.2200000"
    }
  },
  {
    "TextLocation": {
      "Start": 99065,
      "End": 99069
    },
    "TimeRange": {
      "StartTime": "02:13:15.2200000",
      "EndTime": "02:13:15.4900000"
    }
  },
  {
    "TextLocation": {
      "Start": 99070,
      "End": 99075
    },
    "TimeRange": {
      "StartTime": "02:13:15.4900000",
      "EndTime": "02:13:16"
    }
  },
  {
    "TextLocation": {
      "Start": 99076,
      "End": 99078
    },
    "TimeRange": {
      "StartTime": "02:13:16",
      "EndTime": "02:13:16.2100000"
    }
  },
  {
    "TextLocation": {
      "Start": 99079,
      "End": 99081
    },
    "TimeRange": {
      "StartTime": "02:13:16.2100000",
      "EndTime": "02:13:16.3500000"
    }
  },
  {
    "TextLocation": {
      "Start": 99084,
      "End": 99086
    },
    "TimeRange": {
      "StartTime": "02:13:16.3600000",
      "EndTime": "02:13:16.5100000"
    }
  },
  {
    "TextLocation": {
      "Start": 99087,
      "End": 99094
    },
    "TimeRange": {
      "StartTime": "02:13:16.5100000",
      "EndTime": "02:13:16.9900000"
    }
  },
  {
    "TextLocation": {
      "Start": 99095,
      "End": 99102
    },
    "TimeRange": {
      "StartTime": "02:13:16.9900000",
      "EndTime": "02:13:17.4100000"
    }
  },
  {
    "TextLocation": {
      "Start": 99103,
      "End": 99108
    },
    "TimeRange": {
      "StartTime": "02:13:17.4100000",
      "EndTime": "02:13:17.7400000"
    }
  },
  {
    "TextLocation": {
      "Start": 99109,
      "End": 99112
    },
    "TimeRange": {
      "StartTime": "02:13:17.7400000",
      "EndTime": "02:13:17.8300000"
    }
  },
  {
    "TextLocation": {
      "Start": 99113,
      "End": 99120
    },
    "TimeRange": {
      "StartTime": "02:13:17.8300000",
      "EndTime": "02:13:18.0700000"
    }
  },
  {
    "TextLocation": {
      "Start": 99121,
      "End": 99128
    },
    "TimeRange": {
      "StartTime": "02:13:18.0700000",
      "EndTime": "02:13:18.3400000"
    }
  },
  {
    "TextLocation": {
      "Start": 99129,
      "End": 99135
    },
    "TimeRange": {
      "StartTime": "02:13:18.3400000",
      "EndTime": "02:13:18.7000000"
    }
  },
  {
    "TextLocation": {
      "Start": 99136,
      "End": 99138
    },
    "TimeRange": {
      "StartTime": "02:13:18.7000000",
      "EndTime": "02:13:19.1800000"
    }
  },
  {
    "TextLocation": {
      "Start": 99139,
      "End": 99142
    },
    "TimeRange": {
      "StartTime": "02:13:19.1800000",
      "EndTime": "02:13:19.9900000"
    }
  },
  {
    "TextLocation": {
      "Start": 99143,
      "End": 99145
    },
    "TimeRange": {
      "StartTime": "02:13:19.9900000",
      "EndTime": "02:13:20.1400000"
    }
  },
  {
    "TextLocation": {
      "Start": 99146,
      "End": 99149
    },
    "TimeRange": {
      "StartTime": "02:13:20.1400000",
      "EndTime": "02:13:20.3500000"
    }
  },
  {
    "TextLocation": {
      "Start": 99150,
      "End": 99157
    },
    "TimeRange": {
      "StartTime": "02:13:20.3500000",
      "EndTime": "02:13:20.8300000"
    }
  },
  {
    "TextLocation": {
      "Start": 99158,
      "End": 99160
    },
    "TimeRange": {
      "StartTime": "02:13:20.8300000",
      "EndTime": "02:13:20.9500000"
    }
  },
  {
    "TextLocation": {
      "Start": 99161,
      "End": 99165
    },
    "TimeRange": {
      "StartTime": "02:13:20.9500000",
      "EndTime": "02:13:21.1000000"
    }
  },
  {
    "TextLocation": {
      "Start": 99166,
      "End": 99171
    },
    "TimeRange": {
      "StartTime": "02:13:21.1000000",
      "EndTime": "02:13:21.3700000"
    }
  },
  {
    "TextLocation": {
      "Start": 99172,
      "End": 99174
    },
    "TimeRange": {
      "StartTime": "02:13:21.3700000",
      "EndTime": "02:13:21.4900000"
    }
  },
  {
    "TextLocation": {
      "Start": 99175,
      "End": 99179
    },
    "TimeRange": {
      "StartTime": "02:13:21.4900000",
      "EndTime": "02:13:21.9700000"
    }
  },
  {
    "TextLocation": {
      "Start": 99182,
      "End": 99184
    },
    "TimeRange": {
      "StartTime": "02:13:21.9700000",
      "EndTime": "02:13:22.0900000"
    }
  },
  {
    "TextLocation": {
      "Start": 99185,
      "End": 99188
    },
    "TimeRange": {
      "StartTime": "02:13:22.0900000",
      "EndTime": "02:13:22.1600000"
    }
  },
  {
    "TextLocation": {
      "Start": 99189,
      "End": 99192
    },
    "TimeRange": {
      "StartTime": "02:13:22.2200000",
      "EndTime": "02:13:22.8400000"
    }
  },
  {
    "TextLocation": {
      "Start": 99193,
      "End": 99201
    },
    "TimeRange": {
      "StartTime": "02:13:22.8500000",
      "EndTime": "02:13:23.2300000"
    }
  },
  {
    "TextLocation": {
      "Start": 99203,
      "End": 99205
    },
    "TimeRange": {
      "StartTime": "02:13:23.2300000",
      "EndTime": "02:13:23.3000000"
    }
  },
  {
    "TextLocation": {
      "Start": 99206,
      "End": 99209
    },
    "TimeRange": {
      "StartTime": "02:13:23.3200000",
      "EndTime": "02:13:23.4700000"
    }
  },
  {
    "TextLocation": {
      "Start": 99210,
      "End": 99217
    },
    "TimeRange": {
      "StartTime": "02:13:23.4700000",
      "EndTime": "02:13:23.8900000"
    }
  },
  {
    "TextLocation": {
      "Start": 99218,
      "End": 99221
    },
    "TimeRange": {
      "StartTime": "02:13:23.8900000",
      "EndTime": "02:13:23.9800000"
    }
  },
  {
    "TextLocation": {
      "Start": 99222,
      "End": 99233
    },
    "TimeRange": {
      "StartTime": "02:13:23.9800000",
      "EndTime": "02:13:24.4600000"
    }
  },
  {
    "TextLocation": {
      "Start": 99234,
      "End": 99236
    },
    "TimeRange": {
      "StartTime": "02:13:24.4600000",
      "EndTime": "02:13:24.5800000"
    }
  },
  {
    "TextLocation": {
      "Start": 99237,
      "End": 99241
    },
    "TimeRange": {
      "StartTime": "02:13:24.5800000",
      "EndTime": "02:13:24.7300000"
    }
  },
  {
    "TextLocation": {
      "Start": 99242,
      "End": 99247
    },
    "TimeRange": {
      "StartTime": "02:13:24.7300000",
      "EndTime": "02:13:24.9700000"
    }
  },
  {
    "TextLocation": {
      "Start": 99248,
      "End": 99250
    },
    "TimeRange": {
      "StartTime": "02:13:24.9700000",
      "EndTime": "02:13:25.0600000"
    }
  },
  {
    "TextLocation": {
      "Start": 99251,
      "End": 99255
    },
    "TimeRange": {
      "StartTime": "02:13:25.0600000",
      "EndTime": "02:13:25.5400000"
    }
  },
  {
    "TextLocation": {
      "Start": 99258,
      "End": 99260
    },
    "TimeRange": {
      "StartTime": "02:13:25.5400000",
      "EndTime": "02:13:25.9300000"
    }
  },
  {
    "TextLocation": {
      "Start": 99261,
      "End": 99265
    },
    "TimeRange": {
      "StartTime": "02:13:25.9300000",
      "EndTime": "02:13:26.0800000"
    }
  },
  {
    "TextLocation": {
      "Start": 99266,
      "End": 99267
    },
    "TimeRange": {
      "StartTime": "02:13:26.0800000",
      "EndTime": "02:13:26.1700000"
    }
  },
  {
    "TextLocation": {
      "Start": 99268,
      "End": 99271
    },
    "TimeRange": {
      "StartTime": "02:13:26.1700000",
      "EndTime": "02:13:26.3500000"
    }
  },
  {
    "TextLocation": {
      "Start": 99272,
      "End": 99274
    },
    "TimeRange": {
      "StartTime": "02:13:26.3500000",
      "EndTime": "02:13:26.4400000"
    }
  },
  {
    "TextLocation": {
      "Start": 99275,
      "End": 99279
    },
    "TimeRange": {
      "StartTime": "02:13:26.4400000",
      "EndTime": "02:13:26.6200000"
    }
  },
  {
    "TextLocation": {
      "Start": 99280,
      "End": 99285
    },
    "TimeRange": {
      "StartTime": "02:13:26.6200000",
      "EndTime": "02:13:26.8300000"
    }
  },
  {
    "TextLocation": {
      "Start": 99286,
      "End": 99288
    },
    "TimeRange": {
      "StartTime": "02:13:26.8300000",
      "EndTime": "02:13:26.9200000"
    }
  },
  {
    "TextLocation": {
      "Start": 99289,
      "End": 99293
    },
    "TimeRange": {
      "StartTime": "02:13:26.9200000",
      "EndTime": "02:13:27.1300000"
    }
  },
  {
    "TextLocation": {
      "Start": 99294,
      "End": 99296
    },
    "TimeRange": {
      "StartTime": "02:13:27.1300000",
      "EndTime": "02:13:27.2500000"
    }
  },
  {
    "TextLocation": {
      "Start": 99297,
      "End": 99298
    },
    "TimeRange": {
      "StartTime": "02:13:27.2500000",
      "EndTime": "02:13:27.4000000"
    }
  },
  {
    "TextLocation": {
      "Start": 99299,
      "End": 99303
    },
    "TimeRange": {
      "StartTime": "02:13:27.4000000",
      "EndTime": "02:13:27.6400000"
    }
  },
  {
    "TextLocation": {
      "Start": 99304,
      "End": 99306
    },
    "TimeRange": {
      "StartTime": "02:13:27.6400000",
      "EndTime": "02:13:28.0900000"
    }
  },
  {
    "TextLocation": {
      "Start": 99307,
      "End": 99310
    },
    "TimeRange": {
      "StartTime": "02:13:28.0900000",
      "EndTime": "02:13:28.4500000"
    }
  },
  {
    "TextLocation": {
      "Start": 99311,
      "End": 99319
    },
    "TimeRange": {
      "StartTime": "02:13:28.4500000",
      "EndTime": "02:13:28.9300000"
    }
  },
  {
    "TextLocation": {
      "Start": 99320,
      "End": 99323
    },
    "TimeRange": {
      "StartTime": "02:13:28.9300000",
      "EndTime": "02:13:29.0500000"
    }
  },
  {
    "TextLocation": {
      "Start": 99324,
      "End": 99332
    },
    "TimeRange": {
      "StartTime": "02:13:29.0500000",
      "EndTime": "02:13:29.8900000"
    }
  },
  {
    "TextLocation": {
      "Start": 99334,
      "End": 99337
    },
    "TimeRange": {
      "StartTime": "02:13:29.8900000",
      "EndTime": "02:13:30.2800000"
    }
  },
  {
    "TextLocation": {
      "Start": 99338,
      "End": 99342
    },
    "TimeRange": {
      "StartTime": "02:13:30.2800000",
      "EndTime": "02:13:30.4900000"
    }
  },
  {
    "TextLocation": {
      "Start": 99343,
      "End": 99344
    },
    "TimeRange": {
      "StartTime": "02:13:30.4900000",
      "EndTime": "02:13:30.6100000"
    }
  },
  {
    "TextLocation": {
      "Start": 99345,
      "End": 99348
    },
    "TimeRange": {
      "StartTime": "02:13:30.6100000",
      "EndTime": "02:13:30.8200000"
    }
  },
  {
    "TextLocation": {
      "Start": 99349,
      "End": 99353
    },
    "TimeRange": {
      "StartTime": "02:13:30.8200000",
      "EndTime": "02:13:31.1500000"
    }
  },
  {
    "TextLocation": {
      "Start": 99355,
      "End": 99360
    },
    "TimeRange": {
      "StartTime": "02:13:31.1500000",
      "EndTime": "02:13:31.4200000"
    }
  },
  {
    "TextLocation": {
      "Start": 99361,
      "End": 99365
    },
    "TimeRange": {
      "StartTime": "02:13:31.4200000",
      "EndTime": "02:13:31.7200000"
    }
  },
  {
    "TextLocation": {
      "Start": 99366,
      "End": 99368
    },
    "TimeRange": {
      "StartTime": "02:13:31.7200000",
      "EndTime": "02:13:32.5000000"
    }
  },
  {
    "TextLocation": {
      "Start": 99370,
      "End": 99372
    },
    "TimeRange": {
      "StartTime": "02:13:33.0100000",
      "EndTime": "02:13:33.2800000"
    }
  },
  {
    "TextLocation": {
      "Start": 99373,
      "End": 99375
    },
    "TimeRange": {
      "StartTime": "02:13:33.2800000",
      "EndTime": "02:13:33.4600000"
    }
  },
  {
    "TextLocation": {
      "Start": 99376,
      "End": 99383
    },
    "TimeRange": {
      "StartTime": "02:13:33.4600000",
      "EndTime": "02:13:33.8200000"
    }
  },
  {
    "TextLocation": {
      "Start": 99385,
      "End": 99387
    },
    "TimeRange": {
      "StartTime": "02:13:33.8200000",
      "EndTime": "02:13:34.0600000"
    }
  },
  {
    "TextLocation": {
      "Start": 99388,
      "End": 99389
    },
    "TimeRange": {
      "StartTime": "02:13:34.0600000",
      "EndTime": "02:13:34.3600000"
    }
  },
  {
    "TextLocation": {
      "Start": 99390,
      "End": 99397
    },
    "TimeRange": {
      "StartTime": "02:13:34.3600000",
      "EndTime": "02:13:34.7200000"
    }
  },
  {
    "TextLocation": {
      "Start": 99398,
      "End": 99408
    },
    "TimeRange": {
      "StartTime": "02:13:34.7200000",
      "EndTime": "02:13:35.3200000"
    }
  },
  {
    "TextLocation": {
      "Start": 99409,
      "End": 99412
    },
    "TimeRange": {
      "StartTime": "02:13:35.3200000",
      "EndTime": "02:13:35.7100000"
    }
  },
  {
    "TextLocation": {
      "Start": 99413,
      "End": 99415
    },
    "TimeRange": {
      "StartTime": "02:13:35.7100000",
      "EndTime": "02:13:36.4600000"
    }
  },
  {
    "TextLocation": {
      "Start": 99416,
      "End": 99419
    },
    "TimeRange": {
      "StartTime": "02:13:36.4600000",
      "EndTime": "02:13:36.6700000"
    }
  },
  {
    "TextLocation": {
      "Start": 99420,
      "End": 99425
    },
    "TimeRange": {
      "StartTime": "02:13:36.6700000",
      "EndTime": "02:13:37.1500000"
    }
  },
  {
    "TextLocation": {
      "Start": 99433,
      "End": 99436
    },
    "TimeRange": {
      "StartTime": "02:13:37.9700000",
      "EndTime": "02:13:38.1800000"
    }
  },
  {
    "TextLocation": {
      "Start": 99437,
      "End": 99444
    },
    "TimeRange": {
      "StartTime": "02:13:38.1800000",
      "EndTime": "02:13:38.5100000"
    }
  },
  {
    "TextLocation": {
      "Start": 99445,
      "End": 99447
    },
    "TimeRange": {
      "StartTime": "02:13:38.5100000",
      "EndTime": "02:13:38.6300000"
    }
  },
  {
    "TextLocation": {
      "Start": 99448,
      "End": 99452
    },
    "TimeRange": {
      "StartTime": "02:13:38.6300000",
      "EndTime": "02:13:39.1400000"
    }
  },
  {
    "TextLocation": {
      "Start": 99453,
      "End": 99459
    },
    "TimeRange": {
      "StartTime": "02:13:39.1400000",
      "EndTime": "02:13:39.6500000"
    }
  },
  {
    "TextLocation": {
      "Start": 99460,
      "End": 99462
    },
    "TimeRange": {
      "StartTime": "02:13:39.6500000",
      "EndTime": "02:13:39.7700000"
    }
  },
  {
    "TextLocation": {
      "Start": 99463,
      "End": 99467
    },
    "TimeRange": {
      "StartTime": "02:13:39.7700000",
      "EndTime": "02:13:39.9500000"
    }
  },
  {
    "TextLocation": {
      "Start": 99468,
      "End": 99472
    },
    "TimeRange": {
      "StartTime": "02:13:39.9500000",
      "EndTime": "02:13:40.1600000"
    }
  },
  {
    "TextLocation": {
      "Start": 99473,
      "End": 99478
    },
    "TimeRange": {
      "StartTime": "02:13:40.1600000",
      "EndTime": "02:13:40.3400000"
    }
  },
  {
    "TextLocation": {
      "Start": 99479,
      "End": 99484
    },
    "TimeRange": {
      "StartTime": "02:13:40.3400000",
      "EndTime": "02:13:40.5500000"
    }
  },
  {
    "TextLocation": {
      "Start": 99485,
      "End": 99495
    },
    "TimeRange": {
      "StartTime": "02:13:40.5500000",
      "EndTime": "02:13:41.0600000"
    }
  },
  {
    "TextLocation": {
      "Start": 99496,
      "End": 99498
    },
    "TimeRange": {
      "StartTime": "02:13:41.0600000",
      "EndTime": "02:13:41.2700000"
    }
  },
  {
    "TextLocation": {
      "Start": 99499,
      "End": 99507
    },
    "TimeRange": {
      "StartTime": "02:13:41.2700000",
      "EndTime": "02:13:41.7500000"
    }
  },
  {
    "TextLocation": {
      "Start": 99509,
      "End": 99512
    },
    "TimeRange": {
      "StartTime": "02:13:41.7500000",
      "EndTime": "02:13:41.8700000"
    }
  },
  {
    "TextLocation": {
      "Start": 99513,
      "End": 99518
    },
    "TimeRange": {
      "StartTime": "02:13:41.8700000",
      "EndTime": "02:13:42.0800000"
    }
  },
  {
    "TextLocation": {
      "Start": 99519,
      "End": 99526
    },
    "TimeRange": {
      "StartTime": "02:13:42.0800000",
      "EndTime": "02:13:42.3800000"
    }
  },
  {
    "TextLocation": {
      "Start": 99527,
      "End": 99532
    },
    "TimeRange": {
      "StartTime": "02:13:42.3800000",
      "EndTime": "02:13:42.6200000"
    }
  },
  {
    "TextLocation": {
      "Start": 99533,
      "End": 99538
    },
    "TimeRange": {
      "StartTime": "02:13:42.6200000",
      "EndTime": "02:13:42.8300000"
    }
  },
  {
    "TextLocation": {
      "Start": 99539,
      "End": 99547
    },
    "TimeRange": {
      "StartTime": "02:13:42.8300000",
      "EndTime": "02:13:43.1600000"
    }
  },
  {
    "TextLocation": {
      "Start": 99548,
      "End": 99550
    },
    "TimeRange": {
      "StartTime": "02:13:43.1600000",
      "EndTime": "02:13:43.4000000"
    }
  },
  {
    "TextLocation": {
      "Start": 99551,
      "End": 99554
    },
    "TimeRange": {
      "StartTime": "02:13:43.4000000",
      "EndTime": "02:13:43.4900000"
    }
  },
  {
    "TextLocation": {
      "Start": 99555,
      "End": 99564
    },
    "TimeRange": {
      "StartTime": "02:13:43.4900000",
      "EndTime": "02:13:43.9400000"
    }
  },
  {
    "TextLocation": {
      "Start": 99565,
      "End": 99571
    },
    "TimeRange": {
      "StartTime": "02:13:43.9400000",
      "EndTime": "02:13:44.3700000"
    }
  },
  {
    "TextLocation": {
      "Start": 99579,
      "End": 99582
    },
    "TimeRange": {
      "StartTime": "02:13:44.3900000",
      "EndTime": "02:13:44.6000000"
    }
  },
  {
    "TextLocation": {
      "Start": 99584,
      "End": 99588
    },
    "TimeRange": {
      "StartTime": "02:13:44.6000000",
      "EndTime": "02:13:44.7200000"
    }
  },
  {
    "TextLocation": {
      "Start": 99596,
      "End": 99599
    },
    "TimeRange": {
      "StartTime": "02:13:44.7200000",
      "EndTime": "02:13:44.9900000"
    }
  },
  {
    "TextLocation": {
      "Start": 99602,
      "End": 99606
    },
    "TimeRange": {
      "StartTime": "02:13:45.0200000",
      "EndTime": "02:13:45.4000000"
    }
  },
  {
    "TextLocation": {
      "Start": 99609,
      "End": 99613
    },
    "TimeRange": {
      "StartTime": "02:13:46.5800000",
      "EndTime": "02:13:46.7900000"
    }
  },
  {
    "TextLocation": {
      "Start": 99614,
      "End": 99618
    },
    "TimeRange": {
      "StartTime": "02:13:46.7900000",
      "EndTime": "02:13:47.1500000"
    }
  },
  {
    "TextLocation": {
      "Start": 99619,
      "End": 99623
    },
    "TimeRange": {
      "StartTime": "02:13:47.1500000",
      "EndTime": "02:13:47.3600000"
    }
  },
  {
    "TextLocation": {
      "Start": 99624,
      "End": 99628
    },
    "TimeRange": {
      "StartTime": "02:13:47.3600000",
      "EndTime": "02:13:47.6300000"
    }
  },
  {
    "TextLocation": {
      "Start": 99629,
      "End": 99633
    },
    "TimeRange": {
      "StartTime": "02:13:47.6300000",
      "EndTime": "02:13:47.8700000"
    }
  },
  {
    "TextLocation": {
      "Start": 99634,
      "End": 99638
    },
    "TimeRange": {
      "StartTime": "02:13:47.8700000",
      "EndTime": "02:13:48.0500000"
    }
  },
  {
    "TextLocation": {
      "Start": 99639,
      "End": 99642
    },
    "TimeRange": {
      "StartTime": "02:13:48.0500000",
      "EndTime": "02:13:48.3700000"
    }
  },
  {
    "TextLocation": {
      "Start": 99645,
      "End": 99648
    },
    "TimeRange": {
      "StartTime": "02:13:48.3800000",
      "EndTime": "02:13:48.5600000"
    }
  },
  {
    "TextLocation": {
      "Start": 99649,
      "End": 99652
    },
    "TimeRange": {
      "StartTime": "02:13:48.5600000",
      "EndTime": "02:13:48.6800000"
    }
  },
  {
    "TextLocation": {
      "Start": 99653,
      "End": 99662
    },
    "TimeRange": {
      "StartTime": "02:13:48.6800000",
      "EndTime": "02:13:49.1300000"
    }
  },
  {
    "TextLocation": {
      "Start": 99663,
      "End": 99664
    },
    "TimeRange": {
      "StartTime": "02:13:49.1300000",
      "EndTime": "02:13:49.6100000"
    }
  },
  {
    "TextLocation": {
      "Start": 99665,
      "End": 99671
    },
    "TimeRange": {
      "StartTime": "02:13:49.6100000",
      "EndTime": "02:13:50.0300000"
    }
  },
  {
    "TextLocation": {
      "Start": 99672,
      "End": 99680
    },
    "TimeRange": {
      "StartTime": "02:13:50.1200000",
      "EndTime": "02:13:50.4800000"
    }
  },
  {
    "TextLocation": {
      "Start": 99681,
      "End": 99683
    },
    "TimeRange": {
      "StartTime": "02:13:50.4800000",
      "EndTime": "02:13:50.5700000"
    }
  },
  {
    "TextLocation": {
      "Start": 99684,
      "End": 99687
    },
    "TimeRange": {
      "StartTime": "02:13:50.5700000",
      "EndTime": "02:13:50.6900000"
    }
  },
  {
    "TextLocation": {
      "Start": 99688,
      "End": 99690
    },
    "TimeRange": {
      "StartTime": "02:13:50.6900000",
      "EndTime": "02:13:50.8100000"
    }
  },
  {
    "TextLocation": {
      "Start": 99691,
      "End": 99695
    },
    "TimeRange": {
      "StartTime": "02:13:50.8100000",
      "EndTime": "02:13:51.1100000"
    }
  },
  {
    "TextLocation": {
      "Start": 99696,
      "End": 99698
    },
    "TimeRange": {
      "StartTime": "02:13:51.1700000",
      "EndTime": "02:13:51.2900000"
    }
  },
  {
    "TextLocation": {
      "Start": 99699,
      "End": 99703
    },
    "TimeRange": {
      "StartTime": "02:13:51.2900000",
      "EndTime": "02:13:51.5600000"
    }
  },
  {
    "TextLocation": {
      "Start": 99704,
      "End": 99712
    },
    "TimeRange": {
      "StartTime": "02:13:51.5600000",
      "EndTime": "02:13:51.9500000"
    }
  },
  {
    "TextLocation": {
      "Start": 99713,
      "End": 99715
    },
    "TimeRange": {
      "StartTime": "02:13:51.9500000",
      "EndTime": "02:13:52.0400000"
    }
  },
  {
    "TextLocation": {
      "Start": 99716,
      "End": 99720
    },
    "TimeRange": {
      "StartTime": "02:13:52.0400000",
      "EndTime": "02:13:52.2500000"
    }
  },
  {
    "TextLocation": {
      "Start": 99721,
      "End": 99727
    },
    "TimeRange": {
      "StartTime": "02:13:52.2500000",
      "EndTime": "02:13:52.7600000"
    }
  },
  {
    "TextLocation": {
      "Start": 99735,
      "End": 99738
    },
    "TimeRange": {
      "StartTime": "02:13:54.2700000",
      "EndTime": "02:13:54.4800000"
    }
  },
  {
    "TextLocation": {
      "Start": 99740,
      "End": 99742
    },
    "TimeRange": {
      "StartTime": "02:13:54.4800000",
      "EndTime": "02:13:54.5400000"
    }
  },
  {
    "TextLocation": {
      "Start": 99743,
      "End": 99746
    },
    "TimeRange": {
      "StartTime": "02:13:54.5400000",
      "EndTime": "02:13:54.7400000"
    }
  },
  {
    "TextLocation": {
      "Start": 99747,
      "End": 99748
    },
    "TimeRange": {
      "StartTime": "02:13:54.7400000",
      "EndTime": "02:13:54.7800000"
    }
  },
  {
    "TextLocation": {
      "Start": 99749,
      "End": 99756
    },
    "TimeRange": {
      "StartTime": "02:13:54.7800000",
      "EndTime": "02:13:55.1200000"
    }
  },
  {
    "TextLocation": {
      "Start": 99757,
      "End": 99767
    },
    "TimeRange": {
      "StartTime": "02:13:55.1200000",
      "EndTime": "02:13:55.6800000"
    }
  },
  {
    "TextLocation": {
      "Start": 99775,
      "End": 99778
    },
    "TimeRange": {
      "StartTime": "02:13:57.9600000",
      "EndTime": "02:13:58.5300000"
    }
  },
  {
    "TextLocation": {
      "Start": 99779,
      "End": 99781
    },
    "TimeRange": {
      "StartTime": "02:13:58.5300000",
      "EndTime": "02:13:58.8000000"
    }
  },
  {
    "TextLocation": {
      "Start": 99782,
      "End": 99791
    },
    "TimeRange": {
      "StartTime": "02:13:58.8000000",
      "EndTime": "02:13:59.3400000"
    }
  },
  {
    "TextLocation": {
      "Start": 99792,
      "End": 99796
    },
    "TimeRange": {
      "StartTime": "02:13:59.3400000",
      "EndTime": "02:13:59.4300000"
    }
  },
  {
    "TextLocation": {
      "Start": 99797,
      "End": 99802
    },
    "TimeRange": {
      "StartTime": "02:13:59.4300000",
      "EndTime": "02:13:59.5800000"
    }
  },
  {
    "TextLocation": {
      "Start": 99803,
      "End": 99806
    },
    "TimeRange": {
      "StartTime": "02:13:59.5800000",
      "EndTime": "02:13:59.7300000"
    }
  },
  {
    "TextLocation": {
      "Start": 99807,
      "End": 99810
    },
    "TimeRange": {
      "StartTime": "02:13:59.7300000",
      "EndTime": "02:13:59.9700000"
    }
  },
  {
    "TextLocation": {
      "Start": 99811,
      "End": 99816
    },
    "TimeRange": {
      "StartTime": "02:13:59.9700000",
      "EndTime": "02:14:00.2400000"
    }
  },
  {
    "TextLocation": {
      "Start": 99817,
      "End": 99821
    },
    "TimeRange": {
      "StartTime": "02:14:00.2400000",
      "EndTime": "02:14:00.4800000"
    }
  },
  {
    "TextLocation": {
      "Start": 99822,
      "End": 99827
    },
    "TimeRange": {
      "StartTime": "02:14:00.4800000",
      "EndTime": "02:14:00.7200000"
    }
  },
  {
    "TextLocation": {
      "Start": 99828,
      "End": 99837
    },
    "TimeRange": {
      "StartTime": "02:14:00.7200000",
      "EndTime": "02:14:01.1100000"
    }
  },
  {
    "TextLocation": {
      "Start": 99838,
      "End": 99840
    },
    "TimeRange": {
      "StartTime": "02:14:01.1100000",
      "EndTime": "02:14:01.2000000"
    }
  },
  {
    "TextLocation": {
      "Start": 99841,
      "End": 99844
    },
    "TimeRange": {
      "StartTime": "02:14:01.2000000",
      "EndTime": "02:14:01.3500000"
    }
  },
  {
    "TextLocation": {
      "Start": 99845,
      "End": 99847
    },
    "TimeRange": {
      "StartTime": "02:14:01.3500000",
      "EndTime": "02:14:01.4700000"
    }
  },
  {
    "TextLocation": {
      "Start": 99848,
      "End": 99852
    },
    "TimeRange": {
      "StartTime": "02:14:01.4700000",
      "EndTime": "02:14:01.7100000"
    }
  },
  {
    "TextLocation": {
      "Start": 99855,
      "End": 99857
    },
    "TimeRange": {
      "StartTime": "02:14:01.7100000",
      "EndTime": "02:14:01.8300000"
    }
  },
  {
    "TextLocation": {
      "Start": 99858,
      "End": 99862
    },
    "TimeRange": {
      "StartTime": "02:14:01.8300000",
      "EndTime": "02:14:01.9800000"
    }
  },
  {
    "TextLocation": {
      "Start": 99863,
      "End": 99870
    },
    "TimeRange": {
      "StartTime": "02:14:01.9800000",
      "EndTime": "02:14:02.4000000"
    }
  },
  {
    "TextLocation": {
      "Start": 99878,
      "End": 99882
    },
    "TimeRange": {
      "StartTime": "02:14:02.4300000",
      "EndTime": "02:14:02.5800000"
    }
  },
  {
    "TextLocation": {
      "Start": 99883,
      "End": 99885
    },
    "TimeRange": {
      "StartTime": "02:14:02.5800000",
      "EndTime": "02:14:02.7000000"
    }
  },
  {
    "TextLocation": {
      "Start": 99886,
      "End": 99893
    },
    "TimeRange": {
      "StartTime": "02:14:02.7000000",
      "EndTime": "02:14:02.9400000"
    }
  },
  {
    "TextLocation": {
      "Start": 99899,
      "End": 99904
    },
    "TimeRange": {
      "StartTime": "02:14:03.6200000",
      "EndTime": "02:14:03.7000000"
    }
  },
  {
    "TextLocation": {
      "Start": 99907,
      "End": 99910
    },
    "TimeRange": {
      "StartTime": "02:14:03.7200000",
      "EndTime": "02:14:03.7800000"
    }
  },
  {
    "TextLocation": {
      "Start": 99911,
      "End": 99916
    },
    "TimeRange": {
      "StartTime": "02:14:03.7800000",
      "EndTime": "02:14:03.9000000"
    }
  },
  {
    "TextLocation": {
      "Start": 99917,
      "End": 99919
    },
    "TimeRange": {
      "StartTime": "02:14:03.9000000",
      "EndTime": "02:14:03.9900000"
    }
  },
  {
    "TextLocation": {
      "Start": 99920,
      "End": 99924
    },
    "TimeRange": {
      "StartTime": "02:14:03.9900000",
      "EndTime": "02:14:04.2300000"
    }
  },
  {
    "TextLocation": {
      "Start": 99925,
      "End": 99928
    },
    "TimeRange": {
      "StartTime": "02:14:04.2300000",
      "EndTime": "02:14:04.4100000"
    }
  },
  {
    "TextLocation": {
      "Start": 99929,
      "End": 99934
    },
    "TimeRange": {
      "StartTime": "02:14:04.4100000",
      "EndTime": "02:14:04.7200000"
    }
  },
  {
    "TextLocation": {
      "Start": 99935,
      "End": 99942
    },
    "TimeRange": {
      "StartTime": "02:14:04.7400000",
      "EndTime": "02:14:05.1900000"
    }
  },
  {
    "TextLocation": {
      "Start": 99950,
      "End": 99954
    },
    "TimeRange": {
      "StartTime": "02:14:12.3500000",
      "EndTime": "02:14:12.5000000"
    }
  },
  {
    "TextLocation": {
      "Start": 99955,
      "End": 99957
    },
    "TimeRange": {
      "StartTime": "02:14:12.5000000",
      "EndTime": "02:14:12.6200000"
    }
  },
  {
    "TextLocation": {
      "Start": 99958,
      "End": 99962
    },
    "TimeRange": {
      "StartTime": "02:14:12.6200000",
      "EndTime": "02:14:12.7700000"
    }
  },
  {
    "TextLocation": {
      "Start": 99963,
      "End": 99969
    },
    "TimeRange": {
      "StartTime": "02:14:12.7700000",
      "EndTime": "02:14:13.0700000"
    }
  },
  {
    "TextLocation": {
      "Start": 99977,
      "End": 99979
    },
    "TimeRange": {
      "StartTime": "02:14:13.6700000",
      "EndTime": "02:14:14.0900000"
    }
  },
  {
    "TextLocation": {
      "Start": 99980,
      "End": 99983
    },
    "TimeRange": {
      "StartTime": "02:14:14.0900000",
      "EndTime": "02:14:14.2700000"
    }
  },
  {
    "TextLocation": {
      "Start": 99984,
      "End": 99988
    },
    "TimeRange": {
      "StartTime": "02:14:14.2700000",
      "EndTime": "02:14:14.6000000"
    }
  },
  {
    "TextLocation": {
      "Start": 99991,
      "End": 99994
    },
    "TimeRange": {
      "StartTime": "02:14:16.1700000",
      "EndTime": "02:14:16.3400000"
    }
  },
  {
    "TextLocation": {
      "Start": 99995,
      "End": 99998
    },
    "TimeRange": {
      "StartTime": "02:14:16.3500000",
      "EndTime": "02:14:16.4700000"
    }
  },
  {
    "TextLocation": {
      "Start": 99999,
      "End": 100003
    },
    "TimeRange": {
      "StartTime": "02:14:16.4700000",
      "EndTime": "02:14:16.6800000"
    }
  },
  {
    "TextLocation": {
      "Start": 100004,
      "End": 100005
    },
    "TimeRange": {
      "StartTime": "02:14:16.6800000",
      "EndTime": "02:14:16.7700000"
    }
  },
  {
    "TextLocation": {
      "Start": 100006,
      "End": 100010
    },
    "TimeRange": {
      "StartTime": "02:14:16.7700000",
      "EndTime": "02:14:16.9800000"
    }
  },
  {
    "TextLocation": {
      "Start": 100011,
      "End": 100013
    },
    "TimeRange": {
      "StartTime": "02:14:16.9800000",
      "EndTime": "02:14:17.0400000"
    }
  },
  {
    "TextLocation": {
      "Start": 100014,
      "End": 100018
    },
    "TimeRange": {
      "StartTime": "02:14:17.0400000",
      "EndTime": "02:14:17.3700000"
    }
  },
  {
    "TextLocation": {
      "Start": 100019,
      "End": 100022
    },
    "TimeRange": {
      "StartTime": "02:14:17.3700000",
      "EndTime": "02:14:17.4900000"
    }
  },
  {
    "TextLocation": {
      "Start": 100023,
      "End": 100027
    },
    "TimeRange": {
      "StartTime": "02:14:17.4900000",
      "EndTime": "02:14:17.7000000"
    }
  },
  {
    "TextLocation": {
      "Start": 100028,
      "End": 100030
    },
    "TimeRange": {
      "StartTime": "02:14:17.7000000",
      "EndTime": "02:14:17.8500000"
    }
  },
  {
    "TextLocation": {
      "Start": 100031,
      "End": 100035
    },
    "TimeRange": {
      "StartTime": "02:14:17.8500000",
      "EndTime": "02:14:18"
    }
  },
  {
    "TextLocation": {
      "Start": 100036,
      "End": 100040
    },
    "TimeRange": {
      "StartTime": "02:14:18",
      "EndTime": "02:14:18.2700000"
    }
  },
  {
    "TextLocation": {
      "Start": 100041,
      "End": 100043
    },
    "TimeRange": {
      "StartTime": "02:14:18.2700000",
      "EndTime": "02:14:18.6300000"
    }
  },
  {
    "TextLocation": {
      "Start": 100051,
      "End": 100055
    },
    "TimeRange": {
      "StartTime": "02:14:19.3800000",
      "EndTime": "02:14:19.5300000"
    }
  },
  {
    "TextLocation": {
      "Start": 100056,
      "End": 100057
    },
    "TimeRange": {
      "StartTime": "02:14:19.5400000",
      "EndTime": "02:14:19.7100000"
    }
  },
  {
    "TextLocation": {
      "Start": 100058,
      "End": 100065
    },
    "TimeRange": {
      "StartTime": "02:14:19.7100000",
      "EndTime": "02:14:20.2500000"
    }
  },
  {
    "TextLocation": {
      "Start": 100066,
      "End": 100070
    },
    "TimeRange": {
      "StartTime": "02:14:20.2500000",
      "EndTime": "02:14:20.5500000"
    }
  },
  {
    "TextLocation": {
      "Start": 100071,
      "End": 100076
    },
    "TimeRange": {
      "StartTime": "02:14:20.5500000",
      "EndTime": "02:14:21.0300000"
    }
  },
  {
    "TextLocation": {
      "Start": 100077,
      "End": 100081
    },
    "TimeRange": {
      "StartTime": "02:14:21.0300000",
      "EndTime": "02:14:21.2700000"
    }
  },
  {
    "TextLocation": {
      "Start": 100082,
      "End": 100083
    },
    "TimeRange": {
      "StartTime": "02:14:21.2700000",
      "EndTime": "02:14:21.5700000"
    }
  },
  {
    "TextLocation": {
      "Start": 100084,
      "End": 100089
    },
    "TimeRange": {
      "StartTime": "02:14:21.5700000",
      "EndTime": "02:14:21.8400000"
    }
  },
  {
    "TextLocation": {
      "Start": 100090,
      "End": 100094
    },
    "TimeRange": {
      "StartTime": "02:14:21.8400000",
      "EndTime": "02:14:22.7100000"
    }
  },
  {
    "TextLocation": {
      "Start": 100096,
      "End": 100097
    },
    "TimeRange": {
      "StartTime": "02:14:22.7400000",
      "EndTime": "02:14:22.9000000"
    }
  },
  {
    "TextLocation": {
      "Start": 100098,
      "End": 100103
    },
    "TimeRange": {
      "StartTime": "02:14:22.9800000",
      "EndTime": "02:14:23.2800000"
    }
  },
  {
    "TextLocation": {
      "Start": 100104,
      "End": 100114
    },
    "TimeRange": {
      "StartTime": "02:14:23.2800000",
      "EndTime": "02:14:24.0600000"
    }
  },
  {
    "TextLocation": {
      "Start": 100115,
      "End": 100123
    },
    "TimeRange": {
      "StartTime": "02:14:24.1500000",
      "EndTime": "02:14:24.5100000"
    }
  },
  {
    "TextLocation": {
      "Start": 100124,
      "End": 100127
    },
    "TimeRange": {
      "StartTime": "02:14:24.5100000",
      "EndTime": "02:14:24.6900000"
    }
  },
  {
    "TextLocation": {
      "Start": 100130,
      "End": 100136
    },
    "TimeRange": {
      "StartTime": "02:14:24.6900000",
      "EndTime": "02:14:24.9600000"
    }
  },
  {
    "TextLocation": {
      "Start": 100137,
      "End": 100142
    },
    "TimeRange": {
      "StartTime": "02:14:24.9600000",
      "EndTime": "02:14:26.3100000"
    }
  },
  {
    "TextLocation": {
      "Start": 100150,
      "End": 100153
    },
    "TimeRange": {
      "StartTime": "02:14:30.6600000",
      "EndTime": "02:14:31.2600000"
    }
  },
  {
    "TextLocation": {
      "Start": 100154,
      "End": 100157
    },
    "TimeRange": {
      "StartTime": "02:14:31.2600000",
      "EndTime": "02:14:31.5300000"
    }
  },
  {
    "TextLocation": {
      "Start": 100158,
      "End": 100162
    },
    "TimeRange": {
      "StartTime": "02:14:31.5300000",
      "EndTime": "02:14:31.9500000"
    }
  },
  {
    "TextLocation": {
      "Start": 100163,
      "End": 100166
    },
    "TimeRange": {
      "StartTime": "02:14:31.9500000",
      "EndTime": "02:14:32.0700000"
    }
  },
  {
    "TextLocation": {
      "Start": 100167,
      "End": 100173
    },
    "TimeRange": {
      "StartTime": "02:14:32.0700000",
      "EndTime": "02:14:32.4300000"
    }
  },
  {
    "TextLocation": {
      "Start": 100174,
      "End": 100178
    },
    "TimeRange": {
      "StartTime": "02:14:32.4300000",
      "EndTime": "02:14:32.6700000"
    }
  },
  {
    "TextLocation": {
      "Start": 100179,
      "End": 100184
    },
    "TimeRange": {
      "StartTime": "02:14:32.6700000",
      "EndTime": "02:14:32.9400000"
    }
  },
  {
    "TextLocation": {
      "Start": 100185,
      "End": 100189
    },
    "TimeRange": {
      "StartTime": "02:14:32.9400000",
      "EndTime": "02:14:33.1800000"
    }
  },
  {
    "TextLocation": {
      "Start": 100190,
      "End": 100193
    },
    "TimeRange": {
      "StartTime": "02:14:33.1800000",
      "EndTime": "02:14:33.4500000"
    }
  },
  {
    "TextLocation": {
      "Start": 100194,
      "End": 100197
    },
    "TimeRange": {
      "StartTime": "02:14:33.4500000",
      "EndTime": "02:14:33.8400000"
    }
  },
  {
    "TextLocation": {
      "Start": 100198,
      "End": 100199
    },
    "TimeRange": {
      "StartTime": "02:14:33.8400000",
      "EndTime": "02:14:34.1100000"
    }
  },
  {
    "TextLocation": {
      "Start": 100200,
      "End": 100208
    },
    "TimeRange": {
      "StartTime": "02:14:34.1100000",
      "EndTime": "02:14:34.8600000"
    }
  },
  {
    "TextLocation": {
      "Start": 100209,
      "End": 100211
    },
    "TimeRange": {
      "StartTime": "02:14:34.8600000",
      "EndTime": "02:14:35.1300000"
    }
  },
  {
    "TextLocation": {
      "Start": 100214,
      "End": 100217
    },
    "TimeRange": {
      "StartTime": "02:14:39.7400000",
      "EndTime": "02:14:39.8600000"
    }
  },
  {
    "TextLocation": {
      "Start": 100218,
      "End": 100220
    },
    "TimeRange": {
      "StartTime": "02:14:39.8600000",
      "EndTime": "02:14:39.9500000"
    }
  },
  {
    "TextLocation": {
      "Start": 100221,
      "End": 100224
    },
    "TimeRange": {
      "StartTime": "02:14:39.9500000",
      "EndTime": "02:14:40.1300000"
    }
  },
  {
    "TextLocation": {
      "Start": 100225,
      "End": 100229
    },
    "TimeRange": {
      "StartTime": "02:14:40.1300000",
      "EndTime": "02:14:40.2500000"
    }
  },
  {
    "TextLocation": {
      "Start": 100230,
      "End": 100238
    },
    "TimeRange": {
      "StartTime": "02:14:40.2500000",
      "EndTime": "02:14:40.6700000"
    }
  },
  {
    "TextLocation": {
      "Start": 100239,
      "End": 100241
    },
    "TimeRange": {
      "StartTime": "02:14:40.6700000",
      "EndTime": "02:14:40.7900000"
    }
  },
  {
    "TextLocation": {
      "Start": 100242,
      "End": 100247
    },
    "TimeRange": {
      "StartTime": "02:14:40.7900000",
      "EndTime": "02:14:41.0600000"
    }
  },
  {
    "TextLocation": {
      "Start": 100248,
      "End": 100254
    },
    "TimeRange": {
      "StartTime": "02:14:41.0600000",
      "EndTime": "02:14:41.3000000"
    }
  },
  {
    "TextLocation": {
      "Start": 100255,
      "End": 100258
    },
    "TimeRange": {
      "StartTime": "02:14:41.3000000",
      "EndTime": "02:14:41.3900000"
    }
  },
  {
    "TextLocation": {
      "Start": 100259,
      "End": 100263
    },
    "TimeRange": {
      "StartTime": "02:14:41.3900000",
      "EndTime": "02:14:41.5400000"
    }
  },
  {
    "TextLocation": {
      "Start": 100264,
      "End": 100266
    },
    "TimeRange": {
      "StartTime": "02:14:41.5400000",
      "EndTime": "02:14:41.6300000"
    }
  },
  {
    "TextLocation": {
      "Start": 100267,
      "End": 100273
    },
    "TimeRange": {
      "StartTime": "02:14:41.6300000",
      "EndTime": "02:14:41.9000000"
    }
  },
  {
    "TextLocation": {
      "Start": 100274,
      "End": 100278
    },
    "TimeRange": {
      "StartTime": "02:14:41.9000000",
      "EndTime": "02:14:42.0500000"
    }
  },
  {
    "TextLocation": {
      "Start": 100279,
      "End": 100287
    },
    "TimeRange": {
      "StartTime": "02:14:42.0500000",
      "EndTime": "02:14:42.5300000"
    }
  },
  {
    "TextLocation": {
      "Start": 100290,
      "End": 100293
    },
    "TimeRange": {
      "StartTime": "02:14:42.5600000",
      "EndTime": "02:14:42.7400000"
    }
  },
  {
    "TextLocation": {
      "Start": 100295,
      "End": 100300
    },
    "TimeRange": {
      "StartTime": "02:14:42.7400000",
      "EndTime": "02:14:42.8900000"
    }
  },
  {
    "TextLocation": {
      "Start": 100303,
      "End": 100306
    },
    "TimeRange": {
      "StartTime": "02:14:43.3700000",
      "EndTime": "02:14:43.4600000"
    }
  },
  {
    "TextLocation": {
      "Start": 100307,
      "End": 100312
    },
    "TimeRange": {
      "StartTime": "02:14:43.4600000",
      "EndTime": "02:14:43.5800000"
    }
  },
  {
    "TextLocation": {
      "Start": 100313,
      "End": 100315
    },
    "TimeRange": {
      "StartTime": "02:14:43.5800000",
      "EndTime": "02:14:43.6400000"
    }
  },
  {
    "TextLocation": {
      "Start": 100316,
      "End": 100320
    },
    "TimeRange": {
      "StartTime": "02:14:43.6400000",
      "EndTime": "02:14:43.7900000"
    }
  },
  {
    "TextLocation": {
      "Start": 100321,
      "End": 100324
    },
    "TimeRange": {
      "StartTime": "02:14:43.7900000",
      "EndTime": "02:14:43.8800000"
    }
  },
  {
    "TextLocation": {
      "Start": 100325,
      "End": 100329
    },
    "TimeRange": {
      "StartTime": "02:14:43.8800000",
      "EndTime": "02:14:44"
    }
  },
  {
    "TextLocation": {
      "Start": 100330,
      "End": 100331
    },
    "TimeRange": {
      "StartTime": "02:14:44",
      "EndTime": "02:14:44.0900000"
    }
  },
  {
    "TextLocation": {
      "Start": 100332,
      "End": 100338
    },
    "TimeRange": {
      "StartTime": "02:14:44.0900000",
      "EndTime": "02:14:44.3600000"
    }
  },
  {
    "TextLocation": {
      "Start": 100339,
      "End": 100341
    },
    "TimeRange": {
      "StartTime": "02:14:44.3600000",
      "EndTime": "02:14:44.4800000"
    }
  },
  {
    "TextLocation": {
      "Start": 100342,
      "End": 100349
    },
    "TimeRange": {
      "StartTime": "02:14:44.7500000",
      "EndTime": "02:14:45.5000000"
    }
  },
  {
    "TextLocation": {
      "Start": 100350,
      "End": 100355
    },
    "TimeRange": {
      "StartTime": "02:14:45.5300000",
      "EndTime": "02:14:46.0700000"
    }
  },
  {
    "TextLocation": {
      "Start": 100356,
      "End": 100357
    },
    "TimeRange": {
      "StartTime": "02:14:46.0700000",
      "EndTime": "02:14:46.7000000"
    }
  },
  {
    "TextLocation": {
      "Start": 100360,
      "End": 100363
    },
    "TimeRange": {
      "StartTime": "02:14:50.0400000",
      "EndTime": "02:14:50.1600000"
    }
  },
  {
    "TextLocation": {
      "Start": 100364,
      "End": 100371
    },
    "TimeRange": {
      "StartTime": "02:14:50.1600000",
      "EndTime": "02:14:50.4300000"
    }
  },
  {
    "TextLocation": {
      "Start": 100372,
      "End": 100374
    },
    "TimeRange": {
      "StartTime": "02:14:50.4300000",
      "EndTime": "02:14:50.4900000"
    }
  },
  {
    "TextLocation": {
      "Start": 100375,
      "End": 100379
    },
    "TimeRange": {
      "StartTime": "02:14:50.4900000",
      "EndTime": "02:14:50.7000000"
    }
  },
  {
    "TextLocation": {
      "Start": 100380,
      "End": 100382
    },
    "TimeRange": {
      "StartTime": "02:14:50.7000000",
      "EndTime": "02:14:50.7600000"
    }
  },
  {
    "TextLocation": {
      "Start": 100383,
      "End": 100388
    },
    "TimeRange": {
      "StartTime": "02:14:50.7600000",
      "EndTime": "02:14:50.9700000"
    }
  },
  {
    "TextLocation": {
      "Start": 100389,
      "End": 100398
    },
    "TimeRange": {
      "StartTime": "02:14:50.9700000",
      "EndTime": "02:14:51.5700000"
    }
  },
  {
    "TextLocation": {
      "Start": 100400,
      "End": 100402
    },
    "TimeRange": {
      "StartTime": "02:14:51.5700000",
      "EndTime": "02:14:51.6900000"
    }
  },
  {
    "TextLocation": {
      "Start": 100403,
      "End": 100407
    },
    "TimeRange": {
      "StartTime": "02:14:51.6900000",
      "EndTime": "02:14:51.9300000"
    }
  },
  {
    "TextLocation": {
      "Start": 100408,
      "End": 100411
    },
    "TimeRange": {
      "StartTime": "02:14:51.9300000",
      "EndTime": "02:14:52.0800000"
    }
  },
  {
    "TextLocation": {
      "Start": 100412,
      "End": 100418
    },
    "TimeRange": {
      "StartTime": "02:14:52.0800000",
      "EndTime": "02:14:52.4400000"
    }
  },
  {
    "TextLocation": {
      "Start": 100419,
      "End": 100424
    },
    "TimeRange": {
      "StartTime": "02:14:52.4400000",
      "EndTime": "02:14:52.6500000"
    }
  },
  {
    "TextLocation": {
      "Start": 100425,
      "End": 100429
    },
    "TimeRange": {
      "StartTime": "02:14:52.6500000",
      "EndTime": "02:14:52.7700000"
    }
  },
  {
    "TextLocation": {
      "Start": 100430,
      "End": 100433
    },
    "TimeRange": {
      "StartTime": "02:14:52.7700000",
      "EndTime": "02:14:52.8600000"
    }
  },
  {
    "TextLocation": {
      "Start": 100434,
      "End": 100444
    },
    "TimeRange": {
      "StartTime": "02:14:52.8600000",
      "EndTime": "02:14:53.2800000"
    }
  },
  {
    "TextLocation": {
      "Start": 100452,
      "End": 100455
    },
    "TimeRange": {
      "StartTime": "02:14:53.5200000",
      "EndTime": "02:14:53.7000000"
    }
  },
  {
    "TextLocation": {
      "Start": 100457,
      "End": 100462
    },
    "TimeRange": {
      "StartTime": "02:14:53.7000000",
      "EndTime": "02:14:54.0300000"
    }
  },
  {
    "TextLocation": {
      "Start": 100470,
      "End": 100473
    },
    "TimeRange": {
      "StartTime": "02:14:56.6000000",
      "EndTime": "02:14:57.2000000"
    }
  },
  {
    "TextLocation": {
      "Start": 100474,
      "End": 100476
    },
    "TimeRange": {
      "StartTime": "02:14:57.2000000",
      "EndTime": "02:14:57.5300000"
    }
  },
  {
    "TextLocation": {
      "Start": 100477,
      "End": 100486
    },
    "TimeRange": {
      "StartTime": "02:14:57.5300000",
      "EndTime": "02:14:57.9200000"
    }
  },
  {
    "TextLocation": {
      "Start": 100487,
      "End": 100494
    },
    "TimeRange": {
      "StartTime": "02:14:57.9200000",
      "EndTime": "02:14:58.0700000"
    }
  },
  {
    "TextLocation": {
      "Start": 100495,
      "End": 100499
    },
    "TimeRange": {
      "StartTime": "02:14:58.0700000",
      "EndTime": "02:14:58.2500000"
    }
  },
  {
    "TextLocation": {
      "Start": 100500,
      "End": 100508
    },
    "TimeRange": {
      "StartTime": "02:14:58.2500000",
      "EndTime": "02:14:58.7600000"
    }
  },
  {
    "TextLocation": {
      "Start": 100510,
      "End": 100514
    },
    "TimeRange": {
      "StartTime": "02:14:58.7600000",
      "EndTime": "02:14:58.9400000"
    }
  },
  {
    "TextLocation": {
      "Start": 100515,
      "End": 100517
    },
    "TimeRange": {
      "StartTime": "02:14:58.9400000",
      "EndTime": "02:14:59.0300000"
    }
  },
  {
    "TextLocation": {
      "Start": 100518,
      "End": 100521
    },
    "TimeRange": {
      "StartTime": "02:14:59.0300000",
      "EndTime": "02:14:59.1200000"
    }
  },
  {
    "TextLocation": {
      "Start": 100522,
      "End": 100531
    },
    "TimeRange": {
      "StartTime": "02:14:59.1200000",
      "EndTime": "02:14:59.6300000"
    }
  },
  {
    "TextLocation": {
      "Start": 100534,
      "End": 100536
    },
    "TimeRange": {
      "StartTime": "02:14:59.6300000",
      "EndTime": "02:14:59.6900000"
    }
  },
  {
    "TextLocation": {
      "Start": 100537,
      "End": 100540
    },
    "TimeRange": {
      "StartTime": "02:14:59.6900000",
      "EndTime": "02:14:59.7800000"
    }
  },
  {
    "TextLocation": {
      "Start": 100541,
      "End": 100546
    },
    "TimeRange": {
      "StartTime": "02:14:59.7800000",
      "EndTime": "02:14:59.9300000"
    }
  },
  {
    "TextLocation": {
      "Start": 100547,
      "End": 100551
    },
    "TimeRange": {
      "StartTime": "02:14:59.9300000",
      "EndTime": "02:15:00.0800000"
    }
  },
  {
    "TextLocation": {
      "Start": 100552,
      "End": 100554
    },
    "TimeRange": {
      "StartTime": "02:15:00.0800000",
      "EndTime": "02:15:00.2000000"
    }
  },
  {
    "TextLocation": {
      "Start": 100555,
      "End": 100558
    },
    "TimeRange": {
      "StartTime": "02:15:00.3800000",
      "EndTime": "02:15:00.8100000"
    }
  },
  {
    "TextLocation": {
      "Start": 100559,
      "End": 100563
    },
    "TimeRange": {
      "StartTime": "02:15:00.8600000",
      "EndTime": "02:15:01.0500000"
    }
  },
  {
    "TextLocation": {
      "Start": 100571,
      "End": 100574
    },
    "TimeRange": {
      "StartTime": "02:15:03.1900000",
      "EndTime": "02:15:03.5800000"
    }
  },
  {
    "TextLocation": {
      "Start": 100575,
      "End": 100579
    },
    "TimeRange": {
      "StartTime": "02:15:03.5800000",
      "EndTime": "02:15:03.9100000"
    }
  },
  {
    "TextLocation": {
      "Start": 100580,
      "End": 100584
    },
    "TimeRange": {
      "StartTime": "02:15:03.9100000",
      "EndTime": "02:15:04.0600000"
    }
  },
  {
    "TextLocation": {
      "Start": 100585,
      "End": 100590
    },
    "TimeRange": {
      "StartTime": "02:15:04.0600000",
      "EndTime": "02:15:04.2700000"
    }
  },
  {
    "TextLocation": {
      "Start": 100591,
      "End": 100595
    },
    "TimeRange": {
      "StartTime": "02:15:04.2700000",
      "EndTime": "02:15:04.4200000"
    }
  },
  {
    "TextLocation": {
      "Start": 100596,
      "End": 100597
    },
    "TimeRange": {
      "StartTime": "02:15:04.4200000",
      "EndTime": "02:15:04.6000000"
    }
  },
  {
    "TextLocation": {
      "Start": 100598,
      "End": 100601
    },
    "TimeRange": {
      "StartTime": "02:15:05.0500000",
      "EndTime": "02:15:05.2600000"
    }
  },
  {
    "TextLocation": {
      "Start": 100602,
      "End": 100604
    },
    "TimeRange": {
      "StartTime": "02:15:05.2600000",
      "EndTime": "02:15:05.3200000"
    }
  },
  {
    "TextLocation": {
      "Start": 100605,
      "End": 100615
    },
    "TimeRange": {
      "StartTime": "02:15:05.3200000",
      "EndTime": "02:15:05.7700000"
    }
  },
  {
    "TextLocation": {
      "Start": 100616,
      "End": 100618
    },
    "TimeRange": {
      "StartTime": "02:15:05.7700000",
      "EndTime": "02:15:05.9200000"
    }
  },
  {
    "TextLocation": {
      "Start": 100619,
      "End": 100621
    },
    "TimeRange": {
      "StartTime": "02:15:05.9200000",
      "EndTime": "02:15:06.0400000"
    }
  },
  {
    "TextLocation": {
      "Start": 100622,
      "End": 100629
    },
    "TimeRange": {
      "StartTime": "02:15:06.0400000",
      "EndTime": "02:15:06.4900000"
    }
  },
  {
    "TextLocation": {
      "Start": 100630,
      "End": 100633
    },
    "TimeRange": {
      "StartTime": "02:15:06.4900000",
      "EndTime": "02:15:06.9400000"
    }
  },
  {
    "TextLocation": {
      "Start": 100634,
      "End": 100636
    },
    "TimeRange": {
      "StartTime": "02:15:06.9400000",
      "EndTime": "02:15:07.1200000"
    }
  },
  {
    "TextLocation": {
      "Start": 100637,
      "End": 100641
    },
    "TimeRange": {
      "StartTime": "02:15:07.1200000",
      "EndTime": "02:15:08.1100000"
    }
  },
  {
    "TextLocation": {
      "Start": 100649,
      "End": 100651
    },
    "TimeRange": {
      "StartTime": "02:15:08.3800000",
      "EndTime": "02:15:08.5000000"
    }
  },
  {
    "TextLocation": {
      "Start": 100652,
      "End": 100656
    },
    "TimeRange": {
      "StartTime": "02:15:08.5000000",
      "EndTime": "02:15:08.6800000"
    }
  },
  {
    "TextLocation": {
      "Start": 100657,
      "End": 100659
    },
    "TimeRange": {
      "StartTime": "02:15:08.6800000",
      "EndTime": "02:15:08.7700000"
    }
  },
  {
    "TextLocation": {
      "Start": 100660,
      "End": 100664
    },
    "TimeRange": {
      "StartTime": "02:15:08.7700000",
      "EndTime": "02:15:09.0600000"
    }
  },
  {
    "TextLocation": {
      "Start": 100665,
      "End": 100669
    },
    "TimeRange": {
      "StartTime": "02:15:09.0700000",
      "EndTime": "02:15:09.3100000"
    }
  },
  {
    "TextLocation": {
      "Start": 100670,
      "End": 100672
    },
    "TimeRange": {
      "StartTime": "02:15:09.3100000",
      "EndTime": "02:15:09.4300000"
    }
  },
  {
    "TextLocation": {
      "Start": 100673,
      "End": 100677
    },
    "TimeRange": {
      "StartTime": "02:15:09.4300000",
      "EndTime": "02:15:09.7300000"
    }
  },
  {
    "TextLocation": {
      "Start": 100678,
      "End": 100682
    },
    "TimeRange": {
      "StartTime": "02:15:09.7300000",
      "EndTime": "02:15:09.9700000"
    }
  },
  {
    "TextLocation": {
      "Start": 100683,
      "End": 100688
    },
    "TimeRange": {
      "StartTime": "02:15:09.9700000",
      "EndTime": "02:15:10.2400000"
    }
  },
  {
    "TextLocation": {
      "Start": 100689,
      "End": 100692
    },
    "TimeRange": {
      "StartTime": "02:15:10.2400000",
      "EndTime": "02:15:10.3300000"
    }
  },
  {
    "TextLocation": {
      "Start": 100693,
      "End": 100701
    },
    "TimeRange": {
      "StartTime": "02:15:10.3300000",
      "EndTime": "02:15:10.8100000"
    }
  },
  {
    "TextLocation": {
      "Start": 100702,
      "End": 100704
    },
    "TimeRange": {
      "StartTime": "02:15:10.8100000",
      "EndTime": "02:15:10.9300000"
    }
  },
  {
    "TextLocation": {
      "Start": 100705,
      "End": 100708
    },
    "TimeRange": {
      "StartTime": "02:15:10.9300000",
      "EndTime": "02:15:11.0800000"
    }
  },
  {
    "TextLocation": {
      "Start": 100709,
      "End": 100715
    },
    "TimeRange": {
      "StartTime": "02:15:11.0900000",
      "EndTime": "02:15:11.5300000"
    }
  },
  {
    "TextLocation": {
      "Start": 100716,
      "End": 100721
    },
    "TimeRange": {
      "StartTime": "02:15:11.5300000",
      "EndTime": "02:15:11.7400000"
    }
  },
  {
    "TextLocation": {
      "Start": 100722,
      "End": 100726
    },
    "TimeRange": {
      "StartTime": "02:15:11.7400000",
      "EndTime": "02:15:11.8600000"
    }
  },
  {
    "TextLocation": {
      "Start": 100727,
      "End": 100732
    },
    "TimeRange": {
      "StartTime": "02:15:11.8600000",
      "EndTime": "02:15:11.9800000"
    }
  },
  {
    "TextLocation": {
      "Start": 100733,
      "End": 100737
    },
    "TimeRange": {
      "StartTime": "02:15:11.9800000",
      "EndTime": "02:15:12.1900000"
    }
  },
  {
    "TextLocation": {
      "Start": 100738,
      "End": 100740
    },
    "TimeRange": {
      "StartTime": "02:15:12.1900000",
      "EndTime": "02:15:12.2800000"
    }
  },
  {
    "TextLocation": {
      "Start": 100741,
      "End": 100747
    },
    "TimeRange": {
      "StartTime": "02:15:12.2800000",
      "EndTime": "02:15:12.5500000"
    }
  },
  {
    "TextLocation": {
      "Start": 100748,
      "End": 100755
    },
    "TimeRange": {
      "StartTime": "02:15:12.5500000",
      "EndTime": "02:15:12.8500000"
    }
  },
  {
    "TextLocation": {
      "Start": 100756,
      "End": 100758
    },
    "TimeRange": {
      "StartTime": "02:15:12.8500000",
      "EndTime": "02:15:13.4500000"
    }
  },
  {
    "TextLocation": {
      "Start": 100766,
      "End": 100770
    },
    "TimeRange": {
      "StartTime": "02:15:13.4800000",
      "EndTime": "02:15:13.6300000"
    }
  },
  {
    "TextLocation": {
      "Start": 100771,
      "End": 100773
    },
    "TimeRange": {
      "StartTime": "02:15:13.6300000",
      "EndTime": "02:15:13.7200000"
    }
  },
  {
    "TextLocation": {
      "Start": 100774,
      "End": 100781
    },
    "TimeRange": {
      "StartTime": "02:15:13.7200000",
      "EndTime": "02:15:14.0800000"
    }
  },
  {
    "TextLocation": {
      "Start": 100789,
      "End": 100792
    },
    "TimeRange": {
      "StartTime": "02:15:15.9700000",
      "EndTime": "02:15:16.6900000"
    }
  },
  {
    "TextLocation": {
      "Start": 100793,
      "End": 100796
    },
    "TimeRange": {
      "StartTime": "02:15:16.6900000",
      "EndTime": "02:15:17.3800000"
    }
  },
  {
    "TextLocation": {
      "Start": 100797,
      "End": 100800
    },
    "TimeRange": {
      "StartTime": "02:15:17.3800000",
      "EndTime": "02:15:17.5300000"
    }
  },
  {
    "TextLocation": {
      "Start": 100801,
      "End": 100809
    },
    "TimeRange": {
      "StartTime": "02:15:17.5300000",
      "EndTime": "02:15:18.0400000"
    }
  },
  {
    "TextLocation": {
      "Start": 100810,
      "End": 100812
    },
    "TimeRange": {
      "StartTime": "02:15:18.0400000",
      "EndTime": "02:15:18.2200000"
    }
  },
  {
    "TextLocation": {
      "Start": 100813,
      "End": 100817
    },
    "TimeRange": {
      "StartTime": "02:15:18.2200000",
      "EndTime": "02:15:18.6100000"
    }
  },
  {
    "TextLocation": {
      "Start": 100818,
      "End": 100823
    },
    "TimeRange": {
      "StartTime": "02:15:18.6100000",
      "EndTime": "02:15:19"
    }
  },
  {
    "TextLocation": {
      "Start": 100824,
      "End": 100834
    },
    "TimeRange": {
      "StartTime": "02:15:19",
      "EndTime": "02:15:19.8400000"
    }
  },
  {
    "TextLocation": {
      "Start": 100842,
      "End": 100845
    },
    "TimeRange": {
      "StartTime": "02:15:19.8700000",
      "EndTime": "02:15:20.1100000"
    }
  },
  {
    "TextLocation": {
      "Start": 100847,
      "End": 100849
    },
    "TimeRange": {
      "StartTime": "02:15:20.1100000",
      "EndTime": "02:15:20.2000000"
    }
  },
  {
    "TextLocation": {
      "Start": 100850,
      "End": 100853
    },
    "TimeRange": {
      "StartTime": "02:15:20.2000000",
      "EndTime": "02:15:20.6500000"
    }
  },
  {
    "TextLocation": {
      "Start": 100861,
      "End": 100864
    },
    "TimeRange": {
      "StartTime": "02:15:21.3400000",
      "EndTime": "02:15:21.8200000"
    }
  },
  {
    "TextLocation": {
      "Start": 100865,
      "End": 100869
    },
    "TimeRange": {
      "StartTime": "02:15:21.8200000",
      "EndTime": "02:15:22.4800000"
    }
  },
  {
    "TextLocation": {
      "Start": 100870,
      "End": 100874
    },
    "TimeRange": {
      "StartTime": "02:15:23.0800000",
      "EndTime": "02:15:23.7700000"
    }
  },
  {
    "TextLocation": {
      "Start": 100875,
      "End": 100883
    },
    "TimeRange": {
      "StartTime": "02:15:24.1000000",
      "EndTime": "02:15:24.6400000"
    }
  },
  {
    "TextLocation": {
      "Start": 100884,
      "End": 100886
    },
    "TimeRange": {
      "StartTime": "02:15:24.6400000",
      "EndTime": "02:15:24.7300000"
    }
  },
  {
    "TextLocation": {
      "Start": 100887,
      "End": 100891
    },
    "TimeRange": {
      "StartTime": "02:15:24.7300000",
      "EndTime": "02:15:24.8800000"
    }
  },
  {
    "TextLocation": {
      "Start": 100892,
      "End": 100900
    },
    "TimeRange": {
      "StartTime": "02:15:24.8800000",
      "EndTime": "02:15:25.1800000"
    }
  },
  {
    "TextLocation": {
      "Start": 100901,
      "End": 100905
    },
    "TimeRange": {
      "StartTime": "02:15:25.1800000",
      "EndTime": "02:15:25.3300000"
    }
  },
  {
    "TextLocation": {
      "Start": 100906,
      "End": 100909
    },
    "TimeRange": {
      "StartTime": "02:15:25.3300000",
      "EndTime": "02:15:25.4500000"
    }
  },
  {
    "TextLocation": {
      "Start": 100910,
      "End": 100918
    },
    "TimeRange": {
      "StartTime": "02:15:25.4500000",
      "EndTime": "02:15:25.8400000"
    }
  },
  {
    "TextLocation": {
      "Start": 100919,
      "End": 100923
    },
    "TimeRange": {
      "StartTime": "02:15:25.8400000",
      "EndTime": "02:15:26.2900000"
    }
  },
  {
    "TextLocation": {
      "Start": 100924,
      "End": 100929
    },
    "TimeRange": {
      "StartTime": "02:15:26.8000000",
      "EndTime": "02:15:27.0400000"
    }
  },
  {
    "TextLocation": {
      "Start": 100930,
      "End": 100933
    },
    "TimeRange": {
      "StartTime": "02:15:27.0400000",
      "EndTime": "02:15:27.1000000"
    }
  },
  {
    "TextLocation": {
      "Start": 100934,
      "End": 100936
    },
    "TimeRange": {
      "StartTime": "02:15:27.1000000",
      "EndTime": "02:15:27.2200000"
    }
  },
  {
    "TextLocation": {
      "Start": 100937,
      "End": 100940
    },
    "TimeRange": {
      "StartTime": "02:15:27.2200000",
      "EndTime": "02:15:27.4300000"
    }
  },
  {
    "TextLocation": {
      "Start": 100941,
      "End": 100945
    },
    "TimeRange": {
      "StartTime": "02:15:27.4300000",
      "EndTime": "02:15:27.5500000"
    }
  },
  {
    "TextLocation": {
      "Start": 100946,
      "End": 100950
    },
    "TimeRange": {
      "StartTime": "02:15:27.5500000",
      "EndTime": "02:15:27.7300000"
    }
  },
  {
    "TextLocation": {
      "Start": 100951,
      "End": 100954
    },
    "TimeRange": {
      "StartTime": "02:15:27.7300000",
      "EndTime": "02:15:28"
    }
  },
  {
    "TextLocation": {
      "Start": 100955,
      "End": 100956
    },
    "TimeRange": {
      "StartTime": "02:15:28",
      "EndTime": "02:15:28.0600000"
    }
  },
  {
    "TextLocation": {
      "Start": 100957,
      "End": 100967
    },
    "TimeRange": {
      "StartTime": "02:15:28.0600000",
      "EndTime": "02:15:28.6600000"
    }
  },
  {
    "TextLocation": {
      "Start": 100968,
      "End": 100976
    },
    "TimeRange": {
      "StartTime": "02:15:28.6600000",
      "EndTime": "02:15:29.0700000"
    }
  },
  {
    "TextLocation": {
      "Start": 100984,
      "End": 100986
    },
    "TimeRange": {
      "StartTime": "02:15:29.0800000",
      "EndTime": "02:15:29.1700000"
    }
  },
  {
    "TextLocation": {
      "Start": 100987,
      "End": 100990
    },
    "TimeRange": {
      "StartTime": "02:15:29.1700000",
      "EndTime": "02:15:29.2600000"
    }
  },
  {
    "TextLocation": {
      "Start": 100991,
      "End": 101006
    },
    "TimeRange": {
      "StartTime": "02:15:29.2600000",
      "EndTime": "02:15:29.9800000"
    }
  },
  {
    "TextLocation": {
      "Start": 101008,
      "End": 101011
    },
    "TimeRange": {
      "StartTime": "02:15:29.9800000",
      "EndTime": "02:15:30.1300000"
    }
  },
  {
    "TextLocation": {
      "Start": 101012,
      "End": 101015
    },
    "TimeRange": {
      "StartTime": "02:15:30.1300000",
      "EndTime": "02:15:30.4300000"
    }
  },
  {
    "TextLocation": {
      "Start": 101016,
      "End": 101019
    },
    "TimeRange": {
      "StartTime": "02:15:31.1200000",
      "EndTime": "02:15:31.3600000"
    }
  },
  {
    "TextLocation": {
      "Start": 101020,
      "End": 101023
    },
    "TimeRange": {
      "StartTime": "02:15:31.3600000",
      "EndTime": "02:15:31.4800000"
    }
  },
  {
    "TextLocation": {
      "Start": 101024,
      "End": 101028
    },
    "TimeRange": {
      "StartTime": "02:15:31.4800000",
      "EndTime": "02:15:31.7800000"
    }
  },
  {
    "TextLocation": {
      "Start": 101029,
      "End": 101033
    },
    "TimeRange": {
      "StartTime": "02:15:31.7800000",
      "EndTime": "02:15:31.8700000"
    }
  },
  {
    "TextLocation": {
      "Start": 101034,
      "End": 101036
    },
    "TimeRange": {
      "StartTime": "02:15:31.9000000",
      "EndTime": "02:15:32.1400000"
    }
  },
  {
    "TextLocation": {
      "Start": 101037,
      "End": 101041
    },
    "TimeRange": {
      "StartTime": "02:15:32.1400000",
      "EndTime": "02:15:32.3500000"
    }
  },
  {
    "TextLocation": {
      "Start": 101042,
      "End": 101044
    },
    "TimeRange": {
      "StartTime": "02:15:32.3500000",
      "EndTime": "02:15:32.4100000"
    }
  },
  {
    "TextLocation": {
      "Start": 101045,
      "End": 101048
    },
    "TimeRange": {
      "StartTime": "02:15:32.4100000",
      "EndTime": "02:15:32.9500000"
    }
  },
  {
    "TextLocation": {
      "Start": 101049,
      "End": 101054
    },
    "TimeRange": {
      "StartTime": "02:15:33.9700000",
      "EndTime": "02:15:34.2600000"
    }
  },
  {
    "TextLocation": {
      "Start": 101055,
      "End": 101059
    },
    "TimeRange": {
      "StartTime": "02:15:34.2700000",
      "EndTime": "02:15:34.5700000"
    }
  },
  {
    "TextLocation": {
      "Start": 101060,
      "End": 101064
    },
    "TimeRange": {
      "StartTime": "02:15:34.5700000",
      "EndTime": "02:15:35.1100000"
    }
  },
  {
    "TextLocation": {
      "Start": 101065,
      "End": 101068
    },
    "TimeRange": {
      "StartTime": "02:15:35.1100000",
      "EndTime": "02:15:35.3200000"
    }
  },
  {
    "TextLocation": {
      "Start": 101069,
      "End": 101078
    },
    "TimeRange": {
      "StartTime": "02:15:35.3200000",
      "EndTime": "02:15:35.8600000"
    }
  },
  {
    "TextLocation": {
      "Start": 101081,
      "End": 101086
    },
    "TimeRange": {
      "StartTime": "02:15:35.8600000",
      "EndTime": "02:15:36.0100000"
    }
  },
  {
    "TextLocation": {
      "Start": 101087,
      "End": 101090
    },
    "TimeRange": {
      "StartTime": "02:15:36.0100000",
      "EndTime": "02:15:36.2500000"
    }
  },
  {
    "TextLocation": {
      "Start": 101091,
      "End": 101093
    },
    "TimeRange": {
      "StartTime": "02:15:36.2500000",
      "EndTime": "02:15:36.7000000"
    }
  },
  {
    "TextLocation": {
      "Start": 101094,
      "End": 101106
    },
    "TimeRange": {
      "StartTime": "02:15:36.7000000",
      "EndTime": "02:15:37.7200000"
    }
  },
  {
    "TextLocation": {
      "Start": 101108,
      "End": 101111
    },
    "TimeRange": {
      "StartTime": "02:15:37.7200000",
      "EndTime": "02:15:38.4100000"
    }
  },
  {
    "TextLocation": {
      "Start": 101112,
      "End": 101120
    },
    "TimeRange": {
      "StartTime": "02:15:38.4100000",
      "EndTime": "02:15:38.8900000"
    }
  },
  {
    "TextLocation": {
      "Start": 101121,
      "End": 101127
    },
    "TimeRange": {
      "StartTime": "02:15:38.8900000",
      "EndTime": "02:15:39.6100000"
    }
  },
  {
    "TextLocation": {
      "Start": 101129,
      "End": 101133
    },
    "TimeRange": {
      "StartTime": "02:15:40.2100000",
      "EndTime": "02:15:40.9000000"
    }
  },
  {
    "TextLocation": {
      "Start": 101134,
      "End": 101139
    },
    "TimeRange": {
      "StartTime": "02:15:40.9000000",
      "EndTime": "02:15:41.2600000"
    }
  },
  {
    "TextLocation": {
      "Start": 101141,
      "End": 101145
    },
    "TimeRange": {
      "StartTime": "02:15:41.2600000",
      "EndTime": "02:15:41.7100000"
    }
  },
  {
    "TextLocation": {
      "Start": 101146,
      "End": 101150
    },
    "TimeRange": {
      "StartTime": "02:15:41.7100000",
      "EndTime": "02:15:41.9200000"
    }
  },
  {
    "TextLocation": {
      "Start": 101151,
      "End": 101155
    },
    "TimeRange": {
      "StartTime": "02:15:41.9200000",
      "EndTime": "02:15:42.7300000"
    }
  },
  {
    "TextLocation": {
      "Start": 101157,
      "End": 101160
    },
    "TimeRange": {
      "StartTime": "02:15:43.2400000",
      "EndTime": "02:15:44.2900000"
    }
  },
  {
    "TextLocation": {
      "Start": 101161,
      "End": 101169
    },
    "TimeRange": {
      "StartTime": "02:15:44.2900000",
      "EndTime": "02:15:44.7700000"
    }
  },
  {
    "TextLocation": {
      "Start": 101170,
      "End": 101177
    },
    "TimeRange": {
      "StartTime": "02:15:45.2200000",
      "EndTime": "02:15:45.6400000"
    }
  },
  {
    "TextLocation": {
      "Start": 101178,
      "End": 101184
    },
    "TimeRange": {
      "StartTime": "02:15:45.8800000",
      "EndTime": "02:15:46.2400000"
    }
  },
  {
    "TextLocation": {
      "Start": 101185,
      "End": 101187
    },
    "TimeRange": {
      "StartTime": "02:15:46.2400000",
      "EndTime": "02:15:46.3600000"
    }
  },
  {
    "TextLocation": {
      "Start": 101188,
      "End": 101192
    },
    "TimeRange": {
      "StartTime": "02:15:46.3600000",
      "EndTime": "02:15:47.0200000"
    }
  },
  {
    "TextLocation": {
      "Start": 101193,
      "End": 101195
    },
    "TimeRange": {
      "StartTime": "02:15:47.6700000",
      "EndTime": "02:15:47.7900000"
    }
  },
  {
    "TextLocation": {
      "Start": 101196,
      "End": 101199
    },
    "TimeRange": {
      "StartTime": "02:15:47.9200000",
      "EndTime": "02:15:48.0800000"
    }
  },
  {
    "TextLocation": {
      "Start": 101200,
      "End": 101204
    },
    "TimeRange": {
      "StartTime": "02:15:48.1300000",
      "EndTime": "02:15:48.6700000"
    }
  },
  {
    "TextLocation": {
      "Start": 101205,
      "End": 101210
    },
    "TimeRange": {
      "StartTime": "02:15:48.6700000",
      "EndTime": "02:15:49.6300000"
    }
  },
  {
    "TextLocation": {
      "Start": 101213,
      "End": 101217
    },
    "TimeRange": {
      "StartTime": "02:15:52.2200000",
      "EndTime": "02:15:53.5400000"
    }
  },
  {
    "TextLocation": {
      "Start": 101218,
      "End": 101224
    },
    "TimeRange": {
      "StartTime": "02:15:53.5400000",
      "EndTime": "02:15:54.0800000"
    }
  },
  {
    "TextLocation": {
      "Start": 101225,
      "End": 101228
    },
    "TimeRange": {
      "StartTime": "02:15:54.0800000",
      "EndTime": "02:15:54.8600000"
    }
  },
  {
    "TextLocation": {
      "Start": 101229,
      "End": 101235
    },
    "TimeRange": {
      "StartTime": "02:15:54.8600000",
      "EndTime": "02:15:55.7600000"
    }
  },
  {
    "TextLocation": {
      "Start": 101238,
      "End": 101244
    },
    "TimeRange": {
      "StartTime": "02:15:56.5600000",
      "EndTime": "02:15:58.3600000"
    }
  },
  {
    "TextLocation": {
      "Start": 101245,
      "End": 101253
    },
    "TimeRange": {
      "StartTime": "02:15:58.3600000",
      "EndTime": "02:15:58.9900000"
    }
  },
  {
    "TextLocation": {
      "Start": 101254,
      "End": 101256
    },
    "TimeRange": {
      "StartTime": "02:15:58.9900000",
      "EndTime": "02:15:59.1400000"
    }
  },
  {
    "TextLocation": {
      "Start": 101257,
      "End": 101262
    },
    "TimeRange": {
      "StartTime": "02:15:59.1400000",
      "EndTime": "02:15:59.3500000"
    }
  },
  {
    "TextLocation": {
      "Start": 101263,
      "End": 101266
    },
    "TimeRange": {
      "StartTime": "02:15:59.3500000",
      "EndTime": "02:15:59.5600000"
    }
  },
  {
    "TextLocation": {
      "Start": 101267,
      "End": 101275
    },
    "TimeRange": {
      "StartTime": "02:15:59.5600000",
      "EndTime": "02:16:00.2200000"
    }
  },
  {
    "TextLocation": {
      "Start": 101283,
      "End": 101288
    },
    "TimeRange": {
      "StartTime": "02:16:02.8500000",
      "EndTime": "02:16:03.4200000"
    }
  },
  {
    "TextLocation": {
      "Start": 101289,
      "End": 101293
    },
    "TimeRange": {
      "StartTime": "02:16:03.4200000",
      "EndTime": "02:16:03.7500000"
    }
  },
  {
    "TextLocation": {
      "Start": 101294,
      "End": 101302
    },
    "TimeRange": {
      "StartTime": "02:16:03.7500000",
      "EndTime": "02:16:04.2000000"
    }
  },
  {
    "TextLocation": {
      "Start": 101303,
      "End": 101306
    },
    "TimeRange": {
      "StartTime": "02:16:04.2000000",
      "EndTime": "02:16:04.3800000"
    }
  },
  {
    "TextLocation": {
      "Start": 101307,
      "End": 101316
    },
    "TimeRange": {
      "StartTime": "02:16:04.3800000",
      "EndTime": "02:16:05.4000000"
    }
  },
  {
    "TextLocation": {
      "Start": 101319,
      "End": 101321
    },
    "TimeRange": {
      "StartTime": "02:16:05.8800000",
      "EndTime": "02:16:06.2100000"
    }
  },
  {
    "TextLocation": {
      "Start": 101322,
      "End": 101325
    },
    "TimeRange": {
      "StartTime": "02:16:06.2100000",
      "EndTime": "02:16:06.4200000"
    }
  },
  {
    "TextLocation": {
      "Start": 101326,
      "End": 101330
    },
    "TimeRange": {
      "StartTime": "02:16:06.4200000",
      "EndTime": "02:16:06.6600000"
    }
  },
  {
    "TextLocation": {
      "Start": 101331,
      "End": 101338
    },
    "TimeRange": {
      "StartTime": "02:16:06.6600000",
      "EndTime": "02:16:07.1700000"
    }
  },
  {
    "TextLocation": {
      "Start": 101339,
      "End": 101344
    },
    "TimeRange": {
      "StartTime": "02:16:07.1700000",
      "EndTime": "02:16:07.8000000"
    }
  },
  {
    "TextLocation": {
      "Start": 101347,
      "End": 101356
    },
    "TimeRange": {
      "StartTime": "02:16:08.5900000",
      "EndTime": "02:16:09.2500000"
    }
  },
  {
    "TextLocation": {
      "Start": 101358,
      "End": 101362
    },
    "TimeRange": {
      "StartTime": "02:16:09.2500000",
      "EndTime": "02:16:09.6100000"
    }
  },
  {
    "TextLocation": {
      "Start": 101363,
      "End": 101365
    },
    "TimeRange": {
      "StartTime": "02:16:09.6100000",
      "EndTime": "02:16:09.7000000"
    }
  },
  {
    "TextLocation": {
      "Start": 101366,
      "End": 101375
    },
    "TimeRange": {
      "StartTime": "02:16:09.7000000",
      "EndTime": "02:16:10.2700000"
    }
  },
  {
    "TextLocation": {
      "Start": 101376,
      "End": 101378
    },
    "TimeRange": {
      "StartTime": "02:16:10.2700000",
      "EndTime": "02:16:10.3900000"
    }
  },
  {
    "TextLocation": {
      "Start": 101379,
      "End": 101384
    },
    "TimeRange": {
      "StartTime": "02:16:10.3900000",
      "EndTime": "02:16:10.8100000"
    }
  },
  {
    "TextLocation": {
      "Start": 101385,
      "End": 101387
    },
    "TimeRange": {
      "StartTime": "02:16:10.8100000",
      "EndTime": "02:16:10.9300000"
    }
  },
  {
    "TextLocation": {
      "Start": 101388,
      "End": 101397
    },
    "TimeRange": {
      "StartTime": "02:16:10.9300000",
      "EndTime": "02:16:11.5000000"
    }
  },
  {
    "TextLocation": {
      "Start": 101398,
      "End": 101402
    },
    "TimeRange": {
      "StartTime": "02:16:11.5000000",
      "EndTime": "02:16:11.7400000"
    }
  },
  {
    "TextLocation": {
      "Start": 101403,
      "End": 101407
    },
    "TimeRange": {
      "StartTime": "02:16:11.7400000",
      "EndTime": "02:16:11.8900000"
    }
  },
  {
    "TextLocation": {
      "Start": 101408,
      "End": 101416
    },
    "TimeRange": {
      "StartTime": "02:16:11.8900000",
      "EndTime": "02:16:12.2800000"
    }
  },
  {
    "TextLocation": {
      "Start": 101417,
      "End": 101425
    },
    "TimeRange": {
      "StartTime": "02:16:12.2800000",
      "EndTime": "02:16:12.9400000"
    }
  },
  {
    "TextLocation": {
      "Start": 101433,
      "End": 101434
    },
    "TimeRange": {
      "StartTime": "02:16:13.2100000",
      "EndTime": "02:16:13.2300000"
    }
  },
  {
    "TextLocation": {
      "Start": 101435,
      "End": 101442
    },
    "TimeRange": {
      "StartTime": "02:16:13.2400000",
      "EndTime": "02:16:13.5100000"
    }
  },
  {
    "TextLocation": {
      "Start": 101443,
      "End": 101445
    },
    "TimeRange": {
      "StartTime": "02:16:13.5100000",
      "EndTime": "02:16:13.6600000"
    }
  },
  {
    "TextLocation": {
      "Start": 101446,
      "End": 101449
    },
    "TimeRange": {
      "StartTime": "02:16:13.6600000",
      "EndTime": "02:16:14.2000000"
    }
  },
  {
    "TextLocation": {
      "Start": 101452,
      "End": 101453
    },
    "TimeRange": {
      "StartTime": "02:16:14.8000000",
      "EndTime": "02:16:15.2700000"
    }
  },
  {
    "TextLocation": {
      "Start": 101454,
      "End": 101456
    },
    "TimeRange": {
      "StartTime": "02:16:15.7300000",
      "EndTime": "02:16:15.8800000"
    }
  },
  {
    "TextLocation": {
      "Start": 101457,
      "End": 101458
    },
    "TimeRange": {
      "StartTime": "02:16:15.8800000",
      "EndTime": "02:16:15.9400000"
    }
  },
  {
    "TextLocation": {
      "Start": 101459,
      "End": 101464
    },
    "TimeRange": {
      "StartTime": "02:16:15.9400000",
      "EndTime": "02:16:16.0900000"
    }
  },
  {
    "TextLocation": {
      "Start": 101465,
      "End": 101467
    },
    "TimeRange": {
      "StartTime": "02:16:16.0900000",
      "EndTime": "02:16:16.2700000"
    }
  },
  {
    "TextLocation": {
      "Start": 101468,
      "End": 101472
    },
    "TimeRange": {
      "StartTime": "02:16:16.2700000",
      "EndTime": "02:16:16.6000000"
    }
  },
  {
    "TextLocation": {
      "Start": 101473,
      "End": 101475
    },
    "TimeRange": {
      "StartTime": "02:16:16.7500000",
      "EndTime": "02:16:16.8600000"
    }
  },
  {
    "TextLocation": {
      "Start": 101476,
      "End": 101483
    },
    "TimeRange": {
      "StartTime": "02:16:16.9900000",
      "EndTime": "02:16:17.3800000"
    }
  },
  {
    "TextLocation": {
      "Start": 101484,
      "End": 101493
    },
    "TimeRange": {
      "StartTime": "02:16:17.3800000",
      "EndTime": "02:16:17.8900000"
    }
  },
  {
    "TextLocation": {
      "Start": 101494,
      "End": 101496
    },
    "TimeRange": {
      "StartTime": "02:16:17.9200000",
      "EndTime": "02:16:18.2200000"
    }
  },
  {
    "TextLocation": {
      "Start": 101497,
      "End": 101500
    },
    "TimeRange": {
      "StartTime": "02:16:18.2200000",
      "EndTime": "02:16:18.5200000"
    }
  },
  {
    "TextLocation": {
      "Start": 101501,
      "End": 101506
    },
    "TimeRange": {
      "StartTime": "02:16:18.5200000",
      "EndTime": "02:16:18.8800000"
    }
  },
  {
    "TextLocation": {
      "Start": 101507,
      "End": 101512
    },
    "TimeRange": {
      "StartTime": "02:16:18.8800000",
      "EndTime": "02:16:19.1500000"
    }
  },
  {
    "TextLocation": {
      "Start": 101513,
      "End": 101517
    },
    "TimeRange": {
      "StartTime": "02:16:19.1500000",
      "EndTime": "02:16:19.2700000"
    }
  },
  {
    "TextLocation": {
      "Start": 101518,
      "End": 101519
    },
    "TimeRange": {
      "StartTime": "02:16:19.2700000",
      "EndTime": "02:16:19.4200000"
    }
  },
  {
    "TextLocation": {
      "Start": 101520,
      "End": 101523
    },
    "TimeRange": {
      "StartTime": "02:16:19.4200000",
      "EndTime": "02:16:20.0100000"
    }
  },
  {
    "TextLocation": {
      "Start": 101525,
      "End": 101526
    },
    "TimeRange": {
      "StartTime": "02:16:20.0200000",
      "EndTime": "02:16:20.2900000"
    }
  },
  {
    "TextLocation": {
      "Start": 101527,
      "End": 101530
    },
    "TimeRange": {
      "StartTime": "02:16:20.2900000",
      "EndTime": "02:16:20.5900000"
    }
  },
  {
    "TextLocation": {
      "Start": 101531,
      "End": 101535
    },
    "TimeRange": {
      "StartTime": "02:16:20.5900000",
      "EndTime": "02:16:20.9200000"
    }
  },
  {
    "TextLocation": {
      "Start": 101536,
      "End": 101538
    },
    "TimeRange": {
      "StartTime": "02:16:20.9200000",
      "EndTime": "02:16:21.0100000"
    }
  },
  {
    "TextLocation": {
      "Start": 101539,
      "End": 101543
    },
    "TimeRange": {
      "StartTime": "02:16:21.0100000",
      "EndTime": "02:16:21.2200000"
    }
  },
  {
    "TextLocation": {
      "Start": 101544,
      "End": 101549
    },
    "TimeRange": {
      "StartTime": "02:16:21.2200000",
      "EndTime": "02:16:21.4900000"
    }
  },
  {
    "TextLocation": {
      "Start": 101550,
      "End": 101560
    },
    "TimeRange": {
      "StartTime": "02:16:21.4900000",
      "EndTime": "02:16:22"
    }
  },
  {
    "TextLocation": {
      "Start": 101561,
      "End": 101568
    },
    "TimeRange": {
      "StartTime": "02:16:22",
      "EndTime": "02:16:22.2400000"
    }
  },
  {
    "TextLocation": {
      "Start": 101569,
      "End": 101570
    },
    "TimeRange": {
      "StartTime": "02:16:22.2400000",
      "EndTime": "02:16:22.3300000"
    }
  },
  {
    "TextLocation": {
      "Start": 101571,
      "End": 101577
    },
    "TimeRange": {
      "StartTime": "02:16:22.3300000",
      "EndTime": "02:16:22.5700000"
    }
  },
  {
    "TextLocation": {
      "Start": 101578,
      "End": 101580
    },
    "TimeRange": {
      "StartTime": "02:16:22.5700000",
      "EndTime": "02:16:22.6900000"
    }
  },
  {
    "TextLocation": {
      "Start": 101581,
      "End": 101584
    },
    "TimeRange": {
      "StartTime": "02:16:22.6900000",
      "EndTime": "02:16:23.4100000"
    }
  },
  {
    "TextLocation": {
      "Start": 101585,
      "End": 101587
    },
    "TimeRange": {
      "StartTime": "02:16:23.4100000",
      "EndTime": "02:16:23.6500000"
    }
  },
  {
    "TextLocation": {
      "Start": 101588,
      "End": 101593
    },
    "TimeRange": {
      "StartTime": "02:16:23.6500000",
      "EndTime": "02:16:23.7700000"
    }
  },
  {
    "TextLocation": {
      "Start": 101594,
      "End": 101597
    },
    "TimeRange": {
      "StartTime": "02:16:23.7700000",
      "EndTime": "02:16:23.9200000"
    }
  },
  {
    "TextLocation": {
      "Start": 101598,
      "End": 101606
    },
    "TimeRange": {
      "StartTime": "02:16:23.9200000",
      "EndTime": "02:16:24.4300000"
    }
  },
  {
    "TextLocation": {
      "Start": 101607,
      "End": 101609
    },
    "TimeRange": {
      "StartTime": "02:16:24.4300000",
      "EndTime": "02:16:24.7000000"
    }
  },
  {
    "TextLocation": {
      "Start": 101610,
      "End": 101612
    },
    "TimeRange": {
      "StartTime": "02:16:24.7000000",
      "EndTime": "02:16:25.0300000"
    }
  },
  {
    "TextLocation": {
      "Start": 101615,
      "End": 101618
    },
    "TimeRange": {
      "StartTime": "02:16:25.7200000",
      "EndTime": "02:16:25.9300000"
    }
  },
  {
    "TextLocation": {
      "Start": 101619,
      "End": 101627
    },
    "TimeRange": {
      "StartTime": "02:16:25.9300000",
      "EndTime": "02:16:26.1700000"
    }
  },
  {
    "TextLocation": {
      "Start": 101628,
      "End": 101629
    },
    "TimeRange": {
      "StartTime": "02:16:26.1700000",
      "EndTime": "02:16:26.2600000"
    }
  },
  {
    "TextLocation": {
      "Start": 101630,
      "End": 101633
    },
    "TimeRange": {
      "StartTime": "02:16:26.2600000",
      "EndTime": "02:16:26.4400000"
    }
  },
  {
    "TextLocation": {
      "Start": 101634,
      "End": 101638
    },
    "TimeRange": {
      "StartTime": "02:16:26.4400000",
      "EndTime": "02:16:26.6800000"
    }
  },
  {
    "TextLocation": {
      "Start": 101640,
      "End": 101641
    },
    "TimeRange": {
      "StartTime": "02:16:26.6800000",
      "EndTime": "02:16:27.2100000"
    }
  },
  {
    "TextLocation": {
      "Start": 101642,
      "End": 101648
    },
    "TimeRange": {
      "StartTime": "02:16:27.2200000",
      "EndTime": "02:16:27.4600000"
    }
  },
  {
    "TextLocation": {
      "Start": 101649,
      "End": 101656
    },
    "TimeRange": {
      "StartTime": "02:16:27.4600000",
      "EndTime": "02:16:27.9100000"
    }
  },
  {
    "TextLocation": {
      "Start": 101657,
      "End": 101660
    },
    "TimeRange": {
      "StartTime": "02:16:27.9100000",
      "EndTime": "02:16:28.2100000"
    }
  },
  {
    "TextLocation": {
      "Start": 101661,
      "End": 101667
    },
    "TimeRange": {
      "StartTime": "02:16:28.2100000",
      "EndTime": "02:16:28.6000000"
    }
  },
  {
    "TextLocation": {
      "Start": 101668,
      "End": 101670
    },
    "TimeRange": {
      "StartTime": "02:16:28.6000000",
      "EndTime": "02:16:28.7200000"
    }
  },
  {
    "TextLocation": {
      "Start": 101671,
      "End": 101674
    },
    "TimeRange": {
      "StartTime": "02:16:28.7200000",
      "EndTime": "02:16:28.7800000"
    }
  },
  {
    "TextLocation": {
      "Start": 101675,
      "End": 101680
    },
    "TimeRange": {
      "StartTime": "02:16:28.7800000",
      "EndTime": "02:16:29.5600000"
    }
  },
  {
    "TextLocation": {
      "Start": 101683,
      "End": 101684
    },
    "TimeRange": {
      "StartTime": "02:16:29.8600000",
      "EndTime": "02:16:30.0100000"
    }
  },
  {
    "TextLocation": {
      "Start": 101685,
      "End": 101690
    },
    "TimeRange": {
      "StartTime": "02:16:30.0100000",
      "EndTime": "02:16:30.1600000"
    }
  },
  {
    "TextLocation": {
      "Start": 101691,
      "End": 101696
    },
    "TimeRange": {
      "StartTime": "02:16:30.1600000",
      "EndTime": "02:16:30.2500000"
    }
  },
  {
    "TextLocation": {
      "Start": 101697,
      "End": 101700
    },
    "TimeRange": {
      "StartTime": "02:16:30.2500000",
      "EndTime": "02:16:30.4000000"
    }
  },
  {
    "TextLocation": {
      "Start": 101701,
      "End": 101705
    },
    "TimeRange": {
      "StartTime": "02:16:30.4000000",
      "EndTime": "02:16:30.7300000"
    }
  },
  {
    "TextLocation": {
      "Start": 101706,
      "End": 101710
    },
    "TimeRange": {
      "StartTime": "02:16:30.7300000",
      "EndTime": "02:16:30.9400000"
    }
  },
  {
    "TextLocation": {
      "Start": 101711,
      "End": 101713
    },
    "TimeRange": {
      "StartTime": "02:16:30.9400000",
      "EndTime": "02:16:31.3200000"
    }
  },
  {
    "TextLocation": {
      "Start": 101714,
      "End": 101722
    },
    "TimeRange": {
      "StartTime": "02:16:31.3600000",
      "EndTime": "02:16:31.9300000"
    }
  },
  {
    "TextLocation": {
      "Start": 101723,
      "End": 101725
    },
    "TimeRange": {
      "StartTime": "02:16:31.9300000",
      "EndTime": "02:16:32.0200000"
    }
  },
  {
    "TextLocation": {
      "Start": 101726,
      "End": 101729
    },
    "TimeRange": {
      "StartTime": "02:16:32.0200000",
      "EndTime": "02:16:32.1100000"
    }
  },
  {
    "TextLocation": {
      "Start": 101730,
      "End": 101735
    },
    "TimeRange": {
      "StartTime": "02:16:32.1100000",
      "EndTime": "02:16:32.3500000"
    }
  },
  {
    "TextLocation": {
      "Start": 101738,
      "End": 101743
    },
    "TimeRange": {
      "StartTime": "02:16:32.3500000",
      "EndTime": "02:16:32.4700000"
    }
  },
  {
    "TextLocation": {
      "Start": 101744,
      "End": 101747
    },
    "TimeRange": {
      "StartTime": "02:16:32.4700000",
      "EndTime": "02:16:32.6500000"
    }
  },
  {
    "TextLocation": {
      "Start": 101748,
      "End": 101750
    },
    "TimeRange": {
      "StartTime": "02:16:32.6500000",
      "EndTime": "02:16:32.8600000"
    }
  },
  {
    "TextLocation": {
      "Start": 101751,
      "End": 101759
    },
    "TimeRange": {
      "StartTime": "02:16:32.8600000",
      "EndTime": "02:16:33.4000000"
    }
  },
  {
    "TextLocation": {
      "Start": 101760,
      "End": 101762
    },
    "TimeRange": {
      "StartTime": "02:16:33.4000000",
      "EndTime": "02:16:33.5200000"
    }
  },
  {
    "TextLocation": {
      "Start": 101763,
      "End": 101766
    },
    "TimeRange": {
      "StartTime": "02:16:33.5200000",
      "EndTime": "02:16:33.6100000"
    }
  },
  {
    "TextLocation": {
      "Start": 101767,
      "End": 101772
    },
    "TimeRange": {
      "StartTime": "02:16:33.6100000",
      "EndTime": "02:16:33.8500000"
    }
  },
  {
    "TextLocation": {
      "Start": 101773,
      "End": 101776
    },
    "TimeRange": {
      "StartTime": "02:16:33.8500000",
      "EndTime": "02:16:33.9700000"
    }
  },
  {
    "TextLocation": {
      "Start": 101777,
      "End": 101782
    },
    "TimeRange": {
      "StartTime": "02:16:33.9700000",
      "EndTime": "02:16:34.1500000"
    }
  },
  {
    "TextLocation": {
      "Start": 101783,
      "End": 101787
    },
    "TimeRange": {
      "StartTime": "02:16:34.1500000",
      "EndTime": "02:16:34.2700000"
    }
  },
  {
    "TextLocation": {
      "Start": 101788,
      "End": 101792
    },
    "TimeRange": {
      "StartTime": "02:16:34.2700000",
      "EndTime": "02:16:34.6900000"
    }
  },
  {
    "TextLocation": {
      "Start": 101795,
      "End": 101797
    },
    "TimeRange": {
      "StartTime": "02:16:34.6900000",
      "EndTime": "02:16:35.2000000"
    }
  },
  {
    "TextLocation": {
      "Start": 101798,
      "End": 101799
    },
    "TimeRange": {
      "StartTime": "02:16:35.2000000",
      "EndTime": "02:16:35.5000000"
    }
  },
  {
    "TextLocation": {
      "Start": 101800,
      "End": 101802
    },
    "TimeRange": {
      "StartTime": "02:16:35.5000000",
      "EndTime": "02:16:35.8000000"
    }
  },
  {
    "TextLocation": {
      "Start": 101803,
      "End": 101807
    },
    "TimeRange": {
      "StartTime": "02:16:35.8000000",
      "EndTime": "02:16:35.9800000"
    }
  },
  {
    "TextLocation": {
      "Start": 101808,
      "End": 101810
    },
    "TimeRange": {
      "StartTime": "02:16:35.9800000",
      "EndTime": "02:16:36.1000000"
    }
  },
  {
    "TextLocation": {
      "Start": 101811,
      "End": 101814
    },
    "TimeRange": {
      "StartTime": "02:16:36.1000000",
      "EndTime": "02:16:36.1900000"
    }
  },
  {
    "TextLocation": {
      "Start": 101815,
      "End": 101820
    },
    "TimeRange": {
      "StartTime": "02:16:36.1900000",
      "EndTime": "02:16:36.6100000"
    }
  },
  {
    "TextLocation": {
      "Start": 101821,
      "End": 101824
    },
    "TimeRange": {
      "StartTime": "02:16:36.6100000",
      "EndTime": "02:16:37.1200000"
    }
  },
  {
    "TextLocation": {
      "Start": 101825,
      "End": 101833
    },
    "TimeRange": {
      "StartTime": "02:16:37.1200000",
      "EndTime": "02:16:37.6000000"
    }
  },
  {
    "TextLocation": {
      "Start": 101834,
      "End": 101836
    },
    "TimeRange": {
      "StartTime": "02:16:37.6000000",
      "EndTime": "02:16:37.7200000"
    }
  },
  {
    "TextLocation": {
      "Start": 101837,
      "End": 101847
    },
    "TimeRange": {
      "StartTime": "02:16:37.7200000",
      "EndTime": "02:16:38.7400000"
    }
  },
  {
    "TextLocation": {
      "Start": 101848,
      "End": 101851
    },
    "TimeRange": {
      "StartTime": "02:16:39.1600000",
      "EndTime": "02:16:39.4000000"
    }
  },
  {
    "TextLocation": {
      "Start": 101852,
      "End": 101863
    },
    "TimeRange": {
      "StartTime": "02:16:39.4000000",
      "EndTime": "02:16:39.9100000"
    }
  },
  {
    "TextLocation": {
      "Start": 101864,
      "End": 101868
    },
    "TimeRange": {
      "StartTime": "02:16:39.9100000",
      "EndTime": "02:16:39.9900000"
    }
  },
  {
    "TextLocation": {
      "Start": 101869,
      "End": 101872
    },
    "TimeRange": {
      "StartTime": "02:16:40",
      "EndTime": "02:16:40.1800000"
    }
  },
  {
    "TextLocation": {
      "Start": 101873,
      "End": 101882
    },
    "TimeRange": {
      "StartTime": "02:16:40.1800000",
      "EndTime": "02:16:40.5700000"
    }
  },
  {
    "TextLocation": {
      "Start": 101883,
      "End": 101887
    },
    "TimeRange": {
      "StartTime": "02:16:40.5700000",
      "EndTime": "02:16:40.7800000"
    }
  },
  {
    "TextLocation": {
      "Start": 101888,
      "End": 101890
    },
    "TimeRange": {
      "StartTime": "02:16:40.7800000",
      "EndTime": "02:16:40.9900000"
    }
  },
  {
    "TextLocation": {
      "Start": 101891,
      "End": 101897
    },
    "TimeRange": {
      "StartTime": "02:16:40.9900000",
      "EndTime": "02:16:41.5000000"
    }
  },
  {
    "TextLocation": {
      "Start": 101899,
      "End": 101902
    },
    "TimeRange": {
      "StartTime": "02:16:41.6800000",
      "EndTime": "02:16:41.9500000"
    }
  },
  {
    "TextLocation": {
      "Start": 101903,
      "End": 101910
    },
    "TimeRange": {
      "StartTime": "02:16:42.1000000",
      "EndTime": "02:16:42.7600000"
    }
  },
  {
    "TextLocation": {
      "Start": 101912,
      "End": 101918
    },
    "TimeRange": {
      "StartTime": "02:16:42.7600000",
      "EndTime": "02:16:43.0600000"
    }
  },
  {
    "TextLocation": {
      "Start": 101919,
      "End": 101922
    },
    "TimeRange": {
      "StartTime": "02:16:43.0600000",
      "EndTime": "02:16:43.2400000"
    }
  },
  {
    "TextLocation": {
      "Start": 101923,
      "End": 101935
    },
    "TimeRange": {
      "StartTime": "02:16:43.2400000",
      "EndTime": "02:16:43.7800000"
    }
  },
  {
    "TextLocation": {
      "Start": 101936,
      "End": 101941
    },
    "TimeRange": {
      "StartTime": "02:16:43.7800000",
      "EndTime": "02:16:43.9900000"
    }
  },
  {
    "TextLocation": {
      "Start": 101942,
      "End": 101944
    },
    "TimeRange": {
      "StartTime": "02:16:43.9900000",
      "EndTime": "02:16:44.1400000"
    }
  },
  {
    "TextLocation": {
      "Start": 101946,
      "End": 101947
    },
    "TimeRange": {
      "StartTime": "02:16:44.1400000",
      "EndTime": "02:16:44.2300000"
    }
  },
  {
    "TextLocation": {
      "Start": 101948,
      "End": 101953
    },
    "TimeRange": {
      "StartTime": "02:16:44.2300000",
      "EndTime": "02:16:44.4400000"
    }
  },
  {
    "TextLocation": {
      "Start": 101954,
      "End": 101956
    },
    "TimeRange": {
      "StartTime": "02:16:44.4400000",
      "EndTime": "02:16:44.6500000"
    }
  },
  {
    "TextLocation": {
      "Start": 101957,
      "End": 101959
    },
    "TimeRange": {
      "StartTime": "02:16:44.6500000",
      "EndTime": "02:16:44.8000000"
    }
  },
  {
    "TextLocation": {
      "Start": 101960,
      "End": 101963
    },
    "TimeRange": {
      "StartTime": "02:16:44.8000000",
      "EndTime": "02:16:44.9500000"
    }
  },
  {
    "TextLocation": {
      "Start": 101964,
      "End": 101971
    },
    "TimeRange": {
      "StartTime": "02:16:44.9500000",
      "EndTime": "02:16:45.5800000"
    }
  },
  {
    "TextLocation": {
      "Start": 101972,
      "End": 101975
    },
    "TimeRange": {
      "StartTime": "02:16:45.5800000",
      "EndTime": "02:16:45.7000000"
    }
  },
  {
    "TextLocation": {
      "Start": 101976,
      "End": 101980
    },
    "TimeRange": {
      "StartTime": "02:16:45.7000000",
      "EndTime": "02:16:46.2400000"
    }
  },
  {
    "TextLocation": {
      "Start": 101981,
      "End": 101983
    },
    "TimeRange": {
      "StartTime": "02:16:46.2400000",
      "EndTime": "02:16:46.4500000"
    }
  },
  {
    "TextLocation": {
      "Start": 101984,
      "End": 101988
    },
    "TimeRange": {
      "StartTime": "02:16:46.4500000",
      "EndTime": "02:16:46.6000000"
    }
  },
  {
    "TextLocation": {
      "Start": 101989,
      "End": 101994
    },
    "TimeRange": {
      "StartTime": "02:16:46.6000000",
      "EndTime": "02:16:46.8100000"
    }
  },
  {
    "TextLocation": {
      "Start": 101995,
      "End": 101997
    },
    "TimeRange": {
      "StartTime": "02:16:46.8100000",
      "EndTime": "02:16:46.9000000"
    }
  },
  {
    "TextLocation": {
      "Start": 101998,
      "End": 102002
    },
    "TimeRange": {
      "StartTime": "02:16:46.9000000",
      "EndTime": "02:16:47.2900000"
    }
  },
  {
    "TextLocation": {
      "Start": 102010,
      "End": 102013
    },
    "TimeRange": {
      "StartTime": "02:16:47.5000000",
      "EndTime": "02:16:47.6500000"
    }
  },
  {
    "TextLocation": {
      "Start": 102014,
      "End": 102016
    },
    "TimeRange": {
      "StartTime": "02:16:47.6500000",
      "EndTime": "02:16:48.0100000"
    }
  },
  {
    "TextLocation": {
      "Start": 102017,
      "End": 102021
    },
    "TimeRange": {
      "StartTime": "02:16:48.0100000",
      "EndTime": "02:16:48.2200000"
    }
  },
  {
    "TextLocation": {
      "Start": 102022,
      "End": 102026
    },
    "TimeRange": {
      "StartTime": "02:16:48.2200000",
      "EndTime": "02:16:48.6700000"
    }
  },
  {
    "TextLocation": {
      "Start": 102027,
      "End": 102030
    },
    "TimeRange": {
      "StartTime": "02:16:48.6700000",
      "EndTime": "02:16:48.8799999"
    }
  },
  {
    "TextLocation": {
      "Start": 102031,
      "End": 102035
    },
    "TimeRange": {
      "StartTime": "02:16:49.3600000",
      "EndTime": "02:16:49.7500000"
    }
  },
  {
    "TextLocation": {
      "Start": 102036,
      "End": 102041
    },
    "TimeRange": {
      "StartTime": "02:16:49.7500000",
      "EndTime": "02:16:49.9599999"
    }
  },
  {
    "TextLocation": {
      "Start": 102042,
      "End": 102045
    },
    "TimeRange": {
      "StartTime": "02:16:49.9599999",
      "EndTime": "02:16:50.0500000"
    }
  },
  {
    "TextLocation": {
      "Start": 102046,
      "End": 102050
    },
    "TimeRange": {
      "StartTime": "02:16:50.0500000",
      "EndTime": "02:16:50.1400000"
    }
  },
  {
    "TextLocation": {
      "Start": 102051,
      "End": 102055
    },
    "TimeRange": {
      "StartTime": "02:16:50.1400000",
      "EndTime": "02:16:50.2900000"
    }
  },
  {
    "TextLocation": {
      "Start": 102056,
      "End": 102063
    },
    "TimeRange": {
      "StartTime": "02:16:50.2900000",
      "EndTime": "02:16:50.5300000"
    }
  },
  {
    "TextLocation": {
      "Start": 102064,
      "End": 102069
    },
    "TimeRange": {
      "StartTime": "02:16:50.5300000",
      "EndTime": "02:16:50.6800000"
    }
  },
  {
    "TextLocation": {
      "Start": 102070,
      "End": 102073
    },
    "TimeRange": {
      "StartTime": "02:16:50.6800000",
      "EndTime": "02:16:50.8600000"
    }
  },
  {
    "TextLocation": {
      "Start": 102074,
      "End": 102077
    },
    "TimeRange": {
      "StartTime": "02:16:50.8600000",
      "EndTime": "02:16:50.9500000"
    }
  },
  {
    "TextLocation": {
      "Start": 102078,
      "End": 102083
    },
    "TimeRange": {
      "StartTime": "02:16:50.9500000",
      "EndTime": "02:16:51.1299999"
    }
  },
  {
    "TextLocation": {
      "Start": 102084,
      "End": 102086
    },
    "TimeRange": {
      "StartTime": "02:16:51.1299999",
      "EndTime": "02:16:51.2200000"
    }
  },
  {
    "TextLocation": {
      "Start": 102087,
      "End": 102094
    },
    "TimeRange": {
      "StartTime": "02:16:51.2200000",
      "EndTime": "02:16:51.4200000"
    }
  },
  {
    "TextLocation": {
      "Start": 102095,
      "End": 102102
    },
    "TimeRange": {
      "StartTime": "02:16:51.4300000",
      "EndTime": "02:16:51.7900000"
    }
  },
  {
    "TextLocation": {
      "Start": 102103,
      "End": 102105
    },
    "TimeRange": {
      "StartTime": "02:16:51.7900000",
      "EndTime": "02:16:52.4500000"
    }
  },
  {
    "TextLocation": {
      "Start": 102108,
      "End": 102111
    },
    "TimeRange": {
      "StartTime": "02:16:52.4500000",
      "EndTime": "02:16:52.5400000"
    }
  },
  {
    "TextLocation": {
      "Start": 102112,
      "End": 102117
    },
    "TimeRange": {
      "StartTime": "02:16:52.5400000",
      "EndTime": "02:16:52.8100000"
    }
  },
  {
    "TextLocation": {
      "Start": 102118,
      "End": 102123
    },
    "TimeRange": {
      "StartTime": "02:16:52.8100000",
      "EndTime": "02:16:53.3799999"
    }
  },
  {
    "TextLocation": {
      "Start": 102124,
      "End": 102127
    },
    "TimeRange": {
      "StartTime": "02:16:53.4700000",
      "EndTime": "02:16:53.8900000"
    }
  },
  {
    "TextLocation": {
      "Start": 102128,
      "End": 102131
    },
    "TimeRange": {
      "StartTime": "02:16:53.8900000",
      "EndTime": "02:16:54.0700000"
    }
  },
  {
    "TextLocation": {
      "Start": 102132,
      "End": 102133
    },
    "TimeRange": {
      "StartTime": "02:16:54.0700000",
      "EndTime": "02:16:54.1299999"
    }
  },
  {
    "TextLocation": {
      "Start": 102134,
      "End": 102144
    },
    "TimeRange": {
      "StartTime": "02:16:54.1299999",
      "EndTime": "02:16:54.6400000"
    }
  },
  {
    "TextLocation": {
      "Start": 102145,
      "End": 102153
    },
    "TimeRange": {
      "StartTime": "02:16:54.6400000",
      "EndTime": "02:16:55.0900000"
    }
  },
  {
    "TextLocation": {
      "Start": 102161,
      "End": 102165
    },
    "TimeRange": {
      "StartTime": "02:16:55.0900000",
      "EndTime": "02:16:55.2400000"
    }
  },
  {
    "TextLocation": {
      "Start": 102166,
      "End": 102168
    },
    "TimeRange": {
      "StartTime": "02:16:55.2400000",
      "EndTime": "02:16:55.3300000"
    }
  },
  {
    "TextLocation": {
      "Start": 102169,
      "End": 102176
    },
    "TimeRange": {
      "StartTime": "02:16:55.3300000",
      "EndTime": "02:16:55.8100000"
    }
  },
  {
    "TextLocation": {
      "Start": 102184,
      "End": 102186
    },
    "TimeRange": {
      "StartTime": "02:16:57.2700000",
      "EndTime": "02:16:57.6400000"
    }
  },
  {
    "TextLocation": {
      "Start": 102187,
      "End": 102191
    },
    "TimeRange": {
      "StartTime": "02:16:57.9700000",
      "EndTime": "02:16:58.1000000"
    }
  },
  {
    "TextLocation": {
      "Start": 102192,
      "End": 102198
    },
    "TimeRange": {
      "StartTime": "02:16:58.1800000",
      "EndTime": "02:16:58.3600000"
    }
  },
  {
    "TextLocation": {
      "Start": 102200,
      "End": 102207
    },
    "TimeRange": {
      "StartTime": "02:16:58.4200000",
      "EndTime": "02:16:58.8400000"
    }
  },
  {
    "TextLocation": {
      "Start": 102208,
      "End": 102210
    },
    "TimeRange": {
      "StartTime": "02:16:58.8400000",
      "EndTime": "02:16:59.9500000"
    }
  },
  {
    "TextLocation": {
      "Start": 102212,
      "End": 102216
    },
    "TimeRange": {
      "StartTime": "02:17:00.3100000",
      "EndTime": "02:17:00.6400000"
    }
  },
  {
    "TextLocation": {
      "Start": 102217,
      "End": 102223
    },
    "TimeRange": {
      "StartTime": "02:17:00.6400000",
      "EndTime": "02:17:00.9100000"
    }
  },
  {
    "TextLocation": {
      "Start": 102224,
      "End": 102226
    },
    "TimeRange": {
      "StartTime": "02:17:00.9100000",
      "EndTime": "02:17:01"
    }
  },
  {
    "TextLocation": {
      "Start": 102227,
      "End": 102230
    },
    "TimeRange": {
      "StartTime": "02:17:01",
      "EndTime": "02:17:01.2700000"
    }
  },
  {
    "TextLocation": {
      "Start": 102231,
      "End": 102232
    },
    "TimeRange": {
      "StartTime": "02:17:01.2700000",
      "EndTime": "02:17:01.3300000"
    }
  },
  {
    "TextLocation": {
      "Start": 102233,
      "End": 102243
    },
    "TimeRange": {
      "StartTime": "02:17:01.3300000",
      "EndTime": "02:17:01.8700000"
    }
  },
  {
    "TextLocation": {
      "Start": 102244,
      "End": 102252
    },
    "TimeRange": {
      "StartTime": "02:17:01.8700000",
      "EndTime": "02:17:02.4400000"
    }
  },
  {
    "TextLocation": {
      "Start": 102254,
      "End": 102257
    },
    "TimeRange": {
      "StartTime": "02:17:02.4400000",
      "EndTime": "02:17:02.8000000"
    }
  },
  {
    "TextLocation": {
      "Start": 102258,
      "End": 102260
    },
    "TimeRange": {
      "StartTime": "02:17:02.8000000",
      "EndTime": "02:17:02.9200000"
    }
  },
  {
    "TextLocation": {
      "Start": 102261,
      "End": 102265
    },
    "TimeRange": {
      "StartTime": "02:17:02.9200000",
      "EndTime": "02:17:03.1299999"
    }
  },
  {
    "TextLocation": {
      "Start": 102266,
      "End": 102270
    },
    "TimeRange": {
      "StartTime": "02:17:03.1299999",
      "EndTime": "02:17:03.4000000"
    }
  },
  {
    "TextLocation": {
      "Start": 102271,
      "End": 102274
    },
    "TimeRange": {
      "StartTime": "02:17:03.4000000",
      "EndTime": "02:17:03.5800000"
    }
  },
  {
    "TextLocation": {
      "Start": 102275,
      "End": 102278
    },
    "TimeRange": {
      "StartTime": "02:17:03.5800000",
      "EndTime": "02:17:03.8799999"
    }
  },
  {
    "TextLocation": {
      "Start": 102279,
      "End": 102287
    },
    "TimeRange": {
      "StartTime": "02:17:03.8799999",
      "EndTime": "02:17:04.2400000"
    }
  },
  {
    "TextLocation": {
      "Start": 102288,
      "End": 102294
    },
    "TimeRange": {
      "StartTime": "02:17:04.2400000",
      "EndTime": "02:17:04.6299999"
    }
  },
  {
    "TextLocation": {
      "Start": 102295,
      "End": 102298
    },
    "TimeRange": {
      "StartTime": "02:17:04.6299999",
      "EndTime": "02:17:04.7500000"
    }
  },
  {
    "TextLocation": {
      "Start": 102299,
      "End": 102308
    },
    "TimeRange": {
      "StartTime": "02:17:04.7500000",
      "EndTime": "02:17:05.2600000"
    }
  },
  {
    "TextLocation": {
      "Start": 102309,
      "End": 102313
    },
    "TimeRange": {
      "StartTime": "02:17:05.2600000",
      "EndTime": "02:17:05.4100000"
    }
  },
  {
    "TextLocation": {
      "Start": 102314,
      "End": 102318
    },
    "TimeRange": {
      "StartTime": "02:17:05.4100000",
      "EndTime": "02:17:05.5600000"
    }
  },
  {
    "TextLocation": {
      "Start": 102319,
      "End": 102329
    },
    "TimeRange": {
      "StartTime": "02:17:05.5600000",
      "EndTime": "02:17:05.9500000"
    }
  },
  {
    "TextLocation": {
      "Start": 102337,
      "End": 102338
    },
    "TimeRange": {
      "StartTime": "02:17:06.0700000",
      "EndTime": "02:17:06.1600000"
    }
  },
  {
    "TextLocation": {
      "Start": 102339,
      "End": 102342
    },
    "TimeRange": {
      "StartTime": "02:17:06.1600000",
      "EndTime": "02:17:06.2800000"
    }
  },
  {
    "TextLocation": {
      "Start": 102343,
      "End": 102346
    },
    "TimeRange": {
      "StartTime": "02:17:06.2800000",
      "EndTime": "02:17:06.5500000"
    }
  },
  {
    "TextLocation": {
      "Start": 102354,
      "End": 102361
    },
    "TimeRange": {
      "StartTime": "02:17:09.2300000",
      "EndTime": "02:17:09.8000000"
    }
  },
  {
    "TextLocation": {
      "Start": 102362,
      "End": 102365
    },
    "TimeRange": {
      "StartTime": "02:17:09.8000000",
      "EndTime": "02:17:10.0400000"
    }
  },
  {
    "TextLocation": {
      "Start": 102366,
      "End": 102370
    },
    "TimeRange": {
      "StartTime": "02:17:10.0400000",
      "EndTime": "02:17:10.1900000"
    }
  },
  {
    "TextLocation": {
      "Start": 102371,
      "End": 102374
    },
    "TimeRange": {
      "StartTime": "02:17:10.1900000",
      "EndTime": "02:17:10.4000000"
    }
  },
  {
    "TextLocation": {
      "Start": 102375,
      "End": 102378
    },
    "TimeRange": {
      "StartTime": "02:17:10.4000000",
      "EndTime": "02:17:10.5200000"
    }
  },
  {
    "TextLocation": {
      "Start": 102379,
      "End": 102382
    },
    "TimeRange": {
      "StartTime": "02:17:10.5200000",
      "EndTime": "02:17:10.7900000"
    }
  },
  {
    "TextLocation": {
      "Start": 102383,
      "End": 102386
    },
    "TimeRange": {
      "StartTime": "02:17:10.7900000",
      "EndTime": "02:17:10.9700000"
    }
  },
  {
    "TextLocation": {
      "Start": 102387,
      "End": 102395
    },
    "TimeRange": {
      "StartTime": "02:17:10.9700000",
      "EndTime": "02:17:11.5400000"
    }
  },
  {
    "TextLocation": {
      "Start": 102396,
      "End": 102399
    },
    "TimeRange": {
      "StartTime": "02:17:11.5400000",
      "EndTime": "02:17:11.6600000"
    }
  },
  {
    "TextLocation": {
      "Start": 102400,
      "End": 102409
    },
    "TimeRange": {
      "StartTime": "02:17:11.6600000",
      "EndTime": "02:17:12.7400000"
    }
  },
  {
    "TextLocation": {
      "Start": 102412,
      "End": 102415
    },
    "TimeRange": {
      "StartTime": "02:17:13.4300000",
      "EndTime": "02:17:14.0900000"
    }
  },
  {
    "TextLocation": {
      "Start": 102416,
      "End": 102419
    },
    "TimeRange": {
      "StartTime": "02:17:14.0900000",
      "EndTime": "02:17:14.3300000"
    }
  },
  {
    "TextLocation": {
      "Start": 102420,
      "End": 102424
    },
    "TimeRange": {
      "StartTime": "02:17:14.3300000",
      "EndTime": "02:17:14.5100000"
    }
  },
  {
    "TextLocation": {
      "Start": 102425,
      "End": 102427
    },
    "TimeRange": {
      "StartTime": "02:17:14.5100000",
      "EndTime": "02:17:14.6000000"
    }
  },
  {
    "TextLocation": {
      "Start": 102428,
      "End": 102431
    },
    "TimeRange": {
      "StartTime": "02:17:14.6000000",
      "EndTime": "02:17:14.7200000"
    }
  },
  {
    "TextLocation": {
      "Start": 102432,
      "End": 102435
    },
    "TimeRange": {
      "StartTime": "02:17:14.7200000",
      "EndTime": "02:17:14.8700000"
    }
  },
  {
    "TextLocation": {
      "Start": 102436,
      "End": 102439
    },
    "TimeRange": {
      "StartTime": "02:17:14.8700000",
      "EndTime": "02:17:14.9900000"
    }
  },
  {
    "TextLocation": {
      "Start": 102440,
      "End": 102446
    },
    "TimeRange": {
      "StartTime": "02:17:14.9900000",
      "EndTime": "02:17:15.2900000"
    }
  },
  {
    "TextLocation": {
      "Start": 102447,
      "End": 102452
    },
    "TimeRange": {
      "StartTime": "02:17:15.2900000",
      "EndTime": "02:17:15.5600000"
    }
  },
  {
    "TextLocation": {
      "Start": 102453,
      "End": 102462
    },
    "TimeRange": {
      "StartTime": "02:17:15.5600000",
      "EndTime": "02:17:16.1299999"
    }
  },
  {
    "TextLocation": {
      "Start": 102463,
      "End": 102465
    },
    "TimeRange": {
      "StartTime": "02:17:16.1299999",
      "EndTime": "02:17:16.6100000"
    }
  },
  {
    "TextLocation": {
      "Start": 102473,
      "End": 102475
    },
    "TimeRange": {
      "StartTime": "02:17:16.7000000",
      "EndTime": "02:17:17.0300000"
    }
  },
  {
    "TextLocation": {
      "Start": 102476,
      "End": 102480
    },
    "TimeRange": {
      "StartTime": "02:17:17.0300000",
      "EndTime": "02:17:17.2700000"
    }
  },
  {
    "TextLocation": {
      "Start": 102481,
      "End": 102483
    },
    "TimeRange": {
      "StartTime": "02:17:17.2700000",
      "EndTime": "02:17:17.4200000"
    }
  },
  {
    "TextLocation": {
      "Start": 102484,
      "End": 102487
    },
    "TimeRange": {
      "StartTime": "02:17:17.4200000",
      "EndTime": "02:17:17.9000000"
    }
  },
  {
    "TextLocation": {
      "Start": 102488,
      "End": 102494
    },
    "TimeRange": {
      "StartTime": "02:17:18.1700000",
      "EndTime": "02:17:18.5300000"
    }
  },
  {
    "TextLocation": {
      "Start": 102495,
      "End": 102499
    },
    "TimeRange": {
      "StartTime": "02:17:18.5300000",
      "EndTime": "02:17:18.7099999"
    }
  },
  {
    "TextLocation": {
      "Start": 102500,
      "End": 102502
    },
    "TimeRange": {
      "StartTime": "02:17:18.7099999",
      "EndTime": "02:17:18.8000000"
    }
  },
  {
    "TextLocation": {
      "Start": 102503,
      "End": 102505
    },
    "TimeRange": {
      "StartTime": "02:17:18.8000000",
      "EndTime": "02:17:18.9500000"
    }
  },
  {
    "TextLocation": {
      "Start": 102506,
      "End": 102508
    },
    "TimeRange": {
      "StartTime": "02:17:19.2200000",
      "EndTime": "02:17:19.4900000"
    }
  },
  {
    "TextLocation": {
      "Start": 102509,
      "End": 102512
    },
    "TimeRange": {
      "StartTime": "02:17:19.4900000",
      "EndTime": "02:17:19.6100000"
    }
  },
  {
    "TextLocation": {
      "Start": 102513,
      "End": 102521
    },
    "TimeRange": {
      "StartTime": "02:17:19.6100000",
      "EndTime": "02:17:20.1500000"
    }
  },
  {
    "TextLocation": {
      "Start": 102522,
      "End": 102530
    },
    "TimeRange": {
      "StartTime": "02:17:20.1500000",
      "EndTime": "02:17:20.8400000"
    }
  },
  {
    "TextLocation": {
      "Start": 102531,
      "End": 102538
    },
    "TimeRange": {
      "StartTime": "02:17:20.8400000",
      "EndTime": "02:17:21.2300000"
    }
  },
  {
    "TextLocation": {
      "Start": 102539,
      "End": 102541
    },
    "TimeRange": {
      "StartTime": "02:17:21.2300000",
      "EndTime": "02:17:21.3200000"
    }
  },
  {
    "TextLocation": {
      "Start": 102542,
      "End": 102544
    },
    "TimeRange": {
      "StartTime": "02:17:21.3200000",
      "EndTime": "02:17:21.4100000"
    }
  },
  {
    "TextLocation": {
      "Start": 102546,
      "End": 102551
    },
    "TimeRange": {
      "StartTime": "02:17:21.4100000",
      "EndTime": "02:17:21.5300000"
    }
  },
  {
    "TextLocation": {
      "Start": 102552,
      "End": 102553
    },
    "TimeRange": {
      "StartTime": "02:17:21.5300000",
      "EndTime": "02:17:21.6500000"
    }
  },
  {
    "TextLocation": {
      "Start": 102554,
      "End": 102559
    },
    "TimeRange": {
      "StartTime": "02:17:21.6500000",
      "EndTime": "02:17:21.8400000"
    }
  },
  {
    "TextLocation": {
      "Start": 102560,
      "End": 102565
    },
    "TimeRange": {
      "StartTime": "02:17:21.8400000",
      "EndTime": "02:17:22.1299999"
    }
  },
  {
    "TextLocation": {
      "Start": 102566,
      "End": 102570
    },
    "TimeRange": {
      "StartTime": "02:17:22.1299999",
      "EndTime": "02:17:22.6100000"
    }
  },
  {
    "TextLocation": {
      "Start": 102571,
      "End": 102574
    },
    "TimeRange": {
      "StartTime": "02:17:23.3300000",
      "EndTime": "02:17:23.5400000"
    }
  },
  {
    "TextLocation": {
      "Start": 102575,
      "End": 102583
    },
    "TimeRange": {
      "StartTime": "02:17:23.5400000",
      "EndTime": "02:17:23.8700000"
    }
  },
  {
    "TextLocation": {
      "Start": 102584,
      "End": 102592
    },
    "TimeRange": {
      "StartTime": "02:17:23.8700000",
      "EndTime": "02:17:24.5600000"
    }
  },
  {
    "TextLocation": {
      "Start": 102595,
      "End": 102597
    },
    "TimeRange": {
      "StartTime": "02:17:24.6400000",
      "EndTime": "02:17:25.1000000"
    }
  },
  {
    "TextLocation": {
      "Start": 102598,
      "End": 102606
    },
    "TimeRange": {
      "StartTime": "02:17:25.1000000",
      "EndTime": "02:17:25.6400000"
    }
  },
  {
    "TextLocation": {
      "Start": 102607,
      "End": 102608
    },
    "TimeRange": {
      "StartTime": "02:17:25.6400000",
      "EndTime": "02:17:26.0300000"
    }
  },
  {
    "TextLocation": {
      "Start": 102609,
      "End": 102615
    },
    "TimeRange": {
      "StartTime": "02:17:26.0300000",
      "EndTime": "02:17:26.5400000"
    }
  },
  {
    "TextLocation": {
      "Start": 102616,
      "End": 102624
    },
    "TimeRange": {
      "StartTime": "02:17:26.5400000",
      "EndTime": "02:17:27.0200000"
    }
  },
  {
    "TextLocation": {
      "Start": 102625,
      "End": 102631
    },
    "TimeRange": {
      "StartTime": "02:17:27.0200000",
      "EndTime": "02:17:27.7400000"
    }
  },
  {
    "TextLocation": {
      "Start": 102632,
      "End": 102636
    },
    "TimeRange": {
      "StartTime": "02:17:27.7400000",
      "EndTime": "02:17:28.0700000"
    }
  },
  {
    "TextLocation": {
      "Start": 102637,
      "End": 102641
    },
    "TimeRange": {
      "StartTime": "02:17:28.0700000",
      "EndTime": "02:17:28.3700000"
    }
  },
  {
    "TextLocation": {
      "Start": 102642,
      "End": 102644
    },
    "TimeRange": {
      "StartTime": "02:17:28.3700000",
      "EndTime": "02:17:28.5800000"
    }
  },
  {
    "TextLocation": {
      "Start": 102645,
      "End": 102647
    },
    "TimeRange": {
      "StartTime": "02:17:28.5800000",
      "EndTime": "02:17:29"
    }
  },
  {
    "TextLocation": {
      "Start": 102648,
      "End": 102651
    },
    "TimeRange": {
      "StartTime": "02:17:29",
      "EndTime": "02:17:29.2700000"
    }
  },
  {
    "TextLocation": {
      "Start": 102652,
      "End": 102665
    },
    "TimeRange": {
      "StartTime": "02:17:29.2700000",
      "EndTime": "02:17:29.9900000"
    }
  },
  {
    "TextLocation": {
      "Start": 102666,
      "End": 102675
    },
    "TimeRange": {
      "StartTime": "02:17:29.9900000",
      "EndTime": "02:17:30.6200000"
    }
  },
  {
    "TextLocation": {
      "Start": 102676,
      "End": 102678
    },
    "TimeRange": {
      "StartTime": "02:17:30.6200000",
      "EndTime": "02:17:30.7400000"
    }
  },
  {
    "TextLocation": {
      "Start": 102679,
      "End": 102686
    },
    "TimeRange": {
      "StartTime": "02:17:30.7400000",
      "EndTime": "02:17:31.5800000"
    }
  },
  {
    "TextLocation": {
      "Start": 102689,
      "End": 102694
    },
    "TimeRange": {
      "StartTime": "02:17:31.6700000",
      "EndTime": "02:17:32"
    }
  },
  {
    "TextLocation": {
      "Start": 102695,
      "End": 102702
    },
    "TimeRange": {
      "StartTime": "02:17:32",
      "EndTime": "02:17:32.3900000"
    }
  },
  {
    "TextLocation": {
      "Start": 102703,
      "End": 102706
    },
    "TimeRange": {
      "StartTime": "02:17:32.3900000",
      "EndTime": "02:17:32.5100000"
    }
  },
  {
    "TextLocation": {
      "Start": 102707,
      "End": 102712
    },
    "TimeRange": {
      "StartTime": "02:17:32.5100000",
      "EndTime": "02:17:32.7800000"
    }
  },
  {
    "TextLocation": {
      "Start": 102713,
      "End": 102715
    },
    "TimeRange": {
      "StartTime": "02:17:32.7800000",
      "EndTime": "02:17:32.9000000"
    }
  },
  {
    "TextLocation": {
      "Start": 102716,
      "End": 102720
    },
    "TimeRange": {
      "StartTime": "02:17:32.9000000",
      "EndTime": "02:17:33.2000000"
    }
  },
  {
    "TextLocation": {
      "Start": 102721,
      "End": 102724
    },
    "TimeRange": {
      "StartTime": "02:17:33.2000000",
      "EndTime": "02:17:33.3500000"
    }
  },
  {
    "TextLocation": {
      "Start": 102725,
      "End": 102732
    },
    "TimeRange": {
      "StartTime": "02:17:33.3500000",
      "EndTime": "02:17:33.6500000"
    }
  },
  {
    "TextLocation": {
      "Start": 102733,
      "End": 102739
    },
    "TimeRange": {
      "StartTime": "02:17:33.6500000",
      "EndTime": "02:17:34.2200000"
    }
  },
  {
    "TextLocation": {
      "Start": 102740,
      "End": 102742
    },
    "TimeRange": {
      "StartTime": "02:17:34.4900000",
      "EndTime": "02:17:34.6700000"
    }
  },
  {
    "TextLocation": {
      "Start": 102743,
      "End": 102749
    },
    "TimeRange": {
      "StartTime": "02:17:34.6700000",
      "EndTime": "02:17:35.0300000"
    }
  },
  {
    "TextLocation": {
      "Start": 102750,
      "End": 102753
    },
    "TimeRange": {
      "StartTime": "02:17:35.0300000",
      "EndTime": "02:17:35.3600000"
    }
  },
  {
    "TextLocation": {
      "Start": 102754,
      "End": 102763
    },
    "TimeRange": {
      "StartTime": "02:17:35.3600000",
      "EndTime": "02:17:35.8700000"
    }
  },
  {
    "TextLocation": {
      "Start": 102764,
      "End": 102766
    },
    "TimeRange": {
      "StartTime": "02:17:35.8700000",
      "EndTime": "02:17:35.9599999"
    }
  },
  {
    "TextLocation": {
      "Start": 102767,
      "End": 102771
    },
    "TimeRange": {
      "StartTime": "02:17:35.9599999",
      "EndTime": "02:17:36.0800000"
    }
  },
  {
    "TextLocation": {
      "Start": 102772,
      "End": 102777
    },
    "TimeRange": {
      "StartTime": "02:17:36.0800000",
      "EndTime": "02:17:36.2600000"
    }
  },
  {
    "TextLocation": {
      "Start": 102778,
      "End": 102780
    },
    "TimeRange": {
      "StartTime": "02:17:36.2600000",
      "EndTime": "02:17:36.3500000"
    }
  },
  {
    "TextLocation": {
      "Start": 102781,
      "End": 102785
    },
    "TimeRange": {
      "StartTime": "02:17:36.3500000",
      "EndTime": "02:17:36.6500000"
    }
  },
  {
    "TextLocation": {
      "Start": 102793,
      "End": 102795
    },
    "TimeRange": {
      "StartTime": "02:17:36.9800000",
      "EndTime": "02:17:37.1600000"
    }
  },
  {
    "TextLocation": {
      "Start": 102796,
      "End": 102798
    },
    "TimeRange": {
      "StartTime": "02:17:37.1600000",
      "EndTime": "02:17:37.2800000"
    }
  },
  {
    "TextLocation": {
      "Start": 102799,
      "End": 102803
    },
    "TimeRange": {
      "StartTime": "02:17:37.2800000",
      "EndTime": "02:17:37.4300000"
    }
  },
  {
    "TextLocation": {
      "Start": 102804,
      "End": 102808
    },
    "TimeRange": {
      "StartTime": "02:17:37.4300000",
      "EndTime": "02:17:37.6700000"
    }
  },
  {
    "TextLocation": {
      "Start": 102810,
      "End": 102815
    },
    "TimeRange": {
      "StartTime": "02:17:37.6700000",
      "EndTime": "02:17:37.7600000"
    }
  },
  {
    "TextLocation": {
      "Start": 102816,
      "End": 102820
    },
    "TimeRange": {
      "StartTime": "02:17:37.7600000",
      "EndTime": "02:17:37.8799999"
    }
  },
  {
    "TextLocation": {
      "Start": 102821,
      "End": 102825
    },
    "TimeRange": {
      "StartTime": "02:17:37.8799999",
      "EndTime": "02:17:37.9700000"
    }
  },
  {
    "TextLocation": {
      "Start": 102826,
      "End": 102830
    },
    "TimeRange": {
      "StartTime": "02:17:37.9700000",
      "EndTime": "02:17:38.0900000"
    }
  },
  {
    "TextLocation": {
      "Start": 102831,
      "End": 102840
    },
    "TimeRange": {
      "StartTime": "02:17:38.0900000",
      "EndTime": "02:17:38.5100000"
    }
  },
  {
    "TextLocation": {
      "Start": 102841,
      "End": 102849
    },
    "TimeRange": {
      "StartTime": "02:17:38.5100000",
      "EndTime": "02:17:38.9000000"
    }
  },
  {
    "TextLocation": {
      "Start": 102857,
      "End": 102860
    },
    "TimeRange": {
      "StartTime": "02:17:38.9300000",
      "EndTime": "02:17:39.2000000"
    }
  },
  {
    "TextLocation": {
      "Start": 102862,
      "End": 102864
    },
    "TimeRange": {
      "StartTime": "02:17:39.2000000",
      "EndTime": "02:17:39.2600000"
    }
  },
  {
    "TextLocation": {
      "Start": 102865,
      "End": 102868
    },
    "TimeRange": {
      "StartTime": "02:17:39.2600000",
      "EndTime": "02:17:39.4500000"
    }
  },
  {
    "TextLocation": {
      "Start": 102871,
      "End": 102875
    },
    "TimeRange": {
      "StartTime": "02:17:39.4700000",
      "EndTime": "02:17:39.8600000"
    }
  },
  {
    "TextLocation": {
      "Start": 102883,
      "End": 102886
    },
    "TimeRange": {
      "StartTime": "02:17:40.3400000",
      "EndTime": "02:17:40.5200000"
    }
  },
  {
    "TextLocation": {
      "Start": 102887,
      "End": 102891
    },
    "TimeRange": {
      "StartTime": "02:17:40.5200000",
      "EndTime": "02:17:40.6700000"
    }
  },
  {
    "TextLocation": {
      "Start": 102892,
      "End": 102895
    },
    "TimeRange": {
      "StartTime": "02:17:40.6700000",
      "EndTime": "02:17:40.8200000"
    }
  },
  {
    "TextLocation": {
      "Start": 102896,
      "End": 102900
    },
    "TimeRange": {
      "StartTime": "02:17:40.8200000",
      "EndTime": "02:17:40.9400000"
    }
  },
  {
    "TextLocation": {
      "Start": 102901,
      "End": 102909
    },
    "TimeRange": {
      "StartTime": "02:17:40.9400000",
      "EndTime": "02:17:41.2400000"
    }
  },
  {
    "TextLocation": {
      "Start": 102912,
      "End": 102913
    },
    "TimeRange": {
      "StartTime": "02:17:41.2400000",
      "EndTime": "02:17:41.3500000"
    }
  },
  {
    "TextLocation": {
      "Start": 102914,
      "End": 102918
    },
    "TimeRange": {
      "StartTime": "02:17:41.3600000",
      "EndTime": "02:17:41.4800000"
    }
  },
  {
    "TextLocation": {
      "Start": 102919,
      "End": 102923
    },
    "TimeRange": {
      "StartTime": "02:17:41.4800000",
      "EndTime": "02:17:41.6299999"
    }
  },
  {
    "TextLocation": {
      "Start": 102924,
      "End": 102926
    },
    "TimeRange": {
      "StartTime": "02:17:41.6299999",
      "EndTime": "02:17:41.6900000"
    }
  },
  {
    "TextLocation": {
      "Start": 102927,
      "End": 102934
    },
    "TimeRange": {
      "StartTime": "02:17:41.6900000",
      "EndTime": "02:17:42.1100000"
    }
  },
  {
    "TextLocation": {
      "Start": 102935,
      "End": 102938
    },
    "TimeRange": {
      "StartTime": "02:17:42.1100000",
      "EndTime": "02:17:42.2600000"
    }
  },
  {
    "TextLocation": {
      "Start": 102939,
      "End": 102944
    },
    "TimeRange": {
      "StartTime": "02:17:42.2600000",
      "EndTime": "02:17:42.5600000"
    }
  },
  {
    "TextLocation": {
      "Start": 102945,
      "End": 102947
    },
    "TimeRange": {
      "StartTime": "02:17:42.5600000",
      "EndTime": "02:17:42.6800000"
    }
  },
  {
    "TextLocation": {
      "Start": 102948,
      "End": 102952
    },
    "TimeRange": {
      "StartTime": "02:17:42.6800000",
      "EndTime": "02:17:43.2500000"
    }
  },
  {
    "TextLocation": {
      "Start": 102953,
      "End": 102959
    },
    "TimeRange": {
      "StartTime": "02:17:43.4300000",
      "EndTime": "02:17:43.7200000"
    }
  },
  {
    "TextLocation": {
      "Start": 102960,
      "End": 102963
    },
    "TimeRange": {
      "StartTime": "02:17:43.7300000",
      "EndTime": "02:17:43.8500000"
    }
  },
  {
    "TextLocation": {
      "Start": 102964,
      "End": 102967
    },
    "TimeRange": {
      "StartTime": "02:17:43.8500000",
      "EndTime": "02:17:44.0600000"
    }
  },
  {
    "TextLocation": {
      "Start": 102968,
      "End": 102978
    },
    "TimeRange": {
      "StartTime": "02:17:44.0600000",
      "EndTime": "02:17:44.6000000"
    }
  },
  {
    "TextLocation": {
      "Start": 102979,
      "End": 102984
    },
    "TimeRange": {
      "StartTime": "02:17:44.6000000",
      "EndTime": "02:17:44.9599999"
    }
  },
  {
    "TextLocation": {
      "Start": 102985,
      "End": 102989
    },
    "TimeRange": {
      "StartTime": "02:17:44.9599999",
      "EndTime": "02:17:45.1700000"
    }
  },
  {
    "TextLocation": {
      "Start": 102990,
      "End": 102992
    },
    "TimeRange": {
      "StartTime": "02:17:45.1700000",
      "EndTime": "02:17:45.6100000"
    }
  },
  {
    "TextLocation": {
      "Start": 102994,
      "End": 102998
    },
    "TimeRange": {
      "StartTime": "02:17:45.6200000",
      "EndTime": "02:17:45.8300000"
    }
  },
  {
    "TextLocation": {
      "Start": 102999,
      "End": 103002
    },
    "TimeRange": {
      "StartTime": "02:17:45.8300000",
      "EndTime": "02:17:45.9500000"
    }
  },
  {
    "TextLocation": {
      "Start": 103003,
      "End": 103006
    },
    "TimeRange": {
      "StartTime": "02:17:45.9500000",
      "EndTime": "02:17:46.2500000"
    }
  },
  {
    "TextLocation": {
      "Start": 103007,
      "End": 103008
    },
    "TimeRange": {
      "StartTime": "02:17:46.2500000",
      "EndTime": "02:17:46.3700000"
    }
  },
  {
    "TextLocation": {
      "Start": 103009,
      "End": 103014
    },
    "TimeRange": {
      "StartTime": "02:17:46.3700000",
      "EndTime": "02:17:46.7300000"
    }
  },
  {
    "TextLocation": {
      "Start": 103015,
      "End": 103018
    },
    "TimeRange": {
      "StartTime": "02:17:46.7300000",
      "EndTime": "02:17:47.0600000"
    }
  },
  {
    "TextLocation": {
      "Start": 103019,
      "End": 103028
    },
    "TimeRange": {
      "StartTime": "02:17:47.0600000",
      "EndTime": "02:17:47.5700000"
    }
  },
  {
    "TextLocation": {
      "Start": 103029,
      "End": 103036
    },
    "TimeRange": {
      "StartTime": "02:17:47.5700000",
      "EndTime": "02:17:48.2000000"
    }
  },
  {
    "TextLocation": {
      "Start": 103037,
      "End": 103043
    },
    "TimeRange": {
      "StartTime": "02:17:48.2000000",
      "EndTime": "02:17:48.4700000"
    }
  },
  {
    "TextLocation": {
      "Start": 103044,
      "End": 103047
    },
    "TimeRange": {
      "StartTime": "02:17:48.4700000",
      "EndTime": "02:17:48.5600000"
    }
  },
  {
    "TextLocation": {
      "Start": 103048,
      "End": 103055
    },
    "TimeRange": {
      "StartTime": "02:17:48.5600000",
      "EndTime": "02:17:48.8900000"
    }
  },
  {
    "TextLocation": {
      "Start": 103057,
      "End": 103061
    },
    "TimeRange": {
      "StartTime": "02:17:48.8900000",
      "EndTime": "02:17:49.0100000"
    }
  },
  {
    "TextLocation": {
      "Start": 103062,
      "End": 103066
    },
    "TimeRange": {
      "StartTime": "02:17:49.0100000",
      "EndTime": "02:17:49.1299999"
    }
  },
  {
    "TextLocation": {
      "Start": 103067,
      "End": 103069
    },
    "TimeRange": {
      "StartTime": "02:17:49.1299999",
      "EndTime": "02:17:49.1900000"
    }
  },
  {
    "TextLocation": {
      "Start": 103070,
      "End": 103074
    },
    "TimeRange": {
      "StartTime": "02:17:49.1900000",
      "EndTime": "02:17:49.3100000"
    }
  },
  {
    "TextLocation": {
      "Start": 103075,
      "End": 103077
    },
    "TimeRange": {
      "StartTime": "02:17:49.3100000",
      "EndTime": "02:17:49.4300000"
    }
  },
  {
    "TextLocation": {
      "Start": 103078,
      "End": 103084
    },
    "TimeRange": {
      "StartTime": "02:17:49.4300000",
      "EndTime": "02:17:50.1200000"
    }
  },
  {
    "TextLocation": {
      "Start": 103092,
      "End": 103094
    },
    "TimeRange": {
      "StartTime": "02:17:51.9200000",
      "EndTime": "02:17:52.1299999"
    }
  },
  {
    "TextLocation": {
      "Start": 103095,
      "End": 103098
    },
    "TimeRange": {
      "StartTime": "02:17:52.1299999",
      "EndTime": "02:17:52.2500000"
    }
  },
  {
    "TextLocation": {
      "Start": 103099,
      "End": 103103
    },
    "TimeRange": {
      "StartTime": "02:17:52.2500000",
      "EndTime": "02:17:52.4300000"
    }
  },
  {
    "TextLocation": {
      "Start": 103104,
      "End": 103108
    },
    "TimeRange": {
      "StartTime": "02:17:52.4300000",
      "EndTime": "02:17:52.4900000"
    }
  },
  {
    "TextLocation": {
      "Start": 103109,
      "End": 103113
    },
    "TimeRange": {
      "StartTime": "02:17:52.4900000",
      "EndTime": "02:17:52.6400000"
    }
  },
  {
    "TextLocation": {
      "Start": 103114,
      "End": 103119
    },
    "TimeRange": {
      "StartTime": "02:17:52.6400000",
      "EndTime": "02:17:52.9100000"
    }
  },
  {
    "TextLocation": {
      "Start": 103120,
      "End": 103123
    },
    "TimeRange": {
      "StartTime": "02:17:52.9100000",
      "EndTime": "02:17:53.3900000"
    }
  },
  {
    "TextLocation": {
      "Start": 103124,
      "End": 103127
    },
    "TimeRange": {
      "StartTime": "02:17:53.3900000",
      "EndTime": "02:17:53.6299999"
    }
  },
  {
    "TextLocation": {
      "Start": 103128,
      "End": 103132
    },
    "TimeRange": {
      "StartTime": "02:17:53.6299999",
      "EndTime": "02:17:53.7800000"
    }
  },
  {
    "TextLocation": {
      "Start": 103133,
      "End": 103138
    },
    "TimeRange": {
      "StartTime": "02:17:53.7800000",
      "EndTime": "02:17:54.0200000"
    }
  },
  {
    "TextLocation": {
      "Start": 103139,
      "End": 103141
    },
    "TimeRange": {
      "StartTime": "02:17:54.0200000",
      "EndTime": "02:17:54.1100000"
    }
  },
  {
    "TextLocation": {
      "Start": 103142,
      "End": 103146
    },
    "TimeRange": {
      "StartTime": "02:17:54.1100000",
      "EndTime": "02:17:54.3500000"
    }
  },
  {
    "TextLocation": {
      "Start": 103147,
      "End": 103149
    },
    "TimeRange": {
      "StartTime": "02:17:54.3500000",
      "EndTime": "02:17:54.8100000"
    }
  },
  {
    "TextLocation": {
      "Start": 103152,
      "End": 103156
    },
    "TimeRange": {
      "StartTime": "02:17:54.8300000",
      "EndTime": "02:17:55.2200000"
    }
  },
  {
    "TextLocation": {
      "Start": 103157,
      "End": 103161
    },
    "TimeRange": {
      "StartTime": "02:17:55.2200000",
      "EndTime": "02:17:55.6700000"
    }
  },
  {
    "TextLocation": {
      "Start": 103162,
      "End": 103169
    },
    "TimeRange": {
      "StartTime": "02:17:55.6700000",
      "EndTime": "02:17:56.5100000"
    }
  },
  {
    "TextLocation": {
      "Start": 103170,
      "End": 103172
    },
    "TimeRange": {
      "StartTime": "02:17:56.5100000",
      "EndTime": "02:17:57.0500000"
    }
  },
  {
    "TextLocation": {
      "Start": 103173,
      "End": 103178
    },
    "TimeRange": {
      "StartTime": "02:17:57.0500000",
      "EndTime": "02:17:57.5000000"
    }
  },
  {
    "TextLocation": {
      "Start": 103179,
      "End": 103182
    },
    "TimeRange": {
      "StartTime": "02:17:57.5000000",
      "EndTime": "02:17:58.1900000"
    }
  },
  {
    "TextLocation": {
      "Start": 103183,
      "End": 103185
    },
    "TimeRange": {
      "StartTime": "02:17:58.3100000",
      "EndTime": "02:17:58.5800000"
    }
  },
  {
    "TextLocation": {
      "Start": 103186,
      "End": 103188
    },
    "TimeRange": {
      "StartTime": "02:17:58.5800000",
      "EndTime": "02:17:58.6700000"
    }
  },
  {
    "TextLocation": {
      "Start": 103189,
      "End": 103194
    },
    "TimeRange": {
      "StartTime": "02:17:58.6700000",
      "EndTime": "02:17:58.9100000"
    }
  },
  {
    "TextLocation": {
      "Start": 103195,
      "End": 103201
    },
    "TimeRange": {
      "StartTime": "02:17:58.9100000",
      "EndTime": "02:17:59.2700000"
    }
  },
  {
    "TextLocation": {
      "Start": 103202,
      "End": 103207
    },
    "TimeRange": {
      "StartTime": "02:17:59.2700000",
      "EndTime": "02:17:59.4200000"
    }
  },
  {
    "TextLocation": {
      "Start": 103208,
      "End": 103211
    },
    "TimeRange": {
      "StartTime": "02:17:59.4200000",
      "EndTime": "02:17:59.5400000"
    }
  },
  {
    "TextLocation": {
      "Start": 103212,
      "End": 103215
    },
    "TimeRange": {
      "StartTime": "02:17:59.5400000",
      "EndTime": "02:17:59.6900000"
    }
  },
  {
    "TextLocation": {
      "Start": 103216,
      "End": 103219
    },
    "TimeRange": {
      "StartTime": "02:17:59.6900000",
      "EndTime": "02:17:59.8100000"
    }
  },
  {
    "TextLocation": {
      "Start": 103220,
      "End": 103225
    },
    "TimeRange": {
      "StartTime": "02:17:59.8100000",
      "EndTime": "02:18:00.3799999"
    }
  },
  {
    "TextLocation": {
      "Start": 103226,
      "End": 103229
    },
    "TimeRange": {
      "StartTime": "02:18:00.3799999",
      "EndTime": "02:18:00.9500000"
    }
  },
  {
    "TextLocation": {
      "Start": 103230,
      "End": 103236
    },
    "TimeRange": {
      "StartTime": "02:18:00.9500000",
      "EndTime": "02:18:01.2200000"
    }
  },
  {
    "TextLocation": {
      "Start": 103237,
      "End": 103241
    },
    "TimeRange": {
      "StartTime": "02:18:01.2200000",
      "EndTime": "02:18:01.3400000"
    }
  },
  {
    "TextLocation": {
      "Start": 103242,
      "End": 103244
    },
    "TimeRange": {
      "StartTime": "02:18:01.3400000",
      "EndTime": "02:18:01.4300000"
    }
  },
  {
    "TextLocation": {
      "Start": 103245,
      "End": 103251
    },
    "TimeRange": {
      "StartTime": "02:18:01.4300000",
      "EndTime": "02:18:01.6700000"
    }
  },
  {
    "TextLocation": {
      "Start": 103252,
      "End": 103258
    },
    "TimeRange": {
      "StartTime": "02:18:01.6700000",
      "EndTime": "02:18:01.9700000"
    }
  },
  {
    "TextLocation": {
      "Start": 103261,
      "End": 103264
    },
    "TimeRange": {
      "StartTime": "02:18:01.9700000",
      "EndTime": "02:18:02.1800000"
    }
  },
  {
    "TextLocation": {
      "Start": 103265,
      "End": 103271
    },
    "TimeRange": {
      "StartTime": "02:18:02.1800000",
      "EndTime": "02:18:02.5700000"
    }
  },
  {
    "TextLocation": {
      "Start": 103272,
      "End": 103275
    },
    "TimeRange": {
      "StartTime": "02:18:02.5700000",
      "EndTime": "02:18:02.6600000"
    }
  },
  {
    "TextLocation": {
      "Start": 103276,
      "End": 103281
    },
    "TimeRange": {
      "StartTime": "02:18:02.6600000",
      "EndTime": "02:18:02.9900000"
    }
  },
  {
    "TextLocation": {
      "Start": 103282,
      "End": 103287
    },
    "TimeRange": {
      "StartTime": "02:18:02.9900000",
      "EndTime": "02:18:03.6500000"
    }
  },
  {
    "TextLocation": {
      "Start": 103288,
      "End": 103291
    },
    "TimeRange": {
      "StartTime": "02:18:04.6400000",
      "EndTime": "02:18:04.7900000"
    }
  },
  {
    "TextLocation": {
      "Start": 103292,
      "End": 103295
    },
    "TimeRange": {
      "StartTime": "02:18:04.7900000",
      "EndTime": "02:18:04.9700000"
    }
  },
  {
    "TextLocation": {
      "Start": 103296,
      "End": 103301
    },
    "TimeRange": {
      "StartTime": "02:18:04.9700000",
      "EndTime": "02:18:05.1800000"
    }
  },
  {
    "TextLocation": {
      "Start": 103302,
      "End": 103304
    },
    "TimeRange": {
      "StartTime": "02:18:05.1800000",
      "EndTime": "02:18:05.2600000"
    }
  },
  {
    "TextLocation": {
      "Start": 103305,
      "End": 103306
    },
    "TimeRange": {
      "StartTime": "02:18:05.2700000",
      "EndTime": "02:18:05.3600000"
    }
  },
  {
    "TextLocation": {
      "Start": 103307,
      "End": 103315
    },
    "TimeRange": {
      "StartTime": "02:18:05.3600000",
      "EndTime": "02:18:05.9599999"
    }
  },
  {
    "TextLocation": {
      "Start": 103317,
      "End": 103323
    },
    "TimeRange": {
      "StartTime": "02:18:05.9599999",
      "EndTime": "02:18:06.4700000"
    }
  },
  {
    "TextLocation": {
      "Start": 103324,
      "End": 103327
    },
    "TimeRange": {
      "StartTime": "02:18:06.4700000",
      "EndTime": "02:18:06.6200000"
    }
  },
  {
    "TextLocation": {
      "Start": 103328,
      "End": 103333
    },
    "TimeRange": {
      "StartTime": "02:18:06.6200000",
      "EndTime": "02:18:06.8900000"
    }
  },
  {
    "TextLocation": {
      "Start": 103334,
      "End": 103343
    },
    "TimeRange": {
      "StartTime": "02:18:06.8900000",
      "EndTime": "02:18:07.3700000"
    }
  },
  {
    "TextLocation": {
      "Start": 103344,
      "End": 103354
    },
    "TimeRange": {
      "StartTime": "02:18:07.3700000",
      "EndTime": "02:18:08.1500000"
    }
  },
  {
    "TextLocation": {
      "Start": 103356,
      "End": 103358
    },
    "TimeRange": {
      "StartTime": "02:18:08.4500000",
      "EndTime": "02:18:08.6000000"
    }
  },
  {
    "TextLocation": {
      "Start": 103359,
      "End": 103366
    },
    "TimeRange": {
      "StartTime": "02:18:08.6000000",
      "EndTime": "02:18:08.9599999"
    }
  },
  {
    "TextLocation": {
      "Start": 103367,
      "End": 103373
    },
    "TimeRange": {
      "StartTime": "02:18:08.9599999",
      "EndTime": "02:18:09.5300000"
    }
  },
  {
    "TextLocation": {
      "Start": 103374,
      "End": 103376
    },
    "TimeRange": {
      "StartTime": "02:18:09.7099999",
      "EndTime": "02:18:09.8300000"
    }
  },
  {
    "TextLocation": {
      "Start": 103377,
      "End": 103382
    },
    "TimeRange": {
      "StartTime": "02:18:09.8300000",
      "EndTime": "02:18:10.0400000"
    }
  },
  {
    "TextLocation": {
      "Start": 103383,
      "End": 103390
    },
    "TimeRange": {
      "StartTime": "02:18:10.0400000",
      "EndTime": "02:18:10.5800000"
    }
  },
  {
    "TextLocation": {
      "Start": 103392,
      "End": 103401
    },
    "TimeRange": {
      "StartTime": "02:18:10.6100000",
      "EndTime": "02:18:10.9100000"
    }
  },
  {
    "TextLocation": {
      "Start": 103402,
      "End": 103404
    },
    "TimeRange": {
      "StartTime": "02:18:10.9100000",
      "EndTime": "02:18:11.0300000"
    }
  },
  {
    "TextLocation": {
      "Start": 103405,
      "End": 103409
    },
    "TimeRange": {
      "StartTime": "02:18:11.0300000",
      "EndTime": "02:18:11.1800000"
    }
  },
  {
    "TextLocation": {
      "Start": 103410,
      "End": 103416
    },
    "TimeRange": {
      "StartTime": "02:18:11.1800000",
      "EndTime": "02:18:11.5400000"
    }
  },
  {
    "TextLocation": {
      "Start": 103417,
      "End": 103419
    },
    "TimeRange": {
      "StartTime": "02:18:11.5400000",
      "EndTime": "02:18:11.6600000"
    }
  },
  {
    "TextLocation": {
      "Start": 103420,
      "End": 103422
    },
    "TimeRange": {
      "StartTime": "02:18:11.6600000",
      "EndTime": "02:18:11.8100000"
    }
  },
  {
    "TextLocation": {
      "Start": 103424,
      "End": 103426
    },
    "TimeRange": {
      "StartTime": "02:18:11.8100000",
      "EndTime": "02:18:11.8700000"
    }
  },
  {
    "TextLocation": {
      "Start": 103427,
      "End": 103432
    },
    "TimeRange": {
      "StartTime": "02:18:11.8700000",
      "EndTime": "02:18:12.0500000"
    }
  },
  {
    "TextLocation": {
      "Start": 103433,
      "End": 103440
    },
    "TimeRange": {
      "StartTime": "02:18:12.0500000",
      "EndTime": "02:18:12.5900000"
    }
  },
  {
    "TextLocation": {
      "Start": 103441,
      "End": 103445
    },
    "TimeRange": {
      "StartTime": "02:18:12.5900000",
      "EndTime": "02:18:13.1600000"
    }
  },
  {
    "TextLocation": {
      "Start": 103446,
      "End": 103456
    },
    "TimeRange": {
      "StartTime": "02:18:13.7900000",
      "EndTime": "02:18:14.4800000"
    }
  },
  {
    "TextLocation": {
      "Start": 103457,
      "End": 103459
    },
    "TimeRange": {
      "StartTime": "02:18:14.4800000",
      "EndTime": "02:18:14.6299999"
    }
  },
  {
    "TextLocation": {
      "Start": 103460,
      "End": 103469
    },
    "TimeRange": {
      "StartTime": "02:18:14.6299999",
      "EndTime": "02:18:14.9300000"
    }
  },
  {
    "TextLocation": {
      "Start": 103470,
      "End": 103474
    },
    "TimeRange": {
      "StartTime": "02:18:14.9300000",
      "EndTime": "02:18:15.1700000"
    }
  },
  {
    "TextLocation": {
      "Start": 103475,
      "End": 103479
    },
    "TimeRange": {
      "StartTime": "02:18:15.2900000",
      "EndTime": "02:18:15.8799999"
    }
  },
  {
    "TextLocation": {
      "Start": 103482,
      "End": 103485
    },
    "TimeRange": {
      "StartTime": "02:18:16.2500000",
      "EndTime": "02:18:16.4599999"
    }
  },
  {
    "TextLocation": {
      "Start": 103486,
      "End": 103488
    },
    "TimeRange": {
      "StartTime": "02:18:16.4599999",
      "EndTime": "02:18:16.5500000"
    }
  },
  {
    "TextLocation": {
      "Start": 103489,
      "End": 103491
    },
    "TimeRange": {
      "StartTime": "02:18:16.5500000",
      "EndTime": "02:18:16.8200000"
    }
  },
  {
    "TextLocation": {
      "Start": 103492,
      "End": 103494
    },
    "TimeRange": {
      "StartTime": "02:18:16.8200000",
      "EndTime": "02:18:17.5100000"
    }
  },
  {
    "TextLocation": {
      "Start": 103495,
      "End": 103505
    },
    "TimeRange": {
      "StartTime": "02:18:18.1400000",
      "EndTime": "02:18:18.7400000"
    }
  },
  {
    "TextLocation": {
      "Start": 103506,
      "End": 103515
    },
    "TimeRange": {
      "StartTime": "02:18:18.7400000",
      "EndTime": "02:18:19.3700000"
    }
  },
  {
    "TextLocation": {
      "Start": 103516,
      "End": 103519
    },
    "TimeRange": {
      "StartTime": "02:18:19.3700000",
      "EndTime": "02:18:19.4900000"
    }
  },
  {
    "TextLocation": {
      "Start": 103520,
      "End": 103526
    },
    "TimeRange": {
      "StartTime": "02:18:19.4900000",
      "EndTime": "02:18:20"
    }
  },
  {
    "TextLocation": {
      "Start": 103527,
      "End": 103529
    },
    "TimeRange": {
      "StartTime": "02:18:20",
      "EndTime": "02:18:20.3300000"
    }
  },
  {
    "TextLocation": {
      "Start": 103530,
      "End": 103533
    },
    "TimeRange": {
      "StartTime": "02:18:20.9300000",
      "EndTime": "02:18:21.0800000"
    }
  },
  {
    "TextLocation": {
      "Start": 103534,
      "End": 103536
    },
    "TimeRange": {
      "StartTime": "02:18:21.0800000",
      "EndTime": "02:18:21.2000000"
    }
  },
  {
    "TextLocation": {
      "Start": 103537,
      "End": 103541
    },
    "TimeRange": {
      "StartTime": "02:18:21.2000000",
      "EndTime": "02:18:21.3500000"
    }
  },
  {
    "TextLocation": {
      "Start": 103542,
      "End": 103545
    },
    "TimeRange": {
      "StartTime": "02:18:21.3500000",
      "EndTime": "02:18:21.5600000"
    }
  },
  {
    "TextLocation": {
      "Start": 103546,
      "End": 103548
    },
    "TimeRange": {
      "StartTime": "02:18:21.5600000",
      "EndTime": "02:18:21.6800000"
    }
  },
  {
    "TextLocation": {
      "Start": 103549,
      "End": 103556
    },
    "TimeRange": {
      "StartTime": "02:18:21.6800000",
      "EndTime": "02:18:22.1900000"
    }
  },
  {
    "TextLocation": {
      "Start": 103564,
      "End": 103569
    },
    "TimeRange": {
      "StartTime": "02:18:22.6100000",
      "EndTime": "02:18:22.8500000"
    }
  },
  {
    "TextLocation": {
      "Start": 103570,
      "End": 103573
    },
    "TimeRange": {
      "StartTime": "02:18:22.8500000",
      "EndTime": "02:18:22.9100000"
    }
  },
  {
    "TextLocation": {
      "Start": 103576,
      "End": 103577
    },
    "TimeRange": {
      "StartTime": "02:18:22.9100000",
      "EndTime": "02:18:22.9700000"
    }
  },
  {
    "TextLocation": {
      "Start": 103578,
      "End": 103583
    },
    "TimeRange": {
      "StartTime": "02:18:22.9700000",
      "EndTime": "02:18:23.0900000"
    }
  },
  {
    "TextLocation": {
      "Start": 103584,
      "End": 103588
    },
    "TimeRange": {
      "StartTime": "02:18:23.0900000",
      "EndTime": "02:18:23.2099999"
    }
  },
  {
    "TextLocation": {
      "Start": 103589,
      "End": 103597
    },
    "TimeRange": {
      "StartTime": "02:18:23.2099999",
      "EndTime": "02:18:23.5700000"
    }
  },
  {
    "TextLocation": {
      "Start": 103598,
      "End": 103605
    },
    "TimeRange": {
      "StartTime": "02:18:23.5700000",
      "EndTime": "02:18:23.9300000"
    }
  },
  {
    "TextLocation": {
      "Start": 103613,
      "End": 103618
    },
    "TimeRange": {
      "StartTime": "02:18:23.9300000",
      "EndTime": "02:18:24.1400000"
    }
  },
  {
    "TextLocation": {
      "Start": 103619,
      "End": 103622
    },
    "TimeRange": {
      "StartTime": "02:18:24.1400000",
      "EndTime": "02:18:24.4700000"
    }
  },
  {
    "TextLocation": {
      "Start": 103630,
      "End": 103633
    },
    "TimeRange": {
      "StartTime": "02:18:26.2200000",
      "EndTime": "02:18:26.6299999"
    }
  },
  {
    "TextLocation": {
      "Start": 103641,
      "End": 103645
    },
    "TimeRange": {
      "StartTime": "02:18:27.3000000",
      "EndTime": "02:18:27.5400000"
    }
  },
  {
    "TextLocation": {
      "Start": 103646,
      "End": 103647
    },
    "TimeRange": {
      "StartTime": "02:18:27.5400000",
      "EndTime": "02:18:27.6000000"
    }
  },
  {
    "TextLocation": {
      "Start": 103648,
      "End": 103654
    },
    "TimeRange": {
      "StartTime": "02:18:27.6000000",
      "EndTime": "02:18:27.8799999"
    }
  },
  {
    "TextLocation": {
      "Start": 103655,
      "End": 103657
    },
    "TimeRange": {
      "StartTime": "02:18:27.8799999",
      "EndTime": "02:18:27.9599999"
    }
  },
  {
    "TextLocation": {
      "Start": 103658,
      "End": 103667
    },
    "TimeRange": {
      "StartTime": "02:18:27.9599999",
      "EndTime": "02:18:28.5100000"
    }
  },
  {
    "TextLocation": {
      "Start": 103670,
      "End": 103675
    },
    "TimeRange": {
      "StartTime": "02:18:28.5300000",
      "EndTime": "02:18:28.8300000"
    }
  },
  {
    "TextLocation": {
      "Start": 103676,
      "End": 103682
    },
    "TimeRange": {
      "StartTime": "02:18:28.8300000",
      "EndTime": "02:18:29.1900000"
    }
  },
  {
    "TextLocation": {
      "Start": 103684,
      "End": 103686
    },
    "TimeRange": {
      "StartTime": "02:18:29.1900000",
      "EndTime": "02:18:29.4000000"
    }
  },
  {
    "TextLocation": {
      "Start": 103687,
      "End": 103690
    },
    "TimeRange": {
      "StartTime": "02:18:29.4000000",
      "EndTime": "02:18:29.5500000"
    }
  },
  {
    "TextLocation": {
      "Start": 103691,
      "End": 103696
    },
    "TimeRange": {
      "StartTime": "02:18:29.5500000",
      "EndTime": "02:18:29.9100000"
    }
  },
  {
    "TextLocation": {
      "Start": 103697,
      "End": 103702
    },
    "TimeRange": {
      "StartTime": "02:18:29.9100000",
      "EndTime": "02:18:30.2700000"
    }
  },
  {
    "TextLocation": {
      "Start": 103703,
      "End": 103705
    },
    "TimeRange": {
      "StartTime": "02:18:30.2700000",
      "EndTime": "02:18:30.4500000"
    }
  },
  {
    "TextLocation": {
      "Start": 103706,
      "End": 103710
    },
    "TimeRange": {
      "StartTime": "02:18:30.4500000",
      "EndTime": "02:18:30.5700000"
    }
  },
  {
    "TextLocation": {
      "Start": 103711,
      "End": 103721
    },
    "TimeRange": {
      "StartTime": "02:18:30.5700000",
      "EndTime": "02:18:31.1100000"
    }
  },
  {
    "TextLocation": {
      "Start": 103722,
      "End": 103726
    },
    "TimeRange": {
      "StartTime": "02:18:31.1100000",
      "EndTime": "02:18:31.2600000"
    }
  },
  {
    "TextLocation": {
      "Start": 103727,
      "End": 103732
    },
    "TimeRange": {
      "StartTime": "02:18:31.2600000",
      "EndTime": "02:18:31.8900000"
    }
  },
  {
    "TextLocation": {
      "Start": 103734,
      "End": 103738
    },
    "TimeRange": {
      "StartTime": "02:18:32.6700000",
      "EndTime": "02:18:33.2400000"
    }
  },
  {
    "TextLocation": {
      "Start": 103739,
      "End": 103749
    },
    "TimeRange": {
      "StartTime": "02:18:33.2400000",
      "EndTime": "02:18:33.8100000"
    }
  },
  {
    "TextLocation": {
      "Start": 103750,
      "End": 103760
    },
    "TimeRange": {
      "StartTime": "02:18:33.8100000",
      "EndTime": "02:18:34.4100000"
    }
  },
  {
    "TextLocation": {
      "Start": 103761,
      "End": 103767
    },
    "TimeRange": {
      "StartTime": "02:18:34.4100000",
      "EndTime": "02:18:35.0700000"
    }
  },
  {
    "TextLocation": {
      "Start": 103768,
      "End": 103771
    },
    "TimeRange": {
      "StartTime": "02:18:35.4900000",
      "EndTime": "02:18:35.7900000"
    }
  },
  {
    "TextLocation": {
      "Start": 103772,
      "End": 103775
    },
    "TimeRange": {
      "StartTime": "02:18:35.7900000",
      "EndTime": "02:18:35.9100000"
    }
  },
  {
    "TextLocation": {
      "Start": 103776,
      "End": 103783
    },
    "TimeRange": {
      "StartTime": "02:18:35.9100000",
      "EndTime": "02:18:36.2400000"
    }
  },
  {
    "TextLocation": {
      "Start": 103784,
      "End": 103791
    },
    "TimeRange": {
      "StartTime": "02:18:36.2400000",
      "EndTime": "02:18:36.7500000"
    }
  },
  {
    "TextLocation": {
      "Start": 103793,
      "End": 103795
    },
    "TimeRange": {
      "StartTime": "02:18:36.7500000",
      "EndTime": "02:18:36.9000000"
    }
  },
  {
    "TextLocation": {
      "Start": 103796,
      "End": 103805
    },
    "TimeRange": {
      "StartTime": "02:18:36.9000000",
      "EndTime": "02:18:37.5000000"
    }
  },
  {
    "TextLocation": {
      "Start": 103806,
      "End": 103810
    },
    "TimeRange": {
      "StartTime": "02:18:37.5000000",
      "EndTime": "02:18:37.9800000"
    }
  },
  {
    "TextLocation": {
      "Start": 103811,
      "End": 103813
    },
    "TimeRange": {
      "StartTime": "02:18:38.3400000",
      "EndTime": "02:18:38.6100000"
    }
  },
  {
    "TextLocation": {
      "Start": 103814,
      "End": 103822
    },
    "TimeRange": {
      "StartTime": "02:18:38.6100000",
      "EndTime": "02:18:39"
    }
  },
  {
    "TextLocation": {
      "Start": 103823,
      "End": 103826
    },
    "TimeRange": {
      "StartTime": "02:18:39",
      "EndTime": "02:18:39.1200000"
    }
  },
  {
    "TextLocation": {
      "Start": 103827,
      "End": 103832
    },
    "TimeRange": {
      "StartTime": "02:18:39.1200000",
      "EndTime": "02:18:39.4800000"
    }
  },
  {
    "TextLocation": {
      "Start": 103833,
      "End": 103836
    },
    "TimeRange": {
      "StartTime": "02:18:39.4800000",
      "EndTime": "02:18:39.6900000"
    }
  },
  {
    "TextLocation": {
      "Start": 103837,
      "End": 103841
    },
    "TimeRange": {
      "StartTime": "02:18:39.6900000",
      "EndTime": "02:18:39.9300000"
    }
  },
  {
    "TextLocation": {
      "Start": 103842,
      "End": 103847
    },
    "TimeRange": {
      "StartTime": "02:18:39.9300000",
      "EndTime": "02:18:40.8400000"
    }
  },
  {
    "TextLocation": {
      "Start": 103855,
      "End": 103859
    },
    "TimeRange": {
      "StartTime": "02:18:40.8600000",
      "EndTime": "02:18:41.0400000"
    }
  },
  {
    "TextLocation": {
      "Start": 103860,
      "End": 103863
    },
    "TimeRange": {
      "StartTime": "02:18:41.0400000",
      "EndTime": "02:18:41.1900000"
    }
  },
  {
    "TextLocation": {
      "Start": 103864,
      "End": 103866
    },
    "TimeRange": {
      "StartTime": "02:18:41.1900000",
      "EndTime": "02:18:41.7000000"
    }
  },
  {
    "TextLocation": {
      "Start": 103867,
      "End": 103877
    },
    "TimeRange": {
      "StartTime": "02:18:41.9100000",
      "EndTime": "02:18:42.3600000"
    }
  },
  {
    "TextLocation": {
      "Start": 103879,
      "End": 103882
    },
    "TimeRange": {
      "StartTime": "02:18:42.3600000",
      "EndTime": "02:18:42.6299999"
    }
  },
  {
    "TextLocation": {
      "Start": 103890,
      "End": 103895
    },
    "TimeRange": {
      "StartTime": "02:18:42.6299999",
      "EndTime": "02:18:42.8400000"
    }
  },
  {
    "TextLocation": {
      "Start": 103898,
      "End": 103901
    },
    "TimeRange": {
      "StartTime": "02:18:42.8400000",
      "EndTime": "02:18:42.9900000"
    }
  },
  {
    "TextLocation": {
      "Start": 103902,
      "End": 103906
    },
    "TimeRange": {
      "StartTime": "02:18:42.9900000",
      "EndTime": "02:18:43.4100000"
    }
  },
  {
    "TextLocation": {
      "Start": 103907,
      "End": 103911
    },
    "TimeRange": {
      "StartTime": "02:18:43.5300000",
      "EndTime": "02:18:44.1299999"
    }
  },
  {
    "TextLocation": {
      "Start": 103912,
      "End": 103919
    },
    "TimeRange": {
      "StartTime": "02:18:44.1299999",
      "EndTime": "02:18:44.7000000"
    }
  },
  {
    "TextLocation": {
      "Start": 103920,
      "End": 103923
    },
    "TimeRange": {
      "StartTime": "02:18:44.7000000",
      "EndTime": "02:18:44.8799999"
    }
  },
  {
    "TextLocation": {
      "Start": 103924,
      "End": 103932
    },
    "TimeRange": {
      "StartTime": "02:18:44.8799999",
      "EndTime": "02:18:45.3300000"
    }
  },
  {
    "TextLocation": {
      "Start": 103933,
      "End": 103935
    },
    "TimeRange": {
      "StartTime": "02:18:45.3300000",
      "EndTime": "02:18:45.5100000"
    }
  },
  {
    "TextLocation": {
      "Start": 103936,
      "End": 103939
    },
    "TimeRange": {
      "StartTime": "02:18:45.5100000",
      "EndTime": "02:18:46.0200000"
    }
  },
  {
    "TextLocation": {
      "Start": 103947,
      "End": 103950
    },
    "TimeRange": {
      "StartTime": "02:18:46.0500000",
      "EndTime": "02:18:46.2600000"
    }
  },
  {
    "TextLocation": {
      "Start": 103952,
      "End": 103954
    },
    "TimeRange": {
      "StartTime": "02:18:46.2600000",
      "EndTime": "02:18:46.3200000"
    }
  },
  {
    "TextLocation": {
      "Start": 103955,
      "End": 103958
    },
    "TimeRange": {
      "StartTime": "02:18:46.3200000",
      "EndTime": "02:18:46.6600000"
    }
  },
  {
    "TextLocation": {
      "Start": 103966,
      "End": 103970
    },
    "TimeRange": {
      "StartTime": "02:18:46.6800000",
      "EndTime": "02:18:47.1900000"
    }
  },
  {
    "TextLocation": {
      "Start": 103971,
      "End": 103977
    },
    "TimeRange": {
      "StartTime": "02:18:47.1900000",
      "EndTime": "02:18:47.8200000"
    }
  },
  {
    "TextLocation": {
      "Start": 103978,
      "End": 103981
    },
    "TimeRange": {
      "StartTime": "02:18:47.8200000",
      "EndTime": "02:18:48.0300000"
    }
  },
  {
    "TextLocation": {
      "Start": 103982,
      "End": 103985
    },
    "TimeRange": {
      "StartTime": "02:18:48.0300000",
      "EndTime": "02:18:48.3000000"
    }
  },
  {
    "TextLocation": {
      "Start": 103986,
      "End": 103994
    },
    "TimeRange": {
      "StartTime": "02:18:48.3000000",
      "EndTime": "02:18:49.1400000"
    }
  },
  {
    "TextLocation": {
      "Start": 103995,
      "End": 103999
    },
    "TimeRange": {
      "StartTime": "02:18:49.7099999",
      "EndTime": "02:18:50.0700000"
    }
  },
  {
    "TextLocation": {
      "Start": 104000,
      "End": 104002
    },
    "TimeRange": {
      "StartTime": "02:18:50.0700000",
      "EndTime": "02:18:50.2200000"
    }
  },
  {
    "TextLocation": {
      "Start": 104003,
      "End": 104006
    },
    "TimeRange": {
      "StartTime": "02:18:50.2200000",
      "EndTime": "02:18:50.3400000"
    }
  },
  {
    "TextLocation": {
      "Start": 104007,
      "End": 104011
    },
    "TimeRange": {
      "StartTime": "02:18:50.3400000",
      "EndTime": "02:18:50.5800000"
    }
  },
  {
    "TextLocation": {
      "Start": 104012,
      "End": 104020
    },
    "TimeRange": {
      "StartTime": "02:18:50.5800000",
      "EndTime": "02:18:51.2400000"
    }
  },
  {
    "TextLocation": {
      "Start": 104021,
      "End": 104026
    },
    "TimeRange": {
      "StartTime": "02:18:51.2400000",
      "EndTime": "02:18:51.9599999"
    }
  },
  {
    "TextLocation": {
      "Start": 104029,
      "End": 104033
    },
    "TimeRange": {
      "StartTime": "02:18:51.9599999",
      "EndTime": "02:18:52.4400000"
    }
  },
  {
    "TextLocation": {
      "Start": 104034,
      "End": 104038
    },
    "TimeRange": {
      "StartTime": "02:18:52.4400000",
      "EndTime": "02:18:52.5600000"
    }
  },
  {
    "TextLocation": {
      "Start": 104039,
      "End": 104041
    },
    "TimeRange": {
      "StartTime": "02:18:52.5600000",
      "EndTime": "02:18:52.6800000"
    }
  },
  {
    "TextLocation": {
      "Start": 104042,
      "End": 104045
    },
    "TimeRange": {
      "StartTime": "02:18:52.6800000",
      "EndTime": "02:18:52.8600000"
    }
  },
  {
    "TextLocation": {
      "Start": 104046,
      "End": 104051
    },
    "TimeRange": {
      "StartTime": "02:18:52.8600000",
      "EndTime": "02:18:53.5800000"
    }
  },
  {
    "TextLocation": {
      "Start": 104054,
      "End": 104061
    },
    "TimeRange": {
      "StartTime": "02:18:53.6700000",
      "EndTime": "02:18:54.0300000"
    }
  },
  {
    "TextLocation": {
      "Start": 104064,
      "End": 104067
    },
    "TimeRange": {
      "StartTime": "02:18:54.6000000",
      "EndTime": "02:18:54.9000000"
    }
  },
  {
    "TextLocation": {
      "Start": 104068,
      "End": 104073
    },
    "TimeRange": {
      "StartTime": "02:18:54.9000000",
      "EndTime": "02:18:55.1400000"
    }
  },
  {
    "TextLocation": {
      "Start": 104074,
      "End": 104078
    },
    "TimeRange": {
      "StartTime": "02:18:55.1400000",
      "EndTime": "02:18:55.4100000"
    }
  },
  {
    "TextLocation": {
      "Start": 104079,
      "End": 104086
    },
    "TimeRange": {
      "StartTime": "02:18:55.4100000",
      "EndTime": "02:18:55.7700000"
    }
  },
  {
    "TextLocation": {
      "Start": 104087,
      "End": 104089
    },
    "TimeRange": {
      "StartTime": "02:18:55.7700000",
      "EndTime": "02:18:55.8600000"
    }
  },
  {
    "TextLocation": {
      "Start": 104090,
      "End": 104093
    },
    "TimeRange": {
      "StartTime": "02:18:55.8600000",
      "EndTime": "02:18:56.0700000"
    }
  },
  {
    "TextLocation": {
      "Start": 104094,
      "End": 104099
    },
    "TimeRange": {
      "StartTime": "02:18:56.0700000",
      "EndTime": "02:18:56.4599999"
    }
  },
  {
    "TextLocation": {
      "Start": 104100,
      "End": 104102
    },
    "TimeRange": {
      "StartTime": "02:18:56.4599999",
      "EndTime": "02:18:56.7600000"
    }
  },
  {
    "TextLocation": {
      "Start": 104103,
      "End": 104104
    },
    "TimeRange": {
      "StartTime": "02:18:56.7600000",
      "EndTime": "02:18:56.9400000"
    }
  },
  {
    "TextLocation": {
      "Start": 104105,
      "End": 104109
    },
    "TimeRange": {
      "StartTime": "02:18:56.9400000",
      "EndTime": "02:18:57.3900000"
    }
  },
  {
    "TextLocation": {
      "Start": 104110,
      "End": 104112
    },
    "TimeRange": {
      "StartTime": "02:18:57.3900000",
      "EndTime": "02:18:57.5900000"
    }
  },
  {
    "TextLocation": {
      "Start": 104113,
      "End": 104114
    },
    "TimeRange": {
      "StartTime": "02:18:57.5900000",
      "EndTime": "02:18:57.6299999"
    }
  },
  {
    "TextLocation": {
      "Start": 104115,
      "End": 104123
    },
    "TimeRange": {
      "StartTime": "02:18:57.6299999",
      "EndTime": "02:18:58.1700000"
    }
  },
  {
    "TextLocation": {
      "Start": 104124,
      "End": 104129
    },
    "TimeRange": {
      "StartTime": "02:18:58.1700000",
      "EndTime": "02:18:58.6299999"
    }
  },
  {
    "TextLocation": {
      "Start": 104137,
      "End": 104141
    },
    "TimeRange": {
      "StartTime": "02:18:58.6500000",
      "EndTime": "02:18:58.8000000"
    }
  },
  {
    "TextLocation": {
      "Start": 104142,
      "End": 104144
    },
    "TimeRange": {
      "StartTime": "02:18:58.8000000",
      "EndTime": "02:18:58.8900000"
    }
  },
  {
    "TextLocation": {
      "Start": 104145,
      "End": 104152
    },
    "TimeRange": {
      "StartTime": "02:18:58.8900000",
      "EndTime": "02:18:59.2200000"
    }
  },
  {
    "TextLocation": {
      "Start": 104155,
      "End": 104159
    },
    "TimeRange": {
      "StartTime": "02:19:00.3100000",
      "EndTime": "02:19:00.7300000"
    }
  },
  {
    "TextLocation": {
      "Start": 104167,
      "End": 104172
    },
    "TimeRange": {
      "StartTime": "02:19:02.3200000",
      "EndTime": "02:19:02.4700000"
    }
  },
  {
    "TextLocation": {
      "Start": 104173,
      "End": 104176
    },
    "TimeRange": {
      "StartTime": "02:19:02.4700000",
      "EndTime": "02:19:02.5300000"
    }
  },
  {
    "TextLocation": {
      "Start": 104178,
      "End": 104181
    },
    "TimeRange": {
      "StartTime": "02:19:02.5300000",
      "EndTime": "02:19:02.8900000"
    }
  },
  {
    "TextLocation": {
      "Start": 104184,
      "End": 104187
    },
    "TimeRange": {
      "StartTime": "02:19:03.8100000",
      "EndTime": "02:19:03.9599999"
    }
  },
  {
    "TextLocation": {
      "Start": 104188,
      "End": 104196
    },
    "TimeRange": {
      "StartTime": "02:19:04.0500000",
      "EndTime": "02:19:04.5900000"
    }
  },
  {
    "TextLocation": {
      "Start": 104199,
      "End": 104203
    },
    "TimeRange": {
      "StartTime": "02:19:04.6200000",
      "EndTime": "02:19:04.8000000"
    }
  },
  {
    "TextLocation": {
      "Start": 104206,
      "End": 104209
    },
    "TimeRange": {
      "StartTime": "02:19:06",
      "EndTime": "02:19:06.1200000"
    }
  },
  {
    "TextLocation": {
      "Start": 104210,
      "End": 104216
    },
    "TimeRange": {
      "StartTime": "02:19:06.1200000",
      "EndTime": "02:19:06.5200000"
    }
  },
  {
    "TextLocation": {
      "Start": 104217,
      "End": 104224
    },
    "TimeRange": {
      "StartTime": "02:19:06.6000000",
      "EndTime": "02:19:06.9100000"
    }
  },
  {
    "TextLocation": {
      "Start": 104225,
      "End": 104229
    },
    "TimeRange": {
      "StartTime": "02:19:06.9100000",
      "EndTime": "02:19:07.1100000"
    }
  },
  {
    "TextLocation": {
      "Start": 104232,
      "End": 104237
    },
    "TimeRange": {
      "StartTime": "02:19:07.2300000",
      "EndTime": "02:19:07.4100000"
    }
  },
  {
    "TextLocation": {
      "Start": 104238,
      "End": 104241
    },
    "TimeRange": {
      "StartTime": "02:19:07.4100000",
      "EndTime": "02:19:07.5000000"
    }
  },
  {
    "TextLocation": {
      "Start": 104243,
      "End": 104246
    },
    "TimeRange": {
      "StartTime": "02:19:07.5000000",
      "EndTime": "02:19:07.8300000"
    }
  },
  {
    "TextLocation": {
      "Start": 104249,
      "End": 104250
    },
    "TimeRange": {
      "StartTime": "02:19:13.2800000",
      "EndTime": "02:19:13.4300000"
    }
  },
  {
    "TextLocation": {
      "Start": 104251,
      "End": 104254
    },
    "TimeRange": {
      "StartTime": "02:19:13.4300000",
      "EndTime": "02:19:13.7000000"
    }
  },
  {
    "TextLocation": {
      "Start": 104257,
      "End": 104261
    },
    "TimeRange": {
      "StartTime": "02:19:19.6400000",
      "EndTime": "02:19:19.7099999"
    }
  },
  {
    "TextLocation": {
      "Start": 104263,
      "End": 104269
    },
    "TimeRange": {
      "StartTime": "02:19:19.8300000",
      "EndTime": "02:19:20.0800000"
    }
  },
  {
    "TextLocation": {
      "Start": 104270,
      "End": 104273
    },
    "TimeRange": {
      "StartTime": "02:19:20.0800000",
      "EndTime": "02:19:20.1700000"
    }
  },
  {
    "TextLocation": {
      "Start": 104274,
      "End": 104283
    },
    "TimeRange": {
      "StartTime": "02:19:20.1700000",
      "EndTime": "02:19:20.7400000"
    }
  },
  {
    "TextLocation": {
      "Start": 104285,
      "End": 104290
    },
    "TimeRange": {
      "StartTime": "02:19:21.1299999",
      "EndTime": "02:19:21.3400000"
    }
  },
  {
    "TextLocation": {
      "Start": 104291,
      "End": 104296
    },
    "TimeRange": {
      "StartTime": "02:19:21.3400000",
      "EndTime": "02:19:21.4599999"
    }
  },
  {
    "TextLocation": {
      "Start": 104297,
      "End": 104299
    },
    "TimeRange": {
      "StartTime": "02:19:21.4599999",
      "EndTime": "02:19:21.5500000"
    }
  },
  {
    "TextLocation": {
      "Start": 104300,
      "End": 104304
    },
    "TimeRange": {
      "StartTime": "02:19:21.5500000",
      "EndTime": "02:19:21.8200000"
    }
  },
  {
    "TextLocation": {
      "Start": 104305,
      "End": 104309
    },
    "TimeRange": {
      "StartTime": "02:19:21.8200000",
      "EndTime": "02:19:22.0900000"
    }
  },
  {
    "TextLocation": {
      "Start": 104310,
      "End": 104315
    },
    "TimeRange": {
      "StartTime": "02:19:22.4500000",
      "EndTime": "02:19:22.6900000"
    }
  },
  {
    "TextLocation": {
      "Start": 104316,
      "End": 104321
    },
    "TimeRange": {
      "StartTime": "02:19:22.6900000",
      "EndTime": "02:19:22.9300000"
    }
  },
  {
    "TextLocation": {
      "Start": 104322,
      "End": 104325
    },
    "TimeRange": {
      "StartTime": "02:19:22.9300000",
      "EndTime": "02:19:23.1900000"
    }
  },
  {
    "TextLocation": {
      "Start": 104328,
      "End": 104331
    },
    "TimeRange": {
      "StartTime": "02:19:23.2300000",
      "EndTime": "02:19:23.3200000"
    }
  },
  {
    "TextLocation": {
      "Start": 104332,
      "End": 104336
    },
    "TimeRange": {
      "StartTime": "02:19:23.3200000",
      "EndTime": "02:19:23.5900000"
    }
  },
  {
    "TextLocation": {
      "Start": 104337,
      "End": 104344
    },
    "TimeRange": {
      "StartTime": "02:19:23.5900000",
      "EndTime": "02:19:23.9200000"
    }
  },
  {
    "TextLocation": {
      "Start": 104345,
      "End": 104351
    },
    "TimeRange": {
      "StartTime": "02:19:23.9200000",
      "EndTime": "02:19:24.0700000"
    }
  },
  {
    "TextLocation": {
      "Start": 104352,
      "End": 104358
    },
    "TimeRange": {
      "StartTime": "02:19:24.0700000",
      "EndTime": "02:19:24.3400000"
    }
  },
  {
    "TextLocation": {
      "Start": 104359,
      "End": 104361
    },
    "TimeRange": {
      "StartTime": "02:19:24.3400000",
      "EndTime": "02:19:24.4900000"
    }
  },
  {
    "TextLocation": {
      "Start": 104363,
      "End": 104367
    },
    "TimeRange": {
      "StartTime": "02:19:24.4900000",
      "EndTime": "02:19:24.5800000"
    }
  },
  {
    "TextLocation": {
      "Start": 104368,
      "End": 104373
    },
    "TimeRange": {
      "StartTime": "02:19:24.5800000",
      "EndTime": "02:19:24.7000000"
    }
  },
  {
    "TextLocation": {
      "Start": 104374,
      "End": 104376
    },
    "TimeRange": {
      "StartTime": "02:19:24.7000000",
      "EndTime": "02:19:24.7600000"
    }
  },
  {
    "TextLocation": {
      "Start": 104377,
      "End": 104379
    },
    "TimeRange": {
      "StartTime": "02:19:24.7600000",
      "EndTime": "02:19:24.9400000"
    }
  },
  {
    "TextLocation": {
      "Start": 104380,
      "End": 104386
    },
    "TimeRange": {
      "StartTime": "02:19:24.9400000",
      "EndTime": "02:19:25.3600000"
    }
  },
  {
    "TextLocation": {
      "Start": 104387,
      "End": 104394
    },
    "TimeRange": {
      "StartTime": "02:19:25.3600000",
      "EndTime": "02:19:25.7500000"
    }
  },
  {
    "TextLocation": {
      "Start": 104397,
      "End": 104400
    },
    "TimeRange": {
      "StartTime": "02:19:25.7500000",
      "EndTime": "02:19:25.8700000"
    }
  },
  {
    "TextLocation": {
      "Start": 104401,
      "End": 104407
    },
    "TimeRange": {
      "StartTime": "02:19:25.8700000",
      "EndTime": "02:19:26.1400000"
    }
  },
  {
    "TextLocation": {
      "Start": 104408,
      "End": 104412
    },
    "TimeRange": {
      "StartTime": "02:19:26.1400000",
      "EndTime": "02:19:26.3200000"
    }
  },
  {
    "TextLocation": {
      "Start": 104413,
      "End": 104421
    },
    "TimeRange": {
      "StartTime": "02:19:26.3200000",
      "EndTime": "02:19:26.6500000"
    }
  },
  {
    "TextLocation": {
      "Start": 104422,
      "End": 104424
    },
    "TimeRange": {
      "StartTime": "02:19:26.6500000",
      "EndTime": "02:19:26.7700000"
    }
  },
  {
    "TextLocation": {
      "Start": 104425,
      "End": 104427
    },
    "TimeRange": {
      "StartTime": "02:19:26.7700000",
      "EndTime": "02:19:27.1600000"
    }
  },
  {
    "TextLocation": {
      "Start": 104429,
      "End": 104430
    },
    "TimeRange": {
      "StartTime": "02:19:28.8100000",
      "EndTime": "02:19:28.9000000"
    }
  },
  {
    "TextLocation": {
      "Start": 104431,
      "End": 104438
    },
    "TimeRange": {
      "StartTime": "02:19:28.9000000",
      "EndTime": "02:19:29.1700000"
    }
  },
  {
    "TextLocation": {
      "Start": 104439,
      "End": 104445
    },
    "TimeRange": {
      "StartTime": "02:19:29.1700000",
      "EndTime": "02:19:29.3500000"
    }
  },
  {
    "TextLocation": {
      "Start": 104446,
      "End": 104451
    },
    "TimeRange": {
      "StartTime": "02:19:29.3500000",
      "EndTime": "02:19:29.4700000"
    }
  },
  {
    "TextLocation": {
      "Start": 104452,
      "End": 104454
    },
    "TimeRange": {
      "StartTime": "02:19:29.4700000",
      "EndTime": "02:19:29.5300000"
    }
  },
  {
    "TextLocation": {
      "Start": 104455,
      "End": 104457
    },
    "TimeRange": {
      "StartTime": "02:19:29.5300000",
      "EndTime": "02:19:29.8900000"
    }
  },
  {
    "TextLocation": {
      "Start": 104458,
      "End": 104467
    },
    "TimeRange": {
      "StartTime": "02:19:30.4000000",
      "EndTime": "02:19:30.8799999"
    }
  },
  {
    "TextLocation": {
      "Start": 104468,
      "End": 104476
    },
    "TimeRange": {
      "StartTime": "02:19:30.8799999",
      "EndTime": "02:19:31.3400000"
    }
  },
  {
    "TextLocation": {
      "Start": 104479,
      "End": 104482
    },
    "TimeRange": {
      "StartTime": "02:19:32.6800000",
      "EndTime": "02:19:32.8900000"
    }
  },
  {
    "TextLocation": {
      "Start": 104483,
      "End": 104485
    },
    "TimeRange": {
      "StartTime": "02:19:32.8900000",
      "EndTime": "02:19:33.0100000"
    }
  },
  {
    "TextLocation": {
      "Start": 104486,
      "End": 104489
    },
    "TimeRange": {
      "StartTime": "02:19:33.0100000",
      "EndTime": "02:19:33.1600000"
    }
  },
  {
    "TextLocation": {
      "Start": 104490,
      "End": 104494
    },
    "TimeRange": {
      "StartTime": "02:19:33.1600000",
      "EndTime": "02:19:33.4000000"
    }
  },
  {
    "TextLocation": {
      "Start": 104495,
      "End": 104500
    },
    "TimeRange": {
      "StartTime": "02:19:33.4000000",
      "EndTime": "02:19:33.8500000"
    }
  },
  {
    "TextLocation": {
      "Start": 104502,
      "End": 104506
    },
    "TimeRange": {
      "StartTime": "02:19:34.6900000",
      "EndTime": "02:19:35.0600000"
    }
  },
  {
    "TextLocation": {
      "Start": 104507,
      "End": 104510
    },
    "TimeRange": {
      "StartTime": "02:19:35.0800000",
      "EndTime": "02:19:35.3200000"
    }
  },
  {
    "TextLocation": {
      "Start": 104511,
      "End": 104520
    },
    "TimeRange": {
      "StartTime": "02:19:35.3200000",
      "EndTime": "02:19:35.8900000"
    }
  },
  {
    "TextLocation": {
      "Start": 104522,
      "End": 104524
    },
    "TimeRange": {
      "StartTime": "02:19:35.8900000",
      "EndTime": "02:19:36.1900000"
    }
  },
  {
    "TextLocation": {
      "Start": 104525,
      "End": 104529
    },
    "TimeRange": {
      "StartTime": "02:19:36.1900000",
      "EndTime": "02:19:36.5200000"
    }
  },
  {
    "TextLocation": {
      "Start": 104530,
      "End": 104534
    },
    "TimeRange": {
      "StartTime": "02:19:36.5200000",
      "EndTime": "02:19:36.6700000"
    }
  },
  {
    "TextLocation": {
      "Start": 104535,
      "End": 104541
    },
    "TimeRange": {
      "StartTime": "02:19:36.6700000",
      "EndTime": "02:19:37.3000000"
    }
  },
  {
    "TextLocation": {
      "Start": 104542,
      "End": 104544
    },
    "TimeRange": {
      "StartTime": "02:19:37.4800000",
      "EndTime": "02:19:37.6600000"
    }
  },
  {
    "TextLocation": {
      "Start": 104545,
      "End": 104548
    },
    "TimeRange": {
      "StartTime": "02:19:37.6600000",
      "EndTime": "02:19:38.1700000"
    }
  },
  {
    "TextLocation": {
      "Start": 104549,
      "End": 104552
    },
    "TimeRange": {
      "StartTime": "02:19:39.2500000",
      "EndTime": "02:19:39.4000000"
    }
  },
  {
    "TextLocation": {
      "Start": 104553,
      "End": 104556
    },
    "TimeRange": {
      "StartTime": "02:19:39.4000000",
      "EndTime": "02:19:39.6400000"
    }
  },
  {
    "TextLocation": {
      "Start": 104557,
      "End": 104560
    },
    "TimeRange": {
      "StartTime": "02:19:39.6400000",
      "EndTime": "02:19:39.7900000"
    }
  },
  {
    "TextLocation": {
      "Start": 104561,
      "End": 104569
    },
    "TimeRange": {
      "StartTime": "02:19:39.7900000",
      "EndTime": "02:19:40.2400000"
    }
  },
  {
    "TextLocation": {
      "Start": 104570,
      "End": 104572
    },
    "TimeRange": {
      "StartTime": "02:19:40.2400000",
      "EndTime": "02:19:40.3600000"
    }
  },
  {
    "TextLocation": {
      "Start": 104573,
      "End": 104580
    },
    "TimeRange": {
      "StartTime": "02:19:40.3600000",
      "EndTime": "02:19:40.9000000"
    }
  },
  {
    "TextLocation": {
      "Start": 104581,
      "End": 104585
    },
    "TimeRange": {
      "StartTime": "02:19:40.9000000",
      "EndTime": "02:19:41.1100000"
    }
  },
  {
    "TextLocation": {
      "Start": 104588,
      "End": 104590
    },
    "TimeRange": {
      "StartTime": "02:19:41.1100000",
      "EndTime": "02:19:41.6500000"
    }
  },
  {
    "TextLocation": {
      "Start": 104591,
      "End": 104593
    },
    "TimeRange": {
      "StartTime": "02:19:42.4900000",
      "EndTime": "02:19:42.5300000"
    }
  },
  {
    "TextLocation": {
      "Start": 104594,
      "End": 104597
    },
    "TimeRange": {
      "StartTime": "02:19:42.5500000",
      "EndTime": "02:19:42.7200000"
    }
  },
  {
    "TextLocation": {
      "Start": 104598,
      "End": 104603
    },
    "TimeRange": {
      "StartTime": "02:19:42.7300000",
      "EndTime": "02:19:42.8500000"
    }
  },
  {
    "TextLocation": {
      "Start": 104604,
      "End": 104606
    },
    "TimeRange": {
      "StartTime": "02:19:42.8500000",
      "EndTime": "02:19:42.9100000"
    }
  },
  {
    "TextLocation": {
      "Start": 104607,
      "End": 104611
    },
    "TimeRange": {
      "StartTime": "02:19:42.9100000",
      "EndTime": "02:19:43.1800000"
    }
  },
  {
    "TextLocation": {
      "Start": 104612,
      "End": 104613
    },
    "TimeRange": {
      "StartTime": "02:19:43.1800000",
      "EndTime": "02:19:43.2400000"
    }
  },
  {
    "TextLocation": {
      "Start": 104614,
      "End": 104617
    },
    "TimeRange": {
      "StartTime": "02:19:43.2400000",
      "EndTime": "02:19:43.5700000"
    }
  },
  {
    "TextLocation": {
      "Start": 104620,
      "End": 104622
    },
    "TimeRange": {
      "StartTime": "02:19:43.7500000",
      "EndTime": "02:19:44.1400000"
    }
  },
  {
    "TextLocation": {
      "Start": 104623,
      "End": 104629
    },
    "TimeRange": {
      "StartTime": "02:19:44.1400000",
      "EndTime": "02:19:44.4400000"
    }
  },
  {
    "TextLocation": {
      "Start": 104630,
      "End": 104634
    },
    "TimeRange": {
      "StartTime": "02:19:44.4400000",
      "EndTime": "02:19:44.6200000"
    }
  },
  {
    "TextLocation": {
      "Start": 104635,
      "End": 104640
    },
    "TimeRange": {
      "StartTime": "02:19:44.6200000",
      "EndTime": "02:19:45.0300000"
    }
  },
  {
    "TextLocation": {
      "Start": 104641,
      "End": 104645
    },
    "TimeRange": {
      "StartTime": "02:19:45.0700000",
      "EndTime": "02:19:45.2500000"
    }
  },
  {
    "TextLocation": {
      "Start": 104646,
      "End": 104647
    },
    "TimeRange": {
      "StartTime": "02:19:45.2500000",
      "EndTime": "02:19:45.3100000"
    }
  },
  {
    "TextLocation": {
      "Start": 104648,
      "End": 104653
    },
    "TimeRange": {
      "StartTime": "02:19:45.3100000",
      "EndTime": "02:19:45.7900000"
    }
  },
  {
    "TextLocation": {
      "Start": 104655,
      "End": 104659
    },
    "TimeRange": {
      "StartTime": "02:19:45.7900000",
      "EndTime": "02:19:46.0900000"
    }
  },
  {
    "TextLocation": {
      "Start": 104660,
      "End": 104664
    },
    "TimeRange": {
      "StartTime": "02:19:46.0900000",
      "EndTime": "02:19:46.6600000"
    }
  },
  {
    "TextLocation": {
      "Start": 104667,
      "End": 104672
    },
    "TimeRange": {
      "StartTime": "02:19:47.1700000",
      "EndTime": "02:19:47.3500000"
    }
  },
  {
    "TextLocation": {
      "Start": 104673,
      "End": 104677
    },
    "TimeRange": {
      "StartTime": "02:19:47.3500000",
      "EndTime": "02:19:47.5700000"
    }
  },
  {
    "TextLocation": {
      "Start": 104678,
      "End": 104681
    },
    "TimeRange": {
      "StartTime": "02:19:47.5700000",
      "EndTime": "02:19:47.6100000"
    }
  },
  {
    "TextLocation": {
      "Start": 104682,
      "End": 104684
    },
    "TimeRange": {
      "StartTime": "02:19:47.6299999",
      "EndTime": "02:19:47.7099999"
    }
  },
  {
    "TextLocation": {
      "Start": 104685,
      "End": 104690
    },
    "TimeRange": {
      "StartTime": "02:19:47.7099999",
      "EndTime": "02:19:47.9100000"
    }
  },
  {
    "TextLocation": {
      "Start": 104691,
      "End": 104696
    },
    "TimeRange": {
      "StartTime": "02:19:47.9599999",
      "EndTime": "02:19:48.2200000"
    }
  },
  {
    "TextLocation": {
      "Start": 104697,
      "End": 104700
    },
    "TimeRange": {
      "StartTime": "02:19:48.2200000",
      "EndTime": "02:19:48.6700000"
    }
  },
  {
    "TextLocation": {
      "Start": 104703,
      "End": 104707
    },
    "TimeRange": {
      "StartTime": "02:19:49.2099999",
      "EndTime": "02:19:49.3600000"
    }
  },
  {
    "TextLocation": {
      "Start": 104708,
      "End": 104713
    },
    "TimeRange": {
      "StartTime": "02:19:49.3600000",
      "EndTime": "02:19:49.5400000"
    }
  },
  {
    "TextLocation": {
      "Start": 104714,
      "End": 104718
    },
    "TimeRange": {
      "StartTime": "02:19:49.5400000",
      "EndTime": "02:19:50.2600000"
    }
  },
  {
    "TextLocation": {
      "Start": 104719,
      "End": 104721
    },
    "TimeRange": {
      "StartTime": "02:19:50.2600000",
      "EndTime": "02:19:50.6500000"
    }
  },
  {
    "TextLocation": {
      "Start": 104722,
      "End": 104724
    },
    "TimeRange": {
      "StartTime": "02:19:50.6500000",
      "EndTime": "02:19:50.8300000"
    }
  },
  {
    "TextLocation": {
      "Start": 104725,
      "End": 104729
    },
    "TimeRange": {
      "StartTime": "02:19:50.8300000",
      "EndTime": "02:19:51.1600000"
    }
  },
  {
    "TextLocation": {
      "Start": 104730,
      "End": 104732
    },
    "TimeRange": {
      "StartTime": "02:19:51.1600000",
      "EndTime": "02:19:51.6400000"
    }
  },
  {
    "TextLocation": {
      "Start": 104733,
      "End": 104738
    },
    "TimeRange": {
      "StartTime": "02:19:52.5700000",
      "EndTime": "02:19:52.7800000"
    }
  },
  {
    "TextLocation": {
      "Start": 104739,
      "End": 104745
    },
    "TimeRange": {
      "StartTime": "02:19:52.7800000",
      "EndTime": "02:19:53.0200000"
    }
  },
  {
    "TextLocation": {
      "Start": 104746,
      "End": 104750
    },
    "TimeRange": {
      "StartTime": "02:19:53.0200000",
      "EndTime": "02:19:53.7400000"
    }
  },
  {
    "TextLocation": {
      "Start": 104753,
      "End": 104756
    },
    "TimeRange": {
      "StartTime": "02:19:53.7400000",
      "EndTime": "02:19:53.8900000"
    }
  },
  {
    "TextLocation": {
      "Start": 104757,
      "End": 104760
    },
    "TimeRange": {
      "StartTime": "02:19:53.9000000",
      "EndTime": "02:19:54.2400000"
    }
  },
  {
    "TextLocation": {
      "Start": 104761,
      "End": 104763
    },
    "TimeRange": {
      "StartTime": "02:19:54.2500000",
      "EndTime": "02:19:54.6100000"
    }
  },
  {
    "TextLocation": {
      "Start": 104764,
      "End": 104769
    },
    "TimeRange": {
      "StartTime": "02:19:54.6100000",
      "EndTime": "02:19:54.9100000"
    }
  },
  {
    "TextLocation": {
      "Start": 104770,
      "End": 104772
    },
    "TimeRange": {
      "StartTime": "02:19:54.9100000",
      "EndTime": "02:19:55.2700000"
    }
  },
  {
    "TextLocation": {
      "Start": 104773,
      "End": 104778
    },
    "TimeRange": {
      "StartTime": "02:19:55.2800000",
      "EndTime": "02:19:55.5700000"
    }
  },
  {
    "TextLocation": {
      "Start": 104779,
      "End": 104781
    },
    "TimeRange": {
      "StartTime": "02:19:55.5700000",
      "EndTime": "02:19:55.7800000"
    }
  },
  {
    "TextLocation": {
      "Start": 104782,
      "End": 104784
    },
    "TimeRange": {
      "StartTime": "02:19:55.7800000",
      "EndTime": "02:19:55.8700000"
    }
  },
  {
    "TextLocation": {
      "Start": 104785,
      "End": 104788
    },
    "TimeRange": {
      "StartTime": "02:19:55.8700000",
      "EndTime": "02:19:55.9900000"
    }
  },
  {
    "TextLocation": {
      "Start": 104789,
      "End": 104792
    },
    "TimeRange": {
      "StartTime": "02:19:55.9900000",
      "EndTime": "02:19:56.4100000"
    }
  },
  {
    "TextLocation": {
      "Start": 104793,
      "End": 104800
    },
    "TimeRange": {
      "StartTime": "02:19:56.8600000",
      "EndTime": "02:19:57.2800000"
    }
  },
  {
    "TextLocation": {
      "Start": 104801,
      "End": 104803
    },
    "TimeRange": {
      "StartTime": "02:19:57.2800000",
      "EndTime": "02:19:57.4000000"
    }
  },
  {
    "TextLocation": {
      "Start": 104804,
      "End": 104808
    },
    "TimeRange": {
      "StartTime": "02:19:57.4000000",
      "EndTime": "02:19:58.3900000"
    }
  },
  {
    "TextLocation": {
      "Start": 104809,
      "End": 104812
    },
    "TimeRange": {
      "StartTime": "02:19:58.7200000",
      "EndTime": "02:19:59.2000000"
    }
  },
  {
    "TextLocation": {
      "Start": 104813,
      "End": 104818
    },
    "TimeRange": {
      "StartTime": "02:19:59.3799999",
      "EndTime": "02:19:59.9200000"
    }
  },
  {
    "TextLocation": {
      "Start": 104819,
      "End": 104827
    },
    "TimeRange": {
      "StartTime": "02:20:00.7600000",
      "EndTime": "02:20:01.3000000"
    }
  },
  {
    "TextLocation": {
      "Start": 104828,
      "End": 104830
    },
    "TimeRange": {
      "StartTime": "02:20:01.3000000",
      "EndTime": "02:20:01.5100000"
    }
  },
  {
    "TextLocation": {
      "Start": 104831,
      "End": 104835
    },
    "TimeRange": {
      "StartTime": "02:20:01.5100000",
      "EndTime": "02:20:01.6900000"
    }
  },
  {
    "TextLocation": {
      "Start": 104836,
      "End": 104840
    },
    "TimeRange": {
      "StartTime": "02:20:01.6900000",
      "EndTime": "02:20:01.9599999"
    }
  },
  {
    "TextLocation": {
      "Start": 104841,
      "End": 104844
    },
    "TimeRange": {
      "StartTime": "02:20:01.9599999",
      "EndTime": "02:20:02.6200000"
    }
  },
  {
    "TextLocation": {
      "Start": 104845,
      "End": 104854
    },
    "TimeRange": {
      "StartTime": "02:20:03.0100000",
      "EndTime": "02:20:03.4900000"
    }
  },
  {
    "TextLocation": {
      "Start": 104857,
      "End": 104859
    },
    "TimeRange": {
      "StartTime": "02:20:03.4900000",
      "EndTime": "02:20:04.0300000"
    }
  },
  {
    "TextLocation": {
      "Start": 104860,
      "End": 104865
    },
    "TimeRange": {
      "StartTime": "02:20:04.1500000",
      "EndTime": "02:20:04.5900000"
    }
  },
  {
    "TextLocation": {
      "Start": 104867,
      "End": 104873
    },
    "TimeRange": {
      "StartTime": "02:20:04.6000000",
      "EndTime": "02:20:04.9599999"
    }
  },
  {
    "TextLocation": {
      "Start": 104874,
      "End": 104885
    },
    "TimeRange": {
      "StartTime": "02:20:04.9599999",
      "EndTime": "02:20:05.6500000"
    }
  },
  {
    "TextLocation": {
      "Start": 104886,
      "End": 104889
    },
    "TimeRange": {
      "StartTime": "02:20:05.6500000",
      "EndTime": "02:20:05.8300000"
    }
  },
  {
    "TextLocation": {
      "Start": 104890,
      "End": 104892
    },
    "TimeRange": {
      "StartTime": "02:20:05.8300000",
      "EndTime": "02:20:05.9800000"
    }
  },
  {
    "TextLocation": {
      "Start": 104893,
      "End": 104900
    },
    "TimeRange": {
      "StartTime": "02:20:05.9800000",
      "EndTime": "02:20:06.4000000"
    }
  },
  {
    "TextLocation": {
      "Start": 104901,
      "End": 104904
    },
    "TimeRange": {
      "StartTime": "02:20:06.4000000",
      "EndTime": "02:20:06.5200000"
    }
  },
  {
    "TextLocation": {
      "Start": 104905,
      "End": 104909
    },
    "TimeRange": {
      "StartTime": "02:20:06.5200000",
      "EndTime": "02:20:06.8500000"
    }
  },
  {
    "TextLocation": {
      "Start": 104910,
      "End": 104916
    },
    "TimeRange": {
      "StartTime": "02:20:06.8600000",
      "EndTime": "02:20:07.1800000"
    }
  },
  {
    "TextLocation": {
      "Start": 104917,
      "End": 104921
    },
    "TimeRange": {
      "StartTime": "02:20:07.1800000",
      "EndTime": "02:20:07.4200000"
    }
  },
  {
    "TextLocation": {
      "Start": 104922,
      "End": 104930
    },
    "TimeRange": {
      "StartTime": "02:20:07.4200000",
      "EndTime": "02:20:07.9900000"
    }
  },
  {
    "TextLocation": {
      "Start": 104931,
      "End": 104935
    },
    "TimeRange": {
      "StartTime": "02:20:08.5000000",
      "EndTime": "02:20:08.7700000"
    }
  },
  {
    "TextLocation": {
      "Start": 104936,
      "End": 104946
    },
    "TimeRange": {
      "StartTime": "02:20:08.7700000",
      "EndTime": "02:20:09.5500000"
    }
  },
  {
    "TextLocation": {
      "Start": 104947,
      "End": 104949
    },
    "TimeRange": {
      "StartTime": "02:20:09.5500000",
      "EndTime": "02:20:09.6400000"
    }
  },
  {
    "TextLocation": {
      "Start": 104950,
      "End": 104953
    },
    "TimeRange": {
      "StartTime": "02:20:09.6400000",
      "EndTime": "02:20:09.7300000"
    }
  },
  {
    "TextLocation": {
      "Start": 104954,
      "End": 104958
    },
    "TimeRange": {
      "StartTime": "02:20:09.9700000",
      "EndTime": "02:20:10.3300000"
    }
  },
  {
    "TextLocation": {
      "Start": 104959,
      "End": 104963
    },
    "TimeRange": {
      "StartTime": "02:20:10.3300000",
      "EndTime": "02:20:10.8300000"
    }
  },
  {
    "TextLocation": {
      "Start": 104964,
      "End": 104967
    },
    "TimeRange": {
      "StartTime": "02:20:11.2600000",
      "EndTime": "02:20:11.4500000"
    }
  },
  {
    "TextLocation": {
      "Start": 104968,
      "End": 104972
    },
    "TimeRange": {
      "StartTime": "02:20:11.4700000",
      "EndTime": "02:20:11.6400000"
    }
  },
  {
    "TextLocation": {
      "Start": 104973,
      "End": 104978
    },
    "TimeRange": {
      "StartTime": "02:20:11.6500000",
      "EndTime": "02:20:12.0200000"
    }
  },
  {
    "TextLocation": {
      "Start": 104979,
      "End": 104983
    },
    "TimeRange": {
      "StartTime": "02:20:12.3400000",
      "EndTime": "02:20:12.5200000"
    }
  },
  {
    "TextLocation": {
      "Start": 104984,
      "End": 104988
    },
    "TimeRange": {
      "StartTime": "02:20:12.5500000",
      "EndTime": "02:20:12.9700000"
    }
  },
  {
    "TextLocation": {
      "Start": 104991,
      "End": 104994
    },
    "TimeRange": {
      "StartTime": "02:20:13.6000000",
      "EndTime": "02:20:13.8900000"
    }
  },
  {
    "TextLocation": {
      "Start": 104995,
      "End": 104999
    },
    "TimeRange": {
      "StartTime": "02:20:13.9300000",
      "EndTime": "02:20:14.0500000"
    }
  },
  {
    "TextLocation": {
      "Start": 105000,
      "End": 105005
    },
    "TimeRange": {
      "StartTime": "02:20:14.2000000",
      "EndTime": "02:20:14.3500000"
    }
  },
  {
    "TextLocation": {
      "Start": 105006,
      "End": 105010
    },
    "TimeRange": {
      "StartTime": "02:20:14.3600000",
      "EndTime": "02:20:14.5000000"
    }
  },
  {
    "TextLocation": {
      "Start": 105011,
      "End": 105015
    },
    "TimeRange": {
      "StartTime": "02:20:14.5000000",
      "EndTime": "02:20:14.6900000"
    }
  },
  {
    "TextLocation": {
      "Start": 105018,
      "End": 105023
    },
    "TimeRange": {
      "StartTime": "02:20:17.8200000",
      "EndTime": "02:20:17.8900000"
    }
  },
  {
    "TextLocation": {
      "Start": 105024,
      "End": 105028
    },
    "TimeRange": {
      "StartTime": "02:20:18.2400000",
      "EndTime": "02:20:18.4200000"
    }
  },
  {
    "TextLocation": {
      "Start": 105029,
      "End": 105032
    },
    "TimeRange": {
      "StartTime": "02:20:18.4200000",
      "EndTime": "02:20:18.6299999"
    }
  },
  {
    "TextLocation": {
      "Start": 105035,
      "End": 105038
    },
    "TimeRange": {
      "StartTime": "02:20:44.3100000",
      "EndTime": "02:20:44.5200000"
    }
  },
  {
    "TextLocation": {
      "Start": 105039,
      "End": 105042
    },
    "TimeRange": {
      "StartTime": "02:20:47.3300000",
      "EndTime": "02:20:47.5000000"
    }
  },
  {
    "TextLocation": {
      "Start": 105043,
      "End": 105046
    },
    "TimeRange": {
      "StartTime": "02:20:48.0100000",
      "EndTime": "02:20:48.1500000"
    }
  },
  {
    "TextLocation": {
      "Start": 105047,
      "End": 105049
    },
    "TimeRange": {
      "StartTime": "02:20:48.2500000",
      "EndTime": "02:20:48.4300000"
    }
  },
  {
    "TextLocation": {
      "Start": 105050,
      "End": 105053
    },
    "TimeRange": {
      "StartTime": "02:20:49.1900000",
      "EndTime": "02:20:49.3900000"
    }
  },
  {
    "TextLocation": {
      "Start": 105056,
      "End": 105064
    },
    "TimeRange": {
      "StartTime": "02:20:53.0600000",
      "EndTime": "02:20:53.4800000"
    }
  },
  {
    "TextLocation": {
      "Start": 105065,
      "End": 105069
    },
    "TimeRange": {
      "StartTime": "02:20:53.4800000",
      "EndTime": "02:20:53.6600000"
    }
  },
  {
    "TextLocation": {
      "Start": 105070,
      "End": 105072
    },
    "TimeRange": {
      "StartTime": "02:20:53.6600000",
      "EndTime": "02:20:53.7800000"
    }
  },
  {
    "TextLocation": {
      "Start": 105073,
      "End": 105077
    },
    "TimeRange": {
      "StartTime": "02:20:53.7800000",
      "EndTime": "02:20:53.9300000"
    }
  },
  {
    "TextLocation": {
      "Start": 105078,
      "End": 105080
    },
    "TimeRange": {
      "StartTime": "02:20:53.9300000",
      "EndTime": "02:20:54.0200000"
    }
  },
  {
    "TextLocation": {
      "Start": 105081,
      "End": 105084
    },
    "TimeRange": {
      "StartTime": "02:20:54.0200000",
      "EndTime": "02:20:54.1400000"
    }
  },
  {
    "TextLocation": {
      "Start": 105085,
      "End": 105087
    },
    "TimeRange": {
      "StartTime": "02:20:54.1400000",
      "EndTime": "02:20:54.2300000"
    }
  },
  {
    "TextLocation": {
      "Start": 105088,
      "End": 105091
    },
    "TimeRange": {
      "StartTime": "02:20:54.2300000",
      "EndTime": "02:20:54.3200000"
    }
  },
  {
    "TextLocation": {
      "Start": 105092,
      "End": 105098
    },
    "TimeRange": {
      "StartTime": "02:20:54.3200000",
      "EndTime": "02:20:54.7700000"
    }
  },
  {
    "TextLocation": {
      "Start": 105099,
      "End": 105101
    },
    "TimeRange": {
      "StartTime": "02:20:54.8300000",
      "EndTime": "02:20:54.9800000"
    }
  },
  {
    "TextLocation": {
      "Start": 105102,
      "End": 105106
    },
    "TimeRange": {
      "StartTime": "02:20:54.9800000",
      "EndTime": "02:20:55.1600000"
    }
  },
  {
    "TextLocation": {
      "Start": 105107,
      "End": 105112
    },
    "TimeRange": {
      "StartTime": "02:20:55.1600000",
      "EndTime": "02:20:55.4300000"
    }
  },
  {
    "TextLocation": {
      "Start": 105113,
      "End": 105115
    },
    "TimeRange": {
      "StartTime": "02:20:55.4300000",
      "EndTime": "02:20:55.4900000"
    }
  },
  {
    "TextLocation": {
      "Start": 105116,
      "End": 105120
    },
    "TimeRange": {
      "StartTime": "02:20:55.4900000",
      "EndTime": "02:20:55.7900000"
    }
  },
  {
    "TextLocation": {
      "Start": 105122,
      "End": 105126
    },
    "TimeRange": {
      "StartTime": "02:20:55.7900000",
      "EndTime": "02:20:55.9100000"
    }
  },
  {
    "TextLocation": {
      "Start": 105127,
      "End": 105131
    },
    "TimeRange": {
      "StartTime": "02:20:55.9100000",
      "EndTime": "02:20:56.0900000"
    }
  },
  {
    "TextLocation": {
      "Start": 105132,
      "End": 105137
    },
    "TimeRange": {
      "StartTime": "02:20:56.0900000",
      "EndTime": "02:20:56.2099999"
    }
  },
  {
    "TextLocation": {
      "Start": 105138,
      "End": 105140
    },
    "TimeRange": {
      "StartTime": "02:20:56.2099999",
      "EndTime": "02:20:56.2700000"
    }
  },
  {
    "TextLocation": {
      "Start": 105141,
      "End": 105143
    },
    "TimeRange": {
      "StartTime": "02:20:56.2700000",
      "EndTime": "02:20:56.4700000"
    }
  },
  {
    "TextLocation": {
      "Start": 105144,
      "End": 105148
    },
    "TimeRange": {
      "StartTime": "02:20:56.4800000",
      "EndTime": "02:20:56.8700000"
    }
  },
  {
    "TextLocation": {
      "Start": 105151,
      "End": 105154
    },
    "TimeRange": {
      "StartTime": "02:20:58.6100000",
      "EndTime": "02:20:58.8600000"
    }
  },
  {
    "TextLocation": {
      "Start": 105155,
      "End": 105162
    },
    "TimeRange": {
      "StartTime": "02:20:59.7800000",
      "EndTime": "02:21:00.3500000"
    }
  },
  {
    "TextLocation": {
      "Start": 105165,
      "End": 105168
    },
    "TimeRange": {
      "StartTime": "02:21:00.3500000",
      "EndTime": "02:21:00.4700000"
    }
  },
  {
    "TextLocation": {
      "Start": 105169,
      "End": 105173
    },
    "TimeRange": {
      "StartTime": "02:21:00.4700000",
      "EndTime": "02:21:00.7900000"
    }
  },
  {
    "TextLocation": {
      "Start": 105176,
      "End": 105181
    },
    "TimeRange": {
      "StartTime": "02:21:03.1100000",
      "EndTime": "02:21:03.3200000"
    }
  },
  {
    "TextLocation": {
      "Start": 105182,
      "End": 105185
    },
    "TimeRange": {
      "StartTime": "02:21:03.3200000",
      "EndTime": "02:21:03.8000000"
    }
  },
  {
    "TextLocation": {
      "Start": 105186,
      "End": 105189
    },
    "TimeRange": {
      "StartTime": "02:21:04.2500000",
      "EndTime": "02:21:04.4599999"
    }
  },
  {
    "TextLocation": {
      "Start": 105190,
      "End": 105197
    },
    "TimeRange": {
      "StartTime": "02:21:04.4599999",
      "EndTime": "02:21:04.9100000"
    }
  },
  {
    "TextLocation": {
      "Start": 105200,
      "End": 105203
    },
    "TimeRange": {
      "StartTime": "02:21:04.9400000",
      "EndTime": "02:21:05.1200000"
    }
  },
  {
    "TextLocation": {
      "Start": 105204,
      "End": 105209
    },
    "TimeRange": {
      "StartTime": "02:21:05.1200000",
      "EndTime": "02:21:05.2700000"
    }
  },
  {
    "TextLocation": {
      "Start": 105210,
      "End": 105212
    },
    "TimeRange": {
      "StartTime": "02:21:05.2700000",
      "EndTime": "02:21:05.4800000"
    }
  },
  {
    "TextLocation": {
      "Start": 105213,
      "End": 105218
    },
    "TimeRange": {
      "StartTime": "02:21:05.4800000",
      "EndTime": "02:21:06.0200000"
    }
  },
  {
    "TextLocation": {
      "Start": 105221,
      "End": 105224
    },
    "TimeRange": {
      "StartTime": "02:21:06.9000000",
      "EndTime": "02:21:07.0200000"
    }
  },
  {
    "TextLocation": {
      "Start": 105225,
      "End": 105236
    },
    "TimeRange": {
      "StartTime": "02:21:07.0200000",
      "EndTime": "02:21:07.5600000"
    }
  },
  {
    "TextLocation": {
      "Start": 105244,
      "End": 105253
    },
    "TimeRange": {
      "StartTime": "02:21:08.7800000",
      "EndTime": "02:21:09.1700000"
    }
  },
  {
    "TextLocation": {
      "Start": 105254,
      "End": 105262
    },
    "TimeRange": {
      "StartTime": "02:21:09.1700000",
      "EndTime": "02:21:09.4700000"
    }
  },
  {
    "TextLocation": {
      "Start": 105265,
      "End": 105267
    },
    "TimeRange": {
      "StartTime": "02:21:09.4700000",
      "EndTime": "02:21:09.5800000"
    }
  },
  {
    "TextLocation": {
      "Start": 105268,
      "End": 105274
    },
    "TimeRange": {
      "StartTime": "02:21:09.8600000",
      "EndTime": "02:21:10.1200000"
    }
  },
  {
    "TextLocation": {
      "Start": 105275,
      "End": 105278
    },
    "TimeRange": {
      "StartTime": "02:21:10.1600000",
      "EndTime": "02:21:10.2500000"
    }
  },
  {
    "TextLocation": {
      "Start": 105279,
      "End": 105283
    },
    "TimeRange": {
      "StartTime": "02:21:10.2500000",
      "EndTime": "02:21:10.5200000"
    }
  },
  {
    "TextLocation": {
      "Start": 105291,
      "End": 105294
    },
    "TimeRange": {
      "StartTime": "02:21:13.9500000",
      "EndTime": "02:21:14.1000000"
    }
  },
  {
    "TextLocation": {
      "Start": 105295,
      "End": 105300
    },
    "TimeRange": {
      "StartTime": "02:21:14.1000000",
      "EndTime": "02:21:14.3400000"
    }
  },
  {
    "TextLocation": {
      "Start": 105303,
      "End": 105307
    },
    "TimeRange": {
      "StartTime": "02:21:14.3400000",
      "EndTime": "02:21:14.7600000"
    }
  },
  {
    "TextLocation": {
      "Start": 105309,
      "End": 105314
    },
    "TimeRange": {
      "StartTime": "02:21:14.7600000",
      "EndTime": "02:21:15"
    }
  },
  {
    "TextLocation": {
      "Start": 105315,
      "End": 105319
    },
    "TimeRange": {
      "StartTime": "02:21:15.7500000",
      "EndTime": "02:21:15.9200000"
    }
  },
  {
    "TextLocation": {
      "Start": 105320,
      "End": 105323
    },
    "TimeRange": {
      "StartTime": "02:21:15.9300000",
      "EndTime": "02:21:15.9900000"
    }
  },
  {
    "TextLocation": {
      "Start": 105324,
      "End": 105328
    },
    "TimeRange": {
      "StartTime": "02:21:15.9900000",
      "EndTime": "02:21:16.2300000"
    }
  },
  {
    "TextLocation": {
      "Start": 105329,
      "End": 105333
    },
    "TimeRange": {
      "StartTime": "02:21:16.2300000",
      "EndTime": "02:21:16.4100000"
    }
  },
  {
    "TextLocation": {
      "Start": 105334,
      "End": 105339
    },
    "TimeRange": {
      "StartTime": "02:21:16.4100000",
      "EndTime": "02:21:16.6500000"
    }
  },
  {
    "TextLocation": {
      "Start": 105340,
      "End": 105344
    },
    "TimeRange": {
      "StartTime": "02:21:16.6500000",
      "EndTime": "02:21:17.4700000"
    }
  },
  {
    "TextLocation": {
      "Start": 105347,
      "End": 105352
    },
    "TimeRange": {
      "StartTime": "02:21:18.4200000",
      "EndTime": "02:21:18.6600000"
    }
  },
  {
    "TextLocation": {
      "Start": 105353,
      "End": 105356
    },
    "TimeRange": {
      "StartTime": "02:21:18.6600000",
      "EndTime": "02:21:18.9300000"
    }
  },
  {
    "TextLocation": {
      "Start": 105359,
      "End": 105362
    },
    "TimeRange": {
      "StartTime": "02:21:23.5800000",
      "EndTime": "02:21:23.7300000"
    }
  },
  {
    "TextLocation": {
      "Start": 105363,
      "End": 105364
    },
    "TimeRange": {
      "StartTime": "02:21:23.7300000",
      "EndTime": "02:21:23.8500000"
    }
  },
  {
    "TextLocation": {
      "Start": 105365,
      "End": 105369
    },
    "TimeRange": {
      "StartTime": "02:21:23.8500000",
      "EndTime": "02:21:24.0600000"
    }
  },
  {
    "TextLocation": {
      "Start": 105370,
      "End": 105372
    },
    "TimeRange": {
      "StartTime": "02:21:24.0600000",
      "EndTime": "02:21:24.2200000"
    }
  },
  {
    "TextLocation": {
      "Start": 105373,
      "End": 105376
    },
    "TimeRange": {
      "StartTime": "02:21:24.2200000",
      "EndTime": "02:21:24.2700000"
    }
  },
  {
    "TextLocation": {
      "Start": 105377,
      "End": 105378
    },
    "TimeRange": {
      "StartTime": "02:21:24.2700000",
      "EndTime": "02:21:24.3600000"
    }
  },
  {
    "TextLocation": {
      "Start": 105379,
      "End": 105385
    },
    "TimeRange": {
      "StartTime": "02:21:24.3600000",
      "EndTime": "02:21:24.7200000"
    }
  },
  {
    "TextLocation": {
      "Start": 105393,
      "End": 105394
    },
    "TimeRange": {
      "StartTime": "02:21:39.8400000",
      "EndTime": "02:21:39.9400000"
    }
  },
  {
    "TextLocation": {
      "Start": 105395,
      "End": 105400
    },
    "TimeRange": {
      "StartTime": "02:21:39.9700000",
      "EndTime": "02:21:40.3500000"
    }
  },
  {
    "TextLocation": {
      "Start": 105408,
      "End": 105414
    },
    "TimeRange": {
      "StartTime": "02:21:46.1000000",
      "EndTime": "02:21:46.3600000"
    }
  },
  {
    "TextLocation": {
      "Start": 105417,
      "End": 105420
    },
    "TimeRange": {
      "StartTime": "02:22:07.0600000",
      "EndTime": "02:22:07.1299999"
    }
  },
  {
    "TextLocation": {
      "Start": 105421,
      "End": 105425
    },
    "TimeRange": {
      "StartTime": "02:22:07.1500000",
      "EndTime": "02:22:07.3500000"
    }
  },
  {
    "TextLocation": {
      "Start": 105426,
      "End": 105428
    },
    "TimeRange": {
      "StartTime": "02:22:07.3600000",
      "EndTime": "02:22:07.5000000"
    }
  },
  {
    "TextLocation": {
      "Start": 105436,
      "End": 105439
    },
    "TimeRange": {
      "StartTime": "02:22:07.5200000",
      "EndTime": "02:22:07.7200000"
    }
  },
  {
    "TextLocation": {
      "Start": 105442,
      "End": 105444
    },
    "TimeRange": {
      "StartTime": "02:22:11.1800000",
      "EndTime": "02:22:11.5700000"
    }
  },
  {
    "TextLocation": {
      "Start": 105447,
      "End": 105449
    },
    "TimeRange": {
      "StartTime": "02:22:13.9900000",
      "EndTime": "02:22:14.1800000"
    }
  },
  {
    "TextLocation": {
      "Start": 105450,
      "End": 105454
    },
    "TimeRange": {
      "StartTime": "02:22:14.4400000",
      "EndTime": "02:22:14.5600000"
    }
  },
  {
    "TextLocation": {
      "Start": 105455,
      "End": 105457
    },
    "TimeRange": {
      "StartTime": "02:22:14.5600000",
      "EndTime": "02:22:14.7400000"
    }
  },
  {
    "TextLocation": {
      "Start": 105458,
      "End": 105461
    },
    "TimeRange": {
      "StartTime": "02:22:14.7400000",
      "EndTime": "02:22:15.1000000"
    }
  },
  {
    "TextLocation": {
      "Start": 105464,
      "End": 105469
    },
    "TimeRange": {
      "StartTime": "02:22:16.5800000",
      "EndTime": "02:22:16.6900000"
    }
  },
  {
    "TextLocation": {
      "Start": 105470,
      "End": 105473
    },
    "TimeRange": {
      "StartTime": "02:22:16.9700000",
      "EndTime": "02:22:17.0900000"
    }
  },
  {
    "TextLocation": {
      "Start": 105474,
      "End": 105480
    },
    "TimeRange": {
      "StartTime": "02:22:17.1000000",
      "EndTime": "02:22:17.7800000"
    }
  },
  {
    "TextLocation": {
      "Start": 105482,
      "End": 105485
    },
    "TimeRange": {
      "StartTime": "02:22:18.7099999",
      "EndTime": "02:22:18.8100000"
    }
  },
  {
    "TextLocation": {
      "Start": 105486,
      "End": 105493
    },
    "TimeRange": {
      "StartTime": "02:22:18.8300000",
      "EndTime": "02:22:19.2800000"
    }
  },
  {
    "TextLocation": {
      "Start": 105495,
      "End": 105502
    },
    "TimeRange": {
      "StartTime": "02:22:19.3000000",
      "EndTime": "02:22:19.6700000"
    }
  },
  {
    "TextLocation": {
      "Start": 105503,
      "End": 105506
    },
    "TimeRange": {
      "StartTime": "02:22:22",
      "EndTime": "02:22:22.2500000"
    }
  },
  {
    "TextLocation": {
      "Start": 105507,
      "End": 105511
    },
    "TimeRange": {
      "StartTime": "02:22:22.3400000",
      "EndTime": "02:22:22.4599999"
    }
  },
  {
    "TextLocation": {
      "Start": 105513,
      "End": 105515
    },
    "TimeRange": {
      "StartTime": "02:22:22.5500000",
      "EndTime": "02:22:22.6100000"
    }
  },
  {
    "TextLocation": {
      "Start": 105516,
      "End": 105521
    },
    "TimeRange": {
      "StartTime": "02:22:22.7900000",
      "EndTime": "02:22:23"
    }
  },
  {
    "TextLocation": {
      "Start": 105522,
      "End": 105527
    },
    "TimeRange": {
      "StartTime": "02:22:24.6800000",
      "EndTime": "02:22:24.9000000"
    }
  },
  {
    "TextLocation": {
      "Start": 105528,
      "End": 105530
    },
    "TimeRange": {
      "StartTime": "02:22:25.2099999",
      "EndTime": "02:22:25.2900000"
    }
  },
  {
    "TextLocation": {
      "Start": 105538,
      "End": 105541
    },
    "TimeRange": {
      "StartTime": "02:22:25.8500000",
      "EndTime": "02:22:26"
    }
  },
  {
    "TextLocation": {
      "Start": 105542,
      "End": 105545
    },
    "TimeRange": {
      "StartTime": "02:22:26",
      "EndTime": "02:22:26.0600000"
    }
  },
  {
    "TextLocation": {
      "Start": 105546,
      "End": 105551
    },
    "TimeRange": {
      "StartTime": "02:22:26.0600000",
      "EndTime": "02:22:26.2400000"
    }
  },
  {
    "TextLocation": {
      "Start": 105552,
      "End": 105557
    },
    "TimeRange": {
      "StartTime": "02:22:26.2400000",
      "EndTime": "02:22:26.5400000"
    }
  },
  {
    "TextLocation": {
      "Start": 105558,
      "End": 105560
    },
    "TimeRange": {
      "StartTime": "02:22:26.5400000",
      "EndTime": "02:22:26.7500000"
    }
  },
  {
    "TextLocation": {
      "Start": 105568,
      "End": 105578
    },
    "TimeRange": {
      "StartTime": "02:22:26.7800000",
      "EndTime": "02:22:27.4400000"
    }
  },
  {
    "TextLocation": {
      "Start": 105579,
      "End": 105585
    },
    "TimeRange": {
      "StartTime": "02:22:27.4400000",
      "EndTime": "02:22:27.7900000"
    }
  },
  {
    "TextLocation": {
      "Start": 105586,
      "End": 105592
    },
    "TimeRange": {
      "StartTime": "02:22:27.8000000",
      "EndTime": "02:22:28.1299999"
    }
  },
  {
    "TextLocation": {
      "Start": 105593,
      "End": 105595
    },
    "TimeRange": {
      "StartTime": "02:22:28.1299999",
      "EndTime": "02:22:28.3100000"
    }
  },
  {
    "TextLocation": {
      "Start": 105603,
      "End": 105606
    },
    "TimeRange": {
      "StartTime": "02:22:29.8700000",
      "EndTime": "02:22:29.9700000"
    }
  },
  {
    "TextLocation": {
      "Start": 105607,
      "End": 105611
    },
    "TimeRange": {
      "StartTime": "02:22:30.0200000",
      "EndTime": "02:22:30.3200000"
    }
  },
  {
    "TextLocation": {
      "Start": 105619,
      "End": 105623
    },
    "TimeRange": {
      "StartTime": "02:22:30.4300000",
      "EndTime": "02:22:30.6500000"
    }
  },
  {
    "TextLocation": {
      "Start": 105626,
      "End": 105629
    },
    "TimeRange": {
      "StartTime": "02:22:32.4200000",
      "EndTime": "02:22:32.7099999"
    }
  },
  {
    "TextLocation": {
      "Start": 105630,
      "End": 105634
    },
    "TimeRange": {
      "StartTime": "02:22:32.7800000",
      "EndTime": "02:22:32.9599999"
    }
  },
  {
    "TextLocation": {
      "Start": 105635,
      "End": 105638
    },
    "TimeRange": {
      "StartTime": "02:22:32.9599999",
      "EndTime": "02:22:33.2200000"
    }
  },
  {
    "TextLocation": {
      "Start": 105639,
      "End": 105643
    },
    "TimeRange": {
      "StartTime": "02:22:33.2300000",
      "EndTime": "02:22:33.4700000"
    }
  },
  {
    "TextLocation": {
      "Start": 105644,
      "End": 105649
    },
    "TimeRange": {
      "StartTime": "02:22:35.1500000",
      "EndTime": "02:22:35.4100000"
    }
  },
  {
    "TextLocation": {
      "Start": 105657,
      "End": 105662
    },
    "TimeRange": {
      "StartTime": "02:22:36.3500000",
      "EndTime": "02:22:36.6800000"
    }
  },
  {
    "TextLocation": {
      "Start": 105663,
      "End": 105668
    },
    "TimeRange": {
      "StartTime": "02:22:36.6800000",
      "EndTime": "02:22:36.9500000"
    }
  },
  {
    "TextLocation": {
      "Start": 105676,
      "End": 105678
    },
    "TimeRange": {
      "StartTime": "02:22:36.9500000",
      "EndTime": "02:22:37.0400000"
    }
  },
  {
    "TextLocation": {
      "Start": 105679,
      "End": 105688
    },
    "TimeRange": {
      "StartTime": "02:22:37.2800000",
      "EndTime": "02:22:37.6400000"
    }
  },
  {
    "TextLocation": {
      "Start": 105689,
      "End": 105695
    },
    "TimeRange": {
      "StartTime": "02:22:37.6400000",
      "EndTime": "02:22:37.9700000"
    }
  },
  {
    "TextLocation": {
      "Start": 105696,
      "End": 105700
    },
    "TimeRange": {
      "StartTime": "02:22:37.9700000",
      "EndTime": "02:22:38.2500000"
    }
  },
  {
    "TextLocation": {
      "Start": 105708,
      "End": 105713
    },
    "TimeRange": {
      "StartTime": "02:22:38.2700000",
      "EndTime": "02:22:38.5100000"
    }
  },
  {
    "TextLocation": {
      "Start": 105721,
      "End": 105722
    },
    "TimeRange": {
      "StartTime": "02:22:43.4300000",
      "EndTime": "02:22:43.5200000"
    }
  },
  {
    "TextLocation": {
      "Start": 105723,
      "End": 105727
    },
    "TimeRange": {
      "StartTime": "02:22:43.5200000",
      "EndTime": "02:22:43.7300000"
    }
  },
  {
    "TextLocation": {
      "Start": 105728,
      "End": 105733
    },
    "TimeRange": {
      "StartTime": "02:22:43.7300000",
      "EndTime": "02:22:43.9700000"
    }
  },
  {
    "TextLocation": {
      "Start": 105734,
      "End": 105739
    },
    "TimeRange": {
      "StartTime": "02:22:43.9700000",
      "EndTime": "02:22:44.6299999"
    }
  },
  {
    "TextLocation": {
      "Start": 105747,
      "End": 105751
    },
    "TimeRange": {
      "StartTime": "02:22:50.0900000",
      "EndTime": "02:22:50.6100000"
    }
  },
  {
    "TextLocation": {
      "Start": 105752,
      "End": 105760
    },
    "TimeRange": {
      "StartTime": "02:22:51.2400000",
      "EndTime": "02:22:51.5800000"
    }
  },
  {
    "TextLocation": {
      "Start": 105763,
      "End": 105766
    },
    "TimeRange": {
      "StartTime": "02:22:52.1700000",
      "EndTime": "02:22:52.2800000"
    }
  },
  {
    "TextLocation": {
      "Start": 105767,
      "End": 105770
    },
    "TimeRange": {
      "StartTime": "02:22:52.6400000",
      "EndTime": "02:22:52.6800000"
    }
  },
  {
    "TextLocation": {
      "Start": 105771,
      "End": 105776
    },
    "TimeRange": {
      "StartTime": "02:22:52.7700000",
      "EndTime": "02:22:52.9500000"
    }
  },
  {
    "TextLocation": {
      "Start": 105777,
      "End": 105781
    },
    "TimeRange": {
      "StartTime": "02:22:52.9500000",
      "EndTime": "02:22:53.1600000"
    }
  },
  {
    "TextLocation": {
      "Start": 105782,
      "End": 105784
    },
    "TimeRange": {
      "StartTime": "02:22:53.2200000",
      "EndTime": "02:22:53.3300000"
    }
  },
  {
    "TextLocation": {
      "Start": 105792,
      "End": 105798
    },
    "TimeRange": {
      "StartTime": "02:22:53.8600000",
      "EndTime": "02:22:54.0600000"
    }
  },
  {
    "TextLocation": {
      "Start": 105799,
      "End": 105804
    },
    "TimeRange": {
      "StartTime": "02:22:54.0600000",
      "EndTime": "02:22:54.3600000"
    }
  },
  {
    "TextLocation": {
      "Start": 105805,
      "End": 105809
    },
    "TimeRange": {
      "StartTime": "02:22:55.6800000",
      "EndTime": "02:22:55.7800000"
    }
  },
  {
    "TextLocation": {
      "Start": 105810,
      "End": 105811
    },
    "TimeRange": {
      "StartTime": "02:22:55.8300000",
      "EndTime": "02:22:55.9800000"
    }
  },
  {
    "TextLocation": {
      "Start": 105812,
      "End": 105817
    },
    "TimeRange": {
      "StartTime": "02:22:55.9800000",
      "EndTime": "02:22:56.2500000"
    }
  },
  {
    "TextLocation": {
      "Start": 105818,
      "End": 105821
    },
    "TimeRange": {
      "StartTime": "02:22:56.2500000",
      "EndTime": "02:22:56.3700000"
    }
  },
  {
    "TextLocation": {
      "Start": 105822,
      "End": 105824
    },
    "TimeRange": {
      "StartTime": "02:22:56.3700000",
      "EndTime": "02:22:56.4900000"
    }
  },
  {
    "TextLocation": {
      "Start": 105825,
      "End": 105828
    },
    "TimeRange": {
      "StartTime": "02:22:56.4900000",
      "EndTime": "02:22:56.7900000"
    }
  },
  {
    "TextLocation": {
      "Start": 105836,
      "End": 105839
    },
    "TimeRange": {
      "StartTime": "02:22:59.5300000",
      "EndTime": "02:22:59.6400000"
    }
  },
  {
    "TextLocation": {
      "Start": 105840,
      "End": 105842
    },
    "TimeRange": {
      "StartTime": "02:22:59.6800000",
      "EndTime": "02:22:59.8600000"
    }
  },
  {
    "TextLocation": {
      "Start": 105850,
      "End": 105854
    },
    "TimeRange": {
      "StartTime": "02:23:05.8500000",
      "EndTime": "02:23:05.9900000"
    }
  },
  {
    "TextLocation": {
      "Start": 105855,
      "End": 105857
    },
    "TimeRange": {
      "StartTime": "02:23:06",
      "EndTime": "02:23:06.0600000"
    }
  },
  {
    "TextLocation": {
      "Start": 105858,
      "End": 105861
    },
    "TimeRange": {
      "StartTime": "02:23:06.0600000",
      "EndTime": "02:23:06.1600000"
    }
  },
  {
    "TextLocation": {
      "Start": 105864,
      "End": 105867
    },
    "TimeRange": {
      "StartTime": "02:23:07.3900000",
      "EndTime": "02:23:07.4800000"
    }
  },
  {
    "TextLocation": {
      "Start": 105869,
      "End": 105872
    },
    "TimeRange": {
      "StartTime": "02:23:07.5500000",
      "EndTime": "02:23:07.7600000"
    }
  },
  {
    "TextLocation": {
      "Start": 105874,
      "End": 105875
    },
    "TimeRange": {
      "StartTime": "02:23:07.7800000",
      "EndTime": "02:23:07.8700000"
    }
  },
  {
    "TextLocation": {
      "Start": 105883,
      "End": 105886
    },
    "TimeRange": {
      "StartTime": "02:23:07.8700000",
      "EndTime": "02:23:08.1400000"
    }
  },
  {
    "TextLocation": {
      "Start": 105887,
      "End": 105893
    },
    "TimeRange": {
      "StartTime": "02:23:08.8900000",
      "EndTime": "02:23:09.2200000"
    }
  },
  {
    "TextLocation": {
      "Start": 105894,
      "End": 105903
    },
    "TimeRange": {
      "StartTime": "02:23:09.2200000",
      "EndTime": "02:23:09.9100000"
    }
  },
  {
    "TextLocation": {
      "Start": 105905,
      "End": 105906
    },
    "TimeRange": {
      "StartTime": "02:23:09.9300000",
      "EndTime": "02:23:10.0200000"
    }
  },
  {
    "TextLocation": {
      "Start": 105907,
      "End": 105910
    },
    "TimeRange": {
      "StartTime": "02:23:10.0300000",
      "EndTime": "02:23:10.4900000"
    }
  },
  {
    "TextLocation": {
      "Start": 105918,
      "End": 105923
    },
    "TimeRange": {
      "StartTime": "02:23:12.3100000",
      "EndTime": "02:23:12.5300000"
    }
  },
  {
    "TextLocation": {
      "Start": 105924,
      "End": 105927
    },
    "TimeRange": {
      "StartTime": "02:23:12.5500000",
      "EndTime": "02:23:12.8200000"
    }
  },
  {
    "TextLocation": {
      "Start": 105929,
      "End": 105932
    },
    "TimeRange": {
      "StartTime": "02:23:12.8799999",
      "EndTime": "02:23:13.0600000"
    }
  },
  {
    "TextLocation": {
      "Start": 105933,
      "End": 105936
    },
    "TimeRange": {
      "StartTime": "02:23:13.2099999",
      "EndTime": "02:23:13.6900000"
    }
  },
  {
    "TextLocation": {
      "Start": 105937,
      "End": 105941
    },
    "TimeRange": {
      "StartTime": "02:23:14.2000000",
      "EndTime": "02:23:14.4900000"
    }
  },
  {
    "TextLocation": {
      "Start": 105942,
      "End": 105944
    },
    "TimeRange": {
      "StartTime": "02:23:14.7099999",
      "EndTime": "02:23:14.7900000"
    }
  },
  {
    "TextLocation": {
      "Start": 105945,
      "End": 105949
    },
    "TimeRange": {
      "StartTime": "02:23:14.8000000",
      "EndTime": "02:23:15.0300000"
    }
  },
  {
    "TextLocation": {
      "Start": 105950,
      "End": 105954
    },
    "TimeRange": {
      "StartTime": "02:23:15.1299999",
      "EndTime": "02:23:15.6299999"
    }
  },
  {
    "TextLocation": {
      "Start": 105962,
      "End": 105965
    },
    "TimeRange": {
      "StartTime": "02:23:21.8200000",
      "EndTime": "02:23:22.4500000"
    }
  },
  {
    "TextLocation": {
      "Start": 105968,
      "End": 105970
    },
    "TimeRange": {
      "StartTime": "02:23:23.1800000",
      "EndTime": "02:23:23.2700000"
    }
  },
  {
    "TextLocation": {
      "Start": 105971,
      "End": 105974
    },
    "TimeRange": {
      "StartTime": "02:23:23.2700000",
      "EndTime": "02:23:23.7800000"
    }
  },
  {
    "TextLocation": {
      "Start": 105977,
      "End": 105980
    },
    "TimeRange": {
      "StartTime": "02:23:23.7800000",
      "EndTime": "02:23:24.1000000"
    }
  },
  {
    "TextLocation": {
      "Start": 105982,
      "End": 105984
    },
    "TimeRange": {
      "StartTime": "02:23:24.1400000",
      "EndTime": "02:23:24.2600000"
    }
  },
  {
    "TextLocation": {
      "Start": 105985,
      "End": 105988
    },
    "TimeRange": {
      "StartTime": "02:23:24.2600000",
      "EndTime": "02:23:24.8000000"
    }
  },
  {
    "TextLocation": {
      "Start": 105996,
      "End": 106006
    },
    "TimeRange": {
      "StartTime": "02:23:24.9500000",
      "EndTime": "02:23:25.8500000"
    }
  },
  {
    "TextLocation": {
      "Start": 106007,
      "End": 106010
    },
    "TimeRange": {
      "StartTime": "02:23:25.8500000",
      "EndTime": "02:23:26.0600000"
    }
  },
  {
    "TextLocation": {
      "Start": 106013,
      "End": 106017
    },
    "TimeRange": {
      "StartTime": "02:23:26.9500000",
      "EndTime": "02:23:27.1900000"
    }
  },
  {
    "TextLocation": {
      "Start": 106018,
      "End": 106019
    },
    "TimeRange": {
      "StartTime": "02:23:27.1900000",
      "EndTime": "02:23:27.4599999"
    }
  },
  {
    "TextLocation": {
      "Start": 106020,
      "End": 106024
    },
    "TimeRange": {
      "StartTime": "02:23:27.4599999",
      "EndTime": "02:23:27.7000000"
    }
  },
  {
    "TextLocation": {
      "Start": 106025,
      "End": 106031
    },
    "TimeRange": {
      "StartTime": "02:23:27.7000000",
      "EndTime": "02:23:28"
    }
  },
  {
    "TextLocation": {
      "Start": 106032,
      "End": 106036
    },
    "TimeRange": {
      "StartTime": "02:23:28",
      "EndTime": "02:23:28.3600000"
    }
  },
  {
    "TextLocation": {
      "Start": 106037,
      "End": 106041
    },
    "TimeRange": {
      "StartTime": "02:23:28.5700000",
      "EndTime": "02:23:28.9400000"
    }
  },
  {
    "TextLocation": {
      "Start": 106042,
      "End": 106044
    },
    "TimeRange": {
      "StartTime": "02:23:29.0500000",
      "EndTime": "02:23:29.2500000"
    }
  },
  {
    "TextLocation": {
      "Start": 106045,
      "End": 106048
    },
    "TimeRange": {
      "StartTime": "02:23:29.2600000",
      "EndTime": "02:23:29.4599999"
    }
  },
  {
    "TextLocation": {
      "Start": 106051,
      "End": 106054
    },
    "TimeRange": {
      "StartTime": "02:23:31.1600000",
      "EndTime": "02:23:31.3400000"
    }
  },
  {
    "TextLocation": {
      "Start": 106055,
      "End": 106060
    },
    "TimeRange": {
      "StartTime": "02:23:31.3400000",
      "EndTime": "02:23:31.5500000"
    }
  },
  {
    "TextLocation": {
      "Start": 106063,
      "End": 106068
    },
    "TimeRange": {
      "StartTime": "02:23:31.7900000",
      "EndTime": "02:23:31.9700000"
    }
  },
  {
    "TextLocation": {
      "Start": 106069,
      "End": 106072
    },
    "TimeRange": {
      "StartTime": "02:23:31.9700000",
      "EndTime": "02:23:32.0600000"
    }
  },
  {
    "TextLocation": {
      "Start": 106073,
      "End": 106076
    },
    "TimeRange": {
      "StartTime": "02:23:32.0600000",
      "EndTime": "02:23:32.3300000"
    }
  },
  {
    "TextLocation": {
      "Start": 106077,
      "End": 106081
    },
    "TimeRange": {
      "StartTime": "02:23:32.8700000",
      "EndTime": "02:23:33.0500000"
    }
  },
  {
    "TextLocation": {
      "Start": 106082,
      "End": 106084
    },
    "TimeRange": {
      "StartTime": "02:23:33.0600000",
      "EndTime": "02:23:33.1100000"
    }
  },
  {
    "TextLocation": {
      "Start": 106085,
      "End": 106088
    },
    "TimeRange": {
      "StartTime": "02:23:33.1100000",
      "EndTime": "02:23:33.2600000"
    }
  },
  {
    "TextLocation": {
      "Start": 106089,
      "End": 106093
    },
    "TimeRange": {
      "StartTime": "02:23:33.2600000",
      "EndTime": "02:23:33.4700000"
    }
  },
  {
    "TextLocation": {
      "Start": 106094,
      "End": 106098
    },
    "TimeRange": {
      "StartTime": "02:23:33.4700000",
      "EndTime": "02:23:33.6100000"
    }
  },
  {
    "TextLocation": {
      "Start": 106106,
      "End": 106108
    },
    "TimeRange": {
      "StartTime": "02:23:34.7000000",
      "EndTime": "02:23:34.9400000"
    }
  },
  {
    "TextLocation": {
      "Start": 106109,
      "End": 106110
    },
    "TimeRange": {
      "StartTime": "02:23:34.9400000",
      "EndTime": "02:23:35.0300000"
    }
  },
  {
    "TextLocation": {
      "Start": 106111,
      "End": 106118
    },
    "TimeRange": {
      "StartTime": "02:23:35.0300000",
      "EndTime": "02:23:35.2600000"
    }
  },
  {
    "TextLocation": {
      "Start": 106119,
      "End": 106122
    },
    "TimeRange": {
      "StartTime": "02:23:35.2700000",
      "EndTime": "02:23:35.3600000"
    }
  },
  {
    "TextLocation": {
      "Start": 106123,
      "End": 106127
    },
    "TimeRange": {
      "StartTime": "02:23:35.3600000",
      "EndTime": "02:23:35.5000000"
    }
  },
  {
    "TextLocation": {
      "Start": 106128,
      "End": 106130
    },
    "TimeRange": {
      "StartTime": "02:23:35.5400000",
      "EndTime": "02:23:35.6200000"
    }
  },
  {
    "TextLocation": {
      "Start": 106131,
      "End": 106134
    },
    "TimeRange": {
      "StartTime": "02:23:35.6299999",
      "EndTime": "02:23:35.7200000"
    }
  },
  {
    "TextLocation": {
      "Start": 106135,
      "End": 106139
    },
    "TimeRange": {
      "StartTime": "02:23:35.7200000",
      "EndTime": "02:23:35.9000000"
    }
  },
  {
    "TextLocation": {
      "Start": 106147,
      "End": 106149
    },
    "TimeRange": {
      "StartTime": "02:23:37.2500000",
      "EndTime": "02:23:37.4599999"
    }
  },
  {
    "TextLocation": {
      "Start": 106151,
      "End": 106153
    },
    "TimeRange": {
      "StartTime": "02:23:37.5200000",
      "EndTime": "02:23:37.7600000"
    }
  },
  {
    "TextLocation": {
      "Start": 106161,
      "End": 106166
    },
    "TimeRange": {
      "StartTime": "02:25:42.5500000",
      "EndTime": "02:25:42.6600000"
    }
  },
  {
    "TextLocation": {
      "Start": 106167,
      "End": 106169
    },
    "TimeRange": {
      "StartTime": "02:25:42.6700000",
      "EndTime": "02:25:42.8200000"
    }
  },
  {
    "TextLocation": {
      "Start": 106170,
      "End": 106176
    },
    "TimeRange": {
      "StartTime": "02:25:42.8200000",
      "EndTime": "02:25:43.1500000"
    }
  },
  {
    "TextLocation": {
      "Start": 106178,
      "End": 106182
    },
    "TimeRange": {
      "StartTime": "02:25:43.1500000",
      "EndTime": "02:25:43.2400000"
    }
  },
  {
    "TextLocation": {
      "Start": 106183,
      "End": 106188
    },
    "TimeRange": {
      "StartTime": "02:25:43.2400000",
      "EndTime": "02:25:43.5400000"
    }
  },
  {
    "TextLocation": {
      "Start": 106191,
      "End": 106195
    },
    "TimeRange": {
      "StartTime": "02:25:45.8799999",
      "EndTime": "02:25:46.0200000"
    }
  },
  {
    "TextLocation": {
      "Start": 106196,
      "End": 106200
    },
    "TimeRange": {
      "StartTime": "02:25:46.0900000",
      "EndTime": "02:25:46.3300000"
    }
  },
  {
    "TextLocation": {
      "Start": 106203,
      "End": 106204
    },
    "TimeRange": {
      "StartTime": "02:26:06.9800000",
      "EndTime": "02:26:07.1000000"
    }
  },
  {
    "TextLocation": {
      "Start": 106205,
      "End": 106209
    },
    "TimeRange": {
      "StartTime": "02:26:07.1000000",
      "EndTime": "02:26:07.4900000"
    }
  },
  {
    "TextLocation": {
      "Start": 106212,
      "End": 106218
    },
    "TimeRange": {
      "StartTime": "02:26:27.9300000",
      "EndTime": "02:26:28.4100000"
    }
  },
  {
    "TextLocation": {
      "Start": 106219,
      "End": 106221
    },
    "TimeRange": {
      "StartTime": "02:26:28.4100000",
      "EndTime": "02:26:28.4400000"
    }
  },
  {
    "TextLocation": {
      "Start": 106222,
      "End": 106228
    },
    "TimeRange": {
      "StartTime": "02:26:28.5000000",
      "EndTime": "02:26:28.8500000"
    }
  },
  {
    "TextLocation": {
      "Start": 106231,
      "End": 106236
    },
    "TimeRange": {
      "StartTime": "02:26:34.8000000",
      "EndTime": "02:26:35.0700000"
    }
  },
  {
    "TextLocation": {
      "Start": 106237,
      "End": 106241
    },
    "TimeRange": {
      "StartTime": "02:26:35.0700000",
      "EndTime": "02:26:35.3400000"
    }
  },
  {
    "TextLocation": {
      "Start": 106242,
      "End": 106244
    },
    "TimeRange": {
      "StartTime": "02:26:35.3400000",
      "EndTime": "02:26:35.5200000"
    }
  },
  {
    "TextLocation": {
      "Start": 106245,
      "End": 106248
    },
    "TimeRange": {
      "StartTime": "02:26:35.5200000",
      "EndTime": "02:26:35.6100000"
    }
  },
  {
    "TextLocation": {
      "Start": 106249,
      "End": 106255
    },
    "TimeRange": {
      "StartTime": "02:26:35.6100000",
      "EndTime": "02:26:36"
    }
  },
  {
    "TextLocation": {
      "Start": 106256,
      "End": 106258
    },
    "TimeRange": {
      "StartTime": "02:26:36",
      "EndTime": "02:26:36.1500000"
    }
  },
  {
    "TextLocation": {
      "Start": 106259,
      "End": 106263
    },
    "TimeRange": {
      "StartTime": "02:26:36.1500000",
      "EndTime": "02:26:37.1100000"
    }
  },
  {
    "TextLocation": {
      "Start": 106264,
      "End": 106268
    },
    "TimeRange": {
      "StartTime": "02:26:37.1400000",
      "EndTime": "02:26:37.5300000"
    }
  },
  {
    "TextLocation": {
      "Start": 106269,
      "End": 106272
    },
    "TimeRange": {
      "StartTime": "02:26:37.5300000",
      "EndTime": "02:26:38.5500000"
    }
  },
  {
    "TextLocation": {
      "Start": 106273,
      "End": 106278
    },
    "TimeRange": {
      "StartTime": "02:26:38.5500000",
      "EndTime": "02:26:38.8100000"
    }
  },
  {
    "TextLocation": {
      "Start": 106279,
      "End": 106285
    },
    "TimeRange": {
      "StartTime": "02:26:38.8200000",
      "EndTime": "02:26:39.2000000"
    }
  },
  {
    "TextLocation": {
      "Start": 106286,
      "End": 106290
    },
    "TimeRange": {
      "StartTime": "02:26:39.2099999",
      "EndTime": "02:26:39.5400000"
    }
  },
  {
    "TextLocation": {
      "Start": 106292,
      "End": 106297
    },
    "TimeRange": {
      "StartTime": "02:26:39.9599999",
      "EndTime": "02:26:40.1400000"
    }
  },
  {
    "TextLocation": {
      "Start": 106298,
      "End": 106303
    },
    "TimeRange": {
      "StartTime": "02:26:40.1400000",
      "EndTime": "02:26:40.3799999"
    }
  },
  {
    "TextLocation": {
      "Start": 106304,
      "End": 106308
    },
    "TimeRange": {
      "StartTime": "02:26:40.3799999",
      "EndTime": "02:26:40.8600000"
    }
  },
  {
    "TextLocation": {
      "Start": 106310,
      "End": 106315
    },
    "TimeRange": {
      "StartTime": "02:26:40.8600000",
      "EndTime": "02:26:41.0700000"
    }
  },
  {
    "TextLocation": {
      "Start": 106316,
      "End": 106318
    },
    "TimeRange": {
      "StartTime": "02:26:41.0700000",
      "EndTime": "02:26:41.2200000"
    }
  },
  {
    "TextLocation": {
      "Start": 106319,
      "End": 106322
    },
    "TimeRange": {
      "StartTime": "02:26:41.2200000",
      "EndTime": "02:26:41.2800000"
    }
  },
  {
    "TextLocation": {
      "Start": 106323,
      "End": 106332
    },
    "TimeRange": {
      "StartTime": "02:26:41.5800000",
      "EndTime": "02:26:42.0800000"
    }
  },
  {
    "TextLocation": {
      "Start": 106333,
      "End": 106342
    },
    "TimeRange": {
      "StartTime": "02:26:42.0900000",
      "EndTime": "02:26:42.6600000"
    }
  },
  {
    "TextLocation": {
      "Start": 106343,
      "End": 106348
    },
    "TimeRange": {
      "StartTime": "02:26:42.6600000",
      "EndTime": "02:26:43.2300000"
    }
  },
  {
    "TextLocation": {
      "Start": 106349,
      "End": 106356
    },
    "TimeRange": {
      "StartTime": "02:26:43.2300000",
      "EndTime": "02:26:43.7400000"
    }
  },
  {
    "TextLocation": {
      "Start": 106359,
      "End": 106365
    },
    "TimeRange": {
      "StartTime": "02:26:44.4599999",
      "EndTime": "02:26:44.9100000"
    }
  },
  {
    "TextLocation": {
      "Start": 106366,
      "End": 106370
    },
    "TimeRange": {
      "StartTime": "02:26:44.9100000",
      "EndTime": "02:26:45.1200000"
    }
  },
  {
    "TextLocation": {
      "Start": 106371,
      "End": 106375
    },
    "TimeRange": {
      "StartTime": "02:26:45.1200000",
      "EndTime": "02:26:45.3100000"
    }
  },
  {
    "TextLocation": {
      "Start": 106376,
      "End": 106384
    },
    "TimeRange": {
      "StartTime": "02:26:45.3100000",
      "EndTime": "02:26:45.8900000"
    }
  },
  {
    "TextLocation": {
      "Start": 106385,
      "End": 106388
    },
    "TimeRange": {
      "StartTime": "02:26:45.9300000",
      "EndTime": "02:26:46.0200000"
    }
  },
  {
    "TextLocation": {
      "Start": 106389,
      "End": 106394
    },
    "TimeRange": {
      "StartTime": "02:26:46.0500000",
      "EndTime": "02:26:46.5900000"
    }
  },
  {
    "TextLocation": {
      "Start": 106395,
      "End": 106397
    },
    "TimeRange": {
      "StartTime": "02:26:46.6100000",
      "EndTime": "02:26:46.8600000"
    }
  },
  {
    "TextLocation": {
      "Start": 106398,
      "End": 106401
    },
    "TimeRange": {
      "StartTime": "02:26:47.3400000",
      "EndTime": "02:26:47.4300000"
    }
  },
  {
    "TextLocation": {
      "Start": 106402,
      "End": 106407
    },
    "TimeRange": {
      "StartTime": "02:26:47.4300000",
      "EndTime": "02:26:47.8200000"
    }
  },
  {
    "TextLocation": {
      "Start": 106408,
      "End": 106411
    },
    "TimeRange": {
      "StartTime": "02:26:47.8200000",
      "EndTime": "02:26:47.9400000"
    }
  },
  {
    "TextLocation": {
      "Start": 106412,
      "End": 106418
    },
    "TimeRange": {
      "StartTime": "02:26:47.9400000",
      "EndTime": "02:26:48.1200000"
    }
  },
  {
    "TextLocation": {
      "Start": 106419,
      "End": 106423
    },
    "TimeRange": {
      "StartTime": "02:26:48.1200000",
      "EndTime": "02:26:48.3000000"
    }
  },
  {
    "TextLocation": {
      "Start": 106424,
      "End": 106428
    },
    "TimeRange": {
      "StartTime": "02:26:48.3000000",
      "EndTime": "02:26:48.4800000"
    }
  },
  {
    "TextLocation": {
      "Start": 106429,
      "End": 106435
    },
    "TimeRange": {
      "StartTime": "02:26:48.4800000",
      "EndTime": "02:26:48.9300000"
    }
  },
  {
    "TextLocation": {
      "Start": 106436,
      "End": 106438
    },
    "TimeRange": {
      "StartTime": "02:26:48.9599999",
      "EndTime": "02:26:49.1100000"
    }
  },
  {
    "TextLocation": {
      "Start": 106439,
      "End": 106441
    },
    "TimeRange": {
      "StartTime": "02:26:49.1200000",
      "EndTime": "02:26:49.2200000"
    }
  },
  {
    "TextLocation": {
      "Start": 106449,
      "End": 106452
    },
    "TimeRange": {
      "StartTime": "02:26:49.2300000",
      "EndTime": "02:26:49.3200000"
    }
  },
  {
    "TextLocation": {
      "Start": 106453,
      "End": 106460
    },
    "TimeRange": {
      "StartTime": "02:26:49.3200000",
      "EndTime": "02:26:49.5300000"
    }
  },
  {
    "TextLocation": {
      "Start": 106461,
      "End": 106465
    },
    "TimeRange": {
      "StartTime": "02:26:49.5300000",
      "EndTime": "02:26:49.7700000"
    }
  },
  {
    "TextLocation": {
      "Start": 106466,
      "End": 106473
    },
    "TimeRange": {
      "StartTime": "02:26:49.7700000",
      "EndTime": "02:26:50.0700000"
    }
  },
  {
    "TextLocation": {
      "Start": 106474,
      "End": 106478
    },
    "TimeRange": {
      "StartTime": "02:26:50.0700000",
      "EndTime": "02:26:50.1600000"
    }
  },
  {
    "TextLocation": {
      "Start": 106479,
      "End": 106481
    },
    "TimeRange": {
      "StartTime": "02:26:50.1600000",
      "EndTime": "02:26:50.2800000"
    }
  },
  {
    "TextLocation": {
      "Start": 106482,
      "End": 106491
    },
    "TimeRange": {
      "StartTime": "02:26:50.2800000",
      "EndTime": "02:26:50.7000000"
    }
  },
  {
    "TextLocation": {
      "Start": 106492,
      "End": 106499
    },
    "TimeRange": {
      "StartTime": "02:26:50.7000000",
      "EndTime": "02:26:51.2700000"
    }
  },
  {
    "TextLocation": {
      "Start": 106507,
      "End": 106511
    },
    "TimeRange": {
      "StartTime": "02:26:56.1200000",
      "EndTime": "02:26:56.2500000"
    }
  },
  {
    "TextLocation": {
      "Start": 106512,
      "End": 106516
    },
    "TimeRange": {
      "StartTime": "02:26:56.4500000",
      "EndTime": "02:26:56.5600000"
    }
  },
  {
    "TextLocation": {
      "Start": 106517,
      "End": 106521
    },
    "TimeRange": {
      "StartTime": "02:26:58.2800000",
      "EndTime": "02:26:58.4000000"
    }
  },
  {
    "TextLocation": {
      "Start": 106522,
      "End": 106526
    },
    "TimeRange": {
      "StartTime": "02:26:58.5700000",
      "EndTime": "02:26:58.7000000"
    }
  },
  {
    "TextLocation": {
      "Start": 106527,
      "End": 106533
    },
    "TimeRange": {
      "StartTime": "02:26:58.9700000",
      "EndTime": "02:26:59.0300000"
    }
  },
  {
    "TextLocation": {
      "Start": 106534,
      "End": 106539
    },
    "TimeRange": {
      "StartTime": "02:26:59.0600000",
      "EndTime": "02:26:59.1700000"
    }
  },
  {
    "TextLocation": {
      "Start": 106540,
      "End": 106542
    },
    "TimeRange": {
      "StartTime": "02:26:59.1700000",
      "EndTime": "02:26:59.2400000"
    }
  },
  {
    "TextLocation": {
      "Start": 106543,
      "End": 106546
    },
    "TimeRange": {
      "StartTime": "02:26:59.2400000",
      "EndTime": "02:26:59.4000000"
    }
  },
  {
    "TextLocation": {
      "Start": 106547,
      "End": 106550
    },
    "TimeRange": {
      "StartTime": "02:26:59.4000000",
      "EndTime": "02:26:59.5100000"
    }
  },
  {
    "TextLocation": {
      "Start": 106551,
      "End": 106555
    },
    "TimeRange": {
      "StartTime": "02:26:59.5100000",
      "EndTime": "02:26:59.7800000"
    }
  },
  {
    "TextLocation": {
      "Start": 106556,
      "End": 106558
    },
    "TimeRange": {
      "StartTime": "02:26:59.8400000",
      "EndTime": "02:26:59.8900000"
    }
  },
  {
    "TextLocation": {
      "Start": 106559,
      "End": 106566
    },
    "TimeRange": {
      "StartTime": "02:27:00.8600000",
      "EndTime": "02:27:01.1100000"
    }
  },
  {
    "TextLocation": {
      "Start": 106567,
      "End": 106570
    },
    "TimeRange": {
      "StartTime": "02:27:01.1600000",
      "EndTime": "02:27:01.3400000"
    }
  },
  {
    "TextLocation": {
      "Start": 106571,
      "End": 106576
    },
    "TimeRange": {
      "StartTime": "02:27:02.3900000",
      "EndTime": "02:27:02.5800000"
    }
  },
  {
    "TextLocation": {
      "Start": 106579,
      "End": 106582
    },
    "TimeRange": {
      "StartTime": "02:27:07.1000000",
      "EndTime": "02:27:07.2200000"
    }
  },
  {
    "TextLocation": {
      "Start": 106583,
      "End": 106587
    },
    "TimeRange": {
      "StartTime": "02:27:07.2200000",
      "EndTime": "02:27:07.3700000"
    }
  },
  {
    "TextLocation": {
      "Start": 106588,
      "End": 106591
    },
    "TimeRange": {
      "StartTime": "02:27:07.3700000",
      "EndTime": "02:27:07.4599999"
    }
  },
  {
    "TextLocation": {
      "Start": 106592,
      "End": 106599
    },
    "TimeRange": {
      "StartTime": "02:27:07.4599999",
      "EndTime": "02:27:08.0100000"
    }
  },
  {
    "TextLocation": {
      "Start": 106602,
      "End": 106606
    },
    "TimeRange": {
      "StartTime": "02:27:08.0300000",
      "EndTime": "02:27:08.3000000"
    }
  },
  {
    "TextLocation": {
      "Start": 106607,
      "End": 106612
    },
    "TimeRange": {
      "StartTime": "02:27:08.7500000",
      "EndTime": "02:27:08.8900000"
    }
  },
  {
    "TextLocation": {
      "Start": 106613,
      "End": 106620
    },
    "TimeRange": {
      "StartTime": "02:27:08.9800000",
      "EndTime": "02:27:09.2700000"
    }
  },
  {
    "TextLocation": {
      "Start": 106628,
      "End": 106632
    },
    "TimeRange": {
      "StartTime": "02:27:10.7000000",
      "EndTime": "02:27:11.1100000"
    }
  },
  {
    "TextLocation": {
      "Start": 106640,
      "End": 106643
    },
    "TimeRange": {
      "StartTime": "02:27:12.8900000",
      "EndTime": "02:27:13.0400000"
    }
  },
  {
    "TextLocation": {
      "Start": 106644,
      "End": 106649
    },
    "TimeRange": {
      "StartTime": "02:27:13.0400000",
      "EndTime": "02:27:13.2200000"
    }
  },
  {
    "TextLocation": {
      "Start": 106652,
      "End": 106656
    },
    "TimeRange": {
      "StartTime": "02:27:13.2200000",
      "EndTime": "02:27:13.4300000"
    }
  },
  {
    "TextLocation": {
      "Start": 106657,
      "End": 106660
    },
    "TimeRange": {
      "StartTime": "02:27:13.4300000",
      "EndTime": "02:27:13.5200000"
    }
  },
  {
    "TextLocation": {
      "Start": 106661,
      "End": 106664
    },
    "TimeRange": {
      "StartTime": "02:27:13.5200000",
      "EndTime": "02:27:13.6400000"
    }
  },
  {
    "TextLocation": {
      "Start": 106665,
      "End": 106672
    },
    "TimeRange": {
      "StartTime": "02:27:13.6400000",
      "EndTime": "02:27:13.9400000"
    }
  },
  {
    "TextLocation": {
      "Start": 106674,
      "End": 106676
    },
    "TimeRange": {
      "StartTime": "02:27:13.9400000",
      "EndTime": "02:27:14.0300000"
    }
  },
  {
    "TextLocation": {
      "Start": 106677,
      "End": 106680
    },
    "TimeRange": {
      "StartTime": "02:27:14.0300000",
      "EndTime": "02:27:14.0900000"
    }
  },
  {
    "TextLocation": {
      "Start": 106681,
      "End": 106686
    },
    "TimeRange": {
      "StartTime": "02:27:14.0900000",
      "EndTime": "02:27:14.2099999"
    }
  },
  {
    "TextLocation": {
      "Start": 106687,
      "End": 106692
    },
    "TimeRange": {
      "StartTime": "02:27:14.2099999",
      "EndTime": "02:27:14.3900000"
    }
  },
  {
    "TextLocation": {
      "Start": 106693,
      "End": 106697
    },
    "TimeRange": {
      "StartTime": "02:27:14.3900000",
      "EndTime": "02:27:14.5100000"
    }
  },
  {
    "TextLocation": {
      "Start": 106698,
      "End": 106702
    },
    "TimeRange": {
      "StartTime": "02:27:14.5100000",
      "EndTime": "02:27:14.6600000"
    }
  },
  {
    "TextLocation": {
      "Start": 106703,
      "End": 106706
    },
    "TimeRange": {
      "StartTime": "02:27:14.6600000",
      "EndTime": "02:27:14.7500000"
    }
  },
  {
    "TextLocation": {
      "Start": 106707,
      "End": 106712
    },
    "TimeRange": {
      "StartTime": "02:27:14.7500000",
      "EndTime": "02:27:14.9000000"
    }
  },
  {
    "TextLocation": {
      "Start": 106713,
      "End": 106717
    },
    "TimeRange": {
      "StartTime": "02:27:14.9000000",
      "EndTime": "02:27:15.0200000"
    }
  },
  {
    "TextLocation": {
      "Start": 106718,
      "End": 106722
    },
    "TimeRange": {
      "StartTime": "02:27:15.0200000",
      "EndTime": "02:27:15.2900000"
    }
  },
  {
    "TextLocation": {
      "Start": 106723,
      "End": 106727
    },
    "TimeRange": {
      "StartTime": "02:27:15.2900000",
      "EndTime": "02:27:15.6500000"
    }
  },
  {
    "TextLocation": {
      "Start": 106735,
      "End": 106744
    },
    "TimeRange": {
      "StartTime": "02:27:16.8700000",
      "EndTime": "02:27:17.2900000"
    }
  },
  {
    "TextLocation": {
      "Start": 106745,
      "End": 106751
    },
    "TimeRange": {
      "StartTime": "02:27:17.2900000",
      "EndTime": "02:27:17.6200000"
    }
  },
  {
    "TextLocation": {
      "Start": 106752,
      "End": 106760
    },
    "TimeRange": {
      "StartTime": "02:27:17.6200000",
      "EndTime": "02:27:18.1600000"
    }
  },
  {
    "TextLocation": {
      "Start": 106762,
      "End": 106766
    },
    "TimeRange": {
      "StartTime": "02:27:18.1600000",
      "EndTime": "02:27:18.6400000"
    }
  },
  {
    "TextLocation": {
      "Start": 106773,
      "End": 106776
    },
    "TimeRange": {
      "StartTime": "02:27:19.8700000",
      "EndTime": "02:27:20.0800000"
    }
  },
  {
    "TextLocation": {
      "Start": 106777,
      "End": 106780
    },
    "TimeRange": {
      "StartTime": "02:27:20.0800000",
      "EndTime": "02:27:20.2600000"
    }
  },
  {
    "TextLocation": {
      "Start": 106781,
      "End": 106784
    },
    "TimeRange": {
      "StartTime": "02:27:20.2600000",
      "EndTime": "02:27:20.3500000"
    }
  },
  {
    "TextLocation": {
      "Start": 106785,
      "End": 106788
    },
    "TimeRange": {
      "StartTime": "02:27:20.3500000",
      "EndTime": "02:27:20.4700000"
    }
  },
  {
    "TextLocation": {
      "Start": 106789,
      "End": 106797
    },
    "TimeRange": {
      "StartTime": "02:27:20.4700000",
      "EndTime": "02:27:21.0700000"
    }
  },
  {
    "TextLocation": {
      "Start": 106805,
      "End": 106809
    },
    "TimeRange": {
      "StartTime": "02:27:21.3400000",
      "EndTime": "02:27:21.5500000"
    }
  },
  {
    "TextLocation": {
      "Start": 106810,
      "End": 106813
    },
    "TimeRange": {
      "StartTime": "02:27:21.5500000",
      "EndTime": "02:27:21.6100000"
    }
  },
  {
    "TextLocation": {
      "Start": 106814,
      "End": 106822
    },
    "TimeRange": {
      "StartTime": "02:27:21.6100000",
      "EndTime": "02:27:21.8799999"
    }
  },
  {
    "TextLocation": {
      "Start": 106823,
      "End": 106829
    },
    "TimeRange": {
      "StartTime": "02:27:21.8799999",
      "EndTime": "02:27:22.0900000"
    }
  },
  {
    "TextLocation": {
      "Start": 106830,
      "End": 106839
    },
    "TimeRange": {
      "StartTime": "02:27:22.0900000",
      "EndTime": "02:27:22.4200000"
    }
  },
  {
    "TextLocation": {
      "Start": 106840,
      "End": 106846
    },
    "TimeRange": {
      "StartTime": "02:27:22.4200000",
      "EndTime": "02:27:22.9300000"
    }
  },
  {
    "TextLocation": {
      "Start": 106854,
      "End": 106857
    },
    "TimeRange": {
      "StartTime": "02:27:22.9599999",
      "EndTime": "02:27:23.2000000"
    }
  },
  {
    "TextLocation": {
      "Start": 106858,
      "End": 106862
    },
    "TimeRange": {
      "StartTime": "02:27:23.2000000",
      "EndTime": "02:27:23.3500000"
    }
  },
  {
    "TextLocation": {
      "Start": 106863,
      "End": 106867
    },
    "TimeRange": {
      "StartTime": "02:27:23.3500000",
      "EndTime": "02:27:23.4700000"
    }
  },
  {
    "TextLocation": {
      "Start": 106868,
      "End": 106871
    },
    "TimeRange": {
      "StartTime": "02:27:23.4700000",
      "EndTime": "02:27:23.5300000"
    }
  },
  {
    "TextLocation": {
      "Start": 106872,
      "End": 106876
    },
    "TimeRange": {
      "StartTime": "02:27:23.5300000",
      "EndTime": "02:27:23.6800000"
    }
  },
  {
    "TextLocation": {
      "Start": 106877,
      "End": 106881
    },
    "TimeRange": {
      "StartTime": "02:27:23.6800000",
      "EndTime": "02:27:23.8000000"
    }
  },
  {
    "TextLocation": {
      "Start": 106882,
      "End": 106885
    },
    "TimeRange": {
      "StartTime": "02:27:23.8000000",
      "EndTime": "02:27:23.8600000"
    }
  },
  {
    "TextLocation": {
      "Start": 106886,
      "End": 106895
    },
    "TimeRange": {
      "StartTime": "02:27:23.8600000",
      "EndTime": "02:27:24.2200000"
    }
  },
  {
    "TextLocation": {
      "Start": 106896,
      "End": 106902
    },
    "TimeRange": {
      "StartTime": "02:27:24.2200000",
      "EndTime": "02:27:24.6700000"
    }
  },
  {
    "TextLocation": {
      "Start": 106910,
      "End": 106915
    },
    "TimeRange": {
      "StartTime": "02:27:24.6700000",
      "EndTime": "02:27:24.9700000"
    }
  },
  {
    "TextLocation": {
      "Start": 106916,
      "End": 106919
    },
    "TimeRange": {
      "StartTime": "02:27:24.9700000",
      "EndTime": "02:27:25.2200000"
    }
  },
  {
    "TextLocation": {
      "Start": 106920,
      "End": 106923
    },
    "TimeRange": {
      "StartTime": "02:27:25.2200000",
      "EndTime": "02:27:25.4800000"
    }
  },
  {
    "TextLocation": {
      "Start": 106924,
      "End": 106926
    },
    "TimeRange": {
      "StartTime": "02:27:25.4800000",
      "EndTime": "02:27:25.5700000"
    }
  },
  {
    "TextLocation": {
      "Start": 106927,
      "End": 106931
    },
    "TimeRange": {
      "StartTime": "02:27:25.6000000",
      "EndTime": "02:27:26.5000000"
    }
  },
  {
    "TextLocation": {
      "Start": 106939,
      "End": 106943
    },
    "TimeRange": {
      "StartTime": "02:27:26.5600000",
      "EndTime": "02:27:27.0400000"
    }
  },
  {
    "TextLocation": {
      "Start": 106946,
      "End": 106949
    },
    "TimeRange": {
      "StartTime": "02:27:27.5500000",
      "EndTime": "02:27:27.6700000"
    }
  },
  {
    "TextLocation": {
      "Start": 106950,
      "End": 106956
    },
    "TimeRange": {
      "StartTime": "02:27:27.6700000",
      "EndTime": "02:27:27.8799999"
    }
  },
  {
    "TextLocation": {
      "Start": 106957,
      "End": 106961
    },
    "TimeRange": {
      "StartTime": "02:27:27.8799999",
      "EndTime": "02:27:28"
    }
  },
  {
    "TextLocation": {
      "Start": 106962,
      "End": 106969
    },
    "TimeRange": {
      "StartTime": "02:27:28",
      "EndTime": "02:27:28.3600000"
    }
  },
  {
    "TextLocation": {
      "Start": 106970,
      "End": 106974
    },
    "TimeRange": {
      "StartTime": "02:27:28.3600000",
      "EndTime": "02:27:28.6600000"
    }
  },
  {
    "TextLocation": {
      "Start": 106975,
      "End": 106977
    },
    "TimeRange": {
      "StartTime": "02:27:28.6600000",
      "EndTime": "02:27:28.7500000"
    }
  },
  {
    "TextLocation": {
      "Start": 106978,
      "End": 106983
    },
    "TimeRange": {
      "StartTime": "02:27:28.7500000",
      "EndTime": "02:27:29.1700000"
    }
  },
  {
    "TextLocation": {
      "Start": 106984,
      "End": 106986
    },
    "TimeRange": {
      "StartTime": "02:27:29.1700000",
      "EndTime": "02:27:29.3200000"
    }
  },
  {
    "TextLocation": {
      "Start": 106987,
      "End": 106990
    },
    "TimeRange": {
      "StartTime": "02:27:29.3200000",
      "EndTime": "02:27:29.4100000"
    }
  },
  {
    "TextLocation": {
      "Start": 106991,
      "End": 107000
    },
    "TimeRange": {
      "StartTime": "02:27:29.4100000",
      "EndTime": "02:27:29.6800000"
    }
  },
  {
    "TextLocation": {
      "Start": 107001,
      "End": 107007
    },
    "TimeRange": {
      "StartTime": "02:27:29.6800000",
      "EndTime": "02:27:30.1900000"
    }
  },
  {
    "TextLocation": {
      "Start": 107015,
      "End": 107016
    },
    "TimeRange": {
      "StartTime": "02:27:30.4900000",
      "EndTime": "02:27:30.6100000"
    }
  },
  {
    "TextLocation": {
      "Start": 107017,
      "End": 107026
    },
    "TimeRange": {
      "StartTime": "02:27:30.6100000",
      "EndTime": "02:27:31.3300000"
    }
  },
  {
    "TextLocation": {
      "Start": 107034,
      "End": 107037
    },
    "TimeRange": {
      "StartTime": "02:27:31.6600000",
      "EndTime": "02:27:31.8100000"
    }
  },
  {
    "TextLocation": {
      "Start": 107038,
      "End": 107042
    },
    "TimeRange": {
      "StartTime": "02:27:31.8100000",
      "EndTime": "02:27:31.9300000"
    }
  },
  {
    "TextLocation": {
      "Start": 107043,
      "End": 107047
    },
    "TimeRange": {
      "StartTime": "02:27:31.9300000",
      "EndTime": "02:27:32.0500000"
    }
  },
  {
    "TextLocation": {
      "Start": 107048,
      "End": 107051
    },
    "TimeRange": {
      "StartTime": "02:27:32.0500000",
      "EndTime": "02:27:32.1100000"
    }
  },
  {
    "TextLocation": {
      "Start": 107052,
      "End": 107056
    },
    "TimeRange": {
      "StartTime": "02:27:32.1100000",
      "EndTime": "02:27:32.2600000"
    }
  },
  {
    "TextLocation": {
      "Start": 107057,
      "End": 107058
    },
    "TimeRange": {
      "StartTime": "02:27:32.2600000",
      "EndTime": "02:27:32.3200000"
    }
  },
  {
    "TextLocation": {
      "Start": 107059,
      "End": 107068
    },
    "TimeRange": {
      "StartTime": "02:27:32.3200000",
      "EndTime": "02:27:33.0400000"
    }
  },
  {
    "TextLocation": {
      "Start": 107076,
      "End": 107081
    },
    "TimeRange": {
      "StartTime": "02:27:33.0700000",
      "EndTime": "02:27:33.4599999"
    }
  },
  {
    "TextLocation": {
      "Start": 107082,
      "End": 107086
    },
    "TimeRange": {
      "StartTime": "02:27:33.4599999",
      "EndTime": "02:27:33.7600000"
    }
  },
  {
    "TextLocation": {
      "Start": 107087,
      "End": 107091
    },
    "TimeRange": {
      "StartTime": "02:27:33.7600000",
      "EndTime": "02:27:34.1800000"
    }
  },
  {
    "TextLocation": {
      "Start": 107094,
      "End": 107098
    },
    "TimeRange": {
      "StartTime": "02:27:34.6000000",
      "EndTime": "02:27:34.8799999"
    }
  },
  {
    "TextLocation": {
      "Start": 107106,
      "End": 107112
    },
    "TimeRange": {
      "StartTime": "02:27:35.8300000",
      "EndTime": "02:27:36.4300000"
    }
  },
  {
    "TextLocation": {
      "Start": 107113,
      "End": 107116
    },
    "TimeRange": {
      "StartTime": "02:27:36.4300000",
      "EndTime": "02:27:36.5500000"
    }
  },
  {
    "TextLocation": {
      "Start": 107117,
      "End": 107127
    },
    "TimeRange": {
      "StartTime": "02:27:36.5500000",
      "EndTime": "02:27:37.2400000"
    }
  },
  {
    "TextLocation": {
      "Start": 107128,
      "End": 107130
    },
    "TimeRange": {
      "StartTime": "02:27:37.2400000",
      "EndTime": "02:27:37.4200000"
    }
  },
  {
    "TextLocation": {
      "Start": 107131,
      "End": 107134
    },
    "TimeRange": {
      "StartTime": "02:27:37.4200000",
      "EndTime": "02:27:37.5700000"
    }
  },
  {
    "TextLocation": {
      "Start": 107135,
      "End": 107149
    },
    "TimeRange": {
      "StartTime": "02:27:37.5700000",
      "EndTime": "02:27:38.3200000"
    }
  },
  {
    "TextLocation": {
      "Start": 107150,
      "End": 107154
    },
    "TimeRange": {
      "StartTime": "02:27:38.3200000",
      "EndTime": "02:27:38.5600000"
    }
  },
  {
    "TextLocation": {
      "Start": 107157,
      "End": 107159
    },
    "TimeRange": {
      "StartTime": "02:27:38.5600000",
      "EndTime": "02:27:38.6800000"
    }
  },
  {
    "TextLocation": {
      "Start": 107160,
      "End": 107163
    },
    "TimeRange": {
      "StartTime": "02:27:38.6800000",
      "EndTime": "02:27:38.7700000"
    }
  },
  {
    "TextLocation": {
      "Start": 107164,
      "End": 107174
    },
    "TimeRange": {
      "StartTime": "02:27:38.7700000",
      "EndTime": "02:27:39.3400000"
    }
  },
  {
    "TextLocation": {
      "Start": 107175,
      "End": 107177
    },
    "TimeRange": {
      "StartTime": "02:27:39.3400000",
      "EndTime": "02:27:39.4300000"
    }
  },
  {
    "TextLocation": {
      "Start": 107178,
      "End": 107181
    },
    "TimeRange": {
      "StartTime": "02:27:39.4300000",
      "EndTime": "02:27:39.6100000"
    }
  },
  {
    "TextLocation": {
      "Start": 107182,
      "End": 107186
    },
    "TimeRange": {
      "StartTime": "02:27:39.6100000",
      "EndTime": "02:27:39.7900000"
    }
  },
  {
    "TextLocation": {
      "Start": 107187,
      "End": 107189
    },
    "TimeRange": {
      "StartTime": "02:27:39.7900000",
      "EndTime": "02:27:39.9100000"
    }
  },
  {
    "TextLocation": {
      "Start": 107190,
      "End": 107195
    },
    "TimeRange": {
      "StartTime": "02:27:39.9100000",
      "EndTime": "02:27:40.4800000"
    }
  },
  {
    "TextLocation": {
      "Start": 107197,
      "End": 107205
    },
    "TimeRange": {
      "StartTime": "02:27:40.4800000",
      "EndTime": "02:27:40.9300000"
    }
  },
  {
    "TextLocation": {
      "Start": 107206,
      "End": 107212
    },
    "TimeRange": {
      "StartTime": "02:27:40.9300000",
      "EndTime": "02:27:41.5900000"
    }
  },
  {
    "TextLocation": {
      "Start": 107215,
      "End": 107218
    },
    "TimeRange": {
      "StartTime": "02:27:41.5900000",
      "EndTime": "02:27:41.7700000"
    }
  },
  {
    "TextLocation": {
      "Start": 107219,
      "End": 107223
    },
    "TimeRange": {
      "StartTime": "02:27:41.7700000",
      "EndTime": "02:27:41.9100000"
    }
  },
  {
    "TextLocation": {
      "Start": 107224,
      "End": 107226
    },
    "TimeRange": {
      "StartTime": "02:27:41.9200000",
      "EndTime": "02:27:42.0400000"
    }
  },
  {
    "TextLocation": {
      "Start": 107227,
      "End": 107235
    },
    "TimeRange": {
      "StartTime": "02:27:42.0400000",
      "EndTime": "02:27:42.4300000"
    }
  },
  {
    "TextLocation": {
      "Start": 107236,
      "End": 107242
    },
    "TimeRange": {
      "StartTime": "02:27:42.4300000",
      "EndTime": "02:27:43"
    }
  },
  {
    "TextLocation": {
      "Start": 107250,
      "End": 107256
    },
    "TimeRange": {
      "StartTime": "02:27:43.5100000",
      "EndTime": "02:27:43.8400000"
    }
  },
  {
    "TextLocation": {
      "Start": 107257,
      "End": 107264
    },
    "TimeRange": {
      "StartTime": "02:27:43.8400000",
      "EndTime": "02:27:44.1700000"
    }
  },
  {
    "TextLocation": {
      "Start": 107265,
      "End": 107273
    },
    "TimeRange": {
      "StartTime": "02:27:44.1700000",
      "EndTime": "02:27:44.6800000"
    }
  },
  {
    "TextLocation": {
      "Start": 107275,
      "End": 107281
    },
    "TimeRange": {
      "StartTime": "02:27:44.6800000",
      "EndTime": "02:27:45.0400000"
    }
  },
  {
    "TextLocation": {
      "Start": 107282,
      "End": 107284
    },
    "TimeRange": {
      "StartTime": "02:27:45.0400000",
      "EndTime": "02:27:45.1000000"
    }
  },
  {
    "TextLocation": {
      "Start": 107285,
      "End": 107293
    },
    "TimeRange": {
      "StartTime": "02:27:45.1000000",
      "EndTime": "02:27:45.8200000"
    }
  },
  {
    "TextLocation": {
      "Start": 107294,
      "End": 107297
    },
    "TimeRange": {
      "StartTime": "02:27:45.8200000",
      "EndTime": "02:27:46.1800000"
    }
  },
  {
    "TextLocation": {
      "Start": 107298,
      "End": 107301
    },
    "TimeRange": {
      "StartTime": "02:27:46.1800000",
      "EndTime": "02:27:46.4800000"
    }
  },
  {
    "TextLocation": {
      "Start": 107302,
      "End": 107308
    },
    "TimeRange": {
      "StartTime": "02:27:46.4800000",
      "EndTime": "02:27:47.1400000"
    }
  },
  {
    "TextLocation": {
      "Start": 107316,
      "End": 107319
    },
    "TimeRange": {
      "StartTime": "02:27:47.9500000",
      "EndTime": "02:27:48.2800000"
    }
  },
  {
    "TextLocation": {
      "Start": 107320,
      "End": 107326
    },
    "TimeRange": {
      "StartTime": "02:27:48.2800000",
      "EndTime": "02:27:48.7300000"
    }
  },
  {
    "TextLocation": {
      "Start": 107327,
      "End": 107330
    },
    "TimeRange": {
      "StartTime": "02:27:48.7300000",
      "EndTime": "02:27:48.8500000"
    }
  },
  {
    "TextLocation": {
      "Start": 107331,
      "End": 107336
    },
    "TimeRange": {
      "StartTime": "02:27:48.8500000",
      "EndTime": "02:27:49.2099999"
    }
  },
  {
    "TextLocation": {
      "Start": 107337,
      "End": 107341
    },
    "TimeRange": {
      "StartTime": "02:27:49.2099999",
      "EndTime": "02:27:49.3900000"
    }
  },
  {
    "TextLocation": {
      "Start": 107342,
      "End": 107346
    },
    "TimeRange": {
      "StartTime": "02:27:49.3900000",
      "EndTime": "02:27:49.6600000"
    }
  },
  {
    "TextLocation": {
      "Start": 107347,
      "End": 107351
    },
    "TimeRange": {
      "StartTime": "02:27:49.6600000",
      "EndTime": "02:27:49.8100000"
    }
  },
  {
    "TextLocation": {
      "Start": 107352,
      "End": 107354
    },
    "TimeRange": {
      "StartTime": "02:27:49.8100000",
      "EndTime": "02:27:49.9300000"
    }
  },
  {
    "TextLocation": {
      "Start": 107355,
      "End": 107367
    },
    "TimeRange": {
      "StartTime": "02:27:49.9300000",
      "EndTime": "02:27:50.6500000"
    }
  },
  {
    "TextLocation": {
      "Start": 107368,
      "End": 107370
    },
    "TimeRange": {
      "StartTime": "02:27:50.6500000",
      "EndTime": "02:27:50.7700000"
    }
  },
  {
    "TextLocation": {
      "Start": 107371,
      "End": 107379
    },
    "TimeRange": {
      "StartTime": "02:27:50.7700000",
      "EndTime": "02:27:51.1600000"
    }
  },
  {
    "TextLocation": {
      "Start": 107380,
      "End": 107386
    },
    "TimeRange": {
      "StartTime": "02:27:51.1600000",
      "EndTime": "02:27:51.5800000"
    }
  },
  {
    "TextLocation": {
      "Start": 107388,
      "End": 107391
    },
    "TimeRange": {
      "StartTime": "02:27:51.5800000",
      "EndTime": "02:27:51.9100000"
    }
  },
  {
    "TextLocation": {
      "Start": 107392,
      "End": 107398
    },
    "TimeRange": {
      "StartTime": "02:27:51.9100000",
      "EndTime": "02:27:52.2400000"
    }
  },
  {
    "TextLocation": {
      "Start": 107399,
      "End": 107401
    },
    "TimeRange": {
      "StartTime": "02:27:52.2400000",
      "EndTime": "02:27:52.4200000"
    }
  },
  {
    "TextLocation": {
      "Start": 107402,
      "End": 107403
    },
    "TimeRange": {
      "StartTime": "02:27:52.4200000",
      "EndTime": "02:27:52.5200000"
    }
  },
  {
    "TextLocation": {
      "Start": 107404,
      "End": 107413
    },
    "TimeRange": {
      "StartTime": "02:27:52.6500000",
      "EndTime": "02:27:53.5600000"
    }
  },
  {
    "TextLocation": {
      "Start": 107414,
      "End": 107416
    },
    "TimeRange": {
      "StartTime": "02:27:53.6800000",
      "EndTime": "02:27:53.8600000"
    }
  },
  {
    "TextLocation": {
      "Start": 107417,
      "End": 107421
    },
    "TimeRange": {
      "StartTime": "02:27:53.8600000",
      "EndTime": "02:27:54.0400000"
    }
  },
  {
    "TextLocation": {
      "Start": 107422,
      "End": 107429
    },
    "TimeRange": {
      "StartTime": "02:27:54.0400000",
      "EndTime": "02:27:54.4000000"
    }
  },
  {
    "TextLocation": {
      "Start": 107430,
      "End": 107435
    },
    "TimeRange": {
      "StartTime": "02:27:54.4000000",
      "EndTime": "02:27:54.6400000"
    }
  },
  {
    "TextLocation": {
      "Start": 107436,
      "End": 107440
    },
    "TimeRange": {
      "StartTime": "02:27:54.6400000",
      "EndTime": "02:27:54.7600000"
    }
  },
  {
    "TextLocation": {
      "Start": 107441,
      "End": 107444
    },
    "TimeRange": {
      "StartTime": "02:27:54.7600000",
      "EndTime": "02:27:54.8200000"
    }
  },
  {
    "TextLocation": {
      "Start": 107445,
      "End": 107454
    },
    "TimeRange": {
      "StartTime": "02:27:54.8200000",
      "EndTime": "02:27:55.1500000"
    }
  },
  {
    "TextLocation": {
      "Start": 107455,
      "End": 107461
    },
    "TimeRange": {
      "StartTime": "02:27:55.1500000",
      "EndTime": "02:27:55.3900000"
    }
  },
  {
    "TextLocation": {
      "Start": 107463,
      "End": 107466
    },
    "TimeRange": {
      "StartTime": "02:27:55.3900000",
      "EndTime": "02:27:55.5100000"
    }
  },
  {
    "TextLocation": {
      "Start": 107467,
      "End": 107470
    },
    "TimeRange": {
      "StartTime": "02:27:55.5100000",
      "EndTime": "02:27:55.6600000"
    }
  },
  {
    "TextLocation": {
      "Start": 107471,
      "End": 107475
    },
    "TimeRange": {
      "StartTime": "02:27:55.6600000",
      "EndTime": "02:27:55.9300000"
    }
  },
  {
    "TextLocation": {
      "Start": 107476,
      "End": 107480
    },
    "TimeRange": {
      "StartTime": "02:27:55.9300000",
      "EndTime": "02:27:56.1400000"
    }
  },
  {
    "TextLocation": {
      "Start": 107481,
      "End": 107483
    },
    "TimeRange": {
      "StartTime": "02:27:56.1400000",
      "EndTime": "02:27:56.2900000"
    }
  },
  {
    "TextLocation": {
      "Start": 107484,
      "End": 107489
    },
    "TimeRange": {
      "StartTime": "02:27:56.2900000",
      "EndTime": "02:27:56.6800000"
    }
  },
  {
    "TextLocation": {
      "Start": 107490,
      "End": 107499
    },
    "TimeRange": {
      "StartTime": "02:27:56.6800000",
      "EndTime": "02:27:57.4300000"
    }
  },
  {
    "TextLocation": {
      "Start": 107500,
      "End": 107506
    },
    "TimeRange": {
      "StartTime": "02:27:58.3300000",
      "EndTime": "02:27:58.7500000"
    }
  },
  {
    "TextLocation": {
      "Start": 107507,
      "End": 107512
    },
    "TimeRange": {
      "StartTime": "02:27:58.7500000",
      "EndTime": "02:27:59.0200000"
    }
  },
  {
    "TextLocation": {
      "Start": 107513,
      "End": 107524
    },
    "TimeRange": {
      "StartTime": "02:27:59.0200000",
      "EndTime": "02:27:59.7700000"
    }
  },
  {
    "TextLocation": {
      "Start": 107532,
      "End": 107533
    },
    "TimeRange": {
      "StartTime": "02:27:59.8000000",
      "EndTime": "02:27:59.9800000"
    }
  },
  {
    "TextLocation": {
      "Start": 107534,
      "End": 107537
    },
    "TimeRange": {
      "StartTime": "02:27:59.9800000",
      "EndTime": "02:28:00.3700000"
    }
  },
  {
    "TextLocation": {
      "Start": 107545,
      "End": 107558
    },
    "TimeRange": {
      "StartTime": "02:28:01.3000000",
      "EndTime": "02:28:02.0500000"
    }
  },
  {
    "TextLocation": {
      "Start": 107559,
      "End": 107562
    },
    "TimeRange": {
      "StartTime": "02:28:02.0500000",
      "EndTime": "02:28:02.1700000"
    }
  },
  {
    "TextLocation": {
      "Start": 107563,
      "End": 107567
    },
    "TimeRange": {
      "StartTime": "02:28:02.1700000",
      "EndTime": "02:28:02.3799999"
    }
  },
  {
    "TextLocation": {
      "Start": 107568,
      "End": 107574
    },
    "TimeRange": {
      "StartTime": "02:28:02.3799999",
      "EndTime": "02:28:02.7700000"
    }
  },
  {
    "TextLocation": {
      "Start": 107575,
      "End": 107582
    },
    "TimeRange": {
      "StartTime": "02:28:02.7700000",
      "EndTime": "02:28:03.0100000"
    }
  },
  {
    "TextLocation": {
      "Start": 107583,
      "End": 107588
    },
    "TimeRange": {
      "StartTime": "02:28:03.0100000",
      "EndTime": "02:28:03.3700000"
    }
  },
  {
    "TextLocation": {
      "Start": 107589,
      "End": 107591
    },
    "TimeRange": {
      "StartTime": "02:28:03.3700000",
      "EndTime": "02:28:03.4599999"
    }
  },
  {
    "TextLocation": {
      "Start": 107592,
      "End": 107595
    },
    "TimeRange": {
      "StartTime": "02:28:03.4599999",
      "EndTime": "02:28:03.5500000"
    }
  },
  {
    "TextLocation": {
      "Start": 107596,
      "End": 107601
    },
    "TimeRange": {
      "StartTime": "02:28:03.5500000",
      "EndTime": "02:28:03.7300000"
    }
  },
  {
    "TextLocation": {
      "Start": 107602,
      "End": 107608
    },
    "TimeRange": {
      "StartTime": "02:28:03.7300000",
      "EndTime": "02:28:03.8799999"
    }
  },
  {
    "TextLocation": {
      "Start": 107609,
      "End": 107615
    },
    "TimeRange": {
      "StartTime": "02:28:03.8799999",
      "EndTime": "02:28:04.2099999"
    }
  },
  {
    "TextLocation": {
      "Start": 107616,
      "End": 107618
    },
    "TimeRange": {
      "StartTime": "02:28:04.2099999",
      "EndTime": "02:28:04.4500000"
    }
  },
  {
    "TextLocation": {
      "Start": 107619,
      "End": 107621
    },
    "TimeRange": {
      "StartTime": "02:28:04.4500000",
      "EndTime": "02:28:04.6000000"
    }
  },
  {
    "TextLocation": {
      "Start": 107622,
      "End": 107626
    },
    "TimeRange": {
      "StartTime": "02:28:04.6000000",
      "EndTime": "02:28:04.7500000"
    }
  },
  {
    "TextLocation": {
      "Start": 107627,
      "End": 107633
    },
    "TimeRange": {
      "StartTime": "02:28:04.7500000",
      "EndTime": "02:28:05.0200000"
    }
  },
  {
    "TextLocation": {
      "Start": 107634,
      "End": 107636
    },
    "TimeRange": {
      "StartTime": "02:28:05.0200000",
      "EndTime": "02:28:05.1100000"
    }
  },
  {
    "TextLocation": {
      "Start": 107637,
      "End": 107640
    },
    "TimeRange": {
      "StartTime": "02:28:05.1100000",
      "EndTime": "02:28:05.2600000"
    }
  },
  {
    "TextLocation": {
      "Start": 107641,
      "End": 107652
    },
    "TimeRange": {
      "StartTime": "02:28:05.2600000",
      "EndTime": "02:28:05.9800000"
    }
  },
  {
    "TextLocation": {
      "Start": 107660,
      "End": 107664
    },
    "TimeRange": {
      "StartTime": "02:28:06.4599999",
      "EndTime": "02:28:06.7300000"
    }
  },
  {
    "TextLocation": {
      "Start": 107665,
      "End": 107668
    },
    "TimeRange": {
      "StartTime": "02:28:06.7300000",
      "EndTime": "02:28:07.3900000"
    }
  },
  {
    "TextLocation": {
      "Start": 107676,
      "End": 107680
    },
    "TimeRange": {
      "StartTime": "02:28:08.6500000",
      "EndTime": "02:28:08.9800000"
    }
  },
  {
    "TextLocation": {
      "Start": 107681,
      "End": 107684
    },
    "TimeRange": {
      "StartTime": "02:28:08.9800000",
      "EndTime": "02:28:09.2500000"
    }
  },
  {
    "TextLocation": {
      "Start": 107685,
      "End": 107687
    },
    "TimeRange": {
      "StartTime": "02:28:09.2500000",
      "EndTime": "02:28:09.3700000"
    }
  },
  {
    "TextLocation": {
      "Start": 107688,
      "End": 107693
    },
    "TimeRange": {
      "StartTime": "02:28:09.3700000",
      "EndTime": "02:28:09.7600000"
    }
  },
  {
    "TextLocation": {
      "Start": 107694,
      "End": 107697
    },
    "TimeRange": {
      "StartTime": "02:28:09.7600000",
      "EndTime": "02:28:10.2400000"
    }
  },
  {
    "TextLocation": {
      "Start": 107698,
      "End": 107702
    },
    "TimeRange": {
      "StartTime": "02:28:10.2400000",
      "EndTime": "02:28:10.4800000"
    }
  },
  {
    "TextLocation": {
      "Start": 107703,
      "End": 107708
    },
    "TimeRange": {
      "StartTime": "02:28:10.4800000",
      "EndTime": "02:28:10.9900000"
    }
  },
  {
    "TextLocation": {
      "Start": 107709,
      "End": 107714
    },
    "TimeRange": {
      "StartTime": "02:28:10.9900000",
      "EndTime": "02:28:11.2900000"
    }
  },
  {
    "TextLocation": {
      "Start": 107715,
      "End": 107717
    },
    "TimeRange": {
      "StartTime": "02:28:11.2900000",
      "EndTime": "02:28:11.4400000"
    }
  },
  {
    "TextLocation": {
      "Start": 107718,
      "End": 107722
    },
    "TimeRange": {
      "StartTime": "02:28:11.4400000",
      "EndTime": "02:28:11.6200000"
    }
  },
  {
    "TextLocation": {
      "Start": 107723,
      "End": 107726
    },
    "TimeRange": {
      "StartTime": "02:28:11.6200000",
      "EndTime": "02:28:11.7099999"
    }
  },
  {
    "TextLocation": {
      "Start": 107727,
      "End": 107733
    },
    "TimeRange": {
      "StartTime": "02:28:11.7099999",
      "EndTime": "02:28:12.0400000"
    }
  },
  {
    "TextLocation": {
      "Start": 107734,
      "End": 107737
    },
    "TimeRange": {
      "StartTime": "02:28:12.0400000",
      "EndTime": "02:28:12.1600000"
    }
  },
  {
    "TextLocation": {
      "Start": 107738,
      "End": 107741
    },
    "TimeRange": {
      "StartTime": "02:28:12.1600000",
      "EndTime": "02:28:12.3100000"
    }
  },
  {
    "TextLocation": {
      "Start": 107742,
      "End": 107749
    },
    "TimeRange": {
      "StartTime": "02:28:12.3100000",
      "EndTime": "02:28:12.7600000"
    }
  },
  {
    "TextLocation": {
      "Start": 107750,
      "End": 107752
    },
    "TimeRange": {
      "StartTime": "02:28:12.7600000",
      "EndTime": "02:28:12.8799999"
    }
  },
  {
    "TextLocation": {
      "Start": 107753,
      "End": 107758
    },
    "TimeRange": {
      "StartTime": "02:28:12.8799999",
      "EndTime": "02:28:13.2099999"
    }
  },
  {
    "TextLocation": {
      "Start": 107759,
      "End": 107760
    },
    "TimeRange": {
      "StartTime": "02:28:13.2099999",
      "EndTime": "02:28:13.3000000"
    }
  },
  {
    "TextLocation": {
      "Start": 107761,
      "End": 107764
    },
    "TimeRange": {
      "StartTime": "02:28:13.3000000",
      "EndTime": "02:28:13.5700000"
    }
  },
  {
    "TextLocation": {
      "Start": 107765,
      "End": 107770
    },
    "TimeRange": {
      "StartTime": "02:28:13.5700000",
      "EndTime": "02:28:13.9000000"
    }
  },
  {
    "TextLocation": {
      "Start": 107773,
      "End": 107778
    },
    "TimeRange": {
      "StartTime": "02:28:13.9000000",
      "EndTime": "02:28:14.1700000"
    }
  },
  {
    "TextLocation": {
      "Start": 107779,
      "End": 107786
    },
    "TimeRange": {
      "StartTime": "02:28:14.1700000",
      "EndTime": "02:28:14.7099999"
    }
  },
  {
    "TextLocation": {
      "Start": 107787,
      "End": 107791
    },
    "TimeRange": {
      "StartTime": "02:28:14.7099999",
      "EndTime": "02:28:14.9500000"
    }
  },
  {
    "TextLocation": {
      "Start": 107792,
      "End": 107793
    },
    "TimeRange": {
      "StartTime": "02:28:14.9500000",
      "EndTime": "02:28:15.0400000"
    }
  },
  {
    "TextLocation": {
      "Start": 107794,
      "End": 107797
    },
    "TimeRange": {
      "StartTime": "02:28:15.0400000",
      "EndTime": "02:28:15.2800000"
    }
  },
  {
    "TextLocation": {
      "Start": 107798,
      "End": 107803
    },
    "TimeRange": {
      "StartTime": "02:28:15.2800000",
      "EndTime": "02:28:15.7099999"
    }
  },
  {
    "TextLocation": {
      "Start": 107811,
      "End": 107813
    },
    "TimeRange": {
      "StartTime": "02:28:15.7300000",
      "EndTime": "02:28:16.2200000"
    }
  },
  {
    "TextLocation": {
      "Start": 107821,
      "End": 107825
    },
    "TimeRange": {
      "StartTime": "02:28:16.3700000",
      "EndTime": "02:28:16.5800000"
    }
  },
  {
    "TextLocation": {
      "Start": 107828,
      "End": 107830
    },
    "TimeRange": {
      "StartTime": "02:28:16.6000000",
      "EndTime": "02:28:16.9000000"
    }
  },
  {
    "TextLocation": {
      "Start": 107831,
      "End": 107835
    },
    "TimeRange": {
      "StartTime": "02:28:16.9000000",
      "EndTime": "02:28:17.0200000"
    }
  },
  {
    "TextLocation": {
      "Start": 107836,
      "End": 107839
    },
    "TimeRange": {
      "StartTime": "02:28:17.0200000",
      "EndTime": "02:28:17.1400000"
    }
  },
  {
    "TextLocation": {
      "Start": 107840,
      "End": 107844
    },
    "TimeRange": {
      "StartTime": "02:28:17.1400000",
      "EndTime": "02:28:17.2900000"
    }
  },
  {
    "TextLocation": {
      "Start": 107845,
      "End": 107847
    },
    "TimeRange": {
      "StartTime": "02:28:17.2900000",
      "EndTime": "02:28:17.4100000"
    }
  },
  {
    "TextLocation": {
      "Start": 107848,
      "End": 107857
    },
    "TimeRange": {
      "StartTime": "02:28:17.4100000",
      "EndTime": "02:28:17.8900000"
    }
  },
  {
    "TextLocation": {
      "Start": 107858,
      "End": 107865
    },
    "TimeRange": {
      "StartTime": "02:28:17.8900000",
      "EndTime": "02:28:18.4000000"
    }
  },
  {
    "TextLocation": {
      "Start": 107866,
      "End": 107871
    },
    "TimeRange": {
      "StartTime": "02:28:18.4000000",
      "EndTime": "02:28:19.0300000"
    }
  },
  {
    "TextLocation": {
      "Start": 107872,
      "End": 107879
    },
    "TimeRange": {
      "StartTime": "02:28:19.0300000",
      "EndTime": "02:28:19.4800000"
    }
  },
  {
    "TextLocation": {
      "Start": 107880,
      "End": 107885
    },
    "TimeRange": {
      "StartTime": "02:28:19.4800000",
      "EndTime": "02:28:19.7200000"
    }
  },
  {
    "TextLocation": {
      "Start": 107886,
      "End": 107888
    },
    "TimeRange": {
      "StartTime": "02:28:19.7200000",
      "EndTime": "02:28:19.8100000"
    }
  },
  {
    "TextLocation": {
      "Start": 107889,
      "End": 107892
    },
    "TimeRange": {
      "StartTime": "02:28:19.8100000",
      "EndTime": "02:28:19.9000000"
    }
  },
  {
    "TextLocation": {
      "Start": 107893,
      "End": 107897
    },
    "TimeRange": {
      "StartTime": "02:28:19.9000000",
      "EndTime": "02:28:20.0800000"
    }
  },
  {
    "TextLocation": {
      "Start": 107898,
      "End": 107907
    },
    "TimeRange": {
      "StartTime": "02:28:20.0800000",
      "EndTime": "02:28:20.3500000"
    }
  },
  {
    "TextLocation": {
      "Start": 107908,
      "End": 107916
    },
    "TimeRange": {
      "StartTime": "02:28:20.3500000",
      "EndTime": "02:28:20.6500000"
    }
  },
  {
    "TextLocation": {
      "Start": 107917,
      "End": 107920
    },
    "TimeRange": {
      "StartTime": "02:28:20.6500000",
      "EndTime": "02:28:20.8000000"
    }
  },
  {
    "TextLocation": {
      "Start": 107921,
      "End": 107924
    },
    "TimeRange": {
      "StartTime": "02:28:20.8000000",
      "EndTime": "02:28:20.8900000"
    }
  },
  {
    "TextLocation": {
      "Start": 107925,
      "End": 107936
    },
    "TimeRange": {
      "StartTime": "02:28:20.8900000",
      "EndTime": "02:28:21.4900000"
    }
  },
  {
    "TextLocation": {
      "Start": 107937,
      "End": 107939
    },
    "TimeRange": {
      "StartTime": "02:28:21.4900000",
      "EndTime": "02:28:21.7600000"
    }
  },
  {
    "TextLocation": {
      "Start": 107947,
      "End": 107949
    },
    "TimeRange": {
      "StartTime": "02:28:21.7900000",
      "EndTime": "02:28:22.0600000"
    }
  },
  {
    "TextLocation": {
      "Start": 107951,
      "End": 107953
    },
    "TimeRange": {
      "StartTime": "02:28:22.0600000",
      "EndTime": "02:28:22.1800000"
    }
  },
  {
    "TextLocation": {
      "Start": 107954,
      "End": 107956
    },
    "TimeRange": {
      "StartTime": "02:28:22.1800000",
      "EndTime": "02:28:22.3000000"
    }
  },
  {
    "TextLocation": {
      "Start": 107957,
      "End": 107960
    },
    "TimeRange": {
      "StartTime": "02:28:22.3000000",
      "EndTime": "02:28:22.6000000"
    }
  },
  {
    "TextLocation": {
      "Start": 107968,
      "End": 107970
    },
    "TimeRange": {
      "StartTime": "02:28:25.2700000",
      "EndTime": "02:28:25.4800000"
    }
  },
  {
    "TextLocation": {
      "Start": 107971,
      "End": 107976
    },
    "TimeRange": {
      "StartTime": "02:28:25.4800000",
      "EndTime": "02:28:26.1400000"
    }
  },
  {
    "TextLocation": {
      "Start": 107977,
      "End": 107986
    },
    "TimeRange": {
      "StartTime": "02:28:26.1400000",
      "EndTime": "02:28:26.6200000"
    }
  },
  {
    "TextLocation": {
      "Start": 107987,
      "End": 107988
    },
    "TimeRange": {
      "StartTime": "02:28:26.6200000",
      "EndTime": "02:28:26.6800000"
    }
  },
  {
    "TextLocation": {
      "Start": 107989,
      "End": 107994
    },
    "TimeRange": {
      "StartTime": "02:28:26.6800000",
      "EndTime": "02:28:27.0400000"
    }
  },
  {
    "TextLocation": {
      "Start": 107995,
      "End": 108000
    },
    "TimeRange": {
      "StartTime": "02:28:27.0400000",
      "EndTime": "02:28:27.2500000"
    }
  },
  {
    "TextLocation": {
      "Start": 108001,
      "End": 108006
    },
    "TimeRange": {
      "StartTime": "02:28:27.2500000",
      "EndTime": "02:28:27.5200000"
    }
  },
  {
    "TextLocation": {
      "Start": 108007,
      "End": 108015
    },
    "TimeRange": {
      "StartTime": "02:28:27.5200000",
      "EndTime": "02:28:27.9700000"
    }
  },
  {
    "TextLocation": {
      "Start": 108016,
      "End": 108022
    },
    "TimeRange": {
      "StartTime": "02:28:27.9700000",
      "EndTime": "02:28:28.3000000"
    }
  },
  {
    "TextLocation": {
      "Start": 108023,
      "End": 108025
    },
    "TimeRange": {
      "StartTime": "02:28:28.3000000",
      "EndTime": "02:28:28.4200000"
    }
  },
  {
    "TextLocation": {
      "Start": 108026,
      "End": 108028
    },
    "TimeRange": {
      "StartTime": "02:28:28.4200000",
      "EndTime": "02:28:28.5400000"
    }
  },
  {
    "TextLocation": {
      "Start": 108029,
      "End": 108034
    },
    "TimeRange": {
      "StartTime": "02:28:28.5400000",
      "EndTime": "02:28:29.0500000"
    }
  },
  {
    "TextLocation": {
      "Start": 108036,
      "End": 108038
    },
    "TimeRange": {
      "StartTime": "02:28:29.0500000",
      "EndTime": "02:28:29.2600000"
    }
  },
  {
    "TextLocation": {
      "Start": 108039,
      "End": 108041
    },
    "TimeRange": {
      "StartTime": "02:28:29.2600000",
      "EndTime": "02:28:29.4400000"
    }
  },
  {
    "TextLocation": {
      "Start": 108042,
      "End": 108049
    },
    "TimeRange": {
      "StartTime": "02:28:29.4400000",
      "EndTime": "02:28:29.8600000"
    }
  },
  {
    "TextLocation": {
      "Start": 108050,
      "End": 108052
    },
    "TimeRange": {
      "StartTime": "02:28:29.8600000",
      "EndTime": "02:28:29.9800000"
    }
  },
  {
    "TextLocation": {
      "Start": 108053,
      "End": 108056
    },
    "TimeRange": {
      "StartTime": "02:28:29.9800000",
      "EndTime": "02:28:30.1299999"
    }
  },
  {
    "TextLocation": {
      "Start": 108057,
      "End": 108063
    },
    "TimeRange": {
      "StartTime": "02:28:30.1600000",
      "EndTime": "02:28:30.3700000"
    }
  },
  {
    "TextLocation": {
      "Start": 108064,
      "End": 108069
    },
    "TimeRange": {
      "StartTime": "02:28:30.3700000",
      "EndTime": "02:28:30.6100000"
    }
  },
  {
    "TextLocation": {
      "Start": 108070,
      "End": 108072
    },
    "TimeRange": {
      "StartTime": "02:28:30.6100000",
      "EndTime": "02:28:30.7600000"
    }
  },
  {
    "TextLocation": {
      "Start": 108073,
      "End": 108081
    },
    "TimeRange": {
      "StartTime": "02:28:30.7600000",
      "EndTime": "02:28:31.4800000"
    }
  },
  {
    "TextLocation": {
      "Start": 108084,
      "End": 108087
    },
    "TimeRange": {
      "StartTime": "02:28:31.5100000",
      "EndTime": "02:28:32.0300000"
    }
  },
  {
    "TextLocation": {
      "Start": 108090,
      "End": 108094
    },
    "TimeRange": {
      "StartTime": "02:28:32.0500000",
      "EndTime": "02:28:32.2900000"
    }
  },
  {
    "TextLocation": {
      "Start": 108095,
      "End": 108097
    },
    "TimeRange": {
      "StartTime": "02:28:32.2900000",
      "EndTime": "02:28:32.4100000"
    }
  },
  {
    "TextLocation": {
      "Start": 108098,
      "End": 108106
    },
    "TimeRange": {
      "StartTime": "02:28:32.4100000",
      "EndTime": "02:28:32.9800000"
    }
  },
  {
    "TextLocation": {
      "Start": 108114,
      "End": 108122
    },
    "TimeRange": {
      "StartTime": "02:28:33.5500000",
      "EndTime": "02:28:34"
    }
  },
  {
    "TextLocation": {
      "Start": 108123,
      "End": 108125
    },
    "TimeRange": {
      "StartTime": "02:28:34",
      "EndTime": "02:28:34.2400000"
    }
  },
  {
    "TextLocation": {
      "Start": 108126,
      "End": 108127
    },
    "TimeRange": {
      "StartTime": "02:28:34.2400000",
      "EndTime": "02:28:34.3600000"
    }
  },
  {
    "TextLocation": {
      "Start": 108128,
      "End": 108136
    },
    "TimeRange": {
      "StartTime": "02:28:34.3600000",
      "EndTime": "02:28:35.0200000"
    }
  },
  {
    "TextLocation": {
      "Start": 108137,
      "End": 108142
    },
    "TimeRange": {
      "StartTime": "02:28:35.0200000",
      "EndTime": "02:28:35.8600000"
    }
  },
  {
    "TextLocation": {
      "Start": 108143,
      "End": 108146
    },
    "TimeRange": {
      "StartTime": "02:28:35.8600000",
      "EndTime": "02:28:36.7000000"
    }
  },
  {
    "TextLocation": {
      "Start": 108147,
      "End": 108158
    },
    "TimeRange": {
      "StartTime": "02:28:36.7000000",
      "EndTime": "02:28:37.5100000"
    }
  },
  {
    "TextLocation": {
      "Start": 108159,
      "End": 108163
    },
    "TimeRange": {
      "StartTime": "02:28:37.5100000",
      "EndTime": "02:28:38.0800000"
    }
  },
  {
    "TextLocation": {
      "Start": 108164,
      "End": 108168
    },
    "TimeRange": {
      "StartTime": "02:28:38.0800000",
      "EndTime": "02:28:38.3799999"
    }
  },
  {
    "TextLocation": {
      "Start": 108169,
      "End": 108174
    },
    "TimeRange": {
      "StartTime": "02:28:38.3799999",
      "EndTime": "02:28:39.1000000"
    }
  },
  {
    "TextLocation": {
      "Start": 108175,
      "End": 108179
    },
    "TimeRange": {
      "StartTime": "02:28:39.1000000",
      "EndTime": "02:28:39.5800000"
    }
  },
  {
    "TextLocation": {
      "Start": 108180,
      "End": 108183
    },
    "TimeRange": {
      "StartTime": "02:28:39.5800000",
      "EndTime": "02:28:39.6700000"
    }
  },
  {
    "TextLocation": {
      "Start": 108184,
      "End": 108190
    },
    "TimeRange": {
      "StartTime": "02:28:39.6700000",
      "EndTime": "02:28:40.4200000"
    }
  },
  {
    "TextLocation": {
      "Start": 108191,
      "End": 108198
    },
    "TimeRange": {
      "StartTime": "02:28:40.8400000",
      "EndTime": "02:28:41.2000000"
    }
  },
  {
    "TextLocation": {
      "Start": 108199,
      "End": 108206
    },
    "TimeRange": {
      "StartTime": "02:28:41.2000000",
      "EndTime": "02:28:41.7400000"
    }
  },
  {
    "TextLocation": {
      "Start": 108207,
      "End": 108214
    },
    "TimeRange": {
      "StartTime": "02:28:41.7400000",
      "EndTime": "02:28:42.7000000"
    }
  },
  {
    "TextLocation": {
      "Start": 108216,
      "End": 108221
    },
    "TimeRange": {
      "StartTime": "02:28:43.0300000",
      "EndTime": "02:28:43.2700000"
    }
  },
  {
    "TextLocation": {
      "Start": 108222,
      "End": 108224
    },
    "TimeRange": {
      "StartTime": "02:28:43.2700000",
      "EndTime": "02:28:43.5400000"
    }
  },
  {
    "TextLocation": {
      "Start": 108225,
      "End": 108226
    },
    "TimeRange": {
      "StartTime": "02:28:43.5400000",
      "EndTime": "02:28:43.6000000"
    }
  },
  {
    "TextLocation": {
      "Start": 108227,
      "End": 108236
    },
    "TimeRange": {
      "StartTime": "02:28:43.6000000",
      "EndTime": "02:28:44.3500000"
    }
  },
  {
    "TextLocation": {
      "Start": 108238,
      "End": 108243
    },
    "TimeRange": {
      "StartTime": "02:28:44.3500000",
      "EndTime": "02:28:44.5000000"
    }
  },
  {
    "TextLocation": {
      "Start": 108244,
      "End": 108246
    },
    "TimeRange": {
      "StartTime": "02:28:44.5000000",
      "EndTime": "02:28:44.6200000"
    }
  },
  {
    "TextLocation": {
      "Start": 108247,
      "End": 108248
    },
    "TimeRange": {
      "StartTime": "02:28:44.6200000",
      "EndTime": "02:28:44.7400000"
    }
  },
  {
    "TextLocation": {
      "Start": 108249,
      "End": 108259
    },
    "TimeRange": {
      "StartTime": "02:28:44.7400000",
      "EndTime": "02:28:45.7900000"
    }
  },
  {
    "TextLocation": {
      "Start": 108261,
      "End": 108264
    },
    "TimeRange": {
      "StartTime": "02:28:45.7900000",
      "EndTime": "02:28:46.5700000"
    }
  },
  {
    "TextLocation": {
      "Start": 108265,
      "End": 108272
    },
    "TimeRange": {
      "StartTime": "02:28:46.5700000",
      "EndTime": "02:28:46.8700000"
    }
  },
  {
    "TextLocation": {
      "Start": 108273,
      "End": 108277
    },
    "TimeRange": {
      "StartTime": "02:28:46.8700000",
      "EndTime": "02:28:47.6200000"
    }
  },
  {
    "TextLocation": {
      "Start": 108279,
      "End": 108288
    },
    "TimeRange": {
      "StartTime": "02:28:47.8900000",
      "EndTime": "02:28:48.4599999"
    }
  },
  {
    "TextLocation": {
      "Start": 108289,
      "End": 108296
    },
    "TimeRange": {
      "StartTime": "02:28:48.4599999",
      "EndTime": "02:28:49.0300000"
    }
  },
  {
    "TextLocation": {
      "Start": 108299,
      "End": 108303
    },
    "TimeRange": {
      "StartTime": "02:28:49.0600000",
      "EndTime": "02:28:49.3600000"
    }
  },
  {
    "TextLocation": {
      "Start": 108304,
      "End": 108308
    },
    "TimeRange": {
      "StartTime": "02:28:49.3600000",
      "EndTime": "02:28:49.6299999"
    }
  },
  {
    "TextLocation": {
      "Start": 108309,
      "End": 108313
    },
    "TimeRange": {
      "StartTime": "02:28:49.6299999",
      "EndTime": "02:28:49.9000000"
    }
  },
  {
    "TextLocation": {
      "Start": 108314,
      "End": 108320
    },
    "TimeRange": {
      "StartTime": "02:28:49.9000000",
      "EndTime": "02:28:50.2900000"
    }
  },
  {
    "TextLocation": {
      "Start": 108321,
      "End": 108323
    },
    "TimeRange": {
      "StartTime": "02:28:50.2900000",
      "EndTime": "02:28:50.4400000"
    }
  },
  {
    "TextLocation": {
      "Start": 108324,
      "End": 108327
    },
    "TimeRange": {
      "StartTime": "02:28:50.4400000",
      "EndTime": "02:28:50.5300000"
    }
  },
  {
    "TextLocation": {
      "Start": 108328,
      "End": 108333
    },
    "TimeRange": {
      "StartTime": "02:28:50.5300000",
      "EndTime": "02:28:51.2200000"
    }
  },
  {
    "TextLocation": {
      "Start": 108341,
      "End": 108344
    },
    "TimeRange": {
      "StartTime": "02:28:51.6100000",
      "EndTime": "02:28:51.7900000"
    }
  },
  {
    "TextLocation": {
      "Start": 108345,
      "End": 108349
    },
    "TimeRange": {
      "StartTime": "02:28:51.7900000",
      "EndTime": "02:28:51.9400000"
    }
  },
  {
    "TextLocation": {
      "Start": 108350,
      "End": 108353
    },
    "TimeRange": {
      "StartTime": "02:28:51.9400000",
      "EndTime": "02:28:52.0300000"
    }
  },
  {
    "TextLocation": {
      "Start": 108354,
      "End": 108358
    },
    "TimeRange": {
      "StartTime": "02:28:52.0300000",
      "EndTime": "02:28:52.1800000"
    }
  },
  {
    "TextLocation": {
      "Start": 108359,
      "End": 108361
    },
    "TimeRange": {
      "StartTime": "02:28:52.1800000",
      "EndTime": "02:28:52.2400000"
    }
  },
  {
    "TextLocation": {
      "Start": 108362,
      "End": 108365
    },
    "TimeRange": {
      "StartTime": "02:28:52.2400000",
      "EndTime": "02:28:52.3600000"
    }
  },
  {
    "TextLocation": {
      "Start": 108366,
      "End": 108373
    },
    "TimeRange": {
      "StartTime": "02:28:52.3600000",
      "EndTime": "02:28:52.7200000"
    }
  },
  {
    "TextLocation": {
      "Start": 108374,
      "End": 108382
    },
    "TimeRange": {
      "StartTime": "02:28:52.7200000",
      "EndTime": "02:28:53.1100000"
    }
  },
  {
    "TextLocation": {
      "Start": 108383,
      "End": 108392
    },
    "TimeRange": {
      "StartTime": "02:28:53.1100000",
      "EndTime": "02:28:53.7700000"
    }
  },
  {
    "TextLocation": {
      "Start": 108393,
      "End": 108397
    },
    "TimeRange": {
      "StartTime": "02:28:53.7700000",
      "EndTime": "02:28:53.9500000"
    }
  },
  {
    "TextLocation": {
      "Start": 108398,
      "End": 108404
    },
    "TimeRange": {
      "StartTime": "02:28:53.9500000",
      "EndTime": "02:28:54.1900000"
    }
  },
  {
    "TextLocation": {
      "Start": 108405,
      "End": 108409
    },
    "TimeRange": {
      "StartTime": "02:28:54.1900000",
      "EndTime": "02:28:54.4300000"
    }
  },
  {
    "TextLocation": {
      "Start": 108410,
      "End": 108415
    },
    "TimeRange": {
      "StartTime": "02:28:54.4300000",
      "EndTime": "02:28:54.6700000"
    }
  },
  {
    "TextLocation": {
      "Start": 108416,
      "End": 108418
    },
    "TimeRange": {
      "StartTime": "02:28:54.6700000",
      "EndTime": "02:28:54.7600000"
    }
  },
  {
    "TextLocation": {
      "Start": 108419,
      "End": 108423
    },
    "TimeRange": {
      "StartTime": "02:28:54.7600000",
      "EndTime": "02:28:54.8799999"
    }
  },
  {
    "TextLocation": {
      "Start": 108424,
      "End": 108432
    },
    "TimeRange": {
      "StartTime": "02:28:54.8799999",
      "EndTime": "02:28:55.1800000"
    }
  },
  {
    "TextLocation": {
      "Start": 108433,
      "End": 108436
    },
    "TimeRange": {
      "StartTime": "02:28:55.1800000",
      "EndTime": "02:28:55.3300000"
    }
  },
  {
    "TextLocation": {
      "Start": 108437,
      "End": 108447
    },
    "TimeRange": {
      "StartTime": "02:28:55.3300000",
      "EndTime": "02:28:56.1400000"
    }
  },
  {
    "TextLocation": {
      "Start": 108455,
      "End": 108459
    },
    "TimeRange": {
      "StartTime": "02:28:56.4400000",
      "EndTime": "02:28:56.7099999"
    }
  },
  {
    "TextLocation": {
      "Start": 108460,
      "End": 108464
    },
    "TimeRange": {
      "StartTime": "02:28:56.7099999",
      "EndTime": "02:28:57.0100000"
    }
  },
  {
    "TextLocation": {
      "Start": 108465,
      "End": 108472
    },
    "TimeRange": {
      "StartTime": "02:28:57.0100000",
      "EndTime": "02:28:57.5200000"
    }
  },
  {
    "TextLocation": {
      "Start": 108473,
      "End": 108476
    },
    "TimeRange": {
      "StartTime": "02:28:57.5200000",
      "EndTime": "02:28:57.6100000"
    }
  },
  {
    "TextLocation": {
      "Start": 108477,
      "End": 108482
    },
    "TimeRange": {
      "StartTime": "02:28:57.6100000",
      "EndTime": "02:28:58.5700000"
    }
  },
  {
    "TextLocation": {
      "Start": 108485,
      "End": 108490
    },
    "TimeRange": {
      "StartTime": "02:29:00.4500000",
      "EndTime": "02:29:00.6900000"
    }
  },
  {
    "TextLocation": {
      "Start": 108492,
      "End": 108496
    },
    "TimeRange": {
      "StartTime": "02:29:00.6900000",
      "EndTime": "02:29:00.7800000"
    }
  },
  {
    "TextLocation": {
      "Start": 108497,
      "End": 108503
    },
    "TimeRange": {
      "StartTime": "02:29:00.7800000",
      "EndTime": "02:29:01.0500000"
    }
  },
  {
    "TextLocation": {
      "Start": 108504,
      "End": 108507
    },
    "TimeRange": {
      "StartTime": "02:29:01.0500000",
      "EndTime": "02:29:01.1100000"
    }
  },
  {
    "TextLocation": {
      "Start": 108508,
      "End": 108513
    },
    "TimeRange": {
      "StartTime": "02:29:01.1100000",
      "EndTime": "02:29:01.5000000"
    }
  },
  {
    "TextLocation": {
      "Start": 108516,
      "End": 108520
    },
    "TimeRange": {
      "StartTime": "02:29:01.5300000",
      "EndTime": "02:29:01.7400000"
    }
  },
  {
    "TextLocation": {
      "Start": 108521,
      "End": 108528
    },
    "TimeRange": {
      "StartTime": "02:29:01.7400000",
      "EndTime": "02:29:02.1600000"
    }
  },
  {
    "TextLocation": {
      "Start": 108529,
      "End": 108532
    },
    "TimeRange": {
      "StartTime": "02:29:02.1600000",
      "EndTime": "02:29:02.2500000"
    }
  },
  {
    "TextLocation": {
      "Start": 108533,
      "End": 108538
    },
    "TimeRange": {
      "StartTime": "02:29:02.2500000",
      "EndTime": "02:29:02.7900000"
    }
  },
  {
    "TextLocation": {
      "Start": 108539,
      "End": 108542
    },
    "TimeRange": {
      "StartTime": "02:29:02.7900000",
      "EndTime": "02:29:03.0600000"
    }
  },
  {
    "TextLocation": {
      "Start": 108543,
      "End": 108547
    },
    "TimeRange": {
      "StartTime": "02:29:03.0600000",
      "EndTime": "02:29:03.2400000"
    }
  },
  {
    "TextLocation": {
      "Start": 108548,
      "End": 108552
    },
    "TimeRange": {
      "StartTime": "02:29:03.2400000",
      "EndTime": "02:29:03.5100000"
    }
  },
  {
    "TextLocation": {
      "Start": 108553,
      "End": 108562
    },
    "TimeRange": {
      "StartTime": "02:29:03.5100000",
      "EndTime": "02:29:04.6800000"
    }
  },
  {
    "TextLocation": {
      "Start": 108563,
      "End": 108572
    },
    "TimeRange": {
      "StartTime": "02:29:05.2200000",
      "EndTime": "02:29:05.8500000"
    }
  },
  {
    "TextLocation": {
      "Start": 108573,
      "End": 108576
    },
    "TimeRange": {
      "StartTime": "02:29:05.8500000",
      "EndTime": "02:29:06.3600000"
    }
  },
  {
    "TextLocation": {
      "Start": 108577,
      "End": 108582
    },
    "TimeRange": {
      "StartTime": "02:29:06.4500000",
      "EndTime": "02:29:06.8700000"
    }
  },
  {
    "TextLocation": {
      "Start": 108583,
      "End": 108585
    },
    "TimeRange": {
      "StartTime": "02:29:06.8700000",
      "EndTime": "02:29:06.9300000"
    }
  },
  {
    "TextLocation": {
      "Start": 108586,
      "End": 108594
    },
    "TimeRange": {
      "StartTime": "02:29:06.9300000",
      "EndTime": "02:29:07.5300000"
    }
  },
  {
    "TextLocation": {
      "Start": 108602,
      "End": 108605
    },
    "TimeRange": {
      "StartTime": "02:29:08.0400000",
      "EndTime": "02:29:08.2800000"
    }
  },
  {
    "TextLocation": {
      "Start": 108606,
      "End": 108612
    },
    "TimeRange": {
      "StartTime": "02:29:08.2800000",
      "EndTime": "02:29:08.4599999"
    }
  },
  {
    "TextLocation": {
      "Start": 108613,
      "End": 108616
    },
    "TimeRange": {
      "StartTime": "02:29:08.4599999",
      "EndTime": "02:29:08.5500000"
    }
  },
  {
    "TextLocation": {
      "Start": 108617,
      "End": 108625
    },
    "TimeRange": {
      "StartTime": "02:29:08.5500000",
      "EndTime": "02:29:08.9100000"
    }
  },
  {
    "TextLocation": {
      "Start": 108626,
      "End": 108630
    },
    "TimeRange": {
      "StartTime": "02:29:08.9100000",
      "EndTime": "02:29:09.2099999"
    }
  },
  {
    "TextLocation": {
      "Start": 108631,
      "End": 108633
    },
    "TimeRange": {
      "StartTime": "02:29:09.2099999",
      "EndTime": "02:29:09.3300000"
    }
  },
  {
    "TextLocation": {
      "Start": 108634,
      "End": 108642
    },
    "TimeRange": {
      "StartTime": "02:29:09.3300000",
      "EndTime": "02:29:10.0200000"
    }
  },
  {
    "TextLocation": {
      "Start": 108643,
      "End": 108648
    },
    "TimeRange": {
      "StartTime": "02:29:10.0500000",
      "EndTime": "02:29:10.7300000"
    }
  },
  {
    "TextLocation": {
      "Start": 108651,
      "End": 108654
    },
    "TimeRange": {
      "StartTime": "02:29:11.9700000",
      "EndTime": "02:29:12.1800000"
    }
  },
  {
    "TextLocation": {
      "Start": 108655,
      "End": 108659
    },
    "TimeRange": {
      "StartTime": "02:29:12.1800000",
      "EndTime": "02:29:12.5700000"
    }
  },
  {
    "TextLocation": {
      "Start": 108660,
      "End": 108662
    },
    "TimeRange": {
      "StartTime": "02:29:12.5700000",
      "EndTime": "02:29:13.1100000"
    }
  },
  {
    "TextLocation": {
      "Start": 108663,
      "End": 108667
    },
    "TimeRange": {
      "StartTime": "02:29:13.1100000",
      "EndTime": "02:29:13.4800000"
    }
  },
  {
    "TextLocation": {
      "Start": 108668,
      "End": 108672
    },
    "TimeRange": {
      "StartTime": "02:29:13.4800000",
      "EndTime": "02:29:13.8600000"
    }
  },
  {
    "TextLocation": {
      "Start": 108674,
      "End": 108678
    },
    "TimeRange": {
      "StartTime": "02:29:13.8600000",
      "EndTime": "02:29:14.7000000"
    }
  },
  {
    "TextLocation": {
      "Start": 108680,
      "End": 108684
    },
    "TimeRange": {
      "StartTime": "02:29:14.7300000",
      "EndTime": "02:29:14.9100000"
    }
  },
  {
    "TextLocation": {
      "Start": 108685,
      "End": 108688
    },
    "TimeRange": {
      "StartTime": "02:29:14.9100000",
      "EndTime": "02:29:15.0600000"
    }
  },
  {
    "TextLocation": {
      "Start": 108689,
      "End": 108697
    },
    "TimeRange": {
      "StartTime": "02:29:15.0600000",
      "EndTime": "02:29:15.3900000"
    }
  },
  {
    "TextLocation": {
      "Start": 108698,
      "End": 108700
    },
    "TimeRange": {
      "StartTime": "02:29:15.3900000",
      "EndTime": "02:29:15.7200000"
    }
  },
  {
    "TextLocation": {
      "Start": 108701,
      "End": 108707
    },
    "TimeRange": {
      "StartTime": "02:29:15.7200000",
      "EndTime": "02:29:16.1100000"
    }
  },
  {
    "TextLocation": {
      "Start": 108708,
      "End": 108710
    },
    "TimeRange": {
      "StartTime": "02:29:16.1100000",
      "EndTime": "02:29:16.3799999"
    }
  },
  {
    "TextLocation": {
      "Start": 108711,
      "End": 108714
    },
    "TimeRange": {
      "StartTime": "02:29:16.3799999",
      "EndTime": "02:29:16.5300000"
    }
  },
  {
    "TextLocation": {
      "Start": 108715,
      "End": 108726
    },
    "TimeRange": {
      "StartTime": "02:29:16.5300000",
      "EndTime": "02:29:16.9500000"
    }
  },
  {
    "TextLocation": {
      "Start": 108727,
      "End": 108728
    },
    "TimeRange": {
      "StartTime": "02:29:16.9500000",
      "EndTime": "02:29:17.0100000"
    }
  },
  {
    "TextLocation": {
      "Start": 108729,
      "End": 108733
    },
    "TimeRange": {
      "StartTime": "02:29:17.0100000",
      "EndTime": "02:29:17.2500000"
    }
  },
  {
    "TextLocation": {
      "Start": 108734,
      "End": 108743
    },
    "TimeRange": {
      "StartTime": "02:29:17.2500000",
      "EndTime": "02:29:17.6400000"
    }
  },
  {
    "TextLocation": {
      "Start": 108744,
      "End": 108747
    },
    "TimeRange": {
      "StartTime": "02:29:17.6400000",
      "EndTime": "02:29:17.7300000"
    }
  },
  {
    "TextLocation": {
      "Start": 108748,
      "End": 108757
    },
    "TimeRange": {
      "StartTime": "02:29:17.7300000",
      "EndTime": "02:29:18.0900000"
    }
  },
  {
    "TextLocation": {
      "Start": 108758,
      "End": 108760
    },
    "TimeRange": {
      "StartTime": "02:29:18.0900000",
      "EndTime": "02:29:18.2099999"
    }
  },
  {
    "TextLocation": {
      "Start": 108761,
      "End": 108765
    },
    "TimeRange": {
      "StartTime": "02:29:18.2099999",
      "EndTime": "02:29:18.4200000"
    }
  },
  {
    "TextLocation": {
      "Start": 108766,
      "End": 108772
    },
    "TimeRange": {
      "StartTime": "02:29:18.4200000",
      "EndTime": "02:29:18.6900000"
    }
  },
  {
    "TextLocation": {
      "Start": 108775,
      "End": 108779
    },
    "TimeRange": {
      "StartTime": "02:29:18.6900000",
      "EndTime": "02:29:18.9599999"
    }
  },
  {
    "TextLocation": {
      "Start": 108780,
      "End": 108788
    },
    "TimeRange": {
      "StartTime": "02:29:18.9700000",
      "EndTime": "02:29:19.5600000"
    }
  },
  {
    "TextLocation": {
      "Start": 108791,
      "End": 108794
    },
    "TimeRange": {
      "StartTime": "02:29:19.5900000",
      "EndTime": "02:29:20.1000000"
    }
  },
  {
    "TextLocation": {
      "Start": 108797,
      "End": 108799
    },
    "TimeRange": {
      "StartTime": "02:29:20.3400000",
      "EndTime": "02:29:20.4599999"
    }
  },
  {
    "TextLocation": {
      "Start": 108800,
      "End": 108803
    },
    "TimeRange": {
      "StartTime": "02:29:20.4599999",
      "EndTime": "02:29:20.5500000"
    }
  },
  {
    "TextLocation": {
      "Start": 108804,
      "End": 108807
    },
    "TimeRange": {
      "StartTime": "02:29:20.5500000",
      "EndTime": "02:29:20.7300000"
    }
  },
  {
    "TextLocation": {
      "Start": 108808,
      "End": 108812
    },
    "TimeRange": {
      "StartTime": "02:29:20.7300000",
      "EndTime": "02:29:20.8500000"
    }
  },
  {
    "TextLocation": {
      "Start": 108813,
      "End": 108817
    },
    "TimeRange": {
      "StartTime": "02:29:20.8500000",
      "EndTime": "02:29:21.0600000"
    }
  },
  {
    "TextLocation": {
      "Start": 108818,
      "End": 108822
    },
    "TimeRange": {
      "StartTime": "02:29:21.0600000",
      "EndTime": "02:29:21.3000000"
    }
  },
  {
    "TextLocation": {
      "Start": 108823,
      "End": 108831
    },
    "TimeRange": {
      "StartTime": "02:29:21.3000000",
      "EndTime": "02:29:21.6900000"
    }
  },
  {
    "TextLocation": {
      "Start": 108832,
      "End": 108834
    },
    "TimeRange": {
      "StartTime": "02:29:21.6900000",
      "EndTime": "02:29:21.7800000"
    }
  },
  {
    "TextLocation": {
      "Start": 108835,
      "End": 108838
    },
    "TimeRange": {
      "StartTime": "02:29:21.7800000",
      "EndTime": "02:29:21.8400000"
    }
  },
  {
    "TextLocation": {
      "Start": 108839,
      "End": 108848
    },
    "TimeRange": {
      "StartTime": "02:29:21.8400000",
      "EndTime": "02:29:22.1400000"
    }
  },
  {
    "TextLocation": {
      "Start": 108849,
      "End": 108854
    },
    "TimeRange": {
      "StartTime": "02:29:22.1400000",
      "EndTime": "02:29:22.5900000"
    }
  },
  {
    "TextLocation": {
      "Start": 108857,
      "End": 108860
    },
    "TimeRange": {
      "StartTime": "02:29:22.6200000",
      "EndTime": "02:29:23.0600000"
    }
  },
  {
    "TextLocation": {
      "Start": 108862,
      "End": 108869
    },
    "TimeRange": {
      "StartTime": "02:29:23.0700000",
      "EndTime": "02:29:23.2200000"
    }
  },
  {
    "TextLocation": {
      "Start": 108870,
      "End": 108873
    },
    "TimeRange": {
      "StartTime": "02:29:23.2200000",
      "EndTime": "02:29:23.3100000"
    }
  },
  {
    "TextLocation": {
      "Start": 108874,
      "End": 108881
    },
    "TimeRange": {
      "StartTime": "02:29:23.3100000",
      "EndTime": "02:29:23.5500000"
    }
  },
  {
    "TextLocation": {
      "Start": 108882,
      "End": 108885
    },
    "TimeRange": {
      "StartTime": "02:29:23.5500000",
      "EndTime": "02:29:23.6400000"
    }
  },
  {
    "TextLocation": {
      "Start": 108888,
      "End": 108896
    },
    "TimeRange": {
      "StartTime": "02:29:23.6400000",
      "EndTime": "02:29:23.9400000"
    }
  },
  {
    "TextLocation": {
      "Start": 108897,
      "End": 108901
    },
    "TimeRange": {
      "StartTime": "02:29:23.9400000",
      "EndTime": "02:29:24.0600000"
    }
  },
  {
    "TextLocation": {
      "Start": 108902,
      "End": 108906
    },
    "TimeRange": {
      "StartTime": "02:29:24.0600000",
      "EndTime": "02:29:24.1800000"
    }
  },
  {
    "TextLocation": {
      "Start": 108907,
      "End": 108914
    },
    "TimeRange": {
      "StartTime": "02:29:24.1800000",
      "EndTime": "02:29:24.6000000"
    }
  },
  {
    "TextLocation": {
      "Start": 108922,
      "End": 108926
    },
    "TimeRange": {
      "StartTime": "02:29:24.7200000",
      "EndTime": "02:29:25.3200000"
    }
  },
  {
    "TextLocation": {
      "Start": 108927,
      "End": 108934
    },
    "TimeRange": {
      "StartTime": "02:29:25.3200000",
      "EndTime": "02:29:25.5900000"
    }
  },
  {
    "TextLocation": {
      "Start": 108935,
      "End": 108937
    },
    "TimeRange": {
      "StartTime": "02:29:25.5900000",
      "EndTime": "02:29:25.6800000"
    }
  },
  {
    "TextLocation": {
      "Start": 108938,
      "End": 108941
    },
    "TimeRange": {
      "StartTime": "02:29:25.6800000",
      "EndTime": "02:29:25.7700000"
    }
  },
  {
    "TextLocation": {
      "Start": 108942,
      "End": 108947
    },
    "TimeRange": {
      "StartTime": "02:29:25.7700000",
      "EndTime": "02:29:26.4599999"
    }
  },
  {
    "TextLocation": {
      "Start": 108948,
      "End": 108952
    },
    "TimeRange": {
      "StartTime": "02:29:27",
      "EndTime": "02:29:27.2400000"
    }
  },
  {
    "TextLocation": {
      "Start": 108953,
      "End": 108955
    },
    "TimeRange": {
      "StartTime": "02:29:27.2400000",
      "EndTime": "02:29:27.3000000"
    }
  },
  {
    "TextLocation": {
      "Start": 108956,
      "End": 108959
    },
    "TimeRange": {
      "StartTime": "02:29:27.3000000",
      "EndTime": "02:29:27.5400000"
    }
  },
  {
    "TextLocation": {
      "Start": 108960,
      "End": 108967
    },
    "TimeRange": {
      "StartTime": "02:29:27.5400000",
      "EndTime": "02:29:27.8100000"
    }
  },
  {
    "TextLocation": {
      "Start": 108969,
      "End": 108972
    },
    "TimeRange": {
      "StartTime": "02:29:27.8100000",
      "EndTime": "02:29:27.9599999"
    }
  },
  {
    "TextLocation": {
      "Start": 108973,
      "End": 108980
    },
    "TimeRange": {
      "StartTime": "02:29:27.9599999",
      "EndTime": "02:29:28.2000000"
    }
  },
  {
    "TextLocation": {
      "Start": 108981,
      "End": 108982
    },
    "TimeRange": {
      "StartTime": "02:29:28.2000000",
      "EndTime": "02:29:28.2300000"
    }
  },
  {
    "TextLocation": {
      "Start": 108983,
      "End": 108986
    },
    "TimeRange": {
      "StartTime": "02:29:28.2300000",
      "EndTime": "02:29:28.6800000"
    }
  },
  {
    "TextLocation": {
      "Start": 108994,
      "End": 108998
    },
    "TimeRange": {
      "StartTime": "02:29:28.8900000",
      "EndTime": "02:29:29.3100000"
    }
  },
  {
    "TextLocation": {
      "Start": 109001,
      "End": 109005
    },
    "TimeRange": {
      "StartTime": "02:29:29.7600000",
      "EndTime": "02:29:29.9700000"
    }
  },
  {
    "TextLocation": {
      "Start": 109006,
      "End": 109011
    },
    "TimeRange": {
      "StartTime": "02:29:29.9700000",
      "EndTime": "02:29:30.1500000"
    }
  },
  {
    "TextLocation": {
      "Start": 109013,
      "End": 109016
    },
    "TimeRange": {
      "StartTime": "02:29:30.3000000",
      "EndTime": "02:29:30.3900000"
    }
  },
  {
    "TextLocation": {
      "Start": 109017,
      "End": 109023
    },
    "TimeRange": {
      "StartTime": "02:29:30.3900000",
      "EndTime": "02:29:30.6000000"
    }
  },
  {
    "TextLocation": {
      "Start": 109024,
      "End": 109032
    },
    "TimeRange": {
      "StartTime": "02:29:30.6000000",
      "EndTime": "02:29:30.9599999"
    }
  },
  {
    "TextLocation": {
      "Start": 109033,
      "End": 109047
    },
    "TimeRange": {
      "StartTime": "02:29:30.9599999",
      "EndTime": "02:29:31.7400000"
    }
  },
  {
    "TextLocation": {
      "Start": 109048,
      "End": 109054
    },
    "TimeRange": {
      "StartTime": "02:29:34.1700000",
      "EndTime": "02:29:34.5900000"
    }
  },
  {
    "TextLocation": {
      "Start": 109055,
      "End": 109058
    },
    "TimeRange": {
      "StartTime": "02:29:34.5900000",
      "EndTime": "02:29:34.6800000"
    }
  },
  {
    "TextLocation": {
      "Start": 109059,
      "End": 109065
    },
    "TimeRange": {
      "StartTime": "02:29:34.6800000",
      "EndTime": "02:29:34.9500000"
    }
  },
  {
    "TextLocation": {
      "Start": 109066,
      "End": 109068
    },
    "TimeRange": {
      "StartTime": "02:29:34.9500000",
      "EndTime": "02:29:35.0700000"
    }
  },
  {
    "TextLocation": {
      "Start": 109069,
      "End": 109073
    },
    "TimeRange": {
      "StartTime": "02:29:35.0700000",
      "EndTime": "02:29:35.1900000"
    }
  },
  {
    "TextLocation": {
      "Start": 109074,
      "End": 109087
    },
    "TimeRange": {
      "StartTime": "02:29:35.1900000",
      "EndTime": "02:29:36.0600000"
    }
  },
  {
    "TextLocation": {
      "Start": 109090,
      "End": 109093
    },
    "TimeRange": {
      "StartTime": "02:29:36.0600000",
      "EndTime": "02:29:36.2700000"
    }
  },
  {
    "TextLocation": {
      "Start": 109094,
      "End": 109097
    },
    "TimeRange": {
      "StartTime": "02:29:36.2700000",
      "EndTime": "02:29:36.5100000"
    }
  },
  {
    "TextLocation": {
      "Start": 109098,
      "End": 109103
    },
    "TimeRange": {
      "StartTime": "02:29:36.5100000",
      "EndTime": "02:29:36.9599999"
    }
  },
  {
    "TextLocation": {
      "Start": 109104,
      "End": 109107
    },
    "TimeRange": {
      "StartTime": "02:29:36.9599999",
      "EndTime": "02:29:37.2900000"
    }
  },
  {
    "TextLocation": {
      "Start": 109108,
      "End": 109111
    },
    "TimeRange": {
      "StartTime": "02:29:37.2900000",
      "EndTime": "02:29:37.5300000"
    }
  },
  {
    "TextLocation": {
      "Start": 109112,
      "End": 109115
    },
    "TimeRange": {
      "StartTime": "02:29:37.5300000",
      "EndTime": "02:29:37.6500000"
    }
  },
  {
    "TextLocation": {
      "Start": 109116,
      "End": 109125
    },
    "TimeRange": {
      "StartTime": "02:29:37.6500000",
      "EndTime": "02:29:38.0700000"
    }
  },
  {
    "TextLocation": {
      "Start": 109126,
      "End": 109129
    },
    "TimeRange": {
      "StartTime": "02:29:38.0700000",
      "EndTime": "02:29:38.4300000"
    }
  },
  {
    "TextLocation": {
      "Start": 109130,
      "End": 109134
    },
    "TimeRange": {
      "StartTime": "02:29:38.4300000",
      "EndTime": "02:29:38.5800000"
    }
  },
  {
    "TextLocation": {
      "Start": 109135,
      "End": 109138
    },
    "TimeRange": {
      "StartTime": "02:29:38.5800000",
      "EndTime": "02:29:38.6700000"
    }
  },
  {
    "TextLocation": {
      "Start": 109139,
      "End": 109143
    },
    "TimeRange": {
      "StartTime": "02:29:38.6700000",
      "EndTime": "02:29:38.9400000"
    }
  },
  {
    "TextLocation": {
      "Start": 109144,
      "End": 109150
    },
    "TimeRange": {
      "StartTime": "02:29:38.9400000",
      "EndTime": "02:29:39.3000000"
    }
  },
  {
    "TextLocation": {
      "Start": 109151,
      "End": 109158
    },
    "TimeRange": {
      "StartTime": "02:29:39.3000000",
      "EndTime": "02:29:39.7800000"
    }
  },
  {
    "TextLocation": {
      "Start": 109159,
      "End": 109167
    },
    "TimeRange": {
      "StartTime": "02:29:39.7800000",
      "EndTime": "02:29:40.3500000"
    }
  },
  {
    "TextLocation": {
      "Start": 109168,
      "End": 109175
    },
    "TimeRange": {
      "StartTime": "02:29:40.3500000",
      "EndTime": "02:29:40.5600000"
    }
  },
  {
    "TextLocation": {
      "Start": 109176,
      "End": 109180
    },
    "TimeRange": {
      "StartTime": "02:29:40.5600000",
      "EndTime": "02:29:41.0400000"
    }
  },
  {
    "TextLocation": {
      "Start": 109181,
      "End": 109183
    },
    "TimeRange": {
      "StartTime": "02:29:41.0400000",
      "EndTime": "02:29:41.1299999"
    }
  },
  {
    "TextLocation": {
      "Start": 109184,
      "End": 109188
    },
    "TimeRange": {
      "StartTime": "02:29:41.1299999",
      "EndTime": "02:29:42.2700000"
    }
  },
  {
    "TextLocation": {
      "Start": 109191,
      "End": 109194
    },
    "TimeRange": {
      "StartTime": "02:29:42.4200000",
      "EndTime": "02:29:43"
    }
  },
  {
    "TextLocation": {
      "Start": 109197,
      "End": 109200
    },
    "TimeRange": {
      "StartTime": "02:29:43.0200000",
      "EndTime": "02:29:43.2300000"
    }
  },
  {
    "TextLocation": {
      "Start": 109201,
      "End": 109204
    },
    "TimeRange": {
      "StartTime": "02:29:43.2300000",
      "EndTime": "02:29:43.4100000"
    }
  },
  {
    "TextLocation": {
      "Start": 109205,
      "End": 109207
    },
    "TimeRange": {
      "StartTime": "02:29:43.4100000",
      "EndTime": "02:29:43.5600000"
    }
  },
  {
    "TextLocation": {
      "Start": 109215,
      "End": 109217
    },
    "TimeRange": {
      "StartTime": "02:29:43.5600000",
      "EndTime": "02:29:43.8300000"
    }
  },
  {
    "TextLocation": {
      "Start": 109220,
      "End": 109222
    },
    "TimeRange": {
      "StartTime": "02:29:43.8600000",
      "EndTime": "02:29:44.5500000"
    }
  },
  {
    "TextLocation": {
      "Start": 109230,
      "End": 109232
    },
    "TimeRange": {
      "StartTime": "02:29:45.3700000",
      "EndTime": "02:29:45.4599999"
    }
  },
  {
    "TextLocation": {
      "Start": 109233,
      "End": 109236
    },
    "TimeRange": {
      "StartTime": "02:29:45.4599999",
      "EndTime": "02:29:45.5500000"
    }
  },
  {
    "TextLocation": {
      "Start": 109237,
      "End": 109241
    },
    "TimeRange": {
      "StartTime": "02:29:45.5500000",
      "EndTime": "02:29:45.6700000"
    }
  },
  {
    "TextLocation": {
      "Start": 109242,
      "End": 109245
    },
    "TimeRange": {
      "StartTime": "02:29:45.6700000",
      "EndTime": "02:29:45.8200000"
    }
  },
  {
    "TextLocation": {
      "Start": 109246,
      "End": 109255
    },
    "TimeRange": {
      "StartTime": "02:29:45.8200000",
      "EndTime": "02:29:46.1500000"
    }
  },
  {
    "TextLocation": {
      "Start": 109256,
      "End": 109259
    },
    "TimeRange": {
      "StartTime": "02:29:46.1500000",
      "EndTime": "02:29:46.2700000"
    }
  },
  {
    "TextLocation": {
      "Start": 109260,
      "End": 109263
    },
    "TimeRange": {
      "StartTime": "02:29:46.2700000",
      "EndTime": "02:29:46.3300000"
    }
  },
  {
    "TextLocation": {
      "Start": 109264,
      "End": 109267
    },
    "TimeRange": {
      "StartTime": "02:29:46.3300000",
      "EndTime": "02:29:46.5100000"
    }
  },
  {
    "TextLocation": {
      "Start": 109268,
      "End": 109270
    },
    "TimeRange": {
      "StartTime": "02:29:46.5100000",
      "EndTime": "02:29:46.5700000"
    }
  },
  {
    "TextLocation": {
      "Start": 109271,
      "End": 109275
    },
    "TimeRange": {
      "StartTime": "02:29:46.5700000",
      "EndTime": "02:29:46.6900000"
    }
  },
  {
    "TextLocation": {
      "Start": 109276,
      "End": 109280
    },
    "TimeRange": {
      "StartTime": "02:29:46.6900000",
      "EndTime": "02:29:47"
    }
  },
  {
    "TextLocation": {
      "Start": 109288,
      "End": 109294
    },
    "TimeRange": {
      "StartTime": "02:29:47.0200000",
      "EndTime": "02:29:47.3799999"
    }
  },
  {
    "TextLocation": {
      "Start": 109295,
      "End": 109297
    },
    "TimeRange": {
      "StartTime": "02:29:47.3799999",
      "EndTime": "02:29:47.7400000"
    }
  },
  {
    "TextLocation": {
      "Start": 109299,
      "End": 109303
    },
    "TimeRange": {
      "StartTime": "02:29:47.8300000",
      "EndTime": "02:29:48.8799999"
    }
  },
  {
    "TextLocation": {
      "Start": 109311,
      "End": 109315
    },
    "TimeRange": {
      "StartTime": "02:29:48.9100000",
      "EndTime": "02:29:49.4500000"
    }
  },
  {
    "TextLocation": {
      "Start": 109318,
      "End": 109322
    },
    "TimeRange": {
      "StartTime": "02:29:50.8600000",
      "EndTime": "02:29:51.1900000"
    }
  },
  {
    "TextLocation": {
      "Start": 109323,
      "End": 109328
    },
    "TimeRange": {
      "StartTime": "02:29:51.1900000",
      "EndTime": "02:29:51.4900000"
    }
  },
  {
    "TextLocation": {
      "Start": 109329,
      "End": 109335
    },
    "TimeRange": {
      "StartTime": "02:29:51.5000000",
      "EndTime": "02:29:51.7700000"
    }
  },
  {
    "TextLocation": {
      "Start": 109336,
      "End": 109338
    },
    "TimeRange": {
      "StartTime": "02:29:51.7700000",
      "EndTime": "02:29:51.8200000"
    }
  },
  {
    "TextLocation": {
      "Start": 109339,
      "End": 109343
    },
    "TimeRange": {
      "StartTime": "02:29:51.8200000",
      "EndTime": "02:29:51.9400000"
    }
  },
  {
    "TextLocation": {
      "Start": 109344,
      "End": 109348
    },
    "TimeRange": {
      "StartTime": "02:29:51.9400000",
      "EndTime": "02:29:52.2700000"
    }
  },
  {
    "TextLocation": {
      "Start": 109351,
      "End": 109357
    },
    "TimeRange": {
      "StartTime": "02:29:52.2700000",
      "EndTime": "02:29:52.5700000"
    }
  },
  {
    "TextLocation": {
      "Start": 109358,
      "End": 109362
    },
    "TimeRange": {
      "StartTime": "02:29:52.5700000",
      "EndTime": "02:29:52.7200000"
    }
  },
  {
    "TextLocation": {
      "Start": 109363,
      "End": 109368
    },
    "TimeRange": {
      "StartTime": "02:29:52.7200000",
      "EndTime": "02:29:53.0500000"
    }
  },
  {
    "TextLocation": {
      "Start": 109369,
      "End": 109373
    },
    "TimeRange": {
      "StartTime": "02:29:53.0500000",
      "EndTime": "02:29:53.2900000"
    }
  },
  {
    "TextLocation": {
      "Start": 109374,
      "End": 109376
    },
    "TimeRange": {
      "StartTime": "02:29:53.2900000",
      "EndTime": "02:29:53.4400000"
    }
  },
  {
    "TextLocation": {
      "Start": 109377,
      "End": 109388
    },
    "TimeRange": {
      "StartTime": "02:29:53.4400000",
      "EndTime": "02:29:53.9800000"
    }
  },
  {
    "TextLocation": {
      "Start": 109389,
      "End": 109391
    },
    "TimeRange": {
      "StartTime": "02:29:53.9800000",
      "EndTime": "02:29:54.3400000"
    }
  },
  {
    "TextLocation": {
      "Start": 109399,
      "End": 109400
    },
    "TimeRange": {
      "StartTime": "02:29:55.0600000",
      "EndTime": "02:29:55.2099999"
    }
  },
  {
    "TextLocation": {
      "Start": 109401,
      "End": 109406
    },
    "TimeRange": {
      "StartTime": "02:29:55.2099999",
      "EndTime": "02:29:55.3600000"
    }
  },
  {
    "TextLocation": {
      "Start": 109407,
      "End": 109413
    },
    "TimeRange": {
      "StartTime": "02:29:55.3600000",
      "EndTime": "02:29:55.6000000"
    }
  },
  {
    "TextLocation": {
      "Start": 109414,
      "End": 109417
    },
    "TimeRange": {
      "StartTime": "02:29:55.6000000",
      "EndTime": "02:29:55.7200000"
    }
  },
  {
    "TextLocation": {
      "Start": 109418,
      "End": 109428
    },
    "TimeRange": {
      "StartTime": "02:29:55.7200000",
      "EndTime": "02:29:56.3500000"
    }
  },
  {
    "TextLocation": {
      "Start": 109429,
      "End": 109432
    },
    "TimeRange": {
      "StartTime": "02:29:56.3500000",
      "EndTime": "02:29:56.5000000"
    }
  },
  {
    "TextLocation": {
      "Start": 109433,
      "End": 109436
    },
    "TimeRange": {
      "StartTime": "02:29:56.5000000",
      "EndTime": "02:29:56.8600000"
    }
  },
  {
    "TextLocation": {
      "Start": 109437,
      "End": 109441
    },
    "TimeRange": {
      "StartTime": "02:29:56.8600000",
      "EndTime": "02:29:57.0100000"
    }
  },
  {
    "TextLocation": {
      "Start": 109442,
      "End": 109445
    },
    "TimeRange": {
      "StartTime": "02:29:57.0100000",
      "EndTime": "02:29:57.0700000"
    }
  },
  {
    "TextLocation": {
      "Start": 109446,
      "End": 109450
    },
    "TimeRange": {
      "StartTime": "02:29:57.0700000",
      "EndTime": "02:29:57.2500000"
    }
  },
  {
    "TextLocation": {
      "Start": 109451,
      "End": 109455
    },
    "TimeRange": {
      "StartTime": "02:29:57.2500000",
      "EndTime": "02:29:57.4300000"
    }
  },
  {
    "TextLocation": {
      "Start": 109456,
      "End": 109459
    },
    "TimeRange": {
      "StartTime": "02:29:57.4300000",
      "EndTime": "02:29:57.5500000"
    }
  },
  {
    "TextLocation": {
      "Start": 109460,
      "End": 109466
    },
    "TimeRange": {
      "StartTime": "02:29:57.5500000",
      "EndTime": "02:29:57.8200000"
    }
  },
  {
    "TextLocation": {
      "Start": 109467,
      "End": 109469
    },
    "TimeRange": {
      "StartTime": "02:29:57.8200000",
      "EndTime": "02:29:57.9400000"
    }
  },
  {
    "TextLocation": {
      "Start": 109470,
      "End": 109475
    },
    "TimeRange": {
      "StartTime": "02:29:57.9400000",
      "EndTime": "02:29:58.0600000"
    }
  },
  {
    "TextLocation": {
      "Start": 109476,
      "End": 109478
    },
    "TimeRange": {
      "StartTime": "02:29:58.0600000",
      "EndTime": "02:29:58.4800000"
    }
  },
  {
    "TextLocation": {
      "Start": 109486,
      "End": 109488
    },
    "TimeRange": {
      "StartTime": "02:29:58.9900000",
      "EndTime": "02:29:59.5000000"
    }
  },
  {
    "TextLocation": {
      "Start": 109489,
      "End": 109499
    },
    "TimeRange": {
      "StartTime": "02:29:59.5000000",
      "EndTime": "02:30:00.3700000"
    }
  },
  {
    "TextLocation": {
      "Start": 109501,
      "End": 109505
    },
    "TimeRange": {
      "StartTime": "02:30:00.3700000",
      "EndTime": "02:30:00.7300000"
    }
  },
  {
    "TextLocation": {
      "Start": 109506,
      "End": 109509
    },
    "TimeRange": {
      "StartTime": "02:30:00.7300000",
      "EndTime": "02:30:00.8500000"
    }
  },
  {
    "TextLocation": {
      "Start": 109510,
      "End": 109515
    },
    "TimeRange": {
      "StartTime": "02:30:00.8500000",
      "EndTime": "02:30:01.0600000"
    }
  },
  {
    "TextLocation": {
      "Start": 109516,
      "End": 109518
    },
    "TimeRange": {
      "StartTime": "02:30:01.0600000",
      "EndTime": "02:30:01.1200000"
    }
  },
  {
    "TextLocation": {
      "Start": 109519,
      "End": 109524
    },
    "TimeRange": {
      "StartTime": "02:30:01.1200000",
      "EndTime": "02:30:01.2400000"
    }
  },
  {
    "TextLocation": {
      "Start": 109525,
      "End": 109528
    },
    "TimeRange": {
      "StartTime": "02:30:01.2400000",
      "EndTime": "02:30:01.3600000"
    }
  },
  {
    "TextLocation": {
      "Start": 109529,
      "End": 109533
    },
    "TimeRange": {
      "StartTime": "02:30:01.3600000",
      "EndTime": "02:30:01.5100000"
    }
  },
  {
    "TextLocation": {
      "Start": 109534,
      "End": 109538
    },
    "TimeRange": {
      "StartTime": "02:30:01.5100000",
      "EndTime": "02:30:01.6900000"
    }
  },
  {
    "TextLocation": {
      "Start": 109539,
      "End": 109543
    },
    "TimeRange": {
      "StartTime": "02:30:01.6900000",
      "EndTime": "02:30:02.0500000"
    }
  },
  {
    "TextLocation": {
      "Start": 109551,
      "End": 109555
    },
    "TimeRange": {
      "StartTime": "02:30:02.0800000",
      "EndTime": "02:30:02.2300000"
    }
  },
  {
    "TextLocation": {
      "Start": 109556,
      "End": 109561
    },
    "TimeRange": {
      "StartTime": "02:30:02.2300000",
      "EndTime": "02:30:02.3200000"
    }
  },
  {
    "TextLocation": {
      "Start": 109562,
      "End": 109564
    },
    "TimeRange": {
      "StartTime": "02:30:02.3200000",
      "EndTime": "02:30:02.4400000"
    }
  },
  {
    "TextLocation": {
      "Start": 109565,
      "End": 109568
    },
    "TimeRange": {
      "StartTime": "02:30:02.4400000",
      "EndTime": "02:30:02.5000000"
    }
  },
  {
    "TextLocation": {
      "Start": 109569,
      "End": 109576
    },
    "TimeRange": {
      "StartTime": "02:30:02.5000000",
      "EndTime": "02:30:02.8900000"
    }
  },
  {
    "TextLocation": {
      "Start": 109577,
      "End": 109582
    },
    "TimeRange": {
      "StartTime": "02:30:02.8900000",
      "EndTime": "02:30:03.1299999"
    }
  },
  {
    "TextLocation": {
      "Start": 109583,
      "End": 109585
    },
    "TimeRange": {
      "StartTime": "02:30:03.1299999",
      "EndTime": "02:30:03.2800000"
    }
  },
  {
    "TextLocation": {
      "Start": 109586,
      "End": 109589
    },
    "TimeRange": {
      "StartTime": "02:30:03.2800000",
      "EndTime": "02:30:03.3700000"
    }
  },
  {
    "TextLocation": {
      "Start": 109590,
      "End": 109597
    },
    "TimeRange": {
      "StartTime": "02:30:03.3700000",
      "EndTime": "02:30:03.6400000"
    }
  },
  {
    "TextLocation": {
      "Start": 109598,
      "End": 109602
    },
    "TimeRange": {
      "StartTime": "02:30:03.6400000",
      "EndTime": "02:30:03.7700000"
    }
  },
  {
    "TextLocation": {
      "Start": 109603,
      "End": 109609
    },
    "TimeRange": {
      "StartTime": "02:30:03.7900000",
      "EndTime": "02:30:04.0600000"
    }
  },
  {
    "TextLocation": {
      "Start": 109610,
      "End": 109618
    },
    "TimeRange": {
      "StartTime": "02:30:04.0600000",
      "EndTime": "02:30:04.5100000"
    }
  },
  {
    "TextLocation": {
      "Start": 109619,
      "End": 109623
    },
    "TimeRange": {
      "StartTime": "02:30:04.5100000",
      "EndTime": "02:30:04.6299999"
    }
  },
  {
    "TextLocation": {
      "Start": 109624,
      "End": 109627
    },
    "TimeRange": {
      "StartTime": "02:30:04.6299999",
      "EndTime": "02:30:04.7800000"
    }
  },
  {
    "TextLocation": {
      "Start": 109628,
      "End": 109637
    },
    "TimeRange": {
      "StartTime": "02:30:04.7800000",
      "EndTime": "02:30:05.2900000"
    }
  },
  {
    "TextLocation": {
      "Start": 109638,
      "End": 109641
    },
    "TimeRange": {
      "StartTime": "02:30:05.2900000",
      "EndTime": "02:30:05.4100000"
    }
  },
  {
    "TextLocation": {
      "Start": 109642,
      "End": 109646
    },
    "TimeRange": {
      "StartTime": "02:30:05.4100000",
      "EndTime": "02:30:05.5600000"
    }
  },
  {
    "TextLocation": {
      "Start": 109647,
      "End": 109651
    },
    "TimeRange": {
      "StartTime": "02:30:05.5600000",
      "EndTime": "02:30:06.0700000"
    }
  },
  {
    "TextLocation": {
      "Start": 109659,
      "End": 109662
    },
    "TimeRange": {
      "StartTime": "02:30:06.7000000",
      "EndTime": "02:30:06.9700000"
    }
  },
  {
    "TextLocation": {
      "Start": 109663,
      "End": 109668
    },
    "TimeRange": {
      "StartTime": "02:30:06.9700000",
      "EndTime": "02:30:07.2099999"
    }
  },
  {
    "TextLocation": {
      "Start": 109669,
      "End": 109671
    },
    "TimeRange": {
      "StartTime": "02:30:07.2099999",
      "EndTime": "02:30:07.3600000"
    }
  },
  {
    "TextLocation": {
      "Start": 109672,
      "End": 109677
    },
    "TimeRange": {
      "StartTime": "02:30:07.3600000",
      "EndTime": "02:30:07.6000000"
    }
  },
  {
    "TextLocation": {
      "Start": 109678,
      "End": 109688
    },
    "TimeRange": {
      "StartTime": "02:30:07.6000000",
      "EndTime": "02:30:08.2900000"
    }
  },
  {
    "TextLocation": {
      "Start": 109691,
      "End": 109694
    },
    "TimeRange": {
      "StartTime": "02:30:08.3200000",
      "EndTime": "02:30:08.5000000"
    }
  },
  {
    "TextLocation": {
      "Start": 109695,
      "End": 109698
    },
    "TimeRange": {
      "StartTime": "02:30:08.5000000",
      "EndTime": "02:30:08.6200000"
    }
  },
  {
    "TextLocation": {
      "Start": 109699,
      "End": 109706
    },
    "TimeRange": {
      "StartTime": "02:30:08.6200000",
      "EndTime": "02:30:08.9200000"
    }
  },
  {
    "TextLocation": {
      "Start": 109707,
      "End": 109718
    },
    "TimeRange": {
      "StartTime": "02:30:08.9200000",
      "EndTime": "02:30:09.4599999"
    }
  },
  {
    "TextLocation": {
      "Start": 109719,
      "End": 109723
    },
    "TimeRange": {
      "StartTime": "02:30:09.4599999",
      "EndTime": "02:30:09.6100000"
    }
  },
  {
    "TextLocation": {
      "Start": 109724,
      "End": 109728
    },
    "TimeRange": {
      "StartTime": "02:30:09.6100000",
      "EndTime": "02:30:09.8799999"
    }
  },
  {
    "TextLocation": {
      "Start": 109729,
      "End": 109732
    },
    "TimeRange": {
      "StartTime": "02:30:09.8799999",
      "EndTime": "02:30:10.0300000"
    }
  },
  {
    "TextLocation": {
      "Start": 109733,
      "End": 109744
    },
    "TimeRange": {
      "StartTime": "02:30:10.0300000",
      "EndTime": "02:30:10.7800000"
    }
  },
  {
    "TextLocation": {
      "Start": 109745,
      "End": 109749
    },
    "TimeRange": {
      "StartTime": "02:30:10.7800000",
      "EndTime": "02:30:11.6200000"
    }
  },
  {
    "TextLocation": {
      "Start": 109750,
      "End": 109753
    },
    "TimeRange": {
      "StartTime": "02:30:11.6200000",
      "EndTime": "02:30:11.8600000"
    }
  },
  {
    "TextLocation": {
      "Start": 109754,
      "End": 109759
    },
    "TimeRange": {
      "StartTime": "02:30:11.8600000",
      "EndTime": "02:30:12.1900000"
    }
  },
  {
    "TextLocation": {
      "Start": 109760,
      "End": 109762
    },
    "TimeRange": {
      "StartTime": "02:30:12.2200000",
      "EndTime": "02:30:12.4599999"
    }
  },
  {
    "TextLocation": {
      "Start": 109763,
      "End": 109768
    },
    "TimeRange": {
      "StartTime": "02:30:12.4599999",
      "EndTime": "02:30:12.9400000"
    }
  },
  {
    "TextLocation": {
      "Start": 109769,
      "End": 109772
    },
    "TimeRange": {
      "StartTime": "02:30:12.9400000",
      "EndTime": "02:30:13.3900000"
    }
  },
  {
    "TextLocation": {
      "Start": 109773,
      "End": 109777
    },
    "TimeRange": {
      "StartTime": "02:30:13.3900000",
      "EndTime": "02:30:13.6299999"
    }
  },
  {
    "TextLocation": {
      "Start": 109778,
      "End": 109784
    },
    "TimeRange": {
      "StartTime": "02:30:13.6299999",
      "EndTime": "02:30:13.9000000"
    }
  },
  {
    "TextLocation": {
      "Start": 109785,
      "End": 109793
    },
    "TimeRange": {
      "StartTime": "02:30:13.9000000",
      "EndTime": "02:30:14.2600000"
    }
  },
  {
    "TextLocation": {
      "Start": 109794,
      "End": 109798
    },
    "TimeRange": {
      "StartTime": "02:30:14.2600000",
      "EndTime": "02:30:14.4100000"
    }
  },
  {
    "TextLocation": {
      "Start": 109799,
      "End": 109805
    },
    "TimeRange": {
      "StartTime": "02:30:14.4100000",
      "EndTime": "02:30:14.5900000"
    }
  },
  {
    "TextLocation": {
      "Start": 109806,
      "End": 109809
    },
    "TimeRange": {
      "StartTime": "02:30:14.5900000",
      "EndTime": "02:30:14.7700000"
    }
  },
  {
    "TextLocation": {
      "Start": 109810,
      "End": 109812
    },
    "TimeRange": {
      "StartTime": "02:30:14.7700000",
      "EndTime": "02:30:15.1000000"
    }
  },
  {
    "TextLocation": {
      "Start": 109820,
      "End": 109823
    },
    "TimeRange": {
      "StartTime": "02:30:15.1299999",
      "EndTime": "02:30:15.5500000"
    }
  },
  {
    "TextLocation": {
      "Start": 109825,
      "End": 109828
    },
    "TimeRange": {
      "StartTime": "02:30:16.0900000",
      "EndTime": "02:30:16.2099999"
    }
  },
  {
    "TextLocation": {
      "Start": 109829,
      "End": 109832
    },
    "TimeRange": {
      "StartTime": "02:30:16.2099999",
      "EndTime": "02:30:16.4800000"
    }
  },
  {
    "TextLocation": {
      "Start": 109833,
      "End": 109844
    },
    "TimeRange": {
      "StartTime": "02:30:16.4800000",
      "EndTime": "02:30:17.0500000"
    }
  },
  {
    "TextLocation": {
      "Start": 109845,
      "End": 109847
    },
    "TimeRange": {
      "StartTime": "02:30:17.0500000",
      "EndTime": "02:30:17.6800000"
    }
  },
  {
    "TextLocation": {
      "Start": 109848,
      "End": 109858
    },
    "TimeRange": {
      "StartTime": "02:30:17.8000000",
      "EndTime": "02:30:18.2800000"
    }
  },
  {
    "TextLocation": {
      "Start": 109859,
      "End": 109867
    },
    "TimeRange": {
      "StartTime": "02:30:18.2800000",
      "EndTime": "02:30:18.7900000"
    }
  },
  {
    "TextLocation": {
      "Start": 109869,
      "End": 109871
    },
    "TimeRange": {
      "StartTime": "02:30:18.7900000",
      "EndTime": "02:30:18.9100000"
    }
  },
  {
    "TextLocation": {
      "Start": 109872,
      "End": 109873
    },
    "TimeRange": {
      "StartTime": "02:30:18.9100000",
      "EndTime": "02:30:19"
    }
  },
  {
    "TextLocation": {
      "Start": 109874,
      "End": 109878
    },
    "TimeRange": {
      "StartTime": "02:30:19",
      "EndTime": "02:30:19.1800000"
    }
  },
  {
    "TextLocation": {
      "Start": 109879,
      "End": 109886
    },
    "TimeRange": {
      "StartTime": "02:30:19.1800000",
      "EndTime": "02:30:19.6299999"
    }
  },
  {
    "TextLocation": {
      "Start": 109887,
      "End": 109891
    },
    "TimeRange": {
      "StartTime": "02:30:19.6299999",
      "EndTime": "02:30:19.7500000"
    }
  },
  {
    "TextLocation": {
      "Start": 109892,
      "End": 109895
    },
    "TimeRange": {
      "StartTime": "02:30:19.7500000",
      "EndTime": "02:30:19.8700000"
    }
  },
  {
    "TextLocation": {
      "Start": 109896,
      "End": 109902
    },
    "TimeRange": {
      "StartTime": "02:30:19.8700000",
      "EndTime": "02:30:20.1400000"
    }
  },
  {
    "TextLocation": {
      "Start": 109904,
      "End": 109908
    },
    "TimeRange": {
      "StartTime": "02:30:20.1400000",
      "EndTime": "02:30:20.3500000"
    }
  },
  {
    "TextLocation": {
      "Start": 109909,
      "End": 109915
    },
    "TimeRange": {
      "StartTime": "02:30:20.3500000",
      "EndTime": "02:30:20.9800000"
    }
  },
  {
    "TextLocation": {
      "Start": 109917,
      "End": 109920
    },
    "TimeRange": {
      "StartTime": "02:30:20.9800000",
      "EndTime": "02:30:21.3400000"
    }
  },
  {
    "TextLocation": {
      "Start": 109921,
      "End": 109924
    },
    "TimeRange": {
      "StartTime": "02:30:21.3400000",
      "EndTime": "02:30:21.5200000"
    }
  },
  {
    "TextLocation": {
      "Start": 109925,
      "End": 109932
    },
    "TimeRange": {
      "StartTime": "02:30:21.5200000",
      "EndTime": "02:30:21.8799999"
    }
  },
  {
    "TextLocation": {
      "Start": 109933,
      "End": 109937
    },
    "TimeRange": {
      "StartTime": "02:30:21.8799999",
      "EndTime": "02:30:22.0600000"
    }
  },
  {
    "TextLocation": {
      "Start": 109938,
      "End": 109943
    },
    "TimeRange": {
      "StartTime": "02:30:22.0600000",
      "EndTime": "02:30:22.3300000"
    }
  },
  {
    "TextLocation": {
      "Start": 109944,
      "End": 109947
    },
    "TimeRange": {
      "StartTime": "02:30:22.3300000",
      "EndTime": "02:30:22.5700000"
    }
  },
  {
    "TextLocation": {
      "Start": 109948,
      "End": 109953
    },
    "TimeRange": {
      "StartTime": "02:30:22.6600000",
      "EndTime": "02:30:23.0800000"
    }
  },
  {
    "TextLocation": {
      "Start": 109954,
      "End": 109956
    },
    "TimeRange": {
      "StartTime": "02:30:23.0800000",
      "EndTime": "02:30:23.2900000"
    }
  },
  {
    "TextLocation": {
      "Start": 109957,
      "End": 109967
    },
    "TimeRange": {
      "StartTime": "02:30:23.2900000",
      "EndTime": "02:30:23.7099999"
    }
  },
  {
    "TextLocation": {
      "Start": 109968,
      "End": 109976
    },
    "TimeRange": {
      "StartTime": "02:30:23.7099999",
      "EndTime": "02:30:24.1900000"
    }
  },
  {
    "TextLocation": {
      "Start": 109979,
      "End": 109981
    },
    "TimeRange": {
      "StartTime": "02:30:24.1900000",
      "EndTime": "02:30:24.3700000"
    }
  },
  {
    "TextLocation": {
      "Start": 109982,
      "End": 109983
    },
    "TimeRange": {
      "StartTime": "02:30:24.3700000",
      "EndTime": "02:30:24.8799999"
    }
  },
  {
    "TextLocation": {
      "Start": 109984,
      "End": 109991
    },
    "TimeRange": {
      "StartTime": "02:30:24.8799999",
      "EndTime": "02:30:25.3000000"
    }
  },
  {
    "TextLocation": {
      "Start": 109992,
      "End": 109995
    },
    "TimeRange": {
      "StartTime": "02:30:25.3000000",
      "EndTime": "02:30:25.3900000"
    }
  },
  {
    "TextLocation": {
      "Start": 109996,
      "End": 110000
    },
    "TimeRange": {
      "StartTime": "02:30:25.3900000",
      "EndTime": "02:30:25.5100000"
    }
  },
  {
    "TextLocation": {
      "Start": 110001,
      "End": 110002
    },
    "TimeRange": {
      "StartTime": "02:30:25.5100000",
      "EndTime": "02:30:25.5700000"
    }
  },
  {
    "TextLocation": {
      "Start": 110003,
      "End": 110008
    },
    "TimeRange": {
      "StartTime": "02:30:25.5700000",
      "EndTime": "02:30:25.6900000"
    }
  },
  {
    "TextLocation": {
      "Start": 110009,
      "End": 110013
    },
    "TimeRange": {
      "StartTime": "02:30:25.6900000",
      "EndTime": "02:30:25.9000000"
    }
  },
  {
    "TextLocation": {
      "Start": 110014,
      "End": 110019
    },
    "TimeRange": {
      "StartTime": "02:30:25.9000000",
      "EndTime": "02:30:26.1700000"
    }
  },
  {
    "TextLocation": {
      "Start": 110020,
      "End": 110022
    },
    "TimeRange": {
      "StartTime": "02:30:26.1700000",
      "EndTime": "02:30:26.2600000"
    }
  },
  {
    "TextLocation": {
      "Start": 110023,
      "End": 110025
    },
    "TimeRange": {
      "StartTime": "02:30:26.2600000",
      "EndTime": "02:30:26.3799999"
    }
  },
  {
    "TextLocation": {
      "Start": 110026,
      "End": 110030
    },
    "TimeRange": {
      "StartTime": "02:30:26.3799999",
      "EndTime": "02:30:26.6500000"
    }
  },
  {
    "TextLocation": {
      "Start": 110031,
      "End": 110033
    },
    "TimeRange": {
      "StartTime": "02:30:26.6500000",
      "EndTime": "02:30:26.7400000"
    }
  },
  {
    "TextLocation": {
      "Start": 110034,
      "End": 110037
    },
    "TimeRange": {
      "StartTime": "02:30:26.7400000",
      "EndTime": "02:30:26.8300000"
    }
  },
  {
    "TextLocation": {
      "Start": 110038,
      "End": 110045
    },
    "TimeRange": {
      "StartTime": "02:30:26.8300000",
      "EndTime": "02:30:27.1400000"
    }
  },
  {
    "TextLocation": {
      "Start": 110046,
      "End": 110052
    },
    "TimeRange": {
      "StartTime": "02:30:27.2800000",
      "EndTime": "02:30:27.4900000"
    }
  },
  {
    "TextLocation": {
      "Start": 110053,
      "End": 110056
    },
    "TimeRange": {
      "StartTime": "02:30:27.4900000",
      "EndTime": "02:30:27.6400000"
    }
  },
  {
    "TextLocation": {
      "Start": 110057,
      "End": 110061
    },
    "TimeRange": {
      "StartTime": "02:30:27.6400000",
      "EndTime": "02:30:27.8200000"
    }
  },
  {
    "TextLocation": {
      "Start": 110062,
      "End": 110065
    },
    "TimeRange": {
      "StartTime": "02:30:27.8200000",
      "EndTime": "02:30:27.9100000"
    }
  },
  {
    "TextLocation": {
      "Start": 110066,
      "End": 110073
    },
    "TimeRange": {
      "StartTime": "02:30:27.9100000",
      "EndTime": "02:30:28.1500000"
    }
  },
  {
    "TextLocation": {
      "Start": 110074,
      "End": 110082
    },
    "TimeRange": {
      "StartTime": "02:30:28.1500000",
      "EndTime": "02:30:28.4200000"
    }
  },
  {
    "TextLocation": {
      "Start": 110083,
      "End": 110085
    },
    "TimeRange": {
      "StartTime": "02:30:28.4200000",
      "EndTime": "02:30:28.5100000"
    }
  },
  {
    "TextLocation": {
      "Start": 110086,
      "End": 110096
    },
    "TimeRange": {
      "StartTime": "02:30:28.5100000",
      "EndTime": "02:30:28.8100000"
    }
  },
  {
    "TextLocation": {
      "Start": 110097,
      "End": 110105
    },
    "TimeRange": {
      "StartTime": "02:30:28.8100000",
      "EndTime": "02:30:29.4700000"
    }
  },
  {
    "TextLocation": {
      "Start": 110108,
      "End": 110112
    },
    "TimeRange": {
      "StartTime": "02:30:29.5500000",
      "EndTime": "02:30:29.9400000"
    }
  },
  {
    "TextLocation": {
      "Start": 110120,
      "End": 110123
    },
    "TimeRange": {
      "StartTime": "02:30:29.9500000",
      "EndTime": "02:30:30.5500000"
    }
  },
  {
    "TextLocation": {
      "Start": 110124,
      "End": 110127
    },
    "TimeRange": {
      "StartTime": "02:30:30.7000000",
      "EndTime": "02:30:31.0600000"
    }
  },
  {
    "TextLocation": {
      "Start": 110128,
      "End": 110131
    },
    "TimeRange": {
      "StartTime": "02:30:31.0600000",
      "EndTime": "02:30:31.1800000"
    }
  },
  {
    "TextLocation": {
      "Start": 110132,
      "End": 110138
    },
    "TimeRange": {
      "StartTime": "02:30:31.1800000",
      "EndTime": "02:30:31.7500000"
    }
  },
  {
    "TextLocation": {
      "Start": 110139,
      "End": 110142
    },
    "TimeRange": {
      "StartTime": "02:30:31.7500000",
      "EndTime": "02:30:32.0500000"
    }
  },
  {
    "TextLocation": {
      "Start": 110143,
      "End": 110144
    },
    "TimeRange": {
      "StartTime": "02:30:32.0500000",
      "EndTime": "02:30:32.1700000"
    }
  },
  {
    "TextLocation": {
      "Start": 110145,
      "End": 110153
    },
    "TimeRange": {
      "StartTime": "02:30:32.1700000",
      "EndTime": "02:30:32.6200000"
    }
  },
  {
    "TextLocation": {
      "Start": 110157,
      "End": 110166
    },
    "TimeRange": {
      "StartTime": "02:30:32.6200000",
      "EndTime": "02:30:33.0100000"
    }
  },
  {
    "TextLocation": {
      "Start": 110167,
      "End": 110176
    },
    "TimeRange": {
      "StartTime": "02:30:33.0100000",
      "EndTime": "02:30:33.6100000"
    }
  },
  {
    "TextLocation": {
      "Start": 110179,
      "End": 110182
    },
    "TimeRange": {
      "StartTime": "02:30:33.6400000",
      "EndTime": "02:30:34.1600000"
    }
  },
  {
    "TextLocation": {
      "Start": 110185,
      "End": 110189
    },
    "TimeRange": {
      "StartTime": "02:30:34.4400000",
      "EndTime": "02:30:34.5700000"
    }
  },
  {
    "TextLocation": {
      "Start": 110192,
      "End": 110196
    },
    "TimeRange": {
      "StartTime": "02:30:35.8300000",
      "EndTime": "02:30:36.2500000"
    }
  },
  {
    "TextLocation": {
      "Start": 110197,
      "End": 110199
    },
    "TimeRange": {
      "StartTime": "02:30:36.2500000",
      "EndTime": "02:30:36.4300000"
    }
  },
  {
    "TextLocation": {
      "Start": 110200,
      "End": 110201
    },
    "TimeRange": {
      "StartTime": "02:30:36.4300000",
      "EndTime": "02:30:36.5200000"
    }
  },
  {
    "TextLocation": {
      "Start": 110202,
      "End": 110210
    },
    "TimeRange": {
      "StartTime": "02:30:36.5200000",
      "EndTime": "02:30:36.9000000"
    }
  },
  {
    "TextLocation": {
      "Start": 110211,
      "End": 110220
    },
    "TimeRange": {
      "StartTime": "02:30:36.9400000",
      "EndTime": "02:30:37.5700000"
    }
  },
  {
    "TextLocation": {
      "Start": 110228,
      "End": 110232
    },
    "TimeRange": {
      "StartTime": "02:30:37.8100000",
      "EndTime": "02:30:37.9599999"
    }
  },
  {
    "TextLocation": {
      "Start": 110233,
      "End": 110234
    },
    "TimeRange": {
      "StartTime": "02:30:37.9599999",
      "EndTime": "02:30:38.0200000"
    }
  },
  {
    "TextLocation": {
      "Start": 110235,
      "End": 110243
    },
    "TimeRange": {
      "StartTime": "02:30:38.0200000",
      "EndTime": "02:30:38.4400000"
    }
  },
  {
    "TextLocation": {
      "Start": 110244,
      "End": 110253
    },
    "TimeRange": {
      "StartTime": "02:30:38.4400000",
      "EndTime": "02:30:38.8300000"
    }
  },
  {
    "TextLocation": {
      "Start": 110254,
      "End": 110263
    },
    "TimeRange": {
      "StartTime": "02:30:38.8300000",
      "EndTime": "02:30:39.1900000"
    }
  },
  {
    "TextLocation": {
      "Start": 110264,
      "End": 110266
    },
    "TimeRange": {
      "StartTime": "02:30:39.1900000",
      "EndTime": "02:30:39.3400000"
    }
  },
  {
    "TextLocation": {
      "Start": 110267,
      "End": 110268
    },
    "TimeRange": {
      "StartTime": "02:30:39.3400000",
      "EndTime": "02:30:39.4000000"
    }
  },
  {
    "TextLocation": {
      "Start": 110269,
      "End": 110276
    },
    "TimeRange": {
      "StartTime": "02:30:39.4000000",
      "EndTime": "02:30:39.6400000"
    }
  },
  {
    "TextLocation": {
      "Start": 110277,
      "End": 110283
    },
    "TimeRange": {
      "StartTime": "02:30:39.6400000",
      "EndTime": "02:30:39.9100000"
    }
  },
  {
    "TextLocation": {
      "Start": 110284,
      "End": 110290
    },
    "TimeRange": {
      "StartTime": "02:30:39.9100000",
      "EndTime": "02:30:40.4500000"
    }
  },
  {
    "TextLocation": {
      "Start": 110298,
      "End": 110301
    },
    "TimeRange": {
      "StartTime": "02:30:41.2600000",
      "EndTime": "02:30:41.8000000"
    }
  },
  {
    "TextLocation": {
      "Start": 110302,
      "End": 110304
    },
    "TimeRange": {
      "StartTime": "02:30:41.8000000",
      "EndTime": "02:30:41.9500000"
    }
  },
  {
    "TextLocation": {
      "Start": 110305,
      "End": 110309
    },
    "TimeRange": {
      "StartTime": "02:30:41.9500000",
      "EndTime": "02:30:42.1299999"
    }
  },
  {
    "TextLocation": {
      "Start": 110310,
      "End": 110319
    },
    "TimeRange": {
      "StartTime": "02:30:42.1299999",
      "EndTime": "02:30:42.5500000"
    }
  },
  {
    "TextLocation": {
      "Start": 110320,
      "End": 110322
    },
    "TimeRange": {
      "StartTime": "02:30:42.5500000",
      "EndTime": "02:30:42.6400000"
    }
  },
  {
    "TextLocation": {
      "Start": 110323,
      "End": 110324
    },
    "TimeRange": {
      "StartTime": "02:30:42.6400000",
      "EndTime": "02:30:42.7000000"
    }
  },
  {
    "TextLocation": {
      "Start": 110325,
      "End": 110329
    },
    "TimeRange": {
      "StartTime": "02:30:42.7000000",
      "EndTime": "02:30:43.0300000"
    }
  },
  {
    "TextLocation": {
      "Start": 110330,
      "End": 110335
    },
    "TimeRange": {
      "StartTime": "02:30:43.0300000",
      "EndTime": "02:30:43.2099999"
    }
  },
  {
    "TextLocation": {
      "Start": 110336,
      "End": 110337
    },
    "TimeRange": {
      "StartTime": "02:30:43.2099999",
      "EndTime": "02:30:43.3300000"
    }
  },
  {
    "TextLocation": {
      "Start": 110338,
      "End": 110343
    },
    "TimeRange": {
      "StartTime": "02:30:43.3300000",
      "EndTime": "02:30:43.7800000"
    }
  },
  {
    "TextLocation": {
      "Start": 110344,
      "End": 110346
    },
    "TimeRange": {
      "StartTime": "02:30:43.7800000",
      "EndTime": "02:30:43.9300000"
    }
  },
  {
    "TextLocation": {
      "Start": 110347,
      "End": 110353
    },
    "TimeRange": {
      "StartTime": "02:30:43.9300000",
      "EndTime": "02:30:44.3200000"
    }
  },
  {
    "TextLocation": {
      "Start": 110354,
      "End": 110365
    },
    "TimeRange": {
      "StartTime": "02:30:44.3200000",
      "EndTime": "02:30:45.0100000"
    }
  },
  {
    "TextLocation": {
      "Start": 110366,
      "End": 110368
    },
    "TimeRange": {
      "StartTime": "02:30:45.0100000",
      "EndTime": "02:30:45.1600000"
    }
  },
  {
    "TextLocation": {
      "Start": 110369,
      "End": 110377
    },
    "TimeRange": {
      "StartTime": "02:30:45.1600000",
      "EndTime": "02:30:45.6100000"
    }
  },
  {
    "TextLocation": {
      "Start": 110378,
      "End": 110384
    },
    "TimeRange": {
      "StartTime": "02:30:45.6100000",
      "EndTime": "02:30:45.9700000"
    }
  },
  {
    "TextLocation": {
      "Start": 110385,
      "End": 110390
    },
    "TimeRange": {
      "StartTime": "02:30:45.9700000",
      "EndTime": "02:30:46.4800000"
    }
  },
  {
    "TextLocation": {
      "Start": 110398,
      "End": 110406
    },
    "TimeRange": {
      "StartTime": "02:30:48.3200000",
      "EndTime": "02:30:48.7099999"
    }
  },
  {
    "TextLocation": {
      "Start": 110407,
      "End": 110417
    },
    "TimeRange": {
      "StartTime": "02:30:48.7099999",
      "EndTime": "02:30:49.3400000"
    }
  },
  {
    "TextLocation": {
      "Start": 110418,
      "End": 110423
    },
    "TimeRange": {
      "StartTime": "02:30:49.3400000",
      "EndTime": "02:30:49.7900000"
    }
  },
  {
    "TextLocation": {
      "Start": 110424,
      "End": 110426
    },
    "TimeRange": {
      "StartTime": "02:30:49.7900000",
      "EndTime": "02:30:50.2700000"
    }
  },
  {
    "TextLocation": {
      "Start": 110427,
      "End": 110433
    },
    "TimeRange": {
      "StartTime": "02:30:50.2700000",
      "EndTime": "02:30:51.0500000"
    }
  },
  {
    "TextLocation": {
      "Start": 110434,
      "End": 110437
    },
    "TimeRange": {
      "StartTime": "02:30:51.0500000",
      "EndTime": "02:30:51.5600000"
    }
  },
  {
    "TextLocation": {
      "Start": 110438,
      "End": 110443
    },
    "TimeRange": {
      "StartTime": "02:30:51.5600000",
      "EndTime": "02:30:52.2500000"
    }
  },
  {
    "TextLocation": {
      "Start": 110444,
      "End": 110447
    },
    "TimeRange": {
      "StartTime": "02:30:52.2500000",
      "EndTime": "02:30:52.7000000"
    }
  },
  {
    "TextLocation": {
      "Start": 110448,
      "End": 110454
    },
    "TimeRange": {
      "StartTime": "02:30:52.7000000",
      "EndTime": "02:30:53"
    }
  },
  {
    "TextLocation": {
      "Start": 110455,
      "End": 110466
    },
    "TimeRange": {
      "StartTime": "02:30:53",
      "EndTime": "02:30:54.0800000"
    }
  },
  {
    "TextLocation": {
      "Start": 110469,
      "End": 110472
    },
    "TimeRange": {
      "StartTime": "02:30:54.2600000",
      "EndTime": "02:30:54.5000000"
    }
  },
  {
    "TextLocation": {
      "Start": 110473,
      "End": 110477
    },
    "TimeRange": {
      "StartTime": "02:30:54.5000000",
      "EndTime": "02:30:54.7400000"
    }
  },
  {
    "TextLocation": {
      "Start": 110478,
      "End": 110480
    },
    "TimeRange": {
      "StartTime": "02:30:54.7400000",
      "EndTime": "02:30:54.7900000"
    }
  },
  {
    "TextLocation": {
      "Start": 110481,
      "End": 110486
    },
    "TimeRange": {
      "StartTime": "02:30:54.8000000",
      "EndTime": "02:30:55.2600000"
    }
  },
  {
    "TextLocation": {
      "Start": 110494,
      "End": 110497
    },
    "TimeRange": {
      "StartTime": "02:30:56.5700000",
      "EndTime": "02:30:56.9599999"
    }
  },
  {
    "TextLocation": {
      "Start": 110498,
      "End": 110503
    },
    "TimeRange": {
      "StartTime": "02:30:56.9599999",
      "EndTime": "02:30:57.3500000"
    }
  },
  {
    "TextLocation": {
      "Start": 110504,
      "End": 110506
    },
    "TimeRange": {
      "StartTime": "02:30:57.3500000",
      "EndTime": "02:30:57.6800000"
    }
  },
  {
    "TextLocation": {
      "Start": 110507,
      "End": 110514
    },
    "TimeRange": {
      "StartTime": "02:30:57.6800000",
      "EndTime": "02:30:58.1600000"
    }
  },
  {
    "TextLocation": {
      "Start": 110515,
      "End": 110519
    },
    "TimeRange": {
      "StartTime": "02:30:58.1600000",
      "EndTime": "02:30:58.4599999"
    }
  },
  {
    "TextLocation": {
      "Start": 110520,
      "End": 110524
    },
    "TimeRange": {
      "StartTime": "02:30:58.4599999",
      "EndTime": "02:30:58.8799999"
    }
  },
  {
    "TextLocation": {
      "Start": 110525,
      "End": 110528
    },
    "TimeRange": {
      "StartTime": "02:30:58.8799999",
      "EndTime": "02:30:59.0600000"
    }
  },
  {
    "TextLocation": {
      "Start": 110529,
      "End": 110533
    },
    "TimeRange": {
      "StartTime": "02:30:59.0600000",
      "EndTime": "02:30:59.2700000"
    }
  },
  {
    "TextLocation": {
      "Start": 110534,
      "End": 110545
    },
    "TimeRange": {
      "StartTime": "02:30:59.2700000",
      "EndTime": "02:31:00.0200000"
    }
  },
  {
    "TextLocation": {
      "Start": 110546,
      "End": 110548
    },
    "TimeRange": {
      "StartTime": "02:31:00.0200000",
      "EndTime": "02:31:00.1400000"
    }
  },
  {
    "TextLocation": {
      "Start": 110549,
      "End": 110559
    },
    "TimeRange": {
      "StartTime": "02:31:00.1400000",
      "EndTime": "02:31:00.5900000"
    }
  },
  {
    "TextLocation": {
      "Start": 110560,
      "End": 110568
    },
    "TimeRange": {
      "StartTime": "02:31:00.5900000",
      "EndTime": "02:31:01.2200000"
    }
  },
  {
    "TextLocation": {
      "Start": 110569,
      "End": 110572
    },
    "TimeRange": {
      "StartTime": "02:31:01.2200000",
      "EndTime": "02:31:01.3400000"
    }
  },
  {
    "TextLocation": {
      "Start": 110573,
      "End": 110576
    },
    "TimeRange": {
      "StartTime": "02:31:01.3400000",
      "EndTime": "02:31:01.5200000"
    }
  },
  {
    "TextLocation": {
      "Start": 110577,
      "End": 110581
    },
    "TimeRange": {
      "StartTime": "02:31:01.5200000",
      "EndTime": "02:31:01.7600000"
    }
  },
  {
    "TextLocation": {
      "Start": 110582,
      "End": 110584
    },
    "TimeRange": {
      "StartTime": "02:31:01.7600000",
      "EndTime": "02:31:01.8500000"
    }
  },
  {
    "TextLocation": {
      "Start": 110585,
      "End": 110595
    },
    "TimeRange": {
      "StartTime": "02:31:01.8500000",
      "EndTime": "02:31:02.2400000"
    }
  },
  {
    "TextLocation": {
      "Start": 110596,
      "End": 110604
    },
    "TimeRange": {
      "StartTime": "02:31:02.2400000",
      "EndTime": "02:31:03.0500000"
    }
  },
  {
    "TextLocation": {
      "Start": 110607,
      "End": 110611
    },
    "TimeRange": {
      "StartTime": "02:31:03.3200000",
      "EndTime": "02:31:03.6500000"
    }
  },
  {
    "TextLocation": {
      "Start": 110612,
      "End": 110621
    },
    "TimeRange": {
      "StartTime": "02:31:03.6500000",
      "EndTime": "02:31:04.1600000"
    }
  },
  {
    "TextLocation": {
      "Start": 110623,
      "End": 110625
    },
    "TimeRange": {
      "StartTime": "02:31:04.1600000",
      "EndTime": "02:31:04.2800000"
    }
  },
  {
    "TextLocation": {
      "Start": 110626,
      "End": 110629
    },
    "TimeRange": {
      "StartTime": "02:31:04.2800000",
      "EndTime": "02:31:04.5500000"
    }
  },
  {
    "TextLocation": {
      "Start": 110631,
      "End": 110634
    },
    "TimeRange": {
      "StartTime": "02:31:04.5500000",
      "EndTime": "02:31:04.7000000"
    }
  },
  {
    "TextLocation": {
      "Start": 110635,
      "End": 110638
    },
    "TimeRange": {
      "StartTime": "02:31:04.7000000",
      "EndTime": "02:31:04.8200000"
    }
  },
  {
    "TextLocation": {
      "Start": 110639,
      "End": 110646
    },
    "TimeRange": {
      "StartTime": "02:31:04.8200000",
      "EndTime": "02:31:05.6600000"
    }
  },
  {
    "TextLocation": {
      "Start": 110654,
      "End": 110655
    },
    "TimeRange": {
      "StartTime": "02:31:06.0200000",
      "EndTime": "02:31:06.3799999"
    }
  },
  {
    "TextLocation": {
      "Start": 110656,
      "End": 110665
    },
    "TimeRange": {
      "StartTime": "02:31:06.3799999",
      "EndTime": "02:31:07.1600000"
    }
  },
  {
    "TextLocation": {
      "Start": 110666,
      "End": 110669
    },
    "TimeRange": {
      "StartTime": "02:31:07.4300000",
      "EndTime": "02:31:07.6400000"
    }
  },
  {
    "TextLocation": {
      "Start": 110670,
      "End": 110677
    },
    "TimeRange": {
      "StartTime": "02:31:07.6400000",
      "EndTime": "02:31:07.9700000"
    }
  },
  {
    "TextLocation": {
      "Start": 110678,
      "End": 110685
    },
    "TimeRange": {
      "StartTime": "02:31:07.9700000",
      "EndTime": "02:31:08.4800000"
    }
  },
  {
    "TextLocation": {
      "Start": 110686,
      "End": 110690
    },
    "TimeRange": {
      "StartTime": "02:31:08.4800000",
      "EndTime": "02:31:08.6900000"
    }
  },
  {
    "TextLocation": {
      "Start": 110691,
      "End": 110701
    },
    "TimeRange": {
      "StartTime": "02:31:08.6900000",
      "EndTime": "02:31:09.0500000"
    }
  },
  {
    "TextLocation": {
      "Start": 110702,
      "End": 110710
    },
    "TimeRange": {
      "StartTime": "02:31:09.0500000",
      "EndTime": "02:31:09.5600000"
    }
  },
  {
    "TextLocation": {
      "Start": 110711,
      "End": 110714
    },
    "TimeRange": {
      "StartTime": "02:31:09.5600000",
      "EndTime": "02:31:10.0400000"
    }
  },
  {
    "TextLocation": {
      "Start": 110715,
      "End": 110718
    },
    "TimeRange": {
      "StartTime": "02:31:10.0400000",
      "EndTime": "02:31:10.1600000"
    }
  },
  {
    "TextLocation": {
      "Start": 110719,
      "End": 110726
    },
    "TimeRange": {
      "StartTime": "02:31:10.1600000",
      "EndTime": "02:31:10.5800000"
    }
  },
  {
    "TextLocation": {
      "Start": 110727,
      "End": 110731
    },
    "TimeRange": {
      "StartTime": "02:31:10.5800000",
      "EndTime": "02:31:10.8200000"
    }
  },
  {
    "TextLocation": {
      "Start": 110732,
      "End": 110739
    },
    "TimeRange": {
      "StartTime": "02:31:10.8200000",
      "EndTime": "02:31:11.1200000"
    }
  },
  {
    "TextLocation": {
      "Start": 110740,
      "End": 110745
    },
    "TimeRange": {
      "StartTime": "02:31:11.2099999",
      "EndTime": "02:31:11.6299999"
    }
  },
  {
    "TextLocation": {
      "Start": 110746,
      "End": 110749
    },
    "TimeRange": {
      "StartTime": "02:31:11.6299999",
      "EndTime": "02:31:11.8400000"
    }
  },
  {
    "TextLocation": {
      "Start": 110750,
      "End": 110761
    },
    "TimeRange": {
      "StartTime": "02:31:11.8400000",
      "EndTime": "02:31:12.4100000"
    }
  },
  {
    "TextLocation": {
      "Start": 110762,
      "End": 110765
    },
    "TimeRange": {
      "StartTime": "02:31:12.4100000",
      "EndTime": "02:31:12.5300000"
    }
  },
  {
    "TextLocation": {
      "Start": 110766,
      "End": 110768
    },
    "TimeRange": {
      "StartTime": "02:31:12.5300000",
      "EndTime": "02:31:12.6200000"
    }
  },
  {
    "TextLocation": {
      "Start": 110769,
      "End": 110779
    },
    "TimeRange": {
      "StartTime": "02:31:12.6200000",
      "EndTime": "02:31:12.9500000"
    }
  },
  {
    "TextLocation": {
      "Start": 110780,
      "End": 110788
    },
    "TimeRange": {
      "StartTime": "02:31:12.9500000",
      "EndTime": "02:31:13.5200000"
    }
  },
  {
    "TextLocation": {
      "Start": 110796,
      "End": 110799
    },
    "TimeRange": {
      "StartTime": "02:31:14.5400000",
      "EndTime": "02:31:15.0800000"
    }
  },
  {
    "TextLocation": {
      "Start": 110800,
      "End": 110803
    },
    "TimeRange": {
      "StartTime": "02:31:15.0800000",
      "EndTime": "02:31:15.7700000"
    }
  },
  {
    "TextLocation": {
      "Start": 110804,
      "End": 110809
    },
    "TimeRange": {
      "StartTime": "02:31:16.6400000",
      "EndTime": "02:31:17.0600000"
    }
  },
  {
    "TextLocation": {
      "Start": 110810,
      "End": 110814
    },
    "TimeRange": {
      "StartTime": "02:31:17.0600000",
      "EndTime": "02:31:17.5400000"
    }
  },
  {
    "TextLocation": {
      "Start": 110815,
      "End": 110825
    },
    "TimeRange": {
      "StartTime": "02:31:17.5400000",
      "EndTime": "02:31:18.2300000"
    }
  },
  {
    "TextLocation": {
      "Start": 110826,
      "End": 110828
    },
    "TimeRange": {
      "StartTime": "02:31:18.2300000",
      "EndTime": "02:31:18.5600000"
    }
  },
  {
    "TextLocation": {
      "Start": 110829,
      "End": 110834
    },
    "TimeRange": {
      "StartTime": "02:31:18.9200000",
      "EndTime": "02:31:19.1900000"
    }
  },
  {
    "TextLocation": {
      "Start": 110835,
      "End": 110837
    },
    "TimeRange": {
      "StartTime": "02:31:19.1900000",
      "EndTime": "02:31:19.2800000"
    }
  },
  {
    "TextLocation": {
      "Start": 110838,
      "End": 110844
    },
    "TimeRange": {
      "StartTime": "02:31:19.2800000",
      "EndTime": "02:31:19.7099999"
    }
  },
  {
    "TextLocation": {
      "Start": 110845,
      "End": 110847
    },
    "TimeRange": {
      "StartTime": "02:31:19.7099999",
      "EndTime": "02:31:19.7900000"
    }
  },
  {
    "TextLocation": {
      "Start": 110848,
      "End": 110853
    },
    "TimeRange": {
      "StartTime": "02:31:19.7900000",
      "EndTime": "02:31:20.0900000"
    }
  },
  {
    "TextLocation": {
      "Start": 110854,
      "End": 110857
    },
    "TimeRange": {
      "StartTime": "02:31:20.0900000",
      "EndTime": "02:31:20.2400000"
    }
  },
  {
    "TextLocation": {
      "Start": 110858,
      "End": 110861
    },
    "TimeRange": {
      "StartTime": "02:31:20.2400000",
      "EndTime": "02:31:20.3300000"
    }
  },
  {
    "TextLocation": {
      "Start": 110862,
      "End": 110870
    },
    "TimeRange": {
      "StartTime": "02:31:20.3300000",
      "EndTime": "02:31:20.7500000"
    }
  },
  {
    "TextLocation": {
      "Start": 110871,
      "End": 110873
    },
    "TimeRange": {
      "StartTime": "02:31:20.7500000",
      "EndTime": "02:31:20.8700000"
    }
  },
  {
    "TextLocation": {
      "Start": 110874,
      "End": 110878
    },
    "TimeRange": {
      "StartTime": "02:31:20.8700000",
      "EndTime": "02:31:21.0500000"
    }
  },
  {
    "TextLocation": {
      "Start": 110881,
      "End": 110884
    },
    "TimeRange": {
      "StartTime": "02:31:21.0500000",
      "EndTime": "02:31:21.2000000"
    }
  },
  {
    "TextLocation": {
      "Start": 110885,
      "End": 110888
    },
    "TimeRange": {
      "StartTime": "02:31:21.2000000",
      "EndTime": "02:31:21.3799999"
    }
  },
  {
    "TextLocation": {
      "Start": 110889,
      "End": 110894
    },
    "TimeRange": {
      "StartTime": "02:31:21.4100000",
      "EndTime": "02:31:21.7099999"
    }
  },
  {
    "TextLocation": {
      "Start": 110895,
      "End": 110901
    },
    "TimeRange": {
      "StartTime": "02:31:21.7099999",
      "EndTime": "02:31:22.1600000"
    }
  },
  {
    "TextLocation": {
      "Start": 110902,
      "End": 110903
    },
    "TimeRange": {
      "StartTime": "02:31:22.1600000",
      "EndTime": "02:31:22.2500000"
    }
  },
  {
    "TextLocation": {
      "Start": 110904,
      "End": 110912
    },
    "TimeRange": {
      "StartTime": "02:31:22.2600000",
      "EndTime": "02:31:22.7000000"
    }
  },
  {
    "TextLocation": {
      "Start": 110913,
      "End": 110922
    },
    "TimeRange": {
      "StartTime": "02:31:22.7000000",
      "EndTime": "02:31:23.2099999"
    }
  },
  {
    "TextLocation": {
      "Start": 110925,
      "End": 110928
    },
    "TimeRange": {
      "StartTime": "02:31:23.2400000",
      "EndTime": "02:31:23.7500000"
    }
  },
  {
    "TextLocation": {
      "Start": 110931,
      "End": 110935
    },
    "TimeRange": {
      "StartTime": "02:31:24.0500000",
      "EndTime": "02:31:24.3500000"
    }
  },
  {
    "TextLocation": {
      "Start": 110936,
      "End": 110939
    },
    "TimeRange": {
      "StartTime": "02:31:24.3500000",
      "EndTime": "02:31:24.4700000"
    }
  },
  {
    "TextLocation": {
      "Start": 110940,
      "End": 110944
    },
    "TimeRange": {
      "StartTime": "02:31:24.4700000",
      "EndTime": "02:31:24.6500000"
    }
  },
  {
    "TextLocation": {
      "Start": 110945,
      "End": 110949
    },
    "TimeRange": {
      "StartTime": "02:31:24.6500000",
      "EndTime": "02:31:24.8900000"
    }
  },
  {
    "TextLocation": {
      "Start": 110950,
      "End": 110955
    },
    "TimeRange": {
      "StartTime": "02:31:24.8900000",
      "EndTime": "02:31:25.4100000"
    }
  },
  {
    "TextLocation": {
      "Start": 110963,
      "End": 110967
    },
    "TimeRange": {
      "StartTime": "02:31:25.4300000",
      "EndTime": "02:31:25.8799999"
    }
  },
  {
    "TextLocation": {
      "Start": 110968,
      "End": 110972
    },
    "TimeRange": {
      "StartTime": "02:31:25.8799999",
      "EndTime": "02:31:26.3300000"
    }
  },
  {
    "TextLocation": {
      "Start": 110973,
      "End": 110975
    },
    "TimeRange": {
      "StartTime": "02:31:26.3300000",
      "EndTime": "02:31:26.4500000"
    }
  },
  {
    "TextLocation": {
      "Start": 110976,
      "End": 110980
    },
    "TimeRange": {
      "StartTime": "02:31:26.4500000",
      "EndTime": "02:31:27.2900000"
    }
  },
  {
    "TextLocation": {
      "Start": 110988,
      "End": 110992
    },
    "TimeRange": {
      "StartTime": "02:31:27.4700000",
      "EndTime": "02:31:27.8300000"
    }
  },
  {
    "TextLocation": {
      "Start": 110993,
      "End": 110996
    },
    "TimeRange": {
      "StartTime": "02:31:27.8300000",
      "EndTime": "02:31:28.0400000"
    }
  },
  {
    "TextLocation": {
      "Start": 110997,
      "End": 111004
    },
    "TimeRange": {
      "StartTime": "02:31:28.0400000",
      "EndTime": "02:31:28.4900000"
    }
  },
  {
    "TextLocation": {
      "Start": 111005,
      "End": 111009
    },
    "TimeRange": {
      "StartTime": "02:31:28.4900000",
      "EndTime": "02:31:28.6400000"
    }
  },
  {
    "TextLocation": {
      "Start": 111010,
      "End": 111013
    },
    "TimeRange": {
      "StartTime": "02:31:28.6400000",
      "EndTime": "02:31:28.7900000"
    }
  },
  {
    "TextLocation": {
      "Start": 111014,
      "End": 111017
    },
    "TimeRange": {
      "StartTime": "02:31:28.7900000",
      "EndTime": "02:31:28.9400000"
    }
  },
  {
    "TextLocation": {
      "Start": 111018,
      "End": 111029
    },
    "TimeRange": {
      "StartTime": "02:31:28.9400000",
      "EndTime": "02:31:29.5400000"
    }
  },
  {
    "TextLocation": {
      "Start": 111032,
      "End": 111035
    },
    "TimeRange": {
      "StartTime": "02:31:29.5700000",
      "EndTime": "02:31:30.1400000"
    }
  },
  {
    "TextLocation": {
      "Start": 111038,
      "End": 111041
    },
    "TimeRange": {
      "StartTime": "02:31:30.9500000",
      "EndTime": "02:31:31.3100000"
    }
  },
  {
    "TextLocation": {
      "Start": 111042,
      "End": 111047
    },
    "TimeRange": {
      "StartTime": "02:31:31.3100000",
      "EndTime": "02:31:31.9400000"
    }
  },
  {
    "TextLocation": {
      "Start": 111048,
      "End": 111051
    },
    "TimeRange": {
      "StartTime": "02:31:31.9400000",
      "EndTime": "02:31:32.2099999"
    }
  },
  {
    "TextLocation": {
      "Start": 111052,
      "End": 111061
    },
    "TimeRange": {
      "StartTime": "02:31:32.2099999",
      "EndTime": "02:31:32.6299999"
    }
  },
  {
    "TextLocation": {
      "Start": 111062,
      "End": 111066
    },
    "TimeRange": {
      "StartTime": "02:31:32.6299999",
      "EndTime": "02:31:32.7500000"
    }
  },
  {
    "TextLocation": {
      "Start": 111067,
      "End": 111070
    },
    "TimeRange": {
      "StartTime": "02:31:32.7500000",
      "EndTime": "02:31:32.8700000"
    }
  },
  {
    "TextLocation": {
      "Start": 111071,
      "End": 111077
    },
    "TimeRange": {
      "StartTime": "02:31:32.8700000",
      "EndTime": "02:31:33.2600000"
    }
  },
  {
    "TextLocation": {
      "Start": 111078,
      "End": 111084
    },
    "TimeRange": {
      "StartTime": "02:31:33.2600000",
      "EndTime": "02:31:33.7700000"
    }
  },
  {
    "TextLocation": {
      "Start": 111086,
      "End": 111089
    },
    "TimeRange": {
      "StartTime": "02:31:33.7700000",
      "EndTime": "02:31:34.1000000"
    }
  },
  {
    "TextLocation": {
      "Start": 111090,
      "End": 111094
    },
    "TimeRange": {
      "StartTime": "02:31:34.1000000",
      "EndTime": "02:31:34.4000000"
    }
  },
  {
    "TextLocation": {
      "Start": 111095,
      "End": 111101
    },
    "TimeRange": {
      "StartTime": "02:31:34.4000000",
      "EndTime": "02:31:34.6700000"
    }
  },
  {
    "TextLocation": {
      "Start": 111102,
      "End": 111104
    },
    "TimeRange": {
      "StartTime": "02:31:34.6700000",
      "EndTime": "02:31:34.7900000"
    }
  },
  {
    "TextLocation": {
      "Start": 111105,
      "End": 111108
    },
    "TimeRange": {
      "StartTime": "02:31:34.7900000",
      "EndTime": "02:31:35.0300000"
    }
  },
  {
    "TextLocation": {
      "Start": 111109,
      "End": 111114
    },
    "TimeRange": {
      "StartTime": "02:31:35.0300000",
      "EndTime": "02:31:35.3600000"
    }
  },
  {
    "TextLocation": {
      "Start": 111115,
      "End": 111117
    },
    "TimeRange": {
      "StartTime": "02:31:35.3600000",
      "EndTime": "02:31:35.4500000"
    }
  },
  {
    "TextLocation": {
      "Start": 111118,
      "End": 111130
    },
    "TimeRange": {
      "StartTime": "02:31:35.4500000",
      "EndTime": "02:31:36.3600000"
    }
  },
  {
    "TextLocation": {
      "Start": 111133,
      "End": 111136
    },
    "TimeRange": {
      "StartTime": "02:31:36.3799999",
      "EndTime": "02:31:36.6500000"
    }
  },
  {
    "TextLocation": {
      "Start": 111144,
      "End": 111145
    },
    "TimeRange": {
      "StartTime": "02:31:36.6500000",
      "EndTime": "02:31:36.7099999"
    }
  },
  {
    "TextLocation": {
      "Start": 111146,
      "End": 111150
    },
    "TimeRange": {
      "StartTime": "02:31:36.7099999",
      "EndTime": "02:31:36.9200000"
    }
  },
  {
    "TextLocation": {
      "Start": 111151,
      "End": 111154
    },
    "TimeRange": {
      "StartTime": "02:31:36.9200000",
      "EndTime": "02:31:37.2800000"
    }
  },
  {
    "TextLocation": {
      "Start": 111157,
      "End": 111161
    },
    "TimeRange": {
      "StartTime": "02:31:37.3700000",
      "EndTime": "02:31:37.7300000"
    }
  },
  {
    "TextLocation": {
      "Start": 111169,
      "End": 111172
    },
    "TimeRange": {
      "StartTime": "02:31:39.4700000",
      "EndTime": "02:31:39.8300000"
    }
  },
  {
    "TextLocation": {
      "Start": 111173,
      "End": 111177
    },
    "TimeRange": {
      "StartTime": "02:31:39.8300000",
      "EndTime": "02:31:40.1600000"
    }
  },
  {
    "TextLocation": {
      "Start": 111179,
      "End": 111181
    },
    "TimeRange": {
      "StartTime": "02:31:40.1600000",
      "EndTime": "02:31:40.3400000"
    }
  },
  {
    "TextLocation": {
      "Start": 111182,
      "End": 111190
    },
    "TimeRange": {
      "StartTime": "02:31:40.3400000",
      "EndTime": "02:31:40.7600000"
    }
  },
  {
    "TextLocation": {
      "Start": 111192,
      "End": 111195
    },
    "TimeRange": {
      "StartTime": "02:31:40.7600000",
      "EndTime": "02:31:40.9100000"
    }
  },
  {
    "TextLocation": {
      "Start": 111196,
      "End": 111199
    },
    "TimeRange": {
      "StartTime": "02:31:40.9100000",
      "EndTime": "02:31:41.0300000"
    }
  },
  {
    "TextLocation": {
      "Start": 111200,
      "End": 111202
    },
    "TimeRange": {
      "StartTime": "02:31:41.0300000",
      "EndTime": "02:31:41.2099999"
    }
  },
  {
    "TextLocation": {
      "Start": 111203,
      "End": 111205
    },
    "TimeRange": {
      "StartTime": "02:31:41.2099999",
      "EndTime": "02:31:41.3900000"
    }
  },
  {
    "TextLocation": {
      "Start": 111206,
      "End": 111207
    },
    "TimeRange": {
      "StartTime": "02:31:41.3900000",
      "EndTime": "02:31:41.4500000"
    }
  },
  {
    "TextLocation": {
      "Start": 111208,
      "End": 111214
    },
    "TimeRange": {
      "StartTime": "02:31:41.4500000",
      "EndTime": "02:31:42.0800000"
    }
  },
  {
    "TextLocation": {
      "Start": 111215,
      "End": 111217
    },
    "TimeRange": {
      "StartTime": "02:31:42.0800000",
      "EndTime": "02:31:42.5000000"
    }
  },
  {
    "TextLocation": {
      "Start": 111218,
      "End": 111221
    },
    "TimeRange": {
      "StartTime": "02:31:42.5000000",
      "EndTime": "02:31:42.6800000"
    }
  },
  {
    "TextLocation": {
      "Start": 111222,
      "End": 111227
    },
    "TimeRange": {
      "StartTime": "02:31:42.6800000",
      "EndTime": "02:31:43.2000000"
    }
  },
  {
    "TextLocation": {
      "Start": 111228,
      "End": 111237
    },
    "TimeRange": {
      "StartTime": "02:31:43.2500000",
      "EndTime": "02:31:44.0300000"
    }
  },
  {
    "TextLocation": {
      "Start": 111238,
      "End": 111241
    },
    "TimeRange": {
      "StartTime": "02:31:44.0300000",
      "EndTime": "02:31:44.3000000"
    }
  },
  {
    "TextLocation": {
      "Start": 111242,
      "End": 111245
    },
    "TimeRange": {
      "StartTime": "02:31:44.3000000",
      "EndTime": "02:31:44.3900000"
    }
  },
  {
    "TextLocation": {
      "Start": 111246,
      "End": 111257
    },
    "TimeRange": {
      "StartTime": "02:31:44.3900000",
      "EndTime": "02:31:44.8400000"
    }
  },
  {
    "TextLocation": {
      "Start": 111258,
      "End": 111262
    },
    "TimeRange": {
      "StartTime": "02:31:44.8400000",
      "EndTime": "02:31:44.9900000"
    }
  },
  {
    "TextLocation": {
      "Start": 111263,
      "End": 111266
    },
    "TimeRange": {
      "StartTime": "02:31:44.9900000",
      "EndTime": "02:31:45.1100000"
    }
  },
  {
    "TextLocation": {
      "Start": 111267,
      "End": 111271
    },
    "TimeRange": {
      "StartTime": "02:31:45.1100000",
      "EndTime": "02:31:45.3200000"
    }
  },
  {
    "TextLocation": {
      "Start": 111272,
      "End": 111275
    },
    "TimeRange": {
      "StartTime": "02:31:45.3200000",
      "EndTime": "02:31:45.5600000"
    }
  },
  {
    "TextLocation": {
      "Start": 111276,
      "End": 111282
    },
    "TimeRange": {
      "StartTime": "02:31:45.5600000",
      "EndTime": "02:31:45.8900000"
    }
  },
  {
    "TextLocation": {
      "Start": 111283,
      "End": 111286
    },
    "TimeRange": {
      "StartTime": "02:31:45.8900000",
      "EndTime": "02:31:45.9800000"
    }
  },
  {
    "TextLocation": {
      "Start": 111287,
      "End": 111294
    },
    "TimeRange": {
      "StartTime": "02:31:45.9800000",
      "EndTime": "02:31:46.2500000"
    }
  },
  {
    "TextLocation": {
      "Start": 111295,
      "End": 111304
    },
    "TimeRange": {
      "StartTime": "02:31:46.4000000",
      "EndTime": "02:31:46.9700000"
    }
  },
  {
    "TextLocation": {
      "Start": 111312,
      "End": 111313
    },
    "TimeRange": {
      "StartTime": "02:31:47.7500000",
      "EndTime": "02:31:47.9000000"
    }
  },
  {
    "TextLocation": {
      "Start": 111314,
      "End": 111323
    },
    "TimeRange": {
      "StartTime": "02:31:47.9000000",
      "EndTime": "02:31:48.2300000"
    }
  },
  {
    "TextLocation": {
      "Start": 111324,
      "End": 111325
    },
    "TimeRange": {
      "StartTime": "02:31:48.2300000",
      "EndTime": "02:31:48.3500000"
    }
  },
  {
    "TextLocation": {
      "Start": 111326,
      "End": 111331
    },
    "TimeRange": {
      "StartTime": "02:31:48.3500000",
      "EndTime": "02:31:49.1000000"
    }
  },
  {
    "TextLocation": {
      "Start": 111332,
      "End": 111336
    },
    "TimeRange": {
      "StartTime": "02:31:49.1000000",
      "EndTime": "02:31:49.3400000"
    }
  },
  {
    "TextLocation": {
      "Start": 111337,
      "End": 111340
    },
    "TimeRange": {
      "StartTime": "02:31:49.3400000",
      "EndTime": "02:31:49.5200000"
    }
  },
  {
    "TextLocation": {
      "Start": 111341,
      "End": 111349
    },
    "TimeRange": {
      "StartTime": "02:31:49.5200000",
      "EndTime": "02:31:49.9400000"
    }
  },
  {
    "TextLocation": {
      "Start": 111350,
      "End": 111356
    },
    "TimeRange": {
      "StartTime": "02:31:49.9400000",
      "EndTime": "02:31:50.2099999"
    }
  },
  {
    "TextLocation": {
      "Start": 111357,
      "End": 111360
    },
    "TimeRange": {
      "StartTime": "02:31:50.2099999",
      "EndTime": "02:31:50.3300000"
    }
  },
  {
    "TextLocation": {
      "Start": 111361,
      "End": 111370
    },
    "TimeRange": {
      "StartTime": "02:31:50.3300000",
      "EndTime": "02:31:51.2000000"
    }
  },
  {
    "TextLocation": {
      "Start": 111371,
      "End": 111375
    },
    "TimeRange": {
      "StartTime": "02:31:51.7099999",
      "EndTime": "02:31:52.2200000"
    }
  },
  {
    "TextLocation": {
      "Start": 111376,
      "End": 111379
    },
    "TimeRange": {
      "StartTime": "02:31:52.2200000",
      "EndTime": "02:31:52.4500000"
    }
  },
  {
    "TextLocation": {
      "Start": 111380,
      "End": 111384
    },
    "TimeRange": {
      "StartTime": "02:31:52.4599999",
      "EndTime": "02:31:52.7300000"
    }
  },
  {
    "TextLocation": {
      "Start": 111385,
      "End": 111389
    },
    "TimeRange": {
      "StartTime": "02:31:52.7300000",
      "EndTime": "02:31:52.9100000"
    }
  },
  {
    "TextLocation": {
      "Start": 111390,
      "End": 111393
    },
    "TimeRange": {
      "StartTime": "02:31:52.9100000",
      "EndTime": "02:31:53.0300000"
    }
  },
  {
    "TextLocation": {
      "Start": 111394,
      "End": 111403
    },
    "TimeRange": {
      "StartTime": "02:31:53.0300000",
      "EndTime": "02:31:53.4800000"
    }
  },
  {
    "TextLocation": {
      "Start": 111404,
      "End": 111407
    },
    "TimeRange": {
      "StartTime": "02:31:53.4800000",
      "EndTime": "02:31:53.9300000"
    }
  },
  {
    "TextLocation": {
      "Start": 111408,
      "End": 111413
    },
    "TimeRange": {
      "StartTime": "02:31:53.9300000",
      "EndTime": "02:31:54.5600000"
    }
  },
  {
    "TextLocation": {
      "Start": 111414,
      "End": 111419
    },
    "TimeRange": {
      "StartTime": "02:31:54.5900000",
      "EndTime": "02:31:55.1900000"
    }
  },
  {
    "TextLocation": {
      "Start": 111427,
      "End": 111430
    },
    "TimeRange": {
      "StartTime": "02:31:55.6700000",
      "EndTime": "02:31:55.8200000"
    }
  },
  {
    "TextLocation": {
      "Start": 111431,
      "End": 111436
    },
    "TimeRange": {
      "StartTime": "02:31:55.8200000",
      "EndTime": "02:31:56.0600000"
    }
  },
  {
    "TextLocation": {
      "Start": 111437,
      "End": 111441
    },
    "TimeRange": {
      "StartTime": "02:31:56.0600000",
      "EndTime": "02:31:56.5400000"
    }
  },
  {
    "TextLocation": {
      "Start": 111442,
      "End": 111447
    },
    "TimeRange": {
      "StartTime": "02:31:56.5400000",
      "EndTime": "02:31:56.9000000"
    }
  },
  {
    "TextLocation": {
      "Start": 111448,
      "End": 111452
    },
    "TimeRange": {
      "StartTime": "02:31:56.9000000",
      "EndTime": "02:31:57.0200000"
    }
  },
  {
    "TextLocation": {
      "Start": 111453,
      "End": 111457
    },
    "TimeRange": {
      "StartTime": "02:31:57.0200000",
      "EndTime": "02:31:57.2000000"
    }
  },
  {
    "TextLocation": {
      "Start": 111458,
      "End": 111461
    },
    "TimeRange": {
      "StartTime": "02:31:57.2000000",
      "EndTime": "02:31:57.3200000"
    }
  },
  {
    "TextLocation": {
      "Start": 111462,
      "End": 111467
    },
    "TimeRange": {
      "StartTime": "02:31:57.3200000",
      "EndTime": "02:31:57.5300000"
    }
  },
  {
    "TextLocation": {
      "Start": 111468,
      "End": 111471
    },
    "TimeRange": {
      "StartTime": "02:31:57.5300000",
      "EndTime": "02:31:57.6200000"
    }
  },
  {
    "TextLocation": {
      "Start": 111472,
      "End": 111479
    },
    "TimeRange": {
      "StartTime": "02:31:57.6200000",
      "EndTime": "02:31:57.8300000"
    }
  },
  {
    "TextLocation": {
      "Start": 111480,
      "End": 111482
    },
    "TimeRange": {
      "StartTime": "02:31:57.8300000",
      "EndTime": "02:31:57.9200000"
    }
  },
  {
    "TextLocation": {
      "Start": 111483,
      "End": 111485
    },
    "TimeRange": {
      "StartTime": "02:31:57.9200000",
      "EndTime": "02:31:58.2800000"
    }
  },
  {
    "TextLocation": {
      "Start": 111488,
      "End": 111491
    },
    "TimeRange": {
      "StartTime": "02:31:58.2800000",
      "EndTime": "02:31:58.4300000"
    }
  },
  {
    "TextLocation": {
      "Start": 111492,
      "End": 111497
    },
    "TimeRange": {
      "StartTime": "02:31:58.4300000",
      "EndTime": "02:31:58.5500000"
    }
  },
  {
    "TextLocation": {
      "Start": 111498,
      "End": 111500
    },
    "TimeRange": {
      "StartTime": "02:31:58.5500000",
      "EndTime": "02:31:58.6400000"
    }
  },
  {
    "TextLocation": {
      "Start": 111501,
      "End": 111505
    },
    "TimeRange": {
      "StartTime": "02:31:58.6400000",
      "EndTime": "02:31:58.8200000"
    }
  },
  {
    "TextLocation": {
      "Start": 111506,
      "End": 111509
    },
    "TimeRange": {
      "StartTime": "02:31:58.8200000",
      "EndTime": "02:31:58.9100000"
    }
  },
  {
    "TextLocation": {
      "Start": 111510,
      "End": 111514
    },
    "TimeRange": {
      "StartTime": "02:31:58.9400000",
      "EndTime": "02:31:59.0600000"
    }
  },
  {
    "TextLocation": {
      "Start": 111515,
      "End": 111519
    },
    "TimeRange": {
      "StartTime": "02:31:59.0600000",
      "EndTime": "02:31:59.1800000"
    }
  },
  {
    "TextLocation": {
      "Start": 111520,
      "End": 111526
    },
    "TimeRange": {
      "StartTime": "02:31:59.1800000",
      "EndTime": "02:31:59.3900000"
    }
  },
  {
    "TextLocation": {
      "Start": 111527,
      "End": 111531
    },
    "TimeRange": {
      "StartTime": "02:31:59.3900000",
      "EndTime": "02:31:59.5100000"
    }
  },
  {
    "TextLocation": {
      "Start": 111532,
      "End": 111539
    },
    "TimeRange": {
      "StartTime": "02:31:59.5100000",
      "EndTime": "02:31:59.7800000"
    }
  },
  {
    "TextLocation": {
      "Start": 111540,
      "End": 111547
    },
    "TimeRange": {
      "StartTime": "02:31:59.7800000",
      "EndTime": "02:32:00.1700000"
    }
  },
  {
    "TextLocation": {
      "Start": 111548,
      "End": 111550
    },
    "TimeRange": {
      "StartTime": "02:32:00.1700000",
      "EndTime": "02:32:01.0700000"
    }
  },
  {
    "TextLocation": {
      "Start": 111553,
      "End": 111562
    },
    "TimeRange": {
      "StartTime": "02:32:02.1100000",
      "EndTime": "02:32:02.5600000"
    }
  },
  {
    "TextLocation": {
      "Start": 111564,
      "End": 111566
    },
    "TimeRange": {
      "StartTime": "02:32:02.5600000",
      "EndTime": "02:32:02.6800000"
    }
  },
  {
    "TextLocation": {
      "Start": 111567,
      "End": 111570
    },
    "TimeRange": {
      "StartTime": "02:32:02.6800000",
      "EndTime": "02:32:02.8000000"
    }
  },
  {
    "TextLocation": {
      "Start": 111571,
      "End": 111576
    },
    "TimeRange": {
      "StartTime": "02:32:02.8000000",
      "EndTime": "02:32:02.9200000"
    }
  },
  {
    "TextLocation": {
      "Start": 111577,
      "End": 111581
    },
    "TimeRange": {
      "StartTime": "02:32:02.9200000",
      "EndTime": "02:32:03.1299999"
    }
  },
  {
    "TextLocation": {
      "Start": 111582,
      "End": 111583
    },
    "TimeRange": {
      "StartTime": "02:32:03.1299999",
      "EndTime": "02:32:03.1900000"
    }
  },
  {
    "TextLocation": {
      "Start": 111584,
      "End": 111588
    },
    "TimeRange": {
      "StartTime": "02:32:03.1900000",
      "EndTime": "02:32:03.3700000"
    }
  },
  {
    "TextLocation": {
      "Start": 111589,
      "End": 111591
    },
    "TimeRange": {
      "StartTime": "02:32:03.3700000",
      "EndTime": "02:32:03.4599999"
    }
  },
  {
    "TextLocation": {
      "Start": 111592,
      "End": 111596
    },
    "TimeRange": {
      "StartTime": "02:32:03.4599999",
      "EndTime": "02:32:03.7000000"
    }
  },
  {
    "TextLocation": {
      "Start": 111597,
      "End": 111600
    },
    "TimeRange": {
      "StartTime": "02:32:03.7000000",
      "EndTime": "02:32:03.8500000"
    }
  },
  {
    "TextLocation": {
      "Start": 111601,
      "End": 111605
    },
    "TimeRange": {
      "StartTime": "02:32:03.8500000",
      "EndTime": "02:32:04.0600000"
    }
  },
  {
    "TextLocation": {
      "Start": 111606,
      "End": 111608
    },
    "TimeRange": {
      "StartTime": "02:32:04.0600000",
      "EndTime": "02:32:04.2099999"
    }
  },
  {
    "TextLocation": {
      "Start": 111609,
      "End": 111613
    },
    "TimeRange": {
      "StartTime": "02:32:04.2099999",
      "EndTime": "02:32:04.4200000"
    }
  },
  {
    "TextLocation": {
      "Start": 111614,
      "End": 111618
    },
    "TimeRange": {
      "StartTime": "02:32:04.4200000",
      "EndTime": "02:32:04.6600000"
    }
  },
  {
    "TextLocation": {
      "Start": 111619,
      "End": 111621
    },
    "TimeRange": {
      "StartTime": "02:32:04.6600000",
      "EndTime": "02:32:05.0200000"
    }
  },
  {
    "TextLocation": {
      "Start": 111629,
      "End": 111633
    },
    "TimeRange": {
      "StartTime": "02:32:06.7200000",
      "EndTime": "02:32:06.9000000"
    }
  },
  {
    "TextLocation": {
      "Start": 111634,
      "End": 111636
    },
    "TimeRange": {
      "StartTime": "02:32:06.9000000",
      "EndTime": "02:32:07.0200000"
    }
  },
  {
    "TextLocation": {
      "Start": 111637,
      "End": 111638
    },
    "TimeRange": {
      "StartTime": "02:32:07.0200000",
      "EndTime": "02:32:07.0800000"
    }
  },
  {
    "TextLocation": {
      "Start": 111639,
      "End": 111646
    },
    "TimeRange": {
      "StartTime": "02:32:07.0800000",
      "EndTime": "02:32:07.7099999"
    }
  },
  {
    "TextLocation": {
      "Start": 111647,
      "End": 111651
    },
    "TimeRange": {
      "StartTime": "02:32:07.7099999",
      "EndTime": "02:32:07.9500000"
    }
  },
  {
    "TextLocation": {
      "Start": 111652,
      "End": 111657
    },
    "TimeRange": {
      "StartTime": "02:32:07.9500000",
      "EndTime": "02:32:08.5500000"
    }
  },
  {
    "TextLocation": {
      "Start": 111658,
      "End": 111662
    },
    "TimeRange": {
      "StartTime": "02:32:09.3600000",
      "EndTime": "02:32:09.5700000"
    }
  },
  {
    "TextLocation": {
      "Start": 111663,
      "End": 111666
    },
    "TimeRange": {
      "StartTime": "02:32:09.5700000",
      "EndTime": "02:32:10.0500000"
    }
  },
  {
    "TextLocation": {
      "Start": 111667,
      "End": 111676
    },
    "TimeRange": {
      "StartTime": "02:32:10.0500000",
      "EndTime": "02:32:10.4700000"
    }
  },
  {
    "TextLocation": {
      "Start": 111677,
      "End": 111681
    },
    "TimeRange": {
      "StartTime": "02:32:10.4700000",
      "EndTime": "02:32:10.6200000"
    }
  },
  {
    "TextLocation": {
      "Start": 111682,
      "End": 111685
    },
    "TimeRange": {
      "StartTime": "02:32:10.6200000",
      "EndTime": "02:32:10.7099999"
    }
  },
  {
    "TextLocation": {
      "Start": 111686,
      "End": 111693
    },
    "TimeRange": {
      "StartTime": "02:32:10.7099999",
      "EndTime": "02:32:10.9900000"
    }
  },
  {
    "TextLocation": {
      "Start": 111694,
      "End": 111701
    },
    "TimeRange": {
      "StartTime": "02:32:10.9900000",
      "EndTime": "02:32:11.2099999"
    }
  },
  {
    "TextLocation": {
      "Start": 111702,
      "End": 111708
    },
    "TimeRange": {
      "StartTime": "02:32:11.2200000",
      "EndTime": "02:32:11.9700000"
    }
  },
  {
    "TextLocation": {
      "Start": 111709,
      "End": 111713
    },
    "TimeRange": {
      "StartTime": "02:32:11.9700000",
      "EndTime": "02:32:12.3300000"
    }
  },
  {
    "TextLocation": {
      "Start": 111714,
      "End": 111717
    },
    "TimeRange": {
      "StartTime": "02:32:12.3300000",
      "EndTime": "02:32:12.4500000"
    }
  },
  {
    "TextLocation": {
      "Start": 111718,
      "End": 111720
    },
    "TimeRange": {
      "StartTime": "02:32:12.4500000",
      "EndTime": "02:32:12.5400000"
    }
  },
  {
    "TextLocation": {
      "Start": 111721,
      "End": 111724
    },
    "TimeRange": {
      "StartTime": "02:32:12.5400000",
      "EndTime": "02:32:12.6000000"
    }
  },
  {
    "TextLocation": {
      "Start": 111725,
      "End": 111735
    },
    "TimeRange": {
      "StartTime": "02:32:12.6000000",
      "EndTime": "02:32:13.2600000"
    }
  },
  {
    "TextLocation": {
      "Start": 111736,
      "End": 111738
    },
    "TimeRange": {
      "StartTime": "02:32:13.2600000",
      "EndTime": "02:32:13.8000000"
    }
  },
  {
    "TextLocation": {
      "Start": 111739,
      "End": 111744
    },
    "TimeRange": {
      "StartTime": "02:32:13.8000000",
      "EndTime": "02:32:14.1900000"
    }
  },
  {
    "TextLocation": {
      "Start": 111745,
      "End": 111749
    },
    "TimeRange": {
      "StartTime": "02:32:14.1900000",
      "EndTime": "02:32:14.5200000"
    }
  },
  {
    "TextLocation": {
      "Start": 111751,
      "End": 111755
    },
    "TimeRange": {
      "StartTime": "02:32:14.5200000",
      "EndTime": "02:32:14.7600000"
    }
  },
  {
    "TextLocation": {
      "Start": 111756,
      "End": 111761
    },
    "TimeRange": {
      "StartTime": "02:32:14.7600000",
      "EndTime": "02:32:14.9100000"
    }
  },
  {
    "TextLocation": {
      "Start": 111762,
      "End": 111764
    },
    "TimeRange": {
      "StartTime": "02:32:14.9100000",
      "EndTime": "02:32:15.0600000"
    }
  },
  {
    "TextLocation": {
      "Start": 111765,
      "End": 111770
    },
    "TimeRange": {
      "StartTime": "02:32:15.0600000",
      "EndTime": "02:32:15.5400000"
    }
  },
  {
    "TextLocation": {
      "Start": 111771,
      "End": 111773
    },
    "TimeRange": {
      "StartTime": "02:32:15.5400000",
      "EndTime": "02:32:15.6600000"
    }
  },
  {
    "TextLocation": {
      "Start": 111774,
      "End": 111778
    },
    "TimeRange": {
      "StartTime": "02:32:15.6600000",
      "EndTime": "02:32:15.7800000"
    }
  },
  {
    "TextLocation": {
      "Start": 111779,
      "End": 111783
    },
    "TimeRange": {
      "StartTime": "02:32:15.7800000",
      "EndTime": "02:32:16.2600000"
    }
  },
  {
    "TextLocation": {
      "Start": 111791,
      "End": 111793
    },
    "TimeRange": {
      "StartTime": "02:32:16.5000000",
      "EndTime": "02:32:16.7099999"
    }
  },
  {
    "TextLocation": {
      "Start": 111794,
      "End": 111798
    },
    "TimeRange": {
      "StartTime": "02:32:16.7099999",
      "EndTime": "02:32:16.8900000"
    }
  },
  {
    "TextLocation": {
      "Start": 111799,
      "End": 111802
    },
    "TimeRange": {
      "StartTime": "02:32:16.8900000",
      "EndTime": "02:32:16.9800000"
    }
  },
  {
    "TextLocation": {
      "Start": 111803,
      "End": 111809
    },
    "TimeRange": {
      "StartTime": "02:32:16.9800000",
      "EndTime": "02:32:17.2200000"
    }
  },
  {
    "TextLocation": {
      "Start": 111810,
      "End": 111813
    },
    "TimeRange": {
      "StartTime": "02:32:17.2200000",
      "EndTime": "02:32:17.3400000"
    }
  },
  {
    "TextLocation": {
      "Start": 111814,
      "End": 111816
    },
    "TimeRange": {
      "StartTime": "02:32:17.3400000",
      "EndTime": "02:32:17.4000000"
    }
  },
  {
    "TextLocation": {
      "Start": 111817,
      "End": 111820
    },
    "TimeRange": {
      "StartTime": "02:32:17.4000000",
      "EndTime": "02:32:17.4900000"
    }
  },
  {
    "TextLocation": {
      "Start": 111821,
      "End": 111825
    },
    "TimeRange": {
      "StartTime": "02:32:17.4900000",
      "EndTime": "02:32:17.7000000"
    }
  },
  {
    "TextLocation": {
      "Start": 111826,
      "End": 111828
    },
    "TimeRange": {
      "StartTime": "02:32:17.7000000",
      "EndTime": "02:32:17.7600000"
    }
  },
  {
    "TextLocation": {
      "Start": 111829,
      "End": 111832
    },
    "TimeRange": {
      "StartTime": "02:32:17.7600000",
      "EndTime": "02:32:17.8500000"
    }
  },
  {
    "TextLocation": {
      "Start": 111833,
      "End": 111840
    },
    "TimeRange": {
      "StartTime": "02:32:17.8500000",
      "EndTime": "02:32:18.1800000"
    }
  },
  {
    "TextLocation": {
      "Start": 111841,
      "End": 111847
    },
    "TimeRange": {
      "StartTime": "02:32:18.2700000",
      "EndTime": "02:32:18.5400000"
    }
  },
  {
    "TextLocation": {
      "Start": 111848,
      "End": 111852
    },
    "TimeRange": {
      "StartTime": "02:32:18.5400000",
      "EndTime": "02:32:18.7200000"
    }
  },
  {
    "TextLocation": {
      "Start": 111853,
      "End": 111856
    },
    "TimeRange": {
      "StartTime": "02:32:18.7200000",
      "EndTime": "02:32:18.8700000"
    }
  },
  {
    "TextLocation": {
      "Start": 111857,
      "End": 111862
    },
    "TimeRange": {
      "StartTime": "02:32:18.8700000",
      "EndTime": "02:32:19.5600000"
    }
  },
  {
    "TextLocation": {
      "Start": 111863,
      "End": 111868
    },
    "TimeRange": {
      "StartTime": "02:32:19.6200000",
      "EndTime": "02:32:20.0400000"
    }
  },
  {
    "TextLocation": {
      "Start": 111869,
      "End": 111873
    },
    "TimeRange": {
      "StartTime": "02:32:20.0400000",
      "EndTime": "02:32:20.4000000"
    }
  },
  {
    "TextLocation": {
      "Start": 111874,
      "End": 111876
    },
    "TimeRange": {
      "StartTime": "02:32:20.4000000",
      "EndTime": "02:32:20.5200000"
    }
  },
  {
    "TextLocation": {
      "Start": 111877,
      "End": 111882
    },
    "TimeRange": {
      "StartTime": "02:32:20.5200000",
      "EndTime": "02:32:20.8200000"
    }
  },
  {
    "TextLocation": {
      "Start": 111883,
      "End": 111886
    },
    "TimeRange": {
      "StartTime": "02:32:20.8200000",
      "EndTime": "02:32:21"
    }
  },
  {
    "TextLocation": {
      "Start": 111887,
      "End": 111898
    },
    "TimeRange": {
      "StartTime": "02:32:21",
      "EndTime": "02:32:21.6299999"
    }
  },
  {
    "TextLocation": {
      "Start": 111900,
      "End": 111903
    },
    "TimeRange": {
      "StartTime": "02:32:21.6600000",
      "EndTime": "02:32:22.0500000"
    }
  },
  {
    "TextLocation": {
      "Start": 111904,
      "End": 111907
    },
    "TimeRange": {
      "StartTime": "02:32:22.0500000",
      "EndTime": "02:32:22.2000000"
    }
  },
  {
    "TextLocation": {
      "Start": 111908,
      "End": 111918
    },
    "TimeRange": {
      "StartTime": "02:32:22.2000000",
      "EndTime": "02:32:22.6500000"
    }
  },
  {
    "TextLocation": {
      "Start": 111919,
      "End": 111921
    },
    "TimeRange": {
      "StartTime": "02:32:22.6500000",
      "EndTime": "02:32:22.7400000"
    }
  },
  {
    "TextLocation": {
      "Start": 111922,
      "End": 111926
    },
    "TimeRange": {
      "StartTime": "02:32:22.7400000",
      "EndTime": "02:32:22.8900000"
    }
  },
  {
    "TextLocation": {
      "Start": 111927,
      "End": 111931
    },
    "TimeRange": {
      "StartTime": "02:32:22.8900000",
      "EndTime": "02:32:23.0400000"
    }
  },
  {
    "TextLocation": {
      "Start": 111932,
      "End": 111937
    },
    "TimeRange": {
      "StartTime": "02:32:23.0400000",
      "EndTime": "02:32:23.2099999"
    }
  },
  {
    "TextLocation": {
      "Start": 111939,
      "End": 111941
    },
    "TimeRange": {
      "StartTime": "02:32:23.2200000",
      "EndTime": "02:32:23.3100000"
    }
  },
  {
    "TextLocation": {
      "Start": 111942,
      "End": 111946
    },
    "TimeRange": {
      "StartTime": "02:32:23.3100000",
      "EndTime": "02:32:23.4300000"
    }
  },
  {
    "TextLocation": {
      "Start": 111947,
      "End": 111952
    },
    "TimeRange": {
      "StartTime": "02:32:23.4300000",
      "EndTime": "02:32:23.7000000"
    }
  },
  {
    "TextLocation": {
      "Start": 111960,
      "End": 111963
    },
    "TimeRange": {
      "StartTime": "02:32:23.7300000",
      "EndTime": "02:32:24.1800000"
    }
  },
  {
    "TextLocation": {
      "Start": 111966,
      "End": 111970
    },
    "TimeRange": {
      "StartTime": "02:32:24.2099999",
      "EndTime": "02:32:24.4500000"
    }
  },
  {
    "TextLocation": {
      "Start": 111978,
      "End": 111980
    },
    "TimeRange": {
      "StartTime": "02:32:25.2600000",
      "EndTime": "02:32:25.5600000"
    }
  },
  {
    "TextLocation": {
      "Start": 111981,
      "End": 111985
    },
    "TimeRange": {
      "StartTime": "02:32:25.5600000",
      "EndTime": "02:32:25.7700000"
    }
  },
  {
    "TextLocation": {
      "Start": 111986,
      "End": 111995
    },
    "TimeRange": {
      "StartTime": "02:32:25.7700000",
      "EndTime": "02:32:26.7000000"
    }
  },
  {
    "TextLocation": {
      "Start": 111997,
      "End": 111999
    },
    "TimeRange": {
      "StartTime": "02:32:27.2099999",
      "EndTime": "02:32:27.4800000"
    }
  },
  {
    "TextLocation": {
      "Start": 112000,
      "End": 112003
    },
    "TimeRange": {
      "StartTime": "02:32:27.4800000",
      "EndTime": "02:32:27.5700000"
    }
  },
  {
    "TextLocation": {
      "Start": 112004,
      "End": 112008
    },
    "TimeRange": {
      "StartTime": "02:32:27.5700000",
      "EndTime": "02:32:28.4700000"
    }
  },
  {
    "TextLocation": {
      "Start": 112009,
      "End": 112014
    },
    "TimeRange": {
      "StartTime": "02:32:28.5000000",
      "EndTime": "02:32:28.8900000"
    }
  },
  {
    "TextLocation": {
      "Start": 112015,
      "End": 112018
    },
    "TimeRange": {
      "StartTime": "02:32:28.8900000",
      "EndTime": "02:32:29.0700000"
    }
  },
  {
    "TextLocation": {
      "Start": 112019,
      "End": 112030
    },
    "TimeRange": {
      "StartTime": "02:32:29.0700000",
      "EndTime": "02:32:29.4300000"
    }
  },
  {
    "TextLocation": {
      "Start": 112031,
      "End": 112033
    },
    "TimeRange": {
      "StartTime": "02:32:29.4300000",
      "EndTime": "02:32:29.6100000"
    }
  },
  {
    "TextLocation": {
      "Start": 112034,
      "End": 112037
    },
    "TimeRange": {
      "StartTime": "02:32:29.6100000",
      "EndTime": "02:32:29.7000000"
    }
  },
  {
    "TextLocation": {
      "Start": 112038,
      "End": 112045
    },
    "TimeRange": {
      "StartTime": "02:32:29.7000000",
      "EndTime": "02:32:30"
    }
  },
  {
    "TextLocation": {
      "Start": 112046,
      "End": 112052
    },
    "TimeRange": {
      "StartTime": "02:32:30.0900000",
      "EndTime": "02:32:30.3600000"
    }
  },
  {
    "TextLocation": {
      "Start": 112053,
      "End": 112055
    },
    "TimeRange": {
      "StartTime": "02:32:30.3600000",
      "EndTime": "02:32:30.4800000"
    }
  },
  {
    "TextLocation": {
      "Start": 112056,
      "End": 112060
    },
    "TimeRange": {
      "StartTime": "02:32:30.4800000",
      "EndTime": "02:32:30.7800000"
    }
  },
  {
    "TextLocation": {
      "Start": 112061,
      "End": 112063
    },
    "TimeRange": {
      "StartTime": "02:32:30.7800000",
      "EndTime": "02:32:31.2600000"
    }
  },
  {
    "TextLocation": {
      "Start": 112065,
      "End": 112069
    },
    "TimeRange": {
      "StartTime": "02:32:31.2600000",
      "EndTime": "02:32:32.2200000"
    }
  },
  {
    "TextLocation": {
      "Start": 112071,
      "End": 112075
    },
    "TimeRange": {
      "StartTime": "02:32:32.2500000",
      "EndTime": "02:32:32.5800000"
    }
  },
  {
    "TextLocation": {
      "Start": 112076,
      "End": 112081
    },
    "TimeRange": {
      "StartTime": "02:32:32.5800000",
      "EndTime": "02:32:32.9100000"
    }
  },
  {
    "TextLocation": {
      "Start": 112082,
      "End": 112090
    },
    "TimeRange": {
      "StartTime": "02:32:32.9100000",
      "EndTime": "02:32:33.4500000"
    }
  },
  {
    "TextLocation": {
      "Start": 112091,
      "End": 112093
    },
    "TimeRange": {
      "StartTime": "02:32:33.4500000",
      "EndTime": "02:32:33.5700000"
    }
  },
  {
    "TextLocation": {
      "Start": 112094,
      "End": 112105
    },
    "TimeRange": {
      "StartTime": "02:32:33.5700000",
      "EndTime": "02:32:34.1400000"
    }
  },
  {
    "TextLocation": {
      "Start": 112106,
      "End": 112108
    },
    "TimeRange": {
      "StartTime": "02:32:34.1400000",
      "EndTime": "02:32:34.4100000"
    }
  },
  {
    "TextLocation": {
      "Start": 112109,
      "End": 112113
    },
    "TimeRange": {
      "StartTime": "02:32:34.4100000",
      "EndTime": "02:32:34.5900000"
    }
  },
  {
    "TextLocation": {
      "Start": 112114,
      "End": 112119
    },
    "TimeRange": {
      "StartTime": "02:32:34.5900000",
      "EndTime": "02:32:35.0400000"
    }
  },
  {
    "TextLocation": {
      "Start": 112127,
      "End": 112130
    },
    "TimeRange": {
      "StartTime": "02:32:35.0700000",
      "EndTime": "02:32:35.5800000"
    }
  },
  {
    "TextLocation": {
      "Start": 112138,
      "End": 112141
    },
    "TimeRange": {
      "StartTime": "02:32:36.6400000",
      "EndTime": "02:32:36.8500000"
    }
  },
  {
    "TextLocation": {
      "Start": 112142,
      "End": 112146
    },
    "TimeRange": {
      "StartTime": "02:32:36.8500000",
      "EndTime": "02:32:37.0600000"
    }
  },
  {
    "TextLocation": {
      "Start": 112147,
      "End": 112150
    },
    "TimeRange": {
      "StartTime": "02:32:37.0600000",
      "EndTime": "02:32:37.1800000"
    }
  },
  {
    "TextLocation": {
      "Start": 112151,
      "End": 112158
    },
    "TimeRange": {
      "StartTime": "02:32:37.1800000",
      "EndTime": "02:32:37.4700000"
    }
  },
  {
    "TextLocation": {
      "Start": 112159,
      "End": 112160
    },
    "TimeRange": {
      "StartTime": "02:32:37.4800000",
      "EndTime": "02:32:37.5400000"
    }
  },
  {
    "TextLocation": {
      "Start": 112161,
      "End": 112166
    },
    "TimeRange": {
      "StartTime": "02:32:37.5400000",
      "EndTime": "02:32:37.7500000"
    }
  },
  {
    "TextLocation": {
      "Start": 112167,
      "End": 112170
    },
    "TimeRange": {
      "StartTime": "02:32:37.7500000",
      "EndTime": "02:32:37.8700000"
    }
  },
  {
    "TextLocation": {
      "Start": 112171,
      "End": 112175
    },
    "TimeRange": {
      "StartTime": "02:32:37.8700000",
      "EndTime": "02:32:38.0800000"
    }
  },
  {
    "TextLocation": {
      "Start": 112176,
      "End": 112178
    },
    "TimeRange": {
      "StartTime": "02:32:38.0800000",
      "EndTime": "02:32:38.1700000"
    }
  },
  {
    "TextLocation": {
      "Start": 112179,
      "End": 112183
    },
    "TimeRange": {
      "StartTime": "02:32:38.1700000",
      "EndTime": "02:32:38.7400000"
    }
  },
  {
    "TextLocation": {
      "Start": 112184,
      "End": 112190
    },
    "TimeRange": {
      "StartTime": "02:32:38.7400000",
      "EndTime": "02:32:39.0700000"
    }
  },
  {
    "TextLocation": {
      "Start": 112191,
      "End": 112198
    },
    "TimeRange": {
      "StartTime": "02:32:39.0700000",
      "EndTime": "02:32:39.4900000"
    }
  },
  {
    "TextLocation": {
      "Start": 112199,
      "End": 112201
    },
    "TimeRange": {
      "StartTime": "02:32:39.4900000",
      "EndTime": "02:32:39.5800000"
    }
  },
  {
    "TextLocation": {
      "Start": 112202,
      "End": 112208
    },
    "TimeRange": {
      "StartTime": "02:32:39.5800000",
      "EndTime": "02:32:39.8799999"
    }
  },
  {
    "TextLocation": {
      "Start": 112209,
      "End": 112217
    },
    "TimeRange": {
      "StartTime": "02:32:39.8799999",
      "EndTime": "02:32:40.3600000"
    }
  },
  {
    "TextLocation": {
      "Start": 112219,
      "End": 112223
    },
    "TimeRange": {
      "StartTime": "02:32:40.3600000",
      "EndTime": "02:32:40.5400000"
    }
  },
  {
    "TextLocation": {
      "Start": 112224,
      "End": 112226
    },
    "TimeRange": {
      "StartTime": "02:32:40.5400000",
      "EndTime": "02:32:40.6299999"
    }
  },
  {
    "TextLocation": {
      "Start": 112227,
      "End": 112230
    },
    "TimeRange": {
      "StartTime": "02:32:40.6299999",
      "EndTime": "02:32:40.7200000"
    }
  },
  {
    "TextLocation": {
      "Start": 112231,
      "End": 112233
    },
    "TimeRange": {
      "StartTime": "02:32:40.7200000",
      "EndTime": "02:32:40.9300000"
    }
  },
  {
    "TextLocation": {
      "Start": 112234,
      "End": 112238
    },
    "TimeRange": {
      "StartTime": "02:32:40.9300000",
      "EndTime": "02:32:41.0800000"
    }
  },
  {
    "TextLocation": {
      "Start": 112239,
      "End": 112242
    },
    "TimeRange": {
      "StartTime": "02:32:41.0800000",
      "EndTime": "02:32:41.1700000"
    }
  },
  {
    "TextLocation": {
      "Start": 112243,
      "End": 112247
    },
    "TimeRange": {
      "StartTime": "02:32:41.1700000",
      "EndTime": "02:32:41.3500000"
    }
  },
  {
    "TextLocation": {
      "Start": 112248,
      "End": 112253
    },
    "TimeRange": {
      "StartTime": "02:32:41.3500000",
      "EndTime": "02:32:41.7099999"
    }
  },
  {
    "TextLocation": {
      "Start": 112261,
      "End": 112263
    },
    "TimeRange": {
      "StartTime": "02:32:41.7400000",
      "EndTime": "02:32:42.0100000"
    }
  },
  {
    "TextLocation": {
      "Start": 112264,
      "End": 112269
    },
    "TimeRange": {
      "StartTime": "02:32:42.0100000",
      "EndTime": "02:32:42.2500000"
    }
  },
  {
    "TextLocation": {
      "Start": 112270,
      "End": 112272
    },
    "TimeRange": {
      "StartTime": "02:32:42.2500000",
      "EndTime": "02:32:42.3700000"
    }
  },
  {
    "TextLocation": {
      "Start": 112273,
      "End": 112277
    },
    "TimeRange": {
      "StartTime": "02:32:42.3700000",
      "EndTime": "02:32:42.5500000"
    }
  },
  {
    "TextLocation": {
      "Start": 112278,
      "End": 112286
    },
    "TimeRange": {
      "StartTime": "02:32:42.5500000",
      "EndTime": "02:32:42.9400000"
    }
  },
  {
    "TextLocation": {
      "Start": 112287,
      "End": 112291
    },
    "TimeRange": {
      "StartTime": "02:32:42.9400000",
      "EndTime": "02:32:43.3300000"
    }
  },
  {
    "TextLocation": {
      "Start": 112299,
      "End": 112302
    },
    "TimeRange": {
      "StartTime": "02:32:44.1700000",
      "EndTime": "02:32:44.6800000"
    }
  },
  {
    "TextLocation": {
      "Start": 112305,
      "End": 112308
    },
    "TimeRange": {
      "StartTime": "02:32:44.7099999",
      "EndTime": "02:32:44.9800000"
    }
  },
  {
    "TextLocation": {
      "Start": 112309,
      "End": 112314
    },
    "TimeRange": {
      "StartTime": "02:32:45.0100000",
      "EndTime": "02:32:45.2500000"
    }
  },
  {
    "TextLocation": {
      "Start": 112315,
      "End": 112317
    },
    "TimeRange": {
      "StartTime": "02:32:45.2500000",
      "EndTime": "02:32:45.3400000"
    }
  },
  {
    "TextLocation": {
      "Start": 112318,
      "End": 112322
    },
    "TimeRange": {
      "StartTime": "02:32:45.3400000",
      "EndTime": "02:32:45.5200000"
    }
  },
  {
    "TextLocation": {
      "Start": 112323,
      "End": 112331
    },
    "TimeRange": {
      "StartTime": "02:32:45.5200000",
      "EndTime": "02:32:46.2099999"
    }
  },
  {
    "TextLocation": {
      "Start": 112339,
      "End": 112341
    },
    "TimeRange": {
      "StartTime": "02:32:46.2400000",
      "EndTime": "02:32:46.3300000"
    }
  },
  {
    "TextLocation": {
      "Start": 112342,
      "End": 112347
    },
    "TimeRange": {
      "StartTime": "02:32:46.3300000",
      "EndTime": "02:32:46.5400000"
    }
  },
  {
    "TextLocation": {
      "Start": 112348,
      "End": 112350
    },
    "TimeRange": {
      "StartTime": "02:32:46.5400000",
      "EndTime": "02:32:46.6299999"
    }
  },
  {
    "TextLocation": {
      "Start": 112351,
      "End": 112354
    },
    "TimeRange": {
      "StartTime": "02:32:46.6299999",
      "EndTime": "02:32:46.7500000"
    }
  },
  {
    "TextLocation": {
      "Start": 112355,
      "End": 112358
    },
    "TimeRange": {
      "StartTime": "02:32:46.7500000",
      "EndTime": "02:32:46.8400000"
    }
  },
  {
    "TextLocation": {
      "Start": 112359,
      "End": 112366
    },
    "TimeRange": {
      "StartTime": "02:32:46.8400000",
      "EndTime": "02:32:47.2000000"
    }
  },
  {
    "TextLocation": {
      "Start": 112367,
      "End": 112369
    },
    "TimeRange": {
      "StartTime": "02:32:47.2000000",
      "EndTime": "02:32:47.3799999"
    }
  },
  {
    "TextLocation": {
      "Start": 112370,
      "End": 112374
    },
    "TimeRange": {
      "StartTime": "02:32:47.3799999",
      "EndTime": "02:32:47.6200000"
    }
  },
  {
    "TextLocation": {
      "Start": 112375,
      "End": 112380
    },
    "TimeRange": {
      "StartTime": "02:32:47.6200000",
      "EndTime": "02:32:47.8300000"
    }
  },
  {
    "TextLocation": {
      "Start": 112381,
      "End": 112385
    },
    "TimeRange": {
      "StartTime": "02:32:47.8300000",
      "EndTime": "02:32:48.0100000"
    }
  },
  {
    "TextLocation": {
      "Start": 112386,
      "End": 112388
    },
    "TimeRange": {
      "StartTime": "02:32:48.0100000",
      "EndTime": "02:32:48.1000000"
    }
  },
  {
    "TextLocation": {
      "Start": 112389,
      "End": 112392
    },
    "TimeRange": {
      "StartTime": "02:32:48.1000000",
      "EndTime": "02:32:48.2200000"
    }
  },
  {
    "TextLocation": {
      "Start": 112393,
      "End": 112397
    },
    "TimeRange": {
      "StartTime": "02:32:48.2200000",
      "EndTime": "02:32:48.4300000"
    }
  },
  {
    "TextLocation": {
      "Start": 112398,
      "End": 112403
    },
    "TimeRange": {
      "StartTime": "02:32:48.4300000",
      "EndTime": "02:32:48.6100000"
    }
  },
  {
    "TextLocation": {
      "Start": 112404,
      "End": 112406
    },
    "TimeRange": {
      "StartTime": "02:32:48.6100000",
      "EndTime": "02:32:48.7900000"
    }
  },
  {
    "TextLocation": {
      "Start": 112407,
      "End": 112410
    },
    "TimeRange": {
      "StartTime": "02:32:48.7900000",
      "EndTime": "02:32:49.1800000"
    }
  },
  {
    "TextLocation": {
      "Start": 112418,
      "End": 112421
    },
    "TimeRange": {
      "StartTime": "02:32:49.8700000",
      "EndTime": "02:32:50.1700000"
    }
  },
  {
    "TextLocation": {
      "Start": 112422,
      "End": 112425
    },
    "TimeRange": {
      "StartTime": "02:32:50.1700000",
      "EndTime": "02:32:50.3500000"
    }
  },
  {
    "TextLocation": {
      "Start": 112426,
      "End": 112428
    },
    "TimeRange": {
      "StartTime": "02:32:50.3500000",
      "EndTime": "02:32:50.4700000"
    }
  },
  {
    "TextLocation": {
      "Start": 112429,
      "End": 112433
    },
    "TimeRange": {
      "StartTime": "02:32:50.4700000",
      "EndTime": "02:32:50.6500000"
    }
  },
  {
    "TextLocation": {
      "Start": 112434,
      "End": 112443
    },
    "TimeRange": {
      "StartTime": "02:32:50.6500000",
      "EndTime": "02:32:51.2200000"
    }
  },
  {
    "TextLocation": {
      "Start": 112451,
      "End": 112453
    },
    "TimeRange": {
      "StartTime": "02:32:51.6400000",
      "EndTime": "02:32:51.8500000"
    }
  },
  {
    "TextLocation": {
      "Start": 112454,
      "End": 112459
    },
    "TimeRange": {
      "StartTime": "02:32:51.8500000",
      "EndTime": "02:32:52.1200000"
    }
  },
  {
    "TextLocation": {
      "Start": 112460,
      "End": 112462
    },
    "TimeRange": {
      "StartTime": "02:32:52.1200000",
      "EndTime": "02:32:52.7200000"
    }
  },
  {
    "TextLocation": {
      "Start": 112463,
      "End": 112471
    },
    "TimeRange": {
      "StartTime": "02:32:52.9900000",
      "EndTime": "02:32:53.5600000"
    }
  },
  {
    "TextLocation": {
      "Start": 112472,
      "End": 112480
    },
    "TimeRange": {
      "StartTime": "02:32:53.5600000",
      "EndTime": "02:32:54.3100000"
    }
  },
  {
    "TextLocation": {
      "Start": 112488,
      "End": 112490
    },
    "TimeRange": {
      "StartTime": "02:32:54.9599999",
      "EndTime": "02:32:55.2600000"
    }
  },
  {
    "TextLocation": {
      "Start": 112491,
      "End": 112493
    },
    "TimeRange": {
      "StartTime": "02:32:55.2600000",
      "EndTime": "02:32:55.3500000"
    }
  },
  {
    "TextLocation": {
      "Start": 112494,
      "End": 112502
    },
    "TimeRange": {
      "StartTime": "02:32:55.3500000",
      "EndTime": "02:32:55.8900000"
    }
  },
  {
    "TextLocation": {
      "Start": 112503,
      "End": 112507
    },
    "TimeRange": {
      "StartTime": "02:32:55.8900000",
      "EndTime": "02:32:56.0400000"
    }
  },
  {
    "TextLocation": {
      "Start": 112508,
      "End": 112515
    },
    "TimeRange": {
      "StartTime": "02:32:56.0400000",
      "EndTime": "02:32:56.3400000"
    }
  },
  {
    "TextLocation": {
      "Start": 112516,
      "End": 112519
    },
    "TimeRange": {
      "StartTime": "02:32:56.3400000",
      "EndTime": "02:32:56.5500000"
    }
  },
  {
    "TextLocation": {
      "Start": 112520,
      "End": 112526
    },
    "TimeRange": {
      "StartTime": "02:32:56.5500000",
      "EndTime": "02:32:56.9400000"
    }
  },
  {
    "TextLocation": {
      "Start": 112527,
      "End": 112531
    },
    "TimeRange": {
      "StartTime": "02:32:56.9400000",
      "EndTime": "02:32:57.1500000"
    }
  },
  {
    "TextLocation": {
      "Start": 112532,
      "End": 112534
    },
    "TimeRange": {
      "StartTime": "02:32:57.1500000",
      "EndTime": "02:32:57.2400000"
    }
  },
  {
    "TextLocation": {
      "Start": 112535,
      "End": 112537
    },
    "TimeRange": {
      "StartTime": "02:32:57.2400000",
      "EndTime": "02:32:57.3600000"
    }
  },
  {
    "TextLocation": {
      "Start": 112538,
      "End": 112542
    },
    "TimeRange": {
      "StartTime": "02:32:57.3600000",
      "EndTime": "02:32:57.5400000"
    }
  },
  {
    "TextLocation": {
      "Start": 112543,
      "End": 112546
    },
    "TimeRange": {
      "StartTime": "02:32:57.5400000",
      "EndTime": "02:32:58.0500000"
    }
  },
  {
    "TextLocation": {
      "Start": 112547,
      "End": 112549
    },
    "TimeRange": {
      "StartTime": "02:32:58.0500000",
      "EndTime": "02:32:58.3200000"
    }
  },
  {
    "TextLocation": {
      "Start": 112550,
      "End": 112551
    },
    "TimeRange": {
      "StartTime": "02:32:58.3200000",
      "EndTime": "02:32:58.4100000"
    }
  },
  {
    "TextLocation": {
      "Start": 112552,
      "End": 112556
    },
    "TimeRange": {
      "StartTime": "02:32:58.4100000",
      "EndTime": "02:32:58.6500000"
    }
  },
  {
    "TextLocation": {
      "Start": 112557,
      "End": 112559
    },
    "TimeRange": {
      "StartTime": "02:32:58.6500000",
      "EndTime": "02:32:58.7400000"
    }
  },
  {
    "TextLocation": {
      "Start": 112560,
      "End": 112569
    },
    "TimeRange": {
      "StartTime": "02:32:58.7400000",
      "EndTime": "02:32:59.1900000"
    }
  },
  {
    "TextLocation": {
      "Start": 112570,
      "End": 112574
    },
    "TimeRange": {
      "StartTime": "02:32:59.1900000",
      "EndTime": "02:32:59.6100000"
    }
  },
  {
    "TextLocation": {
      "Start": 112582,
      "End": 112585
    },
    "TimeRange": {
      "StartTime": "02:33:00.3900000",
      "EndTime": "02:33:00.6299999"
    }
  },
  {
    "TextLocation": {
      "Start": 112587,
      "End": 112591
    },
    "TimeRange": {
      "StartTime": "02:33:00.6299999",
      "EndTime": "02:33:00.7200000"
    }
  },
  {
    "TextLocation": {
      "Start": 112599,
      "End": 112607
    },
    "TimeRange": {
      "StartTime": "02:33:00.7200000",
      "EndTime": "02:33:01.3500000"
    }
  },
  {
    "TextLocation": {
      "Start": 112610,
      "End": 112614
    },
    "TimeRange": {
      "StartTime": "02:33:01.3799999",
      "EndTime": "02:33:01.7099999"
    }
  },
  {
    "TextLocation": {
      "Start": 112617,
      "End": 112620
    },
    "TimeRange": {
      "StartTime": "02:33:01.7400000",
      "EndTime": "02:33:02.0100000"
    }
  },
  {
    "TextLocation": {
      "Start": 112621,
      "End": 112624
    },
    "TimeRange": {
      "StartTime": "02:33:02.0100000",
      "EndTime": "02:33:02.1600000"
    }
  },
  {
    "TextLocation": {
      "Start": 112625,
      "End": 112627
    },
    "TimeRange": {
      "StartTime": "02:33:02.1600000",
      "EndTime": "02:33:02.2800000"
    }
  },
  {
    "TextLocation": {
      "Start": 112628,
      "End": 112632
    },
    "TimeRange": {
      "StartTime": "02:33:02.2800000",
      "EndTime": "02:33:02.4300000"
    }
  },
  {
    "TextLocation": {
      "Start": 112633,
      "End": 112641
    },
    "TimeRange": {
      "StartTime": "02:33:02.4300000",
      "EndTime": "02:33:03.1200000"
    }
  },
  {
    "TextLocation": {
      "Start": 112649,
      "End": 112651
    },
    "TimeRange": {
      "StartTime": "02:33:03.2700000",
      "EndTime": "02:33:03.4800000"
    }
  },
  {
    "TextLocation": {
      "Start": 112652,
      "End": 112659
    },
    "TimeRange": {
      "StartTime": "02:33:03.4800000",
      "EndTime": "02:33:03.6600000"
    }
  },
  {
    "TextLocation": {
      "Start": 112660,
      "End": 112664
    },
    "TimeRange": {
      "StartTime": "02:33:03.6600000",
      "EndTime": "02:33:03.9000000"
    }
  },
  {
    "TextLocation": {
      "Start": 112665,
      "End": 112670
    },
    "TimeRange": {
      "StartTime": "02:33:03.9000000",
      "EndTime": "02:33:04.2900000"
    }
  },
  {
    "TextLocation": {
      "Start": 112672,
      "End": 112676
    },
    "TimeRange": {
      "StartTime": "02:33:04.2900000",
      "EndTime": "02:33:04.5000000"
    }
  },
  {
    "TextLocation": {
      "Start": 112677,
      "End": 112682
    },
    "TimeRange": {
      "StartTime": "02:33:04.5000000",
      "EndTime": "02:33:05.1299999"
    }
  },
  {
    "TextLocation": {
      "Start": 112683,
      "End": 112691
    },
    "TimeRange": {
      "StartTime": "02:33:05.1299999",
      "EndTime": "02:33:05.9100000"
    }
  },
  {
    "TextLocation": {
      "Start": 112692,
      "End": 112695
    },
    "TimeRange": {
      "StartTime": "02:33:05.9700000",
      "EndTime": "02:33:06.1800000"
    }
  },
  {
    "TextLocation": {
      "Start": 112696,
      "End": 112698
    },
    "TimeRange": {
      "StartTime": "02:33:06.1800000",
      "EndTime": "02:33:06.3000000"
    }
  },
  {
    "TextLocation": {
      "Start": 112699,
      "End": 112702
    },
    "TimeRange": {
      "StartTime": "02:33:06.3000000",
      "EndTime": "02:33:06.3900000"
    }
  },
  {
    "TextLocation": {
      "Start": 112703,
      "End": 112707
    },
    "TimeRange": {
      "StartTime": "02:33:06.3900000",
      "EndTime": "02:33:06.5700000"
    }
  },
  {
    "TextLocation": {
      "Start": 112708,
      "End": 112711
    },
    "TimeRange": {
      "StartTime": "02:33:06.5700000",
      "EndTime": "02:33:06.6299999"
    }
  },
  {
    "TextLocation": {
      "Start": 112712,
      "End": 112717
    },
    "TimeRange": {
      "StartTime": "02:33:06.6299999",
      "EndTime": "02:33:07.2000000"
    }
  },
  {
    "TextLocation": {
      "Start": 112725,
      "End": 112729
    },
    "TimeRange": {
      "StartTime": "02:33:09.5600000",
      "EndTime": "02:33:09.9800000"
    }
  },
  {
    "TextLocation": {
      "Start": 112731,
      "End": 112737
    },
    "TimeRange": {
      "StartTime": "02:33:09.9800000",
      "EndTime": "02:33:10.2200000"
    }
  },
  {
    "TextLocation": {
      "Start": 112738,
      "End": 112741
    },
    "TimeRange": {
      "StartTime": "02:33:10.2200000",
      "EndTime": "02:33:10.3100000"
    }
  },
  {
    "TextLocation": {
      "Start": 112742,
      "End": 112748
    },
    "TimeRange": {
      "StartTime": "02:33:10.3100000",
      "EndTime": "02:33:10.6700000"
    }
  },
  {
    "TextLocation": {
      "Start": 112749,
      "End": 112751
    },
    "TimeRange": {
      "StartTime": "02:33:10.6700000",
      "EndTime": "02:33:10.9100000"
    }
  },
  {
    "TextLocation": {
      "Start": 112752,
      "End": 112756
    },
    "TimeRange": {
      "StartTime": "02:33:10.9100000",
      "EndTime": "02:33:11.1500000"
    }
  },
  {
    "TextLocation": {
      "Start": 112757,
      "End": 112764
    },
    "TimeRange": {
      "StartTime": "02:33:11.1500000",
      "EndTime": "02:33:11.5100000"
    }
  },
  {
    "TextLocation": {
      "Start": 112765,
      "End": 112774
    },
    "TimeRange": {
      "StartTime": "02:33:11.6299999",
      "EndTime": "02:33:12.0500000"
    }
  },
  {
    "TextLocation": {
      "Start": 112776,
      "End": 112779
    },
    "TimeRange": {
      "StartTime": "02:33:12.0800000",
      "EndTime": "02:33:12.2600000"
    }
  },
  {
    "TextLocation": {
      "Start": 112780,
      "End": 112783
    },
    "TimeRange": {
      "StartTime": "02:33:12.2600000",
      "EndTime": "02:33:12.4100000"
    }
  },
  {
    "TextLocation": {
      "Start": 112784,
      "End": 112789
    },
    "TimeRange": {
      "StartTime": "02:33:12.4100000",
      "EndTime": "02:33:12.8300000"
    }
  },
  {
    "TextLocation": {
      "Start": 112790,
      "End": 112795
    },
    "TimeRange": {
      "StartTime": "02:33:12.8300000",
      "EndTime": "02:33:13.1000000"
    }
  },
  {
    "TextLocation": {
      "Start": 112796,
      "End": 112797
    },
    "TimeRange": {
      "StartTime": "02:33:13.1000000",
      "EndTime": "02:33:13.1600000"
    }
  },
  {
    "TextLocation": {
      "Start": 112798,
      "End": 112804
    },
    "TimeRange": {
      "StartTime": "02:33:13.1600000",
      "EndTime": "02:33:13.4300000"
    }
  },
  {
    "TextLocation": {
      "Start": 112805,
      "End": 112810
    },
    "TimeRange": {
      "StartTime": "02:33:13.4300000",
      "EndTime": "02:33:13.6700000"
    }
  },
  {
    "TextLocation": {
      "Start": 112811,
      "End": 112822
    },
    "TimeRange": {
      "StartTime": "02:33:13.6700000",
      "EndTime": "02:33:14.1800000"
    }
  },
  {
    "TextLocation": {
      "Start": 112823,
      "End": 112829
    },
    "TimeRange": {
      "StartTime": "02:33:14.1800000",
      "EndTime": "02:33:14.3900000"
    }
  },
  {
    "TextLocation": {
      "Start": 112830,
      "End": 112837
    },
    "TimeRange": {
      "StartTime": "02:33:14.3900000",
      "EndTime": "02:33:15.0200000"
    }
  },
  {
    "TextLocation": {
      "Start": 112845,
      "End": 112846
    },
    "TimeRange": {
      "StartTime": "02:33:15.0500000",
      "EndTime": "02:33:15.2000000"
    }
  },
  {
    "TextLocation": {
      "Start": 112847,
      "End": 112850
    },
    "TimeRange": {
      "StartTime": "02:33:15.2000000",
      "EndTime": "02:33:15.5900000"
    }
  },
  {
    "TextLocation": {
      "Start": 112858,
      "End": 112861
    },
    "TimeRange": {
      "StartTime": "02:33:17.1200000",
      "EndTime": "02:33:17.3900000"
    }
  },
  {
    "TextLocation": {
      "Start": 112862,
      "End": 112868
    },
    "TimeRange": {
      "StartTime": "02:33:17.4200000",
      "EndTime": "02:33:17.6600000"
    }
  },
  {
    "TextLocation": {
      "Start": 112869,
      "End": 112872
    },
    "TimeRange": {
      "StartTime": "02:33:17.6600000",
      "EndTime": "02:33:17.7200000"
    }
  },
  {
    "TextLocation": {
      "Start": 112873,
      "End": 112879
    },
    "TimeRange": {
      "StartTime": "02:33:17.7200000",
      "EndTime": "02:33:17.9000000"
    }
  },
  {
    "TextLocation": {
      "Start": 112880,
      "End": 112882
    },
    "TimeRange": {
      "StartTime": "02:33:17.9000000",
      "EndTime": "02:33:17.9599999"
    }
  },
  {
    "TextLocation": {
      "Start": 112883,
      "End": 112887
    },
    "TimeRange": {
      "StartTime": "02:33:17.9599999",
      "EndTime": "02:33:18.1100000"
    }
  },
  {
    "TextLocation": {
      "Start": 112888,
      "End": 112897
    },
    "TimeRange": {
      "StartTime": "02:33:18.1100000",
      "EndTime": "02:33:18.4700000"
    }
  },
  {
    "TextLocation": {
      "Start": 112899,
      "End": 112902
    },
    "TimeRange": {
      "StartTime": "02:33:18.4700000",
      "EndTime": "02:33:18.6500000"
    }
  },
  {
    "TextLocation": {
      "Start": 112903,
      "End": 112906
    },
    "TimeRange": {
      "StartTime": "02:33:18.6500000",
      "EndTime": "02:33:18.7700000"
    }
  },
  {
    "TextLocation": {
      "Start": 112907,
      "End": 112912
    },
    "TimeRange": {
      "StartTime": "02:33:18.7700000",
      "EndTime": "02:33:19.1299999"
    }
  },
  {
    "TextLocation": {
      "Start": 112913,
      "End": 112915
    },
    "TimeRange": {
      "StartTime": "02:33:19.1299999",
      "EndTime": "02:33:19.4000000"
    }
  },
  {
    "TextLocation": {
      "Start": 112916,
      "End": 112917
    },
    "TimeRange": {
      "StartTime": "02:33:19.4000000",
      "EndTime": "02:33:19.4900000"
    }
  },
  {
    "TextLocation": {
      "Start": 112918,
      "End": 112924
    },
    "TimeRange": {
      "StartTime": "02:33:19.4900000",
      "EndTime": "02:33:19.8200000"
    }
  },
  {
    "TextLocation": {
      "Start": 112925,
      "End": 112927
    },
    "TimeRange": {
      "StartTime": "02:33:19.8200000",
      "EndTime": "02:33:19.9700000"
    }
  },
  {
    "TextLocation": {
      "Start": 112928,
      "End": 112937
    },
    "TimeRange": {
      "StartTime": "02:33:19.9700000",
      "EndTime": "02:33:20.8100000"
    }
  },
  {
    "TextLocation": {
      "Start": 112938,
      "End": 112942
    },
    "TimeRange": {
      "StartTime": "02:33:20.8100000",
      "EndTime": "02:33:21.2000000"
    }
  },
  {
    "TextLocation": {
      "Start": 112943,
      "End": 112948
    },
    "TimeRange": {
      "StartTime": "02:33:21.2000000",
      "EndTime": "02:33:21.5900000"
    }
  },
  {
    "TextLocation": {
      "Start": 112949,
      "End": 112952
    },
    "TimeRange": {
      "StartTime": "02:33:21.5900000",
      "EndTime": "02:33:21.6800000"
    }
  },
  {
    "TextLocation": {
      "Start": 112953,
      "End": 112956
    },
    "TimeRange": {
      "StartTime": "02:33:21.6800000",
      "EndTime": "02:33:21.8000000"
    }
  },
  {
    "TextLocation": {
      "Start": 112957,
      "End": 112966
    },
    "TimeRange": {
      "StartTime": "02:33:21.8000000",
      "EndTime": "02:33:22.2500000"
    }
  },
  {
    "TextLocation": {
      "Start": 112967,
      "End": 112971
    },
    "TimeRange": {
      "StartTime": "02:33:22.2500000",
      "EndTime": "02:33:22.6700000"
    }
  },
  {
    "TextLocation": {
      "Start": 112972,
      "End": 112979
    },
    "TimeRange": {
      "StartTime": "02:33:22.6700000",
      "EndTime": "02:33:22.9400000"
    }
  },
  {
    "TextLocation": {
      "Start": 112980,
      "End": 112984
    },
    "TimeRange": {
      "StartTime": "02:33:22.9400000",
      "EndTime": "02:33:23.0900000"
    }
  },
  {
    "TextLocation": {
      "Start": 112985,
      "End": 112992
    },
    "TimeRange": {
      "StartTime": "02:33:23.0900000",
      "EndTime": "02:33:23.4200000"
    }
  },
  {
    "TextLocation": {
      "Start": 112993,
      "End": 113004
    },
    "TimeRange": {
      "StartTime": "02:33:23.4200000",
      "EndTime": "02:33:24.0900000"
    }
  },
  {
    "TextLocation": {
      "Start": 113007,
      "End": 113010
    },
    "TimeRange": {
      "StartTime": "02:33:24.1100000",
      "EndTime": "02:33:24.6800000"
    }
  },
  {
    "TextLocation": {
      "Start": 113013,
      "End": 113017
    },
    "TimeRange": {
      "StartTime": "02:33:24.9500000",
      "EndTime": "02:33:25.1000000"
    }
  },
  {
    "TextLocation": {
      "Start": 113018,
      "End": 113021
    },
    "TimeRange": {
      "StartTime": "02:33:25.1000000",
      "EndTime": "02:33:25.2500000"
    }
  },
  {
    "TextLocation": {
      "Start": 113022,
      "End": 113025
    },
    "TimeRange": {
      "StartTime": "02:33:25.2500000",
      "EndTime": "02:33:25.3400000"
    }
  },
  {
    "TextLocation": {
      "Start": 113026,
      "End": 113028
    },
    "TimeRange": {
      "StartTime": "02:33:25.3400000",
      "EndTime": "02:33:25.6100000"
    }
  },
  {
    "TextLocation": {
      "Start": 113029,
      "End": 113031
    },
    "TimeRange": {
      "StartTime": "02:33:25.6100000",
      "EndTime": "02:33:25.7300000"
    }
  },
  {
    "TextLocation": {
      "Start": 113032,
      "End": 113040
    },
    "TimeRange": {
      "StartTime": "02:33:25.7300000",
      "EndTime": "02:33:26.0900000"
    }
  },
  {
    "TextLocation": {
      "Start": 113041,
      "End": 113043
    },
    "TimeRange": {
      "StartTime": "02:33:26.0900000",
      "EndTime": "02:33:26.2400000"
    }
  },
  {
    "TextLocation": {
      "Start": 113044,
      "End": 113048
    },
    "TimeRange": {
      "StartTime": "02:33:26.6600000",
      "EndTime": "02:33:26.9599999"
    }
  },
  {
    "TextLocation": {
      "Start": 113049,
      "End": 113060
    },
    "TimeRange": {
      "StartTime": "02:33:26.9599999",
      "EndTime": "02:33:27.4400000"
    }
  },
  {
    "TextLocation": {
      "Start": 113061,
      "End": 113066
    },
    "TimeRange": {
      "StartTime": "02:33:27.4400000",
      "EndTime": "02:33:27.6800000"
    }
  },
  {
    "TextLocation": {
      "Start": 113067,
      "End": 113072
    },
    "TimeRange": {
      "StartTime": "02:33:27.6800000",
      "EndTime": "02:33:27.8900000"
    }
  },
  {
    "TextLocation": {
      "Start": 113073,
      "End": 113080
    },
    "TimeRange": {
      "StartTime": "02:33:27.8900000",
      "EndTime": "02:33:28.2800000"
    }
  },
  {
    "TextLocation": {
      "Start": 113081,
      "End": 113090
    },
    "TimeRange": {
      "StartTime": "02:33:28.2800000",
      "EndTime": "02:33:29.0900000"
    }
  },
  {
    "TextLocation": {
      "Start": 113098,
      "End": 113100
    },
    "TimeRange": {
      "StartTime": "02:33:29.1200000",
      "EndTime": "02:33:29.3300000"
    }
  },
  {
    "TextLocation": {
      "Start": 113101,
      "End": 113104
    },
    "TimeRange": {
      "StartTime": "02:33:29.3300000",
      "EndTime": "02:33:29.3900000"
    }
  },
  {
    "TextLocation": {
      "Start": 113105,
      "End": 113109
    },
    "TimeRange": {
      "StartTime": "02:33:29.3900000",
      "EndTime": "02:33:29.8100000"
    }
  },
  {
    "TextLocation": {
      "Start": 113111,
      "End": 113112
    },
    "TimeRange": {
      "StartTime": "02:33:29.8100000",
      "EndTime": "02:33:29.9000000"
    }
  },
  {
    "TextLocation": {
      "Start": 113113,
      "End": 113117
    },
    "TimeRange": {
      "StartTime": "02:33:29.9000000",
      "EndTime": "02:33:30.0500000"
    }
  },
  {
    "TextLocation": {
      "Start": 113118,
      "End": 113119
    },
    "TimeRange": {
      "StartTime": "02:33:30.0500000",
      "EndTime": "02:33:30.1100000"
    }
  },
  {
    "TextLocation": {
      "Start": 113120,
      "End": 113132
    },
    "TimeRange": {
      "StartTime": "02:33:30.1100000",
      "EndTime": "02:33:30.6800000"
    }
  },
  {
    "TextLocation": {
      "Start": 113133,
      "End": 113139
    },
    "TimeRange": {
      "StartTime": "02:33:30.6800000",
      "EndTime": "02:33:30.9200000"
    }
  },
  {
    "TextLocation": {
      "Start": 113140,
      "End": 113142
    },
    "TimeRange": {
      "StartTime": "02:33:30.9200000",
      "EndTime": "02:33:31.0700000"
    }
  },
  {
    "TextLocation": {
      "Start": 113143,
      "End": 113150
    },
    "TimeRange": {
      "StartTime": "02:33:31.0700000",
      "EndTime": "02:33:31.7000000"
    }
  },
  {
    "TextLocation": {
      "Start": 113151,
      "End": 113153
    },
    "TimeRange": {
      "StartTime": "02:33:31.7000000",
      "EndTime": "02:33:31.8500000"
    }
  },
  {
    "TextLocation": {
      "Start": 113154,
      "End": 113162
    },
    "TimeRange": {
      "StartTime": "02:33:31.8500000",
      "EndTime": "02:33:32.2700000"
    }
  },
  {
    "TextLocation": {
      "Start": 113163,
      "End": 113165
    },
    "TimeRange": {
      "StartTime": "02:33:32.2700000",
      "EndTime": "02:33:32.3900000"
    }
  },
  {
    "TextLocation": {
      "Start": 113166,
      "End": 113169
    },
    "TimeRange": {
      "StartTime": "02:33:32.3900000",
      "EndTime": "02:33:32.4800000"
    }
  },
  {
    "TextLocation": {
      "Start": 113170,
      "End": 113173
    },
    "TimeRange": {
      "StartTime": "02:33:32.5100000",
      "EndTime": "02:33:32.9599999"
    }
  },
  {
    "TextLocation": {
      "Start": 113174,
      "End": 113183
    },
    "TimeRange": {
      "StartTime": "02:33:32.9599999",
      "EndTime": "02:33:33.5900000"
    }
  },
  {
    "TextLocation": {
      "Start": 113184,
      "End": 113188
    },
    "TimeRange": {
      "StartTime": "02:33:33.5900000",
      "EndTime": "02:33:33.7099999"
    }
  },
  {
    "TextLocation": {
      "Start": 113189,
      "End": 113190
    },
    "TimeRange": {
      "StartTime": "02:33:33.7099999",
      "EndTime": "02:33:33.8300000"
    }
  },
  {
    "TextLocation": {
      "Start": 113191,
      "End": 113194
    },
    "TimeRange": {
      "StartTime": "02:33:33.8300000",
      "EndTime": "02:33:34.0100000"
    }
  },
  {
    "TextLocation": {
      "Start": 113195,
      "End": 113203
    },
    "TimeRange": {
      "StartTime": "02:33:34.0100000",
      "EndTime": "02:33:34.8500000"
    }
  },
  {
    "TextLocation": {
      "Start": 113206,
      "End": 113209
    },
    "TimeRange": {
      "StartTime": "02:33:36.0500000",
      "EndTime": "02:33:36.2000000"
    }
  },
  {
    "TextLocation": {
      "Start": 113210,
      "End": 113214
    },
    "TimeRange": {
      "StartTime": "02:33:36.2000000",
      "EndTime": "02:33:36.3200000"
    }
  },
  {
    "TextLocation": {
      "Start": 113215,
      "End": 113220
    },
    "TimeRange": {
      "StartTime": "02:33:36.3200000",
      "EndTime": "02:33:36.4700000"
    }
  },
  {
    "TextLocation": {
      "Start": 113221,
      "End": 113225
    },
    "TimeRange": {
      "StartTime": "02:33:36.4700000",
      "EndTime": "02:33:36.5900000"
    }
  },
  {
    "TextLocation": {
      "Start": 113227,
      "End": 113228
    },
    "TimeRange": {
      "StartTime": "02:33:36.5900000",
      "EndTime": "02:33:36.6800000"
    }
  },
  {
    "TextLocation": {
      "Start": 113229,
      "End": 113233
    },
    "TimeRange": {
      "StartTime": "02:33:36.6800000",
      "EndTime": "02:33:36.8600000"
    }
  },
  {
    "TextLocation": {
      "Start": 113234,
      "End": 113235
    },
    "TimeRange": {
      "StartTime": "02:33:36.8600000",
      "EndTime": "02:33:36.9200000"
    }
  },
  {
    "TextLocation": {
      "Start": 113236,
      "End": 113242
    },
    "TimeRange": {
      "StartTime": "02:33:36.9200000",
      "EndTime": "02:33:37.1600000"
    }
  },
  {
    "TextLocation": {
      "Start": 113243,
      "End": 113250
    },
    "TimeRange": {
      "StartTime": "02:33:37.1600000",
      "EndTime": "02:33:37.4000000"
    }
  },
  {
    "TextLocation": {
      "Start": 113251,
      "End": 113253
    },
    "TimeRange": {
      "StartTime": "02:33:37.4000000",
      "EndTime": "02:33:37.5200000"
    }
  },
  {
    "TextLocation": {
      "Start": 113254,
      "End": 113258
    },
    "TimeRange": {
      "StartTime": "02:33:37.5200000",
      "EndTime": "02:33:37.6700000"
    }
  },
  {
    "TextLocation": {
      "Start": 113259,
      "End": 113264
    },
    "TimeRange": {
      "StartTime": "02:33:37.6700000",
      "EndTime": "02:33:38"
    }
  },
  {
    "TextLocation": {
      "Start": 113272,
      "End": 113276
    },
    "TimeRange": {
      "StartTime": "02:33:38.4200000",
      "EndTime": "02:33:38.7500000"
    }
  },
  {
    "TextLocation": {
      "Start": 113277,
      "End": 113280
    },
    "TimeRange": {
      "StartTime": "02:33:38.7500000",
      "EndTime": "02:33:38.8700000"
    }
  },
  {
    "TextLocation": {
      "Start": 113281,
      "End": 113284
    },
    "TimeRange": {
      "StartTime": "02:33:38.8700000",
      "EndTime": "02:33:39.3200000"
    }
  },
  {
    "TextLocation": {
      "Start": 113285,
      "End": 113288
    },
    "TimeRange": {
      "StartTime": "02:33:39.3200000",
      "EndTime": "02:33:39.4700000"
    }
  },
  {
    "TextLocation": {
      "Start": 113289,
      "End": 113292
    },
    "TimeRange": {
      "StartTime": "02:33:39.4700000",
      "EndTime": "02:33:39.8900000"
    }
  },
  {
    "TextLocation": {
      "Start": 113293,
      "End": 113302
    },
    "TimeRange": {
      "StartTime": "02:33:39.8900000",
      "EndTime": "02:33:40.4599999"
    }
  },
  {
    "TextLocation": {
      "Start": 113304,
      "End": 113309
    },
    "TimeRange": {
      "StartTime": "02:33:40.4599999",
      "EndTime": "02:33:40.7000000"
    }
  },
  {
    "TextLocation": {
      "Start": 113310,
      "End": 113313
    },
    "TimeRange": {
      "StartTime": "02:33:40.7000000",
      "EndTime": "02:33:40.9100000"
    }
  },
  {
    "TextLocation": {
      "Start": 113314,
      "End": 113323
    },
    "TimeRange": {
      "StartTime": "02:33:40.9100000",
      "EndTime": "02:33:41.8400000"
    }
  },
  {
    "TextLocation": {
      "Start": 113331,
      "End": 113335
    },
    "TimeRange": {
      "StartTime": "02:33:41.8400000",
      "EndTime": "02:33:42.4400000"
    }
  },
  {
    "TextLocation": {
      "Start": 113336,
      "End": 113337
    },
    "TimeRange": {
      "StartTime": "02:33:42.4400000",
      "EndTime": "02:33:42.5300000"
    }
  },
  {
    "TextLocation": {
      "Start": 113338,
      "End": 113342
    },
    "TimeRange": {
      "StartTime": "02:33:42.5300000",
      "EndTime": "02:33:42.8300000"
    }
  },
  {
    "TextLocation": {
      "Start": 113343,
      "End": 113345
    },
    "TimeRange": {
      "StartTime": "02:33:42.8300000",
      "EndTime": "02:33:43.0700000"
    }
  },
  {
    "TextLocation": {
      "Start": 113346,
      "End": 113349
    },
    "TimeRange": {
      "StartTime": "02:33:43.0700000",
      "EndTime": "02:33:43.4599999"
    }
  },
  {
    "TextLocation": {
      "Start": 113350,
      "End": 113351
    },
    "TimeRange": {
      "StartTime": "02:33:43.4599999",
      "EndTime": "02:33:43.7300000"
    }
  },
  {
    "TextLocation": {
      "Start": 113352,
      "End": 113362
    },
    "TimeRange": {
      "StartTime": "02:33:43.7300000",
      "EndTime": "02:33:44.4800000"
    }
  },
  {
    "TextLocation": {
      "Start": 113363,
      "End": 113368
    },
    "TimeRange": {
      "StartTime": "02:33:44.5100000",
      "EndTime": "02:33:44.9000000"
    }
  },
  {
    "TextLocation": {
      "Start": 113369,
      "End": 113379
    },
    "TimeRange": {
      "StartTime": "02:33:44.9000000",
      "EndTime": "02:33:45.4100000"
    }
  },
  {
    "TextLocation": {
      "Start": 113380,
      "End": 113382
    },
    "TimeRange": {
      "StartTime": "02:33:45.4100000",
      "EndTime": "02:33:46.1900000"
    }
  },
  {
    "TextLocation": {
      "Start": 113390,
      "End": 113393
    },
    "TimeRange": {
      "StartTime": "02:33:46.6700000",
      "EndTime": "02:33:47.0600000"
    }
  },
  {
    "TextLocation": {
      "Start": 113394,
      "End": 113397
    },
    "TimeRange": {
      "StartTime": "02:33:47.0600000",
      "EndTime": "02:33:47.2500000"
    }
  },
  {
    "TextLocation": {
      "Start": 113398,
      "End": 113401
    },
    "TimeRange": {
      "StartTime": "02:33:47.2500000",
      "EndTime": "02:33:47.4200000"
    }
  },
  {
    "TextLocation": {
      "Start": 113402,
      "End": 113407
    },
    "TimeRange": {
      "StartTime": "02:33:47.4400000",
      "EndTime": "02:33:47.7700000"
    }
  },
  {
    "TextLocation": {
      "Start": 113408,
      "End": 113414
    },
    "TimeRange": {
      "StartTime": "02:33:47.8100000",
      "EndTime": "02:33:48.0900000"
    }
  },
  {
    "TextLocation": {
      "Start": 113417,
      "End": 113420
    },
    "TimeRange": {
      "StartTime": "02:33:48.1100000",
      "EndTime": "02:33:48.2400000"
    }
  },
  {
    "TextLocation": {
      "Start": 113421,
      "End": 113424
    },
    "TimeRange": {
      "StartTime": "02:33:48.2400000",
      "EndTime": "02:33:48.3799999"
    }
  },
  {
    "TextLocation": {
      "Start": 113425,
      "End": 113429
    },
    "TimeRange": {
      "StartTime": "02:33:48.3799999",
      "EndTime": "02:33:48.5900000"
    }
  },
  {
    "TextLocation": {
      "Start": 113430,
      "End": 113434
    },
    "TimeRange": {
      "StartTime": "02:33:48.5900000",
      "EndTime": "02:33:48.9500000"
    }
  },
  {
    "TextLocation": {
      "Start": 113435,
      "End": 113445
    },
    "TimeRange": {
      "StartTime": "02:33:48.9500000",
      "EndTime": "02:33:49.5200000"
    }
  },
  {
    "TextLocation": {
      "Start": 113446,
      "End": 113450
    },
    "TimeRange": {
      "StartTime": "02:33:49.5200000",
      "EndTime": "02:33:49.8799999"
    }
  },
  {
    "TextLocation": {
      "Start": 113458,
      "End": 113462
    },
    "TimeRange": {
      "StartTime": "02:33:50",
      "EndTime": "02:33:50.1200000"
    }
  },
  {
    "TextLocation": {
      "Start": 113463,
      "End": 113468
    },
    "TimeRange": {
      "StartTime": "02:33:50.1200000",
      "EndTime": "02:33:50.2400000"
    }
  },
  {
    "TextLocation": {
      "Start": 113469,
      "End": 113471
    },
    "TimeRange": {
      "StartTime": "02:33:50.2400000",
      "EndTime": "02:33:50.3600000"
    }
  },
  {
    "TextLocation": {
      "Start": 113472,
      "End": 113477
    },
    "TimeRange": {
      "StartTime": "02:33:50.3600000",
      "EndTime": "02:33:50.6600000"
    }
  },
  {
    "TextLocation": {
      "Start": 113485,
      "End": 113488
    },
    "TimeRange": {
      "StartTime": "02:33:50.8700000",
      "EndTime": "02:33:51.1100000"
    }
  },
  {
    "TextLocation": {
      "Start": 113489,
      "End": 113492
    },
    "TimeRange": {
      "StartTime": "02:33:51.1100000",
      "EndTime": "02:33:51.3100000"
    }
  },
  {
    "TextLocation": {
      "Start": 113493,
      "End": 113495
    },
    "TimeRange": {
      "StartTime": "02:33:51.3200000",
      "EndTime": "02:33:51.4700000"
    }
  },
  {
    "TextLocation": {
      "Start": 113496,
      "End": 113497
    },
    "TimeRange": {
      "StartTime": "02:33:51.4700000",
      "EndTime": "02:33:51.6800000"
    }
  },
  {
    "TextLocation": {
      "Start": 113498,
      "End": 113503
    },
    "TimeRange": {
      "StartTime": "02:33:51.7099999",
      "EndTime": "02:33:52.0100000"
    }
  },
  {
    "TextLocation": {
      "Start": 113504,
      "End": 113514
    },
    "TimeRange": {
      "StartTime": "02:33:52.0100000",
      "EndTime": "02:33:52.5800000"
    }
  },
  {
    "TextLocation": {
      "Start": 113515,
      "End": 113519
    },
    "TimeRange": {
      "StartTime": "02:33:52.5800000",
      "EndTime": "02:33:52.8200000"
    }
  },
  {
    "TextLocation": {
      "Start": 113520,
      "End": 113523
    },
    "TimeRange": {
      "StartTime": "02:33:52.8200000",
      "EndTime": "02:33:52.9100000"
    }
  },
  {
    "TextLocation": {
      "Start": 113524,
      "End": 113533
    },
    "TimeRange": {
      "StartTime": "02:33:52.9100000",
      "EndTime": "02:33:53.4500000"
    }
  },
  {
    "TextLocation": {
      "Start": 113536,
      "End": 113539
    },
    "TimeRange": {
      "StartTime": "02:33:53.6900000",
      "EndTime": "02:33:53.7800000"
    }
  },
  {
    "TextLocation": {
      "Start": 113540,
      "End": 113543
    },
    "TimeRange": {
      "StartTime": "02:33:53.7800000",
      "EndTime": "02:33:53.8700000"
    }
  },
  {
    "TextLocation": {
      "Start": 113544,
      "End": 113553
    },
    "TimeRange": {
      "StartTime": "02:33:53.8700000",
      "EndTime": "02:33:54.1400000"
    }
  },
  {
    "TextLocation": {
      "Start": 113554,
      "End": 113555
    },
    "TimeRange": {
      "StartTime": "02:33:54.1400000",
      "EndTime": "02:33:54.2300000"
    }
  },
  {
    "TextLocation": {
      "Start": 113556,
      "End": 113568
    },
    "TimeRange": {
      "StartTime": "02:33:54.2300000",
      "EndTime": "02:33:54.8900000"
    }
  },
  {
    "TextLocation": {
      "Start": 113571,
      "End": 113575
    },
    "TimeRange": {
      "StartTime": "02:33:54.8900000",
      "EndTime": "02:33:55.0400000"
    }
  },
  {
    "TextLocation": {
      "Start": 113576,
      "End": 113578
    },
    "TimeRange": {
      "StartTime": "02:33:55.0400000",
      "EndTime": "02:33:55.1600000"
    }
  },
  {
    "TextLocation": {
      "Start": 113579,
      "End": 113580
    },
    "TimeRange": {
      "StartTime": "02:33:55.1600000",
      "EndTime": "02:33:55.2200000"
    }
  },
  {
    "TextLocation": {
      "Start": 113581,
      "End": 113593
    },
    "TimeRange": {
      "StartTime": "02:33:55.2200000",
      "EndTime": "02:33:56.0300000"
    }
  },
  {
    "TextLocation": {
      "Start": 113601,
      "End": 113604
    },
    "TimeRange": {
      "StartTime": "02:33:56.0600000",
      "EndTime": "02:33:56.1500000"
    }
  },
  {
    "TextLocation": {
      "Start": 113605,
      "End": 113617
    },
    "TimeRange": {
      "StartTime": "02:33:56.1500000",
      "EndTime": "02:33:56.7500000"
    }
  },
  {
    "TextLocation": {
      "Start": 113618,
      "End": 113620
    },
    "TimeRange": {
      "StartTime": "02:33:56.7500000",
      "EndTime": "02:33:56.8700000"
    }
  },
  {
    "TextLocation": {
      "Start": 113621,
      "End": 113622
    },
    "TimeRange": {
      "StartTime": "02:33:56.8700000",
      "EndTime": "02:33:56.9300000"
    }
  },
  {
    "TextLocation": {
      "Start": 113623,
      "End": 113630
    },
    "TimeRange": {
      "StartTime": "02:33:56.9300000",
      "EndTime": "02:33:57.3500000"
    }
  },
  {
    "TextLocation": {
      "Start": 113631,
      "End": 113633
    },
    "TimeRange": {
      "StartTime": "02:33:57.3500000",
      "EndTime": "02:33:57.4700000"
    }
  },
  {
    "TextLocation": {
      "Start": 113634,
      "End": 113637
    },
    "TimeRange": {
      "StartTime": "02:33:57.4700000",
      "EndTime": "02:33:57.5600000"
    }
  },
  {
    "TextLocation": {
      "Start": 113638,
      "End": 113645
    },
    "TimeRange": {
      "StartTime": "02:33:57.5600000",
      "EndTime": "02:33:58.0100000"
    }
  },
  {
    "TextLocation": {
      "Start": 113646,
      "End": 113648
    },
    "TimeRange": {
      "StartTime": "02:33:58.0100000",
      "EndTime": "02:33:58.3700000"
    }
  },
  {
    "TextLocation": {
      "Start": 113649,
      "End": 113658
    },
    "TimeRange": {
      "StartTime": "02:33:58.3700000",
      "EndTime": "02:33:58.8500000"
    }
  },
  {
    "TextLocation": {
      "Start": 113659,
      "End": 113667
    },
    "TimeRange": {
      "StartTime": "02:33:58.8500000",
      "EndTime": "02:33:59.4500000"
    }
  },
  {
    "TextLocation": {
      "Start": 113668,
      "End": 113671
    },
    "TimeRange": {
      "StartTime": "02:33:59.4500000",
      "EndTime": "02:33:59.5400000"
    }
  },
  {
    "TextLocation": {
      "Start": 113672,
      "End": 113683
    },
    "TimeRange": {
      "StartTime": "02:33:59.5400000",
      "EndTime": "02:34:00.0800000"
    }
  },
  {
    "TextLocation": {
      "Start": 113684,
      "End": 113688
    },
    "TimeRange": {
      "StartTime": "02:34:00.0800000",
      "EndTime": "02:34:00.2000000"
    }
  },
  {
    "TextLocation": {
      "Start": 113689,
      "End": 113693
    },
    "TimeRange": {
      "StartTime": "02:34:00.2000000",
      "EndTime": "02:34:00.3500000"
    }
  },
  {
    "TextLocation": {
      "Start": 113694,
      "End": 113698
    },
    "TimeRange": {
      "StartTime": "02:34:00.3500000",
      "EndTime": "02:34:00.9200000"
    }
  },
  {
    "TextLocation": {
      "Start": 113699,
      "End": 113701
    },
    "TimeRange": {
      "StartTime": "02:34:00.9200000",
      "EndTime": "02:34:01.0700000"
    }
  },
  {
    "TextLocation": {
      "Start": 113702,
      "End": 113706
    },
    "TimeRange": {
      "StartTime": "02:34:01.0700000",
      "EndTime": "02:34:01.2500000"
    }
  },
  {
    "TextLocation": {
      "Start": 113707,
      "End": 113711
    },
    "TimeRange": {
      "StartTime": "02:34:01.2500000",
      "EndTime": "02:34:02"
    }
  },
  {
    "TextLocation": {
      "Start": 113712,
      "End": 113719
    },
    "TimeRange": {
      "StartTime": "02:34:02.1800000",
      "EndTime": "02:34:02.4200000"
    }
  },
  {
    "TextLocation": {
      "Start": 113720,
      "End": 113721
    },
    "TimeRange": {
      "StartTime": "02:34:02.4200000",
      "EndTime": "02:34:02.5100000"
    }
  },
  {
    "TextLocation": {
      "Start": 113722,
      "End": 113729
    },
    "TimeRange": {
      "StartTime": "02:34:02.5100000",
      "EndTime": "02:34:02.7800000"
    }
  },
  {
    "TextLocation": {
      "Start": 113730,
      "End": 113734
    },
    "TimeRange": {
      "StartTime": "02:34:02.7800000",
      "EndTime": "02:34:03.0200000"
    }
  },
  {
    "TextLocation": {
      "Start": 113735,
      "End": 113741
    },
    "TimeRange": {
      "StartTime": "02:34:03.0200000",
      "EndTime": "02:34:03.4100000"
    }
  },
  {
    "TextLocation": {
      "Start": 113744,
      "End": 113747
    },
    "TimeRange": {
      "StartTime": "02:34:03.4100000",
      "EndTime": "02:34:03.5300000"
    }
  },
  {
    "TextLocation": {
      "Start": 113748,
      "End": 113755
    },
    "TimeRange": {
      "StartTime": "02:34:03.5300000",
      "EndTime": "02:34:03.6800000"
    }
  },
  {
    "TextLocation": {
      "Start": 113756,
      "End": 113760
    },
    "TimeRange": {
      "StartTime": "02:34:03.6800000",
      "EndTime": "02:34:03.8600000"
    }
  },
  {
    "TextLocation": {
      "Start": 113761,
      "End": 113763
    },
    "TimeRange": {
      "StartTime": "02:34:03.8600000",
      "EndTime": "02:34:03.9500000"
    }
  },
  {
    "TextLocation": {
      "Start": 113764,
      "End": 113767
    },
    "TimeRange": {
      "StartTime": "02:34:03.9500000",
      "EndTime": "02:34:04.0700000"
    }
  },
  {
    "TextLocation": {
      "Start": 113768,
      "End": 113770
    },
    "TimeRange": {
      "StartTime": "02:34:04.0700000",
      "EndTime": "02:34:04.3400000"
    }
  },
  {
    "TextLocation": {
      "Start": 113771,
      "End": 113775
    },
    "TimeRange": {
      "StartTime": "02:34:04.3400000",
      "EndTime": "02:34:04.6400000"
    }
  },
  {
    "TextLocation": {
      "Start": 113777,
      "End": 113786
    },
    "TimeRange": {
      "StartTime": "02:34:04.6400000",
      "EndTime": "02:34:05.3000000"
    }
  },
  {
    "TextLocation": {
      "Start": 113794,
      "End": 113797
    },
    "TimeRange": {
      "StartTime": "02:34:05.8400000",
      "EndTime": "02:34:06.0800000"
    }
  },
  {
    "TextLocation": {
      "Start": 113798,
      "End": 113801
    },
    "TimeRange": {
      "StartTime": "02:34:06.0800000",
      "EndTime": "02:34:06.2000000"
    }
  },
  {
    "TextLocation": {
      "Start": 113802,
      "End": 113806
    },
    "TimeRange": {
      "StartTime": "02:34:06.2000000",
      "EndTime": "02:34:06.4100000"
    }
  },
  {
    "TextLocation": {
      "Start": 113807,
      "End": 113811
    },
    "TimeRange": {
      "StartTime": "02:34:06.4100000",
      "EndTime": "02:34:06.7099999"
    }
  },
  {
    "TextLocation": {
      "Start": 113812,
      "End": 113824
    },
    "TimeRange": {
      "StartTime": "02:34:06.7099999",
      "EndTime": "02:34:07.4000000"
    }
  },
  {
    "TextLocation": {
      "Start": 113826,
      "End": 113829
    },
    "TimeRange": {
      "StartTime": "02:34:07.4000000",
      "EndTime": "02:34:07.5200000"
    }
  },
  {
    "TextLocation": {
      "Start": 113830,
      "End": 113834
    },
    "TimeRange": {
      "StartTime": "02:34:07.5200000",
      "EndTime": "02:34:07.6700000"
    }
  },
  {
    "TextLocation": {
      "Start": 113835,
      "End": 113837
    },
    "TimeRange": {
      "StartTime": "02:34:07.7000000",
      "EndTime": "02:34:07.8200000"
    }
  },
  {
    "TextLocation": {
      "Start": 113838,
      "End": 113842
    },
    "TimeRange": {
      "StartTime": "02:34:07.8200000",
      "EndTime": "02:34:08.2099999"
    }
  },
  {
    "TextLocation": {
      "Start": 113843,
      "End": 113847
    },
    "TimeRange": {
      "StartTime": "02:34:08.2099999",
      "EndTime": "02:34:08.6000000"
    }
  },
  {
    "TextLocation": {
      "Start": 113849,
      "End": 113851
    },
    "TimeRange": {
      "StartTime": "02:34:08.6000000",
      "EndTime": "02:34:08.7200000"
    }
  },
  {
    "TextLocation": {
      "Start": 113852,
      "End": 113856
    },
    "TimeRange": {
      "StartTime": "02:34:08.7200000",
      "EndTime": "02:34:08.8400000"
    }
  },
  {
    "TextLocation": {
      "Start": 113857,
      "End": 113864
    },
    "TimeRange": {
      "StartTime": "02:34:08.8400000",
      "EndTime": "02:34:09.2000000"
    }
  },
  {
    "TextLocation": {
      "Start": 113867,
      "End": 113870
    },
    "TimeRange": {
      "StartTime": "02:34:09.2000000",
      "EndTime": "02:34:09.7200000"
    }
  },
  {
    "TextLocation": {
      "Start": 113873,
      "End": 113876
    },
    "TimeRange": {
      "StartTime": "02:34:09.7400000",
      "EndTime": "02:34:09.9800000"
    }
  },
  {
    "TextLocation": {
      "Start": 113877,
      "End": 113882
    },
    "TimeRange": {
      "StartTime": "02:34:09.9800000",
      "EndTime": "02:34:10.1299999"
    }
  },
  {
    "TextLocation": {
      "Start": 113883,
      "End": 113892
    },
    "TimeRange": {
      "StartTime": "02:34:10.1299999",
      "EndTime": "02:34:10.4000000"
    }
  },
  {
    "TextLocation": {
      "Start": 113893,
      "End": 113898
    },
    "TimeRange": {
      "StartTime": "02:34:10.4000000",
      "EndTime": "02:34:10.6400000"
    }
  },
  {
    "TextLocation": {
      "Start": 113899,
      "End": 113901
    },
    "TimeRange": {
      "StartTime": "02:34:10.6400000",
      "EndTime": "02:34:10.7900000"
    }
  },
  {
    "TextLocation": {
      "Start": 113902,
      "End": 113904
    },
    "TimeRange": {
      "StartTime": "02:34:10.7900000",
      "EndTime": "02:34:10.9100000"
    }
  },
  {
    "TextLocation": {
      "Start": 113905,
      "End": 113912
    },
    "TimeRange": {
      "StartTime": "02:34:10.9100000",
      "EndTime": "02:34:11.2700000"
    }
  },
  {
    "TextLocation": {
      "Start": 113913,
      "End": 113917
    },
    "TimeRange": {
      "StartTime": "02:34:11.2700000",
      "EndTime": "02:34:11.6299999"
    }
  },
  {
    "TextLocation": {
      "Start": 113918,
      "End": 113922
    },
    "TimeRange": {
      "StartTime": "02:34:11.6299999",
      "EndTime": "02:34:11.9900000"
    }
  },
  {
    "TextLocation": {
      "Start": 113923,
      "End": 113926
    },
    "TimeRange": {
      "StartTime": "02:34:11.9900000",
      "EndTime": "02:34:12.0800000"
    }
  },
  {
    "TextLocation": {
      "Start": 113927,
      "End": 113931
    },
    "TimeRange": {
      "StartTime": "02:34:12.0800000",
      "EndTime": "02:34:12.5000000"
    }
  },
  {
    "TextLocation": {
      "Start": 113932,
      "End": 113936
    },
    "TimeRange": {
      "StartTime": "02:34:12.5000000",
      "EndTime": "02:34:12.9200000"
    }
  },
  {
    "TextLocation": {
      "Start": 113937,
      "End": 113941
    },
    "TimeRange": {
      "StartTime": "02:34:12.9200000",
      "EndTime": "02:34:13.2200000"
    }
  },
  {
    "TextLocation": {
      "Start": 113942,
      "End": 113948
    },
    "TimeRange": {
      "StartTime": "02:34:13.2200000",
      "EndTime": "02:34:13.5800000"
    }
  },
  {
    "TextLocation": {
      "Start": 113949,
      "End": 113953
    },
    "TimeRange": {
      "StartTime": "02:34:13.5800000",
      "EndTime": "02:34:13.7300000"
    }
  },
  {
    "TextLocation": {
      "Start": 113954,
      "End": 113959
    },
    "TimeRange": {
      "StartTime": "02:34:13.7300000",
      "EndTime": "02:34:14.2700000"
    }
  },
  {
    "TextLocation": {
      "Start": 113967,
      "End": 113980
    },
    "TimeRange": {
      "StartTime": "02:34:14.3600000",
      "EndTime": "02:34:15.2600000"
    }
  },
  {
    "TextLocation": {
      "Start": 113982,
      "End": 113987
    },
    "TimeRange": {
      "StartTime": "02:34:15.2600000",
      "EndTime": "02:34:15.3799999"
    }
  },
  {
    "TextLocation": {
      "Start": 113988,
      "End": 113991
    },
    "TimeRange": {
      "StartTime": "02:34:15.3799999",
      "EndTime": "02:34:15.5000000"
    }
  },
  {
    "TextLocation": {
      "Start": 113992,
      "End": 113993
    },
    "TimeRange": {
      "StartTime": "02:34:15.5000000",
      "EndTime": "02:34:15.5600000"
    }
  },
  {
    "TextLocation": {
      "Start": 113994,
      "End": 114000
    },
    "TimeRange": {
      "StartTime": "02:34:15.5600000",
      "EndTime": "02:34:15.8300000"
    }
  },
  {
    "TextLocation": {
      "Start": 114001,
      "End": 114009
    },
    "TimeRange": {
      "StartTime": "02:34:15.8300000",
      "EndTime": "02:34:16.2800000"
    }
  },
  {
    "TextLocation": {
      "Start": 114010,
      "End": 114012
    },
    "TimeRange": {
      "StartTime": "02:34:16.2800000",
      "EndTime": "02:34:16.4000000"
    }
  },
  {
    "TextLocation": {
      "Start": 114013,
      "End": 114016
    },
    "TimeRange": {
      "StartTime": "02:34:16.4000000",
      "EndTime": "02:34:16.4599999"
    }
  },
  {
    "TextLocation": {
      "Start": 114017,
      "End": 114022
    },
    "TimeRange": {
      "StartTime": "02:34:16.4599999",
      "EndTime": "02:34:16.7000000"
    }
  },
  {
    "TextLocation": {
      "Start": 114023,
      "End": 114031
    },
    "TimeRange": {
      "StartTime": "02:34:16.7000000",
      "EndTime": "02:34:17.0600000"
    }
  },
  {
    "TextLocation": {
      "Start": 114032,
      "End": 114034
    },
    "TimeRange": {
      "StartTime": "02:34:17.0600000",
      "EndTime": "02:34:17.1200000"
    }
  },
  {
    "TextLocation": {
      "Start": 114035,
      "End": 114039
    },
    "TimeRange": {
      "StartTime": "02:34:17.1200000",
      "EndTime": "02:34:17.5400000"
    }
  },
  {
    "TextLocation": {
      "Start": 114040,
      "End": 114044
    },
    "TimeRange": {
      "StartTime": "02:34:17.5400000",
      "EndTime": "02:34:17.9599999"
    }
  },
  {
    "TextLocation": {
      "Start": 114047,
      "End": 114049
    },
    "TimeRange": {
      "StartTime": "02:34:17.9599999",
      "EndTime": "02:34:18.3500000"
    }
  },
  {
    "TextLocation": {
      "Start": 114050,
      "End": 114053
    },
    "TimeRange": {
      "StartTime": "02:34:18.3500000",
      "EndTime": "02:34:18.5300000"
    }
  },
  {
    "TextLocation": {
      "Start": 114054,
      "End": 114059
    },
    "TimeRange": {
      "StartTime": "02:34:18.5300000",
      "EndTime": "02:34:19.4599999"
    }
  },
  {
    "TextLocation": {
      "Start": 114060,
      "End": 114064
    },
    "TimeRange": {
      "StartTime": "02:34:19.4599999",
      "EndTime": "02:34:19.7300000"
    }
  },
  {
    "TextLocation": {
      "Start": 114065,
      "End": 114068
    },
    "TimeRange": {
      "StartTime": "02:34:19.7300000",
      "EndTime": "02:34:19.9400000"
    }
  },
  {
    "TextLocation": {
      "Start": 114069,
      "End": 114071
    },
    "TimeRange": {
      "StartTime": "02:34:19.9400000",
      "EndTime": "02:34:20.0300000"
    }
  },
  {
    "TextLocation": {
      "Start": 114072,
      "End": 114074
    },
    "TimeRange": {
      "StartTime": "02:34:20.0300000",
      "EndTime": "02:34:20.1500000"
    }
  },
  {
    "TextLocation": {
      "Start": 114075,
      "End": 114079
    },
    "TimeRange": {
      "StartTime": "02:34:20.1500000",
      "EndTime": "02:34:20.2700000"
    }
  },
  {
    "TextLocation": {
      "Start": 114080,
      "End": 114087
    },
    "TimeRange": {
      "StartTime": "02:34:20.2700000",
      "EndTime": "02:34:20.5800000"
    }
  },
  {
    "TextLocation": {
      "Start": 114088,
      "End": 114091
    },
    "TimeRange": {
      "StartTime": "02:34:20.5800000",
      "EndTime": "02:34:20.7200000"
    }
  },
  {
    "TextLocation": {
      "Start": 114092,
      "End": 114098
    },
    "TimeRange": {
      "StartTime": "02:34:20.7200000",
      "EndTime": "02:34:21.0200000"
    }
  },
  {
    "TextLocation": {
      "Start": 114099,
      "End": 114101
    },
    "TimeRange": {
      "StartTime": "02:34:21.0200000",
      "EndTime": "02:34:21.1400000"
    }
  },
  {
    "TextLocation": {
      "Start": 114102,
      "End": 114106
    },
    "TimeRange": {
      "StartTime": "02:34:21.1400000",
      "EndTime": "02:34:21.3200000"
    }
  },
  {
    "TextLocation": {
      "Start": 114107,
      "End": 114112
    },
    "TimeRange": {
      "StartTime": "02:34:21.3200000",
      "EndTime": "02:34:21.5000000"
    }
  },
  {
    "TextLocation": {
      "Start": 114113,
      "End": 114115
    },
    "TimeRange": {
      "StartTime": "02:34:21.5000000",
      "EndTime": "02:34:21.6200000"
    }
  },
  {
    "TextLocation": {
      "Start": 114116,
      "End": 114120
    },
    "TimeRange": {
      "StartTime": "02:34:21.6200000",
      "EndTime": "02:34:21.7400000"
    }
  },
  {
    "TextLocation": {
      "Start": 114121,
      "End": 114128
    },
    "TimeRange": {
      "StartTime": "02:34:21.7400000",
      "EndTime": "02:34:22.0300000"
    }
  },
  {
    "TextLocation": {
      "Start": 114129,
      "End": 114131
    },
    "TimeRange": {
      "StartTime": "02:34:22.0300000",
      "EndTime": "02:34:22.0800000"
    }
  },
  {
    "TextLocation": {
      "Start": 114132,
      "End": 114135
    },
    "TimeRange": {
      "StartTime": "02:34:22.0800000",
      "EndTime": "02:34:22.1299999"
    }
  },
  {
    "TextLocation": {
      "Start": 114136,
      "End": 114142
    },
    "TimeRange": {
      "StartTime": "02:34:22.1299999",
      "EndTime": "02:34:22.3400000"
    }
  },
  {
    "TextLocation": {
      "Start": 114143,
      "End": 114151
    },
    "TimeRange": {
      "StartTime": "02:34:22.3400000",
      "EndTime": "02:34:23.0300000"
    }
  },
  {
    "TextLocation": {
      "Start": 114159,
      "End": 114161
    },
    "TimeRange": {
      "StartTime": "02:34:23.3600000",
      "EndTime": "02:34:23.5700000"
    }
  },
  {
    "TextLocation": {
      "Start": 114162,
      "End": 114164
    },
    "TimeRange": {
      "StartTime": "02:34:23.5700000",
      "EndTime": "02:34:23.8700000"
    }
  },
  {
    "TextLocation": {
      "Start": 114165,
      "End": 114166
    },
    "TimeRange": {
      "StartTime": "02:34:23.9000000",
      "EndTime": "02:34:24.0200000"
    }
  },
  {
    "TextLocation": {
      "Start": 114167,
      "End": 114173
    },
    "TimeRange": {
      "StartTime": "02:34:24.0200000",
      "EndTime": "02:34:24.2300000"
    }
  },
  {
    "TextLocation": {
      "Start": 114174,
      "End": 114176
    },
    "TimeRange": {
      "StartTime": "02:34:24.2300000",
      "EndTime": "02:34:24.3200000"
    }
  },
  {
    "TextLocation": {
      "Start": 114177,
      "End": 114180
    },
    "TimeRange": {
      "StartTime": "02:34:24.3200000",
      "EndTime": "02:34:24.4100000"
    }
  },
  {
    "TextLocation": {
      "Start": 114181,
      "End": 114195
    },
    "TimeRange": {
      "StartTime": "02:34:24.4100000",
      "EndTime": "02:34:25.1000000"
    }
  },
  {
    "TextLocation": {
      "Start": 114196,
      "End": 114200
    },
    "TimeRange": {
      "StartTime": "02:34:25.1000000",
      "EndTime": "02:34:25.4000000"
    }
  },
  {
    "TextLocation": {
      "Start": 114202,
      "End": 114212
    },
    "TimeRange": {
      "StartTime": "02:34:25.4000000",
      "EndTime": "02:34:25.9400000"
    }
  },
  {
    "TextLocation": {
      "Start": 114213,
      "End": 114217
    },
    "TimeRange": {
      "StartTime": "02:34:25.9400000",
      "EndTime": "02:34:26.1200000"
    }
  },
  {
    "TextLocation": {
      "Start": 114218,
      "End": 114220
    },
    "TimeRange": {
      "StartTime": "02:34:26.1200000",
      "EndTime": "02:34:26.2099999"
    }
  },
  {
    "TextLocation": {
      "Start": 114221,
      "End": 114224
    },
    "TimeRange": {
      "StartTime": "02:34:26.2099999",
      "EndTime": "02:34:26.5100000"
    }
  },
  {
    "TextLocation": {
      "Start": 114225,
      "End": 114228
    },
    "TimeRange": {
      "StartTime": "02:34:26.5100000",
      "EndTime": "02:34:26.7200000"
    }
  },
  {
    "TextLocation": {
      "Start": 114229,
      "End": 114231
    },
    "TimeRange": {
      "StartTime": "02:34:26.7200000",
      "EndTime": "02:34:26.8400000"
    }
  },
  {
    "TextLocation": {
      "Start": 114232,
      "End": 114235
    },
    "TimeRange": {
      "StartTime": "02:34:26.8400000",
      "EndTime": "02:34:26.9300000"
    }
  },
  {
    "TextLocation": {
      "Start": 114236,
      "End": 114240
    },
    "TimeRange": {
      "StartTime": "02:34:26.9300000",
      "EndTime": "02:34:27.2900000"
    }
  },
  {
    "TextLocation": {
      "Start": 114241,
      "End": 114246
    },
    "TimeRange": {
      "StartTime": "02:34:27.2900000",
      "EndTime": "02:34:27.5000000"
    }
  },
  {
    "TextLocation": {
      "Start": 114247,
      "End": 114250
    },
    "TimeRange": {
      "StartTime": "02:34:27.5000000",
      "EndTime": "02:34:27.6200000"
    }
  },
  {
    "TextLocation": {
      "Start": 114251,
      "End": 114257
    },
    "TimeRange": {
      "StartTime": "02:34:27.6200000",
      "EndTime": "02:34:27.8300000"
    }
  },
  {
    "TextLocation": {
      "Start": 114258,
      "End": 114262
    },
    "TimeRange": {
      "StartTime": "02:34:27.8300000",
      "EndTime": "02:34:27.9800000"
    }
  },
  {
    "TextLocation": {
      "Start": 114263,
      "End": 114269
    },
    "TimeRange": {
      "StartTime": "02:34:27.9800000",
      "EndTime": "02:34:28.2500000"
    }
  },
  {
    "TextLocation": {
      "Start": 114270,
      "End": 114278
    },
    "TimeRange": {
      "StartTime": "02:34:28.2500000",
      "EndTime": "02:34:28.7200000"
    }
  },
  {
    "TextLocation": {
      "Start": 114281,
      "End": 114284
    },
    "TimeRange": {
      "StartTime": "02:34:28.7300000",
      "EndTime": "02:34:29.0900000"
    }
  },
  {
    "TextLocation": {
      "Start": 114287,
      "End": 114290
    },
    "TimeRange": {
      "StartTime": "02:34:29.4800000",
      "EndTime": "02:34:29.7800000"
    }
  },
  {
    "TextLocation": {
      "Start": 114291,
      "End": 114293
    },
    "TimeRange": {
      "StartTime": "02:34:29.7800000",
      "EndTime": "02:34:29.8700000"
    }
  },
  {
    "TextLocation": {
      "Start": 114294,
      "End": 114300
    },
    "TimeRange": {
      "StartTime": "02:34:29.8700000",
      "EndTime": "02:34:30.1700000"
    }
  },
  {
    "TextLocation": {
      "Start": 114301,
      "End": 114306
    },
    "TimeRange": {
      "StartTime": "02:34:30.1700000",
      "EndTime": "02:34:30.5900000"
    }
  },
  {
    "TextLocation": {
      "Start": 114307,
      "End": 114311
    },
    "TimeRange": {
      "StartTime": "02:34:30.5900000",
      "EndTime": "02:34:30.9900000"
    }
  },
  {
    "TextLocation": {
      "Start": 114312,
      "End": 114316
    },
    "TimeRange": {
      "StartTime": "02:34:30.9900000",
      "EndTime": "02:34:31.4000000"
    }
  },
  {
    "TextLocation": {
      "Start": 114317,
      "End": 114321
    },
    "TimeRange": {
      "StartTime": "02:34:31.4000000",
      "EndTime": "02:34:31.8500000"
    }
  },
  {
    "TextLocation": {
      "Start": 114322,
      "End": 114325
    },
    "TimeRange": {
      "StartTime": "02:34:32.0300000",
      "EndTime": "02:34:32.2700000"
    }
  },
  {
    "TextLocation": {
      "Start": 114326,
      "End": 114329
    },
    "TimeRange": {
      "StartTime": "02:34:32.2700000",
      "EndTime": "02:34:32.4200000"
    }
  },
  {
    "TextLocation": {
      "Start": 114330,
      "End": 114332
    },
    "TimeRange": {
      "StartTime": "02:34:32.4200000",
      "EndTime": "02:34:32.5100000"
    }
  },
  {
    "TextLocation": {
      "Start": 114333,
      "End": 114335
    },
    "TimeRange": {
      "StartTime": "02:34:32.5100000",
      "EndTime": "02:34:32.6299999"
    }
  },
  {
    "TextLocation": {
      "Start": 114336,
      "End": 114340
    },
    "TimeRange": {
      "StartTime": "02:34:32.6299999",
      "EndTime": "02:34:32.8400000"
    }
  },
  {
    "TextLocation": {
      "Start": 114341,
      "End": 114343
    },
    "TimeRange": {
      "StartTime": "02:34:32.8400000",
      "EndTime": "02:34:33.0500000"
    }
  },
  {
    "TextLocation": {
      "Start": 114344,
      "End": 114349
    },
    "TimeRange": {
      "StartTime": "02:34:33.0500000",
      "EndTime": "02:34:33.3200000"
    }
  },
  {
    "TextLocation": {
      "Start": 114350,
      "End": 114357
    },
    "TimeRange": {
      "StartTime": "02:34:33.3200000",
      "EndTime": "02:34:33.5600000"
    }
  },
  {
    "TextLocation": {
      "Start": 114358,
      "End": 114360
    },
    "TimeRange": {
      "StartTime": "02:34:33.5600000",
      "EndTime": "02:34:33.6800000"
    }
  },
  {
    "TextLocation": {
      "Start": 114361,
      "End": 114365
    },
    "TimeRange": {
      "StartTime": "02:34:33.6800000",
      "EndTime": "02:34:33.8600000"
    }
  },
  {
    "TextLocation": {
      "Start": 114366,
      "End": 114370
    },
    "TimeRange": {
      "StartTime": "02:34:33.8600000",
      "EndTime": "02:34:34.1000000"
    }
  },
  {
    "TextLocation": {
      "Start": 114371,
      "End": 114376
    },
    "TimeRange": {
      "StartTime": "02:34:34.1000000",
      "EndTime": "02:34:34.2800000"
    }
  },
  {
    "TextLocation": {
      "Start": 114384,
      "End": 114391
    },
    "TimeRange": {
      "StartTime": "02:34:34.4599999",
      "EndTime": "02:34:35"
    }
  },
  {
    "TextLocation": {
      "Start": 114399,
      "End": 114403
    },
    "TimeRange": {
      "StartTime": "02:34:38.4500000",
      "EndTime": "02:34:38.8400000"
    }
  },
  {
    "TextLocation": {
      "Start": 114404,
      "End": 114411
    },
    "TimeRange": {
      "StartTime": "02:34:38.8400000",
      "EndTime": "02:34:39.2000000"
    }
  },
  {
    "TextLocation": {
      "Start": 114412,
      "End": 114416
    },
    "TimeRange": {
      "StartTime": "02:34:39.2000000",
      "EndTime": "02:34:39.6800000"
    }
  },
  {
    "TextLocation": {
      "Start": 114417,
      "End": 114422
    },
    "TimeRange": {
      "StartTime": "02:34:39.8600000",
      "EndTime": "02:34:40.2200000"
    }
  },
  {
    "TextLocation": {
      "Start": 114423,
      "End": 114426
    },
    "TimeRange": {
      "StartTime": "02:34:40.2200000",
      "EndTime": "02:34:40.3700000"
    }
  },
  {
    "TextLocation": {
      "Start": 114427,
      "End": 114436
    },
    "TimeRange": {
      "StartTime": "02:34:40.3900000",
      "EndTime": "02:34:40.7900000"
    }
  },
  {
    "TextLocation": {
      "Start": 114437,
      "End": 114439
    },
    "TimeRange": {
      "StartTime": "02:34:40.7900000",
      "EndTime": "02:34:41.0300000"
    }
  },
  {
    "TextLocation": {
      "Start": 114440,
      "End": 114441
    },
    "TimeRange": {
      "StartTime": "02:34:41.0300000",
      "EndTime": "02:34:41.2099999"
    }
  },
  {
    "TextLocation": {
      "Start": 114442,
      "End": 114446
    },
    "TimeRange": {
      "StartTime": "02:34:41.2099999",
      "EndTime": "02:34:41.5400000"
    }
  },
  {
    "TextLocation": {
      "Start": 114447,
      "End": 114450
    },
    "TimeRange": {
      "StartTime": "02:34:41.5400000",
      "EndTime": "02:34:41.8100000"
    }
  },
  {
    "TextLocation": {
      "Start": 114451,
      "End": 114456
    },
    "TimeRange": {
      "StartTime": "02:34:41.8100000",
      "EndTime": "02:34:42.2300000"
    }
  },
  {
    "TextLocation": {
      "Start": 114457,
      "End": 114459
    },
    "TimeRange": {
      "StartTime": "02:34:42.2300000",
      "EndTime": "02:34:42.5000000"
    }
  },
  {
    "TextLocation": {
      "Start": 114460,
      "End": 114463
    },
    "TimeRange": {
      "StartTime": "02:34:42.5000000",
      "EndTime": "02:34:42.5900000"
    }
  },
  {
    "TextLocation": {
      "Start": 114464,
      "End": 114471
    },
    "TimeRange": {
      "StartTime": "02:34:42.5900000",
      "EndTime": "02:34:42.8600000"
    }
  },
  {
    "TextLocation": {
      "Start": 114472,
      "End": 114478
    },
    "TimeRange": {
      "StartTime": "02:34:43.0100000",
      "EndTime": "02:34:43.4300000"
    }
  },
  {
    "TextLocation": {
      "Start": 114480,
      "End": 114483
    },
    "TimeRange": {
      "StartTime": "02:34:43.4300000",
      "EndTime": "02:34:43.6700000"
    }
  },
  {
    "TextLocation": {
      "Start": 114484,
      "End": 114487
    },
    "TimeRange": {
      "StartTime": "02:34:43.6700000",
      "EndTime": "02:34:43.8200000"
    }
  },
  {
    "TextLocation": {
      "Start": 114488,
      "End": 114493
    },
    "TimeRange": {
      "StartTime": "02:34:43.8200000",
      "EndTime": "02:34:44.1200000"
    }
  },
  {
    "TextLocation": {
      "Start": 114494,
      "End": 114495
    },
    "TimeRange": {
      "StartTime": "02:34:44.1200000",
      "EndTime": "02:34:44.1800000"
    }
  },
  {
    "TextLocation": {
      "Start": 114496,
      "End": 114502
    },
    "TimeRange": {
      "StartTime": "02:34:44.1800000",
      "EndTime": "02:34:44.4500000"
    }
  },
  {
    "TextLocation": {
      "Start": 114503,
      "End": 114510
    },
    "TimeRange": {
      "StartTime": "02:34:44.4500000",
      "EndTime": "02:34:44.6900000"
    }
  },
  {
    "TextLocation": {
      "Start": 114511,
      "End": 114513
    },
    "TimeRange": {
      "StartTime": "02:34:44.6900000",
      "EndTime": "02:34:44.8100000"
    }
  },
  {
    "TextLocation": {
      "Start": 114514,
      "End": 114517
    },
    "TimeRange": {
      "StartTime": "02:34:44.8100000",
      "EndTime": "02:34:44.9300000"
    }
  },
  {
    "TextLocation": {
      "Start": 114518,
      "End": 114519
    },
    "TimeRange": {
      "StartTime": "02:34:44.9300000",
      "EndTime": "02:34:44.9900000"
    }
  },
  {
    "TextLocation": {
      "Start": 114520,
      "End": 114523
    },
    "TimeRange": {
      "StartTime": "02:34:44.9900000",
      "EndTime": "02:34:45.3500000"
    }
  },
  {
    "TextLocation": {
      "Start": 114524,
      "End": 114530
    },
    "TimeRange": {
      "StartTime": "02:34:45.3500000",
      "EndTime": "02:34:45.7099999"
    }
  },
  {
    "TextLocation": {
      "Start": 114531,
      "End": 114535
    },
    "TimeRange": {
      "StartTime": "02:34:45.7099999",
      "EndTime": "02:34:45.9500000"
    }
  },
  {
    "TextLocation": {
      "Start": 114536,
      "End": 114539
    },
    "TimeRange": {
      "StartTime": "02:34:45.9500000",
      "EndTime": "02:34:46.0400000"
    }
  },
  {
    "TextLocation": {
      "Start": 114540,
      "End": 114549
    },
    "TimeRange": {
      "StartTime": "02:34:46.0400000",
      "EndTime": "02:34:46.5800000"
    }
  },
  {
    "TextLocation": {
      "Start": 114557,
      "End": 114558
    },
    "TimeRange": {
      "StartTime": "02:34:46.6100000",
      "EndTime": "02:34:46.7900000"
    }
  },
  {
    "TextLocation": {
      "Start": 114559,
      "End": 114562
    },
    "TimeRange": {
      "StartTime": "02:34:46.7900000",
      "EndTime": "02:34:47.1800000"
    }
  },
  {
    "TextLocation": {
      "Start": 114570,
      "End": 114573
    },
    "TimeRange": {
      "StartTime": "02:34:47.7000000",
      "EndTime": "02:34:48.0200000"
    }
  },
  {
    "TextLocation": {
      "Start": 114574,
      "End": 114577
    },
    "TimeRange": {
      "StartTime": "02:34:48.0200000",
      "EndTime": "02:34:48.2600000"
    }
  },
  {
    "TextLocation": {
      "Start": 114578,
      "End": 114580
    },
    "TimeRange": {
      "StartTime": "02:34:48.2600000",
      "EndTime": "02:34:48.3500000"
    }
  },
  {
    "TextLocation": {
      "Start": 114581,
      "End": 114585
    },
    "TimeRange": {
      "StartTime": "02:34:48.3500000",
      "EndTime": "02:34:48.5300000"
    }
  },
  {
    "TextLocation": {
      "Start": 114586,
      "End": 114595
    },
    "TimeRange": {
      "StartTime": "02:34:48.5300000",
      "EndTime": "02:34:49.1900000"
    }
  },
  {
    "TextLocation": {
      "Start": 114603,
      "End": 114605
    },
    "TimeRange": {
      "StartTime": "02:34:50.3000000",
      "EndTime": "02:34:50.6299999"
    }
  },
  {
    "TextLocation": {
      "Start": 114606,
      "End": 114610
    },
    "TimeRange": {
      "StartTime": "02:34:50.6299999",
      "EndTime": "02:34:50.8100000"
    }
  },
  {
    "TextLocation": {
      "Start": 114611,
      "End": 114612
    },
    "TimeRange": {
      "StartTime": "02:34:50.8100000",
      "EndTime": "02:34:50.9000000"
    }
  },
  {
    "TextLocation": {
      "Start": 114613,
      "End": 114621
    },
    "TimeRange": {
      "StartTime": "02:34:50.9000000",
      "EndTime": "02:34:51.4700000"
    }
  },
  {
    "TextLocation": {
      "Start": 114622,
      "End": 114626
    },
    "TimeRange": {
      "StartTime": "02:34:51.4700000",
      "EndTime": "02:34:52.0700000"
    }
  },
  {
    "TextLocation": {
      "Start": 114627,
      "End": 114630
    },
    "TimeRange": {
      "StartTime": "02:34:52.0700000",
      "EndTime": "02:34:52.3700000"
    }
  },
  {
    "TextLocation": {
      "Start": 114631,
      "End": 114638
    },
    "TimeRange": {
      "StartTime": "02:34:52.3700000",
      "EndTime": "02:34:52.6700000"
    }
  },
  {
    "TextLocation": {
      "Start": 114639,
      "End": 114650
    },
    "TimeRange": {
      "StartTime": "02:34:52.6700000",
      "EndTime": "02:34:53.6600000"
    }
  },
  {
    "TextLocation": {
      "Start": 114651,
      "End": 114653
    },
    "TimeRange": {
      "StartTime": "02:34:53.6600000",
      "EndTime": "02:34:53.9000000"
    }
  },
  {
    "TextLocation": {
      "Start": 114654,
      "End": 114661
    },
    "TimeRange": {
      "StartTime": "02:34:53.9000000",
      "EndTime": "02:34:54.3200000"
    }
  },
  {
    "TextLocation": {
      "Start": 114662,
      "End": 114665
    },
    "TimeRange": {
      "StartTime": "02:34:54.3200000",
      "EndTime": "02:34:54.5600000"
    }
  },
  {
    "TextLocation": {
      "Start": 114666,
      "End": 114669
    },
    "TimeRange": {
      "StartTime": "02:34:54.5600000",
      "EndTime": "02:34:54.9500000"
    }
  },
  {
    "TextLocation": {
      "Start": 114670,
      "End": 114674
    },
    "TimeRange": {
      "StartTime": "02:34:54.9500000",
      "EndTime": "02:34:55.1900000"
    }
  },
  {
    "TextLocation": {
      "Start": 114675,
      "End": 114678
    },
    "TimeRange": {
      "StartTime": "02:34:55.1900000",
      "EndTime": "02:34:55.4300000"
    }
  },
  {
    "TextLocation": {
      "Start": 114679,
      "End": 114681
    },
    "TimeRange": {
      "StartTime": "02:34:55.4300000",
      "EndTime": "02:34:55.6100000"
    }
  },
  {
    "TextLocation": {
      "Start": 114682,
      "End": 114687
    },
    "TimeRange": {
      "StartTime": "02:34:55.6100000",
      "EndTime": "02:34:56.1200000"
    }
  },
  {
    "TextLocation": {
      "Start": 114688,
      "End": 114690
    },
    "TimeRange": {
      "StartTime": "02:34:56.1200000",
      "EndTime": "02:34:56.2700000"
    }
  },
  {
    "TextLocation": {
      "Start": 114691,
      "End": 114694
    },
    "TimeRange": {
      "StartTime": "02:34:56.2700000",
      "EndTime": "02:34:56.3300000"
    }
  },
  {
    "TextLocation": {
      "Start": 114695,
      "End": 114699
    },
    "TimeRange": {
      "StartTime": "02:34:56.3300000",
      "EndTime": "02:34:56.5400000"
    }
  },
  {
    "TextLocation": {
      "Start": 114700,
      "End": 114703
    },
    "TimeRange": {
      "StartTime": "02:34:56.5400000",
      "EndTime": "02:34:56.9900000"
    }
  },
  {
    "TextLocation": {
      "Start": 114706,
      "End": 114709
    },
    "TimeRange": {
      "StartTime": "02:34:56.9900000",
      "EndTime": "02:34:57.1700000"
    }
  },
  {
    "TextLocation": {
      "Start": 114710,
      "End": 114712
    },
    "TimeRange": {
      "StartTime": "02:34:57.1700000",
      "EndTime": "02:34:57.8300000"
    }
  },
  {
    "TextLocation": {
      "Start": 114713,
      "End": 114714
    },
    "TimeRange": {
      "StartTime": "02:34:57.9500000",
      "EndTime": "02:34:58.3100000"
    }
  },
  {
    "TextLocation": {
      "Start": 114715,
      "End": 114723
    },
    "TimeRange": {
      "StartTime": "02:34:58.3100000",
      "EndTime": "02:34:58.6400000"
    }
  },
  {
    "TextLocation": {
      "Start": 114724,
      "End": 114728
    },
    "TimeRange": {
      "StartTime": "02:34:58.6400000",
      "EndTime": "02:34:59.0300000"
    }
  },
  {
    "TextLocation": {
      "Start": 114736,
      "End": 114739
    },
    "TimeRange": {
      "StartTime": "02:35:01.5900000",
      "EndTime": "02:35:02.0400000"
    }
  },
  {
    "TextLocation": {
      "Start": 114740,
      "End": 114743
    },
    "TimeRange": {
      "StartTime": "02:35:02.0400000",
      "EndTime": "02:35:02.4300000"
    }
  },
  {
    "TextLocation": {
      "Start": 114744,
      "End": 114749
    },
    "TimeRange": {
      "StartTime": "02:35:02.4300000",
      "EndTime": "02:35:02.5800000"
    }
  },
  {
    "TextLocation": {
      "Start": 114750,
      "End": 114752
    },
    "TimeRange": {
      "StartTime": "02:35:02.5800000",
      "EndTime": "02:35:02.6700000"
    }
  },
  {
    "TextLocation": {
      "Start": 114753,
      "End": 114757
    },
    "TimeRange": {
      "StartTime": "02:35:02.6700000",
      "EndTime": "02:35:03.0600000"
    }
  },
  {
    "TextLocation": {
      "Start": 114758,
      "End": 114761
    },
    "TimeRange": {
      "StartTime": "02:35:03.0600000",
      "EndTime": "02:35:03.2700000"
    }
  },
  {
    "TextLocation": {
      "Start": 114762,
      "End": 114766
    },
    "TimeRange": {
      "StartTime": "02:35:03.2700000",
      "EndTime": "02:35:03.5900000"
    }
  },
  {
    "TextLocation": {
      "Start": 114769,
      "End": 114772
    },
    "TimeRange": {
      "StartTime": "02:35:03.6100000",
      "EndTime": "02:35:03.8100000"
    }
  },
  {
    "TextLocation": {
      "Start": 114773,
      "End": 114775
    },
    "TimeRange": {
      "StartTime": "02:35:03.8100000",
      "EndTime": "02:35:03.9300000"
    }
  },
  {
    "TextLocation": {
      "Start": 114776,
      "End": 114779
    },
    "TimeRange": {
      "StartTime": "02:35:03.9300000",
      "EndTime": "02:35:04.0800000"
    }
  },
  {
    "TextLocation": {
      "Start": 114780,
      "End": 114784
    },
    "TimeRange": {
      "StartTime": "02:35:04.0800000",
      "EndTime": "02:35:04.2600000"
    }
  },
  {
    "TextLocation": {
      "Start": 114785,
      "End": 114790
    },
    "TimeRange": {
      "StartTime": "02:35:04.2600000",
      "EndTime": "02:35:04.4400000"
    }
  },
  {
    "TextLocation": {
      "Start": 114793,
      "End": 114797
    },
    "TimeRange": {
      "StartTime": "02:35:04.4400000",
      "EndTime": "02:35:04.5900000"
    }
  },
  {
    "TextLocation": {
      "Start": 114798,
      "End": 114801
    },
    "TimeRange": {
      "StartTime": "02:35:04.5900000",
      "EndTime": "02:35:04.7099999"
    }
  },
  {
    "TextLocation": {
      "Start": 114802,
      "End": 114812
    },
    "TimeRange": {
      "StartTime": "02:35:04.7099999",
      "EndTime": "02:35:05.1600000"
    }
  },
  {
    "TextLocation": {
      "Start": 114813,
      "End": 114817
    },
    "TimeRange": {
      "StartTime": "02:35:05.1600000",
      "EndTime": "02:35:05.4000000"
    }
  },
  {
    "TextLocation": {
      "Start": 114818,
      "End": 114820
    },
    "TimeRange": {
      "StartTime": "02:35:05.4000000",
      "EndTime": "02:35:05.4900000"
    }
  },
  {
    "TextLocation": {
      "Start": 114821,
      "End": 114828
    },
    "TimeRange": {
      "StartTime": "02:35:05.4900000",
      "EndTime": "02:35:05.8500000"
    }
  },
  {
    "TextLocation": {
      "Start": 114829,
      "End": 114830
    },
    "TimeRange": {
      "StartTime": "02:35:05.8500000",
      "EndTime": "02:35:05.9100000"
    }
  },
  {
    "TextLocation": {
      "Start": 114831,
      "End": 114837
    },
    "TimeRange": {
      "StartTime": "02:35:05.9100000",
      "EndTime": "02:35:06.3600000"
    }
  },
  {
    "TextLocation": {
      "Start": 114838,
      "End": 114840
    },
    "TimeRange": {
      "StartTime": "02:35:06.3600000",
      "EndTime": "02:35:06.4500000"
    }
  },
  {
    "TextLocation": {
      "Start": 114841,
      "End": 114844
    },
    "TimeRange": {
      "StartTime": "02:35:06.4500000",
      "EndTime": "02:35:06.7500000"
    }
  },
  {
    "TextLocation": {
      "Start": 114845,
      "End": 114852
    },
    "TimeRange": {
      "StartTime": "02:35:06.7500000",
      "EndTime": "02:35:07.1100000"
    }
  },
  {
    "TextLocation": {
      "Start": 114853,
      "End": 114857
    },
    "TimeRange": {
      "StartTime": "02:35:07.1100000",
      "EndTime": "02:35:07.3500000"
    }
  },
  {
    "TextLocation": {
      "Start": 114858,
      "End": 114861
    },
    "TimeRange": {
      "StartTime": "02:35:07.3500000",
      "EndTime": "02:35:07.4100000"
    }
  },
  {
    "TextLocation": {
      "Start": 114862,
      "End": 114871
    },
    "TimeRange": {
      "StartTime": "02:35:07.4100000",
      "EndTime": "02:35:07.8300000"
    }
  },
  {
    "TextLocation": {
      "Start": 114872,
      "End": 114874
    },
    "TimeRange": {
      "StartTime": "02:35:07.8300000",
      "EndTime": "02:35:07.9800000"
    }
  },
  {
    "TextLocation": {
      "Start": 114875,
      "End": 114879
    },
    "TimeRange": {
      "StartTime": "02:35:07.9800000",
      "EndTime": "02:35:08.1299999"
    }
  },
  {
    "TextLocation": {
      "Start": 114880,
      "End": 114882
    },
    "TimeRange": {
      "StartTime": "02:35:08.1299999",
      "EndTime": "02:35:08.2200000"
    }
  },
  {
    "TextLocation": {
      "Start": 114883,
      "End": 114887
    },
    "TimeRange": {
      "StartTime": "02:35:08.2200000",
      "EndTime": "02:35:08.3400000"
    }
  },
  {
    "TextLocation": {
      "Start": 114888,
      "End": 114901
    },
    "TimeRange": {
      "StartTime": "02:35:08.3400000",
      "EndTime": "02:35:09.0100000"
    }
  },
  {
    "TextLocation": {
      "Start": 114909,
      "End": 114912
    },
    "TimeRange": {
      "StartTime": "02:35:09.0300000",
      "EndTime": "02:35:09.4500000"
    }
  },
  {
    "TextLocation": {
      "Start": 114915,
      "End": 114917
    },
    "TimeRange": {
      "StartTime": "02:35:09.4500000",
      "EndTime": "02:35:09.6299999"
    }
  },
  {
    "TextLocation": {
      "Start": 114918,
      "End": 114924
    },
    "TimeRange": {
      "StartTime": "02:35:09.6299999",
      "EndTime": "02:35:09.9599999"
    }
  },
  {
    "TextLocation": {
      "Start": 114925,
      "End": 114930
    },
    "TimeRange": {
      "StartTime": "02:35:09.9599999",
      "EndTime": "02:35:10.6200000"
    }
  },
  {
    "TextLocation": {
      "Start": 114938,
      "End": 114941
    },
    "TimeRange": {
      "StartTime": "02:35:12.6900000",
      "EndTime": "02:35:12.8400000"
    }
  },
  {
    "TextLocation": {
      "Start": 114942,
      "End": 114946
    },
    "TimeRange": {
      "StartTime": "02:35:12.8400000",
      "EndTime": "02:35:13.0800000"
    }
  },
  {
    "TextLocation": {
      "Start": 114947,
      "End": 114949
    },
    "TimeRange": {
      "StartTime": "02:35:13.0800000",
      "EndTime": "02:35:13.2300000"
    }
  },
  {
    "TextLocation": {
      "Start": 114950,
      "End": 114960
    },
    "TimeRange": {
      "StartTime": "02:35:13.2300000",
      "EndTime": "02:35:13.7400000"
    }
  },
  {
    "TextLocation": {
      "Start": 114961,
      "End": 114965
    },
    "TimeRange": {
      "StartTime": "02:35:13.7400000",
      "EndTime": "02:35:13.9500000"
    }
  },
  {
    "TextLocation": {
      "Start": 114966,
      "End": 114969
    },
    "TimeRange": {
      "StartTime": "02:35:13.9500000",
      "EndTime": "02:35:14.1000000"
    }
  },
  {
    "TextLocation": {
      "Start": 114970,
      "End": 114973
    },
    "TimeRange": {
      "StartTime": "02:35:14.1000000",
      "EndTime": "02:35:14.2500000"
    }
  },
  {
    "TextLocation": {
      "Start": 114974,
      "End": 114978
    },
    "TimeRange": {
      "StartTime": "02:35:14.2500000",
      "EndTime": "02:35:14.4000000"
    }
  },
  {
    "TextLocation": {
      "Start": 114979,
      "End": 114983
    },
    "TimeRange": {
      "StartTime": "02:35:14.4000000",
      "EndTime": "02:35:14.6700000"
    }
  },
  {
    "TextLocation": {
      "Start": 114984,
      "End": 114986
    },
    "TimeRange": {
      "StartTime": "02:35:14.6700000",
      "EndTime": "02:35:14.8900000"
    }
  },
  {
    "TextLocation": {
      "Start": 114988,
      "End": 114991
    },
    "TimeRange": {
      "StartTime": "02:35:14.9200000",
      "EndTime": "02:35:15.0300000"
    }
  },
  {
    "TextLocation": {
      "Start": 114992,
      "End": 114997
    },
    "TimeRange": {
      "StartTime": "02:35:15.0300000",
      "EndTime": "02:35:15.1500000"
    }
  },
  {
    "TextLocation": {
      "Start": 114998,
      "End": 115000
    },
    "TimeRange": {
      "StartTime": "02:35:15.1500000",
      "EndTime": "02:35:15.2099999"
    }
  },
  {
    "TextLocation": {
      "Start": 115001,
      "End": 115005
    },
    "TimeRange": {
      "StartTime": "02:35:15.2099999",
      "EndTime": "02:35:15.3900000"
    }
  },
  {
    "TextLocation": {
      "Start": 115006,
      "End": 115009
    },
    "TimeRange": {
      "StartTime": "02:35:15.3900000",
      "EndTime": "02:35:15.5100000"
    }
  },
  {
    "TextLocation": {
      "Start": 115010,
      "End": 115014
    },
    "TimeRange": {
      "StartTime": "02:35:15.5100000",
      "EndTime": "02:35:15.6299999"
    }
  },
  {
    "TextLocation": {
      "Start": 115015,
      "End": 115016
    },
    "TimeRange": {
      "StartTime": "02:35:15.6299999",
      "EndTime": "02:35:15.7200000"
    }
  },
  {
    "TextLocation": {
      "Start": 115017,
      "End": 115023
    },
    "TimeRange": {
      "StartTime": "02:35:15.7200000",
      "EndTime": "02:35:15.9900000"
    }
  },
  {
    "TextLocation": {
      "Start": 115024,
      "End": 115026
    },
    "TimeRange": {
      "StartTime": "02:35:15.9900000",
      "EndTime": "02:35:16.1400000"
    }
  },
  {
    "TextLocation": {
      "Start": 115027,
      "End": 115032
    },
    "TimeRange": {
      "StartTime": "02:35:16.1400000",
      "EndTime": "02:35:16.3600000"
    }
  },
  {
    "TextLocation": {
      "Start": 115033,
      "End": 115040
    },
    "TimeRange": {
      "StartTime": "02:35:16.3799999",
      "EndTime": "02:35:16.7400000"
    }
  },
  {
    "TextLocation": {
      "Start": 115041,
      "End": 115043
    },
    "TimeRange": {
      "StartTime": "02:35:16.7400000",
      "EndTime": "02:35:17.4599999"
    }
  },
  {
    "TextLocation": {
      "Start": 115046,
      "End": 115048
    },
    "TimeRange": {
      "StartTime": "02:35:17.7600000",
      "EndTime": "02:35:17.8200000"
    }
  },
  {
    "TextLocation": {
      "Start": 115049,
      "End": 115052
    },
    "TimeRange": {
      "StartTime": "02:35:17.8200000",
      "EndTime": "02:35:17.9100000"
    }
  },
  {
    "TextLocation": {
      "Start": 115053,
      "End": 115057
    },
    "TimeRange": {
      "StartTime": "02:35:17.9100000",
      "EndTime": "02:35:18.0300000"
    }
  },
  {
    "TextLocation": {
      "Start": 115058,
      "End": 115060
    },
    "TimeRange": {
      "StartTime": "02:35:18.0300000",
      "EndTime": "02:35:18.1500000"
    }
  },
  {
    "TextLocation": {
      "Start": 115061,
      "End": 115063
    },
    "TimeRange": {
      "StartTime": "02:35:18.1500000",
      "EndTime": "02:35:18.2400000"
    }
  },
  {
    "TextLocation": {
      "Start": 115064,
      "End": 115066
    },
    "TimeRange": {
      "StartTime": "02:35:18.2400000",
      "EndTime": "02:35:18.4200000"
    }
  },
  {
    "TextLocation": {
      "Start": 115067,
      "End": 115069
    },
    "TimeRange": {
      "StartTime": "02:35:18.4200000",
      "EndTime": "02:35:18.5700000"
    }
  },
  {
    "TextLocation": {
      "Start": 115072,
      "End": 115077
    },
    "TimeRange": {
      "StartTime": "02:35:18.6100000",
      "EndTime": "02:35:18.9300000"
    }
  },
  {
    "TextLocation": {
      "Start": 115078,
      "End": 115080
    },
    "TimeRange": {
      "StartTime": "02:35:18.9300000",
      "EndTime": "02:35:19.1400000"
    }
  },
  {
    "TextLocation": {
      "Start": 115081,
      "End": 115083
    },
    "TimeRange": {
      "StartTime": "02:35:19.1400000",
      "EndTime": "02:35:19.3200000"
    }
  },
  {
    "TextLocation": {
      "Start": 115086,
      "End": 115087
    },
    "TimeRange": {
      "StartTime": "02:35:21.7800000",
      "EndTime": "02:35:21.8900000"
    }
  },
  {
    "TextLocation": {
      "Start": 115088,
      "End": 115091
    },
    "TimeRange": {
      "StartTime": "02:35:21.9000000",
      "EndTime": "02:35:22.1400000"
    }
  },
  {
    "TextLocation": {
      "Start": 115094,
      "End": 115097
    },
    "TimeRange": {
      "StartTime": "02:35:28.4500000",
      "EndTime": "02:35:28.6000000"
    }
  },
  {
    "TextLocation": {
      "Start": 115098,
      "End": 115103
    },
    "TimeRange": {
      "StartTime": "02:35:28.6000000",
      "EndTime": "02:35:28.9900000"
    }
  },
  {
    "TextLocation": {
      "Start": 115106,
      "End": 115109
    },
    "TimeRange": {
      "StartTime": "02:35:29.1100000",
      "EndTime": "02:35:29.3200000"
    }
  },
  {
    "TextLocation": {
      "Start": 115110,
      "End": 115115
    },
    "TimeRange": {
      "StartTime": "02:35:29.3200000",
      "EndTime": "02:35:29.4400000"
    }
  },
  {
    "TextLocation": {
      "Start": 115116,
      "End": 115118
    },
    "TimeRange": {
      "StartTime": "02:35:29.4400000",
      "EndTime": "02:35:29.5000000"
    }
  },
  {
    "TextLocation": {
      "Start": 115119,
      "End": 115123
    },
    "TimeRange": {
      "StartTime": "02:35:29.5000000",
      "EndTime": "02:35:29.6800000"
    }
  },
  {
    "TextLocation": {
      "Start": 115124,
      "End": 115127
    },
    "TimeRange": {
      "StartTime": "02:35:29.6800000",
      "EndTime": "02:35:29.8000000"
    }
  },
  {
    "TextLocation": {
      "Start": 115128,
      "End": 115132
    },
    "TimeRange": {
      "StartTime": "02:35:29.8000000",
      "EndTime": "02:35:29.9500000"
    }
  },
  {
    "TextLocation": {
      "Start": 115133,
      "End": 115134
    },
    "TimeRange": {
      "StartTime": "02:35:29.9500000",
      "EndTime": "02:35:30.0300000"
    }
  },
  {
    "TextLocation": {
      "Start": 115135,
      "End": 115139
    },
    "TimeRange": {
      "StartTime": "02:35:30.0400000",
      "EndTime": "02:35:30.1900000"
    }
  },
  {
    "TextLocation": {
      "Start": 115140,
      "End": 115142
    },
    "TimeRange": {
      "StartTime": "02:35:30.2400000",
      "EndTime": "02:35:30.3400000"
    }
  },
  {
    "TextLocation": {
      "Start": 115143,
      "End": 115145
    },
    "TimeRange": {
      "StartTime": "02:35:30.7300000",
      "EndTime": "02:35:30.8000000"
    }
  },
  {
    "TextLocation": {
      "Start": 115148,
      "End": 115150
    },
    "TimeRange": {
      "StartTime": "02:35:30.9400000",
      "EndTime": "02:35:31.8300000"
    }
  },
  {
    "TextLocation": {
      "Start": 115153,
      "End": 115155
    },
    "TimeRange": {
      "StartTime": "02:35:31.9900000",
      "EndTime": "02:35:32.1700000"
    }
  },
  {
    "TextLocation": {
      "Start": 115156,
      "End": 115159
    },
    "TimeRange": {
      "StartTime": "02:35:32.1700000",
      "EndTime": "02:35:32.2300000"
    }
  },
  {
    "TextLocation": {
      "Start": 115160,
      "End": 115165
    },
    "TimeRange": {
      "StartTime": "02:35:32.2300000",
      "EndTime": "02:35:32.3500000"
    }
  },
  {
    "TextLocation": {
      "Start": 115166,
      "End": 115170
    },
    "TimeRange": {
      "StartTime": "02:35:32.3500000",
      "EndTime": "02:35:32.5300000"
    }
  },
  {
    "TextLocation": {
      "Start": 115171,
      "End": 115175
    },
    "TimeRange": {
      "StartTime": "02:35:32.5300000",
      "EndTime": "02:35:32.6800000"
    }
  },
  {
    "TextLocation": {
      "Start": 115176,
      "End": 115178
    },
    "TimeRange": {
      "StartTime": "02:35:32.6800000",
      "EndTime": "02:35:32.8000000"
    }
  },
  {
    "TextLocation": {
      "Start": 115179,
      "End": 115183
    },
    "TimeRange": {
      "StartTime": "02:35:32.8000000",
      "EndTime": "02:35:32.9200000"
    }
  },
  {
    "TextLocation": {
      "Start": 115184,
      "End": 115188
    },
    "TimeRange": {
      "StartTime": "02:35:32.9200000",
      "EndTime": "02:35:33.1600000"
    }
  },
  {
    "TextLocation": {
      "Start": 115189,
      "End": 115191
    },
    "TimeRange": {
      "StartTime": "02:35:33.1600000",
      "EndTime": "02:35:33.5500000"
    }
  },
  {
    "TextLocation": {
      "Start": 115199,
      "End": 115200
    },
    "TimeRange": {
      "StartTime": "02:35:39.5900000",
      "EndTime": "02:35:39.6800000"
    }
  },
  {
    "TextLocation": {
      "Start": 115201,
      "End": 115204
    },
    "TimeRange": {
      "StartTime": "02:35:39.6800000",
      "EndTime": "02:35:40.2800000"
    }
  },
  {
    "TextLocation": {
      "Start": 115205,
      "End": 115212
    },
    "TimeRange": {
      "StartTime": "02:35:40.2800000",
      "EndTime": "02:35:40.6400000"
    }
  },
  {
    "TextLocation": {
      "Start": 115213,
      "End": 115216
    },
    "TimeRange": {
      "StartTime": "02:35:40.6400000",
      "EndTime": "02:35:40.8200000"
    }
  },
  {
    "TextLocation": {
      "Start": 115217,
      "End": 115223
    },
    "TimeRange": {
      "StartTime": "02:35:40.8200000",
      "EndTime": "02:35:41.0900000"
    }
  },
  {
    "TextLocation": {
      "Start": 115224,
      "End": 115229
    },
    "TimeRange": {
      "StartTime": "02:35:41.0900000",
      "EndTime": "02:35:41.7800000"
    }
  },
  {
    "TextLocation": {
      "Start": 115230,
      "End": 115234
    },
    "TimeRange": {
      "StartTime": "02:35:42.0500000",
      "EndTime": "02:35:42.6200000"
    }
  },
  {
    "TextLocation": {
      "Start": 115235,
      "End": 115237
    },
    "TimeRange": {
      "StartTime": "02:35:42.6200000",
      "EndTime": "02:35:42.8300000"
    }
  },
  {
    "TextLocation": {
      "Start": 115238,
      "End": 115246
    },
    "TimeRange": {
      "StartTime": "02:35:42.8300000",
      "EndTime": "02:35:43.2500000"
    }
  },
  {
    "TextLocation": {
      "Start": 115247,
      "End": 115250
    },
    "TimeRange": {
      "StartTime": "02:35:43.2500000",
      "EndTime": "02:35:43.4000000"
    }
  },
  {
    "TextLocation": {
      "Start": 115251,
      "End": 115254
    },
    "TimeRange": {
      "StartTime": "02:35:43.4000000",
      "EndTime": "02:35:43.4900000"
    }
  },
  {
    "TextLocation": {
      "Start": 115255,
      "End": 115259
    },
    "TimeRange": {
      "StartTime": "02:35:43.4900000",
      "EndTime": "02:35:43.9400000"
    }
  },
  {
    "TextLocation": {
      "Start": 115260,
      "End": 115264
    },
    "TimeRange": {
      "StartTime": "02:35:44.2099999",
      "EndTime": "02:35:44.4200000"
    }
  },
  {
    "TextLocation": {
      "Start": 115265,
      "End": 115269
    },
    "TimeRange": {
      "StartTime": "02:35:44.4200000",
      "EndTime": "02:35:44.5400000"
    }
  },
  {
    "TextLocation": {
      "Start": 115270,
      "End": 115279
    },
    "TimeRange": {
      "StartTime": "02:35:44.5400000",
      "EndTime": "02:35:45.1700000"
    }
  },
  {
    "TextLocation": {
      "Start": 115287,
      "End": 115290
    },
    "TimeRange": {
      "StartTime": "02:35:45.5600000",
      "EndTime": "02:35:46.1000000"
    }
  },
  {
    "TextLocation": {
      "Start": 115291,
      "End": 115293
    },
    "TimeRange": {
      "StartTime": "02:35:46.4000000",
      "EndTime": "02:35:46.6400000"
    }
  },
  {
    "TextLocation": {
      "Start": 115294,
      "End": 115298
    },
    "TimeRange": {
      "StartTime": "02:35:46.6400000",
      "EndTime": "02:35:46.7900000"
    }
  },
  {
    "TextLocation": {
      "Start": 115299,
      "End": 115302
    },
    "TimeRange": {
      "StartTime": "02:35:46.7900000",
      "EndTime": "02:35:47.1299999"
    }
  },
  {
    "TextLocation": {
      "Start": 115303,
      "End": 115308
    },
    "TimeRange": {
      "StartTime": "02:35:47.1299999",
      "EndTime": "02:35:47.2700000"
    }
  },
  {
    "TextLocation": {
      "Start": 115309,
      "End": 115312
    },
    "TimeRange": {
      "StartTime": "02:35:47.2700000",
      "EndTime": "02:35:47.4200000"
    }
  },
  {
    "TextLocation": {
      "Start": 115313,
      "End": 115318
    },
    "TimeRange": {
      "StartTime": "02:35:47.4200000",
      "EndTime": "02:35:47.5700000"
    }
  },
  {
    "TextLocation": {
      "Start": 115319,
      "End": 115325
    },
    "TimeRange": {
      "StartTime": "02:35:47.5700000",
      "EndTime": "02:35:47.8700000"
    }
  },
  {
    "TextLocation": {
      "Start": 115326,
      "End": 115331
    },
    "TimeRange": {
      "StartTime": "02:35:47.8700000",
      "EndTime": "02:35:48.2000000"
    }
  },
  {
    "TextLocation": {
      "Start": 115332,
      "End": 115342
    },
    "TimeRange": {
      "StartTime": "02:35:48.2000000",
      "EndTime": "02:35:48.8600000"
    }
  },
  {
    "TextLocation": {
      "Start": 115343,
      "End": 115347
    },
    "TimeRange": {
      "StartTime": "02:35:48.8600000",
      "EndTime": "02:35:49.0100000"
    }
  },
  {
    "TextLocation": {
      "Start": 115348,
      "End": 115351
    },
    "TimeRange": {
      "StartTime": "02:35:49.0100000",
      "EndTime": "02:35:49.0700000"
    }
  },
  {
    "TextLocation": {
      "Start": 115352,
      "End": 115361
    },
    "TimeRange": {
      "StartTime": "02:35:49.0700000",
      "EndTime": "02:35:49.4300000"
    }
  },
  {
    "TextLocation": {
      "Start": 115362,
      "End": 115364
    },
    "TimeRange": {
      "StartTime": "02:35:49.4300000",
      "EndTime": "02:35:49.5200000"
    }
  },
  {
    "TextLocation": {
      "Start": 115365,
      "End": 115369
    },
    "TimeRange": {
      "StartTime": "02:35:49.5200000",
      "EndTime": "02:35:49.6700000"
    }
  },
  {
    "TextLocation": {
      "Start": 115370,
      "End": 115376
    },
    "TimeRange": {
      "StartTime": "02:35:49.6700000",
      "EndTime": "02:35:49.9100000"
    }
  },
  {
    "TextLocation": {
      "Start": 115378,
      "End": 115382
    },
    "TimeRange": {
      "StartTime": "02:35:49.9100000",
      "EndTime": "02:35:50.1500000"
    }
  },
  {
    "TextLocation": {
      "Start": 115385,
      "End": 115388
    },
    "TimeRange": {
      "StartTime": "02:35:50.6299999",
      "EndTime": "02:35:51.1700000"
    }
  },
  {
    "TextLocation": {
      "Start": 115391,
      "End": 115395
    },
    "TimeRange": {
      "StartTime": "02:35:51.2900000",
      "EndTime": "02:35:51.5300000"
    }
  },
  {
    "TextLocation": {
      "Start": 115398,
      "End": 115401
    },
    "TimeRange": {
      "StartTime": "02:35:52.6900000",
      "EndTime": "02:35:52.7300000"
    }
  },
  {
    "TextLocation": {
      "Start": 115403,
      "End": 115404
    },
    "TimeRange": {
      "StartTime": "02:35:52.7600000",
      "EndTime": "02:35:52.8200000"
    }
  },
  {
    "TextLocation": {
      "Start": 115405,
      "End": 115409
    },
    "TimeRange": {
      "StartTime": "02:35:52.8200000",
      "EndTime": "02:35:52.9700000"
    }
  },
  {
    "TextLocation": {
      "Start": 115410,
      "End": 115412
    },
    "TimeRange": {
      "StartTime": "02:35:52.9700000",
      "EndTime": "02:35:53.0600000"
    }
  },
  {
    "TextLocation": {
      "Start": 115413,
      "End": 115417
    },
    "TimeRange": {
      "StartTime": "02:35:53.0600000",
      "EndTime": "02:35:53.2099999"
    }
  },
  {
    "TextLocation": {
      "Start": 115418,
      "End": 115420
    },
    "TimeRange": {
      "StartTime": "02:35:53.2099999",
      "EndTime": "02:35:53.3000000"
    }
  },
  {
    "TextLocation": {
      "Start": 115421,
      "End": 115424
    },
    "TimeRange": {
      "StartTime": "02:35:53.3000000",
      "EndTime": "02:35:53.3900000"
    }
  },
  {
    "TextLocation": {
      "Start": 115425,
      "End": 115426
    },
    "TimeRange": {
      "StartTime": "02:35:53.3900000",
      "EndTime": "02:35:53.4500000"
    }
  },
  {
    "TextLocation": {
      "Start": 115427,
      "End": 115433
    },
    "TimeRange": {
      "StartTime": "02:35:53.4500000",
      "EndTime": "02:35:53.6000000"
    }
  },
  {
    "TextLocation": {
      "Start": 115434,
      "End": 115437
    },
    "TimeRange": {
      "StartTime": "02:35:53.6000000",
      "EndTime": "02:35:53.7500000"
    }
  },
  {
    "TextLocation": {
      "Start": 115438,
      "End": 115443
    },
    "TimeRange": {
      "StartTime": "02:35:53.7500000",
      "EndTime": "02:35:54.1100000"
    }
  },
  {
    "TextLocation": {
      "Start": 115444,
      "End": 115448
    },
    "TimeRange": {
      "StartTime": "02:35:54.1100000",
      "EndTime": "02:35:54.4100000"
    }
  },
  {
    "TextLocation": {
      "Start": 115451,
      "End": 115454
    },
    "TimeRange": {
      "StartTime": "02:35:54.7700000",
      "EndTime": "02:35:54.9800000"
    }
  },
  {
    "TextLocation": {
      "Start": 115455,
      "End": 115458
    },
    "TimeRange": {
      "StartTime": "02:35:54.9800000",
      "EndTime": "02:35:55.2200000"
    }
  },
  {
    "TextLocation": {
      "Start": 115459,
      "End": 115466
    },
    "TimeRange": {
      "StartTime": "02:35:55.2200000",
      "EndTime": "02:35:55.7000000"
    }
  },
  {
    "TextLocation": {
      "Start": 115467,
      "End": 115468
    },
    "TimeRange": {
      "StartTime": "02:35:55.7000000",
      "EndTime": "02:35:55.7600000"
    }
  },
  {
    "TextLocation": {
      "Start": 115469,
      "End": 115477
    },
    "TimeRange": {
      "StartTime": "02:35:55.7600000",
      "EndTime": "02:35:56.3300000"
    }
  },
  {
    "TextLocation": {
      "Start": 115478,
      "End": 115480
    },
    "TimeRange": {
      "StartTime": "02:35:56.3300000",
      "EndTime": "02:35:56.7200000"
    }
  },
  {
    "TextLocation": {
      "Start": 115481,
      "End": 115485
    },
    "TimeRange": {
      "StartTime": "02:35:56.7200000",
      "EndTime": "02:35:56.9900000"
    }
  },
  {
    "TextLocation": {
      "Start": 115486,
      "End": 115490
    },
    "TimeRange": {
      "StartTime": "02:35:56.9900000",
      "EndTime": "02:35:57.3500000"
    }
  },
  {
    "TextLocation": {
      "Start": 115493,
      "End": 115495
    },
    "TimeRange": {
      "StartTime": "02:35:58.3700000",
      "EndTime": "02:35:58.7000000"
    }
  },
  {
    "TextLocation": {
      "Start": 115496,
      "End": 115499
    },
    "TimeRange": {
      "StartTime": "02:35:58.7000000",
      "EndTime": "02:35:58.8200000"
    }
  },
  {
    "TextLocation": {
      "Start": 115500,
      "End": 115506
    },
    "TimeRange": {
      "StartTime": "02:35:58.8200000",
      "EndTime": "02:35:59.1200000"
    }
  },
  {
    "TextLocation": {
      "Start": 115507,
      "End": 115514
    },
    "TimeRange": {
      "StartTime": "02:35:59.1200000",
      "EndTime": "02:35:59.3900000"
    }
  },
  {
    "TextLocation": {
      "Start": 115515,
      "End": 115518
    },
    "TimeRange": {
      "StartTime": "02:35:59.3900000",
      "EndTime": "02:35:59.6900000"
    }
  },
  {
    "TextLocation": {
      "Start": 115519,
      "End": 115523
    },
    "TimeRange": {
      "StartTime": "02:35:59.6900000",
      "EndTime": "02:36:00.0200000"
    }
  },
  {
    "TextLocation": {
      "Start": 115524,
      "End": 115526
    },
    "TimeRange": {
      "StartTime": "02:36:00.0200000",
      "EndTime": "02:36:00.1400000"
    }
  },
  {
    "TextLocation": {
      "Start": 115527,
      "End": 115534
    },
    "TimeRange": {
      "StartTime": "02:36:00.1400000",
      "EndTime": "02:36:00.7099999"
    }
  },
  {
    "TextLocation": {
      "Start": 115535,
      "End": 115538
    },
    "TimeRange": {
      "StartTime": "02:36:00.7099999",
      "EndTime": "02:36:00.9500000"
    }
  },
  {
    "TextLocation": {
      "Start": 115539,
      "End": 115542
    },
    "TimeRange": {
      "StartTime": "02:36:00.9500000",
      "EndTime": "02:36:01.0700000"
    }
  },
  {
    "TextLocation": {
      "Start": 115543,
      "End": 115550
    },
    "TimeRange": {
      "StartTime": "02:36:01.0700000",
      "EndTime": "02:36:01.4900000"
    }
  },
  {
    "TextLocation": {
      "Start": 115551,
      "End": 115555
    },
    "TimeRange": {
      "StartTime": "02:36:01.4900000",
      "EndTime": "02:36:01.6100000"
    }
  },
  {
    "TextLocation": {
      "Start": 115556,
      "End": 115559
    },
    "TimeRange": {
      "StartTime": "02:36:01.6100000",
      "EndTime": "02:36:01.7300000"
    }
  },
  {
    "TextLocation": {
      "Start": 115560,
      "End": 115564
    },
    "TimeRange": {
      "StartTime": "02:36:01.7300000",
      "EndTime": "02:36:01.8500000"
    }
  },
  {
    "TextLocation": {
      "Start": 115565,
      "End": 115575
    },
    "TimeRange": {
      "StartTime": "02:36:01.8500000",
      "EndTime": "02:36:02.4900000"
    }
  },
  {
    "TextLocation": {
      "Start": 115578,
      "End": 115581
    },
    "TimeRange": {
      "StartTime": "02:36:02.5300000",
      "EndTime": "02:36:03.0200000"
    }
  },
  {
    "TextLocation": {
      "Start": 115584,
      "End": 115587
    },
    "TimeRange": {
      "StartTime": "02:36:04.0400000",
      "EndTime": "02:36:04.2800000"
    }
  },
  {
    "TextLocation": {
      "Start": 115588,
      "End": 115590
    },
    "TimeRange": {
      "StartTime": "02:36:04.2800000",
      "EndTime": "02:36:04.3700000"
    }
  },
  {
    "TextLocation": {
      "Start": 115591,
      "End": 115598
    },
    "TimeRange": {
      "StartTime": "02:36:04.3700000",
      "EndTime": "02:36:04.7000000"
    }
  },
  {
    "TextLocation": {
      "Start": 115599,
      "End": 115610
    },
    "TimeRange": {
      "StartTime": "02:36:04.7000000",
      "EndTime": "02:36:05.2099999"
    }
  },
  {
    "TextLocation": {
      "Start": 115611,
      "End": 115616
    },
    "TimeRange": {
      "StartTime": "02:36:05.2099999",
      "EndTime": "02:36:05.7800000"
    }
  },
  {
    "TextLocation": {
      "Start": 115617,
      "End": 115621
    },
    "TimeRange": {
      "StartTime": "02:36:05.7800000",
      "EndTime": "02:36:06.1700000"
    }
  },
  {
    "TextLocation": {
      "Start": 115622,
      "End": 115624
    },
    "TimeRange": {
      "StartTime": "02:36:06.1700000",
      "EndTime": "02:36:06.2300000"
    }
  },
  {
    "TextLocation": {
      "Start": 115625,
      "End": 115628
    },
    "TimeRange": {
      "StartTime": "02:36:06.2300000",
      "EndTime": "02:36:06.3500000"
    }
  },
  {
    "TextLocation": {
      "Start": 115629,
      "End": 115638
    },
    "TimeRange": {
      "StartTime": "02:36:06.3500000",
      "EndTime": "02:36:06.8900000"
    }
  },
  {
    "TextLocation": {
      "Start": 115639,
      "End": 115643
    },
    "TimeRange": {
      "StartTime": "02:36:06.8900000",
      "EndTime": "02:36:06.9800000"
    }
  },
  {
    "TextLocation": {
      "Start": 115644,
      "End": 115647
    },
    "TimeRange": {
      "StartTime": "02:36:06.9800000",
      "EndTime": "02:36:07.1299999"
    }
  },
  {
    "TextLocation": {
      "Start": 115648,
      "End": 115651
    },
    "TimeRange": {
      "StartTime": "02:36:07.1299999",
      "EndTime": "02:36:07.2500000"
    }
  },
  {
    "TextLocation": {
      "Start": 115652,
      "End": 115661
    },
    "TimeRange": {
      "StartTime": "02:36:07.2500000",
      "EndTime": "02:36:07.9700000"
    }
  },
  {
    "TextLocation": {
      "Start": 115669,
      "End": 115672
    },
    "TimeRange": {
      "StartTime": "02:36:08",
      "EndTime": "02:36:08.6000000"
    }
  },
  {
    "TextLocation": {
      "Start": 115680,
      "End": 115683
    },
    "TimeRange": {
      "StartTime": "02:36:11.4200000",
      "EndTime": "02:36:12.1100000"
    }
  },
  {
    "TextLocation": {
      "Start": 115684,
      "End": 115687
    },
    "TimeRange": {
      "StartTime": "02:36:12.1100000",
      "EndTime": "02:36:12.3200000"
    }
  },
  {
    "TextLocation": {
      "Start": 115688,
      "End": 115691
    },
    "TimeRange": {
      "StartTime": "02:36:12.3200000",
      "EndTime": "02:36:12.5900000"
    }
  },
  {
    "TextLocation": {
      "Start": 115692,
      "End": 115701
    },
    "TimeRange": {
      "StartTime": "02:36:12.5900000",
      "EndTime": "02:36:12.9200000"
    }
  },
  {
    "TextLocation": {
      "Start": 115702,
      "End": 115706
    },
    "TimeRange": {
      "StartTime": "02:36:12.9200000",
      "EndTime": "02:36:13.2500000"
    }
  },
  {
    "TextLocation": {
      "Start": 115707,
      "End": 115710
    },
    "TimeRange": {
      "StartTime": "02:36:13.2500000",
      "EndTime": "02:36:13.4000000"
    }
  },
  {
    "TextLocation": {
      "Start": 115711,
      "End": 115719
    },
    "TimeRange": {
      "StartTime": "02:36:13.4000000",
      "EndTime": "02:36:13.9400000"
    }
  },
  {
    "TextLocation": {
      "Start": 115721,
      "End": 115722
    },
    "TimeRange": {
      "StartTime": "02:36:13.9700000",
      "EndTime": "02:36:14.3900000"
    }
  },
  {
    "TextLocation": {
      "Start": 115723,
      "End": 115728
    },
    "TimeRange": {
      "StartTime": "02:36:14.3900000",
      "EndTime": "02:36:15.1700000"
    }
  },
  {
    "TextLocation": {
      "Start": 115729,
      "End": 115732
    },
    "TimeRange": {
      "StartTime": "02:36:15.1700000",
      "EndTime": "02:36:15.4700000"
    }
  },
  {
    "TextLocation": {
      "Start": 115733,
      "End": 115743
    },
    "TimeRange": {
      "StartTime": "02:36:15.4700000",
      "EndTime": "02:36:15.9500000"
    }
  },
  {
    "TextLocation": {
      "Start": 115744,
      "End": 115748
    },
    "TimeRange": {
      "StartTime": "02:36:15.9500000",
      "EndTime": "02:36:16.1000000"
    }
  },
  {
    "TextLocation": {
      "Start": 115749,
      "End": 115752
    },
    "TimeRange": {
      "StartTime": "02:36:16.1000000",
      "EndTime": "02:36:16.1900000"
    }
  },
  {
    "TextLocation": {
      "Start": 115753,
      "End": 115762
    },
    "TimeRange": {
      "StartTime": "02:36:16.1900000",
      "EndTime": "02:36:16.6600000"
    }
  },
  {
    "TextLocation": {
      "Start": 115765,
      "End": 115768
    },
    "TimeRange": {
      "StartTime": "02:36:16.6700000",
      "EndTime": "02:36:17.0300000"
    }
  },
  {
    "TextLocation": {
      "Start": 115769,
      "End": 115773
    },
    "TimeRange": {
      "StartTime": "02:36:17.0300000",
      "EndTime": "02:36:17.1800000"
    }
  },
  {
    "TextLocation": {
      "Start": 115774,
      "End": 115777
    },
    "TimeRange": {
      "StartTime": "02:36:17.1800000",
      "EndTime": "02:36:17.3000000"
    }
  },
  {
    "TextLocation": {
      "Start": 115778,
      "End": 115782
    },
    "TimeRange": {
      "StartTime": "02:36:17.3000000",
      "EndTime": "02:36:17.5100000"
    }
  },
  {
    "TextLocation": {
      "Start": 115783,
      "End": 115785
    },
    "TimeRange": {
      "StartTime": "02:36:17.5100000",
      "EndTime": "02:36:17.6299999"
    }
  },
  {
    "TextLocation": {
      "Start": 115786,
      "End": 115790
    },
    "TimeRange": {
      "StartTime": "02:36:17.6299999",
      "EndTime": "02:36:17.8400000"
    }
  },
  {
    "TextLocation": {
      "Start": 115791,
      "End": 115795
    },
    "TimeRange": {
      "StartTime": "02:36:17.8400000",
      "EndTime": "02:36:17.9900000"
    }
  },
  {
    "TextLocation": {
      "Start": 115796,
      "End": 115800
    },
    "TimeRange": {
      "StartTime": "02:36:17.9900000",
      "EndTime": "02:36:18.2600000"
    }
  },
  {
    "TextLocation": {
      "Start": 115801,
      "End": 115809
    },
    "TimeRange": {
      "StartTime": "02:36:18.2600000",
      "EndTime": "02:36:18.7099999"
    }
  },
  {
    "TextLocation": {
      "Start": 115810,
      "End": 115813
    },
    "TimeRange": {
      "StartTime": "02:36:18.7099999",
      "EndTime": "02:36:18.8600000"
    }
  },
  {
    "TextLocation": {
      "Start": 115814,
      "End": 115824
    },
    "TimeRange": {
      "StartTime": "02:36:18.8600000",
      "EndTime": "02:36:19.4000000"
    }
  },
  {
    "TextLocation": {
      "Start": 115825,
      "End": 115829
    },
    "TimeRange": {
      "StartTime": "02:36:19.4000000",
      "EndTime": "02:36:19.5800000"
    }
  },
  {
    "TextLocation": {
      "Start": 115830,
      "End": 115833
    },
    "TimeRange": {
      "StartTime": "02:36:19.5800000",
      "EndTime": "02:36:19.6700000"
    }
  },
  {
    "TextLocation": {
      "Start": 115834,
      "End": 115843
    },
    "TimeRange": {
      "StartTime": "02:36:19.6700000",
      "EndTime": "02:36:20.3300000"
    }
  },
  {
    "TextLocation": {
      "Start": 115851,
      "End": 115858
    },
    "TimeRange": {
      "StartTime": "02:36:20.4500000",
      "EndTime": "02:36:20.6299999"
    }
  },
  {
    "TextLocation": {
      "Start": 115859,
      "End": 115862
    },
    "TimeRange": {
      "StartTime": "02:36:20.6299999",
      "EndTime": "02:36:20.7200000"
    }
  },
  {
    "TextLocation": {
      "Start": 115863,
      "End": 115869
    },
    "TimeRange": {
      "StartTime": "02:36:20.7200000",
      "EndTime": "02:36:20.9300000"
    }
  },
  {
    "TextLocation": {
      "Start": 115870,
      "End": 115872
    },
    "TimeRange": {
      "StartTime": "02:36:20.9300000",
      "EndTime": "02:36:20.9900000"
    }
  },
  {
    "TextLocation": {
      "Start": 115873,
      "End": 115875
    },
    "TimeRange": {
      "StartTime": "02:36:20.9900000",
      "EndTime": "02:36:21.1100000"
    }
  },
  {
    "TextLocation": {
      "Start": 115876,
      "End": 115889
    },
    "TimeRange": {
      "StartTime": "02:36:21.1100000",
      "EndTime": "02:36:22.1600000"
    }
  },
  {
    "TextLocation": {
      "Start": 115891,
      "End": 115892
    },
    "TimeRange": {
      "StartTime": "02:36:22.1600000",
      "EndTime": "02:36:22.4300000"
    }
  },
  {
    "TextLocation": {
      "Start": 115893,
      "End": 115900
    },
    "TimeRange": {
      "StartTime": "02:36:22.4300000",
      "EndTime": "02:36:23.0300000"
    }
  },
  {
    "TextLocation": {
      "Start": 115901,
      "End": 115905
    },
    "TimeRange": {
      "StartTime": "02:36:23.0300000",
      "EndTime": "02:36:23.7800000"
    }
  },
  {
    "TextLocation": {
      "Start": 115908,
      "End": 115910
    },
    "TimeRange": {
      "StartTime": "02:36:24.9900000",
      "EndTime": "02:36:25.0800000"
    }
  },
  {
    "TextLocation": {
      "Start": 115911,
      "End": 115914
    },
    "TimeRange": {
      "StartTime": "02:36:25.0800000",
      "EndTime": "02:36:25.2600000"
    }
  },
  {
    "TextLocation": {
      "Start": 115915,
      "End": 115916
    },
    "TimeRange": {
      "StartTime": "02:36:25.2600000",
      "EndTime": "02:36:25.7099999"
    }
  },
  {
    "TextLocation": {
      "Start": 115917,
      "End": 115925
    },
    "TimeRange": {
      "StartTime": "02:36:25.7099999",
      "EndTime": "02:36:26.3100000"
    }
  },
  {
    "TextLocation": {
      "Start": 115926,
      "End": 115930
    },
    "TimeRange": {
      "StartTime": "02:36:26.3100000",
      "EndTime": "02:36:26.5200000"
    }
  },
  {
    "TextLocation": {
      "Start": 115931,
      "End": 115933
    },
    "TimeRange": {
      "StartTime": "02:36:26.5200000",
      "EndTime": "02:36:26.9700000"
    }
  },
  {
    "TextLocation": {
      "Start": 115934,
      "End": 115946
    },
    "TimeRange": {
      "StartTime": "02:36:26.9700000",
      "EndTime": "02:36:27.6000000"
    }
  },
  {
    "TextLocation": {
      "Start": 115947,
      "End": 115951
    },
    "TimeRange": {
      "StartTime": "02:36:27.6000000",
      "EndTime": "02:36:28.1100000"
    }
  },
  {
    "TextLocation": {
      "Start": 115952,
      "End": 115957
    },
    "TimeRange": {
      "StartTime": "02:36:28.1100000",
      "EndTime": "02:36:28.7400000"
    }
  },
  {
    "TextLocation": {
      "Start": 115958,
      "End": 115965
    },
    "TimeRange": {
      "StartTime": "02:36:28.7400000",
      "EndTime": "02:36:29.4000000"
    }
  },
  {
    "TextLocation": {
      "Start": 115966,
      "End": 115968
    },
    "TimeRange": {
      "StartTime": "02:36:29.4000000",
      "EndTime": "02:36:29.5800000"
    }
  },
  {
    "TextLocation": {
      "Start": 115969,
      "End": 115973
    },
    "TimeRange": {
      "StartTime": "02:36:29.5800000",
      "EndTime": "02:36:30"
    }
  },
  {
    "TextLocation": {
      "Start": 115981,
      "End": 115985
    },
    "TimeRange": {
      "StartTime": "02:36:30.7700000",
      "EndTime": "02:36:31.1600000"
    }
  },
  {
    "TextLocation": {
      "Start": 115986,
      "End": 115991
    },
    "TimeRange": {
      "StartTime": "02:36:31.1600000",
      "EndTime": "02:36:31.3700000"
    }
  },
  {
    "TextLocation": {
      "Start": 115992,
      "End": 116000
    },
    "TimeRange": {
      "StartTime": "02:36:31.3700000",
      "EndTime": "02:36:31.8200000"
    }
  },
  {
    "TextLocation": {
      "Start": 116001,
      "End": 116014
    },
    "TimeRange": {
      "StartTime": "02:36:31.8200000",
      "EndTime": "02:36:32.5400000"
    }
  },
  {
    "TextLocation": {
      "Start": 116015,
      "End": 116019
    },
    "TimeRange": {
      "StartTime": "02:36:32.5400000",
      "EndTime": "02:36:32.6900000"
    }
  },
  {
    "TextLocation": {
      "Start": 116020,
      "End": 116024
    },
    "TimeRange": {
      "StartTime": "02:36:32.6900000",
      "EndTime": "02:36:33.0200000"
    }
  },
  {
    "TextLocation": {
      "Start": 116025,
      "End": 116028
    },
    "TimeRange": {
      "StartTime": "02:36:33.0200000",
      "EndTime": "02:36:33.2300000"
    }
  },
  {
    "TextLocation": {
      "Start": 116029,
      "End": 116032
    },
    "TimeRange": {
      "StartTime": "02:36:33.2300000",
      "EndTime": "02:36:33.3500000"
    }
  },
  {
    "TextLocation": {
      "Start": 116033,
      "End": 116037
    },
    "TimeRange": {
      "StartTime": "02:36:33.3500000",
      "EndTime": "02:36:33.9200000"
    }
  },
  {
    "TextLocation": {
      "Start": 116039,
      "End": 116042
    },
    "TimeRange": {
      "StartTime": "02:36:33.9200000",
      "EndTime": "02:36:34.2500000"
    }
  },
  {
    "TextLocation": {
      "Start": 116044,
      "End": 116048
    },
    "TimeRange": {
      "StartTime": "02:36:34.2500000",
      "EndTime": "02:36:34.4900000"
    }
  },
  {
    "TextLocation": {
      "Start": 116049,
      "End": 116051
    },
    "TimeRange": {
      "StartTime": "02:36:34.4900000",
      "EndTime": "02:36:34.7300000"
    }
  },
  {
    "TextLocation": {
      "Start": 116052,
      "End": 116053
    },
    "TimeRange": {
      "StartTime": "02:36:34.7300000",
      "EndTime": "02:36:34.8500000"
    }
  },
  {
    "TextLocation": {
      "Start": 116054,
      "End": 116061
    },
    "TimeRange": {
      "StartTime": "02:36:34.8500000",
      "EndTime": "02:36:35.2400000"
    }
  },
  {
    "TextLocation": {
      "Start": 116062,
      "End": 116064
    },
    "TimeRange": {
      "StartTime": "02:36:35.2400000",
      "EndTime": "02:36:35.3300000"
    }
  },
  {
    "TextLocation": {
      "Start": 116065,
      "End": 116068
    },
    "TimeRange": {
      "StartTime": "02:36:35.3300000",
      "EndTime": "02:36:35.4200000"
    }
  },
  {
    "TextLocation": {
      "Start": 116069,
      "End": 116078
    },
    "TimeRange": {
      "StartTime": "02:36:35.4200000",
      "EndTime": "02:36:35.9500000"
    }
  },
  {
    "TextLocation": {
      "Start": 116086,
      "End": 116090
    },
    "TimeRange": {
      "StartTime": "02:36:36.5900000",
      "EndTime": "02:36:36.9800000"
    }
  },
  {
    "TextLocation": {
      "Start": 116091,
      "End": 116092
    },
    "TimeRange": {
      "StartTime": "02:36:36.9800000",
      "EndTime": "02:36:37.0700000"
    }
  },
  {
    "TextLocation": {
      "Start": 116093,
      "End": 116101
    },
    "TimeRange": {
      "StartTime": "02:36:37.0700000",
      "EndTime": "02:36:37.4300000"
    }
  },
  {
    "TextLocation": {
      "Start": 116102,
      "End": 116105
    },
    "TimeRange": {
      "StartTime": "02:36:37.4300000",
      "EndTime": "02:36:37.6100000"
    }
  },
  {
    "TextLocation": {
      "Start": 116106,
      "End": 116114
    },
    "TimeRange": {
      "StartTime": "02:36:37.6100000",
      "EndTime": "02:36:38.0900000"
    }
  },
  {
    "TextLocation": {
      "Start": 116116,
      "End": 116119
    },
    "TimeRange": {
      "StartTime": "02:36:38.0900000",
      "EndTime": "02:36:38.7500000"
    }
  },
  {
    "TextLocation": {
      "Start": 116121,
      "End": 116126
    },
    "TimeRange": {
      "StartTime": "02:36:39.1700000",
      "EndTime": "02:36:39.5000000"
    }
  },
  {
    "TextLocation": {
      "Start": 116127,
      "End": 116130
    },
    "TimeRange": {
      "StartTime": "02:36:39.5000000",
      "EndTime": "02:36:40.1500000"
    }
  },
  {
    "TextLocation": {
      "Start": 116131,
      "End": 116140
    },
    "TimeRange": {
      "StartTime": "02:36:40.3700000",
      "EndTime": "02:36:41"
    }
  },
  {
    "TextLocation": {
      "Start": 116141,
      "End": 116143
    },
    "TimeRange": {
      "StartTime": "02:36:41",
      "EndTime": "02:36:41.5400000"
    }
  },
  {
    "TextLocation": {
      "Start": 116144,
      "End": 116145
    },
    "TimeRange": {
      "StartTime": "02:36:41.5400000",
      "EndTime": "02:36:41.6900000"
    }
  },
  {
    "TextLocation": {
      "Start": 116146,
      "End": 116154
    },
    "TimeRange": {
      "StartTime": "02:36:41.6900000",
      "EndTime": "02:36:42.2900000"
    }
  },
  {
    "TextLocation": {
      "Start": 116155,
      "End": 116158
    },
    "TimeRange": {
      "StartTime": "02:36:42.2900000",
      "EndTime": "02:36:42.5900000"
    }
  },
  {
    "TextLocation": {
      "Start": 116159,
      "End": 116160
    },
    "TimeRange": {
      "StartTime": "02:36:42.5900000",
      "EndTime": "02:36:42.6800000"
    }
  },
  {
    "TextLocation": {
      "Start": 116161,
      "End": 116165
    },
    "TimeRange": {
      "StartTime": "02:36:42.6800000",
      "EndTime": "02:36:42.8900000"
    }
  },
  {
    "TextLocation": {
      "Start": 116166,
      "End": 116170
    },
    "TimeRange": {
      "StartTime": "02:36:42.8900000",
      "EndTime": "02:36:43.0400000"
    }
  },
  {
    "TextLocation": {
      "Start": 116171,
      "End": 116173
    },
    "TimeRange": {
      "StartTime": "02:36:43.0400000",
      "EndTime": "02:36:43.1600000"
    }
  },
  {
    "TextLocation": {
      "Start": 116174,
      "End": 116183
    },
    "TimeRange": {
      "StartTime": "02:36:43.1600000",
      "EndTime": "02:36:43.4900000"
    }
  },
  {
    "TextLocation": {
      "Start": 116184,
      "End": 116186
    },
    "TimeRange": {
      "StartTime": "02:36:43.4900000",
      "EndTime": "02:36:43.6100000"
    }
  },
  {
    "TextLocation": {
      "Start": 116187,
      "End": 116189
    },
    "TimeRange": {
      "StartTime": "02:36:43.6100000",
      "EndTime": "02:36:43.7600000"
    }
  },
  {
    "TextLocation": {
      "Start": 116190,
      "End": 116194
    },
    "TimeRange": {
      "StartTime": "02:36:43.7600000",
      "EndTime": "02:36:44.4800000"
    }
  },
  {
    "TextLocation": {
      "Start": 116195,
      "End": 116198
    },
    "TimeRange": {
      "StartTime": "02:36:44.4800000",
      "EndTime": "02:36:45.4400000"
    }
  },
  {
    "TextLocation": {
      "Start": 116201,
      "End": 116204
    },
    "TimeRange": {
      "StartTime": "02:36:50.2800000",
      "EndTime": "02:36:50.3700000"
    }
  },
  {
    "TextLocation": {
      "Start": 116205,
      "End": 116218
    },
    "TimeRange": {
      "StartTime": "02:36:50.3700000",
      "EndTime": "02:36:51.3600000"
    }
  },
  {
    "TextLocation": {
      "Start": 116219,
      "End": 116226
    },
    "TimeRange": {
      "StartTime": "02:36:51.3600000",
      "EndTime": "02:36:52.2900000"
    }
  },
  {
    "TextLocation": {
      "Start": 116227,
      "End": 116230
    },
    "TimeRange": {
      "StartTime": "02:36:52.4400000",
      "EndTime": "02:36:52.6500000"
    }
  },
  {
    "TextLocation": {
      "Start": 116231,
      "End": 116240
    },
    "TimeRange": {
      "StartTime": "02:36:52.6500000",
      "EndTime": "02:36:53.0400000"
    }
  },
  {
    "TextLocation": {
      "Start": 116241,
      "End": 116244
    },
    "TimeRange": {
      "StartTime": "02:36:53.0400000",
      "EndTime": "02:36:53.1600000"
    }
  },
  {
    "TextLocation": {
      "Start": 116245,
      "End": 116252
    },
    "TimeRange": {
      "StartTime": "02:36:53.1600000",
      "EndTime": "02:36:53.4300000"
    }
  },
  {
    "TextLocation": {
      "Start": 116253,
      "End": 116258
    },
    "TimeRange": {
      "StartTime": "02:36:53.4300000",
      "EndTime": "02:36:53.9700000"
    }
  },
  {
    "TextLocation": {
      "Start": 116259,
      "End": 116263
    },
    "TimeRange": {
      "StartTime": "02:36:53.9700000",
      "EndTime": "02:36:54.1500000"
    }
  },
  {
    "TextLocation": {
      "Start": 116264,
      "End": 116274
    },
    "TimeRange": {
      "StartTime": "02:36:54.1500000",
      "EndTime": "02:36:54.8100000"
    }
  },
  {
    "TextLocation": {
      "Start": 116275,
      "End": 116279
    },
    "TimeRange": {
      "StartTime": "02:36:54.8100000",
      "EndTime": "02:36:55.0200000"
    }
  },
  {
    "TextLocation": {
      "Start": 116280,
      "End": 116286
    },
    "TimeRange": {
      "StartTime": "02:36:55.0200000",
      "EndTime": "02:36:55.3200000"
    }
  },
  {
    "TextLocation": {
      "Start": 116287,
      "End": 116288
    },
    "TimeRange": {
      "StartTime": "02:36:55.3200000",
      "EndTime": "02:36:55.4400000"
    }
  },
  {
    "TextLocation": {
      "Start": 116289,
      "End": 116296
    },
    "TimeRange": {
      "StartTime": "02:36:55.4400000",
      "EndTime": "02:36:55.6200000"
    }
  },
  {
    "TextLocation": {
      "Start": 116297,
      "End": 116304
    },
    "TimeRange": {
      "StartTime": "02:36:55.6200000",
      "EndTime": "02:36:55.7099999"
    }
  },
  {
    "TextLocation": {
      "Start": 116305,
      "End": 116307
    },
    "TimeRange": {
      "StartTime": "02:36:55.7099999",
      "EndTime": "02:36:55.7700000"
    }
  },
  {
    "TextLocation": {
      "Start": 116315,
      "End": 116328
    },
    "TimeRange": {
      "StartTime": "02:36:55.7700000",
      "EndTime": "02:36:56.5800000"
    }
  },
  {
    "TextLocation": {
      "Start": 116329,
      "End": 116332
    },
    "TimeRange": {
      "StartTime": "02:36:56.5800000",
      "EndTime": "02:36:56.7900000"
    }
  },
  {
    "TextLocation": {
      "Start": 116333,
      "End": 116337
    },
    "TimeRange": {
      "StartTime": "02:36:56.7900000",
      "EndTime": "02:36:56.9700000"
    }
  },
  {
    "TextLocation": {
      "Start": 116338,
      "End": 116346
    },
    "TimeRange": {
      "StartTime": "02:36:56.9700000",
      "EndTime": "02:36:57.4500000"
    }
  },
  {
    "TextLocation": {
      "Start": 116347,
      "End": 116349
    },
    "TimeRange": {
      "StartTime": "02:36:57.4500000",
      "EndTime": "02:36:57.5700000"
    }
  },
  {
    "TextLocation": {
      "Start": 116350,
      "End": 116355
    },
    "TimeRange": {
      "StartTime": "02:36:57.5700000",
      "EndTime": "02:36:57.7800000"
    }
  },
  {
    "TextLocation": {
      "Start": 116356,
      "End": 116361
    },
    "TimeRange": {
      "StartTime": "02:36:57.7800000",
      "EndTime": "02:36:57.9900000"
    }
  },
  {
    "TextLocation": {
      "Start": 116362,
      "End": 116365
    },
    "TimeRange": {
      "StartTime": "02:36:57.9900000",
      "EndTime": "02:36:58.0800000"
    }
  },
  {
    "TextLocation": {
      "Start": 116366,
      "End": 116372
    },
    "TimeRange": {
      "StartTime": "02:36:58.0800000",
      "EndTime": "02:36:58.4100000"
    }
  },
  {
    "TextLocation": {
      "Start": 116373,
      "End": 116375
    },
    "TimeRange": {
      "StartTime": "02:36:58.4100000",
      "EndTime": "02:36:58.5000000"
    }
  },
  {
    "TextLocation": {
      "Start": 116376,
      "End": 116378
    },
    "TimeRange": {
      "StartTime": "02:36:58.5000000",
      "EndTime": "02:36:58.6200000"
    }
  },
  {
    "TextLocation": {
      "Start": 116379,
      "End": 116383
    },
    "TimeRange": {
      "StartTime": "02:36:58.6200000",
      "EndTime": "02:36:58.9200000"
    }
  },
  {
    "TextLocation": {
      "Start": 116386,
      "End": 116390
    },
    "TimeRange": {
      "StartTime": "02:36:58.9200000",
      "EndTime": "02:36:59.1000000"
    }
  },
  {
    "TextLocation": {
      "Start": 116391,
      "End": 116394
    },
    "TimeRange": {
      "StartTime": "02:36:59.1000000",
      "EndTime": "02:36:59.2500000"
    }
  },
  {
    "TextLocation": {
      "Start": 116395,
      "End": 116399
    },
    "TimeRange": {
      "StartTime": "02:36:59.2500000",
      "EndTime": "02:36:59.4000000"
    }
  },
  {
    "TextLocation": {
      "Start": 116407,
      "End": 116411
    },
    "TimeRange": {
      "StartTime": "02:36:59.4000000",
      "EndTime": "02:36:59.8500000"
    }
  },
  {
    "TextLocation": {
      "Start": 116414,
      "End": 116418
    },
    "TimeRange": {
      "StartTime": "02:36:59.9400000",
      "EndTime": "02:37:00.3600000"
    }
  },
  {
    "TextLocation": {
      "Start": 116419,
      "End": 116421
    },
    "TimeRange": {
      "StartTime": "02:37:00.3600000",
      "EndTime": "02:37:00.5100000"
    }
  },
  {
    "TextLocation": {
      "Start": 116422,
      "End": 116428
    },
    "TimeRange": {
      "StartTime": "02:37:00.5100000",
      "EndTime": "02:37:01.1400000"
    }
  },
  {
    "TextLocation": {
      "Start": 116436,
      "End": 116440
    },
    "TimeRange": {
      "StartTime": "02:37:02.4500000",
      "EndTime": "02:37:02.9000000"
    }
  },
  {
    "TextLocation": {
      "Start": 116441,
      "End": 116443
    },
    "TimeRange": {
      "StartTime": "02:37:02.9000000",
      "EndTime": "02:37:03.2300000"
    }
  },
  {
    "TextLocation": {
      "Start": 116444,
      "End": 116451
    },
    "TimeRange": {
      "StartTime": "02:37:03.2300000",
      "EndTime": "02:37:04.1000000"
    }
  },
  {
    "TextLocation": {
      "Start": 116459,
      "End": 116466
    },
    "TimeRange": {
      "StartTime": "02:37:04.4900000",
      "EndTime": "02:37:05.0300000"
    }
  },
  {
    "TextLocation": {
      "Start": 116467,
      "End": 116469
    },
    "TimeRange": {
      "StartTime": "02:37:05.0600000",
      "EndTime": "02:37:05.2700000"
    }
  },
  {
    "TextLocation": {
      "Start": 116470,
      "End": 116471
    },
    "TimeRange": {
      "StartTime": "02:37:05.2700000",
      "EndTime": "02:37:05.5100000"
    }
  },
  {
    "TextLocation": {
      "Start": 116472,
      "End": 116478
    },
    "TimeRange": {
      "StartTime": "02:37:05.5100000",
      "EndTime": "02:37:05.7800000"
    }
  },
  {
    "TextLocation": {
      "Start": 116479,
      "End": 116484
    },
    "TimeRange": {
      "StartTime": "02:37:05.7800000",
      "EndTime": "02:37:06.2000000"
    }
  },
  {
    "TextLocation": {
      "Start": 116485,
      "End": 116488
    },
    "TimeRange": {
      "StartTime": "02:37:06.2000000",
      "EndTime": "02:37:06.5000000"
    }
  },
  {
    "TextLocation": {
      "Start": 116489,
      "End": 116493
    },
    "TimeRange": {
      "StartTime": "02:37:06.5000000",
      "EndTime": "02:37:06.6500000"
    }
  },
  {
    "TextLocation": {
      "Start": 116494,
      "End": 116496
    },
    "TimeRange": {
      "StartTime": "02:37:06.6500000",
      "EndTime": "02:37:06.7400000"
    }
  },
  {
    "TextLocation": {
      "Start": 116497,
      "End": 116506
    },
    "TimeRange": {
      "StartTime": "02:37:06.7400000",
      "EndTime": "02:37:07.4900000"
    }
  },
  {
    "TextLocation": {
      "Start": 116507,
      "End": 116511
    },
    "TimeRange": {
      "StartTime": "02:37:07.5200000",
      "EndTime": "02:37:07.8500000"
    }
  },
  {
    "TextLocation": {
      "Start": 116512,
      "End": 116514
    },
    "TimeRange": {
      "StartTime": "02:37:07.8500000",
      "EndTime": "02:37:08.0300000"
    }
  },
  {
    "TextLocation": {
      "Start": 116515,
      "End": 116524
    },
    "TimeRange": {
      "StartTime": "02:37:08.0300000",
      "EndTime": "02:37:09.1400000"
    }
  },
  {
    "TextLocation": {
      "Start": 116525,
      "End": 116528
    },
    "TimeRange": {
      "StartTime": "02:37:09.2900000",
      "EndTime": "02:37:09.4400000"
    }
  },
  {
    "TextLocation": {
      "Start": 116529,
      "End": 116533
    },
    "TimeRange": {
      "StartTime": "02:37:09.4400000",
      "EndTime": "02:37:09.5600000"
    }
  },
  {
    "TextLocation": {
      "Start": 116534,
      "End": 116536
    },
    "TimeRange": {
      "StartTime": "02:37:09.5600000",
      "EndTime": "02:37:09.6500000"
    }
  },
  {
    "TextLocation": {
      "Start": 116537,
      "End": 116541
    },
    "TimeRange": {
      "StartTime": "02:37:09.6500000",
      "EndTime": "02:37:09.8300000"
    }
  },
  {
    "TextLocation": {
      "Start": 116542,
      "End": 116547
    },
    "TimeRange": {
      "StartTime": "02:37:09.8300000",
      "EndTime": "02:37:10.1299999"
    }
  },
  {
    "TextLocation": {
      "Start": 116548,
      "End": 116553
    },
    "TimeRange": {
      "StartTime": "02:37:10.1299999",
      "EndTime": "02:37:10.7300000"
    }
  },
  {
    "TextLocation": {
      "Start": 116555,
      "End": 116558
    },
    "TimeRange": {
      "StartTime": "02:37:10.7300000",
      "EndTime": "02:37:10.8500000"
    }
  },
  {
    "TextLocation": {
      "Start": 116559,
      "End": 116563
    },
    "TimeRange": {
      "StartTime": "02:37:10.8500000",
      "EndTime": "02:37:10.9700000"
    }
  },
  {
    "TextLocation": {
      "Start": 116564,
      "End": 116565
    },
    "TimeRange": {
      "StartTime": "02:37:10.9700000",
      "EndTime": "02:37:11.0300000"
    }
  },
  {
    "TextLocation": {
      "Start": 116566,
      "End": 116569
    },
    "TimeRange": {
      "StartTime": "02:37:11.0300000",
      "EndTime": "02:37:11.1800000"
    }
  },
  {
    "TextLocation": {
      "Start": 116570,
      "End": 116573
    },
    "TimeRange": {
      "StartTime": "02:37:11.1800000",
      "EndTime": "02:37:11.3600000"
    }
  },
  {
    "TextLocation": {
      "Start": 116574,
      "End": 116578
    },
    "TimeRange": {
      "StartTime": "02:37:11.3600000",
      "EndTime": "02:37:11.6299999"
    }
  },
  {
    "TextLocation": {
      "Start": 116579,
      "End": 116581
    },
    "TimeRange": {
      "StartTime": "02:37:11.6299999",
      "EndTime": "02:37:12.4100000"
    }
  },
  {
    "TextLocation": {
      "Start": 116582,
      "End": 116589
    },
    "TimeRange": {
      "StartTime": "02:37:13.0100000",
      "EndTime": "02:37:13.6100000"
    }
  },
  {
    "TextLocation": {
      "Start": 116590,
      "End": 116594
    },
    "TimeRange": {
      "StartTime": "02:37:13.6100000",
      "EndTime": "02:37:13.8200000"
    }
  },
  {
    "TextLocation": {
      "Start": 116595,
      "End": 116600
    },
    "TimeRange": {
      "StartTime": "02:37:13.8200000",
      "EndTime": "02:37:14.2099999"
    }
  },
  {
    "TextLocation": {
      "Start": 116601,
      "End": 116605
    },
    "TimeRange": {
      "StartTime": "02:37:14.2099999",
      "EndTime": "02:37:14.4200000"
    }
  },
  {
    "TextLocation": {
      "Start": 116606,
      "End": 116610
    },
    "TimeRange": {
      "StartTime": "02:37:14.4200000",
      "EndTime": "02:37:14.6900000"
    }
  },
  {
    "TextLocation": {
      "Start": 116611,
      "End": 116620
    },
    "TimeRange": {
      "StartTime": "02:37:14.6900000",
      "EndTime": "02:37:15.5500000"
    }
  },
  {
    "TextLocation": {
      "Start": 116623,
      "End": 116627
    },
    "TimeRange": {
      "StartTime": "02:37:15.5900000",
      "EndTime": "02:37:15.7400000"
    }
  },
  {
    "TextLocation": {
      "Start": 116628,
      "End": 116631
    },
    "TimeRange": {
      "StartTime": "02:37:15.7400000",
      "EndTime": "02:37:15.9200000"
    }
  },
  {
    "TextLocation": {
      "Start": 116632,
      "End": 116637
    },
    "TimeRange": {
      "StartTime": "02:37:15.9200000",
      "EndTime": "02:37:16.2800000"
    }
  },
  {
    "TextLocation": {
      "Start": 116638,
      "End": 116642
    },
    "TimeRange": {
      "StartTime": "02:37:16.2800000",
      "EndTime": "02:37:17.2400000"
    }
  },
  {
    "TextLocation": {
      "Start": 116643,
      "End": 116646
    },
    "TimeRange": {
      "StartTime": "02:37:17.4500000",
      "EndTime": "02:37:17.9599999"
    }
  },
  {
    "TextLocation": {
      "Start": 116647,
      "End": 116651
    },
    "TimeRange": {
      "StartTime": "02:37:17.9599999",
      "EndTime": "02:37:18.0800000"
    }
  },
  {
    "TextLocation": {
      "Start": 116652,
      "End": 116655
    },
    "TimeRange": {
      "StartTime": "02:37:18.0800000",
      "EndTime": "02:37:18.2300000"
    }
  },
  {
    "TextLocation": {
      "Start": 116656,
      "End": 116660
    },
    "TimeRange": {
      "StartTime": "02:37:18.2300000",
      "EndTime": "02:37:18.6800000"
    }
  },
  {
    "TextLocation": {
      "Start": 116661,
      "End": 116670
    },
    "TimeRange": {
      "StartTime": "02:37:18.6800000",
      "EndTime": "02:37:19.1000000"
    }
  },
  {
    "TextLocation": {
      "Start": 116671,
      "End": 116678
    },
    "TimeRange": {
      "StartTime": "02:37:19.1000000",
      "EndTime": "02:37:19.7000000"
    }
  },
  {
    "TextLocation": {
      "Start": 116679,
      "End": 116681
    },
    "TimeRange": {
      "StartTime": "02:37:19.7000000",
      "EndTime": "02:37:19.8200000"
    }
  },
  {
    "TextLocation": {
      "Start": 116682,
      "End": 116691
    },
    "TimeRange": {
      "StartTime": "02:37:19.8200000",
      "EndTime": "02:37:20.1299999"
    }
  },
  {
    "TextLocation": {
      "Start": 116692,
      "End": 116694
    },
    "TimeRange": {
      "StartTime": "02:37:20.1299999",
      "EndTime": "02:37:20.1800000"
    }
  },
  {
    "TextLocation": {
      "Start": 116695,
      "End": 116702
    },
    "TimeRange": {
      "StartTime": "02:37:20.1800000",
      "EndTime": "02:37:20.5400000"
    }
  },
  {
    "TextLocation": {
      "Start": 116703,
      "End": 116708
    },
    "TimeRange": {
      "StartTime": "02:37:20.5400000",
      "EndTime": "02:37:20.7200000"
    }
  },
  {
    "TextLocation": {
      "Start": 116709,
      "End": 116714
    },
    "TimeRange": {
      "StartTime": "02:37:20.7200000",
      "EndTime": "02:37:21.4100000"
    }
  },
  {
    "TextLocation": {
      "Start": 116722,
      "End": 116724
    },
    "TimeRange": {
      "StartTime": "02:37:21.8300000",
      "EndTime": "02:37:22.1900000"
    }
  },
  {
    "TextLocation": {
      "Start": 116725,
      "End": 116729
    },
    "TimeRange": {
      "StartTime": "02:37:22.1900000",
      "EndTime": "02:37:22.3400000"
    }
  },
  {
    "TextLocation": {
      "Start": 116730,
      "End": 116733
    },
    "TimeRange": {
      "StartTime": "02:37:22.3400000",
      "EndTime": "02:37:22.5200000"
    }
  },
  {
    "TextLocation": {
      "Start": 116734,
      "End": 116738
    },
    "TimeRange": {
      "StartTime": "02:37:22.5200000",
      "EndTime": "02:37:22.7900000"
    }
  },
  {
    "TextLocation": {
      "Start": 116739,
      "End": 116746
    },
    "TimeRange": {
      "StartTime": "02:37:22.7900000",
      "EndTime": "02:37:23.1500000"
    }
  },
  {
    "TextLocation": {
      "Start": 116748,
      "End": 116752
    },
    "TimeRange": {
      "StartTime": "02:37:23.1500000",
      "EndTime": "02:37:23.3000000"
    }
  },
  {
    "TextLocation": {
      "Start": 116753,
      "End": 116756
    },
    "TimeRange": {
      "StartTime": "02:37:23.3000000",
      "EndTime": "02:37:23.4500000"
    }
  },
  {
    "TextLocation": {
      "Start": 116757,
      "End": 116762
    },
    "TimeRange": {
      "StartTime": "02:37:23.4500000",
      "EndTime": "02:37:23.7500000"
    }
  },
  {
    "TextLocation": {
      "Start": 116763,
      "End": 116767
    },
    "TimeRange": {
      "StartTime": "02:37:23.7500000",
      "EndTime": "02:37:24.0200000"
    }
  },
  {
    "TextLocation": {
      "Start": 116770,
      "End": 116773
    },
    "TimeRange": {
      "StartTime": "02:37:24.0200000",
      "EndTime": "02:37:24.1700000"
    }
  },
  {
    "TextLocation": {
      "Start": 116774,
      "End": 116778
    },
    "TimeRange": {
      "StartTime": "02:37:24.1700000",
      "EndTime": "02:37:24.2900000"
    }
  },
  {
    "TextLocation": {
      "Start": 116779,
      "End": 116783
    },
    "TimeRange": {
      "StartTime": "02:37:24.2900000",
      "EndTime": "02:37:24.5900000"
    }
  },
  {
    "TextLocation": {
      "Start": 116784,
      "End": 116792
    },
    "TimeRange": {
      "StartTime": "02:37:24.5900000",
      "EndTime": "02:37:25.0400000"
    }
  },
  {
    "TextLocation": {
      "Start": 116793,
      "End": 116795
    },
    "TimeRange": {
      "StartTime": "02:37:25.0400000",
      "EndTime": "02:37:25.1600000"
    }
  },
  {
    "TextLocation": {
      "Start": 116796,
      "End": 116802
    },
    "TimeRange": {
      "StartTime": "02:37:25.1600000",
      "EndTime": "02:37:25.8200000"
    }
  },
  {
    "TextLocation": {
      "Start": 116805,
      "End": 116808
    },
    "TimeRange": {
      "StartTime": "02:37:25.8200000",
      "EndTime": "02:37:26.3000000"
    }
  },
  {
    "TextLocation": {
      "Start": 116811,
      "End": 116815
    },
    "TimeRange": {
      "StartTime": "02:37:27.5900000",
      "EndTime": "02:37:28.0700000"
    }
  },
  {
    "TextLocation": {
      "Start": 116816,
      "End": 116823
    },
    "TimeRange": {
      "StartTime": "02:37:28.0700000",
      "EndTime": "02:37:28.6100000"
    }
  },
  {
    "TextLocation": {
      "Start": 116824,
      "End": 116826
    },
    "TimeRange": {
      "StartTime": "02:37:28.6100000",
      "EndTime": "02:37:28.8799999"
    }
  },
  {
    "TextLocation": {
      "Start": 116827,
      "End": 116830
    },
    "TimeRange": {
      "StartTime": "02:37:28.8799999",
      "EndTime": "02:37:29.3300000"
    }
  },
  {
    "TextLocation": {
      "Start": 116831,
      "End": 116835
    },
    "TimeRange": {
      "StartTime": "02:37:29.3300000",
      "EndTime": "02:37:29.7800000"
    }
  },
  {
    "TextLocation": {
      "Start": 116836,
      "End": 116843
    },
    "TimeRange": {
      "StartTime": "02:37:29.7800000",
      "EndTime": "02:37:30.1700000"
    }
  },
  {
    "TextLocation": {
      "Start": 116844,
      "End": 116849
    },
    "TimeRange": {
      "StartTime": "02:37:30.1700000",
      "EndTime": "02:37:30.3500000"
    }
  },
  {
    "TextLocation": {
      "Start": 116850,
      "End": 116857
    },
    "TimeRange": {
      "StartTime": "02:37:30.3500000",
      "EndTime": "02:37:30.8300000"
    }
  },
  {
    "TextLocation": {
      "Start": 116858,
      "End": 116865
    },
    "TimeRange": {
      "StartTime": "02:37:30.8300000",
      "EndTime": "02:37:31.6700000"
    }
  },
  {
    "TextLocation": {
      "Start": 116873,
      "End": 116878
    },
    "TimeRange": {
      "StartTime": "02:37:32.0600000",
      "EndTime": "02:37:32.3300000"
    }
  },
  {
    "TextLocation": {
      "Start": 116879,
      "End": 116883
    },
    "TimeRange": {
      "StartTime": "02:37:32.3300000",
      "EndTime": "02:37:32.4500000"
    }
  },
  {
    "TextLocation": {
      "Start": 116884,
      "End": 116886
    },
    "TimeRange": {
      "StartTime": "02:37:32.4500000",
      "EndTime": "02:37:32.5400000"
    }
  },
  {
    "TextLocation": {
      "Start": 116887,
      "End": 116889
    },
    "TimeRange": {
      "StartTime": "02:37:32.5400000",
      "EndTime": "02:37:32.6600000"
    }
  },
  {
    "TextLocation": {
      "Start": 116890,
      "End": 116897
    },
    "TimeRange": {
      "StartTime": "02:37:32.6600000",
      "EndTime": "02:37:33.0200000"
    }
  },
  {
    "TextLocation": {
      "Start": 116898,
      "End": 116902
    },
    "TimeRange": {
      "StartTime": "02:37:33.0200000",
      "EndTime": "02:37:33.6200000"
    }
  },
  {
    "TextLocation": {
      "Start": 116910,
      "End": 116913
    },
    "TimeRange": {
      "StartTime": "02:37:35.1500000",
      "EndTime": "02:37:35.4200000"
    }
  },
  {
    "TextLocation": {
      "Start": 116914,
      "End": 116922
    },
    "TimeRange": {
      "StartTime": "02:37:35.4200000",
      "EndTime": "02:37:35.8700000"
    }
  },
  {
    "TextLocation": {
      "Start": 116923,
      "End": 116928
    },
    "TimeRange": {
      "StartTime": "02:37:35.8700000",
      "EndTime": "02:37:35.9900000"
    }
  },
  {
    "TextLocation": {
      "Start": 116929,
      "End": 116934
    },
    "TimeRange": {
      "StartTime": "02:37:35.9900000",
      "EndTime": "02:37:36.2300000"
    }
  },
  {
    "TextLocation": {
      "Start": 116935,
      "End": 116940
    },
    "TimeRange": {
      "StartTime": "02:37:36.2300000",
      "EndTime": "02:37:36.6500000"
    }
  },
  {
    "TextLocation": {
      "Start": 116943,
      "End": 116945
    },
    "TimeRange": {
      "StartTime": "02:37:36.6500000",
      "EndTime": "02:37:36.7400000"
    }
  },
  {
    "TextLocation": {
      "Start": 116946,
      "End": 116951
    },
    "TimeRange": {
      "StartTime": "02:37:36.7400000",
      "EndTime": "02:37:36.8600000"
    }
  },
  {
    "TextLocation": {
      "Start": 116952,
      "End": 116956
    },
    "TimeRange": {
      "StartTime": "02:37:36.8600000",
      "EndTime": "02:37:37.0400000"
    }
  },
  {
    "TextLocation": {
      "Start": 116957,
      "End": 116960
    },
    "TimeRange": {
      "StartTime": "02:37:37.0400000",
      "EndTime": "02:37:37.2200000"
    }
  },
  {
    "TextLocation": {
      "Start": 116961,
      "End": 116968
    },
    "TimeRange": {
      "StartTime": "02:37:37.2200000",
      "EndTime": "02:37:37.6400000"
    }
  },
  {
    "TextLocation": {
      "Start": 116969,
      "End": 116973
    },
    "TimeRange": {
      "StartTime": "02:37:37.6400000",
      "EndTime": "02:37:37.9700000"
    }
  },
  {
    "TextLocation": {
      "Start": 116974,
      "End": 116981
    },
    "TimeRange": {
      "StartTime": "02:37:37.9700000",
      "EndTime": "02:37:38.2400000"
    }
  },
  {
    "TextLocation": {
      "Start": 116982,
      "End": 116984
    },
    "TimeRange": {
      "StartTime": "02:37:38.2400000",
      "EndTime": "02:37:38.3400000"
    }
  },
  {
    "TextLocation": {
      "Start": 116985,
      "End": 116988
    },
    "TimeRange": {
      "StartTime": "02:37:38.3400000",
      "EndTime": "02:37:38.4200000"
    }
  },
  {
    "TextLocation": {
      "Start": 116989,
      "End": 116997
    },
    "TimeRange": {
      "StartTime": "02:37:38.4200000",
      "EndTime": "02:37:39.1400000"
    }
  },
  {
    "TextLocation": {
      "Start": 117005,
      "End": 117012
    },
    "TimeRange": {
      "StartTime": "02:37:39.1700000",
      "EndTime": "02:37:39.7099999"
    }
  },
  {
    "TextLocation": {
      "Start": 117020,
      "End": 117024
    },
    "TimeRange": {
      "StartTime": "02:37:40.1600000",
      "EndTime": "02:37:40.5800000"
    }
  },
  {
    "TextLocation": {
      "Start": 117025,
      "End": 117032
    },
    "TimeRange": {
      "StartTime": "02:37:40.5800000",
      "EndTime": "02:37:40.9700000"
    }
  },
  {
    "TextLocation": {
      "Start": 117033,
      "End": 117035
    },
    "TimeRange": {
      "StartTime": "02:37:40.9700000",
      "EndTime": "02:37:41.1200000"
    }
  },
  {
    "TextLocation": {
      "Start": 117036,
      "End": 117039
    },
    "TimeRange": {
      "StartTime": "02:37:41.1200000",
      "EndTime": "02:37:41.3600000"
    }
  },
  {
    "TextLocation": {
      "Start": 117040,
      "End": 117044
    },
    "TimeRange": {
      "StartTime": "02:37:41.3600000",
      "EndTime": "02:37:41.6900000"
    }
  },
  {
    "TextLocation": {
      "Start": 117045,
      "End": 117052
    },
    "TimeRange": {
      "StartTime": "02:37:41.6900000",
      "EndTime": "02:37:42.1400000"
    }
  },
  {
    "TextLocation": {
      "Start": 117053,
      "End": 117058
    },
    "TimeRange": {
      "StartTime": "02:37:42.1400000",
      "EndTime": "02:37:42.5000000"
    }
  },
  {
    "TextLocation": {
      "Start": 117059,
      "End": 117067
    },
    "TimeRange": {
      "StartTime": "02:37:42.5000000",
      "EndTime": "02:37:43.4599999"
    }
  },
  {
    "TextLocation": {
      "Start": 117075,
      "End": 117080
    },
    "TimeRange": {
      "StartTime": "02:37:44.2900000",
      "EndTime": "02:37:44.5300000"
    }
  },
  {
    "TextLocation": {
      "Start": 117081,
      "End": 117089
    },
    "TimeRange": {
      "StartTime": "02:37:44.5300000",
      "EndTime": "02:37:44.9200000"
    }
  },
  {
    "TextLocation": {
      "Start": 117090,
      "End": 117094
    },
    "TimeRange": {
      "StartTime": "02:37:44.9200000",
      "EndTime": "02:37:45.0700000"
    }
  },
  {
    "TextLocation": {
      "Start": 117095,
      "End": 117097
    },
    "TimeRange": {
      "StartTime": "02:37:45.0700000",
      "EndTime": "02:37:45.1900000"
    }
  },
  {
    "TextLocation": {
      "Start": 117098,
      "End": 117102
    },
    "TimeRange": {
      "StartTime": "02:37:45.1900000",
      "EndTime": "02:37:45.8500000"
    }
  },
  {
    "TextLocation": {
      "Start": 117103,
      "End": 117106
    },
    "TimeRange": {
      "StartTime": "02:37:45.8799999",
      "EndTime": "02:37:46.2700000"
    }
  },
  {
    "TextLocation": {
      "Start": 117107,
      "End": 117110
    },
    "TimeRange": {
      "StartTime": "02:37:46.2700000",
      "EndTime": "02:37:46.3900000"
    }
  },
  {
    "TextLocation": {
      "Start": 117111,
      "End": 117116
    },
    "TimeRange": {
      "StartTime": "02:37:46.3900000",
      "EndTime": "02:37:46.6000000"
    }
  },
  {
    "TextLocation": {
      "Start": 117117,
      "End": 117124
    },
    "TimeRange": {
      "StartTime": "02:37:46.6000000",
      "EndTime": "02:37:47.0500000"
    }
  },
  {
    "TextLocation": {
      "Start": 117125,
      "End": 117133
    },
    "TimeRange": {
      "StartTime": "02:37:47.0500000",
      "EndTime": "02:37:47.4700000"
    }
  },
  {
    "TextLocation": {
      "Start": 117134,
      "End": 117137
    },
    "TimeRange": {
      "StartTime": "02:37:47.4700000",
      "EndTime": "02:37:47.5900000"
    }
  },
  {
    "TextLocation": {
      "Start": 117138,
      "End": 117143
    },
    "TimeRange": {
      "StartTime": "02:37:47.5900000",
      "EndTime": "02:37:47.8000000"
    }
  },
  {
    "TextLocation": {
      "Start": 117144,
      "End": 117149
    },
    "TimeRange": {
      "StartTime": "02:37:47.8000000",
      "EndTime": "02:37:48.1900000"
    }
  },
  {
    "TextLocation": {
      "Start": 117157,
      "End": 117161
    },
    "TimeRange": {
      "StartTime": "02:37:48.7000000",
      "EndTime": "02:37:49.0300000"
    }
  },
  {
    "TextLocation": {
      "Start": 117162,
      "End": 117169
    },
    "TimeRange": {
      "StartTime": "02:37:49.0300000",
      "EndTime": "02:37:49.4500000"
    }
  },
  {
    "TextLocation": {
      "Start": 117170,
      "End": 117174
    },
    "TimeRange": {
      "StartTime": "02:37:49.4500000",
      "EndTime": "02:37:49.6900000"
    }
  },
  {
    "TextLocation": {
      "Start": 117175,
      "End": 117178
    },
    "TimeRange": {
      "StartTime": "02:37:49.6900000",
      "EndTime": "02:37:49.9599999"
    }
  },
  {
    "TextLocation": {
      "Start": 117179,
      "End": 117183
    },
    "TimeRange": {
      "StartTime": "02:37:49.9599999",
      "EndTime": "02:37:50.2600000"
    }
  },
  {
    "TextLocation": {
      "Start": 117184,
      "End": 117186
    },
    "TimeRange": {
      "StartTime": "02:37:50.2600000",
      "EndTime": "02:37:50.4100000"
    }
  },
  {
    "TextLocation": {
      "Start": 117187,
      "End": 117193
    },
    "TimeRange": {
      "StartTime": "02:37:50.4100000",
      "EndTime": "02:37:51.0100000"
    }
  },
  {
    "TextLocation": {
      "Start": 117194,
      "End": 117200
    },
    "TimeRange": {
      "StartTime": "02:37:51.0100000",
      "EndTime": "02:37:51.5200000"
    }
  },
  {
    "TextLocation": {
      "Start": 117201,
      "End": 117204
    },
    "TimeRange": {
      "StartTime": "02:37:51.5200000",
      "EndTime": "02:37:52.0300000"
    }
  },
  {
    "TextLocation": {
      "Start": 117205,
      "End": 117210
    },
    "TimeRange": {
      "StartTime": "02:37:52.0300000",
      "EndTime": "02:37:52.2700000"
    }
  },
  {
    "TextLocation": {
      "Start": 117211,
      "End": 117218
    },
    "TimeRange": {
      "StartTime": "02:37:52.2700000",
      "EndTime": "02:37:52.6600000"
    }
  },
  {
    "TextLocation": {
      "Start": 117219,
      "End": 117227
    },
    "TimeRange": {
      "StartTime": "02:37:52.6600000",
      "EndTime": "02:37:53.3300000"
    }
  },
  {
    "TextLocation": {
      "Start": 117235,
      "End": 117237
    },
    "TimeRange": {
      "StartTime": "02:37:53.3500000",
      "EndTime": "02:37:53.8300000"
    }
  },
  {
    "TextLocation": {
      "Start": 117245,
      "End": 117254
    },
    "TimeRange": {
      "StartTime": "02:37:56.0400000",
      "EndTime": "02:37:56.5500000"
    }
  },
  {
    "TextLocation": {
      "Start": 117255,
      "End": 117263
    },
    "TimeRange": {
      "StartTime": "02:37:56.5500000",
      "EndTime": "02:37:56.9400000"
    }
  },
  {
    "TextLocation": {
      "Start": 117265,
      "End": 117269
    },
    "TimeRange": {
      "StartTime": "02:37:56.9400000",
      "EndTime": "02:37:57.5100000"
    }
  },
  {
    "TextLocation": {
      "Start": 117270,
      "End": 117279
    },
    "TimeRange": {
      "StartTime": "02:37:57.5100000",
      "EndTime": "02:37:58.1100000"
    }
  },
  {
    "TextLocation": {
      "Start": 117280,
      "End": 117285
    },
    "TimeRange": {
      "StartTime": "02:37:58.1100000",
      "EndTime": "02:37:58.2900000"
    }
  },
  {
    "TextLocation": {
      "Start": 117286,
      "End": 117294
    },
    "TimeRange": {
      "StartTime": "02:37:58.2900000",
      "EndTime": "02:37:58.7700000"
    }
  },
  {
    "TextLocation": {
      "Start": 117295,
      "End": 117298
    },
    "TimeRange": {
      "StartTime": "02:37:58.7700000",
      "EndTime": "02:37:58.9800000"
    }
  },
  {
    "TextLocation": {
      "Start": 117299,
      "End": 117305
    },
    "TimeRange": {
      "StartTime": "02:37:59.1299999",
      "EndTime": "02:37:59.4300000"
    }
  },
  {
    "TextLocation": {
      "Start": 117306,
      "End": 117309
    },
    "TimeRange": {
      "StartTime": "02:37:59.4300000",
      "EndTime": "02:37:59.5200000"
    }
  },
  {
    "TextLocation": {
      "Start": 117310,
      "End": 117318
    },
    "TimeRange": {
      "StartTime": "02:37:59.5200000",
      "EndTime": "02:37:59.9400000"
    }
  },
  {
    "TextLocation": {
      "Start": 117319,
      "End": 117329
    },
    "TimeRange": {
      "StartTime": "02:37:59.9400000",
      "EndTime": "02:38:00.4500000"
    }
  },
  {
    "TextLocation": {
      "Start": 117330,
      "End": 117334
    },
    "TimeRange": {
      "StartTime": "02:38:00.4500000",
      "EndTime": "02:38:00.6000000"
    }
  },
  {
    "TextLocation": {
      "Start": 117335,
      "End": 117339
    },
    "TimeRange": {
      "StartTime": "02:38:00.6000000",
      "EndTime": "02:38:00.7500000"
    }
  },
  {
    "TextLocation": {
      "Start": 117340,
      "End": 117344
    },
    "TimeRange": {
      "StartTime": "02:38:00.7600000",
      "EndTime": "02:38:00.9900000"
    }
  },
  {
    "TextLocation": {
      "Start": 117346,
      "End": 117353
    },
    "TimeRange": {
      "StartTime": "02:38:00.9900000",
      "EndTime": "02:38:01.3600000"
    }
  },
  {
    "TextLocation": {
      "Start": 117361,
      "End": 117364
    },
    "TimeRange": {
      "StartTime": "02:38:01.4100000",
      "EndTime": "02:38:01.8300000"
    }
  },
  {
    "TextLocation": {
      "Start": 117372,
      "End": 117376
    },
    "TimeRange": {
      "StartTime": "02:38:02.3700000",
      "EndTime": "02:38:02.7900000"
    }
  },
  {
    "TextLocation": {
      "Start": 117378,
      "End": 117380
    },
    "TimeRange": {
      "StartTime": "02:38:02.7900000",
      "EndTime": "02:38:02.9400000"
    }
  },
  {
    "TextLocation": {
      "Start": 117381,
      "End": 117389
    },
    "TimeRange": {
      "StartTime": "02:38:02.9400000",
      "EndTime": "02:38:03.3300000"
    }
  },
  {
    "TextLocation": {
      "Start": 117391,
      "End": 117394
    },
    "TimeRange": {
      "StartTime": "02:38:03.3300000",
      "EndTime": "02:38:03.4800000"
    }
  },
  {
    "TextLocation": {
      "Start": 117395,
      "End": 117405
    },
    "TimeRange": {
      "StartTime": "02:38:03.4800000",
      "EndTime": "02:38:04.0200000"
    }
  },
  {
    "TextLocation": {
      "Start": 117406,
      "End": 117408
    },
    "TimeRange": {
      "StartTime": "02:38:04.0200000",
      "EndTime": "02:38:04.1400000"
    }
  },
  {
    "TextLocation": {
      "Start": 117409,
      "End": 117412
    },
    "TimeRange": {
      "StartTime": "02:38:04.1400000",
      "EndTime": "02:38:04.2600000"
    }
  },
  {
    "TextLocation": {
      "Start": 117413,
      "End": 117417
    },
    "TimeRange": {
      "StartTime": "02:38:04.2600000",
      "EndTime": "02:38:04.4700000"
    }
  },
  {
    "TextLocation": {
      "Start": 117418,
      "End": 117420
    },
    "TimeRange": {
      "StartTime": "02:38:04.4700000",
      "EndTime": "02:38:04.5900000"
    }
  },
  {
    "TextLocation": {
      "Start": 117421,
      "End": 117434
    },
    "TimeRange": {
      "StartTime": "02:38:04.5900000",
      "EndTime": "02:38:05.3400000"
    }
  },
  {
    "TextLocation": {
      "Start": 117435,
      "End": 117445
    },
    "TimeRange": {
      "StartTime": "02:38:05.3400000",
      "EndTime": "02:38:06.0600000"
    }
  },
  {
    "TextLocation": {
      "Start": 117453,
      "End": 117458
    },
    "TimeRange": {
      "StartTime": "02:38:06.9900000",
      "EndTime": "02:38:07.6500000"
    }
  },
  {
    "TextLocation": {
      "Start": 117459,
      "End": 117468
    },
    "TimeRange": {
      "StartTime": "02:38:07.6500000",
      "EndTime": "02:38:08.3100000"
    }
  },
  {
    "TextLocation": {
      "Start": 117469,
      "End": 117471
    },
    "TimeRange": {
      "StartTime": "02:38:08.3100000",
      "EndTime": "02:38:08.4000000"
    }
  },
  {
    "TextLocation": {
      "Start": 117472,
      "End": 117480
    },
    "TimeRange": {
      "StartTime": "02:38:08.4000000",
      "EndTime": "02:38:09.4200000"
    }
  },
  {
    "TextLocation": {
      "Start": 117481,
      "End": 117485
    },
    "TimeRange": {
      "StartTime": "02:38:09.6600000",
      "EndTime": "02:38:10.2300000"
    }
  },
  {
    "TextLocation": {
      "Start": 117486,
      "End": 117490
    },
    "TimeRange": {
      "StartTime": "02:38:10.2300000",
      "EndTime": "02:38:10.5900000"
    }
  },
  {
    "TextLocation": {
      "Start": 117491,
      "End": 117499
    },
    "TimeRange": {
      "StartTime": "02:38:10.5900000",
      "EndTime": "02:38:11.4000000"
    }
  },
  {
    "TextLocation": {
      "Start": 117500,
      "End": 117504
    },
    "TimeRange": {
      "StartTime": "02:38:11.4000000",
      "EndTime": "02:38:11.6700000"
    }
  },
  {
    "TextLocation": {
      "Start": 117505,
      "End": 117510
    },
    "TimeRange": {
      "StartTime": "02:38:11.6700000",
      "EndTime": "02:38:11.8500000"
    }
  },
  {
    "TextLocation": {
      "Start": 117511,
      "End": 117519
    },
    "TimeRange": {
      "StartTime": "02:38:11.8500000",
      "EndTime": "02:38:12.6000000"
    }
  },
  {
    "TextLocation": {
      "Start": 117521,
      "End": 117525
    },
    "TimeRange": {
      "StartTime": "02:38:13.3500000",
      "EndTime": "02:38:13.5900000"
    }
  },
  {
    "TextLocation": {
      "Start": 117526,
      "End": 117530
    },
    "TimeRange": {
      "StartTime": "02:38:13.5900000",
      "EndTime": "02:38:13.7400000"
    }
  },
  {
    "TextLocation": {
      "Start": 117531,
      "End": 117535
    },
    "TimeRange": {
      "StartTime": "02:38:13.7400000",
      "EndTime": "02:38:14.1600000"
    }
  },
  {
    "TextLocation": {
      "Start": 117536,
      "End": 117545
    },
    "TimeRange": {
      "StartTime": "02:38:14.1600000",
      "EndTime": "02:38:15.0300000"
    }
  },
  {
    "TextLocation": {
      "Start": 117546,
      "End": 117550
    },
    "TimeRange": {
      "StartTime": "02:38:15.0300000",
      "EndTime": "02:38:15.8400000"
    }
  },
  {
    "TextLocation": {
      "Start": 117551,
      "End": 117558
    },
    "TimeRange": {
      "StartTime": "02:38:15.9599999",
      "EndTime": "02:38:16.4700000"
    }
  },
  {
    "TextLocation": {
      "Start": 117559,
      "End": 117564
    },
    "TimeRange": {
      "StartTime": "02:38:16.4700000",
      "EndTime": "02:38:17.1600000"
    }
  },
  {
    "TextLocation": {
      "Start": 117572,
      "End": 117575
    },
    "TimeRange": {
      "StartTime": "02:38:18.5600000",
      "EndTime": "02:38:19.0100000"
    }
  },
  {
    "TextLocation": {
      "Start": 117576,
      "End": 117578
    },
    "TimeRange": {
      "StartTime": "02:38:19.0100000",
      "EndTime": "02:38:19.1600000"
    }
  },
  {
    "TextLocation": {
      "Start": 117580,
      "End": 117585
    },
    "TimeRange": {
      "StartTime": "02:38:19.1600000",
      "EndTime": "02:38:19.4599999"
    }
  },
  {
    "TextLocation": {
      "Start": 117587,
      "End": 117594
    },
    "TimeRange": {
      "StartTime": "02:38:19.4599999",
      "EndTime": "02:38:19.7600000"
    }
  },
  {
    "TextLocation": {
      "Start": 117595,
      "End": 117597
    },
    "TimeRange": {
      "StartTime": "02:38:19.7600000",
      "EndTime": "02:38:19.8799999"
    }
  },
  {
    "TextLocation": {
      "Start": 117598,
      "End": 117605
    },
    "TimeRange": {
      "StartTime": "02:38:19.8799999",
      "EndTime": "02:38:20.2099999"
    }
  },
  {
    "TextLocation": {
      "Start": 117606,
      "End": 117611
    },
    "TimeRange": {
      "StartTime": "02:38:20.2099999",
      "EndTime": "02:38:20.5700000"
    }
  },
  {
    "TextLocation": {
      "Start": 117613,
      "End": 117616
    },
    "TimeRange": {
      "StartTime": "02:38:20.5700000",
      "EndTime": "02:38:20.6600000"
    }
  },
  {
    "TextLocation": {
      "Start": 117617,
      "End": 117626
    },
    "TimeRange": {
      "StartTime": "02:38:20.6600000",
      "EndTime": "02:38:20.9900000"
    }
  },
  {
    "TextLocation": {
      "Start": 117627,
      "End": 117634
    },
    "TimeRange": {
      "StartTime": "02:38:20.9900000",
      "EndTime": "02:38:21.2300000"
    }
  },
  {
    "TextLocation": {
      "Start": 117635,
      "End": 117637
    },
    "TimeRange": {
      "StartTime": "02:38:21.2300000",
      "EndTime": "02:38:21.3200000"
    }
  },
  {
    "TextLocation": {
      "Start": 117638,
      "End": 117645
    },
    "TimeRange": {
      "StartTime": "02:38:21.3200000",
      "EndTime": "02:38:21.6500000"
    }
  },
  {
    "TextLocation": {
      "Start": 117646,
      "End": 117651
    },
    "TimeRange": {
      "StartTime": "02:38:21.6500000",
      "EndTime": "02:38:22.0100000"
    }
  },
  {
    "TextLocation": {
      "Start": 117652,
      "End": 117654
    },
    "TimeRange": {
      "StartTime": "02:38:22.0100000",
      "EndTime": "02:38:22.1900000"
    }
  },
  {
    "TextLocation": {
      "Start": 117655,
      "End": 117659
    },
    "TimeRange": {
      "StartTime": "02:38:22.1900000",
      "EndTime": "02:38:22.4300000"
    }
  },
  {
    "TextLocation": {
      "Start": 117660,
      "End": 117662
    },
    "TimeRange": {
      "StartTime": "02:38:22.4300000",
      "EndTime": "02:38:22.5200000"
    }
  },
  {
    "TextLocation": {
      "Start": 117663,
      "End": 117667
    },
    "TimeRange": {
      "StartTime": "02:38:22.5200000",
      "EndTime": "02:38:22.8200000"
    }
  },
  {
    "TextLocation": {
      "Start": 117675,
      "End": 117679
    },
    "TimeRange": {
      "StartTime": "02:38:23",
      "EndTime": "02:38:23.4400000"
    }
  },
  {
    "TextLocation": {
      "Start": 117687,
      "End": 117691
    },
    "TimeRange": {
      "StartTime": "02:38:24.5200000",
      "EndTime": "02:38:24.7600000"
    }
  },
  {
    "TextLocation": {
      "Start": 117692,
      "End": 117697
    },
    "TimeRange": {
      "StartTime": "02:38:24.7600000",
      "EndTime": "02:38:25"
    }
  },
  {
    "TextLocation": {
      "Start": 117698,
      "End": 117710
    },
    "TimeRange": {
      "StartTime": "02:38:25",
      "EndTime": "02:38:25.5700000"
    }
  },
  {
    "TextLocation": {
      "Start": 117711,
      "End": 117714
    },
    "TimeRange": {
      "StartTime": "02:38:25.5700000",
      "EndTime": "02:38:25.6600000"
    }
  },
  {
    "TextLocation": {
      "Start": 117715,
      "End": 117723
    },
    "TimeRange": {
      "StartTime": "02:38:25.6600000",
      "EndTime": "02:38:26.1700000"
    }
  },
  {
    "TextLocation": {
      "Start": 117724,
      "End": 117731
    },
    "TimeRange": {
      "StartTime": "02:38:26.1700000",
      "EndTime": "02:38:26.5300000"
    }
  },
  {
    "TextLocation": {
      "Start": 117732,
      "End": 117735
    },
    "TimeRange": {
      "StartTime": "02:38:26.5300000",
      "EndTime": "02:38:26.6500000"
    }
  },
  {
    "TextLocation": {
      "Start": 117736,
      "End": 117745
    },
    "TimeRange": {
      "StartTime": "02:38:26.6500000",
      "EndTime": "02:38:27.1600000"
    }
  },
  {
    "TextLocation": {
      "Start": 117746,
      "End": 117749
    },
    "TimeRange": {
      "StartTime": "02:38:27.1600000",
      "EndTime": "02:38:27.3100000"
    }
  },
  {
    "TextLocation": {
      "Start": 117750,
      "End": 117755
    },
    "TimeRange": {
      "StartTime": "02:38:27.3100000",
      "EndTime": "02:38:27.8799999"
    }
  },
  {
    "TextLocation": {
      "Start": 117763,
      "End": 117766
    },
    "TimeRange": {
      "StartTime": "02:38:29.2099999",
      "EndTime": "02:38:29.3600000"
    }
  },
  {
    "TextLocation": {
      "Start": 117767,
      "End": 117777
    },
    "TimeRange": {
      "StartTime": "02:38:29.3600000",
      "EndTime": "02:38:29.8400000"
    }
  },
  {
    "TextLocation": {
      "Start": 117778,
      "End": 117786
    },
    "TimeRange": {
      "StartTime": "02:38:29.8400000",
      "EndTime": "02:38:30.2300000"
    }
  },
  {
    "TextLocation": {
      "Start": 117787,
      "End": 117791
    },
    "TimeRange": {
      "StartTime": "02:38:30.2300000",
      "EndTime": "02:38:30.3799999"
    }
  },
  {
    "TextLocation": {
      "Start": 117792,
      "End": 117796
    },
    "TimeRange": {
      "StartTime": "02:38:30.3799999",
      "EndTime": "02:38:30.8300000"
    }
  },
  {
    "TextLocation": {
      "Start": 117804,
      "End": 117808
    },
    "TimeRange": {
      "StartTime": "02:38:31.9400000",
      "EndTime": "02:38:32.5100000"
    }
  },
  {
    "TextLocation": {
      "Start": 117809,
      "End": 117812
    },
    "TimeRange": {
      "StartTime": "02:38:32.5100000",
      "EndTime": "02:38:32.6000000"
    }
  },
  {
    "TextLocation": {
      "Start": 117813,
      "End": 117824
    },
    "TimeRange": {
      "StartTime": "02:38:32.6000000",
      "EndTime": "02:38:33.0200000"
    }
  },
  {
    "TextLocation": {
      "Start": 117825,
      "End": 117833
    },
    "TimeRange": {
      "StartTime": "02:38:33.0200000",
      "EndTime": "02:38:33.5300000"
    }
  },
  {
    "TextLocation": {
      "Start": 117834,
      "End": 117838
    },
    "TimeRange": {
      "StartTime": "02:38:33.5300000",
      "EndTime": "02:38:33.8300000"
    }
  },
  {
    "TextLocation": {
      "Start": 117839,
      "End": 117843
    },
    "TimeRange": {
      "StartTime": "02:38:33.8300000",
      "EndTime": "02:38:34.0100000"
    }
  },
  {
    "TextLocation": {
      "Start": 117844,
      "End": 117847
    },
    "TimeRange": {
      "StartTime": "02:38:34.0100000",
      "EndTime": "02:38:34.1600000"
    }
  },
  {
    "TextLocation": {
      "Start": 117848,
      "End": 117853
    },
    "TimeRange": {
      "StartTime": "02:38:34.1600000",
      "EndTime": "02:38:34.4599999"
    }
  },
  {
    "TextLocation": {
      "Start": 117854,
      "End": 117861
    },
    "TimeRange": {
      "StartTime": "02:38:34.4599999",
      "EndTime": "02:38:34.8500000"
    }
  },
  {
    "TextLocation": {
      "Start": 117862,
      "End": 117866
    },
    "TimeRange": {
      "StartTime": "02:38:34.8500000",
      "EndTime": "02:38:34.9700000"
    }
  },
  {
    "TextLocation": {
      "Start": 117867,
      "End": 117870
    },
    "TimeRange": {
      "StartTime": "02:38:34.9700000",
      "EndTime": "02:38:35.1200000"
    }
  },
  {
    "TextLocation": {
      "Start": 117871,
      "End": 117874
    },
    "TimeRange": {
      "StartTime": "02:38:35.1200000",
      "EndTime": "02:38:35.3600000"
    }
  },
  {
    "TextLocation": {
      "Start": 117875,
      "End": 117879
    },
    "TimeRange": {
      "StartTime": "02:38:35.3600000",
      "EndTime": "02:38:35.6900000"
    }
  },
  {
    "TextLocation": {
      "Start": 117880,
      "End": 117884
    },
    "TimeRange": {
      "StartTime": "02:38:35.6900000",
      "EndTime": "02:38:35.9599999"
    }
  },
  {
    "TextLocation": {
      "Start": 117887,
      "End": 117888
    },
    "TimeRange": {
      "StartTime": "02:38:35.9599999",
      "EndTime": "02:38:36.1000000"
    }
  },
  {
    "TextLocation": {
      "Start": 117889,
      "End": 117894
    },
    "TimeRange": {
      "StartTime": "02:38:36.1400000",
      "EndTime": "02:38:36.4200000"
    }
  },
  {
    "TextLocation": {
      "Start": 117895,
      "End": 117903
    },
    "TimeRange": {
      "StartTime": "02:38:36.4400000",
      "EndTime": "02:38:36.9800000"
    }
  },
  {
    "TextLocation": {
      "Start": 117911,
      "End": 117913
    },
    "TimeRange": {
      "StartTime": "02:38:37.0100000",
      "EndTime": "02:38:37.5800000"
    }
  },
  {
    "TextLocation": {
      "Start": 117921,
      "End": 117924
    },
    "TimeRange": {
      "StartTime": "02:38:38.0600000",
      "EndTime": "02:38:38.3600000"
    }
  },
  {
    "TextLocation": {
      "Start": 117925,
      "End": 117927
    },
    "TimeRange": {
      "StartTime": "02:38:38.3600000",
      "EndTime": "02:38:38.6000000"
    }
  },
  {
    "TextLocation": {
      "Start": 117928,
      "End": 117932
    },
    "TimeRange": {
      "StartTime": "02:38:38.6000000",
      "EndTime": "02:38:39.0500000"
    }
  },
  {
    "TextLocation": {
      "Start": 117933,
      "End": 117938
    },
    "TimeRange": {
      "StartTime": "02:38:39.0500000",
      "EndTime": "02:38:39.3200000"
    }
  },
  {
    "TextLocation": {
      "Start": 117939,
      "End": 117941
    },
    "TimeRange": {
      "StartTime": "02:38:39.3200000",
      "EndTime": "02:38:39.4100000"
    }
  },
  {
    "TextLocation": {
      "Start": 117942,
      "End": 117946
    },
    "TimeRange": {
      "StartTime": "02:38:39.4100000",
      "EndTime": "02:38:39.5600000"
    }
  },
  {
    "TextLocation": {
      "Start": 117947,
      "End": 117951
    },
    "TimeRange": {
      "StartTime": "02:38:39.5600000",
      "EndTime": "02:38:39.8600000"
    }
  },
  {
    "TextLocation": {
      "Start": 117952,
      "End": 117954
    },
    "TimeRange": {
      "StartTime": "02:38:39.8600000",
      "EndTime": "02:38:39.9500000"
    }
  },
  {
    "TextLocation": {
      "Start": 117955,
      "End": 117959
    },
    "TimeRange": {
      "StartTime": "02:38:39.9500000",
      "EndTime": "02:38:40.1000000"
    }
  },
  {
    "TextLocation": {
      "Start": 117960,
      "End": 117967
    },
    "TimeRange": {
      "StartTime": "02:38:40.1000000",
      "EndTime": "02:38:40.4000000"
    }
  },
  {
    "TextLocation": {
      "Start": 117970,
      "End": 117973
    },
    "TimeRange": {
      "StartTime": "02:38:40.6100000",
      "EndTime": "02:38:40.9400000"
    }
  },
  {
    "TextLocation": {
      "Start": 117974,
      "End": 117977
    },
    "TimeRange": {
      "StartTime": "02:38:40.9400000",
      "EndTime": "02:38:41.0600000"
    }
  },
  {
    "TextLocation": {
      "Start": 117978,
      "End": 117982
    },
    "TimeRange": {
      "StartTime": "02:38:41.0600000",
      "EndTime": "02:38:41.2099999"
    }
  },
  {
    "TextLocation": {
      "Start": 117990,
      "End": 117994
    },
    "TimeRange": {
      "StartTime": "02:38:41.2099999",
      "EndTime": "02:38:41.6900000"
    }
  },
  {
    "TextLocation": {
      "Start": 117997,
      "End": 117999
    },
    "TimeRange": {
      "StartTime": "02:38:42.2300000",
      "EndTime": "02:38:42.5000000"
    }
  },
  {
    "TextLocation": {
      "Start": 118000,
      "End": 118008
    },
    "TimeRange": {
      "StartTime": "02:38:42.6200000",
      "EndTime": "02:38:42.8900000"
    }
  },
  {
    "TextLocation": {
      "Start": 118009,
      "End": 118011
    },
    "TimeRange": {
      "StartTime": "02:38:42.8900000",
      "EndTime": "02:38:42.9800000"
    }
  },
  {
    "TextLocation": {
      "Start": 118012,
      "End": 118014
    },
    "TimeRange": {
      "StartTime": "02:38:42.9800000",
      "EndTime": "02:38:43.0700000"
    }
  },
  {
    "TextLocation": {
      "Start": 118015,
      "End": 118019
    },
    "TimeRange": {
      "StartTime": "02:38:43.0700000",
      "EndTime": "02:38:43.3100000"
    }
  },
  {
    "TextLocation": {
      "Start": 118020,
      "End": 118027
    },
    "TimeRange": {
      "StartTime": "02:38:43.3400000",
      "EndTime": "02:38:43.6400000"
    }
  },
  {
    "TextLocation": {
      "Start": 118029,
      "End": 118032
    },
    "TimeRange": {
      "StartTime": "02:38:43.6400000",
      "EndTime": "02:38:44"
    }
  },
  {
    "TextLocation": {
      "Start": 118033,
      "End": 118038
    },
    "TimeRange": {
      "StartTime": "02:38:44.2700000",
      "EndTime": "02:38:44.5400000"
    }
  },
  {
    "TextLocation": {
      "Start": 118039,
      "End": 118043
    },
    "TimeRange": {
      "StartTime": "02:38:44.5400000",
      "EndTime": "02:38:44.6900000"
    }
  },
  {
    "TextLocation": {
      "Start": 118044,
      "End": 118048
    },
    "TimeRange": {
      "StartTime": "02:38:44.6900000",
      "EndTime": "02:38:45.3200000"
    }
  },
  {
    "TextLocation": {
      "Start": 118049,
      "End": 118059
    },
    "TimeRange": {
      "StartTime": "02:38:45.3200000",
      "EndTime": "02:38:46.1299999"
    }
  },
  {
    "TextLocation": {
      "Start": 118060,
      "End": 118065
    },
    "TimeRange": {
      "StartTime": "02:38:46.1299999",
      "EndTime": "02:38:46.8799999"
    }
  },
  {
    "TextLocation": {
      "Start": 118066,
      "End": 118069
    },
    "TimeRange": {
      "StartTime": "02:38:46.9100000",
      "EndTime": "02:38:47.2400000"
    }
  },
  {
    "TextLocation": {
      "Start": 118070,
      "End": 118077
    },
    "TimeRange": {
      "StartTime": "02:38:47.2400000",
      "EndTime": "02:38:47.5400000"
    }
  },
  {
    "TextLocation": {
      "Start": 118078,
      "End": 118084
    },
    "TimeRange": {
      "StartTime": "02:38:47.5400000",
      "EndTime": "02:38:47.7800000"
    }
  },
  {
    "TextLocation": {
      "Start": 118085,
      "End": 118089
    },
    "TimeRange": {
      "StartTime": "02:38:47.7800000",
      "EndTime": "02:38:47.9300000"
    }
  },
  {
    "TextLocation": {
      "Start": 118090,
      "End": 118097
    },
    "TimeRange": {
      "StartTime": "02:38:47.9300000",
      "EndTime": "02:38:48.3799999"
    }
  },
  {
    "TextLocation": {
      "Start": 118098,
      "End": 118101
    },
    "TimeRange": {
      "StartTime": "02:38:48.3799999",
      "EndTime": "02:38:48.5000000"
    }
  },
  {
    "TextLocation": {
      "Start": 118102,
      "End": 118104
    },
    "TimeRange": {
      "StartTime": "02:38:48.5000000",
      "EndTime": "02:38:48.5600000"
    }
  },
  {
    "TextLocation": {
      "Start": 118105,
      "End": 118110
    },
    "TimeRange": {
      "StartTime": "02:38:48.5600000",
      "EndTime": "02:38:48.7099999"
    }
  },
  {
    "TextLocation": {
      "Start": 118111,
      "End": 118114
    },
    "TimeRange": {
      "StartTime": "02:38:48.7099999",
      "EndTime": "02:38:49.0100000"
    }
  },
  {
    "TextLocation": {
      "Start": 118115,
      "End": 118117
    },
    "TimeRange": {
      "StartTime": "02:38:49.0100000",
      "EndTime": "02:38:49.1900000"
    }
  },
  {
    "TextLocation": {
      "Start": 118118,
      "End": 118120
    },
    "TimeRange": {
      "StartTime": "02:38:49.1900000",
      "EndTime": "02:38:49.3400000"
    }
  },
  {
    "TextLocation": {
      "Start": 118121,
      "End": 118124
    },
    "TimeRange": {
      "StartTime": "02:38:49.3400000",
      "EndTime": "02:38:49.4599999"
    }
  },
  {
    "TextLocation": {
      "Start": 118125,
      "End": 118130
    },
    "TimeRange": {
      "StartTime": "02:38:49.4599999",
      "EndTime": "02:38:49.6400000"
    }
  },
  {
    "TextLocation": {
      "Start": 118131,
      "End": 118134
    },
    "TimeRange": {
      "StartTime": "02:38:49.6400000",
      "EndTime": "02:38:49.9400000"
    }
  },
  {
    "TextLocation": {
      "Start": 118135,
      "End": 118139
    },
    "TimeRange": {
      "StartTime": "02:38:49.9400000",
      "EndTime": "02:38:50.2400000"
    }
  },
  {
    "TextLocation": {
      "Start": 118140,
      "End": 118143
    },
    "TimeRange": {
      "StartTime": "02:38:50.2400000",
      "EndTime": "02:38:50.5400000"
    }
  },
  {
    "TextLocation": {
      "Start": 118144,
      "End": 118147
    },
    "TimeRange": {
      "StartTime": "02:38:50.6600000",
      "EndTime": "02:38:50.8100000"
    }
  },
  {
    "TextLocation": {
      "Start": 118148,
      "End": 118156
    },
    "TimeRange": {
      "StartTime": "02:38:50.8100000",
      "EndTime": "02:38:51.2600000"
    }
  },
  {
    "TextLocation": {
      "Start": 118157,
      "End": 118160
    },
    "TimeRange": {
      "StartTime": "02:38:51.2600000",
      "EndTime": "02:38:51.4400000"
    }
  },
  {
    "TextLocation": {
      "Start": 118161,
      "End": 118166
    },
    "TimeRange": {
      "StartTime": "02:38:51.4400000",
      "EndTime": "02:38:51.6800000"
    }
  },
  {
    "TextLocation": {
      "Start": 118167,
      "End": 118169
    },
    "TimeRange": {
      "StartTime": "02:38:51.6800000",
      "EndTime": "02:38:52.0100000"
    }
  },
  {
    "TextLocation": {
      "Start": 118170,
      "End": 118173
    },
    "TimeRange": {
      "StartTime": "02:38:52.0100000",
      "EndTime": "02:38:52.1299999"
    }
  },
  {
    "TextLocation": {
      "Start": 118174,
      "End": 118181
    },
    "TimeRange": {
      "StartTime": "02:38:52.1299999",
      "EndTime": "02:38:52.4900000"
    }
  },
  {
    "TextLocation": {
      "Start": 118182,
      "End": 118188
    },
    "TimeRange": {
      "StartTime": "02:38:52.4900000",
      "EndTime": "02:38:53.0300000"
    }
  },
  {
    "TextLocation": {
      "Start": 118190,
      "End": 118193
    },
    "TimeRange": {
      "StartTime": "02:38:53.0300000",
      "EndTime": "02:38:53.3300000"
    }
  },
  {
    "TextLocation": {
      "Start": 118194,
      "End": 118199
    },
    "TimeRange": {
      "StartTime": "02:38:53.3300000",
      "EndTime": "02:38:53.4800000"
    }
  },
  {
    "TextLocation": {
      "Start": 118200,
      "End": 118204
    },
    "TimeRange": {
      "StartTime": "02:38:53.4800000",
      "EndTime": "02:38:53.5700000"
    }
  },
  {
    "TextLocation": {
      "Start": 118205,
      "End": 118214
    },
    "TimeRange": {
      "StartTime": "02:38:53.5700000",
      "EndTime": "02:38:54.2000000"
    }
  },
  {
    "TextLocation": {
      "Start": 118215,
      "End": 118217
    },
    "TimeRange": {
      "StartTime": "02:38:54.2000000",
      "EndTime": "02:38:54.3200000"
    }
  },
  {
    "TextLocation": {
      "Start": 118218,
      "End": 118226
    },
    "TimeRange": {
      "StartTime": "02:38:54.3200000",
      "EndTime": "02:38:54.8600000"
    }
  },
  {
    "TextLocation": {
      "Start": 118228,
      "End": 118230
    },
    "TimeRange": {
      "StartTime": "02:38:54.8600000",
      "EndTime": "02:38:55.3900000"
    }
  },
  {
    "TextLocation": {
      "Start": 118231,
      "End": 118235
    },
    "TimeRange": {
      "StartTime": "02:38:55.5500000",
      "EndTime": "02:38:55.7900000"
    }
  },
  {
    "TextLocation": {
      "Start": 118243,
      "End": 118245
    },
    "TimeRange": {
      "StartTime": "02:38:56.0600000",
      "EndTime": "02:38:56.7200000"
    }
  },
  {
    "TextLocation": {
      "Start": 118246,
      "End": 118253
    },
    "TimeRange": {
      "StartTime": "02:38:57.0800000",
      "EndTime": "02:38:57.8600000"
    }
  },
  {
    "TextLocation": {
      "Start": 118254,
      "End": 118260
    },
    "TimeRange": {
      "StartTime": "02:38:57.8600000",
      "EndTime": "02:38:58.4000000"
    }
  },
  {
    "TextLocation": {
      "Start": 118261,
      "End": 118264
    },
    "TimeRange": {
      "StartTime": "02:38:58.4000000",
      "EndTime": "02:38:58.5800000"
    }
  },
  {
    "TextLocation": {
      "Start": 118265,
      "End": 118267
    },
    "TimeRange": {
      "StartTime": "02:38:58.5800000",
      "EndTime": "02:38:58.6400000"
    }
  },
  {
    "TextLocation": {
      "Start": 118268,
      "End": 118272
    },
    "TimeRange": {
      "StartTime": "02:38:58.6400000",
      "EndTime": "02:38:58.7900000"
    }
  },
  {
    "TextLocation": {
      "Start": 118273,
      "End": 118277
    },
    "TimeRange": {
      "StartTime": "02:38:58.7900000",
      "EndTime": "02:38:58.9400000"
    }
  },
  {
    "TextLocation": {
      "Start": 118278,
      "End": 118283
    },
    "TimeRange": {
      "StartTime": "02:38:58.9400000",
      "EndTime": "02:38:59.2400000"
    }
  },
  {
    "TextLocation": {
      "Start": 118286,
      "End": 118287
    },
    "TimeRange": {
      "StartTime": "02:38:59.2400000",
      "EndTime": "02:38:59.3000000"
    }
  },
  {
    "TextLocation": {
      "Start": 118288,
      "End": 118294
    },
    "TimeRange": {
      "StartTime": "02:38:59.3000000",
      "EndTime": "02:38:59.5400000"
    }
  },
  {
    "TextLocation": {
      "Start": 118295,
      "End": 118297
    },
    "TimeRange": {
      "StartTime": "02:38:59.5400000",
      "EndTime": "02:38:59.6299999"
    }
  },
  {
    "TextLocation": {
      "Start": 118298,
      "End": 118302
    },
    "TimeRange": {
      "StartTime": "02:38:59.6299999",
      "EndTime": "02:38:59.7800000"
    }
  },
  {
    "TextLocation": {
      "Start": 118303,
      "End": 118306
    },
    "TimeRange": {
      "StartTime": "02:38:59.7800000",
      "EndTime": "02:38:59.9599999"
    }
  },
  {
    "TextLocation": {
      "Start": 118307,
      "End": 118313
    },
    "TimeRange": {
      "StartTime": "02:38:59.9599999",
      "EndTime": "02:39:00.4200000"
    }
  },
  {
    "TextLocation": {
      "Start": 118321,
      "End": 118328
    },
    "TimeRange": {
      "StartTime": "02:39:00.4400000",
      "EndTime": "02:39:00.9800000"
    }
  },
  {
    "TextLocation": {
      "Start": 118336,
      "End": 118337
    },
    "TimeRange": {
      "StartTime": "02:39:02.2600000",
      "EndTime": "02:39:02.4599999"
    }
  },
  {
    "TextLocation": {
      "Start": 118338,
      "End": 118343
    },
    "TimeRange": {
      "StartTime": "02:39:02.5000000",
      "EndTime": "02:39:02.6800000"
    }
  },
  {
    "TextLocation": {
      "Start": 118344,
      "End": 118348
    },
    "TimeRange": {
      "StartTime": "02:39:02.6800000",
      "EndTime": "02:39:02.9200000"
    }
  },
  {
    "TextLocation": {
      "Start": 118349,
      "End": 118351
    },
    "TimeRange": {
      "StartTime": "02:39:02.9200000",
      "EndTime": "02:39:03.0400000"
    }
  },
  {
    "TextLocation": {
      "Start": 118352,
      "End": 118358
    },
    "TimeRange": {
      "StartTime": "02:39:03.0400000",
      "EndTime": "02:39:03.3700000"
    }
  },
  {
    "TextLocation": {
      "Start": 118359,
      "End": 118363
    },
    "TimeRange": {
      "StartTime": "02:39:03.3700000",
      "EndTime": "02:39:03.5500000"
    }
  },
  {
    "TextLocation": {
      "Start": 118364,
      "End": 118366
    },
    "TimeRange": {
      "StartTime": "02:39:03.5500000",
      "EndTime": "02:39:03.6400000"
    }
  },
  {
    "TextLocation": {
      "Start": 118367,
      "End": 118372
    },
    "TimeRange": {
      "StartTime": "02:39:03.6400000",
      "EndTime": "02:39:03.8500000"
    }
  },
  {
    "TextLocation": {
      "Start": 118373,
      "End": 118381
    },
    "TimeRange": {
      "StartTime": "02:39:03.8500000",
      "EndTime": "02:39:04.3600000"
    }
  },
  {
    "TextLocation": {
      "Start": 118382,
      "End": 118384
    },
    "TimeRange": {
      "StartTime": "02:39:04.3600000",
      "EndTime": "02:39:04.5400000"
    }
  },
  {
    "TextLocation": {
      "Start": 118385,
      "End": 118389
    },
    "TimeRange": {
      "StartTime": "02:39:04.5400000",
      "EndTime": "02:39:04.8100000"
    }
  },
  {
    "TextLocation": {
      "Start": 118390,
      "End": 118395
    },
    "TimeRange": {
      "StartTime": "02:39:04.8100000",
      "EndTime": "02:39:05.2000000"
    }
  },
  {
    "TextLocation": {
      "Start": 118398,
      "End": 118400
    },
    "TimeRange": {
      "StartTime": "02:39:05.2000000",
      "EndTime": "02:39:05.3799999"
    }
  },
  {
    "TextLocation": {
      "Start": 118401,
      "End": 118406
    },
    "TimeRange": {
      "StartTime": "02:39:05.3799999",
      "EndTime": "02:39:05.6500000"
    }
  },
  {
    "TextLocation": {
      "Start": 118408,
      "End": 118411
    },
    "TimeRange": {
      "StartTime": "02:39:05.6500000",
      "EndTime": "02:39:05.7400000"
    }
  },
  {
    "TextLocation": {
      "Start": 118412,
      "End": 118417
    },
    "TimeRange": {
      "StartTime": "02:39:05.7400000",
      "EndTime": "02:39:05.8900000"
    }
  },
  {
    "TextLocation": {
      "Start": 118418,
      "End": 118420
    },
    "TimeRange": {
      "StartTime": "02:39:05.8900000",
      "EndTime": "02:39:05.9500000"
    }
  },
  {
    "TextLocation": {
      "Start": 118421,
      "End": 118426
    },
    "TimeRange": {
      "StartTime": "02:39:05.9500000",
      "EndTime": "02:39:06.2200000"
    }
  },
  {
    "TextLocation": {
      "Start": 118427,
      "End": 118431
    },
    "TimeRange": {
      "StartTime": "02:39:06.2200000",
      "EndTime": "02:39:06.3700000"
    }
  },
  {
    "TextLocation": {
      "Start": 118432,
      "End": 118437
    },
    "TimeRange": {
      "StartTime": "02:39:06.4100000",
      "EndTime": "02:39:06.6700000"
    }
  },
  {
    "TextLocation": {
      "Start": 118438,
      "End": 118445
    },
    "TimeRange": {
      "StartTime": "02:39:06.7400000",
      "EndTime": "02:39:07.2099999"
    }
  },
  {
    "TextLocation": {
      "Start": 118446,
      "End": 118447
    },
    "TimeRange": {
      "StartTime": "02:39:07.7800000",
      "EndTime": "02:39:08.4100000"
    }
  },
  {
    "TextLocation": {
      "Start": 118455,
      "End": 118458
    },
    "TimeRange": {
      "StartTime": "02:39:08.6500000",
      "EndTime": "02:39:08.9200000"
    }
  },
  {
    "TextLocation": {
      "Start": 118459,
      "End": 118463
    },
    "TimeRange": {
      "StartTime": "02:39:08.9200000",
      "EndTime": "02:39:09.0400000"
    }
  },
  {
    "TextLocation": {
      "Start": 118464,
      "End": 118469
    },
    "TimeRange": {
      "StartTime": "02:39:09.0400000",
      "EndTime": "02:39:09.1600000"
    }
  },
  {
    "TextLocation": {
      "Start": 118470,
      "End": 118472
    },
    "TimeRange": {
      "StartTime": "02:39:09.1600000",
      "EndTime": "02:39:09.2200000"
    }
  },
  {
    "TextLocation": {
      "Start": 118473,
      "End": 118475
    },
    "TimeRange": {
      "StartTime": "02:39:09.2200000",
      "EndTime": "02:39:09.4300000"
    }
  },
  {
    "TextLocation": {
      "Start": 118476,
      "End": 118478
    },
    "TimeRange": {
      "StartTime": "02:39:09.8000000",
      "EndTime": "02:39:09.8900000"
    }
  },
  {
    "TextLocation": {
      "Start": 118479,
      "End": 118483
    },
    "TimeRange": {
      "StartTime": "02:39:10.0300000",
      "EndTime": "02:39:10.5400000"
    }
  },
  {
    "TextLocation": {
      "Start": 118491,
      "End": 118500
    },
    "TimeRange": {
      "StartTime": "02:39:24.8300000",
      "EndTime": "02:39:25.4000000"
    }
  },
  {
    "TextLocation": {
      "Start": 118503,
      "End": 118506
    },
    "TimeRange": {
      "StartTime": "02:39:26.0300000",
      "EndTime": "02:39:26.1800000"
    }
  },
  {
    "TextLocation": {
      "Start": 118507,
      "End": 118512
    },
    "TimeRange": {
      "StartTime": "02:39:26.1800000",
      "EndTime": "02:39:26.4500000"
    }
  },
  {
    "TextLocation": {
      "Start": 118513,
      "End": 118515
    },
    "TimeRange": {
      "StartTime": "02:39:26.4500000",
      "EndTime": "02:39:26.6299999"
    }
  },
  {
    "TextLocation": {
      "Start": 118516,
      "End": 118523
    },
    "TimeRange": {
      "StartTime": "02:39:26.6299999",
      "EndTime": "02:39:26.9900000"
    }
  },
  {
    "TextLocation": {
      "Start": 118524,
      "End": 118526
    },
    "TimeRange": {
      "StartTime": "02:39:26.9900000",
      "EndTime": "02:39:27.1100000"
    }
  },
  {
    "TextLocation": {
      "Start": 118527,
      "End": 118528
    },
    "TimeRange": {
      "StartTime": "02:39:27.1100000",
      "EndTime": "02:39:27.1700000"
    }
  },
  {
    "TextLocation": {
      "Start": 118529,
      "End": 118535
    },
    "TimeRange": {
      "StartTime": "02:39:27.1700000",
      "EndTime": "02:39:27.3500000"
    }
  },
  {
    "TextLocation": {
      "Start": 118536,
      "End": 118539
    },
    "TimeRange": {
      "StartTime": "02:39:27.3500000",
      "EndTime": "02:39:27.6500000"
    }
  },
  {
    "TextLocation": {
      "Start": 118547,
      "End": 118552
    },
    "TimeRange": {
      "StartTime": "02:39:27.8600000",
      "EndTime": "02:39:28.1000000"
    }
  },
  {
    "TextLocation": {
      "Start": 118553,
      "End": 118556
    },
    "TimeRange": {
      "StartTime": "02:39:28.1000000",
      "EndTime": "02:39:28.3100000"
    }
  },
  {
    "TextLocation": {
      "Start": 118564,
      "End": 118568
    },
    "TimeRange": {
      "StartTime": "02:39:30.0800000",
      "EndTime": "02:39:30.4700000"
    }
  },
  {
    "TextLocation": {
      "Start": 118571,
      "End": 118575
    },
    "TimeRange": {
      "StartTime": "02:39:30.5100000",
      "EndTime": "02:39:30.8000000"
    }
  },
  {
    "TextLocation": {
      "Start": 118576,
      "End": 118579
    },
    "TimeRange": {
      "StartTime": "02:39:30.8000000",
      "EndTime": "02:39:30.9200000"
    }
  },
  {
    "TextLocation": {
      "Start": 118580,
      "End": 118584
    },
    "TimeRange": {
      "StartTime": "02:39:30.9200000",
      "EndTime": "02:39:31.1600000"
    }
  },
  {
    "TextLocation": {
      "Start": 118585,
      "End": 118587
    },
    "TimeRange": {
      "StartTime": "02:39:31.1600000",
      "EndTime": "02:39:31.2800000"
    }
  },
  {
    "TextLocation": {
      "Start": 118589,
      "End": 118592
    },
    "TimeRange": {
      "StartTime": "02:39:31.2800000",
      "EndTime": "02:39:31.4599999"
    }
  },
  {
    "TextLocation": {
      "Start": 118593,
      "End": 118595
    },
    "TimeRange": {
      "StartTime": "02:39:31.4900000",
      "EndTime": "02:39:31.5700000"
    }
  },
  {
    "TextLocation": {
      "Start": 118596,
      "End": 118600
    },
    "TimeRange": {
      "StartTime": "02:39:31.5800000",
      "EndTime": "02:39:31.7300000"
    }
  },
  {
    "TextLocation": {
      "Start": 118601,
      "End": 118603
    },
    "TimeRange": {
      "StartTime": "02:39:31.7300000",
      "EndTime": "02:39:31.8200000"
    }
  },
  {
    "TextLocation": {
      "Start": 118604,
      "End": 118608
    },
    "TimeRange": {
      "StartTime": "02:39:31.8200000",
      "EndTime": "02:39:31.9700000"
    }
  },
  {
    "TextLocation": {
      "Start": 118609,
      "End": 118617
    },
    "TimeRange": {
      "StartTime": "02:39:31.9700000",
      "EndTime": "02:39:32.3600000"
    }
  },
  {
    "TextLocation": {
      "Start": 118620,
      "End": 118623
    },
    "TimeRange": {
      "StartTime": "02:39:32.3600000",
      "EndTime": "02:39:32.4800000"
    }
  },
  {
    "TextLocation": {
      "Start": 118624,
      "End": 118627
    },
    "TimeRange": {
      "StartTime": "02:39:32.4800000",
      "EndTime": "02:39:32.6299999"
    }
  },
  {
    "TextLocation": {
      "Start": 118628,
      "End": 118632
    },
    "TimeRange": {
      "StartTime": "02:39:32.6299999",
      "EndTime": "02:39:32.7800000"
    }
  },
  {
    "TextLocation": {
      "Start": 118633,
      "End": 118641
    },
    "TimeRange": {
      "StartTime": "02:39:32.7800000",
      "EndTime": "02:39:33.1600000"
    }
  },
  {
    "TextLocation": {
      "Start": 118642,
      "End": 118648
    },
    "TimeRange": {
      "StartTime": "02:39:33.2000000",
      "EndTime": "02:39:33.4000000"
    }
  },
  {
    "TextLocation": {
      "Start": 118649,
      "End": 118654
    },
    "TimeRange": {
      "StartTime": "02:39:33.4100000",
      "EndTime": "02:39:33.6800000"
    }
  },
  {
    "TextLocation": {
      "Start": 118656,
      "End": 118663
    },
    "TimeRange": {
      "StartTime": "02:39:33.6800000",
      "EndTime": "02:39:34.0900000"
    }
  },
  {
    "TextLocation": {
      "Start": 118671,
      "End": 118674
    },
    "TimeRange": {
      "StartTime": "02:39:34.1000000",
      "EndTime": "02:39:34.5500000"
    }
  },
  {
    "TextLocation": {
      "Start": 118682,
      "End": 118686
    },
    "TimeRange": {
      "StartTime": "02:39:35.1800000",
      "EndTime": "02:39:35.9300000"
    }
  },
  {
    "TextLocation": {
      "Start": 118689,
      "End": 118693
    },
    "TimeRange": {
      "StartTime": "02:39:35.9300000",
      "EndTime": "02:39:36.5000000"
    }
  },
  {
    "TextLocation": {
      "Start": 118694,
      "End": 118697
    },
    "TimeRange": {
      "StartTime": "02:39:36.5000000",
      "EndTime": "02:39:36.8300000"
    }
  },
  {
    "TextLocation": {
      "Start": 118698,
      "End": 118703
    },
    "TimeRange": {
      "StartTime": "02:39:36.8600000",
      "EndTime": "02:39:37.2500000"
    }
  },
  {
    "TextLocation": {
      "Start": 118711,
      "End": 118713
    },
    "TimeRange": {
      "StartTime": "02:39:37.6700000",
      "EndTime": "02:39:37.9400000"
    }
  },
  {
    "TextLocation": {
      "Start": 118714,
      "End": 118719
    },
    "TimeRange": {
      "StartTime": "02:39:37.9400000",
      "EndTime": "02:39:38.1200000"
    }
  },
  {
    "TextLocation": {
      "Start": 118720,
      "End": 118723
    },
    "TimeRange": {
      "StartTime": "02:39:38.1200000",
      "EndTime": "02:39:38.2099999"
    }
  },
  {
    "TextLocation": {
      "Start": 118724,
      "End": 118727
    },
    "TimeRange": {
      "StartTime": "02:39:38.2099999",
      "EndTime": "02:39:38.3000000"
    }
  },
  {
    "TextLocation": {
      "Start": 118728,
      "End": 118737
    },
    "TimeRange": {
      "StartTime": "02:39:38.3000000",
      "EndTime": "02:39:38.8100000"
    }
  },
  {
    "TextLocation": {
      "Start": 118738,
      "End": 118742
    },
    "TimeRange": {
      "StartTime": "02:39:38.8100000",
      "EndTime": "02:39:38.9000000"
    }
  },
  {
    "TextLocation": {
      "Start": 118743,
      "End": 118744
    },
    "TimeRange": {
      "StartTime": "02:39:38.9000000",
      "EndTime": "02:39:38.9900000"
    }
  },
  {
    "TextLocation": {
      "Start": 118745,
      "End": 118753
    },
    "TimeRange": {
      "StartTime": "02:39:38.9900000",
      "EndTime": "02:39:39.4100000"
    }
  },
  {
    "TextLocation": {
      "Start": 118754,
      "End": 118758
    },
    "TimeRange": {
      "StartTime": "02:39:39.4100000",
      "EndTime": "02:39:39.8000000"
    }
  },
  {
    "TextLocation": {
      "Start": 118759,
      "End": 118766
    },
    "TimeRange": {
      "StartTime": "02:39:39.8000000",
      "EndTime": "02:39:40.5800000"
    }
  },
  {
    "TextLocation": {
      "Start": 118774,
      "End": 118776
    },
    "TimeRange": {
      "StartTime": "02:39:41.2900000",
      "EndTime": "02:39:41.4700000"
    }
  },
  {
    "TextLocation": {
      "Start": 118777,
      "End": 118781
    },
    "TimeRange": {
      "StartTime": "02:39:41.4700000",
      "EndTime": "02:39:41.6500000"
    }
  },
  {
    "TextLocation": {
      "Start": 118782,
      "End": 118792
    },
    "TimeRange": {
      "StartTime": "02:39:41.6500000",
      "EndTime": "02:39:42.3100000"
    }
  },
  {
    "TextLocation": {
      "Start": 118793,
      "End": 118801
    },
    "TimeRange": {
      "StartTime": "02:39:42.3100000",
      "EndTime": "02:39:43.3000000"
    }
  },
  {
    "TextLocation": {
      "Start": 118804,
      "End": 118806
    },
    "TimeRange": {
      "StartTime": "02:39:44.1400000",
      "EndTime": "02:39:44.4100000"
    }
  },
  {
    "TextLocation": {
      "Start": 118807,
      "End": 118811
    },
    "TimeRange": {
      "StartTime": "02:39:44.4100000",
      "EndTime": "02:39:44.6200000"
    }
  },
  {
    "TextLocation": {
      "Start": 118812,
      "End": 118815
    },
    "TimeRange": {
      "StartTime": "02:39:44.6200000",
      "EndTime": "02:39:44.8000000"
    }
  },
  {
    "TextLocation": {
      "Start": 118816,
      "End": 118818
    },
    "TimeRange": {
      "StartTime": "02:39:44.8000000",
      "EndTime": "02:39:44.8900000"
    }
  },
  {
    "TextLocation": {
      "Start": 118819,
      "End": 118822
    },
    "TimeRange": {
      "StartTime": "02:39:44.8900000",
      "EndTime": "02:39:44.9500000"
    }
  },
  {
    "TextLocation": {
      "Start": 118823,
      "End": 118827
    },
    "TimeRange": {
      "StartTime": "02:39:44.9500000",
      "EndTime": "02:39:45.1600000"
    }
  },
  {
    "TextLocation": {
      "Start": 118828,
      "End": 118832
    },
    "TimeRange": {
      "StartTime": "02:39:45.1600000",
      "EndTime": "02:39:45.3100000"
    }
  },
  {
    "TextLocation": {
      "Start": 118833,
      "End": 118837
    },
    "TimeRange": {
      "StartTime": "02:39:45.3100000",
      "EndTime": "02:39:45.5500000"
    }
  },
  {
    "TextLocation": {
      "Start": 118838,
      "End": 118842
    },
    "TimeRange": {
      "StartTime": "02:39:45.5500000",
      "EndTime": "02:39:45.7000000"
    }
  },
  {
    "TextLocation": {
      "Start": 118843,
      "End": 118846
    },
    "TimeRange": {
      "StartTime": "02:39:45.7000000",
      "EndTime": "02:39:45.8200000"
    }
  },
  {
    "TextLocation": {
      "Start": 118847,
      "End": 118858
    },
    "TimeRange": {
      "StartTime": "02:39:45.8200000",
      "EndTime": "02:39:46.4500000"
    }
  },
  {
    "TextLocation": {
      "Start": 118859,
      "End": 118867
    },
    "TimeRange": {
      "StartTime": "02:39:46.4500000",
      "EndTime": "02:39:46.9000000"
    }
  },
  {
    "TextLocation": {
      "Start": 118868,
      "End": 118872
    },
    "TimeRange": {
      "StartTime": "02:39:46.9000000",
      "EndTime": "02:39:47.0800000"
    }
  },
  {
    "TextLocation": {
      "Start": 118873,
      "End": 118876
    },
    "TimeRange": {
      "StartTime": "02:39:47.0800000",
      "EndTime": "02:39:47.2600000"
    }
  },
  {
    "TextLocation": {
      "Start": 118877,
      "End": 118886
    },
    "TimeRange": {
      "StartTime": "02:39:47.2600000",
      "EndTime": "02:39:47.7700000"
    }
  },
  {
    "TextLocation": {
      "Start": 118887,
      "End": 118889
    },
    "TimeRange": {
      "StartTime": "02:39:47.7700000",
      "EndTime": "02:39:47.9599999"
    }
  },
  {
    "TextLocation": {
      "Start": 118892,
      "End": 118895
    },
    "TimeRange": {
      "StartTime": "02:39:47.9800000",
      "EndTime": "02:39:48.5200000"
    }
  },
  {
    "TextLocation": {
      "Start": 118898,
      "End": 118901
    },
    "TimeRange": {
      "StartTime": "02:39:49.3400000",
      "EndTime": "02:39:49.6100000"
    }
  },
  {
    "TextLocation": {
      "Start": 118902,
      "End": 118909
    },
    "TimeRange": {
      "StartTime": "02:39:49.6100000",
      "EndTime": "02:39:49.9700000"
    }
  },
  {
    "TextLocation": {
      "Start": 118910,
      "End": 118912
    },
    "TimeRange": {
      "StartTime": "02:39:49.9700000",
      "EndTime": "02:39:50.2099999"
    }
  },
  {
    "TextLocation": {
      "Start": 118913,
      "End": 118918
    },
    "TimeRange": {
      "StartTime": "02:39:50.2099999",
      "EndTime": "02:39:50.4200000"
    }
  },
  {
    "TextLocation": {
      "Start": 118919,
      "End": 118926
    },
    "TimeRange": {
      "StartTime": "02:39:50.4200000",
      "EndTime": "02:39:50.9300000"
    }
  },
  {
    "TextLocation": {
      "Start": 118927,
      "End": 118929
    },
    "TimeRange": {
      "StartTime": "02:39:50.9300000",
      "EndTime": "02:39:51.0500000"
    }
  },
  {
    "TextLocation": {
      "Start": 118930,
      "End": 118934
    },
    "TimeRange": {
      "StartTime": "02:39:51.0500000",
      "EndTime": "02:39:51.1700000"
    }
  },
  {
    "TextLocation": {
      "Start": 118936,
      "End": 118940
    },
    "TimeRange": {
      "StartTime": "02:39:51.1700000",
      "EndTime": "02:39:51.2400000"
    }
  },
  {
    "TextLocation": {
      "Start": 118941,
      "End": 118943
    },
    "TimeRange": {
      "StartTime": "02:39:51.3500000",
      "EndTime": "02:39:51.5000000"
    }
  },
  {
    "TextLocation": {
      "Start": 118944,
      "End": 118948
    },
    "TimeRange": {
      "StartTime": "02:39:51.5000000",
      "EndTime": "02:39:51.6800000"
    }
  },
  {
    "TextLocation": {
      "Start": 118949,
      "End": 118951
    },
    "TimeRange": {
      "StartTime": "02:39:51.6800000",
      "EndTime": "02:39:51.7700000"
    }
  },
  {
    "TextLocation": {
      "Start": 118952,
      "End": 118954
    },
    "TimeRange": {
      "StartTime": "02:39:51.7700000",
      "EndTime": "02:39:51.8900000"
    }
  },
  {
    "TextLocation": {
      "Start": 118955,
      "End": 118958
    },
    "TimeRange": {
      "StartTime": "02:39:51.8900000",
      "EndTime": "02:39:52.0100000"
    }
  },
  {
    "TextLocation": {
      "Start": 118959,
      "End": 118962
    },
    "TimeRange": {
      "StartTime": "02:39:52.0100000",
      "EndTime": "02:39:52.3400000"
    }
  },
  {
    "TextLocation": {
      "Start": 118963,
      "End": 118969
    },
    "TimeRange": {
      "StartTime": "02:39:52.3400000",
      "EndTime": "02:39:52.7600000"
    }
  },
  {
    "TextLocation": {
      "Start": 118972,
      "End": 118973
    },
    "TimeRange": {
      "StartTime": "02:39:52.7600000",
      "EndTime": "02:39:53.2200000"
    }
  },
  {
    "TextLocation": {
      "Start": 118974,
      "End": 118976
    },
    "TimeRange": {
      "StartTime": "02:39:53.2400000",
      "EndTime": "02:39:53.5100000"
    }
  },
  {
    "TextLocation": {
      "Start": 118977,
      "End": 118980
    },
    "TimeRange": {
      "StartTime": "02:39:53.5100000",
      "EndTime": "02:39:53.7200000"
    }
  },
  {
    "TextLocation": {
      "Start": 118981,
      "End": 118985
    },
    "TimeRange": {
      "StartTime": "02:39:53.7200000",
      "EndTime": "02:39:54.0800000"
    }
  },
  {
    "TextLocation": {
      "Start": 118986,
      "End": 118991
    },
    "TimeRange": {
      "StartTime": "02:39:54.0800000",
      "EndTime": "02:39:54.3200000"
    }
  },
  {
    "TextLocation": {
      "Start": 118993,
      "End": 118995
    },
    "TimeRange": {
      "StartTime": "02:39:54.3200000",
      "EndTime": "02:39:54.4400000"
    }
  },
  {
    "TextLocation": {
      "Start": 118996,
      "End": 119000
    },
    "TimeRange": {
      "StartTime": "02:39:54.4400000",
      "EndTime": "02:39:54.5600000"
    }
  },
  {
    "TextLocation": {
      "Start": 119001,
      "End": 119008
    },
    "TimeRange": {
      "StartTime": "02:39:54.5600000",
      "EndTime": "02:39:54.9800000"
    }
  },
  {
    "TextLocation": {
      "Start": 119016,
      "End": 119019
    },
    "TimeRange": {
      "StartTime": "02:39:54.9800000",
      "EndTime": "02:39:55.6400000"
    }
  },
  {
    "TextLocation": {
      "Start": 119027,
      "End": 119030
    },
    "TimeRange": {
      "StartTime": "02:39:55.9700000",
      "EndTime": "02:39:56.3900000"
    }
  },
  {
    "TextLocation": {
      "Start": 119031,
      "End": 119033
    },
    "TimeRange": {
      "StartTime": "02:39:56.6900000",
      "EndTime": "02:39:56.9300000"
    }
  },
  {
    "TextLocation": {
      "Start": 119034,
      "End": 119037
    },
    "TimeRange": {
      "StartTime": "02:39:56.9300000",
      "EndTime": "02:39:57.0500000"
    }
  },
  {
    "TextLocation": {
      "Start": 119038,
      "End": 119041
    },
    "TimeRange": {
      "StartTime": "02:39:57.0500000",
      "EndTime": "02:39:57.2000000"
    }
  },
  {
    "TextLocation": {
      "Start": 119042,
      "End": 119044
    },
    "TimeRange": {
      "StartTime": "02:39:57.2000000",
      "EndTime": "02:39:57.2600000"
    }
  },
  {
    "TextLocation": {
      "Start": 119045,
      "End": 119050
    },
    "TimeRange": {
      "StartTime": "02:39:57.2600000",
      "EndTime": "02:39:57.4100000"
    }
  },
  {
    "TextLocation": {
      "Start": 119051,
      "End": 119053
    },
    "TimeRange": {
      "StartTime": "02:39:57.4100000",
      "EndTime": "02:39:57.5000000"
    }
  },
  {
    "TextLocation": {
      "Start": 119054,
      "End": 119058
    },
    "TimeRange": {
      "StartTime": "02:39:57.5000000",
      "EndTime": "02:39:57.6800000"
    }
  },
  {
    "TextLocation": {
      "Start": 119059,
      "End": 119062
    },
    "TimeRange": {
      "StartTime": "02:39:57.6800000",
      "EndTime": "02:39:57.7700000"
    }
  },
  {
    "TextLocation": {
      "Start": 119063,
      "End": 119067
    },
    "TimeRange": {
      "StartTime": "02:39:57.7700000",
      "EndTime": "02:39:58.0100000"
    }
  },
  {
    "TextLocation": {
      "Start": 119068,
      "End": 119071
    },
    "TimeRange": {
      "StartTime": "02:39:58.0100000",
      "EndTime": "02:39:58.1600000"
    }
  },
  {
    "TextLocation": {
      "Start": 119072,
      "End": 119075
    },
    "TimeRange": {
      "StartTime": "02:39:58.1600000",
      "EndTime": "02:39:58.2500000"
    }
  },
  {
    "TextLocation": {
      "Start": 119076,
      "End": 119080
    },
    "TimeRange": {
      "StartTime": "02:39:58.2500000",
      "EndTime": "02:39:58.4900000"
    }
  },
  {
    "TextLocation": {
      "Start": 119082,
      "End": 119087
    },
    "TimeRange": {
      "StartTime": "02:39:58.4900000",
      "EndTime": "02:39:58.7900000"
    }
  },
  {
    "TextLocation": {
      "Start": 119095,
      "End": 119102
    },
    "TimeRange": {
      "StartTime": "02:39:58.8200000",
      "EndTime": "02:39:59.4800000"
    }
  },
  {
    "TextLocation": {
      "Start": 119110,
      "End": 119113
    },
    "TimeRange": {
      "StartTime": "02:40:00.2500000",
      "EndTime": "02:40:00.6400000"
    }
  },
  {
    "TextLocation": {
      "Start": 119114,
      "End": 119119
    },
    "TimeRange": {
      "StartTime": "02:40:00.6400000",
      "EndTime": "02:40:00.8799999"
    }
  },
  {
    "TextLocation": {
      "Start": 119120,
      "End": 119130
    },
    "TimeRange": {
      "StartTime": "02:40:00.9100000",
      "EndTime": "02:40:01.9300000"
    }
  },
  {
    "TextLocation": {
      "Start": 119131,
      "End": 119133
    },
    "TimeRange": {
      "StartTime": "02:40:01.9300000",
      "EndTime": "02:40:02.1100000"
    }
  },
  {
    "TextLocation": {
      "Start": 119134,
      "End": 119137
    },
    "TimeRange": {
      "StartTime": "02:40:02.1100000",
      "EndTime": "02:40:02.3500000"
    }
  },
  {
    "TextLocation": {
      "Start": 119138,
      "End": 119143
    },
    "TimeRange": {
      "StartTime": "02:40:02.3500000",
      "EndTime": "02:40:02.5600000"
    }
  },
  {
    "TextLocation": {
      "Start": 119144,
      "End": 119151
    },
    "TimeRange": {
      "StartTime": "02:40:02.5600000",
      "EndTime": "02:40:03.0700000"
    }
  },
  {
    "TextLocation": {
      "Start": 119152,
      "End": 119156
    },
    "TimeRange": {
      "StartTime": "02:40:03.0700000",
      "EndTime": "02:40:03.6100000"
    }
  },
  {
    "TextLocation": {
      "Start": 119157,
      "End": 119159
    },
    "TimeRange": {
      "StartTime": "02:40:03.6100000",
      "EndTime": "02:40:04.3600000"
    }
  },
  {
    "TextLocation": {
      "Start": 119160,
      "End": 119167
    },
    "TimeRange": {
      "StartTime": "02:40:04.6000000",
      "EndTime": "02:40:05.1700000"
    }
  },
  {
    "TextLocation": {
      "Start": 119168,
      "End": 119172
    },
    "TimeRange": {
      "StartTime": "02:40:05.1700000",
      "EndTime": "02:40:05.5000000"
    }
  },
  {
    "TextLocation": {
      "Start": 119173,
      "End": 119175
    },
    "TimeRange": {
      "StartTime": "02:40:05.5000000",
      "EndTime": "02:40:05.5900000"
    }
  },
  {
    "TextLocation": {
      "Start": 119176,
      "End": 119179
    },
    "TimeRange": {
      "StartTime": "02:40:05.5900000",
      "EndTime": "02:40:05.6500000"
    }
  },
  {
    "TextLocation": {
      "Start": 119180,
      "End": 119184
    },
    "TimeRange": {
      "StartTime": "02:40:05.6500000",
      "EndTime": "02:40:05.7700000"
    }
  },
  {
    "TextLocation": {
      "Start": 119185,
      "End": 119189
    },
    "TimeRange": {
      "StartTime": "02:40:05.7700000",
      "EndTime": "02:40:05.9800000"
    }
  },
  {
    "TextLocation": {
      "Start": 119190,
      "End": 119192
    },
    "TimeRange": {
      "StartTime": "02:40:05.9800000",
      "EndTime": "02:40:06.1000000"
    }
  },
  {
    "TextLocation": {
      "Start": 119193,
      "End": 119194
    },
    "TimeRange": {
      "StartTime": "02:40:06.1000000",
      "EndTime": "02:40:06.1600000"
    }
  },
  {
    "TextLocation": {
      "Start": 119195,
      "End": 119204
    },
    "TimeRange": {
      "StartTime": "02:40:06.1600000",
      "EndTime": "02:40:06.5500000"
    }
  },
  {
    "TextLocation": {
      "Start": 119205,
      "End": 119209
    },
    "TimeRange": {
      "StartTime": "02:40:06.5500000",
      "EndTime": "02:40:06.8200000"
    }
  },
  {
    "TextLocation": {
      "Start": 119210,
      "End": 119215
    },
    "TimeRange": {
      "StartTime": "02:40:06.8200000",
      "EndTime": "02:40:07.1200000"
    }
  },
  {
    "TextLocation": {
      "Start": 119223,
      "End": 119230
    },
    "TimeRange": {
      "StartTime": "02:40:07.2700000",
      "EndTime": "02:40:07.3600000"
    }
  },
  {
    "TextLocation": {
      "Start": 119231,
      "End": 119235
    },
    "TimeRange": {
      "StartTime": "02:40:07.4200000",
      "EndTime": "02:40:07.6600000"
    }
  },
  {
    "TextLocation": {
      "Start": 119236,
      "End": 119238
    },
    "TimeRange": {
      "StartTime": "02:40:07.6600000",
      "EndTime": "02:40:07.7500000"
    }
  },
  {
    "TextLocation": {
      "Start": 119239,
      "End": 119242
    },
    "TimeRange": {
      "StartTime": "02:40:07.7500000",
      "EndTime": "02:40:08.5900000"
    }
  },
  {
    "TextLocation": {
      "Start": 119250,
      "End": 119252
    },
    "TimeRange": {
      "StartTime": "02:40:09.9700000",
      "EndTime": "02:40:10.0600000"
    }
  },
  {
    "TextLocation": {
      "Start": 119253,
      "End": 119256
    },
    "TimeRange": {
      "StartTime": "02:40:10.0600000",
      "EndTime": "02:40:10.1200000"
    }
  },
  {
    "TextLocation": {
      "Start": 119257,
      "End": 119261
    },
    "TimeRange": {
      "StartTime": "02:40:10.1200000",
      "EndTime": "02:40:10.2700000"
    }
  },
  {
    "TextLocation": {
      "Start": 119262,
      "End": 119266
    },
    "TimeRange": {
      "StartTime": "02:40:10.2700000",
      "EndTime": "02:40:10.3600000"
    }
  },
  {
    "TextLocation": {
      "Start": 119267,
      "End": 119270
    },
    "TimeRange": {
      "StartTime": "02:40:10.3600000",
      "EndTime": "02:40:10.4800000"
    }
  },
  {
    "TextLocation": {
      "Start": 119271,
      "End": 119274
    },
    "TimeRange": {
      "StartTime": "02:40:10.4800000",
      "EndTime": "02:40:10.6000000"
    }
  },
  {
    "TextLocation": {
      "Start": 119275,
      "End": 119281
    },
    "TimeRange": {
      "StartTime": "02:40:10.7800000",
      "EndTime": "02:40:11.0600000"
    }
  },
  {
    "TextLocation": {
      "Start": 119282,
      "End": 119285
    },
    "TimeRange": {
      "StartTime": "02:40:11.0800000",
      "EndTime": "02:40:11.5000000"
    }
  },
  {
    "TextLocation": {
      "Start": 119286,
      "End": 119289
    },
    "TimeRange": {
      "StartTime": "02:40:12.0400000",
      "EndTime": "02:40:12.2200000"
    }
  },
  {
    "TextLocation": {
      "Start": 119290,
      "End": 119298
    },
    "TimeRange": {
      "StartTime": "02:40:12.2200000",
      "EndTime": "02:40:12.8200000"
    }
  },
  {
    "TextLocation": {
      "Start": 119306,
      "End": 119308
    },
    "TimeRange": {
      "StartTime": "02:40:12.8500000",
      "EndTime": "02:40:13.0900000"
    }
  },
  {
    "TextLocation": {
      "Start": 119310,
      "End": 119311
    },
    "TimeRange": {
      "StartTime": "02:40:13.0900000",
      "EndTime": "02:40:13.1800000"
    }
  },
  {
    "TextLocation": {
      "Start": 119312,
      "End": 119316
    },
    "TimeRange": {
      "StartTime": "02:40:13.1800000",
      "EndTime": "02:40:13.3300000"
    }
  },
  {
    "TextLocation": {
      "Start": 119317,
      "End": 119321
    },
    "TimeRange": {
      "StartTime": "02:40:13.3300000",
      "EndTime": "02:40:13.5700000"
    }
  },
  {
    "TextLocation": {
      "Start": 119322,
      "End": 119326
    },
    "TimeRange": {
      "StartTime": "02:40:13.5700000",
      "EndTime": "02:40:14.2900000"
    }
  },
  {
    "TextLocation": {
      "Start": 119327,
      "End": 119329
    },
    "TimeRange": {
      "StartTime": "02:40:14.5000000",
      "EndTime": "02:40:14.6500000"
    }
  },
  {
    "TextLocation": {
      "Start": 119330,
      "End": 119333
    },
    "TimeRange": {
      "StartTime": "02:40:14.6500000",
      "EndTime": "02:40:14.7700000"
    }
  },
  {
    "TextLocation": {
      "Start": 119334,
      "End": 119340
    },
    "TimeRange": {
      "StartTime": "02:40:14.7700000",
      "EndTime": "02:40:15.1900000"
    }
  },
  {
    "TextLocation": {
      "Start": 119341,
      "End": 119347
    },
    "TimeRange": {
      "StartTime": "02:40:15.1900000",
      "EndTime": "02:40:15.7300000"
    }
  },
  {
    "TextLocation": {
      "Start": 119349,
      "End": 119351
    },
    "TimeRange": {
      "StartTime": "02:40:15.7300000",
      "EndTime": "02:40:15.9700000"
    }
  },
  {
    "TextLocation": {
      "Start": 119352,
      "End": 119354
    },
    "TimeRange": {
      "StartTime": "02:40:15.9700000",
      "EndTime": "02:40:16.2099999"
    }
  },
  {
    "TextLocation": {
      "Start": 119355,
      "End": 119356
    },
    "TimeRange": {
      "StartTime": "02:40:16.2099999",
      "EndTime": "02:40:16.4900000"
    }
  },
  {
    "TextLocation": {
      "Start": 119357,
      "End": 119362
    },
    "TimeRange": {
      "StartTime": "02:40:16.4900000",
      "EndTime": "02:40:16.7800000"
    }
  },
  {
    "TextLocation": {
      "Start": 119363,
      "End": 119368
    },
    "TimeRange": {
      "StartTime": "02:40:16.7800000",
      "EndTime": "02:40:16.9900000"
    }
  },
  {
    "TextLocation": {
      "Start": 119369,
      "End": 119371
    },
    "TimeRange": {
      "StartTime": "02:40:16.9900000",
      "EndTime": "02:40:17.1100000"
    }
  },
  {
    "TextLocation": {
      "Start": 119372,
      "End": 119374
    },
    "TimeRange": {
      "StartTime": "02:40:17.1100000",
      "EndTime": "02:40:17.5000000"
    }
  },
  {
    "TextLocation": {
      "Start": 119377,
      "End": 119380
    },
    "TimeRange": {
      "StartTime": "02:40:17.5000000",
      "EndTime": "02:40:18.1299999"
    }
  },
  {
    "TextLocation": {
      "Start": 119381,
      "End": 119383
    },
    "TimeRange": {
      "StartTime": "02:40:18.1299999",
      "EndTime": "02:40:18.5500000"
    }
  },
  {
    "TextLocation": {
      "Start": 119384,
      "End": 119392
    },
    "TimeRange": {
      "StartTime": "02:40:18.5500000",
      "EndTime": "02:40:18.8799999"
    }
  },
  {
    "TextLocation": {
      "Start": 119393,
      "End": 119400
    },
    "TimeRange": {
      "StartTime": "02:40:18.8799999",
      "EndTime": "02:40:19.2099999"
    }
  },
  {
    "TextLocation": {
      "Start": 119401,
      "End": 119405
    },
    "TimeRange": {
      "StartTime": "02:40:19.2099999",
      "EndTime": "02:40:19.6900000"
    }
  },
  {
    "TextLocation": {
      "Start": 119407,
      "End": 119411
    },
    "TimeRange": {
      "StartTime": "02:40:19.6900000",
      "EndTime": "02:40:19.9000000"
    }
  },
  {
    "TextLocation": {
      "Start": 119412,
      "End": 119413
    },
    "TimeRange": {
      "StartTime": "02:40:19.9000000",
      "EndTime": "02:40:20.3000000"
    }
  },
  {
    "TextLocation": {
      "Start": 119414,
      "End": 119419
    },
    "TimeRange": {
      "StartTime": "02:40:20.3000000",
      "EndTime": "02:40:20.7000000"
    }
  },
  {
    "TextLocation": {
      "Start": 119427,
      "End": 119431
    },
    "TimeRange": {
      "StartTime": "02:40:20.7099999",
      "EndTime": "02:40:21.0900000"
    }
  },
  {
    "TextLocation": {
      "Start": 119434,
      "End": 119436
    },
    "TimeRange": {
      "StartTime": "02:40:21.1000000",
      "EndTime": "02:40:21.5200000"
    }
  },
  {
    "TextLocation": {
      "Start": 119437,
      "End": 119440
    },
    "TimeRange": {
      "StartTime": "02:40:21.5200000",
      "EndTime": "02:40:22.0600000"
    }
  },
  {
    "TextLocation": {
      "Start": 119441,
      "End": 119448
    },
    "TimeRange": {
      "StartTime": "02:40:22.0600000",
      "EndTime": "02:40:22.3600000"
    }
  },
  {
    "TextLocation": {
      "Start": 119449,
      "End": 119455
    },
    "TimeRange": {
      "StartTime": "02:40:22.3600000",
      "EndTime": "02:40:22.7500000"
    }
  },
  {
    "TextLocation": {
      "Start": 119456,
      "End": 119460
    },
    "TimeRange": {
      "StartTime": "02:40:22.7500000",
      "EndTime": "02:40:22.9300000"
    }
  },
  {
    "TextLocation": {
      "Start": 119461,
      "End": 119463
    },
    "TimeRange": {
      "StartTime": "02:40:22.9300000",
      "EndTime": "02:40:23.0800000"
    }
  },
  {
    "TextLocation": {
      "Start": 119464,
      "End": 119466
    },
    "TimeRange": {
      "StartTime": "02:40:23.0800000",
      "EndTime": "02:40:23.2900000"
    }
  },
  {
    "TextLocation": {
      "Start": 119467,
      "End": 119471
    },
    "TimeRange": {
      "StartTime": "02:40:23.2900000",
      "EndTime": "02:40:23.4100000"
    }
  },
  {
    "TextLocation": {
      "Start": 119472,
      "End": 119480
    },
    "TimeRange": {
      "StartTime": "02:40:23.4100000",
      "EndTime": "02:40:23.7400000"
    }
  },
  {
    "TextLocation": {
      "Start": 119481,
      "End": 119488
    },
    "TimeRange": {
      "StartTime": "02:40:23.7400000",
      "EndTime": "02:40:24.1900000"
    }
  },
  {
    "TextLocation": {
      "Start": 119489,
      "End": 119493
    },
    "TimeRange": {
      "StartTime": "02:40:24.1900000",
      "EndTime": "02:40:24.6400000"
    }
  },
  {
    "TextLocation": {
      "Start": 119494,
      "End": 119496
    },
    "TimeRange": {
      "StartTime": "02:40:24.6400000",
      "EndTime": "02:40:24.7600000"
    }
  },
  {
    "TextLocation": {
      "Start": 119497,
      "End": 119501
    },
    "TimeRange": {
      "StartTime": "02:40:24.7600000",
      "EndTime": "02:40:24.9599999"
    }
  },
  {
    "TextLocation": {
      "Start": 119502,
      "End": 119506
    },
    "TimeRange": {
      "StartTime": "02:40:24.9700000",
      "EndTime": "02:40:25.1500000"
    }
  },
  {
    "TextLocation": {
      "Start": 119507,
      "End": 119511
    },
    "TimeRange": {
      "StartTime": "02:40:25.1500000",
      "EndTime": "02:40:25.3000000"
    }
  },
  {
    "TextLocation": {
      "Start": 119512,
      "End": 119521
    },
    "TimeRange": {
      "StartTime": "02:40:25.3000000",
      "EndTime": "02:40:25.7800000"
    }
  },
  {
    "TextLocation": {
      "Start": 119522,
      "End": 119525
    },
    "TimeRange": {
      "StartTime": "02:40:25.7800000",
      "EndTime": "02:40:25.9599999"
    }
  },
  {
    "TextLocation": {
      "Start": 119526,
      "End": 119528
    },
    "TimeRange": {
      "StartTime": "02:40:25.9599999",
      "EndTime": "02:40:26.3500000"
    }
  },
  {
    "TextLocation": {
      "Start": 119531,
      "End": 119533
    },
    "TimeRange": {
      "StartTime": "02:40:27.7900000",
      "EndTime": "02:40:28.6600000"
    }
  },
  {
    "TextLocation": {
      "Start": 119534,
      "End": 119537
    },
    "TimeRange": {
      "StartTime": "02:40:28.8700000",
      "EndTime": "02:40:29.0500000"
    }
  },
  {
    "TextLocation": {
      "Start": 119538,
      "End": 119542
    },
    "TimeRange": {
      "StartTime": "02:40:29.0500000",
      "EndTime": "02:40:29.2000000"
    }
  },
  {
    "TextLocation": {
      "Start": 119543,
      "End": 119544
    },
    "TimeRange": {
      "StartTime": "02:40:29.2000000",
      "EndTime": "02:40:29.4400000"
    }
  },
  {
    "TextLocation": {
      "Start": 119545,
      "End": 119550
    },
    "TimeRange": {
      "StartTime": "02:40:29.4400000",
      "EndTime": "02:40:29.6800000"
    }
  },
  {
    "TextLocation": {
      "Start": 119551,
      "End": 119556
    },
    "TimeRange": {
      "StartTime": "02:40:29.6800000",
      "EndTime": "02:40:29.9200000"
    }
  },
  {
    "TextLocation": {
      "Start": 119557,
      "End": 119559
    },
    "TimeRange": {
      "StartTime": "02:40:29.9200000",
      "EndTime": "02:40:30.0400000"
    }
  },
  {
    "TextLocation": {
      "Start": 119560,
      "End": 119563
    },
    "TimeRange": {
      "StartTime": "02:40:30.0400000",
      "EndTime": "02:40:30.1299999"
    }
  },
  {
    "TextLocation": {
      "Start": 119564,
      "End": 119570
    },
    "TimeRange": {
      "StartTime": "02:40:30.1299999",
      "EndTime": "02:40:30.4300000"
    }
  },
  {
    "TextLocation": {
      "Start": 119571,
      "End": 119577
    },
    "TimeRange": {
      "StartTime": "02:40:30.4300000",
      "EndTime": "02:40:30.7300000"
    }
  },
  {
    "TextLocation": {
      "Start": 119579,
      "End": 119580
    },
    "TimeRange": {
      "StartTime": "02:40:30.7300000",
      "EndTime": "02:40:31"
    }
  },
  {
    "TextLocation": {
      "Start": 119581,
      "End": 119586
    },
    "TimeRange": {
      "StartTime": "02:40:31",
      "EndTime": "02:40:31.2700000"
    }
  },
  {
    "TextLocation": {
      "Start": 119587,
      "End": 119592
    },
    "TimeRange": {
      "StartTime": "02:40:31.2700000",
      "EndTime": "02:40:31.5700000"
    }
  },
  {
    "TextLocation": {
      "Start": 119593,
      "End": 119599
    },
    "TimeRange": {
      "StartTime": "02:40:31.5700000",
      "EndTime": "02:40:32.0200000"
    }
  },
  {
    "TextLocation": {
      "Start": 119600,
      "End": 119603
    },
    "TimeRange": {
      "StartTime": "02:40:32.2900000",
      "EndTime": "02:40:32.4400000"
    }
  },
  {
    "TextLocation": {
      "Start": 119604,
      "End": 119612
    },
    "TimeRange": {
      "StartTime": "02:40:32.4400000",
      "EndTime": "02:40:32.8500000"
    }
  },
  {
    "TextLocation": {
      "Start": 119613,
      "End": 119619
    },
    "TimeRange": {
      "StartTime": "02:40:32.9500000",
      "EndTime": "02:40:33.2099999"
    }
  },
  {
    "TextLocation": {
      "Start": 119621,
      "End": 119627
    },
    "TimeRange": {
      "StartTime": "02:40:33.2200000",
      "EndTime": "02:40:33.4900000"
    }
  },
  {
    "TextLocation": {
      "Start": 119628,
      "End": 119632
    },
    "TimeRange": {
      "StartTime": "02:40:33.4900000",
      "EndTime": "02:40:33.7000000"
    }
  },
  {
    "TextLocation": {
      "Start": 119640,
      "End": 119642
    },
    "TimeRange": {
      "StartTime": "02:40:33.7000000",
      "EndTime": "02:40:33.7900000"
    }
  },
  {
    "TextLocation": {
      "Start": 119643,
      "End": 119647
    },
    "TimeRange": {
      "StartTime": "02:40:33.7900000",
      "EndTime": "02:40:33.9200000"
    }
  },
  {
    "TextLocation": {
      "Start": 119648,
      "End": 119655
    },
    "TimeRange": {
      "StartTime": "02:40:34.2099999",
      "EndTime": "02:40:34.8100000"
    }
  },
  {
    "TextLocation": {
      "Start": 119663,
      "End": 119665
    },
    "TimeRange": {
      "StartTime": "02:40:35.3799999",
      "EndTime": "02:40:35.5000000"
    }
  },
  {
    "TextLocation": {
      "Start": 119666,
      "End": 119669
    },
    "TimeRange": {
      "StartTime": "02:40:35.5000000",
      "EndTime": "02:40:35.5900000"
    }
  },
  {
    "TextLocation": {
      "Start": 119670,
      "End": 119674
    },
    "TimeRange": {
      "StartTime": "02:40:35.5900000",
      "EndTime": "02:40:35.7400000"
    }
  },
  {
    "TextLocation": {
      "Start": 119675,
      "End": 119679
    },
    "TimeRange": {
      "StartTime": "02:40:35.7400000",
      "EndTime": "02:40:35.8900000"
    }
  },
  {
    "TextLocation": {
      "Start": 119680,
      "End": 119683
    },
    "TimeRange": {
      "StartTime": "02:40:35.8900000",
      "EndTime": "02:40:35.9800000"
    }
  },
  {
    "TextLocation": {
      "Start": 119684,
      "End": 119690
    },
    "TimeRange": {
      "StartTime": "02:40:35.9800000",
      "EndTime": "02:40:36.3700000"
    }
  },
  {
    "TextLocation": {
      "Start": 119691,
      "End": 119697
    },
    "TimeRange": {
      "StartTime": "02:40:36.3700000",
      "EndTime": "02:40:36.7600000"
    }
  },
  {
    "TextLocation": {
      "Start": 119700,
      "End": 119704
    },
    "TimeRange": {
      "StartTime": "02:40:36.7600000",
      "EndTime": "02:40:37.0300000"
    }
  },
  {
    "TextLocation": {
      "Start": 119705,
      "End": 119707
    },
    "TimeRange": {
      "StartTime": "02:40:37.0300000",
      "EndTime": "02:40:37.1800000"
    }
  },
  {
    "TextLocation": {
      "Start": 119708,
      "End": 119712
    },
    "TimeRange": {
      "StartTime": "02:40:37.1800000",
      "EndTime": "02:40:38.2900000"
    }
  },
  {
    "TextLocation": {
      "Start": 119713,
      "End": 119715
    },
    "TimeRange": {
      "StartTime": "02:40:38.2900000",
      "EndTime": "02:40:38.4100000"
    }
  },
  {
    "TextLocation": {
      "Start": 119716,
      "End": 119722
    },
    "TimeRange": {
      "StartTime": "02:40:38.4100000",
      "EndTime": "02:40:38.6200000"
    }
  },
  {
    "TextLocation": {
      "Start": 119723,
      "End": 119725
    },
    "TimeRange": {
      "StartTime": "02:40:38.6200000",
      "EndTime": "02:40:38.7099999"
    }
  },
  {
    "TextLocation": {
      "Start": 119726,
      "End": 119730
    },
    "TimeRange": {
      "StartTime": "02:40:38.7099999",
      "EndTime": "02:40:39.6400000"
    }
  },
  {
    "TextLocation": {
      "Start": 119738,
      "End": 119743
    },
    "TimeRange": {
      "StartTime": "02:40:39.6700000",
      "EndTime": "02:40:40"
    }
  },
  {
    "TextLocation": {
      "Start": 119744,
      "End": 119746
    },
    "TimeRange": {
      "StartTime": "02:40:40",
      "EndTime": "02:40:40.6600000"
    }
  },
  {
    "TextLocation": {
      "Start": 119754,
      "End": 119756
    },
    "TimeRange": {
      "StartTime": "02:40:42.3400000",
      "EndTime": "02:40:42.5500000"
    }
  },
  {
    "TextLocation": {
      "Start": 119757,
      "End": 119760
    },
    "TimeRange": {
      "StartTime": "02:40:42.5500000",
      "EndTime": "02:40:42.6700000"
    }
  },
  {
    "TextLocation": {
      "Start": 119761,
      "End": 119765
    },
    "TimeRange": {
      "StartTime": "02:40:42.6700000",
      "EndTime": "02:40:42.9100000"
    }
  },
  {
    "TextLocation": {
      "Start": 119766,
      "End": 119772
    },
    "TimeRange": {
      "StartTime": "02:40:42.9100000",
      "EndTime": "02:40:43.2700000"
    }
  },
  {
    "TextLocation": {
      "Start": 119773,
      "End": 119777
    },
    "TimeRange": {
      "StartTime": "02:40:43.2700000",
      "EndTime": "02:40:43.5100000"
    }
  },
  {
    "TextLocation": {
      "Start": 119778,
      "End": 119780
    },
    "TimeRange": {
      "StartTime": "02:40:43.5100000",
      "EndTime": "02:40:43.6600000"
    }
  },
  {
    "TextLocation": {
      "Start": 119781,
      "End": 119784
    },
    "TimeRange": {
      "StartTime": "02:40:43.6600000",
      "EndTime": "02:40:43.9000000"
    }
  },
  {
    "TextLocation": {
      "Start": 119785,
      "End": 119791
    },
    "TimeRange": {
      "StartTime": "02:40:43.9000000",
      "EndTime": "02:40:44.3500000"
    }
  },
  {
    "TextLocation": {
      "Start": 119792,
      "End": 119793
    },
    "TimeRange": {
      "StartTime": "02:40:44.3500000",
      "EndTime": "02:40:44.6200000"
    }
  },
  {
    "TextLocation": {
      "Start": 119794,
      "End": 119797
    },
    "TimeRange": {
      "StartTime": "02:40:44.6200000",
      "EndTime": "02:40:44.7099999"
    }
  },
  {
    "TextLocation": {
      "Start": 119798,
      "End": 119803
    },
    "TimeRange": {
      "StartTime": "02:40:44.7099999",
      "EndTime": "02:40:44.8900000"
    }
  },
  {
    "TextLocation": {
      "Start": 119804,
      "End": 119811
    },
    "TimeRange": {
      "StartTime": "02:40:44.8900000",
      "EndTime": "02:40:45.3100000"
    }
  },
  {
    "TextLocation": {
      "Start": 119812,
      "End": 119815
    },
    "TimeRange": {
      "StartTime": "02:40:45.3100000",
      "EndTime": "02:40:45.9100000"
    }
  },
  {
    "TextLocation": {
      "Start": 119816,
      "End": 119824
    },
    "TimeRange": {
      "StartTime": "02:40:45.9100000",
      "EndTime": "02:40:46.6600000"
    }
  },
  {
    "TextLocation": {
      "Start": 119827,
      "End": 119829
    },
    "TimeRange": {
      "StartTime": "02:40:47.6500000",
      "EndTime": "02:40:47.8900000"
    }
  },
  {
    "TextLocation": {
      "Start": 119830,
      "End": 119834
    },
    "TimeRange": {
      "StartTime": "02:40:47.8900000",
      "EndTime": "02:40:48.1299999"
    }
  },
  {
    "TextLocation": {
      "Start": 119835,
      "End": 119838
    },
    "TimeRange": {
      "StartTime": "02:40:48.1299999",
      "EndTime": "02:40:48.2500000"
    }
  },
  {
    "TextLocation": {
      "Start": 119839,
      "End": 119845
    },
    "TimeRange": {
      "StartTime": "02:40:48.2500000",
      "EndTime": "02:40:48.6400000"
    }
  },
  {
    "TextLocation": {
      "Start": 119846,
      "End": 119853
    },
    "TimeRange": {
      "StartTime": "02:40:48.6400000",
      "EndTime": "02:40:49.1200000"
    }
  },
  {
    "TextLocation": {
      "Start": 119854,
      "End": 119857
    },
    "TimeRange": {
      "StartTime": "02:40:49.1200000",
      "EndTime": "02:40:49.2099999"
    }
  },
  {
    "TextLocation": {
      "Start": 119858,
      "End": 119865
    },
    "TimeRange": {
      "StartTime": "02:40:49.2099999",
      "EndTime": "02:40:49.7600000"
    }
  },
  {
    "TextLocation": {
      "Start": 119873,
      "End": 119876
    },
    "TimeRange": {
      "StartTime": "02:40:49.7800000",
      "EndTime": "02:40:50.3799999"
    }
  },
  {
    "TextLocation": {
      "Start": 119884,
      "End": 119886
    },
    "TimeRange": {
      "StartTime": "02:40:51.1000000",
      "EndTime": "02:40:51.2800000"
    }
  },
  {
    "TextLocation": {
      "Start": 119887,
      "End": 119890
    },
    "TimeRange": {
      "StartTime": "02:40:51.2800000",
      "EndTime": "02:40:51.3700000"
    }
  },
  {
    "TextLocation": {
      "Start": 119891,
      "End": 119895
    },
    "TimeRange": {
      "StartTime": "02:40:51.3700000",
      "EndTime": "02:40:51.7000000"
    }
  },
  {
    "TextLocation": {
      "Start": 119896,
      "End": 119900
    },
    "TimeRange": {
      "StartTime": "02:40:51.7000000",
      "EndTime": "02:40:52.0900000"
    }
  },
  {
    "TextLocation": {
      "Start": 119901,
      "End": 119908
    },
    "TimeRange": {
      "StartTime": "02:40:52.0900000",
      "EndTime": "02:40:52.6700000"
    }
  },
  {
    "TextLocation": {
      "Start": 119910,
      "End": 119917
    },
    "TimeRange": {
      "StartTime": "02:40:52.8700000",
      "EndTime": "02:40:53.4100000"
    }
  },
  {
    "TextLocation": {
      "Start": 119918,
      "End": 119929
    },
    "TimeRange": {
      "StartTime": "02:40:53.4100000",
      "EndTime": "02:40:54.0400000"
    }
  },
  {
    "TextLocation": {
      "Start": 119932,
      "End": 119938
    },
    "TimeRange": {
      "StartTime": "02:40:54.0400000",
      "EndTime": "02:40:54.3100000"
    }
  },
  {
    "TextLocation": {
      "Start": 119939,
      "End": 119943
    },
    "TimeRange": {
      "StartTime": "02:40:54.3100000",
      "EndTime": "02:40:54.4599999"
    }
  },
  {
    "TextLocation": {
      "Start": 119944,
      "End": 119947
    },
    "TimeRange": {
      "StartTime": "02:40:54.4599999",
      "EndTime": "02:40:54.6100000"
    }
  },
  {
    "TextLocation": {
      "Start": 119948,
      "End": 119954
    },
    "TimeRange": {
      "StartTime": "02:40:54.6100000",
      "EndTime": "02:40:55"
    }
  },
  {
    "TextLocation": {
      "Start": 119955,
      "End": 119962
    },
    "TimeRange": {
      "StartTime": "02:40:55",
      "EndTime": "02:40:55.5100000"
    }
  },
  {
    "TextLocation": {
      "Start": 119963,
      "End": 119966
    },
    "TimeRange": {
      "StartTime": "02:40:55.6299999",
      "EndTime": "02:40:56.2000000"
    }
  },
  {
    "TextLocation": {
      "Start": 119968,
      "End": 119975
    },
    "TimeRange": {
      "StartTime": "02:40:56.2000000",
      "EndTime": "02:40:56.6700000"
    }
  },
  {
    "TextLocation": {
      "Start": 119983,
      "End": 119986
    },
    "TimeRange": {
      "StartTime": "02:40:56.6800000",
      "EndTime": "02:40:57.3400000"
    }
  },
  {
    "TextLocation": {
      "Start": 119994,
      "End": 119996
    },
    "TimeRange": {
      "StartTime": "02:40:58.2099999",
      "EndTime": "02:40:58.7200000"
    }
  },
  {
    "TextLocation": {
      "Start": 119997,
      "End": 120000
    },
    "TimeRange": {
      "StartTime": "02:40:58.7200000",
      "EndTime": "02:40:58.8100000"
    }
  },
  {
    "TextLocation": {
      "Start": 120001,
      "End": 120006
    },
    "TimeRange": {
      "StartTime": "02:40:58.8100000",
      "EndTime": "02:40:58.9300000"
    }
  },
  {
    "TextLocation": {
      "Start": 120007,
      "End": 120009
    },
    "TimeRange": {
      "StartTime": "02:40:58.9300000",
      "EndTime": "02:40:58.9900000"
    }
  },
  {
    "TextLocation": {
      "Start": 120010,
      "End": 120016
    },
    "TimeRange": {
      "StartTime": "02:40:58.9900000",
      "EndTime": "02:40:59.2600000"
    }
  },
  {
    "TextLocation": {
      "Start": 120017,
      "End": 120021
    },
    "TimeRange": {
      "StartTime": "02:40:59.2600000",
      "EndTime": "02:40:59.4700000"
    }
  },
  {
    "TextLocation": {
      "Start": 120022,
      "End": 120024
    },
    "TimeRange": {
      "StartTime": "02:40:59.4700000",
      "EndTime": "02:40:59.5600000"
    }
  },
  {
    "TextLocation": {
      "Start": 120025,
      "End": 120028
    },
    "TimeRange": {
      "StartTime": "02:40:59.5600000",
      "EndTime": "02:40:59.6500000"
    }
  },
  {
    "TextLocation": {
      "Start": 120029,
      "End": 120035
    },
    "TimeRange": {
      "StartTime": "02:40:59.6500000",
      "EndTime": "02:40:59.9800000"
    }
  },
  {
    "TextLocation": {
      "Start": 120038,
      "End": 120042
    },
    "TimeRange": {
      "StartTime": "02:41:00.0400000",
      "EndTime": "02:41:00.2200000"
    }
  },
  {
    "TextLocation": {
      "Start": 120044,
      "End": 120052
    },
    "TimeRange": {
      "StartTime": "02:41:00.2200000",
      "EndTime": "02:41:00.4900000"
    }
  },
  {
    "TextLocation": {
      "Start": 120054,
      "End": 120057
    },
    "TimeRange": {
      "StartTime": "02:41:00.4900000",
      "EndTime": "02:41:00.6100000"
    }
  },
  {
    "TextLocation": {
      "Start": 120058,
      "End": 120060
    },
    "TimeRange": {
      "StartTime": "02:41:00.6100000",
      "EndTime": "02:41:00.7300000"
    }
  },
  {
    "TextLocation": {
      "Start": 120061,
      "End": 120064
    },
    "TimeRange": {
      "StartTime": "02:41:00.7300000",
      "EndTime": "02:41:00.9100000"
    }
  },
  {
    "TextLocation": {
      "Start": 120065,
      "End": 120069
    },
    "TimeRange": {
      "StartTime": "02:41:00.9100000",
      "EndTime": "02:41:01.3900000"
    }
  },
  {
    "TextLocation": {
      "Start": 120072,
      "End": 120077
    },
    "TimeRange": {
      "StartTime": "02:41:02.0200000",
      "EndTime": "02:41:02.3799999"
    }
  },
  {
    "TextLocation": {
      "Start": 120078,
      "End": 120083
    },
    "TimeRange": {
      "StartTime": "02:41:02.3799999",
      "EndTime": "02:41:03.0400000"
    }
  },
  {
    "TextLocation": {
      "Start": 120085,
      "End": 120087
    },
    "TimeRange": {
      "StartTime": "02:41:03.0400000",
      "EndTime": "02:41:03.2200000"
    }
  },
  {
    "TextLocation": {
      "Start": 120088,
      "End": 120092
    },
    "TimeRange": {
      "StartTime": "02:41:03.2200000",
      "EndTime": "02:41:03.4300000"
    }
  },
  {
    "TextLocation": {
      "Start": 120093,
      "End": 120095
    },
    "TimeRange": {
      "StartTime": "02:41:03.4300000",
      "EndTime": "02:41:03.7000000"
    }
  },
  {
    "TextLocation": {
      "Start": 120096,
      "End": 120100
    },
    "TimeRange": {
      "StartTime": "02:41:03.7000000",
      "EndTime": "02:41:03.8799999"
    }
  },
  {
    "TextLocation": {
      "Start": 120101,
      "End": 120104
    },
    "TimeRange": {
      "StartTime": "02:41:03.8799999",
      "EndTime": "02:41:03.9700000"
    }
  },
  {
    "TextLocation": {
      "Start": 120105,
      "End": 120111
    },
    "TimeRange": {
      "StartTime": "02:41:03.9700000",
      "EndTime": "02:41:04.3900000"
    }
  },
  {
    "TextLocation": {
      "Start": 120112,
      "End": 120114
    },
    "TimeRange": {
      "StartTime": "02:41:04.3900000",
      "EndTime": "02:41:04.8400000"
    }
  },
  {
    "TextLocation": {
      "Start": 120115,
      "End": 120117
    },
    "TimeRange": {
      "StartTime": "02:41:04.8400000",
      "EndTime": "02:41:05.3200000"
    }
  },
  {
    "TextLocation": {
      "Start": 120118,
      "End": 120122
    },
    "TimeRange": {
      "StartTime": "02:41:05.3200000",
      "EndTime": "02:41:05.8000000"
    }
  },
  {
    "TextLocation": {
      "Start": 120123,
      "End": 120126
    },
    "TimeRange": {
      "StartTime": "02:41:05.8000000",
      "EndTime": "02:41:05.9200000"
    }
  },
  {
    "TextLocation": {
      "Start": 120127,
      "End": 120130
    },
    "TimeRange": {
      "StartTime": "02:41:05.9200000",
      "EndTime": "02:41:06.2200000"
    }
  },
  {
    "TextLocation": {
      "Start": 120131,
      "End": 120135
    },
    "TimeRange": {
      "StartTime": "02:41:06.2200000",
      "EndTime": "02:41:06.7400000"
    }
  },
  {
    "TextLocation": {
      "Start": 120143,
      "End": 120146
    },
    "TimeRange": {
      "StartTime": "02:41:06.7600000",
      "EndTime": "02:41:06.9700000"
    }
  },
  {
    "TextLocation": {
      "Start": 120147,
      "End": 120151
    },
    "TimeRange": {
      "StartTime": "02:41:06.9700000",
      "EndTime": "02:41:07.0900000"
    }
  },
  {
    "TextLocation": {
      "Start": 120152,
      "End": 120154
    },
    "TimeRange": {
      "StartTime": "02:41:07.0900000",
      "EndTime": "02:41:07.1800000"
    }
  },
  {
    "TextLocation": {
      "Start": 120155,
      "End": 120160
    },
    "TimeRange": {
      "StartTime": "02:41:07.1800000",
      "EndTime": "02:41:07.3900000"
    }
  },
  {
    "TextLocation": {
      "Start": 120161,
      "End": 120163
    },
    "TimeRange": {
      "StartTime": "02:41:07.3900000",
      "EndTime": "02:41:07.4500000"
    }
  },
  {
    "TextLocation": {
      "Start": 120164,
      "End": 120167
    },
    "TimeRange": {
      "StartTime": "02:41:07.4500000",
      "EndTime": "02:41:07.5400000"
    }
  },
  {
    "TextLocation": {
      "Start": 120168,
      "End": 120174
    },
    "TimeRange": {
      "StartTime": "02:41:07.5400000",
      "EndTime": "02:41:07.8400000"
    }
  },
  {
    "TextLocation": {
      "Start": 120175,
      "End": 120178
    },
    "TimeRange": {
      "StartTime": "02:41:07.8400000",
      "EndTime": "02:41:07.9300000"
    }
  },
  {
    "TextLocation": {
      "Start": 120179,
      "End": 120181
    },
    "TimeRange": {
      "StartTime": "02:41:07.9300000",
      "EndTime": "02:41:08.1100000"
    }
  },
  {
    "TextLocation": {
      "Start": 120182,
      "End": 120184
    },
    "TimeRange": {
      "StartTime": "02:41:08.1100000",
      "EndTime": "02:41:08.5300000"
    }
  },
  {
    "TextLocation": {
      "Start": 120192,
      "End": 120194
    },
    "TimeRange": {
      "StartTime": "02:41:10.9100000",
      "EndTime": "02:41:11.0600000"
    }
  },
  {
    "TextLocation": {
      "Start": 120195,
      "End": 120198
    },
    "TimeRange": {
      "StartTime": "02:41:11.0600000",
      "EndTime": "02:41:11.1800000"
    }
  },
  {
    "TextLocation": {
      "Start": 120199,
      "End": 120201
    },
    "TimeRange": {
      "StartTime": "02:41:11.1800000",
      "EndTime": "02:41:11.3000000"
    }
  },
  {
    "TextLocation": {
      "Start": 120202,
      "End": 120205
    },
    "TimeRange": {
      "StartTime": "02:41:11.3000000",
      "EndTime": "02:41:11.4500000"
    }
  },
  {
    "TextLocation": {
      "Start": 120206,
      "End": 120209
    },
    "TimeRange": {
      "StartTime": "02:41:11.4500000",
      "EndTime": "02:41:11.6000000"
    }
  },
  {
    "TextLocation": {
      "Start": 120210,
      "End": 120213
    },
    "TimeRange": {
      "StartTime": "02:41:11.6000000",
      "EndTime": "02:41:11.6600000"
    }
  },
  {
    "TextLocation": {
      "Start": 120214,
      "End": 120217
    },
    "TimeRange": {
      "StartTime": "02:41:11.6600000",
      "EndTime": "02:41:11.8100000"
    }
  },
  {
    "TextLocation": {
      "Start": 120218,
      "End": 120220
    },
    "TimeRange": {
      "StartTime": "02:41:11.8100000",
      "EndTime": "02:41:11.9000000"
    }
  },
  {
    "TextLocation": {
      "Start": 120221,
      "End": 120224
    },
    "TimeRange": {
      "StartTime": "02:41:11.9000000",
      "EndTime": "02:41:11.9900000"
    }
  },
  {
    "TextLocation": {
      "Start": 120225,
      "End": 120231
    },
    "TimeRange": {
      "StartTime": "02:41:11.9900000",
      "EndTime": "02:41:12.2600000"
    }
  },
  {
    "TextLocation": {
      "Start": 120234,
      "End": 120237
    },
    "TimeRange": {
      "StartTime": "02:41:19.8900000",
      "EndTime": "02:41:19.9800000"
    }
  },
  {
    "TextLocation": {
      "Start": 120238,
      "End": 120243
    },
    "TimeRange": {
      "StartTime": "02:41:19.9800000",
      "EndTime": "02:41:20.3100000"
    }
  },
  {
    "TextLocation": {
      "Start": 120246,
      "End": 120249
    },
    "TimeRange": {
      "StartTime": "02:41:20.5200000",
      "EndTime": "02:41:20.8200000"
    }
  },
  {
    "TextLocation": {
      "Start": 120250,
      "End": 120254
    },
    "TimeRange": {
      "StartTime": "02:41:20.8200000",
      "EndTime": "02:41:21.0300000"
    }
  },
  {
    "TextLocation": {
      "Start": 120255,
      "End": 120263
    },
    "TimeRange": {
      "StartTime": "02:41:21.0300000",
      "EndTime": "02:41:21.7800000"
    }
  },
  {
    "TextLocation": {
      "Start": 120264,
      "End": 120267
    },
    "TimeRange": {
      "StartTime": "02:41:21.7800000",
      "EndTime": "02:41:22.0200000"
    }
  },
  {
    "TextLocation": {
      "Start": 120268,
      "End": 120277
    },
    "TimeRange": {
      "StartTime": "02:41:22.0200000",
      "EndTime": "02:41:22.6200000"
    }
  },
  {
    "TextLocation": {
      "Start": 120278,
      "End": 120280
    },
    "TimeRange": {
      "StartTime": "02:41:22.6200000",
      "EndTime": "02:41:22.8900000"
    }
  },
  {
    "TextLocation": {
      "Start": 120281,
      "End": 120285
    },
    "TimeRange": {
      "StartTime": "02:41:22.8900000",
      "EndTime": "02:41:23.2800000"
    }
  },
  {
    "TextLocation": {
      "Start": 120286,
      "End": 120297
    },
    "TimeRange": {
      "StartTime": "02:41:23.2800000",
      "EndTime": "02:41:23.9400000"
    }
  },
  {
    "TextLocation": {
      "Start": 120298,
      "End": 120302
    },
    "TimeRange": {
      "StartTime": "02:41:23.9400000",
      "EndTime": "02:41:24.2400000"
    }
  },
  {
    "TextLocation": {
      "Start": 120303,
      "End": 120310
    },
    "TimeRange": {
      "StartTime": "02:41:24.2400000",
      "EndTime": "02:41:24.9000000"
    }
  },
  {
    "TextLocation": {
      "Start": 120318,
      "End": 120320
    },
    "TimeRange": {
      "StartTime": "02:41:26.0700000",
      "EndTime": "02:41:26.1299999"
    }
  },
  {
    "TextLocation": {
      "Start": 120321,
      "End": 120328
    },
    "TimeRange": {
      "StartTime": "02:41:26.1299999",
      "EndTime": "02:41:26.4900000"
    }
  },
  {
    "TextLocation": {
      "Start": 120329,
      "End": 120336
    },
    "TimeRange": {
      "StartTime": "02:41:26.4900000",
      "EndTime": "02:41:26.7900000"
    }
  },
  {
    "TextLocation": {
      "Start": 120337,
      "End": 120341
    },
    "TimeRange": {
      "StartTime": "02:41:26.7900000",
      "EndTime": "02:41:29.0400000"
    }
  },
  {
    "TextLocation": {
      "Start": 120349,
      "End": 120352
    },
    "TimeRange": {
      "StartTime": "02:41:29.9800000",
      "EndTime": "02:41:30.3700000"
    }
  },
  {
    "TextLocation": {
      "Start": 120353,
      "End": 120355
    },
    "TimeRange": {
      "StartTime": "02:41:30.3700000",
      "EndTime": "02:41:30.5200000"
    }
  },
  {
    "TextLocation": {
      "Start": 120356,
      "End": 120362
    },
    "TimeRange": {
      "StartTime": "02:41:30.5200000",
      "EndTime": "02:41:30.7300000"
    }
  },
  {
    "TextLocation": {
      "Start": 120363,
      "End": 120368
    },
    "TimeRange": {
      "StartTime": "02:41:30.7300000",
      "EndTime": "02:41:30.8799999"
    }
  },
  {
    "TextLocation": {
      "Start": 120369,
      "End": 120372
    },
    "TimeRange": {
      "StartTime": "02:41:30.8799999",
      "EndTime": "02:41:30.9700000"
    }
  },
  {
    "TextLocation": {
      "Start": 120373,
      "End": 120377
    },
    "TimeRange": {
      "StartTime": "02:41:30.9700000",
      "EndTime": "02:41:31.0900000"
    }
  },
  {
    "TextLocation": {
      "Start": 120378,
      "End": 120380
    },
    "TimeRange": {
      "StartTime": "02:41:31.0900000",
      "EndTime": "02:41:31.1800000"
    }
  },
  {
    "TextLocation": {
      "Start": 120381,
      "End": 120385
    },
    "TimeRange": {
      "StartTime": "02:41:31.1800000",
      "EndTime": "02:41:31.3600000"
    }
  },
  {
    "TextLocation": {
      "Start": 120386,
      "End": 120388
    },
    "TimeRange": {
      "StartTime": "02:41:31.3600000",
      "EndTime": "02:41:31.4200000"
    }
  },
  {
    "TextLocation": {
      "Start": 120389,
      "End": 120393
    },
    "TimeRange": {
      "StartTime": "02:41:31.4200000",
      "EndTime": "02:41:31.5700000"
    }
  },
  {
    "TextLocation": {
      "Start": 120394,
      "End": 120397
    },
    "TimeRange": {
      "StartTime": "02:41:31.5700000",
      "EndTime": "02:41:31.6600000"
    }
  },
  {
    "TextLocation": {
      "Start": 120398,
      "End": 120404
    },
    "TimeRange": {
      "StartTime": "02:41:31.6600000",
      "EndTime": "02:41:31.9900000"
    }
  },
  {
    "TextLocation": {
      "Start": 120405,
      "End": 120407
    },
    "TimeRange": {
      "StartTime": "02:41:31.9900000",
      "EndTime": "02:41:32.4100000"
    }
  },
  {
    "TextLocation": {
      "Start": 120410,
      "End": 120414
    },
    "TimeRange": {
      "StartTime": "02:41:33.0700000",
      "EndTime": "02:41:33.5500000"
    }
  },
  {
    "TextLocation": {
      "Start": 120415,
      "End": 120419
    },
    "TimeRange": {
      "StartTime": "02:41:33.5500000",
      "EndTime": "02:41:33.9100000"
    }
  },
  {
    "TextLocation": {
      "Start": 120420,
      "End": 120425
    },
    "TimeRange": {
      "StartTime": "02:41:33.9100000",
      "EndTime": "02:41:34.2400000"
    }
  },
  {
    "TextLocation": {
      "Start": 120426,
      "End": 120430
    },
    "TimeRange": {
      "StartTime": "02:41:34.2700000",
      "EndTime": "02:41:34.4800000"
    }
  },
  {
    "TextLocation": {
      "Start": 120431,
      "End": 120435
    },
    "TimeRange": {
      "StartTime": "02:41:34.4800000",
      "EndTime": "02:41:34.6299999"
    }
  },
  {
    "TextLocation": {
      "Start": 120436,
      "End": 120441
    },
    "TimeRange": {
      "StartTime": "02:41:34.6299999",
      "EndTime": "02:41:34.9100000"
    }
  },
  {
    "TextLocation": {
      "Start": 120444,
      "End": 120445
    },
    "TimeRange": {
      "StartTime": "02:41:34.9300000",
      "EndTime": "02:41:34.9900000"
    }
  },
  {
    "TextLocation": {
      "Start": 120446,
      "End": 120449
    },
    "TimeRange": {
      "StartTime": "02:41:34.9900000",
      "EndTime": "02:41:35.1400000"
    }
  },
  {
    "TextLocation": {
      "Start": 120450,
      "End": 120452
    },
    "TimeRange": {
      "StartTime": "02:41:35.2300000",
      "EndTime": "02:41:35.3500000"
    }
  },
  {
    "TextLocation": {
      "Start": 120453,
      "End": 120457
    },
    "TimeRange": {
      "StartTime": "02:41:35.3500000",
      "EndTime": "02:41:35.5300000"
    }
  },
  {
    "TextLocation": {
      "Start": 120465,
      "End": 120467
    },
    "TimeRange": {
      "StartTime": "02:41:35.5300000",
      "EndTime": "02:41:35.6500000"
    }
  },
  {
    "TextLocation": {
      "Start": 120468,
      "End": 120470
    },
    "TimeRange": {
      "StartTime": "02:41:35.6500000",
      "EndTime": "02:41:35.7400000"
    }
  },
  {
    "TextLocation": {
      "Start": 120471,
      "End": 120474
    },
    "TimeRange": {
      "StartTime": "02:41:35.7400000",
      "EndTime": "02:41:35.8300000"
    }
  },
  {
    "TextLocation": {
      "Start": 120475,
      "End": 120478
    },
    "TimeRange": {
      "StartTime": "02:41:35.8300000",
      "EndTime": "02:41:36.0700000"
    }
  },
  {
    "TextLocation": {
      "Start": 120479,
      "End": 120487
    },
    "TimeRange": {
      "StartTime": "02:41:37.1200000",
      "EndTime": "02:41:37.8799999"
    }
  },
  {
    "TextLocation": {
      "Start": 120488,
      "End": 120492
    },
    "TimeRange": {
      "StartTime": "02:41:37.8799999",
      "EndTime": "02:41:38.6500000"
    }
  },
  {
    "TextLocation": {
      "Start": 120493,
      "End": 120495
    },
    "TimeRange": {
      "StartTime": "02:41:38.6500000",
      "EndTime": "02:41:38.7700000"
    }
  },
  {
    "TextLocation": {
      "Start": 120496,
      "End": 120500
    },
    "TimeRange": {
      "StartTime": "02:41:38.7700000",
      "EndTime": "02:41:40.1500000"
    }
  },
  {
    "TextLocation": {
      "Start": 120503,
      "End": 120505
    },
    "TimeRange": {
      "StartTime": "02:41:43.9500000",
      "EndTime": "02:41:44.1299999"
    }
  },
  {
    "TextLocation": {
      "Start": 120506,
      "End": 120511
    },
    "TimeRange": {
      "StartTime": "02:41:44.1299999",
      "EndTime": "02:41:44.3799999"
    }
  },
  {
    "TextLocation": {
      "Start": 120512,
      "End": 120515
    },
    "TimeRange": {
      "StartTime": "02:41:44.3799999",
      "EndTime": "02:41:44.6400000"
    }
  },
  {
    "TextLocation": {
      "Start": 120516,
      "End": 120518
    },
    "TimeRange": {
      "StartTime": "02:41:44.6400000",
      "EndTime": "02:41:44.7300000"
    }
  },
  {
    "TextLocation": {
      "Start": 120519,
      "End": 120523
    },
    "TimeRange": {
      "StartTime": "02:41:44.7300000",
      "EndTime": "02:41:45.6299999"
    }
  },
  {
    "TextLocation": {
      "Start": 120531,
      "End": 120533
    },
    "TimeRange": {
      "StartTime": "02:41:46.3900000",
      "EndTime": "02:41:46.8400000"
    }
  },
  {
    "TextLocation": {
      "Start": 120534,
      "End": 120545
    },
    "TimeRange": {
      "StartTime": "02:41:46.8400000",
      "EndTime": "02:41:47.4700000"
    }
  },
  {
    "TextLocation": {
      "Start": 120546,
      "End": 120548
    },
    "TimeRange": {
      "StartTime": "02:41:47.4700000",
      "EndTime": "02:41:48.1900000"
    }
  },
  {
    "TextLocation": {
      "Start": 120549,
      "End": 120552
    },
    "TimeRange": {
      "StartTime": "02:41:48.1900000",
      "EndTime": "02:41:48.5800000"
    }
  },
  {
    "TextLocation": {
      "Start": 120553,
      "End": 120557
    },
    "TimeRange": {
      "StartTime": "02:41:48.5800000",
      "EndTime": "02:41:49.1800000"
    }
  },
  {
    "TextLocation": {
      "Start": 120559,
      "End": 120566
    },
    "TimeRange": {
      "StartTime": "02:41:49.1800000",
      "EndTime": "02:41:49.4500000"
    }
  },
  {
    "TextLocation": {
      "Start": 120567,
      "End": 120571
    },
    "TimeRange": {
      "StartTime": "02:41:49.4500000",
      "EndTime": "02:41:49.7800000"
    }
  },
  {
    "TextLocation": {
      "Start": 120572,
      "End": 120576
    },
    "TimeRange": {
      "StartTime": "02:41:49.7800000",
      "EndTime": "02:41:50.2900000"
    }
  },
  {
    "TextLocation": {
      "Start": 120577,
      "End": 120585
    },
    "TimeRange": {
      "StartTime": "02:41:50.2900000",
      "EndTime": "02:41:50.9800000"
    }
  },
  {
    "TextLocation": {
      "Start": 120593,
      "End": 120596
    },
    "TimeRange": {
      "StartTime": "02:41:50.9800000",
      "EndTime": "02:41:51.5800000"
    }
  },
  {
    "TextLocation": {
      "Start": 120604,
      "End": 120607
    },
    "TimeRange": {
      "StartTime": "02:41:53.2500000",
      "EndTime": "02:41:53.4599999"
    }
  },
  {
    "TextLocation": {
      "Start": 120608,
      "End": 120611
    },
    "TimeRange": {
      "StartTime": "02:41:53.4599999",
      "EndTime": "02:41:53.5500000"
    }
  },
  {
    "TextLocation": {
      "Start": 120612,
      "End": 120621
    },
    "TimeRange": {
      "StartTime": "02:41:53.5500000",
      "EndTime": "02:41:53.8799999"
    }
  },
  {
    "TextLocation": {
      "Start": 120622,
      "End": 120625
    },
    "TimeRange": {
      "StartTime": "02:41:53.8799999",
      "EndTime": "02:41:54"
    }
  },
  {
    "TextLocation": {
      "Start": 120626,
      "End": 120630
    },
    "TimeRange": {
      "StartTime": "02:41:54",
      "EndTime": "02:41:54.1800000"
    }
  },
  {
    "TextLocation": {
      "Start": 120631,
      "End": 120636
    },
    "TimeRange": {
      "StartTime": "02:41:54.1800000",
      "EndTime": "02:41:54.3799999"
    }
  },
  {
    "TextLocation": {
      "Start": 120637,
      "End": 120643
    },
    "TimeRange": {
      "StartTime": "02:41:54.5100000",
      "EndTime": "02:41:54.7900000"
    }
  },
  {
    "TextLocation": {
      "Start": 120646,
      "End": 120652
    },
    "TimeRange": {
      "StartTime": "02:41:54.8100000",
      "EndTime": "02:41:55.1400000"
    }
  },
  {
    "TextLocation": {
      "Start": 120653,
      "End": 120657
    },
    "TimeRange": {
      "StartTime": "02:41:55.1400000",
      "EndTime": "02:41:55.4700000"
    }
  },
  {
    "TextLocation": {
      "Start": 120658,
      "End": 120661
    },
    "TimeRange": {
      "StartTime": "02:41:55.4700000",
      "EndTime": "02:41:55.6200000"
    }
  },
  {
    "TextLocation": {
      "Start": 120662,
      "End": 120669
    },
    "TimeRange": {
      "StartTime": "02:41:55.6200000",
      "EndTime": "02:41:56.1700000"
    }
  },
  {
    "TextLocation": {
      "Start": 120677,
      "End": 120680
    },
    "TimeRange": {
      "StartTime": "02:41:56.1900000",
      "EndTime": "02:41:56.7900000"
    }
  },
  {
    "TextLocation": {
      "Start": 120688,
      "End": 120691
    },
    "TimeRange": {
      "StartTime": "02:41:57.6700000",
      "EndTime": "02:41:58.1800000"
    }
  },
  {
    "TextLocation": {
      "Start": 120692,
      "End": 120696
    },
    "TimeRange": {
      "StartTime": "02:41:58.1800000",
      "EndTime": "02:41:58.4200000"
    }
  },
  {
    "TextLocation": {
      "Start": 120697,
      "End": 120699
    },
    "TimeRange": {
      "StartTime": "02:41:58.4200000",
      "EndTime": "02:41:58.4900000"
    }
  },
  {
    "TextLocation": {
      "Start": 120700,
      "End": 120703
    },
    "TimeRange": {
      "StartTime": "02:41:58.4900000",
      "EndTime": "02:41:58.5700000"
    }
  },
  {
    "TextLocation": {
      "Start": 120704,
      "End": 120710
    },
    "TimeRange": {
      "StartTime": "02:41:58.5700000",
      "EndTime": "02:41:58.9599999"
    }
  },
  {
    "TextLocation": {
      "Start": 120711,
      "End": 120715
    },
    "TimeRange": {
      "StartTime": "02:41:58.9599999",
      "EndTime": "02:41:59.0800000"
    }
  },
  {
    "TextLocation": {
      "Start": 120716,
      "End": 120719
    },
    "TimeRange": {
      "StartTime": "02:41:59.0800000",
      "EndTime": "02:41:59.2000000"
    }
  },
  {
    "TextLocation": {
      "Start": 120720,
      "End": 120731
    },
    "TimeRange": {
      "StartTime": "02:41:59.2000000",
      "EndTime": "02:41:59.8600000"
    }
  },
  {
    "TextLocation": {
      "Start": 120732,
      "End": 120740
    },
    "TimeRange": {
      "StartTime": "02:41:59.8600000",
      "EndTime": "02:42:00.3100000"
    }
  },
  {
    "TextLocation": {
      "Start": 120741,
      "End": 120748
    },
    "TimeRange": {
      "StartTime": "02:42:00.3100000",
      "EndTime": "02:42:00.7600000"
    }
  },
  {
    "TextLocation": {
      "Start": 120751,
      "End": 120753
    },
    "TimeRange": {
      "StartTime": "02:42:00.7600000",
      "EndTime": "02:42:00.9700000"
    }
  },
  {
    "TextLocation": {
      "Start": 120754,
      "End": 120759
    },
    "TimeRange": {
      "StartTime": "02:42:00.9700000",
      "EndTime": "02:42:01.6900000"
    }
  },
  {
    "TextLocation": {
      "Start": 120760,
      "End": 120768
    },
    "TimeRange": {
      "StartTime": "02:42:01.6900000",
      "EndTime": "02:42:02.3500000"
    }
  },
  {
    "TextLocation": {
      "Start": 120769,
      "End": 120773
    },
    "TimeRange": {
      "StartTime": "02:42:02.3500000",
      "EndTime": "02:42:02.5600000"
    }
  },
  {
    "TextLocation": {
      "Start": 120774,
      "End": 120784
    },
    "TimeRange": {
      "StartTime": "02:42:02.5600000",
      "EndTime": "02:42:03.0700000"
    }
  },
  {
    "TextLocation": {
      "Start": 120785,
      "End": 120789
    },
    "TimeRange": {
      "StartTime": "02:42:03.0700000",
      "EndTime": "02:42:03.3700000"
    }
  },
  {
    "TextLocation": {
      "Start": 120790,
      "End": 120793
    },
    "TimeRange": {
      "StartTime": "02:42:03.3700000",
      "EndTime": "02:42:03.4599999"
    }
  },
  {
    "TextLocation": {
      "Start": 120794,
      "End": 120805
    },
    "TimeRange": {
      "StartTime": "02:42:03.4599999",
      "EndTime": "02:42:03.8799999"
    }
  },
  {
    "TextLocation": {
      "Start": 120806,
      "End": 120810
    },
    "TimeRange": {
      "StartTime": "02:42:03.8799999",
      "EndTime": "02:42:04.2099999"
    }
  },
  {
    "TextLocation": {
      "Start": 120818,
      "End": 120821
    },
    "TimeRange": {
      "StartTime": "02:42:05.2900000",
      "EndTime": "02:42:05.8600000"
    }
  },
  {
    "TextLocation": {
      "Start": 120829,
      "End": 120831
    },
    "TimeRange": {
      "StartTime": "02:42:06.3799999",
      "EndTime": "02:42:06.4599999"
    }
  },
  {
    "TextLocation": {
      "Start": 120832,
      "End": 120833
    },
    "TimeRange": {
      "StartTime": "02:42:06.4900000",
      "EndTime": "02:42:06.5500000"
    }
  },
  {
    "TextLocation": {
      "Start": 120834,
      "End": 120838
    },
    "TimeRange": {
      "StartTime": "02:42:06.5500000",
      "EndTime": "02:42:06.7000000"
    }
  },
  {
    "TextLocation": {
      "Start": 120839,
      "End": 120841
    },
    "TimeRange": {
      "StartTime": "02:42:06.7000000",
      "EndTime": "02:42:06.7600000"
    }
  },
  {
    "TextLocation": {
      "Start": 120842,
      "End": 120846
    },
    "TimeRange": {
      "StartTime": "02:42:06.7600000",
      "EndTime": "02:42:06.9100000"
    }
  },
  {
    "TextLocation": {
      "Start": 120847,
      "End": 120850
    },
    "TimeRange": {
      "StartTime": "02:42:06.9100000",
      "EndTime": "02:42:07.0600000"
    }
  },
  {
    "TextLocation": {
      "Start": 120851,
      "End": 120852
    },
    "TimeRange": {
      "StartTime": "02:42:07.0600000",
      "EndTime": "02:42:07.1200000"
    }
  },
  {
    "TextLocation": {
      "Start": 120853,
      "End": 120856
    },
    "TimeRange": {
      "StartTime": "02:42:07.1200000",
      "EndTime": "02:42:07.3600000"
    }
  },
  {
    "TextLocation": {
      "Start": 120857,
      "End": 120859
    },
    "TimeRange": {
      "StartTime": "02:42:07.3600000",
      "EndTime": "02:42:07.4500000"
    }
  },
  {
    "TextLocation": {
      "Start": 120860,
      "End": 120865
    },
    "TimeRange": {
      "StartTime": "02:42:07.4500000",
      "EndTime": "02:42:07.6299999"
    }
  },
  {
    "TextLocation": {
      "Start": 120866,
      "End": 120874
    },
    "TimeRange": {
      "StartTime": "02:42:07.6299999",
      "EndTime": "02:42:08.2300000"
    }
  },
  {
    "TextLocation": {
      "Start": 120875,
      "End": 120880
    },
    "TimeRange": {
      "StartTime": "02:42:08.2300000",
      "EndTime": "02:42:09.0100000"
    }
  },
  {
    "TextLocation": {
      "Start": 120883,
      "End": 120888
    },
    "TimeRange": {
      "StartTime": "02:42:09.5800000",
      "EndTime": "02:42:09.9100000"
    }
  },
  {
    "TextLocation": {
      "Start": 120889,
      "End": 120893
    },
    "TimeRange": {
      "StartTime": "02:42:09.9100000",
      "EndTime": "02:42:10.0900000"
    }
  },
  {
    "TextLocation": {
      "Start": 120894,
      "End": 120898
    },
    "TimeRange": {
      "StartTime": "02:42:10.0900000",
      "EndTime": "02:42:10.6299999"
    }
  },
  {
    "TextLocation": {
      "Start": 120899,
      "End": 120903
    },
    "TimeRange": {
      "StartTime": "02:42:10.9900000",
      "EndTime": "02:42:12.7000000"
    }
  },
  {
    "TextLocation": {
      "Start": 120906,
      "End": 120909
    },
    "TimeRange": {
      "StartTime": "02:42:25.6000000",
      "EndTime": "02:42:25.6900000"
    }
  },
  {
    "TextLocation": {
      "Start": 120910,
      "End": 120915
    },
    "TimeRange": {
      "StartTime": "02:42:25.6900000",
      "EndTime": "02:42:25.9000000"
    }
  },
  {
    "TextLocation": {
      "Start": 120918,
      "End": 120920
    },
    "TimeRange": {
      "StartTime": "02:42:27.4400000",
      "EndTime": "02:42:27.6800000"
    }
  },
  {
    "TextLocation": {
      "Start": 120921,
      "End": 120926
    },
    "TimeRange": {
      "StartTime": "02:42:27.7000000",
      "EndTime": "02:42:28.0900000"
    }
  },
  {
    "TextLocation": {
      "Start": 120928,
      "End": 120930
    },
    "TimeRange": {
      "StartTime": "02:42:28.0900000",
      "EndTime": "02:42:28.2099999"
    }
  },
  {
    "TextLocation": {
      "Start": 120931,
      "End": 120936
    },
    "TimeRange": {
      "StartTime": "02:42:28.2099999",
      "EndTime": "02:42:28.4200000"
    }
  },
  {
    "TextLocation": {
      "Start": 120937,
      "End": 120939
    },
    "TimeRange": {
      "StartTime": "02:42:28.4200000",
      "EndTime": "02:42:28.5100000"
    }
  },
  {
    "TextLocation": {
      "Start": 120940,
      "End": 120944
    },
    "TimeRange": {
      "StartTime": "02:42:28.5100000",
      "EndTime": "02:42:28.6700000"
    }
  },
  {
    "TextLocation": {
      "Start": 120945,
      "End": 120950
    },
    "TimeRange": {
      "StartTime": "02:42:28.6700000",
      "EndTime": "02:42:28.8100000"
    }
  },
  {
    "TextLocation": {
      "Start": 120952,
      "End": 120954
    },
    "TimeRange": {
      "StartTime": "02:42:28.8100000",
      "EndTime": "02:42:28.8799999"
    }
  },
  {
    "TextLocation": {
      "Start": 120955,
      "End": 120959
    },
    "TimeRange": {
      "StartTime": "02:42:28.9000000",
      "EndTime": "02:42:28.9900000"
    }
  },
  {
    "TextLocation": {
      "Start": 120960,
      "End": 120962
    },
    "TimeRange": {
      "StartTime": "02:42:28.9900000",
      "EndTime": "02:42:29.0800000"
    }
  },
  {
    "TextLocation": {
      "Start": 120963,
      "End": 120967
    },
    "TimeRange": {
      "StartTime": "02:42:29.0800000",
      "EndTime": "02:42:29.2500000"
    }
  },
  {
    "TextLocation": {
      "Start": 120968,
      "End": 120971
    },
    "TimeRange": {
      "StartTime": "02:42:29.3500000",
      "EndTime": "02:42:29.4400000"
    }
  },
  {
    "TextLocation": {
      "Start": 120972,
      "End": 120978
    },
    "TimeRange": {
      "StartTime": "02:42:29.4400000",
      "EndTime": "02:42:29.7200000"
    }
  },
  {
    "TextLocation": {
      "Start": 120979,
      "End": 120983
    },
    "TimeRange": {
      "StartTime": "02:42:29.7200000",
      "EndTime": "02:42:29.8900000"
    }
  },
  {
    "TextLocation": {
      "Start": 120985,
      "End": 120987
    },
    "TimeRange": {
      "StartTime": "02:42:29.8900000",
      "EndTime": "02:42:29.9800000"
    }
  },
  {
    "TextLocation": {
      "Start": 120988,
      "End": 120992
    },
    "TimeRange": {
      "StartTime": "02:42:29.9800000",
      "EndTime": "02:42:30.1000000"
    }
  },
  {
    "TextLocation": {
      "Start": 120993,
      "End": 121000
    },
    "TimeRange": {
      "StartTime": "02:42:30.1000000",
      "EndTime": "02:42:30.4599999"
    }
  },
  {
    "TextLocation": {
      "Start": 121008,
      "End": 121011
    },
    "TimeRange": {
      "StartTime": "02:42:30.4599999",
      "EndTime": "02:42:31.0300000"
    }
  },
  {
    "TextLocation": {
      "Start": 121019,
      "End": 121022
    },
    "TimeRange": {
      "StartTime": "02:42:31.4200000",
      "EndTime": "02:42:31.6900000"
    }
  },
  {
    "TextLocation": {
      "Start": 121023,
      "End": 121028
    },
    "TimeRange": {
      "StartTime": "02:42:31.6900000",
      "EndTime": "02:42:31.9900000"
    }
  },
  {
    "TextLocation": {
      "Start": 121029,
      "End": 121037
    },
    "TimeRange": {
      "StartTime": "02:42:31.9900000",
      "EndTime": "02:42:32.4700000"
    }
  },
  {
    "TextLocation": {
      "Start": 121039,
      "End": 121046
    },
    "TimeRange": {
      "StartTime": "02:42:32.4700000",
      "EndTime": "02:42:32.7000000"
    }
  },
  {
    "TextLocation": {
      "Start": 121047,
      "End": 121049
    },
    "TimeRange": {
      "StartTime": "02:42:32.7099999",
      "EndTime": "02:42:32.8300000"
    }
  },
  {
    "TextLocation": {
      "Start": 121050,
      "End": 121053
    },
    "TimeRange": {
      "StartTime": "02:42:32.8300000",
      "EndTime": "02:42:32.9500000"
    }
  },
  {
    "TextLocation": {
      "Start": 121054,
      "End": 121058
    },
    "TimeRange": {
      "StartTime": "02:42:32.9500000",
      "EndTime": "02:42:33.2200000"
    }
  },
  {
    "TextLocation": {
      "Start": 121059,
      "End": 121062
    },
    "TimeRange": {
      "StartTime": "02:42:33.2200000",
      "EndTime": "02:42:33.3400000"
    }
  },
  {
    "TextLocation": {
      "Start": 121063,
      "End": 121067
    },
    "TimeRange": {
      "StartTime": "02:42:33.3400000",
      "EndTime": "02:42:33.7000000"
    }
  },
  {
    "TextLocation": {
      "Start": 121068,
      "End": 121073
    },
    "TimeRange": {
      "StartTime": "02:42:33.7000000",
      "EndTime": "02:42:34.0300000"
    }
  },
  {
    "TextLocation": {
      "Start": 121074,
      "End": 121079
    },
    "TimeRange": {
      "StartTime": "02:42:34.0300000",
      "EndTime": "02:42:34.1500000"
    }
  },
  {
    "TextLocation": {
      "Start": 121080,
      "End": 121084
    },
    "TimeRange": {
      "StartTime": "02:42:34.1500000",
      "EndTime": "02:42:34.3600000"
    }
  },
  {
    "TextLocation": {
      "Start": 121085,
      "End": 121088
    },
    "TimeRange": {
      "StartTime": "02:42:34.3600000",
      "EndTime": "02:42:34.5700000"
    }
  },
  {
    "TextLocation": {
      "Start": 121089,
      "End": 121093
    },
    "TimeRange": {
      "StartTime": "02:42:34.5700000",
      "EndTime": "02:42:35.1100000"
    }
  },
  {
    "TextLocation": {
      "Start": 121094,
      "End": 121100
    },
    "TimeRange": {
      "StartTime": "02:42:35.1100000",
      "EndTime": "02:42:35.5900000"
    }
  },
  {
    "TextLocation": {
      "Start": 121101,
      "End": 121104
    },
    "TimeRange": {
      "StartTime": "02:42:35.5900000",
      "EndTime": "02:42:35.7099999"
    }
  },
  {
    "TextLocation": {
      "Start": 121105,
      "End": 121109
    },
    "TimeRange": {
      "StartTime": "02:42:35.7099999",
      "EndTime": "02:42:35.9800000"
    }
  },
  {
    "TextLocation": {
      "Start": 121110,
      "End": 121114
    },
    "TimeRange": {
      "StartTime": "02:42:35.9800000",
      "EndTime": "02:42:36.2800000"
    }
  },
  {
    "TextLocation": {
      "Start": 121122,
      "End": 121125
    },
    "TimeRange": {
      "StartTime": "02:42:38.3200000",
      "EndTime": "02:42:38.9800000"
    }
  },
  {
    "TextLocation": {
      "Start": 121127,
      "End": 121130
    },
    "TimeRange": {
      "StartTime": "02:42:38.9800000",
      "EndTime": "02:42:39.1299999"
    }
  },
  {
    "TextLocation": {
      "Start": 121131,
      "End": 121135
    },
    "TimeRange": {
      "StartTime": "02:42:39.1299999",
      "EndTime": "02:42:39.8200000"
    }
  },
  {
    "TextLocation": {
      "Start": 121136,
      "End": 121141
    },
    "TimeRange": {
      "StartTime": "02:42:40",
      "EndTime": "02:42:40.2300000"
    }
  },
  {
    "TextLocation": {
      "Start": 121143,
      "End": 121144
    },
    "TimeRange": {
      "StartTime": "02:42:40.2400000",
      "EndTime": "02:42:40.4300000"
    }
  },
  {
    "TextLocation": {
      "Start": 121145,
      "End": 121152
    },
    "TimeRange": {
      "StartTime": "02:42:40.4300000",
      "EndTime": "02:42:40.6299999"
    }
  },
  {
    "TextLocation": {
      "Start": 121153,
      "End": 121155
    },
    "TimeRange": {
      "StartTime": "02:42:40.6299999",
      "EndTime": "02:42:40.7200000"
    }
  },
  {
    "TextLocation": {
      "Start": 121156,
      "End": 121160
    },
    "TimeRange": {
      "StartTime": "02:42:40.7200000",
      "EndTime": "02:42:40.8700000"
    }
  },
  {
    "TextLocation": {
      "Start": 121161,
      "End": 121166
    },
    "TimeRange": {
      "StartTime": "02:42:40.8700000",
      "EndTime": "02:42:41.2900000"
    }
  },
  {
    "TextLocation": {
      "Start": 121174,
      "End": 121177
    },
    "TimeRange": {
      "StartTime": "02:42:41.7099999",
      "EndTime": "02:42:42.1000000"
    }
  },
  {
    "TextLocation": {
      "Start": 121178,
      "End": 121182
    },
    "TimeRange": {
      "StartTime": "02:42:42.1000000",
      "EndTime": "02:42:42.3400000"
    }
  },
  {
    "TextLocation": {
      "Start": 121183,
      "End": 121191
    },
    "TimeRange": {
      "StartTime": "02:42:42.3400000",
      "EndTime": "02:42:42.6400000"
    }
  },
  {
    "TextLocation": {
      "Start": 121192,
      "End": 121196
    },
    "TimeRange": {
      "StartTime": "02:42:42.6400000",
      "EndTime": "02:42:42.7600000"
    }
  },
  {
    "TextLocation": {
      "Start": 121197,
      "End": 121201
    },
    "TimeRange": {
      "StartTime": "02:42:42.7600000",
      "EndTime": "02:42:42.9400000"
    }
  },
  {
    "TextLocation": {
      "Start": 121202,
      "End": 121207
    },
    "TimeRange": {
      "StartTime": "02:42:42.9400000",
      "EndTime": "02:42:43.2099999"
    }
  },
  {
    "TextLocation": {
      "Start": 121208,
      "End": 121211
    },
    "TimeRange": {
      "StartTime": "02:42:43.2099999",
      "EndTime": "02:42:43.3600000"
    }
  },
  {
    "TextLocation": {
      "Start": 121213,
      "End": 121216
    },
    "TimeRange": {
      "StartTime": "02:42:43.3600000",
      "EndTime": "02:42:43.5100000"
    }
  },
  {
    "TextLocation": {
      "Start": 121217,
      "End": 121224
    },
    "TimeRange": {
      "StartTime": "02:42:43.5100000",
      "EndTime": "02:42:43.9200000"
    }
  },
  {
    "TextLocation": {
      "Start": 121226,
      "End": 121230
    },
    "TimeRange": {
      "StartTime": "02:42:43.9300000",
      "EndTime": "02:42:44.2300000"
    }
  },
  {
    "TextLocation": {
      "Start": 121231,
      "End": 121235
    },
    "TimeRange": {
      "StartTime": "02:42:44.2300000",
      "EndTime": "02:42:44.6200000"
    }
  },
  {
    "TextLocation": {
      "Start": 121236,
      "End": 121239
    },
    "TimeRange": {
      "StartTime": "02:42:44.6200000",
      "EndTime": "02:42:44.8000000"
    }
  },
  {
    "TextLocation": {
      "Start": 121240,
      "End": 121244
    },
    "TimeRange": {
      "StartTime": "02:42:44.8000000",
      "EndTime": "02:42:45.5800000"
    }
  },
  {
    "TextLocation": {
      "Start": 121245,
      "End": 121248
    },
    "TimeRange": {
      "StartTime": "02:42:45.8500000",
      "EndTime": "02:42:46.0800000"
    }
  },
  {
    "TextLocation": {
      "Start": 121249,
      "End": 121253
    },
    "TimeRange": {
      "StartTime": "02:42:46.3000000",
      "EndTime": "02:42:46.5600000"
    }
  },
  {
    "TextLocation": {
      "Start": 121254,
      "End": 121256
    },
    "TimeRange": {
      "StartTime": "02:42:46.6000000",
      "EndTime": "02:42:46.7800000"
    }
  },
  {
    "TextLocation": {
      "Start": 121257,
      "End": 121260
    },
    "TimeRange": {
      "StartTime": "02:42:46.7800000",
      "EndTime": "02:42:46.9000000"
    }
  },
  {
    "TextLocation": {
      "Start": 121261,
      "End": 121264
    },
    "TimeRange": {
      "StartTime": "02:42:46.9000000",
      "EndTime": "02:42:47.5900000"
    }
  },
  {
    "TextLocation": {
      "Start": 121265,
      "End": 121269
    },
    "TimeRange": {
      "StartTime": "02:42:47.5900000",
      "EndTime": "02:42:47.9200000"
    }
  },
  {
    "TextLocation": {
      "Start": 121277,
      "End": 121282
    },
    "TimeRange": {
      "StartTime": "02:42:49.0200000",
      "EndTime": "02:42:49.5700000"
    }
  },
  {
    "TextLocation": {
      "Start": 121283,
      "End": 121286
    },
    "TimeRange": {
      "StartTime": "02:42:49.5700000",
      "EndTime": "02:42:50.1299999"
    }
  },
  {
    "TextLocation": {
      "Start": 121288,
      "End": 121292
    },
    "TimeRange": {
      "StartTime": "02:42:50.1299999",
      "EndTime": "02:42:51.0900000"
    }
  },
  {
    "TextLocation": {
      "Start": 121293,
      "End": 121297
    },
    "TimeRange": {
      "StartTime": "02:42:51.0900000",
      "EndTime": "02:42:52.5500000"
    }
  },
  {
    "TextLocation": {
      "Start": 121298,
      "End": 121303
    },
    "TimeRange": {
      "StartTime": "02:42:52.5500000",
      "EndTime": "02:42:54"
    }
  },
  {
    "TextLocation": {
      "Start": 121311,
      "End": 121313
    },
    "TimeRange": {
      "StartTime": "02:42:54.7200000",
      "EndTime": "02:42:54.9000000"
    }
  },
  {
    "TextLocation": {
      "Start": 121314,
      "End": 121324
    },
    "TimeRange": {
      "StartTime": "02:42:54.9000000",
      "EndTime": "02:42:55.3500000"
    }
  },
  {
    "TextLocation": {
      "Start": 121325,
      "End": 121329
    },
    "TimeRange": {
      "StartTime": "02:42:55.3500000",
      "EndTime": "02:42:55.5300000"
    }
  },
  {
    "TextLocation": {
      "Start": 121330,
      "End": 121332
    },
    "TimeRange": {
      "StartTime": "02:42:55.5300000",
      "EndTime": "02:42:55.7400000"
    }
  },
  {
    "TextLocation": {
      "Start": 121333,
      "End": 121336
    },
    "TimeRange": {
      "StartTime": "02:42:55.7400000",
      "EndTime": "02:42:56.1000000"
    }
  },
  {
    "TextLocation": {
      "Start": 121337,
      "End": 121344
    },
    "TimeRange": {
      "StartTime": "02:42:56.1000000",
      "EndTime": "02:42:56.5800000"
    }
  },
  {
    "TextLocation": {
      "Start": 121345,
      "End": 121349
    },
    "TimeRange": {
      "StartTime": "02:42:56.5800000",
      "EndTime": "02:42:56.9400000"
    }
  },
  {
    "TextLocation": {
      "Start": 121351,
      "End": 121355
    },
    "TimeRange": {
      "StartTime": "02:42:56.9400000",
      "EndTime": "02:42:57.0600000"
    }
  },
  {
    "TextLocation": {
      "Start": 121356,
      "End": 121361
    },
    "TimeRange": {
      "StartTime": "02:42:57.0600000",
      "EndTime": "02:42:57.1500000"
    }
  },
  {
    "TextLocation": {
      "Start": 121362,
      "End": 121364
    },
    "TimeRange": {
      "StartTime": "02:42:57.1500000",
      "EndTime": "02:42:57.3000000"
    }
  },
  {
    "TextLocation": {
      "Start": 121365,
      "End": 121370
    },
    "TimeRange": {
      "StartTime": "02:42:57.3000000",
      "EndTime": "02:42:57.7000000"
    }
  },
  {
    "TextLocation": {
      "Start": 121371,
      "End": 121374
    },
    "TimeRange": {
      "StartTime": "02:42:57.7000000",
      "EndTime": "02:42:58.1100000"
    }
  },
  {
    "TextLocation": {
      "Start": 121375,
      "End": 121377
    },
    "TimeRange": {
      "StartTime": "02:42:58.1100000",
      "EndTime": "02:42:58.6200000"
    }
  },
  {
    "TextLocation": {
      "Start": 121378,
      "End": 121382
    },
    "TimeRange": {
      "StartTime": "02:42:58.8000000",
      "EndTime": "02:42:59.4400000"
    }
  },
  {
    "TextLocation": {
      "Start": 121383,
      "End": 121387
    },
    "TimeRange": {
      "StartTime": "02:42:59.4400000",
      "EndTime": "02:43:00.0900000"
    }
  },
  {
    "TextLocation": {
      "Start": 121388,
      "End": 121395
    },
    "TimeRange": {
      "StartTime": "02:43:00.0900000",
      "EndTime": "02:43:00.3300000"
    }
  },
  {
    "TextLocation": {
      "Start": 121396,
      "End": 121401
    },
    "TimeRange": {
      "StartTime": "02:43:00.3300000",
      "EndTime": "02:43:00.4800000"
    }
  },
  {
    "TextLocation": {
      "Start": 121402,
      "End": 121404
    },
    "TimeRange": {
      "StartTime": "02:43:00.4800000",
      "EndTime": "02:43:00.5700000"
    }
  },
  {
    "TextLocation": {
      "Start": 121405,
      "End": 121408
    },
    "TimeRange": {
      "StartTime": "02:43:00.5700000",
      "EndTime": "02:43:00.6600000"
    }
  },
  {
    "TextLocation": {
      "Start": 121409,
      "End": 121415
    },
    "TimeRange": {
      "StartTime": "02:43:00.6600000",
      "EndTime": "02:43:00.9900000"
    }
  },
  {
    "TextLocation": {
      "Start": 121416,
      "End": 121422
    },
    "TimeRange": {
      "StartTime": "02:43:00.9900000",
      "EndTime": "02:43:01.3200000"
    }
  },
  {
    "TextLocation": {
      "Start": 121423,
      "End": 121429
    },
    "TimeRange": {
      "StartTime": "02:43:01.3200000",
      "EndTime": "02:43:01.5900000"
    }
  },
  {
    "TextLocation": {
      "Start": 121430,
      "End": 121434
    },
    "TimeRange": {
      "StartTime": "02:43:01.6200000",
      "EndTime": "02:43:01.7700000"
    }
  },
  {
    "TextLocation": {
      "Start": 121435,
      "End": 121439
    },
    "TimeRange": {
      "StartTime": "02:43:01.7700000",
      "EndTime": "02:43:02.0400000"
    }
  },
  {
    "TextLocation": {
      "Start": 121447,
      "End": 121453
    },
    "TimeRange": {
      "StartTime": "02:43:02.0400000",
      "EndTime": "02:43:02.2800000"
    }
  },
  {
    "TextLocation": {
      "Start": 121455,
      "End": 121460
    },
    "TimeRange": {
      "StartTime": "02:43:02.3300000",
      "EndTime": "02:43:02.6200000"
    }
  },
  {
    "TextLocation": {
      "Start": 121463,
      "End": 121466
    },
    "TimeRange": {
      "StartTime": "02:43:02.6400000",
      "EndTime": "02:43:03.2400000"
    }
  },
  {
    "TextLocation": {
      "Start": 121469,
      "End": 121473
    },
    "TimeRange": {
      "StartTime": "02:43:03.2500000",
      "EndTime": "02:43:03.6800000"
    }
  },
  {
    "TextLocation": {
      "Start": 121481,
      "End": 121484
    },
    "TimeRange": {
      "StartTime": "02:43:03.8700000",
      "EndTime": "02:43:04.1100000"
    }
  },
  {
    "TextLocation": {
      "Start": 121485,
      "End": 121488
    },
    "TimeRange": {
      "StartTime": "02:43:04.1100000",
      "EndTime": "02:43:04.2900000"
    }
  },
  {
    "TextLocation": {
      "Start": 121489,
      "End": 121493
    },
    "TimeRange": {
      "StartTime": "02:43:04.2900000",
      "EndTime": "02:43:04.7099999"
    }
  },
  {
    "TextLocation": {
      "Start": 121494,
      "End": 121499
    },
    "TimeRange": {
      "StartTime": "02:43:04.7099999",
      "EndTime": "02:43:04.9400000"
    }
  },
  {
    "TextLocation": {
      "Start": 121500,
      "End": 121508
    },
    "TimeRange": {
      "StartTime": "02:43:04.9500000",
      "EndTime": "02:43:05.7900000"
    }
  },
  {
    "TextLocation": {
      "Start": 121516,
      "End": 121520
    },
    "TimeRange": {
      "StartTime": "02:43:06.6600000",
      "EndTime": "02:43:07.6200000"
    }
  },
  {
    "TextLocation": {
      "Start": 121523,
      "End": 121527
    },
    "TimeRange": {
      "StartTime": "02:43:08.1000000",
      "EndTime": "02:43:09.0300000"
    }
  },
  {
    "TextLocation": {
      "Start": 121529,
      "End": 121533
    },
    "TimeRange": {
      "StartTime": "02:43:09.0600000",
      "EndTime": "02:43:10.6800000"
    }
  },
  {
    "TextLocation": {
      "Start": 121536,
      "End": 121540
    },
    "TimeRange": {
      "StartTime": "02:43:11.1600000",
      "EndTime": "02:43:12.0400000"
    }
  },
  {
    "TextLocation": {
      "Start": 121543,
      "End": 121544
    },
    "TimeRange": {
      "StartTime": "02:43:12.0600000",
      "EndTime": "02:43:12.3000000"
    }
  },
  {
    "TextLocation": {
      "Start": 121545,
      "End": 121549
    },
    "TimeRange": {
      "StartTime": "02:43:12.3000000",
      "EndTime": "02:43:12.5700000"
    }
  },
  {
    "TextLocation": {
      "Start": 121550,
      "End": 121553
    },
    "TimeRange": {
      "StartTime": "02:43:12.5700000",
      "EndTime": "02:43:13.0800000"
    }
  },
  {
    "TextLocation": {
      "Start": 121561,
      "End": 121566
    },
    "TimeRange": {
      "StartTime": "02:43:14.3600000",
      "EndTime": "02:43:14.6299999"
    }
  },
  {
    "TextLocation": {
      "Start": 121567,
      "End": 121570
    },
    "TimeRange": {
      "StartTime": "02:43:14.6299999",
      "EndTime": "02:43:14.8500000"
    }
  },
  {
    "TextLocation": {
      "Start": 121573,
      "End": 121577
    },
    "TimeRange": {
      "StartTime": "02:43:15.0400000",
      "EndTime": "02:43:15.2600000"
    }
  },
  {
    "TextLocation": {
      "Start": 121578,
      "End": 121581
    },
    "TimeRange": {
      "StartTime": "02:43:15.2600000",
      "EndTime": "02:43:15.4400000"
    }
  },
  {
    "TextLocation": {
      "Start": 121582,
      "End": 121586
    },
    "TimeRange": {
      "StartTime": "02:43:15.4400000",
      "EndTime": "02:43:15.5900000"
    }
  },
  {
    "TextLocation": {
      "Start": 121587,
      "End": 121599
    },
    "TimeRange": {
      "StartTime": "02:43:15.5900000",
      "EndTime": "02:43:16.1600000"
    }
  },
  {
    "TextLocation": {
      "Start": 121600,
      "End": 121604
    },
    "TimeRange": {
      "StartTime": "02:43:16.1600000",
      "EndTime": "02:43:16.3100000"
    }
  },
  {
    "TextLocation": {
      "Start": 121605,
      "End": 121608
    },
    "TimeRange": {
      "StartTime": "02:43:16.3100000",
      "EndTime": "02:43:16.4000000"
    }
  },
  {
    "TextLocation": {
      "Start": 121609,
      "End": 121612
    },
    "TimeRange": {
      "StartTime": "02:43:16.4599999",
      "EndTime": "02:43:17"
    }
  },
  {
    "TextLocation": {
      "Start": 121613,
      "End": 121617
    },
    "TimeRange": {
      "StartTime": "02:43:17",
      "EndTime": "02:43:17.4800000"
    }
  },
  {
    "TextLocation": {
      "Start": 121625,
      "End": 121627
    },
    "TimeRange": {
      "StartTime": "02:43:17.8700000",
      "EndTime": "02:43:18.0500000"
    }
  },
  {
    "TextLocation": {
      "Start": 121628,
      "End": 121630
    },
    "TimeRange": {
      "StartTime": "02:43:18.0500000",
      "EndTime": "02:43:18.2300000"
    }
  },
  {
    "TextLocation": {
      "Start": 121631,
      "End": 121632
    },
    "TimeRange": {
      "StartTime": "02:43:18.2300000",
      "EndTime": "02:43:18.4400000"
    }
  },
  {
    "TextLocation": {
      "Start": 121633,
      "End": 121641
    },
    "TimeRange": {
      "StartTime": "02:43:18.4400000",
      "EndTime": "02:43:19.1900000"
    }
  },
  {
    "TextLocation": {
      "Start": 121642,
      "End": 121646
    },
    "TimeRange": {
      "StartTime": "02:43:19.1900000",
      "EndTime": "02:43:19.4599999"
    }
  },
  {
    "TextLocation": {
      "Start": 121647,
      "End": 121650
    },
    "TimeRange": {
      "StartTime": "02:43:19.4599999",
      "EndTime": "02:43:19.5500000"
    }
  },
  {
    "TextLocation": {
      "Start": 121651,
      "End": 121660
    },
    "TimeRange": {
      "StartTime": "02:43:19.5500000",
      "EndTime": "02:43:19.8500000"
    }
  },
  {
    "TextLocation": {
      "Start": 121661,
      "End": 121664
    },
    "TimeRange": {
      "StartTime": "02:43:19.8500000",
      "EndTime": "02:43:19.9700000"
    }
  },
  {
    "TextLocation": {
      "Start": 121665,
      "End": 121673
    },
    "TimeRange": {
      "StartTime": "02:43:19.9700000",
      "EndTime": "02:43:20.3700000"
    }
  },
  {
    "TextLocation": {
      "Start": 121674,
      "End": 121676
    },
    "TimeRange": {
      "StartTime": "02:43:20.3700000",
      "EndTime": "02:43:20.5700000"
    }
  },
  {
    "TextLocation": {
      "Start": 121677,
      "End": 121679
    },
    "TimeRange": {
      "StartTime": "02:43:20.5700000",
      "EndTime": "02:43:21.2300000"
    }
  },
  {
    "TextLocation": {
      "Start": 121687,
      "End": 121690
    },
    "TimeRange": {
      "StartTime": "02:43:22.8700000",
      "EndTime": "02:43:23.0500000"
    }
  },
  {
    "TextLocation": {
      "Start": 121691,
      "End": 121694
    },
    "TimeRange": {
      "StartTime": "02:43:23.0500000",
      "EndTime": "02:43:23.1400000"
    }
  },
  {
    "TextLocation": {
      "Start": 121695,
      "End": 121700
    },
    "TimeRange": {
      "StartTime": "02:43:23.1400000",
      "EndTime": "02:43:23.2600000"
    }
  },
  {
    "TextLocation": {
      "Start": 121701,
      "End": 121703
    },
    "TimeRange": {
      "StartTime": "02:43:23.2600000",
      "EndTime": "02:43:23.3500000"
    }
  },
  {
    "TextLocation": {
      "Start": 121704,
      "End": 121708
    },
    "TimeRange": {
      "StartTime": "02:43:23.3500000",
      "EndTime": "02:43:23.5300000"
    }
  },
  {
    "TextLocation": {
      "Start": 121709,
      "End": 121712
    },
    "TimeRange": {
      "StartTime": "02:43:23.5300000",
      "EndTime": "02:43:23.7099999"
    }
  },
  {
    "TextLocation": {
      "Start": 121713,
      "End": 121716
    },
    "TimeRange": {
      "StartTime": "02:43:23.7099999",
      "EndTime": "02:43:23.8300000"
    }
  },
  {
    "TextLocation": {
      "Start": 121717,
      "End": 121721
    },
    "TimeRange": {
      "StartTime": "02:43:23.8300000",
      "EndTime": "02:43:24.1299999"
    }
  },
  {
    "TextLocation": {
      "Start": 121722,
      "End": 121725
    },
    "TimeRange": {
      "StartTime": "02:43:24.1299999",
      "EndTime": "02:43:24.3100000"
    }
  },
  {
    "TextLocation": {
      "Start": 121726,
      "End": 121728
    },
    "TimeRange": {
      "StartTime": "02:43:24.3100000",
      "EndTime": "02:43:24.4000000"
    }
  },
  {
    "TextLocation": {
      "Start": 121729,
      "End": 121734
    },
    "TimeRange": {
      "StartTime": "02:43:24.4000000",
      "EndTime": "02:43:25.0400000"
    }
  },
  {
    "TextLocation": {
      "Start": 121737,
      "End": 121741
    },
    "TimeRange": {
      "StartTime": "02:43:30.7900000",
      "EndTime": "02:43:30.8799999"
    }
  },
  {
    "TextLocation": {
      "Start": 121742,
      "End": 121745
    },
    "TimeRange": {
      "StartTime": "02:43:30.8799999",
      "EndTime": "02:43:31.0600000"
    }
  },
  {
    "TextLocation": {
      "Start": 121746,
      "End": 121748
    },
    "TimeRange": {
      "StartTime": "02:43:31.0600000",
      "EndTime": "02:43:31.2099999"
    }
  },
  {
    "TextLocation": {
      "Start": 121749,
      "End": 121755
    },
    "TimeRange": {
      "StartTime": "02:43:31.2099999",
      "EndTime": "02:43:31.4800000"
    }
  },
  {
    "TextLocation": {
      "Start": 121756,
      "End": 121760
    },
    "TimeRange": {
      "StartTime": "02:43:31.4800000",
      "EndTime": "02:43:31.7500000"
    }
  },
  {
    "TextLocation": {
      "Start": 121761,
      "End": 121763
    },
    "TimeRange": {
      "StartTime": "02:43:31.7500000",
      "EndTime": "02:43:31.8700000"
    }
  },
  {
    "TextLocation": {
      "Start": 121764,
      "End": 121769
    },
    "TimeRange": {
      "StartTime": "02:43:31.8700000",
      "EndTime": "02:43:32.1400000"
    }
  },
  {
    "TextLocation": {
      "Start": 121772,
      "End": 121776
    },
    "TimeRange": {
      "StartTime": "02:43:40.8100000",
      "EndTime": "02:43:40.9500000"
    }
  },
  {
    "TextLocation": {
      "Start": 121777,
      "End": 121781
    },
    "TimeRange": {
      "StartTime": "02:43:41.0200000",
      "EndTime": "02:43:41.3500000"
    }
  },
  {
    "TextLocation": {
      "Start": 121782,
      "End": 121785
    },
    "TimeRange": {
      "StartTime": "02:43:41.3500000",
      "EndTime": "02:43:41.8600000"
    }
  },
  {
    "TextLocation": {
      "Start": 121786,
      "End": 121788
    },
    "TimeRange": {
      "StartTime": "02:43:41.8600000",
      "EndTime": "02:43:42.4000000"
    }
  },
  {
    "TextLocation": {
      "Start": 121789,
      "End": 121797
    },
    "TimeRange": {
      "StartTime": "02:43:42.4000000",
      "EndTime": "02:43:43.3600000"
    }
  },
  {
    "TextLocation": {
      "Start": 121800,
      "End": 121804
    },
    "TimeRange": {
      "StartTime": "02:43:43.5700000",
      "EndTime": "02:43:43.8700000"
    }
  },
  {
    "TextLocation": {
      "Start": 121805,
      "End": 121809
    },
    "TimeRange": {
      "StartTime": "02:43:43.8700000",
      "EndTime": "02:43:44.0800000"
    }
  },
  {
    "TextLocation": {
      "Start": 121810,
      "End": 121813
    },
    "TimeRange": {
      "StartTime": "02:43:44.0800000",
      "EndTime": "02:43:44.1700000"
    }
  },
  {
    "TextLocation": {
      "Start": 121814,
      "End": 121818
    },
    "TimeRange": {
      "StartTime": "02:43:44.1700000",
      "EndTime": "02:43:44.6400000"
    }
  },
  {
    "TextLocation": {
      "Start": 121821,
      "End": 121834
    },
    "TimeRange": {
      "StartTime": "02:43:44.6500000",
      "EndTime": "02:43:45.5700000"
    }
  },
  {
    "TextLocation": {
      "Start": 121837,
      "End": 121850
    },
    "TimeRange": {
      "StartTime": "02:43:45.5700000",
      "EndTime": "02:43:45.8000000"
    }
  },
  {
    "TextLocation": {
      "Start": 121852,
      "End": 121865
    },
    "TimeRange": {
      "StartTime": "02:43:45.8000000",
      "EndTime": "02:43:46.0600000"
    }
  },
  {
    "TextLocation": {
      "Start": 121866,
      "End": 121872
    },
    "TimeRange": {
      "StartTime": "02:43:46.2400000",
      "EndTime": "02:43:46.4200000"
    }
  },
  {
    "TextLocation": {
      "Start": 121873,
      "End": 121876
    },
    "TimeRange": {
      "StartTime": "02:43:46.4200000",
      "EndTime": "02:43:46.4800000"
    }
  },
  {
    "TextLocation": {
      "Start": 121877,
      "End": 121881
    },
    "TimeRange": {
      "StartTime": "02:43:46.4800000",
      "EndTime": "02:43:46.6900000"
    }
  },
  {
    "TextLocation": {
      "Start": 121882,
      "End": 121886
    },
    "TimeRange": {
      "StartTime": "02:43:46.6900000",
      "EndTime": "02:43:46.9000000"
    }
  },
  {
    "TextLocation": {
      "Start": 121888,
      "End": 121895
    },
    "TimeRange": {
      "StartTime": "02:43:46.9000000",
      "EndTime": "02:43:47.3200000"
    }
  },
  {
    "TextLocation": {
      "Start": 121903,
      "End": 121906
    },
    "TimeRange": {
      "StartTime": "02:43:49.5300000",
      "EndTime": "02:43:49.9500000"
    }
  },
  {
    "TextLocation": {
      "Start": 121909,
      "End": 121913
    },
    "TimeRange": {
      "StartTime": "02:43:49.9500000",
      "EndTime": "02:43:50.1000000"
    }
  },
  {
    "TextLocation": {
      "Start": 121914,
      "End": 121918
    },
    "TimeRange": {
      "StartTime": "02:43:50.1000000",
      "EndTime": "02:43:50.2500000"
    }
  },
  {
    "TextLocation": {
      "Start": 121919,
      "End": 121921
    },
    "TimeRange": {
      "StartTime": "02:43:50.2500000",
      "EndTime": "02:43:50.4599999"
    }
  },
  {
    "TextLocation": {
      "Start": 121922,
      "End": 121929
    },
    "TimeRange": {
      "StartTime": "02:43:50.4599999",
      "EndTime": "02:43:50.6700000"
    }
  },
  {
    "TextLocation": {
      "Start": 121930,
      "End": 121935
    },
    "TimeRange": {
      "StartTime": "02:43:50.6700000",
      "EndTime": "02:43:50.9100000"
    }
  },
  {
    "TextLocation": {
      "Start": 121937,
      "End": 121939
    },
    "TimeRange": {
      "StartTime": "02:43:50.9100000",
      "EndTime": "02:43:50.9700000"
    }
  },
  {
    "TextLocation": {
      "Start": 121940,
      "End": 121947
    },
    "TimeRange": {
      "StartTime": "02:43:50.9700000",
      "EndTime": "02:43:51.5400000"
    }
  },
  {
    "TextLocation": {
      "Start": 121950,
      "End": 121954
    },
    "TimeRange": {
      "StartTime": "02:43:51.6600000",
      "EndTime": "02:43:51.9300000"
    }
  },
  {
    "TextLocation": {
      "Start": 121962,
      "End": 121964
    },
    "TimeRange": {
      "StartTime": "02:43:52.4700000",
      "EndTime": "02:43:52.7099999"
    }
  },
  {
    "TextLocation": {
      "Start": 121965,
      "End": 121967
    },
    "TimeRange": {
      "StartTime": "02:43:52.7099999",
      "EndTime": "02:43:52.9800000"
    }
  },
  {
    "TextLocation": {
      "Start": 121968,
      "End": 121972
    },
    "TimeRange": {
      "StartTime": "02:43:52.9800000",
      "EndTime": "02:43:53.1000000"
    }
  },
  {
    "TextLocation": {
      "Start": 121973,
      "End": 121977
    },
    "TimeRange": {
      "StartTime": "02:43:53.1600000",
      "EndTime": "02:43:53.2800000"
    }
  },
  {
    "TextLocation": {
      "Start": 121978,
      "End": 121983
    },
    "TimeRange": {
      "StartTime": "02:43:53.2800000",
      "EndTime": "02:43:53.5200000"
    }
  },
  {
    "TextLocation": {
      "Start": 121984,
      "End": 121988
    },
    "TimeRange": {
      "StartTime": "02:43:53.5200000",
      "EndTime": "02:43:53.9400000"
    }
  },
  {
    "TextLocation": {
      "Start": 121989,
      "End": 121994
    },
    "TimeRange": {
      "StartTime": "02:43:54.3600000",
      "EndTime": "02:43:54.7600000"
    }
  },
  {
    "TextLocation": {
      "Start": 121995,
      "End": 121998
    },
    "TimeRange": {
      "StartTime": "02:43:54.7600000",
      "EndTime": "02:43:55.1700000"
    }
  },
  {
    "TextLocation": {
      "Start": 122000,
      "End": 122006
    },
    "TimeRange": {
      "StartTime": "02:43:55.1700000",
      "EndTime": "02:43:55.8300000"
    }
  },
  {
    "TextLocation": {
      "Start": 122007,
      "End": 122010
    },
    "TimeRange": {
      "StartTime": "02:43:56.1000000",
      "EndTime": "02:43:56.6400000"
    }
  },
  {
    "TextLocation": {
      "Start": 122012,
      "End": 122016
    },
    "TimeRange": {
      "StartTime": "02:43:56.6400000",
      "EndTime": "02:43:57.4500000"
    }
  },
  {
    "TextLocation": {
      "Start": 122018,
      "End": 122025
    },
    "TimeRange": {
      "StartTime": "02:43:57.4800000",
      "EndTime": "02:43:57.8700000"
    }
  },
  {
    "TextLocation": {
      "Start": 122028,
      "End": 122031
    },
    "TimeRange": {
      "StartTime": "02:43:57.9000000",
      "EndTime": "02:43:58.5000000"
    }
  },
  {
    "TextLocation": {
      "Start": 122034,
      "End": 122037
    },
    "TimeRange": {
      "StartTime": "02:43:58.9200000",
      "EndTime": "02:43:59.0400000"
    }
  },
  {
    "TextLocation": {
      "Start": 122038,
      "End": 122041
    },
    "TimeRange": {
      "StartTime": "02:43:59.0400000",
      "EndTime": "02:43:59.1900000"
    }
  },
  {
    "TextLocation": {
      "Start": 122042,
      "End": 122045
    },
    "TimeRange": {
      "StartTime": "02:43:59.1900000",
      "EndTime": "02:43:59.3100000"
    }
  },
  {
    "TextLocation": {
      "Start": 122046,
      "End": 122050
    },
    "TimeRange": {
      "StartTime": "02:43:59.3100000",
      "EndTime": "02:43:59.4900000"
    }
  },
  {
    "TextLocation": {
      "Start": 122051,
      "End": 122056
    },
    "TimeRange": {
      "StartTime": "02:43:59.4900000",
      "EndTime": "02:43:59.7000000"
    }
  },
  {
    "TextLocation": {
      "Start": 122057,
      "End": 122065
    },
    "TimeRange": {
      "StartTime": "02:43:59.7000000",
      "EndTime": "02:44:00.3900000"
    }
  },
  {
    "TextLocation": {
      "Start": 122073,
      "End": 122074
    },
    "TimeRange": {
      "StartTime": "02:44:00.4200000",
      "EndTime": "02:44:00.6900000"
    }
  },
  {
    "TextLocation": {
      "Start": 122075,
      "End": 122079
    },
    "TimeRange": {
      "StartTime": "02:44:00.6900000",
      "EndTime": "02:44:00.8700000"
    }
  },
  {
    "TextLocation": {
      "Start": 122080,
      "End": 122083
    },
    "TimeRange": {
      "StartTime": "02:44:00.8700000",
      "EndTime": "02:44:01.0200000"
    }
  },
  {
    "TextLocation": {
      "Start": 122084,
      "End": 122086
    },
    "TimeRange": {
      "StartTime": "02:44:01.0200000",
      "EndTime": "02:44:01.2000000"
    }
  },
  {
    "TextLocation": {
      "Start": 122087,
      "End": 122092
    },
    "TimeRange": {
      "StartTime": "02:44:01.2000000",
      "EndTime": "02:44:01.4700000"
    }
  },
  {
    "TextLocation": {
      "Start": 122094,
      "End": 122099
    },
    "TimeRange": {
      "StartTime": "02:44:01.4700000",
      "EndTime": "02:44:02.1000000"
    }
  },
  {
    "TextLocation": {
      "Start": 122102,
      "End": 122108
    },
    "TimeRange": {
      "StartTime": "02:44:02.1000000",
      "EndTime": "02:44:02.5200000"
    }
  },
  {
    "TextLocation": {
      "Start": 122109,
      "End": 122112
    },
    "TimeRange": {
      "StartTime": "02:44:02.5200000",
      "EndTime": "02:44:02.6700000"
    }
  },
  {
    "TextLocation": {
      "Start": 122113,
      "End": 122116
    },
    "TimeRange": {
      "StartTime": "02:44:02.6700000",
      "EndTime": "02:44:02.8799999"
    }
  },
  {
    "TextLocation": {
      "Start": 122117,
      "End": 122124
    },
    "TimeRange": {
      "StartTime": "02:44:02.8799999",
      "EndTime": "02:44:03.2700000"
    }
  },
  {
    "TextLocation": {
      "Start": 122126,
      "End": 122128
    },
    "TimeRange": {
      "StartTime": "02:44:03.2700000",
      "EndTime": "02:44:03.5100000"
    }
  },
  {
    "TextLocation": {
      "Start": 122129,
      "End": 122132
    },
    "TimeRange": {
      "StartTime": "02:44:03.5100000",
      "EndTime": "02:44:03.6299999"
    }
  },
  {
    "TextLocation": {
      "Start": 122133,
      "End": 122136
    },
    "TimeRange": {
      "StartTime": "02:44:03.6299999",
      "EndTime": "02:44:03.8400000"
    }
  },
  {
    "TextLocation": {
      "Start": 122137,
      "End": 122141
    },
    "TimeRange": {
      "StartTime": "02:44:03.8400000",
      "EndTime": "02:44:04.0800000"
    }
  },
  {
    "TextLocation": {
      "Start": 122142,
      "End": 122144
    },
    "TimeRange": {
      "StartTime": "02:44:04.0800000",
      "EndTime": "02:44:04.2000000"
    }
  },
  {
    "TextLocation": {
      "Start": 122145,
      "End": 122149
    },
    "TimeRange": {
      "StartTime": "02:44:04.2000000",
      "EndTime": "02:44:04.4400000"
    }
  },
  {
    "TextLocation": {
      "Start": 122150,
      "End": 122154
    },
    "TimeRange": {
      "StartTime": "02:44:04.4400000",
      "EndTime": "02:44:04.5900000"
    }
  },
  {
    "TextLocation": {
      "Start": 122155,
      "End": 122160
    },
    "TimeRange": {
      "StartTime": "02:44:04.5900000",
      "EndTime": "02:44:05.1500000"
    }
  },
  {
    "TextLocation": {
      "Start": 122163,
      "End": 122166
    },
    "TimeRange": {
      "StartTime": "02:44:05.1600000",
      "EndTime": "02:44:05.4300000"
    }
  },
  {
    "TextLocation": {
      "Start": 122167,
      "End": 122172
    },
    "TimeRange": {
      "StartTime": "02:44:05.4300000",
      "EndTime": "02:44:05.7600000"
    }
  },
  {
    "TextLocation": {
      "Start": 122173,
      "End": 122178
    },
    "TimeRange": {
      "StartTime": "02:44:05.7600000",
      "EndTime": "02:44:06.2400000"
    }
  },
  {
    "TextLocation": {
      "Start": 122181,
      "End": 122184
    },
    "TimeRange": {
      "StartTime": "02:44:06.2400000",
      "EndTime": "02:44:06.3900000"
    }
  },
  {
    "TextLocation": {
      "Start": 122185,
      "End": 122186
    },
    "TimeRange": {
      "StartTime": "02:44:06.3900000",
      "EndTime": "02:44:06.5100000"
    }
  },
  {
    "TextLocation": {
      "Start": 122187,
      "End": 122191
    },
    "TimeRange": {
      "StartTime": "02:44:06.5100000",
      "EndTime": "02:44:06.7800000"
    }
  },
  {
    "TextLocation": {
      "Start": 122192,
      "End": 122197
    },
    "TimeRange": {
      "StartTime": "02:44:06.7800000",
      "EndTime": "02:44:07.1700000"
    }
  },
  {
    "TextLocation": {
      "Start": 122198,
      "End": 122201
    },
    "TimeRange": {
      "StartTime": "02:44:07.1700000",
      "EndTime": "02:44:07.3500000"
    }
  },
  {
    "TextLocation": {
      "Start": 122202,
      "End": 122208
    },
    "TimeRange": {
      "StartTime": "02:44:07.3500000",
      "EndTime": "02:44:07.8600000"
    }
  },
  {
    "TextLocation": {
      "Start": 122211,
      "End": 122214
    },
    "TimeRange": {
      "StartTime": "02:44:07.8600000",
      "EndTime": "02:44:08.1299999"
    }
  },
  {
    "TextLocation": {
      "Start": 122215,
      "End": 122216
    },
    "TimeRange": {
      "StartTime": "02:44:08.1299999",
      "EndTime": "02:44:08.2500000"
    }
  },
  {
    "TextLocation": {
      "Start": 122217,
      "End": 122221
    },
    "TimeRange": {
      "StartTime": "02:44:08.2500000",
      "EndTime": "02:44:08.4900000"
    }
  },
  {
    "TextLocation": {
      "Start": 122222,
      "End": 122224
    },
    "TimeRange": {
      "StartTime": "02:44:08.4900000",
      "EndTime": "02:44:08.9100000"
    }
  },
  {
    "TextLocation": {
      "Start": 122232,
      "End": 122235
    },
    "TimeRange": {
      "StartTime": "02:44:19.8300000",
      "EndTime": "02:44:19.9500000"
    }
  },
  {
    "TextLocation": {
      "Start": 122236,
      "End": 122245
    },
    "TimeRange": {
      "StartTime": "02:44:19.9500000",
      "EndTime": "02:44:20.4000000"
    }
  },
  {
    "TextLocation": {
      "Start": 122247,
      "End": 122251
    },
    "TimeRange": {
      "StartTime": "02:44:20.4200000",
      "EndTime": "02:44:20.5500000"
    }
  },
  {
    "TextLocation": {
      "Start": 122252,
      "End": 122256
    },
    "TimeRange": {
      "StartTime": "02:44:21.0300000",
      "EndTime": "02:44:21.4200000"
    }
  },
  {
    "TextLocation": {
      "Start": 122257,
      "End": 122262
    },
    "TimeRange": {
      "StartTime": "02:44:21.4200000",
      "EndTime": "02:44:21.9000000"
    }
  },
  {
    "TextLocation": {
      "Start": 122264,
      "End": 122271
    },
    "TimeRange": {
      "StartTime": "02:44:21.9000000",
      "EndTime": "02:44:22.4400000"
    }
  },
  {
    "TextLocation": {
      "Start": 122272,
      "End": 122277
    },
    "TimeRange": {
      "StartTime": "02:44:22.4400000",
      "EndTime": "02:44:22.7400000"
    }
  },
  {
    "TextLocation": {
      "Start": 122278,
      "End": 122282
    },
    "TimeRange": {
      "StartTime": "02:44:22.7400000",
      "EndTime": "02:44:22.9500000"
    }
  },
  {
    "TextLocation": {
      "Start": 122284,
      "End": 122286
    },
    "TimeRange": {
      "StartTime": "02:44:22.9500000",
      "EndTime": "02:44:23.1299999"
    }
  },
  {
    "TextLocation": {
      "Start": 122287,
      "End": 122290
    },
    "TimeRange": {
      "StartTime": "02:44:23.1299999",
      "EndTime": "02:44:23.2500000"
    }
  },
  {
    "TextLocation": {
      "Start": 122291,
      "End": 122295
    },
    "TimeRange": {
      "StartTime": "02:44:23.2500000",
      "EndTime": "02:44:23.7000000"
    }
  },
  {
    "TextLocation": {
      "Start": 122296,
      "End": 122300
    },
    "TimeRange": {
      "StartTime": "02:44:23.7000000",
      "EndTime": "02:44:24.1200000"
    }
  },
  {
    "TextLocation": {
      "Start": 122301,
      "End": 122303
    },
    "TimeRange": {
      "StartTime": "02:44:24.3600000",
      "EndTime": "02:44:24.6000000"
    }
  },
  {
    "TextLocation": {
      "Start": 122304,
      "End": 122308
    },
    "TimeRange": {
      "StartTime": "02:44:24.6000000",
      "EndTime": "02:44:25.0200000"
    }
  },
  {
    "TextLocation": {
      "Start": 122311,
      "End": 122314
    },
    "TimeRange": {
      "StartTime": "02:44:25.2600000",
      "EndTime": "02:44:25.8100000"
    }
  },
  {
    "TextLocation": {
      "Start": 122317,
      "End": 122329
    },
    "TimeRange": {
      "StartTime": "02:44:25.9000000",
      "EndTime": "02:44:26.4599999"
    }
  },
  {
    "TextLocation": {
      "Start": 122330,
      "End": 122332
    },
    "TimeRange": {
      "StartTime": "02:44:26.4700000",
      "EndTime": "02:44:26.5200000"
    }
  },
  {
    "TextLocation": {
      "Start": 122333,
      "End": 122336
    },
    "TimeRange": {
      "StartTime": "02:44:26.5200000",
      "EndTime": "02:44:26.5700000"
    }
  },
  {
    "TextLocation": {
      "Start": 122337,
      "End": 122341
    },
    "TimeRange": {
      "StartTime": "02:44:26.5700000",
      "EndTime": "02:44:26.7600000"
    }
  },
  {
    "TextLocation": {
      "Start": 122342,
      "End": 122354
    },
    "TimeRange": {
      "StartTime": "02:44:26.7600000",
      "EndTime": "02:44:27.5100000"
    }
  },
  {
    "TextLocation": {
      "Start": 122357,
      "End": 122360
    },
    "TimeRange": {
      "StartTime": "02:44:28.7099999",
      "EndTime": "02:44:28.9200000"
    }
  },
  {
    "TextLocation": {
      "Start": 122361,
      "End": 122364
    },
    "TimeRange": {
      "StartTime": "02:44:28.9200000",
      "EndTime": "02:44:29.1900000"
    }
  },
  {
    "TextLocation": {
      "Start": 122365,
      "End": 122369
    },
    "TimeRange": {
      "StartTime": "02:44:29.1900000",
      "EndTime": "02:44:29.8799999"
    }
  },
  {
    "TextLocation": {
      "Start": 122370,
      "End": 122374
    },
    "TimeRange": {
      "StartTime": "02:44:29.8799999",
      "EndTime": "02:44:30.2700000"
    }
  },
  {
    "TextLocation": {
      "Start": 122375,
      "End": 122378
    },
    "TimeRange": {
      "StartTime": "02:44:30.2700000",
      "EndTime": "02:44:30.5100000"
    }
  },
  {
    "TextLocation": {
      "Start": 122379,
      "End": 122381
    },
    "TimeRange": {
      "StartTime": "02:44:30.5100000",
      "EndTime": "02:44:30.5400000"
    }
  },
  {
    "TextLocation": {
      "Start": 122382,
      "End": 122390
    },
    "TimeRange": {
      "StartTime": "02:44:30.5700000",
      "EndTime": "02:44:31.0800000"
    }
  },
  {
    "TextLocation": {
      "Start": 122398,
      "End": 122406
    },
    "TimeRange": {
      "StartTime": "02:44:32.3300000",
      "EndTime": "02:44:33.0800000"
    }
  },
  {
    "TextLocation": {
      "Start": 122408,
      "End": 122411
    },
    "TimeRange": {
      "StartTime": "02:44:33.0800000",
      "EndTime": "02:44:33.3200000"
    }
  },
  {
    "TextLocation": {
      "Start": 122412,
      "End": 122413
    },
    "TimeRange": {
      "StartTime": "02:44:33.3200000",
      "EndTime": "02:44:33.4700000"
    }
  },
  {
    "TextLocation": {
      "Start": 122414,
      "End": 122418
    },
    "TimeRange": {
      "StartTime": "02:44:33.5000000",
      "EndTime": "02:44:33.7099999"
    }
  },
  {
    "TextLocation": {
      "Start": 122419,
      "End": 122423
    },
    "TimeRange": {
      "StartTime": "02:44:33.7099999",
      "EndTime": "02:44:34.0700000"
    }
  },
  {
    "TextLocation": {
      "Start": 122426,
      "End": 122434
    },
    "TimeRange": {
      "StartTime": "02:44:34.1000000",
      "EndTime": "02:44:34.4599999"
    }
  },
  {
    "TextLocation": {
      "Start": 122435,
      "End": 122439
    },
    "TimeRange": {
      "StartTime": "02:44:34.4599999",
      "EndTime": "02:44:35.1800000"
    }
  },
  {
    "TextLocation": {
      "Start": 122441,
      "End": 122443
    },
    "TimeRange": {
      "StartTime": "02:44:35.5100000",
      "EndTime": "02:44:35.7800000"
    }
  },
  {
    "TextLocation": {
      "Start": 122444,
      "End": 122448
    },
    "TimeRange": {
      "StartTime": "02:44:35.7800000",
      "EndTime": "02:44:36.0500000"
    }
  },
  {
    "TextLocation": {
      "Start": 122449,
      "End": 122453
    },
    "TimeRange": {
      "StartTime": "02:44:36.0500000",
      "EndTime": "02:44:36.8000000"
    }
  },
  {
    "TextLocation": {
      "Start": 122455,
      "End": 122457
    },
    "TimeRange": {
      "StartTime": "02:44:37.3100000",
      "EndTime": "02:44:38.1500000"
    }
  },
  {
    "TextLocation": {
      "Start": 122458,
      "End": 122463
    },
    "TimeRange": {
      "StartTime": "02:44:38.1500000",
      "EndTime": "02:44:39.0500000"
    }
  },
  {
    "TextLocation": {
      "Start": 122466,
      "End": 122467
    },
    "TimeRange": {
      "StartTime": "02:44:39.9300000",
      "EndTime": "02:44:40.2800000"
    }
  },
  {
    "TextLocation": {
      "Start": 122470,
      "End": 122471
    },
    "TimeRange": {
      "StartTime": "02:44:41.1500000",
      "EndTime": "02:44:41.2400000"
    }
  },
  {
    "TextLocation": {
      "Start": 122472,
      "End": 122477
    },
    "TimeRange": {
      "StartTime": "02:44:41.2400000",
      "EndTime": "02:44:41.3900000"
    }
  },
  {
    "TextLocation": {
      "Start": 122478,
      "End": 122482
    },
    "TimeRange": {
      "StartTime": "02:44:41.3900000",
      "EndTime": "02:44:41.5100000"
    }
  },
  {
    "TextLocation": {
      "Start": 122483,
      "End": 122486
    },
    "TimeRange": {
      "StartTime": "02:44:41.5100000",
      "EndTime": "02:44:41.6299999"
    }
  },
  {
    "TextLocation": {
      "Start": 122487,
      "End": 122489
    },
    "TimeRange": {
      "StartTime": "02:44:41.6299999",
      "EndTime": "02:44:41.8100000"
    }
  },
  {
    "TextLocation": {
      "Start": 122490,
      "End": 122495
    },
    "TimeRange": {
      "StartTime": "02:44:41.8100000",
      "EndTime": "02:44:42.3799999"
    }
  },
  {
    "TextLocation": {
      "Start": 122496,
      "End": 122498
    },
    "TimeRange": {
      "StartTime": "02:44:42.3799999",
      "EndTime": "02:44:42.6200000"
    }
  },
  {
    "TextLocation": {
      "Start": 122499,
      "End": 122503
    },
    "TimeRange": {
      "StartTime": "02:44:42.6200000",
      "EndTime": "02:44:42.9500000"
    }
  },
  {
    "TextLocation": {
      "Start": 122504,
      "End": 122507
    },
    "TimeRange": {
      "StartTime": "02:44:42.9500000",
      "EndTime": "02:44:43.1900000"
    }
  },
  {
    "TextLocation": {
      "Start": 122508,
      "End": 122509
    },
    "TimeRange": {
      "StartTime": "02:44:43.1900000",
      "EndTime": "02:44:43.2800000"
    }
  },
  {
    "TextLocation": {
      "Start": 122510,
      "End": 122515
    },
    "TimeRange": {
      "StartTime": "02:44:43.2800000",
      "EndTime": "02:44:44"
    }
  },
  {
    "TextLocation": {
      "Start": 122518,
      "End": 122522
    },
    "TimeRange": {
      "StartTime": "02:44:44.3900000",
      "EndTime": "02:44:44.7800000"
    }
  },
  {
    "TextLocation": {
      "Start": 122523,
      "End": 122525
    },
    "TimeRange": {
      "StartTime": "02:44:44.7800000",
      "EndTime": "02:44:44.9599999"
    }
  },
  {
    "TextLocation": {
      "Start": 122526,
      "End": 122527
    },
    "TimeRange": {
      "StartTime": "02:44:44.9599999",
      "EndTime": "02:44:45.1400000"
    }
  },
  {
    "TextLocation": {
      "Start": 122528,
      "End": 122532
    },
    "TimeRange": {
      "StartTime": "02:44:45.1400000",
      "EndTime": "02:44:45.7099999"
    }
  },
  {
    "TextLocation": {
      "Start": 122533,
      "End": 122537
    },
    "TimeRange": {
      "StartTime": "02:44:45.7099999",
      "EndTime": "02:44:46.2200000"
    }
  },
  {
    "TextLocation": {
      "Start": 122538,
      "End": 122540
    },
    "TimeRange": {
      "StartTime": "02:44:46.2200000",
      "EndTime": "02:44:46.8200000"
    }
  },
  {
    "TextLocation": {
      "Start": 122543,
      "End": 122546
    },
    "TimeRange": {
      "StartTime": "02:44:47.2400000",
      "EndTime": "02:44:48.5000000"
    }
  },
  {
    "TextLocation": {
      "Start": 122549,
      "End": 122550
    },
    "TimeRange": {
      "StartTime": "02:44:48.8000000",
      "EndTime": "02:44:49.1600000"
    }
  },
  {
    "TextLocation": {
      "Start": 122551,
      "End": 122554
    },
    "TimeRange": {
      "StartTime": "02:44:49.1600000",
      "EndTime": "02:44:49.3700000"
    }
  },
  {
    "TextLocation": {
      "Start": 122555,
      "End": 122558
    },
    "TimeRange": {
      "StartTime": "02:44:49.3700000",
      "EndTime": "02:44:50.1800000"
    }
  },
  {
    "TextLocation": {
      "Start": 122561,
      "End": 122562
    },
    "TimeRange": {
      "StartTime": "02:44:50.3300000",
      "EndTime": "02:44:50.6900000"
    }
  },
  {
    "TextLocation": {
      "Start": 122563,
      "End": 122567
    },
    "TimeRange": {
      "StartTime": "02:44:50.6900000",
      "EndTime": "02:44:51.4100000"
    }
  },
  {
    "TextLocation": {
      "Start": 122570,
      "End": 122571
    },
    "TimeRange": {
      "StartTime": "02:44:51.4400000",
      "EndTime": "02:44:51.8300000"
    }
  },
  {
    "TextLocation": {
      "Start": 122572,
      "End": 122576
    },
    "TimeRange": {
      "StartTime": "02:44:51.8300000",
      "EndTime": "02:44:52.0700000"
    }
  },
  {
    "TextLocation": {
      "Start": 122577,
      "End": 122585
    },
    "TimeRange": {
      "StartTime": "02:44:52.0700000",
      "EndTime": "02:44:52.4900000"
    }
  },
  {
    "TextLocation": {
      "Start": 122586,
      "End": 122592
    },
    "TimeRange": {
      "StartTime": "02:44:52.4900000",
      "EndTime": "02:44:53.2099999"
    }
  },
  {
    "TextLocation": {
      "Start": 122595,
      "End": 122596
    },
    "TimeRange": {
      "StartTime": "02:44:53.2400000",
      "EndTime": "02:44:53.5700000"
    }
  },
  {
    "TextLocation": {
      "Start": 122597,
      "End": 122601
    },
    "TimeRange": {
      "StartTime": "02:44:53.5700000",
      "EndTime": "02:44:53.7500000"
    }
  },
  {
    "TextLocation": {
      "Start": 122602,
      "End": 122604
    },
    "TimeRange": {
      "StartTime": "02:44:53.7500000",
      "EndTime": "02:44:53.8100000"
    }
  },
  {
    "TextLocation": {
      "Start": 122605,
      "End": 122607
    },
    "TimeRange": {
      "StartTime": "02:44:53.8100000",
      "EndTime": "02:44:53.9900000"
    }
  },
  {
    "TextLocation": {
      "Start": 122608,
      "End": 122612
    },
    "TimeRange": {
      "StartTime": "02:44:53.9900000",
      "EndTime": "02:44:54.6200000"
    }
  },
  {
    "TextLocation": {
      "Start": 122613,
      "End": 122617
    },
    "TimeRange": {
      "StartTime": "02:44:54.8600000",
      "EndTime": "02:44:55.3100000"
    }
  },
  {
    "TextLocation": {
      "Start": 122619,
      "End": 122620
    },
    "TimeRange": {
      "StartTime": "02:44:55.3100000",
      "EndTime": "02:44:55.4300000"
    }
  },
  {
    "TextLocation": {
      "Start": 122621,
      "End": 122624
    },
    "TimeRange": {
      "StartTime": "02:44:55.4300000",
      "EndTime": "02:44:56.1200000"
    }
  },
  {
    "TextLocation": {
      "Start": 122627,
      "End": 122632
    },
    "TimeRange": {
      "StartTime": "02:44:56.1500000",
      "EndTime": "02:44:56.5400000"
    }
  },
  {
    "TextLocation": {
      "Start": 122633,
      "End": 122637
    },
    "TimeRange": {
      "StartTime": "02:44:56.5400000",
      "EndTime": "02:44:56.7200000"
    }
  },
  {
    "TextLocation": {
      "Start": 122638,
      "End": 122642
    },
    "TimeRange": {
      "StartTime": "02:44:56.7200000",
      "EndTime": "02:44:56.9000000"
    }
  },
  {
    "TextLocation": {
      "Start": 122643,
      "End": 122648
    },
    "TimeRange": {
      "StartTime": "02:44:56.9000000",
      "EndTime": "02:44:57.5700000"
    }
  },
  {
    "TextLocation": {
      "Start": 122651,
      "End": 122657
    },
    "TimeRange": {
      "StartTime": "02:44:57.5900000",
      "EndTime": "02:44:57.9200000"
    }
  },
  {
    "TextLocation": {
      "Start": 122658,
      "End": 122664
    },
    "TimeRange": {
      "StartTime": "02:44:57.9200000",
      "EndTime": "02:44:58.2800000"
    }
  },
  {
    "TextLocation": {
      "Start": 122665,
      "End": 122667
    },
    "TimeRange": {
      "StartTime": "02:44:58.2800000",
      "EndTime": "02:44:58.3700000"
    }
  },
  {
    "TextLocation": {
      "Start": 122668,
      "End": 122673
    },
    "TimeRange": {
      "StartTime": "02:44:58.3700000",
      "EndTime": "02:44:59.0600000"
    }
  },
  {
    "TextLocation": {
      "Start": 122681,
      "End": 122684
    },
    "TimeRange": {
      "StartTime": "02:44:59.5400000",
      "EndTime": "02:44:59.6900000"
    }
  },
  {
    "TextLocation": {
      "Start": 122685,
      "End": 122689
    },
    "TimeRange": {
      "StartTime": "02:44:59.6900000",
      "EndTime": "02:44:59.9300000"
    }
  },
  {
    "TextLocation": {
      "Start": 122691,
      "End": 122693
    },
    "TimeRange": {
      "StartTime": "02:44:59.9300000",
      "EndTime": "02:45:00.1100000"
    }
  },
  {
    "TextLocation": {
      "Start": 122694,
      "End": 122702
    },
    "TimeRange": {
      "StartTime": "02:45:00.1100000",
      "EndTime": "02:45:00.8300000"
    }
  },
  {
    "TextLocation": {
      "Start": 122704,
      "End": 122707
    },
    "TimeRange": {
      "StartTime": "02:45:00.8300000",
      "EndTime": "02:45:01.0400000"
    }
  },
  {
    "TextLocation": {
      "Start": 122708,
      "End": 122711
    },
    "TimeRange": {
      "StartTime": "02:45:01.0400000",
      "EndTime": "02:45:01.2500000"
    }
  },
  {
    "TextLocation": {
      "Start": 122712,
      "End": 122716
    },
    "TimeRange": {
      "StartTime": "02:45:01.2500000",
      "EndTime": "02:45:01.4300000"
    }
  },
  {
    "TextLocation": {
      "Start": 122717,
      "End": 122721
    },
    "TimeRange": {
      "StartTime": "02:45:01.4300000",
      "EndTime": "02:45:01.5800000"
    }
  },
  {
    "TextLocation": {
      "Start": 122722,
      "End": 122725
    },
    "TimeRange": {
      "StartTime": "02:45:01.5800000",
      "EndTime": "02:45:01.7600000"
    }
  },
  {
    "TextLocation": {
      "Start": 122726,
      "End": 122734
    },
    "TimeRange": {
      "StartTime": "02:45:01.8799999",
      "EndTime": "02:45:02.3900000"
    }
  },
  {
    "TextLocation": {
      "Start": 122735,
      "End": 122737
    },
    "TimeRange": {
      "StartTime": "02:45:03.4100000",
      "EndTime": "02:45:03.5600000"
    }
  },
  {
    "TextLocation": {
      "Start": 122738,
      "End": 122742
    },
    "TimeRange": {
      "StartTime": "02:45:03.5600000",
      "EndTime": "02:45:03.8000000"
    }
  },
  {
    "TextLocation": {
      "Start": 122743,
      "End": 122746
    },
    "TimeRange": {
      "StartTime": "02:45:03.8000000",
      "EndTime": "02:45:03.9500000"
    }
  },
  {
    "TextLocation": {
      "Start": 122747,
      "End": 122749
    },
    "TimeRange": {
      "StartTime": "02:45:03.9500000",
      "EndTime": "02:45:04.0100000"
    }
  },
  {
    "TextLocation": {
      "Start": 122750,
      "End": 122758
    },
    "TimeRange": {
      "StartTime": "02:45:04.0100000",
      "EndTime": "02:45:04.5800000"
    }
  },
  {
    "TextLocation": {
      "Start": 122766,
      "End": 122771
    },
    "TimeRange": {
      "StartTime": "02:45:06.0500000",
      "EndTime": "02:45:06.3700000"
    }
  },
  {
    "TextLocation": {
      "Start": 122772,
      "End": 122774
    },
    "TimeRange": {
      "StartTime": "02:45:06.3700000",
      "EndTime": "02:45:06.4900000"
    }
  },
  {
    "TextLocation": {
      "Start": 122775,
      "End": 122782
    },
    "TimeRange": {
      "StartTime": "02:45:06.4900000",
      "EndTime": "02:45:06.7600000"
    }
  },
  {
    "TextLocation": {
      "Start": 122783,
      "End": 122788
    },
    "TimeRange": {
      "StartTime": "02:45:06.7600000",
      "EndTime": "02:45:07"
    }
  },
  {
    "TextLocation": {
      "Start": 122789,
      "End": 122795
    },
    "TimeRange": {
      "StartTime": "02:45:07",
      "EndTime": "02:45:07.3300000"
    }
  },
  {
    "TextLocation": {
      "Start": 122796,
      "End": 122800
    },
    "TimeRange": {
      "StartTime": "02:45:07.3300000",
      "EndTime": "02:45:07.9300000"
    }
  },
  {
    "TextLocation": {
      "Start": 122803,
      "End": 122807
    },
    "TimeRange": {
      "StartTime": "02:45:08.3200000",
      "EndTime": "02:45:08.6200000"
    }
  },
  {
    "TextLocation": {
      "Start": 122808,
      "End": 122813
    },
    "TimeRange": {
      "StartTime": "02:45:08.6200000",
      "EndTime": "02:45:08.9800000"
    }
  },
  {
    "TextLocation": {
      "Start": 122814,
      "End": 122816
    },
    "TimeRange": {
      "StartTime": "02:45:08.9800000",
      "EndTime": "02:45:09.3100000"
    }
  },
  {
    "TextLocation": {
      "Start": 122817,
      "End": 122820
    },
    "TimeRange": {
      "StartTime": "02:45:09.4000000",
      "EndTime": "02:45:09.5500000"
    }
  },
  {
    "TextLocation": {
      "Start": 122821,
      "End": 122825
    },
    "TimeRange": {
      "StartTime": "02:45:09.5500000",
      "EndTime": "02:45:09.7600000"
    }
  },
  {
    "TextLocation": {
      "Start": 122826,
      "End": 122831
    },
    "TimeRange": {
      "StartTime": "02:45:09.7600000",
      "EndTime": "02:45:10.3000000"
    }
  },
  {
    "TextLocation": {
      "Start": 122832,
      "End": 122834
    },
    "TimeRange": {
      "StartTime": "02:45:10.3000000",
      "EndTime": "02:45:10.4200000"
    }
  },
  {
    "TextLocation": {
      "Start": 122835,
      "End": 122836
    },
    "TimeRange": {
      "StartTime": "02:45:10.4200000",
      "EndTime": "02:45:10.5100000"
    }
  },
  {
    "TextLocation": {
      "Start": 122837,
      "End": 122845
    },
    "TimeRange": {
      "StartTime": "02:45:10.5100000",
      "EndTime": "02:45:11.0200000"
    }
  },
  {
    "TextLocation": {
      "Start": 122846,
      "End": 122850
    },
    "TimeRange": {
      "StartTime": "02:45:11.0200000",
      "EndTime": "02:45:11.1700000"
    }
  },
  {
    "TextLocation": {
      "Start": 122851,
      "End": 122855
    },
    "TimeRange": {
      "StartTime": "02:45:11.1700000",
      "EndTime": "02:45:11.3500000"
    }
  },
  {
    "TextLocation": {
      "Start": 122856,
      "End": 122860
    },
    "TimeRange": {
      "StartTime": "02:45:11.3500000",
      "EndTime": "02:45:12.0100000"
    }
  },
  {
    "TextLocation": {
      "Start": 122861,
      "End": 122864
    },
    "TimeRange": {
      "StartTime": "02:45:12.0100000",
      "EndTime": "02:45:12.9100000"
    }
  },
  {
    "TextLocation": {
      "Start": 122865,
      "End": 122870
    },
    "TimeRange": {
      "StartTime": "02:45:12.9100000",
      "EndTime": "02:45:13.2700000"
    }
  },
  {
    "TextLocation": {
      "Start": 122871,
      "End": 122876
    },
    "TimeRange": {
      "StartTime": "02:45:13.2700000",
      "EndTime": "02:45:13.9599999"
    }
  },
  {
    "TextLocation": {
      "Start": 122878,
      "End": 122881
    },
    "TimeRange": {
      "StartTime": "02:45:13.9599999",
      "EndTime": "02:45:14.2300000"
    }
  },
  {
    "TextLocation": {
      "Start": 122882,
      "End": 122889
    },
    "TimeRange": {
      "StartTime": "02:45:14.2300000",
      "EndTime": "02:45:14.6800000"
    }
  },
  {
    "TextLocation": {
      "Start": 122890,
      "End": 122892
    },
    "TimeRange": {
      "StartTime": "02:45:14.6800000",
      "EndTime": "02:45:14.7700000"
    }
  },
  {
    "TextLocation": {
      "Start": 122893,
      "End": 122896
    },
    "TimeRange": {
      "StartTime": "02:45:14.7700000",
      "EndTime": "02:45:14.9800000"
    }
  },
  {
    "TextLocation": {
      "Start": 122897,
      "End": 122906
    },
    "TimeRange": {
      "StartTime": "02:45:14.9800000",
      "EndTime": "02:45:15.5800000"
    }
  },
  {
    "TextLocation": {
      "Start": 122907,
      "End": 122911
    },
    "TimeRange": {
      "StartTime": "02:45:15.5800000",
      "EndTime": "02:45:15.8200000"
    }
  },
  {
    "TextLocation": {
      "Start": 122912,
      "End": 122915
    },
    "TimeRange": {
      "StartTime": "02:45:15.8200000",
      "EndTime": "02:45:15.9100000"
    }
  },
  {
    "TextLocation": {
      "Start": 122916,
      "End": 122925
    },
    "TimeRange": {
      "StartTime": "02:45:15.9100000",
      "EndTime": "02:45:16.8100000"
    }
  },
  {
    "TextLocation": {
      "Start": 122928,
      "End": 122933
    },
    "TimeRange": {
      "StartTime": "02:45:18.0800000",
      "EndTime": "02:45:18.2900000"
    }
  },
  {
    "TextLocation": {
      "Start": 122934,
      "End": 122941
    },
    "TimeRange": {
      "StartTime": "02:45:18.2900000",
      "EndTime": "02:45:18.4700000"
    }
  },
  {
    "TextLocation": {
      "Start": 122942,
      "End": 122947
    },
    "TimeRange": {
      "StartTime": "02:45:18.4700000",
      "EndTime": "02:45:18.6200000"
    }
  },
  {
    "TextLocation": {
      "Start": 122948,
      "End": 122955
    },
    "TimeRange": {
      "StartTime": "02:45:18.6200000",
      "EndTime": "02:45:19.1000000"
    }
  },
  {
    "TextLocation": {
      "Start": 122956,
      "End": 122958
    },
    "TimeRange": {
      "StartTime": "02:45:19.1000000",
      "EndTime": "02:45:19.4900000"
    }
  },
  {
    "TextLocation": {
      "Start": 122959,
      "End": 122962
    },
    "TimeRange": {
      "StartTime": "02:45:19.4900000",
      "EndTime": "02:45:19.7600000"
    }
  },
  {
    "TextLocation": {
      "Start": 122963,
      "End": 122967
    },
    "TimeRange": {
      "StartTime": "02:45:19.7600000",
      "EndTime": "02:45:20"
    }
  },
  {
    "TextLocation": {
      "Start": 122968,
      "End": 122971
    },
    "TimeRange": {
      "StartTime": "02:45:20",
      "EndTime": "02:45:20.6299999"
    }
  },
  {
    "TextLocation": {
      "Start": 122972,
      "End": 122977
    },
    "TimeRange": {
      "StartTime": "02:45:20.6299999",
      "EndTime": "02:45:21.1700000"
    }
  },
  {
    "TextLocation": {
      "Start": 122978,
      "End": 122986
    },
    "TimeRange": {
      "StartTime": "02:45:21.1700000",
      "EndTime": "02:45:21.6800000"
    }
  },
  {
    "TextLocation": {
      "Start": 122987,
      "End": 122993
    },
    "TimeRange": {
      "StartTime": "02:45:21.6800000",
      "EndTime": "02:45:22.6100000"
    }
  },
  {
    "TextLocation": {
      "Start": 122994,
      "End": 122997
    },
    "TimeRange": {
      "StartTime": "02:45:22.6100000",
      "EndTime": "02:45:23.2099999"
    }
  },
  {
    "TextLocation": {
      "Start": 122998,
      "End": 123001
    },
    "TimeRange": {
      "StartTime": "02:45:23.2099999",
      "EndTime": "02:45:23.3600000"
    }
  },
  {
    "TextLocation": {
      "Start": 123002,
      "End": 123007
    },
    "TimeRange": {
      "StartTime": "02:45:23.3600000",
      "EndTime": "02:45:24.2300000"
    }
  },
  {
    "TextLocation": {
      "Start": 123008,
      "End": 123010
    },
    "TimeRange": {
      "StartTime": "02:45:24.2300000",
      "EndTime": "02:45:24.5600000"
    }
  },
  {
    "TextLocation": {
      "Start": 123011,
      "End": 123012
    },
    "TimeRange": {
      "StartTime": "02:45:24.5600000",
      "EndTime": "02:45:25.0100000"
    }
  },
  {
    "TextLocation": {
      "Start": 123013,
      "End": 123019
    },
    "TimeRange": {
      "StartTime": "02:45:25.6700000",
      "EndTime": "02:45:26.2099999"
    }
  },
  {
    "TextLocation": {
      "Start": 123020,
      "End": 123028
    },
    "TimeRange": {
      "StartTime": "02:45:26.2099999",
      "EndTime": "02:45:26.9900000"
    }
  },
  {
    "TextLocation": {
      "Start": 123029,
      "End": 123031
    },
    "TimeRange": {
      "StartTime": "02:45:26.9900000",
      "EndTime": "02:45:27.2300000"
    }
  },
  {
    "TextLocation": {
      "Start": 123032,
      "End": 123034
    },
    "TimeRange": {
      "StartTime": "02:45:27.2300000",
      "EndTime": "02:45:27.5900000"
    }
  },
  {
    "TextLocation": {
      "Start": 123037,
      "End": 123040
    },
    "TimeRange": {
      "StartTime": "02:45:29.3600000",
      "EndTime": "02:45:29.5500000"
    }
  },
  {
    "TextLocation": {
      "Start": 123041,
      "End": 123044
    },
    "TimeRange": {
      "StartTime": "02:45:29.5600000",
      "EndTime": "02:45:29.6299999"
    }
  },
  {
    "TextLocation": {
      "Start": 123045,
      "End": 123049
    },
    "TimeRange": {
      "StartTime": "02:45:29.6299999",
      "EndTime": "02:45:29.8700000"
    }
  },
  {
    "TextLocation": {
      "Start": 123052,
      "End": 123055
    },
    "TimeRange": {
      "StartTime": "02:45:29.8700000",
      "EndTime": "02:45:29.9300000"
    }
  },
  {
    "TextLocation": {
      "Start": 123056,
      "End": 123061
    },
    "TimeRange": {
      "StartTime": "02:45:29.9300000",
      "EndTime": "02:45:30.0500000"
    }
  },
  {
    "TextLocation": {
      "Start": 123062,
      "End": 123064
    },
    "TimeRange": {
      "StartTime": "02:45:30.0500000",
      "EndTime": "02:45:30.1100000"
    }
  },
  {
    "TextLocation": {
      "Start": 123065,
      "End": 123069
    },
    "TimeRange": {
      "StartTime": "02:45:30.1100000",
      "EndTime": "02:45:30.2900000"
    }
  },
  {
    "TextLocation": {
      "Start": 123070,
      "End": 123073
    },
    "TimeRange": {
      "StartTime": "02:45:30.2900000",
      "EndTime": "02:45:30.5000000"
    }
  },
  {
    "TextLocation": {
      "Start": 123081,
      "End": 123084
    },
    "TimeRange": {
      "StartTime": "02:45:36.8900000",
      "EndTime": "02:45:37.0100000"
    }
  },
  {
    "TextLocation": {
      "Start": 123085,
      "End": 123090
    },
    "TimeRange": {
      "StartTime": "02:45:37.0100000",
      "EndTime": "02:45:37.2200000"
    }
  },
  {
    "TextLocation": {
      "Start": 123093,
      "End": 123097
    },
    "TimeRange": {
      "StartTime": "02:45:37.7000000",
      "EndTime": "02:45:38.0900000"
    }
  },
  {
    "TextLocation": {
      "Start": 123098,
      "End": 123102
    },
    "TimeRange": {
      "StartTime": "02:45:38.0900000",
      "EndTime": "02:45:38.4500000"
    }
  },
  {
    "TextLocation": {
      "Start": 123103,
      "End": 123106
    },
    "TimeRange": {
      "StartTime": "02:45:38.4500000",
      "EndTime": "02:45:38.6299999"
    }
  },
  {
    "TextLocation": {
      "Start": 123107,
      "End": 123111
    },
    "TimeRange": {
      "StartTime": "02:45:38.6299999",
      "EndTime": "02:45:39.1700000"
    }
  },
  {
    "TextLocation": {
      "Start": 123112,
      "End": 123115
    },
    "TimeRange": {
      "StartTime": "02:45:39.1700000",
      "EndTime": "02:45:39.4400000"
    }
  },
  {
    "TextLocation": {
      "Start": 123116,
      "End": 123120
    },
    "TimeRange": {
      "StartTime": "02:45:39.4400000",
      "EndTime": "02:45:39.7099999"
    }
  },
  {
    "TextLocation": {
      "Start": 123121,
      "End": 123128
    },
    "TimeRange": {
      "StartTime": "02:45:39.7099999",
      "EndTime": "02:45:40.1299999"
    }
  },
  {
    "TextLocation": {
      "Start": 123129,
      "End": 123133
    },
    "TimeRange": {
      "StartTime": "02:45:40.1299999",
      "EndTime": "02:45:40.4900000"
    }
  },
  {
    "TextLocation": {
      "Start": 123134,
      "End": 123136
    },
    "TimeRange": {
      "StartTime": "02:45:40.4900000",
      "EndTime": "02:45:40.6500000"
    }
  },
  {
    "TextLocation": {
      "Start": 123144,
      "End": 123149
    },
    "TimeRange": {
      "StartTime": "02:45:41.9200000",
      "EndTime": "02:45:42.5300000"
    }
  },
  {
    "TextLocation": {
      "Start": 123150,
      "End": 123153
    },
    "TimeRange": {
      "StartTime": "02:45:42.5300000",
      "EndTime": "02:45:43.1500000"
    }
  },
  {
    "TextLocation": {
      "Start": 123155,
      "End": 123159
    },
    "TimeRange": {
      "StartTime": "02:45:43.1500000",
      "EndTime": "02:45:44.1100000"
    }
  },
  {
    "TextLocation": {
      "Start": 123160,
      "End": 123162
    },
    "TimeRange": {
      "StartTime": "02:45:44.1100000",
      "EndTime": "02:45:44.2600000"
    }
  },
  {
    "TextLocation": {
      "Start": 123163,
      "End": 123167
    },
    "TimeRange": {
      "StartTime": "02:45:44.2600000",
      "EndTime": "02:45:45.7300000"
    }
  },
  {
    "TextLocation": {
      "Start": 123175,
      "End": 123177
    },
    "TimeRange": {
      "StartTime": "02:45:46.0900000",
      "EndTime": "02:45:46.6900000"
    }
  },
  {
    "TextLocation": {
      "Start": 123178,
      "End": 123180
    },
    "TimeRange": {
      "StartTime": "02:45:46.6900000",
      "EndTime": "02:45:46.8400000"
    }
  },
  {
    "TextLocation": {
      "Start": 123181,
      "End": 123189
    },
    "TimeRange": {
      "StartTime": "02:45:46.8400000",
      "EndTime": "02:45:47.2900000"
    }
  },
  {
    "TextLocation": {
      "Start": 123190,
      "End": 123196
    },
    "TimeRange": {
      "StartTime": "02:45:47.2900000",
      "EndTime": "02:45:47.5800000"
    }
  },
  {
    "TextLocation": {
      "Start": 123197,
      "End": 123201
    },
    "TimeRange": {
      "StartTime": "02:45:47.5900000",
      "EndTime": "02:45:47.9200000"
    }
  },
  {
    "TextLocation": {
      "Start": 123202,
      "End": 123204
    },
    "TimeRange": {
      "StartTime": "02:45:47.9200000",
      "EndTime": "02:45:48.0300000"
    }
  },
  {
    "TextLocation": {
      "Start": 123205,
      "End": 123210
    },
    "TimeRange": {
      "StartTime": "02:45:48.1400000",
      "EndTime": "02:45:48.2400000"
    }
  },
  {
    "TextLocation": {
      "Start": 123211,
      "End": 123215
    },
    "TimeRange": {
      "StartTime": "02:45:48.2500000",
      "EndTime": "02:45:48.3400000"
    }
  },
  {
    "TextLocation": {
      "Start": 123216,
      "End": 123220
    },
    "TimeRange": {
      "StartTime": "02:45:48.3400000",
      "EndTime": "02:45:48.4900000"
    }
  },
  {
    "TextLocation": {
      "Start": 123221,
      "End": 123226
    },
    "TimeRange": {
      "StartTime": "02:45:48.4900000",
      "EndTime": "02:45:48.8000000"
    }
  },
  {
    "TextLocation": {
      "Start": 123227,
      "End": 123230
    },
    "TimeRange": {
      "StartTime": "02:45:48.8000000",
      "EndTime": "02:45:49.1200000"
    }
  },
  {
    "TextLocation": {
      "Start": 123231,
      "End": 123233
    },
    "TimeRange": {
      "StartTime": "02:45:49.1200000",
      "EndTime": "02:45:49.2400000"
    }
  },
  {
    "TextLocation": {
      "Start": 123234,
      "End": 123247
    },
    "TimeRange": {
      "StartTime": "02:45:49.2400000",
      "EndTime": "02:45:49.8400000"
    }
  },
  {
    "TextLocation": {
      "Start": 123248,
      "End": 123252
    },
    "TimeRange": {
      "StartTime": "02:45:49.8400000",
      "EndTime": "02:45:50.4500000"
    }
  },
  {
    "TextLocation": {
      "Start": 123253,
      "End": 123257
    },
    "TimeRange": {
      "StartTime": "02:45:50.4500000",
      "EndTime": "02:45:51.0700000"
    }
  },
  {
    "TextLocation": {
      "Start": 123264,
      "End": 123267
    },
    "TimeRange": {
      "StartTime": "02:45:53.2000000",
      "EndTime": "02:45:53.6800000"
    }
  },
  {
    "TextLocation": {
      "Start": 123270,
      "End": 123273
    },
    "TimeRange": {
      "StartTime": "02:45:55.7000000",
      "EndTime": "02:45:56.4200000"
    }
  },
  {
    "TextLocation": {
      "Start": 123276,
      "End": 123280
    },
    "TimeRange": {
      "StartTime": "02:45:57.2500000",
      "EndTime": "02:45:57.5200000"
    }
  },
  {
    "TextLocation": {
      "Start": 123281,
      "End": 123285
    },
    "TimeRange": {
      "StartTime": "02:45:57.5200000",
      "EndTime": "02:45:57.7300000"
    }
  },
  {
    "TextLocation": {
      "Start": 123288,
      "End": 123291
    },
    "TimeRange": {
      "StartTime": "02:45:58.6600000",
      "EndTime": "02:45:58.9300000"
    }
  },
  {
    "TextLocation": {
      "Start": 123292,
      "End": 123296
    },
    "TimeRange": {
      "StartTime": "02:45:58.9300000",
      "EndTime": "02:45:59.4599999"
    }
  },
  {
    "TextLocation": {
      "Start": 123298,
      "End": 123302
    },
    "TimeRange": {
      "StartTime": "02:45:59.4700000",
      "EndTime": "02:46:00.2200000"
    }
  },
  {
    "TextLocation": {
      "Start": 123310,
      "End": 123318
    },
    "TimeRange": {
      "StartTime": "02:46:00.7000000",
      "EndTime": "02:46:01.1200000"
    }
  },
  {
    "TextLocation": {
      "Start": 123319,
      "End": 123321
    },
    "TimeRange": {
      "StartTime": "02:46:01.1200000",
      "EndTime": "02:46:01.2700000"
    }
  },
  {
    "TextLocation": {
      "Start": 123322,
      "End": 123335
    },
    "TimeRange": {
      "StartTime": "02:46:01.2700000",
      "EndTime": "02:46:02.0200000"
    }
  },
  {
    "TextLocation": {
      "Start": 123336,
      "End": 123348
    },
    "TimeRange": {
      "StartTime": "02:46:02.0200000",
      "EndTime": "02:46:02.6500000"
    }
  },
  {
    "TextLocation": {
      "Start": 123349,
      "End": 123353
    },
    "TimeRange": {
      "StartTime": "02:46:02.6500000",
      "EndTime": "02:46:02.8000000"
    }
  },
  {
    "TextLocation": {
      "Start": 123354,
      "End": 123357
    },
    "TimeRange": {
      "StartTime": "02:46:02.8000000",
      "EndTime": "02:46:02.8900000"
    }
  },
  {
    "TextLocation": {
      "Start": 123358,
      "End": 123364
    },
    "TimeRange": {
      "StartTime": "02:46:02.8900000",
      "EndTime": "02:46:03.1900000"
    }
  },
  {
    "TextLocation": {
      "Start": 123365,
      "End": 123369
    },
    "TimeRange": {
      "StartTime": "02:46:03.1900000",
      "EndTime": "02:46:03.4300000"
    }
  },
  {
    "TextLocation": {
      "Start": 123377,
      "End": 123382
    },
    "TimeRange": {
      "StartTime": "02:46:05.1800000",
      "EndTime": "02:46:05.5400000"
    }
  },
  {
    "TextLocation": {
      "Start": 123383,
      "End": 123392
    },
    "TimeRange": {
      "StartTime": "02:46:05.5400000",
      "EndTime": "02:46:05.8700000"
    }
  },
  {
    "TextLocation": {
      "Start": 123393,
      "End": 123395
    },
    "TimeRange": {
      "StartTime": "02:46:05.8700000",
      "EndTime": "02:46:05.9900000"
    }
  },
  {
    "TextLocation": {
      "Start": 123396,
      "End": 123399
    },
    "TimeRange": {
      "StartTime": "02:46:05.9900000",
      "EndTime": "02:46:06.1100000"
    }
  },
  {
    "TextLocation": {
      "Start": 123400,
      "End": 123409
    },
    "TimeRange": {
      "StartTime": "02:46:06.1100000",
      "EndTime": "02:46:06.5000000"
    }
  },
  {
    "TextLocation": {
      "Start": 123410,
      "End": 123412
    },
    "TimeRange": {
      "StartTime": "02:46:06.5000000",
      "EndTime": "02:46:06.6500000"
    }
  },
  {
    "TextLocation": {
      "Start": 123413,
      "End": 123417
    },
    "TimeRange": {
      "StartTime": "02:46:06.6500000",
      "EndTime": "02:46:07.2800000"
    }
  },
  {
    "TextLocation": {
      "Start": 123420,
      "End": 123423
    },
    "TimeRange": {
      "StartTime": "02:46:08.8600000",
      "EndTime": "02:46:09.1000000"
    }
  },
  {
    "TextLocation": {
      "Start": 123424,
      "End": 123427
    },
    "TimeRange": {
      "StartTime": "02:46:09.1000000",
      "EndTime": "02:46:09.1900000"
    }
  },
  {
    "TextLocation": {
      "Start": 123428,
      "End": 123433
    },
    "TimeRange": {
      "StartTime": "02:46:09.1900000",
      "EndTime": "02:46:09.3100000"
    }
  },
  {
    "TextLocation": {
      "Start": 123434,
      "End": 123436
    },
    "TimeRange": {
      "StartTime": "02:46:09.3100000",
      "EndTime": "02:46:09.4000000"
    }
  },
  {
    "TextLocation": {
      "Start": 123437,
      "End": 123441
    },
    "TimeRange": {
      "StartTime": "02:46:09.4000000",
      "EndTime": "02:46:09.6400000"
    }
  },
  {
    "TextLocation": {
      "Start": 123442,
      "End": 123445
    },
    "TimeRange": {
      "StartTime": "02:46:09.6400000",
      "EndTime": "02:46:09.7900000"
    }
  },
  {
    "TextLocation": {
      "Start": 123446,
      "End": 123449
    },
    "TimeRange": {
      "StartTime": "02:46:09.8000000",
      "EndTime": "02:46:10.3600000"
    }
  },
  {
    "TextLocation": {
      "Start": 123450,
      "End": 123455
    },
    "TimeRange": {
      "StartTime": "02:46:10.6299999",
      "EndTime": "02:46:10.8300000"
    }
  },
  {
    "TextLocation": {
      "Start": 123463,
      "End": 123472
    },
    "TimeRange": {
      "StartTime": "02:46:22.9400000",
      "EndTime": "02:46:23.3600000"
    }
  },
  {
    "TextLocation": {
      "Start": 123475,
      "End": 123481
    },
    "TimeRange": {
      "StartTime": "02:46:23.3900000",
      "EndTime": "02:46:23.7200000"
    }
  },
  {
    "TextLocation": {
      "Start": 123482,
      "End": 123485
    },
    "TimeRange": {
      "StartTime": "02:46:23.7200000",
      "EndTime": "02:46:23.8400000"
    }
  },
  {
    "TextLocation": {
      "Start": 123486,
      "End": 123490
    },
    "TimeRange": {
      "StartTime": "02:46:23.8400000",
      "EndTime": "02:46:24.1400000"
    }
  },
  {
    "TextLocation": {
      "Start": 123491,
      "End": 123494
    },
    "TimeRange": {
      "StartTime": "02:46:24.1400000",
      "EndTime": "02:46:24.2900000"
    }
  },
  {
    "TextLocation": {
      "Start": 123495,
      "End": 123499
    },
    "TimeRange": {
      "StartTime": "02:46:24.2900000",
      "EndTime": "02:46:24.6500000"
    }
  },
  {
    "TextLocation": {
      "Start": 123500,
      "End": 123502
    },
    "TimeRange": {
      "StartTime": "02:46:24.6800000",
      "EndTime": "02:46:25.1600000"
    }
  },
  {
    "TextLocation": {
      "Start": 123503,
      "End": 123506
    },
    "TimeRange": {
      "StartTime": "02:46:25.4900000",
      "EndTime": "02:46:25.7600000"
    }
  },
  {
    "TextLocation": {
      "Start": 123507,
      "End": 123514
    },
    "TimeRange": {
      "StartTime": "02:46:25.7600000",
      "EndTime": "02:46:26.1500000"
    }
  },
  {
    "TextLocation": {
      "Start": 123515,
      "End": 123517
    },
    "TimeRange": {
      "StartTime": "02:46:26.1500000",
      "EndTime": "02:46:26.2400000"
    }
  },
  {
    "TextLocation": {
      "Start": 123518,
      "End": 123521
    },
    "TimeRange": {
      "StartTime": "02:46:26.2400000",
      "EndTime": "02:46:26.3600000"
    }
  },
  {
    "TextLocation": {
      "Start": 123522,
      "End": 123533
    },
    "TimeRange": {
      "StartTime": "02:46:26.3600000",
      "EndTime": "02:46:26.8799999"
    }
  },
  {
    "TextLocation": {
      "Start": 123541,
      "End": 123546
    },
    "TimeRange": {
      "StartTime": "02:46:27.7099999",
      "EndTime": "02:46:28.0400000"
    }
  },
  {
    "TextLocation": {
      "Start": 123547,
      "End": 123550
    },
    "TimeRange": {
      "StartTime": "02:46:28.0400000",
      "EndTime": "02:46:28.3700000"
    }
  },
  {
    "TextLocation": {
      "Start": 123552,
      "End": 123556
    },
    "TimeRange": {
      "StartTime": "02:46:28.3700000",
      "EndTime": "02:46:29"
    }
  },
  {
    "TextLocation": {
      "Start": 123557,
      "End": 123560
    },
    "TimeRange": {
      "StartTime": "02:46:29",
      "EndTime": "02:46:30.8600000"
    }
  },
  {
    "TextLocation": {
      "Start": 123561,
      "End": 123563
    },
    "TimeRange": {
      "StartTime": "02:46:30.8600000",
      "EndTime": "02:46:31.3500000"
    }
  },
  {
    "TextLocation": {
      "Start": 123564,
      "End": 123569
    },
    "TimeRange": {
      "StartTime": "02:46:31.3500000",
      "EndTime": "02:46:31.8500000"
    }
  },
  {
    "TextLocation": {
      "Start": 123577,
      "End": 123579
    },
    "TimeRange": {
      "StartTime": "02:46:32.4800000",
      "EndTime": "02:46:32.8100000"
    }
  },
  {
    "TextLocation": {
      "Start": 123580,
      "End": 123585
    },
    "TimeRange": {
      "StartTime": "02:46:32.8100000",
      "EndTime": "02:46:32.9900000"
    }
  },
  {
    "TextLocation": {
      "Start": 123586,
      "End": 123590
    },
    "TimeRange": {
      "StartTime": "02:46:32.9900000",
      "EndTime": "02:46:33.2600000"
    }
  },
  {
    "TextLocation": {
      "Start": 123591,
      "End": 123593
    },
    "TimeRange": {
      "StartTime": "02:46:33.2600000",
      "EndTime": "02:46:33.8900000"
    }
  },
  {
    "TextLocation": {
      "Start": 123594,
      "End": 123600
    },
    "TimeRange": {
      "StartTime": "02:46:34.3700000",
      "EndTime": "02:46:34.5500000"
    }
  },
  {
    "TextLocation": {
      "Start": 123601,
      "End": 123605
    },
    "TimeRange": {
      "StartTime": "02:46:34.6400000",
      "EndTime": "02:46:35.2099999"
    }
  },
  {
    "TextLocation": {
      "Start": 123608,
      "End": 123613
    },
    "TimeRange": {
      "StartTime": "02:46:35.2400000",
      "EndTime": "02:46:35.7500000"
    }
  },
  {
    "TextLocation": {
      "Start": 123614,
      "End": 123617
    },
    "TimeRange": {
      "StartTime": "02:46:35.7500000",
      "EndTime": "02:46:36.2600000"
    }
  },
  {
    "TextLocation": {
      "Start": 123618,
      "End": 123620
    },
    "TimeRange": {
      "StartTime": "02:46:36.2600000",
      "EndTime": "02:46:36.6200000"
    }
  },
  {
    "TextLocation": {
      "Start": 123621,
      "End": 123634
    },
    "TimeRange": {
      "StartTime": "02:46:36.6200000",
      "EndTime": "02:46:37.1600000"
    }
  },
  {
    "TextLocation": {
      "Start": 123635,
      "End": 123639
    },
    "TimeRange": {
      "StartTime": "02:46:37.1900000",
      "EndTime": "02:46:37.7300000"
    }
  },
  {
    "TextLocation": {
      "Start": 123640,
      "End": 123644
    },
    "TimeRange": {
      "StartTime": "02:46:37.7300000",
      "EndTime": "02:46:38.2700000"
    }
  },
  {
    "TextLocation": {
      "Start": 123652,
      "End": 123655
    },
    "TimeRange": {
      "StartTime": "02:46:38.3900000",
      "EndTime": "02:46:39.0200000"
    }
  },
  {
    "TextLocation": {
      "Start": 123663,
      "End": 123666
    },
    "TimeRange": {
      "StartTime": "02:46:40.1000000",
      "EndTime": "02:46:40.2800000"
    }
  },
  {
    "TextLocation": {
      "Start": 123667,
      "End": 123670
    },
    "TimeRange": {
      "StartTime": "02:46:40.2800000",
      "EndTime": "02:46:40.3700000"
    }
  },
  {
    "TextLocation": {
      "Start": 123671,
      "End": 123675
    },
    "TimeRange": {
      "StartTime": "02:46:40.3700000",
      "EndTime": "02:46:40.5500000"
    }
  },
  {
    "TextLocation": {
      "Start": 123676,
      "End": 123680
    },
    "TimeRange": {
      "StartTime": "02:46:40.5500000",
      "EndTime": "02:46:40.7300000"
    }
  },
  {
    "TextLocation": {
      "Start": 123681,
      "End": 123688
    },
    "TimeRange": {
      "StartTime": "02:46:40.7300000",
      "EndTime": "02:46:41.2099999"
    }
  },
  {
    "TextLocation": {
      "Start": 123696,
      "End": 123699
    },
    "TimeRange": {
      "StartTime": "02:46:41.5700000",
      "EndTime": "02:46:41.8400000"
    }
  },
  {
    "TextLocation": {
      "Start": 123700,
      "End": 123704
    },
    "TimeRange": {
      "StartTime": "02:46:41.8400000",
      "EndTime": "02:46:42.1100000"
    }
  },
  {
    "TextLocation": {
      "Start": 123706,
      "End": 123710
    },
    "TimeRange": {
      "StartTime": "02:46:42.1200000",
      "EndTime": "02:46:42.8000000"
    }
  },
  {
    "TextLocation": {
      "Start": 123718,
      "End": 123720
    },
    "TimeRange": {
      "StartTime": "02:46:43.1900000",
      "EndTime": "02:46:43.7600000"
    }
  },
  {
    "TextLocation": {
      "Start": 123721,
      "End": 123726
    },
    "TimeRange": {
      "StartTime": "02:46:44",
      "EndTime": "02:46:44.4100000"
    }
  },
  {
    "TextLocation": {
      "Start": 123728,
      "End": 123732
    },
    "TimeRange": {
      "StartTime": "02:46:44.4300000",
      "EndTime": "02:46:44.6900000"
    }
  },
  {
    "TextLocation": {
      "Start": 123733,
      "End": 123737
    },
    "TimeRange": {
      "StartTime": "02:46:44.6900000",
      "EndTime": "02:46:44.9000000"
    }
  },
  {
    "TextLocation": {
      "Start": 123738,
      "End": 123740
    },
    "TimeRange": {
      "StartTime": "02:46:44.9000000",
      "EndTime": "02:46:45.2000000"
    }
  },
  {
    "TextLocation": {
      "Start": 123741,
      "End": 123754
    },
    "TimeRange": {
      "StartTime": "02:46:45.2300000",
      "EndTime": "02:46:45.9200000"
    }
  },
  {
    "TextLocation": {
      "Start": 123755,
      "End": 123759
    },
    "TimeRange": {
      "StartTime": "02:46:45.9200000",
      "EndTime": "02:46:46.1600000"
    }
  },
  {
    "TextLocation": {
      "Start": 123760,
      "End": 123764
    },
    "TimeRange": {
      "StartTime": "02:46:46.1600000",
      "EndTime": "02:46:46.2800000"
    }
  },
  {
    "TextLocation": {
      "Start": 123765,
      "End": 123770
    },
    "TimeRange": {
      "StartTime": "02:46:46.2800000",
      "EndTime": "02:46:46.4900000"
    }
  },
  {
    "TextLocation": {
      "Start": 123771,
      "End": 123780
    },
    "TimeRange": {
      "StartTime": "02:46:46.4900000",
      "EndTime": "02:46:46.8500000"
    }
  },
  {
    "TextLocation": {
      "Start": 123781,
      "End": 123783
    },
    "TimeRange": {
      "StartTime": "02:46:46.8500000",
      "EndTime": "02:46:46.9400000"
    }
  },
  {
    "TextLocation": {
      "Start": 123784,
      "End": 123787
    },
    "TimeRange": {
      "StartTime": "02:46:46.9400000",
      "EndTime": "02:46:47.0300000"
    }
  },
  {
    "TextLocation": {
      "Start": 123788,
      "End": 123798
    },
    "TimeRange": {
      "StartTime": "02:46:47.0300000",
      "EndTime": "02:46:47.5100000"
    }
  },
  {
    "TextLocation": {
      "Start": 123799,
      "End": 123803
    },
    "TimeRange": {
      "StartTime": "02:46:47.5100000",
      "EndTime": "02:46:47.8700000"
    }
  },
  {
    "TextLocation": {
      "Start": 123806,
      "End": 123809
    },
    "TimeRange": {
      "StartTime": "02:46:47.9000000",
      "EndTime": "02:46:48.3500000"
    }
  },
  {
    "TextLocation": {
      "Start": 123812,
      "End": 123814
    },
    "TimeRange": {
      "StartTime": "02:46:49.6200000",
      "EndTime": "02:46:49.8000000"
    }
  },
  {
    "TextLocation": {
      "Start": 123815,
      "End": 123818
    },
    "TimeRange": {
      "StartTime": "02:46:49.8000000",
      "EndTime": "02:46:49.9599999"
    }
  },
  {
    "TextLocation": {
      "Start": 123819,
      "End": 123821
    },
    "TimeRange": {
      "StartTime": "02:46:50.3000000",
      "EndTime": "02:46:51.4500000"
    }
  },
  {
    "TextLocation": {
      "Start": 123824,
      "End": 123827
    },
    "TimeRange": {
      "StartTime": "02:47:00.1299999",
      "EndTime": "02:47:00.2500000"
    }
  },
  {
    "TextLocation": {
      "Start": 123828,
      "End": 123832
    },
    "TimeRange": {
      "StartTime": "02:47:00.2500000",
      "EndTime": "02:47:00.5800000"
    }
  },
  {
    "TextLocation": {
      "Start": 123833,
      "End": 123837
    },
    "TimeRange": {
      "StartTime": "02:47:00.5800000",
      "EndTime": "02:47:00.8500000"
    }
  },
  {
    "TextLocation": {
      "Start": 123838,
      "End": 123841
    },
    "TimeRange": {
      "StartTime": "02:47:00.8500000",
      "EndTime": "02:47:00.9700000"
    }
  },
  {
    "TextLocation": {
      "Start": 123842,
      "End": 123846
    },
    "TimeRange": {
      "StartTime": "02:47:00.9700000",
      "EndTime": "02:47:01.3000000"
    }
  },
  {
    "TextLocation": {
      "Start": 123847,
      "End": 123849
    },
    "TimeRange": {
      "StartTime": "02:47:01.3000000",
      "EndTime": "02:47:01.4200000"
    }
  },
  {
    "TextLocation": {
      "Start": 123850,
      "End": 123854
    },
    "TimeRange": {
      "StartTime": "02:47:01.4200000",
      "EndTime": "02:47:01.6299999"
    }
  },
  {
    "TextLocation": {
      "Start": 123855,
      "End": 123857
    },
    "TimeRange": {
      "StartTime": "02:47:02.4100000",
      "EndTime": "02:47:02.5600000"
    }
  },
  {
    "TextLocation": {
      "Start": 123858,
      "End": 123862
    },
    "TimeRange": {
      "StartTime": "02:47:02.5600000",
      "EndTime": "02:47:02.7400000"
    }
  },
  {
    "TextLocation": {
      "Start": 123863,
      "End": 123865
    },
    "TimeRange": {
      "StartTime": "02:47:02.7400000",
      "EndTime": "02:47:03.3900000"
    }
  },
  {
    "TextLocation": {
      "Start": 123866,
      "End": 123868
    },
    "TimeRange": {
      "StartTime": "02:47:03.4000000",
      "EndTime": "02:47:03.5200000"
    }
  },
  {
    "TextLocation": {
      "Start": 123876,
      "End": 123881
    },
    "TimeRange": {
      "StartTime": "02:47:04.9400000",
      "EndTime": "02:47:05.4500000"
    }
  },
  {
    "TextLocation": {
      "Start": 123882,
      "End": 123885
    },
    "TimeRange": {
      "StartTime": "02:47:05.4500000",
      "EndTime": "02:47:05.9000000"
    }
  },
  {
    "TextLocation": {
      "Start": 123887,
      "End": 123891
    },
    "TimeRange": {
      "StartTime": "02:47:05.9000000",
      "EndTime": "02:47:06.9800000"
    }
  },
  {
    "TextLocation": {
      "Start": 123892,
      "End": 123896
    },
    "TimeRange": {
      "StartTime": "02:47:07.0100000",
      "EndTime": "02:47:07.4300000"
    }
  },
  {
    "TextLocation": {
      "Start": 123897,
      "End": 123900
    },
    "TimeRange": {
      "StartTime": "02:47:07.4300000",
      "EndTime": "02:47:08.0900000"
    }
  },
  {
    "TextLocation": {
      "Start": 123901,
      "End": 123906
    },
    "TimeRange": {
      "StartTime": "02:47:08.0900000",
      "EndTime": "02:47:08.7500000"
    }
  },
  {
    "TextLocation": {
      "Start": 123914,
      "End": 123916
    },
    "TimeRange": {
      "StartTime": "02:47:08.9800000",
      "EndTime": "02:47:09.0900000"
    }
  },
  {
    "TextLocation": {
      "Start": 123917,
      "End": 123919
    },
    "TimeRange": {
      "StartTime": "02:47:09.2000000",
      "EndTime": "02:47:09.2700000"
    }
  },
  {
    "TextLocation": {
      "Start": 123920,
      "End": 123929
    },
    "TimeRange": {
      "StartTime": "02:47:09.2900000",
      "EndTime": "02:47:09.6600000"
    }
  },
  {
    "TextLocation": {
      "Start": 123930,
      "End": 123934
    },
    "TimeRange": {
      "StartTime": "02:47:09.6800000",
      "EndTime": "02:47:09.8900000"
    }
  },
  {
    "TextLocation": {
      "Start": 123936,
      "End": 123941
    },
    "TimeRange": {
      "StartTime": "02:47:09.8900000",
      "EndTime": "02:47:10.0100000"
    }
  },
  {
    "TextLocation": {
      "Start": 123942,
      "End": 123946
    },
    "TimeRange": {
      "StartTime": "02:47:10.0100000",
      "EndTime": "02:47:10.1600000"
    }
  },
  {
    "TextLocation": {
      "Start": 123947,
      "End": 123951
    },
    "TimeRange": {
      "StartTime": "02:47:10.1600000",
      "EndTime": "02:47:10.2500000"
    }
  },
  {
    "TextLocation": {
      "Start": 123952,
      "End": 123956
    },
    "TimeRange": {
      "StartTime": "02:47:10.2500000",
      "EndTime": "02:47:10.4000000"
    }
  },
  {
    "TextLocation": {
      "Start": 123957,
      "End": 123962
    },
    "TimeRange": {
      "StartTime": "02:47:10.4000000",
      "EndTime": "02:47:10.7000000"
    }
  },
  {
    "TextLocation": {
      "Start": 123963,
      "End": 123966
    },
    "TimeRange": {
      "StartTime": "02:47:10.7000000",
      "EndTime": "02:47:11.1800000"
    }
  },
  {
    "TextLocation": {
      "Start": 123967,
      "End": 123969
    },
    "TimeRange": {
      "StartTime": "02:47:11.1800000",
      "EndTime": "02:47:11.4200000"
    }
  },
  {
    "TextLocation": {
      "Start": 123970,
      "End": 123974
    },
    "TimeRange": {
      "StartTime": "02:47:11.4200000",
      "EndTime": "02:47:12.0300000"
    }
  },
  {
    "TextLocation": {
      "Start": 123975,
      "End": 123979
    },
    "TimeRange": {
      "StartTime": "02:47:12.0300000",
      "EndTime": "02:47:12.6299999"
    }
  },
  {
    "TextLocation": {
      "Start": 123987,
      "End": 123990
    },
    "TimeRange": {
      "StartTime": "02:47:12.6500000",
      "EndTime": "02:47:13.3100000"
    }
  },
  {
    "TextLocation": {
      "Start": 123998,
      "End": 124003
    },
    "TimeRange": {
      "StartTime": "02:47:13.8200000",
      "EndTime": "02:47:13.9700000"
    }
  },
  {
    "TextLocation": {
      "Start": 124004,
      "End": 124007
    },
    "TimeRange": {
      "StartTime": "02:47:13.9700000",
      "EndTime": "02:47:14.0600000"
    }
  },
  {
    "TextLocation": {
      "Start": 124008,
      "End": 124012
    },
    "TimeRange": {
      "StartTime": "02:47:14.0600000",
      "EndTime": "02:47:14.2400000"
    }
  },
  {
    "TextLocation": {
      "Start": 124013,
      "End": 124017
    },
    "TimeRange": {
      "StartTime": "02:47:14.2400000",
      "EndTime": "02:47:14.3900000"
    }
  },
  {
    "TextLocation": {
      "Start": 124018,
      "End": 124025
    },
    "TimeRange": {
      "StartTime": "02:47:14.3900000",
      "EndTime": "02:47:14.9300000"
    }
  },
  {
    "TextLocation": {
      "Start": 124033,
      "End": 124034
    },
    "TimeRange": {
      "StartTime": "02:47:15.1400000",
      "EndTime": "02:47:15.3200000"
    }
  },
  {
    "TextLocation": {
      "Start": 124035,
      "End": 124039
    },
    "TimeRange": {
      "StartTime": "02:47:15.3200000",
      "EndTime": "02:47:15.5300000"
    }
  },
  {
    "TextLocation": {
      "Start": 124040,
      "End": 124043
    },
    "TimeRange": {
      "StartTime": "02:47:15.5300000",
      "EndTime": "02:47:15.8900000"
    }
  },
  {
    "TextLocation": {
      "Start": 124051,
      "End": 124054
    },
    "TimeRange": {
      "StartTime": "02:47:16.6400000",
      "EndTime": "02:47:16.7600000"
    }
  },
  {
    "TextLocation": {
      "Start": 124055,
      "End": 124060
    },
    "TimeRange": {
      "StartTime": "02:47:16.7600000",
      "EndTime": "02:47:17.1200000"
    }
  },
  {
    "TextLocation": {
      "Start": 124062,
      "End": 124066
    },
    "TimeRange": {
      "StartTime": "02:47:17.1200000",
      "EndTime": "02:47:17.3300000"
    }
  },
  {
    "TextLocation": {
      "Start": 124067,
      "End": 124080
    },
    "TimeRange": {
      "StartTime": "02:47:17.3300000",
      "EndTime": "02:47:17.9000000"
    }
  },
  {
    "TextLocation": {
      "Start": 124081,
      "End": 124093
    },
    "TimeRange": {
      "StartTime": "02:47:17.9000000",
      "EndTime": "02:47:18.5000000"
    }
  },
  {
    "TextLocation": {
      "Start": 124094,
      "End": 124101
    },
    "TimeRange": {
      "StartTime": "02:47:18.5000000",
      "EndTime": "02:47:18.6500000"
    }
  },
  {
    "TextLocation": {
      "Start": 124102,
      "End": 124107
    },
    "TimeRange": {
      "StartTime": "02:47:18.6500000",
      "EndTime": "02:47:18.8600000"
    }
  },
  {
    "TextLocation": {
      "Start": 124108,
      "End": 124115
    },
    "TimeRange": {
      "StartTime": "02:47:18.8600000",
      "EndTime": "02:47:19.1600000"
    }
  },
  {
    "TextLocation": {
      "Start": 124116,
      "End": 124121
    },
    "TimeRange": {
      "StartTime": "02:47:19.1600000",
      "EndTime": "02:47:19.7000000"
    }
  },
  {
    "TextLocation": {
      "Start": 124122,
      "End": 124128
    },
    "TimeRange": {
      "StartTime": "02:47:19.7000000",
      "EndTime": "02:47:20.0900000"
    }
  },
  {
    "TextLocation": {
      "Start": 124129,
      "End": 124132
    },
    "TimeRange": {
      "StartTime": "02:47:20.0900000",
      "EndTime": "02:47:20.3900000"
    }
  },
  {
    "TextLocation": {
      "Start": 124140,
      "End": 124147
    },
    "TimeRange": {
      "StartTime": "02:47:20.5100000",
      "EndTime": "02:47:21.2300000"
    }
  },
  {
    "TextLocation": {
      "Start": 124155,
      "End": 124158
    },
    "TimeRange": {
      "StartTime": "02:47:21.9200000",
      "EndTime": "02:47:22.0100000"
    }
  },
  {
    "TextLocation": {
      "Start": 124159,
      "End": 124164
    },
    "TimeRange": {
      "StartTime": "02:47:22.0100000",
      "EndTime": "02:47:22.1600000"
    }
  },
  {
    "TextLocation": {
      "Start": 124165,
      "End": 124167
    },
    "TimeRange": {
      "StartTime": "02:47:22.1600000",
      "EndTime": "02:47:22.2200000"
    }
  },
  {
    "TextLocation": {
      "Start": 124168,
      "End": 124172
    },
    "TimeRange": {
      "StartTime": "02:47:22.2200000",
      "EndTime": "02:47:22.4599999"
    }
  },
  {
    "TextLocation": {
      "Start": 124173,
      "End": 124176
    },
    "TimeRange": {
      "StartTime": "02:47:22.4599999",
      "EndTime": "02:47:22.5800000"
    }
  },
  {
    "TextLocation": {
      "Start": 124177,
      "End": 124180
    },
    "TimeRange": {
      "StartTime": "02:47:22.5800000",
      "EndTime": "02:47:22.7900000"
    }
  },
  {
    "TextLocation": {
      "Start": 124181,
      "End": 124185
    },
    "TimeRange": {
      "StartTime": "02:47:22.8200000",
      "EndTime": "02:47:22.9700000"
    }
  },
  {
    "TextLocation": {
      "Start": 124186,
      "End": 124187
    },
    "TimeRange": {
      "StartTime": "02:47:22.9700000",
      "EndTime": "02:47:23.0300000"
    }
  },
  {
    "TextLocation": {
      "Start": 124188,
      "End": 124194
    },
    "TimeRange": {
      "StartTime": "02:47:23.1000000",
      "EndTime": "02:47:23.3600000"
    }
  },
  {
    "TextLocation": {
      "Start": 124195,
      "End": 124197
    },
    "TimeRange": {
      "StartTime": "02:47:23.3600000",
      "EndTime": "02:47:23.4800000"
    }
  },
  {
    "TextLocation": {
      "Start": 124198,
      "End": 124205
    },
    "TimeRange": {
      "StartTime": "02:47:23.5700000",
      "EndTime": "02:47:24.1700000"
    }
  },
  {
    "TextLocation": {
      "Start": 124206,
      "End": 124208
    },
    "TimeRange": {
      "StartTime": "02:47:24.1700000",
      "EndTime": "02:47:25.2200000"
    }
  },
  {
    "TextLocation": {
      "Start": 124211,
      "End": 124215
    },
    "TimeRange": {
      "StartTime": "02:47:36.8500000",
      "EndTime": "02:47:37.3600000"
    }
  },
  {
    "TextLocation": {
      "Start": 124218,
      "End": 124222
    },
    "TimeRange": {
      "StartTime": "02:47:38.2900000",
      "EndTime": "02:47:38.5900000"
    }
  },
  {
    "TextLocation": {
      "Start": 124223,
      "End": 124225
    },
    "TimeRange": {
      "StartTime": "02:47:38.5900000",
      "EndTime": "02:47:38.6800000"
    }
  },
  {
    "TextLocation": {
      "Start": 124226,
      "End": 124229
    },
    "TimeRange": {
      "StartTime": "02:47:38.6800000",
      "EndTime": "02:47:38.8300000"
    }
  },
  {
    "TextLocation": {
      "Start": 124230,
      "End": 124233
    },
    "TimeRange": {
      "StartTime": "02:47:38.8300000",
      "EndTime": "02:47:39.0700000"
    }
  },
  {
    "TextLocation": {
      "Start": 124234,
      "End": 124236
    },
    "TimeRange": {
      "StartTime": "02:47:39.0700000",
      "EndTime": "02:47:39.1900000"
    }
  },
  {
    "TextLocation": {
      "Start": 124237,
      "End": 124241
    },
    "TimeRange": {
      "StartTime": "02:47:39.5500000",
      "EndTime": "02:47:39.6900000"
    }
  },
  {
    "TextLocation": {
      "Start": 124242,
      "End": 124244
    },
    "TimeRange": {
      "StartTime": "02:47:39.7600000",
      "EndTime": "02:47:40.1500000"
    }
  },
  {
    "TextLocation": {
      "Start": 124245,
      "End": 124247
    },
    "TimeRange": {
      "StartTime": "02:47:40.1500000",
      "EndTime": "02:47:40.2400000"
    }
  },
  {
    "TextLocation": {
      "Start": 124248,
      "End": 124252
    },
    "TimeRange": {
      "StartTime": "02:47:40.2400000",
      "EndTime": "02:47:40.3600000"
    }
  },
  {
    "TextLocation": {
      "Start": 124253,
      "End": 124255
    },
    "TimeRange": {
      "StartTime": "02:47:40.3600000",
      "EndTime": "02:47:40.4200000"
    }
  },
  {
    "TextLocation": {
      "Start": 124256,
      "End": 124259
    },
    "TimeRange": {
      "StartTime": "02:47:40.4200000",
      "EndTime": "02:47:40.5100000"
    }
  },
  {
    "TextLocation": {
      "Start": 124260,
      "End": 124269
    },
    "TimeRange": {
      "StartTime": "02:47:40.5100000",
      "EndTime": "02:47:40.9900000"
    }
  },
  {
    "TextLocation": {
      "Start": 124270,
      "End": 124272
    },
    "TimeRange": {
      "StartTime": "02:47:40.9900000",
      "EndTime": "02:47:41.1000000"
    }
  },
  {
    "TextLocation": {
      "Start": 124273,
      "End": 124277
    },
    "TimeRange": {
      "StartTime": "02:47:41.1100000",
      "EndTime": "02:47:41.4700000"
    }
  },
  {
    "TextLocation": {
      "Start": 124285,
      "End": 124289
    },
    "TimeRange": {
      "StartTime": "02:47:42.7500000",
      "EndTime": "02:47:43.1100000"
    }
  },
  {
    "TextLocation": {
      "Start": 124290,
      "End": 124297
    },
    "TimeRange": {
      "StartTime": "02:47:43.1100000",
      "EndTime": "02:47:43.5600000"
    }
  },
  {
    "TextLocation": {
      "Start": 124298,
      "End": 124307
    },
    "TimeRange": {
      "StartTime": "02:47:43.5600000",
      "EndTime": "02:47:44.2500000"
    }
  },
  {
    "TextLocation": {
      "Start": 124308,
      "End": 124311
    },
    "TimeRange": {
      "StartTime": "02:47:44.2500000",
      "EndTime": "02:47:44.7600000"
    }
  },
  {
    "TextLocation": {
      "Start": 124312,
      "End": 124315
    },
    "TimeRange": {
      "StartTime": "02:47:44.7600000",
      "EndTime": "02:47:44.8500000"
    }
  },
  {
    "TextLocation": {
      "Start": 124316,
      "End": 124324
    },
    "TimeRange": {
      "StartTime": "02:47:44.8500000",
      "EndTime": "02:47:45.2400000"
    }
  },
  {
    "TextLocation": {
      "Start": 124325,
      "End": 124327
    },
    "TimeRange": {
      "StartTime": "02:47:45.2400000",
      "EndTime": "02:47:45.3900000"
    }
  },
  {
    "TextLocation": {
      "Start": 124328,
      "End": 124335
    },
    "TimeRange": {
      "StartTime": "02:47:45.3900000",
      "EndTime": "02:47:45.7800000"
    }
  },
  {
    "TextLocation": {
      "Start": 124336,
      "End": 124340
    },
    "TimeRange": {
      "StartTime": "02:47:45.7800000",
      "EndTime": "02:47:46.4400000"
    }
  },
  {
    "TextLocation": {
      "Start": 124348,
      "End": 124355
    },
    "TimeRange": {
      "StartTime": "02:47:47.6800000",
      "EndTime": "02:47:47.8900000"
    }
  },
  {
    "TextLocation": {
      "Start": 124356,
      "End": 124360
    },
    "TimeRange": {
      "StartTime": "02:47:47.8900000",
      "EndTime": "02:47:48.0400000"
    }
  },
  {
    "TextLocation": {
      "Start": 124361,
      "End": 124374
    },
    "TimeRange": {
      "StartTime": "02:47:48.0400000",
      "EndTime": "02:47:48.6700000"
    }
  },
  {
    "TextLocation": {
      "Start": 124376,
      "End": 124380
    },
    "TimeRange": {
      "StartTime": "02:47:48.6700000",
      "EndTime": "02:47:48.7900000"
    }
  },
  {
    "TextLocation": {
      "Start": 124381,
      "End": 124384
    },
    "TimeRange": {
      "StartTime": "02:47:48.7900000",
      "EndTime": "02:47:48.9100000"
    }
  },
  {
    "TextLocation": {
      "Start": 124385,
      "End": 124389
    },
    "TimeRange": {
      "StartTime": "02:47:48.9100000",
      "EndTime": "02:47:49.1200000"
    }
  },
  {
    "TextLocation": {
      "Start": 124390,
      "End": 124392
    },
    "TimeRange": {
      "StartTime": "02:47:49.1200000",
      "EndTime": "02:47:49.2099999"
    }
  },
  {
    "TextLocation": {
      "Start": 124393,
      "End": 124402
    },
    "TimeRange": {
      "StartTime": "02:47:49.2099999",
      "EndTime": "02:47:49.6900000"
    }
  },
  {
    "TextLocation": {
      "Start": 124403,
      "End": 124406
    },
    "TimeRange": {
      "StartTime": "02:47:49.6900000",
      "EndTime": "02:47:49.9300000"
    }
  },
  {
    "TextLocation": {
      "Start": 124407,
      "End": 124411
    },
    "TimeRange": {
      "StartTime": "02:47:49.9300000",
      "EndTime": "02:47:50.1400000"
    }
  },
  {
    "TextLocation": {
      "Start": 124412,
      "End": 124419
    },
    "TimeRange": {
      "StartTime": "02:47:50.1400000",
      "EndTime": "02:47:50.5600000"
    }
  },
  {
    "TextLocation": {
      "Start": 124420,
      "End": 124424
    },
    "TimeRange": {
      "StartTime": "02:47:50.5600000",
      "EndTime": "02:47:50.8900000"
    }
  },
  {
    "TextLocation": {
      "Start": 124425,
      "End": 124428
    },
    "TimeRange": {
      "StartTime": "02:47:50.8900000",
      "EndTime": "02:47:51.4900000"
    }
  },
  {
    "TextLocation": {
      "Start": 124436,
      "End": 124439
    },
    "TimeRange": {
      "StartTime": "02:47:51.5200000",
      "EndTime": "02:47:52.1800000"
    }
  },
  {
    "TextLocation": {
      "Start": 124441,
      "End": 124443
    },
    "TimeRange": {
      "StartTime": "02:47:52.1800000",
      "EndTime": "02:47:52.2600000"
    }
  },
  {
    "TextLocation": {
      "Start": 124444,
      "End": 124449
    },
    "TimeRange": {
      "StartTime": "02:47:52.2600000",
      "EndTime": "02:47:52.3600000"
    }
  },
  {
    "TextLocation": {
      "Start": 124450,
      "End": 124454
    },
    "TimeRange": {
      "StartTime": "02:47:52.3600000",
      "EndTime": "02:47:52.4200000"
    }
  },
  {
    "TextLocation": {
      "Start": 124455,
      "End": 124459
    },
    "TimeRange": {
      "StartTime": "02:47:52.4200000",
      "EndTime": "02:47:52.5400000"
    }
  },
  {
    "TextLocation": {
      "Start": 124461,
      "End": 124466
    },
    "TimeRange": {
      "StartTime": "02:47:52.5400000",
      "EndTime": "02:47:52.9900000"
    }
  },
  {
    "TextLocation": {
      "Start": 124474,
      "End": 124477
    },
    "TimeRange": {
      "StartTime": "02:47:53.7400000",
      "EndTime": "02:47:53.8900000"
    }
  },
  {
    "TextLocation": {
      "Start": 124478,
      "End": 124481
    },
    "TimeRange": {
      "StartTime": "02:47:53.8900000",
      "EndTime": "02:47:53.9800000"
    }
  },
  {
    "TextLocation": {
      "Start": 124482,
      "End": 124488
    },
    "TimeRange": {
      "StartTime": "02:47:53.9800000",
      "EndTime": "02:47:54.1900000"
    }
  },
  {
    "TextLocation": {
      "Start": 124489,
      "End": 124494
    },
    "TimeRange": {
      "StartTime": "02:47:54.1900000",
      "EndTime": "02:47:54.3400000"
    }
  },
  {
    "TextLocation": {
      "Start": 124495,
      "End": 124499
    },
    "TimeRange": {
      "StartTime": "02:47:54.3400000",
      "EndTime": "02:47:54.4900000"
    }
  },
  {
    "TextLocation": {
      "Start": 124500,
      "End": 124507
    },
    "TimeRange": {
      "StartTime": "02:47:54.4900000",
      "EndTime": "02:47:54.9100000"
    }
  },
  {
    "TextLocation": {
      "Start": 124509,
      "End": 124512
    },
    "TimeRange": {
      "StartTime": "02:47:54.9100000",
      "EndTime": "02:47:55.4200000"
    }
  },
  {
    "TextLocation": {
      "Start": 124513,
      "End": 124518
    },
    "TimeRange": {
      "StartTime": "02:47:55.4200000",
      "EndTime": "02:47:56.0200000"
    }
  },
  {
    "TextLocation": {
      "Start": 124519,
      "End": 124524
    },
    "TimeRange": {
      "StartTime": "02:47:56.0200000",
      "EndTime": "02:47:56.2300000"
    }
  },
  {
    "TextLocation": {
      "Start": 124525,
      "End": 124529
    },
    "TimeRange": {
      "StartTime": "02:47:56.2300000",
      "EndTime": "02:47:56.3500000"
    }
  },
  {
    "TextLocation": {
      "Start": 124530,
      "End": 124537
    },
    "TimeRange": {
      "StartTime": "02:47:56.3500000",
      "EndTime": "02:47:56.8000000"
    }
  },
  {
    "TextLocation": {
      "Start": 124538,
      "End": 124542
    },
    "TimeRange": {
      "StartTime": "02:47:56.8000000",
      "EndTime": "02:47:57.1000000"
    }
  },
  {
    "TextLocation": {
      "Start": 124543,
      "End": 124550
    },
    "TimeRange": {
      "StartTime": "02:47:57.1000000",
      "EndTime": "02:47:58.1200000"
    }
  },
  {
    "TextLocation": {
      "Start": 124553,
      "End": 124556
    },
    "TimeRange": {
      "StartTime": "02:47:58.1200000",
      "EndTime": "02:47:58.3900000"
    }
  },
  {
    "TextLocation": {
      "Start": 124557,
      "End": 124560
    },
    "TimeRange": {
      "StartTime": "02:47:58.3900000",
      "EndTime": "02:47:58.5700000"
    }
  },
  {
    "TextLocation": {
      "Start": 124561,
      "End": 124565
    },
    "TimeRange": {
      "StartTime": "02:47:58.5700000",
      "EndTime": "02:47:58.7800000"
    }
  },
  {
    "TextLocation": {
      "Start": 124566,
      "End": 124570
    },
    "TimeRange": {
      "StartTime": "02:47:58.7800000",
      "EndTime": "02:47:58.9000000"
    }
  },
  {
    "TextLocation": {
      "Start": 124572,
      "End": 124575
    },
    "TimeRange": {
      "StartTime": "02:47:58.9000000",
      "EndTime": "02:47:58.9900000"
    }
  },
  {
    "TextLocation": {
      "Start": 124576,
      "End": 124584
    },
    "TimeRange": {
      "StartTime": "02:47:58.9900000",
      "EndTime": "02:47:59.4400000"
    }
  },
  {
    "TextLocation": {
      "Start": 124585,
      "End": 124588
    },
    "TimeRange": {
      "StartTime": "02:47:59.4500000",
      "EndTime": "02:47:59.5600000"
    }
  },
  {
    "TextLocation": {
      "Start": 124589,
      "End": 124595
    },
    "TimeRange": {
      "StartTime": "02:47:59.5600000",
      "EndTime": "02:47:59.8000000"
    }
  },
  {
    "TextLocation": {
      "Start": 124596,
      "End": 124599
    },
    "TimeRange": {
      "StartTime": "02:47:59.8000000",
      "EndTime": "02:47:59.9500000"
    }
  },
  {
    "TextLocation": {
      "Start": 124600,
      "End": 124605
    },
    "TimeRange": {
      "StartTime": "02:48:00",
      "EndTime": "02:48:00.2200000"
    }
  },
  {
    "TextLocation": {
      "Start": 124606,
      "End": 124613
    },
    "TimeRange": {
      "StartTime": "02:48:00.2200000",
      "EndTime": "02:48:00.5200000"
    }
  },
  {
    "TextLocation": {
      "Start": 124614,
      "End": 124618
    },
    "TimeRange": {
      "StartTime": "02:48:00.5200000",
      "EndTime": "02:48:00.6700000"
    }
  },
  {
    "TextLocation": {
      "Start": 124619,
      "End": 124623
    },
    "TimeRange": {
      "StartTime": "02:48:00.6700000",
      "EndTime": "02:48:00.8799999"
    }
  },
  {
    "TextLocation": {
      "Start": 124624,
      "End": 124627
    },
    "TimeRange": {
      "StartTime": "02:48:00.8799999",
      "EndTime": "02:48:01.1800000"
    }
  },
  {
    "TextLocation": {
      "Start": 124635,
      "End": 124642
    },
    "TimeRange": {
      "StartTime": "02:48:01.2099999",
      "EndTime": "02:48:01.9599999"
    }
  },
  {
    "TextLocation": {
      "Start": 124650,
      "End": 124653
    },
    "TimeRange": {
      "StartTime": "02:48:03.7000000",
      "EndTime": "02:48:04"
    }
  },
  {
    "TextLocation": {
      "Start": 124654,
      "End": 124658
    },
    "TimeRange": {
      "StartTime": "02:48:04",
      "EndTime": "02:48:04.2400000"
    }
  },
  {
    "TextLocation": {
      "Start": 124659,
      "End": 124670
    },
    "TimeRange": {
      "StartTime": "02:48:04.2400000",
      "EndTime": "02:48:04.8100000"
    }
  },
  {
    "TextLocation": {
      "Start": 124671,
      "End": 124679
    },
    "TimeRange": {
      "StartTime": "02:48:04.8100000",
      "EndTime": "02:48:05.2600000"
    }
  },
  {
    "TextLocation": {
      "Start": 124680,
      "End": 124684
    },
    "TimeRange": {
      "StartTime": "02:48:05.2600000",
      "EndTime": "02:48:05.5000000"
    }
  },
  {
    "TextLocation": {
      "Start": 124685,
      "End": 124690
    },
    "TimeRange": {
      "StartTime": "02:48:05.5000000",
      "EndTime": "02:48:05.9500000"
    }
  },
  {
    "TextLocation": {
      "Start": 124691,
      "End": 124694
    },
    "TimeRange": {
      "StartTime": "02:48:05.9500000",
      "EndTime": "02:48:06.0400000"
    }
  },
  {
    "TextLocation": {
      "Start": 124695,
      "End": 124706
    },
    "TimeRange": {
      "StartTime": "02:48:06.0400000",
      "EndTime": "02:48:06.7300000"
    }
  },
  {
    "TextLocation": {
      "Start": 124707,
      "End": 124714
    },
    "TimeRange": {
      "StartTime": "02:48:06.7300000",
      "EndTime": "02:48:07.2400000"
    }
  },
  {
    "TextLocation": {
      "Start": 124715,
      "End": 124719
    },
    "TimeRange": {
      "StartTime": "02:48:07.2400000",
      "EndTime": "02:48:07.4800000"
    }
  },
  {
    "TextLocation": {
      "Start": 124720,
      "End": 124727
    },
    "TimeRange": {
      "StartTime": "02:48:07.4900000",
      "EndTime": "02:48:08.1700000"
    }
  },
  {
    "TextLocation": {
      "Start": 124730,
      "End": 124733
    },
    "TimeRange": {
      "StartTime": "02:48:09.3600000",
      "EndTime": "02:48:09.8400000"
    }
  },
  {
    "TextLocation": {
      "Start": 124736,
      "End": 124739
    },
    "TimeRange": {
      "StartTime": "02:48:12.4599999",
      "EndTime": "02:48:12.7000000"
    }
  },
  {
    "TextLocation": {
      "Start": 124740,
      "End": 124744
    },
    "TimeRange": {
      "StartTime": "02:48:12.7000000",
      "EndTime": "02:48:12.8799999"
    }
  },
  {
    "TextLocation": {
      "Start": 124745,
      "End": 124749
    },
    "TimeRange": {
      "StartTime": "02:48:12.8799999",
      "EndTime": "02:48:13.1500000"
    }
  },
  {
    "TextLocation": {
      "Start": 124750,
      "End": 124753
    },
    "TimeRange": {
      "StartTime": "02:48:13.1500000",
      "EndTime": "02:48:13.3200000"
    }
  },
  {
    "TextLocation": {
      "Start": 124754,
      "End": 124761
    },
    "TimeRange": {
      "StartTime": "02:48:13.3700000",
      "EndTime": "02:48:13.8500000"
    }
  },
  {
    "TextLocation": {
      "Start": 124763,
      "End": 124765
    },
    "TimeRange": {
      "StartTime": "02:48:13.8700000",
      "EndTime": "02:48:13.9400000"
    }
  },
  {
    "TextLocation": {
      "Start": 124766,
      "End": 124770
    },
    "TimeRange": {
      "StartTime": "02:48:13.9599999",
      "EndTime": "02:48:14.1100000"
    }
  },
  {
    "TextLocation": {
      "Start": 124771,
      "End": 124773
    },
    "TimeRange": {
      "StartTime": "02:48:14.1100000",
      "EndTime": "02:48:14.1700000"
    }
  },
  {
    "TextLocation": {
      "Start": 124774,
      "End": 124777
    },
    "TimeRange": {
      "StartTime": "02:48:14.1700000",
      "EndTime": "02:48:14.4100000"
    }
  },
  {
    "TextLocation": {
      "Start": 124778,
      "End": 124780
    },
    "TimeRange": {
      "StartTime": "02:48:14.4100000",
      "EndTime": "02:48:14.5600000"
    }
  },
  {
    "TextLocation": {
      "Start": 124781,
      "End": 124784
    },
    "TimeRange": {
      "StartTime": "02:48:14.5600000",
      "EndTime": "02:48:14.6500000"
    }
  },
  {
    "TextLocation": {
      "Start": 124785,
      "End": 124789
    },
    "TimeRange": {
      "StartTime": "02:48:14.6500000",
      "EndTime": "02:48:14.9500000"
    }
  },
  {
    "TextLocation": {
      "Start": 124790,
      "End": 124793
    },
    "TimeRange": {
      "StartTime": "02:48:14.9500000",
      "EndTime": "02:48:15.4000000"
    }
  },
  {
    "TextLocation": {
      "Start": 124794,
      "End": 124796
    },
    "TimeRange": {
      "StartTime": "02:48:15.4900000",
      "EndTime": "02:48:15.8200000"
    }
  },
  {
    "TextLocation": {
      "Start": 124797,
      "End": 124800
    },
    "TimeRange": {
      "StartTime": "02:48:15.8200000",
      "EndTime": "02:48:15.9100000"
    }
  },
  {
    "TextLocation": {
      "Start": 124801,
      "End": 124809
    },
    "TimeRange": {
      "StartTime": "02:48:15.9100000",
      "EndTime": "02:48:16.3300000"
    }
  },
  {
    "TextLocation": {
      "Start": 124810,
      "End": 124818
    },
    "TimeRange": {
      "StartTime": "02:48:16.3300000",
      "EndTime": "02:48:16.7500000"
    }
  },
  {
    "TextLocation": {
      "Start": 124819,
      "End": 124821
    },
    "TimeRange": {
      "StartTime": "02:48:16.7500000",
      "EndTime": "02:48:16.8700000"
    }
  },
  {
    "TextLocation": {
      "Start": 124822,
      "End": 124826
    },
    "TimeRange": {
      "StartTime": "02:48:16.8700000",
      "EndTime": "02:48:17.0800000"
    }
  },
  {
    "TextLocation": {
      "Start": 124827,
      "End": 124835
    },
    "TimeRange": {
      "StartTime": "02:48:17.0800000",
      "EndTime": "02:48:17.7400000"
    }
  },
  {
    "TextLocation": {
      "Start": 124843,
      "End": 124846
    },
    "TimeRange": {
      "StartTime": "02:48:17.7700000",
      "EndTime": "02:48:18.4599999"
    }
  },
  {
    "TextLocation": {
      "Start": 124854,
      "End": 124857
    },
    "TimeRange": {
      "StartTime": "02:48:19.2099999",
      "EndTime": "02:48:19.5700000"
    }
  },
  {
    "TextLocation": {
      "Start": 124858,
      "End": 124863
    },
    "TimeRange": {
      "StartTime": "02:48:19.5700000",
      "EndTime": "02:48:19.6700000"
    }
  },
  {
    "TextLocation": {
      "Start": 124864,
      "End": 124866
    },
    "TimeRange": {
      "StartTime": "02:48:19.6900000",
      "EndTime": "02:48:19.7099999"
    }
  },
  {
    "TextLocation": {
      "Start": 124867,
      "End": 124873
    },
    "TimeRange": {
      "StartTime": "02:48:19.7500000",
      "EndTime": "02:48:19.9900000"
    }
  },
  {
    "TextLocation": {
      "Start": 124874,
      "End": 124878
    },
    "TimeRange": {
      "StartTime": "02:48:19.9900000",
      "EndTime": "02:48:20.2000000"
    }
  },
  {
    "TextLocation": {
      "Start": 124879,
      "End": 124881
    },
    "TimeRange": {
      "StartTime": "02:48:20.2000000",
      "EndTime": "02:48:20.2600000"
    }
  },
  {
    "TextLocation": {
      "Start": 124882,
      "End": 124885
    },
    "TimeRange": {
      "StartTime": "02:48:20.2600000",
      "EndTime": "02:48:20.3799999"
    }
  },
  {
    "TextLocation": {
      "Start": 124886,
      "End": 124892
    },
    "TimeRange": {
      "StartTime": "02:48:20.3799999",
      "EndTime": "02:48:20.7400000"
    }
  },
  {
    "TextLocation": {
      "Start": 124893,
      "End": 124897
    },
    "TimeRange": {
      "StartTime": "02:48:20.7400000",
      "EndTime": "02:48:21.0100000"
    }
  },
  {
    "TextLocation": {
      "Start": 124898,
      "End": 124903
    },
    "TimeRange": {
      "StartTime": "02:48:21.0100000",
      "EndTime": "02:48:21.6700000"
    }
  },
  {
    "TextLocation": {
      "Start": 124906,
      "End": 124915
    },
    "TimeRange": {
      "StartTime": "02:48:26.0200000",
      "EndTime": "02:48:26.8600000"
    }
  },
  {
    "TextLocation": {
      "Start": 124917,
      "End": 124920
    },
    "TimeRange": {
      "StartTime": "02:48:27.4900000",
      "EndTime": "02:48:27.7600000"
    }
  },
  {
    "TextLocation": {
      "Start": 124921,
      "End": 124925
    },
    "TimeRange": {
      "StartTime": "02:48:27.7600000",
      "EndTime": "02:48:27.9400000"
    }
  },
  {
    "TextLocation": {
      "Start": 124926,
      "End": 124934
    },
    "TimeRange": {
      "StartTime": "02:48:27.9400000",
      "EndTime": "02:48:28.4200000"
    }
  },
  {
    "TextLocation": {
      "Start": 124935,
      "End": 124938
    },
    "TimeRange": {
      "StartTime": "02:48:28.4200000",
      "EndTime": "02:48:28.5400000"
    }
  },
  {
    "TextLocation": {
      "Start": 124939,
      "End": 124948
    },
    "TimeRange": {
      "StartTime": "02:48:28.5400000",
      "EndTime": "02:48:28.9300000"
    }
  },
  {
    "TextLocation": {
      "Start": 124949,
      "End": 124951
    },
    "TimeRange": {
      "StartTime": "02:48:28.9300000",
      "EndTime": "02:48:29.1400000"
    }
  },
  {
    "TextLocation": {
      "Start": 124952,
      "End": 124956
    },
    "TimeRange": {
      "StartTime": "02:48:29.1400000",
      "EndTime": "02:48:29.4400000"
    }
  },
  {
    "TextLocation": {
      "Start": 124957,
      "End": 124968
    },
    "TimeRange": {
      "StartTime": "02:48:29.4400000",
      "EndTime": "02:48:30.0700000"
    }
  },
  {
    "TextLocation": {
      "Start": 124969,
      "End": 124973
    },
    "TimeRange": {
      "StartTime": "02:48:30.0700000",
      "EndTime": "02:48:30.2200000"
    }
  },
  {
    "TextLocation": {
      "Start": 124974,
      "End": 124977
    },
    "TimeRange": {
      "StartTime": "02:48:30.2200000",
      "EndTime": "02:48:30.3100000"
    }
  },
  {
    "TextLocation": {
      "Start": 124978,
      "End": 124986
    },
    "TimeRange": {
      "StartTime": "02:48:30.3100000",
      "EndTime": "02:48:30.7600000"
    }
  },
  {
    "TextLocation": {
      "Start": 124987,
      "End": 124991
    },
    "TimeRange": {
      "StartTime": "02:48:30.7600000",
      "EndTime": "02:48:30.9400000"
    }
  },
  {
    "TextLocation": {
      "Start": 124992,
      "End": 124999
    },
    "TimeRange": {
      "StartTime": "02:48:30.9400000",
      "EndTime": "02:48:31.5100000"
    }
  },
  {
    "TextLocation": {
      "Start": 125007,
      "End": 125011
    },
    "TimeRange": {
      "StartTime": "02:48:31.7200000",
      "EndTime": "02:48:33.5500000"
    }
  },
  {
    "TextLocation": {
      "Start": 125014,
      "End": 125016
    },
    "TimeRange": {
      "StartTime": "02:48:33.5500000",
      "EndTime": "02:48:34.3600000"
    }
  },
  {
    "TextLocation": {
      "Start": 125024,
      "End": 125027
    },
    "TimeRange": {
      "StartTime": "02:48:35.0800000",
      "EndTime": "02:48:35.3200000"
    }
  },
  {
    "TextLocation": {
      "Start": 125028,
      "End": 125033
    },
    "TimeRange": {
      "StartTime": "02:48:35.3200000",
      "EndTime": "02:48:36.0100000"
    }
  },
  {
    "TextLocation": {
      "Start": 125035,
      "End": 125037
    },
    "TimeRange": {
      "StartTime": "02:48:36.0100000",
      "EndTime": "02:48:36.3400000"
    }
  },
  {
    "TextLocation": {
      "Start": 125038,
      "End": 125042
    },
    "TimeRange": {
      "StartTime": "02:48:36.3400000",
      "EndTime": "02:48:36.4900000"
    }
  },
  {
    "TextLocation": {
      "Start": 125043,
      "End": 125045
    },
    "TimeRange": {
      "StartTime": "02:48:36.4900000",
      "EndTime": "02:48:36.5500000"
    }
  },
  {
    "TextLocation": {
      "Start": 125046,
      "End": 125050
    },
    "TimeRange": {
      "StartTime": "02:48:36.5500000",
      "EndTime": "02:48:36.7000000"
    }
  },
  {
    "TextLocation": {
      "Start": 125051,
      "End": 125056
    },
    "TimeRange": {
      "StartTime": "02:48:36.7000000",
      "EndTime": "02:48:36.8500000"
    }
  },
  {
    "TextLocation": {
      "Start": 125057,
      "End": 125065
    },
    "TimeRange": {
      "StartTime": "02:48:36.8500000",
      "EndTime": "02:48:37.2400000"
    }
  },
  {
    "TextLocation": {
      "Start": 125066,
      "End": 125068
    },
    "TimeRange": {
      "StartTime": "02:48:37.2400000",
      "EndTime": "02:48:37.4200000"
    }
  },
  {
    "TextLocation": {
      "Start": 125069,
      "End": 125074
    },
    "TimeRange": {
      "StartTime": "02:48:37.4200000",
      "EndTime": "02:48:37.6299999"
    }
  },
  {
    "TextLocation": {
      "Start": 125075,
      "End": 125079
    },
    "TimeRange": {
      "StartTime": "02:48:37.6299999",
      "EndTime": "02:48:37.8100000"
    }
  },
  {
    "TextLocation": {
      "Start": 125080,
      "End": 125083
    },
    "TimeRange": {
      "StartTime": "02:48:37.8100000",
      "EndTime": "02:48:37.9000000"
    }
  },
  {
    "TextLocation": {
      "Start": 125084,
      "End": 125090
    },
    "TimeRange": {
      "StartTime": "02:48:37.9000000",
      "EndTime": "02:48:38.2300000"
    }
  },
  {
    "TextLocation": {
      "Start": 125091,
      "End": 125093
    },
    "TimeRange": {
      "StartTime": "02:48:38.2300000",
      "EndTime": "02:48:38.5600000"
    }
  },
  {
    "TextLocation": {
      "Start": 125101,
      "End": 125104
    },
    "TimeRange": {
      "StartTime": "02:48:38.6800000",
      "EndTime": "02:48:39.4000000"
    }
  },
  {
    "TextLocation": {
      "Start": 125112,
      "End": 125115
    },
    "TimeRange": {
      "StartTime": "02:48:39.8799999",
      "EndTime": "02:48:40.2700000"
    }
  },
  {
    "TextLocation": {
      "Start": 125116,
      "End": 125120
    },
    "TimeRange": {
      "StartTime": "02:48:40.2800000",
      "EndTime": "02:48:40.4200000"
    }
  },
  {
    "TextLocation": {
      "Start": 125121,
      "End": 125123
    },
    "TimeRange": {
      "StartTime": "02:48:40.4800000",
      "EndTime": "02:48:40.6299999"
    }
  },
  {
    "TextLocation": {
      "Start": 125124,
      "End": 125128
    },
    "TimeRange": {
      "StartTime": "02:48:40.6299999",
      "EndTime": "02:48:40.7800000"
    }
  },
  {
    "TextLocation": {
      "Start": 125129,
      "End": 125131
    },
    "TimeRange": {
      "StartTime": "02:48:40.7800000",
      "EndTime": "02:48:40.8700000"
    }
  },
  {
    "TextLocation": {
      "Start": 125132,
      "End": 125134
    },
    "TimeRange": {
      "StartTime": "02:48:40.8700000",
      "EndTime": "02:48:40.9900000"
    }
  },
  {
    "TextLocation": {
      "Start": 125135,
      "End": 125138
    },
    "TimeRange": {
      "StartTime": "02:48:40.9900000",
      "EndTime": "02:48:41.1100000"
    }
  },
  {
    "TextLocation": {
      "Start": 125139,
      "End": 125142
    },
    "TimeRange": {
      "StartTime": "02:48:41.1100000",
      "EndTime": "02:48:41.3500000"
    }
  },
  {
    "TextLocation": {
      "Start": 125145,
      "End": 125148
    },
    "TimeRange": {
      "StartTime": "02:48:41.3500000",
      "EndTime": "02:48:41.5300000"
    }
  },
  {
    "TextLocation": {
      "Start": 125149,
      "End": 125153
    },
    "TimeRange": {
      "StartTime": "02:48:41.5300000",
      "EndTime": "02:48:41.8600000"
    }
  },
  {
    "TextLocation": {
      "Start": 125154,
      "End": 125158
    },
    "TimeRange": {
      "StartTime": "02:48:41.8600000",
      "EndTime": "02:48:42.2200000"
    }
  },
  {
    "TextLocation": {
      "Start": 125159,
      "End": 125164
    },
    "TimeRange": {
      "StartTime": "02:48:42.2200000",
      "EndTime": "02:48:42.6700000"
    }
  },
  {
    "TextLocation": {
      "Start": 125165,
      "End": 125169
    },
    "TimeRange": {
      "StartTime": "02:48:42.6700000",
      "EndTime": "02:48:43.1500000"
    }
  },
  {
    "TextLocation": {
      "Start": 125170,
      "End": 125174
    },
    "TimeRange": {
      "StartTime": "02:48:43.1500000",
      "EndTime": "02:48:43.5700000"
    }
  },
  {
    "TextLocation": {
      "Start": 125175,
      "End": 125183
    },
    "TimeRange": {
      "StartTime": "02:48:43.5700000",
      "EndTime": "02:48:44.0800000"
    }
  },
  {
    "TextLocation": {
      "Start": 125184,
      "End": 125189
    },
    "TimeRange": {
      "StartTime": "02:48:44.0800000",
      "EndTime": "02:48:44.5300000"
    }
  },
  {
    "TextLocation": {
      "Start": 125197,
      "End": 125202
    },
    "TimeRange": {
      "StartTime": "02:48:44.7700000",
      "EndTime": "02:48:45.1700000"
    }
  },
  {
    "TextLocation": {
      "Start": 125203,
      "End": 125206
    },
    "TimeRange": {
      "StartTime": "02:48:45.1700000",
      "EndTime": "02:48:45.5800000"
    }
  },
  {
    "TextLocation": {
      "Start": 125208,
      "End": 125212
    },
    "TimeRange": {
      "StartTime": "02:48:45.5800000",
      "EndTime": "02:48:46.8700000"
    }
  },
  {
    "TextLocation": {
      "Start": 125215,
      "End": 125217
    },
    "TimeRange": {
      "StartTime": "02:48:50.3900000",
      "EndTime": "02:48:50.5700000"
    }
  },
  {
    "TextLocation": {
      "Start": 125218,
      "End": 125223
    },
    "TimeRange": {
      "StartTime": "02:48:50.5700000",
      "EndTime": "02:48:51.0200000"
    }
  },
  {
    "TextLocation": {
      "Start": 125224,
      "End": 125228
    },
    "TimeRange": {
      "StartTime": "02:48:51.0200000",
      "EndTime": "02:48:51.4700000"
    }
  },
  {
    "TextLocation": {
      "Start": 125230,
      "End": 125234
    },
    "TimeRange": {
      "StartTime": "02:48:51.4700000",
      "EndTime": "02:48:52.4300000"
    }
  },
  {
    "TextLocation": {
      "Start": 125242,
      "End": 125245
    },
    "TimeRange": {
      "StartTime": "02:48:53.2400000",
      "EndTime": "02:48:53.3900000"
    }
  },
  {
    "TextLocation": {
      "Start": 125246,
      "End": 125251
    },
    "TimeRange": {
      "StartTime": "02:48:53.3900000",
      "EndTime": "02:48:53.6600000"
    }
  },
  {
    "TextLocation": {
      "Start": 125253,
      "End": 125254
    },
    "TimeRange": {
      "StartTime": "02:48:53.6600000",
      "EndTime": "02:48:53.7500000"
    }
  },
  {
    "TextLocation": {
      "Start": 125255,
      "End": 125259
    },
    "TimeRange": {
      "StartTime": "02:48:53.7500000",
      "EndTime": "02:48:53.9000000"
    }
  },
  {
    "TextLocation": {
      "Start": 125260,
      "End": 125262
    },
    "TimeRange": {
      "StartTime": "02:48:53.9000000",
      "EndTime": "02:48:53.9599999"
    }
  },
  {
    "TextLocation": {
      "Start": 125263,
      "End": 125265
    },
    "TimeRange": {
      "StartTime": "02:48:53.9599999",
      "EndTime": "02:48:54.1100000"
    }
  },
  {
    "TextLocation": {
      "Start": 125266,
      "End": 125270
    },
    "TimeRange": {
      "StartTime": "02:48:54.1100000",
      "EndTime": "02:48:54.3200000"
    }
  },
  {
    "TextLocation": {
      "Start": 125271,
      "End": 125275
    },
    "TimeRange": {
      "StartTime": "02:48:54.3200000",
      "EndTime": "02:48:54.5300000"
    }
  },
  {
    "TextLocation": {
      "Start": 125276,
      "End": 125278
    },
    "TimeRange": {
      "StartTime": "02:48:54.5300000",
      "EndTime": "02:48:54.6200000"
    }
  },
  {
    "TextLocation": {
      "Start": 125279,
      "End": 125282
    },
    "TimeRange": {
      "StartTime": "02:48:54.6200000",
      "EndTime": "02:48:54.7700000"
    }
  },
  {
    "TextLocation": {
      "Start": 125283,
      "End": 125291
    },
    "TimeRange": {
      "StartTime": "02:48:54.7700000",
      "EndTime": "02:48:55.4000000"
    }
  },
  {
    "TextLocation": {
      "Start": 125292,
      "End": 125297
    },
    "TimeRange": {
      "StartTime": "02:48:55.4000000",
      "EndTime": "02:48:55.7900000"
    }
  },
  {
    "TextLocation": {
      "Start": 125298,
      "End": 125300
    },
    "TimeRange": {
      "StartTime": "02:48:55.7900000",
      "EndTime": "02:48:55.8799999"
    }
  },
  {
    "TextLocation": {
      "Start": 125301,
      "End": 125305
    },
    "TimeRange": {
      "StartTime": "02:48:55.8799999",
      "EndTime": "02:48:56.0600000"
    }
  },
  {
    "TextLocation": {
      "Start": 125306,
      "End": 125314
    },
    "TimeRange": {
      "StartTime": "02:48:56.0600000",
      "EndTime": "02:48:56.7500000"
    }
  },
  {
    "TextLocation": {
      "Start": 125317,
      "End": 125322
    },
    "TimeRange": {
      "StartTime": "02:49:16.1000000",
      "EndTime": "02:49:16.3700000"
    }
  },
  {
    "TextLocation": {
      "Start": 125323,
      "End": 125331
    },
    "TimeRange": {
      "StartTime": "02:49:16.3700000",
      "EndTime": "02:49:17.0900000"
    }
  },
  {
    "TextLocation": {
      "Start": 125334,
      "End": 125338
    },
    "TimeRange": {
      "StartTime": "02:49:17.0900000",
      "EndTime": "02:49:17.3300000"
    }
  },
  {
    "TextLocation": {
      "Start": 125339,
      "End": 125346
    },
    "TimeRange": {
      "StartTime": "02:49:17.3300000",
      "EndTime": "02:49:17.6900000"
    }
  },
  {
    "TextLocation": {
      "Start": 125347,
      "End": 125349
    },
    "TimeRange": {
      "StartTime": "02:49:17.6900000",
      "EndTime": "02:49:17.8400000"
    }
  },
  {
    "TextLocation": {
      "Start": 125350,
      "End": 125354
    },
    "TimeRange": {
      "StartTime": "02:49:17.8400000",
      "EndTime": "02:49:18.0800000"
    }
  },
  {
    "TextLocation": {
      "Start": 125355,
      "End": 125362
    },
    "TimeRange": {
      "StartTime": "02:49:18.0800000",
      "EndTime": "02:49:18.5900000"
    }
  },
  {
    "TextLocation": {
      "Start": 125364,
      "End": 125368
    },
    "TimeRange": {
      "StartTime": "02:49:18.5900000",
      "EndTime": "02:49:18.7700000"
    }
  },
  {
    "TextLocation": {
      "Start": 125369,
      "End": 125374
    },
    "TimeRange": {
      "StartTime": "02:49:18.7700000",
      "EndTime": "02:49:19.0400000"
    }
  },
  {
    "TextLocation": {
      "Start": 125375,
      "End": 125376
    },
    "TimeRange": {
      "StartTime": "02:49:19.0400000",
      "EndTime": "02:49:19.4000000"
    }
  },
  {
    "TextLocation": {
      "Start": 125377,
      "End": 125380
    },
    "TimeRange": {
      "StartTime": "02:49:19.4000000",
      "EndTime": "02:49:19.6100000"
    }
  },
  {
    "TextLocation": {
      "Start": 125381,
      "End": 125390
    },
    "TimeRange": {
      "StartTime": "02:49:19.6100000",
      "EndTime": "02:49:19.8799999"
    }
  },
  {
    "TextLocation": {
      "Start": 125391,
      "End": 125395
    },
    "TimeRange": {
      "StartTime": "02:49:19.8799999",
      "EndTime": "02:49:20.1800000"
    }
  },
  {
    "TextLocation": {
      "Start": 125396,
      "End": 125402
    },
    "TimeRange": {
      "StartTime": "02:49:20.1800000",
      "EndTime": "02:49:20.4900000"
    }
  },
  {
    "TextLocation": {
      "Start": 125405,
      "End": 125407
    },
    "TimeRange": {
      "StartTime": "02:49:20.5100000",
      "EndTime": "02:49:20.5700000"
    }
  },
  {
    "TextLocation": {
      "Start": 125408,
      "End": 125412
    },
    "TimeRange": {
      "StartTime": "02:49:20.5700000",
      "EndTime": "02:49:20.7200000"
    }
  },
  {
    "TextLocation": {
      "Start": 125413,
      "End": 125420
    },
    "TimeRange": {
      "StartTime": "02:49:20.7200000",
      "EndTime": "02:49:21.2000000"
    }
  },
  {
    "TextLocation": {
      "Start": 125428,
      "End": 125431
    },
    "TimeRange": {
      "StartTime": "02:49:24.6299999",
      "EndTime": "02:49:25.2000000"
    }
  },
  {
    "TextLocation": {
      "Start": 125439,
      "End": 125441
    },
    "TimeRange": {
      "StartTime": "02:49:26.1299999",
      "EndTime": "02:49:26.7000000"
    }
  },
  {
    "TextLocation": {
      "Start": 125442,
      "End": 125445
    },
    "TimeRange": {
      "StartTime": "02:49:26.8799999",
      "EndTime": "02:49:27"
    }
  },
  {
    "TextLocation": {
      "Start": 125446,
      "End": 125451
    },
    "TimeRange": {
      "StartTime": "02:49:27",
      "EndTime": "02:49:27.3900000"
    }
  },
  {
    "TextLocation": {
      "Start": 125452,
      "End": 125456
    },
    "TimeRange": {
      "StartTime": "02:49:27.3900000",
      "EndTime": "02:49:27.7500000"
    }
  },
  {
    "TextLocation": {
      "Start": 125457,
      "End": 125465
    },
    "TimeRange": {
      "StartTime": "02:49:27.7500000",
      "EndTime": "02:49:28.4100000"
    }
  },
  {
    "TextLocation": {
      "Start": 125466,
      "End": 125469
    },
    "TimeRange": {
      "StartTime": "02:49:28.4100000",
      "EndTime": "02:49:28.5300000"
    }
  },
  {
    "TextLocation": {
      "Start": 125470,
      "End": 125475
    },
    "TimeRange": {
      "StartTime": "02:49:28.5300000",
      "EndTime": "02:49:28.8000000"
    }
  },
  {
    "TextLocation": {
      "Start": 125476,
      "End": 125480
    },
    "TimeRange": {
      "StartTime": "02:49:28.8000000",
      "EndTime": "02:49:29.0100000"
    }
  },
  {
    "TextLocation": {
      "Start": 125481,
      "End": 125483
    },
    "TimeRange": {
      "StartTime": "02:49:29.0100000",
      "EndTime": "02:49:29.1299999"
    }
  },
  {
    "TextLocation": {
      "Start": 125484,
      "End": 125497
    },
    "TimeRange": {
      "StartTime": "02:49:29.1299999",
      "EndTime": "02:49:29.7900000"
    }
  },
  {
    "TextLocation": {
      "Start": 125498,
      "End": 125501
    },
    "TimeRange": {
      "StartTime": "02:49:29.7900000",
      "EndTime": "02:49:29.8799999"
    }
  },
  {
    "TextLocation": {
      "Start": 125509,
      "End": 125512
    },
    "TimeRange": {
      "StartTime": "02:49:31.9900000",
      "EndTime": "02:49:32.7200000"
    }
  },
  {
    "TextLocation": {
      "Start": 125520,
      "End": 125523
    },
    "TimeRange": {
      "StartTime": "02:49:32.7900000",
      "EndTime": "02:49:32.8700000"
    }
  },
  {
    "TextLocation": {
      "Start": 125524,
      "End": 125529
    },
    "TimeRange": {
      "StartTime": "02:49:32.8900000",
      "EndTime": "02:49:33.0400000"
    }
  },
  {
    "TextLocation": {
      "Start": 125530,
      "End": 125534
    },
    "TimeRange": {
      "StartTime": "02:49:33.0400000",
      "EndTime": "02:49:33.2200000"
    }
  },
  {
    "TextLocation": {
      "Start": 125535,
      "End": 125538
    },
    "TimeRange": {
      "StartTime": "02:49:33.2200000",
      "EndTime": "02:49:33.4300000"
    }
  },
  {
    "TextLocation": {
      "Start": 125539,
      "End": 125542
    },
    "TimeRange": {
      "StartTime": "02:49:33.4300000",
      "EndTime": "02:49:33.5500000"
    }
  },
  {
    "TextLocation": {
      "Start": 125543,
      "End": 125548
    },
    "TimeRange": {
      "StartTime": "02:49:33.5500000",
      "EndTime": "02:49:33.9400000"
    }
  },
  {
    "TextLocation": {
      "Start": 125549,
      "End": 125552
    },
    "TimeRange": {
      "StartTime": "02:49:33.9400000",
      "EndTime": "02:49:34.2400000"
    }
  },
  {
    "TextLocation": {
      "Start": 125553,
      "End": 125555
    },
    "TimeRange": {
      "StartTime": "02:49:34.2400000",
      "EndTime": "02:49:34.3300000"
    }
  },
  {
    "TextLocation": {
      "Start": 125556,
      "End": 125560
    },
    "TimeRange": {
      "StartTime": "02:49:34.3600000",
      "EndTime": "02:49:34.6900000"
    }
  },
  {
    "TextLocation": {
      "Start": 125561,
      "End": 125569
    },
    "TimeRange": {
      "StartTime": "02:49:35.0100000",
      "EndTime": "02:49:35.7099999"
    }
  },
  {
    "TextLocation": {
      "Start": 125572,
      "End": 125576
    },
    "TimeRange": {
      "StartTime": "02:49:36.0700000",
      "EndTime": "02:49:36.4599999"
    }
  },
  {
    "TextLocation": {
      "Start": 125577,
      "End": 125581
    },
    "TimeRange": {
      "StartTime": "02:49:36.4599999",
      "EndTime": "02:49:36.7900000"
    }
  },
  {
    "TextLocation": {
      "Start": 125582,
      "End": 125585
    },
    "TimeRange": {
      "StartTime": "02:49:36.7900000",
      "EndTime": "02:49:36.9700000"
    }
  },
  {
    "TextLocation": {
      "Start": 125586,
      "End": 125590
    },
    "TimeRange": {
      "StartTime": "02:49:37.1500000",
      "EndTime": "02:49:37.5100000"
    }
  },
  {
    "TextLocation": {
      "Start": 125591,
      "End": 125594
    },
    "TimeRange": {
      "StartTime": "02:49:37.5100000",
      "EndTime": "02:49:37.6299999"
    }
  },
  {
    "TextLocation": {
      "Start": 125595,
      "End": 125598
    },
    "TimeRange": {
      "StartTime": "02:49:37.6299999",
      "EndTime": "02:49:38.2600000"
    }
  },
  {
    "TextLocation": {
      "Start": 125599,
      "End": 125603
    },
    "TimeRange": {
      "StartTime": "02:49:38.2600000",
      "EndTime": "02:49:38.5000000"
    }
  },
  {
    "TextLocation": {
      "Start": 125604,
      "End": 125608
    },
    "TimeRange": {
      "StartTime": "02:49:38.5000000",
      "EndTime": "02:49:38.6200000"
    }
  },
  {
    "TextLocation": {
      "Start": 125609,
      "End": 125613
    },
    "TimeRange": {
      "StartTime": "02:49:38.6200000",
      "EndTime": "02:49:38.8000000"
    }
  },
  {
    "TextLocation": {
      "Start": 125621,
      "End": 125626
    },
    "TimeRange": {
      "StartTime": "02:49:39.3100000",
      "EndTime": "02:49:39.7600000"
    }
  },
  {
    "TextLocation": {
      "Start": 125627,
      "End": 125630
    },
    "TimeRange": {
      "StartTime": "02:49:39.7600000",
      "EndTime": "02:49:40.1200000"
    }
  },
  {
    "TextLocation": {
      "Start": 125632,
      "End": 125636
    },
    "TimeRange": {
      "StartTime": "02:49:40.1500000",
      "EndTime": "02:49:41.1400000"
    }
  },
  {
    "TextLocation": {
      "Start": 125637,
      "End": 125639
    },
    "TimeRange": {
      "StartTime": "02:49:41.1400000",
      "EndTime": "02:49:41.3200000"
    }
  },
  {
    "TextLocation": {
      "Start": 125640,
      "End": 125643
    },
    "TimeRange": {
      "StartTime": "02:49:41.3200000",
      "EndTime": "02:49:42.1299999"
    }
  },
  {
    "TextLocation": {
      "Start": 125644,
      "End": 125645
    },
    "TimeRange": {
      "StartTime": "02:49:42.1299999",
      "EndTime": "02:49:42.5200000"
    }
  },
  {
    "TextLocation": {
      "Start": 125646,
      "End": 125651
    },
    "TimeRange": {
      "StartTime": "02:49:42.5200000",
      "EndTime": "02:49:42.9100000"
    }
  },
  {
    "TextLocation": {
      "Start": 125659,
      "End": 125661
    },
    "TimeRange": {
      "StartTime": "02:49:43.2500000",
      "EndTime": "02:49:43.4500000"
    }
  },
  {
    "TextLocation": {
      "Start": 125662,
      "End": 125664
    },
    "TimeRange": {
      "StartTime": "02:49:43.8700000",
      "EndTime": "02:49:44.0200000"
    }
  },
  {
    "TextLocation": {
      "Start": 125665,
      "End": 125668
    },
    "TimeRange": {
      "StartTime": "02:49:44.0200000",
      "EndTime": "02:49:44.2300000"
    }
  },
  {
    "TextLocation": {
      "Start": 125669,
      "End": 125673
    },
    "TimeRange": {
      "StartTime": "02:49:44.2300000",
      "EndTime": "02:49:44.5600000"
    }
  },
  {
    "TextLocation": {
      "Start": 125675,
      "End": 125679
    },
    "TimeRange": {
      "StartTime": "02:49:44.5600000",
      "EndTime": "02:49:44.7099999"
    }
  },
  {
    "TextLocation": {
      "Start": 125680,
      "End": 125685
    },
    "TimeRange": {
      "StartTime": "02:49:44.7099999",
      "EndTime": "02:49:44.8300000"
    }
  },
  {
    "TextLocation": {
      "Start": 125686,
      "End": 125690
    },
    "TimeRange": {
      "StartTime": "02:49:44.8300000",
      "EndTime": "02:49:44.9200000"
    }
  },
  {
    "TextLocation": {
      "Start": 125691,
      "End": 125695
    },
    "TimeRange": {
      "StartTime": "02:49:44.9200000",
      "EndTime": "02:49:45.1299999"
    }
  },
  {
    "TextLocation": {
      "Start": 125696,
      "End": 125701
    },
    "TimeRange": {
      "StartTime": "02:49:45.1299999",
      "EndTime": "02:49:45.5500000"
    }
  },
  {
    "TextLocation": {
      "Start": 125702,
      "End": 125705
    },
    "TimeRange": {
      "StartTime": "02:49:45.5500000",
      "EndTime": "02:49:45.9700000"
    }
  },
  {
    "TextLocation": {
      "Start": 125706,
      "End": 125708
    },
    "TimeRange": {
      "StartTime": "02:49:45.9700000",
      "EndTime": "02:49:46.4200000"
    }
  },
  {
    "TextLocation": {
      "Start": 125709,
      "End": 125713
    },
    "TimeRange": {
      "StartTime": "02:49:46.5700000",
      "EndTime": "02:49:47.1400000"
    }
  },
  {
    "TextLocation": {
      "Start": 125714,
      "End": 125718
    },
    "TimeRange": {
      "StartTime": "02:49:47.1400000",
      "EndTime": "02:49:47.7099999"
    }
  },
  {
    "TextLocation": {
      "Start": 125725,
      "End": 125728
    },
    "TimeRange": {
      "StartTime": "02:49:48.3100000",
      "EndTime": "02:49:48.8799999"
    }
  },
  {
    "TextLocation": {
      "Start": 125736,
      "End": 125739
    },
    "TimeRange": {
      "StartTime": "02:49:50.1000000",
      "EndTime": "02:49:50.3100000"
    }
  },
  {
    "TextLocation": {
      "Start": 125740,
      "End": 125743
    },
    "TimeRange": {
      "StartTime": "02:49:50.3100000",
      "EndTime": "02:49:50.4300000"
    }
  },
  {
    "TextLocation": {
      "Start": 125744,
      "End": 125748
    },
    "TimeRange": {
      "StartTime": "02:49:50.4300000",
      "EndTime": "02:49:50.6100000"
    }
  },
  {
    "TextLocation": {
      "Start": 125749,
      "End": 125754
    },
    "TimeRange": {
      "StartTime": "02:49:50.6100000",
      "EndTime": "02:49:50.8500000"
    }
  },
  {
    "TextLocation": {
      "Start": 125755,
      "End": 125760
    },
    "TimeRange": {
      "StartTime": "02:49:50.8500000",
      "EndTime": "02:49:51.1500000"
    }
  },
  {
    "TextLocation": {
      "Start": 125761,
      "End": 125765
    },
    "TimeRange": {
      "StartTime": "02:49:51.1500000",
      "EndTime": "02:49:51.3900000"
    }
  },
  {
    "TextLocation": {
      "Start": 125773,
      "End": 125777
    },
    "TimeRange": {
      "StartTime": "02:49:52.7800000",
      "EndTime": "02:49:53.0500000"
    }
  },
  {
    "TextLocation": {
      "Start": 125778,
      "End": 125781
    },
    "TimeRange": {
      "StartTime": "02:49:53.0500000",
      "EndTime": "02:49:53.2600000"
    }
  },
  {
    "TextLocation": {
      "Start": 125782,
      "End": 125786
    },
    "TimeRange": {
      "StartTime": "02:49:53.2600000",
      "EndTime": "02:49:53.4400000"
    }
  },
  {
    "TextLocation": {
      "Start": 125787,
      "End": 125789
    },
    "TimeRange": {
      "StartTime": "02:49:53.4400000",
      "EndTime": "02:49:53.5600000"
    }
  },
  {
    "TextLocation": {
      "Start": 125790,
      "End": 125794
    },
    "TimeRange": {
      "StartTime": "02:49:53.5600000",
      "EndTime": "02:49:53.7700000"
    }
  },
  {
    "TextLocation": {
      "Start": 125795,
      "End": 125802
    },
    "TimeRange": {
      "StartTime": "02:49:53.7700000",
      "EndTime": "02:49:54.4300000"
    }
  },
  {
    "TextLocation": {
      "Start": 125805,
      "End": 125809
    },
    "TimeRange": {
      "StartTime": "02:49:54.5800000",
      "EndTime": "02:49:55.3600000"
    }
  },
  {
    "TextLocation": {
      "Start": 125812,
      "End": 125815
    },
    "TimeRange": {
      "StartTime": "02:49:58.8200000",
      "EndTime": "02:49:59.5700000"
    }
  },
  {
    "TextLocation": {
      "Start": 125816,
      "End": 125820
    },
    "TimeRange": {
      "StartTime": "02:49:59.8100000",
      "EndTime": "02:50:00.6200000"
    }
  },
  {
    "TextLocation": {
      "Start": 125821,
      "End": 125824
    },
    "TimeRange": {
      "StartTime": "02:50:00.7700000",
      "EndTime": "02:50:01.5300000"
    }
  },
  {
    "TextLocation": {
      "Start": 125827,
      "End": 125828
    },
    "TimeRange": {
      "StartTime": "02:50:01.6100000",
      "EndTime": "02:50:01.8200000"
    }
  },
  {
    "TextLocation": {
      "Start": 125829,
      "End": 125834
    },
    "TimeRange": {
      "StartTime": "02:50:01.8200000",
      "EndTime": "02:50:01.9400000"
    }
  },
  {
    "TextLocation": {
      "Start": 125835,
      "End": 125839
    },
    "TimeRange": {
      "StartTime": "02:50:01.9400000",
      "EndTime": "02:50:02.0600000"
    }
  },
  {
    "TextLocation": {
      "Start": 125840,
      "End": 125843
    },
    "TimeRange": {
      "StartTime": "02:50:02.0600000",
      "EndTime": "02:50:02.2099999"
    }
  },
  {
    "TextLocation": {
      "Start": 125844,
      "End": 125846
    },
    "TimeRange": {
      "StartTime": "02:50:02.2099999",
      "EndTime": "02:50:02.2700000"
    }
  },
  {
    "TextLocation": {
      "Start": 125847,
      "End": 125849
    },
    "TimeRange": {
      "StartTime": "02:50:02.2700000",
      "EndTime": "02:50:02.4500000"
    }
  },
  {
    "TextLocation": {
      "Start": 125850,
      "End": 125853
    },
    "TimeRange": {
      "StartTime": "02:50:02.4500000",
      "EndTime": "02:50:02.7500000"
    }
  },
  {
    "TextLocation": {
      "Start": 125854,
      "End": 125860
    },
    "TimeRange": {
      "StartTime": "02:50:02.7500000",
      "EndTime": "02:50:03.5900000"
    }
  },
  {
    "TextLocation": {
      "Start": 125868,
      "End": 125871
    },
    "TimeRange": {
      "StartTime": "02:50:05.5400000",
      "EndTime": "02:50:05.6500000"
    }
  },
  {
    "TextLocation": {
      "Start": 125872,
      "End": 125876
    },
    "TimeRange": {
      "StartTime": "02:50:05.6600000",
      "EndTime": "02:50:05.7800000"
    }
  },
  {
    "TextLocation": {
      "Start": 125877,
      "End": 125880
    },
    "TimeRange": {
      "StartTime": "02:50:05.7800000",
      "EndTime": "02:50:05.9300000"
    }
  },
  {
    "TextLocation": {
      "Start": 125881,
      "End": 125890
    },
    "TimeRange": {
      "StartTime": "02:50:05.9300000",
      "EndTime": "02:50:06.3200000"
    }
  },
  {
    "TextLocation": {
      "Start": 125891,
      "End": 125894
    },
    "TimeRange": {
      "StartTime": "02:50:06.3200000",
      "EndTime": "02:50:06.4400000"
    }
  },
  {
    "TextLocation": {
      "Start": 125895,
      "End": 125900
    },
    "TimeRange": {
      "StartTime": "02:50:06.4400000",
      "EndTime": "02:50:06.9800000"
    }
  },
  {
    "TextLocation": {
      "Start": 125908,
      "End": 125911
    },
    "TimeRange": {
      "StartTime": "02:50:07.2800000",
      "EndTime": "02:50:07.8200000"
    }
  },
  {
    "TextLocation": {
      "Start": 125913,
      "End": 125918
    },
    "TimeRange": {
      "StartTime": "02:50:07.8500000",
      "EndTime": "02:50:08.3600000"
    }
  },
  {
    "TextLocation": {
      "Start": 125926,
      "End": 125930
    },
    "TimeRange": {
      "StartTime": "02:50:09.4700000",
      "EndTime": "02:50:09.6800000"
    }
  },
  {
    "TextLocation": {
      "Start": 125931,
      "End": 125934
    },
    "TimeRange": {
      "StartTime": "02:50:09.6800000",
      "EndTime": "02:50:09.8300000"
    }
  },
  {
    "TextLocation": {
      "Start": 125935,
      "End": 125938
    },
    "TimeRange": {
      "StartTime": "02:50:09.8300000",
      "EndTime": "02:50:09.9500000"
    }
  },
  {
    "TextLocation": {
      "Start": 125939,
      "End": 125952
    },
    "TimeRange": {
      "StartTime": "02:50:09.9700000",
      "EndTime": "02:50:10.3600000"
    }
  },
  {
    "TextLocation": {
      "Start": 125953,
      "End": 125965
    },
    "TimeRange": {
      "StartTime": "02:50:10.4800000",
      "EndTime": "02:50:11.3000000"
    }
  },
  {
    "TextLocation": {
      "Start": 125966,
      "End": 125968
    },
    "TimeRange": {
      "StartTime": "02:50:11.3000000",
      "EndTime": "02:50:11.4200000"
    }
  },
  {
    "TextLocation": {
      "Start": 125969,
      "End": 125974
    },
    "TimeRange": {
      "StartTime": "02:50:11.4200000",
      "EndTime": "02:50:11.7800000"
    }
  },
  {
    "TextLocation": {
      "Start": 125975,
      "End": 125980
    },
    "TimeRange": {
      "StartTime": "02:50:11.7800000",
      "EndTime": "02:50:12.1700000"
    }
  },
  {
    "TextLocation": {
      "Start": 125981,
      "End": 125985
    },
    "TimeRange": {
      "StartTime": "02:50:12.1700000",
      "EndTime": "02:50:12.5300000"
    }
  },
  {
    "TextLocation": {
      "Start": 125986,
      "End": 125994
    },
    "TimeRange": {
      "StartTime": "02:50:12.5300000",
      "EndTime": "02:50:13.1299999"
    }
  },
  {
    "TextLocation": {
      "Start": 126002,
      "End": 126008
    },
    "TimeRange": {
      "StartTime": "02:50:16.3000000",
      "EndTime": "02:50:16.6600000"
    }
  },
  {
    "TextLocation": {
      "Start": 126009,
      "End": 126012
    },
    "TimeRange": {
      "StartTime": "02:50:16.6600000",
      "EndTime": "02:50:16.7200000"
    }
  },
  {
    "TextLocation": {
      "Start": 126013,
      "End": 126018
    },
    "TimeRange": {
      "StartTime": "02:50:16.7200000",
      "EndTime": "02:50:17.1100000"
    }
  },
  {
    "TextLocation": {
      "Start": 126019,
      "End": 126028
    },
    "TimeRange": {
      "StartTime": "02:50:17.1100000",
      "EndTime": "02:50:17.7700000"
    }
  },
  {
    "TextLocation": {
      "Start": 126030,
      "End": 126032
    },
    "TimeRange": {
      "StartTime": "02:50:17.7700000",
      "EndTime": "02:50:17.8600000"
    }
  },
  {
    "TextLocation": {
      "Start": 126033,
      "End": 126036
    },
    "TimeRange": {
      "StartTime": "02:50:17.8600000",
      "EndTime": "02:50:18.0100000"
    }
  },
  {
    "TextLocation": {
      "Start": 126037,
      "End": 126045
    },
    "TimeRange": {
      "StartTime": "02:50:18.0100000",
      "EndTime": "02:50:18.3700000"
    }
  },
  {
    "TextLocation": {
      "Start": 126046,
      "End": 126050
    },
    "TimeRange": {
      "StartTime": "02:50:18.3700000",
      "EndTime": "02:50:19.0900000"
    }
  },
  {
    "TextLocation": {
      "Start": 126051,
      "End": 126056
    },
    "TimeRange": {
      "StartTime": "02:50:19.4200000",
      "EndTime": "02:50:19.7500000"
    }
  },
  {
    "TextLocation": {
      "Start": 126057,
      "End": 126060
    },
    "TimeRange": {
      "StartTime": "02:50:19.7500000",
      "EndTime": "02:50:19.9000000"
    }
  },
  {
    "TextLocation": {
      "Start": 126061,
      "End": 126066
    },
    "TimeRange": {
      "StartTime": "02:50:19.9000000",
      "EndTime": "02:50:20.1400000"
    }
  },
  {
    "TextLocation": {
      "Start": 126067,
      "End": 126071
    },
    "TimeRange": {
      "StartTime": "02:50:20.1400000",
      "EndTime": "02:50:20.6800000"
    }
  },
  {
    "TextLocation": {
      "Start": 126072,
      "End": 126074
    },
    "TimeRange": {
      "StartTime": "02:50:20.6800000",
      "EndTime": "02:50:20.8000000"
    }
  },
  {
    "TextLocation": {
      "Start": 126075,
      "End": 126078
    },
    "TimeRange": {
      "StartTime": "02:50:20.8000000",
      "EndTime": "02:50:20.8900000"
    }
  },
  {
    "TextLocation": {
      "Start": 126079,
      "End": 126085
    },
    "TimeRange": {
      "StartTime": "02:50:20.8900000",
      "EndTime": "02:50:21.1299999"
    }
  },
  {
    "TextLocation": {
      "Start": 126086,
      "End": 126088
    },
    "TimeRange": {
      "StartTime": "02:50:21.1299999",
      "EndTime": "02:50:21.1900000"
    }
  },
  {
    "TextLocation": {
      "Start": 126089,
      "End": 126092
    },
    "TimeRange": {
      "StartTime": "02:50:21.1900000",
      "EndTime": "02:50:21.2800000"
    }
  },
  {
    "TextLocation": {
      "Start": 126093,
      "End": 126098
    },
    "TimeRange": {
      "StartTime": "02:50:21.2800000",
      "EndTime": "02:50:21.7300000"
    }
  },
  {
    "TextLocation": {
      "Start": 126101,
      "End": 126103
    },
    "TimeRange": {
      "StartTime": "02:50:21.7300000",
      "EndTime": "02:50:22.3300000"
    }
  },
  {
    "TextLocation": {
      "Start": 126104,
      "End": 126108
    },
    "TimeRange": {
      "StartTime": "02:50:22.3300000",
      "EndTime": "02:50:22.6000000"
    }
  },
  {
    "TextLocation": {
      "Start": 126109,
      "End": 126114
    },
    "TimeRange": {
      "StartTime": "02:50:22.6000000",
      "EndTime": "02:50:22.8700000"
    }
  },
  {
    "TextLocation": {
      "Start": 126115,
      "End": 126122
    },
    "TimeRange": {
      "StartTime": "02:50:22.8700000",
      "EndTime": "02:50:23.2600000"
    }
  },
  {
    "TextLocation": {
      "Start": 126123,
      "End": 126128
    },
    "TimeRange": {
      "StartTime": "02:50:23.2600000",
      "EndTime": "02:50:23.7400000"
    }
  },
  {
    "TextLocation": {
      "Start": 126129,
      "End": 126136
    },
    "TimeRange": {
      "StartTime": "02:50:23.7400000",
      "EndTime": "02:50:24.0700000"
    }
  },
  {
    "TextLocation": {
      "Start": 126137,
      "End": 126139
    },
    "TimeRange": {
      "StartTime": "02:50:24.0700000",
      "EndTime": "02:50:24.1600000"
    }
  },
  {
    "TextLocation": {
      "Start": 126140,
      "End": 126145
    },
    "TimeRange": {
      "StartTime": "02:50:24.1600000",
      "EndTime": "02:50:24.7900000"
    }
  },
  {
    "TextLocation": {
      "Start": 126153,
      "End": 126155
    },
    "TimeRange": {
      "StartTime": "02:50:25.7200000",
      "EndTime": "02:50:26.4300000"
    }
  },
  {
    "TextLocation": {
      "Start": 126158,
      "End": 126162
    },
    "TimeRange": {
      "StartTime": "02:50:26.4400000",
      "EndTime": "02:50:26.6800000"
    }
  },
  {
    "TextLocation": {
      "Start": 126163,
      "End": 126166
    },
    "TimeRange": {
      "StartTime": "02:50:26.6800000",
      "EndTime": "02:50:26.9200000"
    }
  },
  {
    "TextLocation": {
      "Start": 126167,
      "End": 126171
    },
    "TimeRange": {
      "StartTime": "02:50:26.9200000",
      "EndTime": "02:50:27.1299999"
    }
  },
  {
    "TextLocation": {
      "Start": 126172,
      "End": 126174
    },
    "TimeRange": {
      "StartTime": "02:50:27.1299999",
      "EndTime": "02:50:27.2500000"
    }
  },
  {
    "TextLocation": {
      "Start": 126175,
      "End": 126179
    },
    "TimeRange": {
      "StartTime": "02:50:27.2500000",
      "EndTime": "02:50:27.4599999"
    }
  },
  {
    "TextLocation": {
      "Start": 126180,
      "End": 126187
    },
    "TimeRange": {
      "StartTime": "02:50:27.4599999",
      "EndTime": "02:50:27.8500000"
    }
  },
  {
    "TextLocation": {
      "Start": 126190,
      "End": 126195
    },
    "TimeRange": {
      "StartTime": "02:50:28.3300000",
      "EndTime": "02:50:28.6600000"
    }
  },
  {
    "TextLocation": {
      "Start": 126196,
      "End": 126198
    },
    "TimeRange": {
      "StartTime": "02:50:28.6600000",
      "EndTime": "02:50:28.9000000"
    }
  },
  {
    "TextLocation": {
      "Start": 126199,
      "End": 126203
    },
    "TimeRange": {
      "StartTime": "02:50:28.9000000",
      "EndTime": "02:50:29.1400000"
    }
  },
  {
    "TextLocation": {
      "Start": 126204,
      "End": 126217
    },
    "TimeRange": {
      "StartTime": "02:50:29.1400000",
      "EndTime": "02:50:29.7700000"
    }
  },
  {
    "TextLocation": {
      "Start": 126218,
      "End": 126220
    },
    "TimeRange": {
      "StartTime": "02:50:29.7700000",
      "EndTime": "02:50:29.8300000"
    }
  },
  {
    "TextLocation": {
      "Start": 126221,
      "End": 126225
    },
    "TimeRange": {
      "StartTime": "02:50:29.8300000",
      "EndTime": "02:50:29.9800000"
    }
  },
  {
    "TextLocation": {
      "Start": 126226,
      "End": 126230
    },
    "TimeRange": {
      "StartTime": "02:50:29.9800000",
      "EndTime": "02:50:30.2500000"
    }
  },
  {
    "TextLocation": {
      "Start": 126233,
      "End": 126236
    },
    "TimeRange": {
      "StartTime": "02:50:30.3200000",
      "EndTime": "02:50:30.4300000"
    }
  },
  {
    "TextLocation": {
      "Start": 126237,
      "End": 126241
    },
    "TimeRange": {
      "StartTime": "02:50:30.4300000",
      "EndTime": "02:50:30.5800000"
    }
  },
  {
    "TextLocation": {
      "Start": 126242,
      "End": 126246
    },
    "TimeRange": {
      "StartTime": "02:50:30.5800000",
      "EndTime": "02:50:30.7000000"
    }
  },
  {
    "TextLocation": {
      "Start": 126247,
      "End": 126253
    },
    "TimeRange": {
      "StartTime": "02:50:30.7000000",
      "EndTime": "02:50:30.8799999"
    }
  },
  {
    "TextLocation": {
      "Start": 126254,
      "End": 126255
    },
    "TimeRange": {
      "StartTime": "02:50:30.8799999",
      "EndTime": "02:50:30.9400000"
    }
  },
  {
    "TextLocation": {
      "Start": 126256,
      "End": 126265
    },
    "TimeRange": {
      "StartTime": "02:50:30.9400000",
      "EndTime": "02:50:31.3900000"
    }
  },
  {
    "TextLocation": {
      "Start": 126266,
      "End": 126268
    },
    "TimeRange": {
      "StartTime": "02:50:31.3900000",
      "EndTime": "02:50:31.7200000"
    }
  },
  {
    "TextLocation": {
      "Start": 126276,
      "End": 126280
    },
    "TimeRange": {
      "StartTime": "02:50:31.9599999",
      "EndTime": "02:50:32.1700000"
    }
  },
  {
    "TextLocation": {
      "Start": 126281,
      "End": 126286
    },
    "TimeRange": {
      "StartTime": "02:50:32.1700000",
      "EndTime": "02:50:32.3200000"
    }
  },
  {
    "TextLocation": {
      "Start": 126287,
      "End": 126289
    },
    "TimeRange": {
      "StartTime": "02:50:32.3200000",
      "EndTime": "02:50:32.8300000"
    }
  },
  {
    "TextLocation": {
      "Start": 126290,
      "End": 126293
    },
    "TimeRange": {
      "StartTime": "02:50:32.8300000",
      "EndTime": "02:50:33.0700000"
    }
  },
  {
    "TextLocation": {
      "Start": 126294,
      "End": 126299
    },
    "TimeRange": {
      "StartTime": "02:50:33.0700000",
      "EndTime": "02:50:33.3100000"
    }
  },
  {
    "TextLocation": {
      "Start": 126300,
      "End": 126305
    },
    "TimeRange": {
      "StartTime": "02:50:33.3100000",
      "EndTime": "02:50:33.6299999"
    }
  },
  {
    "TextLocation": {
      "Start": 126307,
      "End": 126314
    },
    "TimeRange": {
      "StartTime": "02:50:33.6299999",
      "EndTime": "02:50:33.7300000"
    }
  },
  {
    "TextLocation": {
      "Start": 126315,
      "End": 126318
    },
    "TimeRange": {
      "StartTime": "02:50:33.7600000",
      "EndTime": "02:50:33.8799999"
    }
  },
  {
    "TextLocation": {
      "Start": 126319,
      "End": 126325
    },
    "TimeRange": {
      "StartTime": "02:50:33.8799999",
      "EndTime": "02:50:34.0600000"
    }
  },
  {
    "TextLocation": {
      "Start": 126326,
      "End": 126331
    },
    "TimeRange": {
      "StartTime": "02:50:34.0600000",
      "EndTime": "02:50:34.2700000"
    }
  },
  {
    "TextLocation": {
      "Start": 126332,
      "End": 126337
    },
    "TimeRange": {
      "StartTime": "02:50:34.2700000",
      "EndTime": "02:50:34.9000000"
    }
  },
  {
    "TextLocation": {
      "Start": 126345,
      "End": 126348
    },
    "TimeRange": {
      "StartTime": "02:50:35.6100000",
      "EndTime": "02:50:35.7600000"
    }
  },
  {
    "TextLocation": {
      "Start": 126349,
      "End": 126353
    },
    "TimeRange": {
      "StartTime": "02:50:35.7600000",
      "EndTime": "02:50:35.9700000"
    }
  },
  {
    "TextLocation": {
      "Start": 126354,
      "End": 126358
    },
    "TimeRange": {
      "StartTime": "02:50:35.9700000",
      "EndTime": "02:50:36.3900000"
    }
  },
  {
    "TextLocation": {
      "Start": 126359,
      "End": 126363
    },
    "TimeRange": {
      "StartTime": "02:50:36.3900000",
      "EndTime": "02:50:36.8400000"
    }
  },
  {
    "TextLocation": {
      "Start": 126364,
      "End": 126366
    },
    "TimeRange": {
      "StartTime": "02:50:36.8400000",
      "EndTime": "02:50:37.3799999"
    }
  },
  {
    "TextLocation": {
      "Start": 126369,
      "End": 126373
    },
    "TimeRange": {
      "StartTime": "02:50:37.6500000",
      "EndTime": "02:50:37.9800000"
    }
  },
  {
    "TextLocation": {
      "Start": 126374,
      "End": 126377
    },
    "TimeRange": {
      "StartTime": "02:50:37.9800000",
      "EndTime": "02:50:38.2500000"
    }
  },
  {
    "TextLocation": {
      "Start": 126378,
      "End": 126381
    },
    "TimeRange": {
      "StartTime": "02:50:38.2500000",
      "EndTime": "02:50:38.4300000"
    }
  },
  {
    "TextLocation": {
      "Start": 126382,
      "End": 126386
    },
    "TimeRange": {
      "StartTime": "02:50:38.4300000",
      "EndTime": "02:50:38.8799999"
    }
  },
  {
    "TextLocation": {
      "Start": 126387,
      "End": 126389
    },
    "TimeRange": {
      "StartTime": "02:50:38.8799999",
      "EndTime": "02:50:39.0900000"
    }
  },
  {
    "TextLocation": {
      "Start": 126390,
      "End": 126394
    },
    "TimeRange": {
      "StartTime": "02:50:39.0900000",
      "EndTime": "02:50:39.5400000"
    }
  },
  {
    "TextLocation": {
      "Start": 126395,
      "End": 126397
    },
    "TimeRange": {
      "StartTime": "02:50:39.5400000",
      "EndTime": "02:50:39.6500000"
    }
  },
  {
    "TextLocation": {
      "Start": 126398,
      "End": 126401
    },
    "TimeRange": {
      "StartTime": "02:50:39.6700000",
      "EndTime": "02:50:40.1299999"
    }
  },
  {
    "TextLocation": {
      "Start": 126402,
      "End": 126406
    },
    "TimeRange": {
      "StartTime": "02:50:40.2000000",
      "EndTime": "02:50:40.4700000"
    }
  },
  {
    "TextLocation": {
      "Start": 126407,
      "End": 126411
    },
    "TimeRange": {
      "StartTime": "02:50:40.4700000",
      "EndTime": "02:50:40.6500000"
    }
  },
  {
    "TextLocation": {
      "Start": 126412,
      "End": 126416
    },
    "TimeRange": {
      "StartTime": "02:50:40.6500000",
      "EndTime": "02:50:40.8900000"
    }
  },
  {
    "TextLocation": {
      "Start": 126417,
      "End": 126420
    },
    "TimeRange": {
      "StartTime": "02:50:41.2099999",
      "EndTime": "02:50:41.2900000"
    }
  },
  {
    "TextLocation": {
      "Start": 126428,
      "End": 126433
    },
    "TimeRange": {
      "StartTime": "02:50:41.8900000",
      "EndTime": "02:50:42.3400000"
    }
  },
  {
    "TextLocation": {
      "Start": 126434,
      "End": 126437
    },
    "TimeRange": {
      "StartTime": "02:50:42.3400000",
      "EndTime": "02:50:42.7900000"
    }
  },
  {
    "TextLocation": {
      "Start": 126439,
      "End": 126443
    },
    "TimeRange": {
      "StartTime": "02:50:42.7900000",
      "EndTime": "02:50:43.9599999"
    }
  },
  {
    "TextLocation": {
      "Start": 126444,
      "End": 126448
    },
    "TimeRange": {
      "StartTime": "02:50:44.2600000",
      "EndTime": "02:50:44.6200000"
    }
  },
  {
    "TextLocation": {
      "Start": 126449,
      "End": 126452
    },
    "TimeRange": {
      "StartTime": "02:50:44.6200000",
      "EndTime": "02:50:45.7300000"
    }
  },
  {
    "TextLocation": {
      "Start": 126460,
      "End": 126462
    },
    "TimeRange": {
      "StartTime": "02:50:46.5700000",
      "EndTime": "02:50:46.9300000"
    }
  },
  {
    "TextLocation": {
      "Start": 126463,
      "End": 126465
    },
    "TimeRange": {
      "StartTime": "02:50:46.9300000",
      "EndTime": "02:50:47.1800000"
    }
  },
  {
    "TextLocation": {
      "Start": 126466,
      "End": 126474
    },
    "TimeRange": {
      "StartTime": "02:50:47.2000000",
      "EndTime": "02:50:47.7099999"
    }
  },
  {
    "TextLocation": {
      "Start": 126475,
      "End": 126481
    },
    "TimeRange": {
      "StartTime": "02:50:47.7099999",
      "EndTime": "02:50:48.0400000"
    }
  },
  {
    "TextLocation": {
      "Start": 126482,
      "End": 126486
    },
    "TimeRange": {
      "StartTime": "02:50:48.0400000",
      "EndTime": "02:50:48.4000000"
    }
  },
  {
    "TextLocation": {
      "Start": 126488,
      "End": 126492
    },
    "TimeRange": {
      "StartTime": "02:50:48.4000000",
      "EndTime": "02:50:48.5500000"
    }
  },
  {
    "TextLocation": {
      "Start": 126493,
      "End": 126498
    },
    "TimeRange": {
      "StartTime": "02:50:48.5500000",
      "EndTime": "02:50:48.6700000"
    }
  },
  {
    "TextLocation": {
      "Start": 126499,
      "End": 126503
    },
    "TimeRange": {
      "StartTime": "02:50:48.6700000",
      "EndTime": "02:50:48.7900000"
    }
  },
  {
    "TextLocation": {
      "Start": 126504,
      "End": 126508
    },
    "TimeRange": {
      "StartTime": "02:50:48.7900000",
      "EndTime": "02:50:49.1500000"
    }
  },
  {
    "TextLocation": {
      "Start": 126509,
      "End": 126513
    },
    "TimeRange": {
      "StartTime": "02:50:49.1500000",
      "EndTime": "02:50:50"
    }
  },
  {
    "TextLocation": {
      "Start": 126514,
      "End": 126518
    },
    "TimeRange": {
      "StartTime": "02:50:50",
      "EndTime": "02:50:50.8400000"
    }
  },
  {
    "TextLocation": {
      "Start": 126525,
      "End": 126528
    },
    "TimeRange": {
      "StartTime": "02:50:50.8600000",
      "EndTime": "02:50:51.4900000"
    }
  },
  {
    "TextLocation": {
      "Start": 126536,
      "End": 126539
    },
    "TimeRange": {
      "StartTime": "02:50:52.0500000",
      "EndTime": "02:50:52.2400000"
    }
  },
  {
    "TextLocation": {
      "Start": 126540,
      "End": 126544
    },
    "TimeRange": {
      "StartTime": "02:50:52.2400000",
      "EndTime": "02:50:52.5700000"
    }
  },
  {
    "TextLocation": {
      "Start": 126545,
      "End": 126547
    },
    "TimeRange": {
      "StartTime": "02:50:52.5700000",
      "EndTime": "02:50:52.7500000"
    }
  },
  {
    "TextLocation": {
      "Start": 126548,
      "End": 126552
    },
    "TimeRange": {
      "StartTime": "02:50:52.7500000",
      "EndTime": "02:50:52.9900000"
    }
  },
  {
    "TextLocation": {
      "Start": 126553,
      "End": 126560
    },
    "TimeRange": {
      "StartTime": "02:50:52.9900000",
      "EndTime": "02:50:53.4100000"
    }
  },
  {
    "TextLocation": {
      "Start": 126561,
      "End": 126565
    },
    "TimeRange": {
      "StartTime": "02:50:53.4100000",
      "EndTime": "02:50:53.6800000"
    }
  },
  {
    "TextLocation": {
      "Start": 126566,
      "End": 126568
    },
    "TimeRange": {
      "StartTime": "02:50:53.6800000",
      "EndTime": "02:50:53.8900000"
    }
  },
  {
    "TextLocation": {
      "Start": 126569,
      "End": 126573
    },
    "TimeRange": {
      "StartTime": "02:50:53.8900000",
      "EndTime": "02:50:54.5200000"
    }
  },
  {
    "TextLocation": {
      "Start": 126574,
      "End": 126578
    },
    "TimeRange": {
      "StartTime": "02:50:54.5200000",
      "EndTime": "02:50:55.1500000"
    }
  },
  {
    "TextLocation": {
      "Start": 126585,
      "End": 126587
    },
    "TimeRange": {
      "StartTime": "02:50:55.5400000",
      "EndTime": "02:50:55.7700000"
    }
  },
  {
    "TextLocation": {
      "Start": 126589,
      "End": 126592
    },
    "TimeRange": {
      "StartTime": "02:50:55.7800000",
      "EndTime": "02:50:56.6200000"
    }
  },
  {
    "TextLocation": {
      "Start": 126600,
      "End": 126602
    },
    "TimeRange": {
      "StartTime": "02:50:57.0400000",
      "EndTime": "02:50:57.1600000"
    }
  },
  {
    "TextLocation": {
      "Start": 126603,
      "End": 126606
    },
    "TimeRange": {
      "StartTime": "02:50:57.1600000",
      "EndTime": "02:50:57.3400000"
    }
  },
  {
    "TextLocation": {
      "Start": 126607,
      "End": 126611
    },
    "TimeRange": {
      "StartTime": "02:50:57.3400000",
      "EndTime": "02:50:57.5800000"
    }
  },
  {
    "TextLocation": {
      "Start": 126612,
      "End": 126617
    },
    "TimeRange": {
      "StartTime": "02:50:57.5800000",
      "EndTime": "02:50:57.7900000"
    }
  },
  {
    "TextLocation": {
      "Start": 126618,
      "End": 126620
    },
    "TimeRange": {
      "StartTime": "02:50:57.7900000",
      "EndTime": "02:50:57.9100000"
    }
  },
  {
    "TextLocation": {
      "Start": 126621,
      "End": 126625
    },
    "TimeRange": {
      "StartTime": "02:50:57.9100000",
      "EndTime": "02:50:58"
    }
  },
  {
    "TextLocation": {
      "Start": 126626,
      "End": 126634
    },
    "TimeRange": {
      "StartTime": "02:50:58",
      "EndTime": "02:50:58.2800000"
    }
  },
  {
    "TextLocation": {
      "Start": 126635,
      "End": 126638
    },
    "TimeRange": {
      "StartTime": "02:50:58.2800000",
      "EndTime": "02:50:58.3600000"
    }
  },
  {
    "TextLocation": {
      "Start": 126639,
      "End": 126649
    },
    "TimeRange": {
      "StartTime": "02:50:58.3600000",
      "EndTime": "02:50:58.9000000"
    }
  },
  {
    "TextLocation": {
      "Start": 126657,
      "End": 126658
    },
    "TimeRange": {
      "StartTime": "02:50:59.3200000",
      "EndTime": "02:50:59.6800000"
    }
  },
  {
    "TextLocation": {
      "Start": 126659,
      "End": 126665
    },
    "TimeRange": {
      "StartTime": "02:50:59.6800000",
      "EndTime": "02:51:00.0400000"
    }
  },
  {
    "TextLocation": {
      "Start": 126666,
      "End": 126669
    },
    "TimeRange": {
      "StartTime": "02:51:00.0400000",
      "EndTime": "02:51:00.4800000"
    }
  },
  {
    "TextLocation": {
      "Start": 126670,
      "End": 126672
    },
    "TimeRange": {
      "StartTime": "02:51:00.4900000",
      "EndTime": "02:51:00.7300000"
    }
  },
  {
    "TextLocation": {
      "Start": 126673,
      "End": 126675
    },
    "TimeRange": {
      "StartTime": "02:51:00.7300000",
      "EndTime": "02:51:00.9100000"
    }
  },
  {
    "TextLocation": {
      "Start": 126676,
      "End": 126679
    },
    "TimeRange": {
      "StartTime": "02:51:00.9100000",
      "EndTime": "02:51:01.4200000"
    }
  },
  {
    "TextLocation": {
      "Start": 126687,
      "End": 126690
    },
    "TimeRange": {
      "StartTime": "02:51:02.4200000",
      "EndTime": "02:51:02.6900000"
    }
  },
  {
    "TextLocation": {
      "Start": 126691,
      "End": 126694
    },
    "TimeRange": {
      "StartTime": "02:51:02.6900000",
      "EndTime": "02:51:02.8100000"
    }
  },
  {
    "TextLocation": {
      "Start": 126695,
      "End": 126698
    },
    "TimeRange": {
      "StartTime": "02:51:02.8100000",
      "EndTime": "02:51:02.9000000"
    }
  },
  {
    "TextLocation": {
      "Start": 126699,
      "End": 126703
    },
    "TimeRange": {
      "StartTime": "02:51:02.9000000",
      "EndTime": "02:51:03.1700000"
    }
  },
  {
    "TextLocation": {
      "Start": 126704,
      "End": 126708
    },
    "TimeRange": {
      "StartTime": "02:51:03.1700000",
      "EndTime": "02:51:03.3500000"
    }
  },
  {
    "TextLocation": {
      "Start": 126709,
      "End": 126716
    },
    "TimeRange": {
      "StartTime": "02:51:03.3500000",
      "EndTime": "02:51:03.8000000"
    }
  },
  {
    "TextLocation": {
      "Start": 126717,
      "End": 126728
    },
    "TimeRange": {
      "StartTime": "02:51:03.8000000",
      "EndTime": "02:51:04.2800000"
    }
  },
  {
    "TextLocation": {
      "Start": 126729,
      "End": 126731
    },
    "TimeRange": {
      "StartTime": "02:51:04.2800000",
      "EndTime": "02:51:04.4000000"
    }
  },
  {
    "TextLocation": {
      "Start": 126732,
      "End": 126736
    },
    "TimeRange": {
      "StartTime": "02:51:04.4000000",
      "EndTime": "02:51:04.4900000"
    }
  },
  {
    "TextLocation": {
      "Start": 126737,
      "End": 126750
    },
    "TimeRange": {
      "StartTime": "02:51:04.4900000",
      "EndTime": "02:51:05.1500000"
    }
  },
  {
    "TextLocation": {
      "Start": 126758,
      "End": 126763
    },
    "TimeRange": {
      "StartTime": "02:51:06.3700000",
      "EndTime": "02:51:06.7000000"
    }
  },
  {
    "TextLocation": {
      "Start": 126764,
      "End": 126771
    },
    "TimeRange": {
      "StartTime": "02:51:06.7000000",
      "EndTime": "02:51:06.9400000"
    }
  },
  {
    "TextLocation": {
      "Start": 126772,
      "End": 126775
    },
    "TimeRange": {
      "StartTime": "02:51:06.9400000",
      "EndTime": "02:51:07.0600000"
    }
  },
  {
    "TextLocation": {
      "Start": 126776,
      "End": 126777
    },
    "TimeRange": {
      "StartTime": "02:51:07.0600000",
      "EndTime": "02:51:07.1200000"
    }
  },
  {
    "TextLocation": {
      "Start": 126778,
      "End": 126785
    },
    "TimeRange": {
      "StartTime": "02:51:07.1200000",
      "EndTime": "02:51:07.4200000"
    }
  },
  {
    "TextLocation": {
      "Start": 126787,
      "End": 126794
    },
    "TimeRange": {
      "StartTime": "02:51:07.4200000",
      "EndTime": "02:51:07.6600000"
    }
  },
  {
    "TextLocation": {
      "Start": 126795,
      "End": 126798
    },
    "TimeRange": {
      "StartTime": "02:51:07.6600000",
      "EndTime": "02:51:07.7500000"
    }
  },
  {
    "TextLocation": {
      "Start": 126799,
      "End": 126803
    },
    "TimeRange": {
      "StartTime": "02:51:07.7500000",
      "EndTime": "02:51:07.9000000"
    }
  },
  {
    "TextLocation": {
      "Start": 126804,
      "End": 126808
    },
    "TimeRange": {
      "StartTime": "02:51:07.9000000",
      "EndTime": "02:51:08.2000000"
    }
  },
  {
    "TextLocation": {
      "Start": 126809,
      "End": 126812
    },
    "TimeRange": {
      "StartTime": "02:51:08.2000000",
      "EndTime": "02:51:08.5600000"
    }
  },
  {
    "TextLocation": {
      "Start": 126813,
      "End": 126816
    },
    "TimeRange": {
      "StartTime": "02:51:08.5600000",
      "EndTime": "02:51:08.7099999"
    }
  },
  {
    "TextLocation": {
      "Start": 126817,
      "End": 126819
    },
    "TimeRange": {
      "StartTime": "02:51:08.7099999",
      "EndTime": "02:51:08.8900000"
    }
  },
  {
    "TextLocation": {
      "Start": 126820,
      "End": 126823
    },
    "TimeRange": {
      "StartTime": "02:51:08.8900000",
      "EndTime": "02:51:09.0100000"
    }
  },
  {
    "TextLocation": {
      "Start": 126824,
      "End": 126827
    },
    "TimeRange": {
      "StartTime": "02:51:09.0100000",
      "EndTime": "02:51:09.2500000"
    }
  },
  {
    "TextLocation": {
      "Start": 126828,
      "End": 126832
    },
    "TimeRange": {
      "StartTime": "02:51:09.2500000",
      "EndTime": "02:51:09.7600000"
    }
  },
  {
    "TextLocation": {
      "Start": 126840,
      "End": 126842
    },
    "TimeRange": {
      "StartTime": "02:51:10.7600000",
      "EndTime": "02:51:10.9400000"
    }
  },
  {
    "TextLocation": {
      "Start": 126845,
      "End": 126847
    },
    "TimeRange": {
      "StartTime": "02:51:10.9400000",
      "EndTime": "02:51:11.0300000"
    }
  },
  {
    "TextLocation": {
      "Start": 126848,
      "End": 126852
    },
    "TimeRange": {
      "StartTime": "02:51:11.0300000",
      "EndTime": "02:51:11.1700000"
    }
  },
  {
    "TextLocation": {
      "Start": 126853,
      "End": 126863
    },
    "TimeRange": {
      "StartTime": "02:51:11.1800000",
      "EndTime": "02:51:11.7500000"
    }
  },
  {
    "TextLocation": {
      "Start": 126864,
      "End": 126868
    },
    "TimeRange": {
      "StartTime": "02:51:11.7500000",
      "EndTime": "02:51:12.1100000"
    }
  },
  {
    "TextLocation": {
      "Start": 126869,
      "End": 126872
    },
    "TimeRange": {
      "StartTime": "02:51:12.1100000",
      "EndTime": "02:51:12.4400000"
    }
  },
  {
    "TextLocation": {
      "Start": 126873,
      "End": 126878
    },
    "TimeRange": {
      "StartTime": "02:51:12.4400000",
      "EndTime": "02:51:12.7099999"
    }
  },
  {
    "TextLocation": {
      "Start": 126879,
      "End": 126888
    },
    "TimeRange": {
      "StartTime": "02:51:12.7099999",
      "EndTime": "02:51:13.2200000"
    }
  },
  {
    "TextLocation": {
      "Start": 126889,
      "End": 126893
    },
    "TimeRange": {
      "StartTime": "02:51:13.2200000",
      "EndTime": "02:51:13.3700000"
    }
  },
  {
    "TextLocation": {
      "Start": 126894,
      "End": 126900
    },
    "TimeRange": {
      "StartTime": "02:51:13.3700000",
      "EndTime": "02:51:13.7300000"
    }
  },
  {
    "TextLocation": {
      "Start": 126901,
      "End": 126913
    },
    "TimeRange": {
      "StartTime": "02:51:13.7300000",
      "EndTime": "02:51:14.2700000"
    }
  },
  {
    "TextLocation": {
      "Start": 126914,
      "End": 126917
    },
    "TimeRange": {
      "StartTime": "02:51:14.2700000",
      "EndTime": "02:51:14.4500000"
    }
  },
  {
    "TextLocation": {
      "Start": 126918,
      "End": 126922
    },
    "TimeRange": {
      "StartTime": "02:51:14.4500000",
      "EndTime": "02:51:14.7200000"
    }
  },
  {
    "TextLocation": {
      "Start": 126923,
      "End": 126925
    },
    "TimeRange": {
      "StartTime": "02:51:14.7200000",
      "EndTime": "02:51:15.3200000"
    }
  },
  {
    "TextLocation": {
      "Start": 126926,
      "End": 126930
    },
    "TimeRange": {
      "StartTime": "02:51:15.6800000",
      "EndTime": "02:51:15.8900000"
    }
  },
  {
    "TextLocation": {
      "Start": 126931,
      "End": 126936
    },
    "TimeRange": {
      "StartTime": "02:51:15.8900000",
      "EndTime": "02:51:16.2500000"
    }
  },
  {
    "TextLocation": {
      "Start": 126944,
      "End": 126955
    },
    "TimeRange": {
      "StartTime": "02:51:16.2500000",
      "EndTime": "02:51:16.8400000"
    }
  },
  {
    "TextLocation": {
      "Start": 126957,
      "End": 126960
    },
    "TimeRange": {
      "StartTime": "02:51:16.8500000",
      "EndTime": "02:51:17.4500000"
    }
  },
  {
    "TextLocation": {
      "Start": 126968,
      "End": 126970
    },
    "TimeRange": {
      "StartTime": "02:51:18.2600000",
      "EndTime": "02:51:18.3400000"
    }
  },
  {
    "TextLocation": {
      "Start": 126971,
      "End": 126974
    },
    "TimeRange": {
      "StartTime": "02:51:18.3500000",
      "EndTime": "02:51:18.4700000"
    }
  },
  {
    "TextLocation": {
      "Start": 126975,
      "End": 126979
    },
    "TimeRange": {
      "StartTime": "02:51:18.4700000",
      "EndTime": "02:51:18.7700000"
    }
  },
  {
    "TextLocation": {
      "Start": 126980,
      "End": 126985
    },
    "TimeRange": {
      "StartTime": "02:51:18.7700000",
      "EndTime": "02:51:18.9500000"
    }
  },
  {
    "TextLocation": {
      "Start": 126986,
      "End": 126988
    },
    "TimeRange": {
      "StartTime": "02:51:18.9500000",
      "EndTime": "02:51:19.0400000"
    }
  },
  {
    "TextLocation": {
      "Start": 126989,
      "End": 126997
    },
    "TimeRange": {
      "StartTime": "02:51:19.0400000",
      "EndTime": "02:51:19.5200000"
    }
  },
  {
    "TextLocation": {
      "Start": 127000,
      "End": 127009
    },
    "TimeRange": {
      "StartTime": "02:51:19.5200000",
      "EndTime": "02:51:19.9100000"
    }
  },
  {
    "TextLocation": {
      "Start": 127010,
      "End": 127014
    },
    "TimeRange": {
      "StartTime": "02:51:19.9100000",
      "EndTime": "02:51:20.0900000"
    }
  },
  {
    "TextLocation": {
      "Start": 127015,
      "End": 127017
    },
    "TimeRange": {
      "StartTime": "02:51:20.0900000",
      "EndTime": "02:51:20.3000000"
    }
  },
  {
    "TextLocation": {
      "Start": 127018,
      "End": 127020
    },
    "TimeRange": {
      "StartTime": "02:51:20.3000000",
      "EndTime": "02:51:20.5400000"
    }
  },
  {
    "TextLocation": {
      "Start": 127021,
      "End": 127024
    },
    "TimeRange": {
      "StartTime": "02:51:20.5400000",
      "EndTime": "02:51:21.1700000"
    }
  },
  {
    "TextLocation": {
      "Start": 127025,
      "End": 127028
    },
    "TimeRange": {
      "StartTime": "02:51:21.4100000",
      "EndTime": "02:51:21.6500000"
    }
  },
  {
    "TextLocation": {
      "Start": 127029,
      "End": 127034
    },
    "TimeRange": {
      "StartTime": "02:51:21.6500000",
      "EndTime": "02:51:21.8799999"
    }
  },
  {
    "TextLocation": {
      "Start": 127035,
      "End": 127039
    },
    "TimeRange": {
      "StartTime": "02:51:21.8900000",
      "EndTime": "02:51:22.1000000"
    }
  },
  {
    "TextLocation": {
      "Start": 127040,
      "End": 127043
    },
    "TimeRange": {
      "StartTime": "02:51:22.1000000",
      "EndTime": "02:51:22.2099999"
    }
  },
  {
    "TextLocation": {
      "Start": 127044,
      "End": 127054
    },
    "TimeRange": {
      "StartTime": "02:51:22.2200000",
      "EndTime": "02:51:22.8500000"
    }
  },
  {
    "TextLocation": {
      "Start": 127055,
      "End": 127058
    },
    "TimeRange": {
      "StartTime": "02:51:22.8500000",
      "EndTime": "02:51:22.9700000"
    }
  },
  {
    "TextLocation": {
      "Start": 127059,
      "End": 127063
    },
    "TimeRange": {
      "StartTime": "02:51:22.9700000",
      "EndTime": "02:51:23.2099999"
    }
  },
  {
    "TextLocation": {
      "Start": 127064,
      "End": 127068
    },
    "TimeRange": {
      "StartTime": "02:51:23.2099999",
      "EndTime": "02:51:23.4800000"
    }
  },
  {
    "TextLocation": {
      "Start": 127069,
      "End": 127071
    },
    "TimeRange": {
      "StartTime": "02:51:23.4800000",
      "EndTime": "02:51:23.6299999"
    }
  },
  {
    "TextLocation": {
      "Start": 127072,
      "End": 127076
    },
    "TimeRange": {
      "StartTime": "02:51:23.6299999",
      "EndTime": "02:51:24.0800000"
    }
  },
  {
    "TextLocation": {
      "Start": 127084,
      "End": 127088
    },
    "TimeRange": {
      "StartTime": "02:51:29.0500000",
      "EndTime": "02:51:29.1299999"
    }
  },
  {
    "TextLocation": {
      "Start": 127089,
      "End": 127091
    },
    "TimeRange": {
      "StartTime": "02:51:29.1700000",
      "EndTime": "02:51:29.4100000"
    }
  },
  {
    "TextLocation": {
      "Start": 127092,
      "End": 127094
    },
    "TimeRange": {
      "StartTime": "02:51:29.4100000",
      "EndTime": "02:51:29.9200000"
    }
  },
  {
    "TextLocation": {
      "Start": 127095,
      "End": 127099
    },
    "TimeRange": {
      "StartTime": "02:51:29.9200000",
      "EndTime": "02:51:30.9800000"
    }
  },
  {
    "TextLocation": {
      "Start": 127100,
      "End": 127102
    },
    "TimeRange": {
      "StartTime": "02:51:30.9800000",
      "EndTime": "02:51:32.0400000"
    }
  },
  {
    "TextLocation": {
      "Start": 127103,
      "End": 127107
    },
    "TimeRange": {
      "StartTime": "02:51:32.0400000",
      "EndTime": "02:51:33.1000000"
    }
  },
  {
    "TextLocation": {
      "Start": 127115,
      "End": 127117
    },
    "TimeRange": {
      "StartTime": "02:51:35.3200000",
      "EndTime": "02:51:35.5200000"
    }
  },
  {
    "TextLocation": {
      "Start": 127118,
      "End": 127120
    },
    "TimeRange": {
      "StartTime": "02:51:35.5600000",
      "EndTime": "02:51:35.6800000"
    }
  },
  {
    "TextLocation": {
      "Start": 127121,
      "End": 127125
    },
    "TimeRange": {
      "StartTime": "02:51:35.6800000",
      "EndTime": "02:51:36.1600000"
    }
  },
  {
    "TextLocation": {
      "Start": 127126,
      "End": 127131
    },
    "TimeRange": {
      "StartTime": "02:51:36.1600000",
      "EndTime": "02:51:36.5800000"
    }
  },
  {
    "TextLocation": {
      "Start": 127132,
      "End": 127134
    },
    "TimeRange": {
      "StartTime": "02:51:36.5800000",
      "EndTime": "02:51:36.6700000"
    }
  },
  {
    "TextLocation": {
      "Start": 127135,
      "End": 127138
    },
    "TimeRange": {
      "StartTime": "02:51:36.6700000",
      "EndTime": "02:51:36.7900000"
    }
  },
  {
    "TextLocation": {
      "Start": 127139,
      "End": 127142
    },
    "TimeRange": {
      "StartTime": "02:51:36.7900000",
      "EndTime": "02:51:37.2700000"
    }
  },
  {
    "TextLocation": {
      "Start": 127143,
      "End": 127147
    },
    "TimeRange": {
      "StartTime": "02:51:37.3000000",
      "EndTime": "02:51:37.6000000"
    }
  },
  {
    "TextLocation": {
      "Start": 127149,
      "End": 127154
    },
    "TimeRange": {
      "StartTime": "02:51:37.6000000",
      "EndTime": "02:51:38.0300000"
    }
  },
  {
    "TextLocation": {
      "Start": 127155,
      "End": 127158
    },
    "TimeRange": {
      "StartTime": "02:51:38.0300000",
      "EndTime": "02:51:38.4700000"
    }
  },
  {
    "TextLocation": {
      "Start": 127159,
      "End": 127161
    },
    "TimeRange": {
      "StartTime": "02:51:38.4700000",
      "EndTime": "02:51:38.8600000"
    }
  },
  {
    "TextLocation": {
      "Start": 127162,
      "End": 127166
    },
    "TimeRange": {
      "StartTime": "02:51:39.0700000",
      "EndTime": "02:51:40.1500000"
    }
  },
  {
    "TextLocation": {
      "Start": 127168,
      "End": 127173
    },
    "TimeRange": {
      "StartTime": "02:51:40.1500000",
      "EndTime": "02:51:40.3900000"
    }
  },
  {
    "TextLocation": {
      "Start": 127174,
      "End": 127177
    },
    "TimeRange": {
      "StartTime": "02:51:40.3900000",
      "EndTime": "02:51:40.6200000"
    }
  },
  {
    "TextLocation": {
      "Start": 127178,
      "End": 127181
    },
    "TimeRange": {
      "StartTime": "02:51:40.6200000",
      "EndTime": "02:51:40.6600000"
    }
  },
  {
    "TextLocation": {
      "Start": 127182,
      "End": 127186
    },
    "TimeRange": {
      "StartTime": "02:51:40.6600000",
      "EndTime": "02:51:41.2900000"
    }
  },
  {
    "TextLocation": {
      "Start": 127187,
      "End": 127191
    },
    "TimeRange": {
      "StartTime": "02:51:41.2900000",
      "EndTime": "02:51:42.3100000"
    }
  },
  {
    "TextLocation": {
      "Start": 127192,
      "End": 127199
    },
    "TimeRange": {
      "StartTime": "02:51:42.7900000",
      "EndTime": "02:51:43.2400000"
    }
  },
  {
    "TextLocation": {
      "Start": 127202,
      "End": 127205
    },
    "TimeRange": {
      "StartTime": "02:51:43.5100000",
      "EndTime": "02:51:44.0800000"
    }
  },
  {
    "TextLocation": {
      "Start": 127208,
      "End": 127210
    },
    "TimeRange": {
      "StartTime": "02:51:44.0800000",
      "EndTime": "02:51:44.3500000"
    }
  },
  {
    "TextLocation": {
      "Start": 127211,
      "End": 127213
    },
    "TimeRange": {
      "StartTime": "02:51:44.3500000",
      "EndTime": "02:51:44.4400000"
    }
  },
  {
    "TextLocation": {
      "Start": 127214,
      "End": 127222
    },
    "TimeRange": {
      "StartTime": "02:51:44.4400000",
      "EndTime": "02:51:44.8300000"
    }
  },
  {
    "TextLocation": {
      "Start": 127223,
      "End": 127229
    },
    "TimeRange": {
      "StartTime": "02:51:44.8300000",
      "EndTime": "02:51:45.1299999"
    }
  },
  {
    "TextLocation": {
      "Start": 127230,
      "End": 127234
    },
    "TimeRange": {
      "StartTime": "02:51:45.1299999",
      "EndTime": "02:51:45.3700000"
    }
  },
  {
    "TextLocation": {
      "Start": 127235,
      "End": 127239
    },
    "TimeRange": {
      "StartTime": "02:51:45.3700000",
      "EndTime": "02:51:45.5500000"
    }
  },
  {
    "TextLocation": {
      "Start": 127240,
      "End": 127245
    },
    "TimeRange": {
      "StartTime": "02:51:45.5500000",
      "EndTime": "02:51:45.7300000"
    }
  },
  {
    "TextLocation": {
      "Start": 127246,
      "End": 127248
    },
    "TimeRange": {
      "StartTime": "02:51:45.7300000",
      "EndTime": "02:51:46.3900000"
    }
  },
  {
    "TextLocation": {
      "Start": 127249,
      "End": 127254
    },
    "TimeRange": {
      "StartTime": "02:51:46.3900000",
      "EndTime": "02:51:46.7400000"
    }
  },
  {
    "TextLocation": {
      "Start": 127255,
      "End": 127258
    },
    "TimeRange": {
      "StartTime": "02:51:46.7400000",
      "EndTime": "02:51:47.0900000"
    }
  },
  {
    "TextLocation": {
      "Start": 127259,
      "End": 127261
    },
    "TimeRange": {
      "StartTime": "02:51:47.1400000",
      "EndTime": "02:51:47.2900000"
    }
  },
  {
    "TextLocation": {
      "Start": 127262,
      "End": 127266
    },
    "TimeRange": {
      "StartTime": "02:51:47.3500000",
      "EndTime": "02:51:48.1299999"
    }
  },
  {
    "TextLocation": {
      "Start": 127267,
      "End": 127271
    },
    "TimeRange": {
      "StartTime": "02:51:48.1299999",
      "EndTime": "02:51:48.9100000"
    }
  },
  {
    "TextLocation": {
      "Start": 127278,
      "End": 127281
    },
    "TimeRange": {
      "StartTime": "02:51:49.9700000",
      "EndTime": "02:51:50.6000000"
    }
  },
  {
    "TextLocation": {
      "Start": 127289,
      "End": 127292
    },
    "TimeRange": {
      "StartTime": "02:51:51.1700000",
      "EndTime": "02:51:51.3200000"
    }
  },
  {
    "TextLocation": {
      "Start": 127293,
      "End": 127296
    },
    "TimeRange": {
      "StartTime": "02:51:51.3200000",
      "EndTime": "02:51:51.4400000"
    }
  },
  {
    "TextLocation": {
      "Start": 127297,
      "End": 127301
    },
    "TimeRange": {
      "StartTime": "02:51:51.4400000",
      "EndTime": "02:51:51.5900000"
    }
  },
  {
    "TextLocation": {
      "Start": 127302,
      "End": 127306
    },
    "TimeRange": {
      "StartTime": "02:51:51.5900000",
      "EndTime": "02:51:51.7400000"
    }
  },
  {
    "TextLocation": {
      "Start": 127307,
      "End": 127311
    },
    "TimeRange": {
      "StartTime": "02:51:51.7400000",
      "EndTime": "02:51:52.0100000"
    }
  },
  {
    "TextLocation": {
      "Start": 127312,
      "End": 127315
    },
    "TimeRange": {
      "StartTime": "02:51:52.0100000",
      "EndTime": "02:51:52.1600000"
    }
  },
  {
    "TextLocation": {
      "Start": 127316,
      "End": 127318
    },
    "TimeRange": {
      "StartTime": "02:51:52.1600000",
      "EndTime": "02:51:52.2200000"
    }
  },
  {
    "TextLocation": {
      "Start": 127319,
      "End": 127327
    },
    "TimeRange": {
      "StartTime": "02:51:52.2200000",
      "EndTime": "02:51:52.6800000"
    }
  },
  {
    "TextLocation": {
      "Start": 127335,
      "End": 127337
    },
    "TimeRange": {
      "StartTime": "02:51:56",
      "EndTime": "02:51:56.6900000"
    }
  },
  {
    "TextLocation": {
      "Start": 127340,
      "End": 127344
    },
    "TimeRange": {
      "StartTime": "02:51:56.6900000",
      "EndTime": "02:51:57.3200000"
    }
  },
  {
    "TextLocation": {
      "Start": 127347,
      "End": 127348
    },
    "TimeRange": {
      "StartTime": "02:51:57.3200000",
      "EndTime": "02:51:57.6800000"
    }
  },
  {
    "TextLocation": {
      "Start": 127351,
      "End": 127352
    },
    "TimeRange": {
      "StartTime": "02:51:57.6800000",
      "EndTime": "02:51:58.4599999"
    }
  },
  {
    "TextLocation": {
      "Start": 127355,
      "End": 127361
    },
    "TimeRange": {
      "StartTime": "02:51:59.6100000",
      "EndTime": "02:52:00"
    }
  },
  {
    "TextLocation": {
      "Start": 127362,
      "End": 127365
    },
    "TimeRange": {
      "StartTime": "02:52:00.0700000",
      "EndTime": "02:52:00.8100000"
    }
  },
  {
    "TextLocation": {
      "Start": 127367,
      "End": 127370
    },
    "TimeRange": {
      "StartTime": "02:52:00.8400000",
      "EndTime": "02:52:01.0800000"
    }
  },
  {
    "TextLocation": {
      "Start": 127372,
      "End": 127375
    },
    "TimeRange": {
      "StartTime": "02:52:01.0800000",
      "EndTime": "02:52:01.7099999"
    }
  },
  {
    "TextLocation": {
      "Start": 127378,
      "End": 127386
    },
    "TimeRange": {
      "StartTime": "02:52:02.0700000",
      "EndTime": "02:52:02.6400000"
    }
  },
  {
    "TextLocation": {
      "Start": 127387,
      "End": 127390
    },
    "TimeRange": {
      "StartTime": "02:52:02.6400000",
      "EndTime": "02:52:02.9400000"
    }
  },
  {
    "TextLocation": {
      "Start": 127391,
      "End": 127397
    },
    "TimeRange": {
      "StartTime": "02:52:02.9400000",
      "EndTime": "02:52:03.6200000"
    }
  },
  {
    "TextLocation": {
      "Start": 127400,
      "End": 127401
    },
    "TimeRange": {
      "StartTime": "02:52:03.6299999",
      "EndTime": "02:52:03.9000000"
    }
  },
  {
    "TextLocation": {
      "Start": 127402,
      "End": 127406
    },
    "TimeRange": {
      "StartTime": "02:52:03.9000000",
      "EndTime": "02:52:04.1400000"
    }
  },
  {
    "TextLocation": {
      "Start": 127407,
      "End": 127409
    },
    "TimeRange": {
      "StartTime": "02:52:04.1400000",
      "EndTime": "02:52:04.2900000"
    }
  },
  {
    "TextLocation": {
      "Start": 127410,
      "End": 127416
    },
    "TimeRange": {
      "StartTime": "02:52:04.2900000",
      "EndTime": "02:52:05.2800000"
    }
  },
  {
    "TextLocation": {
      "Start": 127419,
      "End": 127422
    },
    "TimeRange": {
      "StartTime": "02:52:05.3100000",
      "EndTime": "02:52:05.6700000"
    }
  },
  {
    "TextLocation": {
      "Start": 127423,
      "End": 127426
    },
    "TimeRange": {
      "StartTime": "02:52:05.6700000",
      "EndTime": "02:52:06.2099999"
    }
  },
  {
    "TextLocation": {
      "Start": 127429,
      "End": 127433
    },
    "TimeRange": {
      "StartTime": "02:52:07.0700000",
      "EndTime": "02:52:07.9700000"
    }
  },
  {
    "TextLocation": {
      "Start": 127436,
      "End": 127441
    },
    "TimeRange": {
      "StartTime": "02:52:08.8500000",
      "EndTime": "02:52:09.7800000"
    }
  },
  {
    "TextLocation": {
      "Start": 127444,
      "End": 127448
    },
    "TimeRange": {
      "StartTime": "02:52:10.0200000",
      "EndTime": "02:52:10.4900000"
    }
  },
  {
    "TextLocation": {
      "Start": 127449,
      "End": 127454
    },
    "TimeRange": {
      "StartTime": "02:52:10.5000000",
      "EndTime": "02:52:11.3100000"
    }
  },
  {
    "TextLocation": {
      "Start": 127457,
      "End": 127461
    },
    "TimeRange": {
      "StartTime": "02:52:11.4900000",
      "EndTime": "02:52:11.9100000"
    }
  },
  {
    "TextLocation": {
      "Start": 127464,
      "End": 127466
    },
    "TimeRange": {
      "StartTime": "02:52:12",
      "EndTime": "02:52:12.1800000"
    }
  },
  {
    "TextLocation": {
      "Start": 127467,
      "End": 127469
    },
    "TimeRange": {
      "StartTime": "02:52:12.1800000",
      "EndTime": "02:52:12.3000000"
    }
  },
  {
    "TextLocation": {
      "Start": 127470,
      "End": 127475
    },
    "TimeRange": {
      "StartTime": "02:52:12.3000000",
      "EndTime": "02:52:13.0200000"
    }
  },
  {
    "TextLocation": {
      "Start": 127478,
      "End": 127482
    },
    "TimeRange": {
      "StartTime": "02:52:13.2000000",
      "EndTime": "02:52:13.8700000"
    }
  },
  {
    "TextLocation": {
      "Start": 127485,
      "End": 127486
    },
    "TimeRange": {
      "StartTime": "02:52:13.8900000",
      "EndTime": "02:52:14.1900000"
    }
  },
  {
    "TextLocation": {
      "Start": 127487,
      "End": 127492
    },
    "TimeRange": {
      "StartTime": "02:52:14.1900000",
      "EndTime": "02:52:14.7800000"
    }
  },
  {
    "TextLocation": {
      "Start": 127495,
      "End": 127500
    },
    "TimeRange": {
      "StartTime": "02:52:14.7900000",
      "EndTime": "02:52:15.2400000"
    }
  },
  {
    "TextLocation": {
      "Start": 127501,
      "End": 127506
    },
    "TimeRange": {
      "StartTime": "02:52:15.2400000",
      "EndTime": "02:52:15.6900000"
    }
  },
  {
    "TextLocation": {
      "Start": 127507,
      "End": 127512
    },
    "TimeRange": {
      "StartTime": "02:52:15.6900000",
      "EndTime": "02:52:16.3799999"
    }
  },
  {
    "TextLocation": {
      "Start": 127520,
      "End": 127527
    },
    "TimeRange": {
      "StartTime": "02:52:18.1200000",
      "EndTime": "02:52:18.4800000"
    }
  },
  {
    "TextLocation": {
      "Start": 127528,
      "End": 127531
    },
    "TimeRange": {
      "StartTime": "02:52:18.4800000",
      "EndTime": "02:52:18.7200000"
    }
  },
  {
    "TextLocation": {
      "Start": 127532,
      "End": 127534
    },
    "TimeRange": {
      "StartTime": "02:52:18.7200000",
      "EndTime": "02:52:19.0500000"
    }
  },
  {
    "TextLocation": {
      "Start": 127535,
      "End": 127542
    },
    "TimeRange": {
      "StartTime": "02:52:19.1200000",
      "EndTime": "02:52:19.4100000"
    }
  },
  {
    "TextLocation": {
      "Start": 127543,
      "End": 127550
    },
    "TimeRange": {
      "StartTime": "02:52:19.4100000",
      "EndTime": "02:52:19.9200000"
    }
  },
  {
    "TextLocation": {
      "Start": 127553,
      "End": 127557
    },
    "TimeRange": {
      "StartTime": "02:52:22.9100000",
      "EndTime": "02:52:23.5400000"
    }
  },
  {
    "TextLocation": {
      "Start": 127558,
      "End": 127561
    },
    "TimeRange": {
      "StartTime": "02:52:24.6200000",
      "EndTime": "02:52:25.9400000"
    }
  },
  {
    "TextLocation": {
      "Start": 127564,
      "End": 127573
    },
    "TimeRange": {
      "StartTime": "02:52:32.6900000",
      "EndTime": "02:52:33.0900000"
    }
  },
  {
    "TextLocation": {
      "Start": 127575,
      "End": 127578
    },
    "TimeRange": {
      "StartTime": "02:52:33.1100000",
      "EndTime": "02:52:33.2300000"
    }
  },
  {
    "TextLocation": {
      "Start": 127579,
      "End": 127582
    },
    "TimeRange": {
      "StartTime": "02:52:33.2300000",
      "EndTime": "02:52:33.3500000"
    }
  },
  {
    "TextLocation": {
      "Start": 127583,
      "End": 127587
    },
    "TimeRange": {
      "StartTime": "02:52:33.3500000",
      "EndTime": "02:52:33.5900000"
    }
  },
  {
    "TextLocation": {
      "Start": 127588,
      "End": 127590
    },
    "TimeRange": {
      "StartTime": "02:52:33.5900000",
      "EndTime": "02:52:33.7099999"
    }
  },
  {
    "TextLocation": {
      "Start": 127591,
      "End": 127595
    },
    "TimeRange": {
      "StartTime": "02:52:33.7099999",
      "EndTime": "02:52:34.0400000"
    }
  },
  {
    "TextLocation": {
      "Start": 127596,
      "End": 127600
    },
    "TimeRange": {
      "StartTime": "02:52:34.0400000",
      "EndTime": "02:52:34.3100000"
    }
  },
  {
    "TextLocation": {
      "Start": 127601,
      "End": 127604
    },
    "TimeRange": {
      "StartTime": "02:52:34.3100000",
      "EndTime": "02:52:34.4300000"
    }
  },
  {
    "TextLocation": {
      "Start": 127605,
      "End": 127609
    },
    "TimeRange": {
      "StartTime": "02:52:34.4300000",
      "EndTime": "02:52:34.7900000"
    }
  },
  {
    "TextLocation": {
      "Start": 127610,
      "End": 127613
    },
    "TimeRange": {
      "StartTime": "02:52:34.7900000",
      "EndTime": "02:52:35.3000000"
    }
  },
  {
    "TextLocation": {
      "Start": 127614,
      "End": 127618
    },
    "TimeRange": {
      "StartTime": "02:52:35.3000000",
      "EndTime": "02:52:35.5300000"
    }
  },
  {
    "TextLocation": {
      "Start": 127619,
      "End": 127621
    },
    "TimeRange": {
      "StartTime": "02:52:35.5300000",
      "EndTime": "02:52:35.5700000"
    }
  },
  {
    "TextLocation": {
      "Start": 127622,
      "End": 127629
    },
    "TimeRange": {
      "StartTime": "02:52:35.5900000",
      "EndTime": "02:52:36.0200000"
    }
  },
  {
    "TextLocation": {
      "Start": 127637,
      "End": 127642
    },
    "TimeRange": {
      "StartTime": "02:52:36.8300000",
      "EndTime": "02:52:37.4000000"
    }
  },
  {
    "TextLocation": {
      "Start": 127643,
      "End": 127645
    },
    "TimeRange": {
      "StartTime": "02:52:37.4000000",
      "EndTime": "02:52:37.7300000"
    }
  },
  {
    "TextLocation": {
      "Start": 127647,
      "End": 127651
    },
    "TimeRange": {
      "StartTime": "02:52:37.7300000",
      "EndTime": "02:52:38.9300000"
    }
  },
  {
    "TextLocation": {
      "Start": 127652,
      "End": 127656
    },
    "TimeRange": {
      "StartTime": "02:52:38.9300000",
      "EndTime": "02:52:39.8600000"
    }
  },
  {
    "TextLocation": {
      "Start": 127657,
      "End": 127662
    },
    "TimeRange": {
      "StartTime": "02:52:39.8600000",
      "EndTime": "02:52:40.7900000"
    }
  },
  {
    "TextLocation": {
      "Start": 127670,
      "End": 127675
    },
    "TimeRange": {
      "StartTime": "02:52:41.4700000",
      "EndTime": "02:52:41.5800000"
    }
  },
  {
    "TextLocation": {
      "Start": 127676,
      "End": 127680
    },
    "TimeRange": {
      "StartTime": "02:52:41.5800000",
      "EndTime": "02:52:41.7900000"
    }
  },
  {
    "TextLocation": {
      "Start": 127681,
      "End": 127683
    },
    "TimeRange": {
      "StartTime": "02:52:41.7900000",
      "EndTime": "02:52:42.3600000"
    }
  },
  {
    "TextLocation": {
      "Start": 127684,
      "End": 127686
    },
    "TimeRange": {
      "StartTime": "02:52:42.6600000",
      "EndTime": "02:52:43.2000000"
    }
  },
  {
    "TextLocation": {
      "Start": 127689,
      "End": 127693
    },
    "TimeRange": {
      "StartTime": "02:52:44.8700000",
      "EndTime": "02:52:45.7400000"
    }
  },
  {
    "TextLocation": {
      "Start": 127694,
      "End": 127698
    },
    "TimeRange": {
      "StartTime": "02:52:45.7400000",
      "EndTime": "02:52:46.6100000"
    }
  },
  {
    "TextLocation": {
      "Start": 127699,
      "End": 127701
    },
    "TimeRange": {
      "StartTime": "02:52:46.6100000",
      "EndTime": "02:52:46.7500000"
    }
  },
  {
    "TextLocation": {
      "Start": 127702,
      "End": 127705
    },
    "TimeRange": {
      "StartTime": "02:52:46.8799999",
      "EndTime": "02:52:46.9900000"
    }
  },
  {
    "TextLocation": {
      "Start": 127713,
      "End": 127716
    },
    "TimeRange": {
      "StartTime": "02:52:48.3799999",
      "EndTime": "02:52:48.9200000"
    }
  },
  {
    "TextLocation": {
      "Start": 127724,
      "End": 127729
    },
    "TimeRange": {
      "StartTime": "02:52:49.2500000",
      "EndTime": "02:52:49.4599999"
    }
  },
  {
    "TextLocation": {
      "Start": 127730,
      "End": 127733
    },
    "TimeRange": {
      "StartTime": "02:52:49.4599999",
      "EndTime": "02:52:49.6100000"
    }
  },
  {
    "TextLocation": {
      "Start": 127734,
      "End": 127738
    },
    "TimeRange": {
      "StartTime": "02:52:49.6100000",
      "EndTime": "02:52:50.2099999"
    }
  },
  {
    "TextLocation": {
      "Start": 127739,
      "End": 127743
    },
    "TimeRange": {
      "StartTime": "02:52:50.3300000",
      "EndTime": "02:52:50.6200000"
    }
  },
  {
    "TextLocation": {
      "Start": 127744,
      "End": 127748
    },
    "TimeRange": {
      "StartTime": "02:52:50.6299999",
      "EndTime": "02:52:50.7900000"
    }
  },
  {
    "TextLocation": {
      "Start": 127756,
      "End": 127763
    },
    "TimeRange": {
      "StartTime": "02:52:51.8400000",
      "EndTime": "02:52:52.3200000"
    }
  },
  {
    "TextLocation": {
      "Start": 127764,
      "End": 127768
    },
    "TimeRange": {
      "StartTime": "02:52:52.3200000",
      "EndTime": "02:52:52.5600000"
    }
  },
  {
    "TextLocation": {
      "Start": 127769,
      "End": 127773
    },
    "TimeRange": {
      "StartTime": "02:52:52.5600000",
      "EndTime": "02:52:53.0700000"
    }
  },
  {
    "TextLocation": {
      "Start": 127774,
      "End": 127776
    },
    "TimeRange": {
      "StartTime": "02:52:53.0700000",
      "EndTime": "02:52:53.2800000"
    }
  },
  {
    "TextLocation": {
      "Start": 127777,
      "End": 127784
    },
    "TimeRange": {
      "StartTime": "02:52:53.2800000",
      "EndTime": "02:52:53.6400000"
    }
  },
  {
    "TextLocation": {
      "Start": 127785,
      "End": 127787
    },
    "TimeRange": {
      "StartTime": "02:52:53.6400000",
      "EndTime": "02:52:54.0300000"
    }
  },
  {
    "TextLocation": {
      "Start": 127789,
      "End": 127792
    },
    "TimeRange": {
      "StartTime": "02:52:54.0300000",
      "EndTime": "02:52:54.2400000"
    }
  },
  {
    "TextLocation": {
      "Start": 127793,
      "End": 127800
    },
    "TimeRange": {
      "StartTime": "02:52:54.2400000",
      "EndTime": "02:52:55.0500000"
    }
  },
  {
    "TextLocation": {
      "Start": 127803,
      "End": 127812
    },
    "TimeRange": {
      "StartTime": "02:52:55.7099999",
      "EndTime": "02:52:56.6700000"
    }
  },
  {
    "TextLocation": {
      "Start": 127815,
      "End": 127817
    },
    "TimeRange": {
      "StartTime": "02:52:57.3900000",
      "EndTime": "02:52:57.4700000"
    }
  },
  {
    "TextLocation": {
      "Start": 127818,
      "End": 127822
    },
    "TimeRange": {
      "StartTime": "02:52:57.5000000",
      "EndTime": "02:52:57.7099999"
    }
  },
  {
    "TextLocation": {
      "Start": 127823,
      "End": 127826
    },
    "TimeRange": {
      "StartTime": "02:52:57.7099999",
      "EndTime": "02:52:57.8300000"
    }
  },
  {
    "TextLocation": {
      "Start": 127827,
      "End": 127834
    },
    "TimeRange": {
      "StartTime": "02:52:57.8300000",
      "EndTime": "02:52:58.0700000"
    }
  },
  {
    "TextLocation": {
      "Start": 127842,
      "End": 127849
    },
    "TimeRange": {
      "StartTime": "02:52:58.0700000",
      "EndTime": "02:52:58.7000000"
    }
  },
  {
    "TextLocation": {
      "Start": 127850,
      "End": 127854
    },
    "TimeRange": {
      "StartTime": "02:52:58.7000000",
      "EndTime": "02:52:59"
    }
  },
  {
    "TextLocation": {
      "Start": 127855,
      "End": 127856
    },
    "TimeRange": {
      "StartTime": "02:52:59",
      "EndTime": "02:52:59.0600000"
    }
  },
  {
    "TextLocation": {
      "Start": 127857,
      "End": 127863
    },
    "TimeRange": {
      "StartTime": "02:52:59.0600000",
      "EndTime": "02:52:59.3300000"
    }
  },
  {
    "TextLocation": {
      "Start": 127864,
      "End": 127871
    },
    "TimeRange": {
      "StartTime": "02:52:59.3300000",
      "EndTime": "02:52:59.7500000"
    }
  },
  {
    "TextLocation": {
      "Start": 127872,
      "End": 127874
    },
    "TimeRange": {
      "StartTime": "02:52:59.7500000",
      "EndTime": "02:53:00.1400000"
    }
  },
  {
    "TextLocation": {
      "Start": 127877,
      "End": 127880
    },
    "TimeRange": {
      "StartTime": "02:53:06.8400000",
      "EndTime": "02:53:06.9300000"
    }
  },
  {
    "TextLocation": {
      "Start": 127881,
      "End": 127890
    },
    "TimeRange": {
      "StartTime": "02:53:06.9300000",
      "EndTime": "02:53:07.3799999"
    }
  },
  {
    "TextLocation": {
      "Start": 127893,
      "End": 127895
    },
    "TimeRange": {
      "StartTime": "02:53:07.3799999",
      "EndTime": "02:53:07.5000000"
    }
  },
  {
    "TextLocation": {
      "Start": 127896,
      "End": 127900
    },
    "TimeRange": {
      "StartTime": "02:53:07.5000000",
      "EndTime": "02:53:07.6800000"
    }
  },
  {
    "TextLocation": {
      "Start": 127901,
      "End": 127905
    },
    "TimeRange": {
      "StartTime": "02:53:07.6800000",
      "EndTime": "02:53:07.8600000"
    }
  },
  {
    "TextLocation": {
      "Start": 127906,
      "End": 127908
    },
    "TimeRange": {
      "StartTime": "02:53:07.8600000",
      "EndTime": "02:53:07.9500000"
    }
  },
  {
    "TextLocation": {
      "Start": 127909,
      "End": 127910
    },
    "TimeRange": {
      "StartTime": "02:53:07.9500000",
      "EndTime": "02:53:08.0400000"
    }
  },
  {
    "TextLocation": {
      "Start": 127911,
      "End": 127924
    },
    "TimeRange": {
      "StartTime": "02:53:08.0400000",
      "EndTime": "02:53:08.7300000"
    }
  },
  {
    "TextLocation": {
      "Start": 127925,
      "End": 127927
    },
    "TimeRange": {
      "StartTime": "02:53:08.7300000",
      "EndTime": "02:53:08.8200000"
    }
  },
  {
    "TextLocation": {
      "Start": 127928,
      "End": 127932
    },
    "TimeRange": {
      "StartTime": "02:53:08.8200000",
      "EndTime": "02:53:09.0600000"
    }
  },
  {
    "TextLocation": {
      "Start": 127933,
      "End": 127937
    },
    "TimeRange": {
      "StartTime": "02:53:09.0600000",
      "EndTime": "02:53:09.3900000"
    }
  },
  {
    "TextLocation": {
      "Start": 127938,
      "End": 127950
    },
    "TimeRange": {
      "StartTime": "02:53:09.3900000",
      "EndTime": "02:53:10.3500000"
    }
  },
  {
    "TextLocation": {
      "Start": 127951,
      "End": 127955
    },
    "TimeRange": {
      "StartTime": "02:53:10.5000000",
      "EndTime": "02:53:10.6800000"
    }
  },
  {
    "TextLocation": {
      "Start": 127956,
      "End": 127958
    },
    "TimeRange": {
      "StartTime": "02:53:10.6800000",
      "EndTime": "02:53:10.7700000"
    }
  },
  {
    "TextLocation": {
      "Start": 127959,
      "End": 127963
    },
    "TimeRange": {
      "StartTime": "02:53:10.7700000",
      "EndTime": "02:53:10.9500000"
    }
  },
  {
    "TextLocation": {
      "Start": 127964,
      "End": 127967
    },
    "TimeRange": {
      "StartTime": "02:53:10.9500000",
      "EndTime": "02:53:11.1299999"
    }
  },
  {
    "TextLocation": {
      "Start": 127968,
      "End": 127970
    },
    "TimeRange": {
      "StartTime": "02:53:11.1299999",
      "EndTime": "02:53:11.2200000"
    }
  },
  {
    "TextLocation": {
      "Start": 127971,
      "End": 127974
    },
    "TimeRange": {
      "StartTime": "02:53:11.2200000",
      "EndTime": "02:53:11.3100000"
    }
  },
  {
    "TextLocation": {
      "Start": 127975,
      "End": 127981
    },
    "TimeRange": {
      "StartTime": "02:53:11.3100000",
      "EndTime": "02:53:11.5800000"
    }
  },
  {
    "TextLocation": {
      "Start": 127989,
      "End": 127992
    },
    "TimeRange": {
      "StartTime": "02:53:12.7300000",
      "EndTime": "02:53:13.4500000"
    }
  },
  {
    "TextLocation": {
      "Start": 128000,
      "End": 128003
    },
    "TimeRange": {
      "StartTime": "02:53:13.9599999",
      "EndTime": "02:53:14.1100000"
    }
  },
  {
    "TextLocation": {
      "Start": 128004,
      "End": 128007
    },
    "TimeRange": {
      "StartTime": "02:53:14.1100000",
      "EndTime": "02:53:14.2600000"
    }
  },
  {
    "TextLocation": {
      "Start": 128008,
      "End": 128011
    },
    "TimeRange": {
      "StartTime": "02:53:14.2600000",
      "EndTime": "02:53:14.3500000"
    }
  },
  {
    "TextLocation": {
      "Start": 128012,
      "End": 128016
    },
    "TimeRange": {
      "StartTime": "02:53:14.3500000",
      "EndTime": "02:53:14.5300000"
    }
  },
  {
    "TextLocation": {
      "Start": 128017,
      "End": 128022
    },
    "TimeRange": {
      "StartTime": "02:53:14.5300000",
      "EndTime": "02:53:14.7700000"
    }
  },
  {
    "TextLocation": {
      "Start": 128023,
      "End": 128031
    },
    "TimeRange": {
      "StartTime": "02:53:14.9500000",
      "EndTime": "02:53:15.6100000"
    }
  },
  {
    "TextLocation": {
      "Start": 128039,
      "End": 128042
    },
    "TimeRange": {
      "StartTime": "02:53:15.6400000",
      "EndTime": "02:53:15.8799999"
    }
  },
  {
    "TextLocation": {
      "Start": 128043,
      "End": 128047
    },
    "TimeRange": {
      "StartTime": "02:53:15.8799999",
      "EndTime": "02:53:16.2099999"
    }
  },
  {
    "TextLocation": {
      "Start": 128048,
      "End": 128050
    },
    "TimeRange": {
      "StartTime": "02:53:16.2099999",
      "EndTime": "02:53:16.7500000"
    }
  },
  {
    "TextLocation": {
      "Start": 128052,
      "End": 128055
    },
    "TimeRange": {
      "StartTime": "02:53:16.9300000",
      "EndTime": "02:53:17.1700000"
    }
  },
  {
    "TextLocation": {
      "Start": 128056,
      "End": 128057
    },
    "TimeRange": {
      "StartTime": "02:53:17.1700000",
      "EndTime": "02:53:17.3799999"
    }
  },
  {
    "TextLocation": {
      "Start": 128058,
      "End": 128061
    },
    "TimeRange": {
      "StartTime": "02:53:17.3799999",
      "EndTime": "02:53:17.6500000"
    }
  },
  {
    "TextLocation": {
      "Start": 128062,
      "End": 128065
    },
    "TimeRange": {
      "StartTime": "02:53:17.6500000",
      "EndTime": "02:53:18.1600000"
    }
  },
  {
    "TextLocation": {
      "Start": 128073,
      "End": 128076
    },
    "TimeRange": {
      "StartTime": "02:53:19.8200000",
      "EndTime": "02:53:20"
    }
  },
  {
    "TextLocation": {
      "Start": 128077,
      "End": 128080
    },
    "TimeRange": {
      "StartTime": "02:53:20",
      "EndTime": "02:53:20.0600000"
    }
  },
  {
    "TextLocation": {
      "Start": 128081,
      "End": 128086
    },
    "TimeRange": {
      "StartTime": "02:53:20.0600000",
      "EndTime": "02:53:20.1800000"
    }
  },
  {
    "TextLocation": {
      "Start": 128087,
      "End": 128089
    },
    "TimeRange": {
      "StartTime": "02:53:20.1800000",
      "EndTime": "02:53:20.2700000"
    }
  },
  {
    "TextLocation": {
      "Start": 128090,
      "End": 128094
    },
    "TimeRange": {
      "StartTime": "02:53:20.2700000",
      "EndTime": "02:53:20.4800000"
    }
  },
  {
    "TextLocation": {
      "Start": 128095,
      "End": 128098
    },
    "TimeRange": {
      "StartTime": "02:53:20.4800000",
      "EndTime": "02:53:20.5700000"
    }
  },
  {
    "TextLocation": {
      "Start": 128099,
      "End": 128106
    },
    "TimeRange": {
      "StartTime": "02:53:20.5700000",
      "EndTime": "02:53:20.8700000"
    }
  },
  {
    "TextLocation": {
      "Start": 128107,
      "End": 128110
    },
    "TimeRange": {
      "StartTime": "02:53:20.8700000",
      "EndTime": "02:53:21.0800000"
    }
  },
  {
    "TextLocation": {
      "Start": 128111,
      "End": 128113
    },
    "TimeRange": {
      "StartTime": "02:53:21.0800000",
      "EndTime": "02:53:21.1700000"
    }
  },
  {
    "TextLocation": {
      "Start": 128114,
      "End": 128122
    },
    "TimeRange": {
      "StartTime": "02:53:21.1700000",
      "EndTime": "02:53:21.8000000"
    }
  },
  {
    "TextLocation": {
      "Start": 128125,
      "End": 128129
    },
    "TimeRange": {
      "StartTime": "02:53:22.3700000",
      "EndTime": "02:53:24.1700000"
    }
  },
  {
    "TextLocation": {
      "Start": 128132,
      "End": 128134
    },
    "TimeRange": {
      "StartTime": "02:53:34.6900000",
      "EndTime": "02:53:34.8400000"
    }
  },
  {
    "TextLocation": {
      "Start": 128135,
      "End": 128144
    },
    "TimeRange": {
      "StartTime": "02:53:34.8400000",
      "EndTime": "02:53:35.5300000"
    }
  },
  {
    "TextLocation": {
      "Start": 128145,
      "End": 128149
    },
    "TimeRange": {
      "StartTime": "02:53:35.8900000",
      "EndTime": "02:53:36.6100000"
    }
  },
  {
    "TextLocation": {
      "Start": 128150,
      "End": 128154
    },
    "TimeRange": {
      "StartTime": "02:53:36.8500000",
      "EndTime": "02:53:37.1500000"
    }
  },
  {
    "TextLocation": {
      "Start": 128155,
      "End": 128158
    },
    "TimeRange": {
      "StartTime": "02:53:37.1500000",
      "EndTime": "02:53:37.3000000"
    }
  },
  {
    "TextLocation": {
      "Start": 128159,
      "End": 128163
    },
    "TimeRange": {
      "StartTime": "02:53:37.3000000",
      "EndTime": "02:53:37.5700000"
    }
  },
  {
    "TextLocation": {
      "Start": 128164,
      "End": 128166
    },
    "TimeRange": {
      "StartTime": "02:53:37.5700000",
      "EndTime": "02:53:37.6600000"
    }
  },
  {
    "TextLocation": {
      "Start": 128167,
      "End": 128170
    },
    "TimeRange": {
      "StartTime": "02:53:37.6600000",
      "EndTime": "02:53:38.1700000"
    }
  },
  {
    "TextLocation": {
      "Start": 128171,
      "End": 128175
    },
    "TimeRange": {
      "StartTime": "02:53:38.1700000",
      "EndTime": "02:53:38.4100000"
    }
  },
  {
    "TextLocation": {
      "Start": 128176,
      "End": 128178
    },
    "TimeRange": {
      "StartTime": "02:53:38.4100000",
      "EndTime": "02:53:38.5300000"
    }
  },
  {
    "TextLocation": {
      "Start": 128179,
      "End": 128183
    },
    "TimeRange": {
      "StartTime": "02:53:38.5300000",
      "EndTime": "02:53:38.7099999"
    }
  },
  {
    "TextLocation": {
      "Start": 128184,
      "End": 128191
    },
    "TimeRange": {
      "StartTime": "02:53:38.7099999",
      "EndTime": "02:53:39.0700000"
    }
  },
  {
    "TextLocation": {
      "Start": 128199,
      "End": 128203
    },
    "TimeRange": {
      "StartTime": "02:53:39.0700000",
      "EndTime": "02:53:39.4300000"
    }
  },
  {
    "TextLocation": {
      "Start": 128204,
      "End": 128209
    },
    "TimeRange": {
      "StartTime": "02:53:39.8500000",
      "EndTime": "02:53:40.2400000"
    }
  },
  {
    "TextLocation": {
      "Start": 128210,
      "End": 128212
    },
    "TimeRange": {
      "StartTime": "02:53:40.2400000",
      "EndTime": "02:53:41.0200000"
    }
  },
  {
    "TextLocation": {
      "Start": 128214,
      "End": 128218
    },
    "TimeRange": {
      "StartTime": "02:53:41.0200000",
      "EndTime": "02:53:42.4900000"
    }
  },
  {
    "TextLocation": {
      "Start": 128219,
      "End": 128221
    },
    "TimeRange": {
      "StartTime": "02:53:42.4900000",
      "EndTime": "02:53:42.9400000"
    }
  },
  {
    "TextLocation": {
      "Start": 128222,
      "End": 128226
    },
    "TimeRange": {
      "StartTime": "02:53:42.9400000",
      "EndTime": "02:53:44.3200000"
    }
  },
  {
    "TextLocation": {
      "Start": 128227,
      "End": 128232
    },
    "TimeRange": {
      "StartTime": "02:53:44.3200000",
      "EndTime": "02:53:45.7000000"
    }
  },
  {
    "TextLocation": {
      "Start": 128240,
      "End": 128243
    },
    "TimeRange": {
      "StartTime": "02:53:45.7900000",
      "EndTime": "02:53:45.9400000"
    }
  },
  {
    "TextLocation": {
      "Start": 128244,
      "End": 128247
    },
    "TimeRange": {
      "StartTime": "02:53:45.9400000",
      "EndTime": "02:53:46.1200000"
    }
  },
  {
    "TextLocation": {
      "Start": 128248,
      "End": 128252
    },
    "TimeRange": {
      "StartTime": "02:53:46.1200000",
      "EndTime": "02:53:46.2400000"
    }
  },
  {
    "TextLocation": {
      "Start": 128253,
      "End": 128255
    },
    "TimeRange": {
      "StartTime": "02:53:46.2400000",
      "EndTime": "02:53:46.3300000"
    }
  },
  {
    "TextLocation": {
      "Start": 128256,
      "End": 128258
    },
    "TimeRange": {
      "StartTime": "02:53:46.3300000",
      "EndTime": "02:53:46.4800000"
    }
  },
  {
    "TextLocation": {
      "Start": 128259,
      "End": 128265
    },
    "TimeRange": {
      "StartTime": "02:53:46.4800000",
      "EndTime": "02:53:46.8100000"
    }
  },
  {
    "TextLocation": {
      "Start": 128266,
      "End": 128269
    },
    "TimeRange": {
      "StartTime": "02:53:46.8100000",
      "EndTime": "02:53:47.0500000"
    }
  },
  {
    "TextLocation": {
      "Start": 128270,
      "End": 128272
    },
    "TimeRange": {
      "StartTime": "02:53:47.0500000",
      "EndTime": "02:53:47.2099999"
    }
  },
  {
    "TextLocation": {
      "Start": 128275,
      "End": 128279
    },
    "TimeRange": {
      "StartTime": "02:53:47.2600000",
      "EndTime": "02:53:47.5000000"
    }
  },
  {
    "TextLocation": {
      "Start": 128280,
      "End": 128282
    },
    "TimeRange": {
      "StartTime": "02:53:47.5000000",
      "EndTime": "02:53:47.6200000"
    }
  },
  {
    "TextLocation": {
      "Start": 128283,
      "End": 128286
    },
    "TimeRange": {
      "StartTime": "02:53:47.6200000",
      "EndTime": "02:53:47.7400000"
    }
  },
  {
    "TextLocation": {
      "Start": 128287,
      "End": 128291
    },
    "TimeRange": {
      "StartTime": "02:53:47.7400000",
      "EndTime": "02:53:47.9800000"
    }
  },
  {
    "TextLocation": {
      "Start": 128292,
      "End": 128294
    },
    "TimeRange": {
      "StartTime": "02:53:47.9800000",
      "EndTime": "02:53:48.0700000"
    }
  },
  {
    "TextLocation": {
      "Start": 128295,
      "End": 128298
    },
    "TimeRange": {
      "StartTime": "02:53:48.0700000",
      "EndTime": "02:53:48.1900000"
    }
  },
  {
    "TextLocation": {
      "Start": 128299,
      "End": 128303
    },
    "TimeRange": {
      "StartTime": "02:53:48.1900000",
      "EndTime": "02:53:48.5500000"
    }
  },
  {
    "TextLocation": {
      "Start": 128304,
      "End": 128311
    },
    "TimeRange": {
      "StartTime": "02:53:48.5500000",
      "EndTime": "02:53:49.0300000"
    }
  },
  {
    "TextLocation": {
      "Start": 128313,
      "End": 128320
    },
    "TimeRange": {
      "StartTime": "02:53:49.0300000",
      "EndTime": "02:53:49.4800000"
    }
  },
  {
    "TextLocation": {
      "Start": 128323,
      "End": 128326
    },
    "TimeRange": {
      "StartTime": "02:53:49.4800000",
      "EndTime": "02:53:49.9300000"
    }
  },
  {
    "TextLocation": {
      "Start": 128329,
      "End": 128333
    },
    "TimeRange": {
      "StartTime": "02:53:49.9300000",
      "EndTime": "02:53:50.5000000"
    }
  },
  {
    "TextLocation": {
      "Start": 128336,
      "End": 128338
    },
    "TimeRange": {
      "StartTime": "02:53:50.6800000",
      "EndTime": "02:53:51.0400000"
    }
  },
  {
    "TextLocation": {
      "Start": 128339,
      "End": 128342
    },
    "TimeRange": {
      "StartTime": "02:53:51.0400000",
      "EndTime": "02:53:51.6400000"
    }
  },
  {
    "TextLocation": {
      "Start": 128343,
      "End": 128347
    },
    "TimeRange": {
      "StartTime": "02:53:51.6400000",
      "EndTime": "02:53:51.7900000"
    }
  },
  {
    "TextLocation": {
      "Start": 128348,
      "End": 128350
    },
    "TimeRange": {
      "StartTime": "02:53:51.7900000",
      "EndTime": "02:53:51.9100000"
    }
  },
  {
    "TextLocation": {
      "Start": 128351,
      "End": 128358
    },
    "TimeRange": {
      "StartTime": "02:53:51.9100000",
      "EndTime": "02:53:52.2700000"
    }
  },
  {
    "TextLocation": {
      "Start": 128359,
      "End": 128361
    },
    "TimeRange": {
      "StartTime": "02:53:52.2700000",
      "EndTime": "02:53:52.3600000"
    }
  },
  {
    "TextLocation": {
      "Start": 128362,
      "End": 128365
    },
    "TimeRange": {
      "StartTime": "02:53:52.3600000",
      "EndTime": "02:53:52.9300000"
    }
  },
  {
    "TextLocation": {
      "Start": 128366,
      "End": 128370
    },
    "TimeRange": {
      "StartTime": "02:53:52.9300000",
      "EndTime": "02:53:53.1400000"
    }
  },
  {
    "TextLocation": {
      "Start": 128372,
      "End": 128377
    },
    "TimeRange": {
      "StartTime": "02:53:53.1400000",
      "EndTime": "02:53:53.2900000"
    }
  },
  {
    "TextLocation": {
      "Start": 128378,
      "End": 128383
    },
    "TimeRange": {
      "StartTime": "02:53:53.2900000",
      "EndTime": "02:53:53.6800000"
    }
  },
  {
    "TextLocation": {
      "Start": 128384,
      "End": 128385
    },
    "TimeRange": {
      "StartTime": "02:53:53.6800000",
      "EndTime": "02:53:53.7700000"
    }
  },
  {
    "TextLocation": {
      "Start": 128386,
      "End": 128390
    },
    "TimeRange": {
      "StartTime": "02:53:53.7700000",
      "EndTime": "02:53:54.0700000"
    }
  },
  {
    "TextLocation": {
      "Start": 128391,
      "End": 128395
    },
    "TimeRange": {
      "StartTime": "02:53:54.0700000",
      "EndTime": "02:53:54.3100000"
    }
  },
  {
    "TextLocation": {
      "Start": 128396,
      "End": 128406
    },
    "TimeRange": {
      "StartTime": "02:53:54.3100000",
      "EndTime": "02:53:54.6700000"
    }
  },
  {
    "TextLocation": {
      "Start": 128407,
      "End": 128414
    },
    "TimeRange": {
      "StartTime": "02:53:54.6700000",
      "EndTime": "02:53:54.9400000"
    }
  },
  {
    "TextLocation": {
      "Start": 128415,
      "End": 128417
    },
    "TimeRange": {
      "StartTime": "02:53:54.9400000",
      "EndTime": "02:53:55.0600000"
    }
  },
  {
    "TextLocation": {
      "Start": 128418,
      "End": 128419
    },
    "TimeRange": {
      "StartTime": "02:53:55.0600000",
      "EndTime": "02:53:55.1500000"
    }
  },
  {
    "TextLocation": {
      "Start": 128420,
      "End": 128424
    },
    "TimeRange": {
      "StartTime": "02:53:55.1500000",
      "EndTime": "02:53:55.5100000"
    }
  },
  {
    "TextLocation": {
      "Start": 128425,
      "End": 128429
    },
    "TimeRange": {
      "StartTime": "02:53:55.5100000",
      "EndTime": "02:53:55.7200000"
    }
  },
  {
    "TextLocation": {
      "Start": 128430,
      "End": 128440
    },
    "TimeRange": {
      "StartTime": "02:53:55.7200000",
      "EndTime": "02:53:56.0800000"
    }
  },
  {
    "TextLocation": {
      "Start": 128442,
      "End": 128447
    },
    "TimeRange": {
      "StartTime": "02:53:56.0800000",
      "EndTime": "02:53:56.4599999"
    }
  },
  {
    "TextLocation": {
      "Start": 128450,
      "End": 128457
    },
    "TimeRange": {
      "StartTime": "02:53:56.4700000",
      "EndTime": "02:53:57.0400000"
    }
  },
  {
    "TextLocation": {
      "Start": 128460,
      "End": 128462
    },
    "TimeRange": {
      "StartTime": "02:53:57.0400000",
      "EndTime": "02:53:57.2500000"
    }
  },
  {
    "TextLocation": {
      "Start": 128463,
      "End": 128467
    },
    "TimeRange": {
      "StartTime": "02:53:57.2500000",
      "EndTime": "02:53:57.4599999"
    }
  },
  {
    "TextLocation": {
      "Start": 128468,
      "End": 128473
    },
    "TimeRange": {
      "StartTime": "02:53:57.4599999",
      "EndTime": "02:53:57.5800000"
    }
  },
  {
    "TextLocation": {
      "Start": 128474,
      "End": 128478
    },
    "TimeRange": {
      "StartTime": "02:53:57.5800000",
      "EndTime": "02:53:57.6700000"
    }
  },
  {
    "TextLocation": {
      "Start": 128479,
      "End": 128483
    },
    "TimeRange": {
      "StartTime": "02:53:57.6700000",
      "EndTime": "02:53:57.9100000"
    }
  },
  {
    "TextLocation": {
      "Start": 128484,
      "End": 128489
    },
    "TimeRange": {
      "StartTime": "02:53:58.3900000",
      "EndTime": "02:53:59.1000000"
    }
  },
  {
    "TextLocation": {
      "Start": 128490,
      "End": 128494
    },
    "TimeRange": {
      "StartTime": "02:53:59.1000000",
      "EndTime": "02:53:59.8000000"
    }
  },
  {
    "TextLocation": {
      "Start": 128495,
      "End": 128497
    },
    "TimeRange": {
      "StartTime": "02:54:00.0700000",
      "EndTime": "02:54:00.2800000"
    }
  },
  {
    "TextLocation": {
      "Start": 128498,
      "End": 128501
    },
    "TimeRange": {
      "StartTime": "02:54:00.2800000",
      "EndTime": "02:54:00.3700000"
    }
  },
  {
    "TextLocation": {
      "Start": 128502,
      "End": 128506
    },
    "TimeRange": {
      "StartTime": "02:54:00.3700000",
      "EndTime": "02:54:01"
    }
  },
  {
    "TextLocation": {
      "Start": 128507,
      "End": 128510
    },
    "TimeRange": {
      "StartTime": "02:54:01",
      "EndTime": "02:54:01.0900000"
    }
  },
  {
    "TextLocation": {
      "Start": 128511,
      "End": 128518
    },
    "TimeRange": {
      "StartTime": "02:54:01.0900000",
      "EndTime": "02:54:01.4400000"
    }
  },
  {
    "TextLocation": {
      "Start": 128519,
      "End": 128523
    },
    "TimeRange": {
      "StartTime": "02:54:01.6000000",
      "EndTime": "02:54:01.6700000"
    }
  },
  {
    "TextLocation": {
      "Start": 128524,
      "End": 128528
    },
    "TimeRange": {
      "StartTime": "02:54:01.7200000",
      "EndTime": "02:54:01.9900000"
    }
  },
  {
    "TextLocation": {
      "Start": 128531,
      "End": 128534
    },
    "TimeRange": {
      "StartTime": "02:54:02.2900000",
      "EndTime": "02:54:02.7099999"
    }
  },
  {
    "TextLocation": {
      "Start": 128537,
      "End": 128540
    },
    "TimeRange": {
      "StartTime": "02:54:02.8000000",
      "EndTime": "02:54:02.8799999"
    }
  },
  {
    "TextLocation": {
      "Start": 128541,
      "End": 128546
    },
    "TimeRange": {
      "StartTime": "02:54:02.8900000",
      "EndTime": "02:54:03.0500000"
    }
  },
  {
    "TextLocation": {
      "Start": 128549,
      "End": 128552
    },
    "TimeRange": {
      "StartTime": "02:54:03.0700000",
      "EndTime": "02:54:03.2200000"
    }
  },
  {
    "TextLocation": {
      "Start": 128553,
      "End": 128556
    },
    "TimeRange": {
      "StartTime": "02:54:03.2200000",
      "EndTime": "02:54:03.3100000"
    }
  },
  {
    "TextLocation": {
      "Start": 128557,
      "End": 128561
    },
    "TimeRange": {
      "StartTime": "02:54:03.3100000",
      "EndTime": "02:54:03.5200000"
    }
  },
  {
    "TextLocation": {
      "Start": 128562,
      "End": 128566
    },
    "TimeRange": {
      "StartTime": "02:54:03.5200000",
      "EndTime": "02:54:03.6700000"
    }
  },
  {
    "TextLocation": {
      "Start": 128567,
      "End": 128570
    },
    "TimeRange": {
      "StartTime": "02:54:03.6700000",
      "EndTime": "02:54:03.8500000"
    }
  },
  {
    "TextLocation": {
      "Start": 128571,
      "End": 128573
    },
    "TimeRange": {
      "StartTime": "02:54:03.8500000",
      "EndTime": "02:54:03.9100000"
    }
  },
  {
    "TextLocation": {
      "Start": 128574,
      "End": 128582
    },
    "TimeRange": {
      "StartTime": "02:54:03.9100000",
      "EndTime": "02:54:04.4800000"
    }
  },
  {
    "TextLocation": {
      "Start": 128590,
      "End": 128591
    },
    "TimeRange": {
      "StartTime": "02:54:04.6299999",
      "EndTime": "02:54:04.8700000"
    }
  },
  {
    "TextLocation": {
      "Start": 128592,
      "End": 128596
    },
    "TimeRange": {
      "StartTime": "02:54:04.8700000",
      "EndTime": "02:54:05.1100000"
    }
  },
  {
    "TextLocation": {
      "Start": 128597,
      "End": 128600
    },
    "TimeRange": {
      "StartTime": "02:54:05.1100000",
      "EndTime": "02:54:05.6200000"
    }
  },
  {
    "TextLocation": {
      "Start": 128602,
      "End": 128605
    },
    "TimeRange": {
      "StartTime": "02:54:05.6200000",
      "EndTime": "02:54:05.9500000"
    }
  },
  {
    "TextLocation": {
      "Start": 128606,
      "End": 128609
    },
    "TimeRange": {
      "StartTime": "02:54:05.9500000",
      "EndTime": "02:54:06.2200000"
    }
  },
  {
    "TextLocation": {
      "Start": 128610,
      "End": 128613
    },
    "TimeRange": {
      "StartTime": "02:54:06.2200000",
      "EndTime": "02:54:06.5500000"
    }
  },
  {
    "TextLocation": {
      "Start": 128614,
      "End": 128617
    },
    "TimeRange": {
      "StartTime": "02:54:06.5500000",
      "EndTime": "02:54:06.7000000"
    }
  },
  {
    "TextLocation": {
      "Start": 128618,
      "End": 128622
    },
    "TimeRange": {
      "StartTime": "02:54:06.7000000",
      "EndTime": "02:54:07.3300000"
    }
  },
  {
    "TextLocation": {
      "Start": 128623,
      "End": 128627
    },
    "TimeRange": {
      "StartTime": "02:54:07.3600000",
      "EndTime": "02:54:08.2000000"
    }
  },
  {
    "TextLocation": {
      "Start": 128630,
      "End": 128633
    },
    "TimeRange": {
      "StartTime": "02:54:08.3500000",
      "EndTime": "02:54:08.6200000"
    }
  },
  {
    "TextLocation": {
      "Start": 128634,
      "End": 128641
    },
    "TimeRange": {
      "StartTime": "02:54:08.6200000",
      "EndTime": "02:54:09.1299999"
    }
  },
  {
    "TextLocation": {
      "Start": 128642,
      "End": 128644
    },
    "TimeRange": {
      "StartTime": "02:54:09.1299999",
      "EndTime": "02:54:09.6700000"
    }
  },
  {
    "TextLocation": {
      "Start": 128652,
      "End": 128655
    },
    "TimeRange": {
      "StartTime": "02:54:11.0900000",
      "EndTime": "02:54:11.1500000"
    }
  },
  {
    "TextLocation": {
      "Start": 128656,
      "End": 128661
    },
    "TimeRange": {
      "StartTime": "02:54:11.1500000",
      "EndTime": "02:54:11.2700000"
    }
  },
  {
    "TextLocation": {
      "Start": 128662,
      "End": 128664
    },
    "TimeRange": {
      "StartTime": "02:54:11.2700000",
      "EndTime": "02:54:11.3600000"
    }
  },
  {
    "TextLocation": {
      "Start": 128665,
      "End": 128669
    },
    "TimeRange": {
      "StartTime": "02:54:11.3600000",
      "EndTime": "02:54:11.5400000"
    }
  },
  {
    "TextLocation": {
      "Start": 128670,
      "End": 128673
    },
    "TimeRange": {
      "StartTime": "02:54:11.5400000",
      "EndTime": "02:54:11.7200000"
    }
  },
  {
    "TextLocation": {
      "Start": 128674,
      "End": 128681
    },
    "TimeRange": {
      "StartTime": "02:54:11.7200000",
      "EndTime": "02:54:12.3200000"
    }
  },
  {
    "TextLocation": {
      "Start": 128682,
      "End": 128689
    },
    "TimeRange": {
      "StartTime": "02:54:12.3200000",
      "EndTime": "02:54:12.9500000"
    }
  },
  {
    "TextLocation": {
      "Start": 128690,
      "End": 128692
    },
    "TimeRange": {
      "StartTime": "02:54:12.9500000",
      "EndTime": "02:54:13.2900000"
    }
  },
  {
    "TextLocation": {
      "Start": 128693,
      "End": 128697
    },
    "TimeRange": {
      "StartTime": "02:54:13.3100000",
      "EndTime": "02:54:15.7700000"
    }
  },
  {
    "TextLocation": {
      "Start": 128700,
      "End": 128701
    },
    "TimeRange": {
      "StartTime": "02:54:25.8700000",
      "EndTime": "02:54:26.0100000"
    }
  },
  {
    "TextLocation": {
      "Start": 128702,
      "End": 128706
    },
    "TimeRange": {
      "StartTime": "02:54:26.0500000",
      "EndTime": "02:54:26.2000000"
    }
  },
  {
    "TextLocation": {
      "Start": 128707,
      "End": 128709
    },
    "TimeRange": {
      "StartTime": "02:54:26.2000000",
      "EndTime": "02:54:26.2900000"
    }
  },
  {
    "TextLocation": {
      "Start": 128710,
      "End": 128714
    },
    "TimeRange": {
      "StartTime": "02:54:26.2900000",
      "EndTime": "02:54:26.5600000"
    }
  },
  {
    "TextLocation": {
      "Start": 128715,
      "End": 128719
    },
    "TimeRange": {
      "StartTime": "02:54:26.5600000",
      "EndTime": "02:54:26.7600000"
    }
  },
  {
    "TextLocation": {
      "Start": 128722,
      "End": 128725
    },
    "TimeRange": {
      "StartTime": "02:54:26.7700000",
      "EndTime": "02:54:27.1600000"
    }
  },
  {
    "TextLocation": {
      "Start": 128726,
      "End": 128730
    },
    "TimeRange": {
      "StartTime": "02:54:28",
      "EndTime": "02:54:28.3900000"
    }
  },
  {
    "TextLocation": {
      "Start": 128731,
      "End": 128735
    },
    "TimeRange": {
      "StartTime": "02:54:28.3900000",
      "EndTime": "02:54:28.6000000"
    }
  },
  {
    "TextLocation": {
      "Start": 128736,
      "End": 128739
    },
    "TimeRange": {
      "StartTime": "02:54:28.6000000",
      "EndTime": "02:54:28.6600000"
    }
  },
  {
    "TextLocation": {
      "Start": 128740,
      "End": 128744
    },
    "TimeRange": {
      "StartTime": "02:54:28.6900000",
      "EndTime": "02:54:29.0800000"
    }
  },
  {
    "TextLocation": {
      "Start": 128745,
      "End": 128750
    },
    "TimeRange": {
      "StartTime": "02:54:29.0800000",
      "EndTime": "02:54:29.4100000"
    }
  },
  {
    "TextLocation": {
      "Start": 128751,
      "End": 128755
    },
    "TimeRange": {
      "StartTime": "02:54:29.4100000",
      "EndTime": "02:54:29.7500000"
    }
  },
  {
    "TextLocation": {
      "Start": 128763,
      "End": 128768
    },
    "TimeRange": {
      "StartTime": "02:54:30.9900000",
      "EndTime": "02:54:31.4100000"
    }
  },
  {
    "TextLocation": {
      "Start": 128769,
      "End": 128771
    },
    "TimeRange": {
      "StartTime": "02:54:31.4100000",
      "EndTime": "02:54:32.1000000"
    }
  },
  {
    "TextLocation": {
      "Start": 128773,
      "End": 128777
    },
    "TimeRange": {
      "StartTime": "02:54:32.1000000",
      "EndTime": "02:54:33.7500000"
    }
  },
  {
    "TextLocation": {
      "Start": 128779,
      "End": 128781
    },
    "TimeRange": {
      "StartTime": "02:54:33.7500000",
      "EndTime": "02:54:34.1700000"
    }
  },
  {
    "TextLocation": {
      "Start": 128782,
      "End": 128786
    },
    "TimeRange": {
      "StartTime": "02:54:34.1700000",
      "EndTime": "02:54:34.8600000"
    }
  },
  {
    "TextLocation": {
      "Start": 128787,
      "End": 128792
    },
    "TimeRange": {
      "StartTime": "02:54:34.8600000",
      "EndTime": "02:54:35.5500000"
    }
  },
  {
    "TextLocation": {
      "Start": 128793,
      "End": 128796
    },
    "TimeRange": {
      "StartTime": "02:54:35.5500000",
      "EndTime": "02:54:36.2700000"
    }
  },
  {
    "TextLocation": {
      "Start": 128804,
      "End": 128806
    },
    "TimeRange": {
      "StartTime": "02:54:37.1200000",
      "EndTime": "02:54:37.3300000"
    }
  },
  {
    "TextLocation": {
      "Start": 128807,
      "End": 128812
    },
    "TimeRange": {
      "StartTime": "02:54:37.3300000",
      "EndTime": "02:54:37.4200000"
    }
  },
  {
    "TextLocation": {
      "Start": 128813,
      "End": 128817
    },
    "TimeRange": {
      "StartTime": "02:54:37.4200000",
      "EndTime": "02:54:37.5700000"
    }
  },
  {
    "TextLocation": {
      "Start": 128818,
      "End": 128820
    },
    "TimeRange": {
      "StartTime": "02:54:37.5700000",
      "EndTime": "02:54:37.7000000"
    }
  },
  {
    "TextLocation": {
      "Start": 128823,
      "End": 128827
    },
    "TimeRange": {
      "StartTime": "02:54:37.7200000",
      "EndTime": "02:54:38.3300000"
    }
  },
  {
    "TextLocation": {
      "Start": 128828,
      "End": 128832
    },
    "TimeRange": {
      "StartTime": "02:54:38.3300000",
      "EndTime": "02:54:38.9500000"
    }
  },
  {
    "TextLocation": {
      "Start": 128833,
      "End": 128835
    },
    "TimeRange": {
      "StartTime": "02:54:38.9500000",
      "EndTime": "02:54:39.0600000"
    }
  },
  {
    "TextLocation": {
      "Start": 128836,
      "End": 128845
    },
    "TimeRange": {
      "StartTime": "02:54:39.0700000",
      "EndTime": "02:54:39.4400000"
    }
  },
  {
    "TextLocation": {
      "Start": 128853,
      "End": 128856
    },
    "TimeRange": {
      "StartTime": "02:54:39.8799999",
      "EndTime": "02:54:40.4800000"
    }
  },
  {
    "TextLocation": {
      "Start": 128864,
      "End": 128867
    },
    "TimeRange": {
      "StartTime": "02:54:42.5000000",
      "EndTime": "02:54:42.6500000"
    }
  },
  {
    "TextLocation": {
      "Start": 128868,
      "End": 128871
    },
    "TimeRange": {
      "StartTime": "02:54:42.6500000",
      "EndTime": "02:54:42.7700000"
    }
  },
  {
    "TextLocation": {
      "Start": 128872,
      "End": 128876
    },
    "TimeRange": {
      "StartTime": "02:54:42.7700000",
      "EndTime": "02:54:43.0700000"
    }
  },
  {
    "TextLocation": {
      "Start": 128877,
      "End": 128881
    },
    "TimeRange": {
      "StartTime": "02:54:43.0700000",
      "EndTime": "02:54:43.2800000"
    }
  },
  {
    "TextLocation": {
      "Start": 128882,
      "End": 128889
    },
    "TimeRange": {
      "StartTime": "02:54:43.2800000",
      "EndTime": "02:54:43.8500000"
    }
  },
  {
    "TextLocation": {
      "Start": 128897,
      "End": 128898
    },
    "TimeRange": {
      "StartTime": "02:54:44.2099999",
      "EndTime": "02:54:44.4200000"
    }
  },
  {
    "TextLocation": {
      "Start": 128899,
      "End": 128903
    },
    "TimeRange": {
      "StartTime": "02:54:44.4200000",
      "EndTime": "02:54:44.6299999"
    }
  },
  {
    "TextLocation": {
      "Start": 128904,
      "End": 128906
    },
    "TimeRange": {
      "StartTime": "02:54:44.6299999",
      "EndTime": "02:54:44.7500000"
    }
  },
  {
    "TextLocation": {
      "Start": 128907,
      "End": 128910
    },
    "TimeRange": {
      "StartTime": "02:54:44.7500000",
      "EndTime": "02:54:44.9599999"
    }
  },
  {
    "TextLocation": {
      "Start": 128911,
      "End": 128914
    },
    "TimeRange": {
      "StartTime": "02:54:44.9599999",
      "EndTime": "02:54:45.2000000"
    }
  },
  {
    "TextLocation": {
      "Start": 128915,
      "End": 128919
    },
    "TimeRange": {
      "StartTime": "02:54:45.2000000",
      "EndTime": "02:54:45.8600000"
    }
  },
  {
    "TextLocation": {
      "Start": 128920,
      "End": 128922
    },
    "TimeRange": {
      "StartTime": "02:54:45.8900000",
      "EndTime": "02:54:46.2800000"
    }
  },
  {
    "TextLocation": {
      "Start": 128923,
      "End": 128928
    },
    "TimeRange": {
      "StartTime": "02:54:46.2800000",
      "EndTime": "02:54:46.7600000"
    }
  },
  {
    "TextLocation": {
      "Start": 128929,
      "End": 128933
    },
    "TimeRange": {
      "StartTime": "02:54:46.7600000",
      "EndTime": "02:54:46.9100000"
    }
  },
  {
    "TextLocation": {
      "Start": 128934,
      "End": 128938
    },
    "TimeRange": {
      "StartTime": "02:54:46.9100000",
      "EndTime": "02:54:47.2400000"
    }
  },
  {
    "TextLocation": {
      "Start": 128939,
      "End": 128946
    },
    "TimeRange": {
      "StartTime": "02:54:47.2400000",
      "EndTime": "02:54:47.7500000"
    }
  },
  {
    "TextLocation": {
      "Start": 128947,
      "End": 128950
    },
    "TimeRange": {
      "StartTime": "02:54:47.7500000",
      "EndTime": "02:54:47.9000000"
    }
  },
  {
    "TextLocation": {
      "Start": 128951,
      "End": 128959
    },
    "TimeRange": {
      "StartTime": "02:54:47.9000000",
      "EndTime": "02:54:48.3500000"
    }
  },
  {
    "TextLocation": {
      "Start": 128960,
      "End": 128965
    },
    "TimeRange": {
      "StartTime": "02:54:48.3500000",
      "EndTime": "02:54:48.9800000"
    }
  },
  {
    "TextLocation": {
      "Start": 128973,
      "End": 128976
    },
    "TimeRange": {
      "StartTime": "02:54:49.4000000",
      "EndTime": "02:54:49.6100000"
    }
  },
  {
    "TextLocation": {
      "Start": 128977,
      "End": 128981
    },
    "TimeRange": {
      "StartTime": "02:54:49.6100000",
      "EndTime": "02:54:49.8799999"
    }
  },
  {
    "TextLocation": {
      "Start": 128983,
      "End": 128985
    },
    "TimeRange": {
      "StartTime": "02:54:49.8799999",
      "EndTime": "02:54:50.0300000"
    }
  },
  {
    "TextLocation": {
      "Start": 128986,
      "End": 128994
    },
    "TimeRange": {
      "StartTime": "02:54:50.0300000",
      "EndTime": "02:54:50.4800000"
    }
  },
  {
    "TextLocation": {
      "Start": 128996,
      "End": 128999
    },
    "TimeRange": {
      "StartTime": "02:54:50.4800000",
      "EndTime": "02:54:50.6900000"
    }
  },
  {
    "TextLocation": {
      "Start": 129000,
      "End": 129011
    },
    "TimeRange": {
      "StartTime": "02:54:50.6900000",
      "EndTime": "02:54:51.2300000"
    }
  },
  {
    "TextLocation": {
      "Start": 129012,
      "End": 129017
    },
    "TimeRange": {
      "StartTime": "02:54:51.2300000",
      "EndTime": "02:54:51.5900000"
    }
  },
  {
    "TextLocation": {
      "Start": 129018,
      "End": 129022
    },
    "TimeRange": {
      "StartTime": "02:54:51.5900000",
      "EndTime": "02:54:51.8600000"
    }
  },
  {
    "TextLocation": {
      "Start": 129023,
      "End": 129030
    },
    "TimeRange": {
      "StartTime": "02:54:51.8600000",
      "EndTime": "02:54:52.2800000"
    }
  },
  {
    "TextLocation": {
      "Start": 129031,
      "End": 129033
    },
    "TimeRange": {
      "StartTime": "02:54:52.2800000",
      "EndTime": "02:54:52.4000000"
    }
  },
  {
    "TextLocation": {
      "Start": 129034,
      "End": 129037
    },
    "TimeRange": {
      "StartTime": "02:54:52.4000000",
      "EndTime": "02:54:52.5800000"
    }
  },
  {
    "TextLocation": {
      "Start": 129038,
      "End": 129040
    },
    "TimeRange": {
      "StartTime": "02:54:52.5800000",
      "EndTime": "02:54:52.7600000"
    }
  },
  {
    "TextLocation": {
      "Start": 129041,
      "End": 129045
    },
    "TimeRange": {
      "StartTime": "02:54:52.7600000",
      "EndTime": "02:54:53"
    }
  },
  {
    "TextLocation": {
      "Start": 129046,
      "End": 129059
    },
    "TimeRange": {
      "StartTime": "02:54:53",
      "EndTime": "02:54:53.9400000"
    }
  },
  {
    "TextLocation": {
      "Start": 129067,
      "End": 129069
    },
    "TimeRange": {
      "StartTime": "02:54:53.9599999",
      "EndTime": "02:54:54.1100000"
    }
  },
  {
    "TextLocation": {
      "Start": 129070,
      "End": 129075
    },
    "TimeRange": {
      "StartTime": "02:54:54.1100000",
      "EndTime": "02:54:54.4100000"
    }
  },
  {
    "TextLocation": {
      "Start": 129076,
      "End": 129080
    },
    "TimeRange": {
      "StartTime": "02:54:54.4100000",
      "EndTime": "02:54:54.5000000"
    }
  },
  {
    "TextLocation": {
      "Start": 129081,
      "End": 129085
    },
    "TimeRange": {
      "StartTime": "02:54:54.5000000",
      "EndTime": "02:54:54.6800000"
    }
  },
  {
    "TextLocation": {
      "Start": 129086,
      "End": 129090
    },
    "TimeRange": {
      "StartTime": "02:54:54.6800000",
      "EndTime": "02:54:55.1299999"
    }
  },
  {
    "TextLocation": {
      "Start": 129091,
      "End": 129096
    },
    "TimeRange": {
      "StartTime": "02:54:55.5800000",
      "EndTime": "02:54:56"
    }
  },
  {
    "TextLocation": {
      "Start": 129097,
      "End": 129104
    },
    "TimeRange": {
      "StartTime": "02:54:56",
      "EndTime": "02:54:56.4200000"
    }
  },
  {
    "TextLocation": {
      "Start": 129106,
      "End": 129110
    },
    "TimeRange": {
      "StartTime": "02:54:56.4200000",
      "EndTime": "02:54:56.7500000"
    }
  },
  {
    "TextLocation": {
      "Start": 129111,
      "End": 129115
    },
    "TimeRange": {
      "StartTime": "02:54:56.7500000",
      "EndTime": "02:54:57.0200000"
    }
  },
  {
    "TextLocation": {
      "Start": 129116,
      "End": 129123
    },
    "TimeRange": {
      "StartTime": "02:54:57.0200000",
      "EndTime": "02:54:57.8000000"
    }
  },
  {
    "TextLocation": {
      "Start": 129124,
      "End": 129127
    },
    "TimeRange": {
      "StartTime": "02:54:58.2800000",
      "EndTime": "02:54:58.8799999"
    }
  },
  {
    "TextLocation": {
      "Start": 129128,
      "End": 129138
    },
    "TimeRange": {
      "StartTime": "02:54:59.0600000",
      "EndTime": "02:55:00.2000000"
    }
  },
  {
    "TextLocation": {
      "Start": 129139,
      "End": 129142
    },
    "TimeRange": {
      "StartTime": "02:55:00.7700000",
      "EndTime": "02:55:00.9200000"
    }
  },
  {
    "TextLocation": {
      "Start": 129143,
      "End": 129147
    },
    "TimeRange": {
      "StartTime": "02:55:00.9200000",
      "EndTime": "02:55:01.3400000"
    }
  },
  {
    "TextLocation": {
      "Start": 129148,
      "End": 129155
    },
    "TimeRange": {
      "StartTime": "02:55:01.3400000",
      "EndTime": "02:55:01.8200000"
    }
  },
  {
    "TextLocation": {
      "Start": 129156,
      "End": 129161
    },
    "TimeRange": {
      "StartTime": "02:55:01.8500000",
      "EndTime": "02:55:02.1500000"
    }
  },
  {
    "TextLocation": {
      "Start": 129162,
      "End": 129165
    },
    "TimeRange": {
      "StartTime": "02:55:02.1500000",
      "EndTime": "02:55:02.2700000"
    }
  },
  {
    "TextLocation": {
      "Start": 129166,
      "End": 129174
    },
    "TimeRange": {
      "StartTime": "02:55:02.2700000",
      "EndTime": "02:55:03.0500000"
    }
  },
  {
    "TextLocation": {
      "Start": 129182,
      "End": 129185
    },
    "TimeRange": {
      "StartTime": "02:55:04.7400000",
      "EndTime": "02:55:04.8900000"
    }
  },
  {
    "TextLocation": {
      "Start": 129186,
      "End": 129189
    },
    "TimeRange": {
      "StartTime": "02:55:04.9200000",
      "EndTime": "02:55:04.9800000"
    }
  },
  {
    "TextLocation": {
      "Start": 129190,
      "End": 129195
    },
    "TimeRange": {
      "StartTime": "02:55:04.9800000",
      "EndTime": "02:55:05.1000000"
    }
  },
  {
    "TextLocation": {
      "Start": 129196,
      "End": 129198
    },
    "TimeRange": {
      "StartTime": "02:55:05.1000000",
      "EndTime": "02:55:05.1900000"
    }
  },
  {
    "TextLocation": {
      "Start": 129199,
      "End": 129203
    },
    "TimeRange": {
      "StartTime": "02:55:05.1900000",
      "EndTime": "02:55:05.4599999"
    }
  },
  {
    "TextLocation": {
      "Start": 129204,
      "End": 129207
    },
    "TimeRange": {
      "StartTime": "02:55:05.4599999",
      "EndTime": "02:55:05.6700000"
    }
  },
  {
    "TextLocation": {
      "Start": 129208,
      "End": 129209
    },
    "TimeRange": {
      "StartTime": "02:55:05.6700000",
      "EndTime": "02:55:05.7600000"
    }
  },
  {
    "TextLocation": {
      "Start": 129210,
      "End": 129217
    },
    "TimeRange": {
      "StartTime": "02:55:05.7600000",
      "EndTime": "02:55:06.1200000"
    }
  },
  {
    "TextLocation": {
      "Start": 129218,
      "End": 129222
    },
    "TimeRange": {
      "StartTime": "02:55:06.1200000",
      "EndTime": "02:55:06.3000000"
    }
  },
  {
    "TextLocation": {
      "Start": 129223,
      "End": 129227
    },
    "TimeRange": {
      "StartTime": "02:55:06.3000000",
      "EndTime": "02:55:06.9300000"
    }
  },
  {
    "TextLocation": {
      "Start": 129228,
      "End": 129232
    },
    "TimeRange": {
      "StartTime": "02:55:07.2000000",
      "EndTime": "02:55:09.1800000"
    }
  },
  {
    "TextLocation": {
      "Start": 129235,
      "End": 129238
    },
    "TimeRange": {
      "StartTime": "02:55:16.1900000",
      "EndTime": "02:55:16.4000000"
    }
  },
  {
    "TextLocation": {
      "Start": 129239,
      "End": 129248
    },
    "TimeRange": {
      "StartTime": "02:55:16.4000000",
      "EndTime": "02:55:17.0300000"
    }
  },
  {
    "TextLocation": {
      "Start": 129250,
      "End": 129254
    },
    "TimeRange": {
      "StartTime": "02:55:17.1200000",
      "EndTime": "02:55:17.3300000"
    }
  },
  {
    "TextLocation": {
      "Start": 129255,
      "End": 129259
    },
    "TimeRange": {
      "StartTime": "02:55:17.3300000",
      "EndTime": "02:55:17.4800000"
    }
  },
  {
    "TextLocation": {
      "Start": 129260,
      "End": 129263
    },
    "TimeRange": {
      "StartTime": "02:55:17.4800000",
      "EndTime": "02:55:17.5700000"
    }
  },
  {
    "TextLocation": {
      "Start": 129264,
      "End": 129268
    },
    "TimeRange": {
      "StartTime": "02:55:17.5700000",
      "EndTime": "02:55:17.7800000"
    }
  },
  {
    "TextLocation": {
      "Start": 129269,
      "End": 129271
    },
    "TimeRange": {
      "StartTime": "02:55:17.7800000",
      "EndTime": "02:55:17.9000000"
    }
  },
  {
    "TextLocation": {
      "Start": 129272,
      "End": 129276
    },
    "TimeRange": {
      "StartTime": "02:55:18.0800000",
      "EndTime": "02:55:18.3799999"
    }
  },
  {
    "TextLocation": {
      "Start": 129284,
      "End": 129289
    },
    "TimeRange": {
      "StartTime": "02:55:18.4100000",
      "EndTime": "02:55:18.8900000"
    }
  },
  {
    "TextLocation": {
      "Start": 129290,
      "End": 129292
    },
    "TimeRange": {
      "StartTime": "02:55:18.8900000",
      "EndTime": "02:55:19.4599999"
    }
  },
  {
    "TextLocation": {
      "Start": 129294,
      "End": 129298
    },
    "TimeRange": {
      "StartTime": "02:55:19.4599999",
      "EndTime": "02:55:20.7500000"
    }
  },
  {
    "TextLocation": {
      "Start": 129299,
      "End": 129303
    },
    "TimeRange": {
      "StartTime": "02:55:20.7500000",
      "EndTime": "02:55:21.1100000"
    }
  },
  {
    "TextLocation": {
      "Start": 129304,
      "End": 129307
    },
    "TimeRange": {
      "StartTime": "02:55:21.1100000",
      "EndTime": "02:55:21.6299999"
    }
  },
  {
    "TextLocation": {
      "Start": 129308,
      "End": 129313
    },
    "TimeRange": {
      "StartTime": "02:55:21.6299999",
      "EndTime": "02:55:22.1600000"
    }
  },
  {
    "TextLocation": {
      "Start": 129314,
      "End": 129317
    },
    "TimeRange": {
      "StartTime": "02:55:22.1600000",
      "EndTime": "02:55:22.8799999"
    }
  },
  {
    "TextLocation": {
      "Start": 129325,
      "End": 129327
    },
    "TimeRange": {
      "StartTime": "02:55:23.6299999",
      "EndTime": "02:55:23.6800000"
    }
  },
  {
    "TextLocation": {
      "Start": 129328,
      "End": 129332
    },
    "TimeRange": {
      "StartTime": "02:55:23.7200000",
      "EndTime": "02:55:24.3000000"
    }
  },
  {
    "TextLocation": {
      "Start": 129333,
      "End": 129337
    },
    "TimeRange": {
      "StartTime": "02:55:24.3000000",
      "EndTime": "02:55:24.8900000"
    }
  },
  {
    "TextLocation": {
      "Start": 129338,
      "End": 129340
    },
    "TimeRange": {
      "StartTime": "02:55:24.8900000",
      "EndTime": "02:55:24.9500000"
    }
  },
  {
    "TextLocation": {
      "Start": 129341,
      "End": 129349
    },
    "TimeRange": {
      "StartTime": "02:55:24.9500000",
      "EndTime": "02:55:25.3100000"
    }
  },
  {
    "TextLocation": {
      "Start": 129350,
      "End": 129356
    },
    "TimeRange": {
      "StartTime": "02:55:25.3100000",
      "EndTime": "02:55:25.6400000"
    }
  },
  {
    "TextLocation": {
      "Start": 129364,
      "End": 129367
    },
    "TimeRange": {
      "StartTime": "02:55:25.9800000",
      "EndTime": "02:55:26.5000000"
    }
  },
  {
    "TextLocation": {
      "Start": 129375,
      "End": 129378
    },
    "TimeRange": {
      "StartTime": "02:55:26.5100000",
      "EndTime": "02:55:26.6800000"
    }
  },
  {
    "TextLocation": {
      "Start": 129379,
      "End": 129385
    },
    "TimeRange": {
      "StartTime": "02:55:26.6900000",
      "EndTime": "02:55:26.9000000"
    }
  },
  {
    "TextLocation": {
      "Start": 129386,
      "End": 129390
    },
    "TimeRange": {
      "StartTime": "02:55:26.9000000",
      "EndTime": "02:55:27.0800000"
    }
  },
  {
    "TextLocation": {
      "Start": 129398,
      "End": 129401
    },
    "TimeRange": {
      "StartTime": "02:55:27.6800000",
      "EndTime": "02:55:28.1000000"
    }
  },
  {
    "TextLocation": {
      "Start": 129402,
      "End": 129407
    },
    "TimeRange": {
      "StartTime": "02:55:28.1000000",
      "EndTime": "02:55:28.6400000"
    }
  },
  {
    "TextLocation": {
      "Start": 129409,
      "End": 129414
    },
    "TimeRange": {
      "StartTime": "02:55:28.6400000",
      "EndTime": "02:55:29.3000000"
    }
  },
  {
    "TextLocation": {
      "Start": 129422,
      "End": 129426
    },
    "TimeRange": {
      "StartTime": "02:55:29.9599999",
      "EndTime": "02:55:30.1400000"
    }
  },
  {
    "TextLocation": {
      "Start": 129428,
      "End": 129430
    },
    "TimeRange": {
      "StartTime": "02:55:30.1400000",
      "EndTime": "02:55:30.2600000"
    }
  },
  {
    "TextLocation": {
      "Start": 129431,
      "End": 129439
    },
    "TimeRange": {
      "StartTime": "02:55:30.2600000",
      "EndTime": "02:55:30.7099999"
    }
  },
  {
    "TextLocation": {
      "Start": 129441,
      "End": 129443
    },
    "TimeRange": {
      "StartTime": "02:55:30.7099999",
      "EndTime": "02:55:30.8600000"
    }
  },
  {
    "TextLocation": {
      "Start": 129444,
      "End": 129454
    },
    "TimeRange": {
      "StartTime": "02:55:30.8600000",
      "EndTime": "02:55:31.2800000"
    }
  },
  {
    "TextLocation": {
      "Start": 129455,
      "End": 129460
    },
    "TimeRange": {
      "StartTime": "02:55:31.2800000",
      "EndTime": "02:55:31.5500000"
    }
  },
  {
    "TextLocation": {
      "Start": 129461,
      "End": 129465
    },
    "TimeRange": {
      "StartTime": "02:55:31.5500000",
      "EndTime": "02:55:31.7900000"
    }
  },
  {
    "TextLocation": {
      "Start": 129466,
      "End": 129473
    },
    "TimeRange": {
      "StartTime": "02:55:31.7900000",
      "EndTime": "02:55:32.3300000"
    }
  },
  {
    "TextLocation": {
      "Start": 129481,
      "End": 129486
    },
    "TimeRange": {
      "StartTime": "02:55:32.4500000",
      "EndTime": "02:55:32.7500000"
    }
  },
  {
    "TextLocation": {
      "Start": 129487,
      "End": 129496
    },
    "TimeRange": {
      "StartTime": "02:55:32.7500000",
      "EndTime": "02:55:33.1400000"
    }
  },
  {
    "TextLocation": {
      "Start": 129497,
      "End": 129499
    },
    "TimeRange": {
      "StartTime": "02:55:33.1700000",
      "EndTime": "02:55:33.2600000"
    }
  },
  {
    "TextLocation": {
      "Start": 129500,
      "End": 129507
    },
    "TimeRange": {
      "StartTime": "02:55:33.2600000",
      "EndTime": "02:55:33.7400000"
    }
  },
  {
    "TextLocation": {
      "Start": 129508,
      "End": 129510
    },
    "TimeRange": {
      "StartTime": "02:55:33.7400000",
      "EndTime": "02:55:34.0400000"
    }
  },
  {
    "TextLocation": {
      "Start": 129511,
      "End": 129516
    },
    "TimeRange": {
      "StartTime": "02:55:34.0400000",
      "EndTime": "02:55:34.5800000"
    }
  },
  {
    "TextLocation": {
      "Start": 129524,
      "End": 129528
    },
    "TimeRange": {
      "StartTime": "02:55:35.2800000",
      "EndTime": "02:55:35.4100000"
    }
  },
  {
    "TextLocation": {
      "Start": 129529,
      "End": 129536
    },
    "TimeRange": {
      "StartTime": "02:55:35.4800000",
      "EndTime": "02:55:35.7800000"
    }
  },
  {
    "TextLocation": {
      "Start": 129537,
      "End": 129548
    },
    "TimeRange": {
      "StartTime": "02:55:35.7800000",
      "EndTime": "02:55:36.3500000"
    }
  },
  {
    "TextLocation": {
      "Start": 129549,
      "End": 129553
    },
    "TimeRange": {
      "StartTime": "02:55:36.3500000",
      "EndTime": "02:55:36.6500000"
    }
  },
  {
    "TextLocation": {
      "Start": 129554,
      "End": 129558
    },
    "TimeRange": {
      "StartTime": "02:55:36.6500000",
      "EndTime": "02:55:36.8900000"
    }
  },
  {
    "TextLocation": {
      "Start": 129559,
      "End": 129562
    },
    "TimeRange": {
      "StartTime": "02:55:36.8900000",
      "EndTime": "02:55:37.0400000"
    }
  },
  {
    "TextLocation": {
      "Start": 129563,
      "End": 129568
    },
    "TimeRange": {
      "StartTime": "02:55:37.0400000",
      "EndTime": "02:55:37.4300000"
    }
  },
  {
    "TextLocation": {
      "Start": 129569,
      "End": 129573
    },
    "TimeRange": {
      "StartTime": "02:55:37.4300000",
      "EndTime": "02:55:37.6400000"
    }
  },
  {
    "TextLocation": {
      "Start": 129574,
      "End": 129577
    },
    "TimeRange": {
      "StartTime": "02:55:37.6400000",
      "EndTime": "02:55:37.7600000"
    }
  },
  {
    "TextLocation": {
      "Start": 129578,
      "End": 129585
    },
    "TimeRange": {
      "StartTime": "02:55:37.7600000",
      "EndTime": "02:55:38.1500000"
    }
  },
  {
    "TextLocation": {
      "Start": 129586,
      "End": 129590
    },
    "TimeRange": {
      "StartTime": "02:55:38.1500000",
      "EndTime": "02:55:38.6299999"
    }
  },
  {
    "TextLocation": {
      "Start": 129598,
      "End": 129605
    },
    "TimeRange": {
      "StartTime": "02:55:38.6299999",
      "EndTime": "02:55:39.3500000"
    }
  },
  {
    "TextLocation": {
      "Start": 129613,
      "End": 129616
    },
    "TimeRange": {
      "StartTime": "02:55:40",
      "EndTime": "02:55:40.0400000"
    }
  },
  {
    "TextLocation": {
      "Start": 129617,
      "End": 129622
    },
    "TimeRange": {
      "StartTime": "02:55:40.1299999",
      "EndTime": "02:55:40.2500000"
    }
  },
  {
    "TextLocation": {
      "Start": 129623,
      "End": 129625
    },
    "TimeRange": {
      "StartTime": "02:55:40.2500000",
      "EndTime": "02:55:40.3400000"
    }
  },
  {
    "TextLocation": {
      "Start": 129626,
      "End": 129630
    },
    "TimeRange": {
      "StartTime": "02:55:40.3400000",
      "EndTime": "02:55:40.5200000"
    }
  },
  {
    "TextLocation": {
      "Start": 129631,
      "End": 129634
    },
    "TimeRange": {
      "StartTime": "02:55:40.5200000",
      "EndTime": "02:55:40.7900000"
    }
  },
  {
    "TextLocation": {
      "Start": 129635,
      "End": 129636
    },
    "TimeRange": {
      "StartTime": "02:55:40.7900000",
      "EndTime": "02:55:40.9100000"
    }
  },
  {
    "TextLocation": {
      "Start": 129637,
      "End": 129641
    },
    "TimeRange": {
      "StartTime": "02:55:40.9100000",
      "EndTime": "02:55:41.1800000"
    }
  },
  {
    "TextLocation": {
      "Start": 129642,
      "End": 129645
    },
    "TimeRange": {
      "StartTime": "02:55:41.1800000",
      "EndTime": "02:55:41.3300000"
    }
  },
  {
    "TextLocation": {
      "Start": 129646,
      "End": 129648
    },
    "TimeRange": {
      "StartTime": "02:55:41.3300000",
      "EndTime": "02:55:41.4500000"
    }
  },
  {
    "TextLocation": {
      "Start": 129649,
      "End": 129657
    },
    "TimeRange": {
      "StartTime": "02:55:41.4500000",
      "EndTime": "02:55:41.9599999"
    }
  },
  {
    "TextLocation": {
      "Start": 129658,
      "End": 129666
    },
    "TimeRange": {
      "StartTime": "02:55:41.9599999",
      "EndTime": "02:55:42.3799999"
    }
  },
  {
    "TextLocation": {
      "Start": 129667,
      "End": 129669
    },
    "TimeRange": {
      "StartTime": "02:55:42.3799999",
      "EndTime": "02:55:42.5900000"
    }
  },
  {
    "TextLocation": {
      "Start": 129670,
      "End": 129674
    },
    "TimeRange": {
      "StartTime": "02:55:42.5900000",
      "EndTime": "02:55:43.1600000"
    }
  },
  {
    "TextLocation": {
      "Start": 129677,
      "End": 129679
    },
    "TimeRange": {
      "StartTime": "02:55:44.3700000",
      "EndTime": "02:55:45.9500000"
    }
  },
  {
    "TextLocation": {
      "Start": 129682,
      "End": 129685
    },
    "TimeRange": {
      "StartTime": "02:56:03.3700000",
      "EndTime": "02:56:03.4400000"
    }
  },
  {
    "TextLocation": {
      "Start": 129686,
      "End": 129696
    },
    "TimeRange": {
      "StartTime": "02:56:03.5100000",
      "EndTime": "02:56:03.9599999"
    }
  },
  {
    "TextLocation": {
      "Start": 129697,
      "End": 129700
    },
    "TimeRange": {
      "StartTime": "02:56:03.9599999",
      "EndTime": "02:56:04.0900000"
    }
  },
  {
    "TextLocation": {
      "Start": 129701,
      "End": 129705
    },
    "TimeRange": {
      "StartTime": "02:56:04.1100000",
      "EndTime": "02:56:04.3200000"
    }
  },
  {
    "TextLocation": {
      "Start": 129706,
      "End": 129710
    },
    "TimeRange": {
      "StartTime": "02:56:04.3200000",
      "EndTime": "02:56:04.5600000"
    }
  },
  {
    "TextLocation": {
      "Start": 129711,
      "End": 129716
    },
    "TimeRange": {
      "StartTime": "02:56:04.5600000",
      "EndTime": "02:56:04.7700000"
    }
  },
  {
    "TextLocation": {
      "Start": 129717,
      "End": 129719
    },
    "TimeRange": {
      "StartTime": "02:56:04.7700000",
      "EndTime": "02:56:04.8600000"
    }
  },
  {
    "TextLocation": {
      "Start": 129720,
      "End": 129728
    },
    "TimeRange": {
      "StartTime": "02:56:04.8600000",
      "EndTime": "02:56:05.3100000"
    }
  },
  {
    "TextLocation": {
      "Start": 129729,
      "End": 129733
    },
    "TimeRange": {
      "StartTime": "02:56:05.3100000",
      "EndTime": "02:56:05.5800000"
    }
  },
  {
    "TextLocation": {
      "Start": 129734,
      "End": 129736
    },
    "TimeRange": {
      "StartTime": "02:56:05.5800000",
      "EndTime": "02:56:05.7600000"
    }
  },
  {
    "TextLocation": {
      "Start": 129737,
      "End": 129750
    },
    "TimeRange": {
      "StartTime": "02:56:05.7600000",
      "EndTime": "02:56:06.9000000"
    }
  },
  {
    "TextLocation": {
      "Start": 129751,
      "End": 129755
    },
    "TimeRange": {
      "StartTime": "02:56:07.1400000",
      "EndTime": "02:56:07.3799999"
    }
  },
  {
    "TextLocation": {
      "Start": 129756,
      "End": 129758
    },
    "TimeRange": {
      "StartTime": "02:56:07.3799999",
      "EndTime": "02:56:07.4599999"
    }
  },
  {
    "TextLocation": {
      "Start": 129759,
      "End": 129761
    },
    "TimeRange": {
      "StartTime": "02:56:07.5300000",
      "EndTime": "02:56:07.6299999"
    }
  },
  {
    "TextLocation": {
      "Start": 129762,
      "End": 129772
    },
    "TimeRange": {
      "StartTime": "02:56:07.7099999",
      "EndTime": "02:56:08.3400000"
    }
  },
  {
    "TextLocation": {
      "Start": 129773,
      "End": 129775
    },
    "TimeRange": {
      "StartTime": "02:56:08.3400000",
      "EndTime": "02:56:08.6400000"
    }
  },
  {
    "TextLocation": {
      "Start": 129783,
      "End": 129786
    },
    "TimeRange": {
      "StartTime": "02:56:11.9599999",
      "EndTime": "02:56:12.5900000"
    }
  },
  {
    "TextLocation": {
      "Start": 129789,
      "End": 129793
    },
    "TimeRange": {
      "StartTime": "02:56:12.6800000",
      "EndTime": "02:56:13.2800000"
    }
  },
  {
    "TextLocation": {
      "Start": 129794,
      "End": 129795
    },
    "TimeRange": {
      "StartTime": "02:56:13.6100000",
      "EndTime": "02:56:13.8600000"
    }
  },
  {
    "TextLocation": {
      "Start": 129796,
      "End": 129803
    },
    "TimeRange": {
      "StartTime": "02:56:13.8600000",
      "EndTime": "02:56:14.1200000"
    }
  },
  {
    "TextLocation": {
      "Start": 129804,
      "End": 129806
    },
    "TimeRange": {
      "StartTime": "02:56:14.1200000",
      "EndTime": "02:56:14.2400000"
    }
  },
  {
    "TextLocation": {
      "Start": 129807,
      "End": 129811
    },
    "TimeRange": {
      "StartTime": "02:56:14.2400000",
      "EndTime": "02:56:14.3600000"
    }
  },
  {
    "TextLocation": {
      "Start": 129812,
      "End": 129817
    },
    "TimeRange": {
      "StartTime": "02:56:14.3600000",
      "EndTime": "02:56:14.7500000"
    }
  },
  {
    "TextLocation": {
      "Start": 129825,
      "End": 129827
    },
    "TimeRange": {
      "StartTime": "02:56:15.0800000",
      "EndTime": "02:56:15.2000000"
    }
  },
  {
    "TextLocation": {
      "Start": 129828,
      "End": 129833
    },
    "TimeRange": {
      "StartTime": "02:56:15.2000000",
      "EndTime": "02:56:15.4100000"
    }
  },
  {
    "TextLocation": {
      "Start": 129834,
      "End": 129838
    },
    "TimeRange": {
      "StartTime": "02:56:15.4100000",
      "EndTime": "02:56:15.5900000"
    }
  },
  {
    "TextLocation": {
      "Start": 129839,
      "End": 129844
    },
    "TimeRange": {
      "StartTime": "02:56:15.5900000",
      "EndTime": "02:56:15.8300000"
    }
  },
  {
    "TextLocation": {
      "Start": 129845,
      "End": 129849
    },
    "TimeRange": {
      "StartTime": "02:56:15.8300000",
      "EndTime": "02:56:16.0100000"
    }
  },
  {
    "TextLocation": {
      "Start": 129850,
      "End": 129853
    },
    "TimeRange": {
      "StartTime": "02:56:16.0100000",
      "EndTime": "02:56:16.1000000"
    }
  },
  {
    "TextLocation": {
      "Start": 129854,
      "End": 129858
    },
    "TimeRange": {
      "StartTime": "02:56:16.1000000",
      "EndTime": "02:56:16.4000000"
    }
  },
  {
    "TextLocation": {
      "Start": 129859,
      "End": 129864
    },
    "TimeRange": {
      "StartTime": "02:56:16.4000000",
      "EndTime": "02:56:16.7300000"
    }
  },
  {
    "TextLocation": {
      "Start": 129865,
      "End": 129872
    },
    "TimeRange": {
      "StartTime": "02:56:16.7300000",
      "EndTime": "02:56:17.1800000"
    }
  },
  {
    "TextLocation": {
      "Start": 129873,
      "End": 129875
    },
    "TimeRange": {
      "StartTime": "02:56:17.1800000",
      "EndTime": "02:56:17.2700000"
    }
  },
  {
    "TextLocation": {
      "Start": 129876,
      "End": 129880
    },
    "TimeRange": {
      "StartTime": "02:56:17.2700000",
      "EndTime": "02:56:17.5400000"
    }
  },
  {
    "TextLocation": {
      "Start": 129881,
      "End": 129883
    },
    "TimeRange": {
      "StartTime": "02:56:17.5400000",
      "EndTime": "02:56:17.9500000"
    }
  },
  {
    "TextLocation": {
      "Start": 129884,
      "End": 129887
    },
    "TimeRange": {
      "StartTime": "02:56:17.9500000",
      "EndTime": "02:56:19.1299999"
    }
  },
  {
    "TextLocation": {
      "Start": 129890,
      "End": 129894
    },
    "TimeRange": {
      "StartTime": "02:56:19.4000000",
      "EndTime": "02:56:19.6700000"
    }
  },
  {
    "TextLocation": {
      "Start": 129895,
      "End": 129899
    },
    "TimeRange": {
      "StartTime": "02:56:19.6700000",
      "EndTime": "02:56:20"
    }
  },
  {
    "TextLocation": {
      "Start": 129900,
      "End": 129903
    },
    "TimeRange": {
      "StartTime": "02:56:20",
      "EndTime": "02:56:20.0900000"
    }
  },
  {
    "TextLocation": {
      "Start": 129904,
      "End": 129908
    },
    "TimeRange": {
      "StartTime": "02:56:20.0900000",
      "EndTime": "02:56:20.3000000"
    }
  },
  {
    "TextLocation": {
      "Start": 129909,
      "End": 129913
    },
    "TimeRange": {
      "StartTime": "02:56:20.3000000",
      "EndTime": "02:56:20.4500000"
    }
  },
  {
    "TextLocation": {
      "Start": 129914,
      "End": 129918
    },
    "TimeRange": {
      "StartTime": "02:56:20.4500000",
      "EndTime": "02:56:20.6000000"
    }
  },
  {
    "TextLocation": {
      "Start": 129919,
      "End": 129923
    },
    "TimeRange": {
      "StartTime": "02:56:20.6000000",
      "EndTime": "02:56:20.8500000"
    }
  },
  {
    "TextLocation": {
      "Start": 129931,
      "End": 129936
    },
    "TimeRange": {
      "StartTime": "02:56:22.0300000",
      "EndTime": "02:56:22.5100000"
    }
  },
  {
    "TextLocation": {
      "Start": 129937,
      "End": 129941
    },
    "TimeRange": {
      "StartTime": "02:56:22.5100000",
      "EndTime": "02:56:22.9800000"
    }
  },
  {
    "TextLocation": {
      "Start": 129943,
      "End": 129947
    },
    "TimeRange": {
      "StartTime": "02:56:22.9900000",
      "EndTime": "02:56:24.1900000"
    }
  },
  {
    "TextLocation": {
      "Start": 129948,
      "End": 129952
    },
    "TimeRange": {
      "StartTime": "02:56:24.2200000",
      "EndTime": "02:56:24.6100000"
    }
  },
  {
    "TextLocation": {
      "Start": 129953,
      "End": 129956
    },
    "TimeRange": {
      "StartTime": "02:56:24.6100000",
      "EndTime": "02:56:25.0900000"
    }
  },
  {
    "TextLocation": {
      "Start": 129957,
      "End": 129962
    },
    "TimeRange": {
      "StartTime": "02:56:25.0900000",
      "EndTime": "02:56:25.5700000"
    }
  },
  {
    "TextLocation": {
      "Start": 129963,
      "End": 129966
    },
    "TimeRange": {
      "StartTime": "02:56:25.5700000",
      "EndTime": "02:56:26.3500000"
    }
  },
  {
    "TextLocation": {
      "Start": 129974,
      "End": 129976
    },
    "TimeRange": {
      "StartTime": "02:56:26.6299999",
      "EndTime": "02:56:26.7400000"
    }
  },
  {
    "TextLocation": {
      "Start": 129977,
      "End": 129981
    },
    "TimeRange": {
      "StartTime": "02:56:26.7400000",
      "EndTime": "02:56:26.9200000"
    }
  },
  {
    "TextLocation": {
      "Start": 129982,
      "End": 129986
    },
    "TimeRange": {
      "StartTime": "02:56:26.9200000",
      "EndTime": "02:56:27.5200000"
    }
  },
  {
    "TextLocation": {
      "Start": 129987,
      "End": 129991
    },
    "TimeRange": {
      "StartTime": "02:56:27.5200000",
      "EndTime": "02:56:28.1200000"
    }
  },
  {
    "TextLocation": {
      "Start": 129992,
      "End": 129995
    },
    "TimeRange": {
      "StartTime": "02:56:28.1200000",
      "EndTime": "02:56:28.1900000"
    }
  },
  {
    "TextLocation": {
      "Start": 129996,
      "End": 130005
    },
    "TimeRange": {
      "StartTime": "02:56:28.2099999",
      "EndTime": "02:56:28.5400000"
    }
  },
  {
    "TextLocation": {
      "Start": 130006,
      "End": 130014
    },
    "TimeRange": {
      "StartTime": "02:56:28.5400000",
      "EndTime": "02:56:28.8100000"
    }
  },
  {
    "TextLocation": {
      "Start": 130015,
      "End": 130019
    },
    "TimeRange": {
      "StartTime": "02:56:28.8100000",
      "EndTime": "02:56:29.1600000"
    }
  },
  {
    "TextLocation": {
      "Start": 130027,
      "End": 130030
    },
    "TimeRange": {
      "StartTime": "02:56:29.1700000",
      "EndTime": "02:56:29.8300000"
    }
  },
  {
    "TextLocation": {
      "Start": 130038,
      "End": 130041
    },
    "TimeRange": {
      "StartTime": "02:56:29.9500000",
      "EndTime": "02:56:30.1299999"
    }
  },
  {
    "TextLocation": {
      "Start": 130042,
      "End": 130045
    },
    "TimeRange": {
      "StartTime": "02:56:30.1299999",
      "EndTime": "02:56:30.2500000"
    }
  },
  {
    "TextLocation": {
      "Start": 130046,
      "End": 130050
    },
    "TimeRange": {
      "StartTime": "02:56:30.2500000",
      "EndTime": "02:56:30.5200000"
    }
  },
  {
    "TextLocation": {
      "Start": 130051,
      "End": 130056
    },
    "TimeRange": {
      "StartTime": "02:56:30.5200000",
      "EndTime": "02:56:30.7600000"
    }
  },
  {
    "TextLocation": {
      "Start": 130057,
      "End": 130065
    },
    "TimeRange": {
      "StartTime": "02:56:30.7600000",
      "EndTime": "02:56:31.3000000"
    }
  },
  {
    "TextLocation": {
      "Start": 130073,
      "End": 130076
    },
    "TimeRange": {
      "StartTime": "02:56:32.0800000",
      "EndTime": "02:56:32.3799999"
    }
  },
  {
    "TextLocation": {
      "Start": 130077,
      "End": 130081
    },
    "TimeRange": {
      "StartTime": "02:56:32.3799999",
      "EndTime": "02:56:32.8000000"
    }
  },
  {
    "TextLocation": {
      "Start": 130082,
      "End": 130085
    },
    "TimeRange": {
      "StartTime": "02:56:32.8000000",
      "EndTime": "02:56:33.1600000"
    }
  },
  {
    "TextLocation": {
      "Start": 130088,
      "End": 130091
    },
    "TimeRange": {
      "StartTime": "02:56:33.1600000",
      "EndTime": "02:56:33.8600000"
    }
  },
  {
    "TextLocation": {
      "Start": 130094,
      "End": 130099
    },
    "TimeRange": {
      "StartTime": "02:56:34.9300000",
      "EndTime": "02:56:35.1100000"
    }
  },
  {
    "TextLocation": {
      "Start": 130100,
      "End": 130103
    },
    "TimeRange": {
      "StartTime": "02:56:35.1100000",
      "EndTime": "02:56:35.2900000"
    }
  },
  {
    "TextLocation": {
      "Start": 130104,
      "End": 130105
    },
    "TimeRange": {
      "StartTime": "02:56:35.2900000",
      "EndTime": "02:56:35.4100000"
    }
  },
  {
    "TextLocation": {
      "Start": 130106,
      "End": 130109
    },
    "TimeRange": {
      "StartTime": "02:56:35.4100000",
      "EndTime": "02:56:35.6800000"
    }
  },
  {
    "TextLocation": {
      "Start": 130110,
      "End": 130117
    },
    "TimeRange": {
      "StartTime": "02:56:35.7099999",
      "EndTime": "02:56:36.3400000"
    }
  },
  {
    "TextLocation": {
      "Start": 130118,
      "End": 130121
    },
    "TimeRange": {
      "StartTime": "02:56:36.3400000",
      "EndTime": "02:56:36.6100000"
    }
  },
  {
    "TextLocation": {
      "Start": 130122,
      "End": 130124
    },
    "TimeRange": {
      "StartTime": "02:56:36.6100000",
      "EndTime": "02:56:36.7300000"
    }
  },
  {
    "TextLocation": {
      "Start": 130125,
      "End": 130128
    },
    "TimeRange": {
      "StartTime": "02:56:36.7300000",
      "EndTime": "02:56:36.8500000"
    }
  },
  {
    "TextLocation": {
      "Start": 130129,
      "End": 130133
    },
    "TimeRange": {
      "StartTime": "02:56:36.8500000",
      "EndTime": "02:56:37.2400000"
    }
  },
  {
    "TextLocation": {
      "Start": 130134,
      "End": 130137
    },
    "TimeRange": {
      "StartTime": "02:56:37.2400000",
      "EndTime": "02:56:37.3600000"
    }
  },
  {
    "TextLocation": {
      "Start": 130138,
      "End": 130141
    },
    "TimeRange": {
      "StartTime": "02:56:37.3600000",
      "EndTime": "02:56:37.5100000"
    }
  },
  {
    "TextLocation": {
      "Start": 130142,
      "End": 130148
    },
    "TimeRange": {
      "StartTime": "02:56:37.5100000",
      "EndTime": "02:56:37.7800000"
    }
  },
  {
    "TextLocation": {
      "Start": 130149,
      "End": 130153
    },
    "TimeRange": {
      "StartTime": "02:56:37.7800000",
      "EndTime": "02:56:38.1100000"
    }
  },
  {
    "TextLocation": {
      "Start": 130154,
      "End": 130156
    },
    "TimeRange": {
      "StartTime": "02:56:38.1100000",
      "EndTime": "02:56:38.2600000"
    }
  },
  {
    "TextLocation": {
      "Start": 130157,
      "End": 130160
    },
    "TimeRange": {
      "StartTime": "02:56:38.2900000",
      "EndTime": "02:56:38.5300000"
    }
  },
  {
    "TextLocation": {
      "Start": 130161,
      "End": 130163
    },
    "TimeRange": {
      "StartTime": "02:56:38.5600000",
      "EndTime": "02:56:39.1000000"
    }
  },
  {
    "TextLocation": {
      "Start": 130164,
      "End": 130167
    },
    "TimeRange": {
      "StartTime": "02:56:39.1299999",
      "EndTime": "02:56:39.4900000"
    }
  },
  {
    "TextLocation": {
      "Start": 130168,
      "End": 130172
    },
    "TimeRange": {
      "StartTime": "02:56:39.4900000",
      "EndTime": "02:56:39.6700000"
    }
  },
  {
    "TextLocation": {
      "Start": 130173,
      "End": 130180
    },
    "TimeRange": {
      "StartTime": "02:56:39.6700000",
      "EndTime": "02:56:40.5300000"
    }
  },
  {
    "TextLocation": {
      "Start": 130183,
      "End": 130186
    },
    "TimeRange": {
      "StartTime": "02:56:40.5400000",
      "EndTime": "02:56:40.9000000"
    }
  },
  {
    "TextLocation": {
      "Start": 130187,
      "End": 130191
    },
    "TimeRange": {
      "StartTime": "02:56:40.9000000",
      "EndTime": "02:56:41.5600000"
    }
  },
  {
    "TextLocation": {
      "Start": 130192,
      "End": 130196
    },
    "TimeRange": {
      "StartTime": "02:56:42.0700000",
      "EndTime": "02:56:42.6100000"
    }
  },
  {
    "TextLocation": {
      "Start": 130197,
      "End": 130199
    },
    "TimeRange": {
      "StartTime": "02:56:42.6100000",
      "EndTime": "02:56:42.8500000"
    }
  },
  {
    "TextLocation": {
      "Start": 130200,
      "End": 130203
    },
    "TimeRange": {
      "StartTime": "02:56:42.8500000",
      "EndTime": "02:56:43.3300000"
    }
  },
  {
    "TextLocation": {
      "Start": 130204,
      "End": 130206
    },
    "TimeRange": {
      "StartTime": "02:56:43.3300000",
      "EndTime": "02:56:44.1400000"
    }
  },
  {
    "TextLocation": {
      "Start": 130207,
      "End": 130208
    },
    "TimeRange": {
      "StartTime": "02:56:44.4700000",
      "EndTime": "02:56:44.5600000"
    }
  },
  {
    "TextLocation": {
      "Start": 130209,
      "End": 130216
    },
    "TimeRange": {
      "StartTime": "02:56:44.5600000",
      "EndTime": "02:56:44.7500000"
    }
  },
  {
    "TextLocation": {
      "Start": 130217,
      "End": 130221
    },
    "TimeRange": {
      "StartTime": "02:56:44.7500000",
      "EndTime": "02:56:44.9100000"
    }
  },
  {
    "TextLocation": {
      "Start": 130222,
      "End": 130225
    },
    "TimeRange": {
      "StartTime": "02:56:44.9100000",
      "EndTime": "02:56:44.9900000"
    }
  },
  {
    "TextLocation": {
      "Start": 130226,
      "End": 130228
    },
    "TimeRange": {
      "StartTime": "02:56:45.0100000",
      "EndTime": "02:56:45.0700000"
    }
  },
  {
    "TextLocation": {
      "Start": 130229,
      "End": 130231
    },
    "TimeRange": {
      "StartTime": "02:56:45.0700000",
      "EndTime": "02:56:45.3400000"
    }
  },
  {
    "TextLocation": {
      "Start": 130232,
      "End": 130235
    },
    "TimeRange": {
      "StartTime": "02:56:45.6100000",
      "EndTime": "02:56:45.8799999"
    }
  },
  {
    "TextLocation": {
      "Start": 130236,
      "End": 130241
    },
    "TimeRange": {
      "StartTime": "02:56:45.8799999",
      "EndTime": "02:56:46.2400000"
    }
  },
  {
    "TextLocation": {
      "Start": 130242,
      "End": 130246
    },
    "TimeRange": {
      "StartTime": "02:56:46.2400000",
      "EndTime": "02:56:46.6000000"
    }
  },
  {
    "TextLocation": {
      "Start": 130247,
      "End": 130250
    },
    "TimeRange": {
      "StartTime": "02:56:46.6000000",
      "EndTime": "02:56:46.7500000"
    }
  },
  {
    "TextLocation": {
      "Start": 130251,
      "End": 130254
    },
    "TimeRange": {
      "StartTime": "02:56:46.7500000",
      "EndTime": "02:56:46.9300000"
    }
  },
  {
    "TextLocation": {
      "Start": 130255,
      "End": 130263
    },
    "TimeRange": {
      "StartTime": "02:56:46.9300000",
      "EndTime": "02:56:47.2900000"
    }
  },
  {
    "TextLocation": {
      "Start": 130264,
      "End": 130266
    },
    "TimeRange": {
      "StartTime": "02:56:47.2900000",
      "EndTime": "02:56:47.3799999"
    }
  },
  {
    "TextLocation": {
      "Start": 130267,
      "End": 130271
    },
    "TimeRange": {
      "StartTime": "02:56:47.3799999",
      "EndTime": "02:56:47.5000000"
    }
  },
  {
    "TextLocation": {
      "Start": 130272,
      "End": 130275
    },
    "TimeRange": {
      "StartTime": "02:56:47.5000000",
      "EndTime": "02:56:47.7099999"
    }
  },
  {
    "TextLocation": {
      "Start": 130276,
      "End": 130281
    },
    "TimeRange": {
      "StartTime": "02:56:47.7099999",
      "EndTime": "02:56:48.0100000"
    }
  },
  {
    "TextLocation": {
      "Start": 130282,
      "End": 130284
    },
    "TimeRange": {
      "StartTime": "02:56:48.0100000",
      "EndTime": "02:56:48.4000000"
    }
  },
  {
    "TextLocation": {
      "Start": 130287,
      "End": 130290
    },
    "TimeRange": {
      "StartTime": "02:56:49",
      "EndTime": "02:56:49.3900000"
    }
  },
  {
    "TextLocation": {
      "Start": 130291,
      "End": 130297
    },
    "TimeRange": {
      "StartTime": "02:56:49.3900000",
      "EndTime": "02:56:50.0800000"
    }
  },
  {
    "TextLocation": {
      "Start": 130300,
      "End": 130301
    },
    "TimeRange": {
      "StartTime": "02:56:50.0800000",
      "EndTime": "02:56:50.2900000"
    }
  },
  {
    "TextLocation": {
      "Start": 130302,
      "End": 130307
    },
    "TimeRange": {
      "StartTime": "02:56:50.2900000",
      "EndTime": "02:56:50.5900000"
    }
  },
  {
    "TextLocation": {
      "Start": 130308,
      "End": 130313
    },
    "TimeRange": {
      "StartTime": "02:56:50.5900000",
      "EndTime": "02:56:50.8600000"
    }
  },
  {
    "TextLocation": {
      "Start": 130314,
      "End": 130316
    },
    "TimeRange": {
      "StartTime": "02:56:50.8600000",
      "EndTime": "02:56:51.0100000"
    }
  },
  {
    "TextLocation": {
      "Start": 130317,
      "End": 130322
    },
    "TimeRange": {
      "StartTime": "02:56:51.0100000",
      "EndTime": "02:56:51.3700000"
    }
  },
  {
    "TextLocation": {
      "Start": 130323,
      "End": 130326
    },
    "TimeRange": {
      "StartTime": "02:56:51.3700000",
      "EndTime": "02:56:51.4900000"
    }
  },
  {
    "TextLocation": {
      "Start": 130327,
      "End": 130331
    },
    "TimeRange": {
      "StartTime": "02:56:51.4900000",
      "EndTime": "02:56:51.9400000"
    }
  },
  {
    "TextLocation": {
      "Start": 130332,
      "End": 130334
    },
    "TimeRange": {
      "StartTime": "02:56:51.9400000",
      "EndTime": "02:56:52.1200000"
    }
  },
  {
    "TextLocation": {
      "Start": 130335,
      "End": 130338
    },
    "TimeRange": {
      "StartTime": "02:56:52.1200000",
      "EndTime": "02:56:52.4200000"
    }
  },
  {
    "TextLocation": {
      "Start": 130339,
      "End": 130344
    },
    "TimeRange": {
      "StartTime": "02:56:52.4200000",
      "EndTime": "02:56:52.6600000"
    }
  },
  {
    "TextLocation": {
      "Start": 130345,
      "End": 130346
    },
    "TimeRange": {
      "StartTime": "02:56:52.6600000",
      "EndTime": "02:56:52.8100000"
    }
  },
  {
    "TextLocation": {
      "Start": 130347,
      "End": 130351
    },
    "TimeRange": {
      "StartTime": "02:56:52.8100000",
      "EndTime": "02:56:53.4400000"
    }
  },
  {
    "TextLocation": {
      "Start": 130352,
      "End": 130356
    },
    "TimeRange": {
      "StartTime": "02:56:53.4400000",
      "EndTime": "02:56:54.1600000"
    }
  },
  {
    "TextLocation": {
      "Start": 130359,
      "End": 130366
    },
    "TimeRange": {
      "StartTime": "02:56:56.1800000",
      "EndTime": "02:56:57.2600000"
    }
  },
  {
    "TextLocation": {
      "Start": 130369,
      "End": 130373
    },
    "TimeRange": {
      "StartTime": "02:56:57.9700000",
      "EndTime": "02:56:58.4200000"
    }
  },
  {
    "TextLocation": {
      "Start": 130374,
      "End": 130376
    },
    "TimeRange": {
      "StartTime": "02:56:58.4200000",
      "EndTime": "02:56:58.6900000"
    }
  },
  {
    "TextLocation": {
      "Start": 130377,
      "End": 130385
    },
    "TimeRange": {
      "StartTime": "02:56:58.6900000",
      "EndTime": "02:56:59.5900000"
    }
  },
  {
    "TextLocation": {
      "Start": 130386,
      "End": 130392
    },
    "TimeRange": {
      "StartTime": "02:56:59.8000000",
      "EndTime": "02:57:00.4000000"
    }
  },
  {
    "TextLocation": {
      "Start": 130395,
      "End": 130397
    },
    "TimeRange": {
      "StartTime": "02:57:00.9100000",
      "EndTime": "02:57:01.6000000"
    }
  },
  {
    "TextLocation": {
      "Start": 130400,
      "End": 130404
    },
    "TimeRange": {
      "StartTime": "02:57:01.8700000",
      "EndTime": "02:57:02.4800000"
    }
  },
  {
    "TextLocation": {
      "Start": 130407,
      "End": 130409
    },
    "TimeRange": {
      "StartTime": "02:57:02.8600000",
      "EndTime": "02:57:03.1600000"
    }
  },
  {
    "TextLocation": {
      "Start": 130410,
      "End": 130415
    },
    "TimeRange": {
      "StartTime": "02:57:03.1600000",
      "EndTime": "02:57:03.4300000"
    }
  },
  {
    "TextLocation": {
      "Start": 130416,
      "End": 130420
    },
    "TimeRange": {
      "StartTime": "02:57:03.4300000",
      "EndTime": "02:57:03.7300000"
    }
  },
  {
    "TextLocation": {
      "Start": 130421,
      "End": 130422
    },
    "TimeRange": {
      "StartTime": "02:57:03.7300000",
      "EndTime": "02:57:03.8500000"
    }
  },
  {
    "TextLocation": {
      "Start": 130423,
      "End": 130433
    },
    "TimeRange": {
      "StartTime": "02:57:03.8500000",
      "EndTime": "02:57:04.4800000"
    }
  },
  {
    "TextLocation": {
      "Start": 130434,
      "End": 130440
    },
    "TimeRange": {
      "StartTime": "02:57:04.4800000",
      "EndTime": "02:57:05.1100000"
    }
  },
  {
    "TextLocation": {
      "Start": 130443,
      "End": 130447
    },
    "TimeRange": {
      "StartTime": "02:57:05.1400000",
      "EndTime": "02:57:05.8500000"
    }
  },
  {
    "TextLocation": {
      "Start": 130450,
      "End": 130457
    },
    "TimeRange": {
      "StartTime": "02:57:05.8900000",
      "EndTime": "02:57:06.7300000"
    }
  },
  {
    "TextLocation": {
      "Start": 130458,
      "End": 130465
    },
    "TimeRange": {
      "StartTime": "02:57:07.0300000",
      "EndTime": "02:57:07.4200000"
    }
  },
  {
    "TextLocation": {
      "Start": 130466,
      "End": 130473
    },
    "TimeRange": {
      "StartTime": "02:57:07.4200000",
      "EndTime": "02:57:07.7500000"
    }
  },
  {
    "TextLocation": {
      "Start": 130474,
      "End": 130476
    },
    "TimeRange": {
      "StartTime": "02:57:07.7500000",
      "EndTime": "02:57:07.9000000"
    }
  },
  {
    "TextLocation": {
      "Start": 130477,
      "End": 130483
    },
    "TimeRange": {
      "StartTime": "02:57:07.9000000",
      "EndTime": "02:57:08.2600000"
    }
  },
  {
    "TextLocation": {
      "Start": 130484,
      "End": 130489
    },
    "TimeRange": {
      "StartTime": "02:57:08.2600000",
      "EndTime": "02:57:08.7400000"
    }
  },
  {
    "TextLocation": {
      "Start": 130492,
      "End": 130493
    },
    "TimeRange": {
      "StartTime": "02:57:08.7700000",
      "EndTime": "02:57:09.0700000"
    }
  },
  {
    "TextLocation": {
      "Start": 130494,
      "End": 130499
    },
    "TimeRange": {
      "StartTime": "02:57:09.0700000",
      "EndTime": "02:57:09.3400000"
    }
  },
  {
    "TextLocation": {
      "Start": 130500,
      "End": 130504
    },
    "TimeRange": {
      "StartTime": "02:57:09.3400000",
      "EndTime": "02:57:09.5500000"
    }
  },
  {
    "TextLocation": {
      "Start": 130505,
      "End": 130509
    },
    "TimeRange": {
      "StartTime": "02:57:09.5500000",
      "EndTime": "02:57:09.8799999"
    }
  },
  {
    "TextLocation": {
      "Start": 130510,
      "End": 130514
    },
    "TimeRange": {
      "StartTime": "02:57:09.8799999",
      "EndTime": "02:57:10.1500000"
    }
  },
  {
    "TextLocation": {
      "Start": 130515,
      "End": 130519
    },
    "TimeRange": {
      "StartTime": "02:57:10.1500000",
      "EndTime": "02:57:10.7800000"
    }
  },
  {
    "TextLocation": {
      "Start": 130527,
      "End": 130530
    },
    "TimeRange": {
      "StartTime": "02:57:11.5200000",
      "EndTime": "02:57:11.7300000"
    }
  },
  {
    "TextLocation": {
      "Start": 130531,
      "End": 130535
    },
    "TimeRange": {
      "StartTime": "02:57:11.7300000",
      "EndTime": "02:57:11.9700000"
    }
  },
  {
    "TextLocation": {
      "Start": 130537,
      "End": 130539
    },
    "TimeRange": {
      "StartTime": "02:57:11.9700000",
      "EndTime": "02:57:12.1200000"
    }
  },
  {
    "TextLocation": {
      "Start": 130540,
      "End": 130548
    },
    "TimeRange": {
      "StartTime": "02:57:12.1200000",
      "EndTime": "02:57:12.6000000"
    }
  },
  {
    "TextLocation": {
      "Start": 130550,
      "End": 130553
    },
    "TimeRange": {
      "StartTime": "02:57:12.6000000",
      "EndTime": "02:57:12.8400000"
    }
  },
  {
    "TextLocation": {
      "Start": 130554,
      "End": 130557
    },
    "TimeRange": {
      "StartTime": "02:57:12.8400000",
      "EndTime": "02:57:12.9599999"
    }
  },
  {
    "TextLocation": {
      "Start": 130558,
      "End": 130571
    },
    "TimeRange": {
      "StartTime": "02:57:12.9599999",
      "EndTime": "02:57:13.6800000"
    }
  },
  {
    "TextLocation": {
      "Start": 130572,
      "End": 130584
    },
    "TimeRange": {
      "StartTime": "02:57:13.6800000",
      "EndTime": "02:57:14.3700000"
    }
  },
  {
    "TextLocation": {
      "Start": 130585,
      "End": 130589
    },
    "TimeRange": {
      "StartTime": "02:57:14.3700000",
      "EndTime": "02:57:14.5800000"
    }
  },
  {
    "TextLocation": {
      "Start": 130590,
      "End": 130595
    },
    "TimeRange": {
      "StartTime": "02:57:14.5800000",
      "EndTime": "02:57:14.9200000"
    }
  },
  {
    "TextLocation": {
      "Start": 130596,
      "End": 130604
    },
    "TimeRange": {
      "StartTime": "02:57:14.9400000",
      "EndTime": "02:57:15.5100000"
    }
  },
  {
    "TextLocation": {
      "Start": 130612,
      "End": 130614
    },
    "TimeRange": {
      "StartTime": "02:57:16.9800000",
      "EndTime": "02:57:17.1600000"
    }
  },
  {
    "TextLocation": {
      "Start": 130615,
      "End": 130620
    },
    "TimeRange": {
      "StartTime": "02:57:17.1600000",
      "EndTime": "02:57:17.4000000"
    }
  },
  {
    "TextLocation": {
      "Start": 130621,
      "End": 130625
    },
    "TimeRange": {
      "StartTime": "02:57:17.4000000",
      "EndTime": "02:57:17.4900000"
    }
  },
  {
    "TextLocation": {
      "Start": 130626,
      "End": 130631
    },
    "TimeRange": {
      "StartTime": "02:57:17.4900000",
      "EndTime": "02:57:17.6700000"
    }
  },
  {
    "TextLocation": {
      "Start": 130632,
      "End": 130639
    },
    "TimeRange": {
      "StartTime": "02:57:17.6700000",
      "EndTime": "02:57:17.9400000"
    }
  },
  {
    "TextLocation": {
      "Start": 130640,
      "End": 130645
    },
    "TimeRange": {
      "StartTime": "02:57:17.9400000",
      "EndTime": "02:57:18.1800000"
    }
  },
  {
    "TextLocation": {
      "Start": 130646,
      "End": 130653
    },
    "TimeRange": {
      "StartTime": "02:57:18.1800000",
      "EndTime": "02:57:18.3900000"
    }
  },
  {
    "TextLocation": {
      "Start": 130654,
      "End": 130658
    },
    "TimeRange": {
      "StartTime": "02:57:18.3900000",
      "EndTime": "02:57:18.6600000"
    }
  },
  {
    "TextLocation": {
      "Start": 130659,
      "End": 130663
    },
    "TimeRange": {
      "StartTime": "02:57:18.6600000",
      "EndTime": "02:57:19.4400000"
    }
  },
  {
    "TextLocation": {
      "Start": 130664,
      "End": 130667
    },
    "TimeRange": {
      "StartTime": "02:57:19.4400000",
      "EndTime": "02:57:19.6500000"
    }
  },
  {
    "TextLocation": {
      "Start": 130668,
      "End": 130677
    },
    "TimeRange": {
      "StartTime": "02:57:19.6500000",
      "EndTime": "02:57:20.2200000"
    }
  },
  {
    "TextLocation": {
      "Start": 130678,
      "End": 130681
    },
    "TimeRange": {
      "StartTime": "02:57:20.2200000",
      "EndTime": "02:57:20.3100000"
    }
  },
  {
    "TextLocation": {
      "Start": 130682,
      "End": 130686
    },
    "TimeRange": {
      "StartTime": "02:57:20.3100000",
      "EndTime": "02:57:20.4599999"
    }
  },
  {
    "TextLocation": {
      "Start": 130687,
      "End": 130694
    },
    "TimeRange": {
      "StartTime": "02:57:20.4599999",
      "EndTime": "02:57:21.0900000"
    }
  },
  {
    "TextLocation": {
      "Start": 130695,
      "End": 130698
    },
    "TimeRange": {
      "StartTime": "02:57:21.0900000",
      "EndTime": "02:57:21.4500000"
    }
  },
  {
    "TextLocation": {
      "Start": 130699,
      "End": 130702
    },
    "TimeRange": {
      "StartTime": "02:57:21.4500000",
      "EndTime": "02:57:22.0200000"
    }
  },
  {
    "TextLocation": {
      "Start": 130703,
      "End": 130706
    },
    "TimeRange": {
      "StartTime": "02:57:22.1100000",
      "EndTime": "02:57:23.2500000"
    }
  },
  {
    "TextLocation": {
      "Start": 130707,
      "End": 130714
    },
    "TimeRange": {
      "StartTime": "02:57:23.2500000",
      "EndTime": "02:57:23.8799999"
    }
  },
  {
    "TextLocation": {
      "Start": 130715,
      "End": 130717
    },
    "TimeRange": {
      "StartTime": "02:57:23.9100000",
      "EndTime": "02:57:24"
    }
  },
  {
    "TextLocation": {
      "Start": 130718,
      "End": 130723
    },
    "TimeRange": {
      "StartTime": "02:57:24",
      "EndTime": "02:57:24.2700000"
    }
  },
  {
    "TextLocation": {
      "Start": 130724,
      "End": 130728
    },
    "TimeRange": {
      "StartTime": "02:57:24.2700000",
      "EndTime": "02:57:24.8700000"
    }
  },
  {
    "TextLocation": {
      "Start": 130736,
      "End": 130739
    },
    "TimeRange": {
      "StartTime": "02:57:25.8000000",
      "EndTime": "02:57:26.4000000"
    }
  },
  {
    "TextLocation": {
      "Start": 130740,
      "End": 130744
    },
    "TimeRange": {
      "StartTime": "02:57:26.7000000",
      "EndTime": "02:57:26.9800000"
    }
  },
  {
    "TextLocation": {
      "Start": 130745,
      "End": 130749
    },
    "TimeRange": {
      "StartTime": "02:57:27.1500000",
      "EndTime": "02:57:27.3900000"
    }
  },
  {
    "TextLocation": {
      "Start": 130751,
      "End": 130753
    },
    "TimeRange": {
      "StartTime": "02:57:27.3900000",
      "EndTime": "02:57:27.5100000"
    }
  },
  {
    "TextLocation": {
      "Start": 130754,
      "End": 130762
    },
    "TimeRange": {
      "StartTime": "02:57:27.5100000",
      "EndTime": "02:57:27.8400000"
    }
  },
  {
    "TextLocation": {
      "Start": 130764,
      "End": 130769
    },
    "TimeRange": {
      "StartTime": "02:57:27.8400000",
      "EndTime": "02:57:28.0800000"
    }
  },
  {
    "TextLocation": {
      "Start": 130770,
      "End": 130773
    },
    "TimeRange": {
      "StartTime": "02:57:28.0800000",
      "EndTime": "02:57:28.2000000"
    }
  },
  {
    "TextLocation": {
      "Start": 130774,
      "End": 130783
    },
    "TimeRange": {
      "StartTime": "02:57:28.2000000",
      "EndTime": "02:57:28.6800000"
    }
  },
  {
    "TextLocation": {
      "Start": 130784,
      "End": 130786
    },
    "TimeRange": {
      "StartTime": "02:57:28.6800000",
      "EndTime": "02:57:28.7700000"
    }
  },
  {
    "TextLocation": {
      "Start": 130787,
      "End": 130790
    },
    "TimeRange": {
      "StartTime": "02:57:28.7700000",
      "EndTime": "02:57:29.1600000"
    }
  },
  {
    "TextLocation": {
      "Start": 130791,
      "End": 130794
    },
    "TimeRange": {
      "StartTime": "02:57:29.1600000",
      "EndTime": "02:57:29.5800000"
    }
  },
  {
    "TextLocation": {
      "Start": 130795,
      "End": 130797
    },
    "TimeRange": {
      "StartTime": "02:57:29.5800000",
      "EndTime": "02:57:29.7300000"
    }
  },
  {
    "TextLocation": {
      "Start": 130798,
      "End": 130809
    },
    "TimeRange": {
      "StartTime": "02:57:29.7300000",
      "EndTime": "02:57:30.1000000"
    }
  },
  {
    "TextLocation": {
      "Start": 130817,
      "End": 130821
    },
    "TimeRange": {
      "StartTime": "02:57:31.1500000",
      "EndTime": "02:57:31.4800000"
    }
  },
  {
    "TextLocation": {
      "Start": 130822,
      "End": 130824
    },
    "TimeRange": {
      "StartTime": "02:57:31.4800000",
      "EndTime": "02:57:31.6000000"
    }
  },
  {
    "TextLocation": {
      "Start": 130825,
      "End": 130832
    },
    "TimeRange": {
      "StartTime": "02:57:31.6000000",
      "EndTime": "02:57:31.8700000"
    }
  },
  {
    "TextLocation": {
      "Start": 130833,
      "End": 130837
    },
    "TimeRange": {
      "StartTime": "02:57:31.8700000",
      "EndTime": "02:57:32.2000000"
    }
  },
  {
    "TextLocation": {
      "Start": 130838,
      "End": 130841
    },
    "TimeRange": {
      "StartTime": "02:57:32.2000000",
      "EndTime": "02:57:32.5600000"
    }
  },
  {
    "TextLocation": {
      "Start": 130842,
      "End": 130846
    },
    "TimeRange": {
      "StartTime": "02:57:32.5600000",
      "EndTime": "02:57:32.9500000"
    }
  },
  {
    "TextLocation": {
      "Start": 130847,
      "End": 130852
    },
    "TimeRange": {
      "StartTime": "02:57:32.9500000",
      "EndTime": "02:57:33.6400000"
    }
  },
  {
    "TextLocation": {
      "Start": 130855,
      "End": 130858
    },
    "TimeRange": {
      "StartTime": "02:57:33.8500000",
      "EndTime": "02:57:34.1500000"
    }
  },
  {
    "TextLocation": {
      "Start": 130859,
      "End": 130861
    },
    "TimeRange": {
      "StartTime": "02:57:34.1500000",
      "EndTime": "02:57:34.2700000"
    }
  },
  {
    "TextLocation": {
      "Start": 130862,
      "End": 130867
    },
    "TimeRange": {
      "StartTime": "02:57:34.2700000",
      "EndTime": "02:57:34.5100000"
    }
  },
  {
    "TextLocation": {
      "Start": 130868,
      "End": 130875
    },
    "TimeRange": {
      "StartTime": "02:57:34.5100000",
      "EndTime": "02:57:34.8700000"
    }
  },
  {
    "TextLocation": {
      "Start": 130876,
      "End": 130884
    },
    "TimeRange": {
      "StartTime": "02:57:34.8700000",
      "EndTime": "02:57:35.5000000"
    }
  },
  {
    "TextLocation": {
      "Start": 130892,
      "End": 130895
    },
    "TimeRange": {
      "StartTime": "02:57:36.3000000",
      "EndTime": "02:57:36.5200000"
    }
  },
  {
    "TextLocation": {
      "Start": 130896,
      "End": 130898
    },
    "TimeRange": {
      "StartTime": "02:57:36.5600000",
      "EndTime": "02:57:36.7500000"
    }
  },
  {
    "TextLocation": {
      "Start": 130899,
      "End": 130902
    },
    "TimeRange": {
      "StartTime": "02:57:36.7500000",
      "EndTime": "02:57:36.8400000"
    }
  },
  {
    "TextLocation": {
      "Start": 130903,
      "End": 130907
    },
    "TimeRange": {
      "StartTime": "02:57:36.8400000",
      "EndTime": "02:57:37.5000000"
    }
  },
  {
    "TextLocation": {
      "Start": 130909,
      "End": 130913
    },
    "TimeRange": {
      "StartTime": "02:57:38.1299999",
      "EndTime": "02:57:38.4300000"
    }
  },
  {
    "TextLocation": {
      "Start": 130914,
      "End": 130917
    },
    "TimeRange": {
      "StartTime": "02:57:38.4300000",
      "EndTime": "02:57:38.6700000"
    }
  },
  {
    "TextLocation": {
      "Start": 130918,
      "End": 130924
    },
    "TimeRange": {
      "StartTime": "02:57:38.6700000",
      "EndTime": "02:57:39"
    }
  },
  {
    "TextLocation": {
      "Start": 130925,
      "End": 130929
    },
    "TimeRange": {
      "StartTime": "02:57:39",
      "EndTime": "02:57:39.1800000"
    }
  },
  {
    "TextLocation": {
      "Start": 130930,
      "End": 130933
    },
    "TimeRange": {
      "StartTime": "02:57:39.1800000",
      "EndTime": "02:57:39.2700000"
    }
  },
  {
    "TextLocation": {
      "Start": 130934,
      "End": 130943
    },
    "TimeRange": {
      "StartTime": "02:57:39.2700000",
      "EndTime": "02:57:39.6299999"
    }
  },
  {
    "TextLocation": {
      "Start": 130944,
      "End": 130946
    },
    "TimeRange": {
      "StartTime": "02:57:39.6299999",
      "EndTime": "02:57:39.7200000"
    }
  },
  {
    "TextLocation": {
      "Start": 130947,
      "End": 130950
    },
    "TimeRange": {
      "StartTime": "02:57:39.7200000",
      "EndTime": "02:57:39.8100000"
    }
  },
  {
    "TextLocation": {
      "Start": 130951,
      "End": 130955
    },
    "TimeRange": {
      "StartTime": "02:57:39.8100000",
      "EndTime": "02:57:39.9900000"
    }
  },
  {
    "TextLocation": {
      "Start": 130956,
      "End": 130965
    },
    "TimeRange": {
      "StartTime": "02:57:39.9900000",
      "EndTime": "02:57:40.5500000"
    }
  },
  {
    "TextLocation": {
      "Start": 130973,
      "End": 130976
    },
    "TimeRange": {
      "StartTime": "02:57:40.5600000",
      "EndTime": "02:57:41.1600000"
    }
  },
  {
    "TextLocation": {
      "Start": 130979,
      "End": 130982
    },
    "TimeRange": {
      "StartTime": "02:57:42.6299999",
      "EndTime": "02:57:42.7800000"
    }
  },
  {
    "TextLocation": {
      "Start": 130983,
      "End": 130986
    },
    "TimeRange": {
      "StartTime": "02:57:42.7800000",
      "EndTime": "02:57:42.8400000"
    }
  },
  {
    "TextLocation": {
      "Start": 130987,
      "End": 130992
    },
    "TimeRange": {
      "StartTime": "02:57:42.8400000",
      "EndTime": "02:57:42.9599999"
    }
  },
  {
    "TextLocation": {
      "Start": 130993,
      "End": 130995
    },
    "TimeRange": {
      "StartTime": "02:57:42.9599999",
      "EndTime": "02:57:43.0500000"
    }
  },
  {
    "TextLocation": {
      "Start": 130996,
      "End": 131000
    },
    "TimeRange": {
      "StartTime": "02:57:43.0500000",
      "EndTime": "02:57:43.2600000"
    }
  },
  {
    "TextLocation": {
      "Start": 131001,
      "End": 131004
    },
    "TimeRange": {
      "StartTime": "02:57:43.2600000",
      "EndTime": "02:57:43.6500000"
    }
  },
  {
    "TextLocation": {
      "Start": 131005,
      "End": 131009
    },
    "TimeRange": {
      "StartTime": "02:57:43.6500000",
      "EndTime": "02:57:43.9800000"
    }
  },
  {
    "TextLocation": {
      "Start": 131010,
      "End": 131014
    },
    "TimeRange": {
      "StartTime": "02:57:43.9800000",
      "EndTime": "02:57:44.6400000"
    }
  },
  {
    "TextLocation": {
      "Start": 131022,
      "End": 131028
    },
    "TimeRange": {
      "StartTime": "02:57:45.6299999",
      "EndTime": "02:57:47.3100000"
    }
  },
  {
    "TextLocation": {
      "Start": 131031,
      "End": 131040
    },
    "TimeRange": {
      "StartTime": "02:58:14.4900000",
      "EndTime": "02:58:15.1800000"
    }
  },
  {
    "TextLocation": {
      "Start": 131041,
      "End": 131046
    },
    "TimeRange": {
      "StartTime": "02:58:16.1400000",
      "EndTime": "02:58:16.4700000"
    }
  },
  {
    "TextLocation": {
      "Start": 131047,
      "End": 131051
    },
    "TimeRange": {
      "StartTime": "02:58:16.4700000",
      "EndTime": "02:58:16.7099999"
    }
  },
  {
    "TextLocation": {
      "Start": 131052,
      "End": 131056
    },
    "TimeRange": {
      "StartTime": "02:58:16.7099999",
      "EndTime": "02:58:17.0100000"
    }
  },
  {
    "TextLocation": {
      "Start": 131057,
      "End": 131062
    },
    "TimeRange": {
      "StartTime": "02:58:17.0100000",
      "EndTime": "02:58:17.2200000"
    }
  },
  {
    "TextLocation": {
      "Start": 131063,
      "End": 131065
    },
    "TimeRange": {
      "StartTime": "02:58:17.2200000",
      "EndTime": "02:58:17.3400000"
    }
  },
  {
    "TextLocation": {
      "Start": 131066,
      "End": 131074
    },
    "TimeRange": {
      "StartTime": "02:58:17.3400000",
      "EndTime": "02:58:17.7900000"
    }
  },
  {
    "TextLocation": {
      "Start": 131075,
      "End": 131076
    },
    "TimeRange": {
      "StartTime": "02:58:17.7900000",
      "EndTime": "02:58:17.8799999"
    }
  },
  {
    "TextLocation": {
      "Start": 131077,
      "End": 131081
    },
    "TimeRange": {
      "StartTime": "02:58:17.8799999",
      "EndTime": "02:58:18.0900000"
    }
  },
  {
    "TextLocation": {
      "Start": 131082,
      "End": 131093
    },
    "TimeRange": {
      "StartTime": "02:58:18.0900000",
      "EndTime": "02:58:18.6800000"
    }
  },
  {
    "TextLocation": {
      "Start": 131094,
      "End": 131098
    },
    "TimeRange": {
      "StartTime": "02:58:18.6900000",
      "EndTime": "02:58:18.9400000"
    }
  },
  {
    "TextLocation": {
      "Start": 131099,
      "End": 131101
    },
    "TimeRange": {
      "StartTime": "02:58:18.9599999",
      "EndTime": "02:58:19.1100000"
    }
  },
  {
    "TextLocation": {
      "Start": 131102,
      "End": 131115
    },
    "TimeRange": {
      "StartTime": "02:58:19.1100000",
      "EndTime": "02:58:19.8300000"
    }
  },
  {
    "TextLocation": {
      "Start": 131116,
      "End": 131119
    },
    "TimeRange": {
      "StartTime": "02:58:19.8300000",
      "EndTime": "02:58:19.9500000"
    }
  },
  {
    "TextLocation": {
      "Start": 131120,
      "End": 131124
    },
    "TimeRange": {
      "StartTime": "02:58:19.9500000",
      "EndTime": "02:58:20.2500000"
    }
  },
  {
    "TextLocation": {
      "Start": 131125,
      "End": 131129
    },
    "TimeRange": {
      "StartTime": "02:58:20.2500000",
      "EndTime": "02:58:20.5500000"
    }
  },
  {
    "TextLocation": {
      "Start": 131137,
      "End": 131140
    },
    "TimeRange": {
      "StartTime": "02:58:23.6500000",
      "EndTime": "02:58:24.0400000"
    }
  },
  {
    "TextLocation": {
      "Start": 131142,
      "End": 131148
    },
    "TimeRange": {
      "StartTime": "02:58:24.0400000",
      "EndTime": "02:58:24.3100000"
    }
  },
  {
    "TextLocation": {
      "Start": 131149,
      "End": 131150
    },
    "TimeRange": {
      "StartTime": "02:58:24.3400000",
      "EndTime": "02:58:24.5600000"
    }
  },
  {
    "TextLocation": {
      "Start": 131151,
      "End": 131158
    },
    "TimeRange": {
      "StartTime": "02:58:24.5600000",
      "EndTime": "02:58:24.7900000"
    }
  },
  {
    "TextLocation": {
      "Start": 131159,
      "End": 131161
    },
    "TimeRange": {
      "StartTime": "02:58:24.7900000",
      "EndTime": "02:58:24.8799999"
    }
  },
  {
    "TextLocation": {
      "Start": 131162,
      "End": 131166
    },
    "TimeRange": {
      "StartTime": "02:58:24.8799999",
      "EndTime": "02:58:25"
    }
  },
  {
    "TextLocation": {
      "Start": 131167,
      "End": 131172
    },
    "TimeRange": {
      "StartTime": "02:58:25",
      "EndTime": "02:58:25.5100000"
    }
  },
  {
    "TextLocation": {
      "Start": 131180,
      "End": 131184
    },
    "TimeRange": {
      "StartTime": "02:58:25.6500000",
      "EndTime": "02:58:25.8000000"
    }
  },
  {
    "TextLocation": {
      "Start": 131187,
      "End": 131189
    },
    "TimeRange": {
      "StartTime": "02:58:25.8100000",
      "EndTime": "02:58:25.9300000"
    }
  },
  {
    "TextLocation": {
      "Start": 131190,
      "End": 131195
    },
    "TimeRange": {
      "StartTime": "02:58:25.9900000",
      "EndTime": "02:58:26.2600000"
    }
  },
  {
    "TextLocation": {
      "Start": 131197,
      "End": 131202
    },
    "TimeRange": {
      "StartTime": "02:58:26.2600000",
      "EndTime": "02:58:26.4400000"
    }
  },
  {
    "TextLocation": {
      "Start": 131203,
      "End": 131207
    },
    "TimeRange": {
      "StartTime": "02:58:26.4400000",
      "EndTime": "02:58:26.5900000"
    }
  },
  {
    "TextLocation": {
      "Start": 131208,
      "End": 131211
    },
    "TimeRange": {
      "StartTime": "02:58:26.5900000",
      "EndTime": "02:58:26.7400000"
    }
  },
  {
    "TextLocation": {
      "Start": 131212,
      "End": 131215
    },
    "TimeRange": {
      "StartTime": "02:58:26.7400000",
      "EndTime": "02:58:26.8300000"
    }
  },
  {
    "TextLocation": {
      "Start": 131216,
      "End": 131222
    },
    "TimeRange": {
      "StartTime": "02:58:26.8300000",
      "EndTime": "02:58:27.1600000"
    }
  },
  {
    "TextLocation": {
      "Start": 131223,
      "End": 131226
    },
    "TimeRange": {
      "StartTime": "02:58:27.1600000",
      "EndTime": "02:58:27.3400000"
    }
  },
  {
    "TextLocation": {
      "Start": 131229,
      "End": 131233
    },
    "TimeRange": {
      "StartTime": "02:58:27.3400000",
      "EndTime": "02:58:27.5200000"
    }
  },
  {
    "TextLocation": {
      "Start": 131234,
      "End": 131238
    },
    "TimeRange": {
      "StartTime": "02:58:27.5300000",
      "EndTime": "02:58:27.6600000"
    }
  },
  {
    "TextLocation": {
      "Start": 131239,
      "End": 131242
    },
    "TimeRange": {
      "StartTime": "02:58:27.6700000",
      "EndTime": "02:58:27.7700000"
    }
  },
  {
    "TextLocation": {
      "Start": 131243,
      "End": 131247
    },
    "TimeRange": {
      "StartTime": "02:58:27.7900000",
      "EndTime": "02:58:28"
    }
  },
  {
    "TextLocation": {
      "Start": 131248,
      "End": 131250
    },
    "TimeRange": {
      "StartTime": "02:58:28",
      "EndTime": "02:58:28.0400000"
    }
  },
  {
    "TextLocation": {
      "Start": 131251,
      "End": 131253
    },
    "TimeRange": {
      "StartTime": "02:58:28.0600000",
      "EndTime": "02:58:28.2099999"
    }
  },
  {
    "TextLocation": {
      "Start": 131254,
      "End": 131256
    },
    "TimeRange": {
      "StartTime": "02:58:28.2099999",
      "EndTime": "02:58:28.4300000"
    }
  },
  {
    "TextLocation": {
      "Start": 131264,
      "End": 131269
    },
    "TimeRange": {
      "StartTime": "02:58:29.5000000",
      "EndTime": "02:58:29.9599999"
    }
  },
  {
    "TextLocation": {
      "Start": 131270,
      "End": 131273
    },
    "TimeRange": {
      "StartTime": "02:58:29.9599999",
      "EndTime": "02:58:30.4300000"
    }
  },
  {
    "TextLocation": {
      "Start": 131275,
      "End": 131279
    },
    "TimeRange": {
      "StartTime": "02:58:30.4300000",
      "EndTime": "02:58:31.0100000"
    }
  },
  {
    "TextLocation": {
      "Start": 131280,
      "End": 131282
    },
    "TimeRange": {
      "StartTime": "02:58:31.0100000",
      "EndTime": "02:58:31.6000000"
    }
  },
  {
    "TextLocation": {
      "Start": 131283,
      "End": 131287
    },
    "TimeRange": {
      "StartTime": "02:58:31.6000000",
      "EndTime": "02:58:32.1800000"
    }
  },
  {
    "TextLocation": {
      "Start": 131288,
      "End": 131293
    },
    "TimeRange": {
      "StartTime": "02:58:32.1800000",
      "EndTime": "02:58:32.7700000"
    }
  },
  {
    "TextLocation": {
      "Start": 131294,
      "End": 131297
    },
    "TimeRange": {
      "StartTime": "02:58:32.7700000",
      "EndTime": "02:58:33.5200000"
    }
  },
  {
    "TextLocation": {
      "Start": 131305,
      "End": 131307
    },
    "TimeRange": {
      "StartTime": "02:58:34.1500000",
      "EndTime": "02:58:34.3300000"
    }
  },
  {
    "TextLocation": {
      "Start": 131308,
      "End": 131312
    },
    "TimeRange": {
      "StartTime": "02:58:34.3300000",
      "EndTime": "02:58:34.9000000"
    }
  },
  {
    "TextLocation": {
      "Start": 131313,
      "End": 131317
    },
    "TimeRange": {
      "StartTime": "02:58:34.9000000",
      "EndTime": "02:58:35.4700000"
    }
  },
  {
    "TextLocation": {
      "Start": 131318,
      "End": 131322
    },
    "TimeRange": {
      "StartTime": "02:58:35.8900000",
      "EndTime": "02:58:36.2800000"
    }
  },
  {
    "TextLocation": {
      "Start": 131330,
      "End": 131333
    },
    "TimeRange": {
      "StartTime": "02:58:36.4900000",
      "EndTime": "02:58:36.8000000"
    }
  },
  {
    "TextLocation": {
      "Start": 131341,
      "End": 131344
    },
    "TimeRange": {
      "StartTime": "02:58:37.5400000",
      "EndTime": "02:58:37.6600000"
    }
  },
  {
    "TextLocation": {
      "Start": 131345,
      "End": 131348
    },
    "TimeRange": {
      "StartTime": "02:58:37.6600000",
      "EndTime": "02:58:37.7800000"
    }
  },
  {
    "TextLocation": {
      "Start": 131349,
      "End": 131353
    },
    "TimeRange": {
      "StartTime": "02:58:37.7800000",
      "EndTime": "02:58:38.0200000"
    }
  },
  {
    "TextLocation": {
      "Start": 131354,
      "End": 131359
    },
    "TimeRange": {
      "StartTime": "02:58:38.0200000",
      "EndTime": "02:58:38.2600000"
    }
  },
  {
    "TextLocation": {
      "Start": 131360,
      "End": 131368
    },
    "TimeRange": {
      "StartTime": "02:58:38.2600000",
      "EndTime": "02:58:38.8600000"
    }
  },
  {
    "TextLocation": {
      "Start": 131376,
      "End": 131377
    },
    "TimeRange": {
      "StartTime": "02:58:39.8400000",
      "EndTime": "02:58:40.1100000"
    }
  },
  {
    "TextLocation": {
      "Start": 131378,
      "End": 131382
    },
    "TimeRange": {
      "StartTime": "02:58:40.1100000",
      "EndTime": "02:58:40.3500000"
    }
  },
  {
    "TextLocation": {
      "Start": 131383,
      "End": 131387
    },
    "TimeRange": {
      "StartTime": "02:58:40.3500000",
      "EndTime": "02:58:40.7099999"
    }
  },
  {
    "TextLocation": {
      "Start": 131388,
      "End": 131390
    },
    "TimeRange": {
      "StartTime": "02:58:40.9200000",
      "EndTime": "02:58:41.2500000"
    }
  },
  {
    "TextLocation": {
      "Start": 131391,
      "End": 131394
    },
    "TimeRange": {
      "StartTime": "02:58:41.4599999",
      "EndTime": "02:58:41.7300000"
    }
  },
  {
    "TextLocation": {
      "Start": 131395,
      "End": 131400
    },
    "TimeRange": {
      "StartTime": "02:58:41.7300000",
      "EndTime": "02:58:42.4800000"
    }
  },
  {
    "TextLocation": {
      "Start": 131401,
      "End": 131404
    },
    "TimeRange": {
      "StartTime": "02:58:42.4800000",
      "EndTime": "02:58:42.8100000"
    }
  },
  {
    "TextLocation": {
      "Start": 131405,
      "End": 131408
    },
    "TimeRange": {
      "StartTime": "02:58:42.8100000",
      "EndTime": "02:58:43.0500000"
    }
  },
  {
    "TextLocation": {
      "Start": 131409,
      "End": 131410
    },
    "TimeRange": {
      "StartTime": "02:58:43.0500000",
      "EndTime": "02:58:43.1400000"
    }
  },
  {
    "TextLocation": {
      "Start": 131411,
      "End": 131420
    },
    "TimeRange": {
      "StartTime": "02:58:43.1400000",
      "EndTime": "02:58:43.9300000"
    }
  },
  {
    "TextLocation": {
      "Start": 131423,
      "End": 131427
    },
    "TimeRange": {
      "StartTime": "02:58:43.9500000",
      "EndTime": "02:58:44.6400000"
    }
  },
  {
    "TextLocation": {
      "Start": 131430,
      "End": 131432
    },
    "TimeRange": {
      "StartTime": "02:58:45.0600000",
      "EndTime": "02:58:45.9599999"
    }
  },
  {
    "TextLocation": {
      "Start": 131433,
      "End": 131435
    },
    "TimeRange": {
      "StartTime": "02:58:46.4400000",
      "EndTime": "02:58:46.7099999"
    }
  },
  {
    "TextLocation": {
      "Start": 131436,
      "End": 131441
    },
    "TimeRange": {
      "StartTime": "02:58:46.7099999",
      "EndTime": "02:58:47.0400000"
    }
  },
  {
    "TextLocation": {
      "Start": 131442,
      "End": 131448
    },
    "TimeRange": {
      "StartTime": "02:58:47.0400000",
      "EndTime": "02:58:47.3100000"
    }
  },
  {
    "TextLocation": {
      "Start": 131449,
      "End": 131455
    },
    "TimeRange": {
      "StartTime": "02:58:47.3100000",
      "EndTime": "02:58:47.4599999"
    }
  },
  {
    "TextLocation": {
      "Start": 131456,
      "End": 131461
    },
    "TimeRange": {
      "StartTime": "02:58:47.4599999",
      "EndTime": "02:58:47.5800000"
    }
  },
  {
    "TextLocation": {
      "Start": 131462,
      "End": 131464
    },
    "TimeRange": {
      "StartTime": "02:58:47.5800000",
      "EndTime": "02:58:47.6700000"
    }
  },
  {
    "TextLocation": {
      "Start": 131465,
      "End": 131468
    },
    "TimeRange": {
      "StartTime": "02:58:47.6700000",
      "EndTime": "02:58:47.8200000"
    }
  },
  {
    "TextLocation": {
      "Start": 131469,
      "End": 131474
    },
    "TimeRange": {
      "StartTime": "02:58:47.8200000",
      "EndTime": "02:58:48.2400000"
    }
  },
  {
    "TextLocation": {
      "Start": 131475,
      "End": 131477
    },
    "TimeRange": {
      "StartTime": "02:58:48.2400000",
      "EndTime": "02:58:48.3300000"
    }
  },
  {
    "TextLocation": {
      "Start": 131478,
      "End": 131480
    },
    "TimeRange": {
      "StartTime": "02:58:48.3300000",
      "EndTime": "02:58:48.7900000"
    }
  },
  {
    "TextLocation": {
      "Start": 131483,
      "End": 131486
    },
    "TimeRange": {
      "StartTime": "02:58:48.8100000",
      "EndTime": "02:58:49.2900000"
    }
  },
  {
    "TextLocation": {
      "Start": 131487,
      "End": 131493
    },
    "TimeRange": {
      "StartTime": "02:58:49.2900000",
      "EndTime": "02:58:50.2200000"
    }
  },
  {
    "TextLocation": {
      "Start": 131495,
      "End": 131498
    },
    "TimeRange": {
      "StartTime": "02:58:50.5800000",
      "EndTime": "02:58:50.8500000"
    }
  },
  {
    "TextLocation": {
      "Start": 131499,
      "End": 131501
    },
    "TimeRange": {
      "StartTime": "02:58:50.8500000",
      "EndTime": "02:58:50.9400000"
    }
  },
  {
    "TextLocation": {
      "Start": 131502,
      "End": 131507
    },
    "TimeRange": {
      "StartTime": "02:58:50.9400000",
      "EndTime": "02:58:51.2400000"
    }
  },
  {
    "TextLocation": {
      "Start": 131508,
      "End": 131515
    },
    "TimeRange": {
      "StartTime": "02:58:51.2400000",
      "EndTime": "02:58:51.6600000"
    }
  },
  {
    "TextLocation": {
      "Start": 131516,
      "End": 131518
    },
    "TimeRange": {
      "StartTime": "02:58:51.6600000",
      "EndTime": "02:58:52.1700000"
    }
  },
  {
    "TextLocation": {
      "Start": 131519,
      "End": 131523
    },
    "TimeRange": {
      "StartTime": "02:58:52.1700000",
      "EndTime": "02:58:52.9800000"
    }
  },
  {
    "TextLocation": {
      "Start": 131526,
      "End": 131529
    },
    "TimeRange": {
      "StartTime": "02:58:54.0600000",
      "EndTime": "02:58:55.8900000"
    }
  },
  {
    "TextLocation": {
      "Start": 131532,
      "End": 131535
    },
    "TimeRange": {
      "StartTime": "02:58:57.1800000",
      "EndTime": "02:58:57.3900000"
    }
  },
  {
    "TextLocation": {
      "Start": 131536,
      "End": 131540
    },
    "TimeRange": {
      "StartTime": "02:58:57.3900000",
      "EndTime": "02:58:57.6900000"
    }
  },
  {
    "TextLocation": {
      "Start": 131541,
      "End": 131543
    },
    "TimeRange": {
      "StartTime": "02:58:57.6900000",
      "EndTime": "02:58:58.2000000"
    }
  },
  {
    "TextLocation": {
      "Start": 131544,
      "End": 131547
    },
    "TimeRange": {
      "StartTime": "02:58:58.2000000",
      "EndTime": "02:58:58.5000000"
    }
  },
  {
    "TextLocation": {
      "Start": 131548,
      "End": 131553
    },
    "TimeRange": {
      "StartTime": "02:58:58.5000000",
      "EndTime": "02:58:59.2200000"
    }
  },
  {
    "TextLocation": {
      "Start": 131556,
      "End": 131559
    },
    "TimeRange": {
      "StartTime": "02:58:59.3700000",
      "EndTime": "02:58:59.6400000"
    }
  },
  {
    "TextLocation": {
      "Start": 131560,
      "End": 131566
    },
    "TimeRange": {
      "StartTime": "02:58:59.6400000",
      "EndTime": "02:58:59.9100000"
    }
  },
  {
    "TextLocation": {
      "Start": 131567,
      "End": 131571
    },
    "TimeRange": {
      "StartTime": "02:58:59.9100000",
      "EndTime": "02:59:00.1500000"
    }
  },
  {
    "TextLocation": {
      "Start": 131572,
      "End": 131574
    },
    "TimeRange": {
      "StartTime": "02:59:00.1500000",
      "EndTime": "02:59:00.3300000"
    }
  },
  {
    "TextLocation": {
      "Start": 131575,
      "End": 131582
    },
    "TimeRange": {
      "StartTime": "02:59:00.3300000",
      "EndTime": "02:59:01.1600000"
    }
  },
  {
    "TextLocation": {
      "Start": 131585,
      "End": 131588
    },
    "TimeRange": {
      "StartTime": "02:59:01.1700000",
      "EndTime": "02:59:01.5000000"
    }
  },
  {
    "TextLocation": {
      "Start": 131589,
      "End": 131593
    },
    "TimeRange": {
      "StartTime": "02:59:01.5000000",
      "EndTime": "02:59:01.9500000"
    }
  },
  {
    "TextLocation": {
      "Start": 131594,
      "End": 131597
    },
    "TimeRange": {
      "StartTime": "02:59:01.9500000",
      "EndTime": "02:59:02.4000000"
    }
  },
  {
    "TextLocation": {
      "Start": 131598,
      "End": 131605
    },
    "TimeRange": {
      "StartTime": "02:59:02.4000000",
      "EndTime": "02:59:02.6700000"
    }
  },
  {
    "TextLocation": {
      "Start": 131606,
      "End": 131608
    },
    "TimeRange": {
      "StartTime": "02:59:02.6700000",
      "EndTime": "02:59:02.7900000"
    }
  },
  {
    "TextLocation": {
      "Start": 131609,
      "End": 131613
    },
    "TimeRange": {
      "StartTime": "02:59:02.7900000",
      "EndTime": "02:59:02.9700000"
    }
  },
  {
    "TextLocation": {
      "Start": 131614,
      "End": 131617
    },
    "TimeRange": {
      "StartTime": "02:59:02.9700000",
      "EndTime": "02:59:03.0600000"
    }
  },
  {
    "TextLocation": {
      "Start": 131618,
      "End": 131625
    },
    "TimeRange": {
      "StartTime": "02:59:03.0600000",
      "EndTime": "02:59:03.7200000"
    }
  },
  {
    "TextLocation": {
      "Start": 131626,
      "End": 131629
    },
    "TimeRange": {
      "StartTime": "02:59:03.7200000",
      "EndTime": "02:59:04.2300000"
    }
  },
  {
    "TextLocation": {
      "Start": 131630,
      "End": 131633
    },
    "TimeRange": {
      "StartTime": "02:59:04.2300000",
      "EndTime": "02:59:04.4700000"
    }
  },
  {
    "TextLocation": {
      "Start": 131634,
      "End": 131637
    },
    "TimeRange": {
      "StartTime": "02:59:04.4700000",
      "EndTime": "02:59:04.8000000"
    }
  },
  {
    "TextLocation": {
      "Start": 131638,
      "End": 131642
    },
    "TimeRange": {
      "StartTime": "02:59:04.8000000",
      "EndTime": "02:59:05.1299999"
    }
  },
  {
    "TextLocation": {
      "Start": 131643,
      "End": 131647
    },
    "TimeRange": {
      "StartTime": "02:59:05.1299999",
      "EndTime": "02:59:05.5800000"
    }
  },
  {
    "TextLocation": {
      "Start": 131648,
      "End": 131651
    },
    "TimeRange": {
      "StartTime": "02:59:05.5800000",
      "EndTime": "02:59:05.7600000"
    }
  },
  {
    "TextLocation": {
      "Start": 131652,
      "End": 131656
    },
    "TimeRange": {
      "StartTime": "02:59:05.7600000",
      "EndTime": "02:59:05.9700000"
    }
  },
  {
    "TextLocation": {
      "Start": 131657,
      "End": 131668
    },
    "TimeRange": {
      "StartTime": "02:59:05.9700000",
      "EndTime": "02:59:06.8700000"
    }
  },
  {
    "TextLocation": {
      "Start": 131676,
      "End": 131679
    },
    "TimeRange": {
      "StartTime": "02:59:09.6100000",
      "EndTime": "02:59:09.7600000"
    }
  },
  {
    "TextLocation": {
      "Start": 131680,
      "End": 131683
    },
    "TimeRange": {
      "StartTime": "02:59:09.7600000",
      "EndTime": "02:59:09.8200000"
    }
  },
  {
    "TextLocation": {
      "Start": 131684,
      "End": 131689
    },
    "TimeRange": {
      "StartTime": "02:59:09.8200000",
      "EndTime": "02:59:09.9400000"
    }
  },
  {
    "TextLocation": {
      "Start": 131690,
      "End": 131692
    },
    "TimeRange": {
      "StartTime": "02:59:09.9400000",
      "EndTime": "02:59:10.0300000"
    }
  },
  {
    "TextLocation": {
      "Start": 131693,
      "End": 131697
    },
    "TimeRange": {
      "StartTime": "02:59:10.0300000",
      "EndTime": "02:59:10.2400000"
    }
  },
  {
    "TextLocation": {
      "Start": 131698,
      "End": 131701
    },
    "TimeRange": {
      "StartTime": "02:59:10.2400000",
      "EndTime": "02:59:10.3600000"
    }
  },
  {
    "TextLocation": {
      "Start": 131702,
      "End": 131703
    },
    "TimeRange": {
      "StartTime": "02:59:10.3600000",
      "EndTime": "02:59:10.4500000"
    }
  },
  {
    "TextLocation": {
      "Start": 131704,
      "End": 131708
    },
    "TimeRange": {
      "StartTime": "02:59:10.4500000",
      "EndTime": "02:59:10.7200000"
    }
  },
  {
    "TextLocation": {
      "Start": 131709,
      "End": 131712
    },
    "TimeRange": {
      "StartTime": "02:59:10.7200000",
      "EndTime": "02:59:10.8700000"
    }
  },
  {
    "TextLocation": {
      "Start": 131713,
      "End": 131715
    },
    "TimeRange": {
      "StartTime": "02:59:10.8700000",
      "EndTime": "02:59:10.9900000"
    }
  },
  {
    "TextLocation": {
      "Start": 131716,
      "End": 131724
    },
    "TimeRange": {
      "StartTime": "02:59:10.9900000",
      "EndTime": "02:59:12.0700000"
    }
  },
  {
    "TextLocation": {
      "Start": 131725,
      "End": 131727
    },
    "TimeRange": {
      "StartTime": "02:59:12.5200000",
      "EndTime": "02:59:12.9300000"
    }
  },
  {
    "TextLocation": {
      "Start": 131730,
      "End": 131734
    },
    "TimeRange": {
      "StartTime": "02:59:14.0500000",
      "EndTime": "02:59:15.6100000"
    }
  },
  {
    "TextLocation": {
      "Start": 131737,
      "End": 131739
    },
    "TimeRange": {
      "StartTime": "02:59:16.9400000",
      "EndTime": "02:59:17.4599999"
    }
  },
  {
    "TextLocation": {
      "Start": 131742,
      "End": 131745
    },
    "TimeRange": {
      "StartTime": "02:59:36.6600000",
      "EndTime": "02:59:36.7800000"
    }
  },
  {
    "TextLocation": {
      "Start": 131746,
      "End": 131751
    },
    "TimeRange": {
      "StartTime": "02:59:36.7800000",
      "EndTime": "02:59:36.9300000"
    }
  },
  {
    "TextLocation": {
      "Start": 131754,
      "End": 131759
    },
    "TimeRange": {
      "StartTime": "02:59:37.3500000",
      "EndTime": "02:59:37.6500000"
    }
  },
  {
    "TextLocation": {
      "Start": 131761,
      "End": 131765
    },
    "TimeRange": {
      "StartTime": "02:59:37.6500000",
      "EndTime": "02:59:37.8200000"
    }
  },
  {
    "TextLocation": {
      "Start": 131766,
      "End": 131769
    },
    "TimeRange": {
      "StartTime": "02:59:37.8300000",
      "EndTime": "02:59:38.1900000"
    }
  },
  {
    "TextLocation": {
      "Start": 131770,
      "End": 131774
    },
    "TimeRange": {
      "StartTime": "02:59:38.1900000",
      "EndTime": "02:59:38.5800000"
    }
  },
  {
    "TextLocation": {
      "Start": 131775,
      "End": 131781
    },
    "TimeRange": {
      "StartTime": "02:59:38.5800000",
      "EndTime": "02:59:39"
    }
  },
  {
    "TextLocation": {
      "Start": 131782,
      "End": 131785
    },
    "TimeRange": {
      "StartTime": "02:59:39",
      "EndTime": "02:59:39.0600000"
    }
  },
  {
    "TextLocation": {
      "Start": 131786,
      "End": 131790
    },
    "TimeRange": {
      "StartTime": "02:59:39.0600000",
      "EndTime": "02:59:39.3600000"
    }
  },
  {
    "TextLocation": {
      "Start": 131791,
      "End": 131795
    },
    "TimeRange": {
      "StartTime": "02:59:39.3600000",
      "EndTime": "02:59:39.8100000"
    }
  },
  {
    "TextLocation": {
      "Start": 131796,
      "End": 131799
    },
    "TimeRange": {
      "StartTime": "02:59:40.1700000",
      "EndTime": "02:59:40.3500000"
    }
  },
  {
    "TextLocation": {
      "Start": 131807,
      "End": 131810
    },
    "TimeRange": {
      "StartTime": "02:59:40.3500000",
      "EndTime": "02:59:40.4400000"
    }
  },
  {
    "TextLocation": {
      "Start": 131811,
      "End": 131815
    },
    "TimeRange": {
      "StartTime": "02:59:40.4400000",
      "EndTime": "02:59:40.6500000"
    }
  },
  {
    "TextLocation": {
      "Start": 131816,
      "End": 131819
    },
    "TimeRange": {
      "StartTime": "02:59:40.6800000",
      "EndTime": "02:59:40.7900000"
    }
  },
  {
    "TextLocation": {
      "Start": 131820,
      "End": 131824
    },
    "TimeRange": {
      "StartTime": "02:59:40.8000000",
      "EndTime": "02:59:40.9800000"
    }
  },
  {
    "TextLocation": {
      "Start": 131825,
      "End": 131827
    },
    "TimeRange": {
      "StartTime": "02:59:41.0100000",
      "EndTime": "02:59:41.0600000"
    }
  },
  {
    "TextLocation": {
      "Start": 131828,
      "End": 131839
    },
    "TimeRange": {
      "StartTime": "02:59:41.1000000",
      "EndTime": "02:59:41.5700000"
    }
  },
  {
    "TextLocation": {
      "Start": 131842,
      "End": 131845
    },
    "TimeRange": {
      "StartTime": "02:59:41.5800000",
      "EndTime": "02:59:41.9700000"
    }
  },
  {
    "TextLocation": {
      "Start": 131847,
      "End": 131853
    },
    "TimeRange": {
      "StartTime": "02:59:41.9700000",
      "EndTime": "02:59:42.1800000"
    }
  },
  {
    "TextLocation": {
      "Start": 131854,
      "End": 131855
    },
    "TimeRange": {
      "StartTime": "02:59:42.1800000",
      "EndTime": "02:59:42.2400000"
    }
  },
  {
    "TextLocation": {
      "Start": 131856,
      "End": 131862
    },
    "TimeRange": {
      "StartTime": "02:59:42.2400000",
      "EndTime": "02:59:42.4800000"
    }
  },
  {
    "TextLocation": {
      "Start": 131863,
      "End": 131865
    },
    "TimeRange": {
      "StartTime": "02:59:42.4800000",
      "EndTime": "02:59:42.6000000"
    }
  },
  {
    "TextLocation": {
      "Start": 131866,
      "End": 131870
    },
    "TimeRange": {
      "StartTime": "02:59:42.6000000",
      "EndTime": "02:59:42.7500000"
    }
  },
  {
    "TextLocation": {
      "Start": 131871,
      "End": 131876
    },
    "TimeRange": {
      "StartTime": "02:59:42.7500000",
      "EndTime": "02:59:43.1700000"
    }
  },
  {
    "TextLocation": {
      "Start": 131884,
      "End": 131889
    },
    "TimeRange": {
      "StartTime": "02:59:44.1600000",
      "EndTime": "02:59:44.4000000"
    }
  },
  {
    "TextLocation": {
      "Start": 131890,
      "End": 131895
    },
    "TimeRange": {
      "StartTime": "02:59:44.4000000",
      "EndTime": "02:59:44.6400000"
    }
  },
  {
    "TextLocation": {
      "Start": 131896,
      "End": 131899
    },
    "TimeRange": {
      "StartTime": "02:59:44.6400000",
      "EndTime": "02:59:44.8799999"
    }
  },
  {
    "TextLocation": {
      "Start": 131900,
      "End": 131903
    },
    "TimeRange": {
      "StartTime": "02:59:44.8799999",
      "EndTime": "02:59:45.3000000"
    }
  },
  {
    "TextLocation": {
      "Start": 131904,
      "End": 131909
    },
    "TimeRange": {
      "StartTime": "02:59:45.3000000",
      "EndTime": "02:59:45.6600000"
    }
  },
  {
    "TextLocation": {
      "Start": 131910,
      "End": 131913
    },
    "TimeRange": {
      "StartTime": "02:59:45.6600000",
      "EndTime": "02:59:46.1400000"
    }
  },
  {
    "TextLocation": {
      "Start": 131916,
      "End": 131922
    },
    "TimeRange": {
      "StartTime": "02:59:46.6200000",
      "EndTime": "02:59:46.9500000"
    }
  },
  {
    "TextLocation": {
      "Start": 131923,
      "End": 131926
    },
    "TimeRange": {
      "StartTime": "02:59:46.9500000",
      "EndTime": "02:59:47.0400000"
    }
  },
  {
    "TextLocation": {
      "Start": 131927,
      "End": 131931
    },
    "TimeRange": {
      "StartTime": "02:59:47.0400000",
      "EndTime": "02:59:47.2500000"
    }
  },
  {
    "TextLocation": {
      "Start": 131932,
      "End": 131935
    },
    "TimeRange": {
      "StartTime": "02:59:47.2500000",
      "EndTime": "02:59:47.3700000"
    }
  },
  {
    "TextLocation": {
      "Start": 131936,
      "End": 131940
    },
    "TimeRange": {
      "StartTime": "02:59:47.3700000",
      "EndTime": "02:59:47.6400000"
    }
  },
  {
    "TextLocation": {
      "Start": 131941,
      "End": 131943
    },
    "TimeRange": {
      "StartTime": "02:59:47.6400000",
      "EndTime": "02:59:47.7300000"
    }
  },
  {
    "TextLocation": {
      "Start": 131944,
      "End": 131947
    },
    "TimeRange": {
      "StartTime": "02:59:47.7300000",
      "EndTime": "02:59:48.1800000"
    }
  },
  {
    "TextLocation": {
      "Start": 131950,
      "End": 131954
    },
    "TimeRange": {
      "StartTime": "02:59:48.1800000",
      "EndTime": "02:59:48.3900000"
    }
  },
  {
    "TextLocation": {
      "Start": 131955,
      "End": 131958
    },
    "TimeRange": {
      "StartTime": "02:59:48.3900000",
      "EndTime": "02:59:48.4800000"
    }
  },
  {
    "TextLocation": {
      "Start": 131959,
      "End": 131963
    },
    "TimeRange": {
      "StartTime": "02:59:48.4800000",
      "EndTime": "02:59:48.6000000"
    }
  },
  {
    "TextLocation": {
      "Start": 131964,
      "End": 131969
    },
    "TimeRange": {
      "StartTime": "02:59:48.6000000",
      "EndTime": "02:59:48.8400000"
    }
  },
  {
    "TextLocation": {
      "Start": 131970,
      "End": 131977
    },
    "TimeRange": {
      "StartTime": "02:59:48.8400000",
      "EndTime": "02:59:49.3000000"
    }
  },
  {
    "TextLocation": {
      "Start": 131985,
      "End": 131990
    },
    "TimeRange": {
      "StartTime": "02:59:49.3200000",
      "EndTime": "02:59:49.6500000"
    }
  },
  {
    "TextLocation": {
      "Start": 131991,
      "End": 131994
    },
    "TimeRange": {
      "StartTime": "02:59:49.6500000",
      "EndTime": "02:59:49.9500000"
    }
  },
  {
    "TextLocation": {
      "Start": 131996,
      "End": 132000
    },
    "TimeRange": {
      "StartTime": "02:59:50.0700000",
      "EndTime": "02:59:50.9400000"
    }
  },
  {
    "TextLocation": {
      "Start": 132001,
      "End": 132003
    },
    "TimeRange": {
      "StartTime": "02:59:50.9400000",
      "EndTime": "02:59:51.0300000"
    }
  },
  {
    "TextLocation": {
      "Start": 132004,
      "End": 132008
    },
    "TimeRange": {
      "StartTime": "02:59:51.0300000",
      "EndTime": "02:59:52.2300000"
    }
  },
  {
    "TextLocation": {
      "Start": 132009,
      "End": 132012
    },
    "TimeRange": {
      "StartTime": "02:59:52.2600000",
      "EndTime": "02:59:53.0700000"
    }
  },
  {
    "TextLocation": {
      "Start": 132013,
      "End": 132017
    },
    "TimeRange": {
      "StartTime": "02:59:54.1500000",
      "EndTime": "02:59:54.8500000"
    }
  },
  {
    "TextLocation": {
      "Start": 132018,
      "End": 132022
    },
    "TimeRange": {
      "StartTime": "02:59:54.8500000",
      "EndTime": "02:59:55.5500000"
    }
  },
  {
    "TextLocation": {
      "Start": 132023,
      "End": 132026
    },
    "TimeRange": {
      "StartTime": "02:59:55.5600000",
      "EndTime": "02:59:56.0400000"
    }
  },
  {
    "TextLocation": {
      "Start": 132034,
      "End": 132037
    },
    "TimeRange": {
      "StartTime": "02:59:56.2500000",
      "EndTime": "02:59:56.3700000"
    }
  },
  {
    "TextLocation": {
      "Start": 132038,
      "End": 132041
    },
    "TimeRange": {
      "StartTime": "02:59:56.3700000",
      "EndTime": "02:59:56.4900000"
    }
  },
  {
    "TextLocation": {
      "Start": 132042,
      "End": 132046
    },
    "TimeRange": {
      "StartTime": "02:59:56.4900000",
      "EndTime": "02:59:56.6700000"
    }
  },
  {
    "TextLocation": {
      "Start": 132047,
      "End": 132052
    },
    "TimeRange": {
      "StartTime": "02:59:56.6700000",
      "EndTime": "02:59:56.9100000"
    }
  },
  {
    "TextLocation": {
      "Start": 132060,
      "End": 132063
    },
    "TimeRange": {
      "StartTime": "02:59:57.9000000",
      "EndTime": "02:59:58.6200000"
    }
  },
  {
    "TextLocation": {
      "Start": 132064,
      "End": 132068
    },
    "TimeRange": {
      "StartTime": "02:59:59.4700000",
      "EndTime": "02:59:59.8200000"
    }
  },
  {
    "TextLocation": {
      "Start": 132070,
      "End": 132073
    },
    "TimeRange": {
      "StartTime": "02:59:59.8200000",
      "EndTime": "03:00:00"
    }
  },
  {
    "TextLocation": {
      "Start": 132074,
      "End": 132079
    },
    "TimeRange": {
      "StartTime": "03:00:00",
      "EndTime": "03:00:00.5700000"
    }
  },
  {
    "TextLocation": {
      "Start": 132080,
      "End": 132082
    },
    "TimeRange": {
      "StartTime": "03:00:00.5700000",
      "EndTime": "03:00:00.6900000"
    }
  },
  {
    "TextLocation": {
      "Start": 132083,
      "End": 132087
    },
    "TimeRange": {
      "StartTime": "03:00:00.6900000",
      "EndTime": "03:00:00.8400000"
    }
  },
  {
    "TextLocation": {
      "Start": 132088,
      "End": 132092
    },
    "TimeRange": {
      "StartTime": "03:00:00.8400000",
      "EndTime": "03:00:01.0800000"
    }
  },
  {
    "TextLocation": {
      "Start": 132093,
      "End": 132097
    },
    "TimeRange": {
      "StartTime": "03:00:01.0800000",
      "EndTime": "03:00:01.4100000"
    }
  },
  {
    "TextLocation": {
      "Start": 132100,
      "End": 132102
    },
    "TimeRange": {
      "StartTime": "03:00:01.4100000",
      "EndTime": "03:00:01.5600000"
    }
  },
  {
    "TextLocation": {
      "Start": 132103,
      "End": 132108
    },
    "TimeRange": {
      "StartTime": "03:00:01.5600000",
      "EndTime": "03:00:01.7700000"
    }
  },
  {
    "TextLocation": {
      "Start": 132109,
      "End": 132119
    },
    "TimeRange": {
      "StartTime": "03:00:01.7700000",
      "EndTime": "03:00:02.1299999"
    }
  },
  {
    "TextLocation": {
      "Start": 132120,
      "End": 132127
    },
    "TimeRange": {
      "StartTime": "03:00:02.1299999",
      "EndTime": "03:00:02.8799999"
    }
  },
  {
    "TextLocation": {
      "Start": 132128,
      "End": 132131
    },
    "TimeRange": {
      "StartTime": "03:00:03.4200000",
      "EndTime": "03:00:03.6000000"
    }
  },
  {
    "TextLocation": {
      "Start": 132132,
      "End": 132136
    },
    "TimeRange": {
      "StartTime": "03:00:03.6000000",
      "EndTime": "03:00:04.2600000"
    }
  },
  {
    "TextLocation": {
      "Start": 132139,
      "End": 132144
    },
    "TimeRange": {
      "StartTime": "03:00:04.9100000",
      "EndTime": "03:00:05.4500000"
    }
  },
  {
    "TextLocation": {
      "Start": 132147,
      "End": 132148
    },
    "TimeRange": {
      "StartTime": "03:00:05.4500000",
      "EndTime": "03:00:05.6299999"
    }
  },
  {
    "TextLocation": {
      "Start": 132149,
      "End": 132156
    },
    "TimeRange": {
      "StartTime": "03:00:05.6299999",
      "EndTime": "03:00:06.1100000"
    }
  },
  {
    "TextLocation": {
      "Start": 132157,
      "End": 132159
    },
    "TimeRange": {
      "StartTime": "03:00:06.1100000",
      "EndTime": "03:00:06.2600000"
    }
  },
  {
    "TextLocation": {
      "Start": 132160,
      "End": 132165
    },
    "TimeRange": {
      "StartTime": "03:00:06.2600000",
      "EndTime": "03:00:06.5900000"
    }
  },
  {
    "TextLocation": {
      "Start": 132166,
      "End": 132170
    },
    "TimeRange": {
      "StartTime": "03:00:06.5900000",
      "EndTime": "03:00:06.8000000"
    }
  },
  {
    "TextLocation": {
      "Start": 132171,
      "End": 132174
    },
    "TimeRange": {
      "StartTime": "03:00:06.8000000",
      "EndTime": "03:00:07.2800000"
    }
  },
  {
    "TextLocation": {
      "Start": 132182,
      "End": 132185
    },
    "TimeRange": {
      "StartTime": "03:00:08.5800000",
      "EndTime": "03:00:08.6900000"
    }
  },
  {
    "TextLocation": {
      "Start": 132186,
      "End": 132189
    },
    "TimeRange": {
      "StartTime": "03:00:08.7900000",
      "EndTime": "03:00:09"
    }
  },
  {
    "TextLocation": {
      "Start": 132190,
      "End": 132192
    },
    "TimeRange": {
      "StartTime": "03:00:09",
      "EndTime": "03:00:09.0900000"
    }
  },
  {
    "TextLocation": {
      "Start": 132193,
      "End": 132197
    },
    "TimeRange": {
      "StartTime": "03:00:09.0900000",
      "EndTime": "03:00:09.2400000"
    }
  },
  {
    "TextLocation": {
      "Start": 132198,
      "End": 132201
    },
    "TimeRange": {
      "StartTime": "03:00:09.2400000",
      "EndTime": "03:00:09.3300000"
    }
  },
  {
    "TextLocation": {
      "Start": 132202,
      "End": 132209
    },
    "TimeRange": {
      "StartTime": "03:00:09.3300000",
      "EndTime": "03:00:09.5700000"
    }
  },
  {
    "TextLocation": {
      "Start": 132210,
      "End": 132217
    },
    "TimeRange": {
      "StartTime": "03:00:09.5700000",
      "EndTime": "03:00:10.0800000"
    }
  },
  {
    "TextLocation": {
      "Start": 132218,
      "End": 132224
    },
    "TimeRange": {
      "StartTime": "03:00:10.0800000",
      "EndTime": "03:00:11.0100000"
    }
  },
  {
    "TextLocation": {
      "Start": 132227,
      "End": 132230
    },
    "TimeRange": {
      "StartTime": "03:00:11.0600000",
      "EndTime": "03:00:11.4300000"
    }
  },
  {
    "TextLocation": {
      "Start": 132232,
      "End": 132236
    },
    "TimeRange": {
      "StartTime": "03:00:11.4500000",
      "EndTime": "03:00:11.8000000"
    }
  },
  {
    "TextLocation": {
      "Start": 132238,
      "End": 132242
    },
    "TimeRange": {
      "StartTime": "03:00:11.8000000",
      "EndTime": "03:00:12.1800000"
    }
  },
  {
    "TextLocation": {
      "Start": 132244,
      "End": 132248
    },
    "TimeRange": {
      "StartTime": "03:00:12.1800000",
      "EndTime": "03:00:12.9300000"
    }
  },
  {
    "TextLocation": {
      "Start": 132251,
      "End": 132254
    },
    "TimeRange": {
      "StartTime": "03:00:22.4100000",
      "EndTime": "03:00:22.5600000"
    }
  },
  {
    "TextLocation": {
      "Start": 132255,
      "End": 132258
    },
    "TimeRange": {
      "StartTime": "03:00:22.5600000",
      "EndTime": "03:00:22.6500000"
    }
  },
  {
    "TextLocation": {
      "Start": 132259,
      "End": 132263
    },
    "TimeRange": {
      "StartTime": "03:00:22.6500000",
      "EndTime": "03:00:22.8600000"
    }
  },
  {
    "TextLocation": {
      "Start": 132264,
      "End": 132266
    },
    "TimeRange": {
      "StartTime": "03:00:22.8600000",
      "EndTime": "03:00:23.0400000"
    }
  },
  {
    "TextLocation": {
      "Start": 132267,
      "End": 132271
    },
    "TimeRange": {
      "StartTime": "03:00:23.0400000",
      "EndTime": "03:00:23.3400000"
    }
  },
  {
    "TextLocation": {
      "Start": 132272,
      "End": 132276
    },
    "TimeRange": {
      "StartTime": "03:00:23.3400000",
      "EndTime": "03:00:23.6100000"
    }
  },
  {
    "TextLocation": {
      "Start": 132277,
      "End": 132280
    },
    "TimeRange": {
      "StartTime": "03:00:23.6100000",
      "EndTime": "03:00:23.7600000"
    }
  },
  {
    "TextLocation": {
      "Start": 132281,
      "End": 132285
    },
    "TimeRange": {
      "StartTime": "03:00:23.7600000",
      "EndTime": "03:00:24.2099999"
    }
  },
  {
    "TextLocation": {
      "Start": 132286,
      "End": 132290
    },
    "TimeRange": {
      "StartTime": "03:00:24.2099999",
      "EndTime": "03:00:24.3900000"
    }
  },
  {
    "TextLocation": {
      "Start": 132298,
      "End": 132303
    },
    "TimeRange": {
      "StartTime": "03:00:25.5200000",
      "EndTime": "03:00:25.8500000"
    }
  },
  {
    "TextLocation": {
      "Start": 132304,
      "End": 132306
    },
    "TimeRange": {
      "StartTime": "03:00:25.8500000",
      "EndTime": "03:00:26.4500000"
    }
  },
  {
    "TextLocation": {
      "Start": 132308,
      "End": 132312
    },
    "TimeRange": {
      "StartTime": "03:00:26.4500000",
      "EndTime": "03:00:27.6200000"
    }
  },
  {
    "TextLocation": {
      "Start": 132313,
      "End": 132317
    },
    "TimeRange": {
      "StartTime": "03:00:27.6500000",
      "EndTime": "03:00:28.0400000"
    }
  },
  {
    "TextLocation": {
      "Start": 132318,
      "End": 132321
    },
    "TimeRange": {
      "StartTime": "03:00:28.0400000",
      "EndTime": "03:00:28.5600000"
    }
  },
  {
    "TextLocation": {
      "Start": 132322,
      "End": 132327
    },
    "TimeRange": {
      "StartTime": "03:00:28.5600000",
      "EndTime": "03:00:29.0900000"
    }
  },
  {
    "TextLocation": {
      "Start": 132328,
      "End": 132331
    },
    "TimeRange": {
      "StartTime": "03:00:29.0900000",
      "EndTime": "03:00:29.8700000"
    }
  },
  {
    "TextLocation": {
      "Start": 132339,
      "End": 132341
    },
    "TimeRange": {
      "StartTime": "03:00:30.0800000",
      "EndTime": "03:00:30.3500000"
    }
  },
  {
    "TextLocation": {
      "Start": 132342,
      "End": 132347
    },
    "TimeRange": {
      "StartTime": "03:00:30.3500000",
      "EndTime": "03:00:30.4700000"
    }
  },
  {
    "TextLocation": {
      "Start": 132348,
      "End": 132352
    },
    "TimeRange": {
      "StartTime": "03:00:30.4700000",
      "EndTime": "03:00:30.6500000"
    }
  },
  {
    "TextLocation": {
      "Start": 132353,
      "End": 132355
    },
    "TimeRange": {
      "StartTime": "03:00:30.6500000",
      "EndTime": "03:00:30.9200000"
    }
  },
  {
    "TextLocation": {
      "Start": 132358,
      "End": 132362
    },
    "TimeRange": {
      "StartTime": "03:00:30.9500000",
      "EndTime": "03:00:31.6000000"
    }
  },
  {
    "TextLocation": {
      "Start": 132363,
      "End": 132367
    },
    "TimeRange": {
      "StartTime": "03:00:31.6000000",
      "EndTime": "03:00:32.2400000"
    }
  },
  {
    "TextLocation": {
      "Start": 132368,
      "End": 132370
    },
    "TimeRange": {
      "StartTime": "03:00:32.2400000",
      "EndTime": "03:00:32.3000000"
    }
  },
  {
    "TextLocation": {
      "Start": 132371,
      "End": 132380
    },
    "TimeRange": {
      "StartTime": "03:00:32.3000000",
      "EndTime": "03:00:32.6400000"
    }
  },
  {
    "TextLocation": {
      "Start": 132388,
      "End": 132391
    },
    "TimeRange": {
      "StartTime": "03:00:33.0200000",
      "EndTime": "03:00:33.5300000"
    }
  },
  {
    "TextLocation": {
      "Start": 132399,
      "End": 132402
    },
    "TimeRange": {
      "StartTime": "03:00:33.8300000",
      "EndTime": "03:00:33.8900000"
    }
  },
  {
    "TextLocation": {
      "Start": 132403,
      "End": 132406
    },
    "TimeRange": {
      "StartTime": "03:00:33.9200000",
      "EndTime": "03:00:34.0400000"
    }
  },
  {
    "TextLocation": {
      "Start": 132407,
      "End": 132411
    },
    "TimeRange": {
      "StartTime": "03:00:34.0400000",
      "EndTime": "03:00:34.2200000"
    }
  },
  {
    "TextLocation": {
      "Start": 132412,
      "End": 132416
    },
    "TimeRange": {
      "StartTime": "03:00:34.2200000",
      "EndTime": "03:00:34.4300000"
    }
  },
  {
    "TextLocation": {
      "Start": 132417,
      "End": 132424
    },
    "TimeRange": {
      "StartTime": "03:00:34.4300000",
      "EndTime": "03:00:34.8799999"
    }
  },
  {
    "TextLocation": {
      "Start": 132432,
      "End": 132433
    },
    "TimeRange": {
      "StartTime": "03:00:35.1800000",
      "EndTime": "03:00:35.4500000"
    }
  },
  {
    "TextLocation": {
      "Start": 132434,
      "End": 132439
    },
    "TimeRange": {
      "StartTime": "03:00:35.4500000",
      "EndTime": "03:00:35.8400000"
    }
  },
  {
    "TextLocation": {
      "Start": 132440,
      "End": 132442
    },
    "TimeRange": {
      "StartTime": "03:00:35.8400000",
      "EndTime": "03:00:36.0200000"
    }
  },
  {
    "TextLocation": {
      "Start": 132443,
      "End": 132447
    },
    "TimeRange": {
      "StartTime": "03:00:36.0200000",
      "EndTime": "03:00:36.2900000"
    }
  },
  {
    "TextLocation": {
      "Start": 132448,
      "End": 132450
    },
    "TimeRange": {
      "StartTime": "03:00:36.2900000",
      "EndTime": "03:00:36.4700000"
    }
  },
  {
    "TextLocation": {
      "Start": 132451,
      "End": 132458
    },
    "TimeRange": {
      "StartTime": "03:00:36.4700000",
      "EndTime": "03:00:36.8600000"
    }
  },
  {
    "TextLocation": {
      "Start": 132459,
      "End": 132463
    },
    "TimeRange": {
      "StartTime": "03:00:36.8600000",
      "EndTime": "03:00:37.0100000"
    }
  },
  {
    "TextLocation": {
      "Start": 132464,
      "End": 132468
    },
    "TimeRange": {
      "StartTime": "03:00:37.0100000",
      "EndTime": "03:00:37.5800000"
    }
  },
  {
    "TextLocation": {
      "Start": 132476,
      "End": 132479
    },
    "TimeRange": {
      "StartTime": "03:00:38.3700000",
      "EndTime": "03:00:38.4599999"
    }
  },
  {
    "TextLocation": {
      "Start": 132480,
      "End": 132485
    },
    "TimeRange": {
      "StartTime": "03:00:38.4599999",
      "EndTime": "03:00:38.5800000"
    }
  },
  {
    "TextLocation": {
      "Start": 132486,
      "End": 132488
    },
    "TimeRange": {
      "StartTime": "03:00:38.5800000",
      "EndTime": "03:00:38.6400000"
    }
  },
  {
    "TextLocation": {
      "Start": 132489,
      "End": 132493
    },
    "TimeRange": {
      "StartTime": "03:00:38.6400000",
      "EndTime": "03:00:38.8799999"
    }
  },
  {
    "TextLocation": {
      "Start": 132494,
      "End": 132497
    },
    "TimeRange": {
      "StartTime": "03:00:38.8799999",
      "EndTime": "03:00:39.0300000"
    }
  },
  {
    "TextLocation": {
      "Start": 132498,
      "End": 132501
    },
    "TimeRange": {
      "StartTime": "03:00:39.0300000",
      "EndTime": "03:00:39.1500000"
    }
  },
  {
    "TextLocation": {
      "Start": 132502,
      "End": 132506
    },
    "TimeRange": {
      "StartTime": "03:00:39.1500000",
      "EndTime": "03:00:39.4500000"
    }
  },
  {
    "TextLocation": {
      "Start": 132507,
      "End": 132514
    },
    "TimeRange": {
      "StartTime": "03:00:39.4500000",
      "EndTime": "03:00:40.1400000"
    }
  },
  {
    "TextLocation": {
      "Start": 132515,
      "End": 132517
    },
    "TimeRange": {
      "StartTime": "03:00:40.1400000",
      "EndTime": "03:00:40.3799999"
    }
  },
  {
    "TextLocation": {
      "Start": 132518,
      "End": 132520
    },
    "TimeRange": {
      "StartTime": "03:00:40.3799999",
      "EndTime": "03:00:40.8000000"
    }
  },
  {
    "TextLocation": {
      "Start": 132521,
      "End": 132526
    },
    "TimeRange": {
      "StartTime": "03:00:40.8400000",
      "EndTime": "03:00:41.1700000"
    }
  },
  {
    "TextLocation": {
      "Start": 132528,
      "End": 132532
    },
    "TimeRange": {
      "StartTime": "03:00:41.1900000",
      "EndTime": "03:00:42.5700000"
    }
  },
  {
    "TextLocation": {
      "Start": 132535,
      "End": 132538
    },
    "TimeRange": {
      "StartTime": "03:00:46.0300000",
      "EndTime": "03:00:46.1600000"
    }
  },
  {
    "TextLocation": {
      "Start": 132539,
      "End": 132544
    },
    "TimeRange": {
      "StartTime": "03:00:46.1600000",
      "EndTime": "03:00:46.2800000"
    }
  },
  {
    "TextLocation": {
      "Start": 132547,
      "End": 132550
    },
    "TimeRange": {
      "StartTime": "03:00:46.3700000",
      "EndTime": "03:00:46.5200000"
    }
  },
  {
    "TextLocation": {
      "Start": 132551,
      "End": 132554
    },
    "TimeRange": {
      "StartTime": "03:00:46.5200000",
      "EndTime": "03:00:46.6400000"
    }
  },
  {
    "TextLocation": {
      "Start": 132555,
      "End": 132559
    },
    "TimeRange": {
      "StartTime": "03:00:46.6400000",
      "EndTime": "03:00:46.9100000"
    }
  },
  {
    "TextLocation": {
      "Start": 132560,
      "End": 132562
    },
    "TimeRange": {
      "StartTime": "03:00:46.9100000",
      "EndTime": "03:00:47.1500000"
    }
  },
  {
    "TextLocation": {
      "Start": 132563,
      "End": 132567
    },
    "TimeRange": {
      "StartTime": "03:00:47.1500000",
      "EndTime": "03:00:47.4800000"
    }
  },
  {
    "TextLocation": {
      "Start": 132568,
      "End": 132572
    },
    "TimeRange": {
      "StartTime": "03:00:47.4800000",
      "EndTime": "03:00:47.6900000"
    }
  },
  {
    "TextLocation": {
      "Start": 132573,
      "End": 132576
    },
    "TimeRange": {
      "StartTime": "03:00:47.6900000",
      "EndTime": "03:00:47.7800000"
    }
  },
  {
    "TextLocation": {
      "Start": 132577,
      "End": 132581
    },
    "TimeRange": {
      "StartTime": "03:00:47.7800000",
      "EndTime": "03:00:48.0800000"
    }
  },
  {
    "TextLocation": {
      "Start": 132582,
      "End": 132584
    },
    "TimeRange": {
      "StartTime": "03:00:48.0800000",
      "EndTime": "03:00:48.1700000"
    }
  },
  {
    "TextLocation": {
      "Start": 132585,
      "End": 132588
    },
    "TimeRange": {
      "StartTime": "03:00:48.1700000",
      "EndTime": "03:00:48.7700000"
    }
  },
  {
    "TextLocation": {
      "Start": 132589,
      "End": 132593
    },
    "TimeRange": {
      "StartTime": "03:00:48.7700000",
      "EndTime": "03:00:49.4000000"
    }
  },
  {
    "TextLocation": {
      "Start": 132594,
      "End": 132598
    },
    "TimeRange": {
      "StartTime": "03:00:49.6400000",
      "EndTime": "03:00:49.9400000"
    }
  },
  {
    "TextLocation": {
      "Start": 132599,
      "End": 132602
    },
    "TimeRange": {
      "StartTime": "03:00:49.9400000",
      "EndTime": "03:00:50.1000000"
    }
  },
  {
    "TextLocation": {
      "Start": 132603,
      "End": 132607
    },
    "TimeRange": {
      "StartTime": "03:00:50.1000000",
      "EndTime": "03:00:50.3600000"
    }
  },
  {
    "TextLocation": {
      "Start": 132615,
      "End": 132620
    },
    "TimeRange": {
      "StartTime": "03:00:50.7500000",
      "EndTime": "03:00:51.1100000"
    }
  },
  {
    "TextLocation": {
      "Start": 132621,
      "End": 132623
    },
    "TimeRange": {
      "StartTime": "03:00:51.1100000",
      "EndTime": "03:00:51.6800000"
    }
  },
  {
    "TextLocation": {
      "Start": 132625,
      "End": 132629
    },
    "TimeRange": {
      "StartTime": "03:00:51.6800000",
      "EndTime": "03:00:52.9400000"
    }
  },
  {
    "TextLocation": {
      "Start": 132631,
      "End": 132635
    },
    "TimeRange": {
      "StartTime": "03:00:52.9700000",
      "EndTime": "03:00:53.7200000"
    }
  },
  {
    "TextLocation": {
      "Start": 132636,
      "End": 132641
    },
    "TimeRange": {
      "StartTime": "03:00:53.7200000",
      "EndTime": "03:00:54.4700000"
    }
  },
  {
    "TextLocation": {
      "Start": 132642,
      "End": 132645
    },
    "TimeRange": {
      "StartTime": "03:00:54.4700000",
      "EndTime": "03:00:55.3100000"
    }
  },
  {
    "TextLocation": {
      "Start": 132646,
      "End": 132648
    },
    "TimeRange": {
      "StartTime": "03:00:55.4000000",
      "EndTime": "03:00:55.6600000"
    }
  },
  {
    "TextLocation": {
      "Start": 132656,
      "End": 132660
    },
    "TimeRange": {
      "StartTime": "03:00:55.6700000",
      "EndTime": "03:00:56.2800000"
    }
  },
  {
    "TextLocation": {
      "Start": 132661,
      "End": 132665
    },
    "TimeRange": {
      "StartTime": "03:00:56.2800000",
      "EndTime": "03:00:56.9000000"
    }
  },
  {
    "TextLocation": {
      "Start": 132666,
      "End": 132668
    },
    "TimeRange": {
      "StartTime": "03:00:56.9000000",
      "EndTime": "03:00:56.9900000"
    }
  },
  {
    "TextLocation": {
      "Start": 132676,
      "End": 132685
    },
    "TimeRange": {
      "StartTime": "03:00:56.9900000",
      "EndTime": "03:00:57.4700000"
    }
  },
  {
    "TextLocation": {
      "Start": 132688,
      "End": 132691
    },
    "TimeRange": {
      "StartTime": "03:00:57.5000000",
      "EndTime": "03:00:58.0700000"
    }
  },
  {
    "TextLocation": {
      "Start": 132699,
      "End": 132702
    },
    "TimeRange": {
      "StartTime": "03:00:58.7600000",
      "EndTime": "03:00:58.8400000"
    }
  },
  {
    "TextLocation": {
      "Start": 132703,
      "End": 132706
    },
    "TimeRange": {
      "StartTime": "03:00:58.8500000",
      "EndTime": "03:00:58.9400000"
    }
  },
  {
    "TextLocation": {
      "Start": 132707,
      "End": 132711
    },
    "TimeRange": {
      "StartTime": "03:00:58.9400000",
      "EndTime": "03:00:59.1500000"
    }
  },
  {
    "TextLocation": {
      "Start": 132712,
      "End": 132716
    },
    "TimeRange": {
      "StartTime": "03:00:59.1500000",
      "EndTime": "03:00:59.3300000"
    }
  },
  {
    "TextLocation": {
      "Start": 132724,
      "End": 132726
    },
    "TimeRange": {
      "StartTime": "03:01:00.0500000",
      "EndTime": "03:01:00.2600000"
    }
  },
  {
    "TextLocation": {
      "Start": 132727,
      "End": 132730
    },
    "TimeRange": {
      "StartTime": "03:01:00.2600000",
      "EndTime": "03:01:00.4400000"
    }
  },
  {
    "TextLocation": {
      "Start": 132731,
      "End": 132734
    },
    "TimeRange": {
      "StartTime": "03:01:00.4400000",
      "EndTime": "03:01:00.7400000"
    }
  },
  {
    "TextLocation": {
      "Start": 132736,
      "End": 132741
    },
    "TimeRange": {
      "StartTime": "03:01:00.7400000",
      "EndTime": "03:01:01.1900000"
    }
  },
  {
    "TextLocation": {
      "Start": 132743,
      "End": 132747
    },
    "TimeRange": {
      "StartTime": "03:01:01.1900000",
      "EndTime": "03:01:01.4000000"
    }
  },
  {
    "TextLocation": {
      "Start": 132748,
      "End": 132753
    },
    "TimeRange": {
      "StartTime": "03:01:01.4000000",
      "EndTime": "03:01:01.5500000"
    }
  },
  {
    "TextLocation": {
      "Start": 132754,
      "End": 132756
    },
    "TimeRange": {
      "StartTime": "03:01:01.5500000",
      "EndTime": "03:01:01.6100000"
    }
  },
  {
    "TextLocation": {
      "Start": 132757,
      "End": 132760
    },
    "TimeRange": {
      "StartTime": "03:01:01.6100000",
      "EndTime": "03:01:02.2099999"
    }
  },
  {
    "TextLocation": {
      "Start": 132761,
      "End": 132765
    },
    "TimeRange": {
      "StartTime": "03:01:02.2099999",
      "EndTime": "03:01:02.6900000"
    }
  },
  {
    "TextLocation": {
      "Start": 132766,
      "End": 132772
    },
    "TimeRange": {
      "StartTime": "03:01:02.6900000",
      "EndTime": "03:01:02.9599999"
    }
  },
  {
    "TextLocation": {
      "Start": 132773,
      "End": 132774
    },
    "TimeRange": {
      "StartTime": "03:01:02.9599999",
      "EndTime": "03:01:03.1400000"
    }
  },
  {
    "TextLocation": {
      "Start": 132775,
      "End": 132779
    },
    "TimeRange": {
      "StartTime": "03:01:03.1400000",
      "EndTime": "03:01:03.3200000"
    }
  },
  {
    "TextLocation": {
      "Start": 132780,
      "End": 132786
    },
    "TimeRange": {
      "StartTime": "03:01:03.3200000",
      "EndTime": "03:01:03.6200000"
    }
  },
  {
    "TextLocation": {
      "Start": 132787,
      "End": 132790
    },
    "TimeRange": {
      "StartTime": "03:01:03.6200000",
      "EndTime": "03:01:03.8000000"
    }
  },
  {
    "TextLocation": {
      "Start": 132791,
      "End": 132793
    },
    "TimeRange": {
      "StartTime": "03:01:03.8000000",
      "EndTime": "03:01:03.9200000"
    }
  },
  {
    "TextLocation": {
      "Start": 132794,
      "End": 132798
    },
    "TimeRange": {
      "StartTime": "03:01:03.9200000",
      "EndTime": "03:01:04.1900000"
    }
  },
  {
    "TextLocation": {
      "Start": 132799,
      "End": 132801
    },
    "TimeRange": {
      "StartTime": "03:01:04.1900000",
      "EndTime": "03:01:04.4599999"
    }
  },
  {
    "TextLocation": {
      "Start": 132802,
      "End": 132808
    },
    "TimeRange": {
      "StartTime": "03:01:04.4599999",
      "EndTime": "03:01:05.3900000"
    }
  },
  {
    "TextLocation": {
      "Start": 132816,
      "End": 132820
    },
    "TimeRange": {
      "StartTime": "03:01:05.8700000",
      "EndTime": "03:01:06.0200000"
    }
  },
  {
    "TextLocation": {
      "Start": 132823,
      "End": 132829
    },
    "TimeRange": {
      "StartTime": "03:01:06.0400000",
      "EndTime": "03:01:06.3200000"
    }
  },
  {
    "TextLocation": {
      "Start": 132830,
      "End": 132833
    },
    "TimeRange": {
      "StartTime": "03:01:06.3200000",
      "EndTime": "03:01:06.4700000"
    }
  },
  {
    "TextLocation": {
      "Start": 132834,
      "End": 132847
    },
    "TimeRange": {
      "StartTime": "03:01:06.4700000",
      "EndTime": "03:01:07.1299999"
    }
  },
  {
    "TextLocation": {
      "Start": 132848,
      "End": 132860
    },
    "TimeRange": {
      "StartTime": "03:01:07.1299999",
      "EndTime": "03:01:07.7900000"
    }
  },
  {
    "TextLocation": {
      "Start": 132861,
      "End": 132863
    },
    "TimeRange": {
      "StartTime": "03:01:07.7900000",
      "EndTime": "03:01:07.8799999"
    }
  },
  {
    "TextLocation": {
      "Start": 132864,
      "End": 132868
    },
    "TimeRange": {
      "StartTime": "03:01:07.8799999",
      "EndTime": "03:01:08.0900000"
    }
  },
  {
    "TextLocation": {
      "Start": 132869,
      "End": 132876
    },
    "TimeRange": {
      "StartTime": "03:01:08.0900000",
      "EndTime": "03:01:08.5700000"
    }
  },
  {
    "TextLocation": {
      "Start": 132884,
      "End": 132889
    },
    "TimeRange": {
      "StartTime": "03:01:08.8700000",
      "EndTime": "03:01:09.2300000"
    }
  },
  {
    "TextLocation": {
      "Start": 132891,
      "End": 132896
    },
    "TimeRange": {
      "StartTime": "03:01:09.2300000",
      "EndTime": "03:01:09.4400000"
    }
  },
  {
    "TextLocation": {
      "Start": 132897,
      "End": 132906
    },
    "TimeRange": {
      "StartTime": "03:01:09.4400000",
      "EndTime": "03:01:09.8000000"
    }
  },
  {
    "TextLocation": {
      "Start": 132907,
      "End": 132909
    },
    "TimeRange": {
      "StartTime": "03:01:09.8000000",
      "EndTime": "03:01:09.9200000"
    }
  },
  {
    "TextLocation": {
      "Start": 132910,
      "End": 132917
    },
    "TimeRange": {
      "StartTime": "03:01:09.9200000",
      "EndTime": "03:01:10.2800000"
    }
  },
  {
    "TextLocation": {
      "Start": 132918,
      "End": 132920
    },
    "TimeRange": {
      "StartTime": "03:01:10.2800000",
      "EndTime": "03:01:10.4599999"
    }
  },
  {
    "TextLocation": {
      "Start": 132921,
      "End": 132926
    },
    "TimeRange": {
      "StartTime": "03:01:10.4599999",
      "EndTime": "03:01:10.7600000"
    }
  },
  {
    "TextLocation": {
      "Start": 132928,
      "End": 132931
    },
    "TimeRange": {
      "StartTime": "03:01:10.7600000",
      "EndTime": "03:01:10.8500000"
    }
  },
  {
    "TextLocation": {
      "Start": 132932,
      "End": 132935
    },
    "TimeRange": {
      "StartTime": "03:01:10.8500000",
      "EndTime": "03:01:11"
    }
  },
  {
    "TextLocation": {
      "Start": 132936,
      "End": 132941
    },
    "TimeRange": {
      "StartTime": "03:01:11",
      "EndTime": "03:01:11.2400000"
    }
  },
  {
    "TextLocation": {
      "Start": 132942,
      "End": 132946
    },
    "TimeRange": {
      "StartTime": "03:01:11.2400000",
      "EndTime": "03:01:11.4200000"
    }
  },
  {
    "TextLocation": {
      "Start": 132947,
      "End": 132949
    },
    "TimeRange": {
      "StartTime": "03:01:11.4200000",
      "EndTime": "03:01:11.5700000"
    }
  },
  {
    "TextLocation": {
      "Start": 132950,
      "End": 132956
    },
    "TimeRange": {
      "StartTime": "03:01:11.5700000",
      "EndTime": "03:01:12.3100000"
    }
  },
  {
    "TextLocation": {
      "Start": 132957,
      "End": 132959
    },
    "TimeRange": {
      "StartTime": "03:01:12.3200000",
      "EndTime": "03:01:12.5300000"
    }
  },
  {
    "TextLocation": {
      "Start": 132960,
      "End": 132962
    },
    "TimeRange": {
      "StartTime": "03:01:12.5300000",
      "EndTime": "03:01:12.7099999"
    }
  },
  {
    "TextLocation": {
      "Start": 132963,
      "End": 132967
    },
    "TimeRange": {
      "StartTime": "03:01:12.7099999",
      "EndTime": "03:01:13.0100000"
    }
  },
  {
    "TextLocation": {
      "Start": 132968,
      "End": 132970
    },
    "TimeRange": {
      "StartTime": "03:01:13.0100000",
      "EndTime": "03:01:13.1000000"
    }
  },
  {
    "TextLocation": {
      "Start": 132971,
      "End": 132981
    },
    "TimeRange": {
      "StartTime": "03:01:13.1000000",
      "EndTime": "03:01:14.1500000"
    }
  },
  {
    "TextLocation": {
      "Start": 132982,
      "End": 132984
    },
    "TimeRange": {
      "StartTime": "03:01:14.1500000",
      "EndTime": "03:01:14.7500000"
    }
  },
  {
    "TextLocation": {
      "Start": 132985,
      "End": 132988
    },
    "TimeRange": {
      "StartTime": "03:01:14.7500000",
      "EndTime": "03:01:14.9300000"
    }
  },
  {
    "TextLocation": {
      "Start": 132989,
      "End": 132995
    },
    "TimeRange": {
      "StartTime": "03:01:14.9300000",
      "EndTime": "03:01:15.2300000"
    }
  },
  {
    "TextLocation": {
      "Start": 132996,
      "End": 133003
    },
    "TimeRange": {
      "StartTime": "03:01:15.2300000",
      "EndTime": "03:01:15.7400000"
    }
  },
  {
    "TextLocation": {
      "Start": 133004,
      "End": 133007
    },
    "TimeRange": {
      "StartTime": "03:01:15.7400000",
      "EndTime": "03:01:16.0100000"
    }
  },
  {
    "TextLocation": {
      "Start": 133008,
      "End": 133010
    },
    "TimeRange": {
      "StartTime": "03:01:16.0100000",
      "EndTime": "03:01:16.1900000"
    }
  },
  {
    "TextLocation": {
      "Start": 133011,
      "End": 133013
    },
    "TimeRange": {
      "StartTime": "03:01:16.1900000",
      "EndTime": "03:01:16.4000000"
    }
  },
  {
    "TextLocation": {
      "Start": 133014,
      "End": 133020
    },
    "TimeRange": {
      "StartTime": "03:01:16.4000000",
      "EndTime": "03:01:17.0300000"
    }
  },
  {
    "TextLocation": {
      "Start": 133021,
      "End": 133024
    },
    "TimeRange": {
      "StartTime": "03:01:17.0300000",
      "EndTime": "03:01:17.1800000"
    }
  },
  {
    "TextLocation": {
      "Start": 133025,
      "End": 133029
    },
    "TimeRange": {
      "StartTime": "03:01:17.1800000",
      "EndTime": "03:01:17.3900000"
    }
  },
  {
    "TextLocation": {
      "Start": 133030,
      "End": 133033
    },
    "TimeRange": {
      "StartTime": "03:01:17.3900000",
      "EndTime": "03:01:17.5400000"
    }
  },
  {
    "TextLocation": {
      "Start": 133034,
      "End": 133038
    },
    "TimeRange": {
      "StartTime": "03:01:17.5400000",
      "EndTime": "03:01:17.6900000"
    }
  },
  {
    "TextLocation": {
      "Start": 133039,
      "End": 133041
    },
    "TimeRange": {
      "StartTime": "03:01:17.6900000",
      "EndTime": "03:01:17.7800000"
    }
  },
  {
    "TextLocation": {
      "Start": 133042,
      "End": 133046
    },
    "TimeRange": {
      "StartTime": "03:01:17.7800000",
      "EndTime": "03:01:17.9900000"
    }
  },
  {
    "TextLocation": {
      "Start": 133047,
      "End": 133050
    },
    "TimeRange": {
      "StartTime": "03:01:17.9900000",
      "EndTime": "03:01:18.1700000"
    }
  },
  {
    "TextLocation": {
      "Start": 133051,
      "End": 133056
    },
    "TimeRange": {
      "StartTime": "03:01:18.1700000",
      "EndTime": "03:01:18.6200000"
    }
  },
  {
    "TextLocation": {
      "Start": 133064,
      "End": 133066
    },
    "TimeRange": {
      "StartTime": "03:01:19.0700000",
      "EndTime": "03:01:19.1900000"
    }
  },
  {
    "TextLocation": {
      "Start": 133067,
      "End": 133071
    },
    "TimeRange": {
      "StartTime": "03:01:19.1900000",
      "EndTime": "03:01:19.3700000"
    }
  },
  {
    "TextLocation": {
      "Start": 133072,
      "End": 133074
    },
    "TimeRange": {
      "StartTime": "03:01:19.3700000",
      "EndTime": "03:01:19.4599999"
    }
  },
  {
    "TextLocation": {
      "Start": 133075,
      "End": 133079
    },
    "TimeRange": {
      "StartTime": "03:01:19.4599999",
      "EndTime": "03:01:19.6100000"
    }
  },
  {
    "TextLocation": {
      "Start": 133080,
      "End": 133087
    },
    "TimeRange": {
      "StartTime": "03:01:19.6100000",
      "EndTime": "03:01:19.9400000"
    }
  },
  {
    "TextLocation": {
      "Start": 133088,
      "End": 133096
    },
    "TimeRange": {
      "StartTime": "03:01:19.9400000",
      "EndTime": "03:01:20.3600000"
    }
  },
  {
    "TextLocation": {
      "Start": 133097,
      "End": 133102
    },
    "TimeRange": {
      "StartTime": "03:01:20.3600000",
      "EndTime": "03:01:20.5400000"
    }
  },
  {
    "TextLocation": {
      "Start": 133103,
      "End": 133105
    },
    "TimeRange": {
      "StartTime": "03:01:20.5400000",
      "EndTime": "03:01:20.6900000"
    }
  },
  {
    "TextLocation": {
      "Start": 133106,
      "End": 133110
    },
    "TimeRange": {
      "StartTime": "03:01:20.6900000",
      "EndTime": "03:01:20.9300000"
    }
  },
  {
    "TextLocation": {
      "Start": 133111,
      "End": 133118
    },
    "TimeRange": {
      "StartTime": "03:01:20.9300000",
      "EndTime": "03:01:21.4100000"
    }
  },
  {
    "TextLocation": {
      "Start": 133119,
      "End": 133123
    },
    "TimeRange": {
      "StartTime": "03:01:21.4100000",
      "EndTime": "03:01:21.8000000"
    }
  },
  {
    "TextLocation": {
      "Start": 133124,
      "End": 133126
    },
    "TimeRange": {
      "StartTime": "03:01:21.8000000",
      "EndTime": "03:01:22.0100000"
    }
  },
  {
    "TextLocation": {
      "Start": 133127,
      "End": 133132
    },
    "TimeRange": {
      "StartTime": "03:01:22.0100000",
      "EndTime": "03:01:22.4000000"
    }
  },
  {
    "TextLocation": {
      "Start": 133140,
      "End": 133147
    },
    "TimeRange": {
      "StartTime": "03:01:22.6700000",
      "EndTime": "03:01:23.2099999"
    }
  },
  {
    "TextLocation": {
      "Start": 133155,
      "End": 133158
    },
    "TimeRange": {
      "StartTime": "03:01:23.7200000",
      "EndTime": "03:01:23.7800000"
    }
  },
  {
    "TextLocation": {
      "Start": 133159,
      "End": 133164
    },
    "TimeRange": {
      "StartTime": "03:01:23.7800000",
      "EndTime": "03:01:23.9000000"
    }
  },
  {
    "TextLocation": {
      "Start": 133165,
      "End": 133167
    },
    "TimeRange": {
      "StartTime": "03:01:23.9000000",
      "EndTime": "03:01:23.9599999"
    }
  },
  {
    "TextLocation": {
      "Start": 133168,
      "End": 133172
    },
    "TimeRange": {
      "StartTime": "03:01:23.9599999",
      "EndTime": "03:01:24.1400000"
    }
  },
  {
    "TextLocation": {
      "Start": 133173,
      "End": 133176
    },
    "TimeRange": {
      "StartTime": "03:01:24.1400000",
      "EndTime": "03:01:24.2900000"
    }
  },
  {
    "TextLocation": {
      "Start": 133177,
      "End": 133181
    },
    "TimeRange": {
      "StartTime": "03:01:24.2900000",
      "EndTime": "03:01:24.7099999"
    }
  },
  {
    "TextLocation": {
      "Start": 133182,
      "End": 133186
    },
    "TimeRange": {
      "StartTime": "03:01:24.7099999",
      "EndTime": "03:01:26.1200000"
    }
  },
  {
    "TextLocation": {
      "Start": 133189,
      "End": 133193
    },
    "TimeRange": {
      "StartTime": "03:01:42.5600000",
      "EndTime": "03:01:42.8300000"
    }
  },
  {
    "TextLocation": {
      "Start": 133194,
      "End": 133198
    },
    "TimeRange": {
      "StartTime": "03:01:42.8300000",
      "EndTime": "03:01:43.0700000"
    }
  },
  {
    "TextLocation": {
      "Start": 133199,
      "End": 133202
    },
    "TimeRange": {
      "StartTime": "03:01:43.0700000",
      "EndTime": "03:01:43.1900000"
    }
  },
  {
    "TextLocation": {
      "Start": 133203,
      "End": 133207
    },
    "TimeRange": {
      "StartTime": "03:01:43.1900000",
      "EndTime": "03:01:43.4599999"
    }
  },
  {
    "TextLocation": {
      "Start": 133208,
      "End": 133211
    },
    "TimeRange": {
      "StartTime": "03:01:43.4599999",
      "EndTime": "03:01:43.7600000"
    }
  },
  {
    "TextLocation": {
      "Start": 133212,
      "End": 133221
    },
    "TimeRange": {
      "StartTime": "03:01:43.7600000",
      "EndTime": "03:01:44.3500000"
    }
  },
  {
    "TextLocation": {
      "Start": 133229,
      "End": 133234
    },
    "TimeRange": {
      "StartTime": "03:01:45.1299999",
      "EndTime": "03:01:45.4900000"
    }
  },
  {
    "TextLocation": {
      "Start": 133235,
      "End": 133237
    },
    "TimeRange": {
      "StartTime": "03:01:45.4900000",
      "EndTime": "03:01:46.1800000"
    }
  },
  {
    "TextLocation": {
      "Start": 133239,
      "End": 133243
    },
    "TimeRange": {
      "StartTime": "03:01:46.1800000",
      "EndTime": "03:01:47.5900000"
    }
  },
  {
    "TextLocation": {
      "Start": 133244,
      "End": 133248
    },
    "TimeRange": {
      "StartTime": "03:01:47.7099999",
      "EndTime": "03:01:49.7800000"
    }
  },
  {
    "TextLocation": {
      "Start": 133249,
      "End": 133252
    },
    "TimeRange": {
      "StartTime": "03:01:49.7800000",
      "EndTime": "03:01:50.6200000"
    }
  },
  {
    "TextLocation": {
      "Start": 133253,
      "End": 133257
    },
    "TimeRange": {
      "StartTime": "03:01:51.1000000",
      "EndTime": "03:01:51.2500000"
    }
  },
  {
    "TextLocation": {
      "Start": 133258,
      "End": 133262
    },
    "TimeRange": {
      "StartTime": "03:01:51.2500000",
      "EndTime": "03:01:51.4300000"
    }
  },
  {
    "TextLocation": {
      "Start": 133270,
      "End": 133274
    },
    "TimeRange": {
      "StartTime": "03:01:51.4300000",
      "EndTime": "03:01:51.9900000"
    }
  },
  {
    "TextLocation": {
      "Start": 133275,
      "End": 133279
    },
    "TimeRange": {
      "StartTime": "03:01:51.9900000",
      "EndTime": "03:01:52.5500000"
    }
  },
  {
    "TextLocation": {
      "Start": 133280,
      "End": 133290
    },
    "TimeRange": {
      "StartTime": "03:01:52.6500000",
      "EndTime": "03:01:52.9200000"
    }
  },
  {
    "TextLocation": {
      "Start": 133291,
      "End": 133295
    },
    "TimeRange": {
      "StartTime": "03:01:52.9599999",
      "EndTime": "03:01:53.3300000"
    }
  },
  {
    "TextLocation": {
      "Start": 133298,
      "End": 133301
    },
    "TimeRange": {
      "StartTime": "03:01:53.7099999",
      "EndTime": "03:01:54.0700000"
    }
  },
  {
    "TextLocation": {
      "Start": 133304,
      "End": 133307
    },
    "TimeRange": {
      "StartTime": "03:01:54.7200000",
      "EndTime": "03:01:54.8700000"
    }
  },
  {
    "TextLocation": {
      "Start": 133308,
      "End": 133311
    },
    "TimeRange": {
      "StartTime": "03:01:54.8799999",
      "EndTime": "03:01:55.0300000"
    }
  },
  {
    "TextLocation": {
      "Start": 133312,
      "End": 133321
    },
    "TimeRange": {
      "StartTime": "03:01:55.0300000",
      "EndTime": "03:01:55.3300000"
    }
  },
  {
    "TextLocation": {
      "Start": 133322,
      "End": 133332
    },
    "TimeRange": {
      "StartTime": "03:01:55.3300000",
      "EndTime": "03:01:56.1100000"
    }
  },
  {
    "TextLocation": {
      "Start": 133333,
      "End": 133337
    },
    "TimeRange": {
      "StartTime": "03:01:56.1100000",
      "EndTime": "03:01:56.4400000"
    }
  },
  {
    "TextLocation": {
      "Start": 133338,
      "End": 133341
    },
    "TimeRange": {
      "StartTime": "03:01:56.4400000",
      "EndTime": "03:01:56.5300000"
    }
  },
  {
    "TextLocation": {
      "Start": 133342,
      "End": 133351
    },
    "TimeRange": {
      "StartTime": "03:01:56.5300000",
      "EndTime": "03:01:57.0400000"
    }
  },
  {
    "TextLocation": {
      "Start": 133352,
      "End": 133355
    },
    "TimeRange": {
      "StartTime": "03:01:57.0700000",
      "EndTime": "03:01:57.1900000"
    }
  },
  {
    "TextLocation": {
      "Start": 133356,
      "End": 133363
    },
    "TimeRange": {
      "StartTime": "03:01:57.1900000",
      "EndTime": "03:01:57.9100000"
    }
  },
  {
    "TextLocation": {
      "Start": 133364,
      "End": 133370
    },
    "TimeRange": {
      "StartTime": "03:01:58.4200000",
      "EndTime": "03:01:58.8400000"
    }
  },
  {
    "TextLocation": {
      "Start": 133371,
      "End": 133374
    },
    "TimeRange": {
      "StartTime": "03:01:58.8400000",
      "EndTime": "03:01:58.9900000"
    }
  },
  {
    "TextLocation": {
      "Start": 133375,
      "End": 133377
    },
    "TimeRange": {
      "StartTime": "03:01:58.9900000",
      "EndTime": "03:01:59.1100000"
    }
  },
  {
    "TextLocation": {
      "Start": 133378,
      "End": 133381
    },
    "TimeRange": {
      "StartTime": "03:01:59.1100000",
      "EndTime": "03:01:59.2900000"
    }
  },
  {
    "TextLocation": {
      "Start": 133382,
      "End": 133390
    },
    "TimeRange": {
      "StartTime": "03:01:59.2900000",
      "EndTime": "03:02:00.0700000"
    }
  },
  {
    "TextLocation": {
      "Start": 133391,
      "End": 133399
    },
    "TimeRange": {
      "StartTime": "03:02:00.0700000",
      "EndTime": "03:02:00.6700000"
    }
  },
  {
    "TextLocation": {
      "Start": 133400,
      "End": 133404
    },
    "TimeRange": {
      "StartTime": "03:02:00.6700000",
      "EndTime": "03:02:00.9700000"
    }
  },
  {
    "TextLocation": {
      "Start": 133405,
      "End": 133407
    },
    "TimeRange": {
      "StartTime": "03:02:00.9700000",
      "EndTime": "03:02:01.1500000"
    }
  },
  {
    "TextLocation": {
      "Start": 133408,
      "End": 133413
    },
    "TimeRange": {
      "StartTime": "03:02:01.1600000",
      "EndTime": "03:02:01.5400000"
    }
  },
  {
    "TextLocation": {
      "Start": 133414,
      "End": 133417
    },
    "TimeRange": {
      "StartTime": "03:02:01.5400000",
      "EndTime": "03:02:01.7400000"
    }
  },
  {
    "TextLocation": {
      "Start": 133418,
      "End": 133424
    },
    "TimeRange": {
      "StartTime": "03:02:01.7500000",
      "EndTime": "03:02:02.0800000"
    }
  },
  {
    "TextLocation": {
      "Start": 133425,
      "End": 133430
    },
    "TimeRange": {
      "StartTime": "03:02:02.0800000",
      "EndTime": "03:02:02.4100000"
    }
  },
  {
    "TextLocation": {
      "Start": 133431,
      "End": 133438
    },
    "TimeRange": {
      "StartTime": "03:02:02.4100000",
      "EndTime": "03:02:02.8000000"
    }
  },
  {
    "TextLocation": {
      "Start": 133441,
      "End": 133443
    },
    "TimeRange": {
      "StartTime": "03:02:02.8000000",
      "EndTime": "03:02:02.8900000"
    }
  },
  {
    "TextLocation": {
      "Start": 133444,
      "End": 133448
    },
    "TimeRange": {
      "StartTime": "03:02:02.8900000",
      "EndTime": "03:02:03.0100000"
    }
  },
  {
    "TextLocation": {
      "Start": 133449,
      "End": 133456
    },
    "TimeRange": {
      "StartTime": "03:02:03.0100000",
      "EndTime": "03:02:03.3900000"
    }
  },
  {
    "TextLocation": {
      "Start": 133459,
      "End": 133466
    },
    "TimeRange": {
      "StartTime": "03:02:03.3900000",
      "EndTime": "03:02:03.9900000"
    }
  },
  {
    "TextLocation": {
      "Start": 133469,
      "End": 133471
    },
    "TimeRange": {
      "StartTime": "03:02:04.8100000",
      "EndTime": "03:02:05.1100000"
    }
  },
  {
    "TextLocation": {
      "Start": 133472,
      "End": 133475
    },
    "TimeRange": {
      "StartTime": "03:02:05.1100000",
      "EndTime": "03:02:05.4700000"
    }
  },
  {
    "TextLocation": {
      "Start": 133476,
      "End": 133478
    },
    "TimeRange": {
      "StartTime": "03:02:05.4700000",
      "EndTime": "03:02:05.7400000"
    }
  },
  {
    "TextLocation": {
      "Start": 133479,
      "End": 133482
    },
    "TimeRange": {
      "StartTime": "03:02:05.7400000",
      "EndTime": "03:02:05.8600000"
    }
  },
  {
    "TextLocation": {
      "Start": 133483,
      "End": 133489
    },
    "TimeRange": {
      "StartTime": "03:02:05.8600000",
      "EndTime": "03:02:06.5200000"
    }
  },
  {
    "TextLocation": {
      "Start": 133490,
      "End": 133492
    },
    "TimeRange": {
      "StartTime": "03:02:06.5200000",
      "EndTime": "03:02:06.6400000"
    }
  },
  {
    "TextLocation": {
      "Start": 133493,
      "End": 133497
    },
    "TimeRange": {
      "StartTime": "03:02:06.6400000",
      "EndTime": "03:02:06.8500000"
    }
  },
  {
    "TextLocation": {
      "Start": 133498,
      "End": 133505
    },
    "TimeRange": {
      "StartTime": "03:02:06.8500000",
      "EndTime": "03:02:07.2700000"
    }
  },
  {
    "TextLocation": {
      "Start": 133506,
      "End": 133508
    },
    "TimeRange": {
      "StartTime": "03:02:07.6299999",
      "EndTime": "03:02:07.7500000"
    }
  },
  {
    "TextLocation": {
      "Start": 133509,
      "End": 133513
    },
    "TimeRange": {
      "StartTime": "03:02:07.7500000",
      "EndTime": "03:02:08.0200000"
    }
  },
  {
    "TextLocation": {
      "Start": 133514,
      "End": 133518
    },
    "TimeRange": {
      "StartTime": "03:02:08.0500000",
      "EndTime": "03:02:09.2500000"
    }
  },
  {
    "TextLocation": {
      "Start": 133526,
      "End": 133527
    },
    "TimeRange": {
      "StartTime": "03:02:09.6700000",
      "EndTime": "03:02:10"
    }
  },
  {
    "TextLocation": {
      "Start": 133528,
      "End": 133538
    },
    "TimeRange": {
      "StartTime": "03:02:10.0300000",
      "EndTime": "03:02:10.7500000"
    }
  },
  {
    "TextLocation": {
      "Start": 133539,
      "End": 133549
    },
    "TimeRange": {
      "StartTime": "03:02:10.7500000",
      "EndTime": "03:02:11.4400000"
    }
  },
  {
    "TextLocation": {
      "Start": 133551,
      "End": 133556
    },
    "TimeRange": {
      "StartTime": "03:02:11.4700000",
      "EndTime": "03:02:11.9200000"
    }
  },
  {
    "TextLocation": {
      "Start": 133557,
      "End": 133567
    },
    "TimeRange": {
      "StartTime": "03:02:11.9200000",
      "EndTime": "03:02:12.4599999"
    }
  },
  {
    "TextLocation": {
      "Start": 133568,
      "End": 133570
    },
    "TimeRange": {
      "StartTime": "03:02:12.4900000",
      "EndTime": "03:02:13.3900000"
    }
  },
  {
    "TextLocation": {
      "Start": 133578,
      "End": 133581
    },
    "TimeRange": {
      "StartTime": "03:02:15.1900000",
      "EndTime": "03:02:15.3400000"
    }
  },
  {
    "TextLocation": {
      "Start": 133582,
      "End": 133587
    },
    "TimeRange": {
      "StartTime": "03:02:15.3400000",
      "EndTime": "03:02:15.7000000"
    }
  },
  {
    "TextLocation": {
      "Start": 133589,
      "End": 133593
    },
    "TimeRange": {
      "StartTime": "03:02:15.7000000",
      "EndTime": "03:02:15.9700000"
    }
  },
  {
    "TextLocation": {
      "Start": 133594,
      "End": 133596
    },
    "TimeRange": {
      "StartTime": "03:02:15.9700000",
      "EndTime": "03:02:16.1100000"
    }
  },
  {
    "TextLocation": {
      "Start": 133597,
      "End": 133598
    },
    "TimeRange": {
      "StartTime": "03:02:16.1200000",
      "EndTime": "03:02:16.1800000"
    }
  },
  {
    "TextLocation": {
      "Start": 133599,
      "End": 133605
    },
    "TimeRange": {
      "StartTime": "03:02:16.1800000",
      "EndTime": "03:02:16.5400000"
    }
  },
  {
    "TextLocation": {
      "Start": 133606,
      "End": 133610
    },
    "TimeRange": {
      "StartTime": "03:02:16.5400000",
      "EndTime": "03:02:16.7800000"
    }
  },
  {
    "TextLocation": {
      "Start": 133611,
      "End": 133614
    },
    "TimeRange": {
      "StartTime": "03:02:16.7800000",
      "EndTime": "03:02:16.8400000"
    }
  },
  {
    "TextLocation": {
      "Start": 133615,
      "End": 133626
    },
    "TimeRange": {
      "StartTime": "03:02:16.8400000",
      "EndTime": "03:02:17.2600000"
    }
  },
  {
    "TextLocation": {
      "Start": 133627,
      "End": 133634
    },
    "TimeRange": {
      "StartTime": "03:02:17.2600000",
      "EndTime": "03:02:17.8600000"
    }
  },
  {
    "TextLocation": {
      "Start": 133637,
      "End": 133639
    },
    "TimeRange": {
      "StartTime": "03:02:17.8600000",
      "EndTime": "03:02:18.5200000"
    }
  },
  {
    "TextLocation": {
      "Start": 133640,
      "End": 133642
    },
    "TimeRange": {
      "StartTime": "03:02:18.5200000",
      "EndTime": "03:02:18.6100000"
    }
  },
  {
    "TextLocation": {
      "Start": 133643,
      "End": 133648
    },
    "TimeRange": {
      "StartTime": "03:02:18.6100000",
      "EndTime": "03:02:18.7000000"
    }
  },
  {
    "TextLocation": {
      "Start": 133649,
      "End": 133653
    },
    "TimeRange": {
      "StartTime": "03:02:18.7000000",
      "EndTime": "03:02:18.8799999"
    }
  },
  {
    "TextLocation": {
      "Start": 133654,
      "End": 133659
    },
    "TimeRange": {
      "StartTime": "03:02:18.8799999",
      "EndTime": "03:02:19.1500000"
    }
  },
  {
    "TextLocation": {
      "Start": 133660,
      "End": 133664
    },
    "TimeRange": {
      "StartTime": "03:02:19.1500000",
      "EndTime": "03:02:19.2400000"
    }
  },
  {
    "TextLocation": {
      "Start": 133665,
      "End": 133668
    },
    "TimeRange": {
      "StartTime": "03:02:19.2400000",
      "EndTime": "03:02:19.3300000"
    }
  },
  {
    "TextLocation": {
      "Start": 133669,
      "End": 133680
    },
    "TimeRange": {
      "StartTime": "03:02:19.3300000",
      "EndTime": "03:02:19.7200000"
    }
  },
  {
    "TextLocation": {
      "Start": 133681,
      "End": 133688
    },
    "TimeRange": {
      "StartTime": "03:02:19.7200000",
      "EndTime": "03:02:20.0800000"
    }
  },
  {
    "TextLocation": {
      "Start": 133689,
      "End": 133694
    },
    "TimeRange": {
      "StartTime": "03:02:20.0800000",
      "EndTime": "03:02:20.2000000"
    }
  },
  {
    "TextLocation": {
      "Start": 133695,
      "End": 133699
    },
    "TimeRange": {
      "StartTime": "03:02:20.2000000",
      "EndTime": "03:02:20.4400000"
    }
  },
  {
    "TextLocation": {
      "Start": 133700,
      "End": 133702
    },
    "TimeRange": {
      "StartTime": "03:02:20.4400000",
      "EndTime": "03:02:20.6200000"
    }
  },
  {
    "TextLocation": {
      "Start": 133710,
      "End": 133713
    },
    "TimeRange": {
      "StartTime": "03:02:21.9800000",
      "EndTime": "03:02:22.5800000"
    }
  },
  {
    "TextLocation": {
      "Start": 133721,
      "End": 133724
    },
    "TimeRange": {
      "StartTime": "03:02:23.3600000",
      "EndTime": "03:02:23.7200000"
    }
  },
  {
    "TextLocation": {
      "Start": 133725,
      "End": 133729
    },
    "TimeRange": {
      "StartTime": "03:02:23.7200000",
      "EndTime": "03:02:23.9900000"
    }
  },
  {
    "TextLocation": {
      "Start": 133732,
      "End": 133737
    },
    "TimeRange": {
      "StartTime": "03:02:24.9400000",
      "EndTime": "03:02:25.6600000"
    }
  },
  {
    "TextLocation": {
      "Start": 133740,
      "End": 133743
    },
    "TimeRange": {
      "StartTime": "03:02:29",
      "EndTime": "03:02:29.6000000"
    }
  },
  {
    "TextLocation": {
      "Start": 133744,
      "End": 133747
    },
    "TimeRange": {
      "StartTime": "03:02:29.6000000",
      "EndTime": "03:02:29.7500000"
    }
  },
  {
    "TextLocation": {
      "Start": 133748,
      "End": 133753
    },
    "TimeRange": {
      "StartTime": "03:02:29.7500000",
      "EndTime": "03:02:29.8700000"
    }
  },
  {
    "TextLocation": {
      "Start": 133754,
      "End": 133756
    },
    "TimeRange": {
      "StartTime": "03:02:29.8700000",
      "EndTime": "03:02:29.9599999"
    }
  },
  {
    "TextLocation": {
      "Start": 133757,
      "End": 133761
    },
    "TimeRange": {
      "StartTime": "03:02:29.9599999",
      "EndTime": "03:02:30.2600000"
    }
  },
  {
    "TextLocation": {
      "Start": 133762,
      "End": 133765
    },
    "TimeRange": {
      "StartTime": "03:02:30.2600000",
      "EndTime": "03:02:30.5800000"
    }
  },
  {
    "TextLocation": {
      "Start": 133766,
      "End": 133770
    },
    "TimeRange": {
      "StartTime": "03:02:30.5900000",
      "EndTime": "03:02:31.1400000"
    }
  },
  {
    "TextLocation": {
      "Start": 133771,
      "End": 133774
    },
    "TimeRange": {
      "StartTime": "03:02:31.7500000",
      "EndTime": "03:02:34.0100000"
    }
  },
  {
    "TextLocation": {
      "Start": 133777,
      "End": 133781
    },
    "TimeRange": {
      "StartTime": "03:02:41.2800000",
      "EndTime": "03:02:41.6700000"
    }
  },
  {
    "TextLocation": {
      "Start": 133782,
      "End": 133786
    },
    "TimeRange": {
      "StartTime": "03:02:41.6700000",
      "EndTime": "03:02:42"
    }
  },
  {
    "TextLocation": {
      "Start": 133787,
      "End": 133790
    },
    "TimeRange": {
      "StartTime": "03:02:42",
      "EndTime": "03:02:42.1500000"
    }
  },
  {
    "TextLocation": {
      "Start": 133791,
      "End": 133795
    },
    "TimeRange": {
      "StartTime": "03:02:42.1500000",
      "EndTime": "03:02:42.5000000"
    }
  },
  {
    "TextLocation": {
      "Start": 133796,
      "End": 133798
    },
    "TimeRange": {
      "StartTime": "03:02:42.5100000",
      "EndTime": "03:02:42.6900000"
    }
  },
  {
    "TextLocation": {
      "Start": 133799,
      "End": 133803
    },
    "TimeRange": {
      "StartTime": "03:02:42.6900000",
      "EndTime": "03:02:42.8600000"
    }
  },
  {
    "TextLocation": {
      "Start": 133811,
      "End": 133816
    },
    "TimeRange": {
      "StartTime": "03:02:43.8300000",
      "EndTime": "03:02:44.1900000"
    }
  },
  {
    "TextLocation": {
      "Start": 133817,
      "End": 133819
    },
    "TimeRange": {
      "StartTime": "03:02:44.1900000",
      "EndTime": "03:02:44.5500000"
    }
  },
  {
    "TextLocation": {
      "Start": 133821,
      "End": 133825
    },
    "TimeRange": {
      "StartTime": "03:02:44.8200000",
      "EndTime": "03:02:46.0500000"
    }
  },
  {
    "TextLocation": {
      "Start": 133826,
      "End": 133830
    },
    "TimeRange": {
      "StartTime": "03:02:46.5000000",
      "EndTime": "03:02:47.2000000"
    }
  },
  {
    "TextLocation": {
      "Start": 133831,
      "End": 133836
    },
    "TimeRange": {
      "StartTime": "03:02:47.2000000",
      "EndTime": "03:02:47.9100000"
    }
  },
  {
    "TextLocation": {
      "Start": 133837,
      "End": 133840
    },
    "TimeRange": {
      "StartTime": "03:02:47.9100000",
      "EndTime": "03:02:48.6600000"
    }
  },
  {
    "TextLocation": {
      "Start": 133848,
      "End": 133850
    },
    "TimeRange": {
      "StartTime": "03:02:50.6600000",
      "EndTime": "03:02:50.9000000"
    }
  },
  {
    "TextLocation": {
      "Start": 133851,
      "End": 133856
    },
    "TimeRange": {
      "StartTime": "03:02:50.9000000",
      "EndTime": "03:02:51.2600000"
    }
  },
  {
    "TextLocation": {
      "Start": 133858,
      "End": 133865
    },
    "TimeRange": {
      "StartTime": "03:02:51.2600000",
      "EndTime": "03:02:51.5300000"
    }
  },
  {
    "TextLocation": {
      "Start": 133868,
      "End": 133879
    },
    "TimeRange": {
      "StartTime": "03:02:51.5300000",
      "EndTime": "03:02:51.9000000"
    }
  },
  {
    "TextLocation": {
      "Start": 133880,
      "End": 133888
    },
    "TimeRange": {
      "StartTime": "03:02:52.1000000",
      "EndTime": "03:02:52.3900000"
    }
  },
  {
    "TextLocation": {
      "Start": 133889,
      "End": 133893
    },
    "TimeRange": {
      "StartTime": "03:02:52.4000000",
      "EndTime": "03:02:52.5400000"
    }
  },
  {
    "TextLocation": {
      "Start": 133894,
      "End": 133899
    },
    "TimeRange": {
      "StartTime": "03:02:52.5500000",
      "EndTime": "03:02:52.6700000"
    }
  },
  {
    "TextLocation": {
      "Start": 133900,
      "End": 133902
    },
    "TimeRange": {
      "StartTime": "03:02:52.6700000",
      "EndTime": "03:02:52.7900000"
    }
  },
  {
    "TextLocation": {
      "Start": 133903,
      "End": 133907
    },
    "TimeRange": {
      "StartTime": "03:02:52.7900000",
      "EndTime": "03:02:53.3600000"
    }
  },
  {
    "TextLocation": {
      "Start": 133908,
      "End": 133912
    },
    "TimeRange": {
      "StartTime": "03:02:53.3600000",
      "EndTime": "03:02:53.9200000"
    }
  },
  {
    "TextLocation": {
      "Start": 133919,
      "End": 133922
    },
    "TimeRange": {
      "StartTime": "03:02:54.7200000",
      "EndTime": "03:02:55.2900000"
    }
  },
  {
    "TextLocation": {
      "Start": 133930,
      "End": 133933
    },
    "TimeRange": {
      "StartTime": "03:02:56.0500000",
      "EndTime": "03:02:56.2900000"
    }
  },
  {
    "TextLocation": {
      "Start": 133934,
      "End": 133936
    },
    "TimeRange": {
      "StartTime": "03:02:56.2900000",
      "EndTime": "03:02:56.4100000"
    }
  },
  {
    "TextLocation": {
      "Start": 133937,
      "End": 133940
    },
    "TimeRange": {
      "StartTime": "03:02:56.4100000",
      "EndTime": "03:02:56.5600000"
    }
  },
  {
    "TextLocation": {
      "Start": 133941,
      "End": 133947
    },
    "TimeRange": {
      "StartTime": "03:02:56.5600000",
      "EndTime": "03:02:56.9500000"
    }
  },
  {
    "TextLocation": {
      "Start": 133948,
      "End": 133950
    },
    "TimeRange": {
      "StartTime": "03:02:56.9500000",
      "EndTime": "03:02:57.0700000"
    }
  },
  {
    "TextLocation": {
      "Start": 133951,
      "End": 133955
    },
    "TimeRange": {
      "StartTime": "03:02:57.0700000",
      "EndTime": "03:02:57.3300000"
    }
  },
  {
    "TextLocation": {
      "Start": 133963,
      "End": 133964
    },
    "TimeRange": {
      "StartTime": "03:02:58.2300000",
      "EndTime": "03:02:58.5300000"
    }
  },
  {
    "TextLocation": {
      "Start": 133965,
      "End": 133975
    },
    "TimeRange": {
      "StartTime": "03:02:58.5300000",
      "EndTime": "03:02:59.1000000"
    }
  },
  {
    "TextLocation": {
      "Start": 133976,
      "End": 133980
    },
    "TimeRange": {
      "StartTime": "03:02:59.1299999",
      "EndTime": "03:02:59.4500000"
    }
  },
  {
    "TextLocation": {
      "Start": 133981,
      "End": 133983
    },
    "TimeRange": {
      "StartTime": "03:02:59.4599999",
      "EndTime": "03:02:59.5500000"
    }
  },
  {
    "TextLocation": {
      "Start": 133984,
      "End": 133994
    },
    "TimeRange": {
      "StartTime": "03:02:59.5500000",
      "EndTime": "03:03:00.1500000"
    }
  },
  {
    "TextLocation": {
      "Start": 133995,
      "End": 133997
    },
    "TimeRange": {
      "StartTime": "03:03:00.1800000",
      "EndTime": "03:03:00.9900000"
    }
  },
  {
    "TextLocation": {
      "Start": 134005,
      "End": 134007
    },
    "TimeRange": {
      "StartTime": "03:03:01.7099999",
      "EndTime": "03:03:01.9500000"
    }
  },
  {
    "TextLocation": {
      "Start": 134008,
      "End": 134012
    },
    "TimeRange": {
      "StartTime": "03:03:01.9500000",
      "EndTime": "03:03:02.2500000"
    }
  },
  {
    "TextLocation": {
      "Start": 134013,
      "End": 134020
    },
    "TimeRange": {
      "StartTime": "03:03:02.2500000",
      "EndTime": "03:03:02.7000000"
    }
  },
  {
    "TextLocation": {
      "Start": 134022,
      "End": 134024
    },
    "TimeRange": {
      "StartTime": "03:03:02.7000000",
      "EndTime": "03:03:02.8799999"
    }
  },
  {
    "TextLocation": {
      "Start": 134025,
      "End": 134028
    },
    "TimeRange": {
      "StartTime": "03:03:02.8799999",
      "EndTime": "03:03:03.1200000"
    }
  },
  {
    "TextLocation": {
      "Start": 134029,
      "End": 134033
    },
    "TimeRange": {
      "StartTime": "03:03:03.1200000",
      "EndTime": "03:03:03.3300000"
    }
  },
  {
    "TextLocation": {
      "Start": 134034,
      "End": 134043
    },
    "TimeRange": {
      "StartTime": "03:03:03.3300000",
      "EndTime": "03:03:03.7800000"
    }
  },
  {
    "TextLocation": {
      "Start": 134044,
      "End": 134045
    },
    "TimeRange": {
      "StartTime": "03:03:03.7800000",
      "EndTime": "03:03:04.1100000"
    }
  },
  {
    "TextLocation": {
      "Start": 134046,
      "End": 134055
    },
    "TimeRange": {
      "StartTime": "03:03:04.1100000",
      "EndTime": "03:03:04.7099999"
    }
  },
  {
    "TextLocation": {
      "Start": 134056,
      "End": 134060
    },
    "TimeRange": {
      "StartTime": "03:03:04.7099999",
      "EndTime": "03:03:04.8799999"
    }
  },
  {
    "TextLocation": {
      "Start": 134061,
      "End": 134062
    },
    "TimeRange": {
      "StartTime": "03:03:04.8900000",
      "EndTime": "03:03:04.9800000"
    }
  },
  {
    "TextLocation": {
      "Start": 134063,
      "End": 134069
    },
    "TimeRange": {
      "StartTime": "03:03:04.9900000",
      "EndTime": "03:03:05.4000000"
    }
  },
  {
    "TextLocation": {
      "Start": 134070,
      "End": 134072
    },
    "TimeRange": {
      "StartTime": "03:03:05.4000000",
      "EndTime": "03:03:05.5500000"
    }
  },
  {
    "TextLocation": {
      "Start": 134073,
      "End": 134080
    },
    "TimeRange": {
      "StartTime": "03:03:05.5500000",
      "EndTime": "03:03:06.4500000"
    }
  },
  {
    "TextLocation": {
      "Start": 134083,
      "End": 134087
    },
    "TimeRange": {
      "StartTime": "03:03:06.7200000",
      "EndTime": "03:03:06.9599999"
    }
  },
  {
    "TextLocation": {
      "Start": 134088,
      "End": 134092
    },
    "TimeRange": {
      "StartTime": "03:03:06.9599999",
      "EndTime": "03:03:07.1400000"
    }
  },
  {
    "TextLocation": {
      "Start": 134093,
      "End": 134097
    },
    "TimeRange": {
      "StartTime": "03:03:07.1400000",
      "EndTime": "03:03:07.4100000"
    }
  },
  {
    "TextLocation": {
      "Start": 134098,
      "End": 134106
    },
    "TimeRange": {
      "StartTime": "03:03:07.4100000",
      "EndTime": "03:03:07.8300000"
    }
  },
  {
    "TextLocation": {
      "Start": 134107,
      "End": 134111
    },
    "TimeRange": {
      "StartTime": "03:03:07.8300000",
      "EndTime": "03:03:07.9800000"
    }
  },
  {
    "TextLocation": {
      "Start": 134112,
      "End": 134115
    },
    "TimeRange": {
      "StartTime": "03:03:07.9800000",
      "EndTime": "03:03:08.1000000"
    }
  },
  {
    "TextLocation": {
      "Start": 134116,
      "End": 134119
    },
    "TimeRange": {
      "StartTime": "03:03:08.1000000",
      "EndTime": "03:03:08.3100000"
    }
  },
  {
    "TextLocation": {
      "Start": 134120,
      "End": 134124
    },
    "TimeRange": {
      "StartTime": "03:03:08.3100000",
      "EndTime": "03:03:08.6100000"
    }
  },
  {
    "TextLocation": {
      "Start": 134125,
      "End": 134127
    },
    "TimeRange": {
      "StartTime": "03:03:08.6100000",
      "EndTime": "03:03:08.8799999"
    }
  },
  {
    "TextLocation": {
      "Start": 134128,
      "End": 134129
    },
    "TimeRange": {
      "StartTime": "03:03:08.8799999",
      "EndTime": "03:03:08.9700000"
    }
  },
  {
    "TextLocation": {
      "Start": 134130,
      "End": 134137
    },
    "TimeRange": {
      "StartTime": "03:03:08.9700000",
      "EndTime": "03:03:09.3900000"
    }
  },
  {
    "TextLocation": {
      "Start": 134138,
      "End": 134144
    },
    "TimeRange": {
      "StartTime": "03:03:09.3900000",
      "EndTime": "03:03:09.8100000"
    }
  },
  {
    "TextLocation": {
      "Start": 134152,
      "End": 134156
    },
    "TimeRange": {
      "StartTime": "03:03:09.9599999",
      "EndTime": "03:03:10.1700000"
    }
  },
  {
    "TextLocation": {
      "Start": 134157,
      "End": 134159
    },
    "TimeRange": {
      "StartTime": "03:03:10.1700000",
      "EndTime": "03:03:10.2900000"
    }
  },
  {
    "TextLocation": {
      "Start": 134160,
      "End": 134170
    },
    "TimeRange": {
      "StartTime": "03:03:10.2900000",
      "EndTime": "03:03:11.0700000"
    }
  },
  {
    "TextLocation": {
      "Start": 134178,
      "End": 134182
    },
    "TimeRange": {
      "StartTime": "03:03:12.7400000",
      "EndTime": "03:03:13.1299999"
    }
  },
  {
    "TextLocation": {
      "Start": 134183,
      "End": 134186
    },
    "TimeRange": {
      "StartTime": "03:03:13.1299999",
      "EndTime": "03:03:13.2500000"
    }
  },
  {
    "TextLocation": {
      "Start": 134187,
      "End": 134190
    },
    "TimeRange": {
      "StartTime": "03:03:13.2500000",
      "EndTime": "03:03:13.4300000"
    }
  },
  {
    "TextLocation": {
      "Start": 134191,
      "End": 134195
    },
    "TimeRange": {
      "StartTime": "03:03:13.4300000",
      "EndTime": "03:03:13.6400000"
    }
  },
  {
    "TextLocation": {
      "Start": 134196,
      "End": 134203
    },
    "TimeRange": {
      "StartTime": "03:03:13.6400000",
      "EndTime": "03:03:14.2099999"
    }
  },
  {
    "TextLocation": {
      "Start": 134204,
      "End": 134211
    },
    "TimeRange": {
      "StartTime": "03:03:14.2099999",
      "EndTime": "03:03:14.4800000"
    }
  },
  {
    "TextLocation": {
      "Start": 134212,
      "End": 134219
    },
    "TimeRange": {
      "StartTime": "03:03:14.4800000",
      "EndTime": "03:03:15.5000000"
    }
  },
  {
    "TextLocation": {
      "Start": 134221,
      "End": 134225
    },
    "TimeRange": {
      "StartTime": "03:03:16.2800000",
      "EndTime": "03:03:16.4599999"
    }
  },
  {
    "TextLocation": {
      "Start": 134226,
      "End": 134230
    },
    "TimeRange": {
      "StartTime": "03:03:16.4599999",
      "EndTime": "03:03:16.7000000"
    }
  },
  {
    "TextLocation": {
      "Start": 134231,
      "End": 134234
    },
    "TimeRange": {
      "StartTime": "03:03:16.7000000",
      "EndTime": "03:03:16.8200000"
    }
  },
  {
    "TextLocation": {
      "Start": 134236,
      "End": 134245
    },
    "TimeRange": {
      "StartTime": "03:03:16.8200000",
      "EndTime": "03:03:17.2700000"
    }
  },
  {
    "TextLocation": {
      "Start": 134246,
      "End": 134249
    },
    "TimeRange": {
      "StartTime": "03:03:17.2700000",
      "EndTime": "03:03:17.4200000"
    }
  },
  {
    "TextLocation": {
      "Start": 134250,
      "End": 134258
    },
    "TimeRange": {
      "StartTime": "03:03:17.4200000",
      "EndTime": "03:03:17.9000000"
    }
  },
  {
    "TextLocation": {
      "Start": 134259,
      "End": 134263
    },
    "TimeRange": {
      "StartTime": "03:03:17.9000000",
      "EndTime": "03:03:18.0800000"
    }
  },
  {
    "TextLocation": {
      "Start": 134264,
      "End": 134268
    },
    "TimeRange": {
      "StartTime": "03:03:18.0800000",
      "EndTime": "03:03:18.2000000"
    }
  },
  {
    "TextLocation": {
      "Start": 134269,
      "End": 134273
    },
    "TimeRange": {
      "StartTime": "03:03:18.2000000",
      "EndTime": "03:03:18.5900000"
    }
  },
  {
    "TextLocation": {
      "Start": 134276,
      "End": 134280
    },
    "TimeRange": {
      "StartTime": "03:03:18.7099999",
      "EndTime": "03:03:18.9500000"
    }
  },
  {
    "TextLocation": {
      "Start": 134281,
      "End": 134285
    },
    "TimeRange": {
      "StartTime": "03:03:18.9500000",
      "EndTime": "03:03:19.1000000"
    }
  },
  {
    "TextLocation": {
      "Start": 134286,
      "End": 134290
    },
    "TimeRange": {
      "StartTime": "03:03:19.1000000",
      "EndTime": "03:03:19.3400000"
    }
  },
  {
    "TextLocation": {
      "Start": 134291,
      "End": 134295
    },
    "TimeRange": {
      "StartTime": "03:03:19.3400000",
      "EndTime": "03:03:19.5800000"
    }
  },
  {
    "TextLocation": {
      "Start": 134296,
      "End": 134298
    },
    "TimeRange": {
      "StartTime": "03:03:19.5800000",
      "EndTime": "03:03:19.6400000"
    }
  },
  {
    "TextLocation": {
      "Start": 134299,
      "End": 134301
    },
    "TimeRange": {
      "StartTime": "03:03:19.9100000",
      "EndTime": "03:03:20.1500000"
    }
  },
  {
    "TextLocation": {
      "Start": 134302,
      "End": 134305
    },
    "TimeRange": {
      "StartTime": "03:03:20.1500000",
      "EndTime": "03:03:20.3600000"
    }
  },
  {
    "TextLocation": {
      "Start": 134306,
      "End": 134308
    },
    "TimeRange": {
      "StartTime": "03:03:20.3600000",
      "EndTime": "03:03:20.4200000"
    }
  },
  {
    "TextLocation": {
      "Start": 134309,
      "End": 134312
    },
    "TimeRange": {
      "StartTime": "03:03:20.4200000",
      "EndTime": "03:03:20.5700000"
    }
  },
  {
    "TextLocation": {
      "Start": 134313,
      "End": 134324
    },
    "TimeRange": {
      "StartTime": "03:03:20.5700000",
      "EndTime": "03:03:21.3200000"
    }
  },
  {
    "TextLocation": {
      "Start": 134325,
      "End": 134329
    },
    "TimeRange": {
      "StartTime": "03:03:21.3200000",
      "EndTime": "03:03:21.4700000"
    }
  },
  {
    "TextLocation": {
      "Start": 134330,
      "End": 134334
    },
    "TimeRange": {
      "StartTime": "03:03:21.4700000",
      "EndTime": "03:03:21.6200000"
    }
  },
  {
    "TextLocation": {
      "Start": 134335,
      "End": 134339
    },
    "TimeRange": {
      "StartTime": "03:03:21.6200000",
      "EndTime": "03:03:22.1600000"
    }
  },
  {
    "TextLocation": {
      "Start": 134340,
      "End": 134347
    },
    "TimeRange": {
      "StartTime": "03:03:22.1600000",
      "EndTime": "03:03:22.4900000"
    }
  },
  {
    "TextLocation": {
      "Start": 134348,
      "End": 134355
    },
    "TimeRange": {
      "StartTime": "03:03:22.4900000",
      "EndTime": "03:03:23.0600000"
    }
  },
  {
    "TextLocation": {
      "Start": 134363,
      "End": 134366
    },
    "TimeRange": {
      "StartTime": "03:03:23.2400000",
      "EndTime": "03:03:23.5700000"
    }
  },
  {
    "TextLocation": {
      "Start": 134368,
      "End": 134373
    },
    "TimeRange": {
      "StartTime": "03:03:23.5700000",
      "EndTime": "03:03:23.6600000"
    }
  },
  {
    "TextLocation": {
      "Start": 134374,
      "End": 134377
    },
    "TimeRange": {
      "StartTime": "03:03:23.6600000",
      "EndTime": "03:03:23.7800000"
    }
  },
  {
    "TextLocation": {
      "Start": 134378,
      "End": 134382
    },
    "TimeRange": {
      "StartTime": "03:03:23.7800000",
      "EndTime": "03:03:23.9000000"
    }
  },
  {
    "TextLocation": {
      "Start": 134383,
      "End": 134388
    },
    "TimeRange": {
      "StartTime": "03:03:23.9000000",
      "EndTime": "03:03:24.2600000"
    }
  },
  {
    "TextLocation": {
      "Start": 134389,
      "End": 134397
    },
    "TimeRange": {
      "StartTime": "03:03:24.2600000",
      "EndTime": "03:03:24.9800000"
    }
  },
  {
    "TextLocation": {
      "Start": 134405,
      "End": 134408
    },
    "TimeRange": {
      "StartTime": "03:03:26.4800000",
      "EndTime": "03:03:27.2900000"
    }
  },
  {
    "TextLocation": {
      "Start": 134409,
      "End": 134413
    },
    "TimeRange": {
      "StartTime": "03:03:27.5900000",
      "EndTime": "03:03:27.9500000"
    }
  },
  {
    "TextLocation": {
      "Start": 134414,
      "End": 134417
    },
    "TimeRange": {
      "StartTime": "03:03:27.9500000",
      "EndTime": "03:03:28.1000000"
    }
  },
  {
    "TextLocation": {
      "Start": 134418,
      "End": 134422
    },
    "TimeRange": {
      "StartTime": "03:03:28.1000000",
      "EndTime": "03:03:28.3100000"
    }
  },
  {
    "TextLocation": {
      "Start": 134423,
      "End": 134425
    },
    "TimeRange": {
      "StartTime": "03:03:28.3100000",
      "EndTime": "03:03:28.4000000"
    }
  },
  {
    "TextLocation": {
      "Start": 134426,
      "End": 134430
    },
    "TimeRange": {
      "StartTime": "03:03:28.4000000",
      "EndTime": "03:03:28.8799999"
    }
  },
  {
    "TextLocation": {
      "Start": 134431,
      "End": 134435
    },
    "TimeRange": {
      "StartTime": "03:03:28.8799999",
      "EndTime": "03:03:29.7200000"
    }
  },
  {
    "TextLocation": {
      "Start": 134436,
      "End": 134446
    },
    "TimeRange": {
      "StartTime": "03:03:29.8400000",
      "EndTime": "03:03:30.6200000"
    }
  },
  {
    "TextLocation": {
      "Start": 134447,
      "End": 134451
    },
    "TimeRange": {
      "StartTime": "03:03:30.6200000",
      "EndTime": "03:03:31.0700000"
    }
  },
  {
    "TextLocation": {
      "Start": 134452,
      "End": 134455
    },
    "TimeRange": {
      "StartTime": "03:03:31.0700000",
      "EndTime": "03:03:31.1900000"
    }
  },
  {
    "TextLocation": {
      "Start": 134456,
      "End": 134465
    },
    "TimeRange": {
      "StartTime": "03:03:31.1900000",
      "EndTime": "03:03:31.6100000"
    }
  },
  {
    "TextLocation": {
      "Start": 134466,
      "End": 134470
    },
    "TimeRange": {
      "StartTime": "03:03:31.6100000",
      "EndTime": "03:03:31.9700000"
    }
  },
  {
    "TextLocation": {
      "Start": 134471,
      "End": 134473
    },
    "TimeRange": {
      "StartTime": "03:03:31.9700000",
      "EndTime": "03:03:32.1200000"
    }
  },
  {
    "TextLocation": {
      "Start": 134474,
      "End": 134478
    },
    "TimeRange": {
      "StartTime": "03:03:32.1200000",
      "EndTime": "03:03:32.3300000"
    }
  },
  {
    "TextLocation": {
      "Start": 134479,
      "End": 134486
    },
    "TimeRange": {
      "StartTime": "03:03:32.3300000",
      "EndTime": "03:03:32.7800000"
    }
  },
  {
    "TextLocation": {
      "Start": 134487,
      "End": 134491
    },
    "TimeRange": {
      "StartTime": "03:03:32.7900000",
      "EndTime": "03:03:33.2300000"
    }
  },
  {
    "TextLocation": {
      "Start": 134499,
      "End": 134502
    },
    "TimeRange": {
      "StartTime": "03:03:33.3200000",
      "EndTime": "03:03:34.0100000"
    }
  },
  {
    "TextLocation": {
      "Start": 134510,
      "End": 134513
    },
    "TimeRange": {
      "StartTime": "03:03:34.1600000",
      "EndTime": "03:03:34.4000000"
    }
  },
  {
    "TextLocation": {
      "Start": 134514,
      "End": 134518
    },
    "TimeRange": {
      "StartTime": "03:03:34.4000000",
      "EndTime": "03:03:34.5200000"
    }
  },
  {
    "TextLocation": {
      "Start": 134519,
      "End": 134522
    },
    "TimeRange": {
      "StartTime": "03:03:34.5200000",
      "EndTime": "03:03:34.6100000"
    }
  },
  {
    "TextLocation": {
      "Start": 134523,
      "End": 134527
    },
    "TimeRange": {
      "StartTime": "03:03:34.6100000",
      "EndTime": "03:03:34.7900000"
    }
  },
  {
    "TextLocation": {
      "Start": 134528,
      "End": 134530
    },
    "TimeRange": {
      "StartTime": "03:03:34.7900000",
      "EndTime": "03:03:34.9100000"
    }
  },
  {
    "TextLocation": {
      "Start": 134531,
      "End": 134536
    },
    "TimeRange": {
      "StartTime": "03:03:34.9100000",
      "EndTime": "03:03:35.3600000"
    }
  },
  {
    "TextLocation": {
      "Start": 134537,
      "End": 134540
    },
    "TimeRange": {
      "StartTime": "03:03:35.3600000",
      "EndTime": "03:03:35.5100000"
    }
  },
  {
    "TextLocation": {
      "Start": 134541,
      "End": 134548
    },
    "TimeRange": {
      "StartTime": "03:03:35.5100000",
      "EndTime": "03:03:35.9900000"
    }
  },
  {
    "TextLocation": {
      "Start": 134549,
      "End": 134559
    },
    "TimeRange": {
      "StartTime": "03:03:35.9900000",
      "EndTime": "03:03:37.0700000"
    }
  },
  {
    "TextLocation": {
      "Start": 134560,
      "End": 134562
    },
    "TimeRange": {
      "StartTime": "03:03:37.0700000",
      "EndTime": "03:03:37.7300000"
    }
  },
  {
    "TextLocation": {
      "Start": 134563,
      "End": 134566
    },
    "TimeRange": {
      "StartTime": "03:03:37.7300000",
      "EndTime": "03:03:37.8500000"
    }
  },
  {
    "TextLocation": {
      "Start": 134567,
      "End": 134574
    },
    "TimeRange": {
      "StartTime": "03:03:37.8500000",
      "EndTime": "03:03:38.6000000"
    }
  },
  {
    "TextLocation": {
      "Start": 134575,
      "End": 134582
    },
    "TimeRange": {
      "StartTime": "03:03:39.3500000",
      "EndTime": "03:03:39.8900000"
    }
  },
  {
    "TextLocation": {
      "Start": 134583,
      "End": 134585
    },
    "TimeRange": {
      "StartTime": "03:03:39.8900000",
      "EndTime": "03:03:39.9800000"
    }
  },
  {
    "TextLocation": {
      "Start": 134586,
      "End": 134593
    },
    "TimeRange": {
      "StartTime": "03:03:39.9800000",
      "EndTime": "03:03:40.5200000"
    }
  },
  {
    "TextLocation": {
      "Start": 134601,
      "End": 134603
    },
    "TimeRange": {
      "StartTime": "03:03:41.0900000",
      "EndTime": "03:03:41.2400000"
    }
  },
  {
    "TextLocation": {
      "Start": 134604,
      "End": 134607
    },
    "TimeRange": {
      "StartTime": "03:03:41.2400000",
      "EndTime": "03:03:41.3300000"
    }
  },
  {
    "TextLocation": {
      "Start": 134608,
      "End": 134616
    },
    "TimeRange": {
      "StartTime": "03:03:41.3300000",
      "EndTime": "03:03:41.6900000"
    }
  },
  {
    "TextLocation": {
      "Start": 134617,
      "End": 134621
    },
    "TimeRange": {
      "StartTime": "03:03:41.6900000",
      "EndTime": "03:03:41.9599999"
    }
  },
  {
    "TextLocation": {
      "Start": 134622,
      "End": 134624
    },
    "TimeRange": {
      "StartTime": "03:03:41.9599999",
      "EndTime": "03:03:42.0800000"
    }
  },
  {
    "TextLocation": {
      "Start": 134625,
      "End": 134630
    },
    "TimeRange": {
      "StartTime": "03:03:42.0800000",
      "EndTime": "03:03:42.4100000"
    }
  },
  {
    "TextLocation": {
      "Start": 134638,
      "End": 134640
    },
    "TimeRange": {
      "StartTime": "03:03:42.8700000",
      "EndTime": "03:03:42.9800000"
    }
  },
  {
    "TextLocation": {
      "Start": 134641,
      "End": 134650
    },
    "TimeRange": {
      "StartTime": "03:03:42.9800000",
      "EndTime": "03:03:43.3400000"
    }
  },
  {
    "TextLocation": {
      "Start": 134652,
      "End": 134655
    },
    "TimeRange": {
      "StartTime": "03:03:43.3400000",
      "EndTime": "03:03:43.4599999"
    }
  },
  {
    "TextLocation": {
      "Start": 134656,
      "End": 134660
    },
    "TimeRange": {
      "StartTime": "03:03:43.4599999",
      "EndTime": "03:03:43.8500000"
    }
  },
  {
    "TextLocation": {
      "Start": 134661,
      "End": 134665
    },
    "TimeRange": {
      "StartTime": "03:03:43.8799999",
      "EndTime": "03:03:44.1800000"
    }
  },
  {
    "TextLocation": {
      "Start": 134666,
      "End": 134670
    },
    "TimeRange": {
      "StartTime": "03:03:44.1800000",
      "EndTime": "03:03:44.2700000"
    }
  },
  {
    "TextLocation": {
      "Start": 134671,
      "End": 134673
    },
    "TimeRange": {
      "StartTime": "03:03:44.2700000",
      "EndTime": "03:03:44.3600000"
    }
  },
  {
    "TextLocation": {
      "Start": 134674,
      "End": 134679
    },
    "TimeRange": {
      "StartTime": "03:03:44.3600000",
      "EndTime": "03:03:44.6299999"
    }
  },
  {
    "TextLocation": {
      "Start": 134680,
      "End": 134682
    },
    "TimeRange": {
      "StartTime": "03:03:44.6299999",
      "EndTime": "03:03:44.7800000"
    }
  },
  {
    "TextLocation": {
      "Start": 134683,
      "End": 134686
    },
    "TimeRange": {
      "StartTime": "03:03:44.7800000",
      "EndTime": "03:03:45.3500000"
    }
  },
  {
    "TextLocation": {
      "Start": 134687,
      "End": 134689
    },
    "TimeRange": {
      "StartTime": "03:03:45.3799999",
      "EndTime": "03:03:45.6800000"
    }
  },
  {
    "TextLocation": {
      "Start": 134690,
      "End": 134693
    },
    "TimeRange": {
      "StartTime": "03:03:45.6800000",
      "EndTime": "03:03:45.7700000"
    }
  },
  {
    "TextLocation": {
      "Start": 134694,
      "End": 134698
    },
    "TimeRange": {
      "StartTime": "03:03:45.7700000",
      "EndTime": "03:03:46.1000000"
    }
  },
  {
    "TextLocation": {
      "Start": 134699,
      "End": 134701
    },
    "TimeRange": {
      "StartTime": "03:03:46.1000000",
      "EndTime": "03:03:46.2800000"
    }
  },
  {
    "TextLocation": {
      "Start": 134702,
      "End": 134708
    },
    "TimeRange": {
      "StartTime": "03:03:46.2800000",
      "EndTime": "03:03:46.6400000"
    }
  },
  {
    "TextLocation": {
      "Start": 134716,
      "End": 134720
    },
    "TimeRange": {
      "StartTime": "03:03:46.6400000",
      "EndTime": "03:03:46.9100000"
    }
  },
  {
    "TextLocation": {
      "Start": 134721,
      "End": 134723
    },
    "TimeRange": {
      "StartTime": "03:03:46.9100000",
      "EndTime": "03:03:47.0900000"
    }
  },
  {
    "TextLocation": {
      "Start": 134724,
      "End": 134727
    },
    "TimeRange": {
      "StartTime": "03:03:47.0900000",
      "EndTime": "03:03:47.1800000"
    }
  },
  {
    "TextLocation": {
      "Start": 134728,
      "End": 134735
    },
    "TimeRange": {
      "StartTime": "03:03:47.1800000",
      "EndTime": "03:03:47.7099999"
    }
  },
  {
    "TextLocation": {
      "Start": 134737,
      "End": 134744
    },
    "TimeRange": {
      "StartTime": "03:03:47.7500000",
      "EndTime": "03:03:48.3200000"
    }
  },
  {
    "TextLocation": {
      "Start": 134752,
      "End": 134755
    },
    "TimeRange": {
      "StartTime": "03:03:48.6200000",
      "EndTime": "03:03:48.7400000"
    }
  },
  {
    "TextLocation": {
      "Start": 134756,
      "End": 134761
    },
    "TimeRange": {
      "StartTime": "03:03:48.7400000",
      "EndTime": "03:03:48.8600000"
    }
  },
  {
    "TextLocation": {
      "Start": 134762,
      "End": 134767
    },
    "TimeRange": {
      "StartTime": "03:03:48.8600000",
      "EndTime": "03:03:49.1200000"
    }
  },
  {
    "TextLocation": {
      "Start": 134768,
      "End": 134772
    },
    "TimeRange": {
      "StartTime": "03:03:49.2200000",
      "EndTime": "03:03:49.4300000"
    }
  },
  {
    "TextLocation": {
      "Start": 134773,
      "End": 134776
    },
    "TimeRange": {
      "StartTime": "03:03:49.4300000",
      "EndTime": "03:03:49.6100000"
    }
  },
  {
    "TextLocation": {
      "Start": 134777,
      "End": 134780
    },
    "TimeRange": {
      "StartTime": "03:03:49.6100000",
      "EndTime": "03:03:49.7600000"
    }
  },
  {
    "TextLocation": {
      "Start": 134781,
      "End": 134785
    },
    "TimeRange": {
      "StartTime": "03:03:49.7600000",
      "EndTime": "03:03:49.9100000"
    }
  },
  {
    "TextLocation": {
      "Start": 134786,
      "End": 134790
    },
    "TimeRange": {
      "StartTime": "03:03:49.9100000",
      "EndTime": "03:03:50.0900000"
    }
  },
  {
    "TextLocation": {
      "Start": 134791,
      "End": 134797
    },
    "TimeRange": {
      "StartTime": "03:03:50.0900000",
      "EndTime": "03:03:50.4200000"
    }
  },
  {
    "TextLocation": {
      "Start": 134798,
      "End": 134800
    },
    "TimeRange": {
      "StartTime": "03:03:50.4200000",
      "EndTime": "03:03:50.7200000"
    }
  },
  {
    "TextLocation": {
      "Start": 134801,
      "End": 134806
    },
    "TimeRange": {
      "StartTime": "03:03:50.7200000",
      "EndTime": "03:03:51.0100000"
    }
  },
  {
    "TextLocation": {
      "Start": 134807,
      "End": 134814
    },
    "TimeRange": {
      "StartTime": "03:03:51.0800000",
      "EndTime": "03:03:51.8000000"
    }
  },
  {
    "TextLocation": {
      "Start": 134815,
      "End": 134820
    },
    "TimeRange": {
      "StartTime": "03:03:52.2500000",
      "EndTime": "03:03:52.8300000"
    }
  },
  {
    "TextLocation": {
      "Start": 134823,
      "End": 134829
    },
    "TimeRange": {
      "StartTime": "03:03:54.6100000",
      "EndTime": "03:03:54.9700000"
    }
  },
  {
    "TextLocation": {
      "Start": 134830,
      "End": 134832
    },
    "TimeRange": {
      "StartTime": "03:03:55.3300000",
      "EndTime": "03:03:55.5100000"
    }
  },
  {
    "TextLocation": {
      "Start": 134833,
      "End": 134839
    },
    "TimeRange": {
      "StartTime": "03:03:56.7400000",
      "EndTime": "03:03:57.0700000"
    }
  },
  {
    "TextLocation": {
      "Start": 134841,
      "End": 134842
    },
    "TimeRange": {
      "StartTime": "03:03:57.0700000",
      "EndTime": "03:03:57.6100000"
    }
  },
  {
    "TextLocation": {
      "Start": 134850,
      "End": 134853
    },
    "TimeRange": {
      "StartTime": "03:04:06.0200000",
      "EndTime": "03:04:06.1200000"
    }
  },
  {
    "TextLocation": {
      "Start": 134854,
      "End": 134857
    },
    "TimeRange": {
      "StartTime": "03:04:06.6800000",
      "EndTime": "03:04:07"
    }
  },
  {
    "TextLocation": {
      "Start": 134860,
      "End": 134863
    },
    "TimeRange": {
      "StartTime": "03:04:10.3000000",
      "EndTime": "03:04:10.6500000"
    }
  },
  {
    "TextLocation": {
      "Start": 134864,
      "End": 134868
    },
    "TimeRange": {
      "StartTime": "03:04:11.0500000",
      "EndTime": "03:04:11.2900000"
    }
  },
  {
    "TextLocation": {
      "Start": 134869,
      "End": 134871
    },
    "TimeRange": {
      "StartTime": "03:04:11.5400000",
      "EndTime": "03:04:11.6200000"
    }
  },
  {
    "TextLocation": {
      "Start": 134873,
      "End": 134879
    },
    "TimeRange": {
      "StartTime": "03:04:13.0600000",
      "EndTime": "03:04:13.4500000"
    }
  },
  {
    "TextLocation": {
      "Start": 134880,
      "End": 134884
    },
    "TimeRange": {
      "StartTime": "03:04:13.4500000",
      "EndTime": "03:04:13.7200000"
    }
  },
  {
    "TextLocation": {
      "Start": 134885,
      "End": 134887
    },
    "TimeRange": {
      "StartTime": "03:04:13.7200000",
      "EndTime": "03:04:13.7800000"
    }
  },
  {
    "TextLocation": {
      "Start": 134888,
      "End": 134890
    },
    "TimeRange": {
      "StartTime": "03:04:13.7800000",
      "EndTime": "03:04:14"
    }
  },
  {
    "TextLocation": {
      "Start": 134893,
      "End": 134894
    },
    "TimeRange": {
      "StartTime": "03:04:15.2300000",
      "EndTime": "03:04:15.4700000"
    }
  },
  {
    "TextLocation": {
      "Start": 134895,
      "End": 134900
    },
    "TimeRange": {
      "StartTime": "03:04:15.5300000",
      "EndTime": "03:04:15.8900000"
    }
  },
  {
    "TextLocation": {
      "Start": 134903,
      "End": 134908
    },
    "TimeRange": {
      "StartTime": "03:04:16.8400000",
      "EndTime": "03:04:17.4700000"
    }
  },
  {
    "TextLocation": {
      "Start": 134911,
      "End": 134913
    },
    "TimeRange": {
      "StartTime": "03:04:19.8799999",
      "EndTime": "03:04:20.1700000"
    }
  },
  {
    "TextLocation": {
      "Start": 134914,
      "End": 134915
    },
    "TimeRange": {
      "StartTime": "03:04:21.6500000",
      "EndTime": "03:04:21.8400000"
    }
  },
  {
    "TextLocation": {
      "Start": 134916,
      "End": 134920
    },
    "TimeRange": {
      "StartTime": "03:04:22.4100000",
      "EndTime": "03:04:22.6700000"
    }
  },
  {
    "TextLocation": {
      "Start": 134921,
      "End": 134923
    },
    "TimeRange": {
      "StartTime": "03:04:22.7099999",
      "EndTime": "03:04:23.0700000"
    }
  },
  {
    "TextLocation": {
      "Start": 134924,
      "End": 134928
    },
    "TimeRange": {
      "StartTime": "03:04:23.0700000",
      "EndTime": "03:04:23.5200000"
    }
  },
  {
    "TextLocation": {
      "Start": 134929,
      "End": 134931
    },
    "TimeRange": {
      "StartTime": "03:04:23.7600000",
      "EndTime": "03:04:24.0900000"
    }
  },
  {
    "TextLocation": {
      "Start": 134932,
      "End": 134940
    },
    "TimeRange": {
      "StartTime": "03:04:26.4300000",
      "EndTime": "03:04:27.0900000"
    }
  },
  {
    "TextLocation": {
      "Start": 134943,
      "End": 134947
    },
    "TimeRange": {
      "StartTime": "03:04:27.1200000",
      "EndTime": "03:04:27.3000000"
    }
  },
  {
    "TextLocation": {
      "Start": 134948,
      "End": 134952
    },
    "TimeRange": {
      "StartTime": "03:04:27.3000000",
      "EndTime": "03:04:27.3600000"
    }
  },
  {
    "TextLocation": {
      "Start": 134953,
      "End": 134956
    },
    "TimeRange": {
      "StartTime": "03:04:27.3600000",
      "EndTime": "03:04:27.5400000"
    }
  },
  {
    "TextLocation": {
      "Start": 134957,
      "End": 134961
    },
    "TimeRange": {
      "StartTime": "03:04:27.5400000",
      "EndTime": "03:04:27.8400000"
    }
  },
  {
    "TextLocation": {
      "Start": 134962,
      "End": 134964
    },
    "TimeRange": {
      "StartTime": "03:04:27.8400000",
      "EndTime": "03:04:27.9599999"
    }
  },
  {
    "TextLocation": {
      "Start": 134965,
      "End": 134969
    },
    "TimeRange": {
      "StartTime": "03:04:27.9599999",
      "EndTime": "03:04:28.1700000"
    }
  },
  {
    "TextLocation": {
      "Start": 134972,
      "End": 134976
    },
    "TimeRange": {
      "StartTime": "03:04:28.2000000",
      "EndTime": "03:04:28.5600000"
    }
  },
  {
    "TextLocation": {
      "Start": 134977,
      "End": 134981
    },
    "TimeRange": {
      "StartTime": "03:04:28.5700000",
      "EndTime": "03:04:28.8000000"
    }
  },
  {
    "TextLocation": {
      "Start": 134982,
      "End": 134983
    },
    "TimeRange": {
      "StartTime": "03:04:28.8000000",
      "EndTime": "03:04:28.8600000"
    }
  },
  {
    "TextLocation": {
      "Start": 134984,
      "End": 134989
    },
    "TimeRange": {
      "StartTime": "03:04:28.8600000",
      "EndTime": "03:04:29.2099999"
    }
  },
  {
    "TextLocation": {
      "Start": 134990,
      "End": 135002
    },
    "TimeRange": {
      "StartTime": "03:04:29.2500000",
      "EndTime": "03:04:29.9100000"
    }
  },
  {
    "TextLocation": {
      "Start": 135005,
      "End": 135008
    },
    "TimeRange": {
      "StartTime": "03:04:29.9100000",
      "EndTime": "03:04:30.1500000"
    }
  },
  {
    "TextLocation": {
      "Start": 135009,
      "End": 135010
    },
    "TimeRange": {
      "StartTime": "03:04:30.1500000",
      "EndTime": "03:04:30.2700000"
    }
  },
  {
    "TextLocation": {
      "Start": 135011,
      "End": 135015
    },
    "TimeRange": {
      "StartTime": "03:04:30.2700000",
      "EndTime": "03:04:30.4800000"
    }
  },
  {
    "TextLocation": {
      "Start": 135016,
      "End": 135018
    },
    "TimeRange": {
      "StartTime": "03:04:30.4800000",
      "EndTime": "03:04:30.6000000"
    }
  },
  {
    "TextLocation": {
      "Start": 135019,
      "End": 135023
    },
    "TimeRange": {
      "StartTime": "03:04:30.6000000",
      "EndTime": "03:04:30.7800000"
    }
  },
  {
    "TextLocation": {
      "Start": 135024,
      "End": 135026
    },
    "TimeRange": {
      "StartTime": "03:04:30.7800000",
      "EndTime": "03:04:30.9300000"
    }
  },
  {
    "TextLocation": {
      "Start": 135027,
      "End": 135031
    },
    "TimeRange": {
      "StartTime": "03:04:30.9300000",
      "EndTime": "03:04:31.2300000"
    }
  },
  {
    "TextLocation": {
      "Start": 135032,
      "End": 135035
    },
    "TimeRange": {
      "StartTime": "03:04:31.2300000",
      "EndTime": "03:04:31.3400000"
    }
  },
  {
    "TextLocation": {
      "Start": 135036,
      "End": 135039
    },
    "TimeRange": {
      "StartTime": "03:04:31.3500000",
      "EndTime": "03:04:31.5000000"
    }
  },
  {
    "TextLocation": {
      "Start": 135040,
      "End": 135042
    },
    "TimeRange": {
      "StartTime": "03:04:31.5000000",
      "EndTime": "03:04:31.5900000"
    }
  },
  {
    "TextLocation": {
      "Start": 135043,
      "End": 135048
    },
    "TimeRange": {
      "StartTime": "03:04:31.5900000",
      "EndTime": "03:04:31.8900000"
    }
  },
  {
    "TextLocation": {
      "Start": 135049,
      "End": 135051
    },
    "TimeRange": {
      "StartTime": "03:04:31.9000000",
      "EndTime": "03:04:32.0100000"
    }
  },
  {
    "TextLocation": {
      "Start": 135052,
      "End": 135055
    },
    "TimeRange": {
      "StartTime": "03:04:32.0100000",
      "EndTime": "03:04:32.1600000"
    }
  },
  {
    "TextLocation": {
      "Start": 135056,
      "End": 135059
    },
    "TimeRange": {
      "StartTime": "03:04:32.1600000",
      "EndTime": "03:04:32.3400000"
    }
  },
  {
    "TextLocation": {
      "Start": 135060,
      "End": 135065
    },
    "TimeRange": {
      "StartTime": "03:04:32.3400000",
      "EndTime": "03:04:32.6700000"
    }
  },
  {
    "TextLocation": {
      "Start": 135066,
      "End": 135073
    },
    "TimeRange": {
      "StartTime": "03:04:32.6700000",
      "EndTime": "03:04:32.9400000"
    }
  },
  {
    "TextLocation": {
      "Start": 135074,
      "End": 135075
    },
    "TimeRange": {
      "StartTime": "03:04:32.9500000",
      "EndTime": "03:04:33.0300000"
    }
  },
  {
    "TextLocation": {
      "Start": 135076,
      "End": 135081
    },
    "TimeRange": {
      "StartTime": "03:04:33.0300000",
      "EndTime": "03:04:33.3600000"
    }
  },
  {
    "TextLocation": {
      "Start": 135082,
      "End": 135085
    },
    "TimeRange": {
      "StartTime": "03:04:33.3600000",
      "EndTime": "03:04:33.5700000"
    }
  },
  {
    "TextLocation": {
      "Start": 135086,
      "End": 135088
    },
    "TimeRange": {
      "StartTime": "03:04:33.5700000",
      "EndTime": "03:04:33.6600000"
    }
  },
  {
    "TextLocation": {
      "Start": 135089,
      "End": 135093
    },
    "TimeRange": {
      "StartTime": "03:04:33.6600000",
      "EndTime": "03:04:34.0200000"
    }
  },
  {
    "TextLocation": {
      "Start": 135096,
      "End": 135099
    },
    "TimeRange": {
      "StartTime": "03:04:34.3900000",
      "EndTime": "03:04:34.6100000"
    }
  },
  {
    "TextLocation": {
      "Start": 135100,
      "End": 135103
    },
    "TimeRange": {
      "StartTime": "03:04:34.6200000",
      "EndTime": "03:04:34.8000000"
    }
  },
  {
    "TextLocation": {
      "Start": 135104,
      "End": 135106
    },
    "TimeRange": {
      "StartTime": "03:04:34.8000000",
      "EndTime": "03:04:34.8900000"
    }
  },
  {
    "TextLocation": {
      "Start": 135107,
      "End": 135109
    },
    "TimeRange": {
      "StartTime": "03:04:34.8900000",
      "EndTime": "03:04:35.1000000"
    }
  },
  {
    "TextLocation": {
      "Start": 135110,
      "End": 135114
    },
    "TimeRange": {
      "StartTime": "03:04:35.1000000",
      "EndTime": "03:04:35.3200000"
    }
  },
  {
    "TextLocation": {
      "Start": 135117,
      "End": 135120
    },
    "TimeRange": {
      "StartTime": "03:04:35.3200000",
      "EndTime": "03:04:35.4599999"
    }
  },
  {
    "TextLocation": {
      "Start": 135121,
      "End": 135124
    },
    "TimeRange": {
      "StartTime": "03:04:35.4599999",
      "EndTime": "03:04:35.5800000"
    }
  },
  {
    "TextLocation": {
      "Start": 135125,
      "End": 135130
    },
    "TimeRange": {
      "StartTime": "03:04:35.5800000",
      "EndTime": "03:04:35.7300000"
    }
  },
  {
    "TextLocation": {
      "Start": 135131,
      "End": 135134
    },
    "TimeRange": {
      "StartTime": "03:04:35.7300000",
      "EndTime": "03:04:36"
    }
  },
  {
    "TextLocation": {
      "Start": 135135,
      "End": 135137
    },
    "TimeRange": {
      "StartTime": "03:04:36",
      "EndTime": "03:04:36.1200000"
    }
  },
  {
    "TextLocation": {
      "Start": 135138,
      "End": 135140
    },
    "TimeRange": {
      "StartTime": "03:04:36.1200000",
      "EndTime": "03:04:36.2700000"
    }
  },
  {
    "TextLocation": {
      "Start": 135142,
      "End": 135146
    },
    "TimeRange": {
      "StartTime": "03:04:36.2700000",
      "EndTime": "03:04:36.4500000"
    }
  },
  {
    "TextLocation": {
      "Start": 135147,
      "End": 135152
    },
    "TimeRange": {
      "StartTime": "03:04:36.4500000",
      "EndTime": "03:04:36.7800000"
    }
  },
  {
    "TextLocation": {
      "Start": 135160,
      "End": 135169
    },
    "TimeRange": {
      "StartTime": "03:04:38.4800000",
      "EndTime": "03:04:39.0700000"
    }
  },
  {
    "TextLocation": {
      "Start": 135170,
      "End": 135171
    },
    "TimeRange": {
      "StartTime": "03:04:39.0800000",
      "EndTime": "03:04:39.1700000"
    }
  },
  {
    "TextLocation": {
      "Start": 135172,
      "End": 135176
    },
    "TimeRange": {
      "StartTime": "03:04:39.1700000",
      "EndTime": "03:04:39.5300000"
    }
  },
  {
    "TextLocation": {
      "Start": 135177,
      "End": 135179
    },
    "TimeRange": {
      "StartTime": "03:04:39.5300000",
      "EndTime": "03:04:39.6800000"
    }
  },
  {
    "TextLocation": {
      "Start": 135180,
      "End": 135184
    },
    "TimeRange": {
      "StartTime": "03:04:39.6800000",
      "EndTime": "03:04:39.9800000"
    }
  },
  {
    "TextLocation": {
      "Start": 135185,
      "End": 135189
    },
    "TimeRange": {
      "StartTime": "03:04:39.9800000",
      "EndTime": "03:04:40.3700000"
    }
  },
  {
    "TextLocation": {
      "Start": 135190,
      "End": 135195
    },
    "TimeRange": {
      "StartTime": "03:04:40.3700000",
      "EndTime": "03:04:40.9400000"
    }
  },
  {
    "TextLocation": {
      "Start": 135196,
      "End": 135204
    },
    "TimeRange": {
      "StartTime": "03:04:40.9400000",
      "EndTime": "03:04:41.6000000"
    }
  },
  {
    "TextLocation": {
      "Start": 135206,
      "End": 135210
    },
    "TimeRange": {
      "StartTime": "03:04:41.6000000",
      "EndTime": "03:04:41.9599999"
    }
  },
  {
    "TextLocation": {
      "Start": 135211,
      "End": 135213
    },
    "TimeRange": {
      "StartTime": "03:04:41.9599999",
      "EndTime": "03:04:42.2000000"
    }
  },
  {
    "TextLocation": {
      "Start": 135214,
      "End": 135218
    },
    "TimeRange": {
      "StartTime": "03:04:42.2000000",
      "EndTime": "03:04:42.7099999"
    }
  },
  {
    "TextLocation": {
      "Start": 135221,
      "End": 135225
    },
    "TimeRange": {
      "StartTime": "03:04:42.8300000",
      "EndTime": "03:04:42.9800000"
    }
  },
  {
    "TextLocation": {
      "Start": 135226,
      "End": 135230
    },
    "TimeRange": {
      "StartTime": "03:04:42.9800000",
      "EndTime": "03:04:43.1000000"
    }
  },
  {
    "TextLocation": {
      "Start": 135231,
      "End": 135235
    },
    "TimeRange": {
      "StartTime": "03:04:43.1000000",
      "EndTime": "03:04:43.3100000"
    }
  },
  {
    "TextLocation": {
      "Start": 135236,
      "End": 135240
    },
    "TimeRange": {
      "StartTime": "03:04:43.3100000",
      "EndTime": "03:04:43.5300000"
    }
  },
  {
    "TextLocation": {
      "Start": 135248,
      "End": 135250
    },
    "TimeRange": {
      "StartTime": "03:04:45.2700000",
      "EndTime": "03:04:45.3300000"
    }
  },
  {
    "TextLocation": {
      "Start": 135251,
      "End": 135253
    },
    "TimeRange": {
      "StartTime": "03:04:45.3600000",
      "EndTime": "03:04:45.5400000"
    }
  },
  {
    "TextLocation": {
      "Start": 135254,
      "End": 135262
    },
    "TimeRange": {
      "StartTime": "03:04:45.5400000",
      "EndTime": "03:04:45.9000000"
    }
  },
  {
    "TextLocation": {
      "Start": 135263,
      "End": 135266
    },
    "TimeRange": {
      "StartTime": "03:04:45.9000000",
      "EndTime": "03:04:46.0200000"
    }
  },
  {
    "TextLocation": {
      "Start": 135267,
      "End": 135277
    },
    "TimeRange": {
      "StartTime": "03:04:46.0200000",
      "EndTime": "03:04:46.5300000"
    }
  },
  {
    "TextLocation": {
      "Start": 135279,
      "End": 135280
    },
    "TimeRange": {
      "StartTime": "03:04:46.5300000",
      "EndTime": "03:04:46.7700000"
    }
  },
  {
    "TextLocation": {
      "Start": 135281,
      "End": 135288
    },
    "TimeRange": {
      "StartTime": "03:04:47.1600000",
      "EndTime": "03:04:47.4900000"
    }
  },
  {
    "TextLocation": {
      "Start": 135289,
      "End": 135293
    },
    "TimeRange": {
      "StartTime": "03:04:47.4900000",
      "EndTime": "03:04:47.8500000"
    }
  },
  {
    "TextLocation": {
      "Start": 135294,
      "End": 135300
    },
    "TimeRange": {
      "StartTime": "03:04:47.8500000",
      "EndTime": "03:04:48.7200000"
    }
  },
  {
    "TextLocation": {
      "Start": 135301,
      "End": 135303
    },
    "TimeRange": {
      "StartTime": "03:04:48.7200000",
      "EndTime": "03:04:48.9000000"
    }
  },
  {
    "TextLocation": {
      "Start": 135304,
      "End": 135309
    },
    "TimeRange": {
      "StartTime": "03:04:48.9000000",
      "EndTime": "03:04:49.2300000"
    }
  },
  {
    "TextLocation": {
      "Start": 135310,
      "End": 135318
    },
    "TimeRange": {
      "StartTime": "03:04:49.2300000",
      "EndTime": "03:04:49.5300000"
    }
  },
  {
    "TextLocation": {
      "Start": 135319,
      "End": 135321
    },
    "TimeRange": {
      "StartTime": "03:04:49.5300000",
      "EndTime": "03:04:49.8000000"
    }
  },
  {
    "TextLocation": {
      "Start": 135322,
      "End": 135323
    },
    "TimeRange": {
      "StartTime": "03:04:49.8000000",
      "EndTime": "03:04:50.2500000"
    }
  },
  {
    "TextLocation": {
      "Start": 135324,
      "End": 135329
    },
    "TimeRange": {
      "StartTime": "03:04:50.2500000",
      "EndTime": "03:04:50.9400000"
    }
  },
  {
    "TextLocation": {
      "Start": 135331,
      "End": 135335
    },
    "TimeRange": {
      "StartTime": "03:04:51.1800000",
      "EndTime": "03:04:51.4200000"
    }
  },
  {
    "TextLocation": {
      "Start": 135336,
      "End": 135343
    },
    "TimeRange": {
      "StartTime": "03:04:51.4200000",
      "EndTime": "03:04:52.1700000"
    }
  },
  {
    "TextLocation": {
      "Start": 135344,
      "End": 135350
    },
    "TimeRange": {
      "StartTime": "03:04:52.1700000",
      "EndTime": "03:04:53.0400000"
    }
  },
  {
    "TextLocation": {
      "Start": 135351,
      "End": 135354
    },
    "TimeRange": {
      "StartTime": "03:04:53.1900000",
      "EndTime": "03:04:54.1800000"
    }
  },
  {
    "TextLocation": {
      "Start": 135355,
      "End": 135359
    },
    "TimeRange": {
      "StartTime": "03:04:54.1800000",
      "EndTime": "03:04:54.5400000"
    }
  },
  {
    "TextLocation": {
      "Start": 135362,
      "End": 135364
    },
    "TimeRange": {
      "StartTime": "03:04:54.5400000",
      "EndTime": "03:04:54.7500000"
    }
  },
  {
    "TextLocation": {
      "Start": 135365,
      "End": 135369
    },
    "TimeRange": {
      "StartTime": "03:04:54.7500000",
      "EndTime": "03:04:55.1100000"
    }
  },
  {
    "TextLocation": {
      "Start": 135370,
      "End": 135372
    },
    "TimeRange": {
      "StartTime": "03:04:55.1100000",
      "EndTime": "03:04:55.3500000"
    }
  },
  {
    "TextLocation": {
      "Start": 135373,
      "End": 135380
    },
    "TimeRange": {
      "StartTime": "03:04:55.3500000",
      "EndTime": "03:04:56.0100000"
    }
  },
  {
    "TextLocation": {
      "Start": 135381,
      "End": 135385
    },
    "TimeRange": {
      "StartTime": "03:04:56.0100000",
      "EndTime": "03:04:56.4000000"
    }
  },
  {
    "TextLocation": {
      "Start": 135386,
      "End": 135389
    },
    "TimeRange": {
      "StartTime": "03:04:56.4000000",
      "EndTime": "03:04:56.7000000"
    }
  },
  {
    "TextLocation": {
      "Start": 135390,
      "End": 135398
    },
    "TimeRange": {
      "StartTime": "03:04:56.7000000",
      "EndTime": "03:04:57.5400000"
    }
  },
  {
    "TextLocation": {
      "Start": 135406,
      "End": 135409
    },
    "TimeRange": {
      "StartTime": "03:04:58.7200000",
      "EndTime": "03:04:58.8700000"
    }
  },
  {
    "TextLocation": {
      "Start": 135410,
      "End": 135413
    },
    "TimeRange": {
      "StartTime": "03:04:58.8700000",
      "EndTime": "03:04:58.9599999"
    }
  },
  {
    "TextLocation": {
      "Start": 135414,
      "End": 135419
    },
    "TimeRange": {
      "StartTime": "03:04:58.9599999",
      "EndTime": "03:04:59.0800000"
    }
  },
  {
    "TextLocation": {
      "Start": 135420,
      "End": 135422
    },
    "TimeRange": {
      "StartTime": "03:04:59.0800000",
      "EndTime": "03:04:59.1700000"
    }
  },
  {
    "TextLocation": {
      "Start": 135423,
      "End": 135427
    },
    "TimeRange": {
      "StartTime": "03:04:59.1700000",
      "EndTime": "03:04:59.4100000"
    }
  },
  {
    "TextLocation": {
      "Start": 135428,
      "End": 135431
    },
    "TimeRange": {
      "StartTime": "03:04:59.4100000",
      "EndTime": "03:04:59.7300000"
    }
  },
  {
    "TextLocation": {
      "Start": 135432,
      "End": 135437
    },
    "TimeRange": {
      "StartTime": "03:04:59.7400000",
      "EndTime": "03:05:00.4599999"
    }
  },
  {
    "TextLocation": {
      "Start": 135438,
      "End": 135441
    },
    "TimeRange": {
      "StartTime": "03:05:00.6700000",
      "EndTime": "03:05:01.6600000"
    }
  },
  {
    "TextLocation": {
      "Start": 135442,
      "End": 135446
    },
    "TimeRange": {
      "StartTime": "03:05:01.6600000",
      "EndTime": "03:05:02.7099999"
    }
  },
  {
    "TextLocation": {
      "Start": 135449,
      "End": 135458
    },
    "TimeRange": {
      "StartTime": "03:05:11.6800000",
      "EndTime": "03:05:12.1000000"
    }
  },
  {
    "TextLocation": {
      "Start": 135461,
      "End": 135466
    },
    "TimeRange": {
      "StartTime": "03:05:12.1000000",
      "EndTime": "03:05:12.4000000"
    }
  },
  {
    "TextLocation": {
      "Start": 135468,
      "End": 135472
    },
    "TimeRange": {
      "StartTime": "03:05:12.4000000",
      "EndTime": "03:05:12.5800000"
    }
  },
  {
    "TextLocation": {
      "Start": 135473,
      "End": 135476
    },
    "TimeRange": {
      "StartTime": "03:05:12.5800000",
      "EndTime": "03:05:12.7600000"
    }
  },
  {
    "TextLocation": {
      "Start": 135477,
      "End": 135479
    },
    "TimeRange": {
      "StartTime": "03:05:12.7600000",
      "EndTime": "03:05:12.8500000"
    }
  },
  {
    "TextLocation": {
      "Start": 135480,
      "End": 135488
    },
    "TimeRange": {
      "StartTime": "03:05:12.8500000",
      "EndTime": "03:05:13.3000000"
    }
  },
  {
    "TextLocation": {
      "Start": 135489,
      "End": 135494
    },
    "TimeRange": {
      "StartTime": "03:05:13.3000000",
      "EndTime": "03:05:13.4200000"
    }
  },
  {
    "TextLocation": {
      "Start": 135495,
      "End": 135499
    },
    "TimeRange": {
      "StartTime": "03:05:13.4200000",
      "EndTime": "03:05:13.5700000"
    }
  },
  {
    "TextLocation": {
      "Start": 135500,
      "End": 135504
    },
    "TimeRange": {
      "StartTime": "03:05:13.5700000",
      "EndTime": "03:05:13.8700000"
    }
  },
  {
    "TextLocation": {
      "Start": 135505,
      "End": 135511
    },
    "TimeRange": {
      "StartTime": "03:05:13.8700000",
      "EndTime": "03:05:14.2900000"
    }
  },
  {
    "TextLocation": {
      "Start": 135512,
      "End": 135515
    },
    "TimeRange": {
      "StartTime": "03:05:14.2900000",
      "EndTime": "03:05:14.3799999"
    }
  },
  {
    "TextLocation": {
      "Start": 135516,
      "End": 135520
    },
    "TimeRange": {
      "StartTime": "03:05:14.3799999",
      "EndTime": "03:05:14.7099999"
    }
  },
  {
    "TextLocation": {
      "Start": 135521,
      "End": 135525
    },
    "TimeRange": {
      "StartTime": "03:05:14.7099999",
      "EndTime": "03:05:15.1000000"
    }
  },
  {
    "TextLocation": {
      "Start": 135533,
      "End": 135536
    },
    "TimeRange": {
      "StartTime": "03:05:16.0600000",
      "EndTime": "03:05:16.4000000"
    }
  },
  {
    "TextLocation": {
      "Start": 135538,
      "End": 135544
    },
    "TimeRange": {
      "StartTime": "03:05:16.4000000",
      "EndTime": "03:05:16.6000000"
    }
  },
  {
    "TextLocation": {
      "Start": 135545,
      "End": 135546
    },
    "TimeRange": {
      "StartTime": "03:05:16.6000000",
      "EndTime": "03:05:16.8100000"
    }
  },
  {
    "TextLocation": {
      "Start": 135547,
      "End": 135554
    },
    "TimeRange": {
      "StartTime": "03:05:16.8100000",
      "EndTime": "03:05:17.0200000"
    }
  },
  {
    "TextLocation": {
      "Start": 135555,
      "End": 135557
    },
    "TimeRange": {
      "StartTime": "03:05:17.0200000",
      "EndTime": "03:05:17.1100000"
    }
  },
  {
    "TextLocation": {
      "Start": 135558,
      "End": 135562
    },
    "TimeRange": {
      "StartTime": "03:05:17.1100000",
      "EndTime": "03:05:17.2300000"
    }
  },
  {
    "TextLocation": {
      "Start": 135563,
      "End": 135568
    },
    "TimeRange": {
      "StartTime": "03:05:17.2300000",
      "EndTime": "03:05:17.6800000"
    }
  },
  {
    "TextLocation": {
      "Start": 135576,
      "End": 135578
    },
    "TimeRange": {
      "StartTime": "03:05:17.8900000",
      "EndTime": "03:05:17.9800000"
    }
  },
  {
    "TextLocation": {
      "Start": 135579,
      "End": 135584
    },
    "TimeRange": {
      "StartTime": "03:05:18.0100000",
      "EndTime": "03:05:18.2800000"
    }
  },
  {
    "TextLocation": {
      "Start": 135586,
      "End": 135591
    },
    "TimeRange": {
      "StartTime": "03:05:18.2800000",
      "EndTime": "03:05:18.5200000"
    }
  },
  {
    "TextLocation": {
      "Start": 135592,
      "End": 135595
    },
    "TimeRange": {
      "StartTime": "03:05:18.5200000",
      "EndTime": "03:05:18.6100000"
    }
  },
  {
    "TextLocation": {
      "Start": 135596,
      "End": 135602
    },
    "TimeRange": {
      "StartTime": "03:05:18.6100000",
      "EndTime": "03:05:18.9400000"
    }
  },
  {
    "TextLocation": {
      "Start": 135603,
      "End": 135606
    },
    "TimeRange": {
      "StartTime": "03:05:18.9400000",
      "EndTime": "03:05:19.3600000"
    }
  },
  {
    "TextLocation": {
      "Start": 135607,
      "End": 135609
    },
    "TimeRange": {
      "StartTime": "03:05:19.5400000",
      "EndTime": "03:05:19.7800000"
    }
  },
  {
    "TextLocation": {
      "Start": 135610,
      "End": 135614
    },
    "TimeRange": {
      "StartTime": "03:05:19.8100000",
      "EndTime": "03:05:20.0800000"
    }
  },
  {
    "TextLocation": {
      "Start": 135615,
      "End": 135619
    },
    "TimeRange": {
      "StartTime": "03:05:20.0800000",
      "EndTime": "03:05:20.2600000"
    }
  },
  {
    "TextLocation": {
      "Start": 135620,
      "End": 135623
    },
    "TimeRange": {
      "StartTime": "03:05:20.2600000",
      "EndTime": "03:05:20.3799999"
    }
  },
  {
    "TextLocation": {
      "Start": 135624,
      "End": 135628
    },
    "TimeRange": {
      "StartTime": "03:05:20.3799999",
      "EndTime": "03:05:20.7000000"
    }
  },
  {
    "TextLocation": {
      "Start": 135629,
      "End": 135631
    },
    "TimeRange": {
      "StartTime": "03:05:20.7099999",
      "EndTime": "03:05:20.8300000"
    }
  },
  {
    "TextLocation": {
      "Start": 135632,
      "End": 135636
    },
    "TimeRange": {
      "StartTime": "03:05:20.8300000",
      "EndTime": "03:05:21.0700000"
    }
  },
  {
    "TextLocation": {
      "Start": 135637,
      "End": 135644
    },
    "TimeRange": {
      "StartTime": "03:05:21.0700000",
      "EndTime": "03:05:21.4900000"
    }
  },
  {
    "TextLocation": {
      "Start": 135645,
      "End": 135649
    },
    "TimeRange": {
      "StartTime": "03:05:21.4900000",
      "EndTime": "03:05:21.7600000"
    }
  },
  {
    "TextLocation": {
      "Start": 135650,
      "End": 135652
    },
    "TimeRange": {
      "StartTime": "03:05:21.7600000",
      "EndTime": "03:05:21.8799999"
    }
  },
  {
    "TextLocation": {
      "Start": 135653,
      "End": 135657
    },
    "TimeRange": {
      "StartTime": "03:05:22.3600000",
      "EndTime": "03:05:22.7500000"
    }
  },
  {
    "TextLocation": {
      "Start": 135665,
      "End": 135670
    },
    "TimeRange": {
      "StartTime": "03:05:22.9000000",
      "EndTime": "03:05:23.3500000"
    }
  },
  {
    "TextLocation": {
      "Start": 135671,
      "End": 135675
    },
    "TimeRange": {
      "StartTime": "03:05:23.3500000",
      "EndTime": "03:05:23.8000000"
    }
  },
  {
    "TextLocation": {
      "Start": 135677,
      "End": 135681
    },
    "TimeRange": {
      "StartTime": "03:05:23.8000000",
      "EndTime": "03:05:24.8500000"
    }
  },
  {
    "TextLocation": {
      "Start": 135682,
      "End": 135686
    },
    "TimeRange": {
      "StartTime": "03:05:24.8500000",
      "EndTime": "03:05:25.3300000"
    }
  },
  {
    "TextLocation": {
      "Start": 135687,
      "End": 135690
    },
    "TimeRange": {
      "StartTime": "03:05:25.3300000",
      "EndTime": "03:05:25.8100000"
    }
  },
  {
    "TextLocation": {
      "Start": 135691,
      "End": 135696
    },
    "TimeRange": {
      "StartTime": "03:05:25.8100000",
      "EndTime": "03:05:26.2900000"
    }
  },
  {
    "TextLocation": {
      "Start": 135697,
      "End": 135700
    },
    "TimeRange": {
      "StartTime": "03:05:26.2900000",
      "EndTime": "03:05:26.9800000"
    }
  },
  {
    "TextLocation": {
      "Start": 135708,
      "End": 135710
    },
    "TimeRange": {
      "StartTime": "03:05:27.4599999",
      "EndTime": "03:05:28.1200000"
    }
  },
  {
    "TextLocation": {
      "Start": 135711,
      "End": 135713
    },
    "TimeRange": {
      "StartTime": "03:05:28.1200000",
      "EndTime": "03:05:28.3300000"
    }
  },
  {
    "TextLocation": {
      "Start": 135714,
      "End": 135722
    },
    "TimeRange": {
      "StartTime": "03:05:28.3300000",
      "EndTime": "03:05:28.7200000"
    }
  },
  {
    "TextLocation": {
      "Start": 135723,
      "End": 135729
    },
    "TimeRange": {
      "StartTime": "03:05:28.7200000",
      "EndTime": "03:05:29.0500000"
    }
  },
  {
    "TextLocation": {
      "Start": 135730,
      "End": 135734
    },
    "TimeRange": {
      "StartTime": "03:05:29.0500000",
      "EndTime": "03:05:29.3500000"
    }
  },
  {
    "TextLocation": {
      "Start": 135735,
      "End": 135739
    },
    "TimeRange": {
      "StartTime": "03:05:29.3500000",
      "EndTime": "03:05:29.5000000"
    }
  },
  {
    "TextLocation": {
      "Start": 135740,
      "End": 135745
    },
    "TimeRange": {
      "StartTime": "03:05:29.5000000",
      "EndTime": "03:05:29.6200000"
    }
  },
  {
    "TextLocation": {
      "Start": 135746,
      "End": 135748
    },
    "TimeRange": {
      "StartTime": "03:05:29.6200000",
      "EndTime": "03:05:29.9500000"
    }
  },
  {
    "TextLocation": {
      "Start": 135749,
      "End": 135754
    },
    "TimeRange": {
      "StartTime": "03:05:29.9500000",
      "EndTime": "03:05:30.3799999"
    }
  },
  {
    "TextLocation": {
      "Start": 135755,
      "End": 135759
    },
    "TimeRange": {
      "StartTime": "03:05:30.3799999",
      "EndTime": "03:05:30.8200000"
    }
  },
  {
    "TextLocation": {
      "Start": 135760,
      "End": 135762
    },
    "TimeRange": {
      "StartTime": "03:05:30.8200000",
      "EndTime": "03:05:30.9700000"
    }
  },
  {
    "TextLocation": {
      "Start": 135763,
      "End": 135768
    },
    "TimeRange": {
      "StartTime": "03:05:30.9700000",
      "EndTime": "03:05:31.7200000"
    }
  },
  {
    "TextLocation": {
      "Start": 135769,
      "End": 135773
    },
    "TimeRange": {
      "StartTime": "03:05:31.7200000",
      "EndTime": "03:05:32.4700000"
    }
  },
  {
    "TextLocation": {
      "Start": 135775,
      "End": 135782
    },
    "TimeRange": {
      "StartTime": "03:05:32.4700000",
      "EndTime": "03:05:32.9400000"
    }
  },
  {
    "TextLocation": {
      "Start": 135785,
      "End": 135788
    },
    "TimeRange": {
      "StartTime": "03:05:32.9500000",
      "EndTime": "03:05:33.4000000"
    }
  },
  {
    "TextLocation": {
      "Start": 135791,
      "End": 135794
    },
    "TimeRange": {
      "StartTime": "03:05:33.7300000",
      "EndTime": "03:05:33.8000000"
    }
  },
  {
    "TextLocation": {
      "Start": 135795,
      "End": 135798
    },
    "TimeRange": {
      "StartTime": "03:05:33.8200000",
      "EndTime": "03:05:34"
    }
  },
  {
    "TextLocation": {
      "Start": 135799,
      "End": 135802
    },
    "TimeRange": {
      "StartTime": "03:05:34",
      "EndTime": "03:05:34.1200000"
    }
  },
  {
    "TextLocation": {
      "Start": 135803,
      "End": 135807
    },
    "TimeRange": {
      "StartTime": "03:05:34.1200000",
      "EndTime": "03:05:34.3600000"
    }
  },
  {
    "TextLocation": {
      "Start": 135808,
      "End": 135812
    },
    "TimeRange": {
      "StartTime": "03:05:34.3600000",
      "EndTime": "03:05:34.6800000"
    }
  },
  {
    "TextLocation": {
      "Start": 135813,
      "End": 135817
    },
    "TimeRange": {
      "StartTime": "03:05:34.6900000",
      "EndTime": "03:05:34.9300000"
    }
  },
  {
    "TextLocation": {
      "Start": 135818,
      "End": 135826
    },
    "TimeRange": {
      "StartTime": "03:05:34.9300000",
      "EndTime": "03:05:35.4700000"
    }
  },
  {
    "TextLocation": {
      "Start": 135834,
      "End": 135835
    },
    "TimeRange": {
      "StartTime": "03:05:35.5900000",
      "EndTime": "03:05:35.8000000"
    }
  },
  {
    "TextLocation": {
      "Start": 135836,
      "End": 135841
    },
    "TimeRange": {
      "StartTime": "03:05:35.8000000",
      "EndTime": "03:05:36.0400000"
    }
  },
  {
    "TextLocation": {
      "Start": 135842,
      "End": 135849
    },
    "TimeRange": {
      "StartTime": "03:05:36.0400000",
      "EndTime": "03:05:36.2800000"
    }
  },
  {
    "TextLocation": {
      "Start": 135850,
      "End": 135856
    },
    "TimeRange": {
      "StartTime": "03:05:36.2800000",
      "EndTime": "03:05:36.5800000"
    }
  },
  {
    "TextLocation": {
      "Start": 135857,
      "End": 135859
    },
    "TimeRange": {
      "StartTime": "03:05:36.5800000",
      "EndTime": "03:05:36.7300000"
    }
  },
  {
    "TextLocation": {
      "Start": 135860,
      "End": 135866
    },
    "TimeRange": {
      "StartTime": "03:05:36.7300000",
      "EndTime": "03:05:37.5700000"
    }
  },
  {
    "TextLocation": {
      "Start": 135867,
      "End": 135872
    },
    "TimeRange": {
      "StartTime": "03:05:37.8100000",
      "EndTime": "03:05:38.2099999"
    }
  },
  {
    "TextLocation": {
      "Start": 135875,
      "End": 135877
    },
    "TimeRange": {
      "StartTime": "03:05:38.2600000",
      "EndTime": "03:05:38.8100000"
    }
  },
  {
    "TextLocation": {
      "Start": 135880,
      "End": 135882
    },
    "TimeRange": {
      "StartTime": "03:05:40.9800000",
      "EndTime": "03:05:41.1600000"
    }
  },
  {
    "TextLocation": {
      "Start": 135883,
      "End": 135886
    },
    "TimeRange": {
      "StartTime": "03:05:41.1600000",
      "EndTime": "03:05:41.6100000"
    }
  },
  {
    "TextLocation": {
      "Start": 135889,
      "End": 135894
    },
    "TimeRange": {
      "StartTime": "03:05:42.0300000",
      "EndTime": "03:05:42.6800000"
    }
  },
  {
    "TextLocation": {
      "Start": 135897,
      "End": 135901
    },
    "TimeRange": {
      "StartTime": "03:05:42.6900000",
      "EndTime": "03:05:42.9599999"
    }
  },
  {
    "TextLocation": {
      "Start": 135902,
      "End": 135910
    },
    "TimeRange": {
      "StartTime": "03:05:42.9599999",
      "EndTime": "03:05:43.3200000"
    }
  },
  {
    "TextLocation": {
      "Start": 135911,
      "End": 135913
    },
    "TimeRange": {
      "StartTime": "03:05:43.3200000",
      "EndTime": "03:05:43.4400000"
    }
  },
  {
    "TextLocation": {
      "Start": 135914,
      "End": 135917
    },
    "TimeRange": {
      "StartTime": "03:05:43.4400000",
      "EndTime": "03:05:43.5900000"
    }
  },
  {
    "TextLocation": {
      "Start": 135918,
      "End": 135921
    },
    "TimeRange": {
      "StartTime": "03:05:43.5900000",
      "EndTime": "03:05:43.8300000"
    }
  },
  {
    "TextLocation": {
      "Start": 135922,
      "End": 135924
    },
    "TimeRange": {
      "StartTime": "03:05:43.8300000",
      "EndTime": "03:05:43.9200000"
    }
  },
  {
    "TextLocation": {
      "Start": 135925,
      "End": 135929
    },
    "TimeRange": {
      "StartTime": "03:05:43.9200000",
      "EndTime": "03:05:44.1299999"
    }
  },
  {
    "TextLocation": {
      "Start": 135930,
      "End": 135935
    },
    "TimeRange": {
      "StartTime": "03:05:44.1299999",
      "EndTime": "03:05:44.4300000"
    }
  },
  {
    "TextLocation": {
      "Start": 135937,
      "End": 135940
    },
    "TimeRange": {
      "StartTime": "03:05:44.4300000",
      "EndTime": "03:05:44.6400000"
    }
  },
  {
    "TextLocation": {
      "Start": 135941,
      "End": 135946
    },
    "TimeRange": {
      "StartTime": "03:05:44.6400000",
      "EndTime": "03:05:44.9700000"
    }
  },
  {
    "TextLocation": {
      "Start": 135947,
      "End": 135949
    },
    "TimeRange": {
      "StartTime": "03:05:44.9700000",
      "EndTime": "03:05:45.1500000"
    }
  },
  {
    "TextLocation": {
      "Start": 135950,
      "End": 135953
    },
    "TimeRange": {
      "StartTime": "03:05:45.1500000",
      "EndTime": "03:05:45.7500000"
    }
  },
  {
    "TextLocation": {
      "Start": 135954,
      "End": 135956
    },
    "TimeRange": {
      "StartTime": "03:05:45.7500000",
      "EndTime": "03:05:46.0200000"
    }
  },
  {
    "TextLocation": {
      "Start": 135957,
      "End": 135960
    },
    "TimeRange": {
      "StartTime": "03:05:46.0200000",
      "EndTime": "03:05:46.1700000"
    }
  },
  {
    "TextLocation": {
      "Start": 135961,
      "End": 135964
    },
    "TimeRange": {
      "StartTime": "03:05:46.1700000",
      "EndTime": "03:05:46.4100000"
    }
  },
  {
    "TextLocation": {
      "Start": 135965,
      "End": 135967
    },
    "TimeRange": {
      "StartTime": "03:05:46.4100000",
      "EndTime": "03:05:46.5000000"
    }
  },
  {
    "TextLocation": {
      "Start": 135968,
      "End": 135971
    },
    "TimeRange": {
      "StartTime": "03:05:46.5000000",
      "EndTime": "03:05:46.6500000"
    }
  },
  {
    "TextLocation": {
      "Start": 135972,
      "End": 135977
    },
    "TimeRange": {
      "StartTime": "03:05:46.6500000",
      "EndTime": "03:05:47.1900000"
    }
  },
  {
    "TextLocation": {
      "Start": 135985,
      "End": 135988
    },
    "TimeRange": {
      "StartTime": "03:05:47.4900000",
      "EndTime": "03:05:47.5800000"
    }
  },
  {
    "TextLocation": {
      "Start": 135989,
      "End": 135995
    },
    "TimeRange": {
      "StartTime": "03:05:47.6400000",
      "EndTime": "03:05:47.9100000"
    }
  },
  {
    "TextLocation": {
      "Start": 135996,
      "End": 135999
    },
    "TimeRange": {
      "StartTime": "03:05:47.9100000",
      "EndTime": "03:05:48.0300000"
    }
  },
  {
    "TextLocation": {
      "Start": 136000,
      "End": 136013
    },
    "TimeRange": {
      "StartTime": "03:05:48.0300000",
      "EndTime": "03:05:48.6900000"
    }
  },
  {
    "TextLocation": {
      "Start": 136014,
      "End": 136026
    },
    "TimeRange": {
      "StartTime": "03:05:48.6900000",
      "EndTime": "03:05:49.3500000"
    }
  },
  {
    "TextLocation": {
      "Start": 136027,
      "End": 136029
    },
    "TimeRange": {
      "StartTime": "03:05:49.3500000",
      "EndTime": "03:05:49.4700000"
    }
  },
  {
    "TextLocation": {
      "Start": 136030,
      "End": 136034
    },
    "TimeRange": {
      "StartTime": "03:05:49.4700000",
      "EndTime": "03:05:49.7400000"
    }
  },
  {
    "TextLocation": {
      "Start": 136042,
      "End": 136046
    },
    "TimeRange": {
      "StartTime": "03:05:51.5300000",
      "EndTime": "03:05:51.6800000"
    }
  },
  {
    "TextLocation": {
      "Start": 136047,
      "End": 136054
    },
    "TimeRange": {
      "StartTime": "03:05:51.6800000",
      "EndTime": "03:05:51.8300000"
    }
  },
  {
    "TextLocation": {
      "Start": 136055,
      "End": 136062
    },
    "TimeRange": {
      "StartTime": "03:05:51.8300000",
      "EndTime": "03:05:52.1600000"
    }
  },
  {
    "TextLocation": {
      "Start": 136063,
      "End": 136068
    },
    "TimeRange": {
      "StartTime": "03:05:52.1600000",
      "EndTime": "03:05:52.6100000"
    }
  },
  {
    "TextLocation": {
      "Start": 136069,
      "End": 136071
    },
    "TimeRange": {
      "StartTime": "03:05:52.6100000",
      "EndTime": "03:05:53.3000000"
    }
  },
  {
    "TextLocation": {
      "Start": 136072,
      "End": 136079
    },
    "TimeRange": {
      "StartTime": "03:05:53.6000000",
      "EndTime": "03:05:54.0500000"
    }
  },
  {
    "TextLocation": {
      "Start": 136081,
      "End": 136088
    },
    "TimeRange": {
      "StartTime": "03:05:54.0500000",
      "EndTime": "03:05:54.8600000"
    }
  },
  {
    "TextLocation": {
      "Start": 136089,
      "End": 136092
    },
    "TimeRange": {
      "StartTime": "03:05:54.8600000",
      "EndTime": "03:05:55.1000000"
    }
  },
  {
    "TextLocation": {
      "Start": 136093,
      "End": 136098
    },
    "TimeRange": {
      "StartTime": "03:05:55.1000000",
      "EndTime": "03:05:55.2500000"
    }
  },
  {
    "TextLocation": {
      "Start": 136099,
      "End": 136104
    },
    "TimeRange": {
      "StartTime": "03:05:55.2500000",
      "EndTime": "03:05:55.4300000"
    }
  },
  {
    "TextLocation": {
      "Start": 136105,
      "End": 136107
    },
    "TimeRange": {
      "StartTime": "03:05:55.4300000",
      "EndTime": "03:05:55.5200000"
    }
  },
  {
    "TextLocation": {
      "Start": 136108,
      "End": 136109
    },
    "TimeRange": {
      "StartTime": "03:05:55.5200000",
      "EndTime": "03:05:55.5500000"
    }
  },
  {
    "TextLocation": {
      "Start": 136110,
      "End": 136119
    },
    "TimeRange": {
      "StartTime": "03:05:55.5500000",
      "EndTime": "03:05:56"
    }
  },
  {
    "TextLocation": {
      "Start": 136120,
      "End": 136125
    },
    "TimeRange": {
      "StartTime": "03:05:56",
      "EndTime": "03:05:56.3900000"
    }
  },
  {
    "TextLocation": {
      "Start": 136133,
      "End": 136136
    },
    "TimeRange": {
      "StartTime": "03:05:58.3000000",
      "EndTime": "03:05:58.5100000"
    }
  },
  {
    "TextLocation": {
      "Start": 136137,
      "End": 136140
    },
    "TimeRange": {
      "StartTime": "03:05:58.5100000",
      "EndTime": "03:05:58.6000000"
    }
  },
  {
    "TextLocation": {
      "Start": 136141,
      "End": 136146
    },
    "TimeRange": {
      "StartTime": "03:05:58.6000000",
      "EndTime": "03:05:58.7200000"
    }
  },
  {
    "TextLocation": {
      "Start": 136147,
      "End": 136149
    },
    "TimeRange": {
      "StartTime": "03:05:58.7200000",
      "EndTime": "03:05:58.8400000"
    }
  },
  {
    "TextLocation": {
      "Start": 136150,
      "End": 136154
    },
    "TimeRange": {
      "StartTime": "03:05:58.8400000",
      "EndTime": "03:05:59.0800000"
    }
  },
  {
    "TextLocation": {
      "Start": 136155,
      "End": 136158
    },
    "TimeRange": {
      "StartTime": "03:05:59.0800000",
      "EndTime": "03:05:59.2600000"
    }
  },
  {
    "TextLocation": {
      "Start": 136159,
      "End": 136163
    },
    "TimeRange": {
      "StartTime": "03:05:59.2600000",
      "EndTime": "03:05:59.4700000"
    }
  },
  {
    "TextLocation": {
      "Start": 136164,
      "End": 136169
    },
    "TimeRange": {
      "StartTime": "03:05:59.4700000",
      "EndTime": "03:05:59.7099999"
    }
  },
  {
    "TextLocation": {
      "Start": 136170,
      "End": 136176
    },
    "TimeRange": {
      "StartTime": "03:05:59.7099999",
      "EndTime": "03:06:00.0700000"
    }
  },
  {
    "TextLocation": {
      "Start": 136177,
      "End": 136179
    },
    "TimeRange": {
      "StartTime": "03:06:00.0700000",
      "EndTime": "03:06:00.3100000"
    }
  },
  {
    "TextLocation": {
      "Start": 136180,
      "End": 136187
    },
    "TimeRange": {
      "StartTime": "03:06:00.7300000",
      "EndTime": "03:06:01.5100000"
    }
  },
  {
    "TextLocation": {
      "Start": 136188,
      "End": 136190
    },
    "TimeRange": {
      "StartTime": "03:06:02.0200000",
      "EndTime": "03:06:02.8900000"
    }
  },
  {
    "TextLocation": {
      "Start": 136193,
      "End": 136196
    },
    "TimeRange": {
      "StartTime": "03:06:05.2000000",
      "EndTime": "03:06:05.2800000"
    }
  },
  {
    "TextLocation": {
      "Start": 136197,
      "End": 136206
    },
    "TimeRange": {
      "StartTime": "03:06:05.3200000",
      "EndTime": "03:06:05.8300000"
    }
  },
  {
    "TextLocation": {
      "Start": 136208,
      "End": 136213
    },
    "TimeRange": {
      "StartTime": "03:06:05.8300000",
      "EndTime": "03:06:06.4599999"
    }
  },
  {
    "TextLocation": {
      "Start": 136215,
      "End": 136218
    },
    "TimeRange": {
      "StartTime": "03:06:06.6700000",
      "EndTime": "03:06:06.8500000"
    }
  },
  {
    "TextLocation": {
      "Start": 136219,
      "End": 136221
    },
    "TimeRange": {
      "StartTime": "03:06:06.8500000",
      "EndTime": "03:06:07.0600000"
    }
  },
  {
    "TextLocation": {
      "Start": 136222,
      "End": 136226
    },
    "TimeRange": {
      "StartTime": "03:06:07.0600000",
      "EndTime": "03:06:07.2400000"
    }
  },
  {
    "TextLocation": {
      "Start": 136227,
      "End": 136229
    },
    "TimeRange": {
      "StartTime": "03:06:07.2400000",
      "EndTime": "03:06:07.3300000"
    }
  },
  {
    "TextLocation": {
      "Start": 136230,
      "End": 136234
    },
    "TimeRange": {
      "StartTime": "03:06:07.3300000",
      "EndTime": "03:06:07.5100000"
    }
  },
  {
    "TextLocation": {
      "Start": 136235,
      "End": 136239
    },
    "TimeRange": {
      "StartTime": "03:06:07.5100000",
      "EndTime": "03:06:07.6900000"
    }
  },
  {
    "TextLocation": {
      "Start": 136240,
      "End": 136242
    },
    "TimeRange": {
      "StartTime": "03:06:07.6900000",
      "EndTime": "03:06:07.8100000"
    }
  },
  {
    "TextLocation": {
      "Start": 136243,
      "End": 136244
    },
    "TimeRange": {
      "StartTime": "03:06:07.8100000",
      "EndTime": "03:06:07.8700000"
    }
  },
  {
    "TextLocation": {
      "Start": 136245,
      "End": 136251
    },
    "TimeRange": {
      "StartTime": "03:06:07.8700000",
      "EndTime": "03:06:08.0500000"
    }
  },
  {
    "TextLocation": {
      "Start": 136252,
      "End": 136255
    },
    "TimeRange": {
      "StartTime": "03:06:08.0500000",
      "EndTime": "03:06:08.2000000"
    }
  },
  {
    "TextLocation": {
      "Start": 136256,
      "End": 136259
    },
    "TimeRange": {
      "StartTime": "03:06:08.2000000",
      "EndTime": "03:06:08.4100000"
    }
  },
  {
    "TextLocation": {
      "Start": 136260,
      "End": 136263
    },
    "TimeRange": {
      "StartTime": "03:06:08.4100000",
      "EndTime": "03:06:08.6500000"
    }
  },
  {
    "TextLocation": {
      "Start": 136265,
      "End": 136268
    },
    "TimeRange": {
      "StartTime": "03:06:08.6500000",
      "EndTime": "03:06:09.0700000"
    }
  },
  {
    "TextLocation": {
      "Start": 136269,
      "End": 136273
    },
    "TimeRange": {
      "StartTime": "03:06:09.0700000",
      "EndTime": "03:06:09.2800000"
    }
  },
  {
    "TextLocation": {
      "Start": 136274,
      "End": 136276
    },
    "TimeRange": {
      "StartTime": "03:06:09.2800000",
      "EndTime": "03:06:09.4000000"
    }
  },
  {
    "TextLocation": {
      "Start": 136277,
      "End": 136280
    },
    "TimeRange": {
      "StartTime": "03:06:09.4000000",
      "EndTime": "03:06:09.5200000"
    }
  },
  {
    "TextLocation": {
      "Start": 136281,
      "End": 136290
    },
    "TimeRange": {
      "StartTime": "03:06:09.5200000",
      "EndTime": "03:06:10.2600000"
    }
  },
  {
    "TextLocation": {
      "Start": 136292,
      "End": 136295
    },
    "TimeRange": {
      "StartTime": "03:06:10.2700000",
      "EndTime": "03:06:10.6000000"
    }
  },
  {
    "TextLocation": {
      "Start": 136296,
      "End": 136300
    },
    "TimeRange": {
      "StartTime": "03:06:10.6000000",
      "EndTime": "03:06:10.9000000"
    }
  },
  {
    "TextLocation": {
      "Start": 136308,
      "End": 136312
    },
    "TimeRange": {
      "StartTime": "03:06:12.8900000",
      "EndTime": "03:06:13.1900000"
    }
  },
  {
    "TextLocation": {
      "Start": 136313,
      "End": 136320
    },
    "TimeRange": {
      "StartTime": "03:06:13.1900000",
      "EndTime": "03:06:13.5500000"
    }
  },
  {
    "TextLocation": {
      "Start": 136321,
      "End": 136329
    },
    "TimeRange": {
      "StartTime": "03:06:13.5500000",
      "EndTime": "03:06:14.2700000"
    }
  },
  {
    "TextLocation": {
      "Start": 136337,
      "End": 136340
    },
    "TimeRange": {
      "StartTime": "03:06:14.9800000",
      "EndTime": "03:06:15.2200000"
    }
  },
  {
    "TextLocation": {
      "Start": 136341,
      "End": 136346
    },
    "TimeRange": {
      "StartTime": "03:06:15.2200000",
      "EndTime": "03:06:15.5200000"
    }
  },
  {
    "TextLocation": {
      "Start": 136348,
      "End": 136352
    },
    "TimeRange": {
      "StartTime": "03:06:15.5200000",
      "EndTime": "03:06:15.7300000"
    }
  },
  {
    "TextLocation": {
      "Start": 136353,
      "End": 136357
    },
    "TimeRange": {
      "StartTime": "03:06:15.7300000",
      "EndTime": "03:06:15.8799999"
    }
  },
  {
    "TextLocation": {
      "Start": 136358,
      "End": 136365
    },
    "TimeRange": {
      "StartTime": "03:06:15.8799999",
      "EndTime": "03:06:16.2700000"
    }
  },
  {
    "TextLocation": {
      "Start": 136366,
      "End": 136374
    },
    "TimeRange": {
      "StartTime": "03:06:16.2700000",
      "EndTime": "03:06:16.7200000"
    }
  },
  {
    "TextLocation": {
      "Start": 136375,
      "End": 136379
    },
    "TimeRange": {
      "StartTime": "03:06:16.7200000",
      "EndTime": "03:06:16.8700000"
    }
  },
  {
    "TextLocation": {
      "Start": 136380,
      "End": 136383
    },
    "TimeRange": {
      "StartTime": "03:06:16.8700000",
      "EndTime": "03:06:16.9900000"
    }
  },
  {
    "TextLocation": {
      "Start": 136384,
      "End": 136392
    },
    "TimeRange": {
      "StartTime": "03:06:16.9900000",
      "EndTime": "03:06:17.3799999"
    }
  },
  {
    "TextLocation": {
      "Start": 136393,
      "End": 136400
    },
    "TimeRange": {
      "StartTime": "03:06:17.3799999",
      "EndTime": "03:06:17.7700000"
    }
  },
  {
    "TextLocation": {
      "Start": 136401,
      "End": 136404
    },
    "TimeRange": {
      "StartTime": "03:06:17.7700000",
      "EndTime": "03:06:18.2500000"
    }
  },
  {
    "TextLocation": {
      "Start": 136405,
      "End": 136412
    },
    "TimeRange": {
      "StartTime": "03:06:18.2500000",
      "EndTime": "03:06:18.7300000"
    }
  },
  {
    "TextLocation": {
      "Start": 136413,
      "End": 136416
    },
    "TimeRange": {
      "StartTime": "03:06:18.7300000",
      "EndTime": "03:06:18.8799999"
    }
  },
  {
    "TextLocation": {
      "Start": 136417,
      "End": 136420
    },
    "TimeRange": {
      "StartTime": "03:06:18.8799999",
      "EndTime": "03:06:18.9700000"
    }
  },
  {
    "TextLocation": {
      "Start": 136421,
      "End": 136432
    },
    "TimeRange": {
      "StartTime": "03:06:18.9700000",
      "EndTime": "03:06:19.5700000"
    }
  },
  {
    "TextLocation": {
      "Start": 136433,
      "End": 136442
    },
    "TimeRange": {
      "StartTime": "03:06:19.5700000",
      "EndTime": "03:06:20.1800000"
    }
  },
  {
    "TextLocation": {
      "Start": 136450,
      "End": 136453
    },
    "TimeRange": {
      "StartTime": "03:06:21.2200000",
      "EndTime": "03:06:21.7300000"
    }
  },
  {
    "TextLocation": {
      "Start": 136461,
      "End": 136464
    },
    "TimeRange": {
      "StartTime": "03:06:22.5700000",
      "EndTime": "03:06:22.8100000"
    }
  },
  {
    "TextLocation": {
      "Start": 136465,
      "End": 136470
    },
    "TimeRange": {
      "StartTime": "03:06:22.8100000",
      "EndTime": "03:06:23.1400000"
    }
  },
  {
    "TextLocation": {
      "Start": 136472,
      "End": 136474
    },
    "TimeRange": {
      "StartTime": "03:06:23.1400000",
      "EndTime": "03:06:23.2600000"
    }
  },
  {
    "TextLocation": {
      "Start": 136475,
      "End": 136478
    },
    "TimeRange": {
      "StartTime": "03:06:23.2600000",
      "EndTime": "03:06:23.5300000"
    }
  },
  {
    "TextLocation": {
      "Start": 136479,
      "End": 136483
    },
    "TimeRange": {
      "StartTime": "03:06:23.5300000",
      "EndTime": "03:06:24.0100000"
    }
  },
  {
    "TextLocation": {
      "Start": 136484,
      "End": 136488
    },
    "TimeRange": {
      "StartTime": "03:06:24.4000000",
      "EndTime": "03:06:24.7600000"
    }
  },
  {
    "TextLocation": {
      "Start": 136489,
      "End": 136491
    },
    "TimeRange": {
      "StartTime": "03:06:24.7600000",
      "EndTime": "03:06:24.8500000"
    }
  },
  {
    "TextLocation": {
      "Start": 136492,
      "End": 136495
    },
    "TimeRange": {
      "StartTime": "03:06:24.8500000",
      "EndTime": "03:06:24.9100000"
    }
  },
  {
    "TextLocation": {
      "Start": 136496,
      "End": 136501
    },
    "TimeRange": {
      "StartTime": "03:06:24.9100000",
      "EndTime": "03:06:25.1500000"
    }
  },
  {
    "TextLocation": {
      "Start": 136502,
      "End": 136504
    },
    "TimeRange": {
      "StartTime": "03:06:25.1500000",
      "EndTime": "03:06:25.2400000"
    }
  },
  {
    "TextLocation": {
      "Start": 136505,
      "End": 136508
    },
    "TimeRange": {
      "StartTime": "03:06:25.2400000",
      "EndTime": "03:06:25.3900000"
    }
  },
  {
    "TextLocation": {
      "Start": 136509,
      "End": 136513
    },
    "TimeRange": {
      "StartTime": "03:06:25.3900000",
      "EndTime": "03:06:25.6000000"
    }
  },
  {
    "TextLocation": {
      "Start": 136514,
      "End": 136519
    },
    "TimeRange": {
      "StartTime": "03:06:25.6000000",
      "EndTime": "03:06:25.9000000"
    }
  },
  {
    "TextLocation": {
      "Start": 136520,
      "End": 136521
    },
    "TimeRange": {
      "StartTime": "03:06:25.9000000",
      "EndTime": "03:06:25.9900000"
    }
  },
  {
    "TextLocation": {
      "Start": 136522,
      "End": 136527
    },
    "TimeRange": {
      "StartTime": "03:06:25.9900000",
      "EndTime": "03:06:26.2400000"
    }
  },
  {
    "TextLocation": {
      "Start": 136530,
      "End": 136532
    },
    "TimeRange": {
      "StartTime": "03:06:26.2600000",
      "EndTime": "03:06:26.4100000"
    }
  },
  {
    "TextLocation": {
      "Start": 136533,
      "End": 136537
    },
    "TimeRange": {
      "StartTime": "03:06:26.4100000",
      "EndTime": "03:06:26.5300000"
    }
  },
  {
    "TextLocation": {
      "Start": 136538,
      "End": 136545
    },
    "TimeRange": {
      "StartTime": "03:06:26.5300000",
      "EndTime": "03:06:27.1000000"
    }
  },
  {
    "TextLocation": {
      "Start": 136548,
      "End": 136551
    },
    "TimeRange": {
      "StartTime": "03:06:27.1299999",
      "EndTime": "03:06:27.6400000"
    }
  },
  {
    "TextLocation": {
      "Start": 136554,
      "End": 136557
    },
    "TimeRange": {
      "StartTime": "03:06:27.7300000",
      "EndTime": "03:06:28.0900000"
    }
  },
  {
    "TextLocation": {
      "Start": 136558,
      "End": 136564
    },
    "TimeRange": {
      "StartTime": "03:06:28.0900000",
      "EndTime": "03:06:28.4800000"
    }
  },
  {
    "TextLocation": {
      "Start": 136565,
      "End": 136570
    },
    "TimeRange": {
      "StartTime": "03:06:28.4800000",
      "EndTime": "03:06:28.9000000"
    }
  },
  {
    "TextLocation": {
      "Start": 136571,
      "End": 136576
    },
    "TimeRange": {
      "StartTime": "03:06:28.9000000",
      "EndTime": "03:06:29.2900000"
    }
  },
  {
    "TextLocation": {
      "Start": 136579,
      "End": 136582
    },
    "TimeRange": {
      "StartTime": "03:06:29.3799999",
      "EndTime": "03:06:29.9500000"
    }
  },
  {
    "TextLocation": {
      "Start": 136585,
      "End": 136588
    },
    "TimeRange": {
      "StartTime": "03:06:30.8300000",
      "EndTime": "03:06:30.9400000"
    }
  },
  {
    "TextLocation": {
      "Start": 136589,
      "End": 136593
    },
    "TimeRange": {
      "StartTime": "03:06:30.9500000",
      "EndTime": "03:06:31.1299999"
    }
  },
  {
    "TextLocation": {
      "Start": 136594,
      "End": 136602
    },
    "TimeRange": {
      "StartTime": "03:06:31.1299999",
      "EndTime": "03:06:31.5800000"
    }
  },
  {
    "TextLocation": {
      "Start": 136603,
      "End": 136606
    },
    "TimeRange": {
      "StartTime": "03:06:31.5800000",
      "EndTime": "03:06:31.7600000"
    }
  },
  {
    "TextLocation": {
      "Start": 136607,
      "End": 136609
    },
    "TimeRange": {
      "StartTime": "03:06:31.7600000",
      "EndTime": "03:06:31.9700000"
    }
  },
  {
    "TextLocation": {
      "Start": 136610,
      "End": 136614
    },
    "TimeRange": {
      "StartTime": "03:06:31.9700000",
      "EndTime": "03:06:32.3300000"
    }
  },
  {
    "TextLocation": {
      "Start": 136615,
      "End": 136618
    },
    "TimeRange": {
      "StartTime": "03:06:32.3300000",
      "EndTime": "03:06:32.5100000"
    }
  },
  {
    "TextLocation": {
      "Start": 136619,
      "End": 136623
    },
    "TimeRange": {
      "StartTime": "03:06:32.5100000",
      "EndTime": "03:06:32.7800000"
    }
  },
  {
    "TextLocation": {
      "Start": 136624,
      "End": 136627
    },
    "TimeRange": {
      "StartTime": "03:06:32.7800000",
      "EndTime": "03:06:32.9000000"
    }
  },
  {
    "TextLocation": {
      "Start": 136628,
      "End": 136637
    },
    "TimeRange": {
      "StartTime": "03:06:32.9000000",
      "EndTime": "03:06:33.3500000"
    }
  },
  {
    "TextLocation": {
      "Start": 136638,
      "End": 136640
    },
    "TimeRange": {
      "StartTime": "03:06:33.3500000",
      "EndTime": "03:06:33.4700000"
    }
  },
  {
    "TextLocation": {
      "Start": 136641,
      "End": 136645
    },
    "TimeRange": {
      "StartTime": "03:06:33.4700000",
      "EndTime": "03:06:33.6500000"
    }
  },
  {
    "TextLocation": {
      "Start": 136646,
      "End": 136650
    },
    "TimeRange": {
      "StartTime": "03:06:33.6500000",
      "EndTime": "03:06:33.8300000"
    }
  },
  {
    "TextLocation": {
      "Start": 136651,
      "End": 136655
    },
    "TimeRange": {
      "StartTime": "03:06:33.8300000",
      "EndTime": "03:06:34.2000000"
    }
  },
  {
    "TextLocation": {
      "Start": 136658,
      "End": 136661
    },
    "TimeRange": {
      "StartTime": "03:06:34.2400000",
      "EndTime": "03:06:34.7700000"
    }
  },
  {
    "TextLocation": {
      "Start": 136664,
      "End": 136667
    },
    "TimeRange": {
      "StartTime": "03:06:35.3300000",
      "EndTime": "03:06:35.4500000"
    }
  },
  {
    "TextLocation": {
      "Start": 136668,
      "End": 136671
    },
    "TimeRange": {
      "StartTime": "03:06:35.4500000",
      "EndTime": "03:06:35.5400000"
    }
  },
  {
    "TextLocation": {
      "Start": 136672,
      "End": 136677
    },
    "TimeRange": {
      "StartTime": "03:06:35.5400000",
      "EndTime": "03:06:35.6600000"
    }
  },
  {
    "TextLocation": {
      "Start": 136678,
      "End": 136680
    },
    "TimeRange": {
      "StartTime": "03:06:35.6600000",
      "EndTime": "03:06:35.7200000"
    }
  },
  {
    "TextLocation": {
      "Start": 136681,
      "End": 136687
    },
    "TimeRange": {
      "StartTime": "03:06:35.7200000",
      "EndTime": "03:06:35.9599999"
    }
  },
  {
    "TextLocation": {
      "Start": 136688,
      "End": 136690
    },
    "TimeRange": {
      "StartTime": "03:06:35.9599999",
      "EndTime": "03:06:36.0500000"
    }
  },
  {
    "TextLocation": {
      "Start": 136691,
      "End": 136694
    },
    "TimeRange": {
      "StartTime": "03:06:36.0500000",
      "EndTime": "03:06:36.1400000"
    }
  },
  {
    "TextLocation": {
      "Start": 136695,
      "End": 136701
    },
    "TimeRange": {
      "StartTime": "03:06:36.1400000",
      "EndTime": "03:06:36.4700000"
    }
  },
  {
    "TextLocation": {
      "Start": 136702,
      "End": 136706
    },
    "TimeRange": {
      "StartTime": "03:06:36.4700000",
      "EndTime": "03:06:36.7099999"
    }
  },
  {
    "TextLocation": {
      "Start": 136707,
      "End": 136712
    },
    "TimeRange": {
      "StartTime": "03:06:36.7099999",
      "EndTime": "03:06:37.4300000"
    }
  },
  {
    "TextLocation": {
      "Start": 136715,
      "End": 136718
    },
    "TimeRange": {
      "StartTime": "03:06:41.0200000",
      "EndTime": "03:06:41.1700000"
    }
  },
  {
    "TextLocation": {
      "Start": 136719,
      "End": 136723
    },
    "TimeRange": {
      "StartTime": "03:06:41.1700000",
      "EndTime": "03:06:41.4100000"
    }
  },
  {
    "TextLocation": {
      "Start": 136724,
      "End": 136732
    },
    "TimeRange": {
      "StartTime": "03:06:41.4100000",
      "EndTime": "03:06:41.8900000"
    }
  },
  {
    "TextLocation": {
      "Start": 136733,
      "End": 136736
    },
    "TimeRange": {
      "StartTime": "03:06:41.8900000",
      "EndTime": "03:06:41.9800000"
    }
  },
  {
    "TextLocation": {
      "Start": 136737,
      "End": 136746
    },
    "TimeRange": {
      "StartTime": "03:06:41.9800000",
      "EndTime": "03:06:42.3700000"
    }
  },
  {
    "TextLocation": {
      "Start": 136747,
      "End": 136749
    },
    "TimeRange": {
      "StartTime": "03:06:42.3700000",
      "EndTime": "03:06:42.5500000"
    }
  },
  {
    "TextLocation": {
      "Start": 136750,
      "End": 136754
    },
    "TimeRange": {
      "StartTime": "03:06:42.5500000",
      "EndTime": "03:06:42.7900000"
    }
  },
  {
    "TextLocation": {
      "Start": 136755,
      "End": 136763
    },
    "TimeRange": {
      "StartTime": "03:06:42.7900000",
      "EndTime": "03:06:43.4500000"
    }
  },
  {
    "TextLocation": {
      "Start": 136771,
      "End": 136775
    },
    "TimeRange": {
      "StartTime": "03:06:43.5700000",
      "EndTime": "03:06:45.7600000"
    }
  },
  {
    "TextLocation": {
      "Start": 136778,
      "End": 136781
    },
    "TimeRange": {
      "StartTime": "03:06:45.7600000",
      "EndTime": "03:06:45.9400000"
    }
  },
  {
    "TextLocation": {
      "Start": 136782,
      "End": 136786
    },
    "TimeRange": {
      "StartTime": "03:06:45.9400000",
      "EndTime": "03:06:46.0600000"
    }
  },
  {
    "TextLocation": {
      "Start": 136787,
      "End": 136789
    },
    "TimeRange": {
      "StartTime": "03:06:46.0600000",
      "EndTime": "03:06:46.2400000"
    }
  },
  {
    "TextLocation": {
      "Start": 136790,
      "End": 136794
    },
    "TimeRange": {
      "StartTime": "03:06:46.2400000",
      "EndTime": "03:06:46.4500000"
    }
  },
  {
    "TextLocation": {
      "Start": 136795,
      "End": 136800
    },
    "TimeRange": {
      "StartTime": "03:06:46.4500000",
      "EndTime": "03:06:46.9000000"
    }
  },
  {
    "TextLocation": {
      "Start": 136801,
      "End": 136805
    },
    "TimeRange": {
      "StartTime": "03:06:46.9000000",
      "EndTime": "03:06:47.3500000"
    }
  },
  {
    "TextLocation": {
      "Start": 136806,
      "End": 136808
    },
    "TimeRange": {
      "StartTime": "03:06:47.3500000",
      "EndTime": "03:06:47.4100000"
    }
  },
  {
    "TextLocation": {
      "Start": 136809,
      "End": 136813
    },
    "TimeRange": {
      "StartTime": "03:06:47.4100000",
      "EndTime": "03:06:47.8900000"
    }
  },
  {
    "TextLocation": {
      "Start": 136814,
      "End": 136818
    },
    "TimeRange": {
      "StartTime": "03:06:47.8900000",
      "EndTime": "03:06:48.3700000"
    }
  },
  {
    "TextLocation": {
      "Start": 136826,
      "End": 136830
    },
    "TimeRange": {
      "StartTime": "03:06:48.7000000",
      "EndTime": "03:06:49.2099999"
    }
  },
  {
    "TextLocation": {
      "Start": 136831,
      "End": 136835
    },
    "TimeRange": {
      "StartTime": "03:06:49.2700000",
      "EndTime": "03:06:49.4700000"
    }
  },
  {
    "TextLocation": {
      "Start": 136836,
      "End": 136845
    },
    "TimeRange": {
      "StartTime": "03:06:49.4800000",
      "EndTime": "03:06:49.9000000"
    }
  },
  {
    "TextLocation": {
      "Start": 136846,
      "End": 136850
    },
    "TimeRange": {
      "StartTime": "03:06:49.9000000",
      "EndTime": "03:06:50.0800000"
    }
  },
  {
    "TextLocation": {
      "Start": 136851,
      "End": 136855
    },
    "TimeRange": {
      "StartTime": "03:06:50.0800000",
      "EndTime": "03:06:50.3200000"
    }
  },
  {
    "TextLocation": {
      "Start": 136858,
      "End": 136863
    },
    "TimeRange": {
      "StartTime": "03:06:50.3200000",
      "EndTime": "03:06:50.5300000"
    }
  },
  {
    "TextLocation": {
      "Start": 136864,
      "End": 136867
    },
    "TimeRange": {
      "StartTime": "03:06:50.5300000",
      "EndTime": "03:06:50.6500000"
    }
  },
  {
    "TextLocation": {
      "Start": 136868,
      "End": 136872
    },
    "TimeRange": {
      "StartTime": "03:06:50.6500000",
      "EndTime": "03:06:50.9200000"
    }
  },
  {
    "TextLocation": {
      "Start": 136873,
      "End": 136877
    },
    "TimeRange": {
      "StartTime": "03:06:50.9200000",
      "EndTime": "03:06:51.4599999"
    }
  },
  {
    "TextLocation": {
      "Start": 136880,
      "End": 136882
    },
    "TimeRange": {
      "StartTime": "03:06:51.7000000",
      "EndTime": "03:06:52"
    }
  },
  {
    "TextLocation": {
      "Start": 136883,
      "End": 136888
    },
    "TimeRange": {
      "StartTime": "03:06:52",
      "EndTime": "03:06:52.2700000"
    }
  },
  {
    "TextLocation": {
      "Start": 136890,
      "End": 136891
    },
    "TimeRange": {
      "StartTime": "03:06:52.2700000",
      "EndTime": "03:06:52.3600000"
    }
  },
  {
    "TextLocation": {
      "Start": 136892,
      "End": 136896
    },
    "TimeRange": {
      "StartTime": "03:06:52.3600000",
      "EndTime": "03:06:52.5100000"
    }
  },
  {
    "TextLocation": {
      "Start": 136897,
      "End": 136899
    },
    "TimeRange": {
      "StartTime": "03:06:52.5100000",
      "EndTime": "03:06:52.5700000"
    }
  },
  {
    "TextLocation": {
      "Start": 136900,
      "End": 136904
    },
    "TimeRange": {
      "StartTime": "03:06:52.5700000",
      "EndTime": "03:06:52.7200000"
    }
  },
  {
    "TextLocation": {
      "Start": 136905,
      "End": 136911
    },
    "TimeRange": {
      "StartTime": "03:06:52.7200000",
      "EndTime": "03:06:53.0500000"
    }
  },
  {
    "TextLocation": {
      "Start": 136912,
      "End": 136916
    },
    "TimeRange": {
      "StartTime": "03:06:53.0500000",
      "EndTime": "03:06:53.2300000"
    }
  },
  {
    "TextLocation": {
      "Start": 136917,
      "End": 136919
    },
    "TimeRange": {
      "StartTime": "03:06:53.2300000",
      "EndTime": "03:06:53.2900000"
    }
  },
  {
    "TextLocation": {
      "Start": 136920,
      "End": 136925
    },
    "TimeRange": {
      "StartTime": "03:06:53.2900000",
      "EndTime": "03:06:53.4700000"
    }
  },
  {
    "TextLocation": {
      "Start": 136926,
      "End": 136934
    },
    "TimeRange": {
      "StartTime": "03:06:53.4700000",
      "EndTime": "03:06:53.9500000"
    }
  },
  {
    "TextLocation": {
      "Start": 136935,
      "End": 136943
    },
    "TimeRange": {
      "StartTime": "03:06:53.9500000",
      "EndTime": "03:06:54.8200000"
    }
  },
  {
    "TextLocation": {
      "Start": 136944,
      "End": 136947
    },
    "TimeRange": {
      "StartTime": "03:06:54.8500000",
      "EndTime": "03:06:55.0900000"
    }
  },
  {
    "TextLocation": {
      "Start": 136948,
      "End": 136952
    },
    "TimeRange": {
      "StartTime": "03:06:55.0900000",
      "EndTime": "03:06:55.2099999"
    }
  },
  {
    "TextLocation": {
      "Start": 136953,
      "End": 136958
    },
    "TimeRange": {
      "StartTime": "03:06:55.2099999",
      "EndTime": "03:06:55.5400000"
    }
  },
  {
    "TextLocation": {
      "Start": 136959,
      "End": 136963
    },
    "TimeRange": {
      "StartTime": "03:06:55.5400000",
      "EndTime": "03:06:55.7800000"
    }
  },
  {
    "TextLocation": {
      "Start": 136964,
      "End": 136968
    },
    "TimeRange": {
      "StartTime": "03:06:55.7800000",
      "EndTime": "03:06:56.5000000"
    }
  },
  {
    "TextLocation": {
      "Start": 136969,
      "End": 136973
    },
    "TimeRange": {
      "StartTime": "03:06:57.5800000",
      "EndTime": "03:06:58.9200000"
    }
  },
  {
    "TextLocation": {
      "Start": 136976,
      "End": 136982
    },
    "TimeRange": {
      "StartTime": "03:07:03.4200000",
      "EndTime": "03:07:03.7800000"
    }
  },
  {
    "TextLocation": {
      "Start": 136983,
      "End": 136985
    },
    "TimeRange": {
      "StartTime": "03:07:03.7800000",
      "EndTime": "03:07:03.8700000"
    }
  },
  {
    "TextLocation": {
      "Start": 136988,
      "End": 136992
    },
    "TimeRange": {
      "StartTime": "03:07:03.9300000",
      "EndTime": "03:07:05.4599999"
    }
  },
  {
    "TextLocation": {
      "Start": 136995,
      "End": 137006
    },
    "TimeRange": {
      "StartTime": "03:07:20.9500000",
      "EndTime": "03:07:21.6900000"
    }
  },
  {
    "TextLocation": {
      "Start": 137009,
      "End": 137013
    },
    "TimeRange": {
      "StartTime": "03:07:23.0300000",
      "EndTime": "03:07:23.3500000"
    }
  },
  {
    "TextLocation": {
      "Start": 137014,
      "End": 137023
    },
    "TimeRange": {
      "StartTime": "03:07:23.3900000",
      "EndTime": "03:07:23.6700000"
    }
  },
  {
    "TextLocation": {
      "Start": 137024,
      "End": 137027
    },
    "TimeRange": {
      "StartTime": "03:07:23.6900000",
      "EndTime": "03:07:23.8300000"
    }
  },
  {
    "TextLocation": {
      "Start": 137028,
      "End": 137032
    },
    "TimeRange": {
      "StartTime": "03:07:23.9900000",
      "EndTime": "03:07:24.2900000"
    }
  },
  {
    "TextLocation": {
      "Start": 137033,
      "End": 137036
    },
    "TimeRange": {
      "StartTime": "03:07:24.2900000",
      "EndTime": "03:07:24.4400000"
    }
  },
  {
    "TextLocation": {
      "Start": 137037,
      "End": 137041
    },
    "TimeRange": {
      "StartTime": "03:07:24.4400000",
      "EndTime": "03:07:24.7700000"
    }
  },
  {
    "TextLocation": {
      "Start": 137042,
      "End": 137045
    },
    "TimeRange": {
      "StartTime": "03:07:24.7700000",
      "EndTime": "03:07:24.8900000"
    }
  },
  {
    "TextLocation": {
      "Start": 137046,
      "End": 137049
    },
    "TimeRange": {
      "StartTime": "03:07:24.9400000",
      "EndTime": "03:07:25.3400000"
    }
  },
  {
    "TextLocation": {
      "Start": 137057,
      "End": 137060
    },
    "TimeRange": {
      "StartTime": "03:07:28.6700000",
      "EndTime": "03:07:29.0600000"
    }
  },
  {
    "TextLocation": {
      "Start": 137061,
      "End": 137064
    },
    "TimeRange": {
      "StartTime": "03:07:29.0600000",
      "EndTime": "03:07:29.4500000"
    }
  },
  {
    "TextLocation": {
      "Start": 137066,
      "End": 137070
    },
    "TimeRange": {
      "StartTime": "03:07:29.4500000",
      "EndTime": "03:07:29.9599999"
    }
  },
  {
    "TextLocation": {
      "Start": 137071,
      "End": 137075
    },
    "TimeRange": {
      "StartTime": "03:07:29.9599999",
      "EndTime": "03:07:31.3100000"
    }
  },
  {
    "TextLocation": {
      "Start": 137076,
      "End": 137077
    },
    "TimeRange": {
      "StartTime": "03:07:31.3100000",
      "EndTime": "03:07:31.6700000"
    }
  },
  {
    "TextLocation": {
      "Start": 137078,
      "End": 137083
    },
    "TimeRange": {
      "StartTime": "03:07:31.6700000",
      "EndTime": "03:07:32.0300000"
    }
  },
  {
    "TextLocation": {
      "Start": 137084,
      "End": 137087
    },
    "TimeRange": {
      "StartTime": "03:07:32.0300000",
      "EndTime": "03:07:32.7200000"
    }
  },
  {
    "TextLocation": {
      "Start": 137095,
      "End": 137100
    },
    "TimeRange": {
      "StartTime": "03:07:33.7700000",
      "EndTime": "03:07:34.3500000"
    }
  },
  {
    "TextLocation": {
      "Start": 137101,
      "End": 137105
    },
    "TimeRange": {
      "StartTime": "03:07:34.3500000",
      "EndTime": "03:07:34.9400000"
    }
  },
  {
    "TextLocation": {
      "Start": 137106,
      "End": 137108
    },
    "TimeRange": {
      "StartTime": "03:07:34.9400000",
      "EndTime": "03:07:35.1500000"
    }
  },
  {
    "TextLocation": {
      "Start": 137109,
      "End": 137113
    },
    "TimeRange": {
      "StartTime": "03:07:35.1500000",
      "EndTime": "03:07:35.6400000"
    }
  },
  {
    "TextLocation": {
      "Start": 137114,
      "End": 137118
    },
    "TimeRange": {
      "StartTime": "03:07:35.6400000",
      "EndTime": "03:07:36.1400000"
    }
  },
  {
    "TextLocation": {
      "Start": 137119,
      "End": 137121
    },
    "TimeRange": {
      "StartTime": "03:07:36.1400000",
      "EndTime": "03:07:36.2300000"
    }
  },
  {
    "TextLocation": {
      "Start": 137122,
      "End": 137130
    },
    "TimeRange": {
      "StartTime": "03:07:36.2300000",
      "EndTime": "03:07:36.5600000"
    }
  },
  {
    "TextLocation": {
      "Start": 137131,
      "End": 137137
    },
    "TimeRange": {
      "StartTime": "03:07:36.5600000",
      "EndTime": "03:07:36.8600000"
    }
  },
  {
    "TextLocation": {
      "Start": 137140,
      "End": 137143
    },
    "TimeRange": {
      "StartTime": "03:07:37.4900000",
      "EndTime": "03:07:37.9700000"
    }
  },
  {
    "TextLocation": {
      "Start": 137146,
      "End": 137149
    },
    "TimeRange": {
      "StartTime": "03:07:38.1200000",
      "EndTime": "03:07:38.3000000"
    }
  },
  {
    "TextLocation": {
      "Start": 137150,
      "End": 137153
    },
    "TimeRange": {
      "StartTime": "03:07:38.3000000",
      "EndTime": "03:07:38.4800000"
    }
  },
  {
    "TextLocation": {
      "Start": 137154,
      "End": 137156
    },
    "TimeRange": {
      "StartTime": "03:07:38.4800000",
      "EndTime": "03:07:38.6000000"
    }
  },
  {
    "TextLocation": {
      "Start": 137157,
      "End": 137160
    },
    "TimeRange": {
      "StartTime": "03:07:38.6000000",
      "EndTime": "03:07:38.7200000"
    }
  },
  {
    "TextLocation": {
      "Start": 137161,
      "End": 137167
    },
    "TimeRange": {
      "StartTime": "03:07:38.7200000",
      "EndTime": "03:07:39.1400000"
    }
  },
  {
    "TextLocation": {
      "Start": 137168,
      "End": 137170
    },
    "TimeRange": {
      "StartTime": "03:07:39.1400000",
      "EndTime": "03:07:39.2300000"
    }
  },
  {
    "TextLocation": {
      "Start": 137178,
      "End": 137179
    },
    "TimeRange": {
      "StartTime": "03:07:40.0700000",
      "EndTime": "03:07:40.4000000"
    }
  },
  {
    "TextLocation": {
      "Start": 137180,
      "End": 137190
    },
    "TimeRange": {
      "StartTime": "03:07:40.4000000",
      "EndTime": "03:07:41"
    }
  },
  {
    "TextLocation": {
      "Start": 137191,
      "End": 137195
    },
    "TimeRange": {
      "StartTime": "03:07:41.0300000",
      "EndTime": "03:07:41.3600000"
    }
  },
  {
    "TextLocation": {
      "Start": 137196,
      "End": 137198
    },
    "TimeRange": {
      "StartTime": "03:07:41.3600000",
      "EndTime": "03:07:41.4500000"
    }
  },
  {
    "TextLocation": {
      "Start": 137199,
      "End": 137209
    },
    "TimeRange": {
      "StartTime": "03:07:41.4500000",
      "EndTime": "03:07:41.9900000"
    }
  },
  {
    "TextLocation": {
      "Start": 137210,
      "End": 137212
    },
    "TimeRange": {
      "StartTime": "03:07:41.9900000",
      "EndTime": "03:07:42.8000000"
    }
  },
  {
    "TextLocation": {
      "Start": 137220,
      "End": 137223
    },
    "TimeRange": {
      "StartTime": "03:07:42.8300000",
      "EndTime": "03:07:43.0100000"
    }
  },
  {
    "TextLocation": {
      "Start": 137224,
      "End": 137229
    },
    "TimeRange": {
      "StartTime": "03:07:43.0100000",
      "EndTime": "03:07:43.2200000"
    }
  },
  {
    "TextLocation": {
      "Start": 137231,
      "End": 137237
    },
    "TimeRange": {
      "StartTime": "03:07:43.2200000",
      "EndTime": "03:07:43.4300000"
    }
  },
  {
    "TextLocation": {
      "Start": 137238,
      "End": 137241
    },
    "TimeRange": {
      "StartTime": "03:07:43.4300000",
      "EndTime": "03:07:43.5200000"
    }
  },
  {
    "TextLocation": {
      "Start": 137242,
      "End": 137253
    },
    "TimeRange": {
      "StartTime": "03:07:43.5200000",
      "EndTime": "03:07:43.9100000"
    }
  },
  {
    "TextLocation": {
      "Start": 137254,
      "End": 137261
    },
    "TimeRange": {
      "StartTime": "03:07:43.9200000",
      "EndTime": "03:07:44.2500000"
    }
  },
  {
    "TextLocation": {
      "Start": 137262,
      "End": 137266
    },
    "TimeRange": {
      "StartTime": "03:07:44.3000000",
      "EndTime": "03:07:44.5700000"
    }
  },
  {
    "TextLocation": {
      "Start": 137274,
      "End": 137277
    },
    "TimeRange": {
      "StartTime": "03:07:44.6000000",
      "EndTime": "03:07:45.2300000"
    }
  },
  {
    "TextLocation": {
      "Start": 137285,
      "End": 137288
    },
    "TimeRange": {
      "StartTime": "03:07:45.6800000",
      "EndTime": "03:07:45.7400000"
    }
  },
  {
    "TextLocation": {
      "Start": 137289,
      "End": 137294
    },
    "TimeRange": {
      "StartTime": "03:07:45.7400000",
      "EndTime": "03:07:45.8300000"
    }
  },
  {
    "TextLocation": {
      "Start": 137295,
      "End": 137297
    },
    "TimeRange": {
      "StartTime": "03:07:45.8600000",
      "EndTime": "03:07:45.9200000"
    }
  },
  {
    "TextLocation": {
      "Start": 137298,
      "End": 137302
    },
    "TimeRange": {
      "StartTime": "03:07:45.9200000",
      "EndTime": "03:07:46.1299999"
    }
  },
  {
    "TextLocation": {
      "Start": 137303,
      "End": 137306
    },
    "TimeRange": {
      "StartTime": "03:07:46.1299999",
      "EndTime": "03:07:46.2800000"
    }
  },
  {
    "TextLocation": {
      "Start": 137307,
      "End": 137310
    },
    "TimeRange": {
      "StartTime": "03:07:46.2800000",
      "EndTime": "03:07:46.4000000"
    }
  },
  {
    "TextLocation": {
      "Start": 137311,
      "End": 137315
    },
    "TimeRange": {
      "StartTime": "03:07:46.4000000",
      "EndTime": "03:07:46.6100000"
    }
  },
  {
    "TextLocation": {
      "Start": 137316,
      "End": 137319
    },
    "TimeRange": {
      "StartTime": "03:07:46.6100000",
      "EndTime": "03:07:46.7600000"
    }
  },
  {
    "TextLocation": {
      "Start": 137320,
      "End": 137322
    },
    "TimeRange": {
      "StartTime": "03:07:46.7600000",
      "EndTime": "03:07:46.8500000"
    }
  },
  {
    "TextLocation": {
      "Start": 137323,
      "End": 137331
    },
    "TimeRange": {
      "StartTime": "03:07:46.8500000",
      "EndTime": "03:07:47.3600000"
    }
  },
  {
    "TextLocation": {
      "Start": 137332,
      "End": 137334
    },
    "TimeRange": {
      "StartTime": "03:07:47.3600000",
      "EndTime": "03:07:47.4500000"
    }
  },
  {
    "TextLocation": {
      "Start": 137335,
      "End": 137337
    },
    "TimeRange": {
      "StartTime": "03:07:47.4599999",
      "EndTime": "03:07:48.1700000"
    }
  },
  {
    "TextLocation": {
      "Start": 137339,
      "End": 137341
    },
    "TimeRange": {
      "StartTime": "03:07:48.1700000",
      "EndTime": "03:07:49.0700000"
    }
  },
  {
    "TextLocation": {
      "Start": 137342,
      "End": 137347
    },
    "TimeRange": {
      "StartTime": "03:07:49.0700000",
      "EndTime": "03:07:49.2800000"
    }
  },
  {
    "TextLocation": {
      "Start": 137349,
      "End": 137351
    },
    "TimeRange": {
      "StartTime": "03:07:49.2800000",
      "EndTime": "03:07:50.0900000"
    }
  },
  {
    "TextLocation": {
      "Start": 137353,
      "End": 137355
    },
    "TimeRange": {
      "StartTime": "03:07:50.0900000",
      "EndTime": "03:07:50.8400000"
    }
  },
  {
    "TextLocation": {
      "Start": 137358,
      "End": 137359
    },
    "TimeRange": {
      "StartTime": "03:08:05.3100000",
      "EndTime": "03:08:05.4300000"
    }
  },
  {
    "TextLocation": {
      "Start": 137360,
      "End": 137369
    },
    "TimeRange": {
      "StartTime": "03:08:05.4300000",
      "EndTime": "03:08:05.8500000"
    }
  },
  {
    "TextLocation": {
      "Start": 137370,
      "End": 137375
    },
    "TimeRange": {
      "StartTime": "03:08:05.8500000",
      "EndTime": "03:08:06.0900000"
    }
  },
  {
    "TextLocation": {
      "Start": 137376,
      "End": 137378
    },
    "TimeRange": {
      "StartTime": "03:08:06.0900000",
      "EndTime": "03:08:06.2099999"
    }
  },
  {
    "TextLocation": {
      "Start": 137379,
      "End": 137382
    },
    "TimeRange": {
      "StartTime": "03:08:06.2099999",
      "EndTime": "03:08:06.3799999"
    }
  },
  {
    "TextLocation": {
      "Start": 137383,
      "End": 137386
    },
    "TimeRange": {
      "StartTime": "03:08:06.4200000",
      "EndTime": "03:08:06.6000000"
    }
  },
  {
    "TextLocation": {
      "Start": 137387,
      "End": 137389
    },
    "TimeRange": {
      "StartTime": "03:08:06.6000000",
      "EndTime": "03:08:06.6900000"
    }
  },
  {
    "TextLocation": {
      "Start": 137390,
      "End": 137398
    },
    "TimeRange": {
      "StartTime": "03:08:06.6900000",
      "EndTime": "03:08:07.1100000"
    }
  },
  {
    "TextLocation": {
      "Start": 137399,
      "End": 137403
    },
    "TimeRange": {
      "StartTime": "03:08:07.1100000",
      "EndTime": "03:08:07.3500000"
    }
  },
  {
    "TextLocation": {
      "Start": 137404,
      "End": 137406
    },
    "TimeRange": {
      "StartTime": "03:08:07.3500000",
      "EndTime": "03:08:07.4700000"
    }
  },
  {
    "TextLocation": {
      "Start": 137407,
      "End": 137417
    },
    "TimeRange": {
      "StartTime": "03:08:07.4700000",
      "EndTime": "03:08:07.9800000"
    }
  },
  {
    "TextLocation": {
      "Start": 137418,
      "End": 137421
    },
    "TimeRange": {
      "StartTime": "03:08:07.9800000",
      "EndTime": "03:08:08.0700000"
    }
  },
  {
    "TextLocation": {
      "Start": 137422,
      "End": 137426
    },
    "TimeRange": {
      "StartTime": "03:08:08.0700000",
      "EndTime": "03:08:08.3100000"
    }
  },
  {
    "TextLocation": {
      "Start": 137434,
      "End": 137437
    },
    "TimeRange": {
      "StartTime": "03:08:10.1299999",
      "EndTime": "03:08:10.4900000"
    }
  },
  {
    "TextLocation": {
      "Start": 137440,
      "End": 137446
    },
    "TimeRange": {
      "StartTime": "03:08:10.4900000",
      "EndTime": "03:08:10.7300000"
    }
  },
  {
    "TextLocation": {
      "Start": 137447,
      "End": 137448
    },
    "TimeRange": {
      "StartTime": "03:08:10.7300000",
      "EndTime": "03:08:10.7900000"
    }
  },
  {
    "TextLocation": {
      "Start": 137449,
      "End": 137455
    },
    "TimeRange": {
      "StartTime": "03:08:10.7900000",
      "EndTime": "03:08:11.0900000"
    }
  },
  {
    "TextLocation": {
      "Start": 137456,
      "End": 137458
    },
    "TimeRange": {
      "StartTime": "03:08:11.0900000",
      "EndTime": "03:08:11.1800000"
    }
  },
  {
    "TextLocation": {
      "Start": 137459,
      "End": 137463
    },
    "TimeRange": {
      "StartTime": "03:08:11.1800000",
      "EndTime": "03:08:11.3300000"
    }
  },
  {
    "TextLocation": {
      "Start": 137464,
      "End": 137469
    },
    "TimeRange": {
      "StartTime": "03:08:11.3300000",
      "EndTime": "03:08:11.7800000"
    }
  },
  {
    "TextLocation": {
      "Start": 137477,
      "End": 137480
    },
    "TimeRange": {
      "StartTime": "03:08:11.9000000",
      "EndTime": "03:08:12.1400000"
    }
  },
  {
    "TextLocation": {
      "Start": 137481,
      "End": 137487
    },
    "TimeRange": {
      "StartTime": "03:08:12.1400000",
      "EndTime": "03:08:12.4100000"
    }
  },
  {
    "TextLocation": {
      "Start": 137488,
      "End": 137491
    },
    "TimeRange": {
      "StartTime": "03:08:12.4100000",
      "EndTime": "03:08:12.5600000"
    }
  },
  {
    "TextLocation": {
      "Start": 137492,
      "End": 137496
    },
    "TimeRange": {
      "StartTime": "03:08:13.4300000",
      "EndTime": "03:08:13.6000000"
    }
  },
  {
    "TextLocation": {
      "Start": 137504,
      "End": 137507
    },
    "TimeRange": {
      "StartTime": "03:08:15.3799999",
      "EndTime": "03:08:15.7600000"
    }
  },
  {
    "TextLocation": {
      "Start": 137508,
      "End": 137511
    },
    "TimeRange": {
      "StartTime": "03:08:15.7600000",
      "EndTime": "03:08:16.1299999"
    }
  },
  {
    "TextLocation": {
      "Start": 137513,
      "End": 137517
    },
    "TimeRange": {
      "StartTime": "03:08:16.1299999",
      "EndTime": "03:08:17.1500000"
    }
  },
  {
    "TextLocation": {
      "Start": 137518,
      "End": 137522
    },
    "TimeRange": {
      "StartTime": "03:08:17.1800000",
      "EndTime": "03:08:17.6600000"
    }
  },
  {
    "TextLocation": {
      "Start": 137523,
      "End": 137526
    },
    "TimeRange": {
      "StartTime": "03:08:17.6600000",
      "EndTime": "03:08:18.4800000"
    }
  },
  {
    "TextLocation": {
      "Start": 137527,
      "End": 137532
    },
    "TimeRange": {
      "StartTime": "03:08:18.4800000",
      "EndTime": "03:08:19.3100000"
    }
  },
  {
    "TextLocation": {
      "Start": 137533,
      "End": 137536
    },
    "TimeRange": {
      "StartTime": "03:08:19.3100000",
      "EndTime": "03:08:20.1500000"
    }
  },
  {
    "TextLocation": {
      "Start": 137544,
      "End": 137546
    },
    "TimeRange": {
      "StartTime": "03:08:20.3000000",
      "EndTime": "03:08:20.6900000"
    }
  },
  {
    "TextLocation": {
      "Start": 137547,
      "End": 137549
    },
    "TimeRange": {
      "StartTime": "03:08:20.6900000",
      "EndTime": "03:08:20.8400000"
    }
  },
  {
    "TextLocation": {
      "Start": 137550,
      "End": 137553
    },
    "TimeRange": {
      "StartTime": "03:08:20.8400000",
      "EndTime": "03:08:20.9900000"
    }
  },
  {
    "TextLocation": {
      "Start": 137554,
      "End": 137558
    },
    "TimeRange": {
      "StartTime": "03:08:20.9900000",
      "EndTime": "03:08:21.2000000"
    }
  },
  {
    "TextLocation": {
      "Start": 137559,
      "End": 137563
    },
    "TimeRange": {
      "StartTime": "03:08:21.2000000",
      "EndTime": "03:08:21.3700000"
    }
  },
  {
    "TextLocation": {
      "Start": 137564,
      "End": 137567
    },
    "TimeRange": {
      "StartTime": "03:08:21.4700000",
      "EndTime": "03:08:21.6100000"
    }
  },
  {
    "TextLocation": {
      "Start": 137568,
      "End": 137571
    },
    "TimeRange": {
      "StartTime": "03:08:21.6200000",
      "EndTime": "03:08:21.9800000"
    }
  },
  {
    "TextLocation": {
      "Start": 137572,
      "End": 137575
    },
    "TimeRange": {
      "StartTime": "03:08:21.9800000",
      "EndTime": "03:08:22.3400000"
    }
  },
  {
    "TextLocation": {
      "Start": 137576,
      "End": 137578
    },
    "TimeRange": {
      "StartTime": "03:08:22.3400000",
      "EndTime": "03:08:22.6100000"
    }
  },
  {
    "TextLocation": {
      "Start": 137579,
      "End": 137583
    },
    "TimeRange": {
      "StartTime": "03:08:22.6100000",
      "EndTime": "03:08:23.1600000"
    }
  },
  {
    "TextLocation": {
      "Start": 137584,
      "End": 137588
    },
    "TimeRange": {
      "StartTime": "03:08:23.1600000",
      "EndTime": "03:08:23.7200000"
    }
  },
  {
    "TextLocation": {
      "Start": 137589,
      "End": 137592
    },
    "TimeRange": {
      "StartTime": "03:08:23.8400000",
      "EndTime": "03:08:24.4700000"
    }
  },
  {
    "TextLocation": {
      "Start": 137595,
      "End": 137598
    },
    "TimeRange": {
      "StartTime": "03:08:24.5000000",
      "EndTime": "03:08:24.6500000"
    }
  },
  {
    "TextLocation": {
      "Start": 137599,
      "End": 137602
    },
    "TimeRange": {
      "StartTime": "03:08:24.6500000",
      "EndTime": "03:08:24.7700000"
    }
  },
  {
    "TextLocation": {
      "Start": 137603,
      "End": 137607
    },
    "TimeRange": {
      "StartTime": "03:08:24.7700000",
      "EndTime": "03:08:24.9500000"
    }
  },
  {
    "TextLocation": {
      "Start": 137608,
      "End": 137613
    },
    "TimeRange": {
      "StartTime": "03:08:24.9500000",
      "EndTime": "03:08:25.1600000"
    }
  },
  {
    "TextLocation": {
      "Start": 137614,
      "End": 137622
    },
    "TimeRange": {
      "StartTime": "03:08:25.1600000",
      "EndTime": "03:08:25.5500000"
    }
  },
  {
    "TextLocation": {
      "Start": 137630,
      "End": 137633
    },
    "TimeRange": {
      "StartTime": "03:08:28.5300000",
      "EndTime": "03:08:28.8900000"
    }
  },
  {
    "TextLocation": {
      "Start": 137634,
      "End": 137641
    },
    "TimeRange": {
      "StartTime": "03:08:28.8900000",
      "EndTime": "03:08:29.5800000"
    }
  },
  {
    "TextLocation": {
      "Start": 137642,
      "End": 137644
    },
    "TimeRange": {
      "StartTime": "03:08:29.5800000",
      "EndTime": "03:08:29.7600000"
    }
  },
  {
    "TextLocation": {
      "Start": 137645,
      "End": 137647
    },
    "TimeRange": {
      "StartTime": "03:08:29.7600000",
      "EndTime": "03:08:30.3900000"
    }
  },
  {
    "TextLocation": {
      "Start": 137648,
      "End": 137652
    },
    "TimeRange": {
      "StartTime": "03:08:30.7200000",
      "EndTime": "03:08:31.4100000"
    }
  },
  {
    "TextLocation": {
      "Start": 137653,
      "End": 137657
    },
    "TimeRange": {
      "StartTime": "03:08:31.4400000",
      "EndTime": "03:08:32.2200000"
    }
  },
  {
    "TextLocation": {
      "Start": 137658,
      "End": 137660
    },
    "TimeRange": {
      "StartTime": "03:08:32.2500000",
      "EndTime": "03:08:32.4599999"
    }
  },
  {
    "TextLocation": {
      "Start": 137661,
      "End": 137668
    },
    "TimeRange": {
      "StartTime": "03:08:32.4599999",
      "EndTime": "03:08:32.8799999"
    }
  },
  {
    "TextLocation": {
      "Start": 137669,
      "End": 137670
    },
    "TimeRange": {
      "StartTime": "03:08:32.8799999",
      "EndTime": "03:08:33.3000000"
    }
  },
  {
    "TextLocation": {
      "Start": 137671,
      "End": 137676
    },
    "TimeRange": {
      "StartTime": "03:08:33.3300000",
      "EndTime": "03:08:33.6600000"
    }
  },
  {
    "TextLocation": {
      "Start": 137677,
      "End": 137680
    },
    "TimeRange": {
      "StartTime": "03:08:33.6600000",
      "EndTime": "03:08:33.8700000"
    }
  },
  {
    "TextLocation": {
      "Start": 137681,
      "End": 137684
    },
    "TimeRange": {
      "StartTime": "03:08:33.8700000",
      "EndTime": "03:08:34.4700000"
    }
  },
  {
    "TextLocation": {
      "Start": 137687,
      "End": 137691
    },
    "TimeRange": {
      "StartTime": "03:08:35.6200000",
      "EndTime": "03:08:36.0100000"
    }
  },
  {
    "TextLocation": {
      "Start": 137692,
      "End": 137696
    },
    "TimeRange": {
      "StartTime": "03:08:36.0100000",
      "EndTime": "03:08:36.6700000"
    }
  },
  {
    "TextLocation": {
      "Start": 137697,
      "End": 137700
    },
    "TimeRange": {
      "StartTime": "03:08:36.7000000",
      "EndTime": "03:08:37.4800000"
    }
  },
  {
    "TextLocation": {
      "Start": 137701,
      "End": 137706
    },
    "TimeRange": {
      "StartTime": "03:08:38.1100000",
      "EndTime": "03:08:39.3700000"
    }
  },
  {
    "TextLocation": {
      "Start": 137709,
      "End": 137711
    },
    "TimeRange": {
      "StartTime": "03:08:39.7000000",
      "EndTime": "03:08:40.1500000"
    }
  },
  {
    "TextLocation": {
      "Start": 137712,
      "End": 137719
    },
    "TimeRange": {
      "StartTime": "03:08:40.1500000",
      "EndTime": "03:08:40.6000000"
    }
  },
  {
    "TextLocation": {
      "Start": 137720,
      "End": 137722
    },
    "TimeRange": {
      "StartTime": "03:08:40.6000000",
      "EndTime": "03:08:40.8700000"
    }
  },
  {
    "TextLocation": {
      "Start": 137723,
      "End": 137727
    },
    "TimeRange": {
      "StartTime": "03:08:40.8700000",
      "EndTime": "03:08:41.3200000"
    }
  },
  {
    "TextLocation": {
      "Start": 137728,
      "End": 137734
    },
    "TimeRange": {
      "StartTime": "03:08:41.3200000",
      "EndTime": "03:08:42.0100000"
    }
  },
  {
    "TextLocation": {
      "Start": 137736,
      "End": 137738
    },
    "TimeRange": {
      "StartTime": "03:08:42.0100000",
      "EndTime": "03:08:42.1600000"
    }
  },
  {
    "TextLocation": {
      "Start": 137739,
      "End": 137744
    },
    "TimeRange": {
      "StartTime": "03:08:42.1600000",
      "EndTime": "03:08:42.7300000"
    }
  },
  {
    "TextLocation": {
      "Start": 137745,
      "End": 137747
    },
    "TimeRange": {
      "StartTime": "03:08:42.7300000",
      "EndTime": "03:08:42.9400000"
    }
  },
  {
    "TextLocation": {
      "Start": 137748,
      "End": 137750
    },
    "TimeRange": {
      "StartTime": "03:08:42.9400000",
      "EndTime": "03:08:43.1500000"
    }
  },
  {
    "TextLocation": {
      "Start": 137751,
      "End": 137752
    },
    "TimeRange": {
      "StartTime": "03:08:43.1500000",
      "EndTime": "03:08:43.3600000"
    }
  },
  {
    "TextLocation": {
      "Start": 137753,
      "End": 137756
    },
    "TimeRange": {
      "StartTime": "03:08:43.3600000",
      "EndTime": "03:08:43.6900000"
    }
  },
  {
    "TextLocation": {
      "Start": 137757,
      "End": 137764
    },
    "TimeRange": {
      "StartTime": "03:08:43.6900000",
      "EndTime": "03:08:44.5300000"
    }
  },
  {
    "TextLocation": {
      "Start": 137772,
      "End": 137776
    },
    "TimeRange": {
      "StartTime": "03:08:45.8400000",
      "EndTime": "03:08:46.1100000"
    }
  },
  {
    "TextLocation": {
      "Start": 137777,
      "End": 137780
    },
    "TimeRange": {
      "StartTime": "03:08:46.1100000",
      "EndTime": "03:08:46.4700000"
    }
  },
  {
    "TextLocation": {
      "Start": 137781,
      "End": 137782
    },
    "TimeRange": {
      "StartTime": "03:08:46.4700000",
      "EndTime": "03:08:46.5600000"
    }
  },
  {
    "TextLocation": {
      "Start": 137783,
      "End": 137790
    },
    "TimeRange": {
      "StartTime": "03:08:46.5600000",
      "EndTime": "03:08:47.1900000"
    }
  },
  {
    "TextLocation": {
      "Start": 137791,
      "End": 137793
    },
    "TimeRange": {
      "StartTime": "03:08:47.1900000",
      "EndTime": "03:08:47.7900000"
    }
  },
  {
    "TextLocation": {
      "Start": 137794,
      "End": 137798
    },
    "TimeRange": {
      "StartTime": "03:08:47.7900000",
      "EndTime": "03:08:49.5900000"
    }
  },
  {
    "TextLocation": {
      "Start": 137801,
      "End": 137810
    },
    "TimeRange": {
      "StartTime": "03:08:57.9900000",
      "EndTime": "03:08:58.4700000"
    }
  },
  {
    "TextLocation": {
      "Start": 137813,
      "End": 137816
    },
    "TimeRange": {
      "StartTime": "03:08:58.4700000",
      "EndTime": "03:08:58.5900000"
    }
  },
  {
    "TextLocation": {
      "Start": 137817,
      "End": 137822
    },
    "TimeRange": {
      "StartTime": "03:08:58.5900000",
      "EndTime": "03:08:59.1600000"
    }
  },
  {
    "TextLocation": {
      "Start": 137824,
      "End": 137829
    },
    "TimeRange": {
      "StartTime": "03:08:59.2800000",
      "EndTime": "03:08:59.5200000"
    }
  },
  {
    "TextLocation": {
      "Start": 137830,
      "End": 137833
    },
    "TimeRange": {
      "StartTime": "03:08:59.5200000",
      "EndTime": "03:08:59.6100000"
    }
  },
  {
    "TextLocation": {
      "Start": 137834,
      "End": 137840
    },
    "TimeRange": {
      "StartTime": "03:08:59.6100000",
      "EndTime": "03:09:00.0300000"
    }
  },
  {
    "TextLocation": {
      "Start": 137841,
      "End": 137843
    },
    "TimeRange": {
      "StartTime": "03:09:00.0300000",
      "EndTime": "03:09:00.1200000"
    }
  },
  {
    "TextLocation": {
      "Start": 137844,
      "End": 137848
    },
    "TimeRange": {
      "StartTime": "03:09:00.1200000",
      "EndTime": "03:09:00.3600000"
    }
  },
  {
    "TextLocation": {
      "Start": 137849,
      "End": 137856
    },
    "TimeRange": {
      "StartTime": "03:09:00.3600000",
      "EndTime": "03:09:00.9500000"
    }
  },
  {
    "TextLocation": {
      "Start": 137864,
      "End": 137865
    },
    "TimeRange": {
      "StartTime": "03:09:01.6400000",
      "EndTime": "03:09:01.9700000"
    }
  },
  {
    "TextLocation": {
      "Start": 137866,
      "End": 137876
    },
    "TimeRange": {
      "StartTime": "03:09:01.9700000",
      "EndTime": "03:09:02.5100000"
    }
  },
  {
    "TextLocation": {
      "Start": 137877,
      "End": 137881
    },
    "TimeRange": {
      "StartTime": "03:09:02.5400000",
      "EndTime": "03:09:02.8700000"
    }
  },
  {
    "TextLocation": {
      "Start": 137882,
      "End": 137884
    },
    "TimeRange": {
      "StartTime": "03:09:02.8700000",
      "EndTime": "03:09:02.9300000"
    }
  },
  {
    "TextLocation": {
      "Start": 137885,
      "End": 137895
    },
    "TimeRange": {
      "StartTime": "03:09:02.9300000",
      "EndTime": "03:09:03.4100000"
    }
  },
  {
    "TextLocation": {
      "Start": 137896,
      "End": 137898
    },
    "TimeRange": {
      "StartTime": "03:09:03.4100000",
      "EndTime": "03:09:04.1299999"
    }
  },
  {
    "TextLocation": {
      "Start": 137906,
      "End": 137909
    },
    "TimeRange": {
      "StartTime": "03:09:05.2800000",
      "EndTime": "03:09:05.5800000"
    }
  },
  {
    "TextLocation": {
      "Start": 137910,
      "End": 137911
    },
    "TimeRange": {
      "StartTime": "03:09:05.5800000",
      "EndTime": "03:09:05.7300000"
    }
  },
  {
    "TextLocation": {
      "Start": 137912,
      "End": 137916
    },
    "TimeRange": {
      "StartTime": "03:09:05.7300000",
      "EndTime": "03:09:05.8300000"
    }
  },
  {
    "TextLocation": {
      "Start": 137917,
      "End": 137920
    },
    "TimeRange": {
      "StartTime": "03:09:05.8300000",
      "EndTime": "03:09:06.1500000"
    }
  },
  {
    "TextLocation": {
      "Start": 137921,
      "End": 137929
    },
    "TimeRange": {
      "StartTime": "03:09:07.4200000",
      "EndTime": "03:09:07.8300000"
    }
  },
  {
    "TextLocation": {
      "Start": 137930,
      "End": 137932
    },
    "TimeRange": {
      "StartTime": "03:09:07.8300000",
      "EndTime": "03:09:08.1600000"
    }
  },
  {
    "TextLocation": {
      "Start": 137933,
      "End": 137935
    },
    "TimeRange": {
      "StartTime": "03:09:08.3700000",
      "EndTime": "03:09:09.3600000"
    }
  },
  {
    "TextLocation": {
      "Start": 137938,
      "End": 137940
    },
    "TimeRange": {
      "StartTime": "03:09:10.3900000",
      "EndTime": "03:09:11.2500000"
    }
  },
  {
    "TextLocation": {
      "Start": 137941,
      "End": 137943
    },
    "TimeRange": {
      "StartTime": "03:09:11.2500000",
      "EndTime": "03:09:12.1100000"
    }
  },
  {
    "TextLocation": {
      "Start": 137944,
      "End": 137946
    },
    "TimeRange": {
      "StartTime": "03:09:12.1100000",
      "EndTime": "03:09:12.9700000"
    }
  },
  {
    "TextLocation": {
      "Start": 137949,
      "End": 137953
    },
    "TimeRange": {
      "StartTime": "03:09:18.7400000",
      "EndTime": "03:09:19.1600000"
    }
  },
  {
    "TextLocation": {
      "Start": 137956,
      "End": 137965
    },
    "TimeRange": {
      "StartTime": "03:09:20.8600000",
      "EndTime": "03:09:21.3400000"
    }
  },
  {
    "TextLocation": {
      "Start": 137966,
      "End": 137971
    },
    "TimeRange": {
      "StartTime": "03:09:21.3400000",
      "EndTime": "03:09:21.7900000"
    }
  },
  {
    "TextLocation": {
      "Start": 137974,
      "End": 137977
    },
    "TimeRange": {
      "StartTime": "03:09:21.7900000",
      "EndTime": "03:09:22.0300000"
    }
  },
  {
    "TextLocation": {
      "Start": 137978,
      "End": 137983
    },
    "TimeRange": {
      "StartTime": "03:09:22.0300000",
      "EndTime": "03:09:22.5200000"
    }
  },
  {
    "TextLocation": {
      "Start": 137984,
      "End": 137988
    },
    "TimeRange": {
      "StartTime": "03:09:22.5200000",
      "EndTime": "03:09:23.3200000"
    }
  },
  {
    "TextLocation": {
      "Start": 137989,
      "End": 137991
    },
    "TimeRange": {
      "StartTime": "03:09:23.3200000",
      "EndTime": "03:09:24.3100000"
    }
  },
  {
    "TextLocation": {
      "Start": 137994,
      "End": 137997
    },
    "TimeRange": {
      "StartTime": "03:09:25.8900000",
      "EndTime": "03:09:26.0700000"
    }
  },
  {
    "TextLocation": {
      "Start": 137998,
      "End": 138007
    },
    "TimeRange": {
      "StartTime": "03:09:26.0700000",
      "EndTime": "03:09:26.4000000"
    }
  },
  {
    "TextLocation": {
      "Start": 138008,
      "End": 138013
    },
    "TimeRange": {
      "StartTime": "03:09:26.4000000",
      "EndTime": "03:09:26.7000000"
    }
  },
  {
    "TextLocation": {
      "Start": 138016,
      "End": 138018
    },
    "TimeRange": {
      "StartTime": "03:09:26.9100000",
      "EndTime": "03:09:27"
    }
  },
  {
    "TextLocation": {
      "Start": 138019,
      "End": 138023
    },
    "TimeRange": {
      "StartTime": "03:09:27",
      "EndTime": "03:09:27.1200000"
    }
  },
  {
    "TextLocation": {
      "Start": 138024,
      "End": 138031
    },
    "TimeRange": {
      "StartTime": "03:09:27.1200000",
      "EndTime": "03:09:27.5400000"
    }
  },
  {
    "TextLocation": {
      "Start": 138034,
      "End": 138037
    },
    "TimeRange": {
      "StartTime": "03:09:27.5700000",
      "EndTime": "03:09:28.2000000"
    }
  },
  {
    "TextLocation": {
      "Start": 138040,
      "End": 138043
    },
    "TimeRange": {
      "StartTime": "03:09:29.0200000",
      "EndTime": "03:09:29.1700000"
    }
  },
  {
    "TextLocation": {
      "Start": 138044,
      "End": 138049
    },
    "TimeRange": {
      "StartTime": "03:09:29.1700000",
      "EndTime": "03:09:29.4700000"
    }
  },
  {
    "TextLocation": {
      "Start": 138050,
      "End": 138055
    },
    "TimeRange": {
      "StartTime": "03:09:29.4700000",
      "EndTime": "03:09:29.7099999"
    }
  },
  {
    "TextLocation": {
      "Start": 138056,
      "End": 138058
    },
    "TimeRange": {
      "StartTime": "03:09:29.7099999",
      "EndTime": "03:09:29.8300000"
    }
  },
  {
    "TextLocation": {
      "Start": 138059,
      "End": 138067
    },
    "TimeRange": {
      "StartTime": "03:09:29.8300000",
      "EndTime": "03:09:30.3700000"
    }
  },
  {
    "TextLocation": {
      "Start": 138068,
      "End": 138081
    },
    "TimeRange": {
      "StartTime": "03:09:30.3700000",
      "EndTime": "03:09:31.1299999"
    }
  },
  {
    "TextLocation": {
      "Start": 138082,
      "End": 138089
    },
    "TimeRange": {
      "StartTime": "03:09:31.1299999",
      "EndTime": "03:09:31.7500000"
    }
  },
  {
    "TextLocation": {
      "Start": 138090,
      "End": 138095
    },
    "TimeRange": {
      "StartTime": "03:09:31.7500000",
      "EndTime": "03:09:32.0200000"
    }
  },
  {
    "TextLocation": {
      "Start": 138096,
      "End": 138104
    },
    "TimeRange": {
      "StartTime": "03:09:32.0200000",
      "EndTime": "03:09:32.4300000"
    }
  },
  {
    "TextLocation": {
      "Start": 138105,
      "End": 138107
    },
    "TimeRange": {
      "StartTime": "03:09:32.4400000",
      "EndTime": "03:09:32.5300000"
    }
  },
  {
    "TextLocation": {
      "Start": 138115,
      "End": 138119
    },
    "TimeRange": {
      "StartTime": "03:09:33.6600000",
      "EndTime": "03:09:34.1600000"
    }
  },
  {
    "TextLocation": {
      "Start": 138120,
      "End": 138124
    },
    "TimeRange": {
      "StartTime": "03:09:34.1800000",
      "EndTime": "03:09:34.8300000"
    }
  },
  {
    "TextLocation": {
      "Start": 138125,
      "End": 138129
    },
    "TimeRange": {
      "StartTime": "03:09:35.1000000",
      "EndTime": "03:09:36.3300000"
    }
  },
  {
    "TextLocation": {
      "Start": 138130,
      "End": 138132
    },
    "TimeRange": {
      "StartTime": "03:09:36.3300000",
      "EndTime": "03:09:36.6299999"
    }
  },
  {
    "TextLocation": {
      "Start": 138133,
      "End": 138137
    },
    "TimeRange": {
      "StartTime": "03:09:36.6299999",
      "EndTime": "03:09:37.8900000"
    }
  },
  {
    "TextLocation": {
      "Start": 138138,
      "End": 138141
    },
    "TimeRange": {
      "StartTime": "03:09:37.9200000",
      "EndTime": "03:09:38.7300000"
    }
  },
  {
    "TextLocation": {
      "Start": 138149,
      "End": 138151
    },
    "TimeRange": {
      "StartTime": "03:09:39.2700000",
      "EndTime": "03:09:39.3900000"
    }
  },
  {
    "TextLocation": {
      "Start": 138152,
      "End": 138157
    },
    "TimeRange": {
      "StartTime": "03:09:39.3900000",
      "EndTime": "03:09:39.5100000"
    }
  },
  {
    "TextLocation": {
      "Start": 138158,
      "End": 138162
    },
    "TimeRange": {
      "StartTime": "03:09:39.5100000",
      "EndTime": "03:09:39.6900000"
    }
  },
  {
    "TextLocation": {
      "Start": 138163,
      "End": 138165
    },
    "TimeRange": {
      "StartTime": "03:09:39.6900000",
      "EndTime": "03:09:40.0800000"
    }
  },
  {
    "TextLocation": {
      "Start": 138168,
      "End": 138170
    },
    "TimeRange": {
      "StartTime": "03:09:40.5300000",
      "EndTime": "03:09:40.6100000"
    }
  },
  {
    "TextLocation": {
      "Start": 138171,
      "End": 138175
    },
    "TimeRange": {
      "StartTime": "03:09:40.6200000",
      "EndTime": "03:09:41.2500000"
    }
  },
  {
    "TextLocation": {
      "Start": 138176,
      "End": 138180
    },
    "TimeRange": {
      "StartTime": "03:09:41.2500000",
      "EndTime": "03:09:41.8799999"
    }
  },
  {
    "TextLocation": {
      "Start": 138181,
      "End": 138183
    },
    "TimeRange": {
      "StartTime": "03:09:42",
      "EndTime": "03:09:42.1800000"
    }
  },
  {
    "TextLocation": {
      "Start": 138184,
      "End": 138192
    },
    "TimeRange": {
      "StartTime": "03:09:42.1800000",
      "EndTime": "03:09:42.5100000"
    }
  },
  {
    "TextLocation": {
      "Start": 138193,
      "End": 138199
    },
    "TimeRange": {
      "StartTime": "03:09:42.5100000",
      "EndTime": "03:09:42.7800000"
    }
  },
  {
    "TextLocation": {
      "Start": 138207,
      "End": 138210
    },
    "TimeRange": {
      "StartTime": "03:09:43.2000000",
      "EndTime": "03:09:43.7099999"
    }
  },
  {
    "TextLocation": {
      "Start": 138218,
      "End": 138223
    },
    "TimeRange": {
      "StartTime": "03:09:45.2900000",
      "EndTime": "03:09:45.6200000"
    }
  },
  {
    "TextLocation": {
      "Start": 138224,
      "End": 138227
    },
    "TimeRange": {
      "StartTime": "03:09:45.6200000",
      "EndTime": "03:09:45.8300000"
    }
  },
  {
    "TextLocation": {
      "Start": 138228,
      "End": 138234
    },
    "TimeRange": {
      "StartTime": "03:09:45.8300000",
      "EndTime": "03:09:46.2200000"
    }
  },
  {
    "TextLocation": {
      "Start": 138235,
      "End": 138239
    },
    "TimeRange": {
      "StartTime": "03:09:46.2200000",
      "EndTime": "03:09:46.6400000"
    }
  },
  {
    "TextLocation": {
      "Start": 138240,
      "End": 138244
    },
    "TimeRange": {
      "StartTime": "03:09:46.6400000",
      "EndTime": "03:09:46.9100000"
    }
  },
  {
    "TextLocation": {
      "Start": 138245,
      "End": 138250
    },
    "TimeRange": {
      "StartTime": "03:09:46.9100000",
      "EndTime": "03:09:47.2400000"
    }
  },
  {
    "TextLocation": {
      "Start": 138251,
      "End": 138254
    },
    "TimeRange": {
      "StartTime": "03:09:47.2400000",
      "EndTime": "03:09:47.4200000"
    }
  },
  {
    "TextLocation": {
      "Start": 138255,
      "End": 138257
    },
    "TimeRange": {
      "StartTime": "03:09:47.4200000",
      "EndTime": "03:09:47.5400000"
    }
  },
  {
    "TextLocation": {
      "Start": 138258,
      "End": 138266
    },
    "TimeRange": {
      "StartTime": "03:09:47.5400000",
      "EndTime": "03:09:48.0200000"
    }
  },
  {
    "TextLocation": {
      "Start": 138267,
      "End": 138272
    },
    "TimeRange": {
      "StartTime": "03:09:48.0200000",
      "EndTime": "03:09:48.2600000"
    }
  },
  {
    "TextLocation": {
      "Start": 138273,
      "End": 138280
    },
    "TimeRange": {
      "StartTime": "03:09:48.2600000",
      "EndTime": "03:09:48.3700000"
    }
  },
  {
    "TextLocation": {
      "Start": 138281,
      "End": 138289
    },
    "TimeRange": {
      "StartTime": "03:09:48.5000000",
      "EndTime": "03:09:48.8600000"
    }
  },
  {
    "TextLocation": {
      "Start": 138290,
      "End": 138294
    },
    "TimeRange": {
      "StartTime": "03:09:48.8600000",
      "EndTime": "03:09:48.9800000"
    }
  },
  {
    "TextLocation": {
      "Start": 138295,
      "End": 138300
    },
    "TimeRange": {
      "StartTime": "03:09:48.9800000",
      "EndTime": "03:09:49.2800000"
    }
  },
  {
    "TextLocation": {
      "Start": 138301,
      "End": 138305
    },
    "TimeRange": {
      "StartTime": "03:09:49.2800000",
      "EndTime": "03:09:49.5500000"
    }
  },
  {
    "TextLocation": {
      "Start": 138306,
      "End": 138309
    },
    "TimeRange": {
      "StartTime": "03:09:49.5500000",
      "EndTime": "03:09:49.6400000"
    }
  },
  {
    "TextLocation": {
      "Start": 138317,
      "End": 138320
    },
    "TimeRange": {
      "StartTime": "03:09:51.1400000",
      "EndTime": "03:09:51.4700000"
    }
  },
  {
    "TextLocation": {
      "Start": 138321,
      "End": 138326
    },
    "TimeRange": {
      "StartTime": "03:09:51.4700000",
      "EndTime": "03:09:51.9200000"
    }
  },
  {
    "TextLocation": {
      "Start": 138329,
      "End": 138330
    },
    "TimeRange": {
      "StartTime": "03:09:51.9200000",
      "EndTime": "03:09:52.1299999"
    }
  },
  {
    "TextLocation": {
      "Start": 138331,
      "End": 138337
    },
    "TimeRange": {
      "StartTime": "03:09:52.1299999",
      "EndTime": "03:09:52.4300000"
    }
  },
  {
    "TextLocation": {
      "Start": 138338,
      "End": 138340
    },
    "TimeRange": {
      "StartTime": "03:09:52.4300000",
      "EndTime": "03:09:52.5800000"
    }
  },
  {
    "TextLocation": {
      "Start": 138341,
      "End": 138345
    },
    "TimeRange": {
      "StartTime": "03:09:52.5800000",
      "EndTime": "03:09:52.8799999"
    }
  },
  {
    "TextLocation": {
      "Start": 138346,
      "End": 138349
    },
    "TimeRange": {
      "StartTime": "03:09:52.8799999",
      "EndTime": "03:09:53.3600000"
    }
  },
  {
    "TextLocation": {
      "Start": 138352,
      "End": 138353
    },
    "TimeRange": {
      "StartTime": "03:09:53.3900000",
      "EndTime": "03:09:53.7200000"
    }
  },
  {
    "TextLocation": {
      "Start": 138354,
      "End": 138357
    },
    "TimeRange": {
      "StartTime": "03:09:53.7200000",
      "EndTime": "03:09:53.9900000"
    }
  },
  {
    "TextLocation": {
      "Start": 138358,
      "End": 138367
    },
    "TimeRange": {
      "StartTime": "03:09:53.9900000",
      "EndTime": "03:09:54.7099999"
    }
  },
  {
    "TextLocation": {
      "Start": 138368,
      "End": 138371
    },
    "TimeRange": {
      "StartTime": "03:09:54.7099999",
      "EndTime": "03:09:54.9200000"
    }
  },
  {
    "TextLocation": {
      "Start": 138372,
      "End": 138374
    },
    "TimeRange": {
      "StartTime": "03:09:54.9200000",
      "EndTime": "03:09:55.0700000"
    }
  },
  {
    "TextLocation": {
      "Start": 138375,
      "End": 138379
    },
    "TimeRange": {
      "StartTime": "03:09:55.0700000",
      "EndTime": "03:09:55.7000000"
    }
  },
  {
    "TextLocation": {
      "Start": 138381,
      "End": 138384
    },
    "TimeRange": {
      "StartTime": "03:09:55.7000000",
      "EndTime": "03:09:55.9700000"
    }
  },
  {
    "TextLocation": {
      "Start": 138385,
      "End": 138386
    },
    "TimeRange": {
      "StartTime": "03:09:55.9700000",
      "EndTime": "03:09:56.0900000"
    }
  },
  {
    "TextLocation": {
      "Start": 138387,
      "End": 138391
    },
    "TimeRange": {
      "StartTime": "03:09:56.0900000",
      "EndTime": "03:09:56.3300000"
    }
  },
  {
    "TextLocation": {
      "Start": 138392,
      "End": 138398
    },
    "TimeRange": {
      "StartTime": "03:09:56.3300000",
      "EndTime": "03:09:56.7500000"
    }
  },
  {
    "TextLocation": {
      "Start": 138399,
      "End": 138402
    },
    "TimeRange": {
      "StartTime": "03:09:56.7500000",
      "EndTime": "03:09:57.4000000"
    }
  },
  {
    "TextLocation": {
      "Start": 138405,
      "End": 138411
    },
    "TimeRange": {
      "StartTime": "03:09:57.4100000",
      "EndTime": "03:09:57.9200000"
    }
  },
  {
    "TextLocation": {
      "Start": 138412,
      "End": 138415
    },
    "TimeRange": {
      "StartTime": "03:09:57.9200000",
      "EndTime": "03:09:58.5500000"
    }
  },
  {
    "TextLocation": {
      "Start": 138416,
      "End": 138421
    },
    "TimeRange": {
      "StartTime": "03:09:58.7000000",
      "EndTime": "03:09:59.1800000"
    }
  },
  {
    "TextLocation": {
      "Start": 138422,
      "End": 138426
    },
    "TimeRange": {
      "StartTime": "03:09:59.1800000",
      "EndTime": "03:09:59.8400000"
    }
  },
  {
    "TextLocation": {
      "Start": 138429,
      "End": 138435
    },
    "TimeRange": {
      "StartTime": "03:10:00.9300000",
      "EndTime": "03:10:01.3200000"
    }
  },
  {
    "TextLocation": {
      "Start": 138436,
      "End": 138439
    },
    "TimeRange": {
      "StartTime": "03:10:01.3200000",
      "EndTime": "03:10:01.6500000"
    }
  },
  {
    "TextLocation": {
      "Start": 138440,
      "End": 138444
    },
    "TimeRange": {
      "StartTime": "03:10:01.6500000",
      "EndTime": "03:10:01.9500000"
    }
  },
  {
    "TextLocation": {
      "Start": 138445,
      "End": 138449
    },
    "TimeRange": {
      "StartTime": "03:10:01.9500000",
      "EndTime": "03:10:02.2200000"
    }
  },
  {
    "TextLocation": {
      "Start": 138450,
      "End": 138452
    },
    "TimeRange": {
      "StartTime": "03:10:02.2200000",
      "EndTime": "03:10:02.9100000"
    }
  },
  {
    "TextLocation": {
      "Start": 138455,
      "End": 138464
    },
    "TimeRange": {
      "StartTime": "03:10:03.2700000",
      "EndTime": "03:10:04.3799999"
    }
  },
  {
    "TextLocation": {
      "Start": 138467,
      "End": 138472
    },
    "TimeRange": {
      "StartTime": "03:10:06.5600000",
      "EndTime": "03:10:06.8799999"
    }
  },
  {
    "TextLocation": {
      "Start": 138473,
      "End": 138477
    },
    "TimeRange": {
      "StartTime": "03:10:06.9200000",
      "EndTime": "03:10:07.0100000"
    }
  },
  {
    "TextLocation": {
      "Start": 138478,
      "End": 138482
    },
    "TimeRange": {
      "StartTime": "03:10:07.0100000",
      "EndTime": "03:10:07.4599999"
    }
  },
  {
    "TextLocation": {
      "Start": 138483,
      "End": 138487
    },
    "TimeRange": {
      "StartTime": "03:10:07.4599999",
      "EndTime": "03:10:08.0300000"
    }
  },
  {
    "TextLocation": {
      "Start": 138488,
      "End": 138490
    },
    "TimeRange": {
      "StartTime": "03:10:08.0300000",
      "EndTime": "03:10:08.2700000"
    }
  },
  {
    "TextLocation": {
      "Start": 138491,
      "End": 138494
    },
    "TimeRange": {
      "StartTime": "03:10:08.2700000",
      "EndTime": "03:10:08.4200000"
    }
  },
  {
    "TextLocation": {
      "Start": 138495,
      "End": 138500
    },
    "TimeRange": {
      "StartTime": "03:10:08.4200000",
      "EndTime": "03:10:09.2900000"
    }
  },
  {
    "TextLocation": {
      "Start": 138503,
      "End": 138504
    },
    "TimeRange": {
      "StartTime": "03:10:09.5900000",
      "EndTime": "03:10:09.8900000"
    }
  },
  {
    "TextLocation": {
      "Start": 138505,
      "End": 138510
    },
    "TimeRange": {
      "StartTime": "03:10:09.8900000",
      "EndTime": "03:10:10.2500000"
    }
  },
  {
    "TextLocation": {
      "Start": 138511,
      "End": 138517
    },
    "TimeRange": {
      "StartTime": "03:10:10.2500000",
      "EndTime": "03:10:11.0600000"
    }
  },
  {
    "TextLocation": {
      "Start": 138520,
      "End": 138522
    },
    "TimeRange": {
      "StartTime": "03:10:11.4200000",
      "EndTime": "03:10:11.9300000"
    }
  },
  {
    "TextLocation": {
      "Start": 138524,
      "End": 138528
    },
    "TimeRange": {
      "StartTime": "03:10:11.9300000",
      "EndTime": "03:10:12.1400000"
    }
  },
  {
    "TextLocation": {
      "Start": 138529,
      "End": 138533
    },
    "TimeRange": {
      "StartTime": "03:10:12.1400000",
      "EndTime": "03:10:12.4100000"
    }
  },
  {
    "TextLocation": {
      "Start": 138534,
      "End": 138538
    },
    "TimeRange": {
      "StartTime": "03:10:12.4100000",
      "EndTime": "03:10:12.8900000"
    }
  },
  {
    "TextLocation": {
      "Start": 138539,
      "End": 138545
    },
    "TimeRange": {
      "StartTime": "03:10:12.8900000",
      "EndTime": "03:10:13.2800000"
    }
  },
  {
    "TextLocation": {
      "Start": 138546,
      "End": 138549
    },
    "TimeRange": {
      "StartTime": "03:10:13.2800000",
      "EndTime": "03:10:13.7900000"
    }
  },
  {
    "TextLocation": {
      "Start": 138552,
      "End": 138555
    },
    "TimeRange": {
      "StartTime": "03:10:13.7900000",
      "EndTime": "03:10:13.9700000"
    }
  },
  {
    "TextLocation": {
      "Start": 138556,
      "End": 138557
    },
    "TimeRange": {
      "StartTime": "03:10:13.9700000",
      "EndTime": "03:10:14.1500000"
    }
  },
  {
    "TextLocation": {
      "Start": 138558,
      "End": 138564
    },
    "TimeRange": {
      "StartTime": "03:10:14.1500000",
      "EndTime": "03:10:14.4200000"
    }
  },
  {
    "TextLocation": {
      "Start": 138565,
      "End": 138569
    },
    "TimeRange": {
      "StartTime": "03:10:14.4200000",
      "EndTime": "03:10:14.8100000"
    }
  },
  {
    "TextLocation": {
      "Start": 138570,
      "End": 138572
    },
    "TimeRange": {
      "StartTime": "03:10:14.8100000",
      "EndTime": "03:10:14.9599999"
    }
  },
  {
    "TextLocation": {
      "Start": 138573,
      "End": 138576
    },
    "TimeRange": {
      "StartTime": "03:10:14.9599999",
      "EndTime": "03:10:15.2000000"
    }
  },
  {
    "TextLocation": {
      "Start": 138577,
      "End": 138582
    },
    "TimeRange": {
      "StartTime": "03:10:15.2000000",
      "EndTime": "03:10:15.4400000"
    }
  },
  {
    "TextLocation": {
      "Start": 138583,
      "End": 138589
    },
    "TimeRange": {
      "StartTime": "03:10:15.4400000",
      "EndTime": "03:10:15.7099999"
    }
  },
  {
    "TextLocation": {
      "Start": 138590,
      "End": 138598
    },
    "TimeRange": {
      "StartTime": "03:10:15.7099999",
      "EndTime": "03:10:16.1000000"
    }
  },
  {
    "TextLocation": {
      "Start": 138599,
      "End": 138601
    },
    "TimeRange": {
      "StartTime": "03:10:16.1000000",
      "EndTime": "03:10:16.2200000"
    }
  },
  {
    "TextLocation": {
      "Start": 138602,
      "End": 138604
    },
    "TimeRange": {
      "StartTime": "03:10:16.2200000",
      "EndTime": "03:10:16.4000000"
    }
  },
  {
    "TextLocation": {
      "Start": 138605,
      "End": 138609
    },
    "TimeRange": {
      "StartTime": "03:10:16.4000000",
      "EndTime": "03:10:16.5200000"
    }
  },
  {
    "TextLocation": {
      "Start": 138610,
      "End": 138612
    },
    "TimeRange": {
      "StartTime": "03:10:16.5200000",
      "EndTime": "03:10:16.8200000"
    }
  },
  {
    "TextLocation": {
      "Start": 138613,
      "End": 138618
    },
    "TimeRange": {
      "StartTime": "03:10:16.8200000",
      "EndTime": "03:10:17.3300000"
    }
  },
  {
    "TextLocation": {
      "Start": 138620,
      "End": 138624
    },
    "TimeRange": {
      "StartTime": "03:10:17.3300000",
      "EndTime": "03:10:17.6600000"
    }
  },
  {
    "TextLocation": {
      "Start": 138625,
      "End": 138629
    },
    "TimeRange": {
      "StartTime": "03:10:17.6600000",
      "EndTime": "03:10:18.0200000"
    }
  },
  {
    "TextLocation": {
      "Start": 138630,
      "End": 138634
    },
    "TimeRange": {
      "StartTime": "03:10:18.0200000",
      "EndTime": "03:10:18.7099999"
    }
  },
  {
    "TextLocation": {
      "Start": 138642,
      "End": 138645
    },
    "TimeRange": {
      "StartTime": "03:10:20.8500000",
      "EndTime": "03:10:21.0300000"
    }
  },
  {
    "TextLocation": {
      "Start": 138646,
      "End": 138650
    },
    "TimeRange": {
      "StartTime": "03:10:21.0300000",
      "EndTime": "03:10:21.1500000"
    }
  },
  {
    "TextLocation": {
      "Start": 138651,
      "End": 138654
    },
    "TimeRange": {
      "StartTime": "03:10:21.1500000",
      "EndTime": "03:10:21.2700000"
    }
  },
  {
    "TextLocation": {
      "Start": 138655,
      "End": 138659
    },
    "TimeRange": {
      "StartTime": "03:10:21.2700000",
      "EndTime": "03:10:21.6000000"
    }
  },
  {
    "TextLocation": {
      "Start": 138660,
      "End": 138663
    },
    "TimeRange": {
      "StartTime": "03:10:21.6000000",
      "EndTime": "03:10:22.0100000"
    }
  },
  {
    "TextLocation": {
      "Start": 138665,
      "End": 138668
    },
    "TimeRange": {
      "StartTime": "03:10:22.2900000",
      "EndTime": "03:10:22.4100000"
    }
  },
  {
    "TextLocation": {
      "Start": 138669,
      "End": 138673
    },
    "TimeRange": {
      "StartTime": "03:10:22.4100000",
      "EndTime": "03:10:22.6200000"
    }
  },
  {
    "TextLocation": {
      "Start": 138674,
      "End": 138681
    },
    "TimeRange": {
      "StartTime": "03:10:22.6200000",
      "EndTime": "03:10:22.9500000"
    }
  },
  {
    "TextLocation": {
      "Start": 138682,
      "End": 138688
    },
    "TimeRange": {
      "StartTime": "03:10:22.9500000",
      "EndTime": "03:10:23.2800000"
    }
  },
  {
    "TextLocation": {
      "Start": 138689,
      "End": 138692
    },
    "TimeRange": {
      "StartTime": "03:10:23.2800000",
      "EndTime": "03:10:23.4000000"
    }
  },
  {
    "TextLocation": {
      "Start": 138693,
      "End": 138697
    },
    "TimeRange": {
      "StartTime": "03:10:23.4000000",
      "EndTime": "03:10:23.6400000"
    }
  },
  {
    "TextLocation": {
      "Start": 138698,
      "End": 138702
    },
    "TimeRange": {
      "StartTime": "03:10:23.6400000",
      "EndTime": "03:10:23.8500000"
    }
  },
  {
    "TextLocation": {
      "Start": 138703,
      "End": 138708
    },
    "TimeRange": {
      "StartTime": "03:10:23.8500000",
      "EndTime": "03:10:24.0700000"
    }
  },
  {
    "TextLocation": {
      "Start": 138711,
      "End": 138713
    },
    "TimeRange": {
      "StartTime": "03:10:24.0900000",
      "EndTime": "03:10:24.1800000"
    }
  },
  {
    "TextLocation": {
      "Start": 138714,
      "End": 138718
    },
    "TimeRange": {
      "StartTime": "03:10:24.1800000",
      "EndTime": "03:10:24.3000000"
    }
  },
  {
    "TextLocation": {
      "Start": 138719,
      "End": 138726
    },
    "TimeRange": {
      "StartTime": "03:10:24.3000000",
      "EndTime": "03:10:24.6600000"
    }
  },
  {
    "TextLocation": {
      "Start": 138729,
      "End": 138732
    },
    "TimeRange": {
      "StartTime": "03:10:24.6900000",
      "EndTime": "03:10:25.2400000"
    }
  },
  {
    "TextLocation": {
      "Start": 138735,
      "End": 138738
    },
    "TimeRange": {
      "StartTime": "03:10:25.2600000",
      "EndTime": "03:10:25.3799999"
    }
  },
  {
    "TextLocation": {
      "Start": 138739,
      "End": 138745
    },
    "TimeRange": {
      "StartTime": "03:10:25.3799999",
      "EndTime": "03:10:25.5900000"
    }
  },
  {
    "TextLocation": {
      "Start": 138746,
      "End": 138750
    },
    "TimeRange": {
      "StartTime": "03:10:25.5900000",
      "EndTime": "03:10:25.7099999"
    }
  },
  {
    "TextLocation": {
      "Start": 138751,
      "End": 138755
    },
    "TimeRange": {
      "StartTime": "03:10:25.7099999",
      "EndTime": "03:10:26.0100000"
    }
  },
  {
    "TextLocation": {
      "Start": 138756,
      "End": 138760
    },
    "TimeRange": {
      "StartTime": "03:10:26.0100000",
      "EndTime": "03:10:26.2800000"
    }
  },
  {
    "TextLocation": {
      "Start": 138761,
      "End": 138766
    },
    "TimeRange": {
      "StartTime": "03:10:26.2800000",
      "EndTime": "03:10:26.6100000"
    }
  },
  {
    "TextLocation": {
      "Start": 138774,
      "End": 138777
    },
    "TimeRange": {
      "StartTime": "03:10:27.0900000",
      "EndTime": "03:10:27.4300000"
    }
  },
  {
    "TextLocation": {
      "Start": 138778,
      "End": 138781
    },
    "TimeRange": {
      "StartTime": "03:10:27.4300000",
      "EndTime": "03:10:27.7800000"
    }
  },
  {
    "TextLocation": {
      "Start": 138783,
      "End": 138787
    },
    "TimeRange": {
      "StartTime": "03:10:27.7800000",
      "EndTime": "03:10:28.9500000"
    }
  },
  {
    "TextLocation": {
      "Start": 138789,
      "End": 138791
    },
    "TimeRange": {
      "StartTime": "03:10:28.9500000",
      "EndTime": "03:10:29.4599999"
    }
  },
  {
    "TextLocation": {
      "Start": 138792,
      "End": 138794
    },
    "TimeRange": {
      "StartTime": "03:10:29.6100000",
      "EndTime": "03:10:30.9000000"
    }
  },
  {
    "TextLocation": {
      "Start": 138796,
      "End": 138798
    },
    "TimeRange": {
      "StartTime": "03:10:30.9000000",
      "EndTime": "03:10:31.3900000"
    }
  },
  {
    "TextLocation": {
      "Start": 138799,
      "End": 138804
    },
    "TimeRange": {
      "StartTime": "03:10:31.3900000",
      "EndTime": "03:10:31.8900000"
    }
  },
  {
    "TextLocation": {
      "Start": 138805,
      "End": 138808
    },
    "TimeRange": {
      "StartTime": "03:10:31.8900000",
      "EndTime": "03:10:32.6700000"
    }
  },
  {
    "TextLocation": {
      "Start": 138816,
      "End": 138818
    },
    "TimeRange": {
      "StartTime": "03:10:33.3300000",
      "EndTime": "03:10:33.3400000"
    }
  },
  {
    "TextLocation": {
      "Start": 138819,
      "End": 138825
    },
    "TimeRange": {
      "StartTime": "03:10:33.3600000",
      "EndTime": "03:10:33.5300000"
    }
  },
  {
    "TextLocation": {
      "Start": 138828,
      "End": 138832
    },
    "TimeRange": {
      "StartTime": "03:10:33.8400000",
      "EndTime": "03:10:34.4100000"
    }
  },
  {
    "TextLocation": {
      "Start": 138833,
      "End": 138837
    },
    "TimeRange": {
      "StartTime": "03:10:34.4100000",
      "EndTime": "03:10:34.9800000"
    }
  },
  {
    "TextLocation": {
      "Start": 138838,
      "End": 138841
    },
    "TimeRange": {
      "StartTime": "03:10:35.7900000",
      "EndTime": "03:10:36.3600000"
    }
  },
  {
    "TextLocation": {
      "Start": 138844,
      "End": 138847
    },
    "TimeRange": {
      "StartTime": "03:10:36.3900000",
      "EndTime": "03:10:36.5400000"
    }
  },
  {
    "TextLocation": {
      "Start": 138848,
      "End": 138851
    },
    "TimeRange": {
      "StartTime": "03:10:36.5400000",
      "EndTime": "03:10:36.6299999"
    }
  },
  {
    "TextLocation": {
      "Start": 138852,
      "End": 138856
    },
    "TimeRange": {
      "StartTime": "03:10:36.6299999",
      "EndTime": "03:10:36.7800000"
    }
  },
  {
    "TextLocation": {
      "Start": 138857,
      "End": 138861
    },
    "TimeRange": {
      "StartTime": "03:10:36.7800000",
      "EndTime": "03:10:36.9300000"
    }
  },
  {
    "TextLocation": {
      "Start": 138862,
      "End": 138866
    },
    "TimeRange": {
      "StartTime": "03:10:36.9300000",
      "EndTime": "03:10:37.1700000"
    }
  },
  {
    "TextLocation": {
      "Start": 138867,
      "End": 138870
    },
    "TimeRange": {
      "StartTime": "03:10:37.1700000",
      "EndTime": "03:10:37.4700000"
    }
  },
  {
    "TextLocation": {
      "Start": 138871,
      "End": 138875
    },
    "TimeRange": {
      "StartTime": "03:10:37.8900000",
      "EndTime": "03:10:38.6500000"
    }
  },
  {
    "TextLocation": {
      "Start": 138883,
      "End": 138888
    },
    "TimeRange": {
      "StartTime": "03:10:38.6700000",
      "EndTime": "03:10:39.1800000"
    }
  },
  {
    "TextLocation": {
      "Start": 138889,
      "End": 138894
    },
    "TimeRange": {
      "StartTime": "03:10:39.1800000",
      "EndTime": "03:10:40.0200000"
    }
  },
  {
    "TextLocation": {
      "Start": 138897,
      "End": 138900
    },
    "TimeRange": {
      "StartTime": "03:10:40.5300000",
      "EndTime": "03:10:40.8900000"
    }
  },
  {
    "TextLocation": {
      "Start": 138901,
      "End": 138903
    },
    "TimeRange": {
      "StartTime": "03:10:40.9200000",
      "EndTime": "03:10:41.1600000"
    }
  },
  {
    "TextLocation": {
      "Start": 138904,
      "End": 138906
    },
    "TimeRange": {
      "StartTime": "03:10:41.1600000",
      "EndTime": "03:10:41.2800000"
    }
  },
  {
    "TextLocation": {
      "Start": 138907,
      "End": 138911
    },
    "TimeRange": {
      "StartTime": "03:10:41.2800000",
      "EndTime": "03:10:41.5500000"
    }
  },
  {
    "TextLocation": {
      "Start": 138912,
      "End": 138914
    },
    "TimeRange": {
      "StartTime": "03:10:41.5500000",
      "EndTime": "03:10:41.6700000"
    }
  },
  {
    "TextLocation": {
      "Start": 138915,
      "End": 138916
    },
    "TimeRange": {
      "StartTime": "03:10:41.6700000",
      "EndTime": "03:10:41.7900000"
    }
  },
  {
    "TextLocation": {
      "Start": 138917,
      "End": 138922
    },
    "TimeRange": {
      "StartTime": "03:10:41.7900000",
      "EndTime": "03:10:42.4500000"
    }
  },
  {
    "TextLocation": {
      "Start": 138925,
      "End": 138926
    },
    "TimeRange": {
      "StartTime": "03:10:43.8900000",
      "EndTime": "03:10:44.1299999"
    }
  },
  {
    "TextLocation": {
      "Start": 138927,
      "End": 138930
    },
    "TimeRange": {
      "StartTime": "03:10:44.1299999",
      "EndTime": "03:10:44.2800000"
    }
  },
  {
    "TextLocation": {
      "Start": 138931,
      "End": 138934
    },
    "TimeRange": {
      "StartTime": "03:10:44.2800000",
      "EndTime": "03:10:44.4300000"
    }
  },
  {
    "TextLocation": {
      "Start": 138935,
      "End": 138937
    },
    "TimeRange": {
      "StartTime": "03:10:44.4300000",
      "EndTime": "03:10:44.4900000"
    }
  },
  {
    "TextLocation": {
      "Start": 138938,
      "End": 138941
    },
    "TimeRange": {
      "StartTime": "03:10:44.4900000",
      "EndTime": "03:10:44.5800000"
    }
  },
  {
    "TextLocation": {
      "Start": 138942,
      "End": 138946
    },
    "TimeRange": {
      "StartTime": "03:10:44.5800000",
      "EndTime": "03:10:44.9100000"
    }
  },
  {
    "TextLocation": {
      "Start": 138947,
      "End": 138951
    },
    "TimeRange": {
      "StartTime": "03:10:44.9100000",
      "EndTime": "03:10:45.2700000"
    }
  },
  {
    "TextLocation": {
      "Start": 138954,
      "End": 138958
    },
    "TimeRange": {
      "StartTime": "03:10:45.2700000",
      "EndTime": "03:10:45.9000000"
    }
  },
  {
    "TextLocation": {
      "Start": 138959,
      "End": 138966
    },
    "TimeRange": {
      "StartTime": "03:10:46.0500000",
      "EndTime": "03:10:46.9200000"
    }
  },
  {
    "TextLocation": {
      "Start": 138969,
      "End": 138971
    },
    "TimeRange": {
      "StartTime": "03:10:46.9500000",
      "EndTime": "03:10:47.3700000"
    }
  },
  {
    "TextLocation": {
      "Start": 138972,
      "End": 138973
    },
    "TimeRange": {
      "StartTime": "03:10:47.3700000",
      "EndTime": "03:10:47.4599999"
    }
  },
  {
    "TextLocation": {
      "Start": 138974,
      "End": 138981
    },
    "TimeRange": {
      "StartTime": "03:10:47.4599999",
      "EndTime": "03:10:47.8500000"
    }
  },
  {
    "TextLocation": {
      "Start": 138982,
      "End": 138986
    },
    "TimeRange": {
      "StartTime": "03:10:47.8500000",
      "EndTime": "03:10:48.5400000"
    }
  },
  {
    "TextLocation": {
      "Start": 138989,
      "End": 138995
    },
    "TimeRange": {
      "StartTime": "03:10:48.7200000",
      "EndTime": "03:10:49.2000000"
    }
  },
  {
    "TextLocation": {
      "Start": 138996,
      "End": 139006
    },
    "TimeRange": {
      "StartTime": "03:10:49.2000000",
      "EndTime": "03:10:50.2200000"
    }
  },
  {
    "TextLocation": {
      "Start": 139009,
      "End": 139012
    },
    "TimeRange": {
      "StartTime": "03:10:50.6700000",
      "EndTime": "03:10:51.0600000"
    }
  },
  {
    "TextLocation": {
      "Start": 139013,
      "End": 139016
    },
    "TimeRange": {
      "StartTime": "03:10:51.0600000",
      "EndTime": "03:10:51.2099999"
    }
  },
  {
    "TextLocation": {
      "Start": 139017,
      "End": 139020
    },
    "TimeRange": {
      "StartTime": "03:10:51.2099999",
      "EndTime": "03:10:51.3000000"
    }
  },
  {
    "TextLocation": {
      "Start": 139021,
      "End": 139025
    },
    "TimeRange": {
      "StartTime": "03:10:51.3000000",
      "EndTime": "03:10:52.1400000"
    }
  },
  {
    "TextLocation": {
      "Start": 139027,
      "End": 139029
    },
    "TimeRange": {
      "StartTime": "03:10:52.5300000",
      "EndTime": "03:10:53.1900000"
    }
  },
  {
    "TextLocation": {
      "Start": 139030,
      "End": 139037
    },
    "TimeRange": {
      "StartTime": "03:10:53.1900000",
      "EndTime": "03:10:54.0300000"
    }
  },
  {
    "TextLocation": {
      "Start": 139038,
      "End": 139043
    },
    "TimeRange": {
      "StartTime": "03:10:54.0300000",
      "EndTime": "03:10:54.9000000"
    }
  },
  {
    "TextLocation": {
      "Start": 139045,
      "End": 139049
    },
    "TimeRange": {
      "StartTime": "03:10:55.4400000",
      "EndTime": "03:10:55.8000000"
    }
  },
  {
    "TextLocation": {
      "Start": 139050,
      "End": 139054
    },
    "TimeRange": {
      "StartTime": "03:10:55.8000000",
      "EndTime": "03:10:56.0100000"
    }
  },
  {
    "TextLocation": {
      "Start": 139055,
      "End": 139059
    },
    "TimeRange": {
      "StartTime": "03:10:56.0100000",
      "EndTime": "03:10:56.3700000"
    }
  },
  {
    "TextLocation": {
      "Start": 139060,
      "End": 139061
    },
    "TimeRange": {
      "StartTime": "03:10:56.3700000",
      "EndTime": "03:10:56.6100000"
    }
  },
  {
    "TextLocation": {
      "Start": 139062,
      "End": 139065
    },
    "TimeRange": {
      "StartTime": "03:10:56.6100000",
      "EndTime": "03:10:56.7900000"
    }
  },
  {
    "TextLocation": {
      "Start": 139066,
      "End": 139068
    },
    "TimeRange": {
      "StartTime": "03:10:56.7900000",
      "EndTime": "03:10:56.9700000"
    }
  },
  {
    "TextLocation": {
      "Start": 139069,
      "End": 139074
    },
    "TimeRange": {
      "StartTime": "03:10:56.9700000",
      "EndTime": "03:10:57.5100000"
    }
  },
  {
    "TextLocation": {
      "Start": 139082,
      "End": 139085
    },
    "TimeRange": {
      "StartTime": "03:10:58.4800000",
      "EndTime": "03:10:58.6600000"
    }
  },
  {
    "TextLocation": {
      "Start": 139086,
      "End": 139090
    },
    "TimeRange": {
      "StartTime": "03:10:58.6600000",
      "EndTime": "03:10:58.8100000"
    }
  },
  {
    "TextLocation": {
      "Start": 139092,
      "End": 139094
    },
    "TimeRange": {
      "StartTime": "03:10:58.8100000",
      "EndTime": "03:10:58.9000000"
    }
  },
  {
    "TextLocation": {
      "Start": 139095,
      "End": 139103
    },
    "TimeRange": {
      "StartTime": "03:10:58.9000000",
      "EndTime": "03:10:59.2300000"
    }
  },
  {
    "TextLocation": {
      "Start": 139105,
      "End": 139116
    },
    "TimeRange": {
      "StartTime": "03:10:59.2300000",
      "EndTime": "03:10:59.7400000"
    }
  },
  {
    "TextLocation": {
      "Start": 139117,
      "End": 139122
    },
    "TimeRange": {
      "StartTime": "03:10:59.7400000",
      "EndTime": "03:10:59.9500000"
    }
  },
  {
    "TextLocation": {
      "Start": 139123,
      "End": 139127
    },
    "TimeRange": {
      "StartTime": "03:10:59.9500000",
      "EndTime": "03:11:00.1299999"
    }
  },
  {
    "TextLocation": {
      "Start": 139128,
      "End": 139132
    },
    "TimeRange": {
      "StartTime": "03:11:00.1299999",
      "EndTime": "03:11:00.4000000"
    }
  },
  {
    "TextLocation": {
      "Start": 139133,
      "End": 139138
    },
    "TimeRange": {
      "StartTime": "03:11:00.4000000",
      "EndTime": "03:11:00.5800000"
    }
  },
  {
    "TextLocation": {
      "Start": 139139,
      "End": 139141
    },
    "TimeRange": {
      "StartTime": "03:11:00.5800000",
      "EndTime": "03:11:00.6400000"
    }
  },
  {
    "TextLocation": {
      "Start": 139142,
      "End": 139150
    },
    "TimeRange": {
      "StartTime": "03:11:00.6400000",
      "EndTime": "03:11:01.1200000"
    }
  },
  {
    "TextLocation": {
      "Start": 139158,
      "End": 139163
    },
    "TimeRange": {
      "StartTime": "03:11:05.7200000",
      "EndTime": "03:11:05.9900000"
    }
  },
  {
    "TextLocation": {
      "Start": 139164,
      "End": 139177
    },
    "TimeRange": {
      "StartTime": "03:11:05.9900000",
      "EndTime": "03:11:06.4700000"
    }
  },
  {
    "TextLocation": {
      "Start": 139178,
      "End": 139182
    },
    "TimeRange": {
      "StartTime": "03:11:06.4700000",
      "EndTime": "03:11:06.6200000"
    }
  },
  {
    "TextLocation": {
      "Start": 139183,
      "End": 139188
    },
    "TimeRange": {
      "StartTime": "03:11:06.6200000",
      "EndTime": "03:11:06.8300000"
    }
  },
  {
    "TextLocation": {
      "Start": 139189,
      "End": 139193
    },
    "TimeRange": {
      "StartTime": "03:11:06.8300000",
      "EndTime": "03:11:07.0700000"
    }
  },
  {
    "TextLocation": {
      "Start": 139194,
      "End": 139197
    },
    "TimeRange": {
      "StartTime": "03:11:07.0700000",
      "EndTime": "03:11:07.2400000"
    }
  },
  {
    "TextLocation": {
      "Start": 139198,
      "End": 139204
    },
    "TimeRange": {
      "StartTime": "03:11:07.2800000",
      "EndTime": "03:11:07.6100000"
    }
  },
  {
    "TextLocation": {
      "Start": 139205,
      "End": 139208
    },
    "TimeRange": {
      "StartTime": "03:11:07.6100000",
      "EndTime": "03:11:07.7300000"
    }
  },
  {
    "TextLocation": {
      "Start": 139209,
      "End": 139219
    },
    "TimeRange": {
      "StartTime": "03:11:07.7300000",
      "EndTime": "03:11:08.1500000"
    }
  },
  {
    "TextLocation": {
      "Start": 139220,
      "End": 139222
    },
    "TimeRange": {
      "StartTime": "03:11:08.1500000",
      "EndTime": "03:11:08.2400000"
    }
  },
  {
    "TextLocation": {
      "Start": 139223,
      "End": 139227
    },
    "TimeRange": {
      "StartTime": "03:11:08.2400000",
      "EndTime": "03:11:08.4200000"
    }
  },
  {
    "TextLocation": {
      "Start": 139228,
      "End": 139232
    },
    "TimeRange": {
      "StartTime": "03:11:08.4200000",
      "EndTime": "03:11:08.9900000"
    }
  },
  {
    "TextLocation": {
      "Start": 139240,
      "End": 139243
    },
    "TimeRange": {
      "StartTime": "03:11:10.6400000",
      "EndTime": "03:11:10.9400000"
    }
  },
  {
    "TextLocation": {
      "Start": 139244,
      "End": 139247
    },
    "TimeRange": {
      "StartTime": "03:11:10.9400000",
      "EndTime": "03:11:11"
    }
  },
  {
    "TextLocation": {
      "Start": 139248,
      "End": 139253
    },
    "TimeRange": {
      "StartTime": "03:11:11",
      "EndTime": "03:11:11.1200000"
    }
  },
  {
    "TextLocation": {
      "Start": 139254,
      "End": 139256
    },
    "TimeRange": {
      "StartTime": "03:11:11.1200000",
      "EndTime": "03:11:11.1800000"
    }
  },
  {
    "TextLocation": {
      "Start": 139257,
      "End": 139261
    },
    "TimeRange": {
      "StartTime": "03:11:11.1800000",
      "EndTime": "03:11:11.3900000"
    }
  },
  {
    "TextLocation": {
      "Start": 139262,
      "End": 139265
    },
    "TimeRange": {
      "StartTime": "03:11:11.3900000",
      "EndTime": "03:11:11.5700000"
    }
  },
  {
    "TextLocation": {
      "Start": 139266,
      "End": 139269
    },
    "TimeRange": {
      "StartTime": "03:11:11.5700000",
      "EndTime": "03:11:11.8900000"
    }
  },
  {
    "TextLocation": {
      "Start": 139270,
      "End": 139272
    },
    "TimeRange": {
      "StartTime": "03:11:11.9000000",
      "EndTime": "03:11:12.0800000"
    }
  },
  {
    "TextLocation": {
      "Start": 139273,
      "End": 139275
    },
    "TimeRange": {
      "StartTime": "03:11:12.2300000",
      "EndTime": "03:11:12.8600000"
    }
  },
  {
    "TextLocation": {
      "Start": 139277,
      "End": 139279
    },
    "TimeRange": {
      "StartTime": "03:11:12.8600000",
      "EndTime": "03:11:14"
    }
  },
  {
    "TextLocation": {
      "Start": 139282,
      "End": 139284
    },
    "TimeRange": {
      "StartTime": "03:11:19.3200000",
      "EndTime": "03:11:19.4700000"
    }
  },
  {
    "TextLocation": {
      "Start": 139287,
      "End": 139296
    },
    "TimeRange": {
      "StartTime": "03:11:19.4700000",
      "EndTime": "03:11:19.9200000"
    }
  },
  {
    "TextLocation": {
      "Start": 139298,
      "End": 139302
    },
    "TimeRange": {
      "StartTime": "03:11:19.9200000",
      "EndTime": "03:11:20.1600000"
    }
  },
  {
    "TextLocation": {
      "Start": 139303,
      "End": 139307
    },
    "TimeRange": {
      "StartTime": "03:11:20.1600000",
      "EndTime": "03:11:20.4000000"
    }
  },
  {
    "TextLocation": {
      "Start": 139308,
      "End": 139311
    },
    "TimeRange": {
      "StartTime": "03:11:20.4000000",
      "EndTime": "03:11:20.4800000"
    }
  },
  {
    "TextLocation": {
      "Start": 139312,
      "End": 139316
    },
    "TimeRange": {
      "StartTime": "03:11:20.5200000",
      "EndTime": "03:11:20.8500000"
    }
  },
  {
    "TextLocation": {
      "Start": 139317,
      "End": 139319
    },
    "TimeRange": {
      "StartTime": "03:11:20.8500000",
      "EndTime": "03:11:21.0300000"
    }
  },
  {
    "TextLocation": {
      "Start": 139320,
      "End": 139324
    },
    "TimeRange": {
      "StartTime": "03:11:21.0300000",
      "EndTime": "03:11:21.2300000"
    }
  },
  {
    "TextLocation": {
      "Start": 139332,
      "End": 139335
    },
    "TimeRange": {
      "StartTime": "03:11:23.6700000",
      "EndTime": "03:11:24.0300000"
    }
  },
  {
    "TextLocation": {
      "Start": 139336,
      "End": 139339
    },
    "TimeRange": {
      "StartTime": "03:11:24.0300000",
      "EndTime": "03:11:24.3900000"
    }
  },
  {
    "TextLocation": {
      "Start": 139341,
      "End": 139345
    },
    "TimeRange": {
      "StartTime": "03:11:24.3900000",
      "EndTime": "03:11:25.7099999"
    }
  },
  {
    "TextLocation": {
      "Start": 139348,
      "End": 139350
    },
    "TimeRange": {
      "StartTime": "03:11:26.5100000",
      "EndTime": "03:11:26.8900000"
    }
  },
  {
    "TextLocation": {
      "Start": 139351,
      "End": 139353
    },
    "TimeRange": {
      "StartTime": "03:11:26.8900000",
      "EndTime": "03:11:27.2700000"
    }
  },
  {
    "TextLocation": {
      "Start": 139354,
      "End": 139356
    },
    "TimeRange": {
      "StartTime": "03:11:27.2700000",
      "EndTime": "03:11:27.6600000"
    }
  },
  {
    "TextLocation": {
      "Start": 139357,
      "End": 139362
    },
    "TimeRange": {
      "StartTime": "03:11:27.6600000",
      "EndTime": "03:11:28.0400000"
    }
  },
  {
    "TextLocation": {
      "Start": 139363,
      "End": 139366
    },
    "TimeRange": {
      "StartTime": "03:11:28.0400000",
      "EndTime": "03:11:28.8500000"
    }
  },
  {
    "TextLocation": {
      "Start": 139374,
      "End": 139377
    },
    "TimeRange": {
      "StartTime": "03:11:29.5400000",
      "EndTime": "03:11:29.6299999"
    }
  },
  {
    "TextLocation": {
      "Start": 139380,
      "End": 139384
    },
    "TimeRange": {
      "StartTime": "03:11:29.6299999",
      "EndTime": "03:11:30.1700000"
    }
  },
  {
    "TextLocation": {
      "Start": 139385,
      "End": 139389
    },
    "TimeRange": {
      "StartTime": "03:11:30.1700000",
      "EndTime": "03:11:30.7099999"
    }
  },
  {
    "TextLocation": {
      "Start": 139390,
      "End": 139393
    },
    "TimeRange": {
      "StartTime": "03:11:30.9500000",
      "EndTime": "03:11:31.4300000"
    }
  },
  {
    "TextLocation": {
      "Start": 139395,
      "End": 139398
    },
    "TimeRange": {
      "StartTime": "03:11:31.6800000",
      "EndTime": "03:11:31.7900000"
    }
  },
  {
    "TextLocation": {
      "Start": 139399,
      "End": 139403
    },
    "TimeRange": {
      "StartTime": "03:11:31.7900000",
      "EndTime": "03:11:31.9400000"
    }
  },
  {
    "TextLocation": {
      "Start": 139404,
      "End": 139408
    },
    "TimeRange": {
      "StartTime": "03:11:31.9400000",
      "EndTime": "03:11:32.1500000"
    }
  },
  {
    "TextLocation": {
      "Start": 139416,
      "End": 139417
    },
    "TimeRange": {
      "StartTime": "03:11:32.8400000",
      "EndTime": "03:11:33.0500000"
    }
  },
  {
    "TextLocation": {
      "Start": 139418,
      "End": 139423
    },
    "TimeRange": {
      "StartTime": "03:11:33.0500000",
      "EndTime": "03:11:33.5200000"
    }
  },
  {
    "TextLocation": {
      "Start": 139426,
      "End": 139429
    },
    "TimeRange": {
      "StartTime": "03:11:33.5300000",
      "EndTime": "03:11:33.8000000"
    }
  },
  {
    "TextLocation": {
      "Start": 139430,
      "End": 139438
    },
    "TimeRange": {
      "StartTime": "03:11:33.8000000",
      "EndTime": "03:11:34.7900000"
    }
  },
  {
    "TextLocation": {
      "Start": 139439,
      "End": 139442
    },
    "TimeRange": {
      "StartTime": "03:11:34.7900000",
      "EndTime": "03:11:35.4200000"
    }
  },
  {
    "TextLocation": {
      "Start": 139443,
      "End": 139446
    },
    "TimeRange": {
      "StartTime": "03:11:35.4200000",
      "EndTime": "03:11:35.6900000"
    }
  },
  {
    "TextLocation": {
      "Start": 139447,
      "End": 139451
    },
    "TimeRange": {
      "StartTime": "03:11:35.6900000",
      "EndTime": "03:11:35.9300000"
    }
  },
  {
    "TextLocation": {
      "Start": 139452,
      "End": 139454
    },
    "TimeRange": {
      "StartTime": "03:11:35.9300000",
      "EndTime": "03:11:36.3799999"
    }
  },
  {
    "TextLocation": {
      "Start": 139455,
      "End": 139460
    },
    "TimeRange": {
      "StartTime": "03:11:36.3799999",
      "EndTime": "03:11:36.8000000"
    }
  },
  {
    "TextLocation": {
      "Start": 139461,
      "End": 139471
    },
    "TimeRange": {
      "StartTime": "03:11:36.8000000",
      "EndTime": "03:11:37.3400000"
    }
  },
  {
    "TextLocation": {
      "Start": 139472,
      "End": 139478
    },
    "TimeRange": {
      "StartTime": "03:11:37.3400000",
      "EndTime": "03:11:37.5500000"
    }
  },
  {
    "TextLocation": {
      "Start": 139479,
      "End": 139483
    },
    "TimeRange": {
      "StartTime": "03:11:37.5500000",
      "EndTime": "03:11:37.7600000"
    }
  },
  {
    "TextLocation": {
      "Start": 139484,
      "End": 139491
    },
    "TimeRange": {
      "StartTime": "03:11:37.7600000",
      "EndTime": "03:11:38.3600000"
    }
  },
  {
    "TextLocation": {
      "Start": 139499,
      "End": 139502
    },
    "TimeRange": {
      "StartTime": "03:11:39.3799999",
      "EndTime": "03:11:39.4400000"
    }
  },
  {
    "TextLocation": {
      "Start": 139503,
      "End": 139508
    },
    "TimeRange": {
      "StartTime": "03:11:39.4400000",
      "EndTime": "03:11:39.5600000"
    }
  },
  {
    "TextLocation": {
      "Start": 139509,
      "End": 139511
    },
    "TimeRange": {
      "StartTime": "03:11:39.5600000",
      "EndTime": "03:11:39.6500000"
    }
  },
  {
    "TextLocation": {
      "Start": 139512,
      "End": 139516
    },
    "TimeRange": {
      "StartTime": "03:11:39.6500000",
      "EndTime": "03:11:39.8900000"
    }
  },
  {
    "TextLocation": {
      "Start": 139517,
      "End": 139520
    },
    "TimeRange": {
      "StartTime": "03:11:39.8900000",
      "EndTime": "03:11:40.0400000"
    }
  },
  {
    "TextLocation": {
      "Start": 139521,
      "End": 139522
    },
    "TimeRange": {
      "StartTime": "03:11:40.0400000",
      "EndTime": "03:11:40.0700000"
    }
  },
  {
    "TextLocation": {
      "Start": 139523,
      "End": 139530
    },
    "TimeRange": {
      "StartTime": "03:11:40.0700000",
      "EndTime": "03:11:40.4599999"
    }
  },
  {
    "TextLocation": {
      "Start": 139531,
      "End": 139533
    },
    "TimeRange": {
      "StartTime": "03:11:40.4599999",
      "EndTime": "03:11:40.5500000"
    }
  },
  {
    "TextLocation": {
      "Start": 139534,
      "End": 139538
    },
    "TimeRange": {
      "StartTime": "03:11:40.5500000",
      "EndTime": "03:11:40.8500000"
    }
  },
  {
    "TextLocation": {
      "Start": 139539,
      "End": 139543
    },
    "TimeRange": {
      "StartTime": "03:11:40.8500000",
      "EndTime": "03:11:41.9300000"
    }
  },
  {
    "TextLocation": {
      "Start": 139546,
      "End": 139550
    },
    "TimeRange": {
      "StartTime": "03:11:51.4599999",
      "EndTime": "03:11:51.5200000"
    }
  },
  {
    "TextLocation": {
      "Start": 139551,
      "End": 139555
    },
    "TimeRange": {
      "StartTime": "03:11:51.7099999",
      "EndTime": "03:11:51.8900000"
    }
  },
  {
    "TextLocation": {
      "Start": 139557,
      "End": 139560
    },
    "TimeRange": {
      "StartTime": "03:11:51.9800000",
      "EndTime": "03:11:52.1299999"
    }
  },
  {
    "TextLocation": {
      "Start": 139561,
      "End": 139564
    },
    "TimeRange": {
      "StartTime": "03:11:52.1299999",
      "EndTime": "03:11:52.2200000"
    }
  },
  {
    "TextLocation": {
      "Start": 139565,
      "End": 139569
    },
    "TimeRange": {
      "StartTime": "03:11:52.2200000",
      "EndTime": "03:11:52.4900000"
    }
  },
  {
    "TextLocation": {
      "Start": 139570,
      "End": 139572
    },
    "TimeRange": {
      "StartTime": "03:11:52.4900000",
      "EndTime": "03:11:52.7000000"
    }
  },
  {
    "TextLocation": {
      "Start": 139573,
      "End": 139575
    },
    "TimeRange": {
      "StartTime": "03:11:52.7000000",
      "EndTime": "03:11:53.0900000"
    }
  },
  {
    "TextLocation": {
      "Start": 139576,
      "End": 139579
    },
    "TimeRange": {
      "StartTime": "03:11:53.0900000",
      "EndTime": "03:11:53.7099999"
    }
  },
  {
    "TextLocation": {
      "Start": 139580,
      "End": 139584
    },
    "TimeRange": {
      "StartTime": "03:11:53.7200000",
      "EndTime": "03:11:54.3500000"
    }
  },
  {
    "TextLocation": {
      "Start": 139585,
      "End": 139589
    },
    "TimeRange": {
      "StartTime": "03:11:54.7400000",
      "EndTime": "03:11:55.1200000"
    }
  },
  {
    "TextLocation": {
      "Start": 139590,
      "End": 139594
    },
    "TimeRange": {
      "StartTime": "03:11:55.1299999",
      "EndTime": "03:11:55.3600000"
    }
  },
  {
    "TextLocation": {
      "Start": 139602,
      "End": 139605
    },
    "TimeRange": {
      "StartTime": "03:11:56.6600000",
      "EndTime": "03:11:56.9900000"
    }
  },
  {
    "TextLocation": {
      "Start": 139606,
      "End": 139609
    },
    "TimeRange": {
      "StartTime": "03:11:56.9900000",
      "EndTime": "03:11:57.3799999"
    }
  },
  {
    "TextLocation": {
      "Start": 139611,
      "End": 139615
    },
    "TimeRange": {
      "StartTime": "03:11:57.3799999",
      "EndTime": "03:11:58.6700000"
    }
  },
  {
    "TextLocation": {
      "Start": 139616,
      "End": 139618
    },
    "TimeRange": {
      "StartTime": "03:11:58.9100000",
      "EndTime": "03:11:59.2700000"
    }
  },
  {
    "TextLocation": {
      "Start": 139619,
      "End": 139623
    },
    "TimeRange": {
      "StartTime": "03:11:59.3000000",
      "EndTime": "03:12:00.0800000"
    }
  },
  {
    "TextLocation": {
      "Start": 139624,
      "End": 139629
    },
    "TimeRange": {
      "StartTime": "03:12:00.0800000",
      "EndTime": "03:12:00.8600000"
    }
  },
  {
    "TextLocation": {
      "Start": 139637,
      "End": 139642
    },
    "TimeRange": {
      "StartTime": "03:12:01.4599999",
      "EndTime": "03:12:02.0300000"
    }
  },
  {
    "TextLocation": {
      "Start": 139643,
      "End": 139647
    },
    "TimeRange": {
      "StartTime": "03:12:02.0300000",
      "EndTime": "03:12:02.6000000"
    }
  },
  {
    "TextLocation": {
      "Start": 139648,
      "End": 139651
    },
    "TimeRange": {
      "StartTime": "03:12:02.6000000",
      "EndTime": "03:12:02.6600000"
    }
  },
  {
    "TextLocation": {
      "Start": 139652,
      "End": 139660
    },
    "TimeRange": {
      "StartTime": "03:12:02.6600000",
      "EndTime": "03:12:02.9900000"
    }
  },
  {
    "TextLocation": {
      "Start": 139661,
      "End": 139667
    },
    "TimeRange": {
      "StartTime": "03:12:02.9900000",
      "EndTime": "03:12:03.3799999"
    }
  },
  {
    "TextLocation": {
      "Start": 139670,
      "End": 139671
    },
    "TimeRange": {
      "StartTime": "03:12:04.4900000",
      "EndTime": "03:12:04.5900000"
    }
  },
  {
    "TextLocation": {
      "Start": 139672,
      "End": 139676
    },
    "TimeRange": {
      "StartTime": "03:12:04.6100000",
      "EndTime": "03:12:04.7000000"
    }
  },
  {
    "TextLocation": {
      "Start": 139677,
      "End": 139680
    },
    "TimeRange": {
      "StartTime": "03:12:04.7000000",
      "EndTime": "03:12:04.8500000"
    }
  },
  {
    "TextLocation": {
      "Start": 139681,
      "End": 139683
    },
    "TimeRange": {
      "StartTime": "03:12:04.8500000",
      "EndTime": "03:12:04.9400000"
    }
  },
  {
    "TextLocation": {
      "Start": 139684,
      "End": 139690
    },
    "TimeRange": {
      "StartTime": "03:12:04.9400000",
      "EndTime": "03:12:05.2400000"
    }
  },
  {
    "TextLocation": {
      "Start": 139691,
      "End": 139695
    },
    "TimeRange": {
      "StartTime": "03:12:05.2400000",
      "EndTime": "03:12:05.4300000"
    }
  },
  {
    "TextLocation": {
      "Start": 139696,
      "End": 139698
    },
    "TimeRange": {
      "StartTime": "03:12:05.4300000",
      "EndTime": "03:12:05.5000000"
    }
  },
  {
    "TextLocation": {
      "Start": 139699,
      "End": 139703
    },
    "TimeRange": {
      "StartTime": "03:12:05.5100000",
      "EndTime": "03:12:05.7000000"
    }
  },
  {
    "TextLocation": {
      "Start": 139704,
      "End": 139706
    },
    "TimeRange": {
      "StartTime": "03:12:05.7200000",
      "EndTime": "03:12:05.7900000"
    }
  },
  {
    "TextLocation": {
      "Start": 139707,
      "End": 139708
    },
    "TimeRange": {
      "StartTime": "03:12:05.8100000",
      "EndTime": "03:12:05.8700000"
    }
  },
  {
    "TextLocation": {
      "Start": 139709,
      "End": 139712
    },
    "TimeRange": {
      "StartTime": "03:12:05.8700000",
      "EndTime": "03:12:06.1100000"
    }
  },
  {
    "TextLocation": {
      "Start": 139715,
      "End": 139718
    },
    "TimeRange": {
      "StartTime": "03:12:06.1400000",
      "EndTime": "03:12:06.2600000"
    }
  },
  {
    "TextLocation": {
      "Start": 139719,
      "End": 139722
    },
    "TimeRange": {
      "StartTime": "03:12:06.2600000",
      "EndTime": "03:12:06.3799999"
    }
  },
  {
    "TextLocation": {
      "Start": 139723,
      "End": 139727
    },
    "TimeRange": {
      "StartTime": "03:12:06.3799999",
      "EndTime": "03:12:06.5900000"
    }
  },
  {
    "TextLocation": {
      "Start": 139728,
      "End": 139732
    },
    "TimeRange": {
      "StartTime": "03:12:06.5900000",
      "EndTime": "03:12:06.8000000"
    }
  },
  {
    "TextLocation": {
      "Start": 139740,
      "End": 139743
    },
    "TimeRange": {
      "StartTime": "03:12:07.7300000",
      "EndTime": "03:12:08.0300000"
    }
  },
  {
    "TextLocation": {
      "Start": 139744,
      "End": 139745
    },
    "TimeRange": {
      "StartTime": "03:12:08.0300000",
      "EndTime": "03:12:08.0900000"
    }
  },
  {
    "TextLocation": {
      "Start": 139746,
      "End": 139751
    },
    "TimeRange": {
      "StartTime": "03:12:08.0900000",
      "EndTime": "03:12:08.6000000"
    }
  },
  {
    "TextLocation": {
      "Start": 139752,
      "End": 139757
    },
    "TimeRange": {
      "StartTime": "03:12:08.6000000",
      "EndTime": "03:12:08.8700000"
    }
  },
  {
    "TextLocation": {
      "Start": 139758,
      "End": 139764
    },
    "TimeRange": {
      "StartTime": "03:12:08.8700000",
      "EndTime": "03:12:09.4400000"
    }
  },
  {
    "TextLocation": {
      "Start": 139765,
      "End": 139769
    },
    "TimeRange": {
      "StartTime": "03:12:09.4400000",
      "EndTime": "03:12:09.6200000"
    }
  },
  {
    "TextLocation": {
      "Start": 139770,
      "End": 139774
    },
    "TimeRange": {
      "StartTime": "03:12:09.6200000",
      "EndTime": "03:12:09.8600000"
    }
  },
  {
    "TextLocation": {
      "Start": 139775,
      "End": 139777
    },
    "TimeRange": {
      "StartTime": "03:12:09.8600000",
      "EndTime": "03:12:10.0400000"
    }
  },
  {
    "TextLocation": {
      "Start": 139778,
      "End": 139782
    },
    "TimeRange": {
      "StartTime": "03:12:10.0400000",
      "EndTime": "03:12:10.5200000"
    }
  },
  {
    "TextLocation": {
      "Start": 139784,
      "End": 139789
    },
    "TimeRange": {
      "StartTime": "03:12:10.5200000",
      "EndTime": "03:12:10.8500000"
    }
  },
  {
    "TextLocation": {
      "Start": 139790,
      "End": 139793
    },
    "TimeRange": {
      "StartTime": "03:12:10.8500000",
      "EndTime": "03:12:10.9400000"
    }
  },
  {
    "TextLocation": {
      "Start": 139794,
      "End": 139799
    },
    "TimeRange": {
      "StartTime": "03:12:10.9400000",
      "EndTime": "03:12:11.5400000"
    }
  },
  {
    "TextLocation": {
      "Start": 139801,
      "End": 139805
    },
    "TimeRange": {
      "StartTime": "03:12:11.5400000",
      "EndTime": "03:12:11.8700000"
    }
  },
  {
    "TextLocation": {
      "Start": 139806,
      "End": 139808
    },
    "TimeRange": {
      "StartTime": "03:12:11.8700000",
      "EndTime": "03:12:11.9599999"
    }
  },
  {
    "TextLocation": {
      "Start": 139809,
      "End": 139811
    },
    "TimeRange": {
      "StartTime": "03:12:11.9599999",
      "EndTime": "03:12:12.1700000"
    }
  },
  {
    "TextLocation": {
      "Start": 139812,
      "End": 139818
    },
    "TimeRange": {
      "StartTime": "03:12:12.1700000",
      "EndTime": "03:12:12.8799999"
    }
  },
  {
    "TextLocation": {
      "Start": 139821,
      "End": 139822
    },
    "TimeRange": {
      "StartTime": "03:12:12.8900000",
      "EndTime": "03:12:13.2500000"
    }
  },
  {
    "TextLocation": {
      "Start": 139823,
      "End": 139827
    },
    "TimeRange": {
      "StartTime": "03:12:13.2500000",
      "EndTime": "03:12:13.4900000"
    }
  },
  {
    "TextLocation": {
      "Start": 139828,
      "End": 139831
    },
    "TimeRange": {
      "StartTime": "03:12:13.4900000",
      "EndTime": "03:12:13.6100000"
    }
  },
  {
    "TextLocation": {
      "Start": 139832,
      "End": 139836
    },
    "TimeRange": {
      "StartTime": "03:12:13.6100000",
      "EndTime": "03:12:13.8500000"
    }
  },
  {
    "TextLocation": {
      "Start": 139837,
      "End": 139839
    },
    "TimeRange": {
      "StartTime": "03:12:13.8500000",
      "EndTime": "03:12:13.9400000"
    }
  },
  {
    "TextLocation": {
      "Start": 139840,
      "End": 139844
    },
    "TimeRange": {
      "StartTime": "03:12:13.9400000",
      "EndTime": "03:12:14.2700000"
    }
  },
  {
    "TextLocation": {
      "Start": 139845,
      "End": 139848
    },
    "TimeRange": {
      "StartTime": "03:12:14.2700000",
      "EndTime": "03:12:14.4200000"
    }
  },
  {
    "TextLocation": {
      "Start": 139849,
      "End": 139853
    },
    "TimeRange": {
      "StartTime": "03:12:14.4200000",
      "EndTime": "03:12:14.7500000"
    }
  },
  {
    "TextLocation": {
      "Start": 139854,
      "End": 139857
    },
    "TimeRange": {
      "StartTime": "03:12:14.7500000",
      "EndTime": "03:12:14.9599999"
    }
  },
  {
    "TextLocation": {
      "Start": 139858,
      "End": 139862
    },
    "TimeRange": {
      "StartTime": "03:12:14.9599999",
      "EndTime": "03:12:15.1400000"
    }
  },
  {
    "TextLocation": {
      "Start": 139863,
      "End": 139868
    },
    "TimeRange": {
      "StartTime": "03:12:15.1400000",
      "EndTime": "03:12:15.4700000"
    }
  },
  {
    "TextLocation": {
      "Start": 139869,
      "End": 139871
    },
    "TimeRange": {
      "StartTime": "03:12:15.4700000",
      "EndTime": "03:12:15.8300000"
    }
  },
  {
    "TextLocation": {
      "Start": 139873,
      "End": 139876
    },
    "TimeRange": {
      "StartTime": "03:12:15.8300000",
      "EndTime": "03:12:16.2800000"
    }
  },
  {
    "TextLocation": {
      "Start": 139877,
      "End": 139884
    },
    "TimeRange": {
      "StartTime": "03:12:16.2800000",
      "EndTime": "03:12:17.1700000"
    }
  },
  {
    "TextLocation": {
      "Start": 139887,
      "End": 139891
    },
    "TimeRange": {
      "StartTime": "03:12:17.1800000",
      "EndTime": "03:12:17.5700000"
    }
  },
  {
    "TextLocation": {
      "Start": 139892,
      "End": 139896
    },
    "TimeRange": {
      "StartTime": "03:12:17.5700000",
      "EndTime": "03:12:17.7200000"
    }
  },
  {
    "TextLocation": {
      "Start": 139897,
      "End": 139903
    },
    "TimeRange": {
      "StartTime": "03:12:17.7200000",
      "EndTime": "03:12:18.1100000"
    }
  },
  {
    "TextLocation": {
      "Start": 139904,
      "End": 139908
    },
    "TimeRange": {
      "StartTime": "03:12:18.1100000",
      "EndTime": "03:12:18.4700000"
    }
  },
  {
    "TextLocation": {
      "Start": 139910,
      "End": 139912
    },
    "TimeRange": {
      "StartTime": "03:12:18.4700000",
      "EndTime": "03:12:18.7099999"
    }
  },
  {
    "TextLocation": {
      "Start": 139913,
      "End": 139916
    },
    "TimeRange": {
      "StartTime": "03:12:18.7099999",
      "EndTime": "03:12:18.8000000"
    }
  },
  {
    "TextLocation": {
      "Start": 139917,
      "End": 139920
    },
    "TimeRange": {
      "StartTime": "03:12:18.8000000",
      "EndTime": "03:12:19.1299999"
    }
  },
  {
    "TextLocation": {
      "Start": 139922,
      "End": 139925
    },
    "TimeRange": {
      "StartTime": "03:12:19.1299999",
      "EndTime": "03:12:19.2500000"
    }
  },
  {
    "TextLocation": {
      "Start": 139926,
      "End": 139929
    },
    "TimeRange": {
      "StartTime": "03:12:19.2500000",
      "EndTime": "03:12:19.5200000"
    }
  },
  {
    "TextLocation": {
      "Start": 139930,
      "End": 139936
    },
    "TimeRange": {
      "StartTime": "03:12:19.5200000",
      "EndTime": "03:12:20.3000000"
    }
  },
  {
    "TextLocation": {
      "Start": 139937,
      "End": 139941
    },
    "TimeRange": {
      "StartTime": "03:12:20.3000000",
      "EndTime": "03:12:20.7800000"
    }
  },
  {
    "TextLocation": {
      "Start": 139942,
      "End": 139943
    },
    "TimeRange": {
      "StartTime": "03:12:20.7800000",
      "EndTime": "03:12:21.4400000"
    }
  },
  {
    "TextLocation": {
      "Start": 139944,
      "End": 139947
    },
    "TimeRange": {
      "StartTime": "03:12:21.6600000",
      "EndTime": "03:12:22.9400000"
    }
  },
  {
    "TextLocation": {
      "Start": 139948,
      "End": 139951
    },
    "TimeRange": {
      "StartTime": "03:12:22.9400000",
      "EndTime": "03:12:23.2700000"
    }
  },
  {
    "TextLocation": {
      "Start": 139952,
      "End": 139955
    },
    "TimeRange": {
      "StartTime": "03:12:23.2700000",
      "EndTime": "03:12:23.4800000"
    }
  },
  {
    "TextLocation": {
      "Start": 139956,
      "End": 139960
    },
    "TimeRange": {
      "StartTime": "03:12:23.4800000",
      "EndTime": "03:12:23.7500000"
    }
  },
  {
    "TextLocation": {
      "Start": 139961,
      "End": 139968
    },
    "TimeRange": {
      "StartTime": "03:12:23.7500000",
      "EndTime": "03:12:24.3799999"
    }
  },
  {
    "TextLocation": {
      "Start": 139969,
      "End": 139973
    },
    "TimeRange": {
      "StartTime": "03:12:24.3799999",
      "EndTime": "03:12:24.6500000"
    }
  },
  {
    "TextLocation": {
      "Start": 139974,
      "End": 139978
    },
    "TimeRange": {
      "StartTime": "03:12:24.6500000",
      "EndTime": "03:12:24.8000000"
    }
  },
  {
    "TextLocation": {
      "Start": 139979,
      "End": 139984
    },
    "TimeRange": {
      "StartTime": "03:12:24.8000000",
      "EndTime": "03:12:25.0700000"
    }
  },
  {
    "TextLocation": {
      "Start": 139985,
      "End": 139987
    },
    "TimeRange": {
      "StartTime": "03:12:25.0700000",
      "EndTime": "03:12:25.2200000"
    }
  },
  {
    "TextLocation": {
      "Start": 139988,
      "End": 139992
    },
    "TimeRange": {
      "StartTime": "03:12:25.2200000",
      "EndTime": "03:12:25.8400000"
    }
  },
  {
    "TextLocation": {
      "Start": 139995,
      "End": 139997
    },
    "TimeRange": {
      "StartTime": "03:12:25.8500000",
      "EndTime": "03:12:26.0900000"
    }
  },
  {
    "TextLocation": {
      "Start": 139998,
      "End": 140001
    },
    "TimeRange": {
      "StartTime": "03:12:26.0900000",
      "EndTime": "03:12:26.3000000"
    }
  },
  {
    "TextLocation": {
      "Start": 140002,
      "End": 140006
    },
    "TimeRange": {
      "StartTime": "03:12:26.3000000",
      "EndTime": "03:12:26.6900000"
    }
  },
  {
    "TextLocation": {
      "Start": 140007,
      "End": 140009
    },
    "TimeRange": {
      "StartTime": "03:12:26.6900000",
      "EndTime": "03:12:27.1400000"
    }
  },
  {
    "TextLocation": {
      "Start": 140011,
      "End": 140013
    },
    "TimeRange": {
      "StartTime": "03:12:27.1400000",
      "EndTime": "03:12:27.4100000"
    }
  },
  {
    "TextLocation": {
      "Start": 140014,
      "End": 140015
    },
    "TimeRange": {
      "StartTime": "03:12:27.4100000",
      "EndTime": "03:12:27.5300000"
    }
  },
  {
    "TextLocation": {
      "Start": 140016,
      "End": 140021
    },
    "TimeRange": {
      "StartTime": "03:12:27.5300000",
      "EndTime": "03:12:27.7099999"
    }
  },
  {
    "TextLocation": {
      "Start": 140022,
      "End": 140026
    },
    "TimeRange": {
      "StartTime": "03:12:27.7099999",
      "EndTime": "03:12:28.1900000"
    }
  },
  {
    "TextLocation": {
      "Start": 140034,
      "End": 140037
    },
    "TimeRange": {
      "StartTime": "03:12:28.9500000",
      "EndTime": "03:12:29.1299999"
    }
  },
  {
    "TextLocation": {
      "Start": 140038,
      "End": 140044
    },
    "TimeRange": {
      "StartTime": "03:12:29.1299999",
      "EndTime": "03:12:29.3400000"
    }
  },
  {
    "TextLocation": {
      "Start": 140045,
      "End": 140048
    },
    "TimeRange": {
      "StartTime": "03:12:29.3400000",
      "EndTime": "03:12:29.4599999"
    }
  },
  {
    "TextLocation": {
      "Start": 140049,
      "End": 140062
    },
    "TimeRange": {
      "StartTime": "03:12:29.4599999",
      "EndTime": "03:12:30.0900000"
    }
  },
  {
    "TextLocation": {
      "Start": 140063,
      "End": 140075
    },
    "TimeRange": {
      "StartTime": "03:12:30.0900000",
      "EndTime": "03:12:30.7500000"
    }
  },
  {
    "TextLocation": {
      "Start": 140076,
      "End": 140078
    },
    "TimeRange": {
      "StartTime": "03:12:30.7500000",
      "EndTime": "03:12:30.8400000"
    }
  },
  {
    "TextLocation": {
      "Start": 140079,
      "End": 140083
    },
    "TimeRange": {
      "StartTime": "03:12:30.8400000",
      "EndTime": "03:12:31.0500000"
    }
  },
  {
    "TextLocation": {
      "Start": 140084,
      "End": 140091
    },
    "TimeRange": {
      "StartTime": "03:12:31.0500000",
      "EndTime": "03:12:31.3900000"
    }
  },
  {
    "TextLocation": {
      "Start": 140099,
      "End": 140104
    },
    "TimeRange": {
      "StartTime": "03:12:32.0100000",
      "EndTime": "03:12:32.1900000"
    }
  },
  {
    "TextLocation": {
      "Start": 140105,
      "End": 140114
    },
    "TimeRange": {
      "StartTime": "03:12:32.1900000",
      "EndTime": "03:12:32.5500000"
    }
  },
  {
    "TextLocation": {
      "Start": 140115,
      "End": 140117
    },
    "TimeRange": {
      "StartTime": "03:12:32.5500000",
      "EndTime": "03:12:32.6700000"
    }
  },
  {
    "TextLocation": {
      "Start": 140118,
      "End": 140121
    },
    "TimeRange": {
      "StartTime": "03:12:32.6700000",
      "EndTime": "03:12:32.8200000"
    }
  },
  {
    "TextLocation": {
      "Start": 140122,
      "End": 140129
    },
    "TimeRange": {
      "StartTime": "03:12:32.8200000",
      "EndTime": "03:12:33.2400000"
    }
  },
  {
    "TextLocation": {
      "Start": 140130,
      "End": 140136
    },
    "TimeRange": {
      "StartTime": "03:12:33.2400000",
      "EndTime": "03:12:33.6900000"
    }
  },
  {
    "TextLocation": {
      "Start": 140138,
      "End": 140145
    },
    "TimeRange": {
      "StartTime": "03:12:33.6900000",
      "EndTime": "03:12:34.1100000"
    }
  },
  {
    "TextLocation": {
      "Start": 140146,
      "End": 140147
    },
    "TimeRange": {
      "StartTime": "03:12:34.1100000",
      "EndTime": "03:12:34.1700000"
    }
  },
  {
    "TextLocation": {
      "Start": 140148,
      "End": 140154
    },
    "TimeRange": {
      "StartTime": "03:12:34.1700000",
      "EndTime": "03:12:34.5300000"
    }
  },
  {
    "TextLocation": {
      "Start": 140155,
      "End": 140160
    },
    "TimeRange": {
      "StartTime": "03:12:34.5300000",
      "EndTime": "03:12:35.0400000"
    }
  },
  {
    "TextLocation": {
      "Start": 140161,
      "End": 140165
    },
    "TimeRange": {
      "StartTime": "03:12:35.0400000",
      "EndTime": "03:12:35.2500000"
    }
  },
  {
    "TextLocation": {
      "Start": 140166,
      "End": 140170
    },
    "TimeRange": {
      "StartTime": "03:12:35.2500000",
      "EndTime": "03:12:35.3700000"
    }
  },
  {
    "TextLocation": {
      "Start": 140171,
      "End": 140174
    },
    "TimeRange": {
      "StartTime": "03:12:35.3700000",
      "EndTime": "03:12:35.5500000"
    }
  },
  {
    "TextLocation": {
      "Start": 140175,
      "End": 140177
    },
    "TimeRange": {
      "StartTime": "03:12:35.5500000",
      "EndTime": "03:12:35.6400000"
    }
  },
  {
    "TextLocation": {
      "Start": 140178,
      "End": 140189
    },
    "TimeRange": {
      "StartTime": "03:12:35.6400000",
      "EndTime": "03:12:36.4800000"
    }
  },
  {
    "TextLocation": {
      "Start": 140197,
      "End": 140200
    },
    "TimeRange": {
      "StartTime": "03:12:36.6600000",
      "EndTime": "03:12:36.7800000"
    }
  },
  {
    "TextLocation": {
      "Start": 140201,
      "End": 140205
    },
    "TimeRange": {
      "StartTime": "03:12:36.7800000",
      "EndTime": "03:12:36.9300000"
    }
  },
  {
    "TextLocation": {
      "Start": 140206,
      "End": 140212
    },
    "TimeRange": {
      "StartTime": "03:12:36.9300000",
      "EndTime": "03:12:37.2900000"
    }
  },
  {
    "TextLocation": {
      "Start": 140213,
      "End": 140218
    },
    "TimeRange": {
      "StartTime": "03:12:37.2900000",
      "EndTime": "03:12:38.0100000"
    }
  },
  {
    "TextLocation": {
      "Start": 140219,
      "End": 140225
    },
    "TimeRange": {
      "StartTime": "03:12:38.4599999",
      "EndTime": "03:12:38.6900000"
    }
  },
  {
    "TextLocation": {
      "Start": 140226,
      "End": 140231
    },
    "TimeRange": {
      "StartTime": "03:12:38.7000000",
      "EndTime": "03:12:39.1200000"
    }
  },
  {
    "TextLocation": {
      "Start": 140232,
      "End": 140234
    },
    "TimeRange": {
      "StartTime": "03:12:39.1200000",
      "EndTime": "03:12:39.3799999"
    }
  },
  {
    "TextLocation": {
      "Start": 140235,
      "End": 140238
    },
    "TimeRange": {
      "StartTime": "03:12:39.8500000",
      "EndTime": "03:12:39.9200000"
    }
  },
  {
    "TextLocation": {
      "Start": 140239,
      "End": 140241
    },
    "TimeRange": {
      "StartTime": "03:12:39.9900000",
      "EndTime": "03:12:40.6800000"
    }
  },
  {
    "TextLocation": {
      "Start": 140249,
      "End": 140252
    },
    "TimeRange": {
      "StartTime": "03:12:41.0700000",
      "EndTime": "03:12:41.6700000"
    }
  },
  {
    "TextLocation": {
      "Start": 140260,
      "End": 140263
    },
    "TimeRange": {
      "StartTime": "03:12:42.7500000",
      "EndTime": "03:12:43.0500000"
    }
  },
  {
    "TextLocation": {
      "Start": 140264,
      "End": 140267
    },
    "TimeRange": {
      "StartTime": "03:12:43.0500000",
      "EndTime": "03:12:43.1100000"
    }
  },
  {
    "TextLocation": {
      "Start": 140268,
      "End": 140273
    },
    "TimeRange": {
      "StartTime": "03:12:43.1100000",
      "EndTime": "03:12:43.2300000"
    }
  },
  {
    "TextLocation": {
      "Start": 140274,
      "End": 140276
    },
    "TimeRange": {
      "StartTime": "03:12:43.2300000",
      "EndTime": "03:12:43.3200000"
    }
  },
  {
    "TextLocation": {
      "Start": 140277,
      "End": 140281
    },
    "TimeRange": {
      "StartTime": "03:12:43.3200000",
      "EndTime": "03:12:43.5300000"
    }
  },
  {
    "TextLocation": {
      "Start": 140282,
      "End": 140285
    },
    "TimeRange": {
      "StartTime": "03:12:43.5300000",
      "EndTime": "03:12:43.6500000"
    }
  },
  {
    "TextLocation": {
      "Start": 140286,
      "End": 140287
    },
    "TimeRange": {
      "StartTime": "03:12:43.6500000",
      "EndTime": "03:12:43.7099999"
    }
  },
  {
    "TextLocation": {
      "Start": 140288,
      "End": 140295
    },
    "TimeRange": {
      "StartTime": "03:12:43.7099999",
      "EndTime": "03:12:44.1600000"
    }
  },
  {
    "TextLocation": {
      "Start": 140296,
      "End": 140298
    },
    "TimeRange": {
      "StartTime": "03:12:44.1600000",
      "EndTime": "03:12:44.3100000"
    }
  },
  {
    "TextLocation": {
      "Start": 140299,
      "End": 140303
    },
    "TimeRange": {
      "StartTime": "03:12:44.3100000",
      "EndTime": "03:12:44.7300000"
    }
  },
  {
    "TextLocation": {
      "Start": 140304,
      "End": 140307
    },
    "TimeRange": {
      "StartTime": "03:12:44.7300000",
      "EndTime": "03:12:45.1200000"
    }
  },
  {
    "TextLocation": {
      "Start": 140309,
      "End": 140312
    },
    "TimeRange": {
      "StartTime": "03:12:45.1200000",
      "EndTime": "03:12:45.4500000"
    }
  },
  {
    "TextLocation": {
      "Start": 140314,
      "End": 140317
    },
    "TimeRange": {
      "StartTime": "03:12:45.4500000",
      "EndTime": "03:12:45.7500000"
    }
  },
  {
    "TextLocation": {
      "Start": 140319,
      "End": 140323
    },
    "TimeRange": {
      "StartTime": "03:12:45.7500000",
      "EndTime": "03:12:46.4300000"
    }
  },
  {
    "TextLocation": {
      "Start": 140326,
      "End": 140330
    },
    "TimeRange": {
      "StartTime": "03:12:58.0700000",
      "EndTime": "03:12:58.2400000"
    }
  },
  {
    "TextLocation": {
      "Start": 140331,
      "End": 140335
    },
    "TimeRange": {
      "StartTime": "03:12:58.2500000",
      "EndTime": "03:12:58.3700000"
    }
  },
  {
    "TextLocation": {
      "Start": 140337,
      "End": 140341
    },
    "TimeRange": {
      "StartTime": "03:12:58.4599999",
      "EndTime": "03:12:58.6400000"
    }
  },
  {
    "TextLocation": {
      "Start": 140342,
      "End": 140346
    },
    "TimeRange": {
      "StartTime": "03:12:58.8799999",
      "EndTime": "03:12:59.1200000"
    }
  },
  {
    "TextLocation": {
      "Start": 140347,
      "End": 140349
    },
    "TimeRange": {
      "StartTime": "03:12:59.1200000",
      "EndTime": "03:12:59.2000000"
    }
  },
  {
    "TextLocation": {
      "Start": 140357,
      "End": 140360
    },
    "TimeRange": {
      "StartTime": "03:13:01.1100000",
      "EndTime": "03:13:01.5000000"
    }
  },
  {
    "TextLocation": {
      "Start": 140361,
      "End": 140364
    },
    "TimeRange": {
      "StartTime": "03:13:01.5000000",
      "EndTime": "03:13:01.8900000"
    }
  },
  {
    "TextLocation": {
      "Start": 140366,
      "End": 140370
    },
    "TimeRange": {
      "StartTime": "03:13:01.8900000",
      "EndTime": "03:13:02.4900000"
    }
  },
  {
    "TextLocation": {
      "Start": 140371,
      "End": 140374
    },
    "TimeRange": {
      "StartTime": "03:13:02.4900000",
      "EndTime": "03:13:04.0500000"
    }
  },
  {
    "TextLocation": {
      "Start": 140375,
      "End": 140377
    },
    "TimeRange": {
      "StartTime": "03:13:04.0700000",
      "EndTime": "03:13:04.5400000"
    }
  },
  {
    "TextLocation": {
      "Start": 140378,
      "End": 140383
    },
    "TimeRange": {
      "StartTime": "03:13:04.5400000",
      "EndTime": "03:13:05.0100000"
    }
  },
  {
    "TextLocation": {
      "Start": 140384,
      "End": 140387
    },
    "TimeRange": {
      "StartTime": "03:13:05.0100000",
      "EndTime": "03:13:05.7600000"
    }
  },
  {
    "TextLocation": {
      "Start": 140395,
      "End": 140400
    },
    "TimeRange": {
      "StartTime": "03:13:06.6600000",
      "EndTime": "03:13:06.8600000"
    }
  },
  {
    "TextLocation": {
      "Start": 140401,
      "End": 140403
    },
    "TimeRange": {
      "StartTime": "03:13:07",
      "EndTime": "03:13:07.2000000"
    }
  },
  {
    "TextLocation": {
      "Start": 140404,
      "End": 140407
    },
    "TimeRange": {
      "StartTime": "03:13:07.2000000",
      "EndTime": "03:13:07.5600000"
    }
  },
  {
    "TextLocation": {
      "Start": 140408,
      "End": 140411
    },
    "TimeRange": {
      "StartTime": "03:13:07.5600000",
      "EndTime": "03:13:07.9200000"
    }
  },
  {
    "TextLocation": {
      "Start": 140412,
      "End": 140414
    },
    "TimeRange": {
      "StartTime": "03:13:07.9200000",
      "EndTime": "03:13:08.0100000"
    }
  },
  {
    "TextLocation": {
      "Start": 140415,
      "End": 140419
    },
    "TimeRange": {
      "StartTime": "03:13:08.0100000",
      "EndTime": "03:13:08.5500000"
    }
  },
  {
    "TextLocation": {
      "Start": 140420,
      "End": 140424
    },
    "TimeRange": {
      "StartTime": "03:13:08.5500000",
      "EndTime": "03:13:09.0900000"
    }
  },
  {
    "TextLocation": {
      "Start": 140425,
      "End": 140427
    },
    "TimeRange": {
      "StartTime": "03:13:09.0900000",
      "EndTime": "03:13:09.1800000"
    }
  },
  {
    "TextLocation": {
      "Start": 140428,
      "End": 140436
    },
    "TimeRange": {
      "StartTime": "03:13:09.1800000",
      "EndTime": "03:13:09.5100000"
    }
  },
  {
    "TextLocation": {
      "Start": 140437,
      "End": 140443
    },
    "TimeRange": {
      "StartTime": "03:13:09.5100000",
      "EndTime": "03:13:09.8400000"
    }
  },
  {
    "TextLocation": {
      "Start": 140451,
      "End": 140454
    },
    "TimeRange": {
      "StartTime": "03:13:10.0500000",
      "EndTime": "03:13:10.5900000"
    }
  },
  {
    "TextLocation": {
      "Start": 140462,
      "End": 140465
    },
    "TimeRange": {
      "StartTime": "03:13:11.4200000",
      "EndTime": "03:13:11.6299999"
    }
  },
  {
    "TextLocation": {
      "Start": 140466,
      "End": 140469
    },
    "TimeRange": {
      "StartTime": "03:13:11.6299999",
      "EndTime": "03:13:11.7800000"
    }
  },
  {
    "TextLocation": {
      "Start": 140470,
      "End": 140473
    },
    "TimeRange": {
      "StartTime": "03:13:11.7800000",
      "EndTime": "03:13:11.8700000"
    }
  },
  {
    "TextLocation": {
      "Start": 140474,
      "End": 140478
    },
    "TimeRange": {
      "StartTime": "03:13:11.8700000",
      "EndTime": "03:13:12.0200000"
    }
  },
  {
    "TextLocation": {
      "Start": 140479,
      "End": 140483
    },
    "TimeRange": {
      "StartTime": "03:13:12.0200000",
      "EndTime": "03:13:12.2000000"
    }
  },
  {
    "TextLocation": {
      "Start": 140491,
      "End": 140496
    },
    "TimeRange": {
      "StartTime": "03:13:12.9800000",
      "EndTime": "03:13:13.3100000"
    }
  },
  {
    "TextLocation": {
      "Start": 140497,
      "End": 140499
    },
    "TimeRange": {
      "StartTime": "03:13:13.3100000",
      "EndTime": "03:13:13.4300000"
    }
  },
  {
    "TextLocation": {
      "Start": 140500,
      "End": 140504
    },
    "TimeRange": {
      "StartTime": "03:13:13.4300000",
      "EndTime": "03:13:14.1500000"
    }
  },
  {
    "TextLocation": {
      "Start": 140505,
      "End": 140511
    },
    "TimeRange": {
      "StartTime": "03:13:14.5400000",
      "EndTime": "03:13:15.2600000"
    }
  },
  {
    "TextLocation": {
      "Start": 140512,
      "End": 140519
    },
    "TimeRange": {
      "StartTime": "03:13:15.2600000",
      "EndTime": "03:13:15.5600000"
    }
  },
  {
    "TextLocation": {
      "Start": 140520,
      "End": 140527
    },
    "TimeRange": {
      "StartTime": "03:13:15.5600000",
      "EndTime": "03:13:15.8900000"
    }
  },
  {
    "TextLocation": {
      "Start": 140528,
      "End": 140533
    },
    "TimeRange": {
      "StartTime": "03:13:15.8900000",
      "EndTime": "03:13:16.1900000"
    }
  },
  {
    "TextLocation": {
      "Start": 140534,
      "End": 140538
    },
    "TimeRange": {
      "StartTime": "03:13:16.1900000",
      "EndTime": "03:13:16.3700000"
    }
  },
  {
    "TextLocation": {
      "Start": 140539,
      "End": 140544
    },
    "TimeRange": {
      "StartTime": "03:13:16.3700000",
      "EndTime": "03:13:16.7600000"
    }
  },
  {
    "TextLocation": {
      "Start": 140547,
      "End": 140550
    },
    "TimeRange": {
      "StartTime": "03:13:16.7600000",
      "EndTime": "03:13:17"
    }
  },
  {
    "TextLocation": {
      "Start": 140551,
      "End": 140558
    },
    "TimeRange": {
      "StartTime": "03:13:17",
      "EndTime": "03:13:17.6500000"
    }
  },
  {
    "TextLocation": {
      "Start": 140559,
      "End": 140565
    },
    "TimeRange": {
      "StartTime": "03:13:17.9900000",
      "EndTime": "03:13:18.4400000"
    }
  },
  {
    "TextLocation": {
      "Start": 140566,
      "End": 140570
    },
    "TimeRange": {
      "StartTime": "03:13:18.4400000",
      "EndTime": "03:13:19.0400000"
    }
  },
  {
    "TextLocation": {
      "Start": 140578,
      "End": 140581
    },
    "TimeRange": {
      "StartTime": "03:13:19.8200000",
      "EndTime": "03:13:19.9400000"
    }
  },
  {
    "TextLocation": {
      "Start": 140582,
      "End": 140587
    },
    "TimeRange": {
      "StartTime": "03:13:19.9400000",
      "EndTime": "03:13:20.0600000"
    }
  },
  {
    "TextLocation": {
      "Start": 140588,
      "End": 140590
    },
    "TimeRange": {
      "StartTime": "03:13:20.0600000",
      "EndTime": "03:13:20.1500000"
    }
  },
  {
    "TextLocation": {
      "Start": 140591,
      "End": 140595
    },
    "TimeRange": {
      "StartTime": "03:13:20.1500000",
      "EndTime": "03:13:20.4200000"
    }
  },
  {
    "TextLocation": {
      "Start": 140596,
      "End": 140599
    },
    "TimeRange": {
      "StartTime": "03:13:20.4200000",
      "EndTime": "03:13:20.6299999"
    }
  },
  {
    "TextLocation": {
      "Start": 140600,
      "End": 140601
    },
    "TimeRange": {
      "StartTime": "03:13:20.6299999",
      "EndTime": "03:13:20.7200000"
    }
  },
  {
    "TextLocation": {
      "Start": 140602,
      "End": 140605
    },
    "TimeRange": {
      "StartTime": "03:13:20.7200000",
      "EndTime": "03:13:20.9000000"
    }
  },
  {
    "TextLocation": {
      "Start": 140606,
      "End": 140608
    },
    "TimeRange": {
      "StartTime": "03:13:20.9000000",
      "EndTime": "03:13:20.9900000"
    }
  },
  {
    "TextLocation": {
      "Start": 140609,
      "End": 140617
    },
    "TimeRange": {
      "StartTime": "03:13:20.9900000",
      "EndTime": "03:13:21.5900000"
    }
  },
  {
    "TextLocation": {
      "Start": 140618,
      "End": 140620
    },
    "TimeRange": {
      "StartTime": "03:13:21.5900000",
      "EndTime": "03:13:21.9200000"
    }
  },
  {
    "TextLocation": {
      "Start": 140621,
      "End": 140623
    },
    "TimeRange": {
      "StartTime": "03:13:21.9200000",
      "EndTime": "03:13:22.5500000"
    }
  },
  {
    "TextLocation": {
      "Start": 140625,
      "End": 140627
    },
    "TimeRange": {
      "StartTime": "03:13:22.5500000",
      "EndTime": "03:13:23.3900000"
    }
  },
  {
    "TextLocation": {
      "Start": 140629,
      "End": 140631
    },
    "TimeRange": {
      "StartTime": "03:13:23.3900000",
      "EndTime": "03:13:23.9900000"
    }
  },
  {
    "TextLocation": {
      "Start": 140633,
      "End": 140635
    },
    "TimeRange": {
      "StartTime": "03:13:23.9900000",
      "EndTime": "03:13:24.4800000"
    }
  },
  {
    "TextLocation": {
      "Start": 140638,
      "End": 140641
    },
    "TimeRange": {
      "StartTime": "03:13:37.9599999",
      "EndTime": "03:13:38.0500000"
    }
  },
  {
    "TextLocation": {
      "Start": 140642,
      "End": 140646
    },
    "TimeRange": {
      "StartTime": "03:13:38.0800000",
      "EndTime": "03:13:38.2900000"
    }
  },
  {
    "TextLocation": {
      "Start": 140647,
      "End": 140651
    },
    "TimeRange": {
      "StartTime": "03:13:38.2900000",
      "EndTime": "03:13:38.5000000"
    }
  },
  {
    "TextLocation": {
      "Start": 140652,
      "End": 140655
    },
    "TimeRange": {
      "StartTime": "03:13:38.5000000",
      "EndTime": "03:13:38.5900000"
    }
  },
  {
    "TextLocation": {
      "Start": 140656,
      "End": 140660
    },
    "TimeRange": {
      "StartTime": "03:13:38.5900000",
      "EndTime": "03:13:39.1600000"
    }
  },
  {
    "TextLocation": {
      "Start": 140661,
      "End": 140665
    },
    "TimeRange": {
      "StartTime": "03:13:39.3100000",
      "EndTime": "03:13:39.5200000"
    }
  },
  {
    "TextLocation": {
      "Start": 140666,
      "End": 140671
    },
    "TimeRange": {
      "StartTime": "03:13:39.5200000",
      "EndTime": "03:13:39.7500000"
    }
  },
  {
    "TextLocation": {
      "Start": 140679,
      "End": 140682
    },
    "TimeRange": {
      "StartTime": "03:13:41.1900000",
      "EndTime": "03:13:41.7099999"
    }
  },
  {
    "TextLocation": {
      "Start": 140683,
      "End": 140687
    },
    "TimeRange": {
      "StartTime": "03:13:41.7099999",
      "EndTime": "03:13:42.2400000"
    }
  },
  {
    "TextLocation": {
      "Start": 140689,
      "End": 140693
    },
    "TimeRange": {
      "StartTime": "03:13:42.2400000",
      "EndTime": "03:13:43.6200000"
    }
  },
  {
    "TextLocation": {
      "Start": 140694,
      "End": 140698
    },
    "TimeRange": {
      "StartTime": "03:13:43.7700000",
      "EndTime": "03:13:44.1900000"
    }
  },
  {
    "TextLocation": {
      "Start": 140699,
      "End": 140702
    },
    "TimeRange": {
      "StartTime": "03:13:44.1900000",
      "EndTime": "03:13:44.9800000"
    }
  },
  {
    "TextLocation": {
      "Start": 140703,
      "End": 140708
    },
    "TimeRange": {
      "StartTime": "03:13:44.9800000",
      "EndTime": "03:13:45.7800000"
    }
  },
  {
    "TextLocation": {
      "Start": 140709,
      "End": 140712
    },
    "TimeRange": {
      "StartTime": "03:13:45.7800000",
      "EndTime": "03:13:46.6200000"
    }
  },
  {
    "TextLocation": {
      "Start": 140720,
      "End": 140722
    },
    "TimeRange": {
      "StartTime": "03:13:46.6800000",
      "EndTime": "03:13:46.8300000"
    }
  },
  {
    "TextLocation": {
      "Start": 140723,
      "End": 140728
    },
    "TimeRange": {
      "StartTime": "03:13:46.8300000",
      "EndTime": "03:13:46.9500000"
    }
  },
  {
    "TextLocation": {
      "Start": 140729,
      "End": 140733
    },
    "TimeRange": {
      "StartTime": "03:13:46.9500000",
      "EndTime": "03:13:47.1000000"
    }
  },
  {
    "TextLocation": {
      "Start": 140734,
      "End": 140736
    },
    "TimeRange": {
      "StartTime": "03:13:47.1000000",
      "EndTime": "03:13:47.2800000"
    }
  },
  {
    "TextLocation": {
      "Start": 140737,
      "End": 140740
    },
    "TimeRange": {
      "StartTime": "03:13:47.2800000",
      "EndTime": "03:13:47.4900000"
    }
  },
  {
    "TextLocation": {
      "Start": 140741,
      "End": 140745
    },
    "TimeRange": {
      "StartTime": "03:13:47.4900000",
      "EndTime": "03:13:48.0900000"
    }
  },
  {
    "TextLocation": {
      "Start": 140746,
      "End": 140748
    },
    "TimeRange": {
      "StartTime": "03:13:48.0900000",
      "EndTime": "03:13:48.2099999"
    }
  },
  {
    "TextLocation": {
      "Start": 140749,
      "End": 140754
    },
    "TimeRange": {
      "StartTime": "03:13:48.2099999",
      "EndTime": "03:13:48.7300000"
    }
  },
  {
    "TextLocation": {
      "Start": 140755,
      "End": 140759
    },
    "TimeRange": {
      "StartTime": "03:13:48.7300000",
      "EndTime": "03:13:49.2500000"
    }
  },
  {
    "TextLocation": {
      "Start": 140760,
      "End": 140762
    },
    "TimeRange": {
      "StartTime": "03:13:49.2600000",
      "EndTime": "03:13:49.3500000"
    }
  },
  {
    "TextLocation": {
      "Start": 140763,
      "End": 140766
    },
    "TimeRange": {
      "StartTime": "03:13:49.3500000",
      "EndTime": "03:13:49.4700000"
    }
  },
  {
    "TextLocation": {
      "Start": 140767,
      "End": 140771
    },
    "TimeRange": {
      "StartTime": "03:13:49.4700000",
      "EndTime": "03:13:49.8100000"
    }
  },
  {
    "TextLocation": {
      "Start": 140774,
      "End": 140777
    },
    "TimeRange": {
      "StartTime": "03:13:49.8300000",
      "EndTime": "03:13:50.3400000"
    }
  },
  {
    "TextLocation": {
      "Start": 140779,
      "End": 140782
    },
    "TimeRange": {
      "StartTime": "03:13:50.3400000",
      "EndTime": "03:13:50.4900000"
    }
  },
  {
    "TextLocation": {
      "Start": 140783,
      "End": 140788
    },
    "TimeRange": {
      "StartTime": "03:13:50.4900000",
      "EndTime": "03:13:50.6400000"
    }
  },
  {
    "TextLocation": {
      "Start": 140791,
      "End": 140794
    },
    "TimeRange": {
      "StartTime": "03:13:50.6400000",
      "EndTime": "03:13:50.7300000"
    }
  },
  {
    "TextLocation": {
      "Start": 140795,
      "End": 140799
    },
    "TimeRange": {
      "StartTime": "03:13:50.7300000",
      "EndTime": "03:13:50.9100000"
    }
  },
  {
    "TextLocation": {
      "Start": 140800,
      "End": 140805
    },
    "TimeRange": {
      "StartTime": "03:13:50.9100000",
      "EndTime": "03:13:51.0900000"
    }
  },
  {
    "TextLocation": {
      "Start": 140806,
      "End": 140814
    },
    "TimeRange": {
      "StartTime": "03:13:51.0900000",
      "EndTime": "03:13:51.5700000"
    }
  },
  {
    "TextLocation": {
      "Start": 140822,
      "End": 140823
    },
    "TimeRange": {
      "StartTime": "03:13:51.6900000",
      "EndTime": "03:13:51.9000000"
    }
  },
  {
    "TextLocation": {
      "Start": 140824,
      "End": 140828
    },
    "TimeRange": {
      "StartTime": "03:13:51.9000000",
      "EndTime": "03:13:52.1400000"
    }
  },
  {
    "TextLocation": {
      "Start": 140829,
      "End": 140832
    },
    "TimeRange": {
      "StartTime": "03:13:52.1400000",
      "EndTime": "03:13:52.5900000"
    }
  },
  {
    "TextLocation": {
      "Start": 140835,
      "End": 140838
    },
    "TimeRange": {
      "StartTime": "03:13:52.9200000",
      "EndTime": "03:13:53.1600000"
    }
  },
  {
    "TextLocation": {
      "Start": 140839,
      "End": 140844
    },
    "TimeRange": {
      "StartTime": "03:13:53.1600000",
      "EndTime": "03:13:53.4300000"
    }
  },
  {
    "TextLocation": {
      "Start": 140845,
      "End": 140847
    },
    "TimeRange": {
      "StartTime": "03:13:53.4300000",
      "EndTime": "03:13:53.5500000"
    }
  },
  {
    "TextLocation": {
      "Start": 140848,
      "End": 140852
    },
    "TimeRange": {
      "StartTime": "03:13:53.5500000",
      "EndTime": "03:13:53.7900000"
    }
  },
  {
    "TextLocation": {
      "Start": 140853,
      "End": 140856
    },
    "TimeRange": {
      "StartTime": "03:13:53.7900000",
      "EndTime": "03:13:54.1800000"
    }
  },
  {
    "TextLocation": {
      "Start": 140858,
      "End": 140860
    },
    "TimeRange": {
      "StartTime": "03:13:54.2099999",
      "EndTime": "03:13:54.5700000"
    }
  },
  {
    "TextLocation": {
      "Start": 140861,
      "End": 140865
    },
    "TimeRange": {
      "StartTime": "03:13:54.5700000",
      "EndTime": "03:13:55.1400000"
    }
  },
  {
    "TextLocation": {
      "Start": 140873,
      "End": 140876
    },
    "TimeRange": {
      "StartTime": "03:13:56.2000000",
      "EndTime": "03:13:56.3799999"
    }
  },
  {
    "TextLocation": {
      "Start": 140877,
      "End": 140880
    },
    "TimeRange": {
      "StartTime": "03:13:56.3799999",
      "EndTime": "03:13:56.4700000"
    }
  },
  {
    "TextLocation": {
      "Start": 140881,
      "End": 140886
    },
    "TimeRange": {
      "StartTime": "03:13:56.4700000",
      "EndTime": "03:13:56.5900000"
    }
  },
  {
    "TextLocation": {
      "Start": 140887,
      "End": 140889
    },
    "TimeRange": {
      "StartTime": "03:13:56.5900000",
      "EndTime": "03:13:56.6800000"
    }
  },
  {
    "TextLocation": {
      "Start": 140890,
      "End": 140894
    },
    "TimeRange": {
      "StartTime": "03:13:56.6800000",
      "EndTime": "03:13:56.8600000"
    }
  },
  {
    "TextLocation": {
      "Start": 140895,
      "End": 140898
    },
    "TimeRange": {
      "StartTime": "03:13:56.8600000",
      "EndTime": "03:13:56.9800000"
    }
  },
  {
    "TextLocation": {
      "Start": 140899,
      "End": 140906
    },
    "TimeRange": {
      "StartTime": "03:13:56.9800000",
      "EndTime": "03:13:57.2500000"
    }
  },
  {
    "TextLocation": {
      "Start": 140907,
      "End": 140910
    },
    "TimeRange": {
      "StartTime": "03:13:57.2500000",
      "EndTime": "03:13:57.4300000"
    }
  },
  {
    "TextLocation": {
      "Start": 140911,
      "End": 140913
    },
    "TimeRange": {
      "StartTime": "03:13:57.4300000",
      "EndTime": "03:13:57.5200000"
    }
  },
  {
    "TextLocation": {
      "Start": 140914,
      "End": 140922
    },
    "TimeRange": {
      "StartTime": "03:13:57.5200000",
      "EndTime": "03:13:57.9700000"
    }
  },
  {
    "TextLocation": {
      "Start": 140923,
      "End": 140931
    },
    "TimeRange": {
      "StartTime": "03:13:57.9700000",
      "EndTime": "03:13:58.3000000"
    }
  },
  {
    "TextLocation": {
      "Start": 140932,
      "End": 140934
    },
    "TimeRange": {
      "StartTime": "03:13:58.3000000",
      "EndTime": "03:13:58.4200000"
    }
  },
  {
    "TextLocation": {
      "Start": 140935,
      "End": 140940
    },
    "TimeRange": {
      "StartTime": "03:13:58.4200000",
      "EndTime": "03:13:58.6600000"
    }
  },
  {
    "TextLocation": {
      "Start": 140941,
      "End": 140945
    },
    "TimeRange": {
      "StartTime": "03:13:58.6600000",
      "EndTime": "03:13:59.9500000"
    }
  },
  {
    "TextLocation": {
      "Start": 140946,
      "End": 140949
    },
    "TimeRange": {
      "StartTime": "03:13:59.9500000",
      "EndTime": "03:14:00.6100000"
    }
  },
  {
    "TextLocation": {
      "Start": 140950,
      "End": 140954
    },
    "TimeRange": {
      "StartTime": "03:14:00.6100000",
      "EndTime": "03:14:01.9900000"
    }
  },
  {
    "TextLocation": {
      "Start": 140957,
      "End": 140966
    },
    "TimeRange": {
      "StartTime": "03:14:17.7700000",
      "EndTime": "03:14:18.4500000"
    }
  },
  {
    "TextLocation": {
      "Start": 140969,
      "End": 140972
    },
    "TimeRange": {
      "StartTime": "03:14:20.5800000",
      "EndTime": "03:14:20.7300000"
    }
  },
  {
    "TextLocation": {
      "Start": 140973,
      "End": 140978
    },
    "TimeRange": {
      "StartTime": "03:14:20.7300000",
      "EndTime": "03:14:20.9400000"
    }
  },
  {
    "TextLocation": {
      "Start": 140979,
      "End": 140983
    },
    "TimeRange": {
      "StartTime": "03:14:20.9400000",
      "EndTime": "03:14:21.1800000"
    }
  },
  {
    "TextLocation": {
      "Start": 140984,
      "End": 140985
    },
    "TimeRange": {
      "StartTime": "03:14:21.1800000",
      "EndTime": "03:14:21.3300000"
    }
  },
  {
    "TextLocation": {
      "Start": 140986,
      "End": 140990
    },
    "TimeRange": {
      "StartTime": "03:14:21.3300000",
      "EndTime": "03:14:21.4800000"
    }
  },
  {
    "TextLocation": {
      "Start": 140991,
      "End": 140998
    },
    "TimeRange": {
      "StartTime": "03:14:21.4800000",
      "EndTime": "03:14:21.7200000"
    }
  },
  {
    "TextLocation": {
      "Start": 140999,
      "End": 141001
    },
    "TimeRange": {
      "StartTime": "03:14:21.7200000",
      "EndTime": "03:14:22.0200000"
    }
  },
  {
    "TextLocation": {
      "Start": 141002,
      "End": 141006
    },
    "TimeRange": {
      "StartTime": "03:14:22.0200000",
      "EndTime": "03:14:22.3200000"
    }
  },
  {
    "TextLocation": {
      "Start": 141007,
      "End": 141011
    },
    "TimeRange": {
      "StartTime": "03:14:22.3200000",
      "EndTime": "03:14:22.5300000"
    }
  },
  {
    "TextLocation": {
      "Start": 141012,
      "End": 141017
    },
    "TimeRange": {
      "StartTime": "03:14:22.5300000",
      "EndTime": "03:14:22.7700000"
    }
  },
  {
    "TextLocation": {
      "Start": 141018,
      "End": 141025
    },
    "TimeRange": {
      "StartTime": "03:14:22.7700000",
      "EndTime": "03:14:23.0100000"
    }
  },
  {
    "TextLocation": {
      "Start": 141026,
      "End": 141029
    },
    "TimeRange": {
      "StartTime": "03:14:23.0100000",
      "EndTime": "03:14:23.1000000"
    }
  },
  {
    "TextLocation": {
      "Start": 141030,
      "End": 141034
    },
    "TimeRange": {
      "StartTime": "03:14:23.1000000",
      "EndTime": "03:14:23.4300000"
    }
  },
  {
    "TextLocation": {
      "Start": 141035,
      "End": 141038
    },
    "TimeRange": {
      "StartTime": "03:14:23.4300000",
      "EndTime": "03:14:23.6700000"
    }
  },
  {
    "TextLocation": {
      "Start": 141039,
      "End": 141042
    },
    "TimeRange": {
      "StartTime": "03:14:23.6700000",
      "EndTime": "03:14:23.7900000"
    }
  },
  {
    "TextLocation": {
      "Start": 141043,
      "End": 141046
    },
    "TimeRange": {
      "StartTime": "03:14:23.7900000",
      "EndTime": "03:14:23.9100000"
    }
  },
  {
    "TextLocation": {
      "Start": 141047,
      "End": 141050
    },
    "TimeRange": {
      "StartTime": "03:14:23.9100000",
      "EndTime": "03:14:24.1200000"
    }
  },
  {
    "TextLocation": {
      "Start": 141051,
      "End": 141057
    },
    "TimeRange": {
      "StartTime": "03:14:24.1200000",
      "EndTime": "03:14:24.4200000"
    }
  },
  {
    "TextLocation": {
      "Start": 141058,
      "End": 141062
    },
    "TimeRange": {
      "StartTime": "03:14:24.4500000",
      "EndTime": "03:14:24.6299999"
    }
  },
  {
    "TextLocation": {
      "Start": 141064,
      "End": 141067
    },
    "TimeRange": {
      "StartTime": "03:14:24.6299999",
      "EndTime": "03:14:24.9000000"
    }
  },
  {
    "TextLocation": {
      "Start": 141068,
      "End": 141081
    },
    "TimeRange": {
      "StartTime": "03:14:24.9000000",
      "EndTime": "03:14:25.5300000"
    }
  },
  {
    "TextLocation": {
      "Start": 141082,
      "End": 141085
    },
    "TimeRange": {
      "StartTime": "03:14:25.5300000",
      "EndTime": "03:14:25.6200000"
    }
  },
  {
    "TextLocation": {
      "Start": 141086,
      "End": 141090
    },
    "TimeRange": {
      "StartTime": "03:14:25.6200000",
      "EndTime": "03:14:25.9200000"
    }
  },
  {
    "TextLocation": {
      "Start": 141091,
      "End": 141095
    },
    "TimeRange": {
      "StartTime": "03:14:25.9200000",
      "EndTime": "03:14:26.2099999"
    }
  },
  {
    "TextLocation": {
      "Start": 141096,
      "End": 141105
    },
    "TimeRange": {
      "StartTime": "03:14:26.2200000",
      "EndTime": "03:14:26.7500000"
    }
  },
  {
    "TextLocation": {
      "Start": 141107,
      "End": 141109
    },
    "TimeRange": {
      "StartTime": "03:14:26.7600000",
      "EndTime": "03:14:26.8500000"
    }
  },
  {
    "TextLocation": {
      "Start": 141110,
      "End": 141114
    },
    "TimeRange": {
      "StartTime": "03:14:26.8500000",
      "EndTime": "03:14:26.9700000"
    }
  },
  {
    "TextLocation": {
      "Start": 141115,
      "End": 141122
    },
    "TimeRange": {
      "StartTime": "03:14:26.9700000",
      "EndTime": "03:14:27.4599999"
    }
  },
  {
    "TextLocation": {
      "Start": 141130,
      "End": 141133
    },
    "TimeRange": {
      "StartTime": "03:14:27.4800000",
      "EndTime": "03:14:28.1400000"
    }
  },
  {
    "TextLocation": {
      "Start": 141141,
      "End": 141144
    },
    "TimeRange": {
      "StartTime": "03:14:28.5900000",
      "EndTime": "03:14:29.0400000"
    }
  },
  {
    "TextLocation": {
      "Start": 141145,
      "End": 141150
    },
    "TimeRange": {
      "StartTime": "03:14:29.0400000",
      "EndTime": "03:14:29.3700000"
    }
  },
  {
    "TextLocation": {
      "Start": 141151,
      "End": 141155
    },
    "TimeRange": {
      "StartTime": "03:14:29.3700000",
      "EndTime": "03:14:29.5500000"
    }
  },
  {
    "TextLocation": {
      "Start": 141156,
      "End": 141162
    },
    "TimeRange": {
      "StartTime": "03:14:29.5500000",
      "EndTime": "03:14:30.1200000"
    }
  },
  {
    "TextLocation": {
      "Start": 141163,
      "End": 141168
    },
    "TimeRange": {
      "StartTime": "03:14:30.1200000",
      "EndTime": "03:14:30.4800000"
    }
  },
  {
    "TextLocation": {
      "Start": 141169,
      "End": 141176
    },
    "TimeRange": {
      "StartTime": "03:14:30.4800000",
      "EndTime": "03:14:30.8400000"
    }
  },
  {
    "TextLocation": {
      "Start": 141177,
      "End": 141182
    },
    "TimeRange": {
      "StartTime": "03:14:30.8400000",
      "EndTime": "03:14:31.1600000"
    }
  },
  {
    "TextLocation": {
      "Start": 141184,
      "End": 141188
    },
    "TimeRange": {
      "StartTime": "03:14:31.1700000",
      "EndTime": "03:14:31.5900000"
    }
  },
  {
    "TextLocation": {
      "Start": 141189,
      "End": 141193
    },
    "TimeRange": {
      "StartTime": "03:14:31.5900000",
      "EndTime": "03:14:31.8000000"
    }
  },
  {
    "TextLocation": {
      "Start": 141194,
      "End": 141197
    },
    "TimeRange": {
      "StartTime": "03:14:31.8000000",
      "EndTime": "03:14:31.8799999"
    }
  },
  {
    "TextLocation": {
      "Start": 141198,
      "End": 141202
    },
    "TimeRange": {
      "StartTime": "03:14:31.8900000",
      "EndTime": "03:14:32.1900000"
    }
  },
  {
    "TextLocation": {
      "Start": 141210,
      "End": 141213
    },
    "TimeRange": {
      "StartTime": "03:14:33.9000000",
      "EndTime": "03:14:34.2300000"
    }
  },
  {
    "TextLocation": {
      "Start": 141214,
      "End": 141216
    },
    "TimeRange": {
      "StartTime": "03:14:34.2300000",
      "EndTime": "03:14:34.8400000"
    }
  },
  {
    "TextLocation": {
      "Start": 141218,
      "End": 141222
    },
    "TimeRange": {
      "StartTime": "03:14:34.8600000",
      "EndTime": "03:14:36.0600000"
    }
  },
  {
    "TextLocation": {
      "Start": 141223,
      "End": 141227
    },
    "TimeRange": {
      "StartTime": "03:14:36.0900000",
      "EndTime": "03:14:36.5100000"
    }
  },
  {
    "TextLocation": {
      "Start": 141228,
      "End": 141231
    },
    "TimeRange": {
      "StartTime": "03:14:36.5100000",
      "EndTime": "03:14:37.0400000"
    }
  },
  {
    "TextLocation": {
      "Start": 141232,
      "End": 141237
    },
    "TimeRange": {
      "StartTime": "03:14:37.0400000",
      "EndTime": "03:14:37.5600000"
    }
  },
  {
    "TextLocation": {
      "Start": 141238,
      "End": 141241
    },
    "TimeRange": {
      "StartTime": "03:14:37.5600000",
      "EndTime": "03:14:38.3400000"
    }
  },
  {
    "TextLocation": {
      "Start": 141249,
      "End": 141252
    },
    "TimeRange": {
      "StartTime": "03:14:39.2700000",
      "EndTime": "03:14:39.5700000"
    }
  },
  {
    "TextLocation": {
      "Start": 141253,
      "End": 141255
    },
    "TimeRange": {
      "StartTime": "03:14:39.5700000",
      "EndTime": "03:14:40.0500000"
    }
  },
  {
    "TextLocation": {
      "Start": 141256,
      "End": 141258
    },
    "TimeRange": {
      "StartTime": "03:14:40.1400000",
      "EndTime": "03:14:40.2600000"
    }
  },
  {
    "TextLocation": {
      "Start": 141259,
      "End": 141263
    },
    "TimeRange": {
      "StartTime": "03:14:40.2600000",
      "EndTime": "03:14:41.0400000"
    }
  },
  {
    "TextLocation": {
      "Start": 141264,
      "End": 141268
    },
    "TimeRange": {
      "StartTime": "03:14:41.0400000",
      "EndTime": "03:14:41.8300000"
    }
  },
  {
    "TextLocation": {
      "Start": 141269,
      "End": 141271
    },
    "TimeRange": {
      "StartTime": "03:14:41.8500000",
      "EndTime": "03:14:42"
    }
  },
  {
    "TextLocation": {
      "Start": 141272,
      "End": 141275
    },
    "TimeRange": {
      "StartTime": "03:14:42",
      "EndTime": "03:14:42.1200000"
    }
  },
  {
    "TextLocation": {
      "Start": 141276,
      "End": 141280
    },
    "TimeRange": {
      "StartTime": "03:14:42.1200000",
      "EndTime": "03:14:42.5100000"
    }
  },
  {
    "TextLocation": {
      "Start": 141288,
      "End": 141291
    },
    "TimeRange": {
      "StartTime": "03:14:42.5100000",
      "EndTime": "03:14:43.1400000"
    }
  },
  {
    "TextLocation": {
      "Start": 141299,
      "End": 141302
    },
    "TimeRange": {
      "StartTime": "03:14:43.3799999",
      "EndTime": "03:14:43.5000000"
    }
  },
  {
    "TextLocation": {
      "Start": 141303,
      "End": 141306
    },
    "TimeRange": {
      "StartTime": "03:14:43.5000000",
      "EndTime": "03:14:43.6200000"
    }
  },
  {
    "TextLocation": {
      "Start": 141307,
      "End": 141311
    },
    "TimeRange": {
      "StartTime": "03:14:43.6200000",
      "EndTime": "03:14:43.8300000"
    }
  },
  {
    "TextLocation": {
      "Start": 141312,
      "End": 141316
    },
    "TimeRange": {
      "StartTime": "03:14:43.8300000",
      "EndTime": "03:14:43.9800000"
    }
  },
  {
    "TextLocation": {
      "Start": 141317,
      "End": 141320
    },
    "TimeRange": {
      "StartTime": "03:14:43.9800000",
      "EndTime": "03:14:44.1900000"
    }
  },
  {
    "TextLocation": {
      "Start": 141321,
      "End": 141323
    },
    "TimeRange": {
      "StartTime": "03:14:44.1900000",
      "EndTime": "03:14:44.2500000"
    }
  },
  {
    "TextLocation": {
      "Start": 141324,
      "End": 141332
    },
    "TimeRange": {
      "StartTime": "03:14:44.2500000",
      "EndTime": "03:14:44.7600000"
    }
  },
  {
    "TextLocation": {
      "Start": 141340,
      "End": 141346
    },
    "TimeRange": {
      "StartTime": "03:14:45.0600000",
      "EndTime": "03:14:45.3000000"
    }
  },
  {
    "TextLocation": {
      "Start": 141347,
      "End": 141350
    },
    "TimeRange": {
      "StartTime": "03:14:45.3000000",
      "EndTime": "03:14:45.5400000"
    }
  },
  {
    "TextLocation": {
      "Start": 141351,
      "End": 141360
    },
    "TimeRange": {
      "StartTime": "03:14:45.5400000",
      "EndTime": "03:14:46.4700000"
    }
  },
  {
    "TextLocation": {
      "Start": 141361,
      "End": 141365
    },
    "TimeRange": {
      "StartTime": "03:14:46.6500000",
      "EndTime": "03:14:47.0100000"
    }
  },
  {
    "TextLocation": {
      "Start": 141366,
      "End": 141371
    },
    "TimeRange": {
      "StartTime": "03:14:47.0100000",
      "EndTime": "03:14:47.7300000"
    }
  },
  {
    "TextLocation": {
      "Start": 141374,
      "End": 141378
    },
    "TimeRange": {
      "StartTime": "03:14:47.8500000",
      "EndTime": "03:14:48.3900000"
    }
  },
  {
    "TextLocation": {
      "Start": 141380,
      "End": 141383
    },
    "TimeRange": {
      "StartTime": "03:14:48.3900000",
      "EndTime": "03:14:48.6299999"
    }
  },
  {
    "TextLocation": {
      "Start": 141384,
      "End": 141388
    },
    "TimeRange": {
      "StartTime": "03:14:48.6299999",
      "EndTime": "03:14:48.8100000"
    }
  },
  {
    "TextLocation": {
      "Start": 141389,
      "End": 141395
    },
    "TimeRange": {
      "StartTime": "03:14:48.8100000",
      "EndTime": "03:14:49.5900000"
    }
  },
  {
    "TextLocation": {
      "Start": 141398,
      "End": 141401
    },
    "TimeRange": {
      "StartTime": "03:14:49.7400000",
      "EndTime": "03:14:50.4300000"
    }
  },
  {
    "TextLocation": {
      "Start": 141404,
      "End": 141407
    },
    "TimeRange": {
      "StartTime": "03:14:50.7900000",
      "EndTime": "03:14:51.1200000"
    }
  },
  {
    "TextLocation": {
      "Start": 141408,
      "End": 141413
    },
    "TimeRange": {
      "StartTime": "03:14:51.1200000",
      "EndTime": "03:14:51.9300000"
    }
  },
  {
    "TextLocation": {
      "Start": 141416,
      "End": 141419
    },
    "TimeRange": {
      "StartTime": "03:14:52.4400000",
      "EndTime": "03:14:52.7099999"
    }
  },
  {
    "TextLocation": {
      "Start": 141420,
      "End": 141426
    },
    "TimeRange": {
      "StartTime": "03:14:52.7099999",
      "EndTime": "03:14:53.2200000"
    }
  },
  {
    "TextLocation": {
      "Start": 141429,
      "End": 141431
    },
    "TimeRange": {
      "StartTime": "03:14:54.1600000",
      "EndTime": "03:14:54.6700000"
    }
  },
  {
    "TextLocation": {
      "Start": 141432,
      "End": 141436
    },
    "TimeRange": {
      "StartTime": "03:14:54.6700000",
      "EndTime": "03:14:55.0300000"
    }
  },
  {
    "TextLocation": {
      "Start": 141437,
      "End": 141439
    },
    "TimeRange": {
      "StartTime": "03:14:55.0300000",
      "EndTime": "03:14:55.2099999"
    }
  },
  {
    "TextLocation": {
      "Start": 141440,
      "End": 141444
    },
    "TimeRange": {
      "StartTime": "03:14:55.2099999",
      "EndTime": "03:14:55.4800000"
    }
  },
  {
    "TextLocation": {
      "Start": 141445,
      "End": 141447
    },
    "TimeRange": {
      "StartTime": "03:14:55.4800000",
      "EndTime": "03:14:55.6900000"
    }
  },
  {
    "TextLocation": {
      "Start": 141448,
      "End": 141456
    },
    "TimeRange": {
      "StartTime": "03:14:55.6900000",
      "EndTime": "03:14:56.1400000"
    }
  },
  {
    "TextLocation": {
      "Start": 141457,
      "End": 141460
    },
    "TimeRange": {
      "StartTime": "03:14:56.1400000",
      "EndTime": "03:14:56.3200000"
    }
  },
  {
    "TextLocation": {
      "Start": 141461,
      "End": 141465
    },
    "TimeRange": {
      "StartTime": "03:14:56.3200000",
      "EndTime": "03:14:56.9400000"
    }
  },
  {
    "TextLocation": {
      "Start": 141468,
      "End": 141471
    },
    "TimeRange": {
      "StartTime": "03:14:56.9500000",
      "EndTime": "03:14:57.1900000"
    }
  },
  {
    "TextLocation": {
      "Start": 141472,
      "End": 141477
    },
    "TimeRange": {
      "StartTime": "03:14:57.1900000",
      "EndTime": "03:14:57.4599999"
    }
  },
  {
    "TextLocation": {
      "Start": 141478,
      "End": 141481
    },
    "TimeRange": {
      "StartTime": "03:14:57.4599999",
      "EndTime": "03:14:57.6400000"
    }
  },
  {
    "TextLocation": {
      "Start": 141482,
      "End": 141487
    },
    "TimeRange": {
      "StartTime": "03:14:57.6400000",
      "EndTime": "03:14:58.4500000"
    }
  },
  {
    "TextLocation": {
      "Start": 141488,
      "End": 141491
    },
    "TimeRange": {
      "StartTime": "03:14:58.4500000",
      "EndTime": "03:14:59.1400000"
    }
  },
  {
    "TextLocation": {
      "Start": 141492,
      "End": 141494
    },
    "TimeRange": {
      "StartTime": "03:14:59.1400000",
      "EndTime": "03:14:59.3500000"
    }
  },
  {
    "TextLocation": {
      "Start": 141495,
      "End": 141499
    },
    "TimeRange": {
      "StartTime": "03:14:59.3500000",
      "EndTime": "03:14:59.5000000"
    }
  },
  {
    "TextLocation": {
      "Start": 141500,
      "End": 141503
    },
    "TimeRange": {
      "StartTime": "03:14:59.5000000",
      "EndTime": "03:14:59.5900000"
    }
  },
  {
    "TextLocation": {
      "Start": 141504,
      "End": 141511
    },
    "TimeRange": {
      "StartTime": "03:14:59.5900000",
      "EndTime": "03:15:00.4599999"
    }
  },
  {
    "TextLocation": {
      "Start": 141512,
      "End": 141514
    },
    "TimeRange": {
      "StartTime": "03:15:00.4599999",
      "EndTime": "03:15:00.9400000"
    }
  },
  {
    "TextLocation": {
      "Start": 141515,
      "End": 141518
    },
    "TimeRange": {
      "StartTime": "03:15:00.9400000",
      "EndTime": "03:15:01.0900000"
    }
  },
  {
    "TextLocation": {
      "Start": 141519,
      "End": 141520
    },
    "TimeRange": {
      "StartTime": "03:15:01.0900000",
      "EndTime": "03:15:01.2700000"
    }
  },
  {
    "TextLocation": {
      "Start": 141521,
      "End": 141526
    },
    "TimeRange": {
      "StartTime": "03:15:01.2700000",
      "EndTime": "03:15:01.5100000"
    }
  },
  {
    "TextLocation": {
      "Start": 141527,
      "End": 141533
    },
    "TimeRange": {
      "StartTime": "03:15:01.5100000",
      "EndTime": "03:15:01.8100000"
    }
  },
  {
    "TextLocation": {
      "Start": 141534,
      "End": 141541
    },
    "TimeRange": {
      "StartTime": "03:15:01.8100000",
      "EndTime": "03:15:02.2400000"
    }
  },
  {
    "TextLocation": {
      "Start": 141544,
      "End": 141548
    },
    "TimeRange": {
      "StartTime": "03:15:02.2600000",
      "EndTime": "03:15:02.4400000"
    }
  },
  {
    "TextLocation": {
      "Start": 141549,
      "End": 141563
    },
    "TimeRange": {
      "StartTime": "03:15:02.4400000",
      "EndTime": "03:15:03.5000000"
    }
  },
  {
    "TextLocation": {
      "Start": 141566,
      "End": 141568
    },
    "TimeRange": {
      "StartTime": "03:15:03.5200000",
      "EndTime": "03:15:04.3000000"
    }
  },
  {
    "TextLocation": {
      "Start": 141570,
      "End": 141573
    },
    "TimeRange": {
      "StartTime": "03:15:04.3000000",
      "EndTime": "03:15:04.6299999"
    }
  },
  {
    "TextLocation": {
      "Start": 141574,
      "End": 141575
    },
    "TimeRange": {
      "StartTime": "03:15:04.6299999",
      "EndTime": "03:15:04.7200000"
    }
  },
  {
    "TextLocation": {
      "Start": 141576,
      "End": 141582
    },
    "TimeRange": {
      "StartTime": "03:15:04.7200000",
      "EndTime": "03:15:04.9300000"
    }
  },
  {
    "TextLocation": {
      "Start": 141583,
      "End": 141585
    },
    "TimeRange": {
      "StartTime": "03:15:04.9300000",
      "EndTime": "03:15:05.0800000"
    }
  },
  {
    "TextLocation": {
      "Start": 141586,
      "End": 141592
    },
    "TimeRange": {
      "StartTime": "03:15:05.0800000",
      "EndTime": "03:15:05.7099999"
    }
  },
  {
    "TextLocation": {
      "Start": 141593,
      "End": 141595
    },
    "TimeRange": {
      "StartTime": "03:15:05.7099999",
      "EndTime": "03:15:06.0400000"
    }
  },
  {
    "TextLocation": {
      "Start": 141596,
      "End": 141599
    },
    "TimeRange": {
      "StartTime": "03:15:06.0400000",
      "EndTime": "03:15:06.3100000"
    }
  },
  {
    "TextLocation": {
      "Start": 141602,
      "End": 141603
    },
    "TimeRange": {
      "StartTime": "03:15:06.3100000",
      "EndTime": "03:15:06.4599999"
    }
  },
  {
    "TextLocation": {
      "Start": 141604,
      "End": 141608
    },
    "TimeRange": {
      "StartTime": "03:15:06.4599999",
      "EndTime": "03:15:07.0300000"
    }
  },
  {
    "TextLocation": {
      "Start": 141610,
      "End": 141612
    },
    "TimeRange": {
      "StartTime": "03:15:07.6600000",
      "EndTime": "03:15:07.9599999"
    }
  },
  {
    "TextLocation": {
      "Start": 141613,
      "End": 141619
    },
    "TimeRange": {
      "StartTime": "03:15:07.9599999",
      "EndTime": "03:15:08.7099999"
    }
  },
  {
    "TextLocation": {
      "Start": 141622,
      "End": 141625
    },
    "TimeRange": {
      "StartTime": "03:15:10.0800000",
      "EndTime": "03:15:10.3200000"
    }
  },
  {
    "TextLocation": {
      "Start": 141626,
      "End": 141628
    },
    "TimeRange": {
      "StartTime": "03:15:10.3200000",
      "EndTime": "03:15:10.7099999"
    }
  },
  {
    "TextLocation": {
      "Start": 141630,
      "End": 141631
    },
    "TimeRange": {
      "StartTime": "03:15:10.7099999",
      "EndTime": "03:15:10.9200000"
    }
  },
  {
    "TextLocation": {
      "Start": 141632,
      "End": 141639
    },
    "TimeRange": {
      "StartTime": "03:15:10.9200000",
      "EndTime": "03:15:11.5700000"
    }
  },
  {
    "TextLocation": {
      "Start": 141642,
      "End": 141645
    },
    "TimeRange": {
      "StartTime": "03:15:11.5800000",
      "EndTime": "03:15:11.8799999"
    }
  },
  {
    "TextLocation": {
      "Start": 141646,
      "End": 141648
    },
    "TimeRange": {
      "StartTime": "03:15:11.8799999",
      "EndTime": "03:15:12.4800000"
    }
  },
  {
    "TextLocation": {
      "Start": 141650,
      "End": 141656
    },
    "TimeRange": {
      "StartTime": "03:15:12.4800000",
      "EndTime": "03:15:12.7500000"
    }
  },
  {
    "TextLocation": {
      "Start": 141657,
      "End": 141660
    },
    "TimeRange": {
      "StartTime": "03:15:12.7500000",
      "EndTime": "03:15:13.0800000"
    }
  },
  {
    "TextLocation": {
      "Start": 141661,
      "End": 141662
    },
    "TimeRange": {
      "StartTime": "03:15:13.0800000",
      "EndTime": "03:15:13.2000000"
    }
  },
  {
    "TextLocation": {
      "Start": 141663,
      "End": 141668
    },
    "TimeRange": {
      "StartTime": "03:15:13.2000000",
      "EndTime": "03:15:13.5300000"
    }
  },
  {
    "TextLocation": {
      "Start": 141669,
      "End": 141674
    },
    "TimeRange": {
      "StartTime": "03:15:13.5300000",
      "EndTime": "03:15:14.1900000"
    }
  },
  {
    "TextLocation": {
      "Start": 141677,
      "End": 141678
    },
    "TimeRange": {
      "StartTime": "03:15:15.0400000",
      "EndTime": "03:15:15.5500000"
    }
  },
  {
    "TextLocation": {
      "Start": 141679,
      "End": 141682
    },
    "TimeRange": {
      "StartTime": "03:15:15.5800000",
      "EndTime": "03:15:16.7800000"
    }
  },
  {
    "TextLocation": {
      "Start": 141683,
      "End": 141685
    },
    "TimeRange": {
      "StartTime": "03:15:16.8100000",
      "EndTime": "03:15:17.5300000"
    }
  },
  {
    "TextLocation": {
      "Start": 141686,
      "End": 141687
    },
    "TimeRange": {
      "StartTime": "03:15:17.5300000",
      "EndTime": "03:15:17.7400000"
    }
  },
  {
    "TextLocation": {
      "Start": 141688,
      "End": 141692
    },
    "TimeRange": {
      "StartTime": "03:15:17.7400000",
      "EndTime": "03:15:17.9800000"
    }
  },
  {
    "TextLocation": {
      "Start": 141693,
      "End": 141696
    },
    "TimeRange": {
      "StartTime": "03:15:17.9800000",
      "EndTime": "03:15:18.4000000"
    }
  },
  {
    "TextLocation": {
      "Start": 141704,
      "End": 141706
    },
    "TimeRange": {
      "StartTime": "03:15:19.0900000",
      "EndTime": "03:15:19.1500000"
    }
  },
  {
    "TextLocation": {
      "Start": 141707,
      "End": 141708
    },
    "TimeRange": {
      "StartTime": "03:15:19.2200000",
      "EndTime": "03:15:19.2800000"
    }
  },
  {
    "TextLocation": {
      "Start": 141709,
      "End": 141720
    },
    "TimeRange": {
      "StartTime": "03:15:19.4200000",
      "EndTime": "03:15:20.1400000"
    }
  },
  {
    "TextLocation": {
      "Start": 141721,
      "End": 141731
    },
    "TimeRange": {
      "StartTime": "03:15:20.1400000",
      "EndTime": "03:15:20.5900000"
    }
  },
  {
    "TextLocation": {
      "Start": 141734,
      "End": 141736
    },
    "TimeRange": {
      "StartTime": "03:15:20.5900000",
      "EndTime": "03:15:20.6500000"
    }
  },
  {
    "TextLocation": {
      "Start": 141737,
      "End": 141740
    },
    "TimeRange": {
      "StartTime": "03:15:20.6500000",
      "EndTime": "03:15:20.7099999"
    }
  },
  {
    "TextLocation": {
      "Start": 141741,
      "End": 141745
    },
    "TimeRange": {
      "StartTime": "03:15:20.7099999",
      "EndTime": "03:15:20.8300000"
    }
  },
  {
    "TextLocation": {
      "Start": 141746,
      "End": 141750
    },
    "TimeRange": {
      "StartTime": "03:15:20.8300000",
      "EndTime": "03:15:21.0400000"
    }
  },
  {
    "TextLocation": {
      "Start": 141751,
      "End": 141754
    },
    "TimeRange": {
      "StartTime": "03:15:21.0400000",
      "EndTime": "03:15:21.8799999"
    }
  },
  {
    "TextLocation": {
      "Start": 141755,
      "End": 141761
    },
    "TimeRange": {
      "StartTime": "03:15:23.1700000",
      "EndTime": "03:15:23.4400000"
    }
  },
  {
    "TextLocation": {
      "Start": 141762,
      "End": 141765
    },
    "TimeRange": {
      "StartTime": "03:15:23.4400000",
      "EndTime": "03:15:23.7099999"
    }
  },
  {
    "TextLocation": {
      "Start": 141773,
      "End": 141776
    },
    "TimeRange": {
      "StartTime": "03:15:24.4000000",
      "EndTime": "03:15:24.6000000"
    }
  },
  {
    "TextLocation": {
      "Start": 141777,
      "End": 141779
    },
    "TimeRange": {
      "StartTime": "03:15:24.6100000",
      "EndTime": "03:15:24.7300000"
    }
  },
  {
    "TextLocation": {
      "Start": 141780,
      "End": 141782
    },
    "TimeRange": {
      "StartTime": "03:15:24.7300000",
      "EndTime": "03:15:24.9400000"
    }
  },
  {
    "TextLocation": {
      "Start": 141783,
      "End": 141787
    },
    "TimeRange": {
      "StartTime": "03:15:24.9400000",
      "EndTime": "03:15:25.5400000"
    }
  },
  {
    "TextLocation": {
      "Start": 141795,
      "End": 141798
    },
    "TimeRange": {
      "StartTime": "03:15:26.8400000",
      "EndTime": "03:15:27.0200000"
    }
  },
  {
    "TextLocation": {
      "Start": 141799,
      "End": 141802
    },
    "TimeRange": {
      "StartTime": "03:15:27.0200000",
      "EndTime": "03:15:27.0800000"
    }
  },
  {
    "TextLocation": {
      "Start": 141803,
      "End": 141808
    },
    "TimeRange": {
      "StartTime": "03:15:27.0800000",
      "EndTime": "03:15:27.2000000"
    }
  },
  {
    "TextLocation": {
      "Start": 141809,
      "End": 141811
    },
    "TimeRange": {
      "StartTime": "03:15:27.2000000",
      "EndTime": "03:15:27.2900000"
    }
  },
  {
    "TextLocation": {
      "Start": 141812,
      "End": 141816
    },
    "TimeRange": {
      "StartTime": "03:15:27.2900000",
      "EndTime": "03:15:27.5000000"
    }
  },
  {
    "TextLocation": {
      "Start": 141817,
      "End": 141820
    },
    "TimeRange": {
      "StartTime": "03:15:27.5000000",
      "EndTime": "03:15:27.6500000"
    }
  },
  {
    "TextLocation": {
      "Start": 141821,
      "End": 141822
    },
    "TimeRange": {
      "StartTime": "03:15:27.6500000",
      "EndTime": "03:15:27.7400000"
    }
  },
  {
    "TextLocation": {
      "Start": 141823,
      "End": 141826
    },
    "TimeRange": {
      "StartTime": "03:15:27.7400000",
      "EndTime": "03:15:27.8900000"
    }
  },
  {
    "TextLocation": {
      "Start": 141827,
      "End": 141829
    },
    "TimeRange": {
      "StartTime": "03:15:27.8900000",
      "EndTime": "03:15:27.9800000"
    }
  },
  {
    "TextLocation": {
      "Start": 141830,
      "End": 141838
    },
    "TimeRange": {
      "StartTime": "03:15:27.9800000",
      "EndTime": "03:15:28.4000000"
    }
  },
  {
    "TextLocation": {
      "Start": 141839,
      "End": 141847
    },
    "TimeRange": {
      "StartTime": "03:15:28.4000000",
      "EndTime": "03:15:28.6700000"
    }
  },
  {
    "TextLocation": {
      "Start": 141848,
      "End": 141850
    },
    "TimeRange": {
      "StartTime": "03:15:28.6700000",
      "EndTime": "03:15:28.7900000"
    }
  },
  {
    "TextLocation": {
      "Start": 141851,
      "End": 141854
    },
    "TimeRange": {
      "StartTime": "03:15:28.7900000",
      "EndTime": "03:15:29.0600000"
    }
  },
  {
    "TextLocation": {
      "Start": 141855,
      "End": 141859
    },
    "TimeRange": {
      "StartTime": "03:15:29.0600000",
      "EndTime": "03:15:30.5300000"
    }
  },
  {
    "TextLocation": {
      "Start": 141861,
      "End": 141864
    },
    "TimeRange": {
      "StartTime": "03:15:30.5300000",
      "EndTime": "03:15:31.9400000"
    }
  },
  {
    "TextLocation": {
      "Start": 141866,
      "End": 141868
    },
    "TimeRange": {
      "StartTime": "03:15:31.9400000",
      "EndTime": "03:15:32.9599999"
    }
  },
  {
    "TextLocation": {
      "Start": 141871,
      "End": 141873
    },
    "TimeRange": {
      "StartTime": "03:15:48.8400000",
      "EndTime": "03:15:48.9599999"
    }
  },
  {
    "TextLocation": {
      "Start": 141874,
      "End": 141877
    },
    "TimeRange": {
      "StartTime": "03:15:48.9700000",
      "EndTime": "03:15:49.0500000"
    }
  },
  {
    "TextLocation": {
      "Start": 141878,
      "End": 141882
    },
    "TimeRange": {
      "StartTime": "03:15:49.2600000",
      "EndTime": "03:15:49.3799999"
    }
  },
  {
    "TextLocation": {
      "Start": 141883,
      "End": 141888
    },
    "TimeRange": {
      "StartTime": "03:15:49.5300000",
      "EndTime": "03:15:49.8799999"
    }
  },
  {
    "TextLocation": {
      "Start": 141889,
      "End": 141893
    },
    "TimeRange": {
      "StartTime": "03:15:49.8900000",
      "EndTime": "03:15:50.4300000"
    }
  },
  {
    "TextLocation": {
      "Start": 141894,
      "End": 141900
    },
    "TimeRange": {
      "StartTime": "03:15:50.4300000",
      "EndTime": "03:15:50.8799999"
    }
  },
  {
    "TextLocation": {
      "Start": 141901,
      "End": 141914
    },
    "TimeRange": {
      "StartTime": "03:15:50.8799999",
      "EndTime": "03:15:51.4800000"
    }
  },
  {
    "TextLocation": {
      "Start": 141922,
      "End": 141925
    },
    "TimeRange": {
      "StartTime": "03:15:55.9800000",
      "EndTime": "03:15:56.3100000"
    }
  },
  {
    "TextLocation": {
      "Start": 141928,
      "End": 141934
    },
    "TimeRange": {
      "StartTime": "03:15:56.3100000",
      "EndTime": "03:15:56.5500000"
    }
  },
  {
    "TextLocation": {
      "Start": 141935,
      "End": 141936
    },
    "TimeRange": {
      "StartTime": "03:15:56.5500000",
      "EndTime": "03:15:56.7900000"
    }
  },
  {
    "TextLocation": {
      "Start": 141937,
      "End": 141944
    },
    "TimeRange": {
      "StartTime": "03:15:56.7900000",
      "EndTime": "03:15:57.0300000"
    }
  },
  {
    "TextLocation": {
      "Start": 141945,
      "End": 141947
    },
    "TimeRange": {
      "StartTime": "03:15:57.0300000",
      "EndTime": "03:15:57.1200000"
    }
  },
  {
    "TextLocation": {
      "Start": 141948,
      "End": 141952
    },
    "TimeRange": {
      "StartTime": "03:15:57.1200000",
      "EndTime": "03:15:57.2700000"
    }
  },
  {
    "TextLocation": {
      "Start": 141953,
      "End": 141958
    },
    "TimeRange": {
      "StartTime": "03:15:57.2700000",
      "EndTime": "03:15:57.6900000"
    }
  },
  {
    "TextLocation": {
      "Start": 141966,
      "End": 141970
    },
    "TimeRange": {
      "StartTime": "03:15:58.0200000",
      "EndTime": "03:15:58.2099999"
    }
  },
  {
    "TextLocation": {
      "Start": 141973,
      "End": 141976
    },
    "TimeRange": {
      "StartTime": "03:15:58.2900000",
      "EndTime": "03:15:58.4100000"
    }
  },
  {
    "TextLocation": {
      "Start": 141977,
      "End": 141982
    },
    "TimeRange": {
      "StartTime": "03:15:58.4100000",
      "EndTime": "03:15:58.6500000"
    }
  },
  {
    "TextLocation": {
      "Start": 141983,
      "End": 141986
    },
    "TimeRange": {
      "StartTime": "03:15:58.6500000",
      "EndTime": "03:15:58.7700000"
    }
  },
  {
    "TextLocation": {
      "Start": 141987,
      "End": 141993
    },
    "TimeRange": {
      "StartTime": "03:15:58.7700000",
      "EndTime": "03:15:59.0700000"
    }
  },
  {
    "TextLocation": {
      "Start": 141994,
      "End": 141997
    },
    "TimeRange": {
      "StartTime": "03:15:59.0700000",
      "EndTime": "03:15:59.2200000"
    }
  },
  {
    "TextLocation": {
      "Start": 141998,
      "End": 142003
    },
    "TimeRange": {
      "StartTime": "03:15:59.2200000",
      "EndTime": "03:15:59.5200000"
    }
  },
  {
    "TextLocation": {
      "Start": 142005,
      "End": 142009
    },
    "TimeRange": {
      "StartTime": "03:15:59.5200000",
      "EndTime": "03:15:59.8500000"
    }
  },
  {
    "TextLocation": {
      "Start": 142010,
      "End": 142014
    },
    "TimeRange": {
      "StartTime": "03:15:59.8500000",
      "EndTime": "03:16:00.1200000"
    }
  },
  {
    "TextLocation": {
      "Start": 142015,
      "End": 142020
    },
    "TimeRange": {
      "StartTime": "03:16:00.1200000",
      "EndTime": "03:16:00.2400000"
    }
  },
  {
    "TextLocation": {
      "Start": 142021,
      "End": 142025
    },
    "TimeRange": {
      "StartTime": "03:16:00.2400000",
      "EndTime": "03:16:00.3600000"
    }
  },
  {
    "TextLocation": {
      "Start": 142026,
      "End": 142029
    },
    "TimeRange": {
      "StartTime": "03:16:00.3600000",
      "EndTime": "03:16:00.6000000"
    }
  },
  {
    "TextLocation": {
      "Start": 142037,
      "End": 142040
    },
    "TimeRange": {
      "StartTime": "03:16:02.7200000",
      "EndTime": "03:16:03.3000000"
    }
  },
  {
    "TextLocation": {
      "Start": 142041,
      "End": 142045
    },
    "TimeRange": {
      "StartTime": "03:16:03.3000000",
      "EndTime": "03:16:03.8900000"
    }
  },
  {
    "TextLocation": {
      "Start": 142047,
      "End": 142051
    },
    "TimeRange": {
      "StartTime": "03:16:03.8900000",
      "EndTime": "03:16:04.4000000"
    }
  },
  {
    "TextLocation": {
      "Start": 142052,
      "End": 142056
    },
    "TimeRange": {
      "StartTime": "03:16:04.4000000",
      "EndTime": "03:16:06.0800000"
    }
  },
  {
    "TextLocation": {
      "Start": 142057,
      "End": 142058
    },
    "TimeRange": {
      "StartTime": "03:16:06.0800000",
      "EndTime": "03:16:06.3300000"
    }
  },
  {
    "TextLocation": {
      "Start": 142059,
      "End": 142064
    },
    "TimeRange": {
      "StartTime": "03:16:06.3300000",
      "EndTime": "03:16:06.5900000"
    }
  },
  {
    "TextLocation": {
      "Start": 142072,
      "End": 142075
    },
    "TimeRange": {
      "StartTime": "03:16:06.5900000",
      "EndTime": "03:16:07.3100000"
    }
  },
  {
    "TextLocation": {
      "Start": 142076,
      "End": 142084
    },
    "TimeRange": {
      "StartTime": "03:16:07.6700000",
      "EndTime": "03:16:08.0900000"
    }
  },
  {
    "TextLocation": {
      "Start": 142085,
      "End": 142091
    },
    "TimeRange": {
      "StartTime": "03:16:08.0900000",
      "EndTime": "03:16:08.3600000"
    }
  },
  {
    "TextLocation": {
      "Start": 142092,
      "End": 142096
    },
    "TimeRange": {
      "StartTime": "03:16:08.3600000",
      "EndTime": "03:16:08.4800000"
    }
  },
  {
    "TextLocation": {
      "Start": 142097,
      "End": 142102
    },
    "TimeRange": {
      "StartTime": "03:16:08.4800000",
      "EndTime": "03:16:08.6000000"
    }
  },
  {
    "TextLocation": {
      "Start": 142103,
      "End": 142107
    },
    "TimeRange": {
      "StartTime": "03:16:08.6000000",
      "EndTime": "03:16:08.6900000"
    }
  },
  {
    "TextLocation": {
      "Start": 142108,
      "End": 142112
    },
    "TimeRange": {
      "StartTime": "03:16:08.6900000",
      "EndTime": "03:16:08.8400000"
    }
  },
  {
    "TextLocation": {
      "Start": 142113,
      "End": 142116
    },
    "TimeRange": {
      "StartTime": "03:16:08.8400000",
      "EndTime": "03:16:09.2300000"
    }
  },
  {
    "TextLocation": {
      "Start": 142117,
      "End": 142121
    },
    "TimeRange": {
      "StartTime": "03:16:09.2300000",
      "EndTime": "03:16:09.6200000"
    }
  },
  {
    "TextLocation": {
      "Start": 142122,
      "End": 142124
    },
    "TimeRange": {
      "StartTime": "03:16:09.6200000",
      "EndTime": "03:16:09.7099999"
    }
  },
  {
    "TextLocation": {
      "Start": 142125,
      "End": 142130
    },
    "TimeRange": {
      "StartTime": "03:16:09.7099999",
      "EndTime": "03:16:10.2600000"
    }
  },
  {
    "TextLocation": {
      "Start": 142131,
      "End": 142135
    },
    "TimeRange": {
      "StartTime": "03:16:10.2600000",
      "EndTime": "03:16:10.8200000"
    }
  },
  {
    "TextLocation": {
      "Start": 142136,
      "End": 142139
    },
    "TimeRange": {
      "StartTime": "03:16:10.8200000",
      "EndTime": "03:16:11.3300000"
    }
  },
  {
    "TextLocation": {
      "Start": 142141,
      "End": 142144
    },
    "TimeRange": {
      "StartTime": "03:16:11.7200000",
      "EndTime": "03:16:11.8400000"
    }
  },
  {
    "TextLocation": {
      "Start": 142145,
      "End": 142148
    },
    "TimeRange": {
      "StartTime": "03:16:11.8400000",
      "EndTime": "03:16:11.9900000"
    }
  },
  {
    "TextLocation": {
      "Start": 142149,
      "End": 142152
    },
    "TimeRange": {
      "StartTime": "03:16:11.9900000",
      "EndTime": "03:16:12.0800000"
    }
  },
  {
    "TextLocation": {
      "Start": 142153,
      "End": 142157
    },
    "TimeRange": {
      "StartTime": "03:16:12.0800000",
      "EndTime": "03:16:12.2600000"
    }
  },
  {
    "TextLocation": {
      "Start": 142158,
      "End": 142162
    },
    "TimeRange": {
      "StartTime": "03:16:12.2600000",
      "EndTime": "03:16:12.4700000"
    }
  },
  {
    "TextLocation": {
      "Start": 142163,
      "End": 142171
    },
    "TimeRange": {
      "StartTime": "03:16:12.6500000",
      "EndTime": "03:16:13.1600000"
    }
  },
  {
    "TextLocation": {
      "Start": 142179,
      "End": 142180
    },
    "TimeRange": {
      "StartTime": "03:16:13.4000000",
      "EndTime": "03:16:13.6100000"
    }
  },
  {
    "TextLocation": {
      "Start": 142181,
      "End": 142185
    },
    "TimeRange": {
      "StartTime": "03:16:13.6100000",
      "EndTime": "03:16:13.8500000"
    }
  },
  {
    "TextLocation": {
      "Start": 142186,
      "End": 142189
    },
    "TimeRange": {
      "StartTime": "03:16:13.8500000",
      "EndTime": "03:16:14.3600000"
    }
  },
  {
    "TextLocation": {
      "Start": 142191,
      "End": 142195
    },
    "TimeRange": {
      "StartTime": "03:16:14.6600000",
      "EndTime": "03:16:15.1600000"
    }
  },
  {
    "TextLocation": {
      "Start": 142198,
      "End": 142202
    },
    "TimeRange": {
      "StartTime": "03:16:15.1700000",
      "EndTime": "03:16:15.4100000"
    }
  },
  {
    "TextLocation": {
      "Start": 142203,
      "End": 142207
    },
    "TimeRange": {
      "StartTime": "03:16:15.4100000",
      "EndTime": "03:16:16"
    }
  },
  {
    "TextLocation": {
      "Start": 142210,
      "End": 142211
    },
    "TimeRange": {
      "StartTime": "03:16:16.0100000",
      "EndTime": "03:16:16.2200000"
    }
  },
  {
    "TextLocation": {
      "Start": 142212,
      "End": 142222
    },
    "TimeRange": {
      "StartTime": "03:16:16.2200000",
      "EndTime": "03:16:16.9200000"
    }
  },
  {
    "TextLocation": {
      "Start": 142225,
      "End": 142226
    },
    "TimeRange": {
      "StartTime": "03:16:16.9400000",
      "EndTime": "03:16:17.2099999"
    }
  },
  {
    "TextLocation": {
      "Start": 142227,
      "End": 142230
    },
    "TimeRange": {
      "StartTime": "03:16:17.2099999",
      "EndTime": "03:16:17.4200000"
    }
  },
  {
    "TextLocation": {
      "Start": 142231,
      "End": 142234
    },
    "TimeRange": {
      "StartTime": "03:16:17.4500000",
      "EndTime": "03:16:17.6000000"
    }
  },
  {
    "TextLocation": {
      "Start": 142235,
      "End": 142237
    },
    "TimeRange": {
      "StartTime": "03:16:17.6000000",
      "EndTime": "03:16:17.7800000"
    }
  },
  {
    "TextLocation": {
      "Start": 142238,
      "End": 142242
    },
    "TimeRange": {
      "StartTime": "03:16:17.7800000",
      "EndTime": "03:16:18.2900000"
    }
  },
  {
    "TextLocation": {
      "Start": 142245,
      "End": 142250
    },
    "TimeRange": {
      "StartTime": "03:16:18.2900000",
      "EndTime": "03:16:18.6200000"
    }
  },
  {
    "TextLocation": {
      "Start": 142251,
      "End": 142254
    },
    "TimeRange": {
      "StartTime": "03:16:18.6200000",
      "EndTime": "03:16:18.9200000"
    }
  },
  {
    "TextLocation": {
      "Start": 142255,
      "End": 142259
    },
    "TimeRange": {
      "StartTime": "03:16:18.9200000",
      "EndTime": "03:16:19.3700000"
    }
  },
  {
    "TextLocation": {
      "Start": 142261,
      "End": 142263
    },
    "TimeRange": {
      "StartTime": "03:16:19.3700000",
      "EndTime": "03:16:19.6700000"
    }
  },
  {
    "TextLocation": {
      "Start": 142264,
      "End": 142268
    },
    "TimeRange": {
      "StartTime": "03:16:19.6700000",
      "EndTime": "03:16:20.3000000"
    }
  },
  {
    "TextLocation": {
      "Start": 142271,
      "End": 142275
    },
    "TimeRange": {
      "StartTime": "03:16:21.4800000",
      "EndTime": "03:16:21.8700000"
    }
  },
  {
    "TextLocation": {
      "Start": 142276,
      "End": 142279
    },
    "TimeRange": {
      "StartTime": "03:16:21.8700000",
      "EndTime": "03:16:22.4100000"
    }
  },
  {
    "TextLocation": {
      "Start": 142282,
      "End": 142286
    },
    "TimeRange": {
      "StartTime": "03:16:23.5600000",
      "EndTime": "03:16:23.7500000"
    }
  },
  {
    "TextLocation": {
      "Start": 142287,
      "End": 142289
    },
    "TimeRange": {
      "StartTime": "03:16:23.7500000",
      "EndTime": "03:16:23.8700000"
    }
  },
  {
    "TextLocation": {
      "Start": 142290,
      "End": 142291
    },
    "TimeRange": {
      "StartTime": "03:16:23.8700000",
      "EndTime": "03:16:24.4800000"
    }
  },
  {
    "TextLocation": {
      "Start": 142294,
      "End": 142298
    },
    "TimeRange": {
      "StartTime": "03:16:24.5000000",
      "EndTime": "03:16:25.3700000"
    }
  },
  {
    "TextLocation": {
      "Start": 142301,
      "End": 142302
    },
    "TimeRange": {
      "StartTime": "03:16:25.7900000",
      "EndTime": "03:16:26"
    }
  },
  {
    "TextLocation": {
      "Start": 142303,
      "End": 142307
    },
    "TimeRange": {
      "StartTime": "03:16:26",
      "EndTime": "03:16:26.2400000"
    }
  },
  {
    "TextLocation": {
      "Start": 142308,
      "End": 142311
    },
    "TimeRange": {
      "StartTime": "03:16:26.2400000",
      "EndTime": "03:16:26.3900000"
    }
  },
  {
    "TextLocation": {
      "Start": 142312,
      "End": 142314
    },
    "TimeRange": {
      "StartTime": "03:16:26.3900000",
      "EndTime": "03:16:26.6000000"
    }
  },
  {
    "TextLocation": {
      "Start": 142315,
      "End": 142322
    },
    "TimeRange": {
      "StartTime": "03:16:26.6000000",
      "EndTime": "03:16:26.9900000"
    }
  },
  {
    "TextLocation": {
      "Start": 142323,
      "End": 142327
    },
    "TimeRange": {
      "StartTime": "03:16:26.9900000",
      "EndTime": "03:16:27.7099999"
    }
  },
  {
    "TextLocation": {
      "Start": 142335,
      "End": 142338
    },
    "TimeRange": {
      "StartTime": "03:16:28.9200000",
      "EndTime": "03:16:28.9800000"
    }
  },
  {
    "TextLocation": {
      "Start": 142339,
      "End": 142344
    },
    "TimeRange": {
      "StartTime": "03:16:28.9800000",
      "EndTime": "03:16:29.0900000"
    }
  },
  {
    "TextLocation": {
      "Start": 142345,
      "End": 142347
    },
    "TimeRange": {
      "StartTime": "03:16:29.1000000",
      "EndTime": "03:16:29.1600000"
    }
  },
  {
    "TextLocation": {
      "Start": 142348,
      "End": 142352
    },
    "TimeRange": {
      "StartTime": "03:16:29.1600000",
      "EndTime": "03:16:29.3400000"
    }
  },
  {
    "TextLocation": {
      "Start": 142353,
      "End": 142356
    },
    "TimeRange": {
      "StartTime": "03:16:29.3400000",
      "EndTime": "03:16:29.4599999"
    }
  },
  {
    "TextLocation": {
      "Start": 142357,
      "End": 142364
    },
    "TimeRange": {
      "StartTime": "03:16:29.4599999",
      "EndTime": "03:16:29.7300000"
    }
  },
  {
    "TextLocation": {
      "Start": 142365,
      "End": 142368
    },
    "TimeRange": {
      "StartTime": "03:16:29.7300000",
      "EndTime": "03:16:29.9100000"
    }
  },
  {
    "TextLocation": {
      "Start": 142369,
      "End": 142371
    },
    "TimeRange": {
      "StartTime": "03:16:29.9100000",
      "EndTime": "03:16:30.0300000"
    }
  },
  {
    "TextLocation": {
      "Start": 142372,
      "End": 142380
    },
    "TimeRange": {
      "StartTime": "03:16:30.0300000",
      "EndTime": "03:16:30.7800000"
    }
  },
  {
    "TextLocation": {
      "Start": 142381,
      "End": 142383
    },
    "TimeRange": {
      "StartTime": "03:16:30.7800000",
      "EndTime": "03:16:30.9599999"
    }
  },
  {
    "TextLocation": {
      "Start": 142384,
      "End": 142388
    },
    "TimeRange": {
      "StartTime": "03:16:30.9599999",
      "EndTime": "03:16:31.3200000"
    }
  },
  {
    "TextLocation": {
      "Start": 142391,
      "End": 142393
    },
    "TimeRange": {
      "StartTime": "03:16:31.3500000",
      "EndTime": "03:16:32.1900000"
    }
  },
  {
    "TextLocation": {
      "Start": 142395,
      "End": 142397
    },
    "TimeRange": {
      "StartTime": "03:16:32.1900000",
      "EndTime": "03:16:33.0600000"
    }
  },
  {
    "TextLocation": {
      "Start": 142399,
      "End": 142402
    },
    "TimeRange": {
      "StartTime": "03:16:33.0600000",
      "EndTime": "03:16:33.3000000"
    }
  },
  {
    "TextLocation": {
      "Start": 142404,
      "End": 142406
    },
    "TimeRange": {
      "StartTime": "03:16:33.3000000",
      "EndTime": "03:16:34.0100000"
    }
  },
  {
    "TextLocation": {
      "Start": 142408,
      "End": 142410
    },
    "TimeRange": {
      "StartTime": "03:16:34.0200000",
      "EndTime": "03:16:35.0400000"
    }
  },
  {
    "TextLocation": {
      "Start": 142413,
      "End": 142415
    },
    "TimeRange": {
      "StartTime": "03:16:42.0400000",
      "EndTime": "03:16:42.2200000"
    }
  },
  {
    "TextLocation": {
      "Start": 142416,
      "End": 142421
    },
    "TimeRange": {
      "StartTime": "03:16:42.4300000",
      "EndTime": "03:16:42.7000000"
    }
  },
  {
    "TextLocation": {
      "Start": 142422,
      "End": 142425
    },
    "TimeRange": {
      "StartTime": "03:16:42.7000000",
      "EndTime": "03:16:42.8799999"
    }
  },
  {
    "TextLocation": {
      "Start": 142426,
      "End": 142434
    },
    "TimeRange": {
      "StartTime": "03:16:42.8799999",
      "EndTime": "03:16:43.8100000"
    }
  },
  {
    "TextLocation": {
      "Start": 142437,
      "End": 142440
    },
    "TimeRange": {
      "StartTime": "03:16:43.8100000",
      "EndTime": "03:16:43.9900000"
    }
  },
  {
    "TextLocation": {
      "Start": 142441,
      "End": 142445
    },
    "TimeRange": {
      "StartTime": "03:16:43.9900000",
      "EndTime": "03:16:44.1400000"
    }
  },
  {
    "TextLocation": {
      "Start": 142446,
      "End": 142450
    },
    "TimeRange": {
      "StartTime": "03:16:44.1400000",
      "EndTime": "03:16:44.4400000"
    }
  },
  {
    "TextLocation": {
      "Start": 142451,
      "End": 142453
    },
    "TimeRange": {
      "StartTime": "03:16:44.4400000",
      "EndTime": "03:16:44.6500000"
    }
  },
  {
    "TextLocation": {
      "Start": 142454,
      "End": 142463
    },
    "TimeRange": {
      "StartTime": "03:16:44.6500000",
      "EndTime": "03:16:45.1000000"
    }
  },
  {
    "TextLocation": {
      "Start": 142464,
      "End": 142469
    },
    "TimeRange": {
      "StartTime": "03:16:45.1000000",
      "EndTime": "03:16:45.7300000"
    }
  },
  {
    "TextLocation": {
      "Start": 142472,
      "End": 142475
    },
    "TimeRange": {
      "StartTime": "03:16:45.7600000",
      "EndTime": "03:16:46.3300000"
    }
  },
  {
    "TextLocation": {
      "Start": 142478,
      "End": 142482
    },
    "TimeRange": {
      "StartTime": "03:16:46.6000000",
      "EndTime": "03:16:46.8100000"
    }
  },
  {
    "TextLocation": {
      "Start": 142485,
      "End": 142487
    },
    "TimeRange": {
      "StartTime": "03:16:46.8100000",
      "EndTime": "03:16:47.2600000"
    }
  },
  {
    "TextLocation": {
      "Start": 142488,
      "End": 142493
    },
    "TimeRange": {
      "StartTime": "03:16:47.2600000",
      "EndTime": "03:16:47.5000000"
    }
  },
  {
    "TextLocation": {
      "Start": 142494,
      "End": 142499
    },
    "TimeRange": {
      "StartTime": "03:16:47.5000000",
      "EndTime": "03:16:47.6800000"
    }
  },
  {
    "TextLocation": {
      "Start": 142500,
      "End": 142504
    },
    "TimeRange": {
      "StartTime": "03:16:47.6800000",
      "EndTime": "03:16:47.8000000"
    }
  },
  {
    "TextLocation": {
      "Start": 142505,
      "End": 142508
    },
    "TimeRange": {
      "StartTime": "03:16:47.8000000",
      "EndTime": "03:16:47.9200000"
    }
  },
  {
    "TextLocation": {
      "Start": 142509,
      "End": 142514
    },
    "TimeRange": {
      "StartTime": "03:16:47.9200000",
      "EndTime": "03:16:48.2200000"
    }
  },
  {
    "TextLocation": {
      "Start": 142515,
      "End": 142522
    },
    "TimeRange": {
      "StartTime": "03:16:48.2200000",
      "EndTime": "03:16:48.5400000"
    }
  },
  {
    "TextLocation": {
      "Start": 142525,
      "End": 142529
    },
    "TimeRange": {
      "StartTime": "03:16:48.5500000",
      "EndTime": "03:16:48.6700000"
    }
  },
  {
    "TextLocation": {
      "Start": 142530,
      "End": 142534
    },
    "TimeRange": {
      "StartTime": "03:16:48.6700000",
      "EndTime": "03:16:48.8700000"
    }
  },
  {
    "TextLocation": {
      "Start": 142535,
      "End": 142537
    },
    "TimeRange": {
      "StartTime": "03:16:48.8799999",
      "EndTime": "03:16:48.9700000"
    }
  },
  {
    "TextLocation": {
      "Start": 142538,
      "End": 142542
    },
    "TimeRange": {
      "StartTime": "03:16:48.9700000",
      "EndTime": "03:16:49.1200000"
    }
  },
  {
    "TextLocation": {
      "Start": 142543,
      "End": 142546
    },
    "TimeRange": {
      "StartTime": "03:16:49.1200000",
      "EndTime": "03:16:49.3600000"
    }
  },
  {
    "TextLocation": {
      "Start": 142547,
      "End": 142549
    },
    "TimeRange": {
      "StartTime": "03:16:49.3600000",
      "EndTime": "03:16:49.4800000"
    }
  },
  {
    "TextLocation": {
      "Start": 142552,
      "End": 142558
    },
    "TimeRange": {
      "StartTime": "03:16:50.2600000",
      "EndTime": "03:16:50.6200000"
    }
  },
  {
    "TextLocation": {
      "Start": 142559,
      "End": 142561
    },
    "TimeRange": {
      "StartTime": "03:16:50.6200000",
      "EndTime": "03:16:50.7099999"
    }
  },
  {
    "TextLocation": {
      "Start": 142563,
      "End": 142565
    },
    "TimeRange": {
      "StartTime": "03:16:50.7099999",
      "EndTime": "03:16:50.8300000"
    }
  },
  {
    "TextLocation": {
      "Start": 142566,
      "End": 142569
    },
    "TimeRange": {
      "StartTime": "03:16:50.8300000",
      "EndTime": "03:16:51.3400000"
    }
  },
  {
    "TextLocation": {
      "Start": 142577,
      "End": 142581
    },
    "TimeRange": {
      "StartTime": "03:16:51.3400000",
      "EndTime": "03:16:51.7800000"
    }
  },
  {
    "TextLocation": {
      "Start": 142583,
      "End": 142586
    },
    "TimeRange": {
      "StartTime": "03:16:51.7900000",
      "EndTime": "03:16:52.2099999"
    }
  },
  {
    "TextLocation": {
      "Start": 142587,
      "End": 142591
    },
    "TimeRange": {
      "StartTime": "03:16:52.2099999",
      "EndTime": "03:16:52.6299999"
    }
  },
  {
    "TextLocation": {
      "Start": 142593,
      "End": 142597
    },
    "TimeRange": {
      "StartTime": "03:16:52.6299999",
      "EndTime": "03:16:53.1700000"
    }
  },
  {
    "TextLocation": {
      "Start": 142598,
      "End": 142602
    },
    "TimeRange": {
      "StartTime": "03:16:53.1700000",
      "EndTime": "03:16:54.9700000"
    }
  },
  {
    "TextLocation": {
      "Start": 142603,
      "End": 142604
    },
    "TimeRange": {
      "StartTime": "03:16:54.9700000",
      "EndTime": "03:16:55.2900000"
    }
  },
  {
    "TextLocation": {
      "Start": 142605,
      "End": 142610
    },
    "TimeRange": {
      "StartTime": "03:16:55.2900000",
      "EndTime": "03:16:55.6000000"
    }
  },
  {
    "TextLocation": {
      "Start": 142611,
      "End": 142614
    },
    "TimeRange": {
      "StartTime": "03:16:55.6000000",
      "EndTime": "03:16:56.3200000"
    }
  },
  {
    "TextLocation": {
      "Start": 142622,
      "End": 142624
    },
    "TimeRange": {
      "StartTime": "03:16:56.6200000",
      "EndTime": "03:16:56.8000000"
    }
  },
  {
    "TextLocation": {
      "Start": 142625,
      "End": 142626
    },
    "TimeRange": {
      "StartTime": "03:16:56.8000000",
      "EndTime": "03:16:56.8900000"
    }
  },
  {
    "TextLocation": {
      "Start": 142627,
      "End": 142632
    },
    "TimeRange": {
      "StartTime": "03:16:56.8900000",
      "EndTime": "03:16:57.1299999"
    }
  },
  {
    "TextLocation": {
      "Start": 142633,
      "End": 142635
    },
    "TimeRange": {
      "StartTime": "03:16:57.1299999",
      "EndTime": "03:16:57.2500000"
    }
  },
  {
    "TextLocation": {
      "Start": 142636,
      "End": 142642
    },
    "TimeRange": {
      "StartTime": "03:16:57.2800000",
      "EndTime": "03:16:57.5200000"
    }
  },
  {
    "TextLocation": {
      "Start": 142645,
      "End": 142649
    },
    "TimeRange": {
      "StartTime": "03:16:57.5200000",
      "EndTime": "03:16:57.6400000"
    }
  },
  {
    "TextLocation": {
      "Start": 142650,
      "End": 142655
    },
    "TimeRange": {
      "StartTime": "03:16:57.6400000",
      "EndTime": "03:16:57.7300000"
    }
  },
  {
    "TextLocation": {
      "Start": 142656,
      "End": 142660
    },
    "TimeRange": {
      "StartTime": "03:16:57.7300000",
      "EndTime": "03:16:57.8200000"
    }
  },
  {
    "TextLocation": {
      "Start": 142661,
      "End": 142665
    },
    "TimeRange": {
      "StartTime": "03:16:57.8200000",
      "EndTime": "03:16:57.9400000"
    }
  },
  {
    "TextLocation": {
      "Start": 142666,
      "End": 142669
    },
    "TimeRange": {
      "StartTime": "03:16:57.9400000",
      "EndTime": "03:16:58.3400000"
    }
  },
  {
    "TextLocation": {
      "Start": 142670,
      "End": 142674
    },
    "TimeRange": {
      "StartTime": "03:16:58.3400000",
      "EndTime": "03:16:58.7500000"
    }
  },
  {
    "TextLocation": {
      "Start": 142675,
      "End": 142677
    },
    "TimeRange": {
      "StartTime": "03:16:58.7500000",
      "EndTime": "03:16:58.8700000"
    }
  },
  {
    "TextLocation": {
      "Start": 142678,
      "End": 142683
    },
    "TimeRange": {
      "StartTime": "03:16:58.8700000",
      "EndTime": "03:16:59.4599999"
    }
  },
  {
    "TextLocation": {
      "Start": 142684,
      "End": 142688
    },
    "TimeRange": {
      "StartTime": "03:16:59.4599999",
      "EndTime": "03:17:00.0600000"
    }
  },
  {
    "TextLocation": {
      "Start": 142689,
      "End": 142692
    },
    "TimeRange": {
      "StartTime": "03:17:00.0700000",
      "EndTime": "03:17:00.5400000"
    }
  },
  {
    "TextLocation": {
      "Start": 142694,
      "End": 142695
    },
    "TimeRange": {
      "StartTime": "03:17:00.7800000",
      "EndTime": "03:17:00.8100000"
    }
  },
  {
    "TextLocation": {
      "Start": 142696,
      "End": 142700
    },
    "TimeRange": {
      "StartTime": "03:17:00.8500000",
      "EndTime": "03:17:01"
    }
  },
  {
    "TextLocation": {
      "Start": 142701,
      "End": 142705
    },
    "TimeRange": {
      "StartTime": "03:17:01",
      "EndTime": "03:17:01.1800000"
    }
  },
  {
    "TextLocation": {
      "Start": 142706,
      "End": 142711
    },
    "TimeRange": {
      "StartTime": "03:17:01.1800000",
      "EndTime": "03:17:01.4500000"
    }
  },
  {
    "TextLocation": {
      "Start": 142712,
      "End": 142719
    },
    "TimeRange": {
      "StartTime": "03:17:01.4500000",
      "EndTime": "03:17:02.0200000"
    }
  },
  {
    "TextLocation": {
      "Start": 142727,
      "End": 142729
    },
    "TimeRange": {
      "StartTime": "03:17:02.2900000",
      "EndTime": "03:17:02.5300000"
    }
  },
  {
    "TextLocation": {
      "Start": 142730,
      "End": 142731
    },
    "TimeRange": {
      "StartTime": "03:17:02.5300000",
      "EndTime": "03:17:02.6500000"
    }
  },
  {
    "TextLocation": {
      "Start": 142732,
      "End": 142738
    },
    "TimeRange": {
      "StartTime": "03:17:02.6800000",
      "EndTime": "03:17:03.0100000"
    }
  },
  {
    "TextLocation": {
      "Start": 142739,
      "End": 142741
    },
    "TimeRange": {
      "StartTime": "03:17:03.0100000",
      "EndTime": "03:17:03.1900000"
    }
  },
  {
    "TextLocation": {
      "Start": 142742,
      "End": 142744
    },
    "TimeRange": {
      "StartTime": "03:17:03.1900000",
      "EndTime": "03:17:03.3100000"
    }
  },
  {
    "TextLocation": {
      "Start": 142745,
      "End": 142748
    },
    "TimeRange": {
      "StartTime": "03:17:03.3100000",
      "EndTime": "03:17:03.9400000"
    }
  },
  {
    "TextLocation": {
      "Start": 142749,
      "End": 142751
    },
    "TimeRange": {
      "StartTime": "03:17:03.9400000",
      "EndTime": "03:17:04.2400000"
    }
  },
  {
    "TextLocation": {
      "Start": 142752,
      "End": 142754
    },
    "TimeRange": {
      "StartTime": "03:17:04.2400000",
      "EndTime": "03:17:04.4500000"
    }
  },
  {
    "TextLocation": {
      "Start": 142755,
      "End": 142758
    },
    "TimeRange": {
      "StartTime": "03:17:04.4500000",
      "EndTime": "03:17:04.6000000"
    }
  },
  {
    "TextLocation": {
      "Start": 142759,
      "End": 142763
    },
    "TimeRange": {
      "StartTime": "03:17:04.6000000",
      "EndTime": "03:17:04.7800000"
    }
  },
  {
    "TextLocation": {
      "Start": 142764,
      "End": 142766
    },
    "TimeRange": {
      "StartTime": "03:17:04.7800000",
      "EndTime": "03:17:04.8700000"
    }
  },
  {
    "TextLocation": {
      "Start": 142767,
      "End": 142772
    },
    "TimeRange": {
      "StartTime": "03:17:04.8700000",
      "EndTime": "03:17:05.2000000"
    }
  },
  {
    "TextLocation": {
      "Start": 142780,
      "End": 142783
    },
    "TimeRange": {
      "StartTime": "03:17:06.2099999",
      "EndTime": "03:17:06.5100000"
    }
  },
  {
    "TextLocation": {
      "Start": 142784,
      "End": 142788
    },
    "TimeRange": {
      "StartTime": "03:17:06.5100000",
      "EndTime": "03:17:06.8400000"
    }
  },
  {
    "TextLocation": {
      "Start": 142789,
      "End": 142791
    },
    "TimeRange": {
      "StartTime": "03:17:06.8400000",
      "EndTime": "03:17:07.0800000"
    }
  },
  {
    "TextLocation": {
      "Start": 142792,
      "End": 142795
    },
    "TimeRange": {
      "StartTime": "03:17:07.0800000",
      "EndTime": "03:17:07.2300000"
    }
  },
  {
    "TextLocation": {
      "Start": 142796,
      "End": 142800
    },
    "TimeRange": {
      "StartTime": "03:17:07.2300000",
      "EndTime": "03:17:07.5300000"
    }
  },
  {
    "TextLocation": {
      "Start": 142801,
      "End": 142808
    },
    "TimeRange": {
      "StartTime": "03:17:07.5300000",
      "EndTime": "03:17:07.9200000"
    }
  },
  {
    "TextLocation": {
      "Start": 142809,
      "End": 142813
    },
    "TimeRange": {
      "StartTime": "03:17:07.9200000",
      "EndTime": "03:17:08.1900000"
    }
  },
  {
    "TextLocation": {
      "Start": 142814,
      "End": 142816
    },
    "TimeRange": {
      "StartTime": "03:17:08.1900000",
      "EndTime": "03:17:08.3400000"
    }
  },
  {
    "TextLocation": {
      "Start": 142824,
      "End": 142827
    },
    "TimeRange": {
      "StartTime": "03:17:09.3900000",
      "EndTime": "03:17:09.8500000"
    }
  },
  {
    "TextLocation": {
      "Start": 142828,
      "End": 142832
    },
    "TimeRange": {
      "StartTime": "03:17:09.8500000",
      "EndTime": "03:17:10.3200000"
    }
  },
  {
    "TextLocation": {
      "Start": 142834,
      "End": 142838
    },
    "TimeRange": {
      "StartTime": "03:17:10.3500000",
      "EndTime": "03:17:10.8900000"
    }
  },
  {
    "TextLocation": {
      "Start": 142839,
      "End": 142843
    },
    "TimeRange": {
      "StartTime": "03:17:10.8900000",
      "EndTime": "03:17:12.7800000"
    }
  },
  {
    "TextLocation": {
      "Start": 142844,
      "End": 142845
    },
    "TimeRange": {
      "StartTime": "03:17:12.7800000",
      "EndTime": "03:17:13.1200000"
    }
  },
  {
    "TextLocation": {
      "Start": 142846,
      "End": 142851
    },
    "TimeRange": {
      "StartTime": "03:17:13.1200000",
      "EndTime": "03:17:13.4700000"
    }
  },
  {
    "TextLocation": {
      "Start": 142852,
      "End": 142855
    },
    "TimeRange": {
      "StartTime": "03:17:13.4700000",
      "EndTime": "03:17:14.2800000"
    }
  },
  {
    "TextLocation": {
      "Start": 142863,
      "End": 142865
    },
    "TimeRange": {
      "StartTime": "03:17:14.2800000",
      "EndTime": "03:17:14.5800000"
    }
  },
  {
    "TextLocation": {
      "Start": 142866,
      "End": 142868
    },
    "TimeRange": {
      "StartTime": "03:17:14.5800000",
      "EndTime": "03:17:14.6700000"
    }
  },
  {
    "TextLocation": {
      "Start": 142869,
      "End": 142877
    },
    "TimeRange": {
      "StartTime": "03:17:14.6700000",
      "EndTime": "03:17:15.0600000"
    }
  },
  {
    "TextLocation": {
      "Start": 142878,
      "End": 142884
    },
    "TimeRange": {
      "StartTime": "03:17:15.0600000",
      "EndTime": "03:17:15.5100000"
    }
  },
  {
    "TextLocation": {
      "Start": 142885,
      "End": 142889
    },
    "TimeRange": {
      "StartTime": "03:17:15.5100000",
      "EndTime": "03:17:15.6900000"
    }
  },
  {
    "TextLocation": {
      "Start": 142890,
      "End": 142893
    },
    "TimeRange": {
      "StartTime": "03:17:15.6900000",
      "EndTime": "03:17:15.9900000"
    }
  },
  {
    "TextLocation": {
      "Start": 142894,
      "End": 142897
    },
    "TimeRange": {
      "StartTime": "03:17:15.9900000",
      "EndTime": "03:17:16.4200000"
    }
  },
  {
    "TextLocation": {
      "Start": 142898,
      "End": 142902
    },
    "TimeRange": {
      "StartTime": "03:17:16.4200000",
      "EndTime": "03:17:16.8600000"
    }
  },
  {
    "TextLocation": {
      "Start": 142903,
      "End": 142905
    },
    "TimeRange": {
      "StartTime": "03:17:16.8600000",
      "EndTime": "03:17:17.0400000"
    }
  },
  {
    "TextLocation": {
      "Start": 142906,
      "End": 142909
    },
    "TimeRange": {
      "StartTime": "03:17:17.0400000",
      "EndTime": "03:17:18.2099999"
    }
  },
  {
    "TextLocation": {
      "Start": 142910,
      "End": 142912
    },
    "TimeRange": {
      "StartTime": "03:17:18.2099999",
      "EndTime": "03:17:18.3300000"
    }
  },
  {
    "TextLocation": {
      "Start": 142913,
      "End": 142916
    },
    "TimeRange": {
      "StartTime": "03:17:18.3300000",
      "EndTime": "03:17:18.3900000"
    }
  },
  {
    "TextLocation": {
      "Start": 142917,
      "End": 142924
    },
    "TimeRange": {
      "StartTime": "03:17:18.3900000",
      "EndTime": "03:17:18.8900000"
    }
  },
  {
    "TextLocation": {
      "Start": 142932,
      "End": 142935
    },
    "TimeRange": {
      "StartTime": "03:17:18.9000000",
      "EndTime": "03:17:19.5000000"
    }
  },
  {
    "TextLocation": {
      "Start": 142943,
      "End": 142946
    },
    "TimeRange": {
      "StartTime": "03:17:19.7099999",
      "EndTime": "03:17:19.9200000"
    }
  },
  {
    "TextLocation": {
      "Start": 142947,
      "End": 142953
    },
    "TimeRange": {
      "StartTime": "03:17:19.9200000",
      "EndTime": "03:17:20.1900000"
    }
  },
  {
    "TextLocation": {
      "Start": 142954,
      "End": 142958
    },
    "TimeRange": {
      "StartTime": "03:17:20.1900000",
      "EndTime": "03:17:20.4700000"
    }
  },
  {
    "TextLocation": {
      "Start": 142966,
      "End": 142969
    },
    "TimeRange": {
      "StartTime": "03:17:21.0900000",
      "EndTime": "03:17:21.4800000"
    }
  },
  {
    "TextLocation": {
      "Start": 142970,
      "End": 142977
    },
    "TimeRange": {
      "StartTime": "03:17:21.4800000",
      "EndTime": "03:17:22.5600000"
    }
  },
  {
    "TextLocation": {
      "Start": 142978,
      "End": 142981
    },
    "TimeRange": {
      "StartTime": "03:17:22.8000000",
      "EndTime": "03:17:23.6100000"
    }
  },
  {
    "TextLocation": {
      "Start": 142989,
      "End": 142992
    },
    "TimeRange": {
      "StartTime": "03:17:24",
      "EndTime": "03:17:24.1200000"
    }
  },
  {
    "TextLocation": {
      "Start": 142993,
      "End": 142998
    },
    "TimeRange": {
      "StartTime": "03:17:24.1200000",
      "EndTime": "03:17:24.5100000"
    }
  },
  {
    "TextLocation": {
      "Start": 143000,
      "End": 143003
    },
    "TimeRange": {
      "StartTime": "03:17:24.5100000",
      "EndTime": "03:17:24.6900000"
    }
  },
  {
    "TextLocation": {
      "Start": 143004,
      "End": 143010
    },
    "TimeRange": {
      "StartTime": "03:17:24.6900000",
      "EndTime": "03:17:24.9000000"
    }
  },
  {
    "TextLocation": {
      "Start": 143011,
      "End": 143016
    },
    "TimeRange": {
      "StartTime": "03:17:24.9000000",
      "EndTime": "03:17:25.0800000"
    }
  },
  {
    "TextLocation": {
      "Start": 143017,
      "End": 143024
    },
    "TimeRange": {
      "StartTime": "03:17:25.0800000",
      "EndTime": "03:17:25.4400000"
    }
  },
  {
    "TextLocation": {
      "Start": 143026,
      "End": 143029
    },
    "TimeRange": {
      "StartTime": "03:17:25.5400000",
      "EndTime": "03:17:25.9800000"
    }
  },
  {
    "TextLocation": {
      "Start": 143030,
      "End": 143032
    },
    "TimeRange": {
      "StartTime": "03:17:26.2500000",
      "EndTime": "03:17:26.4300000"
    }
  },
  {
    "TextLocation": {
      "Start": 143033,
      "End": 143035
    },
    "TimeRange": {
      "StartTime": "03:17:26.4300000",
      "EndTime": "03:17:26.5800000"
    }
  },
  {
    "TextLocation": {
      "Start": 143036,
      "End": 143039
    },
    "TimeRange": {
      "StartTime": "03:17:26.5800000",
      "EndTime": "03:17:26.9599999"
    }
  },
  {
    "TextLocation": {
      "Start": 143042,
      "End": 143045
    },
    "TimeRange": {
      "StartTime": "03:17:26.9700000",
      "EndTime": "03:17:27.5700000"
    }
  },
  {
    "TextLocation": {
      "Start": 143048,
      "End": 143051
    },
    "TimeRange": {
      "StartTime": "03:17:27.6299999",
      "EndTime": "03:17:27.6900000"
    }
  },
  {
    "TextLocation": {
      "Start": 143052,
      "End": 143058
    },
    "TimeRange": {
      "StartTime": "03:17:27.6900000",
      "EndTime": "03:17:27.9300000"
    }
  },
  {
    "TextLocation": {
      "Start": 143059,
      "End": 143062
    },
    "TimeRange": {
      "StartTime": "03:17:27.9300000",
      "EndTime": "03:17:28.0500000"
    }
  },
  {
    "TextLocation": {
      "Start": 143063,
      "End": 143076
    },
    "TimeRange": {
      "StartTime": "03:17:28.0500000",
      "EndTime": "03:17:28.7099999"
    }
  },
  {
    "TextLocation": {
      "Start": 143077,
      "End": 143089
    },
    "TimeRange": {
      "StartTime": "03:17:28.7099999",
      "EndTime": "03:17:29.3700000"
    }
  },
  {
    "TextLocation": {
      "Start": 143090,
      "End": 143092
    },
    "TimeRange": {
      "StartTime": "03:17:29.3700000",
      "EndTime": "03:17:29.4900000"
    }
  },
  {
    "TextLocation": {
      "Start": 143093,
      "End": 143097
    },
    "TimeRange": {
      "StartTime": "03:17:29.4900000",
      "EndTime": "03:17:29.8500000"
    }
  },
  {
    "TextLocation": {
      "Start": 143098,
      "End": 143102
    },
    "TimeRange": {
      "StartTime": "03:17:29.8500000",
      "EndTime": "03:17:30.1500000"
    }
  },
  {
    "TextLocation": {
      "Start": 143103,
      "End": 143105
    },
    "TimeRange": {
      "StartTime": "03:17:30.1500000",
      "EndTime": "03:17:30.2400000"
    }
  },
  {
    "TextLocation": {
      "Start": 143106,
      "End": 143114
    },
    "TimeRange": {
      "StartTime": "03:17:30.2400000",
      "EndTime": "03:17:30.8700000"
    }
  },
  {
    "TextLocation": {
      "Start": 143122,
      "End": 143127
    },
    "TimeRange": {
      "StartTime": "03:17:32.5900000",
      "EndTime": "03:17:32.8900000"
    }
  },
  {
    "TextLocation": {
      "Start": 143128,
      "End": 143134
    },
    "TimeRange": {
      "StartTime": "03:17:32.8900000",
      "EndTime": "03:17:33.2800000"
    }
  },
  {
    "TextLocation": {
      "Start": 143135,
      "End": 143137
    },
    "TimeRange": {
      "StartTime": "03:17:33.2800000",
      "EndTime": "03:17:33.4599999"
    }
  },
  {
    "TextLocation": {
      "Start": 143138,
      "End": 143141
    },
    "TimeRange": {
      "StartTime": "03:17:33.4599999",
      "EndTime": "03:17:33.7900000"
    }
  },
  {
    "TextLocation": {
      "Start": 143142,
      "End": 143147
    },
    "TimeRange": {
      "StartTime": "03:17:33.7900000",
      "EndTime": "03:17:34.2400000"
    }
  },
  {
    "TextLocation": {
      "Start": 143148,
      "End": 143150
    },
    "TimeRange": {
      "StartTime": "03:17:34.2400000",
      "EndTime": "03:17:34.5400000"
    }
  },
  {
    "TextLocation": {
      "Start": 143151,
      "End": 143154
    },
    "TimeRange": {
      "StartTime": "03:17:34.5400000",
      "EndTime": "03:17:34.7500000"
    }
  },
  {
    "TextLocation": {
      "Start": 143155,
      "End": 143157
    },
    "TimeRange": {
      "StartTime": "03:17:34.7500000",
      "EndTime": "03:17:35.2000000"
    }
  },
  {
    "TextLocation": {
      "Start": 143158,
      "End": 143160
    },
    "TimeRange": {
      "StartTime": "03:17:35.2600000",
      "EndTime": "03:17:35.5900000"
    }
  },
  {
    "TextLocation": {
      "Start": 143161,
      "End": 143165
    },
    "TimeRange": {
      "StartTime": "03:17:35.5900000",
      "EndTime": "03:17:35.8000000"
    }
  },
  {
    "TextLocation": {
      "Start": 143166,
      "End": 143170
    },
    "TimeRange": {
      "StartTime": "03:17:35.8000000",
      "EndTime": "03:17:36.2200000"
    }
  },
  {
    "TextLocation": {
      "Start": 143172,
      "End": 143175
    },
    "TimeRange": {
      "StartTime": "03:17:36.2200000",
      "EndTime": "03:17:36.4300000"
    }
  },
  {
    "TextLocation": {
      "Start": 143176,
      "End": 143180
    },
    "TimeRange": {
      "StartTime": "03:17:36.4300000",
      "EndTime": "03:17:36.6100000"
    }
  },
  {
    "TextLocation": {
      "Start": 143181,
      "End": 143184
    },
    "TimeRange": {
      "StartTime": "03:17:36.6100000",
      "EndTime": "03:17:36.7900000"
    }
  },
  {
    "TextLocation": {
      "Start": 143185,
      "End": 143191
    },
    "TimeRange": {
      "StartTime": "03:17:36.7900000",
      "EndTime": "03:17:37.0300000"
    }
  },
  {
    "TextLocation": {
      "Start": 143192,
      "End": 143196
    },
    "TimeRange": {
      "StartTime": "03:17:37.0300000",
      "EndTime": "03:17:37.1200000"
    }
  },
  {
    "TextLocation": {
      "Start": 143197,
      "End": 143202
    },
    "TimeRange": {
      "StartTime": "03:17:37.1200000",
      "EndTime": "03:17:37.3300000"
    }
  },
  {
    "TextLocation": {
      "Start": 143203,
      "End": 143205
    },
    "TimeRange": {
      "StartTime": "03:17:37.3300000",
      "EndTime": "03:17:37.4800000"
    }
  },
  {
    "TextLocation": {
      "Start": 143206,
      "End": 143209
    },
    "TimeRange": {
      "StartTime": "03:17:37.4800000",
      "EndTime": "03:17:37.5700000"
    }
  },
  {
    "TextLocation": {
      "Start": 143210,
      "End": 143213
    },
    "TimeRange": {
      "StartTime": "03:17:37.5700000",
      "EndTime": "03:17:38.1100000"
    }
  },
  {
    "TextLocation": {
      "Start": 143214,
      "End": 143216
    },
    "TimeRange": {
      "StartTime": "03:17:38.6800000",
      "EndTime": "03:17:38.7700000"
    }
  },
  {
    "TextLocation": {
      "Start": 143217,
      "End": 143220
    },
    "TimeRange": {
      "StartTime": "03:17:38.7700000",
      "EndTime": "03:17:38.8600000"
    }
  },
  {
    "TextLocation": {
      "Start": 143221,
      "End": 143227
    },
    "TimeRange": {
      "StartTime": "03:17:38.8600000",
      "EndTime": "03:17:39.0400000"
    }
  },
  {
    "TextLocation": {
      "Start": 143228,
      "End": 143230
    },
    "TimeRange": {
      "StartTime": "03:17:39.0400000",
      "EndTime": "03:17:39.1000000"
    }
  },
  {
    "TextLocation": {
      "Start": 143231,
      "End": 143234
    },
    "TimeRange": {
      "StartTime": "03:17:39.1000000",
      "EndTime": "03:17:39.1900000"
    }
  },
  {
    "TextLocation": {
      "Start": 143235,
      "End": 143240
    },
    "TimeRange": {
      "StartTime": "03:17:39.1900000",
      "EndTime": "03:17:39.6700000"
    }
  },
  {
    "TextLocation": {
      "Start": 143248,
      "End": 143251
    },
    "TimeRange": {
      "StartTime": "03:17:40.6600000",
      "EndTime": "03:17:40.8400000"
    }
  },
  {
    "TextLocation": {
      "Start": 143252,
      "End": 143255
    },
    "TimeRange": {
      "StartTime": "03:17:40.8400000",
      "EndTime": "03:17:40.9000000"
    }
  },
  {
    "TextLocation": {
      "Start": 143256,
      "End": 143261
    },
    "TimeRange": {
      "StartTime": "03:17:40.9000000",
      "EndTime": "03:17:41.0200000"
    }
  },
  {
    "TextLocation": {
      "Start": 143262,
      "End": 143264
    },
    "TimeRange": {
      "StartTime": "03:17:41.0200000",
      "EndTime": "03:17:41.0800000"
    }
  },
  {
    "TextLocation": {
      "Start": 143265,
      "End": 143269
    },
    "TimeRange": {
      "StartTime": "03:17:41.0800000",
      "EndTime": "03:17:41.2600000"
    }
  },
  {
    "TextLocation": {
      "Start": 143270,
      "End": 143273
    },
    "TimeRange": {
      "StartTime": "03:17:41.2600000",
      "EndTime": "03:17:41.4200000"
    }
  },
  {
    "TextLocation": {
      "Start": 143274,
      "End": 143277
    },
    "TimeRange": {
      "StartTime": "03:17:41.4200000",
      "EndTime": "03:17:41.5000000"
    }
  },
  {
    "TextLocation": {
      "Start": 143278,
      "End": 143285
    },
    "TimeRange": {
      "StartTime": "03:17:41.5000000",
      "EndTime": "03:17:41.8900000"
    }
  },
  {
    "TextLocation": {
      "Start": 143286,
      "End": 143288
    },
    "TimeRange": {
      "StartTime": "03:17:41.8900000",
      "EndTime": "03:17:41.9800000"
    }
  },
  {
    "TextLocation": {
      "Start": 143289,
      "End": 143293
    },
    "TimeRange": {
      "StartTime": "03:17:41.9800000",
      "EndTime": "03:17:42.2800000"
    }
  },
  {
    "TextLocation": {
      "Start": 143294,
      "End": 143298
    },
    "TimeRange": {
      "StartTime": "03:17:42.2800000",
      "EndTime": "03:17:43.9599999"
    }
  },
  {
    "TextLocation": {
      "Start": 143301,
      "End": 143310
    },
    "TimeRange": {
      "StartTime": "03:17:49.0300000",
      "EndTime": "03:17:49.6000000"
    }
  },
  {
    "TextLocation": {
      "Start": 143313,
      "End": 143319
    },
    "TimeRange": {
      "StartTime": "03:17:49.9599999",
      "EndTime": "03:17:50.2099999"
    }
  },
  {
    "TextLocation": {
      "Start": 143320,
      "End": 143324
    },
    "TimeRange": {
      "StartTime": "03:17:50.2200000",
      "EndTime": "03:17:50.2600000"
    }
  },
  {
    "TextLocation": {
      "Start": 143325,
      "End": 143329
    },
    "TimeRange": {
      "StartTime": "03:17:50.8000000",
      "EndTime": "03:17:51.0300000"
    }
  },
  {
    "TextLocation": {
      "Start": 143330,
      "End": 143333
    },
    "TimeRange": {
      "StartTime": "03:17:51.0500000",
      "EndTime": "03:17:51.1600000"
    }
  },
  {
    "TextLocation": {
      "Start": 143334,
      "End": 143338
    },
    "TimeRange": {
      "StartTime": "03:17:51.3300000",
      "EndTime": "03:17:51.4700000"
    }
  },
  {
    "TextLocation": {
      "Start": 143346,
      "End": 143349
    },
    "TimeRange": {
      "StartTime": "03:17:51.9100000",
      "EndTime": "03:17:52.4300000"
    }
  },
  {
    "TextLocation": {
      "Start": 143350,
      "End": 143354
    },
    "TimeRange": {
      "StartTime": "03:17:52.4300000",
      "EndTime": "03:17:52.9599999"
    }
  },
  {
    "TextLocation": {
      "Start": 143356,
      "End": 143360
    },
    "TimeRange": {
      "StartTime": "03:17:52.9900000",
      "EndTime": "03:17:54.1299999"
    }
  },
  {
    "TextLocation": {
      "Start": 143361,
      "End": 143365
    },
    "TimeRange": {
      "StartTime": "03:17:54.1299999",
      "EndTime": "03:17:54.9100000"
    }
  },
  {
    "TextLocation": {
      "Start": 143366,
      "End": 143371
    },
    "TimeRange": {
      "StartTime": "03:17:54.9100000",
      "EndTime": "03:17:55.6900000"
    }
  },
  {
    "TextLocation": {
      "Start": 143372,
      "End": 143375
    },
    "TimeRange": {
      "StartTime": "03:17:55.6900000",
      "EndTime": "03:17:56.5300000"
    }
  },
  {
    "TextLocation": {
      "Start": 143383,
      "End": 143385
    },
    "TimeRange": {
      "StartTime": "03:17:56.5600000",
      "EndTime": "03:17:56.7500000"
    }
  },
  {
    "TextLocation": {
      "Start": 143386,
      "End": 143388
    },
    "TimeRange": {
      "StartTime": "03:17:56.7700000",
      "EndTime": "03:17:56.8600000"
    }
  },
  {
    "TextLocation": {
      "Start": 143389,
      "End": 143393
    },
    "TimeRange": {
      "StartTime": "03:17:56.8600000",
      "EndTime": "03:17:57.0400000"
    }
  },
  {
    "TextLocation": {
      "Start": 143396,
      "End": 143400
    },
    "TimeRange": {
      "StartTime": "03:17:57.0500000",
      "EndTime": "03:17:57.8100000"
    }
  },
  {
    "TextLocation": {
      "Start": 143401,
      "End": 143405
    },
    "TimeRange": {
      "StartTime": "03:17:57.8100000",
      "EndTime": "03:17:58.5700000"
    }
  },
  {
    "TextLocation": {
      "Start": 143406,
      "End": 143408
    },
    "TimeRange": {
      "StartTime": "03:17:58.5700000",
      "EndTime": "03:17:58.7200000"
    }
  },
  {
    "TextLocation": {
      "Start": 143409,
      "End": 143417
    },
    "TimeRange": {
      "StartTime": "03:17:58.7200000",
      "EndTime": "03:17:59.0200000"
    }
  },
  {
    "TextLocation": {
      "Start": 143425,
      "End": 143431
    },
    "TimeRange": {
      "StartTime": "03:17:59.0200000",
      "EndTime": "03:17:59.3900000"
    }
  },
  {
    "TextLocation": {
      "Start": 143434,
      "End": 143437
    },
    "TimeRange": {
      "StartTime": "03:17:59.4100000",
      "EndTime": "03:17:59.7700000"
    }
  },
  {
    "TextLocation": {
      "Start": 143445,
      "End": 143448
    },
    "TimeRange": {
      "StartTime": "03:18:00.5900000",
      "EndTime": "03:18:00.6500000"
    }
  },
  {
    "TextLocation": {
      "Start": 143449,
      "End": 143452
    },
    "TimeRange": {
      "StartTime": "03:18:00.7099999",
      "EndTime": "03:18:00.8600000"
    }
  },
  {
    "TextLocation": {
      "Start": 143453,
      "End": 143456
    },
    "TimeRange": {
      "StartTime": "03:18:00.8600000",
      "EndTime": "03:18:00.9500000"
    }
  },
  {
    "TextLocation": {
      "Start": 143457,
      "End": 143461
    },
    "TimeRange": {
      "StartTime": "03:18:00.9500000",
      "EndTime": "03:18:01.1299999"
    }
  },
  {
    "TextLocation": {
      "Start": 143462,
      "End": 143466
    },
    "TimeRange": {
      "StartTime": "03:18:01.1299999",
      "EndTime": "03:18:01.2800000"
    }
  },
  {
    "TextLocation": {
      "Start": 143467,
      "End": 143474
    },
    "TimeRange": {
      "StartTime": "03:18:01.2800000",
      "EndTime": "03:18:01.6100000"
    }
  },
  {
    "TextLocation": {
      "Start": 143482,
      "End": 143486
    },
    "TimeRange": {
      "StartTime": "03:18:02.2200000",
      "EndTime": "03:18:02.4900000"
    }
  },
  {
    "TextLocation": {
      "Start": 143487,
      "End": 143492
    },
    "TimeRange": {
      "StartTime": "03:18:02.4900000",
      "EndTime": "03:18:02.7900000"
    }
  },
  {
    "TextLocation": {
      "Start": 143493,
      "End": 143497
    },
    "TimeRange": {
      "StartTime": "03:18:02.7900000",
      "EndTime": "03:18:02.9400000"
    }
  },
  {
    "TextLocation": {
      "Start": 143498,
      "End": 143501
    },
    "TimeRange": {
      "StartTime": "03:18:02.9400000",
      "EndTime": "03:18:03.1200000"
    }
  },
  {
    "TextLocation": {
      "Start": 143503,
      "End": 143508
    },
    "TimeRange": {
      "StartTime": "03:18:03.1200000",
      "EndTime": "03:18:03.7800000"
    }
  },
  {
    "TextLocation": {
      "Start": 143516,
      "End": 143521
    },
    "TimeRange": {
      "StartTime": "03:18:04.8400000",
      "EndTime": "03:18:05.0400000"
    }
  },
  {
    "TextLocation": {
      "Start": 143522,
      "End": 143526
    },
    "TimeRange": {
      "StartTime": "03:18:05.0400000",
      "EndTime": "03:18:05.2200000"
    }
  },
  {
    "TextLocation": {
      "Start": 143527,
      "End": 143530
    },
    "TimeRange": {
      "StartTime": "03:18:05.2200000",
      "EndTime": "03:18:05.4000000"
    }
  },
  {
    "TextLocation": {
      "Start": 143531,
      "End": 143534
    },
    "TimeRange": {
      "StartTime": "03:18:05.4000000",
      "EndTime": "03:18:05.8799999"
    }
  },
  {
    "TextLocation": {
      "Start": 143537,
      "End": 143539
    },
    "TimeRange": {
      "StartTime": "03:18:05.9100000",
      "EndTime": "03:18:06.5600000"
    }
  },
  {
    "TextLocation": {
      "Start": 143541,
      "End": 143543
    },
    "TimeRange": {
      "StartTime": "03:18:06.5700000",
      "EndTime": "03:18:07.5300000"
    }
  },
  {
    "TextLocation": {
      "Start": 143546,
      "End": 143550
    },
    "TimeRange": {
      "StartTime": "03:18:16.8400000",
      "EndTime": "03:18:17.0500000"
    }
  },
  {
    "TextLocation": {
      "Start": 143551,
      "End": 143555
    },
    "TimeRange": {
      "StartTime": "03:18:17.0500000",
      "EndTime": "03:18:17.2300000"
    }
  },
  {
    "TextLocation": {
      "Start": 143556,
      "End": 143559
    },
    "TimeRange": {
      "StartTime": "03:18:17.2300000",
      "EndTime": "03:18:17.3200000"
    }
  },
  {
    "TextLocation": {
      "Start": 143560,
      "End": 143564
    },
    "TimeRange": {
      "StartTime": "03:18:17.3200000",
      "EndTime": "03:18:17.5300000"
    }
  },
  {
    "TextLocation": {
      "Start": 143565,
      "End": 143567
    },
    "TimeRange": {
      "StartTime": "03:18:17.5300000",
      "EndTime": "03:18:17.6800000"
    }
  },
  {
    "TextLocation": {
      "Start": 143568,
      "End": 143572
    },
    "TimeRange": {
      "StartTime": "03:18:17.7700000",
      "EndTime": "03:18:17.9800000"
    }
  },
  {
    "TextLocation": {
      "Start": 143580,
      "End": 143583
    },
    "TimeRange": {
      "StartTime": "03:18:19.9500000",
      "EndTime": "03:18:20.3100000"
    }
  },
  {
    "TextLocation": {
      "Start": 143584,
      "End": 143586
    },
    "TimeRange": {
      "StartTime": "03:18:20.3100000",
      "EndTime": "03:18:20.9400000"
    }
  },
  {
    "TextLocation": {
      "Start": 143588,
      "End": 143592
    },
    "TimeRange": {
      "StartTime": "03:18:20.9400000",
      "EndTime": "03:18:21.9599999"
    }
  },
  {
    "TextLocation": {
      "Start": 143593,
      "End": 143597
    },
    "TimeRange": {
      "StartTime": "03:18:21.9599999",
      "EndTime": "03:18:22.3500000"
    }
  },
  {
    "TextLocation": {
      "Start": 143598,
      "End": 143601
    },
    "TimeRange": {
      "StartTime": "03:18:22.3500000",
      "EndTime": "03:18:22.8600000"
    }
  },
  {
    "TextLocation": {
      "Start": 143602,
      "End": 143607
    },
    "TimeRange": {
      "StartTime": "03:18:22.8600000",
      "EndTime": "03:18:23.3700000"
    }
  },
  {
    "TextLocation": {
      "Start": 143608,
      "End": 143611
    },
    "TimeRange": {
      "StartTime": "03:18:23.3700000",
      "EndTime": "03:18:24.2099999"
    }
  },
  {
    "TextLocation": {
      "Start": 143619,
      "End": 143622
    },
    "TimeRange": {
      "StartTime": "03:18:24.4800000",
      "EndTime": "03:18:25.1400000"
    }
  },
  {
    "TextLocation": {
      "Start": 143623,
      "End": 143626
    },
    "TimeRange": {
      "StartTime": "03:18:25.1400000",
      "EndTime": "03:18:25.6200000"
    }
  },
  {
    "TextLocation": {
      "Start": 143627,
      "End": 143631
    },
    "TimeRange": {
      "StartTime": "03:18:25.6200000",
      "EndTime": "03:18:26.1000000"
    }
  },
  {
    "TextLocation": {
      "Start": 143632,
      "End": 143634
    },
    "TimeRange": {
      "StartTime": "03:18:26.1000000",
      "EndTime": "03:18:26.2200000"
    }
  },
  {
    "TextLocation": {
      "Start": 143635,
      "End": 143639
    },
    "TimeRange": {
      "StartTime": "03:18:26.2200000",
      "EndTime": "03:18:26.9500000"
    }
  },
  {
    "TextLocation": {
      "Start": 143640,
      "End": 143644
    },
    "TimeRange": {
      "StartTime": "03:18:26.9500000",
      "EndTime": "03:18:27.6900000"
    }
  },
  {
    "TextLocation": {
      "Start": 143651,
      "End": 143658
    },
    "TimeRange": {
      "StartTime": "03:18:27.7800000",
      "EndTime": "03:18:28.0500000"
    }
  },
  {
    "TextLocation": {
      "Start": 143659,
      "End": 143665
    },
    "TimeRange": {
      "StartTime": "03:18:28.0800000",
      "EndTime": "03:18:28.4000000"
    }
  },
  {
    "TextLocation": {
      "Start": 143668,
      "End": 143671
    },
    "TimeRange": {
      "StartTime": "03:18:28.5000000",
      "EndTime": "03:18:29.1600000"
    }
  },
  {
    "TextLocation": {
      "Start": 143679,
      "End": 143682
    },
    "TimeRange": {
      "StartTime": "03:18:29.6100000",
      "EndTime": "03:18:29.7600000"
    }
  },
  {
    "TextLocation": {
      "Start": 143683,
      "End": 143686
    },
    "TimeRange": {
      "StartTime": "03:18:29.7600000",
      "EndTime": "03:18:29.8799999"
    }
  },
  {
    "TextLocation": {
      "Start": 143687,
      "End": 143691
    },
    "TimeRange": {
      "StartTime": "03:18:29.8799999",
      "EndTime": "03:18:30.0600000"
    }
  },
  {
    "TextLocation": {
      "Start": 143692,
      "End": 143696
    },
    "TimeRange": {
      "StartTime": "03:18:30.0600000",
      "EndTime": "03:18:30.2700000"
    }
  },
  {
    "TextLocation": {
      "Start": 143704,
      "End": 143708
    },
    "TimeRange": {
      "StartTime": "03:18:31.1100000",
      "EndTime": "03:18:31.3500000"
    }
  },
  {
    "TextLocation": {
      "Start": 143709,
      "End": 143713
    },
    "TimeRange": {
      "StartTime": "03:18:31.3500000",
      "EndTime": "03:18:31.8799999"
    }
  },
  {
    "TextLocation": {
      "Start": 143716,
      "End": 143717
    },
    "TimeRange": {
      "StartTime": "03:18:31.8900000",
      "EndTime": "03:18:32.1299999"
    }
  },
  {
    "TextLocation": {
      "Start": 143718,
      "End": 143728
    },
    "TimeRange": {
      "StartTime": "03:18:32.1299999",
      "EndTime": "03:18:33.0900000"
    }
  },
  {
    "TextLocation": {
      "Start": 143731,
      "End": 143735
    },
    "TimeRange": {
      "StartTime": "03:18:33.0900000",
      "EndTime": "03:18:33.3600000"
    }
  },
  {
    "TextLocation": {
      "Start": 143736,
      "End": 143746
    },
    "TimeRange": {
      "StartTime": "03:18:33.3600000",
      "EndTime": "03:18:33.8400000"
    }
  },
  {
    "TextLocation": {
      "Start": 143747,
      "End": 143761
    },
    "TimeRange": {
      "StartTime": "03:18:33.8400000",
      "EndTime": "03:18:34.7400000"
    }
  },
  {
    "TextLocation": {
      "Start": 143764,
      "End": 143767
    },
    "TimeRange": {
      "StartTime": "03:18:34.7400000",
      "EndTime": "03:18:34.9200000"
    }
  },
  {
    "TextLocation": {
      "Start": 143768,
      "End": 143771
    },
    "TimeRange": {
      "StartTime": "03:18:34.9200000",
      "EndTime": "03:18:35.0700000"
    }
  },
  {
    "TextLocation": {
      "Start": 143772,
      "End": 143776
    },
    "TimeRange": {
      "StartTime": "03:18:35.0700000",
      "EndTime": "03:18:35.6900000"
    }
  },
  {
    "TextLocation": {
      "Start": 143779,
      "End": 143780
    },
    "TimeRange": {
      "StartTime": "03:18:35.7000000",
      "EndTime": "03:18:36"
    }
  },
  {
    "TextLocation": {
      "Start": 143781,
      "End": 143785
    },
    "TimeRange": {
      "StartTime": "03:18:36",
      "EndTime": "03:18:36.2400000"
    }
  },
  {
    "TextLocation": {
      "Start": 143786,
      "End": 143789
    },
    "TimeRange": {
      "StartTime": "03:18:36.2400000",
      "EndTime": "03:18:36.7200000"
    }
  },
  {
    "TextLocation": {
      "Start": 143790,
      "End": 143793
    },
    "TimeRange": {
      "StartTime": "03:18:36.7200000",
      "EndTime": "03:18:37.0500000"
    }
  },
  {
    "TextLocation": {
      "Start": 143794,
      "End": 143797
    },
    "TimeRange": {
      "StartTime": "03:18:37.0500000",
      "EndTime": "03:18:37.1700000"
    }
  },
  {
    "TextLocation": {
      "Start": 143798,
      "End": 143803
    },
    "TimeRange": {
      "StartTime": "03:18:37.1700000",
      "EndTime": "03:18:37.2900000"
    }
  },
  {
    "TextLocation": {
      "Start": 143804,
      "End": 143806
    },
    "TimeRange": {
      "StartTime": "03:18:37.2900000",
      "EndTime": "03:18:37.3799999"
    }
  },
  {
    "TextLocation": {
      "Start": 143807,
      "End": 143811
    },
    "TimeRange": {
      "StartTime": "03:18:37.3799999",
      "EndTime": "03:18:37.6500000"
    }
  },
  {
    "TextLocation": {
      "Start": 143812,
      "End": 143815
    },
    "TimeRange": {
      "StartTime": "03:18:37.6500000",
      "EndTime": "03:18:37.8300000"
    }
  },
  {
    "TextLocation": {
      "Start": 143816,
      "End": 143820
    },
    "TimeRange": {
      "StartTime": "03:18:37.8300000",
      "EndTime": "03:18:38.4800000"
    }
  },
  {
    "TextLocation": {
      "Start": 143823,
      "End": 143827
    },
    "TimeRange": {
      "StartTime": "03:18:38.4900000",
      "EndTime": "03:18:39.2400000"
    }
  },
  {
    "TextLocation": {
      "Start": 143835,
      "End": 143838
    },
    "TimeRange": {
      "StartTime": "03:18:40.2500000",
      "EndTime": "03:18:40.3000000"
    }
  },
  {
    "TextLocation": {
      "Start": 143839,
      "End": 143844
    },
    "TimeRange": {
      "StartTime": "03:18:40.3100000",
      "EndTime": "03:18:40.4300000"
    }
  },
  {
    "TextLocation": {
      "Start": 143845,
      "End": 143847
    },
    "TimeRange": {
      "StartTime": "03:18:40.4300000",
      "EndTime": "03:18:40.5200000"
    }
  },
  {
    "TextLocation": {
      "Start": 143848,
      "End": 143852
    },
    "TimeRange": {
      "StartTime": "03:18:40.5200000",
      "EndTime": "03:18:40.7300000"
    }
  },
  {
    "TextLocation": {
      "Start": 143853,
      "End": 143856
    },
    "TimeRange": {
      "StartTime": "03:18:40.7300000",
      "EndTime": "03:18:40.8900000"
    }
  },
  {
    "TextLocation": {
      "Start": 143859,
      "End": 143863
    },
    "TimeRange": {
      "StartTime": "03:18:40.9100000",
      "EndTime": "03:18:41.5400000"
    }
  },
  {
    "TextLocation": {
      "Start": 143864,
      "End": 143868
    },
    "TimeRange": {
      "StartTime": "03:18:41.9599999",
      "EndTime": "03:18:43.1600000"
    }
  },
  {
    "TextLocation": {
      "Start": 143871,
      "End": 143874
    },
    "TimeRange": {
      "StartTime": "03:18:56.8500000",
      "EndTime": "03:18:57.0900000"
    }
  },
  {
    "TextLocation": {
      "Start": 143875,
      "End": 143884
    },
    "TimeRange": {
      "StartTime": "03:18:57.0900000",
      "EndTime": "03:18:57.9000000"
    }
  },
  {
    "TextLocation": {
      "Start": 143885,
      "End": 143887
    },
    "TimeRange": {
      "StartTime": "03:18:58.8900000",
      "EndTime": "03:18:59.1200000"
    }
  },
  {
    "TextLocation": {
      "Start": 143888,
      "End": 143892
    },
    "TimeRange": {
      "StartTime": "03:18:59.1299999",
      "EndTime": "03:18:59.3700000"
    }
  },
  {
    "TextLocation": {
      "Start": 143893,
      "End": 143897
    },
    "TimeRange": {
      "StartTime": "03:18:59.3700000",
      "EndTime": "03:19:00.2099999"
    }
  },
  {
    "TextLocation": {
      "Start": 143900,
      "End": 143905
    },
    "TimeRange": {
      "StartTime": "03:19:00.2400000",
      "EndTime": "03:19:00.4800000"
    }
  },
  {
    "TextLocation": {
      "Start": 143906,
      "End": 143909
    },
    "TimeRange": {
      "StartTime": "03:19:00.4800000",
      "EndTime": "03:19:00.5700000"
    }
  },
  {
    "TextLocation": {
      "Start": 143910,
      "End": 143916
    },
    "TimeRange": {
      "StartTime": "03:19:00.5700000",
      "EndTime": "03:19:00.9599999"
    }
  },
  {
    "TextLocation": {
      "Start": 143917,
      "End": 143919
    },
    "TimeRange": {
      "StartTime": "03:19:00.9599999",
      "EndTime": "03:19:01.0800000"
    }
  },
  {
    "TextLocation": {
      "Start": 143920,
      "End": 143924
    },
    "TimeRange": {
      "StartTime": "03:19:01.0800000",
      "EndTime": "03:19:01.2900000"
    }
  },
  {
    "TextLocation": {
      "Start": 143925,
      "End": 143932
    },
    "TimeRange": {
      "StartTime": "03:19:01.2900000",
      "EndTime": "03:19:01.7099999"
    }
  },
  {
    "TextLocation": {
      "Start": 143940,
      "End": 143941
    },
    "TimeRange": {
      "StartTime": "03:19:02.6299999",
      "EndTime": "03:19:02.9599999"
    }
  },
  {
    "TextLocation": {
      "Start": 143942,
      "End": 143952
    },
    "TimeRange": {
      "StartTime": "03:19:02.9599999",
      "EndTime": "03:19:03.7099999"
    }
  },
  {
    "TextLocation": {
      "Start": 143953,
      "End": 143958
    },
    "TimeRange": {
      "StartTime": "03:19:03.7099999",
      "EndTime": "03:19:04.1600000"
    }
  },
  {
    "TextLocation": {
      "Start": 143959,
      "End": 143969
    },
    "TimeRange": {
      "StartTime": "03:19:04.1600000",
      "EndTime": "03:19:05.1200000"
    }
  },
  {
    "TextLocation": {
      "Start": 143970,
      "End": 143975
    },
    "TimeRange": {
      "StartTime": "03:19:05.3300000",
      "EndTime": "03:19:05.5700000"
    }
  },
  {
    "TextLocation": {
      "Start": 143977,
      "End": 143982
    },
    "TimeRange": {
      "StartTime": "03:19:05.5700000",
      "EndTime": "03:19:06.0200000"
    }
  },
  {
    "TextLocation": {
      "Start": 143990,
      "End": 143992
    },
    "TimeRange": {
      "StartTime": "03:19:06.5900000",
      "EndTime": "03:19:06.7400000"
    }
  },
  {
    "TextLocation": {
      "Start": 143993,
      "End": 144000
    },
    "TimeRange": {
      "StartTime": "03:19:06.7400000",
      "EndTime": "03:19:07.0400000"
    }
  },
  {
    "TextLocation": {
      "Start": 144001,
      "End": 144009
    },
    "TimeRange": {
      "StartTime": "03:19:07.0400000",
      "EndTime": "03:19:07.4300000"
    }
  },
  {
    "TextLocation": {
      "Start": 144010,
      "End": 144015
    },
    "TimeRange": {
      "StartTime": "03:19:07.4300000",
      "EndTime": "03:19:07.5500000"
    }
  },
  {
    "TextLocation": {
      "Start": 144016,
      "End": 144019
    },
    "TimeRange": {
      "StartTime": "03:19:07.5500000",
      "EndTime": "03:19:07.6400000"
    }
  },
  {
    "TextLocation": {
      "Start": 144020,
      "End": 144029
    },
    "TimeRange": {
      "StartTime": "03:19:07.6400000",
      "EndTime": "03:19:08.2099999"
    }
  },
  {
    "TextLocation": {
      "Start": 144030,
      "End": 144033
    },
    "TimeRange": {
      "StartTime": "03:19:08.5400000",
      "EndTime": "03:19:08.7800000"
    }
  },
  {
    "TextLocation": {
      "Start": 144034,
      "End": 144037
    },
    "TimeRange": {
      "StartTime": "03:19:08.7800000",
      "EndTime": "03:19:09.0500000"
    }
  },
  {
    "TextLocation": {
      "Start": 144038,
      "End": 144044
    },
    "TimeRange": {
      "StartTime": "03:19:09.0500000",
      "EndTime": "03:19:09.4400000"
    }
  },
  {
    "TextLocation": {
      "Start": 144045,
      "End": 144048
    },
    "TimeRange": {
      "StartTime": "03:19:09.4400000",
      "EndTime": "03:19:09.6500000"
    }
  },
  {
    "TextLocation": {
      "Start": 144049,
      "End": 144056
    },
    "TimeRange": {
      "StartTime": "03:19:09.6500000",
      "EndTime": "03:19:10.1000000"
    }
  },
  {
    "TextLocation": {
      "Start": 144057,
      "End": 144059
    },
    "TimeRange": {
      "StartTime": "03:19:10.1000000",
      "EndTime": "03:19:10.1900000"
    }
  },
  {
    "TextLocation": {
      "Start": 144060,
      "End": 144066
    },
    "TimeRange": {
      "StartTime": "03:19:10.1900000",
      "EndTime": "03:19:10.5200000"
    }
  },
  {
    "TextLocation": {
      "Start": 144074,
      "End": 144081
    },
    "TimeRange": {
      "StartTime": "03:19:11.6000000",
      "EndTime": "03:19:12.1700000"
    }
  },
  {
    "TextLocation": {
      "Start": 144089,
      "End": 144094
    },
    "TimeRange": {
      "StartTime": "03:19:12.7700000",
      "EndTime": "03:19:13.0100000"
    }
  },
  {
    "TextLocation": {
      "Start": 144095,
      "End": 144098
    },
    "TimeRange": {
      "StartTime": "03:19:13.0100000",
      "EndTime": "03:19:13.1900000"
    }
  },
  {
    "TextLocation": {
      "Start": 144099,
      "End": 144102
    },
    "TimeRange": {
      "StartTime": "03:19:13.1900000",
      "EndTime": "03:19:13.3400000"
    }
  },
  {
    "TextLocation": {
      "Start": 144103,
      "End": 144108
    },
    "TimeRange": {
      "StartTime": "03:19:13.3400000",
      "EndTime": "03:19:13.7900000"
    }
  },
  {
    "TextLocation": {
      "Start": 144111,
      "End": 144116
    },
    "TimeRange": {
      "StartTime": "03:19:13.7900000",
      "EndTime": "03:19:14.2099999"
    }
  },
  {
    "TextLocation": {
      "Start": 144118,
      "End": 144123
    },
    "TimeRange": {
      "StartTime": "03:19:14.2099999",
      "EndTime": "03:19:14.5100000"
    }
  },
  {
    "TextLocation": {
      "Start": 144125,
      "End": 144130
    },
    "TimeRange": {
      "StartTime": "03:19:14.5100000",
      "EndTime": "03:19:14.8100000"
    }
  },
  {
    "TextLocation": {
      "Start": 144133,
      "End": 144136
    },
    "TimeRange": {
      "StartTime": "03:19:14.8100000",
      "EndTime": "03:19:15.1100000"
    }
  },
  {
    "TextLocation": {
      "Start": 144138,
      "End": 144141
    },
    "TimeRange": {
      "StartTime": "03:19:15.1100000",
      "EndTime": "03:19:15.3500000"
    }
  },
  {
    "TextLocation": {
      "Start": 144143,
      "End": 144148
    },
    "TimeRange": {
      "StartTime": "03:19:15.3500000",
      "EndTime": "03:19:15.8300000"
    }
  },
  {
    "TextLocation": {
      "Start": 144150,
      "End": 144155
    },
    "TimeRange": {
      "StartTime": "03:19:15.8300000",
      "EndTime": "03:19:16.4000000"
    }
  },
  {
    "TextLocation": {
      "Start": 144158,
      "End": 144167
    },
    "TimeRange": {
      "StartTime": "03:19:31.8500000",
      "EndTime": "03:19:32.2700000"
    }
  },
  {
    "TextLocation": {
      "Start": 144170,
      "End": 144175
    },
    "TimeRange": {
      "StartTime": "03:19:32.2700000",
      "EndTime": "03:19:32.5100000"
    }
  },
  {
    "TextLocation": {
      "Start": 144177,
      "End": 144181
    },
    "TimeRange": {
      "StartTime": "03:19:32.5100000",
      "EndTime": "03:19:32.6900000"
    }
  },
  {
    "TextLocation": {
      "Start": 144182,
      "End": 144185
    },
    "TimeRange": {
      "StartTime": "03:19:32.6900000",
      "EndTime": "03:19:32.8400000"
    }
  },
  {
    "TextLocation": {
      "Start": 144186,
      "End": 144188
    },
    "TimeRange": {
      "StartTime": "03:19:32.8400000",
      "EndTime": "03:19:32.9300000"
    }
  },
  {
    "TextLocation": {
      "Start": 144189,
      "End": 144197
    },
    "TimeRange": {
      "StartTime": "03:19:32.9300000",
      "EndTime": "03:19:33.3799999"
    }
  },
  {
    "TextLocation": {
      "Start": 144198,
      "End": 144202
    },
    "TimeRange": {
      "StartTime": "03:19:33.3799999",
      "EndTime": "03:19:33.5000000"
    }
  },
  {
    "TextLocation": {
      "Start": 144203,
      "End": 144207
    },
    "TimeRange": {
      "StartTime": "03:19:33.5000000",
      "EndTime": "03:19:33.6800000"
    }
  },
  {
    "TextLocation": {
      "Start": 144208,
      "End": 144219
    },
    "TimeRange": {
      "StartTime": "03:19:33.6800000",
      "EndTime": "03:19:34.0700000"
    }
  },
  {
    "TextLocation": {
      "Start": 144220,
      "End": 144222
    },
    "TimeRange": {
      "StartTime": "03:19:34.2500000",
      "EndTime": "03:19:34.5800000"
    }
  },
  {
    "TextLocation": {
      "Start": 144223,
      "End": 144229
    },
    "TimeRange": {
      "StartTime": "03:19:34.5800000",
      "EndTime": "03:19:34.9700000"
    }
  },
  {
    "TextLocation": {
      "Start": 144230,
      "End": 144243
    },
    "TimeRange": {
      "StartTime": "03:19:34.9700000",
      "EndTime": "03:19:35.6000000"
    }
  },
  {
    "TextLocation": {
      "Start": 144244,
      "End": 144247
    },
    "TimeRange": {
      "StartTime": "03:19:35.6000000",
      "EndTime": "03:19:35.6900000"
    }
  },
  {
    "TextLocation": {
      "Start": 144248,
      "End": 144252
    },
    "TimeRange": {
      "StartTime": "03:19:35.6900000",
      "EndTime": "03:19:35.9599999"
    }
  },
  {
    "TextLocation": {
      "Start": 144253,
      "End": 144257
    },
    "TimeRange": {
      "StartTime": "03:19:35.9599999",
      "EndTime": "03:19:36.4100000"
    }
  },
  {
    "TextLocation": {
      "Start": 144265,
      "End": 144268
    },
    "TimeRange": {
      "StartTime": "03:19:36.4100000",
      "EndTime": "03:19:36.7700000"
    }
  },
  {
    "TextLocation": {
      "Start": 144271,
      "End": 144277
    },
    "TimeRange": {
      "StartTime": "03:19:36.7700000",
      "EndTime": "03:19:36.9800000"
    }
  },
  {
    "TextLocation": {
      "Start": 144278,
      "End": 144279
    },
    "TimeRange": {
      "StartTime": "03:19:36.9800000",
      "EndTime": "03:19:37.2300000"
    }
  },
  {
    "TextLocation": {
      "Start": 144280,
      "End": 144287
    },
    "TimeRange": {
      "StartTime": "03:19:37.2300000",
      "EndTime": "03:19:37.4900000"
    }
  },
  {
    "TextLocation": {
      "Start": 144288,
      "End": 144290
    },
    "TimeRange": {
      "StartTime": "03:19:37.4900000",
      "EndTime": "03:19:37.5800000"
    }
  },
  {
    "TextLocation": {
      "Start": 144291,
      "End": 144295
    },
    "TimeRange": {
      "StartTime": "03:19:37.5800000",
      "EndTime": "03:19:37.7300000"
    }
  },
  {
    "TextLocation": {
      "Start": 144296,
      "End": 144301
    },
    "TimeRange": {
      "StartTime": "03:19:37.7300000",
      "EndTime": "03:19:38.1200000"
    }
  },
  {
    "TextLocation": {
      "Start": 144309,
      "End": 144314
    },
    "TimeRange": {
      "StartTime": "03:19:38.5100000",
      "EndTime": "03:19:38.7800000"
    }
  },
  {
    "TextLocation": {
      "Start": 144315,
      "End": 144318
    },
    "TimeRange": {
      "StartTime": "03:19:38.7800000",
      "EndTime": "03:19:38.8700000"
    }
  },
  {
    "TextLocation": {
      "Start": 144319,
      "End": 144325
    },
    "TimeRange": {
      "StartTime": "03:19:38.8700000",
      "EndTime": "03:19:39.2000000"
    }
  },
  {
    "TextLocation": {
      "Start": 144326,
      "End": 144328
    },
    "TimeRange": {
      "StartTime": "03:19:39.2000000",
      "EndTime": "03:19:39.3500000"
    }
  },
  {
    "TextLocation": {
      "Start": 144329,
      "End": 144333
    },
    "TimeRange": {
      "StartTime": "03:19:39.3500000",
      "EndTime": "03:19:39.5500000"
    }
  },
  {
    "TextLocation": {
      "Start": 144334,
      "End": 144341
    },
    "TimeRange": {
      "StartTime": "03:19:39.6000000",
      "EndTime": "03:19:39.8200000"
    }
  },
  {
    "TextLocation": {
      "Start": 144342,
      "End": 144348
    },
    "TimeRange": {
      "StartTime": "03:19:40.1900000",
      "EndTime": "03:19:40.4400000"
    }
  },
  {
    "TextLocation": {
      "Start": 144356,
      "End": 144360
    },
    "TimeRange": {
      "StartTime": "03:19:42.9700000",
      "EndTime": "03:19:43.3600000"
    }
  },
  {
    "TextLocation": {
      "Start": 144361,
      "End": 144364
    },
    "TimeRange": {
      "StartTime": "03:19:43.3600000",
      "EndTime": "03:19:43.7500000"
    }
  },
  {
    "TextLocation": {
      "Start": 144366,
      "End": 144370
    },
    "TimeRange": {
      "StartTime": "03:19:43.7500000",
      "EndTime": "03:19:44.7400000"
    }
  },
  {
    "TextLocation": {
      "Start": 144372,
      "End": 144374
    },
    "TimeRange": {
      "StartTime": "03:19:44.7400000",
      "EndTime": "03:19:44.8900000"
    }
  },
  {
    "TextLocation": {
      "Start": 144375,
      "End": 144379
    },
    "TimeRange": {
      "StartTime": "03:19:44.8900000",
      "EndTime": "03:19:45.4700000"
    }
  },
  {
    "TextLocation": {
      "Start": 144380,
      "End": 144385
    },
    "TimeRange": {
      "StartTime": "03:19:45.4700000",
      "EndTime": "03:19:46.0600000"
    }
  },
  {
    "TextLocation": {
      "Start": 144386,
      "End": 144389
    },
    "TimeRange": {
      "StartTime": "03:19:46.0600000",
      "EndTime": "03:19:46.8100000"
    }
  },
  {
    "TextLocation": {
      "Start": 144397,
      "End": 144399
    },
    "TimeRange": {
      "StartTime": "03:19:47.1400000",
      "EndTime": "03:19:47.2300000"
    }
  },
  {
    "TextLocation": {
      "Start": 144400,
      "End": 144405
    },
    "TimeRange": {
      "StartTime": "03:19:47.2900000",
      "EndTime": "03:19:47.4100000"
    }
  },
  {
    "TextLocation": {
      "Start": 144406,
      "End": 144410
    },
    "TimeRange": {
      "StartTime": "03:19:47.4100000",
      "EndTime": "03:19:47.5600000"
    }
  },
  {
    "TextLocation": {
      "Start": 144411,
      "End": 144413
    },
    "TimeRange": {
      "StartTime": "03:19:47.5600000",
      "EndTime": "03:19:47.7099999"
    }
  },
  {
    "TextLocation": {
      "Start": 144414,
      "End": 144418
    },
    "TimeRange": {
      "StartTime": "03:19:47.7099999",
      "EndTime": "03:19:48.1900000"
    }
  },
  {
    "TextLocation": {
      "Start": 144419,
      "End": 144423
    },
    "TimeRange": {
      "StartTime": "03:19:48.1900000",
      "EndTime": "03:19:48.6700000"
    }
  },
  {
    "TextLocation": {
      "Start": 144424,
      "End": 144426
    },
    "TimeRange": {
      "StartTime": "03:19:48.6700000",
      "EndTime": "03:19:48.7300000"
    }
  },
  {
    "TextLocation": {
      "Start": 144427,
      "End": 144435
    },
    "TimeRange": {
      "StartTime": "03:19:48.7300000",
      "EndTime": "03:19:49.0600000"
    }
  },
  {
    "TextLocation": {
      "Start": 144436,
      "End": 144442
    },
    "TimeRange": {
      "StartTime": "03:19:49.0600000",
      "EndTime": "03:19:49.4000000"
    }
  },
  {
    "TextLocation": {
      "Start": 144450,
      "End": 144453
    },
    "TimeRange": {
      "StartTime": "03:19:49.4200000",
      "EndTime": "03:19:50.0500000"
    }
  },
  {
    "TextLocation": {
      "Start": 144461,
      "End": 144464
    },
    "TimeRange": {
      "StartTime": "03:19:50.1200000",
      "EndTime": "03:19:50.2200000"
    }
  },
  {
    "TextLocation": {
      "Start": 144465,
      "End": 144468
    },
    "TimeRange": {
      "StartTime": "03:19:50.2300000",
      "EndTime": "03:19:50.3799999"
    }
  },
  {
    "TextLocation": {
      "Start": 144469,
      "End": 144472
    },
    "TimeRange": {
      "StartTime": "03:19:50.3799999",
      "EndTime": "03:19:50.4700000"
    }
  },
  {
    "TextLocation": {
      "Start": 144473,
      "End": 144477
    },
    "TimeRange": {
      "StartTime": "03:19:50.4700000",
      "EndTime": "03:19:50.6200000"
    }
  },
  {
    "TextLocation": {
      "Start": 144478,
      "End": 144482
    },
    "TimeRange": {
      "StartTime": "03:19:50.6200000",
      "EndTime": "03:19:50.8000000"
    }
  },
  {
    "TextLocation": {
      "Start": 144490,
      "End": 144494
    },
    "TimeRange": {
      "StartTime": "03:19:51.6700000",
      "EndTime": "03:19:52.0300000"
    }
  },
  {
    "TextLocation": {
      "Start": 144495,
      "End": 144497
    },
    "TimeRange": {
      "StartTime": "03:19:52.0300000",
      "EndTime": "03:19:52.3000000"
    }
  },
  {
    "TextLocation": {
      "Start": 144498,
      "End": 144500
    },
    "TimeRange": {
      "StartTime": "03:19:52.3000000",
      "EndTime": "03:19:52.4500000"
    }
  },
  {
    "TextLocation": {
      "Start": 144501,
      "End": 144507
    },
    "TimeRange": {
      "StartTime": "03:19:52.4500000",
      "EndTime": "03:19:53.1000000"
    }
  },
  {
    "TextLocation": {
      "Start": 144509,
      "End": 144515
    },
    "TimeRange": {
      "StartTime": "03:19:53.1100000",
      "EndTime": "03:19:54.0100000"
    }
  },
  {
    "TextLocation": {
      "Start": 144518,
      "End": 144519
    },
    "TimeRange": {
      "StartTime": "03:19:54.3100000",
      "EndTime": "03:19:54.6400000"
    }
  },
  {
    "TextLocation": {
      "Start": 144520,
      "End": 144524
    },
    "TimeRange": {
      "StartTime": "03:19:54.6400000",
      "EndTime": "03:19:54.8200000"
    }
  },
  {
    "TextLocation": {
      "Start": 144525,
      "End": 144527
    },
    "TimeRange": {
      "StartTime": "03:19:54.8200000",
      "EndTime": "03:19:54.8799999"
    }
  },
  {
    "TextLocation": {
      "Start": 144528,
      "End": 144532
    },
    "TimeRange": {
      "StartTime": "03:19:54.9100000",
      "EndTime": "03:19:55.3000000"
    }
  },
  {
    "TextLocation": {
      "Start": 144533,
      "End": 144535
    },
    "TimeRange": {
      "StartTime": "03:19:55.3000000",
      "EndTime": "03:19:55.4800000"
    }
  },
  {
    "TextLocation": {
      "Start": 144536,
      "End": 144541
    },
    "TimeRange": {
      "StartTime": "03:19:55.4800000",
      "EndTime": "03:19:55.6900000"
    }
  },
  {
    "TextLocation": {
      "Start": 144542,
      "End": 144546
    },
    "TimeRange": {
      "StartTime": "03:19:55.6900000",
      "EndTime": "03:19:55.9900000"
    }
  },
  {
    "TextLocation": {
      "Start": 144547,
      "End": 144549
    },
    "TimeRange": {
      "StartTime": "03:19:55.9900000",
      "EndTime": "03:19:56.4400000"
    }
  },
  {
    "TextLocation": {
      "Start": 144557,
      "End": 144561
    },
    "TimeRange": {
      "StartTime": "03:19:57.1600000",
      "EndTime": "03:19:57.3100000"
    }
  },
  {
    "TextLocation": {
      "Start": 144562,
      "End": 144564
    },
    "TimeRange": {
      "StartTime": "03:19:57.3100000",
      "EndTime": "03:19:57.4800000"
    }
  },
  {
    "TextLocation": {
      "Start": 144565,
      "End": 144571
    },
    "TimeRange": {
      "StartTime": "03:19:57.5200000",
      "EndTime": "03:19:58"
    }
  },
  {
    "TextLocation": {
      "Start": 144579,
      "End": 144581
    },
    "TimeRange": {
      "StartTime": "03:20:00.3200000",
      "EndTime": "03:20:00.4700000"
    }
  },
  {
    "TextLocation": {
      "Start": 144582,
      "End": 144584
    },
    "TimeRange": {
      "StartTime": "03:20:00.4700000",
      "EndTime": "03:20:00.6200000"
    }
  },
  {
    "TextLocation": {
      "Start": 144585,
      "End": 144593
    },
    "TimeRange": {
      "StartTime": "03:20:00.6200000",
      "EndTime": "03:20:00.9500000"
    }
  },
  {
    "TextLocation": {
      "Start": 144594,
      "End": 144597
    },
    "TimeRange": {
      "StartTime": "03:20:00.9500000",
      "EndTime": "03:20:01.0700000"
    }
  },
  {
    "TextLocation": {
      "Start": 144598,
      "End": 144608
    },
    "TimeRange": {
      "StartTime": "03:20:01.0700000",
      "EndTime": "03:20:01.5200000"
    }
  },
  {
    "TextLocation": {
      "Start": 144610,
      "End": 144611
    },
    "TimeRange": {
      "StartTime": "03:20:01.5200000",
      "EndTime": "03:20:01.6100000"
    }
  },
  {
    "TextLocation": {
      "Start": 144612,
      "End": 144616
    },
    "TimeRange": {
      "StartTime": "03:20:01.6100000",
      "EndTime": "03:20:01.7300000"
    }
  },
  {
    "TextLocation": {
      "Start": 144617,
      "End": 144624
    },
    "TimeRange": {
      "StartTime": "03:20:01.7300000",
      "EndTime": "03:20:01.9100000"
    }
  },
  {
    "TextLocation": {
      "Start": 144625,
      "End": 144629
    },
    "TimeRange": {
      "StartTime": "03:20:01.9100000",
      "EndTime": "03:20:02.0300000"
    }
  },
  {
    "TextLocation": {
      "Start": 144630,
      "End": 144632
    },
    "TimeRange": {
      "StartTime": "03:20:02.0300000",
      "EndTime": "03:20:02.1800000"
    }
  },
  {
    "TextLocation": {
      "Start": 144633,
      "End": 144639
    },
    "TimeRange": {
      "StartTime": "03:20:02.1800000",
      "EndTime": "03:20:02.6600000"
    }
  },
  {
    "TextLocation": {
      "Start": 144640,
      "End": 144642
    },
    "TimeRange": {
      "StartTime": "03:20:02.6600000",
      "EndTime": "03:20:02.8100000"
    }
  },
  {
    "TextLocation": {
      "Start": 144643,
      "End": 144651
    },
    "TimeRange": {
      "StartTime": "03:20:02.8100000",
      "EndTime": "03:20:03.1400000"
    }
  },
  {
    "TextLocation": {
      "Start": 144652,
      "End": 144654
    },
    "TimeRange": {
      "StartTime": "03:20:03.1400000",
      "EndTime": "03:20:03.5000000"
    }
  },
  {
    "TextLocation": {
      "Start": 144655,
      "End": 144656
    },
    "TimeRange": {
      "StartTime": "03:20:03.5000000",
      "EndTime": "03:20:03.6200000"
    }
  },
  {
    "TextLocation": {
      "Start": 144657,
      "End": 144666
    },
    "TimeRange": {
      "StartTime": "03:20:03.6200000",
      "EndTime": "03:20:04.5500000"
    }
  },
  {
    "TextLocation": {
      "Start": 144667,
      "End": 144671
    },
    "TimeRange": {
      "StartTime": "03:20:04.6700000",
      "EndTime": "03:20:05.2400000"
    }
  },
  {
    "TextLocation": {
      "Start": 144672,
      "End": 144675
    },
    "TimeRange": {
      "StartTime": "03:20:05.2400000",
      "EndTime": "03:20:05.4800000"
    }
  },
  {
    "TextLocation": {
      "Start": 144676,
      "End": 144678
    },
    "TimeRange": {
      "StartTime": "03:20:05.4800000",
      "EndTime": "03:20:05.7200000"
    }
  },
  {
    "TextLocation": {
      "Start": 144679,
      "End": 144687
    },
    "TimeRange": {
      "StartTime": "03:20:05.7200000",
      "EndTime": "03:20:06.2600000"
    }
  },
  {
    "TextLocation": {
      "Start": 144688,
      "End": 144692
    },
    "TimeRange": {
      "StartTime": "03:20:06.2600000",
      "EndTime": "03:20:06.4300000"
    }
  },
  {
    "TextLocation": {
      "Start": 144693,
      "End": 144694
    },
    "TimeRange": {
      "StartTime": "03:20:06.4400000",
      "EndTime": "03:20:06.5000000"
    }
  },
  {
    "TextLocation": {
      "Start": 144695,
      "End": 144705
    },
    "TimeRange": {
      "StartTime": "03:20:06.5000000",
      "EndTime": "03:20:06.8000000"
    }
  },
  {
    "TextLocation": {
      "Start": 144706,
      "End": 144715
    },
    "TimeRange": {
      "StartTime": "03:20:06.8000000",
      "EndTime": "03:20:07.2500000"
    }
  },
  {
    "TextLocation": {
      "Start": 144716,
      "End": 144722
    },
    "TimeRange": {
      "StartTime": "03:20:07.2500000",
      "EndTime": "03:20:07.5500000"
    }
  },
  {
    "TextLocation": {
      "Start": 144723,
      "End": 144725
    },
    "TimeRange": {
      "StartTime": "03:20:07.5500000",
      "EndTime": "03:20:07.6700000"
    }
  },
  {
    "TextLocation": {
      "Start": 144726,
      "End": 144728
    },
    "TimeRange": {
      "StartTime": "03:20:07.6700000",
      "EndTime": "03:20:07.9400000"
    }
  },
  {
    "TextLocation": {
      "Start": 144736,
      "End": 144744
    },
    "TimeRange": {
      "StartTime": "03:20:09.3500000",
      "EndTime": "03:20:10.1000000"
    }
  },
  {
    "TextLocation": {
      "Start": 144745,
      "End": 144750
    },
    "TimeRange": {
      "StartTime": "03:20:10.1000000",
      "EndTime": "03:20:10.4599999"
    }
  },
  {
    "TextLocation": {
      "Start": 144751,
      "End": 144755
    },
    "TimeRange": {
      "StartTime": "03:20:10.4599999",
      "EndTime": "03:20:11.4200000"
    }
  },
  {
    "TextLocation": {
      "Start": 144756,
      "End": 144759
    },
    "TimeRange": {
      "StartTime": "03:20:11.4200000",
      "EndTime": "03:20:11.5700000"
    }
  },
  {
    "TextLocation": {
      "Start": 144760,
      "End": 144764
    },
    "TimeRange": {
      "StartTime": "03:20:11.5700000",
      "EndTime": "03:20:12.8600000"
    }
  },
  {
    "TextLocation": {
      "Start": 144767,
      "End": 144770
    },
    "TimeRange": {
      "StartTime": "03:20:21.8900000",
      "EndTime": "03:20:22.1000000"
    }
  },
  {
    "TextLocation": {
      "Start": 144771,
      "End": 144776
    },
    "TimeRange": {
      "StartTime": "03:20:22.1000000",
      "EndTime": "03:20:22.3400000"
    }
  },
  {
    "TextLocation": {
      "Start": 144778,
      "End": 144781
    },
    "TimeRange": {
      "StartTime": "03:20:22.3400000",
      "EndTime": "03:20:22.4599999"
    }
  },
  {
    "TextLocation": {
      "Start": 144782,
      "End": 144787
    },
    "TimeRange": {
      "StartTime": "03:20:22.4599999",
      "EndTime": "03:20:22.6400000"
    }
  },
  {
    "TextLocation": {
      "Start": 144788,
      "End": 144796
    },
    "TimeRange": {
      "StartTime": "03:20:22.6400000",
      "EndTime": "03:20:23.0500000"
    }
  },
  {
    "TextLocation": {
      "Start": 144797,
      "End": 144802
    },
    "TimeRange": {
      "StartTime": "03:20:23.2400000",
      "EndTime": "03:20:23.7200000"
    }
  },
  {
    "TextLocation": {
      "Start": 144803,
      "End": 144806
    },
    "TimeRange": {
      "StartTime": "03:20:23.7200000",
      "EndTime": "03:20:23.7800000"
    }
  },
  {
    "TextLocation": {
      "Start": 144807,
      "End": 144811
    },
    "TimeRange": {
      "StartTime": "03:20:23.7800000",
      "EndTime": "03:20:23.9900000"
    }
  },
  {
    "TextLocation": {
      "Start": 144812,
      "End": 144816
    },
    "TimeRange": {
      "StartTime": "03:20:23.9900000",
      "EndTime": "03:20:24.1299999"
    }
  },
  {
    "TextLocation": {
      "Start": 144824,
      "End": 144827
    },
    "TimeRange": {
      "StartTime": "03:20:25.7500000",
      "EndTime": "03:20:26.3799999"
    }
  },
  {
    "TextLocation": {
      "Start": 144835,
      "End": 144838
    },
    "TimeRange": {
      "StartTime": "03:20:26.7099999",
      "EndTime": "03:20:26.8900000"
    }
  },
  {
    "TextLocation": {
      "Start": 144839,
      "End": 144843
    },
    "TimeRange": {
      "StartTime": "03:20:26.8900000",
      "EndTime": "03:20:27.0700000"
    }
  },
  {
    "TextLocation": {
      "Start": 144844,
      "End": 144848
    },
    "TimeRange": {
      "StartTime": "03:20:27.0700000",
      "EndTime": "03:20:27.2500000"
    }
  },
  {
    "TextLocation": {
      "Start": 144849,
      "End": 144852
    },
    "TimeRange": {
      "StartTime": "03:20:27.2500000",
      "EndTime": "03:20:27.3300000"
    }
  },
  {
    "TextLocation": {
      "Start": 144853,
      "End": 144857
    },
    "TimeRange": {
      "StartTime": "03:20:27.3700000",
      "EndTime": "03:20:27.5700000"
    }
  },
  {
    "TextLocation": {
      "Start": 144858,
      "End": 144862
    },
    "TimeRange": {
      "StartTime": "03:20:27.5900000",
      "EndTime": "03:20:27.7000000"
    }
  },
  {
    "TextLocation": {
      "Start": 144863,
      "End": 144867
    },
    "TimeRange": {
      "StartTime": "03:20:27.7000000",
      "EndTime": "03:20:27.8799999"
    }
  },
  {
    "TextLocation": {
      "Start": 144868,
      "End": 144871
    },
    "TimeRange": {
      "StartTime": "03:20:28.2700000",
      "EndTime": "03:20:28.4200000"
    }
  },
  {
    "TextLocation": {
      "Start": 144879,
      "End": 144883
    },
    "TimeRange": {
      "StartTime": "03:20:28.9700000",
      "EndTime": "03:20:29.3600000"
    }
  },
  {
    "TextLocation": {
      "Start": 144884,
      "End": 144887
    },
    "TimeRange": {
      "StartTime": "03:20:29.3600000",
      "EndTime": "03:20:29.8400000"
    }
  },
  {
    "TextLocation": {
      "Start": 144889,
      "End": 144893
    },
    "TimeRange": {
      "StartTime": "03:20:29.8400000",
      "EndTime": "03:20:31.1299999"
    }
  },
  {
    "TextLocation": {
      "Start": 144894,
      "End": 144898
    },
    "TimeRange": {
      "StartTime": "03:20:31.3400000",
      "EndTime": "03:20:31.9100000"
    }
  },
  {
    "TextLocation": {
      "Start": 144899,
      "End": 144902
    },
    "TimeRange": {
      "StartTime": "03:20:31.9100000",
      "EndTime": "03:20:33.0200000"
    }
  },
  {
    "TextLocation": {
      "Start": 144903,
      "End": 144906
    },
    "TimeRange": {
      "StartTime": "03:20:33.0500000",
      "EndTime": "03:20:33.9200000"
    }
  },
  {
    "TextLocation": {
      "Start": 144914,
      "End": 144916
    },
    "TimeRange": {
      "StartTime": "03:20:34.1900000",
      "EndTime": "03:20:34.3700000"
    }
  },
  {
    "TextLocation": {
      "Start": 144917,
      "End": 144919
    },
    "TimeRange": {
      "StartTime": "03:20:34.3799999",
      "EndTime": "03:20:34.4300000"
    }
  },
  {
    "TextLocation": {
      "Start": 144920,
      "End": 144922
    },
    "TimeRange": {
      "StartTime": "03:20:34.6100000",
      "EndTime": "03:20:34.7200000"
    }
  },
  {
    "TextLocation": {
      "Start": 144923,
      "End": 144929
    },
    "TimeRange": {
      "StartTime": "03:20:34.7400000",
      "EndTime": "03:20:34.9800000"
    }
  },
  {
    "TextLocation": {
      "Start": 144930,
      "End": 144933
    },
    "TimeRange": {
      "StartTime": "03:20:35.0300000",
      "EndTime": "03:20:35.0900000"
    }
  },
  {
    "TextLocation": {
      "Start": 144934,
      "End": 144938
    },
    "TimeRange": {
      "StartTime": "03:20:35.1200000",
      "EndTime": "03:20:35.2700000"
    }
  },
  {
    "TextLocation": {
      "Start": 144939,
      "End": 144943
    },
    "TimeRange": {
      "StartTime": "03:20:35.2700000",
      "EndTime": "03:20:35.6299999"
    }
  },
  {
    "TextLocation": {
      "Start": 144944,
      "End": 144947
    },
    "TimeRange": {
      "StartTime": "03:20:35.6299999",
      "EndTime": "03:20:35.9900000"
    }
  },
  {
    "TextLocation": {
      "Start": 144948,
      "End": 144950
    },
    "TimeRange": {
      "StartTime": "03:20:35.9900000",
      "EndTime": "03:20:36.1100000"
    }
  },
  {
    "TextLocation": {
      "Start": 144951,
      "End": 144956
    },
    "TimeRange": {
      "StartTime": "03:20:36.1100000",
      "EndTime": "03:20:36.6400000"
    }
  },
  {
    "TextLocation": {
      "Start": 144957,
      "End": 144961
    },
    "TimeRange": {
      "StartTime": "03:20:36.6400000",
      "EndTime": "03:20:37.1600000"
    }
  },
  {
    "TextLocation": {
      "Start": 144969,
      "End": 144972
    },
    "TimeRange": {
      "StartTime": "03:20:37.1900000",
      "EndTime": "03:20:37.6700000"
    }
  },
  {
    "TextLocation": {
      "Start": 144980,
      "End": 144983
    },
    "TimeRange": {
      "StartTime": "03:20:37.7600000",
      "EndTime": "03:20:37.8700000"
    }
  },
  {
    "TextLocation": {
      "Start": 144984,
      "End": 144987
    },
    "TimeRange": {
      "StartTime": "03:20:37.8799999",
      "EndTime": "03:20:38.0300000"
    }
  },
  {
    "TextLocation": {
      "Start": 144988,
      "End": 144991
    },
    "TimeRange": {
      "StartTime": "03:20:38.0300000",
      "EndTime": "03:20:38.0900000"
    }
  },
  {
    "TextLocation": {
      "Start": 144992,
      "End": 144996
    },
    "TimeRange": {
      "StartTime": "03:20:38.0900000",
      "EndTime": "03:20:38.2700000"
    }
  },
  {
    "TextLocation": {
      "Start": 144997,
      "End": 145002
    },
    "TimeRange": {
      "StartTime": "03:20:38.2700000",
      "EndTime": "03:20:38.4800000"
    }
  },
  {
    "TextLocation": {
      "Start": 145003,
      "End": 145011
    },
    "TimeRange": {
      "StartTime": "03:20:38.4800000",
      "EndTime": "03:20:38.8400000"
    }
  },
  {
    "TextLocation": {
      "Start": 145019,
      "End": 145025
    },
    "TimeRange": {
      "StartTime": "03:20:39.7000000",
      "EndTime": "03:20:40.3000000"
    }
  },
  {
    "TextLocation": {
      "Start": 145028,
      "End": 145032
    },
    "TimeRange": {
      "StartTime": "03:20:40.3000000",
      "EndTime": "03:20:40.6000000"
    }
  },
  {
    "TextLocation": {
      "Start": 145033,
      "End": 145040
    },
    "TimeRange": {
      "StartTime": "03:20:40.6000000",
      "EndTime": "03:20:41.0800000"
    }
  },
  {
    "TextLocation": {
      "Start": 145041,
      "End": 145045
    },
    "TimeRange": {
      "StartTime": "03:20:41.0800000",
      "EndTime": "03:20:41.4100000"
    }
  },
  {
    "TextLocation": {
      "Start": 145046,
      "End": 145052
    },
    "TimeRange": {
      "StartTime": "03:20:41.4100000",
      "EndTime": "03:20:42.0400000"
    }
  },
  {
    "TextLocation": {
      "Start": 145053,
      "End": 145058
    },
    "TimeRange": {
      "StartTime": "03:20:42.0400000",
      "EndTime": "03:20:42.5200000"
    }
  },
  {
    "TextLocation": {
      "Start": 145059,
      "End": 145063
    },
    "TimeRange": {
      "StartTime": "03:20:42.5200000",
      "EndTime": "03:20:43.3000000"
    }
  },
  {
    "TextLocation": {
      "Start": 145064,
      "End": 145068
    },
    "TimeRange": {
      "StartTime": "03:20:43.3000000",
      "EndTime": "03:20:43.9300000"
    }
  },
  {
    "TextLocation": {
      "Start": 145069,
      "End": 145073
    },
    "TimeRange": {
      "StartTime": "03:20:43.9599999",
      "EndTime": "03:20:44.2000000"
    }
  },
  {
    "TextLocation": {
      "Start": 145074,
      "End": 145077
    },
    "TimeRange": {
      "StartTime": "03:20:44.2000000",
      "EndTime": "03:20:44.8600000"
    }
  },
  {
    "TextLocation": {
      "Start": 145080,
      "End": 145086
    },
    "TimeRange": {
      "StartTime": "03:20:46.8100000",
      "EndTime": "03:20:47.6200000"
    }
  },
  {
    "TextLocation": {
      "Start": 145094,
      "End": 145097
    },
    "TimeRange": {
      "StartTime": "03:20:48.7200000",
      "EndTime": "03:20:48.9100000"
    }
  },
  {
    "TextLocation": {
      "Start": 145098,
      "End": 145101
    },
    "TimeRange": {
      "StartTime": "03:20:48.9300000",
      "EndTime": "03:20:48.9900000"
    }
  },
  {
    "TextLocation": {
      "Start": 145102,
      "End": 145107
    },
    "TimeRange": {
      "StartTime": "03:20:48.9900000",
      "EndTime": "03:20:49.1100000"
    }
  },
  {
    "TextLocation": {
      "Start": 145108,
      "End": 145110
    },
    "TimeRange": {
      "StartTime": "03:20:49.1100000",
      "EndTime": "03:20:49.2000000"
    }
  },
  {
    "TextLocation": {
      "Start": 145111,
      "End": 145115
    },
    "TimeRange": {
      "StartTime": "03:20:49.2000000",
      "EndTime": "03:20:49.3799999"
    }
  },
  {
    "TextLocation": {
      "Start": 145116,
      "End": 145119
    },
    "TimeRange": {
      "StartTime": "03:20:49.3799999",
      "EndTime": "03:20:49.5200000"
    }
  },
  {
    "TextLocation": {
      "Start": 145122,
      "End": 145126
    },
    "TimeRange": {
      "StartTime": "03:20:49.5300000",
      "EndTime": "03:20:50.2200000"
    }
  },
  {
    "TextLocation": {
      "Start": 145127,
      "End": 145131
    },
    "TimeRange": {
      "StartTime": "03:20:50.2200000",
      "EndTime": "03:20:51.5100000"
    }
  },
  {
    "TextLocation": {
      "Start": 145134,
      "End": 145137
    },
    "TimeRange": {
      "StartTime": "03:20:57.5600000",
      "EndTime": "03:20:57.6800000"
    }
  },
  {
    "TextLocation": {
      "Start": 145138,
      "End": 145143
    },
    "TimeRange": {
      "StartTime": "03:20:57.6800000",
      "EndTime": "03:20:57.9200000"
    }
  },
  {
    "TextLocation": {
      "Start": 145145,
      "End": 145154
    },
    "TimeRange": {
      "StartTime": "03:20:57.9200000",
      "EndTime": "03:20:58.3700000"
    }
  },
  {
    "TextLocation": {
      "Start": 145155,
      "End": 145157
    },
    "TimeRange": {
      "StartTime": "03:20:58.3700000",
      "EndTime": "03:20:58.4599999"
    }
  },
  {
    "TextLocation": {
      "Start": 145158,
      "End": 145162
    },
    "TimeRange": {
      "StartTime": "03:20:58.4599999",
      "EndTime": "03:20:58.7300000"
    }
  },
  {
    "TextLocation": {
      "Start": 145163,
      "End": 145167
    },
    "TimeRange": {
      "StartTime": "03:20:58.7300000",
      "EndTime": "03:20:59.9599999"
    }
  },
  {
    "TextLocation": {
      "Start": 145170,
      "End": 145175
    },
    "TimeRange": {
      "StartTime": "03:21:00.7400000",
      "EndTime": "03:21:01.0100000"
    }
  },
  {
    "TextLocation": {
      "Start": 145176,
      "End": 145179
    },
    "TimeRange": {
      "StartTime": "03:21:01.0100000",
      "EndTime": "03:21:01.1000000"
    }
  },
  {
    "TextLocation": {
      "Start": 145180,
      "End": 145186
    },
    "TimeRange": {
      "StartTime": "03:21:01.1000000",
      "EndTime": "03:21:01.4900000"
    }
  },
  {
    "TextLocation": {
      "Start": 145187,
      "End": 145189
    },
    "TimeRange": {
      "StartTime": "03:21:01.4900000",
      "EndTime": "03:21:01.7000000"
    }
  },
  {
    "TextLocation": {
      "Start": 145190,
      "End": 145194
    },
    "TimeRange": {
      "StartTime": "03:21:01.7000000",
      "EndTime": "03:21:02"
    }
  },
  {
    "TextLocation": {
      "Start": 145195,
      "End": 145202
    },
    "TimeRange": {
      "StartTime": "03:21:02",
      "EndTime": "03:21:02.5400000"
    }
  },
  {
    "TextLocation": {
      "Start": 145210,
      "End": 145211
    },
    "TimeRange": {
      "StartTime": "03:21:02.8100000",
      "EndTime": "03:21:03.1700000"
    }
  },
  {
    "TextLocation": {
      "Start": 145212,
      "End": 145222
    },
    "TimeRange": {
      "StartTime": "03:21:03.1700000",
      "EndTime": "03:21:03.7700000"
    }
  },
  {
    "TextLocation": {
      "Start": 145223,
      "End": 145227
    },
    "TimeRange": {
      "StartTime": "03:21:03.8000000",
      "EndTime": "03:21:04.1600000"
    }
  },
  {
    "TextLocation": {
      "Start": 145228,
      "End": 145230
    },
    "TimeRange": {
      "StartTime": "03:21:04.1600000",
      "EndTime": "03:21:04.2500000"
    }
  },
  {
    "TextLocation": {
      "Start": 145231,
      "End": 145241
    },
    "TimeRange": {
      "StartTime": "03:21:04.2500000",
      "EndTime": "03:21:04.7600000"
    }
  },
  {
    "TextLocation": {
      "Start": 145242,
      "End": 145247
    },
    "TimeRange": {
      "StartTime": "03:21:04.7600000",
      "EndTime": "03:21:05"
    }
  },
  {
    "TextLocation": {
      "Start": 145248,
      "End": 145253
    },
    "TimeRange": {
      "StartTime": "03:21:05",
      "EndTime": "03:21:05.4500000"
    }
  },
  {
    "TextLocation": {
      "Start": 145261,
      "End": 145265
    },
    "TimeRange": {
      "StartTime": "03:21:06.2700000",
      "EndTime": "03:21:06.4500000"
    }
  },
  {
    "TextLocation": {
      "Start": 145266,
      "End": 145270
    },
    "TimeRange": {
      "StartTime": "03:21:06.4500000",
      "EndTime": "03:21:06.6900000"
    }
  },
  {
    "TextLocation": {
      "Start": 145271,
      "End": 145274
    },
    "TimeRange": {
      "StartTime": "03:21:06.6900000",
      "EndTime": "03:21:07.1600000"
    }
  },
  {
    "TextLocation": {
      "Start": 145275,
      "End": 145283
    },
    "TimeRange": {
      "StartTime": "03:21:07.1700000",
      "EndTime": "03:21:07.8000000"
    }
  },
  {
    "TextLocation": {
      "Start": 145284,
      "End": 145288
    },
    "TimeRange": {
      "StartTime": "03:21:07.8000000",
      "EndTime": "03:21:07.9800000"
    }
  },
  {
    "TextLocation": {
      "Start": 145289,
      "End": 145294
    },
    "TimeRange": {
      "StartTime": "03:21:07.9800000",
      "EndTime": "03:21:08.5200000"
    }
  },
  {
    "TextLocation": {
      "Start": 145295,
      "End": 145297
    },
    "TimeRange": {
      "StartTime": "03:21:08.5200000",
      "EndTime": "03:21:08.8000000"
    }
  },
  {
    "TextLocation": {
      "Start": 145298,
      "End": 145300
    },
    "TimeRange": {
      "StartTime": "03:21:08.8000000",
      "EndTime": "03:21:09.0800000"
    }
  },
  {
    "TextLocation": {
      "Start": 145301,
      "End": 145303
    },
    "TimeRange": {
      "StartTime": "03:21:09.0800000",
      "EndTime": "03:21:09.3600000"
    }
  },
  {
    "TextLocation": {
      "Start": 145304,
      "End": 145305
    },
    "TimeRange": {
      "StartTime": "03:21:09.3600000",
      "EndTime": "03:21:09.8799999"
    }
  },
  {
    "TextLocation": {
      "Start": 145306,
      "End": 145308
    },
    "TimeRange": {
      "StartTime": "03:21:09.8799999",
      "EndTime": "03:21:10.4000000"
    }
  },
  {
    "TextLocation": {
      "Start": 145309,
      "End": 145313
    },
    "TimeRange": {
      "StartTime": "03:21:10.4000000",
      "EndTime": "03:21:10.9200000"
    }
  },
  {
    "TextLocation": {
      "Start": 145316,
      "End": 145320
    },
    "TimeRange": {
      "StartTime": "03:21:36.6700000",
      "EndTime": "03:21:36.8700000"
    }
  },
  {
    "TextLocation": {
      "Start": 145323,
      "End": 145325
    },
    "TimeRange": {
      "StartTime": "03:21:38.1100000",
      "EndTime": "03:21:38.3799999"
    }
  },
  {
    "TextLocation": {
      "Start": 145326,
      "End": 145331
    },
    "TimeRange": {
      "StartTime": "03:21:38.4100000",
      "EndTime": "03:21:38.6800000"
    }
  },
  {
    "TextLocation": {
      "Start": 145332,
      "End": 145340
    },
    "TimeRange": {
      "StartTime": "03:21:38.6800000",
      "EndTime": "03:21:39.1299999"
    }
  },
  {
    "TextLocation": {
      "Start": 145342,
      "End": 145347
    },
    "TimeRange": {
      "StartTime": "03:21:39.1299999",
      "EndTime": "03:21:39.7300000"
    }
  },
  {
    "TextLocation": {
      "Start": 145349,
      "End": 145353
    },
    "TimeRange": {
      "StartTime": "03:21:40.0300000",
      "EndTime": "03:21:40.1800000"
    }
  },
  {
    "TextLocation": {
      "Start": 145354,
      "End": 145359
    },
    "TimeRange": {
      "StartTime": "03:21:40.1800000",
      "EndTime": "03:21:40.3700000"
    }
  },
  {
    "TextLocation": {
      "Start": 145360,
      "End": 145363
    },
    "TimeRange": {
      "StartTime": "03:21:40.3900000",
      "EndTime": "03:21:40.5900000"
    }
  },
  {
    "TextLocation": {
      "Start": 145364,
      "End": 145368
    },
    "TimeRange": {
      "StartTime": "03:21:40.6000000",
      "EndTime": "03:21:40.7800000"
    }
  },
  {
    "TextLocation": {
      "Start": 145369,
      "End": 145371
    },
    "TimeRange": {
      "StartTime": "03:21:40.7800000",
      "EndTime": "03:21:40.8700000"
    }
  },
  {
    "TextLocation": {
      "Start": 145372,
      "End": 145375
    },
    "TimeRange": {
      "StartTime": "03:21:40.8700000",
      "EndTime": "03:21:41.0500000"
    }
  },
  {
    "TextLocation": {
      "Start": 145376,
      "End": 145378
    },
    "TimeRange": {
      "StartTime": "03:21:41.0500000",
      "EndTime": "03:21:41.1100000"
    }
  },
  {
    "TextLocation": {
      "Start": 145379,
      "End": 145382
    },
    "TimeRange": {
      "StartTime": "03:21:41.1100000",
      "EndTime": "03:21:41.2000000"
    }
  },
  {
    "TextLocation": {
      "Start": 145383,
      "End": 145387
    },
    "TimeRange": {
      "StartTime": "03:21:41.2000000",
      "EndTime": "03:21:41.3799999"
    }
  },
  {
    "TextLocation": {
      "Start": 145388,
      "End": 145394
    },
    "TimeRange": {
      "StartTime": "03:21:41.3799999",
      "EndTime": "03:21:41.6500000"
    }
  },
  {
    "TextLocation": {
      "Start": 145396,
      "End": 145399
    },
    "TimeRange": {
      "StartTime": "03:21:41.6500000",
      "EndTime": "03:21:41.7700000"
    }
  },
  {
    "TextLocation": {
      "Start": 145400,
      "End": 145404
    },
    "TimeRange": {
      "StartTime": "03:21:41.7700000",
      "EndTime": "03:21:41.8900000"
    }
  },
  {
    "TextLocation": {
      "Start": 145405,
      "End": 145410
    },
    "TimeRange": {
      "StartTime": "03:21:41.8900000",
      "EndTime": "03:21:42.1600000"
    }
  },
  {
    "TextLocation": {
      "Start": 145411,
      "End": 145412
    },
    "TimeRange": {
      "StartTime": "03:21:42.1600000",
      "EndTime": "03:21:42.2200000"
    }
  },
  {
    "TextLocation": {
      "Start": 145413,
      "End": 145416
    },
    "TimeRange": {
      "StartTime": "03:21:42.2200000",
      "EndTime": "03:21:42.4000000"
    }
  },
  {
    "TextLocation": {
      "Start": 145417,
      "End": 145426
    },
    "TimeRange": {
      "StartTime": "03:21:42.4000000",
      "EndTime": "03:21:42.6400000"
    }
  },
  {
    "TextLocation": {
      "Start": 145427,
      "End": 145431
    },
    "TimeRange": {
      "StartTime": "03:21:42.6400000",
      "EndTime": "03:21:42.8799999"
    }
  },
  {
    "TextLocation": {
      "Start": 145432,
      "End": 145438
    },
    "TimeRange": {
      "StartTime": "03:21:42.8799999",
      "EndTime": "03:21:43.1800000"
    }
  },
  {
    "TextLocation": {
      "Start": 145441,
      "End": 145443
    },
    "TimeRange": {
      "StartTime": "03:21:43.1900000",
      "EndTime": "03:21:43.2700000"
    }
  },
  {
    "TextLocation": {
      "Start": 145444,
      "End": 145448
    },
    "TimeRange": {
      "StartTime": "03:21:43.2700000",
      "EndTime": "03:21:43.3900000"
    }
  },
  {
    "TextLocation": {
      "Start": 145449,
      "End": 145456
    },
    "TimeRange": {
      "StartTime": "03:21:43.3900000",
      "EndTime": "03:21:43.8700000"
    }
  },
  {
    "TextLocation": {
      "Start": 145459,
      "End": 145462
    },
    "TimeRange": {
      "StartTime": "03:21:43.9000000",
      "EndTime": "03:21:44.4800000"
    }
  },
  {
    "TextLocation": {
      "Start": 145465,
      "End": 145467
    },
    "TimeRange": {
      "StartTime": "03:21:44.5000000",
      "EndTime": "03:21:44.7700000"
    }
  },
  {
    "TextLocation": {
      "Start": 145468,
      "End": 145473
    },
    "TimeRange": {
      "StartTime": "03:21:44.7700000",
      "EndTime": "03:21:44.9800000"
    }
  },
  {
    "TextLocation": {
      "Start": 145474,
      "End": 145479
    },
    "TimeRange": {
      "StartTime": "03:21:44.9800000",
      "EndTime": "03:21:45.2200000"
    }
  },
  {
    "TextLocation": {
      "Start": 145480,
      "End": 145484
    },
    "TimeRange": {
      "StartTime": "03:21:45.2200000",
      "EndTime": "03:21:45.3700000"
    }
  },
  {
    "TextLocation": {
      "Start": 145485,
      "End": 145488
    },
    "TimeRange": {
      "StartTime": "03:21:45.3700000",
      "EndTime": "03:21:45.4599999"
    }
  },
  {
    "TextLocation": {
      "Start": 145489,
      "End": 145494
    },
    "TimeRange": {
      "StartTime": "03:21:45.4599999",
      "EndTime": "03:21:45.8200000"
    }
  },
  {
    "TextLocation": {
      "Start": 145495,
      "End": 145498
    },
    "TimeRange": {
      "StartTime": "03:21:45.8200000",
      "EndTime": "03:21:46.0300000"
    }
  },
  {
    "TextLocation": {
      "Start": 145499,
      "End": 145501
    },
    "TimeRange": {
      "StartTime": "03:21:46.0300000",
      "EndTime": "03:21:46.1500000"
    }
  },
  {
    "TextLocation": {
      "Start": 145502,
      "End": 145510
    },
    "TimeRange": {
      "StartTime": "03:21:46.1500000",
      "EndTime": "03:21:47.0800000"
    }
  },
  {
    "TextLocation": {
      "Start": 145511,
      "End": 145513
    },
    "TimeRange": {
      "StartTime": "03:21:47.8900000",
      "EndTime": "03:21:48.2800000"
    }
  },
  {
    "TextLocation": {
      "Start": 145514,
      "End": 145517
    },
    "TimeRange": {
      "StartTime": "03:21:48.2800000",
      "EndTime": "03:21:48.5200000"
    }
  },
  {
    "TextLocation": {
      "Start": 145518,
      "End": 145526
    },
    "TimeRange": {
      "StartTime": "03:21:49.2400000",
      "EndTime": "03:21:49.6299999"
    }
  },
  {
    "TextLocation": {
      "Start": 145527,
      "End": 145529
    },
    "TimeRange": {
      "StartTime": "03:21:49.6299999",
      "EndTime": "03:21:49.7200000"
    }
  },
  {
    "TextLocation": {
      "Start": 145530,
      "End": 145533
    },
    "TimeRange": {
      "StartTime": "03:21:49.7200000",
      "EndTime": "03:21:49.8100000"
    }
  },
  {
    "TextLocation": {
      "Start": 145534,
      "End": 145540
    },
    "TimeRange": {
      "StartTime": "03:21:49.8100000",
      "EndTime": "03:21:50.1700000"
    }
  },
  {
    "TextLocation": {
      "Start": 145541,
      "End": 145544
    },
    "TimeRange": {
      "StartTime": "03:21:50.1700000",
      "EndTime": "03:21:50.5300000"
    }
  },
  {
    "TextLocation": {
      "Start": 145547,
      "End": 145551
    },
    "TimeRange": {
      "StartTime": "03:21:50.5300000",
      "EndTime": "03:21:51.0100000"
    }
  },
  {
    "TextLocation": {
      "Start": 145552,
      "End": 145556
    },
    "TimeRange": {
      "StartTime": "03:21:51.0100000",
      "EndTime": "03:21:51.3700000"
    }
  },
  {
    "TextLocation": {
      "Start": 145557,
      "End": 145563
    },
    "TimeRange": {
      "StartTime": "03:21:51.3700000",
      "EndTime": "03:21:51.7000000"
    }
  },
  {
    "TextLocation": {
      "Start": 145564,
      "End": 145568
    },
    "TimeRange": {
      "StartTime": "03:21:51.7000000",
      "EndTime": "03:21:51.9400000"
    }
  },
  {
    "TextLocation": {
      "Start": 145569,
      "End": 145573
    },
    "TimeRange": {
      "StartTime": "03:21:51.9400000",
      "EndTime": "03:21:52.3900000"
    }
  },
  {
    "TextLocation": {
      "Start": 145574,
      "End": 145579
    },
    "TimeRange": {
      "StartTime": "03:21:52.3900000",
      "EndTime": "03:21:52.8700000"
    }
  },
  {
    "TextLocation": {
      "Start": 145587,
      "End": 145591
    },
    "TimeRange": {
      "StartTime": "03:21:53.7600000",
      "EndTime": "03:21:54.2500000"
    }
  },
  {
    "TextLocation": {
      "Start": 145592,
      "End": 145596
    },
    "TimeRange": {
      "StartTime": "03:21:54.2500000",
      "EndTime": "03:21:54.7500000"
    }
  },
  {
    "TextLocation": {
      "Start": 145598,
      "End": 145602
    },
    "TimeRange": {
      "StartTime": "03:21:54.7500000",
      "EndTime": "03:21:55.9500000"
    }
  },
  {
    "TextLocation": {
      "Start": 145603,
      "End": 145607
    },
    "TimeRange": {
      "StartTime": "03:21:56.0100000",
      "EndTime": "03:21:56.4000000"
    }
  },
  {
    "TextLocation": {
      "Start": 145608,
      "End": 145611
    },
    "TimeRange": {
      "StartTime": "03:21:56.4000000",
      "EndTime": "03:21:56.8200000"
    }
  },
  {
    "TextLocation": {
      "Start": 145612,
      "End": 145617
    },
    "TimeRange": {
      "StartTime": "03:21:56.8200000",
      "EndTime": "03:21:57.2400000"
    }
  },
  {
    "TextLocation": {
      "Start": 145618,
      "End": 145621
    },
    "TimeRange": {
      "StartTime": "03:21:57.2400000",
      "EndTime": "03:21:57.9900000"
    }
  },
  {
    "TextLocation": {
      "Start": 145629,
      "End": 145631
    },
    "TimeRange": {
      "StartTime": "03:21:58.8200000",
      "EndTime": "03:21:59.3300000"
    }
  },
  {
    "TextLocation": {
      "Start": 145632,
      "End": 145634
    },
    "TimeRange": {
      "StartTime": "03:21:59.3300000",
      "EndTime": "03:21:59.5700000"
    }
  },
  {
    "TextLocation": {
      "Start": 145635,
      "End": 145639
    },
    "TimeRange": {
      "StartTime": "03:21:59.5700000",
      "EndTime": "03:22:00.1100000"
    }
  },
  {
    "TextLocation": {
      "Start": 145642,
      "End": 145644
    },
    "TimeRange": {
      "StartTime": "03:22:01.3799999",
      "EndTime": "03:22:01.6200000"
    }
  },
  {
    "TextLocation": {
      "Start": 145645,
      "End": 145649
    },
    "TimeRange": {
      "StartTime": "03:22:01.6200000",
      "EndTime": "03:22:02.1000000"
    }
  },
  {
    "TextLocation": {
      "Start": 145650,
      "End": 145654
    },
    "TimeRange": {
      "StartTime": "03:22:02.1000000",
      "EndTime": "03:22:02.5800000"
    }
  },
  {
    "TextLocation": {
      "Start": 145655,
      "End": 145657
    },
    "TimeRange": {
      "StartTime": "03:22:02.5800000",
      "EndTime": "03:22:02.7000000"
    }
  },
  {
    "TextLocation": {
      "Start": 145658,
      "End": 145660
    },
    "TimeRange": {
      "StartTime": "03:22:02.7000000",
      "EndTime": "03:22:02.9800000"
    }
  },
  {
    "TextLocation": {
      "Start": 145661,
      "End": 145665
    },
    "TimeRange": {
      "StartTime": "03:22:02.9800000",
      "EndTime": "03:22:03.2700000"
    }
  },
  {
    "TextLocation": {
      "Start": 145666,
      "End": 145668
    },
    "TimeRange": {
      "StartTime": "03:22:03.2700000",
      "EndTime": "03:22:03.3300000"
    }
  },
  {
    "TextLocation": {
      "Start": 145669,
      "End": 145678
    },
    "TimeRange": {
      "StartTime": "03:22:03.3300000",
      "EndTime": "03:22:03.6299999"
    }
  },
  {
    "TextLocation": {
      "Start": 145681,
      "End": 145684
    },
    "TimeRange": {
      "StartTime": "03:22:05.2400000",
      "EndTime": "03:22:05.8100000"
    }
  },
  {
    "TextLocation": {
      "Start": 145687,
      "End": 145690
    },
    "TimeRange": {
      "StartTime": "03:22:05.9400000",
      "EndTime": "03:22:06.0800000"
    }
  },
  {
    "TextLocation": {
      "Start": 145691,
      "End": 145694
    },
    "TimeRange": {
      "StartTime": "03:22:06.0800000",
      "EndTime": "03:22:06.2600000"
    }
  },
  {
    "TextLocation": {
      "Start": 145695,
      "End": 145698
    },
    "TimeRange": {
      "StartTime": "03:22:06.2600000",
      "EndTime": "03:22:06.4400000"
    }
  },
  {
    "TextLocation": {
      "Start": 145699,
      "End": 145703
    },
    "TimeRange": {
      "StartTime": "03:22:06.4400000",
      "EndTime": "03:22:07.0400000"
    }
  },
  {
    "TextLocation": {
      "Start": 145704,
      "End": 145708
    },
    "TimeRange": {
      "StartTime": "03:22:07.3100000",
      "EndTime": "03:22:07.6400000"
    }
  },
  {
    "TextLocation": {
      "Start": 145709,
      "End": 145712
    },
    "TimeRange": {
      "StartTime": "03:22:07.6400000",
      "EndTime": "03:22:07.8200000"
    }
  },
  {
    "TextLocation": {
      "Start": 145713,
      "End": 145715
    },
    "TimeRange": {
      "StartTime": "03:22:07.8200000",
      "EndTime": "03:22:07.9100000"
    }
  },
  {
    "TextLocation": {
      "Start": 145716,
      "End": 145724
    },
    "TimeRange": {
      "StartTime": "03:22:07.9100000",
      "EndTime": "03:22:08.4800000"
    }
  },
  {
    "TextLocation": {
      "Start": 145725,
      "End": 145729
    },
    "TimeRange": {
      "StartTime": "03:22:08.4800000",
      "EndTime": "03:22:08.8400000"
    }
  },
  {
    "TextLocation": {
      "Start": 145730,
      "End": 145734
    },
    "TimeRange": {
      "StartTime": "03:22:08.8400000",
      "EndTime": "03:22:09.1400000"
    }
  },
  {
    "TextLocation": {
      "Start": 145735,
      "End": 145737
    },
    "TimeRange": {
      "StartTime": "03:22:09.1400000",
      "EndTime": "03:22:09.4500000"
    }
  },
  {
    "TextLocation": {
      "Start": 145738,
      "End": 145742
    },
    "TimeRange": {
      "StartTime": "03:22:09.4500000",
      "EndTime": "03:22:09.7700000"
    }
  },
  {
    "TextLocation": {
      "Start": 145743,
      "End": 145753
    },
    "TimeRange": {
      "StartTime": "03:22:09.7700000",
      "EndTime": "03:22:10.3900000"
    }
  },
  {
    "TextLocation": {
      "Start": 145761,
      "End": 145766
    },
    "TimeRange": {
      "StartTime": "03:22:11.4900000",
      "EndTime": "03:22:12.3000000"
    }
  },
  {
    "TextLocation": {
      "Start": 145767,
      "End": 145770
    },
    "TimeRange": {
      "StartTime": "03:22:12.5100000",
      "EndTime": "03:22:13.3500000"
    }
  },
  {
    "TextLocation": {
      "Start": 145773,
      "End": 145775
    },
    "TimeRange": {
      "StartTime": "03:22:13.3799999",
      "EndTime": "03:22:13.7700000"
    }
  },
  {
    "TextLocation": {
      "Start": 145776,
      "End": 145779
    },
    "TimeRange": {
      "StartTime": "03:22:13.7700000",
      "EndTime": "03:22:13.9800000"
    }
  },
  {
    "TextLocation": {
      "Start": 145780,
      "End": 145784
    },
    "TimeRange": {
      "StartTime": "03:22:13.9800000",
      "EndTime": "03:22:14.7600000"
    }
  },
  {
    "TextLocation": {
      "Start": 145787,
      "End": 145790
    },
    "TimeRange": {
      "StartTime": "03:22:14.9400000",
      "EndTime": "03:22:15.3000000"
    }
  },
  {
    "TextLocation": {
      "Start": 145791,
      "End": 145797
    },
    "TimeRange": {
      "StartTime": "03:22:15.3000000",
      "EndTime": "03:22:15.7200000"
    }
  },
  {
    "TextLocation": {
      "Start": 145798,
      "End": 145800
    },
    "TimeRange": {
      "StartTime": "03:22:15.7200000",
      "EndTime": "03:22:15.9000000"
    }
  },
  {
    "TextLocation": {
      "Start": 145801,
      "End": 145805
    },
    "TimeRange": {
      "StartTime": "03:22:15.9000000",
      "EndTime": "03:22:16.1700000"
    }
  },
  {
    "TextLocation": {
      "Start": 145806,
      "End": 145809
    },
    "TimeRange": {
      "StartTime": "03:22:16.1700000",
      "EndTime": "03:22:16.3200000"
    }
  },
  {
    "TextLocation": {
      "Start": 145810,
      "End": 145812
    },
    "TimeRange": {
      "StartTime": "03:22:16.3200000",
      "EndTime": "03:22:16.8900000"
    }
  },
  {
    "TextLocation": {
      "Start": 145815,
      "End": 145816
    },
    "TimeRange": {
      "StartTime": "03:22:17.0700000",
      "EndTime": "03:22:17.4300000"
    }
  },
  {
    "TextLocation": {
      "Start": 145817,
      "End": 145823
    },
    "TimeRange": {
      "StartTime": "03:22:17.4300000",
      "EndTime": "03:22:17.9100000"
    }
  },
  {
    "TextLocation": {
      "Start": 145824,
      "End": 145826
    },
    "TimeRange": {
      "StartTime": "03:22:17.9100000",
      "EndTime": "03:22:18.4500000"
    }
  },
  {
    "TextLocation": {
      "Start": 145829,
      "End": 145830
    },
    "TimeRange": {
      "StartTime": "03:22:18.9000000",
      "EndTime": "03:22:19.2000000"
    }
  },
  {
    "TextLocation": {
      "Start": 145831,
      "End": 145837
    },
    "TimeRange": {
      "StartTime": "03:22:19.2000000",
      "EndTime": "03:22:19.5000000"
    }
  },
  {
    "TextLocation": {
      "Start": 145838,
      "End": 145844
    },
    "TimeRange": {
      "StartTime": "03:22:19.5000000",
      "EndTime": "03:22:19.9200000"
    }
  },
  {
    "TextLocation": {
      "Start": 145845,
      "End": 145847
    },
    "TimeRange": {
      "StartTime": "03:22:19.9200000",
      "EndTime": "03:22:20.0700000"
    }
  },
  {
    "TextLocation": {
      "Start": 145848,
      "End": 145855
    },
    "TimeRange": {
      "StartTime": "03:22:20.0700000",
      "EndTime": "03:22:20.5200000"
    }
  },
  {
    "TextLocation": {
      "Start": 145856,
      "End": 145859
    },
    "TimeRange": {
      "StartTime": "03:22:20.5200000",
      "EndTime": "03:22:20.8500000"
    }
  },
  {
    "TextLocation": {
      "Start": 145860,
      "End": 145862
    },
    "TimeRange": {
      "StartTime": "03:22:20.8500000",
      "EndTime": "03:22:21.0600000"
    }
  },
  {
    "TextLocation": {
      "Start": 145863,
      "End": 145867
    },
    "TimeRange": {
      "StartTime": "03:22:21.0600000",
      "EndTime": "03:22:21.3000000"
    }
  },
  {
    "TextLocation": {
      "Start": 145868,
      "End": 145871
    },
    "TimeRange": {
      "StartTime": "03:22:21.3000000",
      "EndTime": "03:22:21.4800000"
    }
  },
  {
    "TextLocation": {
      "Start": 145872,
      "End": 145874
    },
    "TimeRange": {
      "StartTime": "03:22:21.4800000",
      "EndTime": "03:22:21.7500000"
    }
  },
  {
    "TextLocation": {
      "Start": 145877,
      "End": 145882
    },
    "TimeRange": {
      "StartTime": "03:22:21.7500000",
      "EndTime": "03:22:22.3799999"
    }
  },
  {
    "TextLocation": {
      "Start": 145885,
      "End": 145888
    },
    "TimeRange": {
      "StartTime": "03:22:22.5600000",
      "EndTime": "03:22:22.8900000"
    }
  },
  {
    "TextLocation": {
      "Start": 145889,
      "End": 145893
    },
    "TimeRange": {
      "StartTime": "03:22:22.8900000",
      "EndTime": "03:22:23.4300000"
    }
  },
  {
    "TextLocation": {
      "Start": 145896,
      "End": 145899
    },
    "TimeRange": {
      "StartTime": "03:22:24.0300000",
      "EndTime": "03:22:24.3600000"
    }
  },
  {
    "TextLocation": {
      "Start": 145900,
      "End": 145904
    },
    "TimeRange": {
      "StartTime": "03:22:24.3600000",
      "EndTime": "03:22:24.6900000"
    }
  },
  {
    "TextLocation": {
      "Start": 145905,
      "End": 145909
    },
    "TimeRange": {
      "StartTime": "03:22:24.6900000",
      "EndTime": "03:22:25.2800000"
    }
  },
  {
    "TextLocation": {
      "Start": 145910,
      "End": 145911
    },
    "TimeRange": {
      "StartTime": "03:22:25.2900000",
      "EndTime": "03:22:25.5900000"
    }
  },
  {
    "TextLocation": {
      "Start": 145912,
      "End": 145915
    },
    "TimeRange": {
      "StartTime": "03:22:25.5900000",
      "EndTime": "03:22:25.8000000"
    }
  },
  {
    "TextLocation": {
      "Start": 145916,
      "End": 145920
    },
    "TimeRange": {
      "StartTime": "03:22:25.8000000",
      "EndTime": "03:22:26.0700000"
    }
  },
  {
    "TextLocation": {
      "Start": 145921,
      "End": 145925
    },
    "TimeRange": {
      "StartTime": "03:22:26.0700000",
      "EndTime": "03:22:26.2500000"
    }
  },
  {
    "TextLocation": {
      "Start": 145926,
      "End": 145929
    },
    "TimeRange": {
      "StartTime": "03:22:26.2500000",
      "EndTime": "03:22:26.7300000"
    }
  },
  {
    "TextLocation": {
      "Start": 145932,
      "End": 145935
    },
    "TimeRange": {
      "StartTime": "03:22:26.7800000",
      "EndTime": "03:22:27.1700000"
    }
  },
  {
    "TextLocation": {
      "Start": 145936,
      "End": 145939
    },
    "TimeRange": {
      "StartTime": "03:22:27.2300000",
      "EndTime": "03:22:27.7400000"
    }
  },
  {
    "TextLocation": {
      "Start": 145942,
      "End": 145946
    },
    "TimeRange": {
      "StartTime": "03:22:28.3600000",
      "EndTime": "03:22:29.0100000"
    }
  },
  {
    "TextLocation": {
      "Start": 145949,
      "End": 145954
    },
    "TimeRange": {
      "StartTime": "03:22:29.7500000",
      "EndTime": "03:22:30.1200000"
    }
  },
  {
    "TextLocation": {
      "Start": 145957,
      "End": 145962
    },
    "TimeRange": {
      "StartTime": "03:22:30.1700000",
      "EndTime": "03:22:30.7000000"
    }
  },
  {
    "TextLocation": {
      "Start": 145965,
      "End": 145966
    },
    "TimeRange": {
      "StartTime": "03:22:31.7600000",
      "EndTime": "03:22:31.9700000"
    }
  },
  {
    "TextLocation": {
      "Start": 145967,
      "End": 145971
    },
    "TimeRange": {
      "StartTime": "03:22:31.9700000",
      "EndTime": "03:22:32.2400000"
    }
  },
  {
    "TextLocation": {
      "Start": 145972,
      "End": 145975
    },
    "TimeRange": {
      "StartTime": "03:22:32.2400000",
      "EndTime": "03:22:32.7800000"
    }
  },
  {
    "TextLocation": {
      "Start": 145978,
      "End": 145981
    },
    "TimeRange": {
      "StartTime": "03:22:34.2900000",
      "EndTime": "03:22:34.5000000"
    }
  },
  {
    "TextLocation": {
      "Start": 145982,
      "End": 145989
    },
    "TimeRange": {
      "StartTime": "03:22:34.5000000",
      "EndTime": "03:22:35.0100000"
    }
  },
  {
    "TextLocation": {
      "Start": 145990,
      "End": 145993
    },
    "TimeRange": {
      "StartTime": "03:22:35.0100000",
      "EndTime": "03:22:35.3400000"
    }
  },
  {
    "TextLocation": {
      "Start": 145994,
      "End": 145996
    },
    "TimeRange": {
      "StartTime": "03:22:35.3400000",
      "EndTime": "03:22:35.6400000"
    }
  },
  {
    "TextLocation": {
      "Start": 145997,
      "End": 146001
    },
    "TimeRange": {
      "StartTime": "03:22:35.6400000",
      "EndTime": "03:22:36.2099999"
    }
  },
  {
    "TextLocation": {
      "Start": 146009,
      "End": 146013
    },
    "TimeRange": {
      "StartTime": "03:22:37.0400000",
      "EndTime": "03:22:37.2000000"
    }
  },
  {
    "TextLocation": {
      "Start": 146014,
      "End": 146018
    },
    "TimeRange": {
      "StartTime": "03:22:37.2200000",
      "EndTime": "03:22:37.5800000"
    }
  },
  {
    "TextLocation": {
      "Start": 146019,
      "End": 146024
    },
    "TimeRange": {
      "StartTime": "03:22:37.5800000",
      "EndTime": "03:22:37.7900000"
    }
  },
  {
    "TextLocation": {
      "Start": 146025,
      "End": 146027
    },
    "TimeRange": {
      "StartTime": "03:22:37.7900000",
      "EndTime": "03:22:37.9400000"
    }
  },
  {
    "TextLocation": {
      "Start": 146028,
      "End": 146036
    },
    "TimeRange": {
      "StartTime": "03:22:37.9400000",
      "EndTime": "03:22:38.8400000"
    }
  },
  {
    "TextLocation": {
      "Start": 146039,
      "End": 146052
    },
    "TimeRange": {
      "StartTime": "03:22:39.5000000",
      "EndTime": "03:22:40.2200000"
    }
  },
  {
    "TextLocation": {
      "Start": 146053,
      "End": 146057
    },
    "TimeRange": {
      "StartTime": "03:22:40.2200000",
      "EndTime": "03:22:40.3700000"
    }
  },
  {
    "TextLocation": {
      "Start": 146058,
      "End": 146062
    },
    "TimeRange": {
      "StartTime": "03:22:40.4000000",
      "EndTime": "03:22:40.7600000"
    }
  },
  {
    "TextLocation": {
      "Start": 146063,
      "End": 146068
    },
    "TimeRange": {
      "StartTime": "03:22:40.7600000",
      "EndTime": "03:22:41.1500000"
    }
  },
  {
    "TextLocation": {
      "Start": 146069,
      "End": 146073
    },
    "TimeRange": {
      "StartTime": "03:22:41.1500000",
      "EndTime": "03:22:41.6000000"
    }
  },
  {
    "TextLocation": {
      "Start": 146074,
      "End": 146079
    },
    "TimeRange": {
      "StartTime": "03:22:41.8100000",
      "EndTime": "03:22:42.2500000"
    }
  },
  {
    "TextLocation": {
      "Start": 146080,
      "End": 146084
    },
    "TimeRange": {
      "StartTime": "03:22:42.2600000",
      "EndTime": "03:22:42.5000000"
    }
  },
  {
    "TextLocation": {
      "Start": 146092,
      "End": 146096
    },
    "TimeRange": {
      "StartTime": "03:22:43.9200000",
      "EndTime": "03:22:44.1900000"
    }
  },
  {
    "TextLocation": {
      "Start": 146097,
      "End": 146099
    },
    "TimeRange": {
      "StartTime": "03:22:44.1900000",
      "EndTime": "03:22:44.7000000"
    }
  },
  {
    "TextLocation": {
      "Start": 146101,
      "End": 146105
    },
    "TimeRange": {
      "StartTime": "03:22:44.7600000",
      "EndTime": "03:22:45.2400000"
    }
  },
  {
    "TextLocation": {
      "Start": 146106,
      "End": 146110
    },
    "TimeRange": {
      "StartTime": "03:22:45.2400000",
      "EndTime": "03:22:47.0400000"
    }
  },
  {
    "TextLocation": {
      "Start": 146111,
      "End": 146112
    },
    "TimeRange": {
      "StartTime": "03:22:47.0400000",
      "EndTime": "03:22:47.4900000"
    }
  },
  {
    "TextLocation": {
      "Start": 146113,
      "End": 146118
    },
    "TimeRange": {
      "StartTime": "03:22:47.4900000",
      "EndTime": "03:22:47.9400000"
    }
  },
  {
    "TextLocation": {
      "Start": 146119,
      "End": 146122
    },
    "TimeRange": {
      "StartTime": "03:22:47.9400000",
      "EndTime": "03:22:48.7500000"
    }
  },
  {
    "TextLocation": {
      "Start": 146130,
      "End": 146133
    },
    "TimeRange": {
      "StartTime": "03:22:49.6400000",
      "EndTime": "03:22:49.9700000"
    }
  },
  {
    "TextLocation": {
      "Start": 146134,
      "End": 146136
    },
    "TimeRange": {
      "StartTime": "03:22:49.9700000",
      "EndTime": "03:22:50.2400000"
    }
  },
  {
    "TextLocation": {
      "Start": 146137,
      "End": 146142
    },
    "TimeRange": {
      "StartTime": "03:22:50.2400000",
      "EndTime": "03:22:50.3900000"
    }
  },
  {
    "TextLocation": {
      "Start": 146143,
      "End": 146147
    },
    "TimeRange": {
      "StartTime": "03:22:50.3900000",
      "EndTime": "03:22:50.5700000"
    }
  },
  {
    "TextLocation": {
      "Start": 146148,
      "End": 146150
    },
    "TimeRange": {
      "StartTime": "03:22:50.5700000",
      "EndTime": "03:22:50.9599999"
    }
  },
  {
    "TextLocation": {
      "Start": 146151,
      "End": 146155
    },
    "TimeRange": {
      "StartTime": "03:22:50.9599999",
      "EndTime": "03:22:51.3799999"
    }
  },
  {
    "TextLocation": {
      "Start": 146156,
      "End": 146160
    },
    "TimeRange": {
      "StartTime": "03:22:51.3799999",
      "EndTime": "03:22:51.8000000"
    }
  },
  {
    "TextLocation": {
      "Start": 146161,
      "End": 146163
    },
    "TimeRange": {
      "StartTime": "03:22:51.8000000",
      "EndTime": "03:22:51.9500000"
    }
  },
  {
    "TextLocation": {
      "Start": 146164,
      "End": 146168
    },
    "TimeRange": {
      "StartTime": "03:22:51.9500000",
      "EndTime": "03:22:52.5800000"
    }
  },
  {
    "TextLocation": {
      "Start": 146169,
      "End": 146173
    },
    "TimeRange": {
      "StartTime": "03:22:52.5800000",
      "EndTime": "03:22:53.2099999"
    }
  },
  {
    "TextLocation": {
      "Start": 146174,
      "End": 146176
    },
    "TimeRange": {
      "StartTime": "03:22:53.2099999",
      "EndTime": "03:22:53.3000000"
    }
  },
  {
    "TextLocation": {
      "Start": 146177,
      "End": 146186
    },
    "TimeRange": {
      "StartTime": "03:22:53.3000000",
      "EndTime": "03:22:53.6299999"
    }
  },
  {
    "TextLocation": {
      "Start": 146187,
      "End": 146193
    },
    "TimeRange": {
      "StartTime": "03:22:53.6299999",
      "EndTime": "03:22:54.1100000"
    }
  },
  {
    "TextLocation": {
      "Start": 146196,
      "End": 146199
    },
    "TimeRange": {
      "StartTime": "03:22:54.1400000",
      "EndTime": "03:22:54.6900000"
    }
  },
  {
    "TextLocation": {
      "Start": 146202,
      "End": 146205
    },
    "TimeRange": {
      "StartTime": "03:22:54.7200000",
      "EndTime": "03:22:54.8300000"
    }
  },
  {
    "TextLocation": {
      "Start": 146206,
      "End": 146209
    },
    "TimeRange": {
      "StartTime": "03:22:54.8300000",
      "EndTime": "03:22:54.9200000"
    }
  },
  {
    "TextLocation": {
      "Start": 146210,
      "End": 146213
    },
    "TimeRange": {
      "StartTime": "03:22:54.9200000",
      "EndTime": "03:22:55.0400000"
    }
  },
  {
    "TextLocation": {
      "Start": 146214,
      "End": 146218
    },
    "TimeRange": {
      "StartTime": "03:22:55.0400000",
      "EndTime": "03:22:55.1900000"
    }
  },
  {
    "TextLocation": {
      "Start": 146219,
      "End": 146223
    },
    "TimeRange": {
      "StartTime": "03:22:55.1900000",
      "EndTime": "03:22:55.3400000"
    }
  },
  {
    "TextLocation": {
      "Start": 146224,
      "End": 146228
    },
    "TimeRange": {
      "StartTime": "03:22:55.3400000",
      "EndTime": "03:22:55.6100000"
    }
  },
  {
    "TextLocation": {
      "Start": 146229,
      "End": 146236
    },
    "TimeRange": {
      "StartTime": "03:22:55.6100000",
      "EndTime": "03:22:55.9400000"
    }
  },
  {
    "TextLocation": {
      "Start": 146244,
      "End": 146247
    },
    "TimeRange": {
      "StartTime": "03:22:56.5500000",
      "EndTime": "03:22:56.8200000"
    }
  },
  {
    "TextLocation": {
      "Start": 146248,
      "End": 146253
    },
    "TimeRange": {
      "StartTime": "03:22:56.8200000",
      "EndTime": "03:22:57.3900000"
    }
  },
  {
    "TextLocation": {
      "Start": 146255,
      "End": 146258
    },
    "TimeRange": {
      "StartTime": "03:22:57.3900000",
      "EndTime": "03:22:57.6600000"
    }
  },
  {
    "TextLocation": {
      "Start": 146259,
      "End": 146261
    },
    "TimeRange": {
      "StartTime": "03:22:57.6600000",
      "EndTime": "03:22:57.9300000"
    }
  },
  {
    "TextLocation": {
      "Start": 146262,
      "End": 146264
    },
    "TimeRange": {
      "StartTime": "03:22:57.9300000",
      "EndTime": "03:22:58.0800000"
    }
  },
  {
    "TextLocation": {
      "Start": 146265,
      "End": 146270
    },
    "TimeRange": {
      "StartTime": "03:22:58.0800000",
      "EndTime": "03:22:58.6800000"
    }
  },
  {
    "TextLocation": {
      "Start": 146271,
      "End": 146278
    },
    "TimeRange": {
      "StartTime": "03:22:58.6800000",
      "EndTime": "03:22:59.1600000"
    }
  },
  {
    "TextLocation": {
      "Start": 146279,
      "End": 146281
    },
    "TimeRange": {
      "StartTime": "03:22:59.1600000",
      "EndTime": "03:22:59.3100000"
    }
  },
  {
    "TextLocation": {
      "Start": 146282,
      "End": 146285
    },
    "TimeRange": {
      "StartTime": "03:22:59.3100000",
      "EndTime": "03:22:59.4900000"
    }
  },
  {
    "TextLocation": {
      "Start": 146286,
      "End": 146291
    },
    "TimeRange": {
      "StartTime": "03:22:59.4900000",
      "EndTime": "03:23:00.0300000"
    }
  },
  {
    "TextLocation": {
      "Start": 146294,
      "End": 146298
    },
    "TimeRange": {
      "StartTime": "03:23:00.9000000",
      "EndTime": "03:23:01.2900000"
    }
  },
  {
    "TextLocation": {
      "Start": 146299,
      "End": 146307
    },
    "TimeRange": {
      "StartTime": "03:23:01.2900000",
      "EndTime": "03:23:02.1000000"
    }
  },
  {
    "TextLocation": {
      "Start": 146310,
      "End": 146312
    },
    "TimeRange": {
      "StartTime": "03:23:03.6700000",
      "EndTime": "03:23:03.7900000"
    }
  },
  {
    "TextLocation": {
      "Start": 146313,
      "End": 146316
    },
    "TimeRange": {
      "StartTime": "03:23:03.8500000",
      "EndTime": "03:23:03.9300000"
    }
  },
  {
    "TextLocation": {
      "Start": 146317,
      "End": 146323
    },
    "TimeRange": {
      "StartTime": "03:23:03.9400000",
      "EndTime": "03:23:04.9000000"
    }
  },
  {
    "TextLocation": {
      "Start": 146324,
      "End": 146329
    },
    "TimeRange": {
      "StartTime": "03:23:04.9000000",
      "EndTime": "03:23:05.2900000"
    }
  },
  {
    "TextLocation": {
      "Start": 146330,
      "End": 146334
    },
    "TimeRange": {
      "StartTime": "03:23:05.2900000",
      "EndTime": "03:23:05.5000000"
    }
  },
  {
    "TextLocation": {
      "Start": 146335,
      "End": 146337
    },
    "TimeRange": {
      "StartTime": "03:23:05.5000000",
      "EndTime": "03:23:05.5600000"
    }
  },
  {
    "TextLocation": {
      "Start": 146338,
      "End": 146341
    },
    "TimeRange": {
      "StartTime": "03:23:05.5600000",
      "EndTime": "03:23:05.7700000"
    }
  },
  {
    "TextLocation": {
      "Start": 146342,
      "End": 146344
    },
    "TimeRange": {
      "StartTime": "03:23:05.8000000",
      "EndTime": "03:23:06.3100000"
    }
  },
  {
    "TextLocation": {
      "Start": 146347,
      "End": 146348
    },
    "TimeRange": {
      "StartTime": "03:23:06.8500000",
      "EndTime": "03:23:07.1500000"
    }
  },
  {
    "TextLocation": {
      "Start": 146349,
      "End": 146353
    },
    "TimeRange": {
      "StartTime": "03:23:07.1500000",
      "EndTime": "03:23:07.3600000"
    }
  },
  {
    "TextLocation": {
      "Start": 146355,
      "End": 146360
    },
    "TimeRange": {
      "StartTime": "03:23:07.3600000",
      "EndTime": "03:23:07.9500000"
    }
  },
  {
    "TextLocation": {
      "Start": 146363,
      "End": 146364
    },
    "TimeRange": {
      "StartTime": "03:23:07.9599999",
      "EndTime": "03:23:08.2300000"
    }
  },
  {
    "TextLocation": {
      "Start": 146365,
      "End": 146369
    },
    "TimeRange": {
      "StartTime": "03:23:08.2300000",
      "EndTime": "03:23:08.4100000"
    }
  },
  {
    "TextLocation": {
      "Start": 146370,
      "End": 146372
    },
    "TimeRange": {
      "StartTime": "03:23:08.4100000",
      "EndTime": "03:23:08.5000000"
    }
  },
  {
    "TextLocation": {
      "Start": 146373,
      "End": 146377
    },
    "TimeRange": {
      "StartTime": "03:23:08.5000000",
      "EndTime": "03:23:09.2700000"
    }
  },
  {
    "TextLocation": {
      "Start": 146380,
      "End": 146382
    },
    "TimeRange": {
      "StartTime": "03:23:09.4900000",
      "EndTime": "03:23:10.2099999"
    }
  },
  {
    "TextLocation": {
      "Start": 146384,
      "End": 146389
    },
    "TimeRange": {
      "StartTime": "03:23:10.2099999",
      "EndTime": "03:23:10.5100000"
    }
  },
  {
    "TextLocation": {
      "Start": 146390,
      "End": 146395
    },
    "TimeRange": {
      "StartTime": "03:23:10.5100000",
      "EndTime": "03:23:11.3200000"
    }
  },
  {
    "TextLocation": {
      "Start": 146398,
      "End": 146400
    },
    "TimeRange": {
      "StartTime": "03:23:11.4700000",
      "EndTime": "03:23:11.8000000"
    }
  },
  {
    "TextLocation": {
      "Start": 146401,
      "End": 146404
    },
    "TimeRange": {
      "StartTime": "03:23:11.8000000",
      "EndTime": "03:23:11.9500000"
    }
  },
  {
    "TextLocation": {
      "Start": 146405,
      "End": 146409
    },
    "TimeRange": {
      "StartTime": "03:23:11.9500000",
      "EndTime": "03:23:12.1299999"
    }
  },
  {
    "TextLocation": {
      "Start": 146410,
      "End": 146412
    },
    "TimeRange": {
      "StartTime": "03:23:12.1299999",
      "EndTime": "03:23:12.2200000"
    }
  },
  {
    "TextLocation": {
      "Start": 146413,
      "End": 146418
    },
    "TimeRange": {
      "StartTime": "03:23:12.2200000",
      "EndTime": "03:23:13"
    }
  },
  {
    "TextLocation": {
      "Start": 146421,
      "End": 146425
    },
    "TimeRange": {
      "StartTime": "03:23:13.7300000",
      "EndTime": "03:23:14.1100000"
    }
  },
  {
    "TextLocation": {
      "Start": 146428,
      "End": 146432
    },
    "TimeRange": {
      "StartTime": "03:23:14.1700000",
      "EndTime": "03:23:14.3500000"
    }
  },
  {
    "TextLocation": {
      "Start": 146433,
      "End": 146435
    },
    "TimeRange": {
      "StartTime": "03:23:14.3500000",
      "EndTime": "03:23:14.4700000"
    }
  },
  {
    "TextLocation": {
      "Start": 146436,
      "End": 146437
    },
    "TimeRange": {
      "StartTime": "03:23:14.4700000",
      "EndTime": "03:23:14.5300000"
    }
  },
  {
    "TextLocation": {
      "Start": 146438,
      "End": 146444
    },
    "TimeRange": {
      "StartTime": "03:23:14.5300000",
      "EndTime": "03:23:15.0700000"
    }
  },
  {
    "TextLocation": {
      "Start": 146447,
      "End": 146450
    },
    "TimeRange": {
      "StartTime": "03:23:16.2200000",
      "EndTime": "03:23:16.9800000"
    }
  },
  {
    "TextLocation": {
      "Start": 146451,
      "End": 146458
    },
    "TimeRange": {
      "StartTime": "03:23:17.1200000",
      "EndTime": "03:23:17.5700000"
    }
  },
  {
    "TextLocation": {
      "Start": 146459,
      "End": 146463
    },
    "TimeRange": {
      "StartTime": "03:23:17.5700000",
      "EndTime": "03:23:18.2600000"
    }
  },
  {
    "TextLocation": {
      "Start": 146471,
      "End": 146476
    },
    "TimeRange": {
      "StartTime": "03:23:18.5000000",
      "EndTime": "03:23:18.7700000"
    }
  },
  {
    "TextLocation": {
      "Start": 146479,
      "End": 146481
    },
    "TimeRange": {
      "StartTime": "03:23:18.7700000",
      "EndTime": "03:23:18.9500000"
    }
  },
  {
    "TextLocation": {
      "Start": 146482,
      "End": 146484
    },
    "TimeRange": {
      "StartTime": "03:23:18.9500000",
      "EndTime": "03:23:19.1299999"
    }
  },
  {
    "TextLocation": {
      "Start": 146485,
      "End": 146488
    },
    "TimeRange": {
      "StartTime": "03:23:19.1299999",
      "EndTime": "03:23:19.4300000"
    }
  },
  {
    "TextLocation": {
      "Start": 146489,
      "End": 146491
    },
    "TimeRange": {
      "StartTime": "03:23:19.4599999",
      "EndTime": "03:23:19.6400000"
    }
  },
  {
    "TextLocation": {
      "Start": 146492,
      "End": 146497
    },
    "TimeRange": {
      "StartTime": "03:23:20.1800000",
      "EndTime": "03:23:20.3100000"
    }
  },
  {
    "TextLocation": {
      "Start": 146500,
      "End": 146502
    },
    "TimeRange": {
      "StartTime": "03:23:20.4200000",
      "EndTime": "03:23:20.5700000"
    }
  },
  {
    "TextLocation": {
      "Start": 146503,
      "End": 146505
    },
    "TimeRange": {
      "StartTime": "03:23:20.5700000",
      "EndTime": "03:23:20.7500000"
    }
  },
  {
    "TextLocation": {
      "Start": 146513,
      "End": 146516
    },
    "TimeRange": {
      "StartTime": "03:23:20.7500000",
      "EndTime": "03:23:21.1299999"
    }
  },
  {
    "TextLocation": {
      "Start": 146519,
      "End": 146522
    },
    "TimeRange": {
      "StartTime": "03:23:21.1400000",
      "EndTime": "03:23:21.6200000"
    }
  },
  {
    "TextLocation": {
      "Start": 146530,
      "End": 146532
    },
    "TimeRange": {
      "StartTime": "03:23:22.3600000",
      "EndTime": "03:23:22.6000000"
    }
  },
  {
    "TextLocation": {
      "Start": 146533,
      "End": 146536
    },
    "TimeRange": {
      "StartTime": "03:23:22.6000000",
      "EndTime": "03:23:22.8100000"
    }
  },
  {
    "TextLocation": {
      "Start": 146537,
      "End": 146541
    },
    "TimeRange": {
      "StartTime": "03:23:22.8100000",
      "EndTime": "03:23:23.2600000"
    }
  },
  {
    "TextLocation": {
      "Start": 146542,
      "End": 146545
    },
    "TimeRange": {
      "StartTime": "03:23:23.2600000",
      "EndTime": "03:23:23.5000000"
    }
  },
  {
    "TextLocation": {
      "Start": 146546,
      "End": 146548
    },
    "TimeRange": {
      "StartTime": "03:23:23.5000000",
      "EndTime": "03:23:23.8300000"
    }
  },
  {
    "TextLocation": {
      "Start": 146549,
      "End": 146553
    },
    "TimeRange": {
      "StartTime": "03:23:24.7000000",
      "EndTime": "03:23:24.8700000"
    }
  },
  {
    "TextLocation": {
      "Start": 146554,
      "End": 146559
    },
    "TimeRange": {
      "StartTime": "03:23:25",
      "EndTime": "03:23:25.2400000"
    }
  },
  {
    "TextLocation": {
      "Start": 146560,
      "End": 146563
    },
    "TimeRange": {
      "StartTime": "03:23:25.2400000",
      "EndTime": "03:23:25.3900000"
    }
  },
  {
    "TextLocation": {
      "Start": 146564,
      "End": 146569
    },
    "TimeRange": {
      "StartTime": "03:23:25.3900000",
      "EndTime": "03:23:25.6299999"
    }
  },
  {
    "TextLocation": {
      "Start": 146570,
      "End": 146578
    },
    "TimeRange": {
      "StartTime": "03:23:25.6299999",
      "EndTime": "03:23:26.2600000"
    }
  },
  {
    "TextLocation": {
      "Start": 146581,
      "End": 146585
    },
    "TimeRange": {
      "StartTime": "03:23:26.2600000",
      "EndTime": "03:23:26.5900000"
    }
  },
  {
    "TextLocation": {
      "Start": 146586,
      "End": 146590
    },
    "TimeRange": {
      "StartTime": "03:23:26.6200000",
      "EndTime": "03:23:27.0700000"
    }
  },
  {
    "TextLocation": {
      "Start": 146591,
      "End": 146595
    },
    "TimeRange": {
      "StartTime": "03:23:27.0700000",
      "EndTime": "03:23:27.2500000"
    }
  },
  {
    "TextLocation": {
      "Start": 146596,
      "End": 146601
    },
    "TimeRange": {
      "StartTime": "03:23:27.2500000",
      "EndTime": "03:23:27.5800000"
    }
  },
  {
    "TextLocation": {
      "Start": 146602,
      "End": 146604
    },
    "TimeRange": {
      "StartTime": "03:23:27.9700000",
      "EndTime": "03:23:28.1800000"
    }
  },
  {
    "TextLocation": {
      "Start": 146605,
      "End": 146608
    },
    "TimeRange": {
      "StartTime": "03:23:28.1800000",
      "EndTime": "03:23:28.7500000"
    }
  },
  {
    "TextLocation": {
      "Start": 146616,
      "End": 146620
    },
    "TimeRange": {
      "StartTime": "03:23:29.0500000",
      "EndTime": "03:23:29.3200000"
    }
  },
  {
    "TextLocation": {
      "Start": 146621,
      "End": 146623
    },
    "TimeRange": {
      "StartTime": "03:23:29.3200000",
      "EndTime": "03:23:29.9200000"
    }
  },
  {
    "TextLocation": {
      "Start": 146625,
      "End": 146629
    },
    "TimeRange": {
      "StartTime": "03:23:29.9500000",
      "EndTime": "03:23:30.9100000"
    }
  },
  {
    "TextLocation": {
      "Start": 146630,
      "End": 146634
    },
    "TimeRange": {
      "StartTime": "03:23:30.9400000",
      "EndTime": "03:23:31.3300000"
    }
  },
  {
    "TextLocation": {
      "Start": 146635,
      "End": 146638
    },
    "TimeRange": {
      "StartTime": "03:23:31.3300000",
      "EndTime": "03:23:31.7900000"
    }
  },
  {
    "TextLocation": {
      "Start": 146639,
      "End": 146644
    },
    "TimeRange": {
      "StartTime": "03:23:31.7900000",
      "EndTime": "03:23:32.2600000"
    }
  },
  {
    "TextLocation": {
      "Start": 146645,
      "End": 146648
    },
    "TimeRange": {
      "StartTime": "03:23:32.2600000",
      "EndTime": "03:23:33.0100000"
    }
  },
  {
    "TextLocation": {
      "Start": 146656,
      "End": 146658
    },
    "TimeRange": {
      "StartTime": "03:23:33.1900000",
      "EndTime": "03:23:33.3799999"
    }
  },
  {
    "TextLocation": {
      "Start": 146659,
      "End": 146661
    },
    "TimeRange": {
      "StartTime": "03:23:33.4000000",
      "EndTime": "03:23:33.5300000"
    }
  },
  {
    "TextLocation": {
      "Start": 146662,
      "End": 146666
    },
    "TimeRange": {
      "StartTime": "03:23:33.5500000",
      "EndTime": "03:23:34.4300000"
    }
  },
  {
    "TextLocation": {
      "Start": 146667,
      "End": 146671
    },
    "TimeRange": {
      "StartTime": "03:23:34.4300000",
      "EndTime": "03:23:35.3200000"
    }
  },
  {
    "TextLocation": {
      "Start": 146672,
      "End": 146676
    },
    "TimeRange": {
      "StartTime": "03:23:36.1000000",
      "EndTime": "03:23:36.5500000"
    }
  },
  {
    "TextLocation": {
      "Start": 146678,
      "End": 146681
    },
    "TimeRange": {
      "StartTime": "03:23:36.5500000",
      "EndTime": "03:23:36.7600000"
    }
  },
  {
    "TextLocation": {
      "Start": 146682,
      "End": 146686
    },
    "TimeRange": {
      "StartTime": "03:23:36.7600000",
      "EndTime": "03:23:36.9100000"
    }
  },
  {
    "TextLocation": {
      "Start": 146687,
      "End": 146691
    },
    "TimeRange": {
      "StartTime": "03:23:36.9100000",
      "EndTime": "03:23:37.0600000"
    }
  },
  {
    "TextLocation": {
      "Start": 146692,
      "End": 146696
    },
    "TimeRange": {
      "StartTime": "03:23:37.0600000",
      "EndTime": "03:23:37.5400000"
    }
  },
  {
    "TextLocation": {
      "Start": 146697,
      "End": 146704
    },
    "TimeRange": {
      "StartTime": "03:23:37.8100000",
      "EndTime": "03:23:38.1100000"
    }
  },
  {
    "TextLocation": {
      "Start": 146705,
      "End": 146707
    },
    "TimeRange": {
      "StartTime": "03:23:38.1100000",
      "EndTime": "03:23:38.2000000"
    }
  },
  {
    "TextLocation": {
      "Start": 146708,
      "End": 146711
    },
    "TimeRange": {
      "StartTime": "03:23:38.2000000",
      "EndTime": "03:23:38.2600000"
    }
  },
  {
    "TextLocation": {
      "Start": 146712,
      "End": 146720
    },
    "TimeRange": {
      "StartTime": "03:23:38.2600000",
      "EndTime": "03:23:38.9200000"
    }
  },
  {
    "TextLocation": {
      "Start": 146728,
      "End": 146730
    },
    "TimeRange": {
      "StartTime": "03:23:38.9200000",
      "EndTime": "03:23:39.3100000"
    }
  },
  {
    "TextLocation": {
      "Start": 146731,
      "End": 146735
    },
    "TimeRange": {
      "StartTime": "03:23:39.3300000",
      "EndTime": "03:23:40.0500000"
    }
  },
  {
    "TextLocation": {
      "Start": 146738,
      "End": 146741
    },
    "TimeRange": {
      "StartTime": "03:23:40.0900000",
      "EndTime": "03:23:40.6000000"
    }
  },
  {
    "TextLocation": {
      "Start": 146744,
      "End": 146747
    },
    "TimeRange": {
      "StartTime": "03:23:40.6000000",
      "EndTime": "03:23:41.0500000"
    }
  },
  {
    "TextLocation": {
      "Start": 146750,
      "End": 146751
    },
    "TimeRange": {
      "StartTime": "03:23:41.0500000",
      "EndTime": "03:23:41.2900000"
    }
  },
  {
    "TextLocation": {
      "Start": 146752,
      "End": 146756
    },
    "TimeRange": {
      "StartTime": "03:23:41.2900000",
      "EndTime": "03:23:41.5300000"
    }
  },
  {
    "TextLocation": {
      "Start": 146757,
      "End": 146760
    },
    "TimeRange": {
      "StartTime": "03:23:41.5300000",
      "EndTime": "03:23:41.9700000"
    }
  },
  {
    "TextLocation": {
      "Start": 146763,
      "End": 146768
    },
    "TimeRange": {
      "StartTime": "03:23:41.9800000",
      "EndTime": "03:23:42.3700000"
    }
  },
  {
    "TextLocation": {
      "Start": 146769,
      "End": 146772
    },
    "TimeRange": {
      "StartTime": "03:23:42.3700000",
      "EndTime": "03:23:42.7900000"
    }
  },
  {
    "TextLocation": {
      "Start": 146775,
      "End": 146784
    },
    "TimeRange": {
      "StartTime": "03:23:43.3200000",
      "EndTime": "03:23:43.7200000"
    }
  },
  {
    "TextLocation": {
      "Start": 146785,
      "End": 146787
    },
    "TimeRange": {
      "StartTime": "03:23:43.7200000",
      "EndTime": "03:23:43.8700000"
    }
  },
  {
    "TextLocation": {
      "Start": 146788,
      "End": 146792
    },
    "TimeRange": {
      "StartTime": "03:23:43.8700000",
      "EndTime": "03:23:44.4100000"
    }
  },
  {
    "TextLocation": {
      "Start": 146795,
      "End": 146803
    },
    "TimeRange": {
      "StartTime": "03:23:44.5900000",
      "EndTime": "03:23:45.3100000"
    }
  },
  {
    "TextLocation": {
      "Start": 146804,
      "End": 146811
    },
    "TimeRange": {
      "StartTime": "03:23:45.3100000",
      "EndTime": "03:23:46.1800000"
    }
  },
  {
    "TextLocation": {
      "Start": 146814,
      "End": 146818
    },
    "TimeRange": {
      "StartTime": "03:23:47.7500000",
      "EndTime": "03:23:48.0500000"
    }
  },
  {
    "TextLocation": {
      "Start": 146819,
      "End": 146825
    },
    "TimeRange": {
      "StartTime": "03:23:48.0500000",
      "EndTime": "03:23:49.1299999"
    }
  },
  {
    "TextLocation": {
      "Start": 146826,
      "End": 146830
    },
    "TimeRange": {
      "StartTime": "03:23:49.1299999",
      "EndTime": "03:23:50.1500000"
    }
  },
  {
    "TextLocation": {
      "Start": 146833,
      "End": 146836
    },
    "TimeRange": {
      "StartTime": "03:23:51.3200000",
      "EndTime": "03:23:51.5300000"
    }
  },
  {
    "TextLocation": {
      "Start": 146837,
      "End": 146841
    },
    "TimeRange": {
      "StartTime": "03:23:51.5300000",
      "EndTime": "03:23:51.6800000"
    }
  },
  {
    "TextLocation": {
      "Start": 146842,
      "End": 146849
    },
    "TimeRange": {
      "StartTime": "03:23:51.6800000",
      "EndTime": "03:23:52.2200000"
    }
  },
  {
    "TextLocation": {
      "Start": 146850,
      "End": 146851
    },
    "TimeRange": {
      "StartTime": "03:23:52.2200000",
      "EndTime": "03:23:52.7000000"
    }
  },
  {
    "TextLocation": {
      "Start": 146852,
      "End": 146862
    },
    "TimeRange": {
      "StartTime": "03:23:52.7000000",
      "EndTime": "03:23:53.7200000"
    }
  },
  {
    "TextLocation": {
      "Start": 146863,
      "End": 146867
    },
    "TimeRange": {
      "StartTime": "03:23:54.3799999",
      "EndTime": "03:23:54.5900000"
    }
  },
  {
    "TextLocation": {
      "Start": 146868,
      "End": 146869
    },
    "TimeRange": {
      "StartTime": "03:23:54.5900000",
      "EndTime": "03:23:54.7700000"
    }
  },
  {
    "TextLocation": {
      "Start": 146870,
      "End": 146874
    },
    "TimeRange": {
      "StartTime": "03:23:54.7700000",
      "EndTime": "03:23:54.9500000"
    }
  },
  {
    "TextLocation": {
      "Start": 146875,
      "End": 146877
    },
    "TimeRange": {
      "StartTime": "03:23:54.9500000",
      "EndTime": "03:23:55.0400000"
    }
  },
  {
    "TextLocation": {
      "Start": 146878,
      "End": 146883
    },
    "TimeRange": {
      "StartTime": "03:23:55.0400000",
      "EndTime": "03:23:55.3700000"
    }
  },
  {
    "TextLocation": {
      "Start": 146884,
      "End": 146888
    },
    "TimeRange": {
      "StartTime": "03:23:55.3700000",
      "EndTime": "03:23:55.5500000"
    }
  },
  {
    "TextLocation": {
      "Start": 146889,
      "End": 146892
    },
    "TimeRange": {
      "StartTime": "03:23:55.5500000",
      "EndTime": "03:23:56"
    }
  },
  {
    "TextLocation": {
      "Start": 146895,
      "End": 146902
    },
    "TimeRange": {
      "StartTime": "03:23:56",
      "EndTime": "03:23:56.5400000"
    }
  },
  {
    "TextLocation": {
      "Start": 146903,
      "End": 146907
    },
    "TimeRange": {
      "StartTime": "03:23:56.5400000",
      "EndTime": "03:23:57.1100000"
    }
  },
  {
    "TextLocation": {
      "Start": 146915,
      "End": 146918
    },
    "TimeRange": {
      "StartTime": "03:23:58.8100000",
      "EndTime": "03:23:58.8600000"
    }
  },
  {
    "TextLocation": {
      "Start": 146919,
      "End": 146922
    },
    "TimeRange": {
      "StartTime": "03:23:58.9100000",
      "EndTime": "03:23:58.9700000"
    }
  },
  {
    "TextLocation": {
      "Start": 146923,
      "End": 146928
    },
    "TimeRange": {
      "StartTime": "03:23:58.9700000",
      "EndTime": "03:23:59.0900000"
    }
  },
  {
    "TextLocation": {
      "Start": 146929,
      "End": 146931
    },
    "TimeRange": {
      "StartTime": "03:23:59.0900000",
      "EndTime": "03:23:59.1800000"
    }
  },
  {
    "TextLocation": {
      "Start": 146932,
      "End": 146936
    },
    "TimeRange": {
      "StartTime": "03:23:59.1800000",
      "EndTime": "03:23:59.3600000"
    }
  },
  {
    "TextLocation": {
      "Start": 146937,
      "End": 146940
    },
    "TimeRange": {
      "StartTime": "03:23:59.3600000",
      "EndTime": "03:23:59.5100000"
    }
  },
  {
    "TextLocation": {
      "Start": 146941,
      "End": 146946
    },
    "TimeRange": {
      "StartTime": "03:23:59.5100000",
      "EndTime": "03:24:00.1100000"
    }
  },
  {
    "TextLocation": {
      "Start": 146947,
      "End": 146949
    },
    "TimeRange": {
      "StartTime": "03:24:00.1100000",
      "EndTime": "03:24:00.1800000"
    }
  },
  {
    "TextLocation": {
      "Start": 146950,
      "End": 146954
    },
    "TimeRange": {
      "StartTime": "03:24:00.2000000",
      "EndTime": "03:24:00.8100000"
    }
  },
  {
    "TextLocation": {
      "Start": 146955,
      "End": 146957
    },
    "TimeRange": {
      "StartTime": "03:24:00.8100000",
      "EndTime": "03:24:01.4200000"
    }
  },
  {
    "TextLocation": {
      "Start": 146958,
      "End": 146960
    },
    "TimeRange": {
      "StartTime": "03:24:01.4200000",
      "EndTime": "03:24:02.0300000"
    }
  },
  {
    "TextLocation": {
      "Start": 146962,
      "End": 146964
    },
    "TimeRange": {
      "StartTime": "03:24:02.0300000",
      "EndTime": "03:24:03.0800000"
    }
  },
  {
    "TextLocation": {
      "Start": 146967,
      "End": 146969
    },
    "TimeRange": {
      "StartTime": "03:24:18.9000000",
      "EndTime": "03:24:18.9700000"
    }
  },
  {
    "TextLocation": {
      "Start": 146970,
      "End": 146973
    },
    "TimeRange": {
      "StartTime": "03:24:18.9900000",
      "EndTime": "03:24:19.1299999"
    }
  },
  {
    "TextLocation": {
      "Start": 146974,
      "End": 146978
    },
    "TimeRange": {
      "StartTime": "03:24:19.1500000",
      "EndTime": "03:24:19.4100000"
    }
  },
  {
    "TextLocation": {
      "Start": 146981,
      "End": 146988
    },
    "TimeRange": {
      "StartTime": "03:24:19.5400000",
      "EndTime": "03:24:19.7400000"
    }
  },
  {
    "TextLocation": {
      "Start": 146989,
      "End": 146990
    },
    "TimeRange": {
      "StartTime": "03:24:19.7400000",
      "EndTime": "03:24:19.8000000"
    }
  },
  {
    "TextLocation": {
      "Start": 146991,
      "End": 146997
    },
    "TimeRange": {
      "StartTime": "03:24:19.8000000",
      "EndTime": "03:24:19.9800000"
    }
  },
  {
    "TextLocation": {
      "Start": 146998,
      "End": 147001
    },
    "TimeRange": {
      "StartTime": "03:24:19.9800000",
      "EndTime": "03:24:20.1000000"
    }
  },
  {
    "TextLocation": {
      "Start": 147002,
      "End": 147004
    },
    "TimeRange": {
      "StartTime": "03:24:20.1000000",
      "EndTime": "03:24:20.1900000"
    }
  },
  {
    "TextLocation": {
      "Start": 147005,
      "End": 147006
    },
    "TimeRange": {
      "StartTime": "03:24:20.1900000",
      "EndTime": "03:24:20.2800000"
    }
  },
  {
    "TextLocation": {
      "Start": 147007,
      "End": 147012
    },
    "TimeRange": {
      "StartTime": "03:24:20.2800000",
      "EndTime": "03:24:20.5500000"
    }
  },
  {
    "TextLocation": {
      "Start": 147014,
      "End": 147017
    },
    "TimeRange": {
      "StartTime": "03:24:20.5500000",
      "EndTime": "03:24:20.6700000"
    }
  },
  {
    "TextLocation": {
      "Start": 147018,
      "End": 147031
    },
    "TimeRange": {
      "StartTime": "03:24:20.6700000",
      "EndTime": "03:24:21.3900000"
    }
  },
  {
    "TextLocation": {
      "Start": 147032,
      "End": 147035
    },
    "TimeRange": {
      "StartTime": "03:24:21.3900000",
      "EndTime": "03:24:21.4800000"
    }
  },
  {
    "TextLocation": {
      "Start": 147036,
      "End": 147040
    },
    "TimeRange": {
      "StartTime": "03:24:21.4800000",
      "EndTime": "03:24:22.0500000"
    }
  },
  {
    "TextLocation": {
      "Start": 147041,
      "End": 147045
    },
    "TimeRange": {
      "StartTime": "03:24:22.3200000",
      "EndTime": "03:24:22.5800000"
    }
  },
  {
    "TextLocation": {
      "Start": 147046,
      "End": 147050
    },
    "TimeRange": {
      "StartTime": "03:24:22.6200000",
      "EndTime": "03:24:23.1299999"
    }
  },
  {
    "TextLocation": {
      "Start": 147058,
      "End": 147062
    },
    "TimeRange": {
      "StartTime": "03:24:26.8200000",
      "EndTime": "03:24:26.9800000"
    }
  },
  {
    "TextLocation": {
      "Start": 147064,
      "End": 147071
    },
    "TimeRange": {
      "StartTime": "03:24:27",
      "EndTime": "03:24:27.2700000"
    }
  },
  {
    "TextLocation": {
      "Start": 147072,
      "End": 147076
    },
    "TimeRange": {
      "StartTime": "03:24:27.5700000",
      "EndTime": "03:24:27.8400000"
    }
  },
  {
    "TextLocation": {
      "Start": 147077,
      "End": 147079
    },
    "TimeRange": {
      "StartTime": "03:24:27.8400000",
      "EndTime": "03:24:28.1000000"
    }
  },
  {
    "TextLocation": {
      "Start": 147081,
      "End": 147083
    },
    "TimeRange": {
      "StartTime": "03:24:28.1100000",
      "EndTime": "03:24:28.3300000"
    }
  },
  {
    "TextLocation": {
      "Start": 147084,
      "End": 147091
    },
    "TimeRange": {
      "StartTime": "03:24:28.3300000",
      "EndTime": "03:24:28.5600000"
    }
  },
  {
    "TextLocation": {
      "Start": 147092,
      "End": 147099
    },
    "TimeRange": {
      "StartTime": "03:24:28.5600000",
      "EndTime": "03:24:28.8600000"
    }
  },
  {
    "TextLocation": {
      "Start": 147100,
      "End": 147104
    },
    "TimeRange": {
      "StartTime": "03:24:28.8600000",
      "EndTime": "03:24:29.1600000"
    }
  },
  {
    "TextLocation": {
      "Start": 147112,
      "End": 147115
    },
    "TimeRange": {
      "StartTime": "03:24:30.2200000",
      "EndTime": "03:24:30.4000000"
    }
  },
  {
    "TextLocation": {
      "Start": 147116,
      "End": 147121
    },
    "TimeRange": {
      "StartTime": "03:24:30.4000000",
      "EndTime": "03:24:30.5800000"
    }
  },
  {
    "TextLocation": {
      "Start": 147122,
      "End": 147126
    },
    "TimeRange": {
      "StartTime": "03:24:30.5800000",
      "EndTime": "03:24:30.7300000"
    }
  },
  {
    "TextLocation": {
      "Start": 147127,
      "End": 147130
    },
    "TimeRange": {
      "StartTime": "03:24:30.7300000",
      "EndTime": "03:24:30.8799999"
    }
  },
  {
    "TextLocation": {
      "Start": 147131,
      "End": 147134
    },
    "TimeRange": {
      "StartTime": "03:24:30.8799999",
      "EndTime": "03:24:30.9700000"
    }
  },
  {
    "TextLocation": {
      "Start": 147135,
      "End": 147141
    },
    "TimeRange": {
      "StartTime": "03:24:30.9700000",
      "EndTime": "03:24:31.3000000"
    }
  },
  {
    "TextLocation": {
      "Start": 147142,
      "End": 147146
    },
    "TimeRange": {
      "StartTime": "03:24:31.3000000",
      "EndTime": "03:24:31.4500000"
    }
  },
  {
    "TextLocation": {
      "Start": 147149,
      "End": 147153
    },
    "TimeRange": {
      "StartTime": "03:24:31.4900000",
      "EndTime": "03:24:31.6600000"
    }
  },
  {
    "TextLocation": {
      "Start": 147154,
      "End": 147158
    },
    "TimeRange": {
      "StartTime": "03:24:32.3900000",
      "EndTime": "03:24:32.6200000"
    }
  },
  {
    "TextLocation": {
      "Start": 147159,
      "End": 147161
    },
    "TimeRange": {
      "StartTime": "03:24:32.8300000",
      "EndTime": "03:24:32.9200000"
    }
  },
  {
    "TextLocation": {
      "Start": 147162,
      "End": 147168
    },
    "TimeRange": {
      "StartTime": "03:24:32.9500000",
      "EndTime": "03:24:33.3400000"
    }
  },
  {
    "TextLocation": {
      "Start": 147176,
      "End": 147180
    },
    "TimeRange": {
      "StartTime": "03:24:34.6900000",
      "EndTime": "03:24:35.1600000"
    }
  },
  {
    "TextLocation": {
      "Start": 147181,
      "End": 147185
    },
    "TimeRange": {
      "StartTime": "03:24:35.1600000",
      "EndTime": "03:24:35.6299999"
    }
  },
  {
    "TextLocation": {
      "Start": 147187,
      "End": 147191
    },
    "TimeRange": {
      "StartTime": "03:24:35.6500000",
      "EndTime": "03:24:36.5200000"
    }
  },
  {
    "TextLocation": {
      "Start": 147192,
      "End": 147196
    },
    "TimeRange": {
      "StartTime": "03:24:36.5500000",
      "EndTime": "03:24:36.9100000"
    }
  },
  {
    "TextLocation": {
      "Start": 147197,
      "End": 147200
    },
    "TimeRange": {
      "StartTime": "03:24:36.9100000",
      "EndTime": "03:24:37.5100000"
    }
  },
  {
    "TextLocation": {
      "Start": 147201,
      "End": 147206
    },
    "TimeRange": {
      "StartTime": "03:24:37.5100000",
      "EndTime": "03:24:38.1100000"
    }
  },
  {
    "TextLocation": {
      "Start": 147207,
      "End": 147210
    },
    "TimeRange": {
      "StartTime": "03:24:38.1100000",
      "EndTime": "03:24:38.8300000"
    }
  },
  {
    "TextLocation": {
      "Start": 147218,
      "End": 147223
    },
    "TimeRange": {
      "StartTime": "03:24:39.2500000",
      "EndTime": "03:24:39.7700000"
    }
  },
  {
    "TextLocation": {
      "Start": 147224,
      "End": 147228
    },
    "TimeRange": {
      "StartTime": "03:24:39.7700000",
      "EndTime": "03:24:40.3000000"
    }
  },
  {
    "TextLocation": {
      "Start": 147229,
      "End": 147232
    },
    "TimeRange": {
      "StartTime": "03:24:40.3000000",
      "EndTime": "03:24:40.4800000"
    }
  },
  {
    "TextLocation": {
      "Start": 147233,
      "End": 147236
    },
    "TimeRange": {
      "StartTime": "03:24:41.0200000",
      "EndTime": "03:24:41.5200000"
    }
  },
  {
    "TextLocation": {
      "Start": 147239,
      "End": 147244
    },
    "TimeRange": {
      "StartTime": "03:24:41.5300000",
      "EndTime": "03:24:41.7099999"
    }
  },
  {
    "TextLocation": {
      "Start": 147245,
      "End": 147248
    },
    "TimeRange": {
      "StartTime": "03:24:41.7099999",
      "EndTime": "03:24:41.8000000"
    }
  },
  {
    "TextLocation": {
      "Start": 147249,
      "End": 147253
    },
    "TimeRange": {
      "StartTime": "03:24:41.8000000",
      "EndTime": "03:24:41.9800000"
    }
  },
  {
    "TextLocation": {
      "Start": 147254,
      "End": 147259
    },
    "TimeRange": {
      "StartTime": "03:24:41.9800000",
      "EndTime": "03:24:42.1600000"
    }
  },
  {
    "TextLocation": {
      "Start": 147260,
      "End": 147268
    },
    "TimeRange": {
      "StartTime": "03:24:42.1600000",
      "EndTime": "03:24:42.5200000"
    }
  },
  {
    "TextLocation": {
      "Start": 147276,
      "End": 147279
    },
    "TimeRange": {
      "StartTime": "03:24:43.8500000",
      "EndTime": "03:24:44.1200000"
    }
  },
  {
    "TextLocation": {
      "Start": 147280,
      "End": 147288
    },
    "TimeRange": {
      "StartTime": "03:24:44.1200000",
      "EndTime": "03:24:44.8100000"
    }
  },
  {
    "TextLocation": {
      "Start": 147289,
      "End": 147295
    },
    "TimeRange": {
      "StartTime": "03:24:44.8100000",
      "EndTime": "03:24:45.3500000"
    }
  },
  {
    "TextLocation": {
      "Start": 147296,
      "End": 147300
    },
    "TimeRange": {
      "StartTime": "03:24:45.3500000",
      "EndTime": "03:24:45.7700000"
    }
  },
  {
    "TextLocation": {
      "Start": 147301,
      "End": 147306
    },
    "TimeRange": {
      "StartTime": "03:24:45.7700000",
      "EndTime": "03:24:46.1000000"
    }
  },
  {
    "TextLocation": {
      "Start": 147307,
      "End": 147310
    },
    "TimeRange": {
      "StartTime": "03:24:46.1000000",
      "EndTime": "03:24:46.1900000"
    }
  },
  {
    "TextLocation": {
      "Start": 147311,
      "End": 147318
    },
    "TimeRange": {
      "StartTime": "03:24:46.1900000",
      "EndTime": "03:24:46.7000000"
    }
  },
  {
    "TextLocation": {
      "Start": 147319,
      "End": 147322
    },
    "TimeRange": {
      "StartTime": "03:24:46.7000000",
      "EndTime": "03:24:46.8500000"
    }
  },
  {
    "TextLocation": {
      "Start": 147323,
      "End": 147328
    },
    "TimeRange": {
      "StartTime": "03:24:46.8500000",
      "EndTime": "03:24:47.2099999"
    }
  },
  {
    "TextLocation": {
      "Start": 147329,
      "End": 147332
    },
    "TimeRange": {
      "StartTime": "03:24:47.2099999",
      "EndTime": "03:24:47.4200000"
    }
  },
  {
    "TextLocation": {
      "Start": 147333,
      "End": 147334
    },
    "TimeRange": {
      "StartTime": "03:24:47.4200000",
      "EndTime": "03:24:47.4500000"
    }
  },
  {
    "TextLocation": {
      "Start": 147335,
      "End": 147340
    },
    "TimeRange": {
      "StartTime": "03:24:47.4500000",
      "EndTime": "03:24:47.7500000"
    }
  },
  {
    "TextLocation": {
      "Start": 147343,
      "End": 147346
    },
    "TimeRange": {
      "StartTime": "03:24:47.7800000",
      "EndTime": "03:24:48.3200000"
    }
  },
  {
    "TextLocation": {
      "Start": 147347,
      "End": 147350
    },
    "TimeRange": {
      "StartTime": "03:24:48.9800000",
      "EndTime": "03:24:49.8200000"
    }
  },
  {
    "TextLocation": {
      "Start": 147351,
      "End": 147358
    },
    "TimeRange": {
      "StartTime": "03:24:50.1200000",
      "EndTime": "03:24:50.7800000"
    }
  },
  {
    "TextLocation": {
      "Start": 147359,
      "End": 147363
    },
    "TimeRange": {
      "StartTime": "03:24:50.7800000",
      "EndTime": "03:24:51.3200000"
    }
  },
  {
    "TextLocation": {
      "Start": 147364,
      "End": 147369
    },
    "TimeRange": {
      "StartTime": "03:24:51.3200000",
      "EndTime": "03:24:52.0400000"
    }
  },
  {
    "TextLocation": {
      "Start": 147370,
      "End": 147378
    },
    "TimeRange": {
      "StartTime": "03:24:52.4599999",
      "EndTime": "03:24:52.9100000"
    }
  },
  {
    "TextLocation": {
      "Start": 147379,
      "End": 147384
    },
    "TimeRange": {
      "StartTime": "03:24:52.9100000",
      "EndTime": "03:24:53.0900000"
    }
  },
  {
    "TextLocation": {
      "Start": 147385,
      "End": 147391
    },
    "TimeRange": {
      "StartTime": "03:24:53.0900000",
      "EndTime": "03:24:53.3300000"
    }
  },
  {
    "TextLocation": {
      "Start": 147392,
      "End": 147394
    },
    "TimeRange": {
      "StartTime": "03:24:53.3300000",
      "EndTime": "03:24:53.4500000"
    }
  },
  {
    "TextLocation": {
      "Start": 147395,
      "End": 147399
    },
    "TimeRange": {
      "StartTime": "03:24:53.4500000",
      "EndTime": "03:24:54.1400000"
    }
  },
  {
    "TextLocation": {
      "Start": 147402,
      "End": 147405
    },
    "TimeRange": {
      "StartTime": "03:24:54.1700000",
      "EndTime": "03:24:54.4400000"
    }
  },
  {
    "TextLocation": {
      "Start": 147406,
      "End": 147412
    },
    "TimeRange": {
      "StartTime": "03:24:54.4400000",
      "EndTime": "03:24:54.9500000"
    }
  },
  {
    "TextLocation": {
      "Start": 147414,
      "End": 147415
    },
    "TimeRange": {
      "StartTime": "03:24:54.9500000",
      "EndTime": "03:24:55.1000000"
    }
  },
  {
    "TextLocation": {
      "Start": 147416,
      "End": 147423
    },
    "TimeRange": {
      "StartTime": "03:24:55.1000000",
      "EndTime": "03:24:55.7900000"
    }
  },
  {
    "TextLocation": {
      "Start": 147431,
      "End": 147433
    },
    "TimeRange": {
      "StartTime": "03:24:56.6800000",
      "EndTime": "03:24:56.8900000"
    }
  },
  {
    "TextLocation": {
      "Start": 147434,
      "End": 147437
    },
    "TimeRange": {
      "StartTime": "03:24:56.8900000",
      "EndTime": "03:24:57.0100000"
    }
  },
  {
    "TextLocation": {
      "Start": 147438,
      "End": 147442
    },
    "TimeRange": {
      "StartTime": "03:24:57.0100000",
      "EndTime": "03:24:57.6100000"
    }
  },
  {
    "TextLocation": {
      "Start": 147443,
      "End": 147447
    },
    "TimeRange": {
      "StartTime": "03:24:58",
      "EndTime": "03:24:59.2000000"
    }
  },
  {
    "TextLocation": {
      "Start": 147450,
      "End": 147453
    },
    "TimeRange": {
      "StartTime": "03:25:15.3200000",
      "EndTime": "03:25:15.3799999"
    }
  },
  {
    "TextLocation": {
      "Start": 147454,
      "End": 147459
    },
    "TimeRange": {
      "StartTime": "03:25:15.3799999",
      "EndTime": "03:25:15.5900000"
    }
  },
  {
    "TextLocation": {
      "Start": 147462,
      "End": 147466
    },
    "TimeRange": {
      "StartTime": "03:25:15.5900000",
      "EndTime": "03:25:15.8300000"
    }
  },
  {
    "TextLocation": {
      "Start": 147467,
      "End": 147469
    },
    "TimeRange": {
      "StartTime": "03:25:15.9500000",
      "EndTime": "03:25:16"
    }
  },
  {
    "TextLocation": {
      "Start": 147470,
      "End": 147474
    },
    "TimeRange": {
      "StartTime": "03:25:16.3400000",
      "EndTime": "03:25:16.5800000"
    }
  },
  {
    "TextLocation": {
      "Start": 147475,
      "End": 147482
    },
    "TimeRange": {
      "StartTime": "03:25:16.6400000",
      "EndTime": "03:25:16.9400000"
    }
  },
  {
    "TextLocation": {
      "Start": 147483,
      "End": 147487
    },
    "TimeRange": {
      "StartTime": "03:25:16.9500000",
      "EndTime": "03:25:16.9599999"
    }
  },
  {
    "TextLocation": {
      "Start": 147495,
      "End": 147499
    },
    "TimeRange": {
      "StartTime": "03:25:18.5400000",
      "EndTime": "03:25:19.0500000"
    }
  },
  {
    "TextLocation": {
      "Start": 147500,
      "End": 147504
    },
    "TimeRange": {
      "StartTime": "03:25:19.0500000",
      "EndTime": "03:25:19.5600000"
    }
  },
  {
    "TextLocation": {
      "Start": 147506,
      "End": 147510
    },
    "TimeRange": {
      "StartTime": "03:25:19.5600000",
      "EndTime": "03:25:20.7300000"
    }
  },
  {
    "TextLocation": {
      "Start": 147511,
      "End": 147515
    },
    "TimeRange": {
      "StartTime": "03:25:20.7300000",
      "EndTime": "03:25:21.4000000"
    }
  },
  {
    "TextLocation": {
      "Start": 147516,
      "End": 147521
    },
    "TimeRange": {
      "StartTime": "03:25:21.4000000",
      "EndTime": "03:25:22.0800000"
    }
  },
  {
    "TextLocation": {
      "Start": 147522,
      "End": 147525
    },
    "TimeRange": {
      "StartTime": "03:25:22.0800000",
      "EndTime": "03:25:22.8900000"
    }
  },
  {
    "TextLocation": {
      "Start": 147533,
      "End": 147535
    },
    "TimeRange": {
      "StartTime": "03:25:23.1299999",
      "EndTime": "03:25:23.3200000"
    }
  },
  {
    "TextLocation": {
      "Start": 147536,
      "End": 147537
    },
    "TimeRange": {
      "StartTime": "03:25:23.3400000",
      "EndTime": "03:25:23.7000000"
    }
  },
  {
    "TextLocation": {
      "Start": 147538,
      "End": 147542
    },
    "TimeRange": {
      "StartTime": "03:25:23.7000000",
      "EndTime": "03:25:24.1900000"
    }
  },
  {
    "TextLocation": {
      "Start": 147543,
      "End": 147547
    },
    "TimeRange": {
      "StartTime": "03:25:24.1900000",
      "EndTime": "03:25:24.6900000"
    }
  },
  {
    "TextLocation": {
      "Start": 147548,
      "End": 147550
    },
    "TimeRange": {
      "StartTime": "03:25:24.6900000",
      "EndTime": "03:25:24.7800000"
    }
  },
  {
    "TextLocation": {
      "Start": 147551,
      "End": 147559
    },
    "TimeRange": {
      "StartTime": "03:25:24.7800000",
      "EndTime": "03:25:25.1100000"
    }
  },
  {
    "TextLocation": {
      "Start": 147560,
      "End": 147566
    },
    "TimeRange": {
      "StartTime": "03:25:25.1100000",
      "EndTime": "03:25:25.5000000"
    }
  },
  {
    "TextLocation": {
      "Start": 147569,
      "End": 147572
    },
    "TimeRange": {
      "StartTime": "03:25:25.5000000",
      "EndTime": "03:25:26.0700000"
    }
  },
  {
    "TextLocation": {
      "Start": 147575,
      "End": 147578
    },
    "TimeRange": {
      "StartTime": "03:25:26.0700000",
      "EndTime": "03:25:26.1700000"
    }
  },
  {
    "TextLocation": {
      "Start": 147579,
      "End": 147582
    },
    "TimeRange": {
      "StartTime": "03:25:26.1900000",
      "EndTime": "03:25:26.3400000"
    }
  },
  {
    "TextLocation": {
      "Start": 147583,
      "End": 147586
    },
    "TimeRange": {
      "StartTime": "03:25:26.3400000",
      "EndTime": "03:25:26.4300000"
    }
  },
  {
    "TextLocation": {
      "Start": 147587,
      "End": 147591
    },
    "TimeRange": {
      "StartTime": "03:25:26.4300000",
      "EndTime": "03:25:26.5500000"
    }
  },
  {
    "TextLocation": {
      "Start": 147592,
      "End": 147596
    },
    "TimeRange": {
      "StartTime": "03:25:26.5500000",
      "EndTime": "03:25:26.7600000"
    }
  },
  {
    "TextLocation": {
      "Start": 147604,
      "End": 147607
    },
    "TimeRange": {
      "StartTime": "03:25:28.2300000",
      "EndTime": "03:25:28.4700000"
    }
  },
  {
    "TextLocation": {
      "Start": 147608,
      "End": 147609
    },
    "TimeRange": {
      "StartTime": "03:25:28.4700000",
      "EndTime": "03:25:28.6500000"
    }
  },
  {
    "TextLocation": {
      "Start": 147610,
      "End": 147614
    },
    "TimeRange": {
      "StartTime": "03:25:28.6500000",
      "EndTime": "03:25:28.8300000"
    }
  },
  {
    "TextLocation": {
      "Start": 147615,
      "End": 147616
    },
    "TimeRange": {
      "StartTime": "03:25:28.8300000",
      "EndTime": "03:25:28.9200000"
    }
  },
  {
    "TextLocation": {
      "Start": 147617,
      "End": 147622
    },
    "TimeRange": {
      "StartTime": "03:25:28.9200000",
      "EndTime": "03:25:29.2200000"
    }
  },
  {
    "TextLocation": {
      "Start": 147623,
      "End": 147624
    },
    "TimeRange": {
      "StartTime": "03:25:29.2200000",
      "EndTime": "03:25:29.3400000"
    }
  },
  {
    "TextLocation": {
      "Start": 147625,
      "End": 147628
    },
    "TimeRange": {
      "StartTime": "03:25:29.3400000",
      "EndTime": "03:25:29.5200000"
    }
  },
  {
    "TextLocation": {
      "Start": 147629,
      "End": 147632
    },
    "TimeRange": {
      "StartTime": "03:25:29.5200000",
      "EndTime": "03:25:29.7300000"
    }
  },
  {
    "TextLocation": {
      "Start": 147633,
      "End": 147635
    },
    "TimeRange": {
      "StartTime": "03:25:29.7300000",
      "EndTime": "03:25:29.8200000"
    }
  },
  {
    "TextLocation": {
      "Start": 147636,
      "End": 147641
    },
    "TimeRange": {
      "StartTime": "03:25:29.8200000",
      "EndTime": "03:25:30"
    }
  },
  {
    "TextLocation": {
      "Start": 147642,
      "End": 147644
    },
    "TimeRange": {
      "StartTime": "03:25:30",
      "EndTime": "03:25:30.0900000"
    }
  },
  {
    "TextLocation": {
      "Start": 147645,
      "End": 147651
    },
    "TimeRange": {
      "StartTime": "03:25:30.0900000",
      "EndTime": "03:25:30.7800000"
    }
  },
  {
    "TextLocation": {
      "Start": 147652,
      "End": 147654
    },
    "TimeRange": {
      "StartTime": "03:25:30.7800000",
      "EndTime": "03:25:31.2000000"
    }
  },
  {
    "TextLocation": {
      "Start": 147655,
      "End": 147659
    },
    "TimeRange": {
      "StartTime": "03:25:31.2000000",
      "EndTime": "03:25:31.5300000"
    }
  },
  {
    "TextLocation": {
      "Start": 147660,
      "End": 147662
    },
    "TimeRange": {
      "StartTime": "03:25:31.5300000",
      "EndTime": "03:25:31.6500000"
    }
  },
  {
    "TextLocation": {
      "Start": 147663,
      "End": 147667
    },
    "TimeRange": {
      "StartTime": "03:25:31.6500000",
      "EndTime": "03:25:31.8600000"
    }
  },
  {
    "TextLocation": {
      "Start": 147668,
      "End": 147670
    },
    "TimeRange": {
      "StartTime": "03:25:31.8600000",
      "EndTime": "03:25:32.0400000"
    }
  },
  {
    "TextLocation": {
      "Start": 147671,
      "End": 147676
    },
    "TimeRange": {
      "StartTime": "03:25:32.0400000",
      "EndTime": "03:25:32.7900000"
    }
  },
  {
    "TextLocation": {
      "Start": 147679,
      "End": 147680
    },
    "TimeRange": {
      "StartTime": "03:25:32.7900000",
      "EndTime": "03:25:33.1000000"
    }
  },
  {
    "TextLocation": {
      "Start": 147681,
      "End": 147685
    },
    "TimeRange": {
      "StartTime": "03:25:33.1299999",
      "EndTime": "03:25:33.6900000"
    }
  },
  {
    "TextLocation": {
      "Start": 147693,
      "End": 147696
    },
    "TimeRange": {
      "StartTime": "03:25:34.4700000",
      "EndTime": "03:25:34.5900000"
    }
  },
  {
    "TextLocation": {
      "Start": 147697,
      "End": 147703
    },
    "TimeRange": {
      "StartTime": "03:25:34.6200000",
      "EndTime": "03:25:34.8300000"
    }
  },
  {
    "TextLocation": {
      "Start": 147704,
      "End": 147707
    },
    "TimeRange": {
      "StartTime": "03:25:34.8300000",
      "EndTime": "03:25:34.9200000"
    }
  },
  {
    "TextLocation": {
      "Start": 147708,
      "End": 147721
    },
    "TimeRange": {
      "StartTime": "03:25:34.9200000",
      "EndTime": "03:25:35.5200000"
    }
  },
  {
    "TextLocation": {
      "Start": 147722,
      "End": 147734
    },
    "TimeRange": {
      "StartTime": "03:25:35.5200000",
      "EndTime": "03:25:36.1500000"
    }
  },
  {
    "TextLocation": {
      "Start": 147735,
      "End": 147737
    },
    "TimeRange": {
      "StartTime": "03:25:36.1500000",
      "EndTime": "03:25:36.2400000"
    }
  },
  {
    "TextLocation": {
      "Start": 147738,
      "End": 147742
    },
    "TimeRange": {
      "StartTime": "03:25:36.2400000",
      "EndTime": "03:25:36.5000000"
    }
  },
  {
    "TextLocation": {
      "Start": 147743,
      "End": 147751
    },
    "TimeRange": {
      "StartTime": "03:25:36.5100000",
      "EndTime": "03:25:36.9500000"
    }
  },
  {
    "TextLocation": {
      "Start": 147759,
      "End": 147764
    },
    "TimeRange": {
      "StartTime": "03:25:37.2300000",
      "EndTime": "03:25:37.4100000"
    }
  },
  {
    "TextLocation": {
      "Start": 147765,
      "End": 147774
    },
    "TimeRange": {
      "StartTime": "03:25:37.4100000",
      "EndTime": "03:25:37.7700000"
    }
  },
  {
    "TextLocation": {
      "Start": 147775,
      "End": 147777
    },
    "TimeRange": {
      "StartTime": "03:25:37.7700000",
      "EndTime": "03:25:37.8600000"
    }
  },
  {
    "TextLocation": {
      "Start": 147778,
      "End": 147781
    },
    "TimeRange": {
      "StartTime": "03:25:37.8600000",
      "EndTime": "03:25:37.9200000"
    }
  },
  {
    "TextLocation": {
      "Start": 147782,
      "End": 147787
    },
    "TimeRange": {
      "StartTime": "03:25:37.9200000",
      "EndTime": "03:25:38.1600000"
    }
  },
  {
    "TextLocation": {
      "Start": 147788,
      "End": 147793
    },
    "TimeRange": {
      "StartTime": "03:25:38.1600000",
      "EndTime": "03:25:38.4000000"
    }
  },
  {
    "TextLocation": {
      "Start": 147794,
      "End": 147795
    },
    "TimeRange": {
      "StartTime": "03:25:38.4000000",
      "EndTime": "03:25:38.4900000"
    }
  },
  {
    "TextLocation": {
      "Start": 147796,
      "End": 147802
    },
    "TimeRange": {
      "StartTime": "03:25:38.4900000",
      "EndTime": "03:25:39.0900000"
    }
  },
  {
    "TextLocation": {
      "Start": 147805,
      "End": 147808
    },
    "TimeRange": {
      "StartTime": "03:25:39.1800000",
      "EndTime": "03:25:39.3300000"
    }
  },
  {
    "TextLocation": {
      "Start": 147809,
      "End": 147814
    },
    "TimeRange": {
      "StartTime": "03:25:39.3300000",
      "EndTime": "03:25:39.7200000"
    }
  },
  {
    "TextLocation": {
      "Start": 147815,
      "End": 147819
    },
    "TimeRange": {
      "StartTime": "03:25:39.7200000",
      "EndTime": "03:25:39.9900000"
    }
  },
  {
    "TextLocation": {
      "Start": 147820,
      "End": 147822
    },
    "TimeRange": {
      "StartTime": "03:25:39.9900000",
      "EndTime": "03:25:40.0500000"
    }
  },
  {
    "TextLocation": {
      "Start": 147823,
      "End": 147826
    },
    "TimeRange": {
      "StartTime": "03:25:40.0500000",
      "EndTime": "03:25:40.5000000"
    }
  },
  {
    "TextLocation": {
      "Start": 147827,
      "End": 147829
    },
    "TimeRange": {
      "StartTime": "03:25:40.5000000",
      "EndTime": "03:25:40.5900000"
    }
  },
  {
    "TextLocation": {
      "Start": 147830,
      "End": 147835
    },
    "TimeRange": {
      "StartTime": "03:25:40.5900000",
      "EndTime": "03:25:40.7400000"
    }
  },
  {
    "TextLocation": {
      "Start": 147836,
      "End": 147838
    },
    "TimeRange": {
      "StartTime": "03:25:40.7400000",
      "EndTime": "03:25:40.8000000"
    }
  },
  {
    "TextLocation": {
      "Start": 147839,
      "End": 147845
    },
    "TimeRange": {
      "StartTime": "03:25:40.8000000",
      "EndTime": "03:25:41.3400000"
    }
  },
  {
    "TextLocation": {
      "Start": 147853,
      "End": 147856
    },
    "TimeRange": {
      "StartTime": "03:25:42.2000000",
      "EndTime": "03:25:42.2900000"
    }
  },
  {
    "TextLocation": {
      "Start": 147857,
      "End": 147862
    },
    "TimeRange": {
      "StartTime": "03:25:42.2900000",
      "EndTime": "03:25:42.4100000"
    }
  },
  {
    "TextLocation": {
      "Start": 147863,
      "End": 147865
    },
    "TimeRange": {
      "StartTime": "03:25:42.4100000",
      "EndTime": "03:25:42.4700000"
    }
  },
  {
    "TextLocation": {
      "Start": 147866,
      "End": 147870
    },
    "TimeRange": {
      "StartTime": "03:25:42.4700000",
      "EndTime": "03:25:42.6200000"
    }
  },
  {
    "TextLocation": {
      "Start": 147871,
      "End": 147874
    },
    "TimeRange": {
      "StartTime": "03:25:42.6200000",
      "EndTime": "03:25:42.7400000"
    }
  },
  {
    "TextLocation": {
      "Start": 147875,
      "End": 147880
    },
    "TimeRange": {
      "StartTime": "03:25:42.7400000",
      "EndTime": "03:25:43.1600000"
    }
  },
  {
    "TextLocation": {
      "Start": 147881,
      "End": 147885
    },
    "TimeRange": {
      "StartTime": "03:25:43.1600000",
      "EndTime": "03:25:44.2500000"
    }
  },
  {
    "TextLocation": {
      "Start": 147886,
      "End": 147888
    },
    "TimeRange": {
      "StartTime": "03:25:44.2500000",
      "EndTime": "03:25:45.3400000"
    }
  },
  {
    "TextLocation": {
      "Start": 147889,
      "End": 147893
    },
    "TimeRange": {
      "StartTime": "03:25:45.3400000",
      "EndTime": "03:25:46.4300000"
    }
  },
  {
    "TextLocation": {
      "Start": 147896,
      "End": 147899
    },
    "TimeRange": {
      "StartTime": "03:25:52.7300000",
      "EndTime": "03:25:52.9700000"
    }
  },
  {
    "TextLocation": {
      "Start": 147900,
      "End": 147904
    },
    "TimeRange": {
      "StartTime": "03:25:53.3900000",
      "EndTime": "03:25:53.8400000"
    }
  },
  {
    "TextLocation": {
      "Start": 147905,
      "End": 147910
    },
    "TimeRange": {
      "StartTime": "03:25:54.1100000",
      "EndTime": "03:25:54.4400000"
    }
  },
  {
    "TextLocation": {
      "Start": 147911,
      "End": 147912
    },
    "TimeRange": {
      "StartTime": "03:25:54.4400000",
      "EndTime": "03:25:54.5300000"
    }
  },
  {
    "TextLocation": {
      "Start": 147913,
      "End": 147919
    },
    "TimeRange": {
      "StartTime": "03:25:54.5300000",
      "EndTime": "03:25:54.7099999"
    }
  },
  {
    "TextLocation": {
      "Start": 147920,
      "End": 147923
    },
    "TimeRange": {
      "StartTime": "03:25:54.7099999",
      "EndTime": "03:25:54.8300000"
    }
  },
  {
    "TextLocation": {
      "Start": 147924,
      "End": 147926
    },
    "TimeRange": {
      "StartTime": "03:25:54.8300000",
      "EndTime": "03:25:54.9500000"
    }
  },
  {
    "TextLocation": {
      "Start": 147927,
      "End": 147928
    },
    "TimeRange": {
      "StartTime": "03:25:54.9500000",
      "EndTime": "03:25:55.0100000"
    }
  },
  {
    "TextLocation": {
      "Start": 147929,
      "End": 147933
    },
    "TimeRange": {
      "StartTime": "03:25:55.0100000",
      "EndTime": "03:25:55.3100000"
    }
  },
  {
    "TextLocation": {
      "Start": 147934,
      "End": 147939
    },
    "TimeRange": {
      "StartTime": "03:25:55.3100000",
      "EndTime": "03:25:55.6700000"
    }
  },
  {
    "TextLocation": {
      "Start": 147941,
      "End": 147944
    },
    "TimeRange": {
      "StartTime": "03:25:55.6700000",
      "EndTime": "03:25:56.2099999"
    }
  },
  {
    "TextLocation": {
      "Start": 147945,
      "End": 147951
    },
    "TimeRange": {
      "StartTime": "03:25:56.4200000",
      "EndTime": "03:25:56.7500000"
    }
  },
  {
    "TextLocation": {
      "Start": 147952,
      "End": 147955
    },
    "TimeRange": {
      "StartTime": "03:25:56.7500000",
      "EndTime": "03:25:56.8400000"
    }
  },
  {
    "TextLocation": {
      "Start": 147956,
      "End": 147960
    },
    "TimeRange": {
      "StartTime": "03:25:56.8400000",
      "EndTime": "03:25:57.0700000"
    }
  },
  {
    "TextLocation": {
      "Start": 147961,
      "End": 147965
    },
    "TimeRange": {
      "StartTime": "03:25:57.0800000",
      "EndTime": "03:25:57.2500000"
    }
  },
  {
    "TextLocation": {
      "Start": 147973,
      "End": 147976
    },
    "TimeRange": {
      "StartTime": "03:25:58.3300000",
      "EndTime": "03:25:58.8700000"
    }
  },
  {
    "TextLocation": {
      "Start": 147984,
      "End": 147987
    },
    "TimeRange": {
      "StartTime": "03:25:59.2300000",
      "EndTime": "03:25:59.4700000"
    }
  },
  {
    "TextLocation": {
      "Start": 147988,
      "End": 147993
    },
    "TimeRange": {
      "StartTime": "03:25:59.4700000",
      "EndTime": "03:25:59.6800000"
    }
  },
  {
    "TextLocation": {
      "Start": 147994,
      "End": 147997
    },
    "TimeRange": {
      "StartTime": "03:25:59.6800000",
      "EndTime": "03:25:59.8600000"
    }
  },
  {
    "TextLocation": {
      "Start": 147998,
      "End": 148001
    },
    "TimeRange": {
      "StartTime": "03:25:59.8600000",
      "EndTime": "03:25:59.9800000"
    }
  },
  {
    "TextLocation": {
      "Start": 148002,
      "End": 148008
    },
    "TimeRange": {
      "StartTime": "03:25:59.9800000",
      "EndTime": "03:26:00.3100000"
    }
  },
  {
    "TextLocation": {
      "Start": 148009,
      "End": 148012
    },
    "TimeRange": {
      "StartTime": "03:26:00.3100000",
      "EndTime": "03:26:00.5200000"
    }
  },
  {
    "TextLocation": {
      "Start": 148015,
      "End": 148021
    },
    "TimeRange": {
      "StartTime": "03:26:00.5200000",
      "EndTime": "03:26:00.7800000"
    }
  },
  {
    "TextLocation": {
      "Start": 148022,
      "End": 148026
    },
    "TimeRange": {
      "StartTime": "03:26:00.7900000",
      "EndTime": "03:26:00.9700000"
    }
  },
  {
    "TextLocation": {
      "Start": 148027,
      "End": 148031
    },
    "TimeRange": {
      "StartTime": "03:26:00.9700000",
      "EndTime": "03:26:01.1700000"
    }
  },
  {
    "TextLocation": {
      "Start": 148032,
      "End": 148034
    },
    "TimeRange": {
      "StartTime": "03:26:01.1700000",
      "EndTime": "03:26:01.2099999"
    }
  },
  {
    "TextLocation": {
      "Start": 148035,
      "End": 148039
    },
    "TimeRange": {
      "StartTime": "03:26:01.2099999",
      "EndTime": "03:26:02.1500000"
    }
  },
  {
    "TextLocation": {
      "Start": 148047,
      "End": 148051
    },
    "TimeRange": {
      "StartTime": "03:26:02.6500000",
      "EndTime": "03:26:03.0400000"
    }
  },
  {
    "TextLocation": {
      "Start": 148052,
      "End": 148054
    },
    "TimeRange": {
      "StartTime": "03:26:03.0400000",
      "EndTime": "03:26:03.7300000"
    }
  },
  {
    "TextLocation": {
      "Start": 148056,
      "End": 148060
    },
    "TimeRange": {
      "StartTime": "03:26:03.7300000",
      "EndTime": "03:26:04.2099999"
    }
  },
  {
    "TextLocation": {
      "Start": 148061,
      "End": 148065
    },
    "TimeRange": {
      "StartTime": "03:26:04.2099999",
      "EndTime": "03:26:06.5500000"
    }
  },
  {
    "TextLocation": {
      "Start": 148066,
      "End": 148067
    },
    "TimeRange": {
      "StartTime": "03:26:06.5500000",
      "EndTime": "03:26:06.8000000"
    }
  },
  {
    "TextLocation": {
      "Start": 148068,
      "End": 148073
    },
    "TimeRange": {
      "StartTime": "03:26:06.8000000",
      "EndTime": "03:26:07.0600000"
    }
  },
  {
    "TextLocation": {
      "Start": 148074,
      "End": 148077
    },
    "TimeRange": {
      "StartTime": "03:26:07.0600000",
      "EndTime": "03:26:07.7200000"
    }
  },
  {
    "TextLocation": {
      "Start": 148085,
      "End": 148087
    },
    "TimeRange": {
      "StartTime": "03:26:07.7200000",
      "EndTime": "03:26:08.0500000"
    }
  },
  {
    "TextLocation": {
      "Start": 148088,
      "End": 148092
    },
    "TimeRange": {
      "StartTime": "03:26:08.0500000",
      "EndTime": "03:26:08.1900000"
    }
  },
  {
    "TextLocation": {
      "Start": 148093,
      "End": 148097
    },
    "TimeRange": {
      "StartTime": "03:26:08.3500000",
      "EndTime": "03:26:08.6200000"
    }
  },
  {
    "TextLocation": {
      "Start": 148098,
      "End": 148100
    },
    "TimeRange": {
      "StartTime": "03:26:08.6200000",
      "EndTime": "03:26:09.2200000"
    }
  },
  {
    "TextLocation": {
      "Start": 148101,
      "End": 148103
    },
    "TimeRange": {
      "StartTime": "03:26:09.2200000",
      "EndTime": "03:26:09.3100000"
    }
  },
  {
    "TextLocation": {
      "Start": 148104,
      "End": 148108
    },
    "TimeRange": {
      "StartTime": "03:26:09.3100000",
      "EndTime": "03:26:09.7400000"
    }
  },
  {
    "TextLocation": {
      "Start": 148109,
      "End": 148113
    },
    "TimeRange": {
      "StartTime": "03:26:09.7400000",
      "EndTime": "03:26:10.1800000"
    }
  },
  {
    "TextLocation": {
      "Start": 148120,
      "End": 148123
    },
    "TimeRange": {
      "StartTime": "03:26:10.9000000",
      "EndTime": "03:26:11.5300000"
    }
  },
  {
    "TextLocation": {
      "Start": 148131,
      "End": 148134
    },
    "TimeRange": {
      "StartTime": "03:26:11.5600000",
      "EndTime": "03:26:11.7400000"
    }
  },
  {
    "TextLocation": {
      "Start": 148135,
      "End": 148138
    },
    "TimeRange": {
      "StartTime": "03:26:11.7400000",
      "EndTime": "03:26:11.8900000"
    }
  },
  {
    "TextLocation": {
      "Start": 148139,
      "End": 148142
    },
    "TimeRange": {
      "StartTime": "03:26:11.8900000",
      "EndTime": "03:26:11.9500000"
    }
  },
  {
    "TextLocation": {
      "Start": 148143,
      "End": 148147
    },
    "TimeRange": {
      "StartTime": "03:26:11.9500000",
      "EndTime": "03:26:12.1299999"
    }
  },
  {
    "TextLocation": {
      "Start": 148148,
      "End": 148153
    },
    "TimeRange": {
      "StartTime": "03:26:12.1299999",
      "EndTime": "03:26:12.3400000"
    }
  },
  {
    "TextLocation": {
      "Start": 148154,
      "End": 148162
    },
    "TimeRange": {
      "StartTime": "03:26:12.3400000",
      "EndTime": "03:26:12.8500000"
    }
  },
  {
    "TextLocation": {
      "Start": 148170,
      "End": 148173
    },
    "TimeRange": {
      "StartTime": "03:26:13.0600000",
      "EndTime": "03:26:13.2700000"
    }
  },
  {
    "TextLocation": {
      "Start": 148174,
      "End": 148176
    },
    "TimeRange": {
      "StartTime": "03:26:13.2700000",
      "EndTime": "03:26:13.3900000"
    }
  },
  {
    "TextLocation": {
      "Start": 148177,
      "End": 148178
    },
    "TimeRange": {
      "StartTime": "03:26:13.3900000",
      "EndTime": "03:26:13.4500000"
    }
  },
  {
    "TextLocation": {
      "Start": 148179,
      "End": 148184
    },
    "TimeRange": {
      "StartTime": "03:26:13.4800000",
      "EndTime": "03:26:13.6299999"
    }
  },
  {
    "TextLocation": {
      "Start": 148185,
      "End": 148187
    },
    "TimeRange": {
      "StartTime": "03:26:13.6299999",
      "EndTime": "03:26:13.7200000"
    }
  },
  {
    "TextLocation": {
      "Start": 148188,
      "End": 148196
    },
    "TimeRange": {
      "StartTime": "03:26:13.7200000",
      "EndTime": "03:26:14.6200000"
    }
  },
  {
    "TextLocation": {
      "Start": 148197,
      "End": 148199
    },
    "TimeRange": {
      "StartTime": "03:26:14.6500000",
      "EndTime": "03:26:15.2800000"
    }
  },
  {
    "TextLocation": {
      "Start": 148200,
      "End": 148204
    },
    "TimeRange": {
      "StartTime": "03:26:15.6700000",
      "EndTime": "03:26:16.4200000"
    }
  },
  {
    "TextLocation": {
      "Start": 148205,
      "End": 148207
    },
    "TimeRange": {
      "StartTime": "03:26:16.4200000",
      "EndTime": "03:26:16.7200000"
    }
  },
  {
    "TextLocation": {
      "Start": 148208,
      "End": 148211
    },
    "TimeRange": {
      "StartTime": "03:26:16.7200000",
      "EndTime": "03:26:16.9900000"
    }
  },
  {
    "TextLocation": {
      "Start": 148212,
      "End": 148214
    },
    "TimeRange": {
      "StartTime": "03:26:16.9900000",
      "EndTime": "03:26:17.2300000"
    }
  },
  {
    "TextLocation": {
      "Start": 148215,
      "End": 148219
    },
    "TimeRange": {
      "StartTime": "03:26:17.2300000",
      "EndTime": "03:26:17.5300000"
    }
  },
  {
    "TextLocation": {
      "Start": 148220,
      "End": 148224
    },
    "TimeRange": {
      "StartTime": "03:26:17.5300000",
      "EndTime": "03:26:17.8600000"
    }
  },
  {
    "TextLocation": {
      "Start": 148225,
      "End": 148230
    },
    "TimeRange": {
      "StartTime": "03:26:17.8600000",
      "EndTime": "03:26:18.4300000"
    }
  },
  {
    "TextLocation": {
      "Start": 148233,
      "End": 148237
    },
    "TimeRange": {
      "StartTime": "03:26:18.4599999",
      "EndTime": "03:26:18.9100000"
    }
  },
  {
    "TextLocation": {
      "Start": 148238,
      "End": 148242
    },
    "TimeRange": {
      "StartTime": "03:26:18.9100000",
      "EndTime": "03:26:19.5100000"
    }
  },
  {
    "TextLocation": {
      "Start": 148245,
      "End": 148249
    },
    "TimeRange": {
      "StartTime": "03:26:20.1900000",
      "EndTime": "03:26:20.4900000"
    }
  },
  {
    "TextLocation": {
      "Start": 148250,
      "End": 148257
    },
    "TimeRange": {
      "StartTime": "03:26:20.4900000",
      "EndTime": "03:26:20.9700000"
    }
  },
  {
    "TextLocation": {
      "Start": 148258,
      "End": 148264
    },
    "TimeRange": {
      "StartTime": "03:26:20.9700000",
      "EndTime": "03:26:21.5800000"
    }
  },
  {
    "TextLocation": {
      "Start": 148267,
      "End": 148270
    },
    "TimeRange": {
      "StartTime": "03:26:21.6000000",
      "EndTime": "03:26:22.2900000"
    }
  },
  {
    "TextLocation": {
      "Start": 148273,
      "End": 148277
    },
    "TimeRange": {
      "StartTime": "03:26:22.5000000",
      "EndTime": "03:26:23.1800000"
    }
  },
  {
    "TextLocation": {
      "Start": 148279,
      "End": 148281
    },
    "TimeRange": {
      "StartTime": "03:26:23.1900000",
      "EndTime": "03:26:23.4900000"
    }
  },
  {
    "TextLocation": {
      "Start": 148282,
      "End": 148286
    },
    "TimeRange": {
      "StartTime": "03:26:23.4900000",
      "EndTime": "03:26:24.1200000"
    }
  },
  {
    "TextLocation": {
      "Start": 148289,
      "End": 148290
    },
    "TimeRange": {
      "StartTime": "03:26:24.3300000",
      "EndTime": "03:26:24.6299999"
    }
  },
  {
    "TextLocation": {
      "Start": 148291,
      "End": 148294
    },
    "TimeRange": {
      "StartTime": "03:26:24.6299999",
      "EndTime": "03:26:24.9000000"
    }
  },
  {
    "TextLocation": {
      "Start": 148295,
      "End": 148298
    },
    "TimeRange": {
      "StartTime": "03:26:24.9000000",
      "EndTime": "03:26:25.3799999"
    }
  },
  {
    "TextLocation": {
      "Start": 148306,
      "End": 148309
    },
    "TimeRange": {
      "StartTime": "03:26:26.5200000",
      "EndTime": "03:26:26.6700000"
    }
  },
  {
    "TextLocation": {
      "Start": 148310,
      "End": 148313
    },
    "TimeRange": {
      "StartTime": "03:26:26.6700000",
      "EndTime": "03:26:26.7900000"
    }
  },
  {
    "TextLocation": {
      "Start": 148314,
      "End": 148319
    },
    "TimeRange": {
      "StartTime": "03:26:26.7900000",
      "EndTime": "03:26:26.9100000"
    }
  },
  {
    "TextLocation": {
      "Start": 148320,
      "End": 148322
    },
    "TimeRange": {
      "StartTime": "03:26:26.9100000",
      "EndTime": "03:26:26.9700000"
    }
  },
  {
    "TextLocation": {
      "Start": 148323,
      "End": 148327
    },
    "TimeRange": {
      "StartTime": "03:26:26.9700000",
      "EndTime": "03:26:27.1800000"
    }
  },
  {
    "TextLocation": {
      "Start": 148328,
      "End": 148331
    },
    "TimeRange": {
      "StartTime": "03:26:27.1800000",
      "EndTime": "03:26:27.2700000"
    }
  },
  {
    "TextLocation": {
      "Start": 148332,
      "End": 148335
    },
    "TimeRange": {
      "StartTime": "03:26:27.2700000",
      "EndTime": "03:26:27.3600000"
    }
  },
  {
    "TextLocation": {
      "Start": 148336,
      "End": 148344
    },
    "TimeRange": {
      "StartTime": "03:26:27.3600000",
      "EndTime": "03:26:28.0600000"
    }
  },
  {
    "TextLocation": {
      "Start": 148347,
      "End": 148351
    },
    "TimeRange": {
      "StartTime": "03:26:28.0800000",
      "EndTime": "03:26:29.1100000"
    }
  },
  {
    "TextLocation": {
      "Start": 148352,
      "End": 148354
    },
    "TimeRange": {
      "StartTime": "03:26:29.1100000",
      "EndTime": "03:26:30.1400000"
    }
  },
  {
    "TextLocation": {
      "Start": 148355,
      "End": 148359
    },
    "TimeRange": {
      "StartTime": "03:26:30.1400000",
      "EndTime": "03:26:31.1700000"
    }
  },
  {
    "TextLocation": {
      "Start": 148362,
      "End": 148365
    },
    "TimeRange": {
      "StartTime": "03:26:43.4400000",
      "EndTime": "03:26:43.5000000"
    }
  },
  {
    "TextLocation": {
      "Start": 148366,
      "End": 148371
    },
    "TimeRange": {
      "StartTime": "03:26:43.5000000",
      "EndTime": "03:26:43.6200000"
    }
  },
  {
    "TextLocation": {
      "Start": 148374,
      "End": 148383
    },
    "TimeRange": {
      "StartTime": "03:26:43.6200000",
      "EndTime": "03:26:44.0400000"
    }
  },
  {
    "TextLocation": {
      "Start": 148386,
      "End": 148391
    },
    "TimeRange": {
      "StartTime": "03:26:44.0400000",
      "EndTime": "03:26:44.3400000"
    }
  },
  {
    "TextLocation": {
      "Start": 148393,
      "End": 148398
    },
    "TimeRange": {
      "StartTime": "03:26:44.3400000",
      "EndTime": "03:26:44.5500000"
    }
  },
  {
    "TextLocation": {
      "Start": 148399,
      "End": 148405
    },
    "TimeRange": {
      "StartTime": "03:26:44.7600000",
      "EndTime": "03:26:45.0300000"
    }
  },
  {
    "TextLocation": {
      "Start": 148406,
      "End": 148411
    },
    "TimeRange": {
      "StartTime": "03:26:45.1200000",
      "EndTime": "03:26:45.5700000"
    }
  },
  {
    "TextLocation": {
      "Start": 148412,
      "End": 148418
    },
    "TimeRange": {
      "StartTime": "03:26:45.5700000",
      "EndTime": "03:26:45.9900000"
    }
  },
  {
    "TextLocation": {
      "Start": 148419,
      "End": 148422
    },
    "TimeRange": {
      "StartTime": "03:26:45.9900000",
      "EndTime": "03:26:46.0800000"
    }
  },
  {
    "TextLocation": {
      "Start": 148423,
      "End": 148427
    },
    "TimeRange": {
      "StartTime": "03:26:46.0800000",
      "EndTime": "03:26:46.3200000"
    }
  },
  {
    "TextLocation": {
      "Start": 148428,
      "End": 148432
    },
    "TimeRange": {
      "StartTime": "03:26:46.3200000",
      "EndTime": "03:26:46.7700000"
    }
  },
  {
    "TextLocation": {
      "Start": 148440,
      "End": 148443
    },
    "TimeRange": {
      "StartTime": "03:26:49.8400000",
      "EndTime": "03:26:50.5000000"
    }
  },
  {
    "TextLocation": {
      "Start": 148451,
      "End": 148454
    },
    "TimeRange": {
      "StartTime": "03:26:51.4599999",
      "EndTime": "03:26:52.0900000"
    }
  },
  {
    "TextLocation": {
      "Start": 148455,
      "End": 148460
    },
    "TimeRange": {
      "StartTime": "03:26:52.0900000",
      "EndTime": "03:26:52.4200000"
    }
  },
  {
    "TextLocation": {
      "Start": 148461,
      "End": 148465
    },
    "TimeRange": {
      "StartTime": "03:26:52.4200000",
      "EndTime": "03:26:52.5700000"
    }
  },
  {
    "TextLocation": {
      "Start": 148466,
      "End": 148472
    },
    "TimeRange": {
      "StartTime": "03:26:52.5700000",
      "EndTime": "03:26:52.8700000"
    }
  },
  {
    "TextLocation": {
      "Start": 148473,
      "End": 148477
    },
    "TimeRange": {
      "StartTime": "03:26:52.8700000",
      "EndTime": "03:26:53.0500000"
    }
  },
  {
    "TextLocation": {
      "Start": 148479,
      "End": 148483
    },
    "TimeRange": {
      "StartTime": "03:26:53.0500000",
      "EndTime": "03:26:53.2300000"
    }
  },
  {
    "TextLocation": {
      "Start": 148484,
      "End": 148488
    },
    "TimeRange": {
      "StartTime": "03:26:53.2300000",
      "EndTime": "03:26:53.7099999"
    }
  },
  {
    "TextLocation": {
      "Start": 148489,
      "End": 148491
    },
    "TimeRange": {
      "StartTime": "03:26:53.8700000",
      "EndTime": "03:26:53.9599999"
    }
  },
  {
    "TextLocation": {
      "Start": 148492,
      "End": 148497
    },
    "TimeRange": {
      "StartTime": "03:26:53.9700000",
      "EndTime": "03:26:54.1600000"
    }
  },
  {
    "TextLocation": {
      "Start": 148498,
      "End": 148506
    },
    "TimeRange": {
      "StartTime": "03:26:54.1600000",
      "EndTime": "03:26:54.5800000"
    }
  },
  {
    "TextLocation": {
      "Start": 148507,
      "End": 148512
    },
    "TimeRange": {
      "StartTime": "03:26:54.5800000",
      "EndTime": "03:26:54.8200000"
    }
  },
  {
    "TextLocation": {
      "Start": 148520,
      "End": 148524
    },
    "TimeRange": {
      "StartTime": "03:26:56.5800000",
      "EndTime": "03:26:57"
    }
  },
  {
    "TextLocation": {
      "Start": 148525,
      "End": 148527
    },
    "TimeRange": {
      "StartTime": "03:26:57",
      "EndTime": "03:26:57.9000000"
    }
  },
  {
    "TextLocation": {
      "Start": 148529,
      "End": 148533
    },
    "TimeRange": {
      "StartTime": "03:26:57.9000000",
      "EndTime": "03:26:59.1600000"
    }
  },
  {
    "TextLocation": {
      "Start": 148534,
      "End": 148538
    },
    "TimeRange": {
      "StartTime": "03:26:59.4599999",
      "EndTime": "03:27:00.1299999"
    }
  },
  {
    "TextLocation": {
      "Start": 148539,
      "End": 148544
    },
    "TimeRange": {
      "StartTime": "03:27:00.1299999",
      "EndTime": "03:27:00.8100000"
    }
  },
  {
    "TextLocation": {
      "Start": 148545,
      "End": 148548
    },
    "TimeRange": {
      "StartTime": "03:27:00.8100000",
      "EndTime": "03:27:01.6200000"
    }
  },
  {
    "TextLocation": {
      "Start": 148556,
      "End": 148558
    },
    "TimeRange": {
      "StartTime": "03:27:02.2200000",
      "EndTime": "03:27:02.3300000"
    }
  },
  {
    "TextLocation": {
      "Start": 148559,
      "End": 148564
    },
    "TimeRange": {
      "StartTime": "03:27:02.3700000",
      "EndTime": "03:27:02.5200000"
    }
  },
  {
    "TextLocation": {
      "Start": 148565,
      "End": 148569
    },
    "TimeRange": {
      "StartTime": "03:27:02.5200000",
      "EndTime": "03:27:02.7600000"
    }
  },
  {
    "TextLocation": {
      "Start": 148570,
      "End": 148572
    },
    "TimeRange": {
      "StartTime": "03:27:02.7600000",
      "EndTime": "03:27:03.2700000"
    }
  },
  {
    "TextLocation": {
      "Start": 148580,
      "End": 148584
    },
    "TimeRange": {
      "StartTime": "03:27:04.4400000",
      "EndTime": "03:27:05.2099999"
    }
  },
  {
    "TextLocation": {
      "Start": 148585,
      "End": 148589
    },
    "TimeRange": {
      "StartTime": "03:27:05.2099999",
      "EndTime": "03:27:05.9900000"
    }
  },
  {
    "TextLocation": {
      "Start": 148590,
      "End": 148593
    },
    "TimeRange": {
      "StartTime": "03:27:06.7500000",
      "EndTime": "03:27:07.3400000"
    }
  },
  {
    "TextLocation": {
      "Start": 148601,
      "End": 148604
    },
    "TimeRange": {
      "StartTime": "03:27:07.7099999",
      "EndTime": "03:27:07.8600000"
    }
  },
  {
    "TextLocation": {
      "Start": 148605,
      "End": 148608
    },
    "TimeRange": {
      "StartTime": "03:27:07.8900000",
      "EndTime": "03:27:08.1299999"
    }
  },
  {
    "TextLocation": {
      "Start": 148609,
      "End": 148612
    },
    "TimeRange": {
      "StartTime": "03:27:08.1299999",
      "EndTime": "03:27:08.4000000"
    }
  },
  {
    "TextLocation": {
      "Start": 148613,
      "End": 148617
    },
    "TimeRange": {
      "StartTime": "03:27:08.4000000",
      "EndTime": "03:27:08.9100000"
    }
  },
  {
    "TextLocation": {
      "Start": 148618,
      "End": 148623
    },
    "TimeRange": {
      "StartTime": "03:27:08.9100000",
      "EndTime": "03:27:09.3000000"
    }
  },
  {
    "TextLocation": {
      "Start": 148624,
      "End": 148632
    },
    "TimeRange": {
      "StartTime": "03:27:09.3000000",
      "EndTime": "03:27:10.0800000"
    }
  },
  {
    "TextLocation": {
      "Start": 148640,
      "End": 148641
    },
    "TimeRange": {
      "StartTime": "03:27:11.4100000",
      "EndTime": "03:27:11.6800000"
    }
  },
  {
    "TextLocation": {
      "Start": 148642,
      "End": 148647
    },
    "TimeRange": {
      "StartTime": "03:27:11.6800000",
      "EndTime": "03:27:11.9200000"
    }
  },
  {
    "TextLocation": {
      "Start": 148648,
      "End": 148652
    },
    "TimeRange": {
      "StartTime": "03:27:11.9200000",
      "EndTime": "03:27:12.2800000"
    }
  },
  {
    "TextLocation": {
      "Start": 148653,
      "End": 148665
    },
    "TimeRange": {
      "StartTime": "03:27:12.2800000",
      "EndTime": "03:27:13.5400000"
    }
  },
  {
    "TextLocation": {
      "Start": 148667,
      "End": 148668
    },
    "TimeRange": {
      "StartTime": "03:27:13.7500000",
      "EndTime": "03:27:14.0800000"
    }
  },
  {
    "TextLocation": {
      "Start": 148669,
      "End": 148674
    },
    "TimeRange": {
      "StartTime": "03:27:14.0800000",
      "EndTime": "03:27:14.3500000"
    }
  },
  {
    "TextLocation": {
      "Start": 148675,
      "End": 148680
    },
    "TimeRange": {
      "StartTime": "03:27:14.3500000",
      "EndTime": "03:27:14.8600000"
    }
  },
  {
    "TextLocation": {
      "Start": 148682,
      "End": 148685
    },
    "TimeRange": {
      "StartTime": "03:27:14.8600000",
      "EndTime": "03:27:15.1299999"
    }
  },
  {
    "TextLocation": {
      "Start": 148686,
      "End": 148688
    },
    "TimeRange": {
      "StartTime": "03:27:15.1299999",
      "EndTime": "03:27:15.2200000"
    }
  },
  {
    "TextLocation": {
      "Start": 148689,
      "End": 148694
    },
    "TimeRange": {
      "StartTime": "03:27:15.2200000",
      "EndTime": "03:27:15.5500000"
    }
  },
  {
    "TextLocation": {
      "Start": 148695,
      "End": 148699
    },
    "TimeRange": {
      "StartTime": "03:27:15.5500000",
      "EndTime": "03:27:15.8200000"
    }
  },
  {
    "TextLocation": {
      "Start": 148700,
      "End": 148702
    },
    "TimeRange": {
      "StartTime": "03:27:15.8200000",
      "EndTime": "03:27:16.1900000"
    }
  },
  {
    "TextLocation": {
      "Start": 148705,
      "End": 148706
    },
    "TimeRange": {
      "StartTime": "03:27:16.2700000",
      "EndTime": "03:27:16.6000000"
    }
  },
  {
    "TextLocation": {
      "Start": 148707,
      "End": 148711
    },
    "TimeRange": {
      "StartTime": "03:27:16.6000000",
      "EndTime": "03:27:16.9300000"
    }
  },
  {
    "TextLocation": {
      "Start": 148712,
      "End": 148715
    },
    "TimeRange": {
      "StartTime": "03:27:16.9300000",
      "EndTime": "03:27:17.1700000"
    }
  },
  {
    "TextLocation": {
      "Start": 148716,
      "End": 148726
    },
    "TimeRange": {
      "StartTime": "03:27:17.1700000",
      "EndTime": "03:27:17.8000000"
    }
  },
  {
    "TextLocation": {
      "Start": 148727,
      "End": 148734
    },
    "TimeRange": {
      "StartTime": "03:27:17.8000000",
      "EndTime": "03:27:18.3400000"
    }
  },
  {
    "TextLocation": {
      "Start": 148735,
      "End": 148740
    },
    "TimeRange": {
      "StartTime": "03:27:18.3400000",
      "EndTime": "03:27:18.7000000"
    }
  },
  {
    "TextLocation": {
      "Start": 148741,
      "End": 148744
    },
    "TimeRange": {
      "StartTime": "03:27:18.7000000",
      "EndTime": "03:27:19.3600000"
    }
  },
  {
    "TextLocation": {
      "Start": 148747,
      "End": 148752
    },
    "TimeRange": {
      "StartTime": "03:27:19.5400000",
      "EndTime": "03:27:19.9599999"
    }
  },
  {
    "TextLocation": {
      "Start": 148753,
      "End": 148755
    },
    "TimeRange": {
      "StartTime": "03:27:19.9599999",
      "EndTime": "03:27:20.1100000"
    }
  },
  {
    "TextLocation": {
      "Start": 148756,
      "End": 148762
    },
    "TimeRange": {
      "StartTime": "03:27:20.1100000",
      "EndTime": "03:27:20.8200000"
    }
  },
  {
    "TextLocation": {
      "Start": 148765,
      "End": 148769
    },
    "TimeRange": {
      "StartTime": "03:27:20.8300000",
      "EndTime": "03:27:21.1000000"
    }
  },
  {
    "TextLocation": {
      "Start": 148770,
      "End": 148774
    },
    "TimeRange": {
      "StartTime": "03:27:21.1000000",
      "EndTime": "03:27:21.2800000"
    }
  },
  {
    "TextLocation": {
      "Start": 148775,
      "End": 148781
    },
    "TimeRange": {
      "StartTime": "03:27:21.2800000",
      "EndTime": "03:27:21.8200000"
    }
  },
  {
    "TextLocation": {
      "Start": 148782,
      "End": 148784
    },
    "TimeRange": {
      "StartTime": "03:27:21.8200000",
      "EndTime": "03:27:22"
    }
  },
  {
    "TextLocation": {
      "Start": 148785,
      "End": 148788
    },
    "TimeRange": {
      "StartTime": "03:27:22",
      "EndTime": "03:27:22.1500000"
    }
  },
  {
    "TextLocation": {
      "Start": 148789,
      "End": 148794
    },
    "TimeRange": {
      "StartTime": "03:27:22.1500000",
      "EndTime": "03:27:22.7400000"
    }
  },
  {
    "TextLocation": {
      "Start": 148796,
      "End": 148798
    },
    "TimeRange": {
      "StartTime": "03:27:22.7500000",
      "EndTime": "03:27:23.0800000"
    }
  },
  {
    "TextLocation": {
      "Start": 148799,
      "End": 148805
    },
    "TimeRange": {
      "StartTime": "03:27:23.0800000",
      "EndTime": "03:27:23.3200000"
    }
  },
  {
    "TextLocation": {
      "Start": 148806,
      "End": 148810
    },
    "TimeRange": {
      "StartTime": "03:27:23.3200000",
      "EndTime": "03:27:23.5300000"
    }
  },
  {
    "TextLocation": {
      "Start": 148811,
      "End": 148814
    },
    "TimeRange": {
      "StartTime": "03:27:23.5300000",
      "EndTime": "03:27:23.9800000"
    }
  },
  {
    "TextLocation": {
      "Start": 148815,
      "End": 148819
    },
    "TimeRange": {
      "StartTime": "03:27:23.9800000",
      "EndTime": "03:27:24.4400000"
    }
  },
  {
    "TextLocation": {
      "Start": 148822,
      "End": 148824
    },
    "TimeRange": {
      "StartTime": "03:27:24.4599999",
      "EndTime": "03:27:24.7800000"
    }
  },
  {
    "TextLocation": {
      "Start": 148825,
      "End": 148829
    },
    "TimeRange": {
      "StartTime": "03:27:24.7900000",
      "EndTime": "03:27:25.2400000"
    }
  },
  {
    "TextLocation": {
      "Start": 148832,
      "End": 148838
    },
    "TimeRange": {
      "StartTime": "03:27:25.8100000",
      "EndTime": "03:27:26.0200000"
    }
  },
  {
    "TextLocation": {
      "Start": 148839,
      "End": 148845
    },
    "TimeRange": {
      "StartTime": "03:27:26.0200000",
      "EndTime": "03:27:26.3799999"
    }
  },
  {
    "TextLocation": {
      "Start": 148846,
      "End": 148850
    },
    "TimeRange": {
      "StartTime": "03:27:26.3799999",
      "EndTime": "03:27:26.6200000"
    }
  },
  {
    "TextLocation": {
      "Start": 148851,
      "End": 148852
    },
    "TimeRange": {
      "StartTime": "03:27:26.6200000",
      "EndTime": "03:27:26.7099999"
    }
  },
  {
    "TextLocation": {
      "Start": 148853,
      "End": 148859
    },
    "TimeRange": {
      "StartTime": "03:27:26.7099999",
      "EndTime": "03:27:27.5800000"
    }
  },
  {
    "TextLocation": {
      "Start": 148861,
      "End": 148864
    },
    "TimeRange": {
      "StartTime": "03:27:27.5800000",
      "EndTime": "03:27:28.2400000"
    }
  },
  {
    "TextLocation": {
      "Start": 148867,
      "End": 148875
    },
    "TimeRange": {
      "StartTime": "03:27:28.2400000",
      "EndTime": "03:27:28.9300000"
    }
  },
  {
    "TextLocation": {
      "Start": 148878,
      "End": 148887
    },
    "TimeRange": {
      "StartTime": "03:27:28.9300000",
      "EndTime": "03:27:29.3799999"
    }
  },
  {
    "TextLocation": {
      "Start": 148888,
      "End": 148890
    },
    "TimeRange": {
      "StartTime": "03:27:29.3799999",
      "EndTime": "03:27:29.8500000"
    }
  },
  {
    "TextLocation": {
      "Start": 148893,
      "End": 148896
    },
    "TimeRange": {
      "StartTime": "03:27:29.8600000",
      "EndTime": "03:27:30.1600000"
    }
  },
  {
    "TextLocation": {
      "Start": 148897,
      "End": 148901
    },
    "TimeRange": {
      "StartTime": "03:27:30.1600000",
      "EndTime": "03:27:30.3400000"
    }
  },
  {
    "TextLocation": {
      "Start": 148902,
      "End": 148903
    },
    "TimeRange": {
      "StartTime": "03:27:30.3400000",
      "EndTime": "03:27:30.4300000"
    }
  },
  {
    "TextLocation": {
      "Start": 148904,
      "End": 148910
    },
    "TimeRange": {
      "StartTime": "03:27:30.4300000",
      "EndTime": "03:27:31.2200000"
    }
  },
  {
    "TextLocation": {
      "Start": 148913,
      "End": 148915
    },
    "TimeRange": {
      "StartTime": "03:27:31.2400000",
      "EndTime": "03:27:32.0800000"
    }
  },
  {
    "TextLocation": {
      "Start": 148916,
      "End": 148918
    },
    "TimeRange": {
      "StartTime": "03:27:32.0800000",
      "EndTime": "03:27:32.4400000"
    }
  },
  {
    "TextLocation": {
      "Start": 148919,
      "End": 148922
    },
    "TimeRange": {
      "StartTime": "03:27:32.4400000",
      "EndTime": "03:27:32.7400000"
    }
  },
  {
    "TextLocation": {
      "Start": 148923,
      "End": 148930
    },
    "TimeRange": {
      "StartTime": "03:27:32.7400000",
      "EndTime": "03:27:33.0700000"
    }
  },
  {
    "TextLocation": {
      "Start": 148931,
      "End": 148937
    },
    "TimeRange": {
      "StartTime": "03:27:33.0700000",
      "EndTime": "03:27:33.5800000"
    }
  },
  {
    "TextLocation": {
      "Start": 148938,
      "End": 148940
    },
    "TimeRange": {
      "StartTime": "03:27:33.5800000",
      "EndTime": "03:27:33.7300000"
    }
  },
  {
    "TextLocation": {
      "Start": 148941,
      "End": 148945
    },
    "TimeRange": {
      "StartTime": "03:27:33.7300000",
      "EndTime": "03:27:33.9100000"
    }
  },
  {
    "TextLocation": {
      "Start": 148946,
      "End": 148949
    },
    "TimeRange": {
      "StartTime": "03:27:33.9100000",
      "EndTime": "03:27:34.0600000"
    }
  },
  {
    "TextLocation": {
      "Start": 148950,
      "End": 148954
    },
    "TimeRange": {
      "StartTime": "03:27:34.0600000",
      "EndTime": "03:27:34.3700000"
    }
  },
  {
    "TextLocation": {
      "Start": 148957,
      "End": 148961
    },
    "TimeRange": {
      "StartTime": "03:27:34.3900000",
      "EndTime": "03:27:34.6299999"
    }
  },
  {
    "TextLocation": {
      "Start": 148962,
      "End": 148967
    },
    "TimeRange": {
      "StartTime": "03:27:34.6299999",
      "EndTime": "03:27:35.3100000"
    }
  },
  {
    "TextLocation": {
      "Start": 148970,
      "End": 148972
    },
    "TimeRange": {
      "StartTime": "03:27:35.3200000",
      "EndTime": "03:27:35.7099999"
    }
  },
  {
    "TextLocation": {
      "Start": 148973,
      "End": 148976
    },
    "TimeRange": {
      "StartTime": "03:27:35.7099999",
      "EndTime": "03:27:35.9200000"
    }
  },
  {
    "TextLocation": {
      "Start": 148977,
      "End": 148982
    },
    "TimeRange": {
      "StartTime": "03:27:35.9200000",
      "EndTime": "03:27:36.4300000"
    }
  },
  {
    "TextLocation": {
      "Start": 148984,
      "End": 148985
    },
    "TimeRange": {
      "StartTime": "03:27:36.4300000",
      "EndTime": "03:27:36.6700000"
    }
  },
  {
    "TextLocation": {
      "Start": 148986,
      "End": 148991
    },
    "TimeRange": {
      "StartTime": "03:27:36.6700000",
      "EndTime": "03:27:36.8799999"
    }
  },
  {
    "TextLocation": {
      "Start": 148992,
      "End": 148997
    },
    "TimeRange": {
      "StartTime": "03:27:36.8799999",
      "EndTime": "03:27:37.2099999"
    }
  },
  {
    "TextLocation": {
      "Start": 148998,
      "End": 149001
    },
    "TimeRange": {
      "StartTime": "03:27:37.2099999",
      "EndTime": "03:27:37.3300000"
    }
  },
  {
    "TextLocation": {
      "Start": 149002,
      "End": 149004
    },
    "TimeRange": {
      "StartTime": "03:27:37.3300000",
      "EndTime": "03:27:37.4500000"
    }
  },
  {
    "TextLocation": {
      "Start": 149005,
      "End": 149009
    },
    "TimeRange": {
      "StartTime": "03:27:37.4500000",
      "EndTime": "03:27:38.1500000"
    }
  },
  {
    "TextLocation": {
      "Start": 149012,
      "End": 149020
    },
    "TimeRange": {
      "StartTime": "03:27:38.1700000",
      "EndTime": "03:27:38.6500000"
    }
  },
  {
    "TextLocation": {
      "Start": 149022,
      "End": 149026
    },
    "TimeRange": {
      "StartTime": "03:27:38.6500000",
      "EndTime": "03:27:38.7700000"
    }
  },
  {
    "TextLocation": {
      "Start": 149027,
      "End": 149029
    },
    "TimeRange": {
      "StartTime": "03:27:38.7700000",
      "EndTime": "03:27:38.8600000"
    }
  },
  {
    "TextLocation": {
      "Start": 149030,
      "End": 149035
    },
    "TimeRange": {
      "StartTime": "03:27:38.8600000",
      "EndTime": "03:27:39.2200000"
    }
  },
  {
    "TextLocation": {
      "Start": 149036,
      "End": 149038
    },
    "TimeRange": {
      "StartTime": "03:27:39.2200000",
      "EndTime": "03:27:39.3400000"
    }
  },
  {
    "TextLocation": {
      "Start": 149039,
      "End": 149046
    },
    "TimeRange": {
      "StartTime": "03:27:39.3400000",
      "EndTime": "03:27:40.1200000"
    }
  },
  {
    "TextLocation": {
      "Start": 149047,
      "End": 149051
    },
    "TimeRange": {
      "StartTime": "03:27:40.1200000",
      "EndTime": "03:27:40.4800000"
    }
  },
  {
    "TextLocation": {
      "Start": 149052,
      "End": 149056
    },
    "TimeRange": {
      "StartTime": "03:27:40.4800000",
      "EndTime": "03:27:40.7500000"
    }
  },
  {
    "TextLocation": {
      "Start": 149057,
      "End": 149060
    },
    "TimeRange": {
      "StartTime": "03:27:40.7500000",
      "EndTime": "03:27:41.3400000"
    }
  },
  {
    "TextLocation": {
      "Start": 149062,
      "End": 149063
    },
    "TimeRange": {
      "StartTime": "03:27:41.3500000",
      "EndTime": "03:27:41.7400000"
    }
  },
  {
    "TextLocation": {
      "Start": 149064,
      "End": 149066
    },
    "TimeRange": {
      "StartTime": "03:27:41.7400000",
      "EndTime": "03:27:42.0700000"
    }
  },
  {
    "TextLocation": {
      "Start": 149069,
      "End": 149075
    },
    "TimeRange": {
      "StartTime": "03:27:42.0700000",
      "EndTime": "03:27:42.9400000"
    }
  },
  {
    "TextLocation": {
      "Start": 149078,
      "End": 149079
    },
    "TimeRange": {
      "StartTime": "03:27:43.1200000",
      "EndTime": "03:27:43.3300000"
    }
  },
  {
    "TextLocation": {
      "Start": 149080,
      "End": 149082
    },
    "TimeRange": {
      "StartTime": "03:27:43.3300000",
      "EndTime": "03:27:43.5100000"
    }
  },
  {
    "TextLocation": {
      "Start": 149083,
      "End": 149086
    },
    "TimeRange": {
      "StartTime": "03:27:43.5100000",
      "EndTime": "03:27:43.7200000"
    }
  },
  {
    "TextLocation": {
      "Start": 149087,
      "End": 149093
    },
    "TimeRange": {
      "StartTime": "03:27:43.7200000",
      "EndTime": "03:27:44.0200000"
    }
  },
  {
    "TextLocation": {
      "Start": 149094,
      "End": 149101
    },
    "TimeRange": {
      "StartTime": "03:27:44.0200000",
      "EndTime": "03:27:44.5000000"
    }
  },
  {
    "TextLocation": {
      "Start": 149102,
      "End": 149105
    },
    "TimeRange": {
      "StartTime": "03:27:44.5000000",
      "EndTime": "03:27:44.6200000"
    }
  },
  {
    "TextLocation": {
      "Start": 149106,
      "End": 149117
    },
    "TimeRange": {
      "StartTime": "03:27:44.6200000",
      "EndTime": "03:27:45.6400000"
    }
  },
  {
    "TextLocation": {
      "Start": 149120,
      "End": 149123
    },
    "TimeRange": {
      "StartTime": "03:27:45.6400000",
      "EndTime": "03:27:45.9400000"
    }
  },
  {
    "TextLocation": {
      "Start": 149124,
      "End": 149130
    },
    "TimeRange": {
      "StartTime": "03:27:45.9400000",
      "EndTime": "03:27:46.1800000"
    }
  },
  {
    "TextLocation": {
      "Start": 149131,
      "End": 149134
    },
    "TimeRange": {
      "StartTime": "03:27:46.1800000",
      "EndTime": "03:27:46.3900000"
    }
  },
  {
    "TextLocation": {
      "Start": 149135,
      "End": 149140
    },
    "TimeRange": {
      "StartTime": "03:27:46.3900000",
      "EndTime": "03:27:46.6299999"
    }
  },
  {
    "TextLocation": {
      "Start": 149141,
      "End": 149143
    },
    "TimeRange": {
      "StartTime": "03:27:46.6299999",
      "EndTime": "03:27:46.7200000"
    }
  },
  {
    "TextLocation": {
      "Start": 149144,
      "End": 149146
    },
    "TimeRange": {
      "StartTime": "03:27:46.7200000",
      "EndTime": "03:27:47.0700000"
    }
  },
  {
    "TextLocation": {
      "Start": 149149,
      "End": 149150
    },
    "TimeRange": {
      "StartTime": "03:27:47.0800000",
      "EndTime": "03:27:47.3500000"
    }
  },
  {
    "TextLocation": {
      "Start": 149151,
      "End": 149156
    },
    "TimeRange": {
      "StartTime": "03:27:47.3500000",
      "EndTime": "03:27:47.7099999"
    }
  },
  {
    "TextLocation": {
      "Start": 149157,
      "End": 149160
    },
    "TimeRange": {
      "StartTime": "03:27:47.7099999",
      "EndTime": "03:27:47.8600000"
    }
  },
  {
    "TextLocation": {
      "Start": 149161,
      "End": 149166
    },
    "TimeRange": {
      "StartTime": "03:27:47.8600000",
      "EndTime": "03:27:48.5200000"
    }
  },
  {
    "TextLocation": {
      "Start": 149169,
      "End": 149172
    },
    "TimeRange": {
      "StartTime": "03:27:48.5200000",
      "EndTime": "03:27:48.7600000"
    }
  },
  {
    "TextLocation": {
      "Start": 149173,
      "End": 149179
    },
    "TimeRange": {
      "StartTime": "03:27:48.7600000",
      "EndTime": "03:27:48.9700000"
    }
  },
  {
    "TextLocation": {
      "Start": 149180,
      "End": 149183
    },
    "TimeRange": {
      "StartTime": "03:27:48.9700000",
      "EndTime": "03:27:49.1500000"
    }
  },
  {
    "TextLocation": {
      "Start": 149184,
      "End": 149186
    },
    "TimeRange": {
      "StartTime": "03:27:49.1500000",
      "EndTime": "03:27:49.3300000"
    }
  },
  {
    "TextLocation": {
      "Start": 149187,
      "End": 149195
    },
    "TimeRange": {
      "StartTime": "03:27:49.3300000",
      "EndTime": "03:27:50.1100000"
    }
  },
  {
    "TextLocation": {
      "Start": 149198,
      "End": 149199
    },
    "TimeRange": {
      "StartTime": "03:27:50.1100000",
      "EndTime": "03:27:50.5000000"
    }
  },
  {
    "TextLocation": {
      "Start": 149200,
      "End": 149205
    },
    "TimeRange": {
      "StartTime": "03:27:50.5000000",
      "EndTime": "03:27:50.7700000"
    }
  },
  {
    "TextLocation": {
      "Start": 149206,
      "End": 149210
    },
    "TimeRange": {
      "StartTime": "03:27:50.7700000",
      "EndTime": "03:27:51.0400000"
    }
  },
  {
    "TextLocation": {
      "Start": 149211,
      "End": 149214
    },
    "TimeRange": {
      "StartTime": "03:27:51.0400000",
      "EndTime": "03:27:51.1900000"
    }
  },
  {
    "TextLocation": {
      "Start": 149215,
      "End": 149217
    },
    "TimeRange": {
      "StartTime": "03:27:51.1900000",
      "EndTime": "03:27:51.2800000"
    }
  },
  {
    "TextLocation": {
      "Start": 149218,
      "End": 149222
    },
    "TimeRange": {
      "StartTime": "03:27:51.2800000",
      "EndTime": "03:27:51.7300000"
    }
  },
  {
    "TextLocation": {
      "Start": 149223,
      "End": 149234
    },
    "TimeRange": {
      "StartTime": "03:27:51.7300000",
      "EndTime": "03:27:52.3900000"
    }
  },
  {
    "TextLocation": {
      "Start": 149235,
      "End": 149239
    },
    "TimeRange": {
      "StartTime": "03:27:52.3900000",
      "EndTime": "03:27:53.0100000"
    }
  },
  {
    "TextLocation": {
      "Start": 149242,
      "End": 149246
    },
    "TimeRange": {
      "StartTime": "03:27:53.0200000",
      "EndTime": "03:27:53.3200000"
    }
  },
  {
    "TextLocation": {
      "Start": 149247,
      "End": 149250
    },
    "TimeRange": {
      "StartTime": "03:27:53.3200000",
      "EndTime": "03:27:53.5300000"
    }
  },
  {
    "TextLocation": {
      "Start": 149251,
      "End": 149260
    },
    "TimeRange": {
      "StartTime": "03:27:53.5300000",
      "EndTime": "03:27:53.8300000"
    }
  },
  {
    "TextLocation": {
      "Start": 149261,
      "End": 149267
    },
    "TimeRange": {
      "StartTime": "03:27:53.8300000",
      "EndTime": "03:27:54.0400000"
    }
  },
  {
    "TextLocation": {
      "Start": 149268,
      "End": 149275
    },
    "TimeRange": {
      "StartTime": "03:27:54.0400000",
      "EndTime": "03:27:54.7000000"
    }
  },
  {
    "TextLocation": {
      "Start": 149278,
      "End": 149279
    },
    "TimeRange": {
      "StartTime": "03:27:54.7000000",
      "EndTime": "03:27:55"
    }
  },
  {
    "TextLocation": {
      "Start": 149280,
      "End": 149284
    },
    "TimeRange": {
      "StartTime": "03:27:55",
      "EndTime": "03:27:55.1800000"
    }
  },
  {
    "TextLocation": {
      "Start": 149285,
      "End": 149289
    },
    "TimeRange": {
      "StartTime": "03:27:55.1800000",
      "EndTime": "03:27:55.4500000"
    }
  },
  {
    "TextLocation": {
      "Start": 149290,
      "End": 149293
    },
    "TimeRange": {
      "StartTime": "03:27:55.4500000",
      "EndTime": "03:27:55.6000000"
    }
  },
  {
    "TextLocation": {
      "Start": 149294,
      "End": 149296
    },
    "TimeRange": {
      "StartTime": "03:27:55.6000000",
      "EndTime": "03:27:55.7200000"
    }
  },
  {
    "TextLocation": {
      "Start": 149297,
      "End": 149299
    },
    "TimeRange": {
      "StartTime": "03:27:55.7200000",
      "EndTime": "03:27:55.9300000"
    }
  },
  {
    "TextLocation": {
      "Start": 149300,
      "End": 149305
    },
    "TimeRange": {
      "StartTime": "03:27:55.9300000",
      "EndTime": "03:27:56.3799999"
    }
  },
  {
    "TextLocation": {
      "Start": 149308,
      "End": 149311
    },
    "TimeRange": {
      "StartTime": "03:27:56.3799999",
      "EndTime": "03:27:56.5300000"
    }
  },
  {
    "TextLocation": {
      "Start": 149312,
      "End": 149316
    },
    "TimeRange": {
      "StartTime": "03:27:56.5300000",
      "EndTime": "03:27:56.6800000"
    }
  },
  {
    "TextLocation": {
      "Start": 149317,
      "End": 149319
    },
    "TimeRange": {
      "StartTime": "03:27:56.6800000",
      "EndTime": "03:27:57.4300000"
    }
  },
  {
    "TextLocation": {
      "Start": 149320,
      "End": 149324
    },
    "TimeRange": {
      "StartTime": "03:27:57.4300000",
      "EndTime": "03:27:57.8200000"
    }
  },
  {
    "TextLocation": {
      "Start": 149325,
      "End": 149328
    },
    "TimeRange": {
      "StartTime": "03:27:57.8200000",
      "EndTime": "03:27:58"
    }
  },
  {
    "TextLocation": {
      "Start": 149329,
      "End": 149333
    },
    "TimeRange": {
      "StartTime": "03:27:58",
      "EndTime": "03:27:58.6600000"
    }
  },
  {
    "TextLocation": {
      "Start": 149334,
      "End": 149336
    },
    "TimeRange": {
      "StartTime": "03:27:58.8700000",
      "EndTime": "03:27:59.2300000"
    }
  },
  {
    "TextLocation": {
      "Start": 149337,
      "End": 149340
    },
    "TimeRange": {
      "StartTime": "03:27:59.2300000",
      "EndTime": "03:27:59.4100000"
    }
  },
  {
    "TextLocation": {
      "Start": 149341,
      "End": 149346
    },
    "TimeRange": {
      "StartTime": "03:27:59.4100000",
      "EndTime": "03:28:00.0100000"
    }
  },
  {
    "TextLocation": {
      "Start": 149347,
      "End": 149349
    },
    "TimeRange": {
      "StartTime": "03:28:00.0100000",
      "EndTime": "03:28:00.2500000"
    }
  },
  {
    "TextLocation": {
      "Start": 149350,
      "End": 149357
    },
    "TimeRange": {
      "StartTime": "03:28:00.2500000",
      "EndTime": "03:28:00.6400000"
    }
  },
  {
    "TextLocation": {
      "Start": 149358,
      "End": 149362
    },
    "TimeRange": {
      "StartTime": "03:28:00.6400000",
      "EndTime": "03:28:00.9400000"
    }
  },
  {
    "TextLocation": {
      "Start": 149363,
      "End": 149370
    },
    "TimeRange": {
      "StartTime": "03:28:00.9400000",
      "EndTime": "03:28:01.4200000"
    }
  },
  {
    "TextLocation": {
      "Start": 149371,
      "End": 149375
    },
    "TimeRange": {
      "StartTime": "03:28:01.4200000",
      "EndTime": "03:28:01.9800000"
    }
  },
  {
    "TextLocation": {
      "Start": 149383,
      "End": 149386
    },
    "TimeRange": {
      "StartTime": "03:28:05.5800000",
      "EndTime": "03:28:05.7900000"
    }
  },
  {
    "TextLocation": {
      "Start": 149387,
      "End": 149389
    },
    "TimeRange": {
      "StartTime": "03:28:05.7900000",
      "EndTime": "03:28:05.9100000"
    }
  },
  {
    "TextLocation": {
      "Start": 149390,
      "End": 149394
    },
    "TimeRange": {
      "StartTime": "03:28:05.9100000",
      "EndTime": "03:28:06.2099999"
    }
  },
  {
    "TextLocation": {
      "Start": 149397,
      "End": 149401
    },
    "TimeRange": {
      "StartTime": "03:28:06.2099999",
      "EndTime": "03:28:06.4500000"
    }
  },
  {
    "TextLocation": {
      "Start": 149402,
      "End": 149403
    },
    "TimeRange": {
      "StartTime": "03:28:06.4500000",
      "EndTime": "03:28:06.5100000"
    }
  },
  {
    "TextLocation": {
      "Start": 149404,
      "End": 149410
    },
    "TimeRange": {
      "StartTime": "03:28:06.5100000",
      "EndTime": "03:28:06.9300000"
    }
  },
  {
    "TextLocation": {
      "Start": 149413,
      "End": 149416
    },
    "TimeRange": {
      "StartTime": "03:28:08.0300000",
      "EndTime": "03:28:08.2200000"
    }
  },
  {
    "TextLocation": {
      "Start": 149418,
      "End": 149421
    },
    "TimeRange": {
      "StartTime": "03:28:08.2500000",
      "EndTime": "03:28:08.3100000"
    }
  },
  {
    "TextLocation": {
      "Start": 149422,
      "End": 149426
    },
    "TimeRange": {
      "StartTime": "03:28:08.3100000",
      "EndTime": "03:28:08.4900000"
    }
  },
  {
    "TextLocation": {
      "Start": 149427,
      "End": 149431
    },
    "TimeRange": {
      "StartTime": "03:28:08.4900000",
      "EndTime": "03:28:08.7300000"
    }
  },
  {
    "TextLocation": {
      "Start": 149432,
      "End": 149434
    },
    "TimeRange": {
      "StartTime": "03:28:08.7300000",
      "EndTime": "03:28:08.8500000"
    }
  },
  {
    "TextLocation": {
      "Start": 149435,
      "End": 149439
    },
    "TimeRange": {
      "StartTime": "03:28:08.8500000",
      "EndTime": "03:28:08.9700000"
    }
  },
  {
    "TextLocation": {
      "Start": 149440,
      "End": 149443
    },
    "TimeRange": {
      "StartTime": "03:28:08.9700000",
      "EndTime": "03:28:09.3000000"
    }
  },
  {
    "TextLocation": {
      "Start": 149444,
      "End": 149452
    },
    "TimeRange": {
      "StartTime": "03:28:09.3000000",
      "EndTime": "03:28:09.9599999"
    }
  },
  {
    "TextLocation": {
      "Start": 149453,
      "End": 149459
    },
    "TimeRange": {
      "StartTime": "03:28:09.9599999",
      "EndTime": "03:28:10.3799999"
    }
  },
  {
    "TextLocation": {
      "Start": 149460,
      "End": 149463
    },
    "TimeRange": {
      "StartTime": "03:28:10.3799999",
      "EndTime": "03:28:10.9200000"
    }
  },
  {
    "TextLocation": {
      "Start": 149466,
      "End": 149469
    },
    "TimeRange": {
      "StartTime": "03:28:11.6800000",
      "EndTime": "03:28:11.8300000"
    }
  },
  {
    "TextLocation": {
      "Start": 149470,
      "End": 149476
    },
    "TimeRange": {
      "StartTime": "03:28:12.3700000",
      "EndTime": "03:28:13.0600000"
    }
  },
  {
    "TextLocation": {
      "Start": 149477,
      "End": 149484
    },
    "TimeRange": {
      "StartTime": "03:28:13.0600000",
      "EndTime": "03:28:13.5700000"
    }
  },
  {
    "TextLocation": {
      "Start": 149485,
      "End": 149487
    },
    "TimeRange": {
      "StartTime": "03:28:13.5700000",
      "EndTime": "03:28:13.9300000"
    }
  },
  {
    "TextLocation": {
      "Start": 149490,
      "End": 149492
    },
    "TimeRange": {
      "StartTime": "03:28:16.9599999",
      "EndTime": "03:28:17.0800000"
    }
  },
  {
    "TextLocation": {
      "Start": 149493,
      "End": 149497
    },
    "TimeRange": {
      "StartTime": "03:28:17.0800000",
      "EndTime": "03:28:17.2600000"
    }
  },
  {
    "TextLocation": {
      "Start": 149498,
      "End": 149502
    },
    "TimeRange": {
      "StartTime": "03:28:17.2600000",
      "EndTime": "03:28:17.5600000"
    }
  },
  {
    "TextLocation": {
      "Start": 149503,
      "End": 149508
    },
    "TimeRange": {
      "StartTime": "03:28:17.5600000",
      "EndTime": "03:28:17.7099999"
    }
  },
  {
    "TextLocation": {
      "Start": 149509,
      "End": 149518
    },
    "TimeRange": {
      "StartTime": "03:28:17.7099999",
      "EndTime": "03:28:18.4000000"
    }
  },
  {
    "TextLocation": {
      "Start": 149521,
      "End": 149524
    },
    "TimeRange": {
      "StartTime": "03:28:19.0300000",
      "EndTime": "03:28:19.3600000"
    }
  },
  {
    "TextLocation": {
      "Start": 149525,
      "End": 149529
    },
    "TimeRange": {
      "StartTime": "03:28:19.3600000",
      "EndTime": "03:28:19.5700000"
    }
  },
  {
    "TextLocation": {
      "Start": 149530,
      "End": 149533
    },
    "TimeRange": {
      "StartTime": "03:28:19.5700000",
      "EndTime": "03:28:19.6900000"
    }
  },
  {
    "TextLocation": {
      "Start": 149534,
      "End": 149539
    },
    "TimeRange": {
      "StartTime": "03:28:19.6900000",
      "EndTime": "03:28:19.9900000"
    }
  },
  {
    "TextLocation": {
      "Start": 149540,
      "End": 149548
    },
    "TimeRange": {
      "StartTime": "03:28:19.9900000",
      "EndTime": "03:28:20.3799999"
    }
  },
  {
    "TextLocation": {
      "Start": 149549,
      "End": 149555
    },
    "TimeRange": {
      "StartTime": "03:28:20.3799999",
      "EndTime": "03:28:21.0100000"
    }
  },
  {
    "TextLocation": {
      "Start": 149556,
      "End": 149561
    },
    "TimeRange": {
      "StartTime": "03:28:21.4900000",
      "EndTime": "03:28:21.7600000"
    }
  },
  {
    "TextLocation": {
      "Start": 149562,
      "End": 149565
    },
    "TimeRange": {
      "StartTime": "03:28:21.7600000",
      "EndTime": "03:28:21.9700000"
    }
  },
  {
    "TextLocation": {
      "Start": 149566,
      "End": 149574
    },
    "TimeRange": {
      "StartTime": "03:28:21.9700000",
      "EndTime": "03:28:22.5100000"
    }
  },
  {
    "TextLocation": {
      "Start": 149575,
      "End": 149579
    },
    "TimeRange": {
      "StartTime": "03:28:22.5100000",
      "EndTime": "03:28:22.9599999"
    }
  },
  {
    "TextLocation": {
      "Start": 149580,
      "End": 149584
    },
    "TimeRange": {
      "StartTime": "03:28:22.9599999",
      "EndTime": "03:28:23.4400000"
    }
  },
  {
    "TextLocation": {
      "Start": 149585,
      "End": 149588
    },
    "TimeRange": {
      "StartTime": "03:28:23.4400000",
      "EndTime": "03:28:23.8900000"
    }
  },
  {
    "TextLocation": {
      "Start": 149591,
      "End": 149593
    },
    "TimeRange": {
      "StartTime": "03:28:24.3100000",
      "EndTime": "03:28:25.2099999"
    }
  },
  {
    "TextLocation": {
      "Start": 149596,
      "End": 149598
    },
    "TimeRange": {
      "StartTime": "03:28:26.3200000",
      "EndTime": "03:28:26.5000000"
    }
  },
  {
    "TextLocation": {
      "Start": 149599,
      "End": 149603
    },
    "TimeRange": {
      "StartTime": "03:28:26.5000000",
      "EndTime": "03:28:26.7099999"
    }
  },
  {
    "TextLocation": {
      "Start": 149604,
      "End": 149606
    },
    "TimeRange": {
      "StartTime": "03:28:26.7099999",
      "EndTime": "03:28:26.8000000"
    }
  },
  {
    "TextLocation": {
      "Start": 149607,
      "End": 149612
    },
    "TimeRange": {
      "StartTime": "03:28:26.8000000",
      "EndTime": "03:28:27.4300000"
    }
  },
  {
    "TextLocation": {
      "Start": 149615,
      "End": 149620
    },
    "TimeRange": {
      "StartTime": "03:28:29.4200000",
      "EndTime": "03:28:29.6900000"
    }
  },
  {
    "TextLocation": {
      "Start": 149621,
      "End": 149628
    },
    "TimeRange": {
      "StartTime": "03:28:29.6900000",
      "EndTime": "03:28:30.0800000"
    }
  },
  {
    "TextLocation": {
      "Start": 149629,
      "End": 149634
    },
    "TimeRange": {
      "StartTime": "03:28:30.3799999",
      "EndTime": "03:28:30.6200000"
    }
  },
  {
    "TextLocation": {
      "Start": 149635,
      "End": 149638
    },
    "TimeRange": {
      "StartTime": "03:28:30.6200000",
      "EndTime": "03:28:30.8600000"
    }
  },
  {
    "TextLocation": {
      "Start": 149641,
      "End": 149643
    },
    "TimeRange": {
      "StartTime": "03:28:30.8600000",
      "EndTime": "03:28:31.0400000"
    }
  },
  {
    "TextLocation": {
      "Start": 149644,
      "End": 149648
    },
    "TimeRange": {
      "StartTime": "03:28:31.0400000",
      "EndTime": "03:28:31.4900000"
    }
  },
  {
    "TextLocation": {
      "Start": 149649,
      "End": 149654
    },
    "TimeRange": {
      "StartTime": "03:28:31.4900000",
      "EndTime": "03:28:32"
    }
  },
  {
    "TextLocation": {
      "Start": 149655,
      "End": 149658
    },
    "TimeRange": {
      "StartTime": "03:28:32",
      "EndTime": "03:28:32.1500000"
    }
  },
  {
    "TextLocation": {
      "Start": 149659,
      "End": 149660
    },
    "TimeRange": {
      "StartTime": "03:28:32.1500000",
      "EndTime": "03:28:32.2099999"
    }
  },
  {
    "TextLocation": {
      "Start": 149661,
      "End": 149667
    },
    "TimeRange": {
      "StartTime": "03:28:32.2099999",
      "EndTime": "03:28:32.6000000"
    }
  },
  {
    "TextLocation": {
      "Start": 149668,
      "End": 149671
    },
    "TimeRange": {
      "StartTime": "03:28:32.6000000",
      "EndTime": "03:28:32.7200000"
    }
  },
  {
    "TextLocation": {
      "Start": 149672,
      "End": 149674
    },
    "TimeRange": {
      "StartTime": "03:28:32.7200000",
      "EndTime": "03:28:32.8700000"
    }
  },
  {
    "TextLocation": {
      "Start": 149682,
      "End": 149685
    },
    "TimeRange": {
      "StartTime": "03:28:32.8700000",
      "EndTime": "03:28:33.0800000"
    }
  },
  {
    "TextLocation": {
      "Start": 149686,
      "End": 149688
    },
    "TimeRange": {
      "StartTime": "03:28:33.0800000",
      "EndTime": "03:28:33.2300000"
    }
  },
  {
    "TextLocation": {
      "Start": 149689,
      "End": 149692
    },
    "TimeRange": {
      "StartTime": "03:28:33.2400000",
      "EndTime": "03:28:33.3500000"
    }
  },
  {
    "TextLocation": {
      "Start": 149693,
      "End": 149698
    },
    "TimeRange": {
      "StartTime": "03:28:33.3500000",
      "EndTime": "03:28:33.7700000"
    }
  },
  {
    "TextLocation": {
      "Start": 149701,
      "End": 149702
    },
    "TimeRange": {
      "StartTime": "03:28:33.9000000",
      "EndTime": "03:28:33.9200000"
    }
  },
  {
    "TextLocation": {
      "Start": 149703,
      "End": 149708
    },
    "TimeRange": {
      "StartTime": "03:28:33.9200000",
      "EndTime": "03:28:34.0700000"
    }
  },
  {
    "TextLocation": {
      "Start": 149709,
      "End": 149711
    },
    "TimeRange": {
      "StartTime": "03:28:34.0700000",
      "EndTime": "03:28:34.1900000"
    }
  },
  {
    "TextLocation": {
      "Start": 149712,
      "End": 149717
    },
    "TimeRange": {
      "StartTime": "03:28:34.2000000",
      "EndTime": "03:28:34.3400000"
    }
  },
  {
    "TextLocation": {
      "Start": 149718,
      "End": 149720
    },
    "TimeRange": {
      "StartTime": "03:28:34.4300000",
      "EndTime": "03:28:34.5800000"
    }
  },
  {
    "TextLocation": {
      "Start": 149721,
      "End": 149725
    },
    "TimeRange": {
      "StartTime": "03:28:34.5800000",
      "EndTime": "03:28:34.7900000"
    }
  },
  {
    "TextLocation": {
      "Start": 149726,
      "End": 149728
    },
    "TimeRange": {
      "StartTime": "03:28:34.8000000",
      "EndTime": "03:28:34.8900000"
    }
  },
  {
    "TextLocation": {
      "Start": 149729,
      "End": 149734
    },
    "TimeRange": {
      "StartTime": "03:28:34.9500000",
      "EndTime": "03:28:35.2600000"
    }
  },
  {
    "TextLocation": {
      "Start": 149742,
      "End": 149745
    },
    "TimeRange": {
      "StartTime": "03:28:36.4200000",
      "EndTime": "03:28:36.8900000"
    }
  },
  {
    "TextLocation": {
      "Start": 149748,
      "End": 149750
    },
    "TimeRange": {
      "StartTime": "03:28:36.9000000",
      "EndTime": "03:28:37.0200000"
    }
  },
  {
    "TextLocation": {
      "Start": 149751,
      "End": 149754
    },
    "TimeRange": {
      "StartTime": "03:28:37.0200000",
      "EndTime": "03:28:37.1100000"
    }
  },
  {
    "TextLocation": {
      "Start": 149755,
      "End": 149759
    },
    "TimeRange": {
      "StartTime": "03:28:37.1100000",
      "EndTime": "03:28:37.2900000"
    }
  },
  {
    "TextLocation": {
      "Start": 149760,
      "End": 149761
    },
    "TimeRange": {
      "StartTime": "03:28:37.2900000",
      "EndTime": "03:28:37.3500000"
    }
  },
  {
    "TextLocation": {
      "Start": 149762,
      "End": 149770
    },
    "TimeRange": {
      "StartTime": "03:28:37.3500000",
      "EndTime": "03:28:37.8300000"
    }
  },
  {
    "TextLocation": {
      "Start": 149771,
      "End": 149776
    },
    "TimeRange": {
      "StartTime": "03:28:37.8300000",
      "EndTime": "03:28:38.1900000"
    }
  },
  {
    "TextLocation": {
      "Start": 149778,
      "End": 149782
    },
    "TimeRange": {
      "StartTime": "03:28:38.1900000",
      "EndTime": "03:28:38.3100000"
    }
  },
  {
    "TextLocation": {
      "Start": 149783,
      "End": 149787
    },
    "TimeRange": {
      "StartTime": "03:28:38.3100000",
      "EndTime": "03:28:38.4900000"
    }
  },
  {
    "TextLocation": {
      "Start": 149788,
      "End": 149791
    },
    "TimeRange": {
      "StartTime": "03:28:38.4900000",
      "EndTime": "03:28:38.5500000"
    }
  },
  {
    "TextLocation": {
      "Start": 149792,
      "End": 149797
    },
    "TimeRange": {
      "StartTime": "03:28:38.5500000",
      "EndTime": "03:28:38.7700000"
    }
  },
  {
    "TextLocation": {
      "Start": 149798,
      "End": 149800
    },
    "TimeRange": {
      "StartTime": "03:28:38.7900000",
      "EndTime": "03:28:38.8700000"
    }
  },
  {
    "TextLocation": {
      "Start": 149803,
      "End": 149808
    },
    "TimeRange": {
      "StartTime": "03:28:39.7500000",
      "EndTime": "03:28:39.9300000"
    }
  },
  {
    "TextLocation": {
      "Start": 149809,
      "End": 149813
    },
    "TimeRange": {
      "StartTime": "03:28:39.9300000",
      "EndTime": "03:28:40.1100000"
    }
  },
  {
    "TextLocation": {
      "Start": 149814,
      "End": 149816
    },
    "TimeRange": {
      "StartTime": "03:28:40.1100000",
      "EndTime": "03:28:40.1700000"
    }
  },
  {
    "TextLocation": {
      "Start": 149817,
      "End": 149822
    },
    "TimeRange": {
      "StartTime": "03:28:40.1700000",
      "EndTime": "03:28:40.3500000"
    }
  },
  {
    "TextLocation": {
      "Start": 149823,
      "End": 149825
    },
    "TimeRange": {
      "StartTime": "03:28:40.3500000",
      "EndTime": "03:28:40.6500000"
    }
  },
  {
    "TextLocation": {
      "Start": 149826,
      "End": 149833
    },
    "TimeRange": {
      "StartTime": "03:28:40.6500000",
      "EndTime": "03:28:40.9500000"
    }
  },
  {
    "TextLocation": {
      "Start": 149835,
      "End": 149836
    },
    "TimeRange": {
      "StartTime": "03:28:40.9500000",
      "EndTime": "03:28:41.0700000"
    }
  },
  {
    "TextLocation": {
      "Start": 149837,
      "End": 149844
    },
    "TimeRange": {
      "StartTime": "03:28:41.0700000",
      "EndTime": "03:28:41.7900000"
    }
  },
  {
    "TextLocation": {
      "Start": 149847,
      "End": 149850
    },
    "TimeRange": {
      "StartTime": "03:28:43.1400000",
      "EndTime": "03:28:43.2000000"
    }
  },
  {
    "TextLocation": {
      "Start": 149851,
      "End": 149855
    },
    "TimeRange": {
      "StartTime": "03:28:43.5000000",
      "EndTime": "03:28:43.5800000"
    }
  },
  {
    "TextLocation": {
      "Start": 149856,
      "End": 149858
    },
    "TimeRange": {
      "StartTime": "03:28:43.6500000",
      "EndTime": "03:28:43.7099999"
    }
  },
  {
    "TextLocation": {
      "Start": 149859,
      "End": 149863
    },
    "TimeRange": {
      "StartTime": "03:28:43.7099999",
      "EndTime": "03:28:44.0100000"
    }
  },
  {
    "TextLocation": {
      "Start": 149864,
      "End": 149865
    },
    "TimeRange": {
      "StartTime": "03:28:44.0100000",
      "EndTime": "03:28:44.3700000"
    }
  },
  {
    "TextLocation": {
      "Start": 149866,
      "End": 149874
    },
    "TimeRange": {
      "StartTime": "03:28:44.3700000",
      "EndTime": "03:28:44.8200000"
    }
  },
  {
    "TextLocation": {
      "Start": 149875,
      "End": 149880
    },
    "TimeRange": {
      "StartTime": "03:28:44.8200000",
      "EndTime": "03:28:45.0900000"
    }
  },
  {
    "TextLocation": {
      "Start": 149881,
      "End": 149885
    },
    "TimeRange": {
      "StartTime": "03:28:45.0900000",
      "EndTime": "03:28:45.3000000"
    }
  },
  {
    "TextLocation": {
      "Start": 149886,
      "End": 149893
    },
    "TimeRange": {
      "StartTime": "03:28:45.3000000",
      "EndTime": "03:28:45.6500000"
    }
  },
  {
    "TextLocation": {
      "Start": 149901,
      "End": 149904
    },
    "TimeRange": {
      "StartTime": "03:29:02.9100000",
      "EndTime": "03:29:03.0600000"
    }
  },
  {
    "TextLocation": {
      "Start": 149905,
      "End": 149911
    },
    "TimeRange": {
      "StartTime": "03:29:03.0600000",
      "EndTime": "03:29:03.4500000"
    }
  },
  {
    "TextLocation": {
      "Start": 149919,
      "End": 149924
    },
    "TimeRange": {
      "StartTime": "03:29:03.4800000",
      "EndTime": "03:29:03.8100000"
    }
  },
  {
    "TextLocation": {
      "Start": 149925,
      "End": 149931
    },
    "TimeRange": {
      "StartTime": "03:29:03.9599999",
      "EndTime": "03:29:04.3400000"
    }
  },
  {
    "TextLocation": {
      "Start": 149934,
      "End": 149937
    },
    "TimeRange": {
      "StartTime": "03:29:13.6800000",
      "EndTime": "03:29:13.7700000"
    }
  },
  {
    "TextLocation": {
      "Start": 149938,
      "End": 149942
    },
    "TimeRange": {
      "StartTime": "03:29:13.7700000",
      "EndTime": "03:29:13.9200000"
    }
  },
  {
    "TextLocation": {
      "Start": 149943,
      "End": 149945
    },
    "TimeRange": {
      "StartTime": "03:29:13.9200000",
      "EndTime": "03:29:14.0100000"
    }
  },
  {
    "TextLocation": {
      "Start": 149946,
      "End": 149950
    },
    "TimeRange": {
      "StartTime": "03:29:14.0100000",
      "EndTime": "03:29:14.2500000"
    }
  },
  {
    "TextLocation": {
      "Start": 149951,
      "End": 149952
    },
    "TimeRange": {
      "StartTime": "03:29:14.2500000",
      "EndTime": "03:29:14.3100000"
    }
  },
  {
    "TextLocation": {
      "Start": 149953,
      "End": 149958
    },
    "TimeRange": {
      "StartTime": "03:29:14.3100000",
      "EndTime": "03:29:14.5500000"
    }
  },
  {
    "TextLocation": {
      "Start": 149959,
      "End": 149967
    },
    "TimeRange": {
      "StartTime": "03:29:14.5500000",
      "EndTime": "03:29:15.0300000"
    }
  },
  {
    "TextLocation": {
      "Start": 149968,
      "End": 149973
    },
    "TimeRange": {
      "StartTime": "03:29:15.0300000",
      "EndTime": "03:29:15.2800000"
    }
  },
  {
    "TextLocation": {
      "Start": 149976,
      "End": 149978
    },
    "TimeRange": {
      "StartTime": "03:29:15.2800000",
      "EndTime": "03:29:15.4500000"
    }
  },
  {
    "TextLocation": {
      "Start": 149979,
      "End": 149984
    },
    "TimeRange": {
      "StartTime": "03:29:15.4500000",
      "EndTime": "03:29:15.7800000"
    }
  },
  {
    "TextLocation": {
      "Start": 149987,
      "End": 149992
    },
    "TimeRange": {
      "StartTime": "03:29:16.9200000",
      "EndTime": "03:29:17.0700000"
    }
  },
  {
    "TextLocation": {
      "Start": 149993,
      "End": 149997
    },
    "TimeRange": {
      "StartTime": "03:29:17.0700000",
      "EndTime": "03:29:17.2900000"
    }
  },
  {
    "TextLocation": {
      "Start": 149998,
      "End": 150003
    },
    "TimeRange": {
      "StartTime": "03:29:17.3100000",
      "EndTime": "03:29:17.5200000"
    }
  },
  {
    "TextLocation": {
      "Start": 150004,
      "End": 150006
    },
    "TimeRange": {
      "StartTime": "03:29:17.5200000",
      "EndTime": "03:29:17.7500000"
    }
  },
  {
    "TextLocation": {
      "Start": 150007,
      "End": 150011
    },
    "TimeRange": {
      "StartTime": "03:29:17.7600000",
      "EndTime": "03:29:17.9700000"
    }
  },
  {
    "TextLocation": {
      "Start": 150012,
      "End": 150016
    },
    "TimeRange": {
      "StartTime": "03:29:17.9700000",
      "EndTime": "03:29:18.3000000"
    }
  },
  {
    "TextLocation": {
      "Start": 150017,
      "End": 150021
    },
    "TimeRange": {
      "StartTime": "03:29:18.3000000",
      "EndTime": "03:29:18.4599999"
    }
  },
  {
    "TextLocation": {
      "Start": 150022,
      "End": 150024
    },
    "TimeRange": {
      "StartTime": "03:29:18.5800000",
      "EndTime": "03:29:18.6400000"
    }
  },
  {
    "TextLocation": {
      "Start": 150025,
      "End": 150032
    },
    "TimeRange": {
      "StartTime": "03:29:19.4200000",
      "EndTime": "03:29:19.6200000"
    }
  },
  {
    "TextLocation": {
      "Start": 150033,
      "End": 150037
    },
    "TimeRange": {
      "StartTime": "03:29:19.6200000",
      "EndTime": "03:29:19.9500000"
    }
  },
  {
    "TextLocation": {
      "Start": 150038,
      "End": 150046
    },
    "TimeRange": {
      "StartTime": "03:29:19.9500000",
      "EndTime": "03:29:20.4300000"
    }
  },
  {
    "TextLocation": {
      "Start": 150047,
      "End": 150049
    },
    "TimeRange": {
      "StartTime": "03:29:20.4300000",
      "EndTime": "03:29:20.5500000"
    }
  },
  {
    "TextLocation": {
      "Start": 150050,
      "End": 150053
    },
    "TimeRange": {
      "StartTime": "03:29:20.5500000",
      "EndTime": "03:29:20.6700000"
    }
  },
  {
    "TextLocation": {
      "Start": 150054,
      "End": 150062
    },
    "TimeRange": {
      "StartTime": "03:29:20.6700000",
      "EndTime": "03:29:21.3500000"
    }
  },
  {
    "TextLocation": {
      "Start": 150063,
      "End": 150069
    },
    "TimeRange": {
      "StartTime": "03:29:22.5000000",
      "EndTime": "03:29:23.0700000"
    }
  },
  {
    "TextLocation": {
      "Start": 150072,
      "End": 150075
    },
    "TimeRange": {
      "StartTime": "03:29:23.4900000",
      "EndTime": "03:29:23.7300000"
    }
  },
  {
    "TextLocation": {
      "Start": 150078,
      "End": 150081
    },
    "TimeRange": {
      "StartTime": "03:29:23.8799999",
      "EndTime": "03:29:24.2900000"
    }
  },
  {
    "TextLocation": {
      "Start": 150084,
      "End": 150087
    },
    "TimeRange": {
      "StartTime": "03:29:24.7500000",
      "EndTime": "03:29:25.0500000"
    }
  },
  {
    "TextLocation": {
      "Start": 150090,
      "End": 150093
    },
    "TimeRange": {
      "StartTime": "03:29:25.8900000",
      "EndTime": "03:29:26.2200000"
    }
  },
  {
    "TextLocation": {
      "Start": 150096,
      "End": 150098
    },
    "TimeRange": {
      "StartTime": "03:29:28.1700000",
      "EndTime": "03:29:28.4100000"
    }
  },
  {
    "TextLocation": {
      "Start": 150101,
      "End": 150106
    },
    "TimeRange": {
      "StartTime": "03:29:34.8400000",
      "EndTime": "03:29:34.9500000"
    }
  },
  {
    "TextLocation": {
      "Start": 150107,
      "End": 150109
    },
    "TimeRange": {
      "StartTime": "03:29:34.9599999",
      "EndTime": "03:29:35.0800000"
    }
  },
  {
    "TextLocation": {
      "Start": 150110,
      "End": 150115
    },
    "TimeRange": {
      "StartTime": "03:29:35.0800000",
      "EndTime": "03:29:35.2600000"
    }
  },
  {
    "TextLocation": {
      "Start": 150116,
      "End": 150121
    },
    "TimeRange": {
      "StartTime": "03:29:35.2600000",
      "EndTime": "03:29:35.5300000"
    }
  },
  {
    "TextLocation": {
      "Start": 150124,
      "End": 150127
    },
    "TimeRange": {
      "StartTime": "03:29:58.0900000",
      "EndTime": "03:29:58.3500000"
    }
  },
  {
    "TextLocation": {
      "Start": 150129,
      "End": 150130
    },
    "TimeRange": {
      "StartTime": "03:30:01.5100000",
      "EndTime": "03:30:01.6299999"
    }
  },
  {
    "TextLocation": {
      "Start": 150131,
      "End": 150134
    },
    "TimeRange": {
      "StartTime": "03:30:01.8600000",
      "EndTime": "03:30:02.1200000"
    }
  },
  {
    "TextLocation": {
      "Start": 150137,
      "End": 150140
    },
    "TimeRange": {
      "StartTime": "03:30:07.8000000",
      "EndTime": "03:30:07.9800000"
    }
  },
  {
    "TextLocation": {
      "Start": 150141,
      "End": 150145
    },
    "TimeRange": {
      "StartTime": "03:30:07.9800000",
      "EndTime": "03:30:08.1000000"
    }
  },
  {
    "TextLocation": {
      "Start": 150146,
      "End": 150155
    },
    "TimeRange": {
      "StartTime": "03:30:08.1000000",
      "EndTime": "03:30:08.4500000"
    }
  },
  {
    "TextLocation": {
      "Start": 150156,
      "End": 150160
    },
    "TimeRange": {
      "StartTime": "03:30:08.4500000",
      "EndTime": "03:30:08.7000000"
    }
  },
  {
    "TextLocation": {
      "Start": 150163,
      "End": 150167
    },
    "TimeRange": {
      "StartTime": "03:30:09.1200000",
      "EndTime": "03:30:09.3400000"
    }
  },
  {
    "TextLocation": {
      "Start": 150170,
      "End": 150174
    },
    "TimeRange": {
      "StartTime": "03:30:10.1700000",
      "EndTime": "03:30:10.5300000"
    }
  },
  {
    "TextLocation": {
      "Start": 150177,
      "End": 150181
    },
    "TimeRange": {
      "StartTime": "03:30:10.9500000",
      "EndTime": "03:30:11.0800000"
    }
  },
  {
    "TextLocation": {
      "Start": 150184,
      "End": 150187
    },
    "TimeRange": {
      "StartTime": "03:30:11.1299999",
      "EndTime": "03:30:11.2800000"
    }
  },
  {
    "TextLocation": {
      "Start": 150188,
      "End": 150196
    },
    "TimeRange": {
      "StartTime": "03:30:11.2800000",
      "EndTime": "03:30:11.7600000"
    }
  },
  {
    "TextLocation": {
      "Start": 150199,
      "End": 150203
    },
    "TimeRange": {
      "StartTime": "03:30:12",
      "EndTime": "03:30:12.3300000"
    }
  },
  {
    "TextLocation": {
      "Start": 150206,
      "End": 150211
    },
    "TimeRange": {
      "StartTime": "03:30:13.0900000",
      "EndTime": "03:30:13.2099999"
    }
  },
  {
    "TextLocation": {
      "Start": 150212,
      "End": 150215
    },
    "TimeRange": {
      "StartTime": "03:30:13.3500000",
      "EndTime": "03:30:13.4300000"
    }
  },
  {
    "TextLocation": {
      "Start": 150223,
      "End": 150227
    },
    "TimeRange": {
      "StartTime": "03:30:16.4700000",
      "EndTime": "03:30:16.5600000"
    }
  },
  {
    "TextLocation": {
      "Start": 150228,
      "End": 150230
    },
    "TimeRange": {
      "StartTime": "03:30:16.7300000",
      "EndTime": "03:30:16.7900000"
    }
  },
  {
    "TextLocation": {
      "Start": 150231,
      "End": 150235
    },
    "TimeRange": {
      "StartTime": "03:30:16.8200000",
      "EndTime": "03:30:16.9400000"
    }
  },
  {
    "TextLocation": {
      "Start": 150243,
      "End": 150245
    },
    "TimeRange": {
      "StartTime": "03:30:20.7900000",
      "EndTime": "03:30:20.9400000"
    }
  },
  {
    "TextLocation": {
      "Start": 150246,
      "End": 150251
    },
    "TimeRange": {
      "StartTime": "03:30:20.9700000",
      "EndTime": "03:30:21.1200000"
    }
  },
  {
    "TextLocation": {
      "Start": 150254,
      "End": 150257
    },
    "TimeRange": {
      "StartTime": "03:30:46.7099999",
      "EndTime": "03:30:46.8300000"
    }
  },
  {
    "TextLocation": {
      "Start": 150258,
      "End": 150263
    },
    "TimeRange": {
      "StartTime": "03:30:46.8300000",
      "EndTime": "03:30:47.1299999"
    }
  },
  {
    "TextLocation": {
      "Start": 150266,
      "End": 150267
    },
    "TimeRange": {
      "StartTime": "03:30:47.6400000",
      "EndTime": "03:30:47.7600000"
    }
  },
  {
    "TextLocation": {
      "Start": 150268,
      "End": 150272
    },
    "TimeRange": {
      "StartTime": "03:30:47.7600000",
      "EndTime": "03:30:47.9400000"
    }
  },
  {
    "TextLocation": {
      "Start": 150273,
      "End": 150276
    },
    "TimeRange": {
      "StartTime": "03:30:47.9400000",
      "EndTime": "03:30:48.0600000"
    }
  },
  {
    "TextLocation": {
      "Start": 150277,
      "End": 150282
    },
    "TimeRange": {
      "StartTime": "03:30:48.0600000",
      "EndTime": "03:30:48.1600000"
    }
  },
  {
    "TextLocation": {
      "Start": 150283,
      "End": 150285
    },
    "TimeRange": {
      "StartTime": "03:30:48.1600000",
      "EndTime": "03:30:48.2200000"
    }
  },
  {
    "TextLocation": {
      "Start": 150286,
      "End": 150289
    },
    "TimeRange": {
      "StartTime": "03:30:48.2200000",
      "EndTime": "03:30:48.4100000"
    }
  },
  {
    "TextLocation": {
      "Start": 150292,
      "End": 150295
    },
    "TimeRange": {
      "StartTime": "03:31:00.0800000",
      "EndTime": "03:31:00.2000000"
    }
  },
  {
    "TextLocation": {
      "Start": 150296,
      "End": 150298
    },
    "TimeRange": {
      "StartTime": "03:31:00.2000000",
      "EndTime": "03:31:00.3400000"
    }
  },
  {
    "TextLocation": {
      "Start": 150300,
      "End": 150307
    },
    "TimeRange": {
      "StartTime": "03:31:00.3600000",
      "EndTime": "03:31:00.8500000"
    }
  },
  {
    "TextLocation": {
      "Start": 150310,
      "End": 150317
    },
    "TimeRange": {
      "StartTime": "03:31:02.1500000",
      "EndTime": "03:31:02.6299999"
    }
  },
  {
    "TextLocation": {
      "Start": 150320,
      "End": 150322
    },
    "TimeRange": {
      "StartTime": "03:31:03.7099999",
      "EndTime": "03:31:03.8900000"
    }
  },
  {
    "TextLocation": {
      "Start": 150323,
      "End": 150327
    },
    "TimeRange": {
      "StartTime": "03:31:03.8900000",
      "EndTime": "03:31:04.0400000"
    }
  },
  {
    "TextLocation": {
      "Start": 150328,
      "End": 150332
    },
    "TimeRange": {
      "StartTime": "03:31:04.0400000",
      "EndTime": "03:31:04.2500000"
    }
  },
  {
    "TextLocation": {
      "Start": 150333,
      "End": 150341
    },
    "TimeRange": {
      "StartTime": "03:31:04.2500000",
      "EndTime": "03:31:04.5500000"
    }
  },
  {
    "TextLocation": {
      "Start": 150342,
      "End": 150347
    },
    "TimeRange": {
      "StartTime": "03:31:04.5500000",
      "EndTime": "03:31:05"
    }
  },
  {
    "TextLocation": {
      "Start": 150348,
      "End": 150351
    },
    "TimeRange": {
      "StartTime": "03:31:05",
      "EndTime": "03:31:05.1200000"
    }
  },
  {
    "TextLocation": {
      "Start": 150352,
      "End": 150356
    },
    "TimeRange": {
      "StartTime": "03:31:05.1200000",
      "EndTime": "03:31:05.3400000"
    }
  },
  {
    "TextLocation": {
      "Start": 150357,
      "End": 150361
    },
    "TimeRange": {
      "StartTime": "03:31:05.4900000",
      "EndTime": "03:31:05.7500000"
    }
  },
  {
    "TextLocation": {
      "Start": 150362,
      "End": 150366
    },
    "TimeRange": {
      "StartTime": "03:31:06.1400000",
      "EndTime": "03:31:06.3200000"
    }
  },
  {
    "TextLocation": {
      "Start": 150367,
      "End": 150370
    },
    "TimeRange": {
      "StartTime": "03:31:06.6200000",
      "EndTime": "03:31:06.8200000"
    }
  },
  {
    "TextLocation": {
      "Start": 150371,
      "End": 150379
    },
    "TimeRange": {
      "StartTime": "03:31:06.8300000",
      "EndTime": "03:31:07.3000000"
    }
  },
  {
    "TextLocation": {
      "Start": 150380,
      "End": 150384
    },
    "TimeRange": {
      "StartTime": "03:31:07.4300000",
      "EndTime": "03:31:07.6200000"
    }
  },
  {
    "TextLocation": {
      "Start": 150385,
      "End": 150387
    },
    "TimeRange": {
      "StartTime": "03:31:07.6200000",
      "EndTime": "03:31:07.6299999"
    }
  },
  {
    "TextLocation": {
      "Start": 150390,
      "End": 150400
    },
    "TimeRange": {
      "StartTime": "03:31:10.5400000",
      "EndTime": "03:31:11.2400000"
    }
  },
  {
    "TextLocation": {
      "Start": 150403,
      "End": 150406
    },
    "TimeRange": {
      "StartTime": "03:31:13.5100000",
      "EndTime": "03:31:13.6000000"
    }
  },
  {
    "TextLocation": {
      "Start": 150407,
      "End": 150413
    },
    "TimeRange": {
      "StartTime": "03:31:13.6000000",
      "EndTime": "03:31:13.8900000"
    }
  },
  {
    "TextLocation": {
      "Start": 150414,
      "End": 150416
    },
    "TimeRange": {
      "StartTime": "03:31:13.9599999",
      "EndTime": "03:31:14.0800000"
    }
  },
  {
    "TextLocation": {
      "Start": 150417,
      "End": 150426
    },
    "TimeRange": {
      "StartTime": "03:31:14.0800000",
      "EndTime": "03:31:14.5600000"
    }
  },
  {
    "TextLocation": {
      "Start": 150427,
      "End": 150431
    },
    "TimeRange": {
      "StartTime": "03:31:14.5700000",
      "EndTime": "03:31:14.7400000"
    }
  },
  {
    "TextLocation": {
      "Start": 150432,
      "End": 150435
    },
    "TimeRange": {
      "StartTime": "03:31:14.7400000",
      "EndTime": "03:31:14.8600000"
    }
  },
  {
    "TextLocation": {
      "Start": 150436,
      "End": 150442
    },
    "TimeRange": {
      "StartTime": "03:31:14.8600000",
      "EndTime": "03:31:15.4300000"
    }
  },
  {
    "TextLocation": {
      "Start": 150450,
      "End": 150453
    },
    "TimeRange": {
      "StartTime": "03:31:19.0500000",
      "EndTime": "03:31:19.2600000"
    }
  },
  {
    "TextLocation": {
      "Start": 150454,
      "End": 150462
    },
    "TimeRange": {
      "StartTime": "03:31:19.2600000",
      "EndTime": "03:31:19.8300000"
    }
  },
  {
    "TextLocation": {
      "Start": 150463,
      "End": 150465
    },
    "TimeRange": {
      "StartTime": "03:31:19.8300000",
      "EndTime": "03:31:19.9500000"
    }
  },
  {
    "TextLocation": {
      "Start": 150466,
      "End": 150473
    },
    "TimeRange": {
      "StartTime": "03:31:19.9500000",
      "EndTime": "03:31:20.5900000"
    }
  },
  {
    "TextLocation": {
      "Start": 150474,
      "End": 150477
    },
    "TimeRange": {
      "StartTime": "03:31:20.6100000",
      "EndTime": "03:31:20.7800000"
    }
  },
  {
    "TextLocation": {
      "Start": 150485,
      "End": 150491
    },
    "TimeRange": {
      "StartTime": "03:31:31.8700000",
      "EndTime": "03:31:32.0800000"
    }
  },
  {
    "TextLocation": {
      "Start": 150492,
      "End": 150497
    },
    "TimeRange": {
      "StartTime": "03:31:32.0800000",
      "EndTime": "03:31:32.2900000"
    }
  },
  {
    "TextLocation": {
      "Start": 150505,
      "End": 150507
    },
    "TimeRange": {
      "StartTime": "03:31:37.2400000",
      "EndTime": "03:31:37.4100000"
    }
  },
  {
    "TextLocation": {
      "Start": 150508,
      "End": 150513
    },
    "TimeRange": {
      "StartTime": "03:31:37.4200000",
      "EndTime": "03:31:37.7200000"
    }
  },
  {
    "TextLocation": {
      "Start": 150516,
      "End": 150517
    },
    "TimeRange": {
      "StartTime": "03:31:38.2300000",
      "EndTime": "03:31:38.3500000"
    }
  },
  {
    "TextLocation": {
      "Start": 150518,
      "End": 150522
    },
    "TimeRange": {
      "StartTime": "03:31:38.3500000",
      "EndTime": "03:31:38.5000000"
    }
  },
  {
    "TextLocation": {
      "Start": 150523,
      "End": 150529
    },
    "TimeRange": {
      "StartTime": "03:31:38.5000000",
      "EndTime": "03:31:38.6800000"
    }
  },
  {
    "TextLocation": {
      "Start": 150530,
      "End": 150532
    },
    "TimeRange": {
      "StartTime": "03:31:38.6800000",
      "EndTime": "03:31:38.7700000"
    }
  },
  {
    "TextLocation": {
      "Start": 150540,
      "End": 150544
    },
    "TimeRange": {
      "StartTime": "03:31:38.7700000",
      "EndTime": "03:31:38.9200000"
    }
  },
  {
    "TextLocation": {
      "Start": 150545,
      "End": 150547
    },
    "TimeRange": {
      "StartTime": "03:31:38.9200000",
      "EndTime": "03:31:39.0700000"
    }
  },
  {
    "TextLocation": {
      "Start": 150548,
      "End": 150552
    },
    "TimeRange": {
      "StartTime": "03:31:39.0700000",
      "EndTime": "03:31:39.6100000"
    }
  },
  {
    "TextLocation": {
      "Start": 150560,
      "End": 150567
    },
    "TimeRange": {
      "StartTime": "03:31:40.3900000",
      "EndTime": "03:31:40.7800000"
    }
  },
  {
    "TextLocation": {
      "Start": 150568,
      "End": 150570
    },
    "TimeRange": {
      "StartTime": "03:31:40.7800000",
      "EndTime": "03:31:40.9000000"
    }
  },
  {
    "TextLocation": {
      "Start": 150572,
      "End": 150575
    },
    "TimeRange": {
      "StartTime": "03:31:41.3799999",
      "EndTime": "03:31:41.5000000"
    }
  },
  {
    "TextLocation": {
      "Start": 150576,
      "End": 150579
    },
    "TimeRange": {
      "StartTime": "03:31:41.5000000",
      "EndTime": "03:31:41.5900000"
    }
  },
  {
    "TextLocation": {
      "Start": 150580,
      "End": 150584
    },
    "TimeRange": {
      "StartTime": "03:31:41.5900000",
      "EndTime": "03:31:41.8600000"
    }
  },
  {
    "TextLocation": {
      "Start": 150587,
      "End": 150590
    },
    "TimeRange": {
      "StartTime": "03:31:45.0500000",
      "EndTime": "03:31:45.1100000"
    }
  },
  {
    "TextLocation": {
      "Start": 150591,
      "End": 150595
    },
    "TimeRange": {
      "StartTime": "03:31:45.1100000",
      "EndTime": "03:31:45.2900000"
    }
  },
  {
    "TextLocation": {
      "Start": 150596,
      "End": 150597
    },
    "TimeRange": {
      "StartTime": "03:31:45.2900000",
      "EndTime": "03:31:45.3500000"
    }
  },
  {
    "TextLocation": {
      "Start": 150598,
      "End": 150610
    },
    "TimeRange": {
      "StartTime": "03:31:45.3500000",
      "EndTime": "03:31:45.9800000"
    }
  },
  {
    "TextLocation": {
      "Start": 150611,
      "End": 150614
    },
    "TimeRange": {
      "StartTime": "03:31:45.9800000",
      "EndTime": "03:31:46.1600000"
    }
  },
  {
    "TextLocation": {
      "Start": 150615,
      "End": 150619
    },
    "TimeRange": {
      "StartTime": "03:31:46.1600000",
      "EndTime": "03:31:46.4300000"
    }
  },
  {
    "TextLocation": {
      "Start": 150627,
      "End": 150634
    },
    "TimeRange": {
      "StartTime": "03:31:48.8300000",
      "EndTime": "03:31:49.2200000"
    }
  },
  {
    "TextLocation": {
      "Start": 150637,
      "End": 150640
    },
    "TimeRange": {
      "StartTime": "03:31:51.2800000",
      "EndTime": "03:31:51.4500000"
    }
  },
  {
    "TextLocation": {
      "Start": 150643,
      "End": 150646
    },
    "TimeRange": {
      "StartTime": "03:31:52.6700000",
      "EndTime": "03:31:52.8700000"
    }
  },
  {
    "TextLocation": {
      "Start": 150647,
      "End": 150651
    },
    "TimeRange": {
      "StartTime": "03:31:52.9700000",
      "EndTime": "03:31:53.2000000"
    }
  },
  {
    "TextLocation": {
      "Start": 150652,
      "End": 150656
    },
    "TimeRange": {
      "StartTime": "03:31:53.4500000",
      "EndTime": "03:31:53.6500000"
    }
  },
  {
    "TextLocation": {
      "Start": 150659,
      "End": 150663
    },
    "TimeRange": {
      "StartTime": "03:31:56.4100000",
      "EndTime": "03:31:56.7000000"
    }
  },
  {
    "TextLocation": {
      "Start": 150671,
      "End": 150674
    },
    "TimeRange": {
      "StartTime": "03:33:16.9500000",
      "EndTime": "03:33:17.1900000"
    }
  },
  {
    "TextLocation": {
      "Start": 150675,
      "End": 150680
    },
    "TimeRange": {
      "StartTime": "03:33:17.1900000",
      "EndTime": "03:33:17.3400000"
    }
  },
  {
    "TextLocation": {
      "Start": 150681,
      "End": 150683
    },
    "TimeRange": {
      "StartTime": "03:33:17.3400000",
      "EndTime": "03:33:17.4000000"
    }
  },
  {
    "TextLocation": {
      "Start": 150684,
      "End": 150686
    },
    "TimeRange": {
      "StartTime": "03:33:17.4000000",
      "EndTime": "03:33:17.8200000"
    }
  },
  {
    "TextLocation": {
      "Start": 150694,
      "End": 150699
    },
    "TimeRange": {
      "StartTime": "03:33:46.7800000",
      "EndTime": "03:33:47.2600000"
    }
  },
  {
    "TextLocation": {
      "Start": 150700,
      "End": 150704
    },
    "TimeRange": {
      "StartTime": "03:33:47.4100000",
      "EndTime": "03:33:47.6800000"
    }
  },
  {
    "TextLocation": {
      "Start": 150705,
      "End": 150707
    },
    "TimeRange": {
      "StartTime": "03:33:47.6800000",
      "EndTime": "03:33:47.8000000"
    }
  },
  {
    "TextLocation": {
      "Start": 150708,
      "End": 150711
    },
    "TimeRange": {
      "StartTime": "03:33:47.8000000",
      "EndTime": "03:33:47.8600000"
    }
  },
  {
    "TextLocation": {
      "Start": 150712,
      "End": 150718
    },
    "TimeRange": {
      "StartTime": "03:33:47.8600000",
      "EndTime": "03:33:48.1900000"
    }
  },
  {
    "TextLocation": {
      "Start": 150721,
      "End": 150722
    },
    "TimeRange": {
      "StartTime": "03:33:48.2300000",
      "EndTime": "03:33:48.3300000"
    }
  },
  {
    "TextLocation": {
      "Start": 150723,
      "End": 150727
    },
    "TimeRange": {
      "StartTime": "03:33:48.3700000",
      "EndTime": "03:33:48.7400000"
    }
  },
  {
    "TextLocation": {
      "Start": 150728,
      "End": 150731
    },
    "TimeRange": {
      "StartTime": "03:33:48.7600000",
      "EndTime": "03:33:48.9400000"
    }
  },
  {
    "TextLocation": {
      "Start": 150732,
      "End": 150735
    },
    "TimeRange": {
      "StartTime": "03:33:48.9400000",
      "EndTime": "03:33:49.0300000"
    }
  },
  {
    "TextLocation": {
      "Start": 150736,
      "End": 150743
    },
    "TimeRange": {
      "StartTime": "03:33:49.0300000",
      "EndTime": "03:33:49.4800000"
    }
  },
  {
    "TextLocation": {
      "Start": 150744,
      "End": 150748
    },
    "TimeRange": {
      "StartTime": "03:33:49.4800000",
      "EndTime": "03:33:49.6100000"
    }
  },
  {
    "TextLocation": {
      "Start": 150749,
      "End": 150753
    },
    "TimeRange": {
      "StartTime": "03:33:49.6400000",
      "EndTime": "03:33:49.9900000"
    }
  },
  {
    "TextLocation": {
      "Start": 150756,
      "End": 150760
    },
    "TimeRange": {
      "StartTime": "03:33:51.8900000",
      "EndTime": "03:33:52.1000000"
    }
  },
  {
    "TextLocation": {
      "Start": 150761,
      "End": 150769
    },
    "TimeRange": {
      "StartTime": "03:33:52.1000000",
      "EndTime": "03:33:52.5500000"
    }
  },
  {
    "TextLocation": {
      "Start": 150770,
      "End": 150777
    },
    "TimeRange": {
      "StartTime": "03:33:52.5500000",
      "EndTime": "03:33:52.8500000"
    }
  },
  {
    "TextLocation": {
      "Start": 150778,
      "End": 150785
    },
    "TimeRange": {
      "StartTime": "03:33:54.6800000",
      "EndTime": "03:33:55.0400000"
    }
  },
  {
    "TextLocation": {
      "Start": 150788,
      "End": 150792
    },
    "TimeRange": {
      "StartTime": "03:33:55.5600000",
      "EndTime": "03:33:55.7000000"
    }
  },
  {
    "TextLocation": {
      "Start": 150794,
      "End": 150798
    },
    "TimeRange": {
      "StartTime": "03:33:55.7000000",
      "EndTime": "03:33:55.9400000"
    }
  },
  {
    "TextLocation": {
      "Start": 150799,
      "End": 150801
    },
    "TimeRange": {
      "StartTime": "03:33:55.9400000",
      "EndTime": "03:33:56.0900000"
    }
  },
  {
    "TextLocation": {
      "Start": 150802,
      "End": 150806
    },
    "TimeRange": {
      "StartTime": "03:33:56.0900000",
      "EndTime": "03:33:56.2200000"
    }
  },
  {
    "TextLocation": {
      "Start": 150807,
      "End": 150812
    },
    "TimeRange": {
      "StartTime": "03:33:56.2400000",
      "EndTime": "03:33:56.4200000"
    }
  },
  {
    "TextLocation": {
      "Start": 150813,
      "End": 150818
    },
    "TimeRange": {
      "StartTime": "03:33:56.4200000",
      "EndTime": "03:33:57.1100000"
    }
  },
  {
    "TextLocation": {
      "Start": 150819,
      "End": 150824
    },
    "TimeRange": {
      "StartTime": "03:33:59.4800000",
      "EndTime": "03:33:59.8100000"
    }
  },
  {
    "TextLocation": {
      "Start": 150826,
      "End": 150830
    },
    "TimeRange": {
      "StartTime": "03:33:59.8100000",
      "EndTime": "03:34:00.4700000"
    }
  },
  {
    "TextLocation": {
      "Start": 150831,
      "End": 150834
    },
    "TimeRange": {
      "StartTime": "03:34:00.4700000",
      "EndTime": "03:34:01.3700000"
    }
  },
  {
    "TextLocation": {
      "Start": 150836,
      "End": 150838
    },
    "TimeRange": {
      "StartTime": "03:34:01.3700000",
      "EndTime": "03:34:02.2400000"
    }
  },
  {
    "TextLocation": {
      "Start": 150839,
      "End": 150844
    },
    "TimeRange": {
      "StartTime": "03:34:02.2400000",
      "EndTime": "03:34:02.5200000"
    }
  },
  {
    "TextLocation": {
      "Start": 150845,
      "End": 150851
    },
    "TimeRange": {
      "StartTime": "03:34:02.5400000",
      "EndTime": "03:34:02.8700000"
    }
  },
  {
    "TextLocation": {
      "Start": 150852,
      "End": 150860
    },
    "TimeRange": {
      "StartTime": "03:34:02.8700000",
      "EndTime": "03:34:03.5600000"
    }
  },
  {
    "TextLocation": {
      "Start": 150863,
      "End": 150866
    },
    "TimeRange": {
      "StartTime": "03:34:04.5400000",
      "EndTime": "03:34:04.8100000"
    }
  },
  {
    "TextLocation": {
      "Start": 150867,
      "End": 150870
    },
    "TimeRange": {
      "StartTime": "03:34:04.9599999",
      "EndTime": "03:34:05.0700000"
    }
  },
  {
    "TextLocation": {
      "Start": 150871,
      "End": 150880
    },
    "TimeRange": {
      "StartTime": "03:34:05.2300000",
      "EndTime": "03:34:05.6800000"
    }
  },
  {
    "TextLocation": {
      "Start": 150881,
      "End": 150883
    },
    "TimeRange": {
      "StartTime": "03:34:05.6800000",
      "EndTime": "03:34:05.7400000"
    }
  },
  {
    "TextLocation": {
      "Start": 150884,
      "End": 150887
    },
    "TimeRange": {
      "StartTime": "03:34:05.7400000",
      "EndTime": "03:34:05.8000000"
    }
  },
  {
    "TextLocation": {
      "Start": 150888,
      "End": 150895
    },
    "TimeRange": {
      "StartTime": "03:34:05.8000000",
      "EndTime": "03:34:06.2400000"
    }
  },
  {
    "TextLocation": {
      "Start": 150898,
      "End": 150909
    },
    "TimeRange": {
      "StartTime": "03:34:06.2600000",
      "EndTime": "03:34:06.8700000"
    }
  },
  {
    "TextLocation": {
      "Start": 150910,
      "End": 150913
    },
    "TimeRange": {
      "StartTime": "03:34:06.8900000",
      "EndTime": "03:34:07.0100000"
    }
  },
  {
    "TextLocation": {
      "Start": 150914,
      "End": 150915
    },
    "TimeRange": {
      "StartTime": "03:34:07.0100000",
      "EndTime": "03:34:07.0600000"
    }
  },
  {
    "TextLocation": {
      "Start": 150916,
      "End": 150921
    },
    "TimeRange": {
      "StartTime": "03:34:07.0600000",
      "EndTime": "03:34:07.3300000"
    }
  },
  {
    "TextLocation": {
      "Start": 150922,
      "End": 150929
    },
    "TimeRange": {
      "StartTime": "03:34:07.3300000",
      "EndTime": "03:34:07.6600000"
    }
  },
  {
    "TextLocation": {
      "Start": 150930,
      "End": 150933
    },
    "TimeRange": {
      "StartTime": "03:34:07.6600000",
      "EndTime": "03:34:07.8400000"
    }
  },
  {
    "TextLocation": {
      "Start": 150934,
      "End": 150937
    },
    "TimeRange": {
      "StartTime": "03:34:07.8400000",
      "EndTime": "03:34:08"
    }
  },
  {
    "TextLocation": {
      "Start": 150938,
      "End": 150939
    },
    "TimeRange": {
      "StartTime": "03:34:08",
      "EndTime": "03:34:08.0500000"
    }
  },
  {
    "TextLocation": {
      "Start": 150940,
      "End": 150945
    },
    "TimeRange": {
      "StartTime": "03:34:08.0500000",
      "EndTime": "03:34:08.5000000"
    }
  },
  {
    "TextLocation": {
      "Start": 150946,
      "End": 150951
    },
    "TimeRange": {
      "StartTime": "03:34:08.7700000",
      "EndTime": "03:34:09.1299999"
    }
  },
  {
    "TextLocation": {
      "Start": 150952,
      "End": 150953
    },
    "TimeRange": {
      "StartTime": "03:34:09.1299999",
      "EndTime": "03:34:09.5900000"
    }
  },
  {
    "TextLocation": {
      "Start": 150954,
      "End": 150961
    },
    "TimeRange": {
      "StartTime": "03:34:09.5900000",
      "EndTime": "03:34:10.0600000"
    }
  },
  {
    "TextLocation": {
      "Start": 150962,
      "End": 150965
    },
    "TimeRange": {
      "StartTime": "03:34:10.0600000",
      "EndTime": "03:34:10.6000000"
    }
  },
  {
    "TextLocation": {
      "Start": 150968,
      "End": 150971
    },
    "TimeRange": {
      "StartTime": "03:34:11.7099999",
      "EndTime": "03:34:12.0100000"
    }
  },
  {
    "TextLocation": {
      "Start": 150972,
      "End": 150976
    },
    "TimeRange": {
      "StartTime": "03:34:12.0100000",
      "EndTime": "03:34:12.3000000"
    }
  },
  {
    "TextLocation": {
      "Start": 150977,
      "End": 150980
    },
    "TimeRange": {
      "StartTime": "03:34:12.3100000",
      "EndTime": "03:34:12.4599999"
    }
  },
  {
    "TextLocation": {
      "Start": 150981,
      "End": 150985
    },
    "TimeRange": {
      "StartTime": "03:34:12.4900000",
      "EndTime": "03:34:12.7600000"
    }
  },
  {
    "TextLocation": {
      "Start": 150986,
      "End": 150993
    },
    "TimeRange": {
      "StartTime": "03:34:12.7600000",
      "EndTime": "03:34:13.0200000"
    }
  },
  {
    "TextLocation": {
      "Start": 150994,
      "End": 150995
    },
    "TimeRange": {
      "StartTime": "03:34:13.0600000",
      "EndTime": "03:34:13.1100000"
    }
  },
  {
    "TextLocation": {
      "Start": 150996,
      "End": 151000
    },
    "TimeRange": {
      "StartTime": "03:34:13.1299999",
      "EndTime": "03:34:13.3900000"
    }
  },
  {
    "TextLocation": {
      "Start": 151002,
      "End": 151006
    },
    "TimeRange": {
      "StartTime": "03:34:13.3900000",
      "EndTime": "03:34:13.6000000"
    }
  },
  {
    "TextLocation": {
      "Start": 151007,
      "End": 151010
    },
    "TimeRange": {
      "StartTime": "03:34:13.6000000",
      "EndTime": "03:34:13.7500000"
    }
  },
  {
    "TextLocation": {
      "Start": 151011,
      "End": 151019
    },
    "TimeRange": {
      "StartTime": "03:34:13.7500000",
      "EndTime": "03:34:14.2300000"
    }
  },
  {
    "TextLocation": {
      "Start": 151020,
      "End": 151026
    },
    "TimeRange": {
      "StartTime": "03:34:14.2300000",
      "EndTime": "03:34:14.6500000"
    }
  },
  {
    "TextLocation": {
      "Start": 151027,
      "End": 151030
    },
    "TimeRange": {
      "StartTime": "03:34:14.6500000",
      "EndTime": "03:34:15.1900000"
    }
  },
  {
    "TextLocation": {
      "Start": 151033,
      "End": 151035
    },
    "TimeRange": {
      "StartTime": "03:34:17.1400000",
      "EndTime": "03:34:18.1299999"
    }
  },
  {
    "TextLocation": {
      "Start": 151036,
      "End": 151039
    },
    "TimeRange": {
      "StartTime": "03:34:18.1299999",
      "EndTime": "03:34:18.3700000"
    }
  },
  {
    "TextLocation": {
      "Start": 151040,
      "End": 151043
    },
    "TimeRange": {
      "StartTime": "03:34:18.3700000",
      "EndTime": "03:34:18.7900000"
    }
  },
  {
    "TextLocation": {
      "Start": 151044,
      "End": 151052
    },
    "TimeRange": {
      "StartTime": "03:34:19.3900000",
      "EndTime": "03:34:20.1100000"
    }
  },
  {
    "TextLocation": {
      "Start": 151053,
      "End": 151059
    },
    "TimeRange": {
      "StartTime": "03:34:20.1400000",
      "EndTime": "03:34:20.6700000"
    }
  },
  {
    "TextLocation": {
      "Start": 151061,
      "End": 151064
    },
    "TimeRange": {
      "StartTime": "03:34:20.6800000",
      "EndTime": "03:34:21.0100000"
    }
  },
  {
    "TextLocation": {
      "Start": 151065,
      "End": 151068
    },
    "TimeRange": {
      "StartTime": "03:34:21.0100000",
      "EndTime": "03:34:21.4599999"
    }
  },
  {
    "TextLocation": {
      "Start": 151070,
      "End": 151072
    },
    "TimeRange": {
      "StartTime": "03:34:21.4599999",
      "EndTime": "03:34:21.6700000"
    }
  },
  {
    "TextLocation": {
      "Start": 151073,
      "End": 151077
    },
    "TimeRange": {
      "StartTime": "03:34:21.6700000",
      "EndTime": "03:34:22.1800000"
    }
  },
  {
    "TextLocation": {
      "Start": 151080,
      "End": 151082
    },
    "TimeRange": {
      "StartTime": "03:34:22.3000000",
      "EndTime": "03:34:22.5400000"
    }
  },
  {
    "TextLocation": {
      "Start": 151083,
      "End": 151090
    },
    "TimeRange": {
      "StartTime": "03:34:22.5400000",
      "EndTime": "03:34:22.9900000"
    }
  },
  {
    "TextLocation": {
      "Start": 151091,
      "End": 151093
    },
    "TimeRange": {
      "StartTime": "03:34:22.9900000",
      "EndTime": "03:34:23.3799999"
    }
  },
  {
    "TextLocation": {
      "Start": 151094,
      "End": 151098
    },
    "TimeRange": {
      "StartTime": "03:34:23.3799999",
      "EndTime": "03:34:23.7400000"
    }
  },
  {
    "TextLocation": {
      "Start": 151099,
      "End": 151105
    },
    "TimeRange": {
      "StartTime": "03:34:23.7400000",
      "EndTime": "03:34:24.1900000"
    }
  },
  {
    "TextLocation": {
      "Start": 151106,
      "End": 151109
    },
    "TimeRange": {
      "StartTime": "03:34:24.1900000",
      "EndTime": "03:34:24.4599999"
    }
  },
  {
    "TextLocation": {
      "Start": 151110,
      "End": 151117
    },
    "TimeRange": {
      "StartTime": "03:34:24.7000000",
      "EndTime": "03:34:25.7800000"
    }
  },
  {
    "TextLocation": {
      "Start": 151118,
      "End": 151121
    },
    "TimeRange": {
      "StartTime": "03:34:26.3500000",
      "EndTime": "03:34:27.0700000"
    }
  },
  {
    "TextLocation": {
      "Start": 151124,
      "End": 151126
    },
    "TimeRange": {
      "StartTime": "03:34:28.5300000",
      "EndTime": "03:34:28.7600000"
    }
  },
  {
    "TextLocation": {
      "Start": 151127,
      "End": 151129
    },
    "TimeRange": {
      "StartTime": "03:34:28.8300000",
      "EndTime": "03:34:28.9300000"
    }
  },
  {
    "TextLocation": {
      "Start": 151130,
      "End": 151133
    },
    "TimeRange": {
      "StartTime": "03:34:28.9500000",
      "EndTime": "03:34:29.1600000"
    }
  },
  {
    "TextLocation": {
      "Start": 151134,
      "End": 151142
    },
    "TimeRange": {
      "StartTime": "03:34:29.1600000",
      "EndTime": "03:34:29.7600000"
    }
  },
  {
    "TextLocation": {
      "Start": 151144,
      "End": 151147
    },
    "TimeRange": {
      "StartTime": "03:34:29.7600000",
      "EndTime": "03:34:29.9700000"
    }
  },
  {
    "TextLocation": {
      "Start": 151148,
      "End": 151151
    },
    "TimeRange": {
      "StartTime": "03:34:29.9700000",
      "EndTime": "03:34:30.1800000"
    }
  },
  {
    "TextLocation": {
      "Start": 151152,
      "End": 151155
    },
    "TimeRange": {
      "StartTime": "03:34:30.1800000",
      "EndTime": "03:34:30.3900000"
    }
  },
  {
    "TextLocation": {
      "Start": 151156,
      "End": 151160
    },
    "TimeRange": {
      "StartTime": "03:34:30.3900000",
      "EndTime": "03:34:30.9000000"
    }
  },
  {
    "TextLocation": {
      "Start": 151163,
      "End": 151166
    },
    "TimeRange": {
      "StartTime": "03:34:31.2600000",
      "EndTime": "03:34:31.3500000"
    }
  },
  {
    "TextLocation": {
      "Start": 151167,
      "End": 151169
    },
    "TimeRange": {
      "StartTime": "03:34:31.3799999",
      "EndTime": "03:34:31.7700000"
    }
  },
  {
    "TextLocation": {
      "Start": 151170,
      "End": 151180
    },
    "TimeRange": {
      "StartTime": "03:34:32.1000000",
      "EndTime": "03:34:32.5500000"
    }
  },
  {
    "TextLocation": {
      "Start": 151181,
      "End": 151183
    },
    "TimeRange": {
      "StartTime": "03:34:32.5500000",
      "EndTime": "03:34:32.6400000"
    }
  },
  {
    "TextLocation": {
      "Start": 151184,
      "End": 151186
    },
    "TimeRange": {
      "StartTime": "03:34:32.6400000",
      "EndTime": "03:34:32.8100000"
    }
  },
  {
    "TextLocation": {
      "Start": 151187,
      "End": 151191
    },
    "TimeRange": {
      "StartTime": "03:34:32.8200000",
      "EndTime": "03:34:33.1200000"
    }
  },
  {
    "TextLocation": {
      "Start": 151194,
      "End": 151204
    },
    "TimeRange": {
      "StartTime": "03:34:33.2400000",
      "EndTime": "03:34:33.7800000"
    }
  },
  {
    "TextLocation": {
      "Start": 151205,
      "End": 151208
    },
    "TimeRange": {
      "StartTime": "03:34:33.7800000",
      "EndTime": "03:34:33.8700000"
    }
  },
  {
    "TextLocation": {
      "Start": 151209,
      "End": 151213
    },
    "TimeRange": {
      "StartTime": "03:34:33.8700000",
      "EndTime": "03:34:34.0800000"
    }
  },
  {
    "TextLocation": {
      "Start": 151214,
      "End": 151222
    },
    "TimeRange": {
      "StartTime": "03:34:34.0800000",
      "EndTime": "03:34:34.6200000"
    }
  },
  {
    "TextLocation": {
      "Start": 151225,
      "End": 151227
    },
    "TimeRange": {
      "StartTime": "03:34:34.6200000",
      "EndTime": "03:34:34.8000000"
    }
  },
  {
    "TextLocation": {
      "Start": 151228,
      "End": 151232
    },
    "TimeRange": {
      "StartTime": "03:34:34.8000000",
      "EndTime": "03:34:34.9200000"
    }
  },
  {
    "TextLocation": {
      "Start": 151233,
      "End": 151236
    },
    "TimeRange": {
      "StartTime": "03:34:34.9200000",
      "EndTime": "03:34:35.1600000"
    }
  },
  {
    "TextLocation": {
      "Start": 151237,
      "End": 151243
    },
    "TimeRange": {
      "StartTime": "03:34:35.1600000",
      "EndTime": "03:34:35.4599999"
    }
  },
  {
    "TextLocation": {
      "Start": 151244,
      "End": 151245
    },
    "TimeRange": {
      "StartTime": "03:34:35.4599999",
      "EndTime": "03:34:35.5200000"
    }
  },
  {
    "TextLocation": {
      "Start": 151246,
      "End": 151250
    },
    "TimeRange": {
      "StartTime": "03:34:35.5200000",
      "EndTime": "03:34:36.0600000"
    }
  },
  {
    "TextLocation": {
      "Start": 151253,
      "End": 151257
    },
    "TimeRange": {
      "StartTime": "03:34:37.5000000",
      "EndTime": "03:34:37.7000000"
    }
  },
  {
    "TextLocation": {
      "Start": 151258,
      "End": 151264
    },
    "TimeRange": {
      "StartTime": "03:34:37.7099999",
      "EndTime": "03:34:38.1000000"
    }
  },
  {
    "TextLocation": {
      "Start": 151265,
      "End": 151273
    },
    "TimeRange": {
      "StartTime": "03:34:38.1000000",
      "EndTime": "03:34:38.8500000"
    }
  },
  {
    "TextLocation": {
      "Start": 151274,
      "End": 151280
    },
    "TimeRange": {
      "StartTime": "03:34:38.8500000",
      "EndTime": "03:34:39.5700000"
    }
  },
  {
    "TextLocation": {
      "Start": 151281,
      "End": 151283
    },
    "TimeRange": {
      "StartTime": "03:34:39.5700000",
      "EndTime": "03:34:39.7800000"
    }
  },
  {
    "TextLocation": {
      "Start": 151284,
      "End": 151288
    },
    "TimeRange": {
      "StartTime": "03:34:39.7800000",
      "EndTime": "03:34:40.1100000"
    }
  },
  {
    "TextLocation": {
      "Start": 151289,
      "End": 151291
    },
    "TimeRange": {
      "StartTime": "03:34:40.1100000",
      "EndTime": "03:34:40.5600000"
    }
  },
  {
    "TextLocation": {
      "Start": 151292,
      "End": 151296
    },
    "TimeRange": {
      "StartTime": "03:34:41.2500000",
      "EndTime": "03:34:41.4100000"
    }
  },
  {
    "TextLocation": {
      "Start": 151297,
      "End": 151300
    },
    "TimeRange": {
      "StartTime": "03:34:41.5800000",
      "EndTime": "03:34:41.7600000"
    }
  },
  {
    "TextLocation": {
      "Start": 151301,
      "End": 151310
    },
    "TimeRange": {
      "StartTime": "03:34:41.7600000",
      "EndTime": "03:34:42.2400000"
    }
  },
  {
    "TextLocation": {
      "Start": 151311,
      "End": 151316
    },
    "TimeRange": {
      "StartTime": "03:34:42.2400000",
      "EndTime": "03:34:42.4800000"
    }
  },
  {
    "TextLocation": {
      "Start": 151317,
      "End": 151323
    },
    "TimeRange": {
      "StartTime": "03:34:42.4800000",
      "EndTime": "03:34:42.8100000"
    }
  },
  {
    "TextLocation": {
      "Start": 151324,
      "End": 151327
    },
    "TimeRange": {
      "StartTime": "03:34:42.8100000",
      "EndTime": "03:34:43.1400000"
    }
  },
  {
    "TextLocation": {
      "Start": 151330,
      "End": 151334
    },
    "TimeRange": {
      "StartTime": "03:34:43.6200000",
      "EndTime": "03:34:44.1000000"
    }
  },
  {
    "TextLocation": {
      "Start": 151337,
      "End": 151340
    },
    "TimeRange": {
      "StartTime": "03:34:44.6700000",
      "EndTime": "03:34:44.7600000"
    }
  },
  {
    "TextLocation": {
      "Start": 151341,
      "End": 151346
    },
    "TimeRange": {
      "StartTime": "03:34:44.7600000",
      "EndTime": "03:34:44.9700000"
    }
  },
  {
    "TextLocation": {
      "Start": 151349,
      "End": 151351
    },
    "TimeRange": {
      "StartTime": "03:34:45.8400000",
      "EndTime": "03:34:46.2000000"
    }
  },
  {
    "TextLocation": {
      "Start": 151352,
      "End": 151357
    },
    "TimeRange": {
      "StartTime": "03:34:46.2000000",
      "EndTime": "03:34:46.3200000"
    }
  },
  {
    "TextLocation": {
      "Start": 151358,
      "End": 151363
    },
    "TimeRange": {
      "StartTime": "03:34:46.3200000",
      "EndTime": "03:34:46.4700000"
    }
  },
  {
    "TextLocation": {
      "Start": 151364,
      "End": 151366
    },
    "TimeRange": {
      "StartTime": "03:34:46.4700000",
      "EndTime": "03:34:46.5600000"
    }
  },
  {
    "TextLocation": {
      "Start": 151367,
      "End": 151369
    },
    "TimeRange": {
      "StartTime": "03:34:46.5600000",
      "EndTime": "03:34:46.8600000"
    }
  },
  {
    "TextLocation": {
      "Start": 151372,
      "End": 151374
    },
    "TimeRange": {
      "StartTime": "03:34:46.8600000",
      "EndTime": "03:34:47.0100000"
    }
  },
  {
    "TextLocation": {
      "Start": 151375,
      "End": 151380
    },
    "TimeRange": {
      "StartTime": "03:34:47.0100000",
      "EndTime": "03:34:47.1900000"
    }
  },
  {
    "TextLocation": {
      "Start": 151381,
      "End": 151386
    },
    "TimeRange": {
      "StartTime": "03:34:47.1900000",
      "EndTime": "03:34:47.4000000"
    }
  },
  {
    "TextLocation": {
      "Start": 151387,
      "End": 151390
    },
    "TimeRange": {
      "StartTime": "03:34:47.4000000",
      "EndTime": "03:34:47.4900000"
    }
  },
  {
    "TextLocation": {
      "Start": 151391,
      "End": 151395
    },
    "TimeRange": {
      "StartTime": "03:34:47.4900000",
      "EndTime": "03:34:47.7900000"
    }
  },
  {
    "TextLocation": {
      "Start": 151396,
      "End": 151400
    },
    "TimeRange": {
      "StartTime": "03:34:47.7900000",
      "EndTime": "03:34:48.0900000"
    }
  },
  {
    "TextLocation": {
      "Start": 151401,
      "End": 151403
    },
    "TimeRange": {
      "StartTime": "03:34:48.0900000",
      "EndTime": "03:34:48.3000000"
    }
  },
  {
    "TextLocation": {
      "Start": 151404,
      "End": 151407
    },
    "TimeRange": {
      "StartTime": "03:34:48.3000000",
      "EndTime": "03:34:48.3900000"
    }
  },
  {
    "TextLocation": {
      "Start": 151408,
      "End": 151413
    },
    "TimeRange": {
      "StartTime": "03:34:48.3900000",
      "EndTime": "03:34:48.5700000"
    }
  },
  {
    "TextLocation": {
      "Start": 151414,
      "End": 151418
    },
    "TimeRange": {
      "StartTime": "03:34:48.5700000",
      "EndTime": "03:34:48.8400000"
    }
  },
  {
    "TextLocation": {
      "Start": 151419,
      "End": 151421
    },
    "TimeRange": {
      "StartTime": "03:34:48.8400000",
      "EndTime": "03:34:49.2000000"
    }
  },
  {
    "TextLocation": {
      "Start": 151422,
      "End": 151426
    },
    "TimeRange": {
      "StartTime": "03:34:50.1000000",
      "EndTime": "03:34:50.2300000"
    }
  },
  {
    "TextLocation": {
      "Start": 151427,
      "End": 151431
    },
    "TimeRange": {
      "StartTime": "03:34:50.4900000",
      "EndTime": "03:34:50.9100000"
    }
  },
  {
    "TextLocation": {
      "Start": 151432,
      "End": 151436
    },
    "TimeRange": {
      "StartTime": "03:34:51.7200000",
      "EndTime": "03:34:53.3100000"
    }
  },
  {
    "TextLocation": {
      "Start": 151439,
      "End": 151442
    },
    "TimeRange": {
      "StartTime": "03:35:03.0800000",
      "EndTime": "03:35:03.1800000"
    }
  },
  {
    "TextLocation": {
      "Start": 151443,
      "End": 151448
    },
    "TimeRange": {
      "StartTime": "03:35:03.2000000",
      "EndTime": "03:35:03.3200000"
    }
  },
  {
    "TextLocation": {
      "Start": 151449,
      "End": 151451
    },
    "TimeRange": {
      "StartTime": "03:35:03.3200000",
      "EndTime": "03:35:03.5500000"
    }
  },
  {
    "TextLocation": {
      "Start": 151452,
      "End": 151455
    },
    "TimeRange": {
      "StartTime": "03:35:03.5600000",
      "EndTime": "03:35:03.8300000"
    }
  },
  {
    "TextLocation": {
      "Start": 151456,
      "End": 151458
    },
    "TimeRange": {
      "StartTime": "03:35:03.8300000",
      "EndTime": "03:35:03.9200000"
    }
  },
  {
    "TextLocation": {
      "Start": 151459,
      "End": 151461
    },
    "TimeRange": {
      "StartTime": "03:35:03.9400000",
      "EndTime": "03:35:04.1200000"
    }
  },
  {
    "TextLocation": {
      "Start": 151462,
      "End": 151469
    },
    "TimeRange": {
      "StartTime": "03:35:04.5200000",
      "EndTime": "03:35:05.1200000"
    }
  },
  {
    "TextLocation": {
      "Start": 151477,
      "End": 151480
    },
    "TimeRange": {
      "StartTime": "03:35:39.9400000",
      "EndTime": "03:35:40.1700000"
    }
  },
  {
    "TextLocation": {
      "Start": 151481,
      "End": 151483
    },
    "TimeRange": {
      "StartTime": "03:35:40.5100000",
      "EndTime": "03:35:40.5600000"
    }
  },
  {
    "TextLocation": {
      "Start": 151484,
      "End": 151489
    },
    "TimeRange": {
      "StartTime": "03:35:40.5700000",
      "EndTime": "03:35:40.7500000"
    }
  },
  {
    "TextLocation": {
      "Start": 151490,
      "End": 151492
    },
    "TimeRange": {
      "StartTime": "03:35:40.7500000",
      "EndTime": "03:35:40.8100000"
    }
  },
  {
    "TextLocation": {
      "Start": 151493,
      "End": 151499
    },
    "TimeRange": {
      "StartTime": "03:35:40.8100000",
      "EndTime": "03:35:41.3500000"
    }
  },
  {
    "TextLocation": {
      "Start": 151507,
      "End": 151510
    },
    "TimeRange": {
      "StartTime": "03:35:42.2000000",
      "EndTime": "03:35:42.2900000"
    }
  },
  {
    "TextLocation": {
      "Start": 151511,
      "End": 151516
    },
    "TimeRange": {
      "StartTime": "03:35:42.2900000",
      "EndTime": "03:35:42.4100000"
    }
  },
  {
    "TextLocation": {
      "Start": 151517,
      "End": 151519
    },
    "TimeRange": {
      "StartTime": "03:35:42.4100000",
      "EndTime": "03:35:42.4700000"
    }
  },
  {
    "TextLocation": {
      "Start": 151520,
      "End": 151524
    },
    "TimeRange": {
      "StartTime": "03:35:42.4700000",
      "EndTime": "03:35:42.6200000"
    }
  },
  {
    "TextLocation": {
      "Start": 151525,
      "End": 151528
    },
    "TimeRange": {
      "StartTime": "03:35:42.6200000",
      "EndTime": "03:35:42.7400000"
    }
  },
  {
    "TextLocation": {
      "Start": 151529,
      "End": 151534
    },
    "TimeRange": {
      "StartTime": "03:35:42.7400000",
      "EndTime": "03:35:43.1500000"
    }
  },
  {
    "TextLocation": {
      "Start": 151535,
      "End": 151539
    },
    "TimeRange": {
      "StartTime": "03:35:43.1600000",
      "EndTime": "03:35:44.2500000"
    }
  },
  {
    "TextLocation": {
      "Start": 151540,
      "End": 151542
    },
    "TimeRange": {
      "StartTime": "03:35:44.2500000",
      "EndTime": "03:35:45.3400000"
    }
  },
  {
    "TextLocation": {
      "Start": 151543,
      "End": 151547
    },
    "TimeRange": {
      "StartTime": "03:35:45.3400000",
      "EndTime": "03:35:46.4300000"
    }
  },
  {
    "TextLocation": {
      "Start": 151550,
      "End": 151553
    },
    "TimeRange": {
      "StartTime": "03:35:52.7300000",
      "EndTime": "03:35:52.9700000"
    }
  },
  {
    "TextLocation": {
      "Start": 151554,
      "End": 151558
    },
    "TimeRange": {
      "StartTime": "03:35:53.3900000",
      "EndTime": "03:35:53.8400000"
    }
  },
  {
    "TextLocation": {
      "Start": 151559,
      "End": 151564
    },
    "TimeRange": {
      "StartTime": "03:35:54.1100000",
      "EndTime": "03:35:54.4400000"
    }
  },
  {
    "TextLocation": {
      "Start": 151565,
      "End": 151566
    },
    "TimeRange": {
      "StartTime": "03:35:54.4400000",
      "EndTime": "03:35:54.5300000"
    }
  },
  {
    "TextLocation": {
      "Start": 151567,
      "End": 151573
    },
    "TimeRange": {
      "StartTime": "03:35:54.5300000",
      "EndTime": "03:35:54.7099999"
    }
  },
  {
    "TextLocation": {
      "Start": 151574,
      "End": 151577
    },
    "TimeRange": {
      "StartTime": "03:35:54.7099999",
      "EndTime": "03:35:54.8300000"
    }
  },
  {
    "TextLocation": {
      "Start": 151578,
      "End": 151580
    },
    "TimeRange": {
      "StartTime": "03:35:54.8300000",
      "EndTime": "03:35:54.9500000"
    }
  },
  {
    "TextLocation": {
      "Start": 151581,
      "End": 151582
    },
    "TimeRange": {
      "StartTime": "03:35:54.9500000",
      "EndTime": "03:35:55.0100000"
    }
  },
  {
    "TextLocation": {
      "Start": 151583,
      "End": 151587
    },
    "TimeRange": {
      "StartTime": "03:35:55.0100000",
      "EndTime": "03:35:55.3100000"
    }
  },
  {
    "TextLocation": {
      "Start": 151588,
      "End": 151593
    },
    "TimeRange": {
      "StartTime": "03:35:55.3100000",
      "EndTime": "03:35:55.6400000"
    }
  },
  {
    "TextLocation": {
      "Start": 151595,
      "End": 151598
    },
    "TimeRange": {
      "StartTime": "03:35:55.6400000",
      "EndTime": "03:35:56.2099999"
    }
  },
  {
    "TextLocation": {
      "Start": 151599,
      "End": 151605
    },
    "TimeRange": {
      "StartTime": "03:35:56.4200000",
      "EndTime": "03:35:56.7500000"
    }
  },
  {
    "TextLocation": {
      "Start": 151606,
      "End": 151609
    },
    "TimeRange": {
      "StartTime": "03:35:56.7500000",
      "EndTime": "03:35:56.8400000"
    }
  },
  {
    "TextLocation": {
      "Start": 151610,
      "End": 151614
    },
    "TimeRange": {
      "StartTime": "03:35:56.8400000",
      "EndTime": "03:35:57.0700000"
    }
  },
  {
    "TextLocation": {
      "Start": 151615,
      "End": 151619
    },
    "TimeRange": {
      "StartTime": "03:35:57.0800000",
      "EndTime": "03:35:57.2500000"
    }
  },
  {
    "TextLocation": {
      "Start": 151627,
      "End": 151630
    },
    "TimeRange": {
      "StartTime": "03:35:58.3300000",
      "EndTime": "03:35:58.7000000"
    }
  },
  {
    "TextLocation": {
      "Start": 151638,
      "End": 151641
    },
    "TimeRange": {
      "StartTime": "03:35:59.2300000",
      "EndTime": "03:35:59.4500000"
    }
  },
  {
    "TextLocation": {
      "Start": 151642,
      "End": 151647
    },
    "TimeRange": {
      "StartTime": "03:35:59.4700000",
      "EndTime": "03:35:59.6800000"
    }
  },
  {
    "TextLocation": {
      "Start": 151648,
      "End": 151651
    },
    "TimeRange": {
      "StartTime": "03:35:59.6800000",
      "EndTime": "03:35:59.8600000"
    }
  },
  {
    "TextLocation": {
      "Start": 151652,
      "End": 151655
    },
    "TimeRange": {
      "StartTime": "03:35:59.8600000",
      "EndTime": "03:35:59.9800000"
    }
  },
  {
    "TextLocation": {
      "Start": 151656,
      "End": 151662
    },
    "TimeRange": {
      "StartTime": "03:35:59.9800000",
      "EndTime": "03:36:00.3100000"
    }
  },
  {
    "TextLocation": {
      "Start": 151663,
      "End": 151666
    },
    "TimeRange": {
      "StartTime": "03:36:00.3100000",
      "EndTime": "03:36:00.5200000"
    }
  },
  {
    "TextLocation": {
      "Start": 151669,
      "End": 151675
    },
    "TimeRange": {
      "StartTime": "03:36:00.5200000",
      "EndTime": "03:36:00.7700000"
    }
  },
  {
    "TextLocation": {
      "Start": 151676,
      "End": 151684
    },
    "TimeRange": {
      "StartTime": "03:36:00.7700000",
      "EndTime": "03:36:01.1800000"
    }
  },
  {
    "TextLocation": {
      "Start": 151685,
      "End": 151689
    },
    "TimeRange": {
      "StartTime": "03:36:01.2099999",
      "EndTime": "03:36:02.1299999"
    }
  },
  {
    "TextLocation": {
      "Start": 151697,
      "End": 151701
    },
    "TimeRange": {
      "StartTime": "03:36:02.6500000",
      "EndTime": "03:36:03.0400000"
    }
  },
  {
    "TextLocation": {
      "Start": 151702,
      "End": 151704
    },
    "TimeRange": {
      "StartTime": "03:36:03.0400000",
      "EndTime": "03:36:03.7300000"
    }
  },
  {
    "TextLocation": {
      "Start": 151706,
      "End": 151710
    },
    "TimeRange": {
      "StartTime": "03:36:03.7300000",
      "EndTime": "03:36:04.2099999"
    }
  },
  {
    "TextLocation": {
      "Start": 151711,
      "End": 151715
    },
    "TimeRange": {
      "StartTime": "03:36:04.2099999",
      "EndTime": "03:36:06.5500000"
    }
  },
  {
    "TextLocation": {
      "Start": 151716,
      "End": 151717
    },
    "TimeRange": {
      "StartTime": "03:36:06.5500000",
      "EndTime": "03:36:06.8000000"
    }
  },
  {
    "TextLocation": {
      "Start": 151718,
      "End": 151723
    },
    "TimeRange": {
      "StartTime": "03:36:06.8000000",
      "EndTime": "03:36:07.0600000"
    }
  },
  {
    "TextLocation": {
      "Start": 151724,
      "End": 151727
    },
    "TimeRange": {
      "StartTime": "03:36:07.0600000",
      "EndTime": "03:36:07.7200000"
    }
  },
  {
    "TextLocation": {
      "Start": 151735,
      "End": 151737
    },
    "TimeRange": {
      "StartTime": "03:36:07.7200000",
      "EndTime": "03:36:08.0500000"
    }
  },
  {
    "TextLocation": {
      "Start": 151738,
      "End": 151742
    },
    "TimeRange": {
      "StartTime": "03:36:08.0500000",
      "EndTime": "03:36:08.2200000"
    }
  },
  {
    "TextLocation": {
      "Start": 151743,
      "End": 151747
    },
    "TimeRange": {
      "StartTime": "03:36:08.3500000",
      "EndTime": "03:36:08.6200000"
    }
  },
  {
    "TextLocation": {
      "Start": 151748,
      "End": 151750
    },
    "TimeRange": {
      "StartTime": "03:36:08.6200000",
      "EndTime": "03:36:09.2200000"
    }
  },
  {
    "TextLocation": {
      "Start": 151751,
      "End": 151753
    },
    "TimeRange": {
      "StartTime": "03:36:09.2200000",
      "EndTime": "03:36:09.3100000"
    }
  },
  {
    "TextLocation": {
      "Start": 151754,
      "End": 151758
    },
    "TimeRange": {
      "StartTime": "03:36:09.3100000",
      "EndTime": "03:36:09.7400000"
    }
  },
  {
    "TextLocation": {
      "Start": 151759,
      "End": 151763
    },
    "TimeRange": {
      "StartTime": "03:36:09.7400000",
      "EndTime": "03:36:10.1800000"
    }
  },
  {
    "TextLocation": {
      "Start": 151770,
      "End": 151773
    },
    "TimeRange": {
      "StartTime": "03:36:10.9000000",
      "EndTime": "03:36:11.5600000"
    }
  },
  {
    "TextLocation": {
      "Start": 151781,
      "End": 151784
    },
    "TimeRange": {
      "StartTime": "03:36:11.5900000",
      "EndTime": "03:36:11.7400000"
    }
  },
  {
    "TextLocation": {
      "Start": 151785,
      "End": 151788
    },
    "TimeRange": {
      "StartTime": "03:36:11.7400000",
      "EndTime": "03:36:11.8900000"
    }
  },
  {
    "TextLocation": {
      "Start": 151789,
      "End": 151792
    },
    "TimeRange": {
      "StartTime": "03:36:11.8900000",
      "EndTime": "03:36:11.9500000"
    }
  },
  {
    "TextLocation": {
      "Start": 151793,
      "End": 151797
    },
    "TimeRange": {
      "StartTime": "03:36:11.9500000",
      "EndTime": "03:36:12.1299999"
    }
  },
  {
    "TextLocation": {
      "Start": 151798,
      "End": 151803
    },
    "TimeRange": {
      "StartTime": "03:36:12.1299999",
      "EndTime": "03:36:12.3400000"
    }
  },
  {
    "TextLocation": {
      "Start": 151804,
      "End": 151812
    },
    "TimeRange": {
      "StartTime": "03:36:12.3400000",
      "EndTime": "03:36:12.8500000"
    }
  },
  {
    "TextLocation": {
      "Start": 151820,
      "End": 151823
    },
    "TimeRange": {
      "StartTime": "03:36:13.0600000",
      "EndTime": "03:36:13.2700000"
    }
  },
  {
    "TextLocation": {
      "Start": 151824,
      "End": 151826
    },
    "TimeRange": {
      "StartTime": "03:36:13.2700000",
      "EndTime": "03:36:13.3900000"
    }
  },
  {
    "TextLocation": {
      "Start": 151827,
      "End": 151828
    },
    "TimeRange": {
      "StartTime": "03:36:13.3900000",
      "EndTime": "03:36:13.4500000"
    }
  },
  {
    "TextLocation": {
      "Start": 151829,
      "End": 151834
    },
    "TimeRange": {
      "StartTime": "03:36:13.4800000",
      "EndTime": "03:36:13.6299999"
    }
  },
  {
    "TextLocation": {
      "Start": 151835,
      "End": 151837
    },
    "TimeRange": {
      "StartTime": "03:36:13.6299999",
      "EndTime": "03:36:13.7200000"
    }
  },
  {
    "TextLocation": {
      "Start": 151838,
      "End": 151846
    },
    "TimeRange": {
      "StartTime": "03:36:13.7200000",
      "EndTime": "03:36:14.6200000"
    }
  },
  {
    "TextLocation": {
      "Start": 151847,
      "End": 151849
    },
    "TimeRange": {
      "StartTime": "03:36:14.6500000",
      "EndTime": "03:36:15.2800000"
    }
  },
  {
    "TextLocation": {
      "Start": 151850,
      "End": 151854
    },
    "TimeRange": {
      "StartTime": "03:36:15.6700000",
      "EndTime": "03:36:16.4200000"
    }
  },
  {
    "TextLocation": {
      "Start": 151855,
      "End": 151857
    },
    "TimeRange": {
      "StartTime": "03:36:16.4200000",
      "EndTime": "03:36:16.7200000"
    }
  },
  {
    "TextLocation": {
      "Start": 151858,
      "End": 151861
    },
    "TimeRange": {
      "StartTime": "03:36:16.7200000",
      "EndTime": "03:36:16.9900000"
    }
  },
  {
    "TextLocation": {
      "Start": 151862,
      "End": 151864
    },
    "TimeRange": {
      "StartTime": "03:36:16.9900000",
      "EndTime": "03:36:17.2300000"
    }
  },
  {
    "TextLocation": {
      "Start": 151865,
      "End": 151869
    },
    "TimeRange": {
      "StartTime": "03:36:17.2300000",
      "EndTime": "03:36:17.5300000"
    }
  },
  {
    "TextLocation": {
      "Start": 151870,
      "End": 151874
    },
    "TimeRange": {
      "StartTime": "03:36:17.5300000",
      "EndTime": "03:36:17.8600000"
    }
  },
  {
    "TextLocation": {
      "Start": 151875,
      "End": 151880
    },
    "TimeRange": {
      "StartTime": "03:36:17.8600000",
      "EndTime": "03:36:18.4300000"
    }
  },
  {
    "TextLocation": {
      "Start": 151883,
      "End": 151887
    },
    "TimeRange": {
      "StartTime": "03:36:18.4599999",
      "EndTime": "03:36:18.9100000"
    }
  },
  {
    "TextLocation": {
      "Start": 151888,
      "End": 151892
    },
    "TimeRange": {
      "StartTime": "03:36:18.9100000",
      "EndTime": "03:36:19.5100000"
    }
  },
  {
    "TextLocation": {
      "Start": 151895,
      "End": 151899
    },
    "TimeRange": {
      "StartTime": "03:36:20.1900000",
      "EndTime": "03:36:20.5200000"
    }
  },
  {
    "TextLocation": {
      "Start": 151900,
      "End": 151907
    },
    "TimeRange": {
      "StartTime": "03:36:20.5200000",
      "EndTime": "03:36:20.9700000"
    }
  },
  {
    "TextLocation": {
      "Start": 151908,
      "End": 151914
    },
    "TimeRange": {
      "StartTime": "03:36:20.9700000",
      "EndTime": "03:36:21.5800000"
    }
  },
  {
    "TextLocation": {
      "Start": 151917,
      "End": 151920
    },
    "TimeRange": {
      "StartTime": "03:36:21.6000000",
      "EndTime": "03:36:22.2900000"
    }
  },
  {
    "TextLocation": {
      "Start": 151923,
      "End": 151927
    },
    "TimeRange": {
      "StartTime": "03:36:22.5000000",
      "EndTime": "03:36:23.1800000"
    }
  },
  {
    "TextLocation": {
      "Start": 151929,
      "End": 151931
    },
    "TimeRange": {
      "StartTime": "03:36:23.1900000",
      "EndTime": "03:36:23.4900000"
    }
  },
  {
    "TextLocation": {
      "Start": 151932,
      "End": 151936
    },
    "TimeRange": {
      "StartTime": "03:36:23.4900000",
      "EndTime": "03:36:24.1200000"
    }
  },
  {
    "TextLocation": {
      "Start": 151939,
      "End": 151940
    },
    "TimeRange": {
      "StartTime": "03:36:24.3300000",
      "EndTime": "03:36:24.6299999"
    }
  },
  {
    "TextLocation": {
      "Start": 151941,
      "End": 151944
    },
    "TimeRange": {
      "StartTime": "03:36:24.6299999",
      "EndTime": "03:36:24.9000000"
    }
  },
  {
    "TextLocation": {
      "Start": 151945,
      "End": 151948
    },
    "TimeRange": {
      "StartTime": "03:36:24.9000000",
      "EndTime": "03:36:25.3799999"
    }
  },
  {
    "TextLocation": {
      "Start": 151956,
      "End": 151959
    },
    "TimeRange": {
      "StartTime": "03:36:26.5200000",
      "EndTime": "03:36:26.6700000"
    }
  },
  {
    "TextLocation": {
      "Start": 151960,
      "End": 151963
    },
    "TimeRange": {
      "StartTime": "03:36:26.6700000",
      "EndTime": "03:36:26.7900000"
    }
  },
  {
    "TextLocation": {
      "Start": 151964,
      "End": 151969
    },
    "TimeRange": {
      "StartTime": "03:36:26.7900000",
      "EndTime": "03:36:26.9100000"
    }
  },
  {
    "TextLocation": {
      "Start": 151970,
      "End": 151972
    },
    "TimeRange": {
      "StartTime": "03:36:26.9100000",
      "EndTime": "03:36:26.9700000"
    }
  },
  {
    "TextLocation": {
      "Start": 151973,
      "End": 151977
    },
    "TimeRange": {
      "StartTime": "03:36:26.9700000",
      "EndTime": "03:36:27.1800000"
    }
  },
  {
    "TextLocation": {
      "Start": 151978,
      "End": 151981
    },
    "TimeRange": {
      "StartTime": "03:36:27.1800000",
      "EndTime": "03:36:27.3000000"
    }
  },
  {
    "TextLocation": {
      "Start": 151982,
      "End": 151985
    },
    "TimeRange": {
      "StartTime": "03:36:27.3000000",
      "EndTime": "03:36:27.3600000"
    }
  },
  {
    "TextLocation": {
      "Start": 151986,
      "End": 151994
    },
    "TimeRange": {
      "StartTime": "03:36:27.3600000",
      "EndTime": "03:36:28.0600000"
    }
  },
  {
    "TextLocation": {
      "Start": 151997,
      "End": 152001
    },
    "TimeRange": {
      "StartTime": "03:36:28.0800000",
      "EndTime": "03:36:29.4000000"
    }
  },
  {
    "TextLocation": {
      "Start": 152004,
      "End": 152010
    },
    "TimeRange": {
      "StartTime": "03:36:29.4100000",
      "EndTime": "03:36:29.5900000"
    }
  },
  {
    "TextLocation": {
      "Start": 152011,
      "End": 152015
    },
    "TimeRange": {
      "StartTime": "03:36:29.6100000",
      "EndTime": "03:36:31.1700000"
    }
  },
  {
    "TextLocation": {
      "Start": 152018,
      "End": 152023
    },
    "TimeRange": {
      "StartTime": "03:36:43.4800000",
      "EndTime": "03:36:43.5700000"
    }
  },
  {
    "TextLocation": {
      "Start": 152025,
      "End": 152034
    },
    "TimeRange": {
      "StartTime": "03:36:43.6299999",
      "EndTime": "03:36:44.0200000"
    }
  },
  {
    "TextLocation": {
      "Start": 152037,
      "End": 152042
    },
    "TimeRange": {
      "StartTime": "03:36:44.0200000",
      "EndTime": "03:36:44.3500000"
    }
  },
  {
    "TextLocation": {
      "Start": 152044,
      "End": 152049
    },
    "TimeRange": {
      "StartTime": "03:36:44.3500000",
      "EndTime": "03:36:44.5900000"
    }
  },
  {
    "TextLocation": {
      "Start": 152050,
      "End": 152056
    },
    "TimeRange": {
      "StartTime": "03:36:44.7700000",
      "EndTime": "03:36:45.1299999"
    }
  },
  {
    "TextLocation": {
      "Start": 152057,
      "End": 152061
    },
    "TimeRange": {
      "StartTime": "03:36:45.1299999",
      "EndTime": "03:36:45.5500000"
    }
  },
  {
    "TextLocation": {
      "Start": 152062,
      "End": 152068
    },
    "TimeRange": {
      "StartTime": "03:36:45.5500000",
      "EndTime": "03:36:46"
    }
  },
  {
    "TextLocation": {
      "Start": 152069,
      "End": 152072
    },
    "TimeRange": {
      "StartTime": "03:36:46",
      "EndTime": "03:36:46.0900000"
    }
  },
  {
    "TextLocation": {
      "Start": 152073,
      "End": 152077
    },
    "TimeRange": {
      "StartTime": "03:36:46.0900000",
      "EndTime": "03:36:46.3300000"
    }
  },
  {
    "TextLocation": {
      "Start": 152078,
      "End": 152082
    },
    "TimeRange": {
      "StartTime": "03:36:46.3300000",
      "EndTime": "03:36:46.7200000"
    }
  },
  {
    "TextLocation": {
      "Start": 152090,
      "End": 152093
    },
    "TimeRange": {
      "StartTime": "03:36:49.8400000",
      "EndTime": "03:36:50.5000000"
    }
  },
  {
    "TextLocation": {
      "Start": 152101,
      "End": 152104
    },
    "TimeRange": {
      "StartTime": "03:36:51.4599999",
      "EndTime": "03:36:52.0900000"
    }
  },
  {
    "TextLocation": {
      "Start": 152105,
      "End": 152110
    },
    "TimeRange": {
      "StartTime": "03:36:52.0900000",
      "EndTime": "03:36:52.4200000"
    }
  },
  {
    "TextLocation": {
      "Start": 152111,
      "End": 152115
    },
    "TimeRange": {
      "StartTime": "03:36:52.4200000",
      "EndTime": "03:36:52.5700000"
    }
  },
  {
    "TextLocation": {
      "Start": 152116,
      "End": 152122
    },
    "TimeRange": {
      "StartTime": "03:36:52.5700000",
      "EndTime": "03:36:52.8700000"
    }
  },
  {
    "TextLocation": {
      "Start": 152123,
      "End": 152127
    },
    "TimeRange": {
      "StartTime": "03:36:52.8700000",
      "EndTime": "03:36:53.0500000"
    }
  },
  {
    "TextLocation": {
      "Start": 152129,
      "End": 152133
    },
    "TimeRange": {
      "StartTime": "03:36:53.0500000",
      "EndTime": "03:36:53.2300000"
    }
  },
  {
    "TextLocation": {
      "Start": 152134,
      "End": 152138
    },
    "TimeRange": {
      "StartTime": "03:36:53.2300000",
      "EndTime": "03:36:53.7099999"
    }
  },
  {
    "TextLocation": {
      "Start": 152139,
      "End": 152141
    },
    "TimeRange": {
      "StartTime": "03:36:53.8600000",
      "EndTime": "03:36:53.9500000"
    }
  },
  {
    "TextLocation": {
      "Start": 152142,
      "End": 152147
    },
    "TimeRange": {
      "StartTime": "03:36:53.9599999",
      "EndTime": "03:36:54.1600000"
    }
  },
  {
    "TextLocation": {
      "Start": 152148,
      "End": 152156
    },
    "TimeRange": {
      "StartTime": "03:36:54.1600000",
      "EndTime": "03:36:54.5800000"
    }
  },
  {
    "TextLocation": {
      "Start": 152157,
      "End": 152162
    },
    "TimeRange": {
      "StartTime": "03:36:54.5800000",
      "EndTime": "03:36:54.8200000"
    }
  },
  {
    "TextLocation": {
      "Start": 152170,
      "End": 152174
    },
    "TimeRange": {
      "StartTime": "03:36:56.5500000",
      "EndTime": "03:36:57"
    }
  },
  {
    "TextLocation": {
      "Start": 152175,
      "End": 152177
    },
    "TimeRange": {
      "StartTime": "03:36:57",
      "EndTime": "03:36:57.9000000"
    }
  },
  {
    "TextLocation": {
      "Start": 152179,
      "End": 152183
    },
    "TimeRange": {
      "StartTime": "03:36:57.9000000",
      "EndTime": "03:36:59.1600000"
    }
  },
  {
    "TextLocation": {
      "Start": 152184,
      "End": 152188
    },
    "TimeRange": {
      "StartTime": "03:36:59.4599999",
      "EndTime": "03:37:00.1299999"
    }
  },
  {
    "TextLocation": {
      "Start": 152189,
      "End": 152194
    },
    "TimeRange": {
      "StartTime": "03:37:00.1299999",
      "EndTime": "03:37:00.8100000"
    }
  },
  {
    "TextLocation": {
      "Start": 152195,
      "End": 152198
    },
    "TimeRange": {
      "StartTime": "03:37:00.8100000",
      "EndTime": "03:37:01.6200000"
    }
  },
  {
    "TextLocation": {
      "Start": 152206,
      "End": 152208
    },
    "TimeRange": {
      "StartTime": "03:37:02.2200000",
      "EndTime": "03:37:02.3300000"
    }
  },
  {
    "TextLocation": {
      "Start": 152209,
      "End": 152214
    },
    "TimeRange": {
      "StartTime": "03:37:02.3700000",
      "EndTime": "03:37:02.5200000"
    }
  },
  {
    "TextLocation": {
      "Start": 152215,
      "End": 152219
    },
    "TimeRange": {
      "StartTime": "03:37:02.5200000",
      "EndTime": "03:37:02.7600000"
    }
  },
  {
    "TextLocation": {
      "Start": 152220,
      "End": 152222
    },
    "TimeRange": {
      "StartTime": "03:37:02.7600000",
      "EndTime": "03:37:03.2700000"
    }
  },
  {
    "TextLocation": {
      "Start": 152230,
      "End": 152234
    },
    "TimeRange": {
      "StartTime": "03:37:04.4400000",
      "EndTime": "03:37:05.2900000"
    }
  },
  {
    "TextLocation": {
      "Start": 152235,
      "End": 152239
    },
    "TimeRange": {
      "StartTime": "03:37:05.2900000",
      "EndTime": "03:37:06.1299999"
    }
  },
  {
    "TextLocation": {
      "Start": 152240,
      "End": 152248
    },
    "TimeRange": {
      "StartTime": "03:37:06.2400000",
      "EndTime": "03:37:06.7200000"
    }
  },
  {
    "TextLocation": {
      "Start": 152251,
      "End": 152254
    },
    "TimeRange": {
      "StartTime": "03:37:06.7500000",
      "EndTime": "03:37:07.3500000"
    }
  },
  {
    "TextLocation": {
      "Start": 152262,
      "End": 152265
    },
    "TimeRange": {
      "StartTime": "03:37:07.7400000",
      "EndTime": "03:37:07.8799999"
    }
  },
  {
    "TextLocation": {
      "Start": 152266,
      "End": 152269
    },
    "TimeRange": {
      "StartTime": "03:37:07.8900000",
      "EndTime": "03:37:08.1299999"
    }
  },
  {
    "TextLocation": {
      "Start": 152270,
      "End": 152273
    },
    "TimeRange": {
      "StartTime": "03:37:08.1299999",
      "EndTime": "03:37:08.4000000"
    }
  },
  {
    "TextLocation": {
      "Start": 152274,
      "End": 152278
    },
    "TimeRange": {
      "StartTime": "03:37:08.4000000",
      "EndTime": "03:37:08.9100000"
    }
  },
  {
    "TextLocation": {
      "Start": 152279,
      "End": 152284
    },
    "TimeRange": {
      "StartTime": "03:37:08.9100000",
      "EndTime": "03:37:09.2700000"
    }
  },
  {
    "TextLocation": {
      "Start": 152285,
      "End": 152293
    },
    "TimeRange": {
      "StartTime": "03:37:09.2700000",
      "EndTime": "03:37:09.8700000"
    }
  },
  {
    "TextLocation": {
      "Start": 152301,
      "End": 152302
    },
    "TimeRange": {
      "StartTime": "03:37:11.4100000",
      "EndTime": "03:37:11.6800000"
    }
  },
  {
    "TextLocation": {
      "Start": 152303,
      "End": 152308
    },
    "TimeRange": {
      "StartTime": "03:37:11.6800000",
      "EndTime": "03:37:11.9200000"
    }
  },
  {
    "TextLocation": {
      "Start": 152309,
      "End": 152313
    },
    "TimeRange": {
      "StartTime": "03:37:11.9200000",
      "EndTime": "03:37:12.2800000"
    }
  },
  {
    "TextLocation": {
      "Start": 152314,
      "End": 152326
    },
    "TimeRange": {
      "StartTime": "03:37:12.2800000",
      "EndTime": "03:37:13.5400000"
    }
  },
  {
    "TextLocation": {
      "Start": 152328,
      "End": 152329
    },
    "TimeRange": {
      "StartTime": "03:37:13.7500000",
      "EndTime": "03:37:14.0800000"
    }
  },
  {
    "TextLocation": {
      "Start": 152330,
      "End": 152335
    },
    "TimeRange": {
      "StartTime": "03:37:14.0800000",
      "EndTime": "03:37:14.3500000"
    }
  },
  {
    "TextLocation": {
      "Start": 152336,
      "End": 152341
    },
    "TimeRange": {
      "StartTime": "03:37:14.3500000",
      "EndTime": "03:37:14.8600000"
    }
  },
  {
    "TextLocation": {
      "Start": 152343,
      "End": 152346
    },
    "TimeRange": {
      "StartTime": "03:37:14.8600000",
      "EndTime": "03:37:15.1299999"
    }
  },
  {
    "TextLocation": {
      "Start": 152347,
      "End": 152349
    },
    "TimeRange": {
      "StartTime": "03:37:15.1299999",
      "EndTime": "03:37:15.2200000"
    }
  },
  {
    "TextLocation": {
      "Start": 152350,
      "End": 152355
    },
    "TimeRange": {
      "StartTime": "03:37:15.2200000",
      "EndTime": "03:37:15.5500000"
    }
  },
  {
    "TextLocation": {
      "Start": 152356,
      "End": 152360
    },
    "TimeRange": {
      "StartTime": "03:37:15.5500000",
      "EndTime": "03:37:15.8200000"
    }
  },
  {
    "TextLocation": {
      "Start": 152361,
      "End": 152363
    },
    "TimeRange": {
      "StartTime": "03:37:15.8200000",
      "EndTime": "03:37:16.1800000"
    }
  },
  {
    "TextLocation": {
      "Start": 152366,
      "End": 152367
    },
    "TimeRange": {
      "StartTime": "03:37:16.2700000",
      "EndTime": "03:37:16.6000000"
    }
  },
  {
    "TextLocation": {
      "Start": 152368,
      "End": 152372
    },
    "TimeRange": {
      "StartTime": "03:37:16.6000000",
      "EndTime": "03:37:16.9300000"
    }
  },
  {
    "TextLocation": {
      "Start": 152373,
      "End": 152376
    },
    "TimeRange": {
      "StartTime": "03:37:16.9300000",
      "EndTime": "03:37:17.1700000"
    }
  },
  {
    "TextLocation": {
      "Start": 152377,
      "End": 152387
    },
    "TimeRange": {
      "StartTime": "03:37:17.1700000",
      "EndTime": "03:37:17.8000000"
    }
  },
  {
    "TextLocation": {
      "Start": 152388,
      "End": 152395
    },
    "TimeRange": {
      "StartTime": "03:37:17.8000000",
      "EndTime": "03:37:18.3400000"
    }
  },
  {
    "TextLocation": {
      "Start": 152396,
      "End": 152401
    },
    "TimeRange": {
      "StartTime": "03:37:18.3400000",
      "EndTime": "03:37:18.7000000"
    }
  },
  {
    "TextLocation": {
      "Start": 152402,
      "End": 152405
    },
    "TimeRange": {
      "StartTime": "03:37:18.7000000",
      "EndTime": "03:37:19.3600000"
    }
  },
  {
    "TextLocation": {
      "Start": 152408,
      "End": 152413
    },
    "TimeRange": {
      "StartTime": "03:37:19.5400000",
      "EndTime": "03:37:19.9599999"
    }
  },
  {
    "TextLocation": {
      "Start": 152414,
      "End": 152416
    },
    "TimeRange": {
      "StartTime": "03:37:19.9599999",
      "EndTime": "03:37:20.1100000"
    }
  },
  {
    "TextLocation": {
      "Start": 152417,
      "End": 152423
    },
    "TimeRange": {
      "StartTime": "03:37:20.1100000",
      "EndTime": "03:37:20.8200000"
    }
  },
  {
    "TextLocation": {
      "Start": 152426,
      "End": 152430
    },
    "TimeRange": {
      "StartTime": "03:37:20.8300000",
      "EndTime": "03:37:21.1000000"
    }
  },
  {
    "TextLocation": {
      "Start": 152431,
      "End": 152435
    },
    "TimeRange": {
      "StartTime": "03:37:21.1000000",
      "EndTime": "03:37:21.2800000"
    }
  },
  {
    "TextLocation": {
      "Start": 152436,
      "End": 152442
    },
    "TimeRange": {
      "StartTime": "03:37:21.2800000",
      "EndTime": "03:37:21.8200000"
    }
  },
  {
    "TextLocation": {
      "Start": 152443,
      "End": 152445
    },
    "TimeRange": {
      "StartTime": "03:37:21.8200000",
      "EndTime": "03:37:22"
    }
  },
  {
    "TextLocation": {
      "Start": 152446,
      "End": 152449
    },
    "TimeRange": {
      "StartTime": "03:37:22",
      "EndTime": "03:37:22.1500000"
    }
  },
  {
    "TextLocation": {
      "Start": 152450,
      "End": 152455
    },
    "TimeRange": {
      "StartTime": "03:37:22.1500000",
      "EndTime": "03:37:22.7400000"
    }
  },
  {
    "TextLocation": {
      "Start": 152457,
      "End": 152459
    },
    "TimeRange": {
      "StartTime": "03:37:22.7500000",
      "EndTime": "03:37:23.0800000"
    }
  },
  {
    "TextLocation": {
      "Start": 152460,
      "End": 152466
    },
    "TimeRange": {
      "StartTime": "03:37:23.0800000",
      "EndTime": "03:37:23.3200000"
    }
  },
  {
    "TextLocation": {
      "Start": 152467,
      "End": 152471
    },
    "TimeRange": {
      "StartTime": "03:37:23.3200000",
      "EndTime": "03:37:23.5300000"
    }
  },
  {
    "TextLocation": {
      "Start": 152472,
      "End": 152475
    },
    "TimeRange": {
      "StartTime": "03:37:23.5300000",
      "EndTime": "03:37:23.9800000"
    }
  },
  {
    "TextLocation": {
      "Start": 152476,
      "End": 152480
    },
    "TimeRange": {
      "StartTime": "03:37:23.9800000",
      "EndTime": "03:37:24.4400000"
    }
  },
  {
    "TextLocation": {
      "Start": 152483,
      "End": 152485
    },
    "TimeRange": {
      "StartTime": "03:37:24.4599999",
      "EndTime": "03:37:24.7800000"
    }
  },
  {
    "TextLocation": {
      "Start": 152486,
      "End": 152490
    },
    "TimeRange": {
      "StartTime": "03:37:24.7900000",
      "EndTime": "03:37:25.2400000"
    }
  },
  {
    "TextLocation": {
      "Start": 152493,
      "End": 152499
    },
    "TimeRange": {
      "StartTime": "03:37:25.8100000",
      "EndTime": "03:37:26.0200000"
    }
  },
  {
    "TextLocation": {
      "Start": 152500,
      "End": 152506
    },
    "TimeRange": {
      "StartTime": "03:37:26.0200000",
      "EndTime": "03:37:26.3799999"
    }
  },
  {
    "TextLocation": {
      "Start": 152507,
      "End": 152511
    },
    "TimeRange": {
      "StartTime": "03:37:26.3799999",
      "EndTime": "03:37:26.6200000"
    }
  },
  {
    "TextLocation": {
      "Start": 152512,
      "End": 152513
    },
    "TimeRange": {
      "StartTime": "03:37:26.6200000",
      "EndTime": "03:37:26.7099999"
    }
  },
  {
    "TextLocation": {
      "Start": 152514,
      "End": 152520
    },
    "TimeRange": {
      "StartTime": "03:37:26.7099999",
      "EndTime": "03:37:27.5800000"
    }
  },
  {
    "TextLocation": {
      "Start": 152522,
      "End": 152525
    },
    "TimeRange": {
      "StartTime": "03:37:27.5800000",
      "EndTime": "03:37:28.2400000"
    }
  },
  {
    "TextLocation": {
      "Start": 152528,
      "End": 152536
    },
    "TimeRange": {
      "StartTime": "03:37:28.2400000",
      "EndTime": "03:37:28.9300000"
    }
  },
  {
    "TextLocation": {
      "Start": 152539,
      "End": 152548
    },
    "TimeRange": {
      "StartTime": "03:37:28.9300000",
      "EndTime": "03:37:29.3799999"
    }
  },
  {
    "TextLocation": {
      "Start": 152549,
      "End": 152551
    },
    "TimeRange": {
      "StartTime": "03:37:29.3799999",
      "EndTime": "03:37:29.8500000"
    }
  },
  {
    "TextLocation": {
      "Start": 152554,
      "End": 152557
    },
    "TimeRange": {
      "StartTime": "03:37:29.8600000",
      "EndTime": "03:37:30.1600000"
    }
  },
  {
    "TextLocation": {
      "Start": 152558,
      "End": 152562
    },
    "TimeRange": {
      "StartTime": "03:37:30.1600000",
      "EndTime": "03:37:30.3400000"
    }
  },
  {
    "TextLocation": {
      "Start": 152563,
      "End": 152564
    },
    "TimeRange": {
      "StartTime": "03:37:30.3400000",
      "EndTime": "03:37:30.4300000"
    }
  },
  {
    "TextLocation": {
      "Start": 152565,
      "End": 152571
    },
    "TimeRange": {
      "StartTime": "03:37:30.4300000",
      "EndTime": "03:37:31.2200000"
    }
  },
  {
    "TextLocation": {
      "Start": 152574,
      "End": 152576
    },
    "TimeRange": {
      "StartTime": "03:37:31.2400000",
      "EndTime": "03:37:32.0800000"
    }
  },
  {
    "TextLocation": {
      "Start": 152577,
      "End": 152579
    },
    "TimeRange": {
      "StartTime": "03:37:32.0800000",
      "EndTime": "03:37:32.4400000"
    }
  },
  {
    "TextLocation": {
      "Start": 152580,
      "End": 152583
    },
    "TimeRange": {
      "StartTime": "03:37:32.4400000",
      "EndTime": "03:37:32.7400000"
    }
  },
  {
    "TextLocation": {
      "Start": 152584,
      "End": 152591
    },
    "TimeRange": {
      "StartTime": "03:37:32.7400000",
      "EndTime": "03:37:33.0700000"
    }
  },
  {
    "TextLocation": {
      "Start": 152592,
      "End": 152598
    },
    "TimeRange": {
      "StartTime": "03:37:33.0700000",
      "EndTime": "03:37:33.5800000"
    }
  },
  {
    "TextLocation": {
      "Start": 152599,
      "End": 152601
    },
    "TimeRange": {
      "StartTime": "03:37:33.5800000",
      "EndTime": "03:37:33.7300000"
    }
  },
  {
    "TextLocation": {
      "Start": 152602,
      "End": 152606
    },
    "TimeRange": {
      "StartTime": "03:37:33.7300000",
      "EndTime": "03:37:33.9100000"
    }
  },
  {
    "TextLocation": {
      "Start": 152607,
      "End": 152610
    },
    "TimeRange": {
      "StartTime": "03:37:33.9100000",
      "EndTime": "03:37:34.0600000"
    }
  },
  {
    "TextLocation": {
      "Start": 152611,
      "End": 152615
    },
    "TimeRange": {
      "StartTime": "03:37:34.0600000",
      "EndTime": "03:37:34.3700000"
    }
  },
  {
    "TextLocation": {
      "Start": 152618,
      "End": 152622
    },
    "TimeRange": {
      "StartTime": "03:37:34.3900000",
      "EndTime": "03:37:34.6299999"
    }
  },
  {
    "TextLocation": {
      "Start": 152623,
      "End": 152628
    },
    "TimeRange": {
      "StartTime": "03:37:34.6299999",
      "EndTime": "03:37:35.3400000"
    }
  },
  {
    "TextLocation": {
      "Start": 152631,
      "End": 152633
    },
    "TimeRange": {
      "StartTime": "03:37:35.3500000",
      "EndTime": "03:37:35.7099999"
    }
  },
  {
    "TextLocation": {
      "Start": 152634,
      "End": 152637
    },
    "TimeRange": {
      "StartTime": "03:37:35.7099999",
      "EndTime": "03:37:35.9200000"
    }
  },
  {
    "TextLocation": {
      "Start": 152638,
      "End": 152643
    },
    "TimeRange": {
      "StartTime": "03:37:35.9200000",
      "EndTime": "03:37:36.4200000"
    }
  },
  {
    "TextLocation": {
      "Start": 152645,
      "End": 152646
    },
    "TimeRange": {
      "StartTime": "03:37:36.4300000",
      "EndTime": "03:37:36.6700000"
    }
  },
  {
    "TextLocation": {
      "Start": 152647,
      "End": 152652
    },
    "TimeRange": {
      "StartTime": "03:37:36.6700000",
      "EndTime": "03:37:36.8799999"
    }
  },
  {
    "TextLocation": {
      "Start": 152653,
      "End": 152658
    },
    "TimeRange": {
      "StartTime": "03:37:36.8799999",
      "EndTime": "03:37:37.2099999"
    }
  },
  {
    "TextLocation": {
      "Start": 152659,
      "End": 152662
    },
    "TimeRange": {
      "StartTime": "03:37:37.2099999",
      "EndTime": "03:37:37.3300000"
    }
  },
  {
    "TextLocation": {
      "Start": 152663,
      "End": 152665
    },
    "TimeRange": {
      "StartTime": "03:37:37.3300000",
      "EndTime": "03:37:37.4500000"
    }
  },
  {
    "TextLocation": {
      "Start": 152666,
      "End": 152670
    },
    "TimeRange": {
      "StartTime": "03:37:37.4500000",
      "EndTime": "03:37:38.1500000"
    }
  },
  {
    "TextLocation": {
      "Start": 152673,
      "End": 152681
    },
    "TimeRange": {
      "StartTime": "03:37:38.1700000",
      "EndTime": "03:37:38.6500000"
    }
  },
  {
    "TextLocation": {
      "Start": 152683,
      "End": 152687
    },
    "TimeRange": {
      "StartTime": "03:37:38.6500000",
      "EndTime": "03:37:38.7700000"
    }
  },
  {
    "TextLocation": {
      "Start": 152688,
      "End": 152690
    },
    "TimeRange": {
      "StartTime": "03:37:38.7700000",
      "EndTime": "03:37:38.8600000"
    }
  },
  {
    "TextLocation": {
      "Start": 152691,
      "End": 152696
    },
    "TimeRange": {
      "StartTime": "03:37:38.8600000",
      "EndTime": "03:37:39.2200000"
    }
  },
  {
    "TextLocation": {
      "Start": 152697,
      "End": 152699
    },
    "TimeRange": {
      "StartTime": "03:37:39.2200000",
      "EndTime": "03:37:39.3400000"
    }
  },
  {
    "TextLocation": {
      "Start": 152700,
      "End": 152707
    },
    "TimeRange": {
      "StartTime": "03:37:39.3400000",
      "EndTime": "03:37:40.1200000"
    }
  },
  {
    "TextLocation": {
      "Start": 152708,
      "End": 152712
    },
    "TimeRange": {
      "StartTime": "03:37:40.1200000",
      "EndTime": "03:37:40.4800000"
    }
  },
  {
    "TextLocation": {
      "Start": 152713,
      "End": 152717
    },
    "TimeRange": {
      "StartTime": "03:37:40.4800000",
      "EndTime": "03:37:40.7500000"
    }
  },
  {
    "TextLocation": {
      "Start": 152718,
      "End": 152721
    },
    "TimeRange": {
      "StartTime": "03:37:40.7500000",
      "EndTime": "03:37:41.3400000"
    }
  },
  {
    "TextLocation": {
      "Start": 152723,
      "End": 152724
    },
    "TimeRange": {
      "StartTime": "03:37:41.3500000",
      "EndTime": "03:37:41.7400000"
    }
  },
  {
    "TextLocation": {
      "Start": 152725,
      "End": 152727
    },
    "TimeRange": {
      "StartTime": "03:37:41.7400000",
      "EndTime": "03:37:42.0700000"
    }
  },
  {
    "TextLocation": {
      "Start": 152730,
      "End": 152736
    },
    "TimeRange": {
      "StartTime": "03:37:42.0700000",
      "EndTime": "03:37:42.9400000"
    }
  },
  {
    "TextLocation": {
      "Start": 152739,
      "End": 152740
    },
    "TimeRange": {
      "StartTime": "03:37:43.1200000",
      "EndTime": "03:37:43.3300000"
    }
  },
  {
    "TextLocation": {
      "Start": 152741,
      "End": 152743
    },
    "TimeRange": {
      "StartTime": "03:37:43.3300000",
      "EndTime": "03:37:43.5100000"
    }
  },
  {
    "TextLocation": {
      "Start": 152744,
      "End": 152747
    },
    "TimeRange": {
      "StartTime": "03:37:43.5100000",
      "EndTime": "03:37:43.7200000"
    }
  },
  {
    "TextLocation": {
      "Start": 152748,
      "End": 152754
    },
    "TimeRange": {
      "StartTime": "03:37:43.7200000",
      "EndTime": "03:37:44.0200000"
    }
  },
  {
    "TextLocation": {
      "Start": 152755,
      "End": 152762
    },
    "TimeRange": {
      "StartTime": "03:37:44.0200000",
      "EndTime": "03:37:44.5000000"
    }
  },
  {
    "TextLocation": {
      "Start": 152763,
      "End": 152766
    },
    "TimeRange": {
      "StartTime": "03:37:44.5000000",
      "EndTime": "03:37:44.6200000"
    }
  },
  {
    "TextLocation": {
      "Start": 152767,
      "End": 152778
    },
    "TimeRange": {
      "StartTime": "03:37:44.6200000",
      "EndTime": "03:37:45.6400000"
    }
  },
  {
    "TextLocation": {
      "Start": 152781,
      "End": 152784
    },
    "TimeRange": {
      "StartTime": "03:37:45.6400000",
      "EndTime": "03:37:45.9400000"
    }
  },
  {
    "TextLocation": {
      "Start": 152785,
      "End": 152791
    },
    "TimeRange": {
      "StartTime": "03:37:45.9400000",
      "EndTime": "03:37:46.1800000"
    }
  },
  {
    "TextLocation": {
      "Start": 152792,
      "End": 152795
    },
    "TimeRange": {
      "StartTime": "03:37:46.1800000",
      "EndTime": "03:37:46.3900000"
    }
  },
  {
    "TextLocation": {
      "Start": 152796,
      "End": 152801
    },
    "TimeRange": {
      "StartTime": "03:37:46.3900000",
      "EndTime": "03:37:46.6299999"
    }
  },
  {
    "TextLocation": {
      "Start": 152802,
      "End": 152804
    },
    "TimeRange": {
      "StartTime": "03:37:46.6299999",
      "EndTime": "03:37:46.7200000"
    }
  },
  {
    "TextLocation": {
      "Start": 152805,
      "End": 152807
    },
    "TimeRange": {
      "StartTime": "03:37:46.7200000",
      "EndTime": "03:37:47.0700000"
    }
  },
  {
    "TextLocation": {
      "Start": 152810,
      "End": 152811
    },
    "TimeRange": {
      "StartTime": "03:37:47.0800000",
      "EndTime": "03:37:47.3500000"
    }
  },
  {
    "TextLocation": {
      "Start": 152812,
      "End": 152817
    },
    "TimeRange": {
      "StartTime": "03:37:47.3500000",
      "EndTime": "03:37:47.7099999"
    }
  },
  {
    "TextLocation": {
      "Start": 152818,
      "End": 152821
    },
    "TimeRange": {
      "StartTime": "03:37:47.7099999",
      "EndTime": "03:37:47.8600000"
    }
  },
  {
    "TextLocation": {
      "Start": 152822,
      "End": 152827
    },
    "TimeRange": {
      "StartTime": "03:37:47.8600000",
      "EndTime": "03:37:48.5200000"
    }
  },
  {
    "TextLocation": {
      "Start": 152830,
      "End": 152833
    },
    "TimeRange": {
      "StartTime": "03:37:48.5200000",
      "EndTime": "03:37:48.7600000"
    }
  },
  {
    "TextLocation": {
      "Start": 152834,
      "End": 152840
    },
    "TimeRange": {
      "StartTime": "03:37:48.7600000",
      "EndTime": "03:37:48.9700000"
    }
  },
  {
    "TextLocation": {
      "Start": 152841,
      "End": 152844
    },
    "TimeRange": {
      "StartTime": "03:37:48.9700000",
      "EndTime": "03:37:49.1500000"
    }
  },
  {
    "TextLocation": {
      "Start": 152845,
      "End": 152847
    },
    "TimeRange": {
      "StartTime": "03:37:49.1500000",
      "EndTime": "03:37:49.3300000"
    }
  },
  {
    "TextLocation": {
      "Start": 152848,
      "End": 152856
    },
    "TimeRange": {
      "StartTime": "03:37:49.3300000",
      "EndTime": "03:37:50.1000000"
    }
  },
  {
    "TextLocation": {
      "Start": 152859,
      "End": 152860
    },
    "TimeRange": {
      "StartTime": "03:37:50.1100000",
      "EndTime": "03:37:50.5000000"
    }
  },
  {
    "TextLocation": {
      "Start": 152861,
      "End": 152866
    },
    "TimeRange": {
      "StartTime": "03:37:50.5000000",
      "EndTime": "03:37:50.7700000"
    }
  },
  {
    "TextLocation": {
      "Start": 152867,
      "End": 152871
    },
    "TimeRange": {
      "StartTime": "03:37:50.7700000",
      "EndTime": "03:37:51.0400000"
    }
  },
  {
    "TextLocation": {
      "Start": 152872,
      "End": 152875
    },
    "TimeRange": {
      "StartTime": "03:37:51.0400000",
      "EndTime": "03:37:51.1900000"
    }
  },
  {
    "TextLocation": {
      "Start": 152876,
      "End": 152878
    },
    "TimeRange": {
      "StartTime": "03:37:51.1900000",
      "EndTime": "03:37:51.2800000"
    }
  },
  {
    "TextLocation": {
      "Start": 152879,
      "End": 152883
    },
    "TimeRange": {
      "StartTime": "03:37:51.2800000",
      "EndTime": "03:37:51.7300000"
    }
  },
  {
    "TextLocation": {
      "Start": 152884,
      "End": 152895
    },
    "TimeRange": {
      "StartTime": "03:37:51.7300000",
      "EndTime": "03:37:52.3900000"
    }
  },
  {
    "TextLocation": {
      "Start": 152896,
      "End": 152900
    },
    "TimeRange": {
      "StartTime": "03:37:52.3900000",
      "EndTime": "03:37:53"
    }
  },
  {
    "TextLocation": {
      "Start": 152903,
      "End": 152907
    },
    "TimeRange": {
      "StartTime": "03:37:53.0200000",
      "EndTime": "03:37:53.3200000"
    }
  },
  {
    "TextLocation": {
      "Start": 152908,
      "End": 152911
    },
    "TimeRange": {
      "StartTime": "03:37:53.3200000",
      "EndTime": "03:37:53.5300000"
    }
  },
  {
    "TextLocation": {
      "Start": 152912,
      "End": 152921
    },
    "TimeRange": {
      "StartTime": "03:37:53.5300000",
      "EndTime": "03:37:53.8300000"
    }
  },
  {
    "TextLocation": {
      "Start": 152922,
      "End": 152928
    },
    "TimeRange": {
      "StartTime": "03:37:53.8300000",
      "EndTime": "03:37:54.0400000"
    }
  },
  {
    "TextLocation": {
      "Start": 152929,
      "End": 152936
    },
    "TimeRange": {
      "StartTime": "03:37:54.0400000",
      "EndTime": "03:37:54.7000000"
    }
  },
  {
    "TextLocation": {
      "Start": 152939,
      "End": 152940
    },
    "TimeRange": {
      "StartTime": "03:37:54.7000000",
      "EndTime": "03:37:55"
    }
  },
  {
    "TextLocation": {
      "Start": 152941,
      "End": 152945
    },
    "TimeRange": {
      "StartTime": "03:37:55",
      "EndTime": "03:37:55.1800000"
    }
  },
  {
    "TextLocation": {
      "Start": 152946,
      "End": 152950
    },
    "TimeRange": {
      "StartTime": "03:37:55.1800000",
      "EndTime": "03:37:55.4500000"
    }
  },
  {
    "TextLocation": {
      "Start": 152951,
      "End": 152954
    },
    "TimeRange": {
      "StartTime": "03:37:55.4500000",
      "EndTime": "03:37:55.6000000"
    }
  },
  {
    "TextLocation": {
      "Start": 152955,
      "End": 152957
    },
    "TimeRange": {
      "StartTime": "03:37:55.6000000",
      "EndTime": "03:37:55.7200000"
    }
  },
  {
    "TextLocation": {
      "Start": 152958,
      "End": 152960
    },
    "TimeRange": {
      "StartTime": "03:37:55.7200000",
      "EndTime": "03:37:55.9300000"
    }
  },
  {
    "TextLocation": {
      "Start": 152961,
      "End": 152966
    },
    "TimeRange": {
      "StartTime": "03:37:55.9300000",
      "EndTime": "03:37:56.3799999"
    }
  },
  {
    "TextLocation": {
      "Start": 152969,
      "End": 152972
    },
    "TimeRange": {
      "StartTime": "03:37:56.3799999",
      "EndTime": "03:37:56.5300000"
    }
  },
  {
    "TextLocation": {
      "Start": 152973,
      "End": 152977
    },
    "TimeRange": {
      "StartTime": "03:37:56.5300000",
      "EndTime": "03:37:56.6800000"
    }
  },
  {
    "TextLocation": {
      "Start": 152978,
      "End": 152980
    },
    "TimeRange": {
      "StartTime": "03:37:56.6800000",
      "EndTime": "03:37:57.4300000"
    }
  },
  {
    "TextLocation": {
      "Start": 152981,
      "End": 152985
    },
    "TimeRange": {
      "StartTime": "03:37:57.4300000",
      "EndTime": "03:37:57.8200000"
    }
  },
  {
    "TextLocation": {
      "Start": 152986,
      "End": 152989
    },
    "TimeRange": {
      "StartTime": "03:37:57.8200000",
      "EndTime": "03:37:58"
    }
  },
  {
    "TextLocation": {
      "Start": 152990,
      "End": 152994
    },
    "TimeRange": {
      "StartTime": "03:37:58",
      "EndTime": "03:37:58.6600000"
    }
  },
  {
    "TextLocation": {
      "Start": 152995,
      "End": 152997
    },
    "TimeRange": {
      "StartTime": "03:37:58.8700000",
      "EndTime": "03:37:59.2300000"
    }
  },
  {
    "TextLocation": {
      "Start": 152998,
      "End": 153001
    },
    "TimeRange": {
      "StartTime": "03:37:59.2300000",
      "EndTime": "03:37:59.4100000"
    }
  },
  {
    "TextLocation": {
      "Start": 153002,
      "End": 153007
    },
    "TimeRange": {
      "StartTime": "03:37:59.4100000",
      "EndTime": "03:38:00.0400000"
    }
  },
  {
    "TextLocation": {
      "Start": 153008,
      "End": 153010
    },
    "TimeRange": {
      "StartTime": "03:38:00.0400000",
      "EndTime": "03:38:00.2500000"
    }
  },
  {
    "TextLocation": {
      "Start": 153011,
      "End": 153018
    },
    "TimeRange": {
      "StartTime": "03:38:00.2500000",
      "EndTime": "03:38:00.6400000"
    }
  },
  {
    "TextLocation": {
      "Start": 153019,
      "End": 153023
    },
    "TimeRange": {
      "StartTime": "03:38:00.6400000",
      "EndTime": "03:38:00.9400000"
    }
  },
  {
    "TextLocation": {
      "Start": 153024,
      "End": 153031
    },
    "TimeRange": {
      "StartTime": "03:38:00.9400000",
      "EndTime": "03:38:01.4200000"
    }
  },
  {
    "TextLocation": {
      "Start": 153032,
      "End": 153036
    },
    "TimeRange": {
      "StartTime": "03:38:01.4200000",
      "EndTime": "03:38:01.9400000"
    }
  },
  {
    "TextLocation": {
      "Start": 153044,
      "End": 153047
    },
    "TimeRange": {
      "StartTime": "03:38:05.5800000",
      "EndTime": "03:38:05.7900000"
    }
  },
  {
    "TextLocation": {
      "Start": 153048,
      "End": 153050
    },
    "TimeRange": {
      "StartTime": "03:38:05.7900000",
      "EndTime": "03:38:05.9100000"
    }
  },
  {
    "TextLocation": {
      "Start": 153051,
      "End": 153055
    },
    "TimeRange": {
      "StartTime": "03:38:05.9100000",
      "EndTime": "03:38:06.2099999"
    }
  },
  {
    "TextLocation": {
      "Start": 153058,
      "End": 153062
    },
    "TimeRange": {
      "StartTime": "03:38:06.2099999",
      "EndTime": "03:38:06.4500000"
    }
  },
  {
    "TextLocation": {
      "Start": 153063,
      "End": 153064
    },
    "TimeRange": {
      "StartTime": "03:38:06.4500000",
      "EndTime": "03:38:06.5100000"
    }
  },
  {
    "TextLocation": {
      "Start": 153065,
      "End": 153071
    },
    "TimeRange": {
      "StartTime": "03:38:06.5100000",
      "EndTime": "03:38:06.9599999"
    }
  },
  {
    "TextLocation": {
      "Start": 153074,
      "End": 153080
    },
    "TimeRange": {
      "StartTime": "03:38:07.9200000",
      "EndTime": "03:38:08.3000000"
    }
  },
  {
    "TextLocation": {
      "Start": 153081,
      "End": 153085
    },
    "TimeRange": {
      "StartTime": "03:38:08.3100000",
      "EndTime": "03:38:08.4900000"
    }
  },
  {
    "TextLocation": {
      "Start": 153086,
      "End": 153090
    },
    "TimeRange": {
      "StartTime": "03:38:08.4900000",
      "EndTime": "03:38:08.7300000"
    }
  },
  {
    "TextLocation": {
      "Start": 153091,
      "End": 153093
    },
    "TimeRange": {
      "StartTime": "03:38:08.7300000",
      "EndTime": "03:38:08.8200000"
    }
  },
  {
    "TextLocation": {
      "Start": 153094,
      "End": 153098
    },
    "TimeRange": {
      "StartTime": "03:38:08.8200000",
      "EndTime": "03:38:08.9700000"
    }
  },
  {
    "TextLocation": {
      "Start": 153099,
      "End": 153102
    },
    "TimeRange": {
      "StartTime": "03:38:08.9700000",
      "EndTime": "03:38:09.3000000"
    }
  },
  {
    "TextLocation": {
      "Start": 153103,
      "End": 153111
    },
    "TimeRange": {
      "StartTime": "03:38:09.3000000",
      "EndTime": "03:38:09.9599999"
    }
  },
  {
    "TextLocation": {
      "Start": 153112,
      "End": 153118
    },
    "TimeRange": {
      "StartTime": "03:38:09.9599999",
      "EndTime": "03:38:10.3799999"
    }
  },
  {
    "TextLocation": {
      "Start": 153119,
      "End": 153122
    },
    "TimeRange": {
      "StartTime": "03:38:10.3799999",
      "EndTime": "03:38:10.9500000"
    }
  },
  {
    "TextLocation": {
      "Start": 153125,
      "End": 153128
    },
    "TimeRange": {
      "StartTime": "03:38:11.6800000",
      "EndTime": "03:38:11.8300000"
    }
  },
  {
    "TextLocation": {
      "Start": 153129,
      "End": 153135
    },
    "TimeRange": {
      "StartTime": "03:38:12.3700000",
      "EndTime": "03:38:13.0600000"
    }
  },
  {
    "TextLocation": {
      "Start": 153136,
      "End": 153143
    },
    "TimeRange": {
      "StartTime": "03:38:13.0600000",
      "EndTime": "03:38:13.5700000"
    }
  },
  {
    "TextLocation": {
      "Start": 153144,
      "End": 153146
    },
    "TimeRange": {
      "StartTime": "03:38:13.5700000",
      "EndTime": "03:38:13.9300000"
    }
  },
  {
    "TextLocation": {
      "Start": 153149,
      "End": 153151
    },
    "TimeRange": {
      "StartTime": "03:38:16.9599999",
      "EndTime": "03:38:17.0800000"
    }
  },
  {
    "TextLocation": {
      "Start": 153152,
      "End": 153156
    },
    "TimeRange": {
      "StartTime": "03:38:17.0800000",
      "EndTime": "03:38:17.2600000"
    }
  },
  {
    "TextLocation": {
      "Start": 153157,
      "End": 153161
    },
    "TimeRange": {
      "StartTime": "03:38:17.2600000",
      "EndTime": "03:38:17.5600000"
    }
  },
  {
    "TextLocation": {
      "Start": 153162,
      "End": 153167
    },
    "TimeRange": {
      "StartTime": "03:38:17.5600000",
      "EndTime": "03:38:17.7099999"
    }
  },
  {
    "TextLocation": {
      "Start": 153168,
      "End": 153177
    },
    "TimeRange": {
      "StartTime": "03:38:17.7099999",
      "EndTime": "03:38:18.4000000"
    }
  },
  {
    "TextLocation": {
      "Start": 153180,
      "End": 153183
    },
    "TimeRange": {
      "StartTime": "03:38:19",
      "EndTime": "03:38:19.3600000"
    }
  },
  {
    "TextLocation": {
      "Start": 153184,
      "End": 153188
    },
    "TimeRange": {
      "StartTime": "03:38:19.3600000",
      "EndTime": "03:38:19.5700000"
    }
  },
  {
    "TextLocation": {
      "Start": 153189,
      "End": 153192
    },
    "TimeRange": {
      "StartTime": "03:38:19.5700000",
      "EndTime": "03:38:19.6900000"
    }
  },
  {
    "TextLocation": {
      "Start": 153193,
      "End": 153198
    },
    "TimeRange": {
      "StartTime": "03:38:19.6900000",
      "EndTime": "03:38:19.9900000"
    }
  },
  {
    "TextLocation": {
      "Start": 153199,
      "End": 153207
    },
    "TimeRange": {
      "StartTime": "03:38:19.9900000",
      "EndTime": "03:38:20.3799999"
    }
  },
  {
    "TextLocation": {
      "Start": 153208,
      "End": 153214
    },
    "TimeRange": {
      "StartTime": "03:38:20.3799999",
      "EndTime": "03:38:21.0100000"
    }
  },
  {
    "TextLocation": {
      "Start": 153215,
      "End": 153220
    },
    "TimeRange": {
      "StartTime": "03:38:21.4900000",
      "EndTime": "03:38:21.7600000"
    }
  },
  {
    "TextLocation": {
      "Start": 153221,
      "End": 153224
    },
    "TimeRange": {
      "StartTime": "03:38:21.7600000",
      "EndTime": "03:38:21.9700000"
    }
  },
  {
    "TextLocation": {
      "Start": 153225,
      "End": 153233
    },
    "TimeRange": {
      "StartTime": "03:38:21.9700000",
      "EndTime": "03:38:22.4800000"
    }
  },
  {
    "TextLocation": {
      "Start": 153234,
      "End": 153238
    },
    "TimeRange": {
      "StartTime": "03:38:22.4800000",
      "EndTime": "03:38:22.9599999"
    }
  },
  {
    "TextLocation": {
      "Start": 153239,
      "End": 153243
    },
    "TimeRange": {
      "StartTime": "03:38:22.9599999",
      "EndTime": "03:38:23.4400000"
    }
  },
  {
    "TextLocation": {
      "Start": 153244,
      "End": 153247
    },
    "TimeRange": {
      "StartTime": "03:38:23.4400000",
      "EndTime": "03:38:23.8600000"
    }
  },
  {
    "TextLocation": {
      "Start": 153250,
      "End": 153252
    },
    "TimeRange": {
      "StartTime": "03:38:24.3100000",
      "EndTime": "03:38:25.2099999"
    }
  },
  {
    "TextLocation": {
      "Start": 153255,
      "End": 153257
    },
    "TimeRange": {
      "StartTime": "03:38:26.3200000",
      "EndTime": "03:38:26.5000000"
    }
  },
  {
    "TextLocation": {
      "Start": 153258,
      "End": 153262
    },
    "TimeRange": {
      "StartTime": "03:38:26.5000000",
      "EndTime": "03:38:26.7099999"
    }
  },
  {
    "TextLocation": {
      "Start": 153263,
      "End": 153265
    },
    "TimeRange": {
      "StartTime": "03:38:26.7099999",
      "EndTime": "03:38:26.8000000"
    }
  },
  {
    "TextLocation": {
      "Start": 153266,
      "End": 153271
    },
    "TimeRange": {
      "StartTime": "03:38:26.8000000",
      "EndTime": "03:38:27.4300000"
    }
  },
  {
    "TextLocation": {
      "Start": 153274,
      "End": 153279
    },
    "TimeRange": {
      "StartTime": "03:38:29.4200000",
      "EndTime": "03:38:29.6900000"
    }
  },
  {
    "TextLocation": {
      "Start": 153280,
      "End": 153287
    },
    "TimeRange": {
      "StartTime": "03:38:29.6900000",
      "EndTime": "03:38:30.0800000"
    }
  },
  {
    "TextLocation": {
      "Start": 153288,
      "End": 153293
    },
    "TimeRange": {
      "StartTime": "03:38:30.3799999",
      "EndTime": "03:38:30.6200000"
    }
  },
  {
    "TextLocation": {
      "Start": 153294,
      "End": 153297
    },
    "TimeRange": {
      "StartTime": "03:38:30.6200000",
      "EndTime": "03:38:30.8600000"
    }
  },
  {
    "TextLocation": {
      "Start": 153300,
      "End": 153302
    },
    "TimeRange": {
      "StartTime": "03:38:30.8600000",
      "EndTime": "03:38:31.0400000"
    }
  },
  {
    "TextLocation": {
      "Start": 153303,
      "End": 153307
    },
    "TimeRange": {
      "StartTime": "03:38:31.0400000",
      "EndTime": "03:38:31.4900000"
    }
  },
  {
    "TextLocation": {
      "Start": 153308,
      "End": 153313
    },
    "TimeRange": {
      "StartTime": "03:38:31.4900000",
      "EndTime": "03:38:32"
    }
  },
  {
    "TextLocation": {
      "Start": 153314,
      "End": 153317
    },
    "TimeRange": {
      "StartTime": "03:38:32",
      "EndTime": "03:38:32.1500000"
    }
  },
  {
    "TextLocation": {
      "Start": 153318,
      "End": 153319
    },
    "TimeRange": {
      "StartTime": "03:38:32.1500000",
      "EndTime": "03:38:32.2099999"
    }
  },
  {
    "TextLocation": {
      "Start": 153320,
      "End": 153326
    },
    "TimeRange": {
      "StartTime": "03:38:32.2099999",
      "EndTime": "03:38:32.6000000"
    }
  },
  {
    "TextLocation": {
      "Start": 153327,
      "End": 153330
    },
    "TimeRange": {
      "StartTime": "03:38:32.6000000",
      "EndTime": "03:38:32.7200000"
    }
  },
  {
    "TextLocation": {
      "Start": 153331,
      "End": 153333
    },
    "TimeRange": {
      "StartTime": "03:38:32.7200000",
      "EndTime": "03:38:32.8700000"
    }
  },
  {
    "TextLocation": {
      "Start": 153341,
      "End": 153344
    },
    "TimeRange": {
      "StartTime": "03:38:32.8700000",
      "EndTime": "03:38:33.0800000"
    }
  },
  {
    "TextLocation": {
      "Start": 153345,
      "End": 153347
    },
    "TimeRange": {
      "StartTime": "03:38:33.0800000",
      "EndTime": "03:38:33.2300000"
    }
  },
  {
    "TextLocation": {
      "Start": 153348,
      "End": 153351
    },
    "TimeRange": {
      "StartTime": "03:38:33.2300000",
      "EndTime": "03:38:33.3500000"
    }
  },
  {
    "TextLocation": {
      "Start": 153352,
      "End": 153357
    },
    "TimeRange": {
      "StartTime": "03:38:33.3500000",
      "EndTime": "03:38:33.7400000"
    }
  },
  {
    "TextLocation": {
      "Start": 153360,
      "End": 153361
    },
    "TimeRange": {
      "StartTime": "03:38:33.8900000",
      "EndTime": "03:38:33.9200000"
    }
  },
  {
    "TextLocation": {
      "Start": 153362,
      "End": 153367
    },
    "TimeRange": {
      "StartTime": "03:38:33.9200000",
      "EndTime": "03:38:34.0700000"
    }
  },
  {
    "TextLocation": {
      "Start": 153368,
      "End": 153370
    },
    "TimeRange": {
      "StartTime": "03:38:34.0700000",
      "EndTime": "03:38:34.1900000"
    }
  },
  {
    "TextLocation": {
      "Start": 153371,
      "End": 153376
    },
    "TimeRange": {
      "StartTime": "03:38:34.1900000",
      "EndTime": "03:38:34.3400000"
    }
  },
  {
    "TextLocation": {
      "Start": 153377,
      "End": 153379
    },
    "TimeRange": {
      "StartTime": "03:38:34.4300000",
      "EndTime": "03:38:34.5800000"
    }
  },
  {
    "TextLocation": {
      "Start": 153380,
      "End": 153384
    },
    "TimeRange": {
      "StartTime": "03:38:34.5800000",
      "EndTime": "03:38:34.7900000"
    }
  },
  {
    "TextLocation": {
      "Start": 153385,
      "End": 153388
    },
    "TimeRange": {
      "StartTime": "03:38:34.7900000",
      "EndTime": "03:38:34.9100000"
    }
  },
  {
    "TextLocation": {
      "Start": 153389,
      "End": 153390
    },
    "TimeRange": {
      "StartTime": "03:38:34.9100000",
      "EndTime": "03:38:34.9700000"
    }
  },
  {
    "TextLocation": {
      "Start": 153391,
      "End": 153396
    },
    "TimeRange": {
      "StartTime": "03:38:34.9700000",
      "EndTime": "03:38:35.2700000"
    }
  },
  {
    "TextLocation": {
      "Start": 153404,
      "End": 153407
    },
    "TimeRange": {
      "StartTime": "03:38:36.4200000",
      "EndTime": "03:38:36.8900000"
    }
  },
  {
    "TextLocation": {
      "Start": 153410,
      "End": 153412
    },
    "TimeRange": {
      "StartTime": "03:38:36.9000000",
      "EndTime": "03:38:37.0200000"
    }
  },
  {
    "TextLocation": {
      "Start": 153413,
      "End": 153416
    },
    "TimeRange": {
      "StartTime": "03:38:37.0200000",
      "EndTime": "03:38:37.1100000"
    }
  },
  {
    "TextLocation": {
      "Start": 153417,
      "End": 153421
    },
    "TimeRange": {
      "StartTime": "03:38:37.1100000",
      "EndTime": "03:38:37.2900000"
    }
  },
  {
    "TextLocation": {
      "Start": 153422,
      "End": 153423
    },
    "TimeRange": {
      "StartTime": "03:38:37.2900000",
      "EndTime": "03:38:37.3500000"
    }
  },
  {
    "TextLocation": {
      "Start": 153424,
      "End": 153432
    },
    "TimeRange": {
      "StartTime": "03:38:37.3500000",
      "EndTime": "03:38:37.8300000"
    }
  },
  {
    "TextLocation": {
      "Start": 153433,
      "End": 153438
    },
    "TimeRange": {
      "StartTime": "03:38:37.8300000",
      "EndTime": "03:38:38.1900000"
    }
  },
  {
    "TextLocation": {
      "Start": 153440,
      "End": 153444
    },
    "TimeRange": {
      "StartTime": "03:38:38.1900000",
      "EndTime": "03:38:38.3100000"
    }
  },
  {
    "TextLocation": {
      "Start": 153445,
      "End": 153449
    },
    "TimeRange": {
      "StartTime": "03:38:38.3100000",
      "EndTime": "03:38:38.4900000"
    }
  },
  {
    "TextLocation": {
      "Start": 153450,
      "End": 153453
    },
    "TimeRange": {
      "StartTime": "03:38:38.4900000",
      "EndTime": "03:38:38.5800000"
    }
  },
  {
    "TextLocation": {
      "Start": 153454,
      "End": 153459
    },
    "TimeRange": {
      "StartTime": "03:38:38.5800000",
      "EndTime": "03:38:38.7700000"
    }
  },
  {
    "TextLocation": {
      "Start": 153460,
      "End": 153462
    },
    "TimeRange": {
      "StartTime": "03:38:38.8000000",
      "EndTime": "03:38:38.9000000"
    }
  },
  {
    "TextLocation": {
      "Start": 153465,
      "End": 153470
    },
    "TimeRange": {
      "StartTime": "03:38:39.7500000",
      "EndTime": "03:38:39.9300000"
    }
  },
  {
    "TextLocation": {
      "Start": 153471,
      "End": 153475
    },
    "TimeRange": {
      "StartTime": "03:38:39.9300000",
      "EndTime": "03:38:40.1100000"
    }
  },
  {
    "TextLocation": {
      "Start": 153476,
      "End": 153478
    },
    "TimeRange": {
      "StartTime": "03:38:40.1100000",
      "EndTime": "03:38:40.1700000"
    }
  },
  {
    "TextLocation": {
      "Start": 153479,
      "End": 153484
    },
    "TimeRange": {
      "StartTime": "03:38:40.1700000",
      "EndTime": "03:38:40.3500000"
    }
  },
  {
    "TextLocation": {
      "Start": 153485,
      "End": 153487
    },
    "TimeRange": {
      "StartTime": "03:38:40.3500000",
      "EndTime": "03:38:40.6500000"
    }
  },
  {
    "TextLocation": {
      "Start": 153488,
      "End": 153495
    },
    "TimeRange": {
      "StartTime": "03:38:40.6500000",
      "EndTime": "03:38:40.9500000"
    }
  },
  {
    "TextLocation": {
      "Start": 153498,
      "End": 153499
    },
    "TimeRange": {
      "StartTime": "03:38:40.9500000",
      "EndTime": "03:38:41.0700000"
    }
  },
  {
    "TextLocation": {
      "Start": 153500,
      "End": 153507
    },
    "TimeRange": {
      "StartTime": "03:38:41.0700000",
      "EndTime": "03:38:41.7600000"
    }
  },
  {
    "TextLocation": {
      "Start": 153508,
      "End": 153514
    },
    "TimeRange": {
      "StartTime": "03:38:42.9400000",
      "EndTime": "03:38:43.3900000"
    }
  },
  {
    "TextLocation": {
      "Start": 153515,
      "End": 153520
    },
    "TimeRange": {
      "StartTime": "03:38:43.4400000",
      "EndTime": "03:38:43.4800000"
    }
  },
  {
    "TextLocation": {
      "Start": 153521,
      "End": 153523
    },
    "TimeRange": {
      "StartTime": "03:38:43.6200000",
      "EndTime": "03:38:43.7099999"
    }
  },
  {
    "TextLocation": {
      "Start": 153524,
      "End": 153528
    },
    "TimeRange": {
      "StartTime": "03:38:43.7099999",
      "EndTime": "03:38:44.0100000"
    }
  },
  {
    "TextLocation": {
      "Start": 153529,
      "End": 153530
    },
    "TimeRange": {
      "StartTime": "03:38:44.0100000",
      "EndTime": "03:38:44.3700000"
    }
  },
  {
    "TextLocation": {
      "Start": 153531,
      "End": 153539
    },
    "TimeRange": {
      "StartTime": "03:38:44.3700000",
      "EndTime": "03:38:44.8500000"
    }
  },
  {
    "TextLocation": {
      "Start": 153540,
      "End": 153545
    },
    "TimeRange": {
      "StartTime": "03:38:44.8500000",
      "EndTime": "03:38:45.0900000"
    }
  },
  {
    "TextLocation": {
      "Start": 153546,
      "End": 153550
    },
    "TimeRange": {
      "StartTime": "03:38:45.0900000",
      "EndTime": "03:38:45.3000000"
    }
  },
  {
    "TextLocation": {
      "Start": 153551,
      "End": 153558
    },
    "TimeRange": {
      "StartTime": "03:38:45.3000000",
      "EndTime": "03:38:45.6400000"
    }
  },
  {
    "TextLocation": {
      "Start": 153566,
      "End": 153569
    },
    "TimeRange": {
      "StartTime": "03:39:02.9100000",
      "EndTime": "03:39:03.0600000"
    }
  },
  {
    "TextLocation": {
      "Start": 153570,
      "End": 153576
    },
    "TimeRange": {
      "StartTime": "03:39:03.0600000",
      "EndTime": "03:39:03.4500000"
    }
  },
  {
    "TextLocation": {
      "Start": 153584,
      "End": 153589
    },
    "TimeRange": {
      "StartTime": "03:39:03.4800000",
      "EndTime": "03:39:03.8100000"
    }
  },
  {
    "TextLocation": {
      "Start": 153590,
      "End": 153596
    },
    "TimeRange": {
      "StartTime": "03:39:03.9599999",
      "EndTime": "03:39:04.3400000"
    }
  },
  {
    "TextLocation": {
      "Start": 153599,
      "End": 153602
    },
    "TimeRange": {
      "StartTime": "03:39:13.6800000",
      "EndTime": "03:39:13.7700000"
    }
  },
  {
    "TextLocation": {
      "Start": 153603,
      "End": 153607
    },
    "TimeRange": {
      "StartTime": "03:39:13.7700000",
      "EndTime": "03:39:13.9200000"
    }
  },
  {
    "TextLocation": {
      "Start": 153608,
      "End": 153610
    },
    "TimeRange": {
      "StartTime": "03:39:13.9200000",
      "EndTime": "03:39:14.0100000"
    }
  },
  {
    "TextLocation": {
      "Start": 153611,
      "End": 153615
    },
    "TimeRange": {
      "StartTime": "03:39:14.0100000",
      "EndTime": "03:39:14.2500000"
    }
  },
  {
    "TextLocation": {
      "Start": 153616,
      "End": 153617
    },
    "TimeRange": {
      "StartTime": "03:39:14.2500000",
      "EndTime": "03:39:14.3100000"
    }
  },
  {
    "TextLocation": {
      "Start": 153618,
      "End": 153623
    },
    "TimeRange": {
      "StartTime": "03:39:14.3100000",
      "EndTime": "03:39:14.5500000"
    }
  },
  {
    "TextLocation": {
      "Start": 153624,
      "End": 153632
    },
    "TimeRange": {
      "StartTime": "03:39:14.5500000",
      "EndTime": "03:39:15.0300000"
    }
  },
  {
    "TextLocation": {
      "Start": 153633,
      "End": 153638
    },
    "TimeRange": {
      "StartTime": "03:39:15.0300000",
      "EndTime": "03:39:15.2800000"
    }
  },
  {
    "TextLocation": {
      "Start": 153641,
      "End": 153643
    },
    "TimeRange": {
      "StartTime": "03:39:15.2800000",
      "EndTime": "03:39:15.4500000"
    }
  },
  {
    "TextLocation": {
      "Start": 153644,
      "End": 153649
    },
    "TimeRange": {
      "StartTime": "03:39:15.4500000",
      "EndTime": "03:39:15.7800000"
    }
  },
  {
    "TextLocation": {
      "Start": 153652,
      "End": 153657
    },
    "TimeRange": {
      "StartTime": "03:39:16.9200000",
      "EndTime": "03:39:17.0700000"
    }
  },
  {
    "TextLocation": {
      "Start": 153658,
      "End": 153662
    },
    "TimeRange": {
      "StartTime": "03:39:17.0700000",
      "EndTime": "03:39:17.3000000"
    }
  },
  {
    "TextLocation": {
      "Start": 153663,
      "End": 153668
    },
    "TimeRange": {
      "StartTime": "03:39:17.3100000",
      "EndTime": "03:39:17.5200000"
    }
  },
  {
    "TextLocation": {
      "Start": 153669,
      "End": 153671
    },
    "TimeRange": {
      "StartTime": "03:39:17.5200000",
      "EndTime": "03:39:17.7600000"
    }
  },
  {
    "TextLocation": {
      "Start": 153672,
      "End": 153676
    },
    "TimeRange": {
      "StartTime": "03:39:17.7600000",
      "EndTime": "03:39:17.9700000"
    }
  },
  {
    "TextLocation": {
      "Start": 153677,
      "End": 153681
    },
    "TimeRange": {
      "StartTime": "03:39:17.9700000",
      "EndTime": "03:39:18.3000000"
    }
  },
  {
    "TextLocation": {
      "Start": 153682,
      "End": 153686
    },
    "TimeRange": {
      "StartTime": "03:39:18.3000000",
      "EndTime": "03:39:18.4800000"
    }
  },
  {
    "TextLocation": {
      "Start": 153687,
      "End": 153689
    },
    "TimeRange": {
      "StartTime": "03:39:18.7600000",
      "EndTime": "03:39:18.8100000"
    }
  },
  {
    "TextLocation": {
      "Start": 153690,
      "End": 153697
    },
    "TimeRange": {
      "StartTime": "03:39:19.4200000",
      "EndTime": "03:39:19.6200000"
    }
  },
  {
    "TextLocation": {
      "Start": 153698,
      "End": 153702
    },
    "TimeRange": {
      "StartTime": "03:39:19.6200000",
      "EndTime": "03:39:19.9500000"
    }
  },
  {
    "TextLocation": {
      "Start": 153703,
      "End": 153711
    },
    "TimeRange": {
      "StartTime": "03:39:19.9500000",
      "EndTime": "03:39:20.4300000"
    }
  },
  {
    "TextLocation": {
      "Start": 153712,
      "End": 153715
    },
    "TimeRange": {
      "StartTime": "03:39:20.4300000",
      "EndTime": "03:39:20.5500000"
    }
  },
  {
    "TextLocation": {
      "Start": 153716,
      "End": 153719
    },
    "TimeRange": {
      "StartTime": "03:39:20.5500000",
      "EndTime": "03:39:20.6700000"
    }
  },
  {
    "TextLocation": {
      "Start": 153720,
      "End": 153724
    },
    "TimeRange": {
      "StartTime": "03:39:20.6700000",
      "EndTime": "03:39:20.9400000"
    }
  },
  {
    "TextLocation": {
      "Start": 153725,
      "End": 153727
    },
    "TimeRange": {
      "StartTime": "03:39:20.9400000",
      "EndTime": "03:39:21.3300000"
    }
  },
  {
    "TextLocation": {
      "Start": 153730,
      "End": 153733
    },
    "TimeRange": {
      "StartTime": "03:39:23.4800000",
      "EndTime": "03:39:23.6600000"
    }
  },
  {
    "TextLocation": {
      "Start": 153736,
      "End": 153739
    },
    "TimeRange": {
      "StartTime": "03:39:23.9000000",
      "EndTime": "03:39:24.2700000"
    }
  },
  {
    "TextLocation": {
      "Start": 153742,
      "End": 153745
    },
    "TimeRange": {
      "StartTime": "03:39:24.7700000",
      "EndTime": "03:39:25.0200000"
    }
  },
  {
    "TextLocation": {
      "Start": 153748,
      "End": 153751
    },
    "TimeRange": {
      "StartTime": "03:39:25.8799999",
      "EndTime": "03:39:26.2300000"
    }
  },
  {
    "TextLocation": {
      "Start": 153754,
      "End": 153757
    },
    "TimeRange": {
      "StartTime": "03:39:28.4400000",
      "EndTime": "03:39:28.6500000"
    }
  },
  {
    "TextLocation": {
      "Start": 153760,
      "End": 153765
    },
    "TimeRange": {
      "StartTime": "03:39:34.8400000",
      "EndTime": "03:39:34.9599999"
    }
  },
  {
    "TextLocation": {
      "Start": 153766,
      "End": 153768
    },
    "TimeRange": {
      "StartTime": "03:39:34.9599999",
      "EndTime": "03:39:35.0800000"
    }
  },
  {
    "TextLocation": {
      "Start": 153769,
      "End": 153774
    },
    "TimeRange": {
      "StartTime": "03:39:35.0800000",
      "EndTime": "03:39:35.2600000"
    }
  },
  {
    "TextLocation": {
      "Start": 153775,
      "End": 153780
    },
    "TimeRange": {
      "StartTime": "03:39:35.2600000",
      "EndTime": "03:39:35.5300000"
    }
  },
  {
    "TextLocation": {
      "Start": 153783,
      "End": 153786
    },
    "TimeRange": {
      "StartTime": "03:39:58.0900000",
      "EndTime": "03:39:58.3500000"
    }
  },
  {
    "TextLocation": {
      "Start": 153788,
      "End": 153789
    },
    "TimeRange": {
      "StartTime": "03:40:01.5000000",
      "EndTime": "03:40:01.6200000"
    }
  },
  {
    "TextLocation": {
      "Start": 153790,
      "End": 153793
    },
    "TimeRange": {
      "StartTime": "03:40:01.8600000",
      "EndTime": "03:40:02.1200000"
    }
  },
  {
    "TextLocation": {
      "Start": 153796,
      "End": 153799
    },
    "TimeRange": {
      "StartTime": "03:40:07.8100000",
      "EndTime": "03:40:07.9599999"
    }
  },
  {
    "TextLocation": {
      "Start": 153800,
      "End": 153804
    },
    "TimeRange": {
      "StartTime": "03:40:07.9599999",
      "EndTime": "03:40:08.1100000"
    }
  },
  {
    "TextLocation": {
      "Start": 153805,
      "End": 153814
    },
    "TimeRange": {
      "StartTime": "03:40:08.1100000",
      "EndTime": "03:40:08.4599999"
    }
  },
  {
    "TextLocation": {
      "Start": 153815,
      "End": 153819
    },
    "TimeRange": {
      "StartTime": "03:40:08.4599999",
      "EndTime": "03:40:08.7099999"
    }
  },
  {
    "TextLocation": {
      "Start": 153822,
      "End": 153826
    },
    "TimeRange": {
      "StartTime": "03:40:09.1299999",
      "EndTime": "03:40:09.3799999"
    }
  },
  {
    "TextLocation": {
      "Start": 153829,
      "End": 153833
    },
    "TimeRange": {
      "StartTime": "03:40:10.1500000",
      "EndTime": "03:40:10.5100000"
    }
  },
  {
    "TextLocation": {
      "Start": 153836,
      "End": 153840
    },
    "TimeRange": {
      "StartTime": "03:40:11",
      "EndTime": "03:40:11.0800000"
    }
  },
  {
    "TextLocation": {
      "Start": 153843,
      "End": 153846
    },
    "TimeRange": {
      "StartTime": "03:40:11.1400000",
      "EndTime": "03:40:11.2600000"
    }
  },
  {
    "TextLocation": {
      "Start": 153847,
      "End": 153855
    },
    "TimeRange": {
      "StartTime": "03:40:11.2600000",
      "EndTime": "03:40:11.7700000"
    }
  },
  {
    "TextLocation": {
      "Start": 153858,
      "End": 153862
    },
    "TimeRange": {
      "StartTime": "03:40:12.0500000",
      "EndTime": "03:40:12.3900000"
    }
  },
  {
    "TextLocation": {
      "Start": 153870,
      "End": 153871
    },
    "TimeRange": {
      "StartTime": "03:40:16.4000000",
      "EndTime": "03:40:16.4800000"
    }
  },
  {
    "TextLocation": {
      "Start": 153872,
      "End": 153876
    },
    "TimeRange": {
      "StartTime": "03:40:16.6100000",
      "EndTime": "03:40:16.7099999"
    }
  },
  {
    "TextLocation": {
      "Start": 153877,
      "End": 153879
    },
    "TimeRange": {
      "StartTime": "03:40:16.7300000",
      "EndTime": "03:40:16.7900000"
    }
  },
  {
    "TextLocation": {
      "Start": 153880,
      "End": 153884
    },
    "TimeRange": {
      "StartTime": "03:40:16.7900000",
      "EndTime": "03:40:16.9400000"
    }
  },
  {
    "TextLocation": {
      "Start": 153892,
      "End": 153894
    },
    "TimeRange": {
      "StartTime": "03:40:20.7900000",
      "EndTime": "03:40:20.9599999"
    }
  },
  {
    "TextLocation": {
      "Start": 153895,
      "End": 153900
    },
    "TimeRange": {
      "StartTime": "03:40:20.9700000",
      "EndTime": "03:40:21.1200000"
    }
  },
  {
    "TextLocation": {
      "Start": 153903,
      "End": 153906
    },
    "TimeRange": {
      "StartTime": "03:40:46.7000000",
      "EndTime": "03:40:46.8500000"
    }
  },
  {
    "TextLocation": {
      "Start": 153907,
      "End": 153912
    },
    "TimeRange": {
      "StartTime": "03:40:46.8500000",
      "EndTime": "03:40:47.0900000"
    }
  },
  {
    "TextLocation": {
      "Start": 153915,
      "End": 153916
    },
    "TimeRange": {
      "StartTime": "03:40:47.6299999",
      "EndTime": "03:40:47.7800000"
    }
  },
  {
    "TextLocation": {
      "Start": 153917,
      "End": 153921
    },
    "TimeRange": {
      "StartTime": "03:40:47.7800000",
      "EndTime": "03:40:47.9300000"
    }
  },
  {
    "TextLocation": {
      "Start": 153922,
      "End": 153925
    },
    "TimeRange": {
      "StartTime": "03:40:47.9300000",
      "EndTime": "03:40:48.0500000"
    }
  },
  {
    "TextLocation": {
      "Start": 153926,
      "End": 153931
    },
    "TimeRange": {
      "StartTime": "03:40:48.0500000",
      "EndTime": "03:40:48.1700000"
    }
  },
  {
    "TextLocation": {
      "Start": 153932,
      "End": 153934
    },
    "TimeRange": {
      "StartTime": "03:40:48.1700000",
      "EndTime": "03:40:48.2300000"
    }
  },
  {
    "TextLocation": {
      "Start": 153935,
      "End": 153938
    },
    "TimeRange": {
      "StartTime": "03:40:48.2300000",
      "EndTime": "03:40:48.4200000"
    }
  },
  {
    "TextLocation": {
      "Start": 153941,
      "End": 153944
    },
    "TimeRange": {
      "StartTime": "03:41:00.0800000",
      "EndTime": "03:41:00.2000000"
    }
  },
  {
    "TextLocation": {
      "Start": 153945,
      "End": 153947
    },
    "TimeRange": {
      "StartTime": "03:41:00.2000000",
      "EndTime": "03:41:00.3400000"
    }
  },
  {
    "TextLocation": {
      "Start": 153949,
      "End": 153956
    },
    "TimeRange": {
      "StartTime": "03:41:00.3600000",
      "EndTime": "03:41:00.8500000"
    }
  },
  {
    "TextLocation": {
      "Start": 153959,
      "End": 153966
    },
    "TimeRange": {
      "StartTime": "03:41:02.1500000",
      "EndTime": "03:41:02.6299999"
    }
  },
  {
    "TextLocation": {
      "Start": 153969,
      "End": 153972
    },
    "TimeRange": {
      "StartTime": "03:41:03.6299999",
      "EndTime": "03:41:03.7099999"
    }
  },
  {
    "TextLocation": {
      "Start": 153973,
      "End": 153975
    },
    "TimeRange": {
      "StartTime": "03:41:03.7500000",
      "EndTime": "03:41:03.8700000"
    }
  },
  {
    "TextLocation": {
      "Start": 153976,
      "End": 153980
    },
    "TimeRange": {
      "StartTime": "03:41:03.8700000",
      "EndTime": "03:41:04.0500000"
    }
  },
  {
    "TextLocation": {
      "Start": 153981,
      "End": 153985
    },
    "TimeRange": {
      "StartTime": "03:41:04.0500000",
      "EndTime": "03:41:04.2300000"
    }
  },
  {
    "TextLocation": {
      "Start": 153986,
      "End": 153994
    },
    "TimeRange": {
      "StartTime": "03:41:04.2300000",
      "EndTime": "03:41:04.5900000"
    }
  },
  {
    "TextLocation": {
      "Start": 153995,
      "End": 154000
    },
    "TimeRange": {
      "StartTime": "03:41:04.5900000",
      "EndTime": "03:41:05.0100000"
    }
  },
  {
    "TextLocation": {
      "Start": 154001,
      "End": 154004
    },
    "TimeRange": {
      "StartTime": "03:41:05.0100000",
      "EndTime": "03:41:05.1000000"
    }
  },
  {
    "TextLocation": {
      "Start": 154005,
      "End": 154009
    },
    "TimeRange": {
      "StartTime": "03:41:05.1000000",
      "EndTime": "03:41:05.3300000"
    }
  },
  {
    "TextLocation": {
      "Start": 154010,
      "End": 154014
    },
    "TimeRange": {
      "StartTime": "03:41:05.3400000",
      "EndTime": "03:41:05.7300000"
    }
  },
  {
    "TextLocation": {
      "Start": 154015,
      "End": 154019
    },
    "TimeRange": {
      "StartTime": "03:41:05.7300000",
      "EndTime": "03:41:06.0300000"
    }
  },
  {
    "TextLocation": {
      "Start": 154020,
      "End": 154022
    },
    "TimeRange": {
      "StartTime": "03:41:06.4800000",
      "EndTime": "03:41:06.5800000"
    }
  },
  {
    "TextLocation": {
      "Start": 154023,
      "End": 154025
    },
    "TimeRange": {
      "StartTime": "03:41:06.6000000",
      "EndTime": "03:41:06.8400000"
    }
  },
  {
    "TextLocation": {
      "Start": 154026,
      "End": 154035
    },
    "TimeRange": {
      "StartTime": "03:41:06.8400000",
      "EndTime": "03:41:07.4400000"
    }
  },
  {
    "TextLocation": {
      "Start": 154036,
      "End": 154042
    },
    "TimeRange": {
      "StartTime": "03:41:07.4400000",
      "EndTime": "03:41:07.5800000"
    }
  },
  {
    "TextLocation": {
      "Start": 154045,
      "End": 154055
    },
    "TimeRange": {
      "StartTime": "03:41:10.5400000",
      "EndTime": "03:41:11.2400000"
    }
  },
  {
    "TextLocation": {
      "Start": 154058,
      "End": 154061
    },
    "TimeRange": {
      "StartTime": "03:41:13.5100000",
      "EndTime": "03:41:13.6000000"
    }
  },
  {
    "TextLocation": {
      "Start": 154062,
      "End": 154068
    },
    "TimeRange": {
      "StartTime": "03:41:13.6000000",
      "EndTime": "03:41:13.9599999"
    }
  },
  {
    "TextLocation": {
      "Start": 154069,
      "End": 154071
    },
    "TimeRange": {
      "StartTime": "03:41:13.9599999",
      "EndTime": "03:41:14.0800000"
    }
  },
  {
    "TextLocation": {
      "Start": 154072,
      "End": 154081
    },
    "TimeRange": {
      "StartTime": "03:41:14.0800000",
      "EndTime": "03:41:14.5600000"
    }
  },
  {
    "TextLocation": {
      "Start": 154082,
      "End": 154086
    },
    "TimeRange": {
      "StartTime": "03:41:14.5600000",
      "EndTime": "03:41:14.7400000"
    }
  },
  {
    "TextLocation": {
      "Start": 154087,
      "End": 154090
    },
    "TimeRange": {
      "StartTime": "03:41:14.7400000",
      "EndTime": "03:41:14.8600000"
    }
  },
  {
    "TextLocation": {
      "Start": 154091,
      "End": 154097
    },
    "TimeRange": {
      "StartTime": "03:41:14.8600000",
      "EndTime": "03:41:15.4000000"
    }
  },
  {
    "TextLocation": {
      "Start": 154105,
      "End": 154108
    },
    "TimeRange": {
      "StartTime": "03:41:19.0500000",
      "EndTime": "03:41:19.2600000"
    }
  },
  {
    "TextLocation": {
      "Start": 154109,
      "End": 154117
    },
    "TimeRange": {
      "StartTime": "03:41:19.2600000",
      "EndTime": "03:41:19.8300000"
    }
  },
  {
    "TextLocation": {
      "Start": 154118,
      "End": 154120
    },
    "TimeRange": {
      "StartTime": "03:41:19.8300000",
      "EndTime": "03:41:19.9200000"
    }
  },
  {
    "TextLocation": {
      "Start": 154121,
      "End": 154128
    },
    "TimeRange": {
      "StartTime": "03:41:19.9200000",
      "EndTime": "03:41:20.5200000"
    }
  },
  {
    "TextLocation": {
      "Start": 154136,
      "End": 154142
    },
    "TimeRange": {
      "StartTime": "03:41:31.8700000",
      "EndTime": "03:41:32.0800000"
    }
  },
  {
    "TextLocation": {
      "Start": 154143,
      "End": 154148
    },
    "TimeRange": {
      "StartTime": "03:41:32.0800000",
      "EndTime": "03:41:32.2900000"
    }
  },
  {
    "TextLocation": {
      "Start": 154156,
      "End": 154158
    },
    "TimeRange": {
      "StartTime": "03:41:37.2400000",
      "EndTime": "03:41:37.4100000"
    }
  },
  {
    "TextLocation": {
      "Start": 154159,
      "End": 154164
    },
    "TimeRange": {
      "StartTime": "03:41:37.4200000",
      "EndTime": "03:41:37.7200000"
    }
  },
  {
    "TextLocation": {
      "Start": 154167,
      "End": 154168
    },
    "TimeRange": {
      "StartTime": "03:41:38.2300000",
      "EndTime": "03:41:38.3500000"
    }
  },
  {
    "TextLocation": {
      "Start": 154169,
      "End": 154173
    },
    "TimeRange": {
      "StartTime": "03:41:38.3500000",
      "EndTime": "03:41:38.5000000"
    }
  },
  {
    "TextLocation": {
      "Start": 154174,
      "End": 154180
    },
    "TimeRange": {
      "StartTime": "03:41:38.5000000",
      "EndTime": "03:41:38.6800000"
    }
  },
  {
    "TextLocation": {
      "Start": 154181,
      "End": 154183
    },
    "TimeRange": {
      "StartTime": "03:41:38.6800000",
      "EndTime": "03:41:38.7700000"
    }
  },
  {
    "TextLocation": {
      "Start": 154191,
      "End": 154195
    },
    "TimeRange": {
      "StartTime": "03:41:38.7700000",
      "EndTime": "03:41:38.9200000"
    }
  },
  {
    "TextLocation": {
      "Start": 154196,
      "End": 154198
    },
    "TimeRange": {
      "StartTime": "03:41:38.9200000",
      "EndTime": "03:41:39.0700000"
    }
  },
  {
    "TextLocation": {
      "Start": 154199,
      "End": 154203
    },
    "TimeRange": {
      "StartTime": "03:41:39.0700000",
      "EndTime": "03:41:39.6400000"
    }
  },
  {
    "TextLocation": {
      "Start": 154211,
      "End": 154218
    },
    "TimeRange": {
      "StartTime": "03:41:40.3900000",
      "EndTime": "03:41:40.7800000"
    }
  },
  {
    "TextLocation": {
      "Start": 154219,
      "End": 154221
    },
    "TimeRange": {
      "StartTime": "03:41:40.7800000",
      "EndTime": "03:41:40.9000000"
    }
  },
  {
    "TextLocation": {
      "Start": 154223,
      "End": 154226
    },
    "TimeRange": {
      "StartTime": "03:41:41.3799999",
      "EndTime": "03:41:41.5000000"
    }
  },
  {
    "TextLocation": {
      "Start": 154227,
      "End": 154230
    },
    "TimeRange": {
      "StartTime": "03:41:41.5000000",
      "EndTime": "03:41:41.5900000"
    }
  },
  {
    "TextLocation": {
      "Start": 154231,
      "End": 154235
    },
    "TimeRange": {
      "StartTime": "03:41:41.5900000",
      "EndTime": "03:41:41.8600000"
    }
  },
  {
    "TextLocation": {
      "Start": 154238,
      "End": 154241
    },
    "TimeRange": {
      "StartTime": "03:41:45.0500000",
      "EndTime": "03:41:45.1100000"
    }
  },
  {
    "TextLocation": {
      "Start": 154242,
      "End": 154246
    },
    "TimeRange": {
      "StartTime": "03:41:45.1100000",
      "EndTime": "03:41:45.2900000"
    }
  },
  {
    "TextLocation": {
      "Start": 154247,
      "End": 154248
    },
    "TimeRange": {
      "StartTime": "03:41:45.2900000",
      "EndTime": "03:41:45.3500000"
    }
  },
  {
    "TextLocation": {
      "Start": 154249,
      "End": 154261
    },
    "TimeRange": {
      "StartTime": "03:41:45.3500000",
      "EndTime": "03:41:45.9800000"
    }
  },
  {
    "TextLocation": {
      "Start": 154262,
      "End": 154265
    },
    "TimeRange": {
      "StartTime": "03:41:45.9800000",
      "EndTime": "03:41:46.1600000"
    }
  },
  {
    "TextLocation": {
      "Start": 154266,
      "End": 154270
    },
    "TimeRange": {
      "StartTime": "03:41:46.1600000",
      "EndTime": "03:41:46.4300000"
    }
  },
  {
    "TextLocation": {
      "Start": 154278,
      "End": 154285
    },
    "TimeRange": {
      "StartTime": "03:41:48.8100000",
      "EndTime": "03:41:49.2300000"
    }
  },
  {
    "TextLocation": {
      "Start": 154288,
      "End": 154291
    },
    "TimeRange": {
      "StartTime": "03:41:51.2800000",
      "EndTime": "03:41:51.4500000"
    }
  },
  {
    "TextLocation": {
      "Start": 154294,
      "End": 154297
    },
    "TimeRange": {
      "StartTime": "03:41:52.6700000",
      "EndTime": "03:41:52.8900000"
    }
  },
  {
    "TextLocation": {
      "Start": 154298,
      "End": 154302
    },
    "TimeRange": {
      "StartTime": "03:41:52.9100000",
      "EndTime": "03:41:53.1600000"
    }
  },
  {
    "TextLocation": {
      "Start": 154303,
      "End": 154307
    },
    "TimeRange": {
      "StartTime": "03:41:53.2200000",
      "EndTime": "03:41:53.4200000"
    }
  },
  {
    "TextLocation": {
      "Start": 154308,
      "End": 154312
    },
    "TimeRange": {
      "StartTime": "03:41:53.4500000",
      "EndTime": "03:41:53.6800000"
    }
  },
  {
    "TextLocation": {
      "Start": 154315,
      "End": 154319
    },
    "TimeRange": {
      "StartTime": "03:41:56.4100000",
      "EndTime": "03:41:56.6800000"
    }
  },
  {
    "TextLocation": {
      "Start": 154327,
      "End": 154330
    },
    "TimeRange": {
      "StartTime": "03:43:16.9500000",
      "EndTime": "03:43:17.1900000"
    }
  },
  {
    "TextLocation": {
      "Start": 154331,
      "End": 154336
    },
    "TimeRange": {
      "StartTime": "03:43:17.1900000",
      "EndTime": "03:43:17.3400000"
    }
  },
  {
    "TextLocation": {
      "Start": 154337,
      "End": 154339
    },
    "TimeRange": {
      "StartTime": "03:43:17.3400000",
      "EndTime": "03:43:17.4000000"
    }
  },
  {
    "TextLocation": {
      "Start": 154340,
      "End": 154342
    },
    "TimeRange": {
      "StartTime": "03:43:17.4000000",
      "EndTime": "03:43:17.8200000"
    }
  },
  {
    "TextLocation": {
      "Start": 154350,
      "End": 154353
    },
    "TimeRange": {
      "StartTime": "03:43:19.6600000",
      "EndTime": "03:43:19.8300000"
    }
  },
  {
    "TextLocation": {
      "Start": 154354,
      "End": 154359
    },
    "TimeRange": {
      "StartTime": "03:43:19.8700000",
      "EndTime": "03:43:20.1600000"
    }
  },
  {
    "TextLocation": {
      "Start": 154360,
      "End": 154364
    },
    "TimeRange": {
      "StartTime": "03:43:20.4100000",
      "EndTime": "03:43:20.6600000"
    }
  },
  {
    "TextLocation": {
      "Start": 154372,
      "End": 154377
    },
    "TimeRange": {
      "StartTime": "03:43:46.7800000",
      "EndTime": "03:43:47.2600000"
    }
  },
  {
    "TextLocation": {
      "Start": 154378,
      "End": 154382
    },
    "TimeRange": {
      "StartTime": "03:43:47.4100000",
      "EndTime": "03:43:47.6800000"
    }
  },
  {
    "TextLocation": {
      "Start": 154383,
      "End": 154385
    },
    "TimeRange": {
      "StartTime": "03:43:47.6800000",
      "EndTime": "03:43:47.8000000"
    }
  },
  {
    "TextLocation": {
      "Start": 154386,
      "End": 154389
    },
    "TimeRange": {
      "StartTime": "03:43:47.8000000",
      "EndTime": "03:43:47.8600000"
    }
  },
  {
    "TextLocation": {
      "Start": 154390,
      "End": 154396
    },
    "TimeRange": {
      "StartTime": "03:43:47.8600000",
      "EndTime": "03:43:48.1900000"
    }
  },
  {
    "TextLocation": {
      "Start": 154399,
      "End": 154400
    },
    "TimeRange": {
      "StartTime": "03:43:48.2300000",
      "EndTime": "03:43:48.3300000"
    }
  },
  {
    "TextLocation": {
      "Start": 154401,
      "End": 154405
    },
    "TimeRange": {
      "StartTime": "03:43:48.3700000",
      "EndTime": "03:43:48.7400000"
    }
  },
  {
    "TextLocation": {
      "Start": 154406,
      "End": 154409
    },
    "TimeRange": {
      "StartTime": "03:43:48.7600000",
      "EndTime": "03:43:48.9400000"
    }
  },
  {
    "TextLocation": {
      "Start": 154410,
      "End": 154413
    },
    "TimeRange": {
      "StartTime": "03:43:48.9400000",
      "EndTime": "03:43:49.0300000"
    }
  },
  {
    "TextLocation": {
      "Start": 154414,
      "End": 154421
    },
    "TimeRange": {
      "StartTime": "03:43:49.0300000",
      "EndTime": "03:43:49.4800000"
    }
  },
  {
    "TextLocation": {
      "Start": 154422,
      "End": 154426
    },
    "TimeRange": {
      "StartTime": "03:43:49.4800000",
      "EndTime": "03:43:49.6100000"
    }
  },
  {
    "TextLocation": {
      "Start": 154427,
      "End": 154431
    },
    "TimeRange": {
      "StartTime": "03:43:49.6400000",
      "EndTime": "03:43:49.9900000"
    }
  },
  {
    "TextLocation": {
      "Start": 154434,
      "End": 154438
    },
    "TimeRange": {
      "StartTime": "03:43:51.8900000",
      "EndTime": "03:43:52.1000000"
    }
  },
  {
    "TextLocation": {
      "Start": 154439,
      "End": 154447
    },
    "TimeRange": {
      "StartTime": "03:43:52.1000000",
      "EndTime": "03:43:52.5500000"
    }
  },
  {
    "TextLocation": {
      "Start": 154448,
      "End": 154455
    },
    "TimeRange": {
      "StartTime": "03:43:52.5500000",
      "EndTime": "03:43:52.8799999"
    }
  },
  {
    "TextLocation": {
      "Start": 154456,
      "End": 154463
    },
    "TimeRange": {
      "StartTime": "03:43:54.6800000",
      "EndTime": "03:43:55.0400000"
    }
  },
  {
    "TextLocation": {
      "Start": 154466,
      "End": 154470
    },
    "TimeRange": {
      "StartTime": "03:43:55.5500000",
      "EndTime": "03:43:55.7000000"
    }
  },
  {
    "TextLocation": {
      "Start": 154472,
      "End": 154476
    },
    "TimeRange": {
      "StartTime": "03:43:55.7000000",
      "EndTime": "03:43:55.9400000"
    }
  },
  {
    "TextLocation": {
      "Start": 154477,
      "End": 154479
    },
    "TimeRange": {
      "StartTime": "03:43:55.9400000",
      "EndTime": "03:43:56.0900000"
    }
  },
  {
    "TextLocation": {
      "Start": 154480,
      "End": 154484
    },
    "TimeRange": {
      "StartTime": "03:43:56.0900000",
      "EndTime": "03:43:56.2300000"
    }
  },
  {
    "TextLocation": {
      "Start": 154485,
      "End": 154490
    },
    "TimeRange": {
      "StartTime": "03:43:56.2400000",
      "EndTime": "03:43:56.4200000"
    }
  },
  {
    "TextLocation": {
      "Start": 154491,
      "End": 154496
    },
    "TimeRange": {
      "StartTime": "03:43:56.4200000",
      "EndTime": "03:43:57.1100000"
    }
  },
  {
    "TextLocation": {
      "Start": 154497,
      "End": 154502
    },
    "TimeRange": {
      "StartTime": "03:43:59.4800000",
      "EndTime": "03:43:59.7500000"
    }
  },
  {
    "TextLocation": {
      "Start": 154504,
      "End": 154508
    },
    "TimeRange": {
      "StartTime": "03:43:59.8100000",
      "EndTime": "03:44:00.4700000"
    }
  },
  {
    "TextLocation": {
      "Start": 154509,
      "End": 154512
    },
    "TimeRange": {
      "StartTime": "03:44:00.4700000",
      "EndTime": "03:44:01.3700000"
    }
  },
  {
    "TextLocation": {
      "Start": 154514,
      "End": 154516
    },
    "TimeRange": {
      "StartTime": "03:44:01.3700000",
      "EndTime": "03:44:02.2400000"
    }
  },
  {
    "TextLocation": {
      "Start": 154517,
      "End": 154522
    },
    "TimeRange": {
      "StartTime": "03:44:02.2400000",
      "EndTime": "03:44:02.5200000"
    }
  },
  {
    "TextLocation": {
      "Start": 154523,
      "End": 154529
    },
    "TimeRange": {
      "StartTime": "03:44:02.5400000",
      "EndTime": "03:44:02.8700000"
    }
  },
  {
    "TextLocation": {
      "Start": 154530,
      "End": 154538
    },
    "TimeRange": {
      "StartTime": "03:44:02.8700000",
      "EndTime": "03:44:03.5600000"
    }
  },
  {
    "TextLocation": {
      "Start": 154541,
      "End": 154544
    },
    "TimeRange": {
      "StartTime": "03:44:04.5400000",
      "EndTime": "03:44:04.8100000"
    }
  },
  {
    "TextLocation": {
      "Start": 154545,
      "End": 154548
    },
    "TimeRange": {
      "StartTime": "03:44:04.9599999",
      "EndTime": "03:44:05.0700000"
    }
  },
  {
    "TextLocation": {
      "Start": 154549,
      "End": 154558
    },
    "TimeRange": {
      "StartTime": "03:44:05.2300000",
      "EndTime": "03:44:05.6800000"
    }
  },
  {
    "TextLocation": {
      "Start": 154559,
      "End": 154561
    },
    "TimeRange": {
      "StartTime": "03:44:05.6800000",
      "EndTime": "03:44:05.7400000"
    }
  },
  {
    "TextLocation": {
      "Start": 154562,
      "End": 154565
    },
    "TimeRange": {
      "StartTime": "03:44:05.7400000",
      "EndTime": "03:44:05.8000000"
    }
  },
  {
    "TextLocation": {
      "Start": 154566,
      "End": 154573
    },
    "TimeRange": {
      "StartTime": "03:44:05.8000000",
      "EndTime": "03:44:06.2400000"
    }
  },
  {
    "TextLocation": {
      "Start": 154576,
      "End": 154587
    },
    "TimeRange": {
      "StartTime": "03:44:06.2600000",
      "EndTime": "03:44:06.8700000"
    }
  },
  {
    "TextLocation": {
      "Start": 154588,
      "End": 154591
    },
    "TimeRange": {
      "StartTime": "03:44:06.8900000",
      "EndTime": "03:44:07.0100000"
    }
  },
  {
    "TextLocation": {
      "Start": 154592,
      "End": 154593
    },
    "TimeRange": {
      "StartTime": "03:44:07.0100000",
      "EndTime": "03:44:07.0600000"
    }
  },
  {
    "TextLocation": {
      "Start": 154594,
      "End": 154599
    },
    "TimeRange": {
      "StartTime": "03:44:07.0600000",
      "EndTime": "03:44:07.3300000"
    }
  },
  {
    "TextLocation": {
      "Start": 154600,
      "End": 154607
    },
    "TimeRange": {
      "StartTime": "03:44:07.3300000",
      "EndTime": "03:44:07.6600000"
    }
  },
  {
    "TextLocation": {
      "Start": 154608,
      "End": 154611
    },
    "TimeRange": {
      "StartTime": "03:44:07.6600000",
      "EndTime": "03:44:07.8400000"
    }
  },
  {
    "TextLocation": {
      "Start": 154612,
      "End": 154615
    },
    "TimeRange": {
      "StartTime": "03:44:07.8400000",
      "EndTime": "03:44:08"
    }
  },
  {
    "TextLocation": {
      "Start": 154616,
      "End": 154617
    },
    "TimeRange": {
      "StartTime": "03:44:08",
      "EndTime": "03:44:08.0500000"
    }
  },
  {
    "TextLocation": {
      "Start": 154618,
      "End": 154623
    },
    "TimeRange": {
      "StartTime": "03:44:08.0500000",
      "EndTime": "03:44:08.5000000"
    }
  },
  {
    "TextLocation": {
      "Start": 154624,
      "End": 154629
    },
    "TimeRange": {
      "StartTime": "03:44:08.7700000",
      "EndTime": "03:44:09.1299999"
    }
  },
  {
    "TextLocation": {
      "Start": 154630,
      "End": 154631
    },
    "TimeRange": {
      "StartTime": "03:44:09.1299999",
      "EndTime": "03:44:09.5900000"
    }
  },
  {
    "TextLocation": {
      "Start": 154632,
      "End": 154639
    },
    "TimeRange": {
      "StartTime": "03:44:09.5900000",
      "EndTime": "03:44:10.0600000"
    }
  },
  {
    "TextLocation": {
      "Start": 154640,
      "End": 154643
    },
    "TimeRange": {
      "StartTime": "03:44:10.0600000",
      "EndTime": "03:44:10.6000000"
    }
  },
  {
    "TextLocation": {
      "Start": 154646,
      "End": 154649
    },
    "TimeRange": {
      "StartTime": "03:44:11.7099999",
      "EndTime": "03:44:12.0100000"
    }
  },
  {
    "TextLocation": {
      "Start": 154650,
      "End": 154654
    },
    "TimeRange": {
      "StartTime": "03:44:12.0100000",
      "EndTime": "03:44:12.3000000"
    }
  },
  {
    "TextLocation": {
      "Start": 154655,
      "End": 154658
    },
    "TimeRange": {
      "StartTime": "03:44:12.3100000",
      "EndTime": "03:44:12.4599999"
    }
  },
  {
    "TextLocation": {
      "Start": 154659,
      "End": 154663
    },
    "TimeRange": {
      "StartTime": "03:44:12.4900000",
      "EndTime": "03:44:12.7600000"
    }
  },
  {
    "TextLocation": {
      "Start": 154664,
      "End": 154671
    },
    "TimeRange": {
      "StartTime": "03:44:12.7600000",
      "EndTime": "03:44:13.0200000"
    }
  },
  {
    "TextLocation": {
      "Start": 154672,
      "End": 154673
    },
    "TimeRange": {
      "StartTime": "03:44:13.0600000",
      "EndTime": "03:44:13.1100000"
    }
  },
  {
    "TextLocation": {
      "Start": 154674,
      "End": 154678
    },
    "TimeRange": {
      "StartTime": "03:44:13.1299999",
      "EndTime": "03:44:13.3900000"
    }
  },
  {
    "TextLocation": {
      "Start": 154680,
      "End": 154684
    },
    "TimeRange": {
      "StartTime": "03:44:13.3900000",
      "EndTime": "03:44:13.6000000"
    }
  },
  {
    "TextLocation": {
      "Start": 154685,
      "End": 154688
    },
    "TimeRange": {
      "StartTime": "03:44:13.6000000",
      "EndTime": "03:44:13.7500000"
    }
  },
  {
    "TextLocation": {
      "Start": 154689,
      "End": 154697
    },
    "TimeRange": {
      "StartTime": "03:44:13.7500000",
      "EndTime": "03:44:14.2300000"
    }
  },
  {
    "TextLocation": {
      "Start": 154698,
      "End": 154704
    },
    "TimeRange": {
      "StartTime": "03:44:14.2300000",
      "EndTime": "03:44:14.6500000"
    }
  },
  {
    "TextLocation": {
      "Start": 154705,
      "End": 154708
    },
    "TimeRange": {
      "StartTime": "03:44:14.6500000",
      "EndTime": "03:44:15.1900000"
    }
  },
  {
    "TextLocation": {
      "Start": 154711,
      "End": 154713
    },
    "TimeRange": {
      "StartTime": "03:44:17.1400000",
      "EndTime": "03:44:18.1299999"
    }
  },
  {
    "TextLocation": {
      "Start": 154714,
      "End": 154717
    },
    "TimeRange": {
      "StartTime": "03:44:18.1299999",
      "EndTime": "03:44:18.3700000"
    }
  },
  {
    "TextLocation": {
      "Start": 154718,
      "End": 154721
    },
    "TimeRange": {
      "StartTime": "03:44:18.3700000",
      "EndTime": "03:44:18.7900000"
    }
  },
  {
    "TextLocation": {
      "Start": 154722,
      "End": 154730
    },
    "TimeRange": {
      "StartTime": "03:44:19.3900000",
      "EndTime": "03:44:20.1100000"
    }
  },
  {
    "TextLocation": {
      "Start": 154731,
      "End": 154737
    },
    "TimeRange": {
      "StartTime": "03:44:20.1400000",
      "EndTime": "03:44:20.6700000"
    }
  },
  {
    "TextLocation": {
      "Start": 154739,
      "End": 154742
    },
    "TimeRange": {
      "StartTime": "03:44:20.6800000",
      "EndTime": "03:44:21.0100000"
    }
  },
  {
    "TextLocation": {
      "Start": 154743,
      "End": 154746
    },
    "TimeRange": {
      "StartTime": "03:44:21.0100000",
      "EndTime": "03:44:21.4599999"
    }
  },
  {
    "TextLocation": {
      "Start": 154748,
      "End": 154750
    },
    "TimeRange": {
      "StartTime": "03:44:21.4599999",
      "EndTime": "03:44:21.6700000"
    }
  },
  {
    "TextLocation": {
      "Start": 154751,
      "End": 154755
    },
    "TimeRange": {
      "StartTime": "03:44:21.6700000",
      "EndTime": "03:44:22.1800000"
    }
  },
  {
    "TextLocation": {
      "Start": 154758,
      "End": 154760
    },
    "TimeRange": {
      "StartTime": "03:44:22.3000000",
      "EndTime": "03:44:22.5400000"
    }
  },
  {
    "TextLocation": {
      "Start": 154761,
      "End": 154768
    },
    "TimeRange": {
      "StartTime": "03:44:22.5400000",
      "EndTime": "03:44:22.9900000"
    }
  },
  {
    "TextLocation": {
      "Start": 154769,
      "End": 154771
    },
    "TimeRange": {
      "StartTime": "03:44:22.9900000",
      "EndTime": "03:44:23.3799999"
    }
  },
  {
    "TextLocation": {
      "Start": 154772,
      "End": 154776
    },
    "TimeRange": {
      "StartTime": "03:44:23.3799999",
      "EndTime": "03:44:23.7400000"
    }
  },
  {
    "TextLocation": {
      "Start": 154777,
      "End": 154783
    },
    "TimeRange": {
      "StartTime": "03:44:23.7400000",
      "EndTime": "03:44:24.1900000"
    }
  },
  {
    "TextLocation": {
      "Start": 154784,
      "End": 154787
    },
    "TimeRange": {
      "StartTime": "03:44:24.1900000",
      "EndTime": "03:44:24.4599999"
    }
  },
  {
    "TextLocation": {
      "Start": 154788,
      "End": 154795
    },
    "TimeRange": {
      "StartTime": "03:44:24.7000000",
      "EndTime": "03:44:25.7800000"
    }
  },
  {
    "TextLocation": {
      "Start": 154796,
      "End": 154799
    },
    "TimeRange": {
      "StartTime": "03:44:26.3500000",
      "EndTime": "03:44:27.0700000"
    }
  },
  {
    "TextLocation": {
      "Start": 154802,
      "End": 154804
    },
    "TimeRange": {
      "StartTime": "03:44:28.5200000",
      "EndTime": "03:44:28.7600000"
    }
  },
  {
    "TextLocation": {
      "Start": 154805,
      "End": 154807
    },
    "TimeRange": {
      "StartTime": "03:44:28.7600000",
      "EndTime": "03:44:28.8500000"
    }
  },
  {
    "TextLocation": {
      "Start": 154808,
      "End": 154811
    },
    "TimeRange": {
      "StartTime": "03:44:28.8500000",
      "EndTime": "03:44:28.9700000"
    }
  },
  {
    "TextLocation": {
      "Start": 154812,
      "End": 154815
    },
    "TimeRange": {
      "StartTime": "03:44:28.9700000",
      "EndTime": "03:44:29.1500000"
    }
  },
  {
    "TextLocation": {
      "Start": 154816,
      "End": 154824
    },
    "TimeRange": {
      "StartTime": "03:44:29.1500000",
      "EndTime": "03:44:29.7800000"
    }
  },
  {
    "TextLocation": {
      "Start": 154826,
      "End": 154829
    },
    "TimeRange": {
      "StartTime": "03:44:29.7800000",
      "EndTime": "03:44:29.9599999"
    }
  },
  {
    "TextLocation": {
      "Start": 154830,
      "End": 154833
    },
    "TimeRange": {
      "StartTime": "03:44:29.9599999",
      "EndTime": "03:44:30.1700000"
    }
  },
  {
    "TextLocation": {
      "Start": 154834,
      "End": 154837
    },
    "TimeRange": {
      "StartTime": "03:44:30.1700000",
      "EndTime": "03:44:30.3799999"
    }
  },
  {
    "TextLocation": {
      "Start": 154838,
      "End": 154842
    },
    "TimeRange": {
      "StartTime": "03:44:30.3799999",
      "EndTime": "03:44:30.8900000"
    }
  },
  {
    "TextLocation": {
      "Start": 154845,
      "End": 154848
    },
    "TimeRange": {
      "StartTime": "03:44:31.2500000",
      "EndTime": "03:44:31.3500000"
    }
  },
  {
    "TextLocation": {
      "Start": 154849,
      "End": 154851
    },
    "TimeRange": {
      "StartTime": "03:44:31.3700000",
      "EndTime": "03:44:31.7600000"
    }
  },
  {
    "TextLocation": {
      "Start": 154852,
      "End": 154862
    },
    "TimeRange": {
      "StartTime": "03:44:32.1200000",
      "EndTime": "03:44:32.5100000"
    }
  },
  {
    "TextLocation": {
      "Start": 154863,
      "End": 154865
    },
    "TimeRange": {
      "StartTime": "03:44:32.5200000",
      "EndTime": "03:44:32.6299999"
    }
  },
  {
    "TextLocation": {
      "Start": 154866,
      "End": 154871
    },
    "TimeRange": {
      "StartTime": "03:44:32.6299999",
      "EndTime": "03:44:32.8100000"
    }
  },
  {
    "TextLocation": {
      "Start": 154872,
      "End": 154876
    },
    "TimeRange": {
      "StartTime": "03:44:32.8100000",
      "EndTime": "03:44:33.1400000"
    }
  },
  {
    "TextLocation": {
      "Start": 154879,
      "End": 154889
    },
    "TimeRange": {
      "StartTime": "03:44:33.2600000",
      "EndTime": "03:44:33.7900000"
    }
  },
  {
    "TextLocation": {
      "Start": 154890,
      "End": 154893
    },
    "TimeRange": {
      "StartTime": "03:44:33.7900000",
      "EndTime": "03:44:33.8600000"
    }
  },
  {
    "TextLocation": {
      "Start": 154894,
      "End": 154898
    },
    "TimeRange": {
      "StartTime": "03:44:33.8600000",
      "EndTime": "03:44:34.0700000"
    }
  },
  {
    "TextLocation": {
      "Start": 154899,
      "End": 154907
    },
    "TimeRange": {
      "StartTime": "03:44:34.0700000",
      "EndTime": "03:44:34.6299999"
    }
  },
  {
    "TextLocation": {
      "Start": 154910,
      "End": 154912
    },
    "TimeRange": {
      "StartTime": "03:44:34.6400000",
      "EndTime": "03:44:34.7900000"
    }
  },
  {
    "TextLocation": {
      "Start": 154913,
      "End": 154917
    },
    "TimeRange": {
      "StartTime": "03:44:34.7900000",
      "EndTime": "03:44:34.9100000"
    }
  },
  {
    "TextLocation": {
      "Start": 154918,
      "End": 154921
    },
    "TimeRange": {
      "StartTime": "03:44:34.9100000",
      "EndTime": "03:44:35.1800000"
    }
  },
  {
    "TextLocation": {
      "Start": 154922,
      "End": 154928
    },
    "TimeRange": {
      "StartTime": "03:44:35.1800000",
      "EndTime": "03:44:35.4500000"
    }
  },
  {
    "TextLocation": {
      "Start": 154929,
      "End": 154930
    },
    "TimeRange": {
      "StartTime": "03:44:35.4500000",
      "EndTime": "03:44:35.5100000"
    }
  },
  {
    "TextLocation": {
      "Start": 154931,
      "End": 154935
    },
    "TimeRange": {
      "StartTime": "03:44:35.5100000",
      "EndTime": "03:44:36.0800000"
    }
  },
  {
    "TextLocation": {
      "Start": 154936,
      "End": 154940
    },
    "TimeRange": {
      "StartTime": "03:44:37.4900000",
      "EndTime": "03:44:37.6500000"
    }
  },
  {
    "TextLocation": {
      "Start": 154941,
      "End": 154945
    },
    "TimeRange": {
      "StartTime": "03:44:37.6500000",
      "EndTime": "03:44:37.7099999"
    }
  },
  {
    "TextLocation": {
      "Start": 154948,
      "End": 154951
    },
    "TimeRange": {
      "StartTime": "03:44:37.7099999",
      "EndTime": "03:44:37.7600000"
    }
  },
  {
    "TextLocation": {
      "Start": 154952,
      "End": 154956
    },
    "TimeRange": {
      "StartTime": "03:44:37.7600000",
      "EndTime": "03:44:38.0700000"
    }
  },
  {
    "TextLocation": {
      "Start": 154957,
      "End": 154965
    },
    "TimeRange": {
      "StartTime": "03:44:38.1200000",
      "EndTime": "03:44:38.8700000"
    }
  },
  {
    "TextLocation": {
      "Start": 154966,
      "End": 154972
    },
    "TimeRange": {
      "StartTime": "03:44:38.8700000",
      "EndTime": "03:44:39.5600000"
    }
  },
  {
    "TextLocation": {
      "Start": 154973,
      "End": 154975
    },
    "TimeRange": {
      "StartTime": "03:44:39.5600000",
      "EndTime": "03:44:39.7700000"
    }
  },
  {
    "TextLocation": {
      "Start": 154976,
      "End": 154980
    },
    "TimeRange": {
      "StartTime": "03:44:39.7700000",
      "EndTime": "03:44:40.1000000"
    }
  },
  {
    "TextLocation": {
      "Start": 154981,
      "End": 154983
    },
    "TimeRange": {
      "StartTime": "03:44:40.1000000",
      "EndTime": "03:44:40.5800000"
    }
  },
  {
    "TextLocation": {
      "Start": 154986,
      "End": 154989
    },
    "TimeRange": {
      "StartTime": "03:44:41.5100000",
      "EndTime": "03:44:41.7800000"
    }
  },
  {
    "TextLocation": {
      "Start": 154990,
      "End": 154999
    },
    "TimeRange": {
      "StartTime": "03:44:41.7800000",
      "EndTime": "03:44:42.2300000"
    }
  },
  {
    "TextLocation": {
      "Start": 155000,
      "End": 155005
    },
    "TimeRange": {
      "StartTime": "03:44:42.2300000",
      "EndTime": "03:44:42.4700000"
    }
  },
  {
    "TextLocation": {
      "Start": 155006,
      "End": 155012
    },
    "TimeRange": {
      "StartTime": "03:44:42.4700000",
      "EndTime": "03:44:42.8000000"
    }
  },
  {
    "TextLocation": {
      "Start": 155013,
      "End": 155016
    },
    "TimeRange": {
      "StartTime": "03:44:42.8000000",
      "EndTime": "03:44:43.1600000"
    }
  },
  {
    "TextLocation": {
      "Start": 155019,
      "End": 155023
    },
    "TimeRange": {
      "StartTime": "03:44:43.6700000",
      "EndTime": "03:44:44.1200000"
    }
  },
  {
    "TextLocation": {
      "Start": 155026,
      "End": 155029
    },
    "TimeRange": {
      "StartTime": "03:44:44.6600000",
      "EndTime": "03:44:44.7500000"
    }
  },
  {
    "TextLocation": {
      "Start": 155030,
      "End": 155035
    },
    "TimeRange": {
      "StartTime": "03:44:44.7500000",
      "EndTime": "03:44:44.9900000"
    }
  },
  {
    "TextLocation": {
      "Start": 155038,
      "End": 155040
    },
    "TimeRange": {
      "StartTime": "03:44:45.8300000",
      "EndTime": "03:44:46.2200000"
    }
  },
  {
    "TextLocation": {
      "Start": 155041,
      "End": 155046
    },
    "TimeRange": {
      "StartTime": "03:44:46.2200000",
      "EndTime": "03:44:46.3400000"
    }
  },
  {
    "TextLocation": {
      "Start": 155047,
      "End": 155052
    },
    "TimeRange": {
      "StartTime": "03:44:46.3400000",
      "EndTime": "03:44:46.4900000"
    }
  },
  {
    "TextLocation": {
      "Start": 155053,
      "End": 155055
    },
    "TimeRange": {
      "StartTime": "03:44:46.4900000",
      "EndTime": "03:44:46.5800000"
    }
  },
  {
    "TextLocation": {
      "Start": 155056,
      "End": 155058
    },
    "TimeRange": {
      "StartTime": "03:44:46.5800000",
      "EndTime": "03:44:46.8500000"
    }
  },
  {
    "TextLocation": {
      "Start": 155061,
      "End": 155063
    },
    "TimeRange": {
      "StartTime": "03:44:46.8500000",
      "EndTime": "03:44:47.0300000"
    }
  },
  {
    "TextLocation": {
      "Start": 155064,
      "End": 155069
    },
    "TimeRange": {
      "StartTime": "03:44:47.0300000",
      "EndTime": "03:44:47.2099999"
    }
  },
  {
    "TextLocation": {
      "Start": 155070,
      "End": 155075
    },
    "TimeRange": {
      "StartTime": "03:44:47.2099999",
      "EndTime": "03:44:47.3900000"
    }
  },
  {
    "TextLocation": {
      "Start": 155076,
      "End": 155079
    },
    "TimeRange": {
      "StartTime": "03:44:47.3900000",
      "EndTime": "03:44:47.4800000"
    }
  },
  {
    "TextLocation": {
      "Start": 155080,
      "End": 155084
    },
    "TimeRange": {
      "StartTime": "03:44:47.4800000",
      "EndTime": "03:44:47.7800000"
    }
  },
  {
    "TextLocation": {
      "Start": 155085,
      "End": 155089
    },
    "TimeRange": {
      "StartTime": "03:44:47.7800000",
      "EndTime": "03:44:48.0800000"
    }
  },
  {
    "TextLocation": {
      "Start": 155090,
      "End": 155092
    },
    "TimeRange": {
      "StartTime": "03:44:48.0800000",
      "EndTime": "03:44:48.3200000"
    }
  },
  {
    "TextLocation": {
      "Start": 155093,
      "End": 155096
    },
    "TimeRange": {
      "StartTime": "03:44:48.3200000",
      "EndTime": "03:44:48.4100000"
    }
  },
  {
    "TextLocation": {
      "Start": 155097,
      "End": 155102
    },
    "TimeRange": {
      "StartTime": "03:44:48.4100000",
      "EndTime": "03:44:48.5600000"
    }
  },
  {
    "TextLocation": {
      "Start": 155103,
      "End": 155107
    },
    "TimeRange": {
      "StartTime": "03:44:48.5600000",
      "EndTime": "03:44:48.8300000"
    }
  },
  {
    "TextLocation": {
      "Start": 155108,
      "End": 155110
    },
    "TimeRange": {
      "StartTime": "03:44:48.8300000",
      "EndTime": "03:44:49.1600000"
    }
  },
  {
    "TextLocation": {
      "Start": 155113,
      "End": 155118
    },
    "TimeRange": {
      "StartTime": "03:44:50.4500000",
      "EndTime": "03:44:50.8700000"
    }
  },
  {
    "TextLocation": {
      "Start": 155121,
      "End": 155125
    },
    "TimeRange": {
      "StartTime": "03:44:51.7400000",
      "EndTime": "03:44:54.7099999"
    }
  },
  {
    "TextLocation": {
      "Start": 155126,
      "End": 155134
    },
    "TimeRange": {
      "StartTime": "03:44:56.0300000",
      "EndTime": "03:44:56.3200000"
    }
  },
  {
    "TextLocation": {
      "Start": 155137,
      "End": 155140
    },
    "TimeRange": {
      "StartTime": "03:45:03.0800000",
      "EndTime": "03:45:03.1800000"
    }
  },
  {
    "TextLocation": {
      "Start": 155141,
      "End": 155146
    },
    "TimeRange": {
      "StartTime": "03:45:03.2000000",
      "EndTime": "03:45:03.3200000"
    }
  },
  {
    "TextLocation": {
      "Start": 155147,
      "End": 155149
    },
    "TimeRange": {
      "StartTime": "03:45:03.3200000",
      "EndTime": "03:45:03.5500000"
    }
  },
  {
    "TextLocation": {
      "Start": 155150,
      "End": 155153
    },
    "TimeRange": {
      "StartTime": "03:45:03.5600000",
      "EndTime": "03:45:03.8300000"
    }
  },
  {
    "TextLocation": {
      "Start": 155154,
      "End": 155156
    },
    "TimeRange": {
      "StartTime": "03:45:03.8300000",
      "EndTime": "03:45:03.9200000"
    }
  },
  {
    "TextLocation": {
      "Start": 155157,
      "End": 155159
    },
    "TimeRange": {
      "StartTime": "03:45:03.9300000",
      "EndTime": "03:45:04.1200000"
    }
  },
  {
    "TextLocation": {
      "Start": 155160,
      "End": 155167
    },
    "TimeRange": {
      "StartTime": "03:45:04.5200000",
      "EndTime": "03:45:05.1200000"
    }
  },
  {
    "TextLocation": {
      "Start": 155170,
      "End": 155172
    },
    "TimeRange": {
      "StartTime": "03:46:43.0600000",
      "EndTime": "03:46:43.3000000"
    }
  },
  {
    "TextLocation": {
      "Start": 155173,
      "End": 155178
    },
    "TimeRange": {
      "StartTime": "03:46:43.6600000",
      "EndTime": "03:46:43.8700000"
    }
  },
  {
    "TextLocation": {
      "Start": 155181,
      "End": 155185
    },
    "TimeRange": {
      "StartTime": "03:46:54.0300000",
      "EndTime": "03:46:54.2400000"
    }
  },
  {
    "TextLocation": {
      "Start": 155188,
      "End": 155193
    },
    "TimeRange": {
      "StartTime": "03:47:19.6200000",
      "EndTime": "03:47:19.8900000"
    }
  },
  {
    "TextLocation": {
      "Start": 155194,
      "End": 155197
    },
    "TimeRange": {
      "StartTime": "03:47:19.8900000",
      "EndTime": "03:47:20.3100000"
    }
  },
  {
    "TextLocation": {
      "Start": 155200,
      "End": 155206
    },
    "TimeRange": {
      "StartTime": "03:47:22.9500000",
      "EndTime": "03:47:23.1000000"
    }
  },
  {
    "TextLocation": {
      "Start": 155207,
      "End": 155211
    },
    "TimeRange": {
      "StartTime": "03:47:23.1000000",
      "EndTime": "03:47:23.4000000"
    }
  },
  {
    "TextLocation": {
      "Start": 155212,
      "End": 155214
    },
    "TimeRange": {
      "StartTime": "03:47:23.4000000",
      "EndTime": "03:47:23.5500000"
    }
  },
  {
    "TextLocation": {
      "Start": 155215,
      "End": 155218
    },
    "TimeRange": {
      "StartTime": "03:47:23.5500000",
      "EndTime": "03:47:23.6100000"
    }
  },
  {
    "TextLocation": {
      "Start": 155219,
      "End": 155225
    },
    "TimeRange": {
      "StartTime": "03:47:23.6100000",
      "EndTime": "03:47:24"
    }
  },
  {
    "TextLocation": {
      "Start": 155228,
      "End": 155232
    },
    "TimeRange": {
      "StartTime": "03:47:24.3900000",
      "EndTime": "03:47:25.1100000"
    }
  },
  {
    "TextLocation": {
      "Start": 155233,
      "End": 155236
    },
    "TimeRange": {
      "StartTime": "03:47:25.1100000",
      "EndTime": "03:47:25.9800000"
    }
  },
  {
    "TextLocation": {
      "Start": 155238,
      "End": 155240
    },
    "TimeRange": {
      "StartTime": "03:47:25.9800000",
      "EndTime": "03:47:26.7000000"
    }
  },
  {
    "TextLocation": {
      "Start": 155241,
      "End": 155249
    },
    "TimeRange": {
      "StartTime": "03:47:26.7000000",
      "EndTime": "03:47:27.3500000"
    }
  },
  {
    "TextLocation": {
      "Start": 155252,
      "End": 155260
    },
    "TimeRange": {
      "StartTime": "03:47:27.3900000",
      "EndTime": "03:47:27.7800000"
    }
  },
  {
    "TextLocation": {
      "Start": 155263,
      "End": 155271
    },
    "TimeRange": {
      "StartTime": "03:47:28.3200000",
      "EndTime": "03:47:28.6500000"
    }
  },
  {
    "TextLocation": {
      "Start": 155273,
      "End": 155278
    },
    "TimeRange": {
      "StartTime": "03:47:28.6500000",
      "EndTime": "03:47:28.8900000"
    }
  },
  {
    "TextLocation": {
      "Start": 155279,
      "End": 155288
    },
    "TimeRange": {
      "StartTime": "03:47:28.8900000",
      "EndTime": "03:47:29.3700000"
    }
  },
  {
    "TextLocation": {
      "Start": 155290,
      "End": 155297
    },
    "TimeRange": {
      "StartTime": "03:47:29.3700000",
      "EndTime": "03:47:29.8000000"
    }
  },
  {
    "TextLocation": {
      "Start": 155298,
      "End": 155309
    },
    "TimeRange": {
      "StartTime": "03:47:29.8400000",
      "EndTime": "03:47:30.4800000"
    }
  },
  {
    "TextLocation": {
      "Start": 155310,
      "End": 155314
    },
    "TimeRange": {
      "StartTime": "03:47:30.4800000",
      "EndTime": "03:47:30.9500000"
    }
  },
  {
    "TextLocation": {
      "Start": 155317,
      "End": 155323
    },
    "TimeRange": {
      "StartTime": "03:47:31.7400000",
      "EndTime": "03:47:32.0400000"
    }
  },
  {
    "TextLocation": {
      "Start": 155324,
      "End": 155329
    },
    "TimeRange": {
      "StartTime": "03:47:32.0400000",
      "EndTime": "03:47:32.1900000"
    }
  },
  {
    "TextLocation": {
      "Start": 155330,
      "End": 155332
    },
    "TimeRange": {
      "StartTime": "03:47:32.1900000",
      "EndTime": "03:47:32.3100000"
    }
  },
  {
    "TextLocation": {
      "Start": 155333,
      "End": 155337
    },
    "TimeRange": {
      "StartTime": "03:47:32.3100000",
      "EndTime": "03:47:32.6400000"
    }
  },
  {
    "TextLocation": {
      "Start": 155338,
      "End": 155342
    },
    "TimeRange": {
      "StartTime": "03:47:32.6400000",
      "EndTime": "03:47:32.8700000"
    }
  },
  {
    "TextLocation": {
      "Start": 155343,
      "End": 155345
    },
    "TimeRange": {
      "StartTime": "03:47:32.9000000",
      "EndTime": "03:47:33"
    }
  },
  {
    "TextLocation": {
      "Start": 155346,
      "End": 155353
    },
    "TimeRange": {
      "StartTime": "03:47:33",
      "EndTime": "03:47:33.3900000"
    }
  },
  {
    "TextLocation": {
      "Start": 155354,
      "End": 155358
    },
    "TimeRange": {
      "StartTime": "03:47:33.3900000",
      "EndTime": "03:47:33.5700000"
    }
  },
  {
    "TextLocation": {
      "Start": 155359,
      "End": 155367
    },
    "TimeRange": {
      "StartTime": "03:47:33.5700000",
      "EndTime": "03:47:33.9200000"
    }
  },
  {
    "TextLocation": {
      "Start": 155370,
      "End": 155373
    },
    "TimeRange": {
      "StartTime": "03:47:33.9400000",
      "EndTime": "03:47:34"
    }
  },
  {
    "TextLocation": {
      "Start": 155374,
      "End": 155383
    },
    "TimeRange": {
      "StartTime": "03:47:34",
      "EndTime": "03:47:34.4700000"
    }
  },
  {
    "TextLocation": {
      "Start": 155384,
      "End": 155386
    },
    "TimeRange": {
      "StartTime": "03:47:34.4700000",
      "EndTime": "03:47:34.5600000"
    }
  },
  {
    "TextLocation": {
      "Start": 155387,
      "End": 155393
    },
    "TimeRange": {
      "StartTime": "03:47:34.5600000",
      "EndTime": "03:47:35.1900000"
    }
  },
  {
    "TextLocation": {
      "Start": 155394,
      "End": 155398
    },
    "TimeRange": {
      "StartTime": "03:47:35.1900000",
      "EndTime": "03:47:35.3900000"
    }
  },
  {
    "TextLocation": {
      "Start": 155399,
      "End": 155404
    },
    "TimeRange": {
      "StartTime": "03:47:35.4000000",
      "EndTime": "03:47:35.8799999"
    }
  },
  {
    "TextLocation": {
      "Start": 155406,
      "End": 155411
    },
    "TimeRange": {
      "StartTime": "03:47:37.0500000",
      "EndTime": "03:47:37.3200000"
    }
  },
  {
    "TextLocation": {
      "Start": 155412,
      "End": 155414
    },
    "TimeRange": {
      "StartTime": "03:47:37.3200000",
      "EndTime": "03:47:37.4100000"
    }
  },
  {
    "TextLocation": {
      "Start": 155415,
      "End": 155416
    },
    "TimeRange": {
      "StartTime": "03:47:37.4100000",
      "EndTime": "03:47:37.4400000"
    }
  },
  {
    "TextLocation": {
      "Start": 155417,
      "End": 155423
    },
    "TimeRange": {
      "StartTime": "03:47:37.4400000",
      "EndTime": "03:47:37.6500000"
    }
  },
  {
    "TextLocation": {
      "Start": 155424,
      "End": 155433
    },
    "TimeRange": {
      "StartTime": "03:47:37.6500000",
      "EndTime": "03:47:38.1900000"
    }
  },
  {
    "TextLocation": {
      "Start": 155434,
      "End": 155441
    },
    "TimeRange": {
      "StartTime": "03:47:38.1900000",
      "EndTime": "03:47:38.5800000"
    }
  },
  {
    "TextLocation": {
      "Start": 155442,
      "End": 155449
    },
    "TimeRange": {
      "StartTime": "03:47:38.7600000",
      "EndTime": "03:47:38.9700000"
    }
  },
  {
    "TextLocation": {
      "Start": 155450,
      "End": 155456
    },
    "TimeRange": {
      "StartTime": "03:47:38.9700000",
      "EndTime": "03:47:39.3300000"
    }
  },
  {
    "TextLocation": {
      "Start": 155457,
      "End": 155460
    },
    "TimeRange": {
      "StartTime": "03:47:39.3300000",
      "EndTime": "03:47:39.7800000"
    }
  },
  {
    "TextLocation": {
      "Start": 155461,
      "End": 155465
    },
    "TimeRange": {
      "StartTime": "03:47:40.8900000",
      "EndTime": "03:47:41.1299999"
    }
  },
  {
    "TextLocation": {
      "Start": 155466,
      "End": 155468
    },
    "TimeRange": {
      "StartTime": "03:47:41.1299999",
      "EndTime": "03:47:41.2200000"
    }
  },
  {
    "TextLocation": {
      "Start": 155469,
      "End": 155474
    },
    "TimeRange": {
      "StartTime": "03:47:41.2200000",
      "EndTime": "03:47:41.4599999"
    }
  },
  {
    "TextLocation": {
      "Start": 155475,
      "End": 155484
    },
    "TimeRange": {
      "StartTime": "03:47:41.4599999",
      "EndTime": "03:47:41.9100000"
    }
  },
  {
    "TextLocation": {
      "Start": 155485,
      "End": 155493
    },
    "TimeRange": {
      "StartTime": "03:47:41.9100000",
      "EndTime": "03:47:42.4500000"
    }
  },
  {
    "TextLocation": {
      "Start": 155495,
      "End": 155504
    },
    "TimeRange": {
      "StartTime": "03:47:42.4500000",
      "EndTime": "03:47:43.1700000"
    }
  },
  {
    "TextLocation": {
      "Start": 155507,
      "End": 155510
    },
    "TimeRange": {
      "StartTime": "03:47:44.1600000",
      "EndTime": "03:47:44.3600000"
    }
  },
  {
    "TextLocation": {
      "Start": 155511,
      "End": 155514
    },
    "TimeRange": {
      "StartTime": "03:47:44.3700000",
      "EndTime": "03:47:44.5900000"
    }
  },
  {
    "TextLocation": {
      "Start": 155515,
      "End": 155522
    },
    "TimeRange": {
      "StartTime": "03:47:44.7000000",
      "EndTime": "03:47:45.1800000"
    }
  },
  {
    "TextLocation": {
      "Start": 155523,
      "End": 155529
    },
    "TimeRange": {
      "StartTime": "03:47:45.2099999",
      "EndTime": "03:47:45.8700000"
    }
  },
  {
    "TextLocation": {
      "Start": 155531,
      "End": 155533
    },
    "TimeRange": {
      "StartTime": "03:47:46.3200000",
      "EndTime": "03:47:46.5300000"
    }
  },
  {
    "TextLocation": {
      "Start": 155534,
      "End": 155536
    },
    "TimeRange": {
      "StartTime": "03:47:46.5300000",
      "EndTime": "03:47:46.6800000"
    }
  },
  {
    "TextLocation": {
      "Start": 155537,
      "End": 155541
    },
    "TimeRange": {
      "StartTime": "03:47:46.6800000",
      "EndTime": "03:47:47.0100000"
    }
  },
  {
    "TextLocation": {
      "Start": 155542,
      "End": 155545
    },
    "TimeRange": {
      "StartTime": "03:47:47.0400000",
      "EndTime": "03:47:47.1600000"
    }
  },
  {
    "TextLocation": {
      "Start": 155546,
      "End": 155550
    },
    "TimeRange": {
      "StartTime": "03:47:47.1600000",
      "EndTime": "03:47:47.5200000"
    }
  },
  {
    "TextLocation": {
      "Start": 155551,
      "End": 155554
    },
    "TimeRange": {
      "StartTime": "03:47:47.5200000",
      "EndTime": "03:47:47.6100000"
    }
  },
  {
    "TextLocation": {
      "Start": 155555,
      "End": 155562
    },
    "TimeRange": {
      "StartTime": "03:47:47.6100000",
      "EndTime": "03:47:48.0900000"
    }
  },
  {
    "TextLocation": {
      "Start": 155565,
      "End": 155567
    },
    "TimeRange": {
      "StartTime": "03:47:48.0900000",
      "EndTime": "03:47:48.2400000"
    }
  },
  {
    "TextLocation": {
      "Start": 155568,
      "End": 155576
    },
    "TimeRange": {
      "StartTime": "03:47:48.2400000",
      "EndTime": "03:47:48.9900000"
    }
  },
  {
    "TextLocation": {
      "Start": 155577,
      "End": 155580
    },
    "TimeRange": {
      "StartTime": "03:47:49.9800000",
      "EndTime": "03:47:50.3300000"
    }
  },
  {
    "TextLocation": {
      "Start": 155581,
      "End": 155583
    },
    "TimeRange": {
      "StartTime": "03:47:50.3400000",
      "EndTime": "03:47:50.4300000"
    }
  },
  {
    "TextLocation": {
      "Start": 155584,
      "End": 155592
    },
    "TimeRange": {
      "StartTime": "03:47:50.4300000",
      "EndTime": "03:47:50.6400000"
    }
  },
  {
    "TextLocation": {
      "Start": 155593,
      "End": 155596
    },
    "TimeRange": {
      "StartTime": "03:47:50.6400000",
      "EndTime": "03:47:50.9100000"
    }
  },
  {
    "TextLocation": {
      "Start": 155597,
      "End": 155601
    },
    "TimeRange": {
      "StartTime": "03:47:50.9100000",
      "EndTime": "03:47:51.3000000"
    }
  },
  {
    "TextLocation": {
      "Start": 155604,
      "End": 155607
    },
    "TimeRange": {
      "StartTime": "03:47:52.0800000",
      "EndTime": "03:47:52.4400000"
    }
  },
  {
    "TextLocation": {
      "Start": 155608,
      "End": 155611
    },
    "TimeRange": {
      "StartTime": "03:47:52.4400000",
      "EndTime": "03:47:52.6600000"
    }
  },
  {
    "TextLocation": {
      "Start": 155612,
      "End": 155616
    },
    "TimeRange": {
      "StartTime": "03:47:52.6600000",
      "EndTime": "03:47:53.1299999"
    }
  },
  {
    "TextLocation": {
      "Start": 155618,
      "End": 155621
    },
    "TimeRange": {
      "StartTime": "03:47:53.1299999",
      "EndTime": "03:47:53.2700000"
    }
  },
  {
    "TextLocation": {
      "Start": 155622,
      "End": 155624
    },
    "TimeRange": {
      "StartTime": "03:47:53.2800000",
      "EndTime": "03:47:53.4000000"
    }
  },
  {
    "TextLocation": {
      "Start": 155625,
      "End": 155628
    },
    "TimeRange": {
      "StartTime": "03:47:53.4000000",
      "EndTime": "03:47:53.6400000"
    }
  },
  {
    "TextLocation": {
      "Start": 155629,
      "End": 155639
    },
    "TimeRange": {
      "StartTime": "03:47:53.8200000",
      "EndTime": "03:47:54.4500000"
    }
  },
  {
    "TextLocation": {
      "Start": 155640,
      "End": 155643
    },
    "TimeRange": {
      "StartTime": "03:47:54.4500000",
      "EndTime": "03:47:54.5700000"
    }
  },
  {
    "TextLocation": {
      "Start": 155644,
      "End": 155649
    },
    "TimeRange": {
      "StartTime": "03:47:54.5700000",
      "EndTime": "03:47:54.8100000"
    }
  },
  {
    "TextLocation": {
      "Start": 155650,
      "End": 155658
    },
    "TimeRange": {
      "StartTime": "03:47:54.8100000",
      "EndTime": "03:47:55.3500000"
    }
  },
  {
    "TextLocation": {
      "Start": 155660,
      "End": 155667
    },
    "TimeRange": {
      "StartTime": "03:47:56.2800000",
      "EndTime": "03:47:56.8200000"
    }
  },
  {
    "TextLocation": {
      "Start": 155668,
      "End": 155670
    },
    "TimeRange": {
      "StartTime": "03:47:56.8200000",
      "EndTime": "03:47:57.2700000"
    }
  },
  {
    "TextLocation": {
      "Start": 155671,
      "End": 155674
    },
    "TimeRange": {
      "StartTime": "03:47:58.0500000",
      "EndTime": "03:47:58.8300000"
    }
  },
  {
    "TextLocation": {
      "Start": 155675,
      "End": 155682
    },
    "TimeRange": {
      "StartTime": "03:47:58.8300000",
      "EndTime": "03:47:59.2800000"
    }
  },
  {
    "TextLocation": {
      "Start": 155683,
      "End": 155685
    },
    "TimeRange": {
      "StartTime": "03:47:59.2800000",
      "EndTime": "03:47:59.7600000"
    }
  },
  {
    "TextLocation": {
      "Start": 155686,
      "End": 155690
    },
    "TimeRange": {
      "StartTime": "03:48:00.1500000",
      "EndTime": "03:48:00.3600000"
    }
  },
  {
    "TextLocation": {
      "Start": 155691,
      "End": 155698
    },
    "TimeRange": {
      "StartTime": "03:48:00.3600000",
      "EndTime": "03:48:00.7500000"
    }
  },
  {
    "TextLocation": {
      "Start": 155699,
      "End": 155702
    },
    "TimeRange": {
      "StartTime": "03:48:00.7500000",
      "EndTime": "03:48:01.0200000"
    }
  },
  {
    "TextLocation": {
      "Start": 155703,
      "End": 155707
    },
    "TimeRange": {
      "StartTime": "03:48:01.0200000",
      "EndTime": "03:48:01.3200000"
    }
  },
  {
    "TextLocation": {
      "Start": 155708,
      "End": 155714
    },
    "TimeRange": {
      "StartTime": "03:48:01.3200000",
      "EndTime": "03:48:01.6700000"
    }
  },
  {
    "TextLocation": {
      "Start": 155717,
      "End": 155727
    },
    "TimeRange": {
      "StartTime": "03:48:01.6800000",
      "EndTime": "03:48:02.1900000"
    }
  },
  {
    "TextLocation": {
      "Start": 155728,
      "End": 155731
    },
    "TimeRange": {
      "StartTime": "03:48:02.1900000",
      "EndTime": "03:48:02.3400000"
    }
  },
  {
    "TextLocation": {
      "Start": 155732,
      "End": 155736
    },
    "TimeRange": {
      "StartTime": "03:48:02.3400000",
      "EndTime": "03:48:02.6100000"
    }
  },
  {
    "TextLocation": {
      "Start": 155737,
      "End": 155745
    },
    "TimeRange": {
      "StartTime": "03:48:02.6100000",
      "EndTime": "03:48:03.4500000"
    }
  },
  {
    "TextLocation": {
      "Start": 155748,
      "End": 155753
    },
    "TimeRange": {
      "StartTime": "03:48:04.2000000",
      "EndTime": "03:48:04.4400000"
    }
  },
  {
    "TextLocation": {
      "Start": 155754,
      "End": 155757
    },
    "TimeRange": {
      "StartTime": "03:48:04.4400000",
      "EndTime": "03:48:04.5900000"
    }
  },
  {
    "TextLocation": {
      "Start": 155758,
      "End": 155762
    },
    "TimeRange": {
      "StartTime": "03:48:04.5900000",
      "EndTime": "03:48:04.8300000"
    }
  },
  {
    "TextLocation": {
      "Start": 155763,
      "End": 155764
    },
    "TimeRange": {
      "StartTime": "03:48:04.8300000",
      "EndTime": "03:48:04.8900000"
    }
  },
  {
    "TextLocation": {
      "Start": 155765,
      "End": 155771
    },
    "TimeRange": {
      "StartTime": "03:48:04.8900000",
      "EndTime": "03:48:05.1000000"
    }
  },
  {
    "TextLocation": {
      "Start": 155772,
      "End": 155778
    },
    "TimeRange": {
      "StartTime": "03:48:05.1000000",
      "EndTime": "03:48:05.8200000"
    }
  },
  {
    "TextLocation": {
      "Start": 155779,
      "End": 155781
    },
    "TimeRange": {
      "StartTime": "03:48:06.5700000",
      "EndTime": "03:48:06.9000000"
    }
  },
  {
    "TextLocation": {
      "Start": 155782,
      "End": 155785
    },
    "TimeRange": {
      "StartTime": "03:48:06.9000000",
      "EndTime": "03:48:07.1700000"
    }
  },
  {
    "TextLocation": {
      "Start": 155786,
      "End": 155794
    },
    "TimeRange": {
      "StartTime": "03:48:07.1700000",
      "EndTime": "03:48:07.8000000"
    }
  },
  {
    "TextLocation": {
      "Start": 155795,
      "End": 155798
    },
    "TimeRange": {
      "StartTime": "03:48:07.8000000",
      "EndTime": "03:48:08.0100000"
    }
  },
  {
    "TextLocation": {
      "Start": 155799,
      "End": 155805
    },
    "TimeRange": {
      "StartTime": "03:48:08.0100000",
      "EndTime": "03:48:08.2200000"
    }
  },
  {
    "TextLocation": {
      "Start": 155806,
      "End": 155810
    },
    "TimeRange": {
      "StartTime": "03:48:08.2200000",
      "EndTime": "03:48:08.6700000"
    }
  },
  {
    "TextLocation": {
      "Start": 155811,
      "End": 155816
    },
    "TimeRange": {
      "StartTime": "03:48:08.6700000",
      "EndTime": "03:48:09.2700000"
    }
  },
  {
    "TextLocation": {
      "Start": 155817,
      "End": 155820
    },
    "TimeRange": {
      "StartTime": "03:48:09.8100000",
      "EndTime": "03:48:10.2600000"
    }
  },
  {
    "TextLocation": {
      "Start": 155821,
      "End": 155826
    },
    "TimeRange": {
      "StartTime": "03:48:10.2600000",
      "EndTime": "03:48:10.3799999"
    }
  },
  {
    "TextLocation": {
      "Start": 155827,
      "End": 155831
    },
    "TimeRange": {
      "StartTime": "03:48:10.3799999",
      "EndTime": "03:48:10.5300000"
    }
  },
  {
    "TextLocation": {
      "Start": 155832,
      "End": 155834
    },
    "TimeRange": {
      "StartTime": "03:48:10.5300000",
      "EndTime": "03:48:10.6200000"
    }
  },
  {
    "TextLocation": {
      "Start": 155835,
      "End": 155837
    },
    "TimeRange": {
      "StartTime": "03:48:10.6200000",
      "EndTime": "03:48:11.0900000"
    }
  },
  {
    "TextLocation": {
      "Start": 155840,
      "End": 155842
    },
    "TimeRange": {
      "StartTime": "03:48:11.1000000",
      "EndTime": "03:48:11.7900000"
    }
  },
  {
    "TextLocation": {
      "Start": 155843,
      "End": 155848
    },
    "TimeRange": {
      "StartTime": "03:48:13.1400000",
      "EndTime": "03:48:13.3100000"
    }
  },
  {
    "TextLocation": {
      "Start": 155849,
      "End": 155851
    },
    "TimeRange": {
      "StartTime": "03:48:13.4100000",
      "EndTime": "03:48:13.5800000"
    }
  },
  {
    "TextLocation": {
      "Start": 155859,
      "End": 155863
    },
    "TimeRange": {
      "StartTime": "03:48:14.1000000",
      "EndTime": "03:48:14.3200000"
    }
  },
  {
    "TextLocation": {
      "Start": 155864,
      "End": 155866
    },
    "TimeRange": {
      "StartTime": "03:48:14.8200000",
      "EndTime": "03:48:14.9400000"
    }
  },
  {
    "TextLocation": {
      "Start": 155867,
      "End": 155871
    },
    "TimeRange": {
      "StartTime": "03:48:14.9400000",
      "EndTime": "03:48:15.1200000"
    }
  },
  {
    "TextLocation": {
      "Start": 155872,
      "End": 155874
    },
    "TimeRange": {
      "StartTime": "03:48:15.1200000",
      "EndTime": "03:48:15.2099999"
    }
  },
  {
    "TextLocation": {
      "Start": 155875,
      "End": 155880
    },
    "TimeRange": {
      "StartTime": "03:48:15.2099999",
      "EndTime": "03:48:15.3000000"
    }
  },
  {
    "TextLocation": {
      "Start": 155881,
      "End": 155883
    },
    "TimeRange": {
      "StartTime": "03:48:15.3100000",
      "EndTime": "03:48:15.4500000"
    }
  },
  {
    "TextLocation": {
      "Start": 155884,
      "End": 155888
    },
    "TimeRange": {
      "StartTime": "03:48:15.4500000",
      "EndTime": "03:48:15.6900000"
    }
  },
  {
    "TextLocation": {
      "Start": 155889,
      "End": 155892
    },
    "TimeRange": {
      "StartTime": "03:48:15.6900000",
      "EndTime": "03:48:15.8400000"
    }
  },
  {
    "TextLocation": {
      "Start": 155895,
      "End": 155897
    },
    "TimeRange": {
      "StartTime": "03:48:15.8400000",
      "EndTime": "03:48:15.9599999"
    }
  },
  {
    "TextLocation": {
      "Start": 155898,
      "End": 155905
    },
    "TimeRange": {
      "StartTime": "03:48:16.0500000",
      "EndTime": "03:48:16.2900000"
    }
  },
  {
    "TextLocation": {
      "Start": 155906,
      "End": 155907
    },
    "TimeRange": {
      "StartTime": "03:48:16.2900000",
      "EndTime": "03:48:16.3500000"
    }
  },
  {
    "TextLocation": {
      "Start": 155908,
      "End": 155913
    },
    "TimeRange": {
      "StartTime": "03:48:16.3500000",
      "EndTime": "03:48:16.5600000"
    }
  },
  {
    "TextLocation": {
      "Start": 155914,
      "End": 155916
    },
    "TimeRange": {
      "StartTime": "03:48:16.5600000",
      "EndTime": "03:48:16.6500000"
    }
  },
  {
    "TextLocation": {
      "Start": 155917,
      "End": 155925
    },
    "TimeRange": {
      "StartTime": "03:48:16.6500000",
      "EndTime": "03:48:17.2200000"
    }
  },
  {
    "TextLocation": {
      "Start": 155926,
      "End": 155933
    },
    "TimeRange": {
      "StartTime": "03:48:17.2200000",
      "EndTime": "03:48:17.9100000"
    }
  },
  {
    "TextLocation": {
      "Start": 155934,
      "End": 155938
    },
    "TimeRange": {
      "StartTime": "03:48:18.2700000",
      "EndTime": "03:48:19.0400000"
    }
  },
  {
    "TextLocation": {
      "Start": 155939,
      "End": 155941
    },
    "TimeRange": {
      "StartTime": "03:48:19.0400000",
      "EndTime": "03:48:19.8100000"
    }
  },
  {
    "TextLocation": {
      "Start": 155942,
      "End": 155946
    },
    "TimeRange": {
      "StartTime": "03:48:19.8100000",
      "EndTime": "03:48:20.5800000"
    }
  },
  {
    "TextLocation": {
      "Start": 155949,
      "End": 155952
    },
    "TimeRange": {
      "StartTime": "03:48:20.6100000",
      "EndTime": "03:48:20.7000000"
    }
  },
  {
    "TextLocation": {
      "Start": 155953,
      "End": 155957
    },
    "TimeRange": {
      "StartTime": "03:48:20.7000000",
      "EndTime": "03:48:20.8799999"
    }
  },
  {
    "TextLocation": {
      "Start": 155958,
      "End": 155962
    },
    "TimeRange": {
      "StartTime": "03:48:20.8799999",
      "EndTime": "03:48:21.0300000"
    }
  },
  {
    "TextLocation": {
      "Start": 155963,
      "End": 155968
    },
    "TimeRange": {
      "StartTime": "03:48:21.0300000",
      "EndTime": "03:48:21.3300000"
    }
  },
  {
    "TextLocation": {
      "Start": 155969,
      "End": 155973
    },
    "TimeRange": {
      "StartTime": "03:48:21.3300000",
      "EndTime": "03:48:21.5700000"
    }
  },
  {
    "TextLocation": {
      "Start": 155974,
      "End": 155978
    },
    "TimeRange": {
      "StartTime": "03:48:21.5700000",
      "EndTime": "03:48:21.8400000"
    }
  },
  {
    "TextLocation": {
      "Start": 155979,
      "End": 155986
    },
    "TimeRange": {
      "StartTime": "03:48:21.8400000",
      "EndTime": "03:48:22.2300000"
    }
  },
  {
    "TextLocation": {
      "Start": 155989,
      "End": 155994
    },
    "TimeRange": {
      "StartTime": "03:48:22.2300000",
      "EndTime": "03:48:22.3799999"
    }
  },
  {
    "TextLocation": {
      "Start": 155995,
      "End": 155998
    },
    "TimeRange": {
      "StartTime": "03:48:22.3799999",
      "EndTime": "03:48:22.4700000"
    }
  },
  {
    "TextLocation": {
      "Start": 155999,
      "End": 156003
    },
    "TimeRange": {
      "StartTime": "03:48:22.4700000",
      "EndTime": "03:48:22.6800000"
    }
  },
  {
    "TextLocation": {
      "Start": 156004,
      "End": 156007
    },
    "TimeRange": {
      "StartTime": "03:48:22.6800000",
      "EndTime": "03:48:22.7700000"
    }
  },
  {
    "TextLocation": {
      "Start": 156008,
      "End": 156017
    },
    "TimeRange": {
      "StartTime": "03:48:22.7700000",
      "EndTime": "03:48:23.1900000"
    }
  },
  {
    "TextLocation": {
      "Start": 156018,
      "End": 156020
    },
    "TimeRange": {
      "StartTime": "03:48:23.1900000",
      "EndTime": "03:48:23.2800000"
    }
  },
  {
    "TextLocation": {
      "Start": 156021,
      "End": 156025
    },
    "TimeRange": {
      "StartTime": "03:48:23.2800000",
      "EndTime": "03:48:23.4900000"
    }
  },
  {
    "TextLocation": {
      "Start": 156026,
      "End": 156033
    },
    "TimeRange": {
      "StartTime": "03:48:23.4900000",
      "EndTime": "03:48:23.7900000"
    }
  },
  {
    "TextLocation": {
      "Start": 156041,
      "End": 156044
    },
    "TimeRange": {
      "StartTime": "03:48:24.2700000",
      "EndTime": "03:48:24.9900000"
    }
  },
  {
    "TextLocation": {
      "Start": 156047,
      "End": 156051
    },
    "TimeRange": {
      "StartTime": "03:48:25.7800000",
      "EndTime": "03:48:26.1700000"
    }
  },
  {
    "TextLocation": {
      "Start": 156052,
      "End": 156054
    },
    "TimeRange": {
      "StartTime": "03:48:26.1700000",
      "EndTime": "03:48:26.2900000"
    }
  },
  {
    "TextLocation": {
      "Start": 156055,
      "End": 156059
    },
    "TimeRange": {
      "StartTime": "03:48:26.2900000",
      "EndTime": "03:48:26.4700000"
    }
  },
  {
    "TextLocation": {
      "Start": 156060,
      "End": 156065
    },
    "TimeRange": {
      "StartTime": "03:48:26.4700000",
      "EndTime": "03:48:27.0400000"
    }
  },
  {
    "TextLocation": {
      "Start": 156066,
      "End": 156069
    },
    "TimeRange": {
      "StartTime": "03:48:27.0400000",
      "EndTime": "03:48:27.2800000"
    }
  },
  {
    "TextLocation": {
      "Start": 156070,
      "End": 156075
    },
    "TimeRange": {
      "StartTime": "03:48:27.2800000",
      "EndTime": "03:48:27.5500000"
    }
  },
  {
    "TextLocation": {
      "Start": 156076,
      "End": 156080
    },
    "TimeRange": {
      "StartTime": "03:48:27.5500000",
      "EndTime": "03:48:27.8200000"
    }
  },
  {
    "TextLocation": {
      "Start": 156081,
      "End": 156083
    },
    "TimeRange": {
      "StartTime": "03:48:27.8200000",
      "EndTime": "03:48:28.4900000"
    }
  },
  {
    "TextLocation": {
      "Start": 156086,
      "End": 156088
    },
    "TimeRange": {
      "StartTime": "03:48:28.5100000",
      "EndTime": "03:48:28.8100000"
    }
  },
  {
    "TextLocation": {
      "Start": 156089,
      "End": 156093
    },
    "TimeRange": {
      "StartTime": "03:48:28.8100000",
      "EndTime": "03:48:29.0200000"
    }
  },
  {
    "TextLocation": {
      "Start": 156094,
      "End": 156099
    },
    "TimeRange": {
      "StartTime": "03:48:29.0200000",
      "EndTime": "03:48:29.2900000"
    }
  },
  {
    "TextLocation": {
      "Start": 156100,
      "End": 156103
    },
    "TimeRange": {
      "StartTime": "03:48:29.2900000",
      "EndTime": "03:48:29.4700000"
    }
  },
  {
    "TextLocation": {
      "Start": 156104,
      "End": 156111
    },
    "TimeRange": {
      "StartTime": "03:48:29.4700000",
      "EndTime": "03:48:30.2500000"
    }
  },
  {
    "TextLocation": {
      "Start": 156113,
      "End": 156115
    },
    "TimeRange": {
      "StartTime": "03:48:30.2800000",
      "EndTime": "03:48:30.6100000"
    }
  },
  {
    "TextLocation": {
      "Start": 156116,
      "End": 156120
    },
    "TimeRange": {
      "StartTime": "03:48:30.6100000",
      "EndTime": "03:48:31.2400000"
    }
  },
  {
    "TextLocation": {
      "Start": 156123,
      "End": 156129
    },
    "TimeRange": {
      "StartTime": "03:48:31.3600000",
      "EndTime": "03:48:32.2000000"
    }
  },
  {
    "TextLocation": {
      "Start": 156132,
      "End": 156133
    },
    "TimeRange": {
      "StartTime": "03:48:32.2000000",
      "EndTime": "03:48:32.4700000"
    }
  },
  {
    "TextLocation": {
      "Start": 156134,
      "End": 156138
    },
    "TimeRange": {
      "StartTime": "03:48:32.4700000",
      "EndTime": "03:48:32.6800000"
    }
  },
  {
    "TextLocation": {
      "Start": 156139,
      "End": 156143
    },
    "TimeRange": {
      "StartTime": "03:48:32.6800000",
      "EndTime": "03:48:33.0100000"
    }
  },
  {
    "TextLocation": {
      "Start": 156144,
      "End": 156147
    },
    "TimeRange": {
      "StartTime": "03:48:33.0100000",
      "EndTime": "03:48:33.3300000"
    }
  },
  {
    "TextLocation": {
      "Start": 156150,
      "End": 156153
    },
    "TimeRange": {
      "StartTime": "03:48:33.3400000",
      "EndTime": "03:48:33.7300000"
    }
  },
  {
    "TextLocation": {
      "Start": 156156,
      "End": 156159
    },
    "TimeRange": {
      "StartTime": "03:48:33.7300000",
      "EndTime": "03:48:34.2400000"
    }
  },
  {
    "TextLocation": {
      "Start": 156162,
      "End": 156166
    },
    "TimeRange": {
      "StartTime": "03:48:34.3000000",
      "EndTime": "03:48:34.9300000"
    }
  },
  {
    "TextLocation": {
      "Start": 156169,
      "End": 156172
    },
    "TimeRange": {
      "StartTime": "03:48:35.2900000",
      "EndTime": "03:48:35.7099999"
    }
  },
  {
    "TextLocation": {
      "Start": 156173,
      "End": 156178
    },
    "TimeRange": {
      "StartTime": "03:48:35.7099999",
      "EndTime": "03:48:36.5200000"
    }
  },
  {
    "TextLocation": {
      "Start": 156179,
      "End": 156185
    },
    "TimeRange": {
      "StartTime": "03:48:36.5200000",
      "EndTime": "03:48:37.5900000"
    }
  },
  {
    "TextLocation": {
      "Start": 156188,
      "End": 156190
    },
    "TimeRange": {
      "StartTime": "03:48:37.6000000",
      "EndTime": "03:48:37.9599999"
    }
  },
  {
    "TextLocation": {
      "Start": 156191,
      "End": 156194
    },
    "TimeRange": {
      "StartTime": "03:48:37.9599999",
      "EndTime": "03:48:38.1400000"
    }
  },
  {
    "TextLocation": {
      "Start": 156195,
      "End": 156199
    },
    "TimeRange": {
      "StartTime": "03:48:38.1400000",
      "EndTime": "03:48:38.3799999"
    }
  },
  {
    "TextLocation": {
      "Start": 156200,
      "End": 156202
    },
    "TimeRange": {
      "StartTime": "03:48:38.3799999",
      "EndTime": "03:48:38.8900000"
    }
  },
  {
    "TextLocation": {
      "Start": 156205,
      "End": 156206
    },
    "TimeRange": {
      "StartTime": "03:48:39.3400000",
      "EndTime": "03:48:39.6700000"
    }
  },
  {
    "TextLocation": {
      "Start": 156207,
      "End": 156212
    },
    "TimeRange": {
      "StartTime": "03:48:39.6700000",
      "EndTime": "03:48:40.8100000"
    }
  },
  {
    "TextLocation": {
      "Start": 156215,
      "End": 156216
    },
    "TimeRange": {
      "StartTime": "03:48:41.3799999",
      "EndTime": "03:48:41.7099999"
    }
  },
  {
    "TextLocation": {
      "Start": 156217,
      "End": 156221
    },
    "TimeRange": {
      "StartTime": "03:48:41.7099999",
      "EndTime": "03:48:42.1299999"
    }
  },
  {
    "TextLocation": {
      "Start": 156222,
      "End": 156224
    },
    "TimeRange": {
      "StartTime": "03:48:42.1299999",
      "EndTime": "03:48:42.4300000"
    }
  },
  {
    "TextLocation": {
      "Start": 156225,
      "End": 156228
    },
    "TimeRange": {
      "StartTime": "03:48:42.4300000",
      "EndTime": "03:48:42.8500000"
    }
  },
  {
    "TextLocation": {
      "Start": 156229,
      "End": 156233
    },
    "TimeRange": {
      "StartTime": "03:48:42.8500000",
      "EndTime": "03:48:43.1500000"
    }
  },
  {
    "TextLocation": {
      "Start": 156234,
      "End": 156237
    },
    "TimeRange": {
      "StartTime": "03:48:43.1500000",
      "EndTime": "03:48:43.8600000"
    }
  },
  {
    "TextLocation": {
      "Start": 156240,
      "End": 156241
    },
    "TimeRange": {
      "StartTime": "03:48:43.8700000",
      "EndTime": "03:48:44.2000000"
    }
  },
  {
    "TextLocation": {
      "Start": 156242,
      "End": 156246
    },
    "TimeRange": {
      "StartTime": "03:48:44.2000000",
      "EndTime": "03:48:44.4400000"
    }
  },
  {
    "TextLocation": {
      "Start": 156247,
      "End": 156250
    },
    "TimeRange": {
      "StartTime": "03:48:44.4400000",
      "EndTime": "03:48:44.9500000"
    }
  },
  {
    "TextLocation": {
      "Start": 156253,
      "End": 156255
    },
    "TimeRange": {
      "StartTime": "03:48:45.3400000",
      "EndTime": "03:48:45.6100000"
    }
  },
  {
    "TextLocation": {
      "Start": 156256,
      "End": 156259
    },
    "TimeRange": {
      "StartTime": "03:48:45.6100000",
      "EndTime": "03:48:45.7600000"
    }
  },
  {
    "TextLocation": {
      "Start": 156260,
      "End": 156265
    },
    "TimeRange": {
      "StartTime": "03:48:45.7600000",
      "EndTime": "03:48:45.9700000"
    }
  },
  {
    "TextLocation": {
      "Start": 156266,
      "End": 156270
    },
    "TimeRange": {
      "StartTime": "03:48:45.9700000",
      "EndTime": "03:48:46.2099999"
    }
  },
  {
    "TextLocation": {
      "Start": 156271,
      "End": 156274
    },
    "TimeRange": {
      "StartTime": "03:48:46.2099999",
      "EndTime": "03:48:46.3000000"
    }
  },
  {
    "TextLocation": {
      "Start": 156275,
      "End": 156279
    },
    "TimeRange": {
      "StartTime": "03:48:46.3000000",
      "EndTime": "03:48:46.8400000"
    }
  },
  {
    "TextLocation": {
      "Start": 156280,
      "End": 156282
    },
    "TimeRange": {
      "StartTime": "03:48:46.8400000",
      "EndTime": "03:48:47.1700000"
    }
  },
  {
    "TextLocation": {
      "Start": 156283,
      "End": 156286
    },
    "TimeRange": {
      "StartTime": "03:48:47.1700000",
      "EndTime": "03:48:47.3500000"
    }
  },
  {
    "TextLocation": {
      "Start": 156287,
      "End": 156289
    },
    "TimeRange": {
      "StartTime": "03:48:47.3500000",
      "EndTime": "03:48:47.8000000"
    }
  },
  {
    "TextLocation": {
      "Start": 156290,
      "End": 156295
    },
    "TimeRange": {
      "StartTime": "03:48:47.8000000",
      "EndTime": "03:48:48.1000000"
    }
  },
  {
    "TextLocation": {
      "Start": 156296,
      "End": 156299
    },
    "TimeRange": {
      "StartTime": "03:48:48.1000000",
      "EndTime": "03:48:48.6100000"
    }
  },
  {
    "TextLocation": {
      "Start": 156301,
      "End": 156305
    },
    "TimeRange": {
      "StartTime": "03:48:48.6400000",
      "EndTime": "03:48:48.9700000"
    }
  },
  {
    "TextLocation": {
      "Start": 156306,
      "End": 156308
    },
    "TimeRange": {
      "StartTime": "03:48:48.9700000",
      "EndTime": "03:48:49.1800000"
    }
  },
  {
    "TextLocation": {
      "Start": 156311,
      "End": 156317
    },
    "TimeRange": {
      "StartTime": "03:48:49.1800000",
      "EndTime": "03:48:50.1100000"
    }
  },
  {
    "TextLocation": {
      "Start": 156318,
      "End": 156323
    },
    "TimeRange": {
      "StartTime": "03:48:50.3799999",
      "EndTime": "03:48:50.8600000"
    }
  },
  {
    "TextLocation": {
      "Start": 156324,
      "End": 156326
    },
    "TimeRange": {
      "StartTime": "03:48:50.8600000",
      "EndTime": "03:48:51.4300000"
    }
  },
  {
    "TextLocation": {
      "Start": 156327,
      "End": 156331
    },
    "TimeRange": {
      "StartTime": "03:48:51.4300000",
      "EndTime": "03:48:52"
    }
  },
  {
    "TextLocation": {
      "Start": 156332,
      "End": 156335
    },
    "TimeRange": {
      "StartTime": "03:48:52",
      "EndTime": "03:48:52.2700000"
    }
  },
  {
    "TextLocation": {
      "Start": 156336,
      "End": 156339
    },
    "TimeRange": {
      "StartTime": "03:48:52.2700000",
      "EndTime": "03:48:52.5100000"
    }
  },
  {
    "TextLocation": {
      "Start": 156340,
      "End": 156344
    },
    "TimeRange": {
      "StartTime": "03:48:52.5100000",
      "EndTime": "03:48:52.7200000"
    }
  },
  {
    "TextLocation": {
      "Start": 156345,
      "End": 156350
    },
    "TimeRange": {
      "StartTime": "03:48:52.7200000",
      "EndTime": "03:48:53.3700000"
    }
  },
  {
    "TextLocation": {
      "Start": 156353,
      "End": 156354
    },
    "TimeRange": {
      "StartTime": "03:48:53.3799999",
      "EndTime": "03:48:53.7099999"
    }
  },
  {
    "TextLocation": {
      "Start": 156355,
      "End": 156360
    },
    "TimeRange": {
      "StartTime": "03:48:53.7099999",
      "EndTime": "03:48:53.9800000"
    }
  },
  {
    "TextLocation": {
      "Start": 156361,
      "End": 156366
    },
    "TimeRange": {
      "StartTime": "03:48:53.9800000",
      "EndTime": "03:48:54.3700000"
    }
  },
  {
    "TextLocation": {
      "Start": 156367,
      "End": 156370
    },
    "TimeRange": {
      "StartTime": "03:48:54.3700000",
      "EndTime": "03:48:54.6100000"
    }
  },
  {
    "TextLocation": {
      "Start": 156371,
      "End": 156373
    },
    "TimeRange": {
      "StartTime": "03:48:54.6100000",
      "EndTime": "03:48:54.7600000"
    }
  },
  {
    "TextLocation": {
      "Start": 156374,
      "End": 156378
    },
    "TimeRange": {
      "StartTime": "03:48:54.7600000",
      "EndTime": "03:48:55.4700000"
    }
  },
  {
    "TextLocation": {
      "Start": 156381,
      "End": 156382
    },
    "TimeRange": {
      "StartTime": "03:48:55.4800000",
      "EndTime": "03:48:55.8400000"
    }
  },
  {
    "TextLocation": {
      "Start": 156383,
      "End": 156387
    },
    "TimeRange": {
      "StartTime": "03:48:55.8400000",
      "EndTime": "03:48:56.0800000"
    }
  },
  {
    "TextLocation": {
      "Start": 156388,
      "End": 156391
    },
    "TimeRange": {
      "StartTime": "03:48:56.0800000",
      "EndTime": "03:48:56.5000000"
    }
  },
  {
    "TextLocation": {
      "Start": 156399,
      "End": 156402
    },
    "TimeRange": {
      "StartTime": "03:48:57.6000000",
      "EndTime": "03:48:57.6600000"
    }
  },
  {
    "TextLocation": {
      "Start": 156403,
      "End": 156411
    },
    "TimeRange": {
      "StartTime": "03:48:57.7600000",
      "EndTime": "03:48:58.2099999"
    }
  },
  {
    "TextLocation": {
      "Start": 156412,
      "End": 156415
    },
    "TimeRange": {
      "StartTime": "03:48:58.2099999",
      "EndTime": "03:48:58.3000000"
    }
  },
  {
    "TextLocation": {
      "Start": 156416,
      "End": 156421
    },
    "TimeRange": {
      "StartTime": "03:48:58.3000000",
      "EndTime": "03:48:58.4200000"
    }
  },
  {
    "TextLocation": {
      "Start": 156422,
      "End": 156424
    },
    "TimeRange": {
      "StartTime": "03:48:58.4200000",
      "EndTime": "03:48:58.5100000"
    }
  },
  {
    "TextLocation": {
      "Start": 156425,
      "End": 156429
    },
    "TimeRange": {
      "StartTime": "03:48:58.5100000",
      "EndTime": "03:48:58.7200000"
    }
  },
  {
    "TextLocation": {
      "Start": 156430,
      "End": 156433
    },
    "TimeRange": {
      "StartTime": "03:48:58.7200000",
      "EndTime": "03:48:58.8700000"
    }
  },
  {
    "TextLocation": {
      "Start": 156434,
      "End": 156436
    },
    "TimeRange": {
      "StartTime": "03:48:58.8700000",
      "EndTime": "03:48:58.9900000"
    }
  },
  {
    "TextLocation": {
      "Start": 156437,
      "End": 156441
    },
    "TimeRange": {
      "StartTime": "03:48:58.9900000",
      "EndTime": "03:48:59.5900000"
    }
  },
  {
    "TextLocation": {
      "Start": 156442,
      "End": 156444
    },
    "TimeRange": {
      "StartTime": "03:48:59.5900000",
      "EndTime": "03:49:00.1900000"
    }
  },
  {
    "TextLocation": {
      "Start": 156445,
      "End": 156447
    },
    "TimeRange": {
      "StartTime": "03:49:00.1900000",
      "EndTime": "03:49:00.7900000"
    }
  },
  {
    "TextLocation": {
      "Start": 156450,
      "End": 156454
    },
    "TimeRange": {
      "StartTime": "03:49:16.8500000",
      "EndTime": "03:49:17.0100000"
    }
  },
  {
    "TextLocation": {
      "Start": 156455,
      "End": 156459
    },
    "TimeRange": {
      "StartTime": "03:49:17.0600000",
      "EndTime": "03:49:17.2000000"
    }
  },
  {
    "TextLocation": {
      "Start": 156460,
      "End": 156463
    },
    "TimeRange": {
      "StartTime": "03:49:17.2700000",
      "EndTime": "03:49:17.4200000"
    }
  },
  {
    "TextLocation": {
      "Start": 156464,
      "End": 156466
    },
    "TimeRange": {
      "StartTime": "03:49:17.4200000",
      "EndTime": "03:49:17.5100000"
    }
  },
  {
    "TextLocation": {
      "Start": 156467,
      "End": 156475
    },
    "TimeRange": {
      "StartTime": "03:49:17.5100000",
      "EndTime": "03:49:18.0500000"
    }
  },
  {
    "TextLocation": {
      "Start": 156476,
      "End": 156479
    },
    "TimeRange": {
      "StartTime": "03:49:18.0500000",
      "EndTime": "03:49:18.1400000"
    }
  },
  {
    "TextLocation": {
      "Start": 156480,
      "End": 156485
    },
    "TimeRange": {
      "StartTime": "03:49:18.1400000",
      "EndTime": "03:49:18.4100000"
    }
  },
  {
    "TextLocation": {
      "Start": 156486,
      "End": 156488
    },
    "TimeRange": {
      "StartTime": "03:49:18.4100000",
      "EndTime": "03:49:18.5300000"
    }
  },
  {
    "TextLocation": {
      "Start": 156489,
      "End": 156494
    },
    "TimeRange": {
      "StartTime": "03:49:18.5300000",
      "EndTime": "03:49:18.7400000"
    }
  },
  {
    "TextLocation": {
      "Start": 156495,
      "End": 156496
    },
    "TimeRange": {
      "StartTime": "03:49:18.7400000",
      "EndTime": "03:49:18.8000000"
    }
  },
  {
    "TextLocation": {
      "Start": 156497,
      "End": 156500
    },
    "TimeRange": {
      "StartTime": "03:49:18.8000000",
      "EndTime": "03:49:19.0100000"
    }
  },
  {
    "TextLocation": {
      "Start": 156503,
      "End": 156505
    },
    "TimeRange": {
      "StartTime": "03:49:19.0100000",
      "EndTime": "03:49:19.0700000"
    }
  },
  {
    "TextLocation": {
      "Start": 156506,
      "End": 156511
    },
    "TimeRange": {
      "StartTime": "03:49:19.0700000",
      "EndTime": "03:49:19.3100000"
    }
  },
  {
    "TextLocation": {
      "Start": 156512,
      "End": 156514
    },
    "TimeRange": {
      "StartTime": "03:49:19.3100000",
      "EndTime": "03:49:19.4000000"
    }
  },
  {
    "TextLocation": {
      "Start": 156515,
      "End": 156519
    },
    "TimeRange": {
      "StartTime": "03:49:19.5200000",
      "EndTime": "03:49:19.7000000"
    }
  },
  {
    "TextLocation": {
      "Start": 156520,
      "End": 156522
    },
    "TimeRange": {
      "StartTime": "03:49:19.7000000",
      "EndTime": "03:49:19.7900000"
    }
  },
  {
    "TextLocation": {
      "Start": 156523,
      "End": 156526
    },
    "TimeRange": {
      "StartTime": "03:49:19.7900000",
      "EndTime": "03:49:20"
    }
  },
  {
    "TextLocation": {
      "Start": 156527,
      "End": 156531
    },
    "TimeRange": {
      "StartTime": "03:49:20",
      "EndTime": "03:49:20.2100000"
    }
  },
  {
    "TextLocation": {
      "Start": 156532,
      "End": 156535
    },
    "TimeRange": {
      "StartTime": "03:49:20.2100000",
      "EndTime": "03:49:20.3600000"
    }
  },
  {
    "TextLocation": {
      "Start": 156536,
      "End": 156540
    },
    "TimeRange": {
      "StartTime": "03:49:20.3600000",
      "EndTime": "03:49:20.6300000"
    }
  },
  {
    "TextLocation": {
      "Start": 156541,
      "End": 156544
    },
    "TimeRange": {
      "StartTime": "03:49:20.6300000",
      "EndTime": "03:49:20.8400000"
    }
  },
  {
    "TextLocation": {
      "Start": 156545,
      "End": 156548
    },
    "TimeRange": {
      "StartTime": "03:49:20.8400000",
      "EndTime": "03:49:20.9900000"
    }
  },
  {
    "TextLocation": {
      "Start": 156549,
      "End": 156553
    },
    "TimeRange": {
      "StartTime": "03:49:20.9900000",
      "EndTime": "03:49:21.2600000"
    }
  },
  {
    "TextLocation": {
      "Start": 156554,
      "End": 156556
    },
    "TimeRange": {
      "StartTime": "03:49:21.2600000",
      "EndTime": "03:49:21.3900000"
    }
  },
  {
    "TextLocation": {
      "Start": 156557,
      "End": 156563
    },
    "TimeRange": {
      "StartTime": "03:49:21.4400000",
      "EndTime": "03:49:21.8300000"
    }
  },
  {
    "TextLocation": {
      "Start": 156564,
      "End": 156567
    },
    "TimeRange": {
      "StartTime": "03:49:21.8300000",
      "EndTime": "03:49:21.9200000"
    }
  },
  {
    "TextLocation": {
      "Start": 156568,
      "End": 156572
    },
    "TimeRange": {
      "StartTime": "03:49:21.9200000",
      "EndTime": "03:49:22.1300000"
    }
  },
  {
    "TextLocation": {
      "Start": 156573,
      "End": 156577
    },
    "TimeRange": {
      "StartTime": "03:49:22.1300000",
      "EndTime": "03:49:22.4000000"
    }
  },
  {
    "TextLocation": {
      "Start": 156580,
      "End": 156582
    },
    "TimeRange": {
      "StartTime": "03:49:22.4000000",
      "EndTime": "03:49:22.4900000"
    }
  },
  {
    "TextLocation": {
      "Start": 156583,
      "End": 156587
    },
    "TimeRange": {
      "StartTime": "03:49:22.4900000",
      "EndTime": "03:49:22.6100000"
    }
  },
  {
    "TextLocation": {
      "Start": 156588,
      "End": 156595
    },
    "TimeRange": {
      "StartTime": "03:49:22.6100000",
      "EndTime": "03:49:23.0600000"
    }
  },
  {
    "TextLocation": {
      "Start": 156603,
      "End": 156606
    },
    "TimeRange": {
      "StartTime": "03:49:23.0600000",
      "EndTime": "03:49:23.5100000"
    }
  },
  {
    "TextLocation": {
      "Start": 156614,
      "End": 156617
    },
    "TimeRange": {
      "StartTime": "03:49:24.9900000",
      "EndTime": "03:49:25.1600000"
    }
  },
  {
    "TextLocation": {
      "Start": 156618,
      "End": 156623
    },
    "TimeRange": {
      "StartTime": "03:49:25.1600000",
      "EndTime": "03:49:25.3100000"
    }
  },
  {
    "TextLocation": {
      "Start": 156624,
      "End": 156629
    },
    "TimeRange": {
      "StartTime": "03:49:25.3100000",
      "EndTime": "03:49:25.5200000"
    }
  },
  {
    "TextLocation": {
      "Start": 156630,
      "End": 156632
    },
    "TimeRange": {
      "StartTime": "03:49:25.5200000",
      "EndTime": "03:49:25.6100000"
    }
  },
  {
    "TextLocation": {
      "Start": 156633,
      "End": 156636
    },
    "TimeRange": {
      "StartTime": "03:49:25.6100000",
      "EndTime": "03:49:25.7000000"
    }
  },
  {
    "TextLocation": {
      "Start": 156637,
      "End": 156641
    },
    "TimeRange": {
      "StartTime": "03:49:25.7000000",
      "EndTime": "03:49:25.9700000"
    }
  },
  {
    "TextLocation": {
      "Start": 156642,
      "End": 156648
    },
    "TimeRange": {
      "StartTime": "03:49:25.9700000",
      "EndTime": "03:49:26.3300000"
    }
  },
  {
    "TextLocation": {
      "Start": 156649,
      "End": 156651
    },
    "TimeRange": {
      "StartTime": "03:49:26.3600000",
      "EndTime": "03:49:26.5000000"
    }
  },
  {
    "TextLocation": {
      "Start": 156652,
      "End": 156656
    },
    "TimeRange": {
      "StartTime": "03:49:26.5100000",
      "EndTime": "03:49:26.6900000"
    }
  },
  {
    "TextLocation": {
      "Start": 156657,
      "End": 156661
    },
    "TimeRange": {
      "StartTime": "03:49:26.6900000",
      "EndTime": "03:49:26.9000000"
    }
  },
  {
    "TextLocation": {
      "Start": 156662,
      "End": 156665
    },
    "TimeRange": {
      "StartTime": "03:49:26.9000000",
      "EndTime": "03:49:27.0200000"
    }
  },
  {
    "TextLocation": {
      "Start": 156666,
      "End": 156670
    },
    "TimeRange": {
      "StartTime": "03:49:27.0200000",
      "EndTime": "03:49:27.2900000"
    }
  },
  {
    "TextLocation": {
      "Start": 156671,
      "End": 156673
    },
    "TimeRange": {
      "StartTime": "03:49:27.2900000",
      "EndTime": "03:49:27.3800000"
    }
  },
  {
    "TextLocation": {
      "Start": 156674,
      "End": 156678
    },
    "TimeRange": {
      "StartTime": "03:49:27.3800000",
      "EndTime": "03:49:27.6200000"
    }
  },
  {
    "TextLocation": {
      "Start": 156686,
      "End": 156690
    },
    "TimeRange": {
      "StartTime": "03:49:29.8300000",
      "EndTime": "03:49:30.2800000"
    }
  },
  {
    "TextLocation": {
      "Start": 156691,
      "End": 156693
    },
    "TimeRange": {
      "StartTime": "03:49:30.2800000",
      "EndTime": "03:49:30.9400000"
    }
  },
  {
    "TextLocation": {
      "Start": 156695,
      "End": 156699
    },
    "TimeRange": {
      "StartTime": "03:49:30.9400000",
      "EndTime": "03:49:32.1400000"
    }
  },
  {
    "TextLocation": {
      "Start": 156700,
      "End": 156704
    },
    "TimeRange": {
      "StartTime": "03:49:32.1400000",
      "EndTime": "03:49:32.7500000"
    }
  },
  {
    "TextLocation": {
      "Start": 156705,
      "End": 156710
    },
    "TimeRange": {
      "StartTime": "03:49:32.7500000",
      "EndTime": "03:49:33.3700000"
    }
  },
  {
    "TextLocation": {
      "Start": 156711,
      "End": 156714
    },
    "TimeRange": {
      "StartTime": "03:49:33.3700000",
      "EndTime": "03:49:34.2100000"
    }
  },
  {
    "TextLocation": {
      "Start": 156722,
      "End": 156724
    },
    "TimeRange": {
      "StartTime": "03:49:34.6000000",
      "EndTime": "03:49:34.7500000"
    }
  },
  {
    "TextLocation": {
      "Start": 156725,
      "End": 156729
    },
    "TimeRange": {
      "StartTime": "03:49:34.7500000",
      "EndTime": "03:49:34.9800000"
    }
  },
  {
    "TextLocation": {
      "Start": 156730,
      "End": 156734
    },
    "TimeRange": {
      "StartTime": "03:49:34.9900000",
      "EndTime": "03:49:35.5900000"
    }
  },
  {
    "TextLocation": {
      "Start": 156735,
      "End": 156739
    },
    "TimeRange": {
      "StartTime": "03:49:35.5900000",
      "EndTime": "03:49:36.1900000"
    }
  },
  {
    "TextLocation": {
      "Start": 156740,
      "End": 156742
    },
    "TimeRange": {
      "StartTime": "03:49:36.1900000",
      "EndTime": "03:49:36.2800000"
    }
  },
  {
    "TextLocation": {
      "Start": 156750,
      "End": 156760
    },
    "TimeRange": {
      "StartTime": "03:49:36.3000000",
      "EndTime": "03:49:36.9400000"
    }
  },
  {
    "TextLocation": {
      "Start": 156763,
      "End": 156766
    },
    "TimeRange": {
      "StartTime": "03:49:37",
      "EndTime": "03:49:37.4800000"
    }
  },
  {
    "TextLocation": {
      "Start": 156774,
      "End": 156778
    },
    "TimeRange": {
      "StartTime": "03:49:37.7800000",
      "EndTime": "03:49:38.1800000"
    }
  },
  {
    "TextLocation": {
      "Start": 156781,
      "End": 156784
    },
    "TimeRange": {
      "StartTime": "03:49:38.2300000",
      "EndTime": "03:49:38.4500000"
    }
  },
  {
    "TextLocation": {
      "Start": 156785,
      "End": 156793
    },
    "TimeRange": {
      "StartTime": "03:49:38.4700000",
      "EndTime": "03:49:39.1000000"
    }
  },
  {
    "TextLocation": {
      "Start": 156794,
      "End": 156798
    },
    "TimeRange": {
      "StartTime": "03:49:39.1000000",
      "EndTime": "03:49:39.3100000"
    }
  },
  {
    "TextLocation": {
      "Start": 156799,
      "End": 156802
    },
    "TimeRange": {
      "StartTime": "03:49:39.3100000",
      "EndTime": "03:49:39.4000000"
    }
  },
  {
    "TextLocation": {
      "Start": 156803,
      "End": 156809
    },
    "TimeRange": {
      "StartTime": "03:49:39.4000000",
      "EndTime": "03:49:39.7600000"
    }
  },
  {
    "TextLocation": {
      "Start": 156811,
      "End": 156814
    },
    "TimeRange": {
      "StartTime": "03:49:39.7700000",
      "EndTime": "03:49:39.9300000"
    }
  },
  {
    "TextLocation": {
      "Start": 156815,
      "End": 156817
    },
    "TimeRange": {
      "StartTime": "03:49:39.9400000",
      "EndTime": "03:49:40.2400000"
    }
  },
  {
    "TextLocation": {
      "Start": 156818,
      "End": 156822
    },
    "TimeRange": {
      "StartTime": "03:49:40.2400000",
      "EndTime": "03:49:40.4700000"
    }
  },
  {
    "TextLocation": {
      "Start": 156823,
      "End": 156827
    },
    "TimeRange": {
      "StartTime": "03:49:40.4800000",
      "EndTime": "03:49:40.6700000"
    }
  },
  {
    "TextLocation": {
      "Start": 156835,
      "End": 156839
    },
    "TimeRange": {
      "StartTime": "03:49:41.4800000",
      "EndTime": "03:49:41.8100000"
    }
  },
  {
    "TextLocation": {
      "Start": 156840,
      "End": 156841
    },
    "TimeRange": {
      "StartTime": "03:49:41.8100000",
      "EndTime": "03:49:41.9600000"
    }
  },
  {
    "TextLocation": {
      "Start": 156842,
      "End": 156846
    },
    "TimeRange": {
      "StartTime": "03:49:41.9600000",
      "EndTime": "03:49:42.5000000"
    }
  },
  {
    "TextLocation": {
      "Start": 156847,
      "End": 156852
    },
    "TimeRange": {
      "StartTime": "03:49:42.5000000",
      "EndTime": "03:49:42.8300000"
    }
  },
  {
    "TextLocation": {
      "Start": 156853,
      "End": 156855
    },
    "TimeRange": {
      "StartTime": "03:49:42.8300000",
      "EndTime": "03:49:43.0100000"
    }
  },
  {
    "TextLocation": {
      "Start": 156856,
      "End": 156861
    },
    "TimeRange": {
      "StartTime": "03:49:43.0100000",
      "EndTime": "03:49:43.5800000"
    }
  },
  {
    "TextLocation": {
      "Start": 156864,
      "End": 156869
    },
    "TimeRange": {
      "StartTime": "03:49:43.8500000",
      "EndTime": "03:49:44.3600000"
    }
  },
  {
    "TextLocation": {
      "Start": 156870,
      "End": 156873
    },
    "TimeRange": {
      "StartTime": "03:49:44.3600000",
      "EndTime": "03:49:44.6000000"
    }
  },
  {
    "TextLocation": {
      "Start": 156874,
      "End": 156878
    },
    "TimeRange": {
      "StartTime": "03:49:44.6000000",
      "EndTime": "03:49:44.8700000"
    }
  },
  {
    "TextLocation": {
      "Start": 156879,
      "End": 156885
    },
    "TimeRange": {
      "StartTime": "03:49:44.8700000",
      "EndTime": "03:49:45.4600000"
    }
  },
  {
    "TextLocation": {
      "Start": 156887,
      "End": 156894
    },
    "TimeRange": {
      "StartTime": "03:49:45.4700000",
      "EndTime": "03:49:45.8000000"
    }
  },
  {
    "TextLocation": {
      "Start": 156895,
      "End": 156899
    },
    "TimeRange": {
      "StartTime": "03:49:45.8000000",
      "EndTime": "03:49:46.3100000"
    }
  },
  {
    "TextLocation": {
      "Start": 156900,
      "End": 156903
    },
    "TimeRange": {
      "StartTime": "03:49:46.3100000",
      "EndTime": "03:49:47"
    }
  },
  {
    "TextLocation": {
      "Start": 156904,
      "End": 156905
    },
    "TimeRange": {
      "StartTime": "03:49:47",
      "EndTime": "03:49:47.4800000"
    }
  },
  {
    "TextLocation": {
      "Start": 156906,
      "End": 156909
    },
    "TimeRange": {
      "StartTime": "03:49:47.6600000",
      "EndTime": "03:49:48.0800000"
    }
  },
  {
    "TextLocation": {
      "Start": 156910,
      "End": 156917
    },
    "TimeRange": {
      "StartTime": "03:49:48.0800000",
      "EndTime": "03:49:48.7700000"
    }
  },
  {
    "TextLocation": {
      "Start": 156920,
      "End": 156923
    },
    "TimeRange": {
      "StartTime": "03:49:48.8100000",
      "EndTime": "03:49:49.4900000"
    }
  },
  {
    "TextLocation": {
      "Start": 156926,
      "End": 156930
    },
    "TimeRange": {
      "StartTime": "03:49:50.5500000",
      "EndTime": "03:49:50.8500000"
    }
  },
  {
    "TextLocation": {
      "Start": 156931,
      "End": 156935
    },
    "TimeRange": {
      "StartTime": "03:49:50.8500000",
      "EndTime": "03:49:51.0300000"
    }
  },
  {
    "TextLocation": {
      "Start": 156936,
      "End": 156942
    },
    "TimeRange": {
      "StartTime": "03:49:51.0300000",
      "EndTime": "03:49:51.3000000"
    }
  },
  {
    "TextLocation": {
      "Start": 156943,
      "End": 156945
    },
    "TimeRange": {
      "StartTime": "03:49:51.3000000",
      "EndTime": "03:49:51.4200000"
    }
  },
  {
    "TextLocation": {
      "Start": 156946,
      "End": 156950
    },
    "TimeRange": {
      "StartTime": "03:49:51.4200000",
      "EndTime": "03:49:51.9900000"
    }
  },
  {
    "TextLocation": {
      "Start": 156951,
      "End": 156953
    },
    "TimeRange": {
      "StartTime": "03:49:51.9900000",
      "EndTime": "03:49:52.2900000"
    }
  },
  {
    "TextLocation": {
      "Start": 156954,
      "End": 156964
    },
    "TimeRange": {
      "StartTime": "03:49:52.2900000",
      "EndTime": "03:49:52.8900000"
    }
  },
  {
    "TextLocation": {
      "Start": 156965,
      "End": 156968
    },
    "TimeRange": {
      "StartTime": "03:49:52.8900000",
      "EndTime": "03:49:53.5200000"
    }
  },
  {
    "TextLocation": {
      "Start": 156971,
      "End": 156973
    },
    "TimeRange": {
      "StartTime": "03:49:53.9100000",
      "EndTime": "03:49:54.1200000"
    }
  },
  {
    "TextLocation": {
      "Start": 156974,
      "End": 156978
    },
    "TimeRange": {
      "StartTime": "03:49:54.1200000",
      "EndTime": "03:49:54.3300000"
    }
  },
  {
    "TextLocation": {
      "Start": 156979,
      "End": 156984
    },
    "TimeRange": {
      "StartTime": "03:49:54.3300000",
      "EndTime": "03:49:54.6300000"
    }
  },
  {
    "TextLocation": {
      "Start": 156985,
      "End": 156989
    },
    "TimeRange": {
      "StartTime": "03:49:54.6300000",
      "EndTime": "03:49:54.8700000"
    }
  },
  {
    "TextLocation": {
      "Start": 156990,
      "End": 156994
    },
    "TimeRange": {
      "StartTime": "03:49:54.8700000",
      "EndTime": "03:49:55.3800000"
    }
  },
  {
    "TextLocation": {
      "Start": 156995,
      "End": 156996
    },
    "TimeRange": {
      "StartTime": "03:49:55.5900000",
      "EndTime": "03:49:55.9200000"
    }
  },
  {
    "TextLocation": {
      "Start": 156997,
      "End": 157001
    },
    "TimeRange": {
      "StartTime": "03:49:55.9200000",
      "EndTime": "03:49:56.1000000"
    }
  },
  {
    "TextLocation": {
      "Start": 157002,
      "End": 157005
    },
    "TimeRange": {
      "StartTime": "03:49:56.1000000",
      "EndTime": "03:49:56.1900000"
    }
  },
  {
    "TextLocation": {
      "Start": 157006,
      "End": 157011
    },
    "TimeRange": {
      "StartTime": "03:49:56.1900000",
      "EndTime": "03:49:56.5200000"
    }
  },
  {
    "TextLocation": {
      "Start": 157012,
      "End": 157016
    },
    "TimeRange": {
      "StartTime": "03:49:56.5200000",
      "EndTime": "03:49:56.7300000"
    }
  },
  {
    "TextLocation": {
      "Start": 157017,
      "End": 157021
    },
    "TimeRange": {
      "StartTime": "03:49:56.7300000",
      "EndTime": "03:49:57.1500000"
    }
  },
  {
    "TextLocation": {
      "Start": 157022,
      "End": 157026
    },
    "TimeRange": {
      "StartTime": "03:49:57.1500000",
      "EndTime": "03:49:57.3900000"
    }
  },
  {
    "TextLocation": {
      "Start": 157027,
      "End": 157034
    },
    "TimeRange": {
      "StartTime": "03:49:57.3900000",
      "EndTime": "03:49:57.8700000"
    }
  },
  {
    "TextLocation": {
      "Start": 157035,
      "End": 157039
    },
    "TimeRange": {
      "StartTime": "03:49:57.8700000",
      "EndTime": "03:49:58.5300000"
    }
  },
  {
    "TextLocation": {
      "Start": 157042,
      "End": 157044
    },
    "TimeRange": {
      "StartTime": "03:49:58.9200000",
      "EndTime": "03:49:59.2500000"
    }
  },
  {
    "TextLocation": {
      "Start": 157045,
      "End": 157047
    },
    "TimeRange": {
      "StartTime": "03:49:59.2500000",
      "EndTime": "03:49:59.3700000"
    }
  },
  {
    "TextLocation": {
      "Start": 157048,
      "End": 157051
    },
    "TimeRange": {
      "StartTime": "03:49:59.3700000",
      "EndTime": "03:50:00.1200000"
    }
  },
  {
    "TextLocation": {
      "Start": 157054,
      "End": 157057
    },
    "TimeRange": {
      "StartTime": "03:50:01.0200000",
      "EndTime": "03:50:01.2900000"
    }
  },
  {
    "TextLocation": {
      "Start": 157058,
      "End": 157059
    },
    "TimeRange": {
      "StartTime": "03:50:01.2900000",
      "EndTime": "03:50:01.4400000"
    }
  },
  {
    "TextLocation": {
      "Start": 157060,
      "End": 157063
    },
    "TimeRange": {
      "StartTime": "03:50:01.4400000",
      "EndTime": "03:50:02.1000000"
    }
  },
  {
    "TextLocation": {
      "Start": 157064,
      "End": 157067
    },
    "TimeRange": {
      "StartTime": "03:50:02.1000000",
      "EndTime": "03:50:02.4000000"
    }
  },
  {
    "TextLocation": {
      "Start": 157068,
      "End": 157071
    },
    "TimeRange": {
      "StartTime": "03:50:02.4000000",
      "EndTime": "03:50:02.9100000"
    }
  },
  {
    "TextLocation": {
      "Start": 157072,
      "End": 157074
    },
    "TimeRange": {
      "StartTime": "03:50:02.9100000",
      "EndTime": "03:50:03.1500000"
    }
  },
  {
    "TextLocation": {
      "Start": 157075,
      "End": 157078
    },
    "TimeRange": {
      "StartTime": "03:50:03.1500000",
      "EndTime": "03:50:03.4200000"
    }
  },
  {
    "TextLocation": {
      "Start": 157079,
      "End": 157081
    },
    "TimeRange": {
      "StartTime": "03:50:03.4200000",
      "EndTime": "03:50:03.6300000"
    }
  },
  {
    "TextLocation": {
      "Start": 157082,
      "End": 157087
    },
    "TimeRange": {
      "StartTime": "03:50:03.6300000",
      "EndTime": "03:50:04.2300000"
    }
  },
  {
    "TextLocation": {
      "Start": 157090,
      "End": 157093
    },
    "TimeRange": {
      "StartTime": "03:50:04.5000000",
      "EndTime": "03:50:05.1000000"
    }
  },
  {
    "TextLocation": {
      "Start": 157094,
      "End": 157097
    },
    "TimeRange": {
      "StartTime": "03:50:05.1000000",
      "EndTime": "03:50:05.3700000"
    }
  },
  {
    "TextLocation": {
      "Start": 157098,
      "End": 157102
    },
    "TimeRange": {
      "StartTime": "03:50:05.3700000",
      "EndTime": "03:50:05.5200000"
    }
  },
  {
    "TextLocation": {
      "Start": 157103,
      "End": 157111
    },
    "TimeRange": {
      "StartTime": "03:50:05.5200000",
      "EndTime": "03:50:06.1800000"
    }
  },
  {
    "TextLocation": {
      "Start": 157112,
      "End": 157114
    },
    "TimeRange": {
      "StartTime": "03:50:06.1800000",
      "EndTime": "03:50:06.5400000"
    }
  },
  {
    "TextLocation": {
      "Start": 157115,
      "End": 157119
    },
    "TimeRange": {
      "StartTime": "03:50:06.5400000",
      "EndTime": "03:50:06.8700000"
    }
  },
  {
    "TextLocation": {
      "Start": 157120,
      "End": 157124
    },
    "TimeRange": {
      "StartTime": "03:50:06.8700000",
      "EndTime": "03:50:07.1100000"
    }
  },
  {
    "TextLocation": {
      "Start": 157125,
      "End": 157126
    },
    "TimeRange": {
      "StartTime": "03:50:07.1100000",
      "EndTime": "03:50:07.3500000"
    }
  },
  {
    "TextLocation": {
      "Start": 157127,
      "End": 157129
    },
    "TimeRange": {
      "StartTime": "03:50:07.3500000",
      "EndTime": "03:50:07.8900000"
    }
  },
  {
    "TextLocation": {
      "Start": 157132,
      "End": 157134
    },
    "TimeRange": {
      "StartTime": "03:50:08.2200000",
      "EndTime": "03:50:08.6400000"
    }
  },
  {
    "TextLocation": {
      "Start": 157135,
      "End": 157139
    },
    "TimeRange": {
      "StartTime": "03:50:08.6400000",
      "EndTime": "03:50:08.8200000"
    }
  },
  {
    "TextLocation": {
      "Start": 157140,
      "End": 157142
    },
    "TimeRange": {
      "StartTime": "03:50:08.8200000",
      "EndTime": "03:50:09"
    }
  },
  {
    "TextLocation": {
      "Start": 157143,
      "End": 157144
    },
    "TimeRange": {
      "StartTime": "03:50:09",
      "EndTime": "03:50:09.1800000"
    }
  },
  {
    "TextLocation": {
      "Start": 157145,
      "End": 157147
    },
    "TimeRange": {
      "StartTime": "03:50:09.1800000",
      "EndTime": "03:50:09.7800000"
    }
  },
  {
    "TextLocation": {
      "Start": 157150,
      "End": 157154
    },
    "TimeRange": {
      "StartTime": "03:50:10.6500000",
      "EndTime": "03:50:11.1000000"
    }
  },
  {
    "TextLocation": {
      "Start": 157157,
      "End": 157160
    },
    "TimeRange": {
      "StartTime": "03:50:11.2200000",
      "EndTime": "03:50:11.4900000"
    }
  },
  {
    "TextLocation": {
      "Start": 157161,
      "End": 157163
    },
    "TimeRange": {
      "StartTime": "03:50:11.4900000",
      "EndTime": "03:50:11.6400000"
    }
  },
  {
    "TextLocation": {
      "Start": 157164,
      "End": 157166
    },
    "TimeRange": {
      "StartTime": "03:50:11.6400000",
      "EndTime": "03:50:11.7600000"
    }
  },
  {
    "TextLocation": {
      "Start": 157167,
      "End": 157169
    },
    "TimeRange": {
      "StartTime": "03:50:11.7600000",
      "EndTime": "03:50:11.9400000"
    }
  },
  {
    "TextLocation": {
      "Start": 157170,
      "End": 157174
    },
    "TimeRange": {
      "StartTime": "03:50:11.9400000",
      "EndTime": "03:50:12.4500000"
    }
  },
  {
    "TextLocation": {
      "Start": 157177,
      "End": 157180
    },
    "TimeRange": {
      "StartTime": "03:50:13.2600000",
      "EndTime": "03:50:13.9000000"
    }
  },
  {
    "TextLocation": {
      "Start": 157183,
      "End": 157186
    },
    "TimeRange": {
      "StartTime": "03:50:14.7500000",
      "EndTime": "03:50:15.2600000"
    }
  },
  {
    "TextLocation": {
      "Start": 157187,
      "End": 157192
    },
    "TimeRange": {
      "StartTime": "03:50:15.2600000",
      "EndTime": "03:50:15.8000000"
    }
  },
  {
    "TextLocation": {
      "Start": 157193,
      "End": 157194
    },
    "TimeRange": {
      "StartTime": "03:50:15.8000000",
      "EndTime": "03:50:16.1000000"
    }
  },
  {
    "TextLocation": {
      "Start": 157195,
      "End": 157199
    },
    "TimeRange": {
      "StartTime": "03:50:16.1000000",
      "EndTime": "03:50:16.3100000"
    }
  },
  {
    "TextLocation": {
      "Start": 157200,
      "End": 157204
    },
    "TimeRange": {
      "StartTime": "03:50:16.3100000",
      "EndTime": "03:50:16.9700000"
    }
  },
  {
    "TextLocation": {
      "Start": 157207,
      "End": 157216
    },
    "TimeRange": {
      "StartTime": "03:50:18.0700000",
      "EndTime": "03:50:19"
    }
  },
  {
    "TextLocation": {
      "Start": 157219,
      "End": 157224
    },
    "TimeRange": {
      "StartTime": "03:50:19",
      "EndTime": "03:50:19.5100000"
    }
  },
  {
    "TextLocation": {
      "Start": 157225,
      "End": 157228
    },
    "TimeRange": {
      "StartTime": "03:50:19.5100000",
      "EndTime": "03:50:19.8100000"
    }
  },
  {
    "TextLocation": {
      "Start": 157229,
      "End": 157232
    },
    "TimeRange": {
      "StartTime": "03:50:19.8100000",
      "EndTime": "03:50:20.4100000"
    }
  },
  {
    "TextLocation": {
      "Start": 157233,
      "End": 157242
    },
    "TimeRange": {
      "StartTime": "03:50:20.9200000",
      "EndTime": "03:50:22.2700000"
    }
  },
  {
    "TextLocation": {
      "Start": 157243,
      "End": 157245
    },
    "TimeRange": {
      "StartTime": "03:50:22.2700000",
      "EndTime": "03:50:22.6000000"
    }
  },
  {
    "TextLocation": {
      "Start": 157246,
      "End": 157251
    },
    "TimeRange": {
      "StartTime": "03:50:22.6000000",
      "EndTime": "03:50:23.2200000"
    }
  },
  {
    "TextLocation": {
      "Start": 157254,
      "End": 157259
    },
    "TimeRange": {
      "StartTime": "03:50:23.2300000",
      "EndTime": "03:50:23.9200000"
    }
  },
  {
    "TextLocation": {
      "Start": 157261,
      "End": 157267
    },
    "TimeRange": {
      "StartTime": "03:50:23.9200000",
      "EndTime": "03:50:24.3700000"
    }
  },
  {
    "TextLocation": {
      "Start": 157268,
      "End": 157269
    },
    "TimeRange": {
      "StartTime": "03:50:24.3700000",
      "EndTime": "03:50:24.4900000"
    }
  },
  {
    "TextLocation": {
      "Start": 157270,
      "End": 157283
    },
    "TimeRange": {
      "StartTime": "03:50:24.4900000",
      "EndTime": "03:50:25.5400000"
    }
  },
  {
    "TextLocation": {
      "Start": 157286,
      "End": 157289
    },
    "TimeRange": {
      "StartTime": "03:50:25.5700000",
      "EndTime": "03:50:25.8400000"
    }
  },
  {
    "TextLocation": {
      "Start": 157290,
      "End": 157295
    },
    "TimeRange": {
      "StartTime": "03:50:25.8400000",
      "EndTime": "03:50:26.3500000"
    }
  },
  {
    "TextLocation": {
      "Start": 157298,
      "End": 157301
    },
    "TimeRange": {
      "StartTime": "03:50:27.8100000",
      "EndTime": "03:50:28.2900000"
    }
  },
  {
    "TextLocation": {
      "Start": 157302,
      "End": 157304
    },
    "TimeRange": {
      "StartTime": "03:50:28.2900000",
      "EndTime": "03:50:28.5300000"
    }
  },
  {
    "TextLocation": {
      "Start": 157305,
      "End": 157310
    },
    "TimeRange": {
      "StartTime": "03:50:28.5300000",
      "EndTime": "03:50:29.0100000"
    }
  },
  {
    "TextLocation": {
      "Start": 157313,
      "End": 157316
    },
    "TimeRange": {
      "StartTime": "03:50:29.7900000",
      "EndTime": "03:50:30.0900000"
    }
  },
  {
    "TextLocation": {
      "Start": 157317,
      "End": 157322
    },
    "TimeRange": {
      "StartTime": "03:50:30.0900000",
      "EndTime": "03:50:30.3300000"
    }
  },
  {
    "TextLocation": {
      "Start": 157323,
      "End": 157325
    },
    "TimeRange": {
      "StartTime": "03:50:30.3300000",
      "EndTime": "03:50:30.4800000"
    }
  },
  {
    "TextLocation": {
      "Start": 157326,
      "End": 157328
    },
    "TimeRange": {
      "StartTime": "03:50:30.4800000",
      "EndTime": "03:50:30.7200000"
    }
  },
  {
    "TextLocation": {
      "Start": 157329,
      "End": 157337
    },
    "TimeRange": {
      "StartTime": "03:50:30.7200000",
      "EndTime": "03:50:31.1700000"
    }
  },
  {
    "TextLocation": {
      "Start": 157338,
      "End": 157340
    },
    "TimeRange": {
      "StartTime": "03:50:31.1700000",
      "EndTime": "03:50:31.4400000"
    }
  },
  {
    "TextLocation": {
      "Start": 157341,
      "End": 157344
    },
    "TimeRange": {
      "StartTime": "03:50:31.4400000",
      "EndTime": "03:50:32.0100000"
    }
  },
  {
    "TextLocation": {
      "Start": 157345,
      "End": 157347
    },
    "TimeRange": {
      "StartTime": "03:50:32.3100000",
      "EndTime": "03:50:32.7000000"
    }
  },
  {
    "TextLocation": {
      "Start": 157348,
      "End": 157349
    },
    "TimeRange": {
      "StartTime": "03:50:32.7000000",
      "EndTime": "03:50:32.8500000"
    }
  },
  {
    "TextLocation": {
      "Start": 157350,
      "End": 157354
    },
    "TimeRange": {
      "StartTime": "03:50:32.8500000",
      "EndTime": "03:50:33.1200000"
    }
  },
  {
    "TextLocation": {
      "Start": 157355,
      "End": 157357
    },
    "TimeRange": {
      "StartTime": "03:50:33.1200000",
      "EndTime": "03:50:33.6000000"
    }
  },
  {
    "TextLocation": {
      "Start": 157360,
      "End": 157365
    },
    "TimeRange": {
      "StartTime": "03:50:34.7400000",
      "EndTime": "03:50:35.1000000"
    }
  },
  {
    "TextLocation": {
      "Start": 157366,
      "End": 157368
    },
    "TimeRange": {
      "StartTime": "03:50:35.1000000",
      "EndTime": "03:50:35.1900000"
    }
  },
  {
    "TextLocation": {
      "Start": 157369,
      "End": 157371
    },
    "TimeRange": {
      "StartTime": "03:50:35.1900000",
      "EndTime": "03:50:35.4000000"
    }
  },
  {
    "TextLocation": {
      "Start": 157372,
      "End": 157380
    },
    "TimeRange": {
      "StartTime": "03:50:35.4000000",
      "EndTime": "03:50:35.8500000"
    }
  },
  {
    "TextLocation": {
      "Start": 157381,
      "End": 157383
    },
    "TimeRange": {
      "StartTime": "03:50:35.8500000",
      "EndTime": "03:50:36.0300000"
    }
  },
  {
    "TextLocation": {
      "Start": 157384,
      "End": 157387
    },
    "TimeRange": {
      "StartTime": "03:50:36.0300000",
      "EndTime": "03:50:36.6300000"
    }
  },
  {
    "TextLocation": {
      "Start": 157390,
      "End": 157395
    },
    "TimeRange": {
      "StartTime": "03:50:36.9000000",
      "EndTime": "03:50:37.2600000"
    }
  },
  {
    "TextLocation": {
      "Start": 157396,
      "End": 157399
    },
    "TimeRange": {
      "StartTime": "03:50:37.2600000",
      "EndTime": "03:50:37.4100000"
    }
  },
  {
    "TextLocation": {
      "Start": 157400,
      "End": 157403
    },
    "TimeRange": {
      "StartTime": "03:50:37.4100000",
      "EndTime": "03:50:37.6500000"
    }
  },
  {
    "TextLocation": {
      "Start": 157404,
      "End": 157406
    },
    "TimeRange": {
      "StartTime": "03:50:37.6500000",
      "EndTime": "03:50:38.1600000"
    }
  },
  {
    "TextLocation": {
      "Start": 157409,
      "End": 157412
    },
    "TimeRange": {
      "StartTime": "03:50:38.1900000",
      "EndTime": "03:50:38.4600000"
    }
  },
  {
    "TextLocation": {
      "Start": 157413,
      "End": 157416
    },
    "TimeRange": {
      "StartTime": "03:50:38.4600000",
      "EndTime": "03:50:38.6700000"
    }
  },
  {
    "TextLocation": {
      "Start": 157417,
      "End": 157421
    },
    "TimeRange": {
      "StartTime": "03:50:38.6700000",
      "EndTime": "03:50:39.4500000"
    }
  },
  {
    "TextLocation": {
      "Start": 157424,
      "End": 157428
    },
    "TimeRange": {
      "StartTime": "03:50:39.6300000",
      "EndTime": "03:50:40.5600000"
    }
  },
  {
    "TextLocation": {
      "Start": 157431,
      "End": 157435
    },
    "TimeRange": {
      "StartTime": "03:50:40.6500000",
      "EndTime": "03:50:41.1300000"
    }
  },
  {
    "TextLocation": {
      "Start": 157436,
      "End": 157442
    },
    "TimeRange": {
      "StartTime": "03:50:41.1300000",
      "EndTime": "03:50:41.5200000"
    }
  },
  {
    "TextLocation": {
      "Start": 157443,
      "End": 157447
    },
    "TimeRange": {
      "StartTime": "03:50:41.5200000",
      "EndTime": "03:50:42.1800000"
    }
  },
  {
    "TextLocation": {
      "Start": 157450,
      "End": 157454
    },
    "TimeRange": {
      "StartTime": "03:50:43.3400000",
      "EndTime": "03:50:43.6400000"
    }
  },
  {
    "TextLocation": {
      "Start": 157455,
      "End": 157462
    },
    "TimeRange": {
      "StartTime": "03:50:43.6400000",
      "EndTime": "03:50:44.1200000"
    }
  },
  {
    "TextLocation": {
      "Start": 157463,
      "End": 157466
    },
    "TimeRange": {
      "StartTime": "03:50:44.1200000",
      "EndTime": "03:50:44.2700000"
    }
  },
  {
    "TextLocation": {
      "Start": 157467,
      "End": 157470
    },
    "TimeRange": {
      "StartTime": "03:50:44.2700000",
      "EndTime": "03:50:44.4800000"
    }
  },
  {
    "TextLocation": {
      "Start": 157471,
      "End": 157475
    },
    "TimeRange": {
      "StartTime": "03:50:44.4800000",
      "EndTime": "03:50:44.8100000"
    }
  },
  {
    "TextLocation": {
      "Start": 157476,
      "End": 157480
    },
    "TimeRange": {
      "StartTime": "03:50:44.8100000",
      "EndTime": "03:50:45.0800000"
    }
  },
  {
    "TextLocation": {
      "Start": 157481,
      "End": 157489
    },
    "TimeRange": {
      "StartTime": "03:50:45.0800000",
      "EndTime": "03:50:45.5300000"
    }
  },
  {
    "TextLocation": {
      "Start": 157490,
      "End": 157492
    },
    "TimeRange": {
      "StartTime": "03:50:45.5300000",
      "EndTime": "03:50:45.6800000"
    }
  },
  {
    "TextLocation": {
      "Start": 157493,
      "End": 157495
    },
    "TimeRange": {
      "StartTime": "03:50:45.6800000",
      "EndTime": "03:50:45.9500000"
    }
  },
  {
    "TextLocation": {
      "Start": 157496,
      "End": 157500
    },
    "TimeRange": {
      "StartTime": "03:50:45.9500000",
      "EndTime": "03:50:46.1900000"
    }
  },
  {
    "TextLocation": {
      "Start": 157501,
      "End": 157505
    },
    "TimeRange": {
      "StartTime": "03:50:46.1900000",
      "EndTime": "03:50:46.4600000"
    }
  },
  {
    "TextLocation": {
      "Start": 157506,
      "End": 157509
    },
    "TimeRange": {
      "StartTime": "03:50:46.4600000",
      "EndTime": "03:50:47.1200000"
    }
  },
  {
    "TextLocation": {
      "Start": 157512,
      "End": 157519
    },
    "TimeRange": {
      "StartTime": "03:50:48.1400000",
      "EndTime": "03:50:48.4100000"
    }
  },
  {
    "TextLocation": {
      "Start": 157520,
      "End": 157524
    },
    "TimeRange": {
      "StartTime": "03:50:48.4100000",
      "EndTime": "03:50:48.5600000"
    }
  },
  {
    "TextLocation": {
      "Start": 157525,
      "End": 157531
    },
    "TimeRange": {
      "StartTime": "03:50:48.5600000",
      "EndTime": "03:50:49.4600000"
    }
  },
  {
    "TextLocation": {
      "Start": 157534,
      "End": 157537
    },
    "TimeRange": {
      "StartTime": "03:50:50.0300000",
      "EndTime": "03:50:50.4500000"
    }
  },
  {
    "TextLocation": {
      "Start": 157538,
      "End": 157542
    },
    "TimeRange": {
      "StartTime": "03:50:50.4500000",
      "EndTime": "03:50:51.2300000"
    }
  },
  {
    "TextLocation": {
      "Start": 157545,
      "End": 157549
    },
    "TimeRange": {
      "StartTime": "03:50:51.2300000",
      "EndTime": "03:50:51.9800000"
    }
  },
  {
    "TextLocation": {
      "Start": 157551,
      "End": 157554
    },
    "TimeRange": {
      "StartTime": "03:50:52.0700000",
      "EndTime": "03:50:52.4300000"
    }
  },
  {
    "TextLocation": {
      "Start": 157555,
      "End": 157557
    },
    "TimeRange": {
      "StartTime": "03:50:52.4300000",
      "EndTime": "03:50:52.5500000"
    }
  },
  {
    "TextLocation": {
      "Start": 157558,
      "End": 157563
    },
    "TimeRange": {
      "StartTime": "03:50:52.5500000",
      "EndTime": "03:50:52.9100000"
    }
  },
  {
    "TextLocation": {
      "Start": 157564,
      "End": 157567
    },
    "TimeRange": {
      "StartTime": "03:50:52.9100000",
      "EndTime": "03:50:53.0300000"
    }
  },
  {
    "TextLocation": {
      "Start": 157568,
      "End": 157572
    },
    "TimeRange": {
      "StartTime": "03:50:53.0300000",
      "EndTime": "03:50:53.8100000"
    }
  },
  {
    "TextLocation": {
      "Start": 157575,
      "End": 157577
    },
    "TimeRange": {
      "StartTime": "03:50:54.0800000",
      "EndTime": "03:50:54.3200000"
    }
  },
  {
    "TextLocation": {
      "Start": 157578,
      "End": 157579
    },
    "TimeRange": {
      "StartTime": "03:50:54.3200000",
      "EndTime": "03:50:54.4700000"
    }
  },
  {
    "TextLocation": {
      "Start": 157580,
      "End": 157587
    },
    "TimeRange": {
      "StartTime": "03:50:54.4700000",
      "EndTime": "03:50:54.9500000"
    }
  },
  {
    "TextLocation": {
      "Start": 157588,
      "End": 157594
    },
    "TimeRange": {
      "StartTime": "03:50:54.9500000",
      "EndTime": "03:50:55.1600000"
    }
  },
  {
    "TextLocation": {
      "Start": 157595,
      "End": 157604
    },
    "TimeRange": {
      "StartTime": "03:50:55.1600000",
      "EndTime": "03:50:55.6100000"
    }
  },
  {
    "TextLocation": {
      "Start": 157605,
      "End": 157607
    },
    "TimeRange": {
      "StartTime": "03:50:55.6100000",
      "EndTime": "03:50:55.7600000"
    }
  },
  {
    "TextLocation": {
      "Start": 157608,
      "End": 157611
    },
    "TimeRange": {
      "StartTime": "03:50:55.7600000",
      "EndTime": "03:50:56.3600000"
    }
  },
  {
    "TextLocation": {
      "Start": 157612,
      "End": 157614
    },
    "TimeRange": {
      "StartTime": "03:50:56.3600000",
      "EndTime": "03:50:56.6000000"
    }
  },
  {
    "TextLocation": {
      "Start": 157615,
      "End": 157618
    },
    "TimeRange": {
      "StartTime": "03:50:56.6000000",
      "EndTime": "03:50:56.7800000"
    }
  },
  {
    "TextLocation": {
      "Start": 157619,
      "End": 157622
    },
    "TimeRange": {
      "StartTime": "03:50:56.7800000",
      "EndTime": "03:50:56.9600000"
    }
  },
  {
    "TextLocation": {
      "Start": 157623,
      "End": 157625
    },
    "TimeRange": {
      "StartTime": "03:50:56.9600000",
      "EndTime": "03:50:57.1100000"
    }
  },
  {
    "TextLocation": {
      "Start": 157626,
      "End": 157630
    },
    "TimeRange": {
      "StartTime": "03:50:57.1100000",
      "EndTime": "03:50:57.4100000"
    }
  },
  {
    "TextLocation": {
      "Start": 157631,
      "End": 157633
    },
    "TimeRange": {
      "StartTime": "03:50:57.4100000",
      "EndTime": "03:50:57.8900000"
    }
  },
  {
    "TextLocation": {
      "Start": 157636,
      "End": 157639
    },
    "TimeRange": {
      "StartTime": "03:50:58.3400000",
      "EndTime": "03:50:58.7900000"
    }
  },
  {
    "TextLocation": {
      "Start": 157642,
      "End": 157650
    },
    "TimeRange": {
      "StartTime": "03:50:58.8200000",
      "EndTime": "03:50:59.7200000"
    }
  },
  {
    "TextLocation": {
      "Start": 157653,
      "End": 157655
    },
    "TimeRange": {
      "StartTime": "03:51:00.1700000",
      "EndTime": "03:51:00.5300000"
    }
  },
  {
    "TextLocation": {
      "Start": 157656,
      "End": 157663
    },
    "TimeRange": {
      "StartTime": "03:51:00.5300000",
      "EndTime": "03:51:01.1300000"
    }
  },
  {
    "TextLocation": {
      "Start": 157666,
      "End": 157670
    },
    "TimeRange": {
      "StartTime": "03:51:01.1300000",
      "EndTime": "03:51:01.4000000"
    }
  },
  {
    "TextLocation": {
      "Start": 157671,
      "End": 157674
    },
    "TimeRange": {
      "StartTime": "03:51:01.4000000",
      "EndTime": "03:51:01.7000000"
    }
  },
  {
    "TextLocation": {
      "Start": 157675,
      "End": 157677
    },
    "TimeRange": {
      "StartTime": "03:51:01.7000000",
      "EndTime": "03:51:02.1200000"
    }
  },
  {
    "TextLocation": {
      "Start": 157680,
      "End": 157683
    },
    "TimeRange": {
      "StartTime": "03:51:02.1500000",
      "EndTime": "03:51:02.5700000"
    }
  },
  {
    "TextLocation": {
      "Start": 157684,
      "End": 157690
    },
    "TimeRange": {
      "StartTime": "03:51:03.5600000",
      "EndTime": "03:51:03.9500000"
    }
  },
  {
    "TextLocation": {
      "Start": 157691,
      "End": 157695
    },
    "TimeRange": {
      "StartTime": "03:51:03.9500000",
      "EndTime": "03:51:04.1000000"
    }
  },
  {
    "TextLocation": {
      "Start": 157696,
      "End": 157699
    },
    "TimeRange": {
      "StartTime": "03:51:04.1000000",
      "EndTime": "03:51:04.3100000"
    }
  },
  {
    "TextLocation": {
      "Start": 157700,
      "End": 157702
    },
    "TimeRange": {
      "StartTime": "03:51:04.3100000",
      "EndTime": "03:51:04.4300000"
    }
  },
  {
    "TextLocation": {
      "Start": 157703,
      "End": 157705
    },
    "TimeRange": {
      "StartTime": "03:51:04.4300000",
      "EndTime": "03:51:04.6100000"
    }
  },
  {
    "TextLocation": {
      "Start": 157706,
      "End": 157707
    },
    "TimeRange": {
      "StartTime": "03:51:04.6100000",
      "EndTime": "03:51:04.6700000"
    }
  },
  {
    "TextLocation": {
      "Start": 157708,
      "End": 157717
    },
    "TimeRange": {
      "StartTime": "03:51:04.6700000",
      "EndTime": "03:51:05.7800000"
    }
  },
  {
    "TextLocation": {
      "Start": 157720,
      "End": 157724
    },
    "TimeRange": {
      "StartTime": "03:51:06.4100000",
      "EndTime": "03:51:06.7100000"
    }
  },
  {
    "TextLocation": {
      "Start": 157725,
      "End": 157731
    },
    "TimeRange": {
      "StartTime": "03:51:06.7100000",
      "EndTime": "03:51:07.7400000"
    }
  },
  {
    "TextLocation": {
      "Start": 157734,
      "End": 157737
    },
    "TimeRange": {
      "StartTime": "03:51:07.7600000",
      "EndTime": "03:51:08.6000000"
    }
  },
  {
    "TextLocation": {
      "Start": 157740,
      "End": 157747
    },
    "TimeRange": {
      "StartTime": "03:51:08.6300000",
      "EndTime": "03:51:09.0800000"
    }
  },
  {
    "TextLocation": {
      "Start": 157748,
      "End": 157752
    },
    "TimeRange": {
      "StartTime": "03:51:09.0800000",
      "EndTime": "03:51:09.2300000"
    }
  },
  {
    "TextLocation": {
      "Start": 157753,
      "End": 157760
    },
    "TimeRange": {
      "StartTime": "03:51:09.2300000",
      "EndTime": "03:51:10.2200000"
    }
  },
  {
    "TextLocation": {
      "Start": 157763,
      "End": 157764
    },
    "TimeRange": {
      "StartTime": "03:51:10.3700000",
      "EndTime": "03:51:10.7000000"
    }
  },
  {
    "TextLocation": {
      "Start": 157765,
      "End": 157770
    },
    "TimeRange": {
      "StartTime": "03:51:10.7000000",
      "EndTime": "03:51:11.1800000"
    }
  },
  {
    "TextLocation": {
      "Start": 157771,
      "End": 157775
    },
    "TimeRange": {
      "StartTime": "03:51:11.1800000",
      "EndTime": "03:51:11.6600000"
    }
  },
  {
    "TextLocation": {
      "Start": 157776,
      "End": 157781
    },
    "TimeRange": {
      "StartTime": "03:51:11.6600000",
      "EndTime": "03:51:11.9900000"
    }
  },
  {
    "TextLocation": {
      "Start": 157782,
      "End": 157792
    },
    "TimeRange": {
      "StartTime": "03:51:11.9900000",
      "EndTime": "03:51:13.1900000"
    }
  },
  {
    "TextLocation": {
      "Start": 157795,
      "End": 157796
    },
    "TimeRange": {
      "StartTime": "03:51:16.0600000",
      "EndTime": "03:51:16.1800000"
    }
  },
  {
    "TextLocation": {
      "Start": 157797,
      "End": 157802
    },
    "TimeRange": {
      "StartTime": "03:51:16.1800000",
      "EndTime": "03:51:16.3900000"
    }
  },
  {
    "TextLocation": {
      "Start": 157803,
      "End": 157807
    },
    "TimeRange": {
      "StartTime": "03:51:16.3900000",
      "EndTime": "03:51:16.5700000"
    }
  },
  {
    "TextLocation": {
      "Start": 157808,
      "End": 157811
    },
    "TimeRange": {
      "StartTime": "03:51:16.5700000",
      "EndTime": "03:51:16.6900000"
    }
  },
  {
    "TextLocation": {
      "Start": 157812,
      "End": 157816
    },
    "TimeRange": {
      "StartTime": "03:51:16.6900000",
      "EndTime": "03:51:17.0500000"
    }
  },
  {
    "TextLocation": {
      "Start": 157817,
      "End": 157822
    },
    "TimeRange": {
      "StartTime": "03:51:17.6100000",
      "EndTime": "03:51:17.8900000"
    }
  },
  {
    "TextLocation": {
      "Start": 157823,
      "End": 157827
    },
    "TimeRange": {
      "StartTime": "03:51:17.8900000",
      "EndTime": "03:51:18.0700000"
    }
  },
  {
    "TextLocation": {
      "Start": 157828,
      "End": 157831
    },
    "TimeRange": {
      "StartTime": "03:51:18.0700000",
      "EndTime": "03:51:18.4000000"
    }
  },
  {
    "TextLocation": {
      "Start": 157833,
      "End": 157836
    },
    "TimeRange": {
      "StartTime": "03:51:18.4000000",
      "EndTime": "03:51:18.9400000"
    }
  },
  {
    "TextLocation": {
      "Start": 157839,
      "End": 157844
    },
    "TimeRange": {
      "StartTime": "03:51:20.1800000",
      "EndTime": "03:51:20.6000000"
    }
  },
  {
    "TextLocation": {
      "Start": 157845,
      "End": 157849
    },
    "TimeRange": {
      "StartTime": "03:51:20.6000000",
      "EndTime": "03:51:20.9000000"
    }
  },
  {
    "TextLocation": {
      "Start": 157850,
      "End": 157852
    },
    "TimeRange": {
      "StartTime": "03:51:20.9000000",
      "EndTime": "03:51:21.0200000"
    }
  },
  {
    "TextLocation": {
      "Start": 157853,
      "End": 157866
    },
    "TimeRange": {
      "StartTime": "03:51:21.0200000",
      "EndTime": "03:51:22.1900000"
    }
  },
  {
    "TextLocation": {
      "Start": 157869,
      "End": 157873
    },
    "TimeRange": {
      "StartTime": "03:51:22.2200000",
      "EndTime": "03:51:22.5800000"
    }
  },
  {
    "TextLocation": {
      "Start": 157874,
      "End": 157878
    },
    "TimeRange": {
      "StartTime": "03:51:22.5800000",
      "EndTime": "03:51:23"
    }
  },
  {
    "TextLocation": {
      "Start": 157880,
      "End": 157884
    },
    "TimeRange": {
      "StartTime": "03:51:23.0300000",
      "EndTime": "03:51:23.6200000"
    }
  },
  {
    "TextLocation": {
      "Start": 157887,
      "End": 157888
    },
    "TimeRange": {
      "StartTime": "03:51:23.6300000",
      "EndTime": "03:51:23.9000000"
    }
  },
  {
    "TextLocation": {
      "Start": 157889,
      "End": 157892
    },
    "TimeRange": {
      "StartTime": "03:51:23.9100000",
      "EndTime": "03:51:24.1700000"
    }
  },
  {
    "TextLocation": {
      "Start": 157893,
      "End": 157896
    },
    "TimeRange": {
      "StartTime": "03:51:24.1700000",
      "EndTime": "03:51:24.7500000"
    }
  },
  {
    "TextLocation": {
      "Start": 157899,
      "End": 157900
    },
    "TimeRange": {
      "StartTime": "03:51:24.7700000",
      "EndTime": "03:51:25.1000000"
    }
  },
  {
    "TextLocation": {
      "Start": 157901,
      "End": 157905
    },
    "TimeRange": {
      "StartTime": "03:51:25.1000000",
      "EndTime": "03:51:25.3400000"
    }
  },
  {
    "TextLocation": {
      "Start": 157906,
      "End": 157909
    },
    "TimeRange": {
      "StartTime": "03:51:25.3400000",
      "EndTime": "03:51:25.8200000"
    }
  },
  {
    "TextLocation": {
      "Start": 157917,
      "End": 157919
    },
    "TimeRange": {
      "StartTime": "03:51:26.6900000",
      "EndTime": "03:51:26.8400000"
    }
  },
  {
    "TextLocation": {
      "Start": 157920,
      "End": 157924
    },
    "TimeRange": {
      "StartTime": "03:51:26.8400000",
      "EndTime": "03:51:27.0500000"
    }
  },
  {
    "TextLocation": {
      "Start": 157925,
      "End": 157929
    },
    "TimeRange": {
      "StartTime": "03:51:27.0500000",
      "EndTime": "03:51:27.2900000"
    }
  },
  {
    "TextLocation": {
      "Start": 157930,
      "End": 157936
    },
    "TimeRange": {
      "StartTime": "03:51:27.2900000",
      "EndTime": "03:51:27.5300000"
    }
  },
  {
    "TextLocation": {
      "Start": 157937,
      "End": 157939
    },
    "TimeRange": {
      "StartTime": "03:51:27.5300000",
      "EndTime": "03:51:27.6200000"
    }
  },
  {
    "TextLocation": {
      "Start": 157940,
      "End": 157948
    },
    "TimeRange": {
      "StartTime": "03:51:27.6200000",
      "EndTime": "03:51:28.1300000"
    }
  },
  {
    "TextLocation": {
      "Start": 157950,
      "End": 157954
    },
    "TimeRange": {
      "StartTime": "03:51:28.1300000",
      "EndTime": "03:51:28.3100000"
    }
  },
  {
    "TextLocation": {
      "Start": 157955,
      "End": 157958
    },
    "TimeRange": {
      "StartTime": "03:51:28.3100000",
      "EndTime": "03:51:28.4600000"
    }
  },
  {
    "TextLocation": {
      "Start": 157959,
      "End": 157962
    },
    "TimeRange": {
      "StartTime": "03:51:28.4600000",
      "EndTime": "03:51:28.5800000"
    }
  },
  {
    "TextLocation": {
      "Start": 157963,
      "End": 157976
    },
    "TimeRange": {
      "StartTime": "03:51:28.5800000",
      "EndTime": "03:51:29.4800000"
    }
  },
  {
    "TextLocation": {
      "Start": 157977,
      "End": 157989
    },
    "TimeRange": {
      "StartTime": "03:51:29.6900000",
      "EndTime": "03:51:30.2900000"
    }
  },
  {
    "TextLocation": {
      "Start": 157990,
      "End": 157994
    },
    "TimeRange": {
      "StartTime": "03:51:30.2900000",
      "EndTime": "03:51:30.4400000"
    }
  },
  {
    "TextLocation": {
      "Start": 157995,
      "End": 157998
    },
    "TimeRange": {
      "StartTime": "03:51:30.4400000",
      "EndTime": "03:51:30.5900000"
    }
  },
  {
    "TextLocation": {
      "Start": 157999,
      "End": 158004
    },
    "TimeRange": {
      "StartTime": "03:51:30.5900000",
      "EndTime": "03:51:31.0400000"
    }
  },
  {
    "TextLocation": {
      "Start": 158012,
      "End": 158016
    },
    "TimeRange": {
      "StartTime": "03:51:33",
      "EndTime": "03:51:33.2400000"
    }
  },
  {
    "TextLocation": {
      "Start": 158017,
      "End": 158021
    },
    "TimeRange": {
      "StartTime": "03:51:33.2400000",
      "EndTime": "03:51:33.5100000"
    }
  },
  {
    "TextLocation": {
      "Start": 158022,
      "End": 158025
    },
    "TimeRange": {
      "StartTime": "03:51:33.5100000",
      "EndTime": "03:51:33.6300000"
    }
  },
  {
    "TextLocation": {
      "Start": 158026,
      "End": 158031
    },
    "TimeRange": {
      "StartTime": "03:51:33.6300000",
      "EndTime": "03:51:33.8700000"
    }
  },
  {
    "TextLocation": {
      "Start": 158032,
      "End": 158034
    },
    "TimeRange": {
      "StartTime": "03:51:33.8700000",
      "EndTime": "03:51:34.0900000"
    }
  },
  {
    "TextLocation": {
      "Start": 158035,
      "End": 158044
    },
    "TimeRange": {
      "StartTime": "03:51:34.1100000",
      "EndTime": "03:51:34.5900000"
    }
  },
  {
    "TextLocation": {
      "Start": 158045,
      "End": 158053
    },
    "TimeRange": {
      "StartTime": "03:51:34.5900000",
      "EndTime": "03:51:34.9800000"
    }
  },
  {
    "TextLocation": {
      "Start": 158055,
      "End": 158058
    },
    "TimeRange": {
      "StartTime": "03:51:34.9800000",
      "EndTime": "03:51:35.1000000"
    }
  },
  {
    "TextLocation": {
      "Start": 158059,
      "End": 158062
    },
    "TimeRange": {
      "StartTime": "03:51:35.1000000",
      "EndTime": "03:51:35.2500000"
    }
  },
  {
    "TextLocation": {
      "Start": 158063,
      "End": 158072
    },
    "TimeRange": {
      "StartTime": "03:51:35.2500000",
      "EndTime": "03:51:35.7000000"
    }
  },
  {
    "TextLocation": {
      "Start": 158073,
      "End": 158077
    },
    "TimeRange": {
      "StartTime": "03:51:35.7000000",
      "EndTime": "03:51:35.8100000"
    }
  },
  {
    "TextLocation": {
      "Start": 158078,
      "End": 158079
    },
    "TimeRange": {
      "StartTime": "03:51:35.8200000",
      "EndTime": "03:51:35.9100000"
    }
  },
  {
    "TextLocation": {
      "Start": 158080,
      "End": 158083
    },
    "TimeRange": {
      "StartTime": "03:51:35.9100000",
      "EndTime": "03:51:36.3300000"
    }
  },
  {
    "TextLocation": {
      "Start": 158085,
      "End": 158088
    },
    "TimeRange": {
      "StartTime": "03:51:36.3600000",
      "EndTime": "03:51:36.4500000"
    }
  },
  {
    "TextLocation": {
      "Start": 158089,
      "End": 158092
    },
    "TimeRange": {
      "StartTime": "03:51:36.4500000",
      "EndTime": "03:51:36.5400000"
    }
  },
  {
    "TextLocation": {
      "Start": 158093,
      "End": 158101
    },
    "TimeRange": {
      "StartTime": "03:51:36.5400000",
      "EndTime": "03:51:36.9300000"
    }
  },
  {
    "TextLocation": {
      "Start": 158102,
      "End": 158107
    },
    "TimeRange": {
      "StartTime": "03:51:36.9300000",
      "EndTime": "03:51:37.2000000"
    }
  },
  {
    "TextLocation": {
      "Start": 158108,
      "End": 158118
    },
    "TimeRange": {
      "StartTime": "03:51:37.2000000",
      "EndTime": "03:51:37.7100000"
    }
  },
  {
    "TextLocation": {
      "Start": 158119,
      "End": 158123
    },
    "TimeRange": {
      "StartTime": "03:51:37.7100000",
      "EndTime": "03:51:37.8900000"
    }
  },
  {
    "TextLocation": {
      "Start": 158124,
      "End": 158129
    },
    "TimeRange": {
      "StartTime": "03:51:37.8900000",
      "EndTime": "03:51:38.1600000"
    }
  },
  {
    "TextLocation": {
      "Start": 158130,
      "End": 158134
    },
    "TimeRange": {
      "StartTime": "03:51:38.1600000",
      "EndTime": "03:51:38.3400000"
    }
  },
  {
    "TextLocation": {
      "Start": 158135,
      "End": 158136
    },
    "TimeRange": {
      "StartTime": "03:51:38.3400000",
      "EndTime": "03:51:38.4300000"
    }
  },
  {
    "TextLocation": {
      "Start": 158137,
      "End": 158140
    },
    "TimeRange": {
      "StartTime": "03:51:38.4300000",
      "EndTime": "03:51:39.2400000"
    }
  },
  {
    "TextLocation": {
      "Start": 158141,
      "End": 158143
    },
    "TimeRange": {
      "StartTime": "03:51:39.2700000",
      "EndTime": "03:51:39.5100000"
    }
  },
  {
    "TextLocation": {
      "Start": 158144,
      "End": 158147
    },
    "TimeRange": {
      "StartTime": "03:51:39.5100000",
      "EndTime": "03:51:39.6600000"
    }
  },
  {
    "TextLocation": {
      "Start": 158148,
      "End": 158155
    },
    "TimeRange": {
      "StartTime": "03:51:39.6600000",
      "EndTime": "03:51:40.3200000"
    }
  },
  {
    "TextLocation": {
      "Start": 158156,
      "End": 158159
    },
    "TimeRange": {
      "StartTime": "03:51:40.3200000",
      "EndTime": "03:51:40.7400000"
    }
  },
  {
    "TextLocation": {
      "Start": 158160,
      "End": 158163
    },
    "TimeRange": {
      "StartTime": "03:51:40.7400000",
      "EndTime": "03:51:40.8600000"
    }
  },
  {
    "TextLocation": {
      "Start": 158164,
      "End": 158173
    },
    "TimeRange": {
      "StartTime": "03:51:40.8600000",
      "EndTime": "03:51:41.2500000"
    }
  },
  {
    "TextLocation": {
      "Start": 158174,
      "End": 158179
    },
    "TimeRange": {
      "StartTime": "03:51:41.2500000",
      "EndTime": "03:51:41.4300000"
    }
  },
  {
    "TextLocation": {
      "Start": 158180,
      "End": 158185
    },
    "TimeRange": {
      "StartTime": "03:51:41.4300000",
      "EndTime": "03:51:41.9400000"
    }
  },
  {
    "TextLocation": {
      "Start": 158186,
      "End": 158194
    },
    "TimeRange": {
      "StartTime": "03:51:41.9400000",
      "EndTime": "03:51:42.3900000"
    }
  },
  {
    "TextLocation": {
      "Start": 158195,
      "End": 158199
    },
    "TimeRange": {
      "StartTime": "03:51:42.3900000",
      "EndTime": "03:51:42.6000000"
    }
  },
  {
    "TextLocation": {
      "Start": 158200,
      "End": 158203
    },
    "TimeRange": {
      "StartTime": "03:51:42.6000000",
      "EndTime": "03:51:42.7800000"
    }
  },
  {
    "TextLocation": {
      "Start": 158204,
      "End": 158207
    },
    "TimeRange": {
      "StartTime": "03:51:42.7800000",
      "EndTime": "03:51:42.9300000"
    }
  },
  {
    "TextLocation": {
      "Start": 158208,
      "End": 158212
    },
    "TimeRange": {
      "StartTime": "03:51:42.9300000",
      "EndTime": "03:51:43.0500000"
    }
  },
  {
    "TextLocation": {
      "Start": 158213,
      "End": 158216
    },
    "TimeRange": {
      "StartTime": "03:51:43.0500000",
      "EndTime": "03:51:43.3200000"
    }
  },
  {
    "TextLocation": {
      "Start": 158217,
      "End": 158221
    },
    "TimeRange": {
      "StartTime": "03:51:43.3200000",
      "EndTime": "03:51:43.5000000"
    }
  },
  {
    "TextLocation": {
      "Start": 158222,
      "End": 158225
    },
    "TimeRange": {
      "StartTime": "03:51:43.5000000",
      "EndTime": "03:51:43.6200000"
    }
  },
  {
    "TextLocation": {
      "Start": 158226,
      "End": 158234
    },
    "TimeRange": {
      "StartTime": "03:51:43.6200000",
      "EndTime": "03:51:44.3700000"
    }
  },
  {
    "TextLocation": {
      "Start": 158242,
      "End": 158245
    },
    "TimeRange": {
      "StartTime": "03:51:44.7400000",
      "EndTime": "03:51:44.8800000"
    }
  },
  {
    "TextLocation": {
      "Start": 158246,
      "End": 158251
    },
    "TimeRange": {
      "StartTime": "03:51:44.8800000",
      "EndTime": "03:51:45.1500000"
    }
  },
  {
    "TextLocation": {
      "Start": 158252,
      "End": 158254
    },
    "TimeRange": {
      "StartTime": "03:51:45.1500000",
      "EndTime": "03:51:45.2700000"
    }
  },
  {
    "TextLocation": {
      "Start": 158255,
      "End": 158259
    },
    "TimeRange": {
      "StartTime": "03:51:45.2700000",
      "EndTime": "03:51:45.3900000"
    }
  },
  {
    "TextLocation": {
      "Start": 158260,
      "End": 158266
    },
    "TimeRange": {
      "StartTime": "03:51:45.3900000",
      "EndTime": "03:51:45.7600000"
    }
  },
  {
    "TextLocation": {
      "Start": 158267,
      "End": 158277
    },
    "TimeRange": {
      "StartTime": "03:51:45.7800000",
      "EndTime": "03:51:46.5000000"
    }
  },
  {
    "TextLocation": {
      "Start": 158279,
      "End": 158281
    },
    "TimeRange": {
      "StartTime": "03:51:46.5000000",
      "EndTime": "03:51:46.6200000"
    }
  },
  {
    "TextLocation": {
      "Start": 158282,
      "End": 158286
    },
    "TimeRange": {
      "StartTime": "03:51:46.6200000",
      "EndTime": "03:51:46.8900000"
    }
  },
  {
    "TextLocation": {
      "Start": 158287,
      "End": 158297
    },
    "TimeRange": {
      "StartTime": "03:51:46.8900000",
      "EndTime": "03:51:47.4300000"
    }
  },
  {
    "TextLocation": {
      "Start": 158298,
      "End": 158310
    },
    "TimeRange": {
      "StartTime": "03:51:47.4300000",
      "EndTime": "03:51:47.9400000"
    }
  },
  {
    "TextLocation": {
      "Start": 158311,
      "End": 158313
    },
    "TimeRange": {
      "StartTime": "03:51:47.9400000",
      "EndTime": "03:51:48.0900000"
    }
  },
  {
    "TextLocation": {
      "Start": 158314,
      "End": 158317
    },
    "TimeRange": {
      "StartTime": "03:51:48.0900000",
      "EndTime": "03:51:48.4500000"
    }
  },
  {
    "TextLocation": {
      "Start": 158318,
      "End": 158323
    },
    "TimeRange": {
      "StartTime": "03:51:48.4500000",
      "EndTime": "03:51:49.1100000"
    }
  },
  {
    "TextLocation": {
      "Start": 158325,
      "End": 158328
    },
    "TimeRange": {
      "StartTime": "03:51:49.6200000",
      "EndTime": "03:51:49.9800000"
    }
  },
  {
    "TextLocation": {
      "Start": 158329,
      "End": 158332
    },
    "TimeRange": {
      "StartTime": "03:51:49.9800000",
      "EndTime": "03:51:50.5200000"
    }
  },
  {
    "TextLocation": {
      "Start": 158333,
      "End": 158342
    },
    "TimeRange": {
      "StartTime": "03:51:50.5500000",
      "EndTime": "03:51:51.4800000"
    }
  },
  {
    "TextLocation": {
      "Start": 158343,
      "End": 158345
    },
    "TimeRange": {
      "StartTime": "03:51:51.6600000",
      "EndTime": "03:51:51.8700000"
    }
  },
  {
    "TextLocation": {
      "Start": 158346,
      "End": 158350
    },
    "TimeRange": {
      "StartTime": "03:51:51.8700000",
      "EndTime": "03:51:52.0500000"
    }
  },
  {
    "TextLocation": {
      "Start": 158351,
      "End": 158353
    },
    "TimeRange": {
      "StartTime": "03:51:52.0500000",
      "EndTime": "03:51:52.1700000"
    }
  },
  {
    "TextLocation": {
      "Start": 158354,
      "End": 158358
    },
    "TimeRange": {
      "StartTime": "03:51:52.1700000",
      "EndTime": "03:51:52.3800000"
    }
  },
  {
    "TextLocation": {
      "Start": 158359,
      "End": 158363
    },
    "TimeRange": {
      "StartTime": "03:51:52.3800000",
      "EndTime": "03:51:52.5000000"
    }
  },
  {
    "TextLocation": {
      "Start": 158364,
      "End": 158367
    },
    "TimeRange": {
      "StartTime": "03:51:52.5000000",
      "EndTime": "03:51:52.8600000"
    }
  },
  {
    "TextLocation": {
      "Start": 158375,
      "End": 158378
    },
    "TimeRange": {
      "StartTime": "03:51:53.1300000",
      "EndTime": "03:51:53.7900000"
    }
  },
  {
    "TextLocation": {
      "Start": 158386,
      "End": 158389
    },
    "TimeRange": {
      "StartTime": "03:51:55.8300000",
      "EndTime": "03:51:56.3400000"
    }
  },
  {
    "TextLocation": {
      "Start": 158390,
      "End": 158393
    },
    "TimeRange": {
      "StartTime": "03:51:56.3400000",
      "EndTime": "03:51:56.4300000"
    }
  },
  {
    "TextLocation": {
      "Start": 158394,
      "End": 158399
    },
    "TimeRange": {
      "StartTime": "03:51:56.4300000",
      "EndTime": "03:51:56.5500000"
    }
  },
  {
    "TextLocation": {
      "Start": 158400,
      "End": 158402
    },
    "TimeRange": {
      "StartTime": "03:51:56.5500000",
      "EndTime": "03:51:56.6100000"
    }
  },
  {
    "TextLocation": {
      "Start": 158403,
      "End": 158407
    },
    "TimeRange": {
      "StartTime": "03:51:56.6100000",
      "EndTime": "03:51:56.7900000"
    }
  },
  {
    "TextLocation": {
      "Start": 158408,
      "End": 158411
    },
    "TimeRange": {
      "StartTime": "03:51:56.7900000",
      "EndTime": "03:51:56.9100000"
    }
  },
  {
    "TextLocation": {
      "Start": 158412,
      "End": 158417
    },
    "TimeRange": {
      "StartTime": "03:51:56.9100000",
      "EndTime": "03:51:57.3900000"
    }
  },
  {
    "TextLocation": {
      "Start": 158418,
      "End": 158422
    },
    "TimeRange": {
      "StartTime": "03:51:57.3900000",
      "EndTime": "03:51:58.1500000"
    }
  },
  {
    "TextLocation": {
      "Start": 158423,
      "End": 158425
    },
    "TimeRange": {
      "StartTime": "03:51:58.1500000",
      "EndTime": "03:51:58.9100000"
    }
  },
  {
    "TextLocation": {
      "Start": 158426,
      "End": 158430
    },
    "TimeRange": {
      "StartTime": "03:51:58.9100000",
      "EndTime": "03:51:59.6700000"
    }
  },
  {
    "TextLocation": {
      "Start": 158433,
      "End": 158437
    },
    "TimeRange": {
      "StartTime": "03:52:06.8300000",
      "EndTime": "03:52:07.0700000"
    }
  },
  {
    "TextLocation": {
      "Start": 158440,
      "End": 158449
    },
    "TimeRange": {
      "StartTime": "03:52:07.0700000",
      "EndTime": "03:52:07.4900000"
    }
  },
  {
    "TextLocation": {
      "Start": 158451,
      "End": 158456
    },
    "TimeRange": {
      "StartTime": "03:52:07.4900000",
      "EndTime": "03:52:07.7000000"
    }
  },
  {
    "TextLocation": {
      "Start": 158458,
      "End": 158461
    },
    "TimeRange": {
      "StartTime": "03:52:07.7000000",
      "EndTime": "03:52:07.8200000"
    }
  },
  {
    "TextLocation": {
      "Start": 158462,
      "End": 158467
    },
    "TimeRange": {
      "StartTime": "03:52:07.8200000",
      "EndTime": "03:52:08.0300000"
    }
  },
  {
    "TextLocation": {
      "Start": 158468,
      "End": 158472
    },
    "TimeRange": {
      "StartTime": "03:52:08.1100000",
      "EndTime": "03:52:08.3300000"
    }
  },
  {
    "TextLocation": {
      "Start": 158473,
      "End": 158486
    },
    "TimeRange": {
      "StartTime": "03:52:08.5900000",
      "EndTime": "03:52:09.3500000"
    }
  },
  {
    "TextLocation": {
      "Start": 158487,
      "End": 158493
    },
    "TimeRange": {
      "StartTime": "03:52:09.3500000",
      "EndTime": "03:52:09.7700000"
    }
  },
  {
    "TextLocation": {
      "Start": 158494,
      "End": 158497
    },
    "TimeRange": {
      "StartTime": "03:52:09.7700000",
      "EndTime": "03:52:09.8900000"
    }
  },
  {
    "TextLocation": {
      "Start": 158498,
      "End": 158502
    },
    "TimeRange": {
      "StartTime": "03:52:09.8900000",
      "EndTime": "03:52:10.4000000"
    }
  },
  {
    "TextLocation": {
      "Start": 158503,
      "End": 158507
    },
    "TimeRange": {
      "StartTime": "03:52:10.5500000",
      "EndTime": "03:52:10.8100000"
    }
  },
  {
    "TextLocation": {
      "Start": 158508,
      "End": 158513
    },
    "TimeRange": {
      "StartTime": "03:52:10.8200000",
      "EndTime": "03:52:11.0600000"
    }
  },
  {
    "TextLocation": {
      "Start": 158516,
      "End": 158519
    },
    "TimeRange": {
      "StartTime": "03:52:11.6000000",
      "EndTime": "03:52:12.2000000"
    }
  },
  {
    "TextLocation": {
      "Start": 158522,
      "End": 158525
    },
    "TimeRange": {
      "StartTime": "03:52:13.9300000",
      "EndTime": "03:52:14.3500000"
    }
  },
  {
    "TextLocation": {
      "Start": 158526,
      "End": 158530
    },
    "TimeRange": {
      "StartTime": "03:52:14.3500000",
      "EndTime": "03:52:14.5900000"
    }
  },
  {
    "TextLocation": {
      "Start": 158531,
      "End": 158533
    },
    "TimeRange": {
      "StartTime": "03:52:14.5900000",
      "EndTime": "03:52:14.7100000"
    }
  },
  {
    "TextLocation": {
      "Start": 158534,
      "End": 158537
    },
    "TimeRange": {
      "StartTime": "03:52:14.7100000",
      "EndTime": "03:52:14.8300000"
    }
  },
  {
    "TextLocation": {
      "Start": 158538,
      "End": 158544
    },
    "TimeRange": {
      "StartTime": "03:52:14.8300000",
      "EndTime": "03:52:15.2200000"
    }
  },
  {
    "TextLocation": {
      "Start": 158545,
      "End": 158548
    },
    "TimeRange": {
      "StartTime": "03:52:15.2200000",
      "EndTime": "03:52:15.6400000"
    }
  },
  {
    "TextLocation": {
      "Start": 158549,
      "End": 158551
    },
    "TimeRange": {
      "StartTime": "03:52:15.6400000",
      "EndTime": "03:52:15.9100000"
    }
  },
  {
    "TextLocation": {
      "Start": 158559,
      "End": 158563
    },
    "TimeRange": {
      "StartTime": "03:52:17.1700000",
      "EndTime": "03:52:17.7100000"
    }
  },
  {
    "TextLocation": {
      "Start": 158564,
      "End": 158568
    },
    "TimeRange": {
      "StartTime": "03:52:17.7100000",
      "EndTime": "03:52:18.2500000"
    }
  },
  {
    "TextLocation": {
      "Start": 158570,
      "End": 158574
    },
    "TimeRange": {
      "StartTime": "03:52:18.2500000",
      "EndTime": "03:52:19.3600000"
    }
  },
  {
    "TextLocation": {
      "Start": 158575,
      "End": 158579
    },
    "TimeRange": {
      "StartTime": "03:52:19.3600000",
      "EndTime": "03:52:20.3000000"
    }
  },
  {
    "TextLocation": {
      "Start": 158580,
      "End": 158585
    },
    "TimeRange": {
      "StartTime": "03:52:20.3000000",
      "EndTime": "03:52:21.2500000"
    }
  },
  {
    "TextLocation": {
      "Start": 158586,
      "End": 158589
    },
    "TimeRange": {
      "StartTime": "03:52:21.2500000",
      "EndTime": "03:52:22"
    }
  },
  {
    "TextLocation": {
      "Start": 158597,
      "End": 158602
    },
    "TimeRange": {
      "StartTime": "03:52:22.7200000",
      "EndTime": "03:52:22.8500000"
    }
  },
  {
    "TextLocation": {
      "Start": 158603,
      "End": 158605
    },
    "TimeRange": {
      "StartTime": "03:52:23.0200000",
      "EndTime": "03:52:23.1400000"
    }
  },
  {
    "TextLocation": {
      "Start": 158606,
      "End": 158610
    },
    "TimeRange": {
      "StartTime": "03:52:23.1700000",
      "EndTime": "03:52:23.8000000"
    }
  },
  {
    "TextLocation": {
      "Start": 158611,
      "End": 158615
    },
    "TimeRange": {
      "StartTime": "03:52:23.8000000",
      "EndTime": "03:52:24.4300000"
    }
  },
  {
    "TextLocation": {
      "Start": 158616,
      "End": 158618
    },
    "TimeRange": {
      "StartTime": "03:52:24.4300000",
      "EndTime": "03:52:24.4900000"
    }
  },
  {
    "TextLocation": {
      "Start": 158619,
      "End": 158627
    },
    "TimeRange": {
      "StartTime": "03:52:24.4900000",
      "EndTime": "03:52:24.7800000"
    }
  },
  {
    "TextLocation": {
      "Start": 158628,
      "End": 158634
    },
    "TimeRange": {
      "StartTime": "03:52:24.7900000",
      "EndTime": "03:52:25.0600000"
    }
  },
  {
    "TextLocation": {
      "Start": 158642,
      "End": 158645
    },
    "TimeRange": {
      "StartTime": "03:52:25.4500000",
      "EndTime": "03:52:26.2000000"
    }
  },
  {
    "TextLocation": {
      "Start": 158653,
      "End": 158656
    },
    "TimeRange": {
      "StartTime": "03:52:26.2500000",
      "EndTime": "03:52:26.3800000"
    }
  },
  {
    "TextLocation": {
      "Start": 158657,
      "End": 158661
    },
    "TimeRange": {
      "StartTime": "03:52:26.3800000",
      "EndTime": "03:52:26.6500000"
    }
  },
  {
    "TextLocation": {
      "Start": 158662,
      "End": 158664
    },
    "TimeRange": {
      "StartTime": "03:52:26.6500000",
      "EndTime": "03:52:26.7700000"
    }
  },
  {
    "TextLocation": {
      "Start": 158665,
      "End": 158668
    },
    "TimeRange": {
      "StartTime": "03:52:26.7700000",
      "EndTime": "03:52:26.8600000"
    }
  },
  {
    "TextLocation": {
      "Start": 158669,
      "End": 158681
    },
    "TimeRange": {
      "StartTime": "03:52:26.8600000",
      "EndTime": "03:52:27.6100000"
    }
  },
  {
    "TextLocation": {
      "Start": 158682,
      "End": 158684
    },
    "TimeRange": {
      "StartTime": "03:52:27.6100000",
      "EndTime": "03:52:27.7900000"
    }
  },
  {
    "TextLocation": {
      "Start": 158685,
      "End": 158689
    },
    "TimeRange": {
      "StartTime": "03:52:27.7900000",
      "EndTime": "03:52:28.1500000"
    }
  },
  {
    "TextLocation": {
      "Start": 158690,
      "End": 158692
    },
    "TimeRange": {
      "StartTime": "03:52:28.1500000",
      "EndTime": "03:52:28.9600000"
    }
  },
  {
    "TextLocation": {
      "Start": 158700,
      "End": 158704
    },
    "TimeRange": {
      "StartTime": "03:52:30.1900000",
      "EndTime": "03:52:30.4600000"
    }
  },
  {
    "TextLocation": {
      "Start": 158705,
      "End": 158708
    },
    "TimeRange": {
      "StartTime": "03:52:30.4600000",
      "EndTime": "03:52:30.5500000"
    }
  },
  {
    "TextLocation": {
      "Start": 158709,
      "End": 158712
    },
    "TimeRange": {
      "StartTime": "03:52:30.5500000",
      "EndTime": "03:52:30.7000000"
    }
  },
  {
    "TextLocation": {
      "Start": 158713,
      "End": 158719
    },
    "TimeRange": {
      "StartTime": "03:52:30.7000000",
      "EndTime": "03:52:31.5700000"
    }
  },
  {
    "TextLocation": {
      "Start": 158720,
      "End": 158723
    },
    "TimeRange": {
      "StartTime": "03:52:31.8400000",
      "EndTime": "03:52:31.9900000"
    }
  },
  {
    "TextLocation": {
      "Start": 158724,
      "End": 158730
    },
    "TimeRange": {
      "StartTime": "03:52:31.9900000",
      "EndTime": "03:52:32.2900000"
    }
  },
  {
    "TextLocation": {
      "Start": 158731,
      "End": 158735
    },
    "TimeRange": {
      "StartTime": "03:52:32.2900000",
      "EndTime": "03:52:32.4100000"
    }
  },
  {
    "TextLocation": {
      "Start": 158736,
      "End": 158742
    },
    "TimeRange": {
      "StartTime": "03:52:32.4100000",
      "EndTime": "03:52:32.6500000"
    }
  },
  {
    "TextLocation": {
      "Start": 158745,
      "End": 158748
    },
    "TimeRange": {
      "StartTime": "03:52:32.6500000",
      "EndTime": "03:52:32.7300000"
    }
  },
  {
    "TextLocation": {
      "Start": 158749,
      "End": 158758
    },
    "TimeRange": {
      "StartTime": "03:52:32.7400000",
      "EndTime": "03:52:33.7000000"
    }
  },
  {
    "TextLocation": {
      "Start": 158759,
      "End": 158764
    },
    "TimeRange": {
      "StartTime": "03:52:34.1200000",
      "EndTime": "03:52:34.3700000"
    }
  },
  {
    "TextLocation": {
      "Start": 158765,
      "End": 158770
    },
    "TimeRange": {
      "StartTime": "03:52:34.3900000",
      "EndTime": "03:52:34.5700000"
    }
  },
  {
    "TextLocation": {
      "Start": 158771,
      "End": 158782
    },
    "TimeRange": {
      "StartTime": "03:52:34.5700000",
      "EndTime": "03:52:35.0200000"
    }
  },
  {
    "TextLocation": {
      "Start": 158783,
      "End": 158785
    },
    "TimeRange": {
      "StartTime": "03:52:35.0200000",
      "EndTime": "03:52:35.1100000"
    }
  },
  {
    "TextLocation": {
      "Start": 158786,
      "End": 158789
    },
    "TimeRange": {
      "StartTime": "03:52:35.1100000",
      "EndTime": "03:52:35.2000000"
    }
  },
  {
    "TextLocation": {
      "Start": 158790,
      "End": 158798
    },
    "TimeRange": {
      "StartTime": "03:52:35.2000000",
      "EndTime": "03:52:35.8900000"
    }
  },
  {
    "TextLocation": {
      "Start": 158806,
      "End": 158811
    },
    "TimeRange": {
      "StartTime": "03:52:36.4600000",
      "EndTime": "03:52:36.6400000"
    }
  },
  {
    "TextLocation": {
      "Start": 158812,
      "End": 158815
    },
    "TimeRange": {
      "StartTime": "03:52:36.6400000",
      "EndTime": "03:52:36.7600000"
    }
  },
  {
    "TextLocation": {
      "Start": 158816,
      "End": 158820
    },
    "TimeRange": {
      "StartTime": "03:52:36.7600000",
      "EndTime": "03:52:36.9400000"
    }
  },
  {
    "TextLocation": {
      "Start": 158821,
      "End": 158826
    },
    "TimeRange": {
      "StartTime": "03:52:36.9400000",
      "EndTime": "03:52:37.1200000"
    }
  },
  {
    "TextLocation": {
      "Start": 158827,
      "End": 158835
    },
    "TimeRange": {
      "StartTime": "03:52:37.1200000",
      "EndTime": "03:52:37.6200000"
    }
  },
  {
    "TextLocation": {
      "Start": 158843,
      "End": 158845
    },
    "TimeRange": {
      "StartTime": "03:52:39.0500000",
      "EndTime": "03:52:39.2900000"
    }
  },
  {
    "TextLocation": {
      "Start": 158846,
      "End": 158847
    },
    "TimeRange": {
      "StartTime": "03:52:39.2900000",
      "EndTime": "03:52:39.4100000"
    }
  },
  {
    "TextLocation": {
      "Start": 158848,
      "End": 158855
    },
    "TimeRange": {
      "StartTime": "03:52:39.4100000",
      "EndTime": "03:52:39.7700000"
    }
  },
  {
    "TextLocation": {
      "Start": 158856,
      "End": 158860
    },
    "TimeRange": {
      "StartTime": "03:52:39.7700000",
      "EndTime": "03:52:40.4900000"
    }
  },
  {
    "TextLocation": {
      "Start": 158863,
      "End": 158865
    },
    "TimeRange": {
      "StartTime": "03:52:41.8100000",
      "EndTime": "03:52:41.9600000"
    }
  },
  {
    "TextLocation": {
      "Start": 158866,
      "End": 158871
    },
    "TimeRange": {
      "StartTime": "03:52:41.9600000",
      "EndTime": "03:52:42.7700000"
    }
  },
  {
    "TextLocation": {
      "Start": 158874,
      "End": 158880
    },
    "TimeRange": {
      "StartTime": "03:52:43.6300000",
      "EndTime": "03:52:44.5200000"
    }
  },
  {
    "TextLocation": {
      "Start": 158881,
      "End": 158883
    },
    "TimeRange": {
      "StartTime": "03:52:44.8600000",
      "EndTime": "03:52:45.1300000"
    }
  },
  {
    "TextLocation": {
      "Start": 158884,
      "End": 158885
    },
    "TimeRange": {
      "StartTime": "03:52:45.1300000",
      "EndTime": "03:52:45.2500000"
    }
  },
  {
    "TextLocation": {
      "Start": 158886,
      "End": 158893
    },
    "TimeRange": {
      "StartTime": "03:52:45.2500000",
      "EndTime": "03:52:45.8800000"
    }
  },
  {
    "TextLocation": {
      "Start": 158896,
      "End": 158901
    },
    "TimeRange": {
      "StartTime": "03:52:45.8800000",
      "EndTime": "03:52:46.1800000"
    }
  },
  {
    "TextLocation": {
      "Start": 158902,
      "End": 158905
    },
    "TimeRange": {
      "StartTime": "03:52:46.1800000",
      "EndTime": "03:52:46.3300000"
    }
  },
  {
    "TextLocation": {
      "Start": 158906,
      "End": 158911
    },
    "TimeRange": {
      "StartTime": "03:52:46.3300000",
      "EndTime": "03:52:46.7800000"
    }
  },
  {
    "TextLocation": {
      "Start": 158912,
      "End": 158914
    },
    "TimeRange": {
      "StartTime": "03:52:46.7800000",
      "EndTime": "03:52:46.9300000"
    }
  },
  {
    "TextLocation": {
      "Start": 158915,
      "End": 158917
    },
    "TimeRange": {
      "StartTime": "03:52:46.9300000",
      "EndTime": "03:52:47.1700000"
    }
  },
  {
    "TextLocation": {
      "Start": 158918,
      "End": 158922
    },
    "TimeRange": {
      "StartTime": "03:52:47.1700000",
      "EndTime": "03:52:47.6400000"
    }
  },
  {
    "TextLocation": {
      "Start": 158924,
      "End": 158926
    },
    "TimeRange": {
      "StartTime": "03:52:47.6500000",
      "EndTime": "03:52:47.9800000"
    }
  },
  {
    "TextLocation": {
      "Start": 158927,
      "End": 158931
    },
    "TimeRange": {
      "StartTime": "03:52:47.9800000",
      "EndTime": "03:52:48.7000000"
    }
  },
  {
    "TextLocation": {
      "Start": 158934,
      "End": 158940
    },
    "TimeRange": {
      "StartTime": "03:52:48.9400000",
      "EndTime": "03:52:49.3600000"
    }
  },
  {
    "TextLocation": {
      "Start": 158941,
      "End": 158944
    },
    "TimeRange": {
      "StartTime": "03:52:49.3600000",
      "EndTime": "03:52:49.6300000"
    }
  },
  {
    "TextLocation": {
      "Start": 158945,
      "End": 158949
    },
    "TimeRange": {
      "StartTime": "03:52:49.6300000",
      "EndTime": "03:52:50.2900000"
    }
  },
  {
    "TextLocation": {
      "Start": 158952,
      "End": 158961
    },
    "TimeRange": {
      "StartTime": "03:52:50.7700000",
      "EndTime": "03:52:51.9100000"
    }
  },
  {
    "TextLocation": {
      "Start": 158964,
      "End": 158966
    },
    "TimeRange": {
      "StartTime": "03:52:52.3900000",
      "EndTime": "03:52:52.6600000"
    }
  },
  {
    "TextLocation": {
      "Start": 158967,
      "End": 158969
    },
    "TimeRange": {
      "StartTime": "03:52:52.6600000",
      "EndTime": "03:52:52.7800000"
    }
  },
  {
    "TextLocation": {
      "Start": 158970,
      "End": 158974
    },
    "TimeRange": {
      "StartTime": "03:52:52.7800000",
      "EndTime": "03:52:53.2900000"
    }
  },
  {
    "TextLocation": {
      "Start": 158975,
      "End": 158977
    },
    "TimeRange": {
      "StartTime": "03:52:53.2900000",
      "EndTime": "03:52:53.5000000"
    }
  },
  {
    "TextLocation": {
      "Start": 158978,
      "End": 158979
    },
    "TimeRange": {
      "StartTime": "03:52:53.5000000",
      "EndTime": "03:52:53.7400000"
    }
  },
  {
    "TextLocation": {
      "Start": 158980,
      "End": 158985
    },
    "TimeRange": {
      "StartTime": "03:52:53.7400000",
      "EndTime": "03:52:54.0100000"
    }
  },
  {
    "TextLocation": {
      "Start": 158986,
      "End": 158987
    },
    "TimeRange": {
      "StartTime": "03:52:54.0100000",
      "EndTime": "03:52:54.1300000"
    }
  },
  {
    "TextLocation": {
      "Start": 158988,
      "End": 158996
    },
    "TimeRange": {
      "StartTime": "03:52:54.1300000",
      "EndTime": "03:52:55.0300000"
    }
  },
  {
    "TextLocation": {
      "Start": 158997,
      "End": 158999
    },
    "TimeRange": {
      "StartTime": "03:52:55.5400000",
      "EndTime": "03:52:56.1100000"
    }
  },
  {
    "TextLocation": {
      "Start": 159000,
      "End": 159005
    },
    "TimeRange": {
      "StartTime": "03:52:56.1100000",
      "EndTime": "03:52:56.8900000"
    }
  },
  {
    "TextLocation": {
      "Start": 159008,
      "End": 159010
    },
    "TimeRange": {
      "StartTime": "03:52:57.1000000",
      "EndTime": "03:52:57.4600000"
    }
  },
  {
    "TextLocation": {
      "Start": 159011,
      "End": 159016
    },
    "TimeRange": {
      "StartTime": "03:52:57.4600000",
      "EndTime": "03:52:57.7600000"
    }
  },
  {
    "TextLocation": {
      "Start": 159017,
      "End": 159021
    },
    "TimeRange": {
      "StartTime": "03:52:57.7600000",
      "EndTime": "03:52:58.2700000"
    }
  },
  {
    "TextLocation": {
      "Start": 159022,
      "End": 159026
    },
    "TimeRange": {
      "StartTime": "03:52:58.2700000",
      "EndTime": "03:52:58.7200000"
    }
  },
  {
    "TextLocation": {
      "Start": 159027,
      "End": 159030
    },
    "TimeRange": {
      "StartTime": "03:52:58.7200000",
      "EndTime": "03:52:59.2300000"
    }
  },
  {
    "TextLocation": {
      "Start": 159031,
      "End": 159034
    },
    "TimeRange": {
      "StartTime": "03:52:59.2300000",
      "EndTime": "03:52:59.4100000"
    }
  },
  {
    "TextLocation": {
      "Start": 159035,
      "End": 159038
    },
    "TimeRange": {
      "StartTime": "03:52:59.4100000",
      "EndTime": "03:52:59.9800000"
    }
  },
  {
    "TextLocation": {
      "Start": 159039,
      "End": 159041
    },
    "TimeRange": {
      "StartTime": "03:52:59.9800000",
      "EndTime": "03:53:00.3100000"
    }
  },
  {
    "TextLocation": {
      "Start": 159042,
      "End": 159045
    },
    "TimeRange": {
      "StartTime": "03:53:00.3100000",
      "EndTime": "03:53:01.3300000"
    }
  },
  {
    "TextLocation": {
      "Start": 159048,
      "End": 159051
    },
    "TimeRange": {
      "StartTime": "03:53:01.6900000",
      "EndTime": "03:53:02.2000000"
    }
  },
  {
    "TextLocation": {
      "Start": 159052,
      "End": 159057
    },
    "TimeRange": {
      "StartTime": "03:53:02.2000000",
      "EndTime": "03:53:02.4400000"
    }
  },
  {
    "TextLocation": {
      "Start": 159058,
      "End": 159061
    },
    "TimeRange": {
      "StartTime": "03:53:02.4400000",
      "EndTime": "03:53:02.6200000"
    }
  },
  {
    "TextLocation": {
      "Start": 159062,
      "End": 159063
    },
    "TimeRange": {
      "StartTime": "03:53:02.6200000",
      "EndTime": "03:53:02.7700000"
    }
  },
  {
    "TextLocation": {
      "Start": 159064,
      "End": 159068
    },
    "TimeRange": {
      "StartTime": "03:53:02.7700000",
      "EndTime": "03:53:03.0400000"
    }
  },
  {
    "TextLocation": {
      "Start": 159069,
      "End": 159076
    },
    "TimeRange": {
      "StartTime": "03:53:03.0400000",
      "EndTime": "03:53:03.4300000"
    }
  },
  {
    "TextLocation": {
      "Start": 159077,
      "End": 159080
    },
    "TimeRange": {
      "StartTime": "03:53:03.4300000",
      "EndTime": "03:53:03.5800000"
    }
  },
  {
    "TextLocation": {
      "Start": 159081,
      "End": 159084
    },
    "TimeRange": {
      "StartTime": "03:53:03.5800000",
      "EndTime": "03:53:04.1500000"
    }
  },
  {
    "TextLocation": {
      "Start": 159085,
      "End": 159088
    },
    "TimeRange": {
      "StartTime": "03:53:04.1500000",
      "EndTime": "03:53:04.5700000"
    }
  },
  {
    "TextLocation": {
      "Start": 159089,
      "End": 159094
    },
    "TimeRange": {
      "StartTime": "03:53:04.5700000",
      "EndTime": "03:53:04.9600000"
    }
  },
  {
    "TextLocation": {
      "Start": 159095,
      "End": 159098
    },
    "TimeRange": {
      "StartTime": "03:53:04.9600000",
      "EndTime": "03:53:05.6500000"
    }
  },
  {
    "TextLocation": {
      "Start": 159106,
      "End": 159110
    },
    "TimeRange": {
      "StartTime": "03:53:06.0600000",
      "EndTime": "03:53:06.2200000"
    }
  },
  {
    "TextLocation": {
      "Start": 159113,
      "End": 159119
    },
    "TimeRange": {
      "StartTime": "03:53:06.2200000",
      "EndTime": "03:53:06.4300000"
    }
  },
  {
    "TextLocation": {
      "Start": 159120,
      "End": 159123
    },
    "TimeRange": {
      "StartTime": "03:53:06.4300000",
      "EndTime": "03:53:06.5500000"
    }
  },
  {
    "TextLocation": {
      "Start": 159124,
      "End": 159137
    },
    "TimeRange": {
      "StartTime": "03:53:06.5500000",
      "EndTime": "03:53:07.1500000"
    }
  },
  {
    "TextLocation": {
      "Start": 159138,
      "End": 159150
    },
    "TimeRange": {
      "StartTime": "03:53:07.1500000",
      "EndTime": "03:53:07.8100000"
    }
  },
  {
    "TextLocation": {
      "Start": 159151,
      "End": 159153
    },
    "TimeRange": {
      "StartTime": "03:53:07.8100000",
      "EndTime": "03:53:07.9300000"
    }
  },
  {
    "TextLocation": {
      "Start": 159154,
      "End": 159158
    },
    "TimeRange": {
      "StartTime": "03:53:07.9300000",
      "EndTime": "03:53:08.1500000"
    }
  },
  {
    "TextLocation": {
      "Start": 159159,
      "End": 159163
    },
    "TimeRange": {
      "StartTime": "03:53:08.1500000",
      "EndTime": "03:53:08.3600000"
    }
  },
  {
    "TextLocation": {
      "Start": 159171,
      "End": 159173
    },
    "TimeRange": {
      "StartTime": "03:53:10.3000000",
      "EndTime": "03:53:10.5100000"
    }
  },
  {
    "TextLocation": {
      "Start": 159174,
      "End": 159181
    },
    "TimeRange": {
      "StartTime": "03:53:10.5100000",
      "EndTime": "03:53:10.9300000"
    }
  },
  {
    "TextLocation": {
      "Start": 159182,
      "End": 159189
    },
    "TimeRange": {
      "StartTime": "03:53:10.9300000",
      "EndTime": "03:53:11.3500000"
    }
  },
  {
    "TextLocation": {
      "Start": 159190,
      "End": 159196
    },
    "TimeRange": {
      "StartTime": "03:53:11.3500000",
      "EndTime": "03:53:11.9500000"
    }
  },
  {
    "TextLocation": {
      "Start": 159198,
      "End": 159205
    },
    "TimeRange": {
      "StartTime": "03:53:11.9500000",
      "EndTime": "03:53:12.2200000"
    }
  },
  {
    "TextLocation": {
      "Start": 159206,
      "End": 159207
    },
    "TimeRange": {
      "StartTime": "03:53:12.2200000",
      "EndTime": "03:53:12.3100000"
    }
  },
  {
    "TextLocation": {
      "Start": 159208,
      "End": 159220
    },
    "TimeRange": {
      "StartTime": "03:53:12.3100000",
      "EndTime": "03:53:13"
    }
  },
  {
    "TextLocation": {
      "Start": 159221,
      "End": 159228
    },
    "TimeRange": {
      "StartTime": "03:53:13",
      "EndTime": "03:53:13.8700000"
    }
  },
  {
    "TextLocation": {
      "Start": 159229,
      "End": 159233
    },
    "TimeRange": {
      "StartTime": "03:53:13.8700000",
      "EndTime": "03:53:14.5900000"
    }
  },
  {
    "TextLocation": {
      "Start": 159234,
      "End": 159237
    },
    "TimeRange": {
      "StartTime": "03:53:14.5900000",
      "EndTime": "03:53:14.7700000"
    }
  },
  {
    "TextLocation": {
      "Start": 159238,
      "End": 159244
    },
    "TimeRange": {
      "StartTime": "03:53:14.7700000",
      "EndTime": "03:53:15.2500000"
    }
  },
  {
    "TextLocation": {
      "Start": 159245,
      "End": 159254
    },
    "TimeRange": {
      "StartTime": "03:53:15.2500000",
      "EndTime": "03:53:15.7600000"
    }
  },
  {
    "TextLocation": {
      "Start": 159255,
      "End": 159258
    },
    "TimeRange": {
      "StartTime": "03:53:15.7600000",
      "EndTime": "03:53:15.8200000"
    }
  },
  {
    "TextLocation": {
      "Start": 159259,
      "End": 159268
    },
    "TimeRange": {
      "StartTime": "03:53:15.8200000",
      "EndTime": "03:53:16.1800000"
    }
  },
  {
    "TextLocation": {
      "Start": 159269,
      "End": 159276
    },
    "TimeRange": {
      "StartTime": "03:53:16.1800000",
      "EndTime": "03:53:16.5700000"
    }
  },
  {
    "TextLocation": {
      "Start": 159277,
      "End": 159282
    },
    "TimeRange": {
      "StartTime": "03:53:16.5700000",
      "EndTime": "03:53:17.0800000"
    }
  },
  {
    "TextLocation": {
      "Start": 159283,
      "End": 159285
    },
    "TimeRange": {
      "StartTime": "03:53:17.0800000",
      "EndTime": "03:53:17.8000000"
    }
  },
  {
    "TextLocation": {
      "Start": 159293,
      "End": 159295
    },
    "TimeRange": {
      "StartTime": "03:53:18.6800000",
      "EndTime": "03:53:18.9200000"
    }
  },
  {
    "TextLocation": {
      "Start": 159296,
      "End": 159309
    },
    "TimeRange": {
      "StartTime": "03:53:18.9200000",
      "EndTime": "03:53:19.5500000"
    }
  },
  {
    "TextLocation": {
      "Start": 159310,
      "End": 159315
    },
    "TimeRange": {
      "StartTime": "03:53:19.5500000",
      "EndTime": "03:53:20"
    }
  },
  {
    "TextLocation": {
      "Start": 159317,
      "End": 159320
    },
    "TimeRange": {
      "StartTime": "03:53:20.4200000",
      "EndTime": "03:53:20.5400000"
    }
  },
  {
    "TextLocation": {
      "Start": 159321,
      "End": 159332
    },
    "TimeRange": {
      "StartTime": "03:53:20.5400000",
      "EndTime": "03:53:20.9300000"
    }
  },
  {
    "TextLocation": {
      "Start": 159334,
      "End": 159337
    },
    "TimeRange": {
      "StartTime": "03:53:20.9300000",
      "EndTime": "03:53:20.9900000"
    }
  },
  {
    "TextLocation": {
      "Start": 159338,
      "End": 159341
    },
    "TimeRange": {
      "StartTime": "03:53:20.9900000",
      "EndTime": "03:53:21.1700000"
    }
  },
  {
    "TextLocation": {
      "Start": 159342,
      "End": 159347
    },
    "TimeRange": {
      "StartTime": "03:53:21.1700000",
      "EndTime": "03:53:21.3800000"
    }
  },
  {
    "TextLocation": {
      "Start": 159348,
      "End": 159355
    },
    "TimeRange": {
      "StartTime": "03:53:21.3800000",
      "EndTime": "03:53:21.7100000"
    }
  },
  {
    "TextLocation": {
      "Start": 159356,
      "End": 159358
    },
    "TimeRange": {
      "StartTime": "03:53:21.7100000",
      "EndTime": "03:53:21.8600000"
    }
  },
  {
    "TextLocation": {
      "Start": 159366,
      "End": 159373
    },
    "TimeRange": {
      "StartTime": "03:53:22.1900000",
      "EndTime": "03:53:22.8200000"
    }
  },
  {
    "TextLocation": {
      "Start": 159381,
      "End": 159384
    },
    "TimeRange": {
      "StartTime": "03:53:23.4800000",
      "EndTime": "03:53:23.6300000"
    }
  },
  {
    "TextLocation": {
      "Start": 159385,
      "End": 159388
    },
    "TimeRange": {
      "StartTime": "03:53:23.6300000",
      "EndTime": "03:53:23.7200000"
    }
  },
  {
    "TextLocation": {
      "Start": 159389,
      "End": 159394
    },
    "TimeRange": {
      "StartTime": "03:53:23.7200000",
      "EndTime": "03:53:23.8400000"
    }
  },
  {
    "TextLocation": {
      "Start": 159395,
      "End": 159397
    },
    "TimeRange": {
      "StartTime": "03:53:23.8400000",
      "EndTime": "03:53:23.9000000"
    }
  },
  {
    "TextLocation": {
      "Start": 159398,
      "End": 159402
    },
    "TimeRange": {
      "StartTime": "03:53:23.9000000",
      "EndTime": "03:53:24.0500000"
    }
  },
  {
    "TextLocation": {
      "Start": 159403,
      "End": 159406
    },
    "TimeRange": {
      "StartTime": "03:53:24.0500000",
      "EndTime": "03:53:24.1100000"
    }
  },
  {
    "TextLocation": {
      "Start": 159407,
      "End": 159408
    },
    "TimeRange": {
      "StartTime": "03:53:24.1100000",
      "EndTime": "03:53:24.1400000"
    }
  },
  {
    "TextLocation": {
      "Start": 159409,
      "End": 159414
    },
    "TimeRange": {
      "StartTime": "03:53:24.1400000",
      "EndTime": "03:53:24.3200000"
    }
  },
  {
    "TextLocation": {
      "Start": 159415,
      "End": 159417
    },
    "TimeRange": {
      "StartTime": "03:53:24.3200000",
      "EndTime": "03:53:24.4100000"
    }
  },
  {
    "TextLocation": {
      "Start": 159418,
      "End": 159426
    },
    "TimeRange": {
      "StartTime": "03:53:24.4100000",
      "EndTime": "03:53:24.9200000"
    }
  },
  {
    "TextLocation": {
      "Start": 159427,
      "End": 159431
    },
    "TimeRange": {
      "StartTime": "03:53:24.9200000",
      "EndTime": "03:53:25.1600000"
    }
  },
  {
    "TextLocation": {
      "Start": 159432,
      "End": 159436
    },
    "TimeRange": {
      "StartTime": "03:53:25.1600000",
      "EndTime": "03:53:26.1400000"
    }
  },
  {
    "TextLocation": {
      "Start": 159437,
      "End": 159439
    },
    "TimeRange": {
      "StartTime": "03:53:26.1400000",
      "EndTime": "03:53:27.1200000"
    }
  },
  {
    "TextLocation": {
      "Start": 159440,
      "End": 159444
    },
    "TimeRange": {
      "StartTime": "03:53:27.1200000",
      "EndTime": "03:53:28.1000000"
    }
  },
  {
    "TextLocation": {
      "Start": 159447,
      "End": 159452
    },
    "TimeRange": {
      "StartTime": "03:53:43.3000000",
      "EndTime": "03:53:43.7200000"
    }
  },
  {
    "TextLocation": {
      "Start": 159454,
      "End": 159458
    },
    "TimeRange": {
      "StartTime": "03:53:43.7200000",
      "EndTime": "03:53:43.9000000"
    }
  },
  {
    "TextLocation": {
      "Start": 159459,
      "End": 159461
    },
    "TimeRange": {
      "StartTime": "03:53:43.9000000",
      "EndTime": "03:53:44.0200000"
    }
  },
  {
    "TextLocation": {
      "Start": 159462,
      "End": 159469
    },
    "TimeRange": {
      "StartTime": "03:53:44.0200000",
      "EndTime": "03:53:44.3200000"
    }
  },
  {
    "TextLocation": {
      "Start": 159470,
      "End": 159473
    },
    "TimeRange": {
      "StartTime": "03:53:44.3200000",
      "EndTime": "03:53:44.5300000"
    }
  },
  {
    "TextLocation": {
      "Start": 159474,
      "End": 159479
    },
    "TimeRange": {
      "StartTime": "03:53:44.5300000",
      "EndTime": "03:53:44.7100000"
    }
  },
  {
    "TextLocation": {
      "Start": 159480,
      "End": 159485
    },
    "TimeRange": {
      "StartTime": "03:53:44.7100000",
      "EndTime": "03:53:45.1000000"
    }
  },
  {
    "TextLocation": {
      "Start": 159486,
      "End": 159494
    },
    "TimeRange": {
      "StartTime": "03:53:45.6700000",
      "EndTime": "03:53:46.2100000"
    }
  },
  {
    "TextLocation": {
      "Start": 159495,
      "End": 159500
    },
    "TimeRange": {
      "StartTime": "03:53:46.2100000",
      "EndTime": "03:53:46.5700000"
    }
  },
  {
    "TextLocation": {
      "Start": 159501,
      "End": 159502
    },
    "TimeRange": {
      "StartTime": "03:53:46.5700000",
      "EndTime": "03:53:46.8100000"
    }
  },
  {
    "TextLocation": {
      "Start": 159503,
      "End": 159509
    },
    "TimeRange": {
      "StartTime": "03:53:46.8100000",
      "EndTime": "03:53:47.0500000"
    }
  },
  {
    "TextLocation": {
      "Start": 159510,
      "End": 159512
    },
    "TimeRange": {
      "StartTime": "03:53:47.0500000",
      "EndTime": "03:53:47.1100000"
    }
  },
  {
    "TextLocation": {
      "Start": 159513,
      "End": 159522
    },
    "TimeRange": {
      "StartTime": "03:53:47.1100000",
      "EndTime": "03:53:47.3800000"
    }
  },
  {
    "TextLocation": {
      "Start": 159523,
      "End": 159528
    },
    "TimeRange": {
      "StartTime": "03:53:47.3800000",
      "EndTime": "03:53:47.7400000"
    }
  },
  {
    "TextLocation": {
      "Start": 159536,
      "End": 159538
    },
    "TimeRange": {
      "StartTime": "03:53:47.9200000",
      "EndTime": "03:53:48.0400000"
    }
  },
  {
    "TextLocation": {
      "Start": 159539,
      "End": 159543
    },
    "TimeRange": {
      "StartTime": "03:53:48.0400000",
      "EndTime": "03:53:48.1900000"
    }
  },
  {
    "TextLocation": {
      "Start": 159544,
      "End": 159551
    },
    "TimeRange": {
      "StartTime": "03:53:48.1900000",
      "EndTime": "03:53:48.4900000"
    }
  },
  {
    "TextLocation": {
      "Start": 159554,
      "End": 159557
    },
    "TimeRange": {
      "StartTime": "03:53:48.6700000",
      "EndTime": "03:53:49.3000000"
    }
  },
  {
    "TextLocation": {
      "Start": 159565,
      "End": 159567
    },
    "TimeRange": {
      "StartTime": "03:53:49.8700000",
      "EndTime": "03:53:50.4700000"
    }
  },
  {
    "TextLocation": {
      "Start": 159568,
      "End": 159573
    },
    "TimeRange": {
      "StartTime": "03:53:50.6200000",
      "EndTime": "03:53:50.8000000"
    }
  },
  {
    "TextLocation": {
      "Start": 159574,
      "End": 159579
    },
    "TimeRange": {
      "StartTime": "03:53:50.8000000",
      "EndTime": "03:53:50.9800000"
    }
  },
  {
    "TextLocation": {
      "Start": 159580,
      "End": 159584
    },
    "TimeRange": {
      "StartTime": "03:53:50.9800000",
      "EndTime": "03:53:51.1000000"
    }
  },
  {
    "TextLocation": {
      "Start": 159585,
      "End": 159588
    },
    "TimeRange": {
      "StartTime": "03:53:51.1000000",
      "EndTime": "03:53:51.2200000"
    }
  },
  {
    "TextLocation": {
      "Start": 159589,
      "End": 159594
    },
    "TimeRange": {
      "StartTime": "03:53:51.2200000",
      "EndTime": "03:53:51.6100000"
    }
  },
  {
    "TextLocation": {
      "Start": 159595,
      "End": 159600
    },
    "TimeRange": {
      "StartTime": "03:53:51.6100000",
      "EndTime": "03:53:52.3300000"
    }
  },
  {
    "TextLocation": {
      "Start": 159603,
      "End": 159611
    },
    "TimeRange": {
      "StartTime": "03:53:52.5400000",
      "EndTime": "03:53:52.9300000"
    }
  },
  {
    "TextLocation": {
      "Start": 159612,
      "End": 159616
    },
    "TimeRange": {
      "StartTime": "03:53:52.9300000",
      "EndTime": "03:53:53.0500000"
    }
  },
  {
    "TextLocation": {
      "Start": 159617,
      "End": 159620
    },
    "TimeRange": {
      "StartTime": "03:53:53.0500000",
      "EndTime": "03:53:53.1400000"
    }
  },
  {
    "TextLocation": {
      "Start": 159621,
      "End": 159626
    },
    "TimeRange": {
      "StartTime": "03:53:53.1400000",
      "EndTime": "03:53:53.4100000"
    }
  },
  {
    "TextLocation": {
      "Start": 159627,
      "End": 159634
    },
    "TimeRange": {
      "StartTime": "03:53:53.4100000",
      "EndTime": "03:53:53.8000000"
    }
  },
  {
    "TextLocation": {
      "Start": 159636,
      "End": 159640
    },
    "TimeRange": {
      "StartTime": "03:53:53.8000000",
      "EndTime": "03:53:54.0100000"
    }
  },
  {
    "TextLocation": {
      "Start": 159641,
      "End": 159645
    },
    "TimeRange": {
      "StartTime": "03:53:54.0100000",
      "EndTime": "03:53:54.1900000"
    }
  },
  {
    "TextLocation": {
      "Start": 159646,
      "End": 159650
    },
    "TimeRange": {
      "StartTime": "03:53:54.1900000",
      "EndTime": "03:53:54.4000000"
    }
  },
  {
    "TextLocation": {
      "Start": 159651,
      "End": 159654
    },
    "TimeRange": {
      "StartTime": "03:53:54.4000000",
      "EndTime": "03:53:54.5200000"
    }
  },
  {
    "TextLocation": {
      "Start": 159655,
      "End": 159659
    },
    "TimeRange": {
      "StartTime": "03:53:54.5200000",
      "EndTime": "03:53:54.7900000"
    }
  },
  {
    "TextLocation": {
      "Start": 159660,
      "End": 159662
    },
    "TimeRange": {
      "StartTime": "03:53:54.7900000",
      "EndTime": "03:53:54.9100000"
    }
  },
  {
    "TextLocation": {
      "Start": 159670,
      "End": 159674
    },
    "TimeRange": {
      "StartTime": "03:53:56.9100000",
      "EndTime": "03:53:57.3400000"
    }
  },
  {
    "TextLocation": {
      "Start": 159675,
      "End": 159678
    },
    "TimeRange": {
      "StartTime": "03:53:57.3400000",
      "EndTime": "03:53:57.7800000"
    }
  },
  {
    "TextLocation": {
      "Start": 159680,
      "End": 159684
    },
    "TimeRange": {
      "StartTime": "03:53:57.7800000",
      "EndTime": "03:53:58.3200000"
    }
  },
  {
    "TextLocation": {
      "Start": 159685,
      "End": 159689
    },
    "TimeRange": {
      "StartTime": "03:53:58.3200000",
      "EndTime": "03:53:59.7300000"
    }
  },
  {
    "TextLocation": {
      "Start": 159690,
      "End": 159691
    },
    "TimeRange": {
      "StartTime": "03:53:59.7300000",
      "EndTime": "03:53:59.9800000"
    }
  },
  {
    "TextLocation": {
      "Start": 159692,
      "End": 159697
    },
    "TimeRange": {
      "StartTime": "03:53:59.9800000",
      "EndTime": "03:54:00.2400000"
    }
  },
  {
    "TextLocation": {
      "Start": 159698,
      "End": 159701
    },
    "TimeRange": {
      "StartTime": "03:54:00.2400000",
      "EndTime": "03:54:00.9600000"
    }
  },
  {
    "TextLocation": {
      "Start": 159709,
      "End": 159713
    },
    "TimeRange": {
      "StartTime": "03:54:01.7400000",
      "EndTime": "03:54:02.1000000"
    }
  },
  {
    "TextLocation": {
      "Start": 159714,
      "End": 159717
    },
    "TimeRange": {
      "StartTime": "03:54:02.1000000",
      "EndTime": "03:54:02.4600000"
    }
  },
  {
    "TextLocation": {
      "Start": 159718,
      "End": 159720
    },
    "TimeRange": {
      "StartTime": "03:54:02.4600000",
      "EndTime": "03:54:02.5800000"
    }
  },
  {
    "TextLocation": {
      "Start": 159721,
      "End": 159725
    },
    "TimeRange": {
      "StartTime": "03:54:02.5800000",
      "EndTime": "03:54:03.1200000"
    }
  },
  {
    "TextLocation": {
      "Start": 159726,
      "End": 159730
    },
    "TimeRange": {
      "StartTime": "03:54:03.1200000",
      "EndTime": "03:54:03.6600000"
    }
  },
  {
    "TextLocation": {
      "Start": 159731,
      "End": 159733
    },
    "TimeRange": {
      "StartTime": "03:54:03.6600000",
      "EndTime": "03:54:03.7200000"
    }
  },
  {
    "TextLocation": {
      "Start": 159734,
      "End": 159742
    },
    "TimeRange": {
      "StartTime": "03:54:03.7200000",
      "EndTime": "03:54:04.1100000"
    }
  },
  {
    "TextLocation": {
      "Start": 159750,
      "End": 159756
    },
    "TimeRange": {
      "StartTime": "03:54:04.1100000",
      "EndTime": "03:54:04.5900000"
    }
  },
  {
    "TextLocation": {
      "Start": 159759,
      "End": 159762
    },
    "TimeRange": {
      "StartTime": "03:54:04.5900000",
      "EndTime": "03:54:05.3700000"
    }
  },
  {
    "TextLocation": {
      "Start": 159770,
      "End": 159773
    },
    "TimeRange": {
      "StartTime": "03:54:05.3700000",
      "EndTime": "03:54:05.7300000"
    }
  },
  {
    "TextLocation": {
      "Start": 159774,
      "End": 159778
    },
    "TimeRange": {
      "StartTime": "03:54:05.7300000",
      "EndTime": "03:54:06.4500000"
    }
  },
  {
    "TextLocation": {
      "Start": 159779,
      "End": 159783
    },
    "TimeRange": {
      "StartTime": "03:54:06.4500000",
      "EndTime": "03:54:07.1400000"
    }
  },
  {
    "TextLocation": {
      "Start": 159785,
      "End": 159788
    },
    "TimeRange": {
      "StartTime": "03:54:07.1400000",
      "EndTime": "03:54:07.4100000"
    }
  },
  {
    "TextLocation": {
      "Start": 159789,
      "End": 159793
    },
    "TimeRange": {
      "StartTime": "03:54:07.4100000",
      "EndTime": "03:54:07.8000000"
    }
  },
  {
    "TextLocation": {
      "Start": 159794,
      "End": 159797
    },
    "TimeRange": {
      "StartTime": "03:54:07.8000000",
      "EndTime": "03:54:07.9800000"
    }
  },
  {
    "TextLocation": {
      "Start": 159798,
      "End": 159803
    },
    "TimeRange": {
      "StartTime": "03:54:07.9800000",
      "EndTime": "03:54:08.4600000"
    }
  },
  {
    "TextLocation": {
      "Start": 159804,
      "End": 159811
    },
    "TimeRange": {
      "StartTime": "03:54:08.4600000",
      "EndTime": "03:54:09.2100000"
    }
  },
  {
    "TextLocation": {
      "Start": 159812,
      "End": 159816
    },
    "TimeRange": {
      "StartTime": "03:54:09.2100000",
      "EndTime": "03:54:09.3600000"
    }
  },
  {
    "TextLocation": {
      "Start": 159817,
      "End": 159820
    },
    "TimeRange": {
      "StartTime": "03:54:09.3600000",
      "EndTime": "03:54:09.5100000"
    }
  },
  {
    "TextLocation": {
      "Start": 159821,
      "End": 159825
    },
    "TimeRange": {
      "StartTime": "03:54:09.5100000",
      "EndTime": "03:54:09.6300000"
    }
  },
  {
    "TextLocation": {
      "Start": 159826,
      "End": 159830
    },
    "TimeRange": {
      "StartTime": "03:54:09.6300000",
      "EndTime": "03:54:09.8700000"
    }
  },
  {
    "TextLocation": {
      "Start": 159831,
      "End": 159833
    },
    "TimeRange": {
      "StartTime": "03:54:09.8700000",
      "EndTime": "03:54:10.0500000"
    }
  },
  {
    "TextLocation": {
      "Start": 159834,
      "End": 159841
    },
    "TimeRange": {
      "StartTime": "03:54:10.0500000",
      "EndTime": "03:54:10.5600000"
    }
  },
  {
    "TextLocation": {
      "Start": 159842,
      "End": 159844
    },
    "TimeRange": {
      "StartTime": "03:54:10.5600000",
      "EndTime": "03:54:10.6500000"
    }
  },
  {
    "TextLocation": {
      "Start": 159845,
      "End": 159850
    },
    "TimeRange": {
      "StartTime": "03:54:10.6500000",
      "EndTime": "03:54:10.8300000"
    }
  },
  {
    "TextLocation": {
      "Start": 159851,
      "End": 159858
    },
    "TimeRange": {
      "StartTime": "03:54:10.8300000",
      "EndTime": "03:54:11.2200000"
    }
  },
  {
    "TextLocation": {
      "Start": 159859,
      "End": 159867
    },
    "TimeRange": {
      "StartTime": "03:54:11.2500000",
      "EndTime": "03:54:11.7300000"
    }
  },
  {
    "TextLocation": {
      "Start": 159868,
      "End": 159877
    },
    "TimeRange": {
      "StartTime": "03:54:11.7300000",
      "EndTime": "03:54:12.6000000"
    }
  },
  {
    "TextLocation": {
      "Start": 159878,
      "End": 159882
    },
    "TimeRange": {
      "StartTime": "03:54:13.0200000",
      "EndTime": "03:54:13.2900000"
    }
  },
  {
    "TextLocation": {
      "Start": 159883,
      "End": 159885
    },
    "TimeRange": {
      "StartTime": "03:54:13.2900000",
      "EndTime": "03:54:13.3800000"
    }
  },
  {
    "TextLocation": {
      "Start": 159886,
      "End": 159894
    },
    "TimeRange": {
      "StartTime": "03:54:13.5300000",
      "EndTime": "03:54:13.8600000"
    }
  },
  {
    "TextLocation": {
      "Start": 159895,
      "End": 159897
    },
    "TimeRange": {
      "StartTime": "03:54:13.8600000",
      "EndTime": "03:54:13.9800000"
    }
  },
  {
    "TextLocation": {
      "Start": 159898,
      "End": 159900
    },
    "TimeRange": {
      "StartTime": "03:54:13.9800000",
      "EndTime": "03:54:14.0700000"
    }
  },
  {
    "TextLocation": {
      "Start": 159901,
      "End": 159904
    },
    "TimeRange": {
      "StartTime": "03:54:14.0700000",
      "EndTime": "03:54:14.1600000"
    }
  },
  {
    "TextLocation": {
      "Start": 159905,
      "End": 159908
    },
    "TimeRange": {
      "StartTime": "03:54:14.1600000",
      "EndTime": "03:54:14.4000000"
    }
  },
  {
    "TextLocation": {
      "Start": 159909,
      "End": 159915
    },
    "TimeRange": {
      "StartTime": "03:54:14.4000000",
      "EndTime": "03:54:14.6700000"
    }
  },
  {
    "TextLocation": {
      "Start": 159923,
      "End": 159926
    },
    "TimeRange": {
      "StartTime": "03:54:15.0900000",
      "EndTime": "03:54:15.6900000"
    }
  },
  {
    "TextLocation": {
      "Start": 159934,
      "End": 159939
    },
    "TimeRange": {
      "StartTime": "03:54:16.5300000",
      "EndTime": "03:54:16.6300000"
    }
  },
  {
    "TextLocation": {
      "Start": 159940,
      "End": 159943
    },
    "TimeRange": {
      "StartTime": "03:54:16.7100000",
      "EndTime": "03:54:16.8600000"
    }
  },
  {
    "TextLocation": {
      "Start": 159944,
      "End": 159948
    },
    "TimeRange": {
      "StartTime": "03:54:16.8600000",
      "EndTime": "03:54:17.0700000"
    }
  },
  {
    "TextLocation": {
      "Start": 159949,
      "End": 159953
    },
    "TimeRange": {
      "StartTime": "03:54:17.0700000",
      "EndTime": "03:54:17.3100000"
    }
  },
  {
    "TextLocation": {
      "Start": 159954,
      "End": 159959
    },
    "TimeRange": {
      "StartTime": "03:54:17.3100000",
      "EndTime": "03:54:17.9100000"
    }
  },
  {
    "TextLocation": {
      "Start": 159960,
      "End": 159965
    },
    "TimeRange": {
      "StartTime": "03:54:18.0900000",
      "EndTime": "03:54:18.3300000"
    }
  },
  {
    "TextLocation": {
      "Start": 159966,
      "End": 159968
    },
    "TimeRange": {
      "StartTime": "03:54:18.3300000",
      "EndTime": "03:54:18.4200000"
    }
  },
  {
    "TextLocation": {
      "Start": 159976,
      "End": 159979
    },
    "TimeRange": {
      "StartTime": "03:54:20.5700000",
      "EndTime": "03:54:20.9300000"
    }
  },
  {
    "TextLocation": {
      "Start": 159980,
      "End": 159985
    },
    "TimeRange": {
      "StartTime": "03:54:20.9300000",
      "EndTime": "03:54:21.1100000"
    }
  },
  {
    "TextLocation": {
      "Start": 159986,
      "End": 159989
    },
    "TimeRange": {
      "StartTime": "03:54:21.1100000",
      "EndTime": "03:54:21.2300000"
    }
  },
  {
    "TextLocation": {
      "Start": 159990,
      "End": 159992
    },
    "TimeRange": {
      "StartTime": "03:54:21.2300000",
      "EndTime": "03:54:21.4100000"
    }
  },
  {
    "TextLocation": {
      "Start": 159993,
      "End": 159997
    },
    "TimeRange": {
      "StartTime": "03:54:21.4100000",
      "EndTime": "03:54:21.9800000"
    }
  },
  {
    "TextLocation": {
      "Start": 160000,
      "End": 160007
    },
    "TimeRange": {
      "StartTime": "03:54:22.1900000",
      "EndTime": "03:54:22.8500000"
    }
  },
  {
    "TextLocation": {
      "Start": 160008,
      "End": 160011
    },
    "TimeRange": {
      "StartTime": "03:54:22.8500000",
      "EndTime": "03:54:23.3900000"
    }
  },
  {
    "TextLocation": {
      "Start": 160014,
      "End": 160018
    },
    "TimeRange": {
      "StartTime": "03:54:23.7800000",
      "EndTime": "03:54:24.6200000"
    }
  },
  {
    "TextLocation": {
      "Start": 160021,
      "End": 160022
    },
    "TimeRange": {
      "StartTime": "03:54:24.6500000",
      "EndTime": "03:54:24.9500000"
    }
  },
  {
    "TextLocation": {
      "Start": 160023,
      "End": 160028
    },
    "TimeRange": {
      "StartTime": "03:54:24.9500000",
      "EndTime": "03:54:25.1600000"
    }
  },
  {
    "TextLocation": {
      "Start": 160029,
      "End": 160033
    },
    "TimeRange": {
      "StartTime": "03:54:25.1600000",
      "EndTime": "03:54:25.4600000"
    }
  },
  {
    "TextLocation": {
      "Start": 160034,
      "End": 160044
    },
    "TimeRange": {
      "StartTime": "03:54:25.4600000",
      "EndTime": "03:54:26.3900000"
    }
  },
  {
    "TextLocation": {
      "Start": 160047,
      "End": 160052
    },
    "TimeRange": {
      "StartTime": "03:54:27.5100000",
      "EndTime": "03:54:28.0200000"
    }
  },
  {
    "TextLocation": {
      "Start": 160053,
      "End": 160056
    },
    "TimeRange": {
      "StartTime": "03:54:28.0200000",
      "EndTime": "03:54:28.3200000"
    }
  },
  {
    "TextLocation": {
      "Start": 160057,
      "End": 160059
    },
    "TimeRange": {
      "StartTime": "03:54:28.3200000",
      "EndTime": "03:54:28.4700000"
    }
  },
  {
    "TextLocation": {
      "Start": 160060,
      "End": 160065
    },
    "TimeRange": {
      "StartTime": "03:54:28.4700000",
      "EndTime": "03:54:29.3100000"
    }
  },
  {
    "TextLocation": {
      "Start": 160068,
      "End": 160073
    },
    "TimeRange": {
      "StartTime": "03:54:29.5800000",
      "EndTime": "03:54:30.1800000"
    }
  },
  {
    "TextLocation": {
      "Start": 160075,
      "End": 160077
    },
    "TimeRange": {
      "StartTime": "03:54:30.1800000",
      "EndTime": "03:54:30.3600000"
    }
  },
  {
    "TextLocation": {
      "Start": 160078,
      "End": 160082
    },
    "TimeRange": {
      "StartTime": "03:54:30.3600000",
      "EndTime": "03:54:30.6600000"
    }
  },
  {
    "TextLocation": {
      "Start": 160083,
      "End": 160088
    },
    "TimeRange": {
      "StartTime": "03:54:30.6600000",
      "EndTime": "03:54:31.0200000"
    }
  },
  {
    "TextLocation": {
      "Start": 160089,
      "End": 160092
    },
    "TimeRange": {
      "StartTime": "03:54:31.0200000",
      "EndTime": "03:54:31.1700000"
    }
  },
  {
    "TextLocation": {
      "Start": 160093,
      "End": 160096
    },
    "TimeRange": {
      "StartTime": "03:54:31.1700000",
      "EndTime": "03:54:31.3200000"
    }
  },
  {
    "TextLocation": {
      "Start": 160097,
      "End": 160103
    },
    "TimeRange": {
      "StartTime": "03:54:31.3200000",
      "EndTime": "03:54:31.5900000"
    }
  },
  {
    "TextLocation": {
      "Start": 160104,
      "End": 160109
    },
    "TimeRange": {
      "StartTime": "03:54:31.5900000",
      "EndTime": "03:54:32.3400000"
    }
  },
  {
    "TextLocation": {
      "Start": 160112,
      "End": 160115
    },
    "TimeRange": {
      "StartTime": "03:54:32.8500000",
      "EndTime": "03:54:33.6300000"
    }
  },
  {
    "TextLocation": {
      "Start": 160118,
      "End": 160121
    },
    "TimeRange": {
      "StartTime": "03:54:33.7800000",
      "EndTime": "03:54:34.0800000"
    }
  },
  {
    "TextLocation": {
      "Start": 160122,
      "End": 160130
    },
    "TimeRange": {
      "StartTime": "03:54:34.0800000",
      "EndTime": "03:54:34.5600000"
    }
  },
  {
    "TextLocation": {
      "Start": 160131,
      "End": 160136
    },
    "TimeRange": {
      "StartTime": "03:54:34.5600000",
      "EndTime": "03:54:34.9200000"
    }
  },
  {
    "TextLocation": {
      "Start": 160137,
      "End": 160140
    },
    "TimeRange": {
      "StartTime": "03:54:34.9200000",
      "EndTime": "03:54:35.0700000"
    }
  },
  {
    "TextLocation": {
      "Start": 160141,
      "End": 160147
    },
    "TimeRange": {
      "StartTime": "03:54:35.0700000",
      "EndTime": "03:54:35.7400000"
    }
  },
  {
    "TextLocation": {
      "Start": 160150,
      "End": 160156
    },
    "TimeRange": {
      "StartTime": "03:54:35.7600000",
      "EndTime": "03:54:36.6600000"
    }
  },
  {
    "TextLocation": {
      "Start": 160159,
      "End": 160163
    },
    "TimeRange": {
      "StartTime": "03:54:37.4400000",
      "EndTime": "03:54:37.7100000"
    }
  },
  {
    "TextLocation": {
      "Start": 160164,
      "End": 160167
    },
    "TimeRange": {
      "StartTime": "03:54:37.7100000",
      "EndTime": "03:54:37.9200000"
    }
  },
  {
    "TextLocation": {
      "Start": 160168,
      "End": 160170
    },
    "TimeRange": {
      "StartTime": "03:54:37.9200000",
      "EndTime": "03:54:38.2300000"
    }
  },
  {
    "TextLocation": {
      "Start": 160171,
      "End": 160178
    },
    "TimeRange": {
      "StartTime": "03:54:38.2300000",
      "EndTime": "03:54:38.5500000"
    }
  },
  {
    "TextLocation": {
      "Start": 160179,
      "End": 160182
    },
    "TimeRange": {
      "StartTime": "03:54:38.5500000",
      "EndTime": "03:54:39.1500000"
    }
  },
  {
    "TextLocation": {
      "Start": 160185,
      "End": 160189
    },
    "TimeRange": {
      "StartTime": "03:54:39.3900000",
      "EndTime": "03:54:39.6900000"
    }
  },
  {
    "TextLocation": {
      "Start": 160190,
      "End": 160192
    },
    "TimeRange": {
      "StartTime": "03:54:39.6900000",
      "EndTime": "03:54:39.7500000"
    }
  },
  {
    "TextLocation": {
      "Start": 160193,
      "End": 160196
    },
    "TimeRange": {
      "StartTime": "03:54:39.7500000",
      "EndTime": "03:54:39.8400000"
    }
  },
  {
    "TextLocation": {
      "Start": 160197,
      "End": 160201
    },
    "TimeRange": {
      "StartTime": "03:54:39.8400000",
      "EndTime": "03:54:40.1700000"
    }
  },
  {
    "TextLocation": {
      "Start": 160204,
      "End": 160205
    },
    "TimeRange": {
      "StartTime": "03:54:40.1700000",
      "EndTime": "03:54:40.3800000"
    }
  },
  {
    "TextLocation": {
      "Start": 160206,
      "End": 160210
    },
    "TimeRange": {
      "StartTime": "03:54:40.3800000",
      "EndTime": "03:54:40.6800000"
    }
  },
  {
    "TextLocation": {
      "Start": 160211,
      "End": 160215
    },
    "TimeRange": {
      "StartTime": "03:54:40.6800000",
      "EndTime": "03:54:41.2800000"
    }
  },
  {
    "TextLocation": {
      "Start": 160218,
      "End": 160225
    },
    "TimeRange": {
      "StartTime": "03:54:41.7300000",
      "EndTime": "03:54:42.4200000"
    }
  },
  {
    "TextLocation": {
      "Start": 160228,
      "End": 160232
    },
    "TimeRange": {
      "StartTime": "03:54:42.4200000",
      "EndTime": "03:54:43.1100000"
    }
  },
  {
    "TextLocation": {
      "Start": 160233,
      "End": 160238
    },
    "TimeRange": {
      "StartTime": "03:54:43.5000000",
      "EndTime": "03:54:44.0700000"
    }
  },
  {
    "TextLocation": {
      "Start": 160239,
      "End": 160243
    },
    "TimeRange": {
      "StartTime": "03:54:44.0700000",
      "EndTime": "03:54:44.7000000"
    }
  },
  {
    "TextLocation": {
      "Start": 160246,
      "End": 160249
    },
    "TimeRange": {
      "StartTime": "03:54:45.5000000",
      "EndTime": "03:54:45.7100000"
    }
  },
  {
    "TextLocation": {
      "Start": 160250,
      "End": 160254
    },
    "TimeRange": {
      "StartTime": "03:54:45.7100000",
      "EndTime": "03:54:46.1300000"
    }
  },
  {
    "TextLocation": {
      "Start": 160255,
      "End": 160256
    },
    "TimeRange": {
      "StartTime": "03:54:46.1300000",
      "EndTime": "03:54:46.5800000"
    }
  },
  {
    "TextLocation": {
      "Start": 160257,
      "End": 160262
    },
    "TimeRange": {
      "StartTime": "03:54:46.5800000",
      "EndTime": "03:54:47.2700000"
    }
  },
  {
    "TextLocation": {
      "Start": 160263,
      "End": 160267
    },
    "TimeRange": {
      "StartTime": "03:54:47.2700000",
      "EndTime": "03:54:47.7200000"
    }
  },
  {
    "TextLocation": {
      "Start": 160268,
      "End": 160270
    },
    "TimeRange": {
      "StartTime": "03:54:47.7200000",
      "EndTime": "03:54:48.2000000"
    }
  },
  {
    "TextLocation": {
      "Start": 160273,
      "End": 160278
    },
    "TimeRange": {
      "StartTime": "03:54:48.9200000",
      "EndTime": "03:54:49.2500000"
    }
  },
  {
    "TextLocation": {
      "Start": 160279,
      "End": 160282
    },
    "TimeRange": {
      "StartTime": "03:54:49.2500000",
      "EndTime": "03:54:49.4600000"
    }
  },
  {
    "TextLocation": {
      "Start": 160283,
      "End": 160284
    },
    "TimeRange": {
      "StartTime": "03:54:49.4600000",
      "EndTime": "03:54:49.5800000"
    }
  },
  {
    "TextLocation": {
      "Start": 160285,
      "End": 160288
    },
    "TimeRange": {
      "StartTime": "03:54:49.5800000",
      "EndTime": "03:54:50.2400000"
    }
  },
  {
    "TextLocation": {
      "Start": 160291,
      "End": 160295
    },
    "TimeRange": {
      "StartTime": "03:54:50.9900000",
      "EndTime": "03:54:51.3200000"
    }
  },
  {
    "TextLocation": {
      "Start": 160296,
      "End": 160298
    },
    "TimeRange": {
      "StartTime": "03:54:51.3200000",
      "EndTime": "03:54:51.5000000"
    }
  },
  {
    "TextLocation": {
      "Start": 160299,
      "End": 160301
    },
    "TimeRange": {
      "StartTime": "03:54:51.5000000",
      "EndTime": "03:54:51.8300000"
    }
  },
  {
    "TextLocation": {
      "Start": 160304,
      "End": 160308
    },
    "TimeRange": {
      "StartTime": "03:54:51.8600000",
      "EndTime": "03:54:52.1900000"
    }
  },
  {
    "TextLocation": {
      "Start": 160309,
      "End": 160311
    },
    "TimeRange": {
      "StartTime": "03:54:52.1900000",
      "EndTime": "03:54:52.2800000"
    }
  },
  {
    "TextLocation": {
      "Start": 160312,
      "End": 160315
    },
    "TimeRange": {
      "StartTime": "03:54:52.2800000",
      "EndTime": "03:54:52.3700000"
    }
  },
  {
    "TextLocation": {
      "Start": 160316,
      "End": 160320
    },
    "TimeRange": {
      "StartTime": "03:54:52.3700000",
      "EndTime": "03:54:53.0300000"
    }
  },
  {
    "TextLocation": {
      "Start": 160323,
      "End": 160325
    },
    "TimeRange": {
      "StartTime": "03:54:53.5700000",
      "EndTime": "03:54:53.9600000"
    }
  },
  {
    "TextLocation": {
      "Start": 160327,
      "End": 160330
    },
    "TimeRange": {
      "StartTime": "03:54:54.2000000",
      "EndTime": "03:54:55.0400000"
    }
  },
  {
    "TextLocation": {
      "Start": 160333,
      "End": 160337
    },
    "TimeRange": {
      "StartTime": "03:54:55.3100000",
      "EndTime": "03:54:56.0300000"
    }
  },
  {
    "TextLocation": {
      "Start": 160340,
      "End": 160344
    },
    "TimeRange": {
      "StartTime": "03:54:56.7800000",
      "EndTime": "03:54:57.0100000"
    }
  },
  {
    "TextLocation": {
      "Start": 160345,
      "End": 160349
    },
    "TimeRange": {
      "StartTime": "03:54:57.0500000",
      "EndTime": "03:54:57.6500000"
    }
  },
  {
    "TextLocation": {
      "Start": 160352,
      "End": 160355
    },
    "TimeRange": {
      "StartTime": "03:54:58.7200000",
      "EndTime": "03:54:59.0200000"
    }
  },
  {
    "TextLocation": {
      "Start": 160356,
      "End": 160359
    },
    "TimeRange": {
      "StartTime": "03:54:59.0200000",
      "EndTime": "03:54:59.2300000"
    }
  },
  {
    "TextLocation": {
      "Start": 160361,
      "End": 160366
    },
    "TimeRange": {
      "StartTime": "03:54:59.2300000",
      "EndTime": "03:54:59.9500000"
    }
  },
  {
    "TextLocation": {
      "Start": 160369,
      "End": 160371
    },
    "TimeRange": {
      "StartTime": "03:54:59.9800000",
      "EndTime": "03:55:00.2500000"
    }
  },
  {
    "TextLocation": {
      "Start": 160373,
      "End": 160377
    },
    "TimeRange": {
      "StartTime": "03:55:00.2500000",
      "EndTime": "03:55:00.8200000"
    }
  },
  {
    "TextLocation": {
      "Start": 160380,
      "End": 160381
    },
    "TimeRange": {
      "StartTime": "03:55:01.9200000",
      "EndTime": "03:55:02.1300000"
    }
  },
  {
    "TextLocation": {
      "Start": 160382,
      "End": 160386
    },
    "TimeRange": {
      "StartTime": "03:55:02.1300000",
      "EndTime": "03:55:02.3700000"
    }
  },
  {
    "TextLocation": {
      "Start": 160387,
      "End": 160390
    },
    "TimeRange": {
      "StartTime": "03:55:02.3700000",
      "EndTime": "03:55:02.9100000"
    }
  },
  {
    "TextLocation": {
      "Start": 160393,
      "End": 160398
    },
    "TimeRange": {
      "StartTime": "03:55:03.1800000",
      "EndTime": "03:55:03.9200000"
    }
  },
  {
    "TextLocation": {
      "Start": 160401,
      "End": 160405
    },
    "TimeRange": {
      "StartTime": "03:55:03.9300000",
      "EndTime": "03:55:04.3500000"
    }
  },
  {
    "TextLocation": {
      "Start": 160406,
      "End": 160414
    },
    "TimeRange": {
      "StartTime": "03:55:04.3500000",
      "EndTime": "03:55:05.1300000"
    }
  },
  {
    "TextLocation": {
      "Start": 160417,
      "End": 160420
    },
    "TimeRange": {
      "StartTime": "03:55:05.2800000",
      "EndTime": "03:55:05.6100000"
    }
  },
  {
    "TextLocation": {
      "Start": 160421,
      "End": 160427
    },
    "TimeRange": {
      "StartTime": "03:55:05.6100000",
      "EndTime": "03:55:06.2700000"
    }
  },
  {
    "TextLocation": {
      "Start": 160430,
      "End": 160431
    },
    "TimeRange": {
      "StartTime": "03:55:07.2100000",
      "EndTime": "03:55:07.4500000"
    }
  },
  {
    "TextLocation": {
      "Start": 160432,
      "End": 160436
    },
    "TimeRange": {
      "StartTime": "03:55:07.4500000",
      "EndTime": "03:55:07.6900000"
    }
  },
  {
    "TextLocation": {
      "Start": 160437,
      "End": 160439
    },
    "TimeRange": {
      "StartTime": "03:55:07.6900000",
      "EndTime": "03:55:07.8400000"
    }
  },
  {
    "TextLocation": {
      "Start": 160440,
      "End": 160444
    },
    "TimeRange": {
      "StartTime": "03:55:07.8400000",
      "EndTime": "03:55:08.5000000"
    }
  },
  {
    "TextLocation": {
      "Start": 160445,
      "End": 160450
    },
    "TimeRange": {
      "StartTime": "03:55:08.5000000",
      "EndTime": "03:55:08.9200000"
    }
  },
  {
    "TextLocation": {
      "Start": 160451,
      "End": 160452
    },
    "TimeRange": {
      "StartTime": "03:55:08.9200000",
      "EndTime": "03:55:09.0100000"
    }
  },
  {
    "TextLocation": {
      "Start": 160453,
      "End": 160456
    },
    "TimeRange": {
      "StartTime": "03:55:09.0100000",
      "EndTime": "03:55:09.5900000"
    }
  },
  {
    "TextLocation": {
      "Start": 160459,
      "End": 160460
    },
    "TimeRange": {
      "StartTime": "03:55:09.6100000",
      "EndTime": "03:55:09.8800000"
    }
  },
  {
    "TextLocation": {
      "Start": 160461,
      "End": 160465
    },
    "TimeRange": {
      "StartTime": "03:55:09.8800000",
      "EndTime": "03:55:10.1500000"
    }
  },
  {
    "TextLocation": {
      "Start": 160466,
      "End": 160470
    },
    "TimeRange": {
      "StartTime": "03:55:10.1500000",
      "EndTime": "03:55:10.5700000"
    }
  },
  {
    "TextLocation": {
      "Start": 160471,
      "End": 160474
    },
    "TimeRange": {
      "StartTime": "03:55:10.5700000",
      "EndTime": "03:55:11.0500000"
    }
  },
  {
    "TextLocation": {
      "Start": 160475,
      "End": 160480
    },
    "TimeRange": {
      "StartTime": "03:55:11.0500000",
      "EndTime": "03:55:11.7700000"
    }
  },
  {
    "TextLocation": {
      "Start": 160483,
      "End": 160487
    },
    "TimeRange": {
      "StartTime": "03:55:12.6200000",
      "EndTime": "03:55:13.1200000"
    }
  },
  {
    "TextLocation": {
      "Start": 160490,
      "End": 160494
    },
    "TimeRange": {
      "StartTime": "03:55:13.7600000",
      "EndTime": "03:55:13.9400000"
    }
  },
  {
    "TextLocation": {
      "Start": 160495,
      "End": 160500
    },
    "TimeRange": {
      "StartTime": "03:55:14",
      "EndTime": "03:55:14.5600000"
    }
  },
  {
    "TextLocation": {
      "Start": 160503,
      "End": 160504
    },
    "TimeRange": {
      "StartTime": "03:55:14.5700000",
      "EndTime": "03:55:14.8700000"
    }
  },
  {
    "TextLocation": {
      "Start": 160505,
      "End": 160509
    },
    "TimeRange": {
      "StartTime": "03:55:14.8700000",
      "EndTime": "03:55:15.0800000"
    }
  },
  {
    "TextLocation": {
      "Start": 160510,
      "End": 160513
    },
    "TimeRange": {
      "StartTime": "03:55:15.0800000",
      "EndTime": "03:55:15.5300000"
    }
  },
  {
    "TextLocation": {
      "Start": 160516,
      "End": 160521
    },
    "TimeRange": {
      "StartTime": "03:55:15.5600000",
      "EndTime": "03:55:16.0700000"
    }
  },
  {
    "TextLocation": {
      "Start": 160522,
      "End": 160528
    },
    "TimeRange": {
      "StartTime": "03:55:16.0700000",
      "EndTime": "03:55:16.9100000"
    }
  },
  {
    "TextLocation": {
      "Start": 160531,
      "End": 160532
    },
    "TimeRange": {
      "StartTime": "03:55:18.2000000",
      "EndTime": "03:55:18.6400000"
    }
  },
  {
    "TextLocation": {
      "Start": 160533,
      "End": 160535
    },
    "TimeRange": {
      "StartTime": "03:55:18.6400000",
      "EndTime": "03:55:19.0800000"
    }
  },
  {
    "TextLocation": {
      "Start": 160536,
      "End": 160537
    },
    "TimeRange": {
      "StartTime": "03:55:19.0800000",
      "EndTime": "03:55:19.5200000"
    }
  },
  {
    "TextLocation": {
      "Start": 160540,
      "End": 160544
    },
    "TimeRange": {
      "StartTime": "03:55:20.4900000",
      "EndTime": "03:55:21.1200000"
    }
  },
  {
    "TextLocation": {
      "Start": 160546,
      "End": 160550
    },
    "TimeRange": {
      "StartTime": "03:55:21.1500000",
      "EndTime": "03:55:21.9300000"
    }
  },
  {
    "TextLocation": {
      "Start": 160553,
      "End": 160556
    },
    "TimeRange": {
      "StartTime": "03:55:22.2000000",
      "EndTime": "03:55:22.5600000"
    }
  },
  {
    "TextLocation": {
      "Start": 160557,
      "End": 160561
    },
    "TimeRange": {
      "StartTime": "03:55:22.5600000",
      "EndTime": "03:55:23.2500000"
    }
  },
  {
    "TextLocation": {
      "Start": 160569,
      "End": 160572
    },
    "TimeRange": {
      "StartTime": "03:55:23.4600000",
      "EndTime": "03:55:23.6400000"
    }
  },
  {
    "TextLocation": {
      "Start": 160573,
      "End": 160578
    },
    "TimeRange": {
      "StartTime": "03:55:23.6400000",
      "EndTime": "03:55:23.7400000"
    }
  },
  {
    "TextLocation": {
      "Start": 160581,
      "End": 160584
    },
    "TimeRange": {
      "StartTime": "03:55:23.8200000",
      "EndTime": "03:55:23.9700000"
    }
  },
  {
    "TextLocation": {
      "Start": 160585,
      "End": 160587
    },
    "TimeRange": {
      "StartTime": "03:55:23.9700000",
      "EndTime": "03:55:24.0600000"
    }
  },
  {
    "TextLocation": {
      "Start": 160588,
      "End": 160592
    },
    "TimeRange": {
      "StartTime": "03:55:24.0600000",
      "EndTime": "03:55:24.2700000"
    }
  },
  {
    "TextLocation": {
      "Start": 160593,
      "End": 160596
    },
    "TimeRange": {
      "StartTime": "03:55:24.2700000",
      "EndTime": "03:55:24.3600000"
    }
  },
  {
    "TextLocation": {
      "Start": 160597,
      "End": 160602
    },
    "TimeRange": {
      "StartTime": "03:55:24.3600000",
      "EndTime": "03:55:24.5100000"
    }
  },
  {
    "TextLocation": {
      "Start": 160605,
      "End": 160609
    },
    "TimeRange": {
      "StartTime": "03:55:24.5100000",
      "EndTime": "03:55:24.7200000"
    }
  },
  {
    "TextLocation": {
      "Start": 160610,
      "End": 160613
    },
    "TimeRange": {
      "StartTime": "03:55:24.7200000",
      "EndTime": "03:55:24.9000000"
    }
  },
  {
    "TextLocation": {
      "Start": 160614,
      "End": 160618
    },
    "TimeRange": {
      "StartTime": "03:55:24.9000000",
      "EndTime": "03:55:24.9900000"
    }
  },
  {
    "TextLocation": {
      "Start": 160619,
      "End": 160622
    },
    "TimeRange": {
      "StartTime": "03:55:24.9900000",
      "EndTime": "03:55:25.0800000"
    }
  },
  {
    "TextLocation": {
      "Start": 160623,
      "End": 160627
    },
    "TimeRange": {
      "StartTime": "03:55:25.0800000",
      "EndTime": "03:55:25.2300000"
    }
  },
  {
    "TextLocation": {
      "Start": 160628,
      "End": 160632
    },
    "TimeRange": {
      "StartTime": "03:55:25.2300000",
      "EndTime": "03:55:25.4200000"
    }
  },
  {
    "TextLocation": {
      "Start": 160635,
      "End": 160638
    },
    "TimeRange": {
      "StartTime": "03:55:25.4400000",
      "EndTime": "03:55:25.7100000"
    }
  },
  {
    "TextLocation": {
      "Start": 160639,
      "End": 160643
    },
    "TimeRange": {
      "StartTime": "03:55:25.7100000",
      "EndTime": "03:55:26.0400000"
    }
  },
  {
    "TextLocation": {
      "Start": 160646,
      "End": 160648
    },
    "TimeRange": {
      "StartTime": "03:55:26.0700000",
      "EndTime": "03:55:26.1900000"
    }
  },
  {
    "TextLocation": {
      "Start": 160649,
      "End": 160653
    },
    "TimeRange": {
      "StartTime": "03:55:26.1900000",
      "EndTime": "03:55:26.3400000"
    }
  },
  {
    "TextLocation": {
      "Start": 160654,
      "End": 160655
    },
    "TimeRange": {
      "StartTime": "03:55:26.3400000",
      "EndTime": "03:55:26.4300000"
    }
  },
  {
    "TextLocation": {
      "Start": 160656,
      "End": 160665
    },
    "TimeRange": {
      "StartTime": "03:55:26.4300000",
      "EndTime": "03:55:26.8200000"
    }
  },
  {
    "TextLocation": {
      "Start": 160666,
      "End": 160670
    },
    "TimeRange": {
      "StartTime": "03:55:26.8200000",
      "EndTime": "03:55:27.1200000"
    }
  },
  {
    "TextLocation": {
      "Start": 160671,
      "End": 160677
    },
    "TimeRange": {
      "StartTime": "03:55:27.1200000",
      "EndTime": "03:55:27.4800000"
    }
  },
  {
    "TextLocation": {
      "Start": 160680,
      "End": 160684
    },
    "TimeRange": {
      "StartTime": "03:55:27.5100000",
      "EndTime": "03:55:27.6600000"
    }
  },
  {
    "TextLocation": {
      "Start": 160685,
      "End": 160687
    },
    "TimeRange": {
      "StartTime": "03:55:27.6600000",
      "EndTime": "03:55:27.7400000"
    }
  },
  {
    "TextLocation": {
      "Start": 160688,
      "End": 160690
    },
    "TimeRange": {
      "StartTime": "03:55:27.7500000",
      "EndTime": "03:55:27.8700000"
    }
  },
  {
    "TextLocation": {
      "Start": 160691,
      "End": 160695
    },
    "TimeRange": {
      "StartTime": "03:55:27.8700000",
      "EndTime": "03:55:27.9900000"
    }
  },
  {
    "TextLocation": {
      "Start": 160703,
      "End": 160706
    },
    "TimeRange": {
      "StartTime": "03:55:29.0300000",
      "EndTime": "03:55:29.3600000"
    }
  },
  {
    "TextLocation": {
      "Start": 160709,
      "End": 160713
    },
    "TimeRange": {
      "StartTime": "03:55:29.3600000",
      "EndTime": "03:55:29.9300000"
    }
  },
  {
    "TextLocation": {
      "Start": 160714,
      "End": 160718
    },
    "TimeRange": {
      "StartTime": "03:55:30.2300000",
      "EndTime": "03:55:30.8000000"
    }
  },
  {
    "TextLocation": {
      "Start": 160719,
      "End": 160722
    },
    "TimeRange": {
      "StartTime": "03:55:30.8000000",
      "EndTime": "03:55:31.3700000"
    }
  },
  {
    "TextLocation": {
      "Start": 160724,
      "End": 160728
    },
    "TimeRange": {
      "StartTime": "03:55:31.3700000",
      "EndTime": "03:55:32.4300000"
    }
  },
  {
    "TextLocation": {
      "Start": 160731,
      "End": 160735
    },
    "TimeRange": {
      "StartTime": "03:55:32.4500000",
      "EndTime": "03:55:33.1100000"
    }
  },
  {
    "TextLocation": {
      "Start": 160736,
      "End": 160741
    },
    "TimeRange": {
      "StartTime": "03:55:33.1100000",
      "EndTime": "03:55:33.7700000"
    }
  },
  {
    "TextLocation": {
      "Start": 160742,
      "End": 160745
    },
    "TimeRange": {
      "StartTime": "03:55:33.7700000",
      "EndTime": "03:55:34.4900000"
    }
  },
  {
    "TextLocation": {
      "Start": 160753,
      "End": 160755
    },
    "TimeRange": {
      "StartTime": "03:55:35.3000000",
      "EndTime": "03:55:35.4800000"
    }
  },
  {
    "TextLocation": {
      "Start": 160756,
      "End": 160760
    },
    "TimeRange": {
      "StartTime": "03:55:35.4800000",
      "EndTime": "03:55:35.7200000"
    }
  },
  {
    "TextLocation": {
      "Start": 160761,
      "End": 160764
    },
    "TimeRange": {
      "StartTime": "03:55:35.7200000",
      "EndTime": "03:55:36.0800000"
    }
  },
  {
    "TextLocation": {
      "Start": 160765,
      "End": 160767
    },
    "TimeRange": {
      "StartTime": "03:55:36.0800000",
      "EndTime": "03:55:36.4700000"
    }
  },
  {
    "TextLocation": {
      "Start": 160768,
      "End": 160772
    },
    "TimeRange": {
      "StartTime": "03:55:36.4700000",
      "EndTime": "03:55:36.8600000"
    }
  },
  {
    "TextLocation": {
      "Start": 160775,
      "End": 160778
    },
    "TimeRange": {
      "StartTime": "03:55:37.7600000",
      "EndTime": "03:55:38.3300000"
    }
  },
  {
    "TextLocation": {
      "Start": 160781,
      "End": 160785
    },
    "TimeRange": {
      "StartTime": "03:55:38.4400000",
      "EndTime": "03:55:38.6100000"
    }
  },
  {
    "TextLocation": {
      "Start": 160788,
      "End": 160790
    },
    "TimeRange": {
      "StartTime": "03:55:38.6300000",
      "EndTime": "03:55:38.9300000"
    }
  },
  {
    "TextLocation": {
      "Start": 160791,
      "End": 160799
    },
    "TimeRange": {
      "StartTime": "03:55:38.9300000",
      "EndTime": "03:55:39.4400000"
    }
  },
  {
    "TextLocation": {
      "Start": 160800,
      "End": 160802
    },
    "TimeRange": {
      "StartTime": "03:55:39.4400000",
      "EndTime": "03:55:39.7400000"
    }
  },
  {
    "TextLocation": {
      "Start": 160803,
      "End": 160807
    },
    "TimeRange": {
      "StartTime": "03:55:39.7400000",
      "EndTime": "03:55:40.0400000"
    }
  },
  {
    "TextLocation": {
      "Start": 160808,
      "End": 160813
    },
    "TimeRange": {
      "StartTime": "03:55:40.4000000",
      "EndTime": "03:55:40.5100000"
    }
  },
  {
    "TextLocation": {
      "Start": 160814,
      "End": 160817
    },
    "TimeRange": {
      "StartTime": "03:55:40.5500000",
      "EndTime": "03:55:40.6400000"
    }
  },
  {
    "TextLocation": {
      "Start": 160818,
      "End": 160822
    },
    "TimeRange": {
      "StartTime": "03:55:40.6400000",
      "EndTime": "03:55:40.8500000"
    }
  },
  {
    "TextLocation": {
      "Start": 160823,
      "End": 160826
    },
    "TimeRange": {
      "StartTime": "03:55:40.8500000",
      "EndTime": "03:55:40.9400000"
    }
  },
  {
    "TextLocation": {
      "Start": 160827,
      "End": 160831
    },
    "TimeRange": {
      "StartTime": "03:55:40.9400000",
      "EndTime": "03:55:41.2400000"
    }
  },
  {
    "TextLocation": {
      "Start": 160832,
      "End": 160838
    },
    "TimeRange": {
      "StartTime": "03:55:41.2400000",
      "EndTime": "03:55:41.7500000"
    }
  },
  {
    "TextLocation": {
      "Start": 160839,
      "End": 160840
    },
    "TimeRange": {
      "StartTime": "03:55:41.7500000",
      "EndTime": "03:55:42.1400000"
    }
  },
  {
    "TextLocation": {
      "Start": 160841,
      "End": 160845
    },
    "TimeRange": {
      "StartTime": "03:55:42.1400000",
      "EndTime": "03:55:42.5300000"
    }
  },
  {
    "TextLocation": {
      "Start": 160846,
      "End": 160850
    },
    "TimeRange": {
      "StartTime": "03:55:42.5300000",
      "EndTime": "03:55:42.7100000"
    }
  },
  {
    "TextLocation": {
      "Start": 160851,
      "End": 160854
    },
    "TimeRange": {
      "StartTime": "03:55:42.7100000",
      "EndTime": "03:55:42.8900000"
    }
  },
  {
    "TextLocation": {
      "Start": 160862,
      "End": 160865
    },
    "TimeRange": {
      "StartTime": "03:55:44.8200000",
      "EndTime": "03:55:45.1200000"
    }
  },
  {
    "TextLocation": {
      "Start": 160866,
      "End": 160870
    },
    "TimeRange": {
      "StartTime": "03:55:45.1200000",
      "EndTime": "03:55:45.6100000"
    }
  },
  {
    "TextLocation": {
      "Start": 160873,
      "End": 160878
    },
    "TimeRange": {
      "StartTime": "03:55:45.6300000",
      "EndTime": "03:55:46.5900000"
    }
  },
  {
    "TextLocation": {
      "Start": 160881,
      "End": 160884
    },
    "TimeRange": {
      "StartTime": "03:55:46.9200000",
      "EndTime": "03:55:47.7600000"
    }
  },
  {
    "TextLocation": {
      "Start": 160892,
      "End": 160895
    },
    "TimeRange": {
      "StartTime": "03:55:48.5400000",
      "EndTime": "03:55:49.4400000"
    }
  },
  {
    "TextLocation": {
      "Start": 160896,
      "End": 160900
    },
    "TimeRange": {
      "StartTime": "03:55:50.0400000",
      "EndTime": "03:55:50.2200000"
    }
  },
  {
    "TextLocation": {
      "Start": 160901,
      "End": 160905
    },
    "TimeRange": {
      "StartTime": "03:55:50.2200000",
      "EndTime": "03:55:50.4400000"
    }
  },
  {
    "TextLocation": {
      "Start": 160906,
      "End": 160911
    },
    "TimeRange": {
      "StartTime": "03:55:50.4900000",
      "EndTime": "03:55:50.7000000"
    }
  },
  {
    "TextLocation": {
      "Start": 160912,
      "End": 160914
    },
    "TimeRange": {
      "StartTime": "03:55:50.7000000",
      "EndTime": "03:55:50.7600000"
    }
  },
  {
    "TextLocation": {
      "Start": 160915,
      "End": 160923
    },
    "TimeRange": {
      "StartTime": "03:55:50.8000000",
      "EndTime": "03:55:51.7800000"
    }
  },
  {
    "TextLocation": {
      "Start": 160924,
      "End": 160932
    },
    "TimeRange": {
      "StartTime": "03:55:52.1100000",
      "EndTime": "03:55:52.4700000"
    }
  },
  {
    "TextLocation": {
      "Start": 160933,
      "End": 160935
    },
    "TimeRange": {
      "StartTime": "03:55:52.4700000",
      "EndTime": "03:55:52.5900000"
    }
  },
  {
    "TextLocation": {
      "Start": 160936,
      "End": 160941
    },
    "TimeRange": {
      "StartTime": "03:55:52.6000000",
      "EndTime": "03:55:54.4200000"
    }
  },
  {
    "TextLocation": {
      "Start": 160944,
      "End": 160948
    },
    "TimeRange": {
      "StartTime": "03:55:54.4500000",
      "EndTime": "03:55:54.6600000"
    }
  },
  {
    "TextLocation": {
      "Start": 160949,
      "End": 160953
    },
    "TimeRange": {
      "StartTime": "03:55:54.6600000",
      "EndTime": "03:55:54.8400000"
    }
  },
  {
    "TextLocation": {
      "Start": 160954,
      "End": 160957
    },
    "TimeRange": {
      "StartTime": "03:55:54.8400000",
      "EndTime": "03:55:54.9300000"
    }
  },
  {
    "TextLocation": {
      "Start": 160958,
      "End": 160962
    },
    "TimeRange": {
      "StartTime": "03:55:54.9300000",
      "EndTime": "03:55:55.1700000"
    }
  },
  {
    "TextLocation": {
      "Start": 160963,
      "End": 160966
    },
    "TimeRange": {
      "StartTime": "03:55:55.1700000",
      "EndTime": "03:55:55.2600000"
    }
  },
  {
    "TextLocation": {
      "Start": 160967,
      "End": 160972
    },
    "TimeRange": {
      "StartTime": "03:55:55.2600000",
      "EndTime": "03:55:55.5000000"
    }
  },
  {
    "TextLocation": {
      "Start": 160980,
      "End": 160984
    },
    "TimeRange": {
      "StartTime": "03:55:57.4600000",
      "EndTime": "03:55:57.8600000"
    }
  },
  {
    "TextLocation": {
      "Start": 160985,
      "End": 160988
    },
    "TimeRange": {
      "StartTime": "03:55:57.8600000",
      "EndTime": "03:55:58.2700000"
    }
  },
  {
    "TextLocation": {
      "Start": 160990,
      "End": 160994
    },
    "TimeRange": {
      "StartTime": "03:55:58.2700000",
      "EndTime": "03:55:58.8100000"
    }
  },
  {
    "TextLocation": {
      "Start": 160995,
      "End": 160999
    },
    "TimeRange": {
      "StartTime": "03:55:58.8100000",
      "EndTime": "03:56:00.1300000"
    }
  },
  {
    "TextLocation": {
      "Start": 161000,
      "End": 161001
    },
    "TimeRange": {
      "StartTime": "03:56:00.1300000",
      "EndTime": "03:56:00.3700000"
    }
  },
  {
    "TextLocation": {
      "Start": 161002,
      "End": 161007
    },
    "TimeRange": {
      "StartTime": "03:56:00.3700000",
      "EndTime": "03:56:00.6100000"
    }
  },
  {
    "TextLocation": {
      "Start": 161008,
      "End": 161011
    },
    "TimeRange": {
      "StartTime": "03:56:00.6100000",
      "EndTime": "03:56:01.4200000"
    }
  },
  {
    "TextLocation": {
      "Start": 161019,
      "End": 161021
    },
    "TimeRange": {
      "StartTime": "03:56:01.6600000",
      "EndTime": "03:56:01.7500000"
    }
  },
  {
    "TextLocation": {
      "Start": 161022,
      "End": 161026
    },
    "TimeRange": {
      "StartTime": "03:56:01.7800000",
      "EndTime": "03:56:01.9700000"
    }
  },
  {
    "TextLocation": {
      "Start": 161027,
      "End": 161031
    },
    "TimeRange": {
      "StartTime": "03:56:02.0500000",
      "EndTime": "03:56:02.4800000"
    }
  },
  {
    "TextLocation": {
      "Start": 161032,
      "End": 161035
    },
    "TimeRange": {
      "StartTime": "03:56:02.4800000",
      "EndTime": "03:56:02.9200000"
    }
  },
  {
    "TextLocation": {
      "Start": 161036,
      "End": 161038
    },
    "TimeRange": {
      "StartTime": "03:56:02.9200000",
      "EndTime": "03:56:03.0400000"
    }
  },
  {
    "TextLocation": {
      "Start": 161039,
      "End": 161044
    },
    "TimeRange": {
      "StartTime": "03:56:03.0400000",
      "EndTime": "03:56:03.4900000"
    }
  },
  {
    "TextLocation": {
      "Start": 161045,
      "End": 161049
    },
    "TimeRange": {
      "StartTime": "03:56:03.4900000",
      "EndTime": "03:56:03.9400000"
    }
  },
  {
    "TextLocation": {
      "Start": 161056,
      "End": 161059
    },
    "TimeRange": {
      "StartTime": "03:56:04.7200000",
      "EndTime": "03:56:05.2300000"
    }
  },
  {
    "TextLocation": {
      "Start": 161067,
      "End": 161070
    },
    "TimeRange": {
      "StartTime": "03:56:05.7700000",
      "EndTime": "03:56:05.8900000"
    }
  },
  {
    "TextLocation": {
      "Start": 161071,
      "End": 161074
    },
    "TimeRange": {
      "StartTime": "03:56:05.9200000",
      "EndTime": "03:56:06.0700000"
    }
  },
  {
    "TextLocation": {
      "Start": 161075,
      "End": 161078
    },
    "TimeRange": {
      "StartTime": "03:56:06.0700000",
      "EndTime": "03:56:06.1900000"
    }
  },
  {
    "TextLocation": {
      "Start": 161079,
      "End": 161083
    },
    "TimeRange": {
      "StartTime": "03:56:06.1900000",
      "EndTime": "03:56:06.3400000"
    }
  },
  {
    "TextLocation": {
      "Start": 161084,
      "End": 161088
    },
    "TimeRange": {
      "StartTime": "03:56:06.3400000",
      "EndTime": "03:56:06.4900000"
    }
  },
  {
    "TextLocation": {
      "Start": 161089,
      "End": 161093
    },
    "TimeRange": {
      "StartTime": "03:56:06.4900000",
      "EndTime": "03:56:06.7600000"
    }
  },
  {
    "TextLocation": {
      "Start": 161094,
      "End": 161099
    },
    "TimeRange": {
      "StartTime": "03:56:06.7600000",
      "EndTime": "03:56:06.9100000"
    }
  },
  {
    "TextLocation": {
      "Start": 161100,
      "End": 161102
    },
    "TimeRange": {
      "StartTime": "03:56:06.9100000",
      "EndTime": "03:56:06.9700000"
    }
  },
  {
    "TextLocation": {
      "Start": 161103,
      "End": 161111
    },
    "TimeRange": {
      "StartTime": "03:56:06.9700000",
      "EndTime": "03:56:07.4100000"
    }
  },
  {
    "TextLocation": {
      "Start": 161119,
      "End": 161121
    },
    "TimeRange": {
      "StartTime": "03:56:08.0100000",
      "EndTime": "03:56:08.7900000"
    }
  },
  {
    "TextLocation": {
      "Start": 161124,
      "End": 161129
    },
    "TimeRange": {
      "StartTime": "03:56:09.8200000",
      "EndTime": "03:56:10.0600000"
    }
  },
  {
    "TextLocation": {
      "Start": 161130,
      "End": 161133
    },
    "TimeRange": {
      "StartTime": "03:56:10.0600000",
      "EndTime": "03:56:10.2100000"
    }
  },
  {
    "TextLocation": {
      "Start": 161134,
      "End": 161138
    },
    "TimeRange": {
      "StartTime": "03:56:10.2100000",
      "EndTime": "03:56:10.4200000"
    }
  },
  {
    "TextLocation": {
      "Start": 161139,
      "End": 161144
    },
    "TimeRange": {
      "StartTime": "03:56:10.4200000",
      "EndTime": "03:56:10.7800000"
    }
  },
  {
    "TextLocation": {
      "Start": 161145,
      "End": 161147
    },
    "TimeRange": {
      "StartTime": "03:56:10.7800000",
      "EndTime": "03:56:11.0500000"
    }
  },
  {
    "TextLocation": {
      "Start": 161148,
      "End": 161150
    },
    "TimeRange": {
      "StartTime": "03:56:11.0500000",
      "EndTime": "03:56:11.2300000"
    }
  },
  {
    "TextLocation": {
      "Start": 161151,
      "End": 161157
    },
    "TimeRange": {
      "StartTime": "03:56:11.2300000",
      "EndTime": "03:56:11.5900000"
    }
  },
  {
    "TextLocation": {
      "Start": 161158,
      "End": 161160
    },
    "TimeRange": {
      "StartTime": "03:56:11.5900000",
      "EndTime": "03:56:11.7700000"
    }
  },
  {
    "TextLocation": {
      "Start": 161161,
      "End": 161163
    },
    "TimeRange": {
      "StartTime": "03:56:11.7700000",
      "EndTime": "03:56:11.8900000"
    }
  },
  {
    "TextLocation": {
      "Start": 161164,
      "End": 161166
    },
    "TimeRange": {
      "StartTime": "03:56:11.8900000",
      "EndTime": "03:56:12.0400000"
    }
  },
  {
    "TextLocation": {
      "Start": 161167,
      "End": 161175
    },
    "TimeRange": {
      "StartTime": "03:56:12.0400000",
      "EndTime": "03:56:12.5500000"
    }
  },
  {
    "TextLocation": {
      "Start": 161176,
      "End": 161177
    },
    "TimeRange": {
      "StartTime": "03:56:12.5500000",
      "EndTime": "03:56:12.6700000"
    }
  },
  {
    "TextLocation": {
      "Start": 161178,
      "End": 161184
    },
    "TimeRange": {
      "StartTime": "03:56:12.6700000",
      "EndTime": "03:56:12.9700000"
    }
  },
  {
    "TextLocation": {
      "Start": 161185,
      "End": 161189
    },
    "TimeRange": {
      "StartTime": "03:56:12.9700000",
      "EndTime": "03:56:13.5700000"
    }
  },
  {
    "TextLocation": {
      "Start": 161190,
      "End": 161192
    },
    "TimeRange": {
      "StartTime": "03:56:13.5700000",
      "EndTime": "03:56:13.9700000"
    }
  },
  {
    "TextLocation": {
      "Start": 161195,
      "End": 161199
    },
    "TimeRange": {
      "StartTime": "03:56:13.9900000",
      "EndTime": "03:56:14.2000000"
    }
  },
  {
    "TextLocation": {
      "Start": 161200,
      "End": 161205
    },
    "TimeRange": {
      "StartTime": "03:56:14.2000000",
      "EndTime": "03:56:14.7400000"
    }
  },
  {
    "TextLocation": {
      "Start": 161206,
      "End": 161207
    },
    "TimeRange": {
      "StartTime": "03:56:14.9200000",
      "EndTime": "03:56:15.2800000"
    }
  },
  {
    "TextLocation": {
      "Start": 161208,
      "End": 161216
    },
    "TimeRange": {
      "StartTime": "03:56:15.2800000",
      "EndTime": "03:56:15.7600000"
    }
  },
  {
    "TextLocation": {
      "Start": 161217,
      "End": 161227
    },
    "TimeRange": {
      "StartTime": "03:56:15.7600000",
      "EndTime": "03:56:16.6000000"
    }
  },
  {
    "TextLocation": {
      "Start": 161230,
      "End": 161232
    },
    "TimeRange": {
      "StartTime": "03:56:16.6300000",
      "EndTime": "03:56:16.9900000"
    }
  },
  {
    "TextLocation": {
      "Start": 161233,
      "End": 161239
    },
    "TimeRange": {
      "StartTime": "03:56:16.9900000",
      "EndTime": "03:56:17.2300000"
    }
  },
  {
    "TextLocation": {
      "Start": 161240,
      "End": 161245
    },
    "TimeRange": {
      "StartTime": "03:56:17.2300000",
      "EndTime": "03:56:17.7100000"
    }
  },
  {
    "TextLocation": {
      "Start": 161247,
      "End": 161249
    },
    "TimeRange": {
      "StartTime": "03:56:17.7100000",
      "EndTime": "03:56:17.9200000"
    }
  },
  {
    "TextLocation": {
      "Start": 161250,
      "End": 161254
    },
    "TimeRange": {
      "StartTime": "03:56:17.9200000",
      "EndTime": "03:56:18.1600000"
    }
  },
  {
    "TextLocation": {
      "Start": 161255,
      "End": 161258
    },
    "TimeRange": {
      "StartTime": "03:56:18.1600000",
      "EndTime": "03:56:18.4300000"
    }
  },
  {
    "TextLocation": {
      "Start": 161259,
      "End": 161263
    },
    "TimeRange": {
      "StartTime": "03:56:18.4300000",
      "EndTime": "03:56:18.6100000"
    }
  },
  {
    "TextLocation": {
      "Start": 161264,
      "End": 161272
    },
    "TimeRange": {
      "StartTime": "03:56:18.6100000",
      "EndTime": "03:56:19.4400000"
    }
  },
  {
    "TextLocation": {
      "Start": 161273,
      "End": 161276
    },
    "TimeRange": {
      "StartTime": "03:56:19.4500000",
      "EndTime": "03:56:19.9000000"
    }
  },
  {
    "TextLocation": {
      "Start": 161279,
      "End": 161282
    },
    "TimeRange": {
      "StartTime": "03:56:19.9000000",
      "EndTime": "03:56:20.7100000"
    }
  },
  {
    "TextLocation": {
      "Start": 161285,
      "End": 161295
    },
    "TimeRange": {
      "StartTime": "03:56:21.5500000",
      "EndTime": "03:56:22.3000000"
    }
  },
  {
    "TextLocation": {
      "Start": 161297,
      "End": 161300
    },
    "TimeRange": {
      "StartTime": "03:56:22.3000000",
      "EndTime": "03:56:22.5400000"
    }
  },
  {
    "TextLocation": {
      "Start": 161301,
      "End": 161303
    },
    "TimeRange": {
      "StartTime": "03:56:22.5400000",
      "EndTime": "03:56:22.6900000"
    }
  },
  {
    "TextLocation": {
      "Start": 161304,
      "End": 161310
    },
    "TimeRange": {
      "StartTime": "03:56:22.6900000",
      "EndTime": "03:56:23.1100000"
    }
  },
  {
    "TextLocation": {
      "Start": 161311,
      "End": 161315
    },
    "TimeRange": {
      "StartTime": "03:56:23.1100000",
      "EndTime": "03:56:23.4100000"
    }
  },
  {
    "TextLocation": {
      "Start": 161316,
      "End": 161319
    },
    "TimeRange": {
      "StartTime": "03:56:23.4100000",
      "EndTime": "03:56:23.5900000"
    }
  },
  {
    "TextLocation": {
      "Start": 161320,
      "End": 161325
    },
    "TimeRange": {
      "StartTime": "03:56:23.5900000",
      "EndTime": "03:56:23.7700000"
    }
  },
  {
    "TextLocation": {
      "Start": 161326,
      "End": 161330
    },
    "TimeRange": {
      "StartTime": "03:56:23.7700000",
      "EndTime": "03:56:24.3700000"
    }
  },
  {
    "TextLocation": {
      "Start": 161333,
      "End": 161337
    },
    "TimeRange": {
      "StartTime": "03:56:25.8100000",
      "EndTime": "03:56:26.0100000"
    }
  },
  {
    "TextLocation": {
      "Start": 161340,
      "End": 161343
    },
    "TimeRange": {
      "StartTime": "03:56:26.1700000",
      "EndTime": "03:56:26.4400000"
    }
  },
  {
    "TextLocation": {
      "Start": 161344,
      "End": 161350
    },
    "TimeRange": {
      "StartTime": "03:56:26.4400000",
      "EndTime": "03:56:27.1300000"
    }
  },
  {
    "TextLocation": {
      "Start": 161353,
      "End": 161359
    },
    "TimeRange": {
      "StartTime": "03:56:27.1300000",
      "EndTime": "03:56:27.4900000"
    }
  },
  {
    "TextLocation": {
      "Start": 161360,
      "End": 161364
    },
    "TimeRange": {
      "StartTime": "03:56:27.4900000",
      "EndTime": "03:56:27.6700000"
    }
  },
  {
    "TextLocation": {
      "Start": 161365,
      "End": 161367
    },
    "TimeRange": {
      "StartTime": "03:56:27.6700000",
      "EndTime": "03:56:27.7600000"
    }
  },
  {
    "TextLocation": {
      "Start": 161368,
      "End": 161371
    },
    "TimeRange": {
      "StartTime": "03:56:27.7600000",
      "EndTime": "03:56:28.4500000"
    }
  },
  {
    "TextLocation": {
      "Start": 161374,
      "End": 161378
    },
    "TimeRange": {
      "StartTime": "03:56:30.1600000",
      "EndTime": "03:56:30.5200000"
    }
  },
  {
    "TextLocation": {
      "Start": 161379,
      "End": 161383
    },
    "TimeRange": {
      "StartTime": "03:56:30.5200000",
      "EndTime": "03:56:30.7600000"
    }
  },
  {
    "TextLocation": {
      "Start": 161384,
      "End": 161389
    },
    "TimeRange": {
      "StartTime": "03:56:30.7600000",
      "EndTime": "03:56:31.0900000"
    }
  },
  {
    "TextLocation": {
      "Start": 161390,
      "End": 161393
    },
    "TimeRange": {
      "StartTime": "03:56:31.0900000",
      "EndTime": "03:56:31.8400000"
    }
  },
  {
    "TextLocation": {
      "Start": 161396,
      "End": 161400
    },
    "TimeRange": {
      "StartTime": "03:56:32.1100000",
      "EndTime": "03:56:32.4700000"
    }
  },
  {
    "TextLocation": {
      "Start": 161401,
      "End": 161404
    },
    "TimeRange": {
      "StartTime": "03:56:32.4700000",
      "EndTime": "03:56:32.6500000"
    }
  },
  {
    "TextLocation": {
      "Start": 161405,
      "End": 161408
    },
    "TimeRange": {
      "StartTime": "03:56:32.6500000",
      "EndTime": "03:56:33.3100000"
    }
  },
  {
    "TextLocation": {
      "Start": 161411,
      "End": 161414
    },
    "TimeRange": {
      "StartTime": "03:56:33.5500000",
      "EndTime": "03:56:33.8500000"
    }
  },
  {
    "TextLocation": {
      "Start": 161415,
      "End": 161420
    },
    "TimeRange": {
      "StartTime": "03:56:33.8500000",
      "EndTime": "03:56:34.5700000"
    }
  },
  {
    "TextLocation": {
      "Start": 161423,
      "End": 161425
    },
    "TimeRange": {
      "StartTime": "03:56:34.6000000",
      "EndTime": "03:56:35.0800000"
    }
  },
  {
    "TextLocation": {
      "Start": 161427,
      "End": 161432
    },
    "TimeRange": {
      "StartTime": "03:56:35.0900000",
      "EndTime": "03:56:35.3800000"
    }
  },
  {
    "TextLocation": {
      "Start": 161433,
      "End": 161439
    },
    "TimeRange": {
      "StartTime": "03:56:35.3800000",
      "EndTime": "03:56:35.6800000"
    }
  },
  {
    "TextLocation": {
      "Start": 161440,
      "End": 161443
    },
    "TimeRange": {
      "StartTime": "03:56:35.6800000",
      "EndTime": "03:56:35.8600000"
    }
  },
  {
    "TextLocation": {
      "Start": 161444,
      "End": 161446
    },
    "TimeRange": {
      "StartTime": "03:56:35.8600000",
      "EndTime": "03:56:36.0400000"
    }
  },
  {
    "TextLocation": {
      "Start": 161447,
      "End": 161449
    },
    "TimeRange": {
      "StartTime": "03:56:36.0400000",
      "EndTime": "03:56:36.2500000"
    }
  },
  {
    "TextLocation": {
      "Start": 161450,
      "End": 161454
    },
    "TimeRange": {
      "StartTime": "03:56:36.2500000",
      "EndTime": "03:56:36.8500000"
    }
  },
  {
    "TextLocation": {
      "Start": 161455,
      "End": 161457
    },
    "TimeRange": {
      "StartTime": "03:56:36.8500000",
      "EndTime": "03:56:37.1800000"
    }
  },
  {
    "TextLocation": {
      "Start": 161458,
      "End": 161463
    },
    "TimeRange": {
      "StartTime": "03:56:37.1800000",
      "EndTime": "03:56:37.5700000"
    }
  },
  {
    "TextLocation": {
      "Start": 161464,
      "End": 161466
    },
    "TimeRange": {
      "StartTime": "03:56:37.5700000",
      "EndTime": "03:56:37.7200000"
    }
  },
  {
    "TextLocation": {
      "Start": 161467,
      "End": 161469
    },
    "TimeRange": {
      "StartTime": "03:56:37.7200000",
      "EndTime": "03:56:37.9000000"
    }
  },
  {
    "TextLocation": {
      "Start": 161470,
      "End": 161474
    },
    "TimeRange": {
      "StartTime": "03:56:37.9000000",
      "EndTime": "03:56:38.4700000"
    }
  },
  {
    "TextLocation": {
      "Start": 161475,
      "End": 161478
    },
    "TimeRange": {
      "StartTime": "03:56:38.5900000",
      "EndTime": "03:56:38.9500000"
    }
  },
  {
    "TextLocation": {
      "Start": 161479,
      "End": 161481
    },
    "TimeRange": {
      "StartTime": "03:56:38.9500000",
      "EndTime": "03:56:39.0400000"
    }
  },
  {
    "TextLocation": {
      "Start": 161482,
      "End": 161487
    },
    "TimeRange": {
      "StartTime": "03:56:39.0400000",
      "EndTime": "03:56:39.8200000"
    }
  },
  {
    "TextLocation": {
      "Start": 161490,
      "End": 161495
    },
    "TimeRange": {
      "StartTime": "03:56:40.8100000",
      "EndTime": "03:56:41.1400000"
    }
  },
  {
    "TextLocation": {
      "Start": 161496,
      "End": 161499
    },
    "TimeRange": {
      "StartTime": "03:56:41.1400000",
      "EndTime": "03:56:41.3200000"
    }
  },
  {
    "TextLocation": {
      "Start": 161500,
      "End": 161503
    },
    "TimeRange": {
      "StartTime": "03:56:41.3200000",
      "EndTime": "03:56:41.7100000"
    }
  },
  {
    "TextLocation": {
      "Start": 161504,
      "End": 161507
    },
    "TimeRange": {
      "StartTime": "03:56:41.7100000",
      "EndTime": "03:56:42.4900000"
    }
  },
  {
    "TextLocation": {
      "Start": 161510,
      "End": 161513
    },
    "TimeRange": {
      "StartTime": "03:56:42.6700000",
      "EndTime": "03:56:42.9100000"
    }
  },
  {
    "TextLocation": {
      "Start": 161514,
      "End": 161520
    },
    "TimeRange": {
      "StartTime": "03:56:42.9100000",
      "EndTime": "03:56:43.2700000"
    }
  },
  {
    "TextLocation": {
      "Start": 161521,
      "End": 161525
    },
    "TimeRange": {
      "StartTime": "03:56:43.2700000",
      "EndTime": "03:56:43.4800000"
    }
  },
  {
    "TextLocation": {
      "Start": 161526,
      "End": 161528
    },
    "TimeRange": {
      "StartTime": "03:56:43.4800000",
      "EndTime": "03:56:43.6600000"
    }
  },
  {
    "TextLocation": {
      "Start": 161529,
      "End": 161533
    },
    "TimeRange": {
      "StartTime": "03:56:43.6900000",
      "EndTime": "03:56:43.8400000"
    }
  },
  {
    "TextLocation": {
      "Start": 161534,
      "End": 161535
    },
    "TimeRange": {
      "StartTime": "03:56:43.8400000",
      "EndTime": "03:56:43.9600000"
    }
  },
  {
    "TextLocation": {
      "Start": 161536,
      "End": 161544
    },
    "TimeRange": {
      "StartTime": "03:56:43.9600000",
      "EndTime": "03:56:44.4700000"
    }
  },
  {
    "TextLocation": {
      "Start": 161545,
      "End": 161550
    },
    "TimeRange": {
      "StartTime": "03:56:44.4700000",
      "EndTime": "03:56:44.7700000"
    }
  },
  {
    "TextLocation": {
      "Start": 161551,
      "End": 161555
    },
    "TimeRange": {
      "StartTime": "03:56:44.7700000",
      "EndTime": "03:56:44.9800000"
    }
  },
  {
    "TextLocation": {
      "Start": 161556,
      "End": 161557
    },
    "TimeRange": {
      "StartTime": "03:56:44.9800000",
      "EndTime": "03:56:45.1000000"
    }
  },
  {
    "TextLocation": {
      "Start": 161558,
      "End": 161563
    },
    "TimeRange": {
      "StartTime": "03:56:45.1000000",
      "EndTime": "03:56:45.3700000"
    }
  },
  {
    "TextLocation": {
      "Start": 161564,
      "End": 161566
    },
    "TimeRange": {
      "StartTime": "03:56:45.3700000",
      "EndTime": "03:56:45.4900000"
    }
  },
  {
    "TextLocation": {
      "Start": 161567,
      "End": 161570
    },
    "TimeRange": {
      "StartTime": "03:56:45.4900000",
      "EndTime": "03:56:46.1800000"
    }
  },
  {
    "TextLocation": {
      "Start": 161578,
      "End": 161582
    },
    "TimeRange": {
      "StartTime": "03:56:46.7200000",
      "EndTime": "03:56:46.9200000"
    }
  },
  {
    "TextLocation": {
      "Start": 161585,
      "End": 161588
    },
    "TimeRange": {
      "StartTime": "03:56:47.0100000",
      "EndTime": "03:56:47.2900000"
    }
  },
  {
    "TextLocation": {
      "Start": 161589,
      "End": 161590
    },
    "TimeRange": {
      "StartTime": "03:56:47.2900000",
      "EndTime": "03:56:47.5000000"
    }
  },
  {
    "TextLocation": {
      "Start": 161591,
      "End": 161597
    },
    "TimeRange": {
      "StartTime": "03:56:47.5000000",
      "EndTime": "03:56:47.7200000"
    }
  },
  {
    "TextLocation": {
      "Start": 161598,
      "End": 161600
    },
    "TimeRange": {
      "StartTime": "03:56:47.7200000",
      "EndTime": "03:56:47.7700000"
    }
  },
  {
    "TextLocation": {
      "Start": 161601,
      "End": 161607
    },
    "TimeRange": {
      "StartTime": "03:56:47.7700000",
      "EndTime": "03:56:47.9500000"
    }
  },
  {
    "TextLocation": {
      "Start": 161608,
      "End": 161609
    },
    "TimeRange": {
      "StartTime": "03:56:47.9500000",
      "EndTime": "03:56:48.0100000"
    }
  },
  {
    "TextLocation": {
      "Start": 161610,
      "End": 161614
    },
    "TimeRange": {
      "StartTime": "03:56:48.0100000",
      "EndTime": "03:56:48.1300000"
    }
  },
  {
    "TextLocation": {
      "Start": 161615,
      "End": 161617
    },
    "TimeRange": {
      "StartTime": "03:56:48.1300000",
      "EndTime": "03:56:48.1900000"
    }
  },
  {
    "TextLocation": {
      "Start": 161618,
      "End": 161621
    },
    "TimeRange": {
      "StartTime": "03:56:48.1900000",
      "EndTime": "03:56:48.3700000"
    }
  },
  {
    "TextLocation": {
      "Start": 161622,
      "End": 161627
    },
    "TimeRange": {
      "StartTime": "03:56:48.3700000",
      "EndTime": "03:56:48.6900000"
    }
  },
  {
    "TextLocation": {
      "Start": 161628,
      "End": 161631
    },
    "TimeRange": {
      "StartTime": "03:56:48.7000000",
      "EndTime": "03:56:48.8800000"
    }
  },
  {
    "TextLocation": {
      "Start": 161632,
      "End": 161636
    },
    "TimeRange": {
      "StartTime": "03:56:48.8800000",
      "EndTime": "03:56:49.0900000"
    }
  },
  {
    "TextLocation": {
      "Start": 161637,
      "End": 161645
    },
    "TimeRange": {
      "StartTime": "03:56:49.0900000",
      "EndTime": "03:56:49.5800000"
    }
  },
  {
    "TextLocation": {
      "Start": 161648,
      "End": 161652
    },
    "TimeRange": {
      "StartTime": "03:56:49.6000000",
      "EndTime": "03:56:49.8100000"
    }
  },
  {
    "TextLocation": {
      "Start": 161653,
      "End": 161657
    },
    "TimeRange": {
      "StartTime": "03:56:49.8100000",
      "EndTime": "03:56:50.0800000"
    }
  },
  {
    "TextLocation": {
      "Start": 161658,
      "End": 161662
    },
    "TimeRange": {
      "StartTime": "03:56:50.0800000",
      "EndTime": "03:56:50.2600000"
    }
  },
  {
    "TextLocation": {
      "Start": 161663,
      "End": 161666
    },
    "TimeRange": {
      "StartTime": "03:56:50.2600000",
      "EndTime": "03:56:50.4100000"
    }
  },
  {
    "TextLocation": {
      "Start": 161667,
      "End": 161679
    },
    "TimeRange": {
      "StartTime": "03:56:50.4100000",
      "EndTime": "03:56:51.0400000"
    }
  },
  {
    "TextLocation": {
      "Start": 161680,
      "End": 161682
    },
    "TimeRange": {
      "StartTime": "03:56:51.0400000",
      "EndTime": "03:56:51.1600000"
    }
  },
  {
    "TextLocation": {
      "Start": 161683,
      "End": 161686
    },
    "TimeRange": {
      "StartTime": "03:56:51.1600000",
      "EndTime": "03:56:51.3100000"
    }
  },
  {
    "TextLocation": {
      "Start": 161694,
      "End": 161704
    },
    "TimeRange": {
      "StartTime": "03:56:54.1200000",
      "EndTime": "03:56:54.3600000"
    }
  },
  {
    "TextLocation": {
      "Start": 161705,
      "End": 161708
    },
    "TimeRange": {
      "StartTime": "03:56:54.3600000",
      "EndTime": "03:56:54.4500000"
    }
  },
  {
    "TextLocation": {
      "Start": 161709,
      "End": 161715
    },
    "TimeRange": {
      "StartTime": "03:56:54.4500000",
      "EndTime": "03:56:54.6600000"
    }
  },
  {
    "TextLocation": {
      "Start": 161716,
      "End": 161718
    },
    "TimeRange": {
      "StartTime": "03:56:54.6600000",
      "EndTime": "03:56:54.7200000"
    }
  },
  {
    "TextLocation": {
      "Start": 161719,
      "End": 161721
    },
    "TimeRange": {
      "StartTime": "03:56:54.7200000",
      "EndTime": "03:56:54.8100000"
    }
  },
  {
    "TextLocation": {
      "Start": 161722,
      "End": 161735
    },
    "TimeRange": {
      "StartTime": "03:56:54.8100000",
      "EndTime": "03:56:55.4400000"
    }
  },
  {
    "TextLocation": {
      "Start": 161737,
      "End": 161738
    },
    "TimeRange": {
      "StartTime": "03:56:55.4400000",
      "EndTime": "03:56:55.5300000"
    }
  },
  {
    "TextLocation": {
      "Start": 161739,
      "End": 161746
    },
    "TimeRange": {
      "StartTime": "03:56:55.5300000",
      "EndTime": "03:56:55.7400000"
    }
  },
  {
    "TextLocation": {
      "Start": 161747,
      "End": 161751
    },
    "TimeRange": {
      "StartTime": "03:56:55.7400000",
      "EndTime": "03:56:55.8600000"
    }
  },
  {
    "TextLocation": {
      "Start": 161752,
      "End": 161756
    },
    "TimeRange": {
      "StartTime": "03:56:55.8600000",
      "EndTime": "03:56:56.0400000"
    }
  },
  {
    "TextLocation": {
      "Start": 161757,
      "End": 161760
    },
    "TimeRange": {
      "StartTime": "03:56:56.0400000",
      "EndTime": "03:56:56.2200000"
    }
  },
  {
    "TextLocation": {
      "Start": 161761,
      "End": 161769
    },
    "TimeRange": {
      "StartTime": "03:56:56.2200000",
      "EndTime": "03:56:56.6400000"
    }
  },
  {
    "TextLocation": {
      "Start": 161770,
      "End": 161776
    },
    "TimeRange": {
      "StartTime": "03:56:56.6400000",
      "EndTime": "03:56:57.4200000"
    }
  },
  {
    "TextLocation": {
      "Start": 161784,
      "End": 161787
    },
    "TimeRange": {
      "StartTime": "03:56:58.9100000",
      "EndTime": "03:56:59.6300000"
    }
  },
  {
    "TextLocation": {
      "Start": 161788,
      "End": 161795
    },
    "TimeRange": {
      "StartTime": "03:56:59.7800000",
      "EndTime": "03:57:00.0500000"
    }
  },
  {
    "TextLocation": {
      "Start": 161796,
      "End": 161806
    },
    "TimeRange": {
      "StartTime": "03:57:00.0500000",
      "EndTime": "03:57:00.5000000"
    }
  },
  {
    "TextLocation": {
      "Start": 161807,
      "End": 161811
    },
    "TimeRange": {
      "StartTime": "03:57:00.5000000",
      "EndTime": "03:57:00.6200000"
    }
  },
  {
    "TextLocation": {
      "Start": 161812,
      "End": 161815
    },
    "TimeRange": {
      "StartTime": "03:57:00.6200000",
      "EndTime": "03:57:00.7100000"
    }
  },
  {
    "TextLocation": {
      "Start": 161816,
      "End": 161825
    },
    "TimeRange": {
      "StartTime": "03:57:00.7100000",
      "EndTime": "03:57:01.1000000"
    }
  },
  {
    "TextLocation": {
      "Start": 161826,
      "End": 161832
    },
    "TimeRange": {
      "StartTime": "03:57:01.1000000",
      "EndTime": "03:57:01.3400000"
    }
  },
  {
    "TextLocation": {
      "Start": 161833,
      "End": 161837
    },
    "TimeRange": {
      "StartTime": "03:57:01.3400000",
      "EndTime": "03:57:01.4900000"
    }
  },
  {
    "TextLocation": {
      "Start": 161838,
      "End": 161842
    },
    "TimeRange": {
      "StartTime": "03:57:01.4900000",
      "EndTime": "03:57:01.6700000"
    }
  },
  {
    "TextLocation": {
      "Start": 161843,
      "End": 161849
    },
    "TimeRange": {
      "StartTime": "03:57:01.6700000",
      "EndTime": "03:57:02.0900000"
    }
  },
  {
    "TextLocation": {
      "Start": 161857,
      "End": 161860
    },
    "TimeRange": {
      "StartTime": "03:57:02.2400000",
      "EndTime": "03:57:02.9600000"
    }
  },
  {
    "TextLocation": {
      "Start": 161868,
      "End": 161871
    },
    "TimeRange": {
      "StartTime": "03:57:03.7300000",
      "EndTime": "03:57:04.0900000"
    }
  },
  {
    "TextLocation": {
      "Start": 161872,
      "End": 161875
    },
    "TimeRange": {
      "StartTime": "03:57:04.0900000",
      "EndTime": "03:57:04.2100000"
    }
  },
  {
    "TextLocation": {
      "Start": 161876,
      "End": 161882
    },
    "TimeRange": {
      "StartTime": "03:57:04.2100000",
      "EndTime": "03:57:04.6900000"
    }
  },
  {
    "TextLocation": {
      "Start": 161884,
      "End": 161886
    },
    "TimeRange": {
      "StartTime": "03:57:04.7200000",
      "EndTime": "03:57:04.9900000"
    }
  },
  {
    "TextLocation": {
      "Start": 161888,
      "End": 161891
    },
    "TimeRange": {
      "StartTime": "03:57:04.9900000",
      "EndTime": "03:57:05.1700000"
    }
  },
  {
    "TextLocation": {
      "Start": 161892,
      "End": 161898
    },
    "TimeRange": {
      "StartTime": "03:57:05.1700000",
      "EndTime": "03:57:05.4400000"
    }
  },
  {
    "TextLocation": {
      "Start": 161899,
      "End": 161902
    },
    "TimeRange": {
      "StartTime": "03:57:05.4400000",
      "EndTime": "03:57:05.6200000"
    }
  },
  {
    "TextLocation": {
      "Start": 161903,
      "End": 161905
    },
    "TimeRange": {
      "StartTime": "03:57:05.6200000",
      "EndTime": "03:57:05.8000000"
    }
  },
  {
    "TextLocation": {
      "Start": 161906,
      "End": 161908
    },
    "TimeRange": {
      "StartTime": "03:57:05.8000000",
      "EndTime": "03:57:06.1000000"
    }
  },
  {
    "TextLocation": {
      "Start": 161909,
      "End": 161913
    },
    "TimeRange": {
      "StartTime": "03:57:06.1000000",
      "EndTime": "03:57:06.4600000"
    }
  },
  {
    "TextLocation": {
      "Start": 161916,
      "End": 161919
    },
    "TimeRange": {
      "StartTime": "03:57:06.4900000",
      "EndTime": "03:57:06.7600000"
    }
  },
  {
    "TextLocation": {
      "Start": 161920,
      "End": 161923
    },
    "TimeRange": {
      "StartTime": "03:57:06.7600000",
      "EndTime": "03:57:07.0300000"
    }
  },
  {
    "TextLocation": {
      "Start": 161924,
      "End": 161929
    },
    "TimeRange": {
      "StartTime": "03:57:07.0300000",
      "EndTime": "03:57:07.3900000"
    }
  },
  {
    "TextLocation": {
      "Start": 161930,
      "End": 161934
    },
    "TimeRange": {
      "StartTime": "03:57:07.3900000",
      "EndTime": "03:57:07.7200000"
    }
  },
  {
    "TextLocation": {
      "Start": 161935,
      "End": 161941
    },
    "TimeRange": {
      "StartTime": "03:57:07.7200000",
      "EndTime": "03:57:08.1100000"
    }
  },
  {
    "TextLocation": {
      "Start": 161942,
      "End": 161948
    },
    "TimeRange": {
      "StartTime": "03:57:08.1100000",
      "EndTime": "03:57:08.5300000"
    }
  },
  {
    "TextLocation": {
      "Start": 161949,
      "End": 161958
    },
    "TimeRange": {
      "StartTime": "03:57:08.5300000",
      "EndTime": "03:57:08.9800000"
    }
  },
  {
    "TextLocation": {
      "Start": 161959,
      "End": 161964
    },
    "TimeRange": {
      "StartTime": "03:57:08.9800000",
      "EndTime": "03:57:09.1600000"
    }
  },
  {
    "TextLocation": {
      "Start": 161965,
      "End": 161973
    },
    "TimeRange": {
      "StartTime": "03:57:09.1600000",
      "EndTime": "03:57:09.8200000"
    }
  },
  {
    "TextLocation": {
      "Start": 161981,
      "End": 161984
    },
    "TimeRange": {
      "StartTime": "03:57:10.9500000",
      "EndTime": "03:57:11.7600000"
    }
  },
  {
    "TextLocation": {
      "Start": 161992,
      "End": 161995
    },
    "TimeRange": {
      "StartTime": "03:57:11.7700000",
      "EndTime": "03:57:12.1800000"
    }
  },
  {
    "TextLocation": {
      "Start": 161996,
      "End": 162000
    },
    "TimeRange": {
      "StartTime": "03:57:12.1800000",
      "EndTime": "03:57:12.7500000"
    }
  },
  {
    "TextLocation": {
      "Start": 162001,
      "End": 162004
    },
    "TimeRange": {
      "StartTime": "03:57:13.5000000",
      "EndTime": "03:57:13.6500000"
    }
  },
  {
    "TextLocation": {
      "Start": 162005,
      "End": 162008
    },
    "TimeRange": {
      "StartTime": "03:57:13.6500000",
      "EndTime": "03:57:13.7700000"
    }
  },
  {
    "TextLocation": {
      "Start": 162016,
      "End": 162021
    },
    "TimeRange": {
      "StartTime": "03:57:13.7700000",
      "EndTime": "03:57:13.9200000"
    }
  },
  {
    "TextLocation": {
      "Start": 162022,
      "End": 162026
    },
    "TimeRange": {
      "StartTime": "03:57:14.3400000",
      "EndTime": "03:57:14.6100000"
    }
  },
  {
    "TextLocation": {
      "Start": 162027,
      "End": 162032
    },
    "TimeRange": {
      "StartTime": "03:57:14.6100000",
      "EndTime": "03:57:14.8500000"
    }
  },
  {
    "TextLocation": {
      "Start": 162033,
      "End": 162035
    },
    "TimeRange": {
      "StartTime": "03:57:14.8500000",
      "EndTime": "03:57:14.9400000"
    }
  },
  {
    "TextLocation": {
      "Start": 162036,
      "End": 162039
    },
    "TimeRange": {
      "StartTime": "03:57:14.9400000",
      "EndTime": "03:57:15.0300000"
    }
  },
  {
    "TextLocation": {
      "Start": 162040,
      "End": 162047
    },
    "TimeRange": {
      "StartTime": "03:57:15.0300000",
      "EndTime": "03:57:15.3600000"
    }
  },
  {
    "TextLocation": {
      "Start": 162048,
      "End": 162054
    },
    "TimeRange": {
      "StartTime": "03:57:15.4800000",
      "EndTime": "03:57:16.0200000"
    }
  },
  {
    "TextLocation": {
      "Start": 162062,
      "End": 162071
    },
    "TimeRange": {
      "StartTime": "03:57:16.7100000",
      "EndTime": "03:57:17.0100000"
    }
  },
  {
    "TextLocation": {
      "Start": 162072,
      "End": 162075
    },
    "TimeRange": {
      "StartTime": "03:57:17.0100000",
      "EndTime": "03:57:17.1600000"
    }
  },
  {
    "TextLocation": {
      "Start": 162076,
      "End": 162079
    },
    "TimeRange": {
      "StartTime": "03:57:17.1600000",
      "EndTime": "03:57:17.2500000"
    }
  },
  {
    "TextLocation": {
      "Start": 162080,
      "End": 162090
    },
    "TimeRange": {
      "StartTime": "03:57:17.2500000",
      "EndTime": "03:57:17.7000000"
    }
  },
  {
    "TextLocation": {
      "Start": 162091,
      "End": 162100
    },
    "TimeRange": {
      "StartTime": "03:57:17.7000000",
      "EndTime": "03:57:18.0600000"
    }
  },
  {
    "TextLocation": {
      "Start": 162101,
      "End": 162104
    },
    "TimeRange": {
      "StartTime": "03:57:18.0600000",
      "EndTime": "03:57:18.1200000"
    }
  },
  {
    "TextLocation": {
      "Start": 162105,
      "End": 162114
    },
    "TimeRange": {
      "StartTime": "03:57:18.1200000",
      "EndTime": "03:57:18.4500000"
    }
  },
  {
    "TextLocation": {
      "Start": 162115,
      "End": 162121
    },
    "TimeRange": {
      "StartTime": "03:57:18.4500000",
      "EndTime": "03:57:18.8700000"
    }
  },
  {
    "TextLocation": {
      "Start": 162129,
      "End": 162132
    },
    "TimeRange": {
      "StartTime": "03:57:18.8700000",
      "EndTime": "03:57:19.5000000"
    }
  },
  {
    "TextLocation": {
      "Start": 162140,
      "End": 162143
    },
    "TimeRange": {
      "StartTime": "03:57:20.1800000",
      "EndTime": "03:57:20.4800000"
    }
  },
  {
    "TextLocation": {
      "Start": 162144,
      "End": 162147
    },
    "TimeRange": {
      "StartTime": "03:57:20.4800000",
      "EndTime": "03:57:20.6300000"
    }
  },
  {
    "TextLocation": {
      "Start": 162148,
      "End": 162153
    },
    "TimeRange": {
      "StartTime": "03:57:20.6300000",
      "EndTime": "03:57:20.7500000"
    }
  },
  {
    "TextLocation": {
      "Start": 162154,
      "End": 162156
    },
    "TimeRange": {
      "StartTime": "03:57:20.7500000",
      "EndTime": "03:57:20.8400000"
    }
  },
  {
    "TextLocation": {
      "Start": 162157,
      "End": 162161
    },
    "TimeRange": {
      "StartTime": "03:57:20.8400000",
      "EndTime": "03:57:21.0800000"
    }
  },
  {
    "TextLocation": {
      "Start": 162162,
      "End": 162165
    },
    "TimeRange": {
      "StartTime": "03:57:21.0800000",
      "EndTime": "03:57:21.2300000"
    }
  },
  {
    "TextLocation": {
      "Start": 162166,
      "End": 162174
    },
    "TimeRange": {
      "StartTime": "03:57:21.2300000",
      "EndTime": "03:57:21.7700000"
    }
  },
  {
    "TextLocation": {
      "Start": 162175,
      "End": 162179
    },
    "TimeRange": {
      "StartTime": "03:57:21.7700000",
      "EndTime": "03:57:21.9800000"
    }
  },
  {
    "TextLocation": {
      "Start": 162180,
      "End": 162183
    },
    "TimeRange": {
      "StartTime": "03:57:21.9800000",
      "EndTime": "03:57:22.5000000"
    }
  },
  {
    "TextLocation": {
      "Start": 162184,
      "End": 162188
    },
    "TimeRange": {
      "StartTime": "03:57:22.8500000",
      "EndTime": "03:57:24.5300000"
    }
  },
  {
    "TextLocation": {
      "Start": 162191,
      "End": 162195
    },
    "TimeRange": {
      "StartTime": "03:57:32.9500000",
      "EndTime": "03:57:33.2100000"
    }
  },
  {
    "TextLocation": {
      "Start": 162198,
      "End": 162202
    },
    "TimeRange": {
      "StartTime": "03:57:33.2300000",
      "EndTime": "03:57:33.4000000"
    }
  },
  {
    "TextLocation": {
      "Start": 162203,
      "End": 162207
    },
    "TimeRange": {
      "StartTime": "03:57:33.4000000",
      "EndTime": "03:57:33.6400000"
    }
  },
  {
    "TextLocation": {
      "Start": 162208,
      "End": 162213
    },
    "TimeRange": {
      "StartTime": "03:57:33.6400000",
      "EndTime": "03:57:33.8100000"
    }
  },
  {
    "TextLocation": {
      "Start": 162214,
      "End": 162216
    },
    "TimeRange": {
      "StartTime": "03:57:33.8100000",
      "EndTime": "03:57:33.9100000"
    }
  },
  {
    "TextLocation": {
      "Start": 162217,
      "End": 162226
    },
    "TimeRange": {
      "StartTime": "03:57:33.9400000",
      "EndTime": "03:57:34.3000000"
    }
  },
  {
    "TextLocation": {
      "Start": 162227,
      "End": 162232
    },
    "TimeRange": {
      "StartTime": "03:57:34.3000000",
      "EndTime": "03:57:34.5100000"
    }
  },
  {
    "TextLocation": {
      "Start": 162234,
      "End": 162239
    },
    "TimeRange": {
      "StartTime": "03:57:34.5100000",
      "EndTime": "03:57:34.6600000"
    }
  },
  {
    "TextLocation": {
      "Start": 162240,
      "End": 162244
    },
    "TimeRange": {
      "StartTime": "03:57:34.6600000",
      "EndTime": "03:57:34.7500000"
    }
  },
  {
    "TextLocation": {
      "Start": 162245,
      "End": 162249
    },
    "TimeRange": {
      "StartTime": "03:57:34.7500000",
      "EndTime": "03:57:34.9600000"
    }
  },
  {
    "TextLocation": {
      "Start": 162250,
      "End": 162256
    },
    "TimeRange": {
      "StartTime": "03:57:34.9600000",
      "EndTime": "03:57:35.2000000"
    }
  },
  {
    "TextLocation": {
      "Start": 162257,
      "End": 162260
    },
    "TimeRange": {
      "StartTime": "03:57:35.2000000",
      "EndTime": "03:57:35.2600000"
    }
  },
  {
    "TextLocation": {
      "Start": 162261,
      "End": 162265
    },
    "TimeRange": {
      "StartTime": "03:57:35.2600000",
      "EndTime": "03:57:35.4700000"
    }
  },
  {
    "TextLocation": {
      "Start": 162266,
      "End": 162270
    },
    "TimeRange": {
      "StartTime": "03:57:35.4700000",
      "EndTime": "03:57:35.6200000"
    }
  },
  {
    "TextLocation": {
      "Start": 162278,
      "End": 162281
    },
    "TimeRange": {
      "StartTime": "03:57:38.2400000",
      "EndTime": "03:57:38.9600000"
    }
  },
  {
    "TextLocation": {
      "Start": 162289,
      "End": 162295
    },
    "TimeRange": {
      "StartTime": "03:57:39.3200000",
      "EndTime": "03:57:39.5600000"
    }
  },
  {
    "TextLocation": {
      "Start": 162296,
      "End": 162299
    },
    "TimeRange": {
      "StartTime": "03:57:39.5600000",
      "EndTime": "03:57:39.6800000"
    }
  },
  {
    "TextLocation": {
      "Start": 162300,
      "End": 162304
    },
    "TimeRange": {
      "StartTime": "03:57:39.6800000",
      "EndTime": "03:57:39.8900000"
    }
  },
  {
    "TextLocation": {
      "Start": 162305,
      "End": 162311
    },
    "TimeRange": {
      "StartTime": "03:57:39.8900000",
      "EndTime": "03:57:40.2200000"
    }
  },
  {
    "TextLocation": {
      "Start": 162312,
      "End": 162315
    },
    "TimeRange": {
      "StartTime": "03:57:40.2200000",
      "EndTime": "03:57:40.7000000"
    }
  },
  {
    "TextLocation": {
      "Start": 162323,
      "End": 162327
    },
    "TimeRange": {
      "StartTime": "03:57:41.3900000",
      "EndTime": "03:57:41.8800000"
    }
  },
  {
    "TextLocation": {
      "Start": 162328,
      "End": 162331
    },
    "TimeRange": {
      "StartTime": "03:57:41.8800000",
      "EndTime": "03:57:42.3800000"
    }
  },
  {
    "TextLocation": {
      "Start": 162333,
      "End": 162337
    },
    "TimeRange": {
      "StartTime": "03:57:42.3800000",
      "EndTime": "03:57:43.5200000"
    }
  },
  {
    "TextLocation": {
      "Start": 162345,
      "End": 162349
    },
    "TimeRange": {
      "StartTime": "03:57:43.5500000",
      "EndTime": "03:57:44.1500000"
    }
  },
  {
    "TextLocation": {
      "Start": 162350,
      "End": 162355
    },
    "TimeRange": {
      "StartTime": "03:57:44.1500000",
      "EndTime": "03:57:44.7500000"
    }
  },
  {
    "TextLocation": {
      "Start": 162356,
      "End": 162359
    },
    "TimeRange": {
      "StartTime": "03:57:44.7500000",
      "EndTime": "03:57:45.5300000"
    }
  },
  {
    "TextLocation": {
      "Start": 162360,
      "End": 162362
    },
    "TimeRange": {
      "StartTime": "03:57:45.6500000",
      "EndTime": "03:57:45.7700000"
    }
  },
  {
    "TextLocation": {
      "Start": 162363,
      "End": 162367
    },
    "TimeRange": {
      "StartTime": "03:57:45.7700000",
      "EndTime": "03:57:45.9200000"
    }
  },
  {
    "TextLocation": {
      "Start": 162368,
      "End": 162372
    },
    "TimeRange": {
      "StartTime": "03:57:45.9200000",
      "EndTime": "03:57:46.3800000"
    }
  },
  {
    "TextLocation": {
      "Start": 162373,
      "End": 162377
    },
    "TimeRange": {
      "StartTime": "03:57:46.3800000",
      "EndTime": "03:57:46.8500000"
    }
  },
  {
    "TextLocation": {
      "Start": 162378,
      "End": 162380
    },
    "TimeRange": {
      "StartTime": "03:57:46.8500000",
      "EndTime": "03:57:46.9100000"
    }
  },
  {
    "TextLocation": {
      "Start": 162381,
      "End": 162389
    },
    "TimeRange": {
      "StartTime": "03:57:46.9100000",
      "EndTime": "03:57:47.2400000"
    }
  },
  {
    "TextLocation": {
      "Start": 162390,
      "End": 162396
    },
    "TimeRange": {
      "StartTime": "03:57:47.2400000",
      "EndTime": "03:57:47.6000000"
    }
  },
  {
    "TextLocation": {
      "Start": 162399,
      "End": 162402
    },
    "TimeRange": {
      "StartTime": "03:57:47.6300000",
      "EndTime": "03:57:48.1100000"
    }
  },
  {
    "TextLocation": {
      "Start": 162405,
      "End": 162408
    },
    "TimeRange": {
      "StartTime": "03:57:48.1200000",
      "EndTime": "03:57:48.2200000"
    }
  },
  {
    "TextLocation": {
      "Start": 162409,
      "End": 162412
    },
    "TimeRange": {
      "StartTime": "03:57:48.2300000",
      "EndTime": "03:57:48.3800000"
    }
  },
  {
    "TextLocation": {
      "Start": 162413,
      "End": 162416
    },
    "TimeRange": {
      "StartTime": "03:57:48.3800000",
      "EndTime": "03:57:48.4700000"
    }
  },
  {
    "TextLocation": {
      "Start": 162417,
      "End": 162421
    },
    "TimeRange": {
      "StartTime": "03:57:48.4700000",
      "EndTime": "03:57:48.6200000"
    }
  },
  {
    "TextLocation": {
      "Start": 162422,
      "End": 162427
    },
    "TimeRange": {
      "StartTime": "03:57:48.6200000",
      "EndTime": "03:57:48.8300000"
    }
  },
  {
    "TextLocation": {
      "Start": 162428,
      "End": 162436
    },
    "TimeRange": {
      "StartTime": "03:57:48.8300000",
      "EndTime": "03:57:49.1900000"
    }
  },
  {
    "TextLocation": {
      "Start": 162444,
      "End": 162447
    },
    "TimeRange": {
      "StartTime": "03:57:49.5900000",
      "EndTime": "03:57:49.8900000"
    }
  },
  {
    "TextLocation": {
      "Start": 162448,
      "End": 162455
    },
    "TimeRange": {
      "StartTime": "03:57:49.8900000",
      "EndTime": "03:57:50.3100000"
    }
  },
  {
    "TextLocation": {
      "Start": 162456,
      "End": 162460
    },
    "TimeRange": {
      "StartTime": "03:57:50.3100000",
      "EndTime": "03:57:50.7900000"
    }
  },
  {
    "TextLocation": {
      "Start": 162461,
      "End": 162463
    },
    "TimeRange": {
      "StartTime": "03:57:50.7900000",
      "EndTime": "03:57:51.5100000"
    }
  },
  {
    "TextLocation": {
      "Start": 162466,
      "End": 162469
    },
    "TimeRange": {
      "StartTime": "03:57:51.5400000",
      "EndTime": "03:57:51.8700000"
    }
  },
  {
    "TextLocation": {
      "Start": 162470,
      "End": 162475
    },
    "TimeRange": {
      "StartTime": "03:57:51.8700000",
      "EndTime": "03:57:52.1100000"
    }
  },
  {
    "TextLocation": {
      "Start": 162476,
      "End": 162480
    },
    "TimeRange": {
      "StartTime": "03:57:52.1100000",
      "EndTime": "03:57:52.8300000"
    }
  },
  {
    "TextLocation": {
      "Start": 162483,
      "End": 162486
    },
    "TimeRange": {
      "StartTime": "03:57:52.9200000",
      "EndTime": "03:57:53.2800000"
    }
  },
  {
    "TextLocation": {
      "Start": 162487,
      "End": 162489
    },
    "TimeRange": {
      "StartTime": "03:57:53.2800000",
      "EndTime": "03:57:53.4300000"
    }
  },
  {
    "TextLocation": {
      "Start": 162490,
      "End": 162492
    },
    "TimeRange": {
      "StartTime": "03:57:53.4300000",
      "EndTime": "03:57:53.5800000"
    }
  },
  {
    "TextLocation": {
      "Start": 162493,
      "End": 162497
    },
    "TimeRange": {
      "StartTime": "03:57:53.5800000",
      "EndTime": "03:57:54.0500000"
    }
  },
  {
    "TextLocation": {
      "Start": 162499,
      "End": 162503
    },
    "TimeRange": {
      "StartTime": "03:57:54.0600000",
      "EndTime": "03:57:54.2700000"
    }
  },
  {
    "TextLocation": {
      "Start": 162504,
      "End": 162510
    },
    "TimeRange": {
      "StartTime": "03:57:54.2700000",
      "EndTime": "03:57:54.6000000"
    }
  },
  {
    "TextLocation": {
      "Start": 162511,
      "End": 162516
    },
    "TimeRange": {
      "StartTime": "03:57:54.6000000",
      "EndTime": "03:57:54.9000000"
    }
  },
  {
    "TextLocation": {
      "Start": 162517,
      "End": 162520
    },
    "TimeRange": {
      "StartTime": "03:57:54.9000000",
      "EndTime": "03:57:55.1900000"
    }
  },
  {
    "TextLocation": {
      "Start": 162523,
      "End": 162527
    },
    "TimeRange": {
      "StartTime": "03:57:55.3300000",
      "EndTime": "03:57:55.8900000"
    }
  },
  {
    "TextLocation": {
      "Start": 162530,
      "End": 162542
    },
    "TimeRange": {
      "StartTime": "03:57:57.3200000",
      "EndTime": "03:57:58.0700000"
    }
  },
  {
    "TextLocation": {
      "Start": 162543,
      "End": 162547
    },
    "TimeRange": {
      "StartTime": "03:57:58.0700000",
      "EndTime": "03:57:58.3400000"
    }
  },
  {
    "TextLocation": {
      "Start": 162548,
      "End": 162550
    },
    "TimeRange": {
      "StartTime": "03:57:58.3400000",
      "EndTime": "03:57:58.4900000"
    }
  },
  {
    "TextLocation": {
      "Start": 162551,
      "End": 162557
    },
    "TimeRange": {
      "StartTime": "03:57:58.4900000",
      "EndTime": "03:57:59.3500000"
    }
  },
  {
    "TextLocation": {
      "Start": 162560,
      "End": 162563
    },
    "TimeRange": {
      "StartTime": "03:57:59.3600000",
      "EndTime": "03:57:59.7800000"
    }
  },
  {
    "TextLocation": {
      "Start": 162564,
      "End": 162569
    },
    "TimeRange": {
      "StartTime": "03:57:59.7800000",
      "EndTime": "03:58:00.1700000"
    }
  },
  {
    "TextLocation": {
      "Start": 162570,
      "End": 162571
    },
    "TimeRange": {
      "StartTime": "03:58:00.1700000",
      "EndTime": "03:58:00.4100000"
    }
  },
  {
    "TextLocation": {
      "Start": 162572,
      "End": 162578
    },
    "TimeRange": {
      "StartTime": "03:58:00.4100000",
      "EndTime": "03:58:01.1300000"
    }
  },
  {
    "TextLocation": {
      "Start": 162579,
      "End": 162580
    },
    "TimeRange": {
      "StartTime": "03:58:01.5500000",
      "EndTime": "03:58:01.7600000"
    }
  },
  {
    "TextLocation": {
      "Start": 162581,
      "End": 162584
    },
    "TimeRange": {
      "StartTime": "03:58:01.7600000",
      "EndTime": "03:58:02.0600000"
    }
  },
  {
    "TextLocation": {
      "Start": 162585,
      "End": 162587
    },
    "TimeRange": {
      "StartTime": "03:58:02.0600000",
      "EndTime": "03:58:02.3600000"
    }
  },
  {
    "TextLocation": {
      "Start": 162588,
      "End": 162591
    },
    "TimeRange": {
      "StartTime": "03:58:02.3600000",
      "EndTime": "03:58:02.5700000"
    }
  },
  {
    "TextLocation": {
      "Start": 162592,
      "End": 162595
    },
    "TimeRange": {
      "StartTime": "03:58:02.5700000",
      "EndTime": "03:58:02.7500000"
    }
  },
  {
    "TextLocation": {
      "Start": 162596,
      "End": 162599
    },
    "TimeRange": {
      "StartTime": "03:58:02.7500000",
      "EndTime": "03:58:02.9900000"
    }
  },
  {
    "TextLocation": {
      "Start": 162600,
      "End": 162604
    },
    "TimeRange": {
      "StartTime": "03:58:02.9900000",
      "EndTime": "03:58:03.5300000"
    }
  },
  {
    "TextLocation": {
      "Start": 162612,
      "End": 162615
    },
    "TimeRange": {
      "StartTime": "03:58:04.6000000",
      "EndTime": "03:58:04.6600000"
    }
  },
  {
    "TextLocation": {
      "Start": 162616,
      "End": 162621
    },
    "TimeRange": {
      "StartTime": "03:58:04.6600000",
      "EndTime": "03:58:04.7800000"
    }
  },
  {
    "TextLocation": {
      "Start": 162622,
      "End": 162624
    },
    "TimeRange": {
      "StartTime": "03:58:04.7800000",
      "EndTime": "03:58:04.8400000"
    }
  },
  {
    "TextLocation": {
      "Start": 162625,
      "End": 162629
    },
    "TimeRange": {
      "StartTime": "03:58:04.8400000",
      "EndTime": "03:58:05.0200000"
    }
  },
  {
    "TextLocation": {
      "Start": 162630,
      "End": 162633
    },
    "TimeRange": {
      "StartTime": "03:58:05.0200000",
      "EndTime": "03:58:05.1100000"
    }
  },
  {
    "TextLocation": {
      "Start": 162634,
      "End": 162641
    },
    "TimeRange": {
      "StartTime": "03:58:05.1100000",
      "EndTime": "03:58:05.3800000"
    }
  },
  {
    "TextLocation": {
      "Start": 162642,
      "End": 162647
    },
    "TimeRange": {
      "StartTime": "03:58:05.3800000",
      "EndTime": "03:58:05.5300000"
    }
  },
  {
    "TextLocation": {
      "Start": 162648,
      "End": 162650
    },
    "TimeRange": {
      "StartTime": "03:58:05.5300000",
      "EndTime": "03:58:05.6200000"
    }
  },
  {
    "TextLocation": {
      "Start": 162651,
      "End": 162659
    },
    "TimeRange": {
      "StartTime": "03:58:05.6200000",
      "EndTime": "03:58:06.2500000"
    }
  },
  {
    "TextLocation": {
      "Start": 162660,
      "End": 162662
    },
    "TimeRange": {
      "StartTime": "03:58:06.2500000",
      "EndTime": "03:58:06.5200000"
    }
  },
  {
    "TextLocation": {
      "Start": 162663,
      "End": 162666
    },
    "TimeRange": {
      "StartTime": "03:58:06.5200000",
      "EndTime": "03:58:07.2100000"
    }
  },
  {
    "TextLocation": {
      "Start": 162667,
      "End": 162669
    },
    "TimeRange": {
      "StartTime": "03:58:07.2100000",
      "EndTime": "03:58:07.9000000"
    }
  },
  {
    "TextLocation": {
      "Start": 162670,
      "End": 162673
    },
    "TimeRange": {
      "StartTime": "03:58:07.9000000",
      "EndTime": "03:58:08.5900000"
    }
  },
  {
    "TextLocation": {
      "Start": 162676,
      "End": 162678
    },
    "TimeRange": {
      "StartTime": "03:58:23.3200000",
      "EndTime": "03:58:23.5000000"
    }
  },
  {
    "TextLocation": {
      "Start": 162679,
      "End": 162684
    },
    "TimeRange": {
      "StartTime": "03:58:23.5000000",
      "EndTime": "03:58:23.8600000"
    }
  },
  {
    "TextLocation": {
      "Start": 162686,
      "End": 162695
    },
    "TimeRange": {
      "StartTime": "03:58:23.8600000",
      "EndTime": "03:58:24.2800000"
    }
  },
  {
    "TextLocation": {
      "Start": 162697,
      "End": 162699
    },
    "TimeRange": {
      "StartTime": "03:58:24.2800000",
      "EndTime": "03:58:24.4000000"
    }
  },
  {
    "TextLocation": {
      "Start": 162700,
      "End": 162704
    },
    "TimeRange": {
      "StartTime": "03:58:24.4000000",
      "EndTime": "03:58:24.5800000"
    }
  },
  {
    "TextLocation": {
      "Start": 162705,
      "End": 162712
    },
    "TimeRange": {
      "StartTime": "03:58:24.5800000",
      "EndTime": "03:58:24.8800000"
    }
  },
  {
    "TextLocation": {
      "Start": 162713,
      "End": 162716
    },
    "TimeRange": {
      "StartTime": "03:58:24.8800000",
      "EndTime": "03:58:25.0900000"
    }
  },
  {
    "TextLocation": {
      "Start": 162717,
      "End": 162721
    },
    "TimeRange": {
      "StartTime": "03:58:25.0900000",
      "EndTime": "03:58:25.3000000"
    }
  },
  {
    "TextLocation": {
      "Start": 162722,
      "End": 162728
    },
    "TimeRange": {
      "StartTime": "03:58:25.3000000",
      "EndTime": "03:58:26.0800000"
    }
  },
  {
    "TextLocation": {
      "Start": 162731,
      "End": 162735
    },
    "TimeRange": {
      "StartTime": "03:58:27.5700000",
      "EndTime": "03:58:27.6400000"
    }
  },
  {
    "TextLocation": {
      "Start": 162736,
      "End": 162737
    },
    "TimeRange": {
      "StartTime": "03:58:27.6900000",
      "EndTime": "03:58:27.7500000"
    }
  },
  {
    "TextLocation": {
      "Start": 162738,
      "End": 162744
    },
    "TimeRange": {
      "StartTime": "03:58:27.7500000",
      "EndTime": "03:58:28.0500000"
    }
  },
  {
    "TextLocation": {
      "Start": 162745,
      "End": 162747
    },
    "TimeRange": {
      "StartTime": "03:58:28.0500000",
      "EndTime": "03:58:28.1400000"
    }
  },
  {
    "TextLocation": {
      "Start": 162748,
      "End": 162757
    },
    "TimeRange": {
      "StartTime": "03:58:28.1400000",
      "EndTime": "03:58:28.4400000"
    }
  },
  {
    "TextLocation": {
      "Start": 162758,
      "End": 162768
    },
    "TimeRange": {
      "StartTime": "03:58:28.4700000",
      "EndTime": "03:58:29.1600000"
    }
  },
  {
    "TextLocation": {
      "Start": 162776,
      "End": 162779
    },
    "TimeRange": {
      "StartTime": "03:58:29.1900000",
      "EndTime": "03:58:29.8200000"
    }
  },
  {
    "TextLocation": {
      "Start": 162787,
      "End": 162795
    },
    "TimeRange": {
      "StartTime": "03:58:30.8600000",
      "EndTime": "03:58:31.2200000"
    }
  },
  {
    "TextLocation": {
      "Start": 162796,
      "End": 162798
    },
    "TimeRange": {
      "StartTime": "03:58:31.2200000",
      "EndTime": "03:58:31.3400000"
    }
  },
  {
    "TextLocation": {
      "Start": 162799,
      "End": 162802
    },
    "TimeRange": {
      "StartTime": "03:58:31.3400000",
      "EndTime": "03:58:31.4300000"
    }
  },
  {
    "TextLocation": {
      "Start": 162803,
      "End": 162807
    },
    "TimeRange": {
      "StartTime": "03:58:31.4300000",
      "EndTime": "03:58:32.2400000"
    }
  },
  {
    "TextLocation": {
      "Start": 162808,
      "End": 162814
    },
    "TimeRange": {
      "StartTime": "03:58:32.6600000",
      "EndTime": "03:58:33.1100000"
    }
  },
  {
    "TextLocation": {
      "Start": 162815,
      "End": 162822
    },
    "TimeRange": {
      "StartTime": "03:58:33.1100000",
      "EndTime": "03:58:33.6800000"
    }
  },
  {
    "TextLocation": {
      "Start": 162825,
      "End": 162829
    },
    "TimeRange": {
      "StartTime": "03:58:33.6800000",
      "EndTime": "03:58:34.1600000"
    }
  },
  {
    "TextLocation": {
      "Start": 162830,
      "End": 162834
    },
    "TimeRange": {
      "StartTime": "03:58:34.1600000",
      "EndTime": "03:58:34.4600000"
    }
  },
  {
    "TextLocation": {
      "Start": 162835,
      "End": 162838
    },
    "TimeRange": {
      "StartTime": "03:58:34.4600000",
      "EndTime": "03:58:34.5500000"
    }
  },
  {
    "TextLocation": {
      "Start": 162839,
      "End": 162843
    },
    "TimeRange": {
      "StartTime": "03:58:34.5500000",
      "EndTime": "03:58:34.7800000"
    }
  },
  {
    "TextLocation": {
      "Start": 162844,
      "End": 162850
    },
    "TimeRange": {
      "StartTime": "03:58:34.7800000",
      "EndTime": "03:58:35.1200000"
    }
  },
  {
    "TextLocation": {
      "Start": 162858,
      "End": 162862
    },
    "TimeRange": {
      "StartTime": "03:58:36.2000000",
      "EndTime": "03:58:36.5900000"
    }
  },
  {
    "TextLocation": {
      "Start": 162863,
      "End": 162866
    },
    "TimeRange": {
      "StartTime": "03:58:36.5900000",
      "EndTime": "03:58:36.9800000"
    }
  },
  {
    "TextLocation": {
      "Start": 162868,
      "End": 162872
    },
    "TimeRange": {
      "StartTime": "03:58:36.9800000",
      "EndTime": "03:58:37.8800000"
    }
  },
  {
    "TextLocation": {
      "Start": 162873,
      "End": 162877
    },
    "TimeRange": {
      "StartTime": "03:58:37.8800000",
      "EndTime": "03:58:38.4800000"
    }
  },
  {
    "TextLocation": {
      "Start": 162878,
      "End": 162883
    },
    "TimeRange": {
      "StartTime": "03:58:38.4800000",
      "EndTime": "03:58:39.0800000"
    }
  },
  {
    "TextLocation": {
      "Start": 162884,
      "End": 162887
    },
    "TimeRange": {
      "StartTime": "03:58:39.0800000",
      "EndTime": "03:58:39.8300000"
    }
  },
  {
    "TextLocation": {
      "Start": 162895,
      "End": 162897
    },
    "TimeRange": {
      "StartTime": "03:58:40.7800000",
      "EndTime": "03:58:41.1700000"
    }
  },
  {
    "TextLocation": {
      "Start": 162898,
      "End": 162903
    },
    "TimeRange": {
      "StartTime": "03:58:41.1700000",
      "EndTime": "03:58:41.2900000"
    }
  },
  {
    "TextLocation": {
      "Start": 162904,
      "End": 162908
    },
    "TimeRange": {
      "StartTime": "03:58:41.2900000",
      "EndTime": "03:58:41.5000000"
    }
  },
  {
    "TextLocation": {
      "Start": 162909,
      "End": 162913
    },
    "TimeRange": {
      "StartTime": "03:58:41.5000000",
      "EndTime": "03:58:41.6800000"
    }
  },
  {
    "TextLocation": {
      "Start": 162914,
      "End": 162918
    },
    "TimeRange": {
      "StartTime": "03:58:41.6800000",
      "EndTime": "03:58:42.2200000"
    }
  },
  {
    "TextLocation": {
      "Start": 162919,
      "End": 162923
    },
    "TimeRange": {
      "StartTime": "03:58:42.3100000",
      "EndTime": "03:58:42.6400000"
    }
  },
  {
    "TextLocation": {
      "Start": 162924,
      "End": 162927
    },
    "TimeRange": {
      "StartTime": "03:58:42.6400000",
      "EndTime": "03:58:42.9700000"
    }
  },
  {
    "TextLocation": {
      "Start": 162928,
      "End": 162930
    },
    "TimeRange": {
      "StartTime": "03:58:42.9700000",
      "EndTime": "03:58:43.0600000"
    }
  },
  {
    "TextLocation": {
      "Start": 162931,
      "End": 162934
    },
    "TimeRange": {
      "StartTime": "03:58:43.0600000",
      "EndTime": "03:58:43.3300000"
    }
  },
  {
    "TextLocation": {
      "Start": 162935,
      "End": 162938
    },
    "TimeRange": {
      "StartTime": "03:58:43.3300000",
      "EndTime": "03:58:43.4200000"
    }
  },
  {
    "TextLocation": {
      "Start": 162939,
      "End": 162940
    },
    "TimeRange": {
      "StartTime": "03:58:43.4200000",
      "EndTime": "03:58:43.6900000"
    }
  },
  {
    "TextLocation": {
      "Start": 162941,
      "End": 162945
    },
    "TimeRange": {
      "StartTime": "03:58:43.6900000",
      "EndTime": "03:58:43.9600000"
    }
  },
  {
    "TextLocation": {
      "Start": 162946,
      "End": 162948
    },
    "TimeRange": {
      "StartTime": "03:58:43.9600000",
      "EndTime": "03:58:44.0200000"
    }
  },
  {
    "TextLocation": {
      "Start": 162949,
      "End": 162954
    },
    "TimeRange": {
      "StartTime": "03:58:44.0200000",
      "EndTime": "03:58:44.3100000"
    }
  },
  {
    "TextLocation": {
      "Start": 162955,
      "End": 162961
    },
    "TimeRange": {
      "StartTime": "03:58:44.3500000",
      "EndTime": "03:58:44.7400000"
    }
  },
  {
    "TextLocation": {
      "Start": 162969,
      "End": 162972
    },
    "TimeRange": {
      "StartTime": "03:58:44.7700000",
      "EndTime": "03:58:45.3100000"
    }
  },
  {
    "TextLocation": {
      "Start": 162980,
      "End": 162983
    },
    "TimeRange": {
      "StartTime": "03:58:45.7300000",
      "EndTime": "03:58:45.8500000"
    }
  },
  {
    "TextLocation": {
      "Start": 162984,
      "End": 162987
    },
    "TimeRange": {
      "StartTime": "03:58:45.8500000",
      "EndTime": "03:58:46"
    }
  },
  {
    "TextLocation": {
      "Start": 162988,
      "End": 162991
    },
    "TimeRange": {
      "StartTime": "03:58:46",
      "EndTime": "03:58:46.1500000"
    }
  },
  {
    "TextLocation": {
      "Start": 162992,
      "End": 162996
    },
    "TimeRange": {
      "StartTime": "03:58:46.1500000",
      "EndTime": "03:58:46.4200000"
    }
  },
  {
    "TextLocation": {
      "Start": 162997,
      "End": 163001
    },
    "TimeRange": {
      "StartTime": "03:58:46.4200000",
      "EndTime": "03:58:46.6600000"
    }
  },
  {
    "TextLocation": {
      "Start": 163002,
      "End": 163007
    },
    "TimeRange": {
      "StartTime": "03:58:46.6600000",
      "EndTime": "03:58:47.0200000"
    }
  },
  {
    "TextLocation": {
      "Start": 163015,
      "End": 163018
    },
    "TimeRange": {
      "StartTime": "03:58:48.4000000",
      "EndTime": "03:58:48.6100000"
    }
  },
  {
    "TextLocation": {
      "Start": 163019,
      "End": 163022
    },
    "TimeRange": {
      "StartTime": "03:58:48.6100000",
      "EndTime": "03:58:48.8200000"
    }
  },
  {
    "TextLocation": {
      "Start": 163023,
      "End": 163030
    },
    "TimeRange": {
      "StartTime": "03:58:48.8200000",
      "EndTime": "03:58:49.1500000"
    }
  },
  {
    "TextLocation": {
      "Start": 163031,
      "End": 163037
    },
    "TimeRange": {
      "StartTime": "03:58:49.1500000",
      "EndTime": "03:58:49.5400000"
    }
  },
  {
    "TextLocation": {
      "Start": 163038,
      "End": 163041
    },
    "TimeRange": {
      "StartTime": "03:58:49.5400000",
      "EndTime": "03:58:49.6600000"
    }
  },
  {
    "TextLocation": {
      "Start": 163042,
      "End": 163054
    },
    "TimeRange": {
      "StartTime": "03:58:49.6600000",
      "EndTime": "03:58:50.5200000"
    }
  },
  {
    "TextLocation": {
      "Start": 163057,
      "End": 163060
    },
    "TimeRange": {
      "StartTime": "03:58:50.5300000",
      "EndTime": "03:58:50.8600000"
    }
  },
  {
    "TextLocation": {
      "Start": 163061,
      "End": 163066
    },
    "TimeRange": {
      "StartTime": "03:58:50.8600000",
      "EndTime": "03:58:51.1600000"
    }
  },
  {
    "TextLocation": {
      "Start": 163067,
      "End": 163070
    },
    "TimeRange": {
      "StartTime": "03:58:51.1600000",
      "EndTime": "03:58:51.3100000"
    }
  },
  {
    "TextLocation": {
      "Start": 163071,
      "End": 163075
    },
    "TimeRange": {
      "StartTime": "03:58:51.3100000",
      "EndTime": "03:58:51.5200000"
    }
  },
  {
    "TextLocation": {
      "Start": 163076,
      "End": 163078
    },
    "TimeRange": {
      "StartTime": "03:58:51.5200000",
      "EndTime": "03:58:51.6700000"
    }
  },
  {
    "TextLocation": {
      "Start": 163079,
      "End": 163087
    },
    "TimeRange": {
      "StartTime": "03:58:51.6700000",
      "EndTime": "03:58:52.1800000"
    }
  },
  {
    "TextLocation": {
      "Start": 163089,
      "End": 163099
    },
    "TimeRange": {
      "StartTime": "03:58:52.1800000",
      "EndTime": "03:58:53.0500000"
    }
  },
  {
    "TextLocation": {
      "Start": 163102,
      "End": 163105
    },
    "TimeRange": {
      "StartTime": "03:58:53.2900000",
      "EndTime": "03:58:53.4700000"
    }
  },
  {
    "TextLocation": {
      "Start": 163106,
      "End": 163116
    },
    "TimeRange": {
      "StartTime": "03:58:53.4700000",
      "EndTime": "03:58:54.0700000"
    }
  },
  {
    "TextLocation": {
      "Start": 163117,
      "End": 163120
    },
    "TimeRange": {
      "StartTime": "03:58:54.0700000",
      "EndTime": "03:58:54.3400000"
    }
  },
  {
    "TextLocation": {
      "Start": 163121,
      "End": 163124
    },
    "TimeRange": {
      "StartTime": "03:58:54.3400000",
      "EndTime": "03:58:54.5800000"
    }
  },
  {
    "TextLocation": {
      "Start": 163125,
      "End": 163129
    },
    "TimeRange": {
      "StartTime": "03:58:54.5800000",
      "EndTime": "03:58:55.1800000"
    }
  },
  {
    "TextLocation": {
      "Start": 163130,
      "End": 163132
    },
    "TimeRange": {
      "StartTime": "03:58:55.1800000",
      "EndTime": "03:58:55.3900000"
    }
  },
  {
    "TextLocation": {
      "Start": 163133,
      "End": 163136
    },
    "TimeRange": {
      "StartTime": "03:58:55.3900000",
      "EndTime": "03:58:55.6600000"
    }
  },
  {
    "TextLocation": {
      "Start": 163137,
      "End": 163140
    },
    "TimeRange": {
      "StartTime": "03:58:55.6600000",
      "EndTime": "03:58:55.8700000"
    }
  },
  {
    "TextLocation": {
      "Start": 163141,
      "End": 163145
    },
    "TimeRange": {
      "StartTime": "03:58:55.8700000",
      "EndTime": "03:58:56.1700000"
    }
  },
  {
    "TextLocation": {
      "Start": 163146,
      "End": 163151
    },
    "TimeRange": {
      "StartTime": "03:58:56.1700000",
      "EndTime": "03:58:56.7700000"
    }
  },
  {
    "TextLocation": {
      "Start": 163154,
      "End": 163161
    },
    "TimeRange": {
      "StartTime": "03:58:57.2200000",
      "EndTime": "03:58:57.5800000"
    }
  },
  {
    "TextLocation": {
      "Start": 163162,
      "End": 163168
    },
    "TimeRange": {
      "StartTime": "03:58:57.5800000",
      "EndTime": "03:58:57.9100000"
    }
  },
  {
    "TextLocation": {
      "Start": 163169,
      "End": 163176
    },
    "TimeRange": {
      "StartTime": "03:58:57.9100000",
      "EndTime": "03:58:58.6900000"
    }
  },
  {
    "TextLocation": {
      "Start": 163179,
      "End": 163182
    },
    "TimeRange": {
      "StartTime": "03:58:58.7200000",
      "EndTime": "03:58:59.0800000"
    }
  },
  {
    "TextLocation": {
      "Start": 163183,
      "End": 163189
    },
    "TimeRange": {
      "StartTime": "03:58:59.0800000",
      "EndTime": "03:58:59.5300000"
    }
  },
  {
    "TextLocation": {
      "Start": 163190,
      "End": 163192
    },
    "TimeRange": {
      "StartTime": "03:58:59.5300000",
      "EndTime": "03:59:00.0100000"
    }
  },
  {
    "TextLocation": {
      "Start": 163195,
      "End": 163197
    },
    "TimeRange": {
      "StartTime": "03:59:00.0400000",
      "EndTime": "03:59:00.8500000"
    }
  },
  {
    "TextLocation": {
      "Start": 163199,
      "End": 163203
    },
    "TimeRange": {
      "StartTime": "03:59:01.0900000",
      "EndTime": "03:59:01.9300000"
    }
  },
  {
    "TextLocation": {
      "Start": 163204,
      "End": 163208
    },
    "TimeRange": {
      "StartTime": "03:59:02.0500000",
      "EndTime": "03:59:02.4100000"
    }
  },
  {
    "TextLocation": {
      "Start": 163210,
      "End": 163216
    },
    "TimeRange": {
      "StartTime": "03:59:02.4100000",
      "EndTime": "03:59:03.2200000"
    }
  },
  {
    "TextLocation": {
      "Start": 163219,
      "End": 163222
    },
    "TimeRange": {
      "StartTime": "03:59:03.2500000",
      "EndTime": "03:59:03.5800000"
    }
  },
  {
    "TextLocation": {
      "Start": 163223,
      "End": 163229
    },
    "TimeRange": {
      "StartTime": "03:59:03.5800000",
      "EndTime": "03:59:03.9400000"
    }
  },
  {
    "TextLocation": {
      "Start": 163230,
      "End": 163232
    },
    "TimeRange": {
      "StartTime": "03:59:03.9400000",
      "EndTime": "03:59:04.0600000"
    }
  },
  {
    "TextLocation": {
      "Start": 163233,
      "End": 163241
    },
    "TimeRange": {
      "StartTime": "03:59:04.0600000",
      "EndTime": "03:59:04.5100000"
    }
  },
  {
    "TextLocation": {
      "Start": 163242,
      "End": 163245
    },
    "TimeRange": {
      "StartTime": "03:59:04.5100000",
      "EndTime": "03:59:04.8400000"
    }
  },
  {
    "TextLocation": {
      "Start": 163246,
      "End": 163255
    },
    "TimeRange": {
      "StartTime": "03:59:04.8400000",
      "EndTime": "03:59:05.7100000"
    }
  },
  {
    "TextLocation": {
      "Start": 163258,
      "End": 163262
    },
    "TimeRange": {
      "StartTime": "03:59:05.7100000",
      "EndTime": "03:59:06.1300000"
    }
  },
  {
    "TextLocation": {
      "Start": 163263,
      "End": 163268
    },
    "TimeRange": {
      "StartTime": "03:59:06.1300000",
      "EndTime": "03:59:06.4900000"
    }
  },
  {
    "TextLocation": {
      "Start": 163269,
      "End": 163271
    },
    "TimeRange": {
      "StartTime": "03:59:06.4900000",
      "EndTime": "03:59:06.6100000"
    }
  },
  {
    "TextLocation": {
      "Start": 163272,
      "End": 163274
    },
    "TimeRange": {
      "StartTime": "03:59:06.6100000",
      "EndTime": "03:59:07.0900000"
    }
  },
  {
    "TextLocation": {
      "Start": 163277,
      "End": 163282
    },
    "TimeRange": {
      "StartTime": "03:59:07.6900000",
      "EndTime": "03:59:08.1100000"
    }
  },
  {
    "TextLocation": {
      "Start": 163283,
      "End": 163285
    },
    "TimeRange": {
      "StartTime": "03:59:08.1100000",
      "EndTime": "03:59:08.3200000"
    }
  },
  {
    "TextLocation": {
      "Start": 163286,
      "End": 163289
    },
    "TimeRange": {
      "StartTime": "03:59:08.3200000",
      "EndTime": "03:59:08.4100000"
    }
  },
  {
    "TextLocation": {
      "Start": 163290,
      "End": 163295
    },
    "TimeRange": {
      "StartTime": "03:59:08.4100000",
      "EndTime": "03:59:08.6800000"
    }
  },
  {
    "TextLocation": {
      "Start": 163296,
      "End": 163300
    },
    "TimeRange": {
      "StartTime": "03:59:08.6800000",
      "EndTime": "03:59:08.8600000"
    }
  },
  {
    "TextLocation": {
      "Start": 163301,
      "End": 163308
    },
    "TimeRange": {
      "StartTime": "03:59:08.8600000",
      "EndTime": "03:59:09.2500000"
    }
  },
  {
    "TextLocation": {
      "Start": 163309,
      "End": 163312
    },
    "TimeRange": {
      "StartTime": "03:59:09.2500000",
      "EndTime": "03:59:09.3700000"
    }
  },
  {
    "TextLocation": {
      "Start": 163313,
      "End": 163318
    },
    "TimeRange": {
      "StartTime": "03:59:09.3700000",
      "EndTime": "03:59:09.6700000"
    }
  },
  {
    "TextLocation": {
      "Start": 163319,
      "End": 163322
    },
    "TimeRange": {
      "StartTime": "03:59:09.6700000",
      "EndTime": "03:59:10.2700000"
    }
  },
  {
    "TextLocation": {
      "Start": 163325,
      "End": 163328
    },
    "TimeRange": {
      "StartTime": "03:59:10.4200000",
      "EndTime": "03:59:10.8400000"
    }
  },
  {
    "TextLocation": {
      "Start": 163329,
      "End": 163333
    },
    "TimeRange": {
      "StartTime": "03:59:10.8400000",
      "EndTime": "03:59:11.4700000"
    }
  },
  {
    "TextLocation": {
      "Start": 163334,
      "End": 163341
    },
    "TimeRange": {
      "StartTime": "03:59:11.4700000",
      "EndTime": "03:59:11.8000000"
    }
  },
  {
    "TextLocation": {
      "Start": 163342,
      "End": 163349
    },
    "TimeRange": {
      "StartTime": "03:59:11.8000000",
      "EndTime": "03:59:12.2200000"
    }
  },
  {
    "TextLocation": {
      "Start": 163350,
      "End": 163355
    },
    "TimeRange": {
      "StartTime": "03:59:12.2200000",
      "EndTime": "03:59:12.6100000"
    }
  },
  {
    "TextLocation": {
      "Start": 163356,
      "End": 163361
    },
    "TimeRange": {
      "StartTime": "03:59:12.6100000",
      "EndTime": "03:59:13.4200000"
    }
  },
  {
    "TextLocation": {
      "Start": 163364,
      "End": 163367
    },
    "TimeRange": {
      "StartTime": "03:59:14.8800000",
      "EndTime": "03:59:15.1500000"
    }
  },
  {
    "TextLocation": {
      "Start": 163368,
      "End": 163371
    },
    "TimeRange": {
      "StartTime": "03:59:15.1500000",
      "EndTime": "03:59:15.9500000"
    }
  },
  {
    "TextLocation": {
      "Start": 163374,
      "End": 163377
    },
    "TimeRange": {
      "StartTime": "03:59:15.9600000",
      "EndTime": "03:59:16.2300000"
    }
  },
  {
    "TextLocation": {
      "Start": 163378,
      "End": 163382
    },
    "TimeRange": {
      "StartTime": "03:59:16.2300000",
      "EndTime": "03:59:16.8400000"
    }
  },
  {
    "TextLocation": {
      "Start": 163385,
      "End": 163390
    },
    "TimeRange": {
      "StartTime": "03:59:16.8600000",
      "EndTime": "03:59:17.2200000"
    }
  },
  {
    "TextLocation": {
      "Start": 163391,
      "End": 163393
    },
    "TimeRange": {
      "StartTime": "03:59:17.2500000",
      "EndTime": "03:59:17.3700000"
    }
  },
  {
    "TextLocation": {
      "Start": 163394,
      "End": 163398
    },
    "TimeRange": {
      "StartTime": "03:59:17.3700000",
      "EndTime": "03:59:17.5800000"
    }
  },
  {
    "TextLocation": {
      "Start": 163399,
      "End": 163404
    },
    "TimeRange": {
      "StartTime": "03:59:17.5800000",
      "EndTime": "03:59:18.0800000"
    }
  },
  {
    "TextLocation": {
      "Start": 163407,
      "End": 163410
    },
    "TimeRange": {
      "StartTime": "03:59:18.0900000",
      "EndTime": "03:59:18.6000000"
    }
  },
  {
    "TextLocation": {
      "Start": 163411,
      "End": 163415
    },
    "TimeRange": {
      "StartTime": "03:59:18.6000000",
      "EndTime": "03:59:18.9000000"
    }
  },
  {
    "TextLocation": {
      "Start": 163416,
      "End": 163420
    },
    "TimeRange": {
      "StartTime": "03:59:18.9000000",
      "EndTime": "03:59:19.5000000"
    }
  },
  {
    "TextLocation": {
      "Start": 163423,
      "End": 163424
    },
    "TimeRange": {
      "StartTime": "03:59:19.5000000",
      "EndTime": "03:59:19.8600000"
    }
  },
  {
    "TextLocation": {
      "Start": 163425,
      "End": 163430
    },
    "TimeRange": {
      "StartTime": "03:59:19.8600000",
      "EndTime": "03:59:20.0400000"
    }
  },
  {
    "TextLocation": {
      "Start": 163431,
      "End": 163437
    },
    "TimeRange": {
      "StartTime": "03:59:20.0400000",
      "EndTime": "03:59:20.4300000"
    }
  },
  {
    "TextLocation": {
      "Start": 163438,
      "End": 163442
    },
    "TimeRange": {
      "StartTime": "03:59:20.4300000",
      "EndTime": "03:59:21.2100000"
    }
  },
  {
    "TextLocation": {
      "Start": 163445,
      "End": 163447
    },
    "TimeRange": {
      "StartTime": "03:59:22.1700000",
      "EndTime": "03:59:22.3500000"
    }
  },
  {
    "TextLocation": {
      "Start": 163448,
      "End": 163450
    },
    "TimeRange": {
      "StartTime": "03:59:22.3500000",
      "EndTime": "03:59:22.5300000"
    }
  },
  {
    "TextLocation": {
      "Start": 163451,
      "End": 163457
    },
    "TimeRange": {
      "StartTime": "03:59:22.5300000",
      "EndTime": "03:59:23.3400000"
    }
  },
  {
    "TextLocation": {
      "Start": 163459,
      "End": 163460
    },
    "TimeRange": {
      "StartTime": "03:59:23.3400000",
      "EndTime": "03:59:24.0600000"
    }
  },
  {
    "TextLocation": {
      "Start": 163461,
      "End": 163465
    },
    "TimeRange": {
      "StartTime": "03:59:24.0900000",
      "EndTime": "03:59:24.5100000"
    }
  },
  {
    "TextLocation": {
      "Start": 163466,
      "End": 163470
    },
    "TimeRange": {
      "StartTime": "03:59:24.5100000",
      "EndTime": "03:59:25.3800000"
    }
  },
  {
    "TextLocation": {
      "Start": 163471,
      "End": 163473
    },
    "TimeRange": {
      "StartTime": "03:59:25.3800000",
      "EndTime": "03:59:25.7400000"
    }
  },
  {
    "TextLocation": {
      "Start": 163474,
      "End": 163479
    },
    "TimeRange": {
      "StartTime": "03:59:25.7400000",
      "EndTime": "03:59:25.9200000"
    }
  },
  {
    "TextLocation": {
      "Start": 163480,
      "End": 163484
    },
    "TimeRange": {
      "StartTime": "03:59:25.9200000",
      "EndTime": "03:59:26.1000000"
    }
  },
  {
    "TextLocation": {
      "Start": 163485,
      "End": 163489
    },
    "TimeRange": {
      "StartTime": "03:59:26.1000000",
      "EndTime": "03:59:26.4300000"
    }
  },
  {
    "TextLocation": {
      "Start": 163490,
      "End": 163494
    },
    "TimeRange": {
      "StartTime": "03:59:26.4300000",
      "EndTime": "03:59:26.7600000"
    }
  },
  {
    "TextLocation": {
      "Start": 163495,
      "End": 163500
    },
    "TimeRange": {
      "StartTime": "03:59:26.7600000",
      "EndTime": "03:59:26.9400000"
    }
  },
  {
    "TextLocation": {
      "Start": 163501,
      "End": 163502
    },
    "TimeRange": {
      "StartTime": "03:59:26.9400000",
      "EndTime": "03:59:27.0600000"
    }
  },
  {
    "TextLocation": {
      "Start": 163503,
      "End": 163506
    },
    "TimeRange": {
      "StartTime": "03:59:27.0600000",
      "EndTime": "03:59:27.2400000"
    }
  },
  {
    "TextLocation": {
      "Start": 163507,
      "End": 163511
    },
    "TimeRange": {
      "StartTime": "03:59:27.2400000",
      "EndTime": "03:59:27.9000000"
    }
  },
  {
    "TextLocation": {
      "Start": 163512,
      "End": 163514
    },
    "TimeRange": {
      "StartTime": "03:59:27.9300000",
      "EndTime": "03:59:28.2300000"
    }
  },
  {
    "TextLocation": {
      "Start": 163515,
      "End": 163517
    },
    "TimeRange": {
      "StartTime": "03:59:28.2300000",
      "EndTime": "03:59:28.4400000"
    }
  },
  {
    "TextLocation": {
      "Start": 163518,
      "End": 163522
    },
    "TimeRange": {
      "StartTime": "03:59:28.4400000",
      "EndTime": "03:59:29.2200000"
    }
  },
  {
    "TextLocation": {
      "Start": 163525,
      "End": 163530
    },
    "TimeRange": {
      "StartTime": "03:59:30.2600000",
      "EndTime": "03:59:30.5600000"
    }
  },
  {
    "TextLocation": {
      "Start": 163531,
      "End": 163535
    },
    "TimeRange": {
      "StartTime": "03:59:30.5600000",
      "EndTime": "03:59:30.8000000"
    }
  },
  {
    "TextLocation": {
      "Start": 163536,
      "End": 163541
    },
    "TimeRange": {
      "StartTime": "03:59:30.8000000",
      "EndTime": "03:59:30.9500000"
    }
  },
  {
    "TextLocation": {
      "Start": 163542,
      "End": 163543
    },
    "TimeRange": {
      "StartTime": "03:59:30.9500000",
      "EndTime": "03:59:31.0400000"
    }
  },
  {
    "TextLocation": {
      "Start": 163544,
      "End": 163548
    },
    "TimeRange": {
      "StartTime": "03:59:31.0400000",
      "EndTime": "03:59:31.1300000"
    }
  },
  {
    "TextLocation": {
      "Start": 163549,
      "End": 163555
    },
    "TimeRange": {
      "StartTime": "03:59:31.1300000",
      "EndTime": "03:59:31.4900000"
    }
  },
  {
    "TextLocation": {
      "Start": 163556,
      "End": 163560
    },
    "TimeRange": {
      "StartTime": "03:59:31.4900000",
      "EndTime": "03:59:31.8000000"
    }
  },
  {
    "TextLocation": {
      "Start": 163563,
      "End": 163564
    },
    "TimeRange": {
      "StartTime": "03:59:31.8200000",
      "EndTime": "03:59:32.1200000"
    }
  },
  {
    "TextLocation": {
      "Start": 163565,
      "End": 163568
    },
    "TimeRange": {
      "StartTime": "03:59:32.1200000",
      "EndTime": "03:59:32.3000000"
    }
  },
  {
    "TextLocation": {
      "Start": 163569,
      "End": 163577
    },
    "TimeRange": {
      "StartTime": "03:59:32.3000000",
      "EndTime": "03:59:32.7200000"
    }
  },
  {
    "TextLocation": {
      "Start": 163578,
      "End": 163582
    },
    "TimeRange": {
      "StartTime": "03:59:32.7200000",
      "EndTime": "03:59:32.9900000"
    }
  },
  {
    "TextLocation": {
      "Start": 163583,
      "End": 163588
    },
    "TimeRange": {
      "StartTime": "03:59:32.9900000",
      "EndTime": "03:59:33.2300000"
    }
  },
  {
    "TextLocation": {
      "Start": 163590,
      "End": 163595
    },
    "TimeRange": {
      "StartTime": "03:59:33.2300000",
      "EndTime": "03:59:33.9800000"
    }
  },
  {
    "TextLocation": {
      "Start": 163598,
      "End": 163604
    },
    "TimeRange": {
      "StartTime": "03:59:35.1700000",
      "EndTime": "03:59:35.9500000"
    }
  },
  {
    "TextLocation": {
      "Start": 163607,
      "End": 163613
    },
    "TimeRange": {
      "StartTime": "03:59:36.6800000",
      "EndTime": "03:59:37.0700000"
    }
  },
  {
    "TextLocation": {
      "Start": 163614,
      "End": 163618
    },
    "TimeRange": {
      "StartTime": "03:59:37.0700000",
      "EndTime": "03:59:37.5200000"
    }
  },
  {
    "TextLocation": {
      "Start": 163621,
      "End": 163626
    },
    "TimeRange": {
      "StartTime": "03:59:37.5500000",
      "EndTime": "03:59:38"
    }
  },
  {
    "TextLocation": {
      "Start": 163627,
      "End": 163638
    },
    "TimeRange": {
      "StartTime": "03:59:38",
      "EndTime": "03:59:38.3900000"
    }
  },
  {
    "TextLocation": {
      "Start": 163639,
      "End": 163641
    },
    "TimeRange": {
      "StartTime": "03:59:38.3900000",
      "EndTime": "03:59:38.5100000"
    }
  },
  {
    "TextLocation": {
      "Start": 163642,
      "End": 163646
    },
    "TimeRange": {
      "StartTime": "03:59:38.5100000",
      "EndTime": "03:59:38.6600000"
    }
  },
  {
    "TextLocation": {
      "Start": 163647,
      "End": 163648
    },
    "TimeRange": {
      "StartTime": "03:59:38.6600000",
      "EndTime": "03:59:38.7200000"
    }
  },
  {
    "TextLocation": {
      "Start": 163649,
      "End": 163660
    },
    "TimeRange": {
      "StartTime": "03:59:38.7200000",
      "EndTime": "03:59:39.3200000"
    }
  },
  {
    "TextLocation": {
      "Start": 163661,
      "End": 163666
    },
    "TimeRange": {
      "StartTime": "03:59:39.3200000",
      "EndTime": "03:59:39.6500000"
    }
  },
  {
    "TextLocation": {
      "Start": 163667,
      "End": 163669
    },
    "TimeRange": {
      "StartTime": "03:59:39.6500000",
      "EndTime": "03:59:39.8000000"
    }
  },
  {
    "TextLocation": {
      "Start": 163670,
      "End": 163671
    },
    "TimeRange": {
      "StartTime": "03:59:39.8000000",
      "EndTime": "03:59:39.9200000"
    }
  },
  {
    "TextLocation": {
      "Start": 163672,
      "End": 163675
    },
    "TimeRange": {
      "StartTime": "03:59:39.9200000",
      "EndTime": "03:59:40.2200000"
    }
  },
  {
    "TextLocation": {
      "Start": 163676,
      "End": 163678
    },
    "TimeRange": {
      "StartTime": "03:59:40.2200000",
      "EndTime": "03:59:40.3400000"
    }
  },
  {
    "TextLocation": {
      "Start": 163679,
      "End": 163681
    },
    "TimeRange": {
      "StartTime": "03:59:40.3400000",
      "EndTime": "03:59:40.5500000"
    }
  },
  {
    "TextLocation": {
      "Start": 163682,
      "End": 163686
    },
    "TimeRange": {
      "StartTime": "03:59:40.5500000",
      "EndTime": "03:59:40.8500000"
    }
  },
  {
    "TextLocation": {
      "Start": 163687,
      "End": 163692
    },
    "TimeRange": {
      "StartTime": "03:59:40.8500000",
      "EndTime": "03:59:41.3900000"
    }
  },
  {
    "TextLocation": {
      "Start": 163695,
      "End": 163697
    },
    "TimeRange": {
      "StartTime": "03:59:42.2200000",
      "EndTime": "03:59:42.4600000"
    }
  },
  {
    "TextLocation": {
      "Start": 163698,
      "End": 163701
    },
    "TimeRange": {
      "StartTime": "03:59:42.4700000",
      "EndTime": "03:59:42.8800000"
    }
  },
  {
    "TextLocation": {
      "Start": 163704,
      "End": 163715
    },
    "TimeRange": {
      "StartTime": "03:59:43.5100000",
      "EndTime": "03:59:44.1100000"
    }
  },
  {
    "TextLocation": {
      "Start": 163716,
      "End": 163721
    },
    "TimeRange": {
      "StartTime": "03:59:44.1100000",
      "EndTime": "03:59:44.5600000"
    }
  },
  {
    "TextLocation": {
      "Start": 163722,
      "End": 163729
    },
    "TimeRange": {
      "StartTime": "03:59:44.5600000",
      "EndTime": "03:59:45.0100000"
    }
  },
  {
    "TextLocation": {
      "Start": 163730,
      "End": 163733
    },
    "TimeRange": {
      "StartTime": "03:59:45.0100000",
      "EndTime": "03:59:45.1000000"
    }
  },
  {
    "TextLocation": {
      "Start": 163734,
      "End": 163740
    },
    "TimeRange": {
      "StartTime": "03:59:45.1000000",
      "EndTime": "03:59:45.7900000"
    }
  },
  {
    "TextLocation": {
      "Start": 163743,
      "End": 163747
    },
    "TimeRange": {
      "StartTime": "03:59:45.7900000",
      "EndTime": "03:59:46.1200000"
    }
  },
  {
    "TextLocation": {
      "Start": 163748,
      "End": 163754
    },
    "TimeRange": {
      "StartTime": "03:59:46.1200000",
      "EndTime": "03:59:46.9600000"
    }
  },
  {
    "TextLocation": {
      "Start": 163757,
      "End": 163761
    },
    "TimeRange": {
      "StartTime": "03:59:47.0800000",
      "EndTime": "03:59:47.6200000"
    }
  },
  {
    "TextLocation": {
      "Start": 163762,
      "End": 163764
    },
    "TimeRange": {
      "StartTime": "03:59:47.6200000",
      "EndTime": "03:59:47.8600000"
    }
  },
  {
    "TextLocation": {
      "Start": 163765,
      "End": 163766
    },
    "TimeRange": {
      "StartTime": "03:59:47.8600000",
      "EndTime": "03:59:48.1000000"
    }
  },
  {
    "TextLocation": {
      "Start": 163767,
      "End": 163769
    },
    "TimeRange": {
      "StartTime": "03:59:48.1000000",
      "EndTime": "03:59:48.7300000"
    }
  },
  {
    "TextLocation": {
      "Start": 163777,
      "End": 163780
    },
    "TimeRange": {
      "StartTime": "03:59:51.0800000",
      "EndTime": "03:59:51.5300000"
    }
  },
  {
    "TextLocation": {
      "Start": 163788,
      "End": 163790
    },
    "TimeRange": {
      "StartTime": "03:59:52.1000000",
      "EndTime": "03:59:52.8500000"
    }
  },
  {
    "TextLocation": {
      "Start": 163793,
      "End": 163794
    },
    "TimeRange": {
      "StartTime": "03:59:54.8100000",
      "EndTime": "03:59:55.0200000"
    }
  },
  {
    "TextLocation": {
      "Start": 163795,
      "End": 163800
    },
    "TimeRange": {
      "StartTime": "03:59:55.0200000",
      "EndTime": "03:59:55.5600000"
    }
  },
  {
    "TextLocation": {
      "Start": 163801,
      "End": 163805
    },
    "TimeRange": {
      "StartTime": "03:59:55.7700000",
      "EndTime": "03:59:56.1900000"
    }
  },
  {
    "TextLocation": {
      "Start": 163806,
      "End": 163810
    },
    "TimeRange": {
      "StartTime": "03:59:56.2200000",
      "EndTime": "03:59:56.4900000"
    }
  },
  {
    "TextLocation": {
      "Start": 163811,
      "End": 163814
    },
    "TimeRange": {
      "StartTime": "03:59:56.4900000",
      "EndTime": "03:59:56.7300000"
    }
  },
  {
    "TextLocation": {
      "Start": 163815,
      "End": 163821
    },
    "TimeRange": {
      "StartTime": "03:59:56.7300000",
      "EndTime": "03:59:57.5100000"
    }
  },
  {
    "TextLocation": {
      "Start": 163824,
      "End": 163825
    },
    "TimeRange": {
      "StartTime": "03:59:57.6900000",
      "EndTime": "03:59:58.0200000"
    }
  },
  {
    "TextLocation": {
      "Start": 163826,
      "End": 163830
    },
    "TimeRange": {
      "StartTime": "03:59:58.0200000",
      "EndTime": "03:59:58.2600000"
    }
  },
  {
    "TextLocation": {
      "Start": 163831,
      "End": 163834
    },
    "TimeRange": {
      "StartTime": "03:59:58.2600000",
      "EndTime": "03:59:58.7700000"
    }
  },
  {
    "TextLocation": {
      "Start": 163837,
      "End": 163840
    },
    "TimeRange": {
      "StartTime": "03:59:59.9100000",
      "EndTime": "04:00:00.1800000"
    }
  },
  {
    "TextLocation": {
      "Start": 163841,
      "End": 163846
    },
    "TimeRange": {
      "StartTime": "04:00:00.1800000",
      "EndTime": "04:00:01.0800000"
    }
  },
  {
    "TextLocation": {
      "Start": 163849,
      "End": 163852
    },
    "TimeRange": {
      "StartTime": "04:00:01.6800000",
      "EndTime": "04:00:01.9500000"
    }
  },
  {
    "TextLocation": {
      "Start": 163853,
      "End": 163855
    },
    "TimeRange": {
      "StartTime": "04:00:01.9500000",
      "EndTime": "04:00:02.2500000"
    }
  },
  {
    "TextLocation": {
      "Start": 163856,
      "End": 163861
    },
    "TimeRange": {
      "StartTime": "04:00:02.2500000",
      "EndTime": "04:00:03"
    }
  },
  {
    "TextLocation": {
      "Start": 163864,
      "End": 163868
    },
    "TimeRange": {
      "StartTime": "04:00:05.0600000",
      "EndTime": "04:00:05.4800000"
    }
  },
  {
    "TextLocation": {
      "Start": 163869,
      "End": 163875
    },
    "TimeRange": {
      "StartTime": "04:00:05.4800000",
      "EndTime": "04:00:05.6900000"
    }
  },
  {
    "TextLocation": {
      "Start": 163876,
      "End": 163881
    },
    "TimeRange": {
      "StartTime": "04:00:05.6900000",
      "EndTime": "04:00:05.9000000"
    }
  },
  {
    "TextLocation": {
      "Start": 163882,
      "End": 163884
    },
    "TimeRange": {
      "StartTime": "04:00:05.9000000",
      "EndTime": "04:00:06.0200000"
    }
  },
  {
    "TextLocation": {
      "Start": 163885,
      "End": 163887
    },
    "TimeRange": {
      "StartTime": "04:00:06.0200000",
      "EndTime": "04:00:06.6800000"
    }
  },
  {
    "TextLocation": {
      "Start": 163890,
      "End": 163894
    },
    "TimeRange": {
      "StartTime": "04:00:06.7100000",
      "EndTime": "04:00:07.1300000"
    }
  },
  {
    "TextLocation": {
      "Start": 163895,
      "End": 163898
    },
    "TimeRange": {
      "StartTime": "04:00:07.1300000",
      "EndTime": "04:00:07.4300000"
    }
  },
  {
    "TextLocation": {
      "Start": 163899,
      "End": 163901
    },
    "TimeRange": {
      "StartTime": "04:00:07.4300000",
      "EndTime": "04:00:07.5800000"
    }
  },
  {
    "TextLocation": {
      "Start": 163902,
      "End": 163904
    },
    "TimeRange": {
      "StartTime": "04:00:07.5800000",
      "EndTime": "04:00:08.2100000"
    }
  },
  {
    "TextLocation": {
      "Start": 163907,
      "End": 163908
    },
    "TimeRange": {
      "StartTime": "04:00:09.3600000",
      "EndTime": "04:00:09.6000000"
    }
  },
  {
    "TextLocation": {
      "Start": 163909,
      "End": 163917
    },
    "TimeRange": {
      "StartTime": "04:00:09.6000000",
      "EndTime": "04:00:10.1700000"
    }
  },
  {
    "TextLocation": {
      "Start": 163918,
      "End": 163922
    },
    "TimeRange": {
      "StartTime": "04:00:10.1700000",
      "EndTime": "04:00:10.7400000"
    }
  },
  {
    "TextLocation": {
      "Start": 163925,
      "End": 163926
    },
    "TimeRange": {
      "StartTime": "04:00:12.4500000",
      "EndTime": "04:00:12.9800000"
    }
  },
  {
    "TextLocation": {
      "Start": 163927,
      "End": 163930
    },
    "TimeRange": {
      "StartTime": "04:00:12.9900000",
      "EndTime": "04:00:13.5800000"
    }
  },
  {
    "TextLocation": {
      "Start": 163933,
      "End": 163934
    },
    "TimeRange": {
      "StartTime": "04:00:14.7900000",
      "EndTime": "04:00:14.9700000"
    }
  },
  {
    "TextLocation": {
      "Start": 163935,
      "End": 163940
    },
    "TimeRange": {
      "StartTime": "04:00:14.9700000",
      "EndTime": "04:00:15.3900000"
    }
  },
  {
    "TextLocation": {
      "Start": 163943,
      "End": 163944
    },
    "TimeRange": {
      "StartTime": "04:00:20.2000000",
      "EndTime": "04:00:20.3500000"
    }
  },
  {
    "TextLocation": {
      "Start": 163945,
      "End": 163950
    },
    "TimeRange": {
      "StartTime": "04:00:20.3500000",
      "EndTime": "04:00:20.5000000"
    }
  },
  {
    "TextLocation": {
      "Start": 163951,
      "End": 163955
    },
    "TimeRange": {
      "StartTime": "04:00:20.5000000",
      "EndTime": "04:00:20.6000000"
    }
  },
  {
    "TextLocation": {
      "Start": 163956,
      "End": 163960
    },
    "TimeRange": {
      "StartTime": "04:00:20.6000000",
      "EndTime": "04:00:20.6800000"
    }
  },
  {
    "TextLocation": {
      "Start": 163961,
      "End": 163966
    },
    "TimeRange": {
      "StartTime": "04:00:20.6800000",
      "EndTime": "04:00:20.8600000"
    }
  },
  {
    "TextLocation": {
      "Start": 163967,
      "End": 163976
    },
    "TimeRange": {
      "StartTime": "04:00:20.8600000",
      "EndTime": "04:00:21.2500000"
    }
  },
  {
    "TextLocation": {
      "Start": 163977,
      "End": 163979
    },
    "TimeRange": {
      "StartTime": "04:00:21.2500000",
      "EndTime": "04:00:21.4000000"
    }
  },
  {
    "TextLocation": {
      "Start": 163980,
      "End": 163985
    },
    "TimeRange": {
      "StartTime": "04:00:21.4000000",
      "EndTime": "04:00:21.7200000"
    }
  },
  {
    "TextLocation": {
      "Start": 163993,
      "End": 163996
    },
    "TimeRange": {
      "StartTime": "04:00:23.0900000",
      "EndTime": "04:00:23.2200000"
    }
  },
  {
    "TextLocation": {
      "Start": 163997,
      "End": 164001
    },
    "TimeRange": {
      "StartTime": "04:00:23.9800000",
      "EndTime": "04:00:24.2500000"
    }
  },
  {
    "TextLocation": {
      "Start": 164002,
      "End": 164007
    },
    "TimeRange": {
      "StartTime": "04:00:24.2500000",
      "EndTime": "04:00:24.4600000"
    }
  },
  {
    "TextLocation": {
      "Start": 164008,
      "End": 164010
    },
    "TimeRange": {
      "StartTime": "04:00:24.4600000",
      "EndTime": "04:00:24.5800000"
    }
  },
  {
    "TextLocation": {
      "Start": 164011,
      "End": 164019
    },
    "TimeRange": {
      "StartTime": "04:00:24.5800000",
      "EndTime": "04:00:25.1200000"
    }
  },
  {
    "TextLocation": {
      "Start": 164020,
      "End": 164028
    },
    "TimeRange": {
      "StartTime": "04:00:25.1200000",
      "EndTime": "04:00:25.4500000"
    }
  },
  {
    "TextLocation": {
      "Start": 164029,
      "End": 164031
    },
    "TimeRange": {
      "StartTime": "04:00:25.4500000",
      "EndTime": "04:00:25.5400000"
    }
  },
  {
    "TextLocation": {
      "Start": 164032,
      "End": 164036
    },
    "TimeRange": {
      "StartTime": "04:00:25.5400000",
      "EndTime": "04:00:25.7600000"
    }
  },
  {
    "TextLocation": {
      "Start": 164037,
      "End": 164040
    },
    "TimeRange": {
      "StartTime": "04:00:25.7800000",
      "EndTime": "04:00:26.5900000"
    }
  },
  {
    "TextLocation": {
      "Start": 164043,
      "End": 164047
    },
    "TimeRange": {
      "StartTime": "04:00:26.6200000",
      "EndTime": "04:00:27.1000000"
    }
  },
  {
    "TextLocation": {
      "Start": 164048,
      "End": 164052
    },
    "TimeRange": {
      "StartTime": "04:00:27.4300000",
      "EndTime": "04:00:27.9100000"
    }
  },
  {
    "TextLocation": {
      "Start": 164053,
      "End": 164057
    },
    "TimeRange": {
      "StartTime": "04:00:27.9100000",
      "EndTime": "04:00:28.0300000"
    }
  },
  {
    "TextLocation": {
      "Start": 164058,
      "End": 164062
    },
    "TimeRange": {
      "StartTime": "04:00:28.0300000",
      "EndTime": "04:00:28.2100000"
    }
  },
  {
    "TextLocation": {
      "Start": 164063,
      "End": 164067
    },
    "TimeRange": {
      "StartTime": "04:00:28.4500000",
      "EndTime": "04:00:28.6900000"
    }
  },
  {
    "TextLocation": {
      "Start": 164068,
      "End": 164070
    },
    "TimeRange": {
      "StartTime": "04:00:28.6900000",
      "EndTime": "04:00:28.7300000"
    }
  },
  {
    "TextLocation": {
      "Start": 164071,
      "End": 164075
    },
    "TimeRange": {
      "StartTime": "04:00:28.7500000",
      "EndTime": "04:00:28.8900000"
    }
  },
  {
    "TextLocation": {
      "Start": 164076,
      "End": 164080
    },
    "TimeRange": {
      "StartTime": "04:00:28.9000000",
      "EndTime": "04:00:29.0500000"
    }
  },
  {
    "TextLocation": {
      "Start": 164081,
      "End": 164086
    },
    "TimeRange": {
      "StartTime": "04:00:29.0500000",
      "EndTime": "04:00:29.3200000"
    }
  },
  {
    "TextLocation": {
      "Start": 164089,
      "End": 164092
    },
    "TimeRange": {
      "StartTime": "04:00:29.3800000",
      "EndTime": "04:00:29.5200000"
    }
  },
  {
    "TextLocation": {
      "Start": 164100,
      "End": 164104
    },
    "TimeRange": {
      "StartTime": "04:00:32.1700000",
      "EndTime": "04:00:32.5400000"
    }
  },
  {
    "TextLocation": {
      "Start": 164105,
      "End": 164108
    },
    "TimeRange": {
      "StartTime": "04:00:32.5400000",
      "EndTime": "04:00:32.9200000"
    }
  },
  {
    "TextLocation": {
      "Start": 164110,
      "End": 164114
    },
    "TimeRange": {
      "StartTime": "04:00:32.9200000",
      "EndTime": "04:00:33.5500000"
    }
  },
  {
    "TextLocation": {
      "Start": 164115,
      "End": 164118
    },
    "TimeRange": {
      "StartTime": "04:00:33.5500000",
      "EndTime": "04:00:35.1400000"
    }
  },
  {
    "TextLocation": {
      "Start": 164119,
      "End": 164121
    },
    "TimeRange": {
      "StartTime": "04:00:35.1400000",
      "EndTime": "04:00:35.4400000"
    }
  },
  {
    "TextLocation": {
      "Start": 164122,
      "End": 164127
    },
    "TimeRange": {
      "StartTime": "04:00:35.4400000",
      "EndTime": "04:00:35.7400000"
    }
  },
  {
    "TextLocation": {
      "Start": 164128,
      "End": 164131
    },
    "TimeRange": {
      "StartTime": "04:00:35.7400000",
      "EndTime": "04:00:36.5200000"
    }
  },
  {
    "TextLocation": {
      "Start": 164139,
      "End": 164141
    },
    "TimeRange": {
      "StartTime": "04:00:36.6700000",
      "EndTime": "04:00:36.7600000"
    }
  },
  {
    "TextLocation": {
      "Start": 164142,
      "End": 164149
    },
    "TimeRange": {
      "StartTime": "04:00:36.7600000",
      "EndTime": "04:00:37.0900000"
    }
  },
  {
    "TextLocation": {
      "Start": 164150,
      "End": 164156
    },
    "TimeRange": {
      "StartTime": "04:00:37.0900000",
      "EndTime": "04:00:37.3500000"
    }
  },
  {
    "TextLocation": {
      "Start": 164158,
      "End": 164162
    },
    "TimeRange": {
      "StartTime": "04:00:37.3600000",
      "EndTime": "04:00:37.7200000"
    }
  },
  {
    "TextLocation": {
      "Start": 164163,
      "End": 164166
    },
    "TimeRange": {
      "StartTime": "04:00:37.7200000",
      "EndTime": "04:00:38.0800000"
    }
  },
  {
    "TextLocation": {
      "Start": 164167,
      "End": 164169
    },
    "TimeRange": {
      "StartTime": "04:00:38.0800000",
      "EndTime": "04:00:38.1700000"
    }
  },
  {
    "TextLocation": {
      "Start": 164170,
      "End": 164174
    },
    "TimeRange": {
      "StartTime": "04:00:38.1700000",
      "EndTime": "04:00:38.6500000"
    }
  },
  {
    "TextLocation": {
      "Start": 164175,
      "End": 164179
    },
    "TimeRange": {
      "StartTime": "04:00:38.6500000",
      "EndTime": "04:00:39.1300000"
    }
  },
  {
    "TextLocation": {
      "Start": 164180,
      "End": 164183
    },
    "TimeRange": {
      "StartTime": "04:00:39.1600000",
      "EndTime": "04:00:39.6400000"
    }
  },
  {
    "TextLocation": {
      "Start": 164186,
      "End": 164189
    },
    "TimeRange": {
      "StartTime": "04:00:39.7600000",
      "EndTime": "04:00:39.9100000"
    }
  },
  {
    "TextLocation": {
      "Start": 164190,
      "End": 164193
    },
    "TimeRange": {
      "StartTime": "04:00:39.9100000",
      "EndTime": "04:00:40.0300000"
    }
  },
  {
    "TextLocation": {
      "Start": 164194,
      "End": 164198
    },
    "TimeRange": {
      "StartTime": "04:00:40.0300000",
      "EndTime": "04:00:40.1500000"
    }
  },
  {
    "TextLocation": {
      "Start": 164199,
      "End": 164203
    },
    "TimeRange": {
      "StartTime": "04:00:40.1500000",
      "EndTime": "04:00:40.3200000"
    }
  },
  {
    "TextLocation": {
      "Start": 164211,
      "End": 164212
    },
    "TimeRange": {
      "StartTime": "04:00:41.9000000",
      "EndTime": "04:00:42.2300000"
    }
  },
  {
    "TextLocation": {
      "Start": 164213,
      "End": 164218
    },
    "TimeRange": {
      "StartTime": "04:00:42.2300000",
      "EndTime": "04:00:42.5600000"
    }
  },
  {
    "TextLocation": {
      "Start": 164219,
      "End": 164220
    },
    "TimeRange": {
      "StartTime": "04:00:42.5600000",
      "EndTime": "04:00:42.6200000"
    }
  },
  {
    "TextLocation": {
      "Start": 164221,
      "End": 164225
    },
    "TimeRange": {
      "StartTime": "04:00:42.6200000",
      "EndTime": "04:00:42.8600000"
    }
  },
  {
    "TextLocation": {
      "Start": 164226,
      "End": 164228
    },
    "TimeRange": {
      "StartTime": "04:00:42.8600000",
      "EndTime": "04:00:42.9800000"
    }
  },
  {
    "TextLocation": {
      "Start": 164229,
      "End": 164231
    },
    "TimeRange": {
      "StartTime": "04:00:42.9800000",
      "EndTime": "04:00:43.4000000"
    }
  },
  {
    "TextLocation": {
      "Start": 164234,
      "End": 164235
    },
    "TimeRange": {
      "StartTime": "04:00:43.4000000",
      "EndTime": "04:00:43.7000000"
    }
  },
  {
    "TextLocation": {
      "Start": 164236,
      "End": 164241
    },
    "TimeRange": {
      "StartTime": "04:00:43.7000000",
      "EndTime": "04:00:43.9100000"
    }
  },
  {
    "TextLocation": {
      "Start": 164242,
      "End": 164244
    },
    "TimeRange": {
      "StartTime": "04:00:43.9100000",
      "EndTime": "04:00:44.0600000"
    }
  },
  {
    "TextLocation": {
      "Start": 164245,
      "End": 164252
    },
    "TimeRange": {
      "StartTime": "04:00:44.0600000",
      "EndTime": "04:00:44.3900000"
    }
  },
  {
    "TextLocation": {
      "Start": 164253,
      "End": 164257
    },
    "TimeRange": {
      "StartTime": "04:00:44.3900000",
      "EndTime": "04:00:44.6300000"
    }
  },
  {
    "TextLocation": {
      "Start": 164258,
      "End": 164263
    },
    "TimeRange": {
      "StartTime": "04:00:44.6300000",
      "EndTime": "04:00:44.8400000"
    }
  },
  {
    "TextLocation": {
      "Start": 164264,
      "End": 164268
    },
    "TimeRange": {
      "StartTime": "04:00:44.8400000",
      "EndTime": "04:00:45.0500000"
    }
  },
  {
    "TextLocation": {
      "Start": 164269,
      "End": 164274
    },
    "TimeRange": {
      "StartTime": "04:00:45.0500000",
      "EndTime": "04:00:45.4700000"
    }
  },
  {
    "TextLocation": {
      "Start": 164275,
      "End": 164284
    },
    "TimeRange": {
      "StartTime": "04:00:45.4700000",
      "EndTime": "04:00:45.9200000"
    }
  },
  {
    "TextLocation": {
      "Start": 164286,
      "End": 164292
    },
    "TimeRange": {
      "StartTime": "04:00:45.9200000",
      "EndTime": "04:00:46.4900000"
    }
  },
  {
    "TextLocation": {
      "Start": 164295,
      "End": 164299
    },
    "TimeRange": {
      "StartTime": "04:00:47.7000000",
      "EndTime": "04:00:47.9600000"
    }
  },
  {
    "TextLocation": {
      "Start": 164300,
      "End": 164305
    },
    "TimeRange": {
      "StartTime": "04:00:47.9600000",
      "EndTime": "04:00:48.4400000"
    }
  },
  {
    "TextLocation": {
      "Start": 164308,
      "End": 164311
    },
    "TimeRange": {
      "StartTime": "04:00:48.4400000",
      "EndTime": "04:00:48.7100000"
    }
  },
  {
    "TextLocation": {
      "Start": 164312,
      "End": 164318
    },
    "TimeRange": {
      "StartTime": "04:00:48.7100000",
      "EndTime": "04:00:49.0700000"
    }
  },
  {
    "TextLocation": {
      "Start": 164319,
      "End": 164329
    },
    "TimeRange": {
      "StartTime": "04:00:49.0700000",
      "EndTime": "04:00:50.1200000"
    }
  },
  {
    "TextLocation": {
      "Start": 164332,
      "End": 164335
    },
    "TimeRange": {
      "StartTime": "04:00:51.6200000",
      "EndTime": "04:00:51.9500000"
    }
  },
  {
    "TextLocation": {
      "Start": 164336,
      "End": 164337
    },
    "TimeRange": {
      "StartTime": "04:00:51.9500000",
      "EndTime": "04:00:52.0700000"
    }
  },
  {
    "TextLocation": {
      "Start": 164338,
      "End": 164341
    },
    "TimeRange": {
      "StartTime": "04:00:52.0700000",
      "EndTime": "04:00:52.3400000"
    }
  },
  {
    "TextLocation": {
      "Start": 164342,
      "End": 164345
    },
    "TimeRange": {
      "StartTime": "04:00:52.3400000",
      "EndTime": "04:00:52.5500000"
    }
  },
  {
    "TextLocation": {
      "Start": 164346,
      "End": 164350
    },
    "TimeRange": {
      "StartTime": "04:00:52.5500000",
      "EndTime": "04:00:52.7600000"
    }
  },
  {
    "TextLocation": {
      "Start": 164351,
      "End": 164354
    },
    "TimeRange": {
      "StartTime": "04:00:52.7600000",
      "EndTime": "04:00:52.8800000"
    }
  },
  {
    "TextLocation": {
      "Start": 164355,
      "End": 164360
    },
    "TimeRange": {
      "StartTime": "04:00:52.8800000",
      "EndTime": "04:00:53.4800000"
    }
  },
  {
    "TextLocation": {
      "Start": 164363,
      "End": 164366
    },
    "TimeRange": {
      "StartTime": "04:00:53.5100000",
      "EndTime": "04:00:54.2300000"
    }
  },
  {
    "TextLocation": {
      "Start": 164369,
      "End": 164375
    },
    "TimeRange": {
      "StartTime": "04:00:54.2300000",
      "EndTime": "04:00:54.6200000"
    }
  },
  {
    "TextLocation": {
      "Start": 164376,
      "End": 164384
    },
    "TimeRange": {
      "StartTime": "04:00:54.6200000",
      "EndTime": "04:00:55.1900000"
    }
  },
  {
    "TextLocation": {
      "Start": 164385,
      "End": 164389
    },
    "TimeRange": {
      "StartTime": "04:00:55.1900000",
      "EndTime": "04:00:55.9100000"
    }
  },
  {
    "TextLocation": {
      "Start": 164392,
      "End": 164395
    },
    "TimeRange": {
      "StartTime": "04:00:56.3600000",
      "EndTime": "04:00:56.7500000"
    }
  },
  {
    "TextLocation": {
      "Start": 164396,
      "End": 164397
    },
    "TimeRange": {
      "StartTime": "04:00:56.7500000",
      "EndTime": "04:00:56.8700000"
    }
  },
  {
    "TextLocation": {
      "Start": 164398,
      "End": 164402
    },
    "TimeRange": {
      "StartTime": "04:00:56.8700000",
      "EndTime": "04:00:57.1700000"
    }
  },
  {
    "TextLocation": {
      "Start": 164403,
      "End": 164405
    },
    "TimeRange": {
      "StartTime": "04:00:57.1700000",
      "EndTime": "04:00:57.3500000"
    }
  },
  {
    "TextLocation": {
      "Start": 164406,
      "End": 164415
    },
    "TimeRange": {
      "StartTime": "04:00:57.3500000",
      "EndTime": "04:00:57.9200000"
    }
  },
  {
    "TextLocation": {
      "Start": 164417,
      "End": 164420
    },
    "TimeRange": {
      "StartTime": "04:00:57.9200000",
      "EndTime": "04:00:58.0700000"
    }
  },
  {
    "TextLocation": {
      "Start": 164421,
      "End": 164427
    },
    "TimeRange": {
      "StartTime": "04:00:58.0700000",
      "EndTime": "04:00:58.2500000"
    }
  },
  {
    "TextLocation": {
      "Start": 164428,
      "End": 164430
    },
    "TimeRange": {
      "StartTime": "04:00:58.2500000",
      "EndTime": "04:00:58.4300000"
    }
  },
  {
    "TextLocation": {
      "Start": 164431,
      "End": 164435
    },
    "TimeRange": {
      "StartTime": "04:00:58.4300000",
      "EndTime": "04:00:59"
    }
  },
  {
    "TextLocation": {
      "Start": 164438,
      "End": 164445
    },
    "TimeRange": {
      "StartTime": "04:00:59.0300000",
      "EndTime": "04:00:59.5700000"
    }
  },
  {
    "TextLocation": {
      "Start": 164446,
      "End": 164450
    },
    "TimeRange": {
      "StartTime": "04:00:59.5700000",
      "EndTime": "04:01:00.1700000"
    }
  },
  {
    "TextLocation": {
      "Start": 164453,
      "End": 164454
    },
    "TimeRange": {
      "StartTime": "04:01:01.2400000",
      "EndTime": "04:01:01.4800000"
    }
  },
  {
    "TextLocation": {
      "Start": 164455,
      "End": 164464
    },
    "TimeRange": {
      "StartTime": "04:01:01.4800000",
      "EndTime": "04:01:01.8700000"
    }
  },
  {
    "TextLocation": {
      "Start": 164465,
      "End": 164467
    },
    "TimeRange": {
      "StartTime": "04:01:01.8700000",
      "EndTime": "04:01:01.9900000"
    }
  },
  {
    "TextLocation": {
      "Start": 164468,
      "End": 164471
    },
    "TimeRange": {
      "StartTime": "04:01:01.9900000",
      "EndTime": "04:01:02.3800000"
    }
  },
  {
    "TextLocation": {
      "Start": 164472,
      "End": 164476
    },
    "TimeRange": {
      "StartTime": "04:01:02.4100000",
      "EndTime": "04:01:02.5600000"
    }
  },
  {
    "TextLocation": {
      "Start": 164477,
      "End": 164485
    },
    "TimeRange": {
      "StartTime": "04:01:02.5600000",
      "EndTime": "04:01:03.2800000"
    }
  },
  {
    "TextLocation": {
      "Start": 164486,
      "End": 164490
    },
    "TimeRange": {
      "StartTime": "04:01:03.3100000",
      "EndTime": "04:01:03.5500000"
    }
  },
  {
    "TextLocation": {
      "Start": 164491,
      "End": 164493
    },
    "TimeRange": {
      "StartTime": "04:01:03.5500000",
      "EndTime": "04:01:03.6700000"
    }
  },
  {
    "TextLocation": {
      "Start": 164494,
      "End": 164500
    },
    "TimeRange": {
      "StartTime": "04:01:03.6700000",
      "EndTime": "04:01:04.2400000"
    }
  },
  {
    "TextLocation": {
      "Start": 164502,
      "End": 164503
    },
    "TimeRange": {
      "StartTime": "04:01:04.2400000",
      "EndTime": "04:01:04.6300000"
    }
  },
  {
    "TextLocation": {
      "Start": 164504,
      "End": 164508
    },
    "TimeRange": {
      "StartTime": "04:01:05.4100000",
      "EndTime": "04:01:05.6800000"
    }
  },
  {
    "TextLocation": {
      "Start": 164509,
      "End": 164514
    },
    "TimeRange": {
      "StartTime": "04:01:05.6800000",
      "EndTime": "04:01:05.9800000"
    }
  },
  {
    "TextLocation": {
      "Start": 164515,
      "End": 164517
    },
    "TimeRange": {
      "StartTime": "04:01:05.9800000",
      "EndTime": "04:01:06.1900000"
    }
  },
  {
    "TextLocation": {
      "Start": 164518,
      "End": 164522
    },
    "TimeRange": {
      "StartTime": "04:01:06.2200000",
      "EndTime": "04:01:06.4000000"
    }
  },
  {
    "TextLocation": {
      "Start": 164523,
      "End": 164524
    },
    "TimeRange": {
      "StartTime": "04:01:06.4000000",
      "EndTime": "04:01:06.5500000"
    }
  },
  {
    "TextLocation": {
      "Start": 164525,
      "End": 164529
    },
    "TimeRange": {
      "StartTime": "04:01:06.5500000",
      "EndTime": "04:01:07.2100000"
    }
  },
  {
    "TextLocation": {
      "Start": 164532,
      "End": 164535
    },
    "TimeRange": {
      "StartTime": "04:01:07.2100000",
      "EndTime": "04:01:07.4500000"
    }
  },
  {
    "TextLocation": {
      "Start": 164536,
      "End": 164538
    },
    "TimeRange": {
      "StartTime": "04:01:07.4500000",
      "EndTime": "04:01:07.5700000"
    }
  },
  {
    "TextLocation": {
      "Start": 164539,
      "End": 164540
    },
    "TimeRange": {
      "StartTime": "04:01:07.5700000",
      "EndTime": "04:01:07.7200000"
    }
  },
  {
    "TextLocation": {
      "Start": 164541,
      "End": 164547
    },
    "TimeRange": {
      "StartTime": "04:01:07.7200000",
      "EndTime": "04:01:07.9900000"
    }
  },
  {
    "TextLocation": {
      "Start": 164548,
      "End": 164550
    },
    "TimeRange": {
      "StartTime": "04:01:07.9900000",
      "EndTime": "04:01:08.3200000"
    }
  },
  {
    "TextLocation": {
      "Start": 164552,
      "End": 164553
    },
    "TimeRange": {
      "StartTime": "04:01:08.3200000",
      "EndTime": "04:01:08.5000000"
    }
  },
  {
    "TextLocation": {
      "Start": 164554,
      "End": 164559
    },
    "TimeRange": {
      "StartTime": "04:01:08.5000000",
      "EndTime": "04:01:08.6800000"
    }
  },
  {
    "TextLocation": {
      "Start": 164560,
      "End": 164567
    },
    "TimeRange": {
      "StartTime": "04:01:08.6800000",
      "EndTime": "04:01:09.4300000"
    }
  },
  {
    "TextLocation": {
      "Start": 164568,
      "End": 164574
    },
    "TimeRange": {
      "StartTime": "04:01:09.4300000",
      "EndTime": "04:01:10.0900000"
    }
  },
  {
    "TextLocation": {
      "Start": 164575,
      "End": 164576
    },
    "TimeRange": {
      "StartTime": "04:01:10.0900000",
      "EndTime": "04:01:10.2700000"
    }
  },
  {
    "TextLocation": {
      "Start": 164577,
      "End": 164583
    },
    "TimeRange": {
      "StartTime": "04:01:10.2700000",
      "EndTime": "04:01:10.6600000"
    }
  },
  {
    "TextLocation": {
      "Start": 164584,
      "End": 164591
    },
    "TimeRange": {
      "StartTime": "04:01:10.6600000",
      "EndTime": "04:01:11.0200000"
    }
  },
  {
    "TextLocation": {
      "Start": 164592,
      "End": 164595
    },
    "TimeRange": {
      "StartTime": "04:01:11.0200000",
      "EndTime": "04:01:11.2600000"
    }
  },
  {
    "TextLocation": {
      "Start": 164596,
      "End": 164605
    },
    "TimeRange": {
      "StartTime": "04:01:11.2600000",
      "EndTime": "04:01:12.1300000"
    }
  },
  {
    "TextLocation": {
      "Start": 164608,
      "End": 164609
    },
    "TimeRange": {
      "StartTime": "04:01:12.1600000",
      "EndTime": "04:01:12.5200000"
    }
  },
  {
    "TextLocation": {
      "Start": 164610,
      "End": 164614
    },
    "TimeRange": {
      "StartTime": "04:01:12.5200000",
      "EndTime": "04:01:12.8500000"
    }
  },
  {
    "TextLocation": {
      "Start": 164615,
      "End": 164624
    },
    "TimeRange": {
      "StartTime": "04:01:12.8500000",
      "EndTime": "04:01:13.3600000"
    }
  },
  {
    "TextLocation": {
      "Start": 164625,
      "End": 164629
    },
    "TimeRange": {
      "StartTime": "04:01:13.3600000",
      "EndTime": "04:01:13.5100000"
    }
  },
  {
    "TextLocation": {
      "Start": 164630,
      "End": 164631
    },
    "TimeRange": {
      "StartTime": "04:01:13.5100000",
      "EndTime": "04:01:13.6300000"
    }
  },
  {
    "TextLocation": {
      "Start": 164632,
      "End": 164638
    },
    "TimeRange": {
      "StartTime": "04:01:13.6300000",
      "EndTime": "04:01:13.9300000"
    }
  },
  {
    "TextLocation": {
      "Start": 164639,
      "End": 164643
    },
    "TimeRange": {
      "StartTime": "04:01:13.9300000",
      "EndTime": "04:01:14.1100000"
    }
  },
  {
    "TextLocation": {
      "Start": 164644,
      "End": 164648
    },
    "TimeRange": {
      "StartTime": "04:01:14.1100000",
      "EndTime": "04:01:14.3500000"
    }
  },
  {
    "TextLocation": {
      "Start": 164649,
      "End": 164651
    },
    "TimeRange": {
      "StartTime": "04:01:14.3500000",
      "EndTime": "04:01:14.4700000"
    }
  },
  {
    "TextLocation": {
      "Start": 164652,
      "End": 164658
    },
    "TimeRange": {
      "StartTime": "04:01:14.4700000",
      "EndTime": "04:01:14.8900000"
    }
  },
  {
    "TextLocation": {
      "Start": 164659,
      "End": 164662
    },
    "TimeRange": {
      "StartTime": "04:01:14.8900000",
      "EndTime": "04:01:15.0100000"
    }
  },
  {
    "TextLocation": {
      "Start": 164663,
      "End": 164671
    },
    "TimeRange": {
      "StartTime": "04:01:15.0100000",
      "EndTime": "04:01:15.6800000"
    }
  },
  {
    "TextLocation": {
      "Start": 164674,
      "End": 164675
    },
    "TimeRange": {
      "StartTime": "04:01:15.7000000",
      "EndTime": "04:01:15.9700000"
    }
  },
  {
    "TextLocation": {
      "Start": 164676,
      "End": 164683
    },
    "TimeRange": {
      "StartTime": "04:01:15.9700000",
      "EndTime": "04:01:16.2400000"
    }
  },
  {
    "TextLocation": {
      "Start": 164684,
      "End": 164686
    },
    "TimeRange": {
      "StartTime": "04:01:16.2400000",
      "EndTime": "04:01:16.4200000"
    }
  },
  {
    "TextLocation": {
      "Start": 164687,
      "End": 164693
    },
    "TimeRange": {
      "StartTime": "04:01:16.4200000",
      "EndTime": "04:01:17.1400000"
    }
  },
  {
    "TextLocation": {
      "Start": 164694,
      "End": 164697
    },
    "TimeRange": {
      "StartTime": "04:01:17.1400000",
      "EndTime": "04:01:17.4400000"
    }
  },
  {
    "TextLocation": {
      "Start": 164698,
      "End": 164699
    },
    "TimeRange": {
      "StartTime": "04:01:17.4400000",
      "EndTime": "04:01:17.5900000"
    }
  },
  {
    "TextLocation": {
      "Start": 164700,
      "End": 164709
    },
    "TimeRange": {
      "StartTime": "04:01:17.5900000",
      "EndTime": "04:01:17.8900000"
    }
  },
  {
    "TextLocation": {
      "Start": 164710,
      "End": 164712
    },
    "TimeRange": {
      "StartTime": "04:01:17.8900000",
      "EndTime": "04:01:18.0100000"
    }
  },
  {
    "TextLocation": {
      "Start": 164713,
      "End": 164720
    },
    "TimeRange": {
      "StartTime": "04:01:18.0100000",
      "EndTime": "04:01:18.3700000"
    }
  },
  {
    "TextLocation": {
      "Start": 164721,
      "End": 164723
    },
    "TimeRange": {
      "StartTime": "04:01:18.3700000",
      "EndTime": "04:01:18.4900000"
    }
  },
  {
    "TextLocation": {
      "Start": 164724,
      "End": 164725
    },
    "TimeRange": {
      "StartTime": "04:01:18.4900000",
      "EndTime": "04:01:18.5800000"
    }
  },
  {
    "TextLocation": {
      "Start": 164726,
      "End": 164731
    },
    "TimeRange": {
      "StartTime": "04:01:18.5800000",
      "EndTime": "04:01:19.2100000"
    }
  },
  {
    "TextLocation": {
      "Start": 164732,
      "End": 164737
    },
    "TimeRange": {
      "StartTime": "04:01:19.2100000",
      "EndTime": "04:01:19.7500000"
    }
  },
  {
    "TextLocation": {
      "Start": 164738,
      "End": 164739
    },
    "TimeRange": {
      "StartTime": "04:01:19.7500000",
      "EndTime": "04:01:20.0800000"
    }
  },
  {
    "TextLocation": {
      "Start": 164740,
      "End": 164743
    },
    "TimeRange": {
      "StartTime": "04:01:20.0800000",
      "EndTime": "04:01:20.2300000"
    }
  },
  {
    "TextLocation": {
      "Start": 164744,
      "End": 164750
    },
    "TimeRange": {
      "StartTime": "04:01:20.2300000",
      "EndTime": "04:01:20.5900000"
    }
  },
  {
    "TextLocation": {
      "Start": 164751,
      "End": 164756
    },
    "TimeRange": {
      "StartTime": "04:01:20.5900000",
      "EndTime": "04:01:21.1300000"
    }
  },
  {
    "TextLocation": {
      "Start": 164757,
      "End": 164761
    },
    "TimeRange": {
      "StartTime": "04:01:21.1300000",
      "EndTime": "04:01:21.3700000"
    }
  },
  {
    "TextLocation": {
      "Start": 164762,
      "End": 164767
    },
    "TimeRange": {
      "StartTime": "04:01:21.3700000",
      "EndTime": "04:01:21.7600000"
    }
  },
  {
    "TextLocation": {
      "Start": 164768,
      "End": 164774
    },
    "TimeRange": {
      "StartTime": "04:01:21.7600000",
      "EndTime": "04:01:22.4800000"
    }
  },
  {
    "TextLocation": {
      "Start": 164777,
      "End": 164778
    },
    "TimeRange": {
      "StartTime": "04:01:22.5100000",
      "EndTime": "04:01:22.9000000"
    }
  },
  {
    "TextLocation": {
      "Start": 164779,
      "End": 164783
    },
    "TimeRange": {
      "StartTime": "04:01:22.9000000",
      "EndTime": "04:01:23.2000000"
    }
  },
  {
    "TextLocation": {
      "Start": 164784,
      "End": 164787
    },
    "TimeRange": {
      "StartTime": "04:01:23.2000000",
      "EndTime": "04:01:23.4700000"
    }
  },
  {
    "TextLocation": {
      "Start": 164788,
      "End": 164789
    },
    "TimeRange": {
      "StartTime": "04:01:23.4700000",
      "EndTime": "04:01:23.5600000"
    }
  },
  {
    "TextLocation": {
      "Start": 164790,
      "End": 164793
    },
    "TimeRange": {
      "StartTime": "04:01:23.5600000",
      "EndTime": "04:01:23.8600000"
    }
  },
  {
    "TextLocation": {
      "Start": 164794,
      "End": 164799
    },
    "TimeRange": {
      "StartTime": "04:01:23.8600000",
      "EndTime": "04:01:24.4900000"
    }
  },
  {
    "TextLocation": {
      "Start": 164800,
      "End": 164804
    },
    "TimeRange": {
      "StartTime": "04:01:24.4900000",
      "EndTime": "04:01:24.8500000"
    }
  },
  {
    "TextLocation": {
      "Start": 164805,
      "End": 164810
    },
    "TimeRange": {
      "StartTime": "04:01:24.8500000",
      "EndTime": "04:01:25.2700000"
    }
  },
  {
    "TextLocation": {
      "Start": 164811,
      "End": 164814
    },
    "TimeRange": {
      "StartTime": "04:01:25.2700000",
      "EndTime": "04:01:25.4200000"
    }
  },
  {
    "TextLocation": {
      "Start": 164815,
      "End": 164820
    },
    "TimeRange": {
      "StartTime": "04:01:25.4200000",
      "EndTime": "04:01:25.7500000"
    }
  },
  {
    "TextLocation": {
      "Start": 164821,
      "End": 164824
    },
    "TimeRange": {
      "StartTime": "04:01:25.7500000",
      "EndTime": "04:01:25.9900000"
    }
  },
  {
    "TextLocation": {
      "Start": 164825,
      "End": 164827
    },
    "TimeRange": {
      "StartTime": "04:01:25.9900000",
      "EndTime": "04:01:26.1100000"
    }
  },
  {
    "TextLocation": {
      "Start": 164828,
      "End": 164833
    },
    "TimeRange": {
      "StartTime": "04:01:26.1100000",
      "EndTime": "04:01:26.5000000"
    }
  },
  {
    "TextLocation": {
      "Start": 164834,
      "End": 164838
    },
    "TimeRange": {
      "StartTime": "04:01:26.5000000",
      "EndTime": "04:01:26.8000000"
    }
  },
  {
    "TextLocation": {
      "Start": 164839,
      "End": 164840
    },
    "TimeRange": {
      "StartTime": "04:01:26.8000000",
      "EndTime": "04:01:26.8900000"
    }
  },
  {
    "TextLocation": {
      "Start": 164841,
      "End": 164845
    },
    "TimeRange": {
      "StartTime": "04:01:26.8900000",
      "EndTime": "04:01:27.4300000"
    }
  },
  {
    "TextLocation": {
      "Start": 164846,
      "End": 164849
    },
    "TimeRange": {
      "StartTime": "04:01:27.4300000",
      "EndTime": "04:01:27.7900000"
    }
  },
  {
    "TextLocation": {
      "Start": 164850,
      "End": 164853
    },
    "TimeRange": {
      "StartTime": "04:01:27.7900000",
      "EndTime": "04:01:27.9400000"
    }
  },
  {
    "TextLocation": {
      "Start": 164854,
      "End": 164861
    },
    "TimeRange": {
      "StartTime": "04:01:27.9400000",
      "EndTime": "04:01:28.3300000"
    }
  },
  {
    "TextLocation": {
      "Start": 164862,
      "End": 164872
    },
    "TimeRange": {
      "StartTime": "04:01:28.3300000",
      "EndTime": "04:01:29.2000000"
    }
  },
  {
    "TextLocation": {
      "Start": 164873,
      "End": 164877
    },
    "TimeRange": {
      "StartTime": "04:01:29.2000000",
      "EndTime": "04:01:29.5600000"
    }
  },
  {
    "TextLocation": {
      "Start": 164878,
      "End": 164886
    },
    "TimeRange": {
      "StartTime": "04:01:29.5600000",
      "EndTime": "04:01:30.0100000"
    }
  },
  {
    "TextLocation": {
      "Start": 164887,
      "End": 164892
    },
    "TimeRange": {
      "StartTime": "04:01:30.0100000",
      "EndTime": "04:01:30.5200000"
    }
  },
  {
    "TextLocation": {
      "Start": 164895,
      "End": 164896
    },
    "TimeRange": {
      "StartTime": "04:01:33.4900000",
      "EndTime": "04:01:33.7000000"
    }
  },
  {
    "TextLocation": {
      "Start": 164897,
      "End": 164901
    },
    "TimeRange": {
      "StartTime": "04:01:33.7000000",
      "EndTime": "04:01:34.0300000"
    }
  },
  {
    "TextLocation": {
      "Start": 164902,
      "End": 164906
    },
    "TimeRange": {
      "StartTime": "04:01:34.0300000",
      "EndTime": "04:01:34.3000000"
    }
  },
  {
    "TextLocation": {
      "Start": 164907,
      "End": 164910
    },
    "TimeRange": {
      "StartTime": "04:01:34.3000000",
      "EndTime": "04:01:34.6600000"
    }
  },
  {
    "TextLocation": {
      "Start": 164911,
      "End": 164915
    },
    "TimeRange": {
      "StartTime": "04:01:34.6600000",
      "EndTime": "04:01:34.9000000"
    }
  },
  {
    "TextLocation": {
      "Start": 164916,
      "End": 164918
    },
    "TimeRange": {
      "StartTime": "04:01:34.9000000",
      "EndTime": "04:01:34.9900000"
    }
  },
  {
    "TextLocation": {
      "Start": 164919,
      "End": 164925
    },
    "TimeRange": {
      "StartTime": "04:01:34.9900000",
      "EndTime": "04:01:35.3200000"
    }
  },
  {
    "TextLocation": {
      "Start": 164926,
      "End": 164930
    },
    "TimeRange": {
      "StartTime": "04:01:35.3200000",
      "EndTime": "04:01:35.5000000"
    }
  },
  {
    "TextLocation": {
      "Start": 164931,
      "End": 164936
    },
    "TimeRange": {
      "StartTime": "04:01:35.5000000",
      "EndTime": "04:01:36.2200000"
    }
  },
  {
    "TextLocation": {
      "Start": 164939,
      "End": 164942
    },
    "TimeRange": {
      "StartTime": "04:01:36.2200000",
      "EndTime": "04:01:36.5800000"
    }
  },
  {
    "TextLocation": {
      "Start": 164943,
      "End": 164950
    },
    "TimeRange": {
      "StartTime": "04:01:36.5800000",
      "EndTime": "04:01:36.9700000"
    }
  },
  {
    "TextLocation": {
      "Start": 164951,
      "End": 164955
    },
    "TimeRange": {
      "StartTime": "04:01:36.9700000",
      "EndTime": "04:01:37.9000000"
    }
  },
  {
    "TextLocation": {
      "Start": 164956,
      "End": 164959
    },
    "TimeRange": {
      "StartTime": "04:01:38.0500000",
      "EndTime": "04:01:38.5000000"
    }
  },
  {
    "TextLocation": {
      "Start": 164960,
      "End": 164963
    },
    "TimeRange": {
      "StartTime": "04:01:38.5000000",
      "EndTime": "04:01:38.9500000"
    }
  },
  {
    "TextLocation": {
      "Start": 164964,
      "End": 164976
    },
    "TimeRange": {
      "StartTime": "04:01:38.9500000",
      "EndTime": "04:01:40.0300000"
    }
  },
  {
    "TextLocation": {
      "Start": 164977,
      "End": 164981
    },
    "TimeRange": {
      "StartTime": "04:01:40.0300000",
      "EndTime": "04:01:40.3900000"
    }
  },
  {
    "TextLocation": {
      "Start": 164982,
      "End": 164986
    },
    "TimeRange": {
      "StartTime": "04:01:40.3900000",
      "EndTime": "04:01:40.7500000"
    }
  },
  {
    "TextLocation": {
      "Start": 164987,
      "End": 164989
    },
    "TimeRange": {
      "StartTime": "04:01:40.7500000",
      "EndTime": "04:01:40.9900000"
    }
  },
  {
    "TextLocation": {
      "Start": 164990,
      "End": 164993
    },
    "TimeRange": {
      "StartTime": "04:01:40.9900000",
      "EndTime": "04:01:41.4500000"
    }
  },
  {
    "TextLocation": {
      "Start": 164996,
      "End": 164999
    },
    "TimeRange": {
      "StartTime": "04:01:41.4700000",
      "EndTime": "04:01:41.9200000"
    }
  },
  {
    "TextLocation": {
      "Start": 165000,
      "End": 165007
    },
    "TimeRange": {
      "StartTime": "04:01:41.9200000",
      "EndTime": "04:01:42.1600000"
    }
  },
  {
    "TextLocation": {
      "Start": 165008,
      "End": 165009
    },
    "TimeRange": {
      "StartTime": "04:01:42.1600000",
      "EndTime": "04:01:42.3100000"
    }
  },
  {
    "TextLocation": {
      "Start": 165010,
      "End": 165013
    },
    "TimeRange": {
      "StartTime": "04:01:42.3100000",
      "EndTime": "04:01:42.4900000"
    }
  },
  {
    "TextLocation": {
      "Start": 165014,
      "End": 165018
    },
    "TimeRange": {
      "StartTime": "04:01:42.4900000",
      "EndTime": "04:01:43.1800000"
    }
  },
  {
    "TextLocation": {
      "Start": 165021,
      "End": 165024
    },
    "TimeRange": {
      "StartTime": "04:01:43.1800000",
      "EndTime": "04:01:43.5400000"
    }
  },
  {
    "TextLocation": {
      "Start": 165025,
      "End": 165028
    },
    "TimeRange": {
      "StartTime": "04:01:43.5400000",
      "EndTime": "04:01:43.7500000"
    }
  },
  {
    "TextLocation": {
      "Start": 165029,
      "End": 165032
    },
    "TimeRange": {
      "StartTime": "04:01:43.7500000",
      "EndTime": "04:01:44.0200000"
    }
  },
  {
    "TextLocation": {
      "Start": 165033,
      "End": 165035
    },
    "TimeRange": {
      "StartTime": "04:01:44.0200000",
      "EndTime": "04:01:44.2000000"
    }
  },
  {
    "TextLocation": {
      "Start": 165036,
      "End": 165040
    },
    "TimeRange": {
      "StartTime": "04:01:44.2000000",
      "EndTime": "04:01:44.7800000"
    }
  },
  {
    "TextLocation": {
      "Start": 165043,
      "End": 165046
    },
    "TimeRange": {
      "StartTime": "04:01:44.8000000",
      "EndTime": "04:01:45.2200000"
    }
  },
  {
    "TextLocation": {
      "Start": 165047,
      "End": 165053
    },
    "TimeRange": {
      "StartTime": "04:01:45.2200000",
      "EndTime": "04:01:45.4600000"
    }
  },
  {
    "TextLocation": {
      "Start": 165054,
      "End": 165058
    },
    "TimeRange": {
      "StartTime": "04:01:45.4600000",
      "EndTime": "04:01:45.8800000"
    }
  },
  {
    "TextLocation": {
      "Start": 165059,
      "End": 165062
    },
    "TimeRange": {
      "StartTime": "04:01:45.8800000",
      "EndTime": "04:01:46.1800000"
    }
  },
  {
    "TextLocation": {
      "Start": 165063,
      "End": 165066
    },
    "TimeRange": {
      "StartTime": "04:01:46.1800000",
      "EndTime": "04:01:46.5400000"
    }
  },
  {
    "TextLocation": {
      "Start": 165067,
      "End": 165073
    },
    "TimeRange": {
      "StartTime": "04:01:46.5400000",
      "EndTime": "04:01:46.9300000"
    }
  },
  {
    "TextLocation": {
      "Start": 165074,
      "End": 165082
    },
    "TimeRange": {
      "StartTime": "04:01:46.9300000",
      "EndTime": "04:01:47.4400000"
    }
  },
  {
    "TextLocation": {
      "Start": 165083,
      "End": 165085
    },
    "TimeRange": {
      "StartTime": "04:01:47.4400000",
      "EndTime": "04:01:47.5900000"
    }
  },
  {
    "TextLocation": {
      "Start": 165086,
      "End": 165089
    },
    "TimeRange": {
      "StartTime": "04:01:47.5900000",
      "EndTime": "04:01:48.1300000"
    }
  },
  {
    "TextLocation": {
      "Start": 165097,
      "End": 165101
    },
    "TimeRange": {
      "StartTime": "04:01:49.4800000",
      "EndTime": "04:01:49.7800000"
    }
  },
  {
    "TextLocation": {
      "Start": 165102,
      "End": 165107
    },
    "TimeRange": {
      "StartTime": "04:01:49.7800000",
      "EndTime": "04:01:49.9600000"
    }
  },
  {
    "TextLocation": {
      "Start": 165108,
      "End": 165110
    },
    "TimeRange": {
      "StartTime": "04:01:49.9600000",
      "EndTime": "04:01:50.0800000"
    }
  },
  {
    "TextLocation": {
      "Start": 165111,
      "End": 165119
    },
    "TimeRange": {
      "StartTime": "04:01:50.0800000",
      "EndTime": "04:01:50.9200000"
    }
  },
  {
    "TextLocation": {
      "Start": 165122,
      "End": 165126
    },
    "TimeRange": {
      "StartTime": "04:01:51.1900000",
      "EndTime": "04:01:51.4900000"
    }
  },
  {
    "TextLocation": {
      "Start": 165127,
      "End": 165131
    },
    "TimeRange": {
      "StartTime": "04:01:51.4900000",
      "EndTime": "04:01:51.7300000"
    }
  },
  {
    "TextLocation": {
      "Start": 165132,
      "End": 165135
    },
    "TimeRange": {
      "StartTime": "04:01:51.7300000",
      "EndTime": "04:01:51.8800000"
    }
  },
  {
    "TextLocation": {
      "Start": 165136,
      "End": 165140
    },
    "TimeRange": {
      "StartTime": "04:01:51.8800000",
      "EndTime": "04:01:52.0300000"
    }
  },
  {
    "TextLocation": {
      "Start": 165141,
      "End": 165145
    },
    "TimeRange": {
      "StartTime": "04:01:52.0300000",
      "EndTime": "04:01:52.2800000"
    }
  },
  {
    "TextLocation": {
      "Start": 165146,
      "End": 165151
    },
    "TimeRange": {
      "StartTime": "04:01:52.2800000",
      "EndTime": "04:01:52.4100000"
    }
  },
  {
    "TextLocation": {
      "Start": 165159,
      "End": 165163
    },
    "TimeRange": {
      "StartTime": "04:01:55.2100000",
      "EndTime": "04:01:55.5200000"
    }
  },
  {
    "TextLocation": {
      "Start": 165164,
      "End": 165167
    },
    "TimeRange": {
      "StartTime": "04:01:55.5200000",
      "EndTime": "04:01:55.8400000"
    }
  },
  {
    "TextLocation": {
      "Start": 165169,
      "End": 165173
    },
    "TimeRange": {
      "StartTime": "04:01:55.8400000",
      "EndTime": "04:01:56.7400000"
    }
  },
  {
    "TextLocation": {
      "Start": 165174,
      "End": 165178
    },
    "TimeRange": {
      "StartTime": "04:01:56.7400000",
      "EndTime": "04:01:57.1900000"
    }
  },
  {
    "TextLocation": {
      "Start": 165179,
      "End": 165182
    },
    "TimeRange": {
      "StartTime": "04:01:57.1900000",
      "EndTime": "04:01:57.7600000"
    }
  },
  {
    "TextLocation": {
      "Start": 165183,
      "End": 165188
    },
    "TimeRange": {
      "StartTime": "04:01:57.7600000",
      "EndTime": "04:01:58.3300000"
    }
  },
  {
    "TextLocation": {
      "Start": 165189,
      "End": 165192
    },
    "TimeRange": {
      "StartTime": "04:01:58.3300000",
      "EndTime": "04:01:59.1700000"
    }
  },
  {
    "TextLocation": {
      "Start": 165200,
      "End": 165204
    },
    "TimeRange": {
      "StartTime": "04:01:59.6200000",
      "EndTime": "04:01:59.9200000"
    }
  },
  {
    "TextLocation": {
      "Start": 165205,
      "End": 165208
    },
    "TimeRange": {
      "StartTime": "04:01:59.9200000",
      "EndTime": "04:02:00.2200000"
    }
  },
  {
    "TextLocation": {
      "Start": 165209,
      "End": 165211
    },
    "TimeRange": {
      "StartTime": "04:02:00.2200000",
      "EndTime": "04:02:00.2800000"
    }
  },
  {
    "TextLocation": {
      "Start": 165212,
      "End": 165216
    },
    "TimeRange": {
      "StartTime": "04:02:00.2800000",
      "EndTime": "04:02:00.7300000"
    }
  },
  {
    "TextLocation": {
      "Start": 165217,
      "End": 165221
    },
    "TimeRange": {
      "StartTime": "04:02:00.7300000",
      "EndTime": "04:02:01.1800000"
    }
  },
  {
    "TextLocation": {
      "Start": 165222,
      "End": 165224
    },
    "TimeRange": {
      "StartTime": "04:02:01.1800000",
      "EndTime": "04:02:01.2400000"
    }
  },
  {
    "TextLocation": {
      "Start": 165225,
      "End": 165233
    },
    "TimeRange": {
      "StartTime": "04:02:01.2400000",
      "EndTime": "04:02:01.5700000"
    }
  },
  {
    "TextLocation": {
      "Start": 165241,
      "End": 165247
    },
    "TimeRange": {
      "StartTime": "04:02:01.5700000",
      "EndTime": "04:02:01.8700000"
    }
  },
  {
    "TextLocation": {
      "Start": 165250,
      "End": 165253
    },
    "TimeRange": {
      "StartTime": "04:02:02.0500000",
      "EndTime": "04:02:02.6800000"
    }
  },
  {
    "TextLocation": {
      "Start": 165261,
      "End": 165264
    },
    "TimeRange": {
      "StartTime": "04:02:02.9500000",
      "EndTime": "04:02:03.0800000"
    }
  },
  {
    "TextLocation": {
      "Start": 165265,
      "End": 165268
    },
    "TimeRange": {
      "StartTime": "04:02:03.1000000",
      "EndTime": "04:02:03.1600000"
    }
  },
  {
    "TextLocation": {
      "Start": 165269,
      "End": 165273
    },
    "TimeRange": {
      "StartTime": "04:02:03.1600000",
      "EndTime": "04:02:03.3100000"
    }
  },
  {
    "TextLocation": {
      "Start": 165274,
      "End": 165278
    },
    "TimeRange": {
      "StartTime": "04:02:03.3100000",
      "EndTime": "04:02:03.4300000"
    }
  },
  {
    "TextLocation": {
      "Start": 165279,
      "End": 165283
    },
    "TimeRange": {
      "StartTime": "04:02:03.4300000",
      "EndTime": "04:02:03.6700000"
    }
  },
  {
    "TextLocation": {
      "Start": 165291,
      "End": 165294
    },
    "TimeRange": {
      "StartTime": "04:02:04.6000000",
      "EndTime": "04:02:05.3200000"
    }
  },
  {
    "TextLocation": {
      "Start": 165295,
      "End": 165300
    },
    "TimeRange": {
      "StartTime": "04:02:05.5300000",
      "EndTime": "04:02:06.3400000"
    }
  },
  {
    "TextLocation": {
      "Start": 165301,
      "End": 165303
    },
    "TimeRange": {
      "StartTime": "04:02:06.5200000",
      "EndTime": "04:02:06.7000000"
    }
  },
  {
    "TextLocation": {
      "Start": 165304,
      "End": 165309
    },
    "TimeRange": {
      "StartTime": "04:02:06.7000000",
      "EndTime": "04:02:07.4500000"
    }
  },
  {
    "TextLocation": {
      "Start": 165312,
      "End": 165319
    },
    "TimeRange": {
      "StartTime": "04:02:07.4800000",
      "EndTime": "04:02:08.4400000"
    }
  },
  {
    "TextLocation": {
      "Start": 165322,
      "End": 165325
    },
    "TimeRange": {
      "StartTime": "04:02:08.4700000",
      "EndTime": "04:02:08.9500000"
    }
  },
  {
    "TextLocation": {
      "Start": 165326,
      "End": 165334
    },
    "TimeRange": {
      "StartTime": "04:02:08.9500000",
      "EndTime": "04:02:09.5500000"
    }
  },
  {
    "TextLocation": {
      "Start": 165335,
      "End": 165339
    },
    "TimeRange": {
      "StartTime": "04:02:09.5500000",
      "EndTime": "04:02:09.7900000"
    }
  },
  {
    "TextLocation": {
      "Start": 165340,
      "End": 165341
    },
    "TimeRange": {
      "StartTime": "04:02:09.7900000",
      "EndTime": "04:02:09.9400000"
    }
  },
  {
    "TextLocation": {
      "Start": 165342,
      "End": 165345
    },
    "TimeRange": {
      "StartTime": "04:02:09.9400000",
      "EndTime": "04:02:10.0900000"
    }
  },
  {
    "TextLocation": {
      "Start": 165346,
      "End": 165347
    },
    "TimeRange": {
      "StartTime": "04:02:10.0900000",
      "EndTime": "04:02:10.1800000"
    }
  },
  {
    "TextLocation": {
      "Start": 165348,
      "End": 165352
    },
    "TimeRange": {
      "StartTime": "04:02:10.1800000",
      "EndTime": "04:02:10.4500000"
    }
  },
  {
    "TextLocation": {
      "Start": 165353,
      "End": 165357
    },
    "TimeRange": {
      "StartTime": "04:02:10.4500000",
      "EndTime": "04:02:10.7200000"
    }
  },
  {
    "TextLocation": {
      "Start": 165358,
      "End": 165363
    },
    "TimeRange": {
      "StartTime": "04:02:10.7200000",
      "EndTime": "04:02:11.4100000"
    }
  },
  {
    "TextLocation": {
      "Start": 165364,
      "End": 165367
    },
    "TimeRange": {
      "StartTime": "04:02:11.4100000",
      "EndTime": "04:02:11.6500000"
    }
  },
  {
    "TextLocation": {
      "Start": 165368,
      "End": 165372
    },
    "TimeRange": {
      "StartTime": "04:02:11.6500000",
      "EndTime": "04:02:11.8000000"
    }
  },
  {
    "TextLocation": {
      "Start": 165373,
      "End": 165378
    },
    "TimeRange": {
      "StartTime": "04:02:11.8000000",
      "EndTime": "04:02:12.0400000"
    }
  },
  {
    "TextLocation": {
      "Start": 165379,
      "End": 165382
    },
    "TimeRange": {
      "StartTime": "04:02:12.0400000",
      "EndTime": "04:02:12.2500000"
    }
  },
  {
    "TextLocation": {
      "Start": 165383,
      "End": 165387
    },
    "TimeRange": {
      "StartTime": "04:02:12.2500000",
      "EndTime": "04:02:12.5200000"
    }
  },
  {
    "TextLocation": {
      "Start": 165388,
      "End": 165390
    },
    "TimeRange": {
      "StartTime": "04:02:12.5200000",
      "EndTime": "04:02:12.6400000"
    }
  },
  {
    "TextLocation": {
      "Start": 165391,
      "End": 165393
    },
    "TimeRange": {
      "StartTime": "04:02:12.6400000",
      "EndTime": "04:02:12.7900000"
    }
  },
  {
    "TextLocation": {
      "Start": 165394,
      "End": 165400
    },
    "TimeRange": {
      "StartTime": "04:02:12.7900000",
      "EndTime": "04:02:13.4800000"
    }
  },
  {
    "TextLocation": {
      "Start": 165401,
      "End": 165404
    },
    "TimeRange": {
      "StartTime": "04:02:13.4800000",
      "EndTime": "04:02:13.8400000"
    }
  },
  {
    "TextLocation": {
      "Start": 165405,
      "End": 165409
    },
    "TimeRange": {
      "StartTime": "04:02:13.8400000",
      "EndTime": "04:02:14.0200000"
    }
  },
  {
    "TextLocation": {
      "Start": 165410,
      "End": 165411
    },
    "TimeRange": {
      "StartTime": "04:02:14.0200000",
      "EndTime": "04:02:14.2300000"
    }
  },
  {
    "TextLocation": {
      "Start": 165412,
      "End": 165416
    },
    "TimeRange": {
      "StartTime": "04:02:14.2300000",
      "EndTime": "04:02:14.4700000"
    }
  },
  {
    "TextLocation": {
      "Start": 165417,
      "End": 165420
    },
    "TimeRange": {
      "StartTime": "04:02:14.4700000",
      "EndTime": "04:02:14.5600000"
    }
  },
  {
    "TextLocation": {
      "Start": 165421,
      "End": 165427
    },
    "TimeRange": {
      "StartTime": "04:02:14.5600000",
      "EndTime": "04:02:15.0100000"
    }
  },
  {
    "TextLocation": {
      "Start": 165428,
      "End": 165438
    },
    "TimeRange": {
      "StartTime": "04:02:15.0100000",
      "EndTime": "04:02:16.0300000"
    }
  },
  {
    "TextLocation": {
      "Start": 165439,
      "End": 165444
    },
    "TimeRange": {
      "StartTime": "04:02:16.0300000",
      "EndTime": "04:02:16.6300000"
    }
  },
  {
    "TextLocation": {
      "Start": 165445,
      "End": 165446
    },
    "TimeRange": {
      "StartTime": "04:02:16.6300000",
      "EndTime": "04:02:16.7500000"
    }
  },
  {
    "TextLocation": {
      "Start": 165447,
      "End": 165454
    },
    "TimeRange": {
      "StartTime": "04:02:16.7500000",
      "EndTime": "04:02:17.3800000"
    }
  },
  {
    "TextLocation": {
      "Start": 165462,
      "End": 165464
    },
    "TimeRange": {
      "StartTime": "04:02:18.3300000",
      "EndTime": "04:02:18.5400000"
    }
  },
  {
    "TextLocation": {
      "Start": 165465,
      "End": 165468
    },
    "TimeRange": {
      "StartTime": "04:02:18.5400000",
      "EndTime": "04:02:18.6000000"
    }
  },
  {
    "TextLocation": {
      "Start": 165469,
      "End": 165473
    },
    "TimeRange": {
      "StartTime": "04:02:18.6000000",
      "EndTime": "04:02:18.8100000"
    }
  },
  {
    "TextLocation": {
      "Start": 165474,
      "End": 165479
    },
    "TimeRange": {
      "StartTime": "04:02:18.8100000",
      "EndTime": "04:02:18.9900000"
    }
  },
  {
    "TextLocation": {
      "Start": 165480,
      "End": 165482
    },
    "TimeRange": {
      "StartTime": "04:02:18.9900000",
      "EndTime": "04:02:19.0500000"
    }
  },
  {
    "TextLocation": {
      "Start": 165483,
      "End": 165491
    },
    "TimeRange": {
      "StartTime": "04:02:19.0500000",
      "EndTime": "04:02:19.4700000"
    }
  },
  {
    "TextLocation": {
      "Start": 165494,
      "End": 165497
    },
    "TimeRange": {
      "StartTime": "04:02:19.4700000",
      "EndTime": "04:02:19.5600000"
    }
  },
  {
    "TextLocation": {
      "Start": 165498,
      "End": 165503
    },
    "TimeRange": {
      "StartTime": "04:02:19.5600000",
      "EndTime": "04:02:19.6800000"
    }
  },
  {
    "TextLocation": {
      "Start": 165504,
      "End": 165506
    },
    "TimeRange": {
      "StartTime": "04:02:19.6800000",
      "EndTime": "04:02:19.7400000"
    }
  },
  {
    "TextLocation": {
      "Start": 165507,
      "End": 165512
    },
    "TimeRange": {
      "StartTime": "04:02:19.7400000",
      "EndTime": "04:02:19.9200000"
    }
  },
  {
    "TextLocation": {
      "Start": 165513,
      "End": 165517
    },
    "TimeRange": {
      "StartTime": "04:02:19.9200000",
      "EndTime": "04:02:20.1600000"
    }
  },
  {
    "TextLocation": {
      "Start": 165518,
      "End": 165523
    },
    "TimeRange": {
      "StartTime": "04:02:20.1600000",
      "EndTime": "04:02:20.8500000"
    }
  },
  {
    "TextLocation": {
      "Start": 165524,
      "End": 165527
    },
    "TimeRange": {
      "StartTime": "04:02:21.0600000",
      "EndTime": "04:02:21.2700000"
    }
  },
  {
    "TextLocation": {
      "Start": 165528,
      "End": 165530
    },
    "TimeRange": {
      "StartTime": "04:02:21.2700000",
      "EndTime": "04:02:21.8800000"
    }
  },
  {
    "TextLocation": {
      "Start": 165531,
      "End": 165533
    },
    "TimeRange": {
      "StartTime": "04:02:21.8800000",
      "EndTime": "04:02:22.4900000"
    }
  },
  {
    "TextLocation": {
      "Start": 165534,
      "End": 165536
    },
    "TimeRange": {
      "StartTime": "04:02:22.4900000",
      "EndTime": "04:02:23.1000000"
    }
  },
  {
    "TextLocation": {
      "Start": 165539,
      "End": 165548
    },
    "TimeRange": {
      "StartTime": "04:02:33.5000000",
      "EndTime": "04:02:34.0400000"
    }
  },
  {
    "TextLocation": {
      "Start": 165550,
      "End": 165563
    },
    "TimeRange": {
      "StartTime": "04:02:34.0400000",
      "EndTime": "04:02:34.7000000"
    }
  },
  {
    "TextLocation": {
      "Start": 165564,
      "End": 165568
    },
    "TimeRange": {
      "StartTime": "04:02:34.7000000",
      "EndTime": "04:02:34.9100000"
    }
  },
  {
    "TextLocation": {
      "Start": 165569,
      "End": 165573
    },
    "TimeRange": {
      "StartTime": "04:02:34.9400000",
      "EndTime": "04:02:35.1200000"
    }
  },
  {
    "TextLocation": {
      "Start": 165574,
      "End": 165577
    },
    "TimeRange": {
      "StartTime": "04:02:35.1200000",
      "EndTime": "04:02:35.2100000"
    }
  },
  {
    "TextLocation": {
      "Start": 165578,
      "End": 165582
    },
    "TimeRange": {
      "StartTime": "04:02:35.2100000",
      "EndTime": "04:02:35.4700000"
    }
  },
  {
    "TextLocation": {
      "Start": 165583,
      "End": 165586
    },
    "TimeRange": {
      "StartTime": "04:02:35.4800000",
      "EndTime": "04:02:35.6000000"
    }
  },
  {
    "TextLocation": {
      "Start": 165587,
      "End": 165592
    },
    "TimeRange": {
      "StartTime": "04:02:35.6000000",
      "EndTime": "04:02:35.8100000"
    }
  },
  {
    "TextLocation": {
      "Start": 165600,
      "End": 165602
    },
    "TimeRange": {
      "StartTime": "04:02:35.9300000",
      "EndTime": "04:02:36.0600000"
    }
  },
  {
    "TextLocation": {
      "Start": 165603,
      "End": 165607
    },
    "TimeRange": {
      "StartTime": "04:02:36.8900000",
      "EndTime": "04:02:37.2800000"
    }
  },
  {
    "TextLocation": {
      "Start": 165608,
      "End": 165611
    },
    "TimeRange": {
      "StartTime": "04:02:37.2800000",
      "EndTime": "04:02:37.6700000"
    }
  },
  {
    "TextLocation": {
      "Start": 165613,
      "End": 165617
    },
    "TimeRange": {
      "StartTime": "04:02:37.6700000",
      "EndTime": "04:02:38.1800000"
    }
  },
  {
    "TextLocation": {
      "Start": 165618,
      "End": 165622
    },
    "TimeRange": {
      "StartTime": "04:02:38.1800000",
      "EndTime": "04:02:40.0400000"
    }
  },
  {
    "TextLocation": {
      "Start": 165623,
      "End": 165624
    },
    "TimeRange": {
      "StartTime": "04:02:40.0400000",
      "EndTime": "04:02:40.2800000"
    }
  },
  {
    "TextLocation": {
      "Start": 165625,
      "End": 165630
    },
    "TimeRange": {
      "StartTime": "04:02:40.2800000",
      "EndTime": "04:02:40.5200000"
    }
  },
  {
    "TextLocation": {
      "Start": 165631,
      "End": 165634
    },
    "TimeRange": {
      "StartTime": "04:02:40.5200000",
      "EndTime": "04:02:41.2700000"
    }
  },
  {
    "TextLocation": {
      "Start": 165642,
      "End": 165644
    },
    "TimeRange": {
      "StartTime": "04:02:41.6300000",
      "EndTime": "04:02:41.7100000"
    }
  },
  {
    "TextLocation": {
      "Start": 165645,
      "End": 165649
    },
    "TimeRange": {
      "StartTime": "04:02:41.7500000",
      "EndTime": "04:02:42.2400000"
    }
  },
  {
    "TextLocation": {
      "Start": 165650,
      "End": 165654
    },
    "TimeRange": {
      "StartTime": "04:02:42.2400000",
      "EndTime": "04:02:42.7400000"
    }
  },
  {
    "TextLocation": {
      "Start": 165655,
      "End": 165657
    },
    "TimeRange": {
      "StartTime": "04:02:42.7400000",
      "EndTime": "04:02:42.8000000"
    }
  },
  {
    "TextLocation": {
      "Start": 165658,
      "End": 165666
    },
    "TimeRange": {
      "StartTime": "04:02:42.8000000",
      "EndTime": "04:02:43.1300000"
    }
  },
  {
    "TextLocation": {
      "Start": 165667,
      "End": 165673
    },
    "TimeRange": {
      "StartTime": "04:02:43.1300000",
      "EndTime": "04:02:43.5300000"
    }
  },
  {
    "TextLocation": {
      "Start": 165676,
      "End": 165679
    },
    "TimeRange": {
      "StartTime": "04:02:43.5500000",
      "EndTime": "04:02:44.0600000"
    }
  },
  {
    "TextLocation": {
      "Start": 165682,
      "End": 165685
    },
    "TimeRange": {
      "StartTime": "04:02:44.1500000",
      "EndTime": "04:02:44.2300000"
    }
  },
  {
    "TextLocation": {
      "Start": 165686,
      "End": 165689
    },
    "TimeRange": {
      "StartTime": "04:02:44.2400000",
      "EndTime": "04:02:44.3300000"
    }
  },
  {
    "TextLocation": {
      "Start": 165690,
      "End": 165694
    },
    "TimeRange": {
      "StartTime": "04:02:44.3300000",
      "EndTime": "04:02:44.5100000"
    }
  },
  {
    "TextLocation": {
      "Start": 165695,
      "End": 165700
    },
    "TimeRange": {
      "StartTime": "04:02:44.5100000",
      "EndTime": "04:02:44.6900000"
    }
  },
  {
    "TextLocation": {
      "Start": 165708,
      "End": 165712
    },
    "TimeRange": {
      "StartTime": "04:02:46.3500000",
      "EndTime": "04:02:47.2600000"
    }
  },
  {
    "TextLocation": {
      "Start": 165715,
      "End": 165717
    },
    "TimeRange": {
      "StartTime": "04:02:47.2600000",
      "EndTime": "04:02:47.4600000"
    }
  },
  {
    "TextLocation": {
      "Start": 165718,
      "End": 165720
    },
    "TimeRange": {
      "StartTime": "04:02:47.4900000",
      "EndTime": "04:02:47.7300000"
    }
  },
  {
    "TextLocation": {
      "Start": 165721,
      "End": 165726
    },
    "TimeRange": {
      "StartTime": "04:02:47.7300000",
      "EndTime": "04:02:48"
    }
  },
  {
    "TextLocation": {
      "Start": 165727,
      "End": 165730
    },
    "TimeRange": {
      "StartTime": "04:02:48",
      "EndTime": "04:02:48.1200000"
    }
  },
  {
    "TextLocation": {
      "Start": 165731,
      "End": 165735
    },
    "TimeRange": {
      "StartTime": "04:02:48.1200000",
      "EndTime": "04:02:48.4200000"
    }
  },
  {
    "TextLocation": {
      "Start": 165736,
      "End": 165743
    },
    "TimeRange": {
      "StartTime": "04:02:48.4200000",
      "EndTime": "04:02:49.2900000"
    }
  },
  {
    "TextLocation": {
      "Start": 165746,
      "End": 165748
    },
    "TimeRange": {
      "StartTime": "04:02:50.3800000",
      "EndTime": "04:02:50.8300000"
    }
  },
  {
    "TextLocation": {
      "Start": 165749,
      "End": 165750
    },
    "TimeRange": {
      "StartTime": "04:02:50.9500000",
      "EndTime": "04:02:51.4500000"
    }
  },
  {
    "TextLocation": {
      "Start": 165753,
      "End": 165756
    },
    "TimeRange": {
      "StartTime": "04:02:52.5300000",
      "EndTime": "04:02:53.5600000"
    }
  },
  {
    "TextLocation": {
      "Start": 165759,
      "End": 165763
    },
    "TimeRange": {
      "StartTime": "04:02:53.7300000",
      "EndTime": "04:02:54.1200000"
    }
  },
  {
    "TextLocation": {
      "Start": 165764,
      "End": 165766
    },
    "TimeRange": {
      "StartTime": "04:02:54.1200000",
      "EndTime": "04:02:54.2100000"
    }
  },
  {
    "TextLocation": {
      "Start": 165767,
      "End": 165770
    },
    "TimeRange": {
      "StartTime": "04:02:54.2100000",
      "EndTime": "04:02:54.9600000"
    }
  },
  {
    "TextLocation": {
      "Start": 165771,
      "End": 165777
    },
    "TimeRange": {
      "StartTime": "04:02:55.1700000",
      "EndTime": "04:02:55.5600000"
    }
  },
  {
    "TextLocation": {
      "Start": 165778,
      "End": 165782
    },
    "TimeRange": {
      "StartTime": "04:02:55.5600000",
      "EndTime": "04:02:55.9400000"
    }
  },
  {
    "TextLocation": {
      "Start": 165785,
      "End": 165788
    },
    "TimeRange": {
      "StartTime": "04:02:55.9500000",
      "EndTime": "04:02:56.2200000"
    }
  },
  {
    "TextLocation": {
      "Start": 165789,
      "End": 165795
    },
    "TimeRange": {
      "StartTime": "04:02:56.2200000",
      "EndTime": "04:02:56.7900000"
    }
  },
  {
    "TextLocation": {
      "Start": 165798,
      "End": 165803
    },
    "TimeRange": {
      "StartTime": "04:02:56.7900000",
      "EndTime": "04:02:57.4100000"
    }
  },
  {
    "TextLocation": {
      "Start": 165806,
      "End": 165810
    },
    "TimeRange": {
      "StartTime": "04:02:57.4500000",
      "EndTime": "04:02:57.7200000"
    }
  },
  {
    "TextLocation": {
      "Start": 165811,
      "End": 165814
    },
    "TimeRange": {
      "StartTime": "04:02:57.7200000",
      "EndTime": "04:02:58.2300000"
    }
  },
  {
    "TextLocation": {
      "Start": 165822,
      "End": 165823
    },
    "TimeRange": {
      "StartTime": "04:02:58.9800000",
      "EndTime": "04:02:59.0700000"
    }
  },
  {
    "TextLocation": {
      "Start": 165824,
      "End": 165827
    },
    "TimeRange": {
      "StartTime": "04:02:59.0700000",
      "EndTime": "04:02:59.2200000"
    }
  },
  {
    "TextLocation": {
      "Start": 165828,
      "End": 165834
    },
    "TimeRange": {
      "StartTime": "04:02:59.2200000",
      "EndTime": "04:02:59.4600000"
    }
  },
  {
    "TextLocation": {
      "Start": 165835,
      "End": 165838
    },
    "TimeRange": {
      "StartTime": "04:02:59.4600000",
      "EndTime": "04:02:59.6900000"
    }
  },
  {
    "TextLocation": {
      "Start": 165839,
      "End": 165842
    },
    "TimeRange": {
      "StartTime": "04:02:59.7200000",
      "EndTime": "04:03:00"
    }
  },
  {
    "TextLocation": {
      "Start": 165843,
      "End": 165846
    },
    "TimeRange": {
      "StartTime": "04:03:00",
      "EndTime": "04:03:00.3300000"
    }
  },
  {
    "TextLocation": {
      "Start": 165847,
      "End": 165849
    },
    "TimeRange": {
      "StartTime": "04:03:00.3300000",
      "EndTime": "04:03:00.3900000"
    }
  },
  {
    "TextLocation": {
      "Start": 165850,
      "End": 165853
    },
    "TimeRange": {
      "StartTime": "04:03:00.3900000",
      "EndTime": "04:03:00.4800000"
    }
  },
  {
    "TextLocation": {
      "Start": 165854,
      "End": 165859
    },
    "TimeRange": {
      "StartTime": "04:03:00.4800000",
      "EndTime": "04:03:01.0200000"
    }
  },
  {
    "TextLocation": {
      "Start": 165862,
      "End": 165864
    },
    "TimeRange": {
      "StartTime": "04:03:10.3000000",
      "EndTime": "04:03:10.4800000"
    }
  },
  {
    "TextLocation": {
      "Start": 165865,
      "End": 165875
    },
    "TimeRange": {
      "StartTime": "04:03:10.4800000",
      "EndTime": "04:03:10.9600000"
    }
  },
  {
    "TextLocation": {
      "Start": 165878,
      "End": 165882
    },
    "TimeRange": {
      "StartTime": "04:03:10.9600000",
      "EndTime": "04:03:11.2300000"
    }
  },
  {
    "TextLocation": {
      "Start": 165883,
      "End": 165887
    },
    "TimeRange": {
      "StartTime": "04:03:11.2300000",
      "EndTime": "04:03:11.5000000"
    }
  },
  {
    "TextLocation": {
      "Start": 165888,
      "End": 165891
    },
    "TimeRange": {
      "StartTime": "04:03:11.5000000",
      "EndTime": "04:03:11.6500000"
    }
  },
  {
    "TextLocation": {
      "Start": 165892,
      "End": 165896
    },
    "TimeRange": {
      "StartTime": "04:03:11.6500000",
      "EndTime": "04:03:12.0400000"
    }
  },
  {
    "TextLocation": {
      "Start": 165897,
      "End": 165900
    },
    "TimeRange": {
      "StartTime": "04:03:12.0400000",
      "EndTime": "04:03:12.4300000"
    }
  },
  {
    "TextLocation": {
      "Start": 165901,
      "End": 165905
    },
    "TimeRange": {
      "StartTime": "04:03:12.4300000",
      "EndTime": "04:03:12.6800000"
    }
  },
  {
    "TextLocation": {
      "Start": 165906,
      "End": 165909
    },
    "TimeRange": {
      "StartTime": "04:03:12.7300000",
      "EndTime": "04:03:12.8800000"
    }
  },
  {
    "TextLocation": {
      "Start": 165910,
      "End": 165912
    },
    "TimeRange": {
      "StartTime": "04:03:12.8800000",
      "EndTime": "04:03:13.0200000"
    }
  },
  {
    "TextLocation": {
      "Start": 165920,
      "End": 165924
    },
    "TimeRange": {
      "StartTime": "04:03:14.6400000",
      "EndTime": "04:03:15.2100000"
    }
  },
  {
    "TextLocation": {
      "Start": 165925,
      "End": 165927
    },
    "TimeRange": {
      "StartTime": "04:03:15.2100000",
      "EndTime": "04:03:15.6600000"
    }
  },
  {
    "TextLocation": {
      "Start": 165929,
      "End": 165933
    },
    "TimeRange": {
      "StartTime": "04:03:15.6600000",
      "EndTime": "04:03:16.7100000"
    }
  },
  {
    "TextLocation": {
      "Start": 165934,
      "End": 165938
    },
    "TimeRange": {
      "StartTime": "04:03:16.7100000",
      "EndTime": "04:03:17.0700000"
    }
  },
  {
    "TextLocation": {
      "Start": 165939,
      "End": 165942
    },
    "TimeRange": {
      "StartTime": "04:03:17.0700000",
      "EndTime": "04:03:17.5200000"
    }
  },
  {
    "TextLocation": {
      "Start": 165943,
      "End": 165948
    },
    "TimeRange": {
      "StartTime": "04:03:17.5200000",
      "EndTime": "04:03:17.9700000"
    }
  },
  {
    "TextLocation": {
      "Start": 165949,
      "End": 165952
    },
    "TimeRange": {
      "StartTime": "04:03:17.9700000",
      "EndTime": "04:03:18.7800000"
    }
  },
  {
    "TextLocation": {
      "Start": 165960,
      "End": 165964
    },
    "TimeRange": {
      "StartTime": "04:03:19.1100000",
      "EndTime": "04:03:19.3400000"
    }
  },
  {
    "TextLocation": {
      "Start": 165965,
      "End": 165969
    },
    "TimeRange": {
      "StartTime": "04:03:19.3800000",
      "EndTime": "04:03:20.0500000"
    }
  },
  {
    "TextLocation": {
      "Start": 165970,
      "End": 165974
    },
    "TimeRange": {
      "StartTime": "04:03:20.0500000",
      "EndTime": "04:03:20.7300000"
    }
  },
  {
    "TextLocation": {
      "Start": 165975,
      "End": 165977
    },
    "TimeRange": {
      "StartTime": "04:03:20.7300000",
      "EndTime": "04:03:20.7900000"
    }
  },
  {
    "TextLocation": {
      "Start": 165978,
      "End": 165986
    },
    "TimeRange": {
      "StartTime": "04:03:20.7900000",
      "EndTime": "04:03:21.1200000"
    }
  },
  {
    "TextLocation": {
      "Start": 165994,
      "End": 166000
    },
    "TimeRange": {
      "StartTime": "04:03:21.1200000",
      "EndTime": "04:03:21.5300000"
    }
  },
  {
    "TextLocation": {
      "Start": 166003,
      "End": 166006
    },
    "TimeRange": {
      "StartTime": "04:03:21.5400000",
      "EndTime": "04:03:22.1400000"
    }
  },
  {
    "TextLocation": {
      "Start": 166014,
      "End": 166018
    },
    "TimeRange": {
      "StartTime": "04:03:22.1400000",
      "EndTime": "04:03:22.4700000"
    }
  },
  {
    "TextLocation": {
      "Start": 166019,
      "End": 166021
    },
    "TimeRange": {
      "StartTime": "04:03:22.4700000",
      "EndTime": "04:03:22.5900000"
    }
  },
  {
    "TextLocation": {
      "Start": 166022,
      "End": 166025
    },
    "TimeRange": {
      "StartTime": "04:03:22.5900000",
      "EndTime": "04:03:22.7100000"
    }
  },
  {
    "TextLocation": {
      "Start": 166026,
      "End": 166038
    },
    "TimeRange": {
      "StartTime": "04:03:22.7100000",
      "EndTime": "04:03:23.4600000"
    }
  },
  {
    "TextLocation": {
      "Start": 166039,
      "End": 166041
    },
    "TimeRange": {
      "StartTime": "04:03:23.4600000",
      "EndTime": "04:03:23.6400000"
    }
  },
  {
    "TextLocation": {
      "Start": 166042,
      "End": 166046
    },
    "TimeRange": {
      "StartTime": "04:03:23.6400000",
      "EndTime": "04:03:24.1200000"
    }
  },
  {
    "TextLocation": {
      "Start": 166047,
      "End": 166051
    },
    "TimeRange": {
      "StartTime": "04:03:24.1200000",
      "EndTime": "04:03:24.6000000"
    }
  },
  {
    "TextLocation": {
      "Start": 166052,
      "End": 166054
    },
    "TimeRange": {
      "StartTime": "04:03:24.6000000",
      "EndTime": "04:03:24.9000000"
    }
  },
  {
    "TextLocation": {
      "Start": 166055,
      "End": 166059
    },
    "TimeRange": {
      "StartTime": "04:03:24.9000000",
      "EndTime": "04:03:25.6200000"
    }
  },
  {
    "TextLocation": {
      "Start": 166060,
      "End": 166064
    },
    "TimeRange": {
      "StartTime": "04:03:25.6200000",
      "EndTime": "04:03:26.3400000"
    }
  },
  {
    "TextLocation": {
      "Start": 166065,
      "End": 166069
    },
    "TimeRange": {
      "StartTime": "04:03:26.4300000",
      "EndTime": "04:03:26.6100000"
    }
  },
  {
    "TextLocation": {
      "Start": 166070,
      "End": 166083
    },
    "TimeRange": {
      "StartTime": "04:03:26.6100000",
      "EndTime": "04:03:27.2100000"
    }
  },
  {
    "TextLocation": {
      "Start": 166091,
      "End": 166098
    },
    "TimeRange": {
      "StartTime": "04:03:29.4300000",
      "EndTime": "04:03:29.5800000"
    }
  },
  {
    "TextLocation": {
      "Start": 166099,
      "End": 166102
    },
    "TimeRange": {
      "StartTime": "04:03:29.5800000",
      "EndTime": "04:03:29.6700000"
    }
  },
  {
    "TextLocation": {
      "Start": 166103,
      "End": 166109
    },
    "TimeRange": {
      "StartTime": "04:03:29.6700000",
      "EndTime": "04:03:29.9400000"
    }
  },
  {
    "TextLocation": {
      "Start": 166110,
      "End": 166112
    },
    "TimeRange": {
      "StartTime": "04:03:29.9400000",
      "EndTime": "04:03:30"
    }
  },
  {
    "TextLocation": {
      "Start": 166113,
      "End": 166116
    },
    "TimeRange": {
      "StartTime": "04:03:30",
      "EndTime": "04:03:30.0600000"
    }
  },
  {
    "TextLocation": {
      "Start": 166117,
      "End": 166130
    },
    "TimeRange": {
      "StartTime": "04:03:30.0600000",
      "EndTime": "04:03:31.1700000"
    }
  },
  {
    "TextLocation": {
      "Start": 166132,
      "End": 166133
    },
    "TimeRange": {
      "StartTime": "04:03:31.1700000",
      "EndTime": "04:03:31.6200000"
    }
  },
  {
    "TextLocation": {
      "Start": 166134,
      "End": 166141
    },
    "TimeRange": {
      "StartTime": "04:03:31.6200000",
      "EndTime": "04:03:32.0400000"
    }
  },
  {
    "TextLocation": {
      "Start": 166142,
      "End": 166146
    },
    "TimeRange": {
      "StartTime": "04:03:32.0400000",
      "EndTime": "04:03:32.4000000"
    }
  },
  {
    "TextLocation": {
      "Start": 166147,
      "End": 166151
    },
    "TimeRange": {
      "StartTime": "04:03:32.4000000",
      "EndTime": "04:03:32.7900000"
    }
  },
  {
    "TextLocation": {
      "Start": 166152,
      "End": 166156
    },
    "TimeRange": {
      "StartTime": "04:03:32.7900000",
      "EndTime": "04:03:33.1800000"
    }
  },
  {
    "TextLocation": {
      "Start": 166157,
      "End": 166160
    },
    "TimeRange": {
      "StartTime": "04:03:33.1800000",
      "EndTime": "04:03:33.3600000"
    }
  },
  {
    "TextLocation": {
      "Start": 166161,
      "End": 166164
    },
    "TimeRange": {
      "StartTime": "04:03:33.3600000",
      "EndTime": "04:03:33.4200000"
    }
  },
  {
    "TextLocation": {
      "Start": 166165,
      "End": 166169
    },
    "TimeRange": {
      "StartTime": "04:03:33.4200000",
      "EndTime": "04:03:33.6900000"
    }
  },
  {
    "TextLocation": {
      "Start": 166170,
      "End": 166178
    },
    "TimeRange": {
      "StartTime": "04:03:33.6900000",
      "EndTime": "04:03:34.0200000"
    }
  },
  {
    "TextLocation": {
      "Start": 166179,
      "End": 166186
    },
    "TimeRange": {
      "StartTime": "04:03:34.0200000",
      "EndTime": "04:03:34.5900000"
    }
  },
  {
    "TextLocation": {
      "Start": 166187,
      "End": 166194
    },
    "TimeRange": {
      "StartTime": "04:03:34.5900000",
      "EndTime": "04:03:35.1900000"
    }
  },
  {
    "TextLocation": {
      "Start": 166195,
      "End": 166200
    },
    "TimeRange": {
      "StartTime": "04:03:35.1900000",
      "EndTime": "04:03:35.4900000"
    }
  },
  {
    "TextLocation": {
      "Start": 166201,
      "End": 166204
    },
    "TimeRange": {
      "StartTime": "04:03:35.4900000",
      "EndTime": "04:03:35.6100000"
    }
  },
  {
    "TextLocation": {
      "Start": 166205,
      "End": 166208
    },
    "TimeRange": {
      "StartTime": "04:03:35.6100000",
      "EndTime": "04:03:35.7000000"
    }
  },
  {
    "TextLocation": {
      "Start": 166209,
      "End": 166218
    },
    "TimeRange": {
      "StartTime": "04:03:35.7000000",
      "EndTime": "04:03:36.4500000"
    }
  },
  {
    "TextLocation": {
      "Start": 166226,
      "End": 166229
    },
    "TimeRange": {
      "StartTime": "04:03:36.8700000",
      "EndTime": "04:03:37.0200000"
    }
  },
  {
    "TextLocation": {
      "Start": 166230,
      "End": 166234
    },
    "TimeRange": {
      "StartTime": "04:03:37.0200000",
      "EndTime": "04:03:37.1400000"
    }
  },
  {
    "TextLocation": {
      "Start": 166235,
      "End": 166243
    },
    "TimeRange": {
      "StartTime": "04:03:37.1400000",
      "EndTime": "04:03:37.4700000"
    }
  },
  {
    "TextLocation": {
      "Start": 166244,
      "End": 166251
    },
    "TimeRange": {
      "StartTime": "04:03:37.4700000",
      "EndTime": "04:03:37.8600000"
    }
  },
  {
    "TextLocation": {
      "Start": 166252,
      "End": 166260
    },
    "TimeRange": {
      "StartTime": "04:03:37.8600000",
      "EndTime": "04:03:38.2500000"
    }
  },
  {
    "TextLocation": {
      "Start": 166261,
      "End": 166263
    },
    "TimeRange": {
      "StartTime": "04:03:38.2500000",
      "EndTime": "04:03:38.6100000"
    }
  },
  {
    "TextLocation": {
      "Start": 166264,
      "End": 166267
    },
    "TimeRange": {
      "StartTime": "04:03:38.6100000",
      "EndTime": "04:03:38.7000000"
    }
  },
  {
    "TextLocation": {
      "Start": 166268,
      "End": 166274
    },
    "TimeRange": {
      "StartTime": "04:03:38.7000000",
      "EndTime": "04:03:38.9100000"
    }
  },
  {
    "TextLocation": {
      "Start": 166275,
      "End": 166277
    },
    "TimeRange": {
      "StartTime": "04:03:38.9100000",
      "EndTime": "04:03:39"
    }
  },
  {
    "TextLocation": {
      "Start": 166278,
      "End": 166281
    },
    "TimeRange": {
      "StartTime": "04:03:39",
      "EndTime": "04:03:39.0900000"
    }
  },
  {
    "TextLocation": {
      "Start": 166282,
      "End": 166287
    },
    "TimeRange": {
      "StartTime": "04:03:39.0900000",
      "EndTime": "04:03:39.3100000"
    }
  },
  {
    "TextLocation": {
      "Start": 166290,
      "End": 166292
    },
    "TimeRange": {
      "StartTime": "04:03:39.4200000",
      "EndTime": "04:03:39.6900000"
    }
  },
  {
    "TextLocation": {
      "Start": 166293,
      "End": 166296
    },
    "TimeRange": {
      "StartTime": "04:03:39.6900000",
      "EndTime": "04:03:39.9000000"
    }
  },
  {
    "TextLocation": {
      "Start": 166297,
      "End": 166300
    },
    "TimeRange": {
      "StartTime": "04:03:39.9000000",
      "EndTime": "04:03:40.0200000"
    }
  },
  {
    "TextLocation": {
      "Start": 166301,
      "End": 166306
    },
    "TimeRange": {
      "StartTime": "04:03:40.0200000",
      "EndTime": "04:03:40.2600000"
    }
  },
  {
    "TextLocation": {
      "Start": 166307,
      "End": 166309
    },
    "TimeRange": {
      "StartTime": "04:03:40.2600000",
      "EndTime": "04:03:40.3500000"
    }
  },
  {
    "TextLocation": {
      "Start": 166310,
      "End": 166315
    },
    "TimeRange": {
      "StartTime": "04:03:40.3500000",
      "EndTime": "04:03:40.5900000"
    }
  },
  {
    "TextLocation": {
      "Start": 166316,
      "End": 166320
    },
    "TimeRange": {
      "StartTime": "04:03:40.5900000",
      "EndTime": "04:03:40.7400000"
    }
  },
  {
    "TextLocation": {
      "Start": 166321,
      "End": 166326
    },
    "TimeRange": {
      "StartTime": "04:03:40.7400000",
      "EndTime": "04:03:41.0700000"
    }
  },
  {
    "TextLocation": {
      "Start": 166334,
      "End": 166337
    },
    "TimeRange": {
      "StartTime": "04:03:41.1000000",
      "EndTime": "04:03:41.7000000"
    }
  },
  {
    "TextLocation": {
      "Start": 166345,
      "End": 166348
    },
    "TimeRange": {
      "StartTime": "04:03:42.2400000",
      "EndTime": "04:03:42.3600000"
    }
  },
  {
    "TextLocation": {
      "Start": 166349,
      "End": 166352
    },
    "TimeRange": {
      "StartTime": "04:03:42.3600000",
      "EndTime": "04:03:42.5100000"
    }
  },
  {
    "TextLocation": {
      "Start": 166353,
      "End": 166356
    },
    "TimeRange": {
      "StartTime": "04:03:42.5100000",
      "EndTime": "04:03:42.6000000"
    }
  },
  {
    "TextLocation": {
      "Start": 166357,
      "End": 166361
    },
    "TimeRange": {
      "StartTime": "04:03:42.6000000",
      "EndTime": "04:03:42.7200000"
    }
  },
  {
    "TextLocation": {
      "Start": 166362,
      "End": 166366
    },
    "TimeRange": {
      "StartTime": "04:03:42.7200000",
      "EndTime": "04:03:42.8700000"
    }
  },
  {
    "TextLocation": {
      "Start": 166367,
      "End": 166374
    },
    "TimeRange": {
      "StartTime": "04:03:42.8700000",
      "EndTime": "04:03:43.3800000"
    }
  },
  {
    "TextLocation": {
      "Start": 166377,
      "End": 166380
    },
    "TimeRange": {
      "StartTime": "04:03:44.3300000",
      "EndTime": "04:03:44.6700000"
    }
  },
  {
    "TextLocation": {
      "Start": 166381,
      "End": 166384
    },
    "TimeRange": {
      "StartTime": "04:03:44.7500000",
      "EndTime": "04:03:45.8200000"
    }
  },
  {
    "TextLocation": {
      "Start": 166385,
      "End": 166389
    },
    "TimeRange": {
      "StartTime": "04:03:46.3100000",
      "EndTime": "04:03:46.4300000"
    }
  },
  {
    "TextLocation": {
      "Start": 166390,
      "End": 166394
    },
    "TimeRange": {
      "StartTime": "04:03:46.4300000",
      "EndTime": "04:03:46.5500000"
    }
  },
  {
    "TextLocation": {
      "Start": 166395,
      "End": 166399
    },
    "TimeRange": {
      "StartTime": "04:03:46.5500000",
      "EndTime": "04:03:46.7100000"
    }
  },
  {
    "TextLocation": {
      "Start": 166400,
      "End": 166404
    },
    "TimeRange": {
      "StartTime": "04:03:46.7300000",
      "EndTime": "04:03:46.9100000"
    }
  },
  {
    "TextLocation": {
      "Start": 166412,
      "End": 166415
    },
    "TimeRange": {
      "StartTime": "04:03:47.0600000",
      "EndTime": "04:03:47.2700000"
    }
  },
  {
    "TextLocation": {
      "Start": 166416,
      "End": 166418
    },
    "TimeRange": {
      "StartTime": "04:03:47.2700000",
      "EndTime": "04:03:47.4500000"
    }
  },
  {
    "TextLocation": {
      "Start": 166419,
      "End": 166422
    },
    "TimeRange": {
      "StartTime": "04:03:47.4500000",
      "EndTime": "04:03:47.6300000"
    }
  },
  {
    "TextLocation": {
      "Start": 166424,
      "End": 166428
    },
    "TimeRange": {
      "StartTime": "04:03:47.6300000",
      "EndTime": "04:03:48.2000000"
    }
  },
  {
    "TextLocation": {
      "Start": 166436,
      "End": 166439
    },
    "TimeRange": {
      "StartTime": "04:03:48.7100000",
      "EndTime": "04:03:48.9900000"
    }
  },
  {
    "TextLocation": {
      "Start": 166440,
      "End": 166447
    },
    "TimeRange": {
      "StartTime": "04:03:49.0100000",
      "EndTime": "04:03:49.3400000"
    }
  },
  {
    "TextLocation": {
      "Start": 166449,
      "End": 166452
    },
    "TimeRange": {
      "StartTime": "04:03:49.3400000",
      "EndTime": "04:03:49.4000000"
    }
  },
  {
    "TextLocation": {
      "Start": 166453,
      "End": 166458
    },
    "TimeRange": {
      "StartTime": "04:03:49.4000000",
      "EndTime": "04:03:49.5200000"
    }
  },
  {
    "TextLocation": {
      "Start": 166459,
      "End": 166461
    },
    "TimeRange": {
      "StartTime": "04:03:49.5200000",
      "EndTime": "04:03:49.6100000"
    }
  },
  {
    "TextLocation": {
      "Start": 166462,
      "End": 166466
    },
    "TimeRange": {
      "StartTime": "04:03:49.6100000",
      "EndTime": "04:03:49.8200000"
    }
  },
  {
    "TextLocation": {
      "Start": 166467,
      "End": 166470
    },
    "TimeRange": {
      "StartTime": "04:03:49.8200000",
      "EndTime": "04:03:50.4200000"
    }
  },
  {
    "TextLocation": {
      "Start": 166471,
      "End": 166474
    },
    "TimeRange": {
      "StartTime": "04:03:50.4200000",
      "EndTime": "04:03:50.7400000"
    }
  },
  {
    "TextLocation": {
      "Start": 166475,
      "End": 166477
    },
    "TimeRange": {
      "StartTime": "04:03:50.7400000",
      "EndTime": "04:03:50.8400000"
    }
  },
  {
    "TextLocation": {
      "Start": 166478,
      "End": 166480
    },
    "TimeRange": {
      "StartTime": "04:03:50.8400000",
      "EndTime": "04:03:52.1300000"
    }
  },
  {
    "TextLocation": {
      "Start": 166483,
      "End": 166487
    },
    "TimeRange": {
      "StartTime": "04:03:53.2900000",
      "EndTime": "04:03:53.5200000"
    }
  },
  {
    "TextLocation": {
      "Start": 166488,
      "End": 166492
    },
    "TimeRange": {
      "StartTime": "04:03:53.5300000",
      "EndTime": "04:03:54.4900000"
    }
  },
  {
    "TextLocation": {
      "Start": 166495,
      "End": 166498
    },
    "TimeRange": {
      "StartTime": "04:04:01.8300000",
      "EndTime": "04:04:02.0700000"
    }
  },
  {
    "TextLocation": {
      "Start": 166499,
      "End": 166504
    },
    "TimeRange": {
      "StartTime": "04:04:02.0700000",
      "EndTime": "04:04:02.6400000"
    }
  },
  {
    "TextLocation": {
      "Start": 166506,
      "End": 166511
    },
    "TimeRange": {
      "StartTime": "04:04:02.7900000",
      "EndTime": "04:04:03.2400000"
    }
  },
  {
    "TextLocation": {
      "Start": 166512,
      "End": 166516
    },
    "TimeRange": {
      "StartTime": "04:04:03.2400000",
      "EndTime": "04:04:03.5400000"
    }
  },
  {
    "TextLocation": {
      "Start": 166517,
      "End": 166524
    },
    "TimeRange": {
      "StartTime": "04:04:03.5400000",
      "EndTime": "04:04:03.9000000"
    }
  },
  {
    "TextLocation": {
      "Start": 166525,
      "End": 166535
    },
    "TimeRange": {
      "StartTime": "04:04:03.9000000",
      "EndTime": "04:04:04.3800000"
    }
  },
  {
    "TextLocation": {
      "Start": 166536,
      "End": 166539
    },
    "TimeRange": {
      "StartTime": "04:04:04.3900000",
      "EndTime": "04:04:04.5300000"
    }
  },
  {
    "TextLocation": {
      "Start": 166540,
      "End": 166542
    },
    "TimeRange": {
      "StartTime": "04:04:04.5300000",
      "EndTime": "04:04:04.6500000"
    }
  },
  {
    "TextLocation": {
      "Start": 166543,
      "End": 166544
    },
    "TimeRange": {
      "StartTime": "04:04:04.6500000",
      "EndTime": "04:04:04.7400000"
    }
  },
  {
    "TextLocation": {
      "Start": 166545,
      "End": 166551
    },
    "TimeRange": {
      "StartTime": "04:04:04.7400000",
      "EndTime": "04:04:04.9200000"
    }
  },
  {
    "TextLocation": {
      "Start": 166552,
      "End": 166555
    },
    "TimeRange": {
      "StartTime": "04:04:04.9200000",
      "EndTime": "04:04:05.2800000"
    }
  },
  {
    "TextLocation": {
      "Start": 166556,
      "End": 166565
    },
    "TimeRange": {
      "StartTime": "04:04:05.7900000",
      "EndTime": "04:04:06.1200000"
    }
  },
  {
    "TextLocation": {
      "Start": 166566,
      "End": 166568
    },
    "TimeRange": {
      "StartTime": "04:04:06.1200000",
      "EndTime": "04:04:06.2400000"
    }
  },
  {
    "TextLocation": {
      "Start": 166569,
      "End": 166572
    },
    "TimeRange": {
      "StartTime": "04:04:06.2400000",
      "EndTime": "04:04:06.3600000"
    }
  },
  {
    "TextLocation": {
      "Start": 166573,
      "End": 166576
    },
    "TimeRange": {
      "StartTime": "04:04:06.3600000",
      "EndTime": "04:04:06.7100000"
    }
  },
  {
    "TextLocation": {
      "Start": 166579,
      "End": 166582
    },
    "TimeRange": {
      "StartTime": "04:04:06.7200000",
      "EndTime": "04:04:06.9600000"
    }
  },
  {
    "TextLocation": {
      "Start": 166583,
      "End": 166587
    },
    "TimeRange": {
      "StartTime": "04:04:06.9600000",
      "EndTime": "04:04:07.3800000"
    }
  },
  {
    "TextLocation": {
      "Start": 166588,
      "End": 166593
    },
    "TimeRange": {
      "StartTime": "04:04:07.5300000",
      "EndTime": "04:04:07.7700000"
    }
  },
  {
    "TextLocation": {
      "Start": 166594,
      "End": 166598
    },
    "TimeRange": {
      "StartTime": "04:04:07.7700000",
      "EndTime": "04:04:07.9200000"
    }
  },
  {
    "TextLocation": {
      "Start": 166599,
      "End": 166605
    },
    "TimeRange": {
      "StartTime": "04:04:07.9200000",
      "EndTime": "04:04:08.2500000"
    }
  },
  {
    "TextLocation": {
      "Start": 166606,
      "End": 166610
    },
    "TimeRange": {
      "StartTime": "04:04:08.2500000",
      "EndTime": "04:04:08.4600000"
    }
  },
  {
    "TextLocation": {
      "Start": 166612,
      "End": 166616
    },
    "TimeRange": {
      "StartTime": "04:04:08.4600000",
      "EndTime": "04:04:08.6400000"
    }
  },
  {
    "TextLocation": {
      "Start": 166617,
      "End": 166621
    },
    "TimeRange": {
      "StartTime": "04:04:08.6400000",
      "EndTime": "04:04:08.8200000"
    }
  },
  {
    "TextLocation": {
      "Start": 166622,
      "End": 166625
    },
    "TimeRange": {
      "StartTime": "04:04:08.8200000",
      "EndTime": "04:04:08.9400000"
    }
  },
  {
    "TextLocation": {
      "Start": 166626,
      "End": 166630
    },
    "TimeRange": {
      "StartTime": "04:04:08.9400000",
      "EndTime": "04:04:09.1200000"
    }
  },
  {
    "TextLocation": {
      "Start": 166631,
      "End": 166634
    },
    "TimeRange": {
      "StartTime": "04:04:09.1200000",
      "EndTime": "04:04:09.2700000"
    }
  },
  {
    "TextLocation": {
      "Start": 166642,
      "End": 166646
    },
    "TimeRange": {
      "StartTime": "04:04:10.9400000",
      "EndTime": "04:04:11.3900000"
    }
  },
  {
    "TextLocation": {
      "Start": 166647,
      "End": 166649
    },
    "TimeRange": {
      "StartTime": "04:04:11.3900000",
      "EndTime": "04:04:11.7800000"
    }
  },
  {
    "TextLocation": {
      "Start": 166651,
      "End": 166655
    },
    "TimeRange": {
      "StartTime": "04:04:11.7800000",
      "EndTime": "04:04:12.7400000"
    }
  },
  {
    "TextLocation": {
      "Start": 166656,
      "End": 166660
    },
    "TimeRange": {
      "StartTime": "04:04:12.7400000",
      "EndTime": "04:04:13.2800000"
    }
  },
  {
    "TextLocation": {
      "Start": 166661,
      "End": 166664
    },
    "TimeRange": {
      "StartTime": "04:04:13.2800000",
      "EndTime": "04:04:14.1500000"
    }
  },
  {
    "TextLocation": {
      "Start": 166665,
      "End": 166668
    },
    "TimeRange": {
      "StartTime": "04:04:14.1500000",
      "EndTime": "04:04:14.9900000"
    }
  },
  {
    "TextLocation": {
      "Start": 166676,
      "End": 166678
    },
    "TimeRange": {
      "StartTime": "04:04:15.8300000",
      "EndTime": "04:04:15.9500000"
    }
  },
  {
    "TextLocation": {
      "Start": 166679,
      "End": 166684
    },
    "TimeRange": {
      "StartTime": "04:04:15.9500000",
      "EndTime": "04:04:16.0700000"
    }
  },
  {
    "TextLocation": {
      "Start": 166685,
      "End": 166689
    },
    "TimeRange": {
      "StartTime": "04:04:16.0700000",
      "EndTime": "04:04:16.2500000"
    }
  },
  {
    "TextLocation": {
      "Start": 166690,
      "End": 166692
    },
    "TimeRange": {
      "StartTime": "04:04:16.2500000",
      "EndTime": "04:04:16.5400000"
    }
  },
  {
    "TextLocation": {
      "Start": 166693,
      "End": 166697
    },
    "TimeRange": {
      "StartTime": "04:04:16.8200000",
      "EndTime": "04:04:17.1900000"
    }
  },
  {
    "TextLocation": {
      "Start": 166698,
      "End": 166702
    },
    "TimeRange": {
      "StartTime": "04:04:17.1900000",
      "EndTime": "04:04:17.5700000"
    }
  },
  {
    "TextLocation": {
      "Start": 166703,
      "End": 166705
    },
    "TimeRange": {
      "StartTime": "04:04:17.5700000",
      "EndTime": "04:04:17.6900000"
    }
  },
  {
    "TextLocation": {
      "Start": 166706,
      "End": 166711
    },
    "TimeRange": {
      "StartTime": "04:04:17.6900000",
      "EndTime": "04:04:18.3600000"
    }
  },
  {
    "TextLocation": {
      "Start": 166712,
      "End": 166716
    },
    "TimeRange": {
      "StartTime": "04:04:18.3600000",
      "EndTime": "04:04:19.0400000"
    }
  },
  {
    "TextLocation": {
      "Start": 166717,
      "End": 166719
    },
    "TimeRange": {
      "StartTime": "04:04:19.0400000",
      "EndTime": "04:04:19.1300000"
    }
  },
  {
    "TextLocation": {
      "Start": 166720,
      "End": 166728
    },
    "TimeRange": {
      "StartTime": "04:04:19.1300000",
      "EndTime": "04:04:19.4600000"
    }
  },
  {
    "TextLocation": {
      "Start": 166729,
      "End": 166735
    },
    "TimeRange": {
      "StartTime": "04:04:19.4600000",
      "EndTime": "04:04:19.8900000"
    }
  },
  {
    "TextLocation": {
      "Start": 166738,
      "End": 166741
    },
    "TimeRange": {
      "StartTime": "04:04:19.9400000",
      "EndTime": "04:04:20.4200000"
    }
  },
  {
    "TextLocation": {
      "Start": 166744,
      "End": 166748
    },
    "TimeRange": {
      "StartTime": "04:04:20.7400000",
      "EndTime": "04:04:20.9200000"
    }
  },
  {
    "TextLocation": {
      "Start": 166756,
      "End": 166759
    },
    "TimeRange": {
      "StartTime": "04:04:22.1900000",
      "EndTime": "04:04:22.4900000"
    }
  },
  {
    "TextLocation": {
      "Start": 166760,
      "End": 166764
    },
    "TimeRange": {
      "StartTime": "04:04:22.4900000",
      "EndTime": "04:04:22.7600000"
    }
  },
  {
    "TextLocation": {
      "Start": 166765,
      "End": 166766
    },
    "TimeRange": {
      "StartTime": "04:04:22.7600000",
      "EndTime": "04:04:22.9100000"
    }
  },
  {
    "TextLocation": {
      "Start": 166767,
      "End": 166770
    },
    "TimeRange": {
      "StartTime": "04:04:22.9100000",
      "EndTime": "04:04:23.1200000"
    }
  },
  {
    "TextLocation": {
      "Start": 166771,
      "End": 166775
    },
    "TimeRange": {
      "StartTime": "04:04:23.1200000",
      "EndTime": "04:04:23.4500000"
    }
  },
  {
    "TextLocation": {
      "Start": 166776,
      "End": 166778
    },
    "TimeRange": {
      "StartTime": "04:04:23.4500000",
      "EndTime": "04:04:23.6000000"
    }
  },
  {
    "TextLocation": {
      "Start": 166779,
      "End": 166789
    },
    "TimeRange": {
      "StartTime": "04:04:23.6000000",
      "EndTime": "04:04:24.1700000"
    }
  },
  {
    "TextLocation": {
      "Start": 166790,
      "End": 166791
    },
    "TimeRange": {
      "StartTime": "04:04:24.1700000",
      "EndTime": "04:04:24.2900000"
    }
  },
  {
    "TextLocation": {
      "Start": 166792,
      "End": 166797
    },
    "TimeRange": {
      "StartTime": "04:04:24.2900000",
      "EndTime": "04:04:24.5300000"
    }
  },
  {
    "TextLocation": {
      "Start": 166798,
      "End": 166801
    },
    "TimeRange": {
      "StartTime": "04:04:24.5300000",
      "EndTime": "04:04:25.1600000"
    }
  },
  {
    "TextLocation": {
      "Start": 166804,
      "End": 166807
    },
    "TimeRange": {
      "StartTime": "04:04:25.2500000",
      "EndTime": "04:04:26.0600000"
    }
  },
  {
    "TextLocation": {
      "Start": 166810,
      "End": 166813
    },
    "TimeRange": {
      "StartTime": "04:04:26.6900000",
      "EndTime": "04:04:27.0500000"
    }
  },
  {
    "TextLocation": {
      "Start": 166814,
      "End": 166821
    },
    "TimeRange": {
      "StartTime": "04:04:27.0500000",
      "EndTime": "04:04:28.0200000"
    }
  },
  {
    "TextLocation": {
      "Start": 166824,
      "End": 166828
    },
    "TimeRange": {
      "StartTime": "04:04:28.0400000",
      "EndTime": "04:04:28.4000000"
    }
  },
  {
    "TextLocation": {
      "Start": 166829,
      "End": 166833
    },
    "TimeRange": {
      "StartTime": "04:04:28.4000000",
      "EndTime": "04:04:28.8500000"
    }
  },
  {
    "TextLocation": {
      "Start": 166834,
      "End": 166841
    },
    "TimeRange": {
      "StartTime": "04:04:29.1500000",
      "EndTime": "04:04:29.7800000"
    }
  },
  {
    "TextLocation": {
      "Start": 166842,
      "End": 166844
    },
    "TimeRange": {
      "StartTime": "04:04:29.8100000",
      "EndTime": "04:04:30.1400000"
    }
  },
  {
    "TextLocation": {
      "Start": 166845,
      "End": 166848
    },
    "TimeRange": {
      "StartTime": "04:04:30.1400000",
      "EndTime": "04:04:30.6500000"
    }
  },
  {
    "TextLocation": {
      "Start": 166849,
      "End": 166852
    },
    "TimeRange": {
      "StartTime": "04:04:30.6500000",
      "EndTime": "04:04:30.8000000"
    }
  },
  {
    "TextLocation": {
      "Start": 166853,
      "End": 166857
    },
    "TimeRange": {
      "StartTime": "04:04:30.8000000",
      "EndTime": "04:04:31.0400000"
    }
  },
  {
    "TextLocation": {
      "Start": 166858,
      "End": 166863
    },
    "TimeRange": {
      "StartTime": "04:04:31.0400000",
      "EndTime": "04:04:31.3100000"
    }
  },
  {
    "TextLocation": {
      "Start": 166864,
      "End": 166867
    },
    "TimeRange": {
      "StartTime": "04:04:31.3100000",
      "EndTime": "04:04:31.4900000"
    }
  },
  {
    "TextLocation": {
      "Start": 166868,
      "End": 166872
    },
    "TimeRange": {
      "StartTime": "04:04:31.4900000",
      "EndTime": "04:04:31.7900000"
    }
  },
  {
    "TextLocation": {
      "Start": 166873,
      "End": 166875
    },
    "TimeRange": {
      "StartTime": "04:04:31.7900000",
      "EndTime": "04:04:32.3300000"
    }
  },
  {
    "TextLocation": {
      "Start": 166878,
      "End": 166883
    },
    "TimeRange": {
      "StartTime": "04:04:32.6900000",
      "EndTime": "04:04:33.5300000"
    }
  },
  {
    "TextLocation": {
      "Start": 166886,
      "End": 166889
    },
    "TimeRange": {
      "StartTime": "04:04:33.8900000",
      "EndTime": "04:04:34.7300000"
    }
  },
  {
    "TextLocation": {
      "Start": 166892,
      "End": 166894
    },
    "TimeRange": {
      "StartTime": "04:04:35.4900000",
      "EndTime": "04:04:35.7300000"
    }
  },
  {
    "TextLocation": {
      "Start": 166895,
      "End": 166897
    },
    "TimeRange": {
      "StartTime": "04:04:35.7300000",
      "EndTime": "04:04:35.8200000"
    }
  },
  {
    "TextLocation": {
      "Start": 166898,
      "End": 166902
    },
    "TimeRange": {
      "StartTime": "04:04:35.8200000",
      "EndTime": "04:04:36.1200000"
    }
  },
  {
    "TextLocation": {
      "Start": 166903,
      "End": 166906
    },
    "TimeRange": {
      "StartTime": "04:04:36.1200000",
      "EndTime": "04:04:36.3000000"
    }
  },
  {
    "TextLocation": {
      "Start": 166907,
      "End": 166910
    },
    "TimeRange": {
      "StartTime": "04:04:36.3000000",
      "EndTime": "04:04:36.4800000"
    }
  },
  {
    "TextLocation": {
      "Start": 166911,
      "End": 166913
    },
    "TimeRange": {
      "StartTime": "04:04:36.4800000",
      "EndTime": "04:04:36.6000000"
    }
  },
  {
    "TextLocation": {
      "Start": 166914,
      "End": 166924
    },
    "TimeRange": {
      "StartTime": "04:04:36.6000000",
      "EndTime": "04:04:37.1700000"
    }
  },
  {
    "TextLocation": {
      "Start": 166925,
      "End": 166927
    },
    "TimeRange": {
      "StartTime": "04:04:37.1700000",
      "EndTime": "04:04:37.7100000"
    }
  },
  {
    "TextLocation": {
      "Start": 166930,
      "End": 166933
    },
    "TimeRange": {
      "StartTime": "04:04:38.1600000",
      "EndTime": "04:04:38.4900000"
    }
  },
  {
    "TextLocation": {
      "Start": 166934,
      "End": 166938
    },
    "TimeRange": {
      "StartTime": "04:04:38.5200000",
      "EndTime": "04:04:39.0900000"
    }
  },
  {
    "TextLocation": {
      "Start": 166939,
      "End": 166942
    },
    "TimeRange": {
      "StartTime": "04:04:39.0900000",
      "EndTime": "04:04:39.4200000"
    }
  },
  {
    "TextLocation": {
      "Start": 166943,
      "End": 166947
    },
    "TimeRange": {
      "StartTime": "04:04:39.4200000",
      "EndTime": "04:04:39.6300000"
    }
  },
  {
    "TextLocation": {
      "Start": 166948,
      "End": 166960
    },
    "TimeRange": {
      "StartTime": "04:04:39.6300000",
      "EndTime": "04:04:40.3200000"
    }
  },
  {
    "TextLocation": {
      "Start": 166961,
      "End": 166963
    },
    "TimeRange": {
      "StartTime": "04:04:40.3200000",
      "EndTime": "04:04:40.8300000"
    }
  },
  {
    "TextLocation": {
      "Start": 166966,
      "End": 166969
    },
    "TimeRange": {
      "StartTime": "04:04:40.8300000",
      "EndTime": "04:04:41.2800000"
    }
  },
  {
    "TextLocation": {
      "Start": 166970,
      "End": 166974
    },
    "TimeRange": {
      "StartTime": "04:04:41.2800000",
      "EndTime": "04:04:41.8800000"
    }
  },
  {
    "TextLocation": {
      "Start": 166975,
      "End": 166978
    },
    "TimeRange": {
      "StartTime": "04:04:42.0900000",
      "EndTime": "04:04:42.4500000"
    }
  },
  {
    "TextLocation": {
      "Start": 166979,
      "End": 166982
    },
    "TimeRange": {
      "StartTime": "04:04:42.4500000",
      "EndTime": "04:04:42.9900000"
    }
  },
  {
    "TextLocation": {
      "Start": 166985,
      "End": 166991
    },
    "TimeRange": {
      "StartTime": "04:04:43.2000000",
      "EndTime": "04:04:43.5000000"
    }
  },
  {
    "TextLocation": {
      "Start": 166992,
      "End": 166995
    },
    "TimeRange": {
      "StartTime": "04:04:43.5000000",
      "EndTime": "04:04:43.7400000"
    }
  },
  {
    "TextLocation": {
      "Start": 166996,
      "End": 167000
    },
    "TimeRange": {
      "StartTime": "04:04:43.7400000",
      "EndTime": "04:04:44.4700000"
    }
  },
  {
    "TextLocation": {
      "Start": 167003,
      "End": 167012
    },
    "TimeRange": {
      "StartTime": "04:04:44.4900000",
      "EndTime": "04:04:45.7800000"
    }
  },
  {
    "TextLocation": {
      "Start": 167013,
      "End": 167014
    },
    "TimeRange": {
      "StartTime": "04:04:45.7800000",
      "EndTime": "04:04:46.1100000"
    }
  },
  {
    "TextLocation": {
      "Start": 167015,
      "End": 167019
    },
    "TimeRange": {
      "StartTime": "04:04:46.1100000",
      "EndTime": "04:04:46.3800000"
    }
  },
  {
    "TextLocation": {
      "Start": 167020,
      "End": 167023
    },
    "TimeRange": {
      "StartTime": "04:04:46.3800000",
      "EndTime": "04:04:46.9200000"
    }
  },
  {
    "TextLocation": {
      "Start": 167026,
      "End": 167030
    },
    "TimeRange": {
      "StartTime": "04:04:47.1300000",
      "EndTime": "04:04:47.5500000"
    }
  },
  {
    "TextLocation": {
      "Start": 167031,
      "End": 167034
    },
    "TimeRange": {
      "StartTime": "04:04:47.5500000",
      "EndTime": "04:04:47.7600000"
    }
  },
  {
    "TextLocation": {
      "Start": 167035,
      "End": 167039
    },
    "TimeRange": {
      "StartTime": "04:04:47.7600000",
      "EndTime": "04:04:48.1200000"
    }
  },
  {
    "TextLocation": {
      "Start": 167040,
      "End": 167044
    },
    "TimeRange": {
      "StartTime": "04:04:48.1200000",
      "EndTime": "04:04:48.4500000"
    }
  },
  {
    "TextLocation": {
      "Start": 167045,
      "End": 167046
    },
    "TimeRange": {
      "StartTime": "04:04:48.4500000",
      "EndTime": "04:04:48.6600000"
    }
  },
  {
    "TextLocation": {
      "Start": 167047,
      "End": 167051
    },
    "TimeRange": {
      "StartTime": "04:04:48.6600000",
      "EndTime": "04:04:48.9000000"
    }
  },
  {
    "TextLocation": {
      "Start": 167052,
      "End": 167055
    },
    "TimeRange": {
      "StartTime": "04:04:48.9000000",
      "EndTime": "04:04:49.4700000"
    }
  },
  {
    "TextLocation": {
      "Start": 167056,
      "End": 167058
    },
    "TimeRange": {
      "StartTime": "04:04:49.5000000",
      "EndTime": "04:04:50.4600000"
    }
  },
  {
    "TextLocation": {
      "Start": 167059,
      "End": 167061
    },
    "TimeRange": {
      "StartTime": "04:04:50.4900000",
      "EndTime": "04:04:51.1800000"
    }
  },
  {
    "TextLocation": {
      "Start": 167062,
      "End": 167065
    },
    "TimeRange": {
      "StartTime": "04:04:51.1800000",
      "EndTime": "04:04:51.3900000"
    }
  },
  {
    "TextLocation": {
      "Start": 167066,
      "End": 167069
    },
    "TimeRange": {
      "StartTime": "04:04:51.3900000",
      "EndTime": "04:04:51.9300000"
    }
  },
  {
    "TextLocation": {
      "Start": 167072,
      "End": 167076
    },
    "TimeRange": {
      "StartTime": "04:04:52.6600000",
      "EndTime": "04:04:53.4000000"
    }
  },
  {
    "TextLocation": {
      "Start": 167077,
      "End": 167079
    },
    "TimeRange": {
      "StartTime": "04:04:53.7000000",
      "EndTime": "04:04:54.3300000"
    }
  },
  {
    "TextLocation": {
      "Start": 167080,
      "End": 167085
    },
    "TimeRange": {
      "StartTime": "04:04:54.6000000",
      "EndTime": "04:04:55.3800000"
    }
  },
  {
    "TextLocation": {
      "Start": 167088,
      "End": 167092
    },
    "TimeRange": {
      "StartTime": "04:04:56.0100000",
      "EndTime": "04:04:56.5500000"
    }
  },
  {
    "TextLocation": {
      "Start": 167094,
      "End": 167095
    },
    "TimeRange": {
      "StartTime": "04:04:56.5500000",
      "EndTime": "04:04:56.8500000"
    }
  },
  {
    "TextLocation": {
      "Start": 167096,
      "End": 167100
    },
    "TimeRange": {
      "StartTime": "04:04:56.8500000",
      "EndTime": "04:04:57.0900000"
    }
  },
  {
    "TextLocation": {
      "Start": 167101,
      "End": 167103
    },
    "TimeRange": {
      "StartTime": "04:04:57.0900000",
      "EndTime": "04:04:57.5700000"
    }
  },
  {
    "TextLocation": {
      "Start": 167106,
      "End": 167116
    },
    "TimeRange": {
      "StartTime": "04:04:59.5900000",
      "EndTime": "04:05:00.9400000"
    }
  },
  {
    "TextLocation": {
      "Start": 167117,
      "End": 167124
    },
    "TimeRange": {
      "StartTime": "04:05:00.9400000",
      "EndTime": "04:05:02.0200000"
    }
  },
  {
    "TextLocation": {
      "Start": 167125,
      "End": 167129
    },
    "TimeRange": {
      "StartTime": "04:05:02.0200000",
      "EndTime": "04:05:02.1700000"
    }
  },
  {
    "TextLocation": {
      "Start": 167130,
      "End": 167134
    },
    "TimeRange": {
      "StartTime": "04:05:02.1700000",
      "EndTime": "04:05:02.3200000"
    }
  },
  {
    "TextLocation": {
      "Start": 167135,
      "End": 167141
    },
    "TimeRange": {
      "StartTime": "04:05:02.3200000",
      "EndTime": "04:05:02.7100000"
    }
  },
  {
    "TextLocation": {
      "Start": 167142,
      "End": 167148
    },
    "TimeRange": {
      "StartTime": "04:05:02.7100000",
      "EndTime": "04:05:03.0400000"
    }
  },
  {
    "TextLocation": {
      "Start": 167149,
      "End": 167151
    },
    "TimeRange": {
      "StartTime": "04:05:03.0400000",
      "EndTime": "04:05:03.4000000"
    }
  },
  {
    "TextLocation": {
      "Start": 167154,
      "End": 167157
    },
    "TimeRange": {
      "StartTime": "04:05:04.3300000",
      "EndTime": "04:05:04.6000000"
    }
  },
  {
    "TextLocation": {
      "Start": 167158,
      "End": 167161
    },
    "TimeRange": {
      "StartTime": "04:05:04.6000000",
      "EndTime": "04:05:04.7200000"
    }
  },
  {
    "TextLocation": {
      "Start": 167162,
      "End": 167165
    },
    "TimeRange": {
      "StartTime": "04:05:04.7200000",
      "EndTime": "04:05:04.9000000"
    }
  },
  {
    "TextLocation": {
      "Start": 167166,
      "End": 167170
    },
    "TimeRange": {
      "StartTime": "04:05:04.9000000",
      "EndTime": "04:05:05.3500000"
    }
  },
  {
    "TextLocation": {
      "Start": 167171,
      "End": 167173
    },
    "TimeRange": {
      "StartTime": "04:05:05.3500000",
      "EndTime": "04:05:06.2200000"
    }
  },
  {
    "TextLocation": {
      "Start": 167174,
      "End": 167178
    },
    "TimeRange": {
      "StartTime": "04:05:06.2200000",
      "EndTime": "04:05:06.7900000"
    }
  },
  {
    "TextLocation": {
      "Start": 167179,
      "End": 167182
    },
    "TimeRange": {
      "StartTime": "04:05:06.7900000",
      "EndTime": "04:05:07.0300000"
    }
  },
  {
    "TextLocation": {
      "Start": 167183,
      "End": 167186
    },
    "TimeRange": {
      "StartTime": "04:05:07.0300000",
      "EndTime": "04:05:07.5700000"
    }
  },
  {
    "TextLocation": {
      "Start": 167189,
      "End": 167191
    },
    "TimeRange": {
      "StartTime": "04:05:08.5100000",
      "EndTime": "04:05:08.8100000"
    }
  },
  {
    "TextLocation": {
      "Start": 167192,
      "End": 167194
    },
    "TimeRange": {
      "StartTime": "04:05:08.8100000",
      "EndTime": "04:05:09.4100000"
    }
  },
  {
    "TextLocation": {
      "Start": 167197,
      "End": 167199
    },
    "TimeRange": {
      "StartTime": "04:05:09.8900000",
      "EndTime": "04:05:10.1600000"
    }
  },
  {
    "TextLocation": {
      "Start": 167200,
      "End": 167203
    },
    "TimeRange": {
      "StartTime": "04:05:10.1600000",
      "EndTime": "04:05:10.3400000"
    }
  },
  {
    "TextLocation": {
      "Start": 167204,
      "End": 167212
    },
    "TimeRange": {
      "StartTime": "04:05:10.3400000",
      "EndTime": "04:05:11.2100000"
    }
  },
  {
    "TextLocation": {
      "Start": 167213,
      "End": 167216
    },
    "TimeRange": {
      "StartTime": "04:05:11.2400000",
      "EndTime": "04:05:12.1100000"
    }
  },
  {
    "TextLocation": {
      "Start": 167219,
      "End": 167227
    },
    "TimeRange": {
      "StartTime": "04:05:12.7400000",
      "EndTime": "04:05:13.2800000"
    }
  },
  {
    "TextLocation": {
      "Start": 167228,
      "End": 167230
    },
    "TimeRange": {
      "StartTime": "04:05:13.2800000",
      "EndTime": "04:05:13.5500000"
    }
  },
  {
    "TextLocation": {
      "Start": 167231,
      "End": 167240
    },
    "TimeRange": {
      "StartTime": "04:05:13.5500000",
      "EndTime": "04:05:14.6600000"
    }
  },
  {
    "TextLocation": {
      "Start": 167243,
      "End": 167245
    },
    "TimeRange": {
      "StartTime": "04:05:15.4000000",
      "EndTime": "04:05:15.6100000"
    }
  },
  {
    "TextLocation": {
      "Start": 167246,
      "End": 167249
    },
    "TimeRange": {
      "StartTime": "04:05:15.6100000",
      "EndTime": "04:05:15.7900000"
    }
  },
  {
    "TextLocation": {
      "Start": 167250,
      "End": 167254
    },
    "TimeRange": {
      "StartTime": "04:05:15.7900000",
      "EndTime": "04:05:16.1200000"
    }
  },
  {
    "TextLocation": {
      "Start": 167255,
      "End": 167256
    },
    "TimeRange": {
      "StartTime": "04:05:16.1200000",
      "EndTime": "04:05:16.2400000"
    }
  },
  {
    "TextLocation": {
      "Start": 167257,
      "End": 167262
    },
    "TimeRange": {
      "StartTime": "04:05:16.2400000",
      "EndTime": "04:05:16.6300000"
    }
  },
  {
    "TextLocation": {
      "Start": 167263,
      "End": 167266
    },
    "TimeRange": {
      "StartTime": "04:05:16.6300000",
      "EndTime": "04:05:16.9000000"
    }
  },
  {
    "TextLocation": {
      "Start": 167267,
      "End": 167270
    },
    "TimeRange": {
      "StartTime": "04:05:16.9000000",
      "EndTime": "04:05:17.0500000"
    }
  },
  {
    "TextLocation": {
      "Start": 167271,
      "End": 167280
    },
    "TimeRange": {
      "StartTime": "04:05:17.0500000",
      "EndTime": "04:05:17.8300000"
    }
  },
  {
    "TextLocation": {
      "Start": 167283,
      "End": 167284
    },
    "TimeRange": {
      "StartTime": "04:05:19.4500000",
      "EndTime": "04:05:19.7500000"
    }
  },
  {
    "TextLocation": {
      "Start": 167285,
      "End": 167289
    },
    "TimeRange": {
      "StartTime": "04:05:19.7500000",
      "EndTime": "04:05:19.9600000"
    }
  },
  {
    "TextLocation": {
      "Start": 167290,
      "End": 167293
    },
    "TimeRange": {
      "StartTime": "04:05:19.9600000",
      "EndTime": "04:05:20.4700000"
    }
  },
  {
    "TextLocation": {
      "Start": 167296,
      "End": 167299
    },
    "TimeRange": {
      "StartTime": "04:05:20.9200000",
      "EndTime": "04:05:21.0700000"
    }
  },
  {
    "TextLocation": {
      "Start": 167300,
      "End": 167303
    },
    "TimeRange": {
      "StartTime": "04:05:21.0900000",
      "EndTime": "04:05:21.6100000"
    }
  },
  {
    "TextLocation": {
      "Start": 167304,
      "End": 167306
    },
    "TimeRange": {
      "StartTime": "04:05:21.6400000",
      "EndTime": "04:05:21.7600000"
    }
  },
  {
    "TextLocation": {
      "Start": 167307,
      "End": 167313
    },
    "TimeRange": {
      "StartTime": "04:05:21.7600000",
      "EndTime": "04:05:22.0600000"
    }
  },
  {
    "TextLocation": {
      "Start": 167314,
      "End": 167318
    },
    "TimeRange": {
      "StartTime": "04:05:22.0600000",
      "EndTime": "04:05:22.5800000"
    }
  },
  {
    "TextLocation": {
      "Start": 167321,
      "End": 167324
    },
    "TimeRange": {
      "StartTime": "04:05:22.6100000",
      "EndTime": "04:05:22.9600000"
    }
  },
  {
    "TextLocation": {
      "Start": 167325,
      "End": 167329
    },
    "TimeRange": {
      "StartTime": "04:05:22.9600000",
      "EndTime": "04:05:23.5300000"
    }
  },
  {
    "TextLocation": {
      "Start": 167337,
      "End": 167340
    },
    "TimeRange": {
      "StartTime": "04:05:24.8800000",
      "EndTime": "04:05:25.0600000"
    }
  },
  {
    "TextLocation": {
      "Start": 167341,
      "End": 167344
    },
    "TimeRange": {
      "StartTime": "04:05:25.0600000",
      "EndTime": "04:05:25.1800000"
    }
  },
  {
    "TextLocation": {
      "Start": 167345,
      "End": 167354
    },
    "TimeRange": {
      "StartTime": "04:05:25.1800000",
      "EndTime": "04:05:25.9300000"
    }
  },
  {
    "TextLocation": {
      "Start": 167357,
      "End": 167361
    },
    "TimeRange": {
      "StartTime": "04:05:27.5600000",
      "EndTime": "04:05:27.8300000"
    }
  },
  {
    "TextLocation": {
      "Start": 167362,
      "End": 167365
    },
    "TimeRange": {
      "StartTime": "04:05:27.8300000",
      "EndTime": "04:05:27.9200000"
    }
  },
  {
    "TextLocation": {
      "Start": 167366,
      "End": 167369
    },
    "TimeRange": {
      "StartTime": "04:05:27.9200000",
      "EndTime": "04:05:28.0400000"
    }
  },
  {
    "TextLocation": {
      "Start": 167370,
      "End": 167373
    },
    "TimeRange": {
      "StartTime": "04:05:28.0400000",
      "EndTime": "04:05:28.1300000"
    }
  },
  {
    "TextLocation": {
      "Start": 167374,
      "End": 167381
    },
    "TimeRange": {
      "StartTime": "04:05:28.1300000",
      "EndTime": "04:05:28.4300000"
    }
  },
  {
    "TextLocation": {
      "Start": 167382,
      "End": 167386
    },
    "TimeRange": {
      "StartTime": "04:05:28.4300000",
      "EndTime": "04:05:28.6100000"
    }
  },
  {
    "TextLocation": {
      "Start": 167387,
      "End": 167391
    },
    "TimeRange": {
      "StartTime": "04:05:28.6100000",
      "EndTime": "04:05:28.7300000"
    }
  },
  {
    "TextLocation": {
      "Start": 167392,
      "End": 167395
    },
    "TimeRange": {
      "StartTime": "04:05:28.7300000",
      "EndTime": "04:05:28.8200000"
    }
  },
  {
    "TextLocation": {
      "Start": 167396,
      "End": 167407
    },
    "TimeRange": {
      "StartTime": "04:05:28.8200000",
      "EndTime": "04:05:29.4500000"
    }
  },
  {
    "TextLocation": {
      "Start": 167408,
      "End": 167415
    },
    "TimeRange": {
      "StartTime": "04:05:29.4500000",
      "EndTime": "04:05:29.8700000"
    }
  },
  {
    "TextLocation": {
      "Start": 167416,
      "End": 167420
    },
    "TimeRange": {
      "StartTime": "04:05:29.8700000",
      "EndTime": "04:05:30.0500000"
    }
  },
  {
    "TextLocation": {
      "Start": 167421,
      "End": 167429
    },
    "TimeRange": {
      "StartTime": "04:05:30.0500000",
      "EndTime": "04:05:30.4700000"
    }
  },
  {
    "TextLocation": {
      "Start": 167430,
      "End": 167433
    },
    "TimeRange": {
      "StartTime": "04:05:30.4700000",
      "EndTime": "04:05:30.7100000"
    }
  },
  {
    "TextLocation": {
      "Start": 167434,
      "End": 167438
    },
    "TimeRange": {
      "StartTime": "04:05:30.7100000",
      "EndTime": "04:05:30.9200000"
    }
  },
  {
    "TextLocation": {
      "Start": 167439,
      "End": 167452
    },
    "TimeRange": {
      "StartTime": "04:05:30.9200000",
      "EndTime": "04:05:31.6100000"
    }
  },
  {
    "TextLocation": {
      "Start": 167453,
      "End": 167460
    },
    "TimeRange": {
      "StartTime": "04:05:31.6100000",
      "EndTime": "04:05:31.8800000"
    }
  },
  {
    "TextLocation": {
      "Start": 167461,
      "End": 167464
    },
    "TimeRange": {
      "StartTime": "04:05:31.8800000",
      "EndTime": "04:05:31.9700000"
    }
  },
  {
    "TextLocation": {
      "Start": 167465,
      "End": 167474
    },
    "TimeRange": {
      "StartTime": "04:05:31.9700000",
      "EndTime": "04:05:32.4700000"
    }
  },
  {
    "TextLocation": {
      "Start": 167476,
      "End": 167481
    },
    "TimeRange": {
      "StartTime": "04:05:32.4800000",
      "EndTime": "04:05:32.8200000"
    }
  },
  {
    "TextLocation": {
      "Start": 167483,
      "End": 167486
    },
    "TimeRange": {
      "StartTime": "04:05:32.8700000",
      "EndTime": "04:05:33.0200000"
    }
  },
  {
    "TextLocation": {
      "Start": 167487,
      "End": 167490
    },
    "TimeRange": {
      "StartTime": "04:05:33.0200000",
      "EndTime": "04:05:33.1100000"
    }
  },
  {
    "TextLocation": {
      "Start": 167491,
      "End": 167500
    },
    "TimeRange": {
      "StartTime": "04:05:33.1100000",
      "EndTime": "04:05:33.8300000"
    }
  },
  {
    "TextLocation": {
      "Start": 167501,
      "End": 167504
    },
    "TimeRange": {
      "StartTime": "04:05:33.8600000",
      "EndTime": "04:05:34.1600000"
    }
  },
  {
    "TextLocation": {
      "Start": 167505,
      "End": 167510
    },
    "TimeRange": {
      "StartTime": "04:05:34.1600000",
      "EndTime": "04:05:34.7000000"
    }
  },
  {
    "TextLocation": {
      "Start": 167511,
      "End": 167520
    },
    "TimeRange": {
      "StartTime": "04:05:34.8500000",
      "EndTime": "04:05:35.3900000"
    }
  },
  {
    "TextLocation": {
      "Start": 167521,
      "End": 167523
    },
    "TimeRange": {
      "StartTime": "04:05:35.3900000",
      "EndTime": "04:05:35.4800000"
    }
  },
  {
    "TextLocation": {
      "Start": 167524,
      "End": 167529
    },
    "TimeRange": {
      "StartTime": "04:05:35.4800000",
      "EndTime": "04:05:35.6600000"
    }
  },
  {
    "TextLocation": {
      "Start": 167530,
      "End": 167536
    },
    "TimeRange": {
      "StartTime": "04:05:35.6600000",
      "EndTime": "04:05:36.0200000"
    }
  },
  {
    "TextLocation": {
      "Start": 167538,
      "End": 167545
    },
    "TimeRange": {
      "StartTime": "04:05:36.0200000",
      "EndTime": "04:05:36.4500000"
    }
  },
  {
    "TextLocation": {
      "Start": 167548,
      "End": 167551
    },
    "TimeRange": {
      "StartTime": "04:05:36.4700000",
      "EndTime": "04:05:37.0700000"
    }
  },
  {
    "TextLocation": {
      "Start": 167554,
      "End": 167557
    },
    "TimeRange": {
      "StartTime": "04:05:37.1600000",
      "EndTime": "04:05:37.2800000"
    }
  },
  {
    "TextLocation": {
      "Start": 167558,
      "End": 167562
    },
    "TimeRange": {
      "StartTime": "04:05:37.2800000",
      "EndTime": "04:05:37.4300000"
    }
  },
  {
    "TextLocation": {
      "Start": 167563,
      "End": 167567
    },
    "TimeRange": {
      "StartTime": "04:05:37.4300000",
      "EndTime": "04:05:37.6400000"
    }
  },
  {
    "TextLocation": {
      "Start": 167568,
      "End": 167575
    },
    "TimeRange": {
      "StartTime": "04:05:37.6400000",
      "EndTime": "04:05:38.2700000"
    }
  },
  {
    "TextLocation": {
      "Start": 167576,
      "End": 167578
    },
    "TimeRange": {
      "StartTime": "04:05:38.7800000",
      "EndTime": "04:05:39.0200000"
    }
  },
  {
    "TextLocation": {
      "Start": 167579,
      "End": 167582
    },
    "TimeRange": {
      "StartTime": "04:05:39.0200000",
      "EndTime": "04:05:39.4100000"
    }
  },
  {
    "TextLocation": {
      "Start": 167583,
      "End": 167588
    },
    "TimeRange": {
      "StartTime": "04:05:39.4100000",
      "EndTime": "04:05:39.8900000"
    }
  },
  {
    "TextLocation": {
      "Start": 167589,
      "End": 167601
    },
    "TimeRange": {
      "StartTime": "04:05:39.9200000",
      "EndTime": "04:05:40.5200000"
    }
  },
  {
    "TextLocation": {
      "Start": 167604,
      "End": 167607
    },
    "TimeRange": {
      "StartTime": "04:05:40.5500000",
      "EndTime": "04:05:41.1200000"
    }
  },
  {
    "TextLocation": {
      "Start": 167610,
      "End": 167612
    },
    "TimeRange": {
      "StartTime": "04:05:42.5600000",
      "EndTime": "04:05:42.8000000"
    }
  },
  {
    "TextLocation": {
      "Start": 167613,
      "End": 167618
    },
    "TimeRange": {
      "StartTime": "04:05:42.8000000",
      "EndTime": "04:05:42.9500000"
    }
  },
  {
    "TextLocation": {
      "Start": 167619,
      "End": 167627
    },
    "TimeRange": {
      "StartTime": "04:05:42.9500000",
      "EndTime": "04:05:43.3700000"
    }
  },
  {
    "TextLocation": {
      "Start": 167628,
      "End": 167630
    },
    "TimeRange": {
      "StartTime": "04:05:43.3700000",
      "EndTime": "04:05:43.4300000"
    }
  },
  {
    "TextLocation": {
      "Start": 167631,
      "End": 167634
    },
    "TimeRange": {
      "StartTime": "04:05:43.4300000",
      "EndTime": "04:05:43.5500000"
    }
  },
  {
    "TextLocation": {
      "Start": 167635,
      "End": 167642
    },
    "TimeRange": {
      "StartTime": "04:05:43.5500000",
      "EndTime": "04:05:43.9400000"
    }
  },
  {
    "TextLocation": {
      "Start": 167643,
      "End": 167651
    },
    "TimeRange": {
      "StartTime": "04:05:43.9400000",
      "EndTime": "04:05:44.4500000"
    }
  },
  {
    "TextLocation": {
      "Start": 167652,
      "End": 167659
    },
    "TimeRange": {
      "StartTime": "04:05:44.4500000",
      "EndTime": "04:05:44.7500000"
    }
  },
  {
    "TextLocation": {
      "Start": 167660,
      "End": 167663
    },
    "TimeRange": {
      "StartTime": "04:05:44.7500000",
      "EndTime": "04:05:44.8400000"
    }
  },
  {
    "TextLocation": {
      "Start": 167664,
      "End": 167673
    },
    "TimeRange": {
      "StartTime": "04:05:44.8400000",
      "EndTime": "04:05:45.3800000"
    }
  },
  {
    "TextLocation": {
      "Start": 167674,
      "End": 167677
    },
    "TimeRange": {
      "StartTime": "04:05:45.3800000",
      "EndTime": "04:05:45.5900000"
    }
  },
  {
    "TextLocation": {
      "Start": 167678,
      "End": 167681
    },
    "TimeRange": {
      "StartTime": "04:05:45.5900000",
      "EndTime": "04:05:46.1300000"
    }
  },
  {
    "TextLocation": {
      "Start": 167682,
      "End": 167686
    },
    "TimeRange": {
      "StartTime": "04:05:46.1300000",
      "EndTime": "04:05:46.3400000"
    }
  },
  {
    "TextLocation": {
      "Start": 167687,
      "End": 167693
    },
    "TimeRange": {
      "StartTime": "04:05:46.3400000",
      "EndTime": "04:05:46.8500000"
    }
  },
  {
    "TextLocation": {
      "Start": 167694,
      "End": 167697
    },
    "TimeRange": {
      "StartTime": "04:05:46.8500000",
      "EndTime": "04:05:47"
    }
  },
  {
    "TextLocation": {
      "Start": 167698,
      "End": 167700
    },
    "TimeRange": {
      "StartTime": "04:05:47",
      "EndTime": "04:05:47.1500000"
    }
  },
  {
    "TextLocation": {
      "Start": 167701,
      "End": 167704
    },
    "TimeRange": {
      "StartTime": "04:05:47.1500000",
      "EndTime": "04:05:47.7500000"
    }
  },
  {
    "TextLocation": {
      "Start": 167705,
      "End": 167708
    },
    "TimeRange": {
      "StartTime": "04:05:47.7500000",
      "EndTime": "04:05:47.8700000"
    }
  },
  {
    "TextLocation": {
      "Start": 167709,
      "End": 167718
    },
    "TimeRange": {
      "StartTime": "04:05:47.8700000",
      "EndTime": "04:05:48.4700000"
    }
  },
  {
    "TextLocation": {
      "Start": 167719,
      "End": 167723
    },
    "TimeRange": {
      "StartTime": "04:05:48.4700000",
      "EndTime": "04:05:48.7700000"
    }
  },
  {
    "TextLocation": {
      "Start": 167724,
      "End": 167725
    },
    "TimeRange": {
      "StartTime": "04:05:48.7700000",
      "EndTime": "04:05:49.0100000"
    }
  },
  {
    "TextLocation": {
      "Start": 167726,
      "End": 167731
    },
    "TimeRange": {
      "StartTime": "04:05:49.0100000",
      "EndTime": "04:05:49.4000000"
    }
  },
  {
    "TextLocation": {
      "Start": 167732,
      "End": 167739
    },
    "TimeRange": {
      "StartTime": "04:05:49.4000000",
      "EndTime": "04:05:49.9700000"
    }
  },
  {
    "TextLocation": {
      "Start": 167747,
      "End": 167750
    },
    "TimeRange": {
      "StartTime": "04:05:51.7600000",
      "EndTime": "04:05:52.1200000"
    }
  },
  {
    "TextLocation": {
      "Start": 167751,
      "End": 167759
    },
    "TimeRange": {
      "StartTime": "04:05:52.1200000",
      "EndTime": "04:05:52.6600000"
    }
  },
  {
    "TextLocation": {
      "Start": 167760,
      "End": 167763
    },
    "TimeRange": {
      "StartTime": "04:05:52.6600000",
      "EndTime": "04:05:52.7800000"
    }
  },
  {
    "TextLocation": {
      "Start": 167764,
      "End": 167767
    },
    "TimeRange": {
      "StartTime": "04:05:52.7800000",
      "EndTime": "04:05:52.8700000"
    }
  },
  {
    "TextLocation": {
      "Start": 167768,
      "End": 167775
    },
    "TimeRange": {
      "StartTime": "04:05:52.8700000",
      "EndTime": "04:05:53.2300000"
    }
  },
  {
    "TextLocation": {
      "Start": 167776,
      "End": 167778
    },
    "TimeRange": {
      "StartTime": "04:05:53.2300000",
      "EndTime": "04:05:53.3500000"
    }
  },
  {
    "TextLocation": {
      "Start": 167779,
      "End": 167788
    },
    "TimeRange": {
      "StartTime": "04:05:53.3500000",
      "EndTime": "04:05:53.8300000"
    }
  },
  {
    "TextLocation": {
      "Start": 167789,
      "End": 167791
    },
    "TimeRange": {
      "StartTime": "04:05:53.8300000",
      "EndTime": "04:05:53.9500000"
    }
  },
  {
    "TextLocation": {
      "Start": 167792,
      "End": 167795
    },
    "TimeRange": {
      "StartTime": "04:05:53.9500000",
      "EndTime": "04:05:54.0700000"
    }
  },
  {
    "TextLocation": {
      "Start": 167796,
      "End": 167800
    },
    "TimeRange": {
      "StartTime": "04:05:54.0700000",
      "EndTime": "04:05:54.5200000"
    }
  },
  {
    "TextLocation": {
      "Start": 167801,
      "End": 167805
    },
    "TimeRange": {
      "StartTime": "04:05:54.5200000",
      "EndTime": "04:05:54.7600000"
    }
  },
  {
    "TextLocation": {
      "Start": 167806,
      "End": 167811
    },
    "TimeRange": {
      "StartTime": "04:05:54.7600000",
      "EndTime": "04:05:55"
    }
  },
  {
    "TextLocation": {
      "Start": 167812,
      "End": 167815
    },
    "TimeRange": {
      "StartTime": "04:05:55",
      "EndTime": "04:05:55.1500000"
    }
  },
  {
    "TextLocation": {
      "Start": 167816,
      "End": 167823
    },
    "TimeRange": {
      "StartTime": "04:05:55.1500000",
      "EndTime": "04:05:55.4800000"
    }
  },
  {
    "TextLocation": {
      "Start": 167824,
      "End": 167829
    },
    "TimeRange": {
      "StartTime": "04:05:55.4800000",
      "EndTime": "04:05:56.0200000"
    }
  },
  {
    "TextLocation": {
      "Start": 167837,
      "End": 167841
    },
    "TimeRange": {
      "StartTime": "04:05:57.1500000",
      "EndTime": "04:05:57.3300000"
    }
  },
  {
    "TextLocation": {
      "Start": 167842,
      "End": 167847
    },
    "TimeRange": {
      "StartTime": "04:05:57.3300000",
      "EndTime": "04:05:57.6000000"
    }
  },
  {
    "TextLocation": {
      "Start": 167848,
      "End": 167851
    },
    "TimeRange": {
      "StartTime": "04:05:57.6000000",
      "EndTime": "04:05:57.8400000"
    }
  },
  {
    "TextLocation": {
      "Start": 167852,
      "End": 167854
    },
    "TimeRange": {
      "StartTime": "04:05:57.8400000",
      "EndTime": "04:05:57.9900000"
    }
  },
  {
    "TextLocation": {
      "Start": 167855,
      "End": 167858
    },
    "TimeRange": {
      "StartTime": "04:05:57.9900000",
      "EndTime": "04:05:58.1400000"
    }
  },
  {
    "TextLocation": {
      "Start": 167866,
      "End": 167869
    },
    "TimeRange": {
      "StartTime": "04:06:00.9500000",
      "EndTime": "04:06:01.3400000"
    }
  },
  {
    "TextLocation": {
      "Start": 167871,
      "End": 167876
    },
    "TimeRange": {
      "StartTime": "04:06:01.3400000",
      "EndTime": "04:06:01.4900000"
    }
  },
  {
    "TextLocation": {
      "Start": 167877,
      "End": 167880
    },
    "TimeRange": {
      "StartTime": "04:06:01.4900000",
      "EndTime": "04:06:01.6400000"
    }
  },
  {
    "TextLocation": {
      "Start": 167881,
      "End": 167886
    },
    "TimeRange": {
      "StartTime": "04:06:01.6400000",
      "EndTime": "04:06:01.9700000"
    }
  },
  {
    "TextLocation": {
      "Start": 167887,
      "End": 167889
    },
    "TimeRange": {
      "StartTime": "04:06:02.2700000",
      "EndTime": "04:06:02.3600000"
    }
  },
  {
    "TextLocation": {
      "Start": 167890,
      "End": 167894
    },
    "TimeRange": {
      "StartTime": "04:06:02.3600000",
      "EndTime": "04:06:02.4800000"
    }
  },
  {
    "TextLocation": {
      "Start": 167895,
      "End": 167902
    },
    "TimeRange": {
      "StartTime": "04:06:02.4800000",
      "EndTime": "04:06:02.7500000"
    }
  },
  {
    "TextLocation": {
      "Start": 167903,
      "End": 167905
    },
    "TimeRange": {
      "StartTime": "04:06:02.7500000",
      "EndTime": "04:06:02.8700000"
    }
  },
  {
    "TextLocation": {
      "Start": 167906,
      "End": 167910
    },
    "TimeRange": {
      "StartTime": "04:06:02.8700000",
      "EndTime": "04:06:03.3200000"
    }
  },
  {
    "TextLocation": {
      "Start": 167918,
      "End": 167921
    },
    "TimeRange": {
      "StartTime": "04:06:03.9800000",
      "EndTime": "04:06:04.1900000"
    }
  },
  {
    "TextLocation": {
      "Start": 167922,
      "End": 167926
    },
    "TimeRange": {
      "StartTime": "04:06:04.1900000",
      "EndTime": "04:06:04.4000000"
    }
  },
  {
    "TextLocation": {
      "Start": 167927,
      "End": 167932
    },
    "TimeRange": {
      "StartTime": "04:06:04.4000000",
      "EndTime": "04:06:04.8800000"
    }
  },
  {
    "TextLocation": {
      "Start": 167933,
      "End": 167937
    },
    "TimeRange": {
      "StartTime": "04:06:05.1200000",
      "EndTime": "04:06:05.6400000"
    }
  },
  {
    "TextLocation": {
      "Start": 167938,
      "End": 167945
    },
    "TimeRange": {
      "StartTime": "04:06:05.8700000",
      "EndTime": "04:06:06.0800000"
    }
  },
  {
    "TextLocation": {
      "Start": 167946,
      "End": 167949
    },
    "TimeRange": {
      "StartTime": "04:06:06.0800000",
      "EndTime": "04:06:06.1700000"
    }
  },
  {
    "TextLocation": {
      "Start": 167950,
      "End": 167957
    },
    "TimeRange": {
      "StartTime": "04:06:06.1700000",
      "EndTime": "04:06:06.6200000"
    }
  },
  {
    "TextLocation": {
      "Start": 167958,
      "End": 167962
    },
    "TimeRange": {
      "StartTime": "04:06:06.6200000",
      "EndTime": "04:06:06.8000000"
    }
  },
  {
    "TextLocation": {
      "Start": 167963,
      "End": 167966
    },
    "TimeRange": {
      "StartTime": "04:06:06.8000000",
      "EndTime": "04:06:06.9500000"
    }
  },
  {
    "TextLocation": {
      "Start": 167967,
      "End": 167971
    },
    "TimeRange": {
      "StartTime": "04:06:06.9500000",
      "EndTime": "04:06:07.0400000"
    }
  },
  {
    "TextLocation": {
      "Start": 167972,
      "End": 167977
    },
    "TimeRange": {
      "StartTime": "04:06:07.0400000",
      "EndTime": "04:06:07.4100000"
    }
  },
  {
    "TextLocation": {
      "Start": 167978,
      "End": 167982
    },
    "TimeRange": {
      "StartTime": "04:06:07.5500000",
      "EndTime": "04:06:07.8200000"
    }
  },
  {
    "TextLocation": {
      "Start": 167983,
      "End": 167985
    },
    "TimeRange": {
      "StartTime": "04:06:07.8200000",
      "EndTime": "04:06:07.9700000"
    }
  },
  {
    "TextLocation": {
      "Start": 167986,
      "End": 167993
    },
    "TimeRange": {
      "StartTime": "04:06:07.9700000",
      "EndTime": "04:06:08.4200000"
    }
  },
  {
    "TextLocation": {
      "Start": 167994,
      "End": 167996
    },
    "TimeRange": {
      "StartTime": "04:06:08.4200000",
      "EndTime": "04:06:08.5700000"
    }
  },
  {
    "TextLocation": {
      "Start": 167997,
      "End": 168004
    },
    "TimeRange": {
      "StartTime": "04:06:08.5700000",
      "EndTime": "04:06:09.0500000"
    }
  },
  {
    "TextLocation": {
      "Start": 168005,
      "End": 168013
    },
    "TimeRange": {
      "StartTime": "04:06:09.0500000",
      "EndTime": "04:06:09.6800000"
    }
  },
  {
    "TextLocation": {
      "Start": 168014,
      "End": 168024
    },
    "TimeRange": {
      "StartTime": "04:06:09.6800000",
      "EndTime": "04:06:10.2200000"
    }
  },
  {
    "TextLocation": {
      "Start": 168025,
      "End": 168029
    },
    "TimeRange": {
      "StartTime": "04:06:10.2200000",
      "EndTime": "04:06:10.4000000"
    }
  },
  {
    "TextLocation": {
      "Start": 168037,
      "End": 168039
    },
    "TimeRange": {
      "StartTime": "04:06:12.2100000",
      "EndTime": "04:06:12.4500000"
    }
  },
  {
    "TextLocation": {
      "Start": 168040,
      "End": 168043
    },
    "TimeRange": {
      "StartTime": "04:06:12.4500000",
      "EndTime": "04:06:12.5400000"
    }
  },
  {
    "TextLocation": {
      "Start": 168044,
      "End": 168049
    },
    "TimeRange": {
      "StartTime": "04:06:12.5400000",
      "EndTime": "04:06:13.0200000"
    }
  },
  {
    "TextLocation": {
      "Start": 168057,
      "End": 168059
    },
    "TimeRange": {
      "StartTime": "04:06:13.4700000",
      "EndTime": "04:06:13.5900000"
    }
  },
  {
    "TextLocation": {
      "Start": 168060,
      "End": 168063
    },
    "TimeRange": {
      "StartTime": "04:06:13.5900000",
      "EndTime": "04:06:13.6800000"
    }
  },
  {
    "TextLocation": {
      "Start": 168064,
      "End": 168075
    },
    "TimeRange": {
      "StartTime": "04:06:13.6800000",
      "EndTime": "04:06:14.0500000"
    }
  },
  {
    "TextLocation": {
      "Start": 168076,
      "End": 168081
    },
    "TimeRange": {
      "StartTime": "04:06:14.0700000",
      "EndTime": "04:06:14.3500000"
    }
  },
  {
    "TextLocation": {
      "Start": 168089,
      "End": 168092
    },
    "TimeRange": {
      "StartTime": "04:06:14.3700000",
      "EndTime": "04:06:15"
    }
  },
  {
    "TextLocation": {
      "Start": 168100,
      "End": 168102
    },
    "TimeRange": {
      "StartTime": "04:06:15.4500000",
      "EndTime": "04:06:15.5800000"
    }
  },
  {
    "TextLocation": {
      "Start": 168103,
      "End": 168106
    },
    "TimeRange": {
      "StartTime": "04:06:15.6000000",
      "EndTime": "04:06:15.6600000"
    }
  },
  {
    "TextLocation": {
      "Start": 168107,
      "End": 168112
    },
    "TimeRange": {
      "StartTime": "04:06:15.6600000",
      "EndTime": "04:06:15.7800000"
    }
  },
  {
    "TextLocation": {
      "Start": 168113,
      "End": 168115
    },
    "TimeRange": {
      "StartTime": "04:06:15.7800000",
      "EndTime": "04:06:15.8400000"
    }
  },
  {
    "TextLocation": {
      "Start": 168116,
      "End": 168120
    },
    "TimeRange": {
      "StartTime": "04:06:15.8400000",
      "EndTime": "04:06:16.0200000"
    }
  },
  {
    "TextLocation": {
      "Start": 168121,
      "End": 168124
    },
    "TimeRange": {
      "StartTime": "04:06:16.0200000",
      "EndTime": "04:06:16.1400000"
    }
  },
  {
    "TextLocation": {
      "Start": 168125,
      "End": 168129
    },
    "TimeRange": {
      "StartTime": "04:06:16.1700000",
      "EndTime": "04:06:16.3200000"
    }
  },
  {
    "TextLocation": {
      "Start": 168130,
      "End": 168132
    },
    "TimeRange": {
      "StartTime": "04:06:16.3200000",
      "EndTime": "04:06:16.4200000"
    }
  },
  {
    "TextLocation": {
      "Start": 168133,
      "End": 168135
    },
    "TimeRange": {
      "StartTime": "04:06:16.7100000",
      "EndTime": "04:06:16.8500000"
    }
  },
  {
    "TextLocation": {
      "Start": 168136,
      "End": 168143
    },
    "TimeRange": {
      "StartTime": "04:06:17.1000000",
      "EndTime": "04:06:17.7900000"
    }
  },
  {
    "TextLocation": {
      "Start": 168146,
      "End": 168149
    },
    "TimeRange": {
      "StartTime": "04:06:23.0100000",
      "EndTime": "04:06:23.0700000"
    }
  },
  {
    "TextLocation": {
      "Start": 168150,
      "End": 168155
    },
    "TimeRange": {
      "StartTime": "04:06:23.0700000",
      "EndTime": "04:06:23.1900000"
    }
  },
  {
    "TextLocation": {
      "Start": 168156,
      "End": 168158
    },
    "TimeRange": {
      "StartTime": "04:06:23.1900000",
      "EndTime": "04:06:23.2800000"
    }
  },
  {
    "TextLocation": {
      "Start": 168159,
      "End": 168163
    },
    "TimeRange": {
      "StartTime": "04:06:23.2800000",
      "EndTime": "04:06:23.4300000"
    }
  },
  {
    "TextLocation": {
      "Start": 168164,
      "End": 168167
    },
    "TimeRange": {
      "StartTime": "04:06:23.4300000",
      "EndTime": "04:06:23.5500000"
    }
  },
  {
    "TextLocation": {
      "Start": 168168,
      "End": 168172
    },
    "TimeRange": {
      "StartTime": "04:06:23.5500000",
      "EndTime": "04:06:23.7000000"
    }
  },
  {
    "TextLocation": {
      "Start": 168173,
      "End": 168174
    },
    "TimeRange": {
      "StartTime": "04:06:23.7000000",
      "EndTime": "04:06:23.8000000"
    }
  },
  {
    "TextLocation": {
      "Start": 168175,
      "End": 168179
    },
    "TimeRange": {
      "StartTime": "04:06:23.8500000",
      "EndTime": "04:06:24.0300000"
    }
  },
  {
    "TextLocation": {
      "Start": 168180,
      "End": 168182
    },
    "TimeRange": {
      "StartTime": "04:06:24.0300000",
      "EndTime": "04:06:24.1300000"
    }
  },
  {
    "TextLocation": {
      "Start": 168183,
      "End": 168186
    },
    "TimeRange": {
      "StartTime": "04:06:24.1500000",
      "EndTime": "04:06:24.3000000"
    }
  },
  {
    "TextLocation": {
      "Start": 168189,
      "End": 168196
    },
    "TimeRange": {
      "StartTime": "04:06:24.3900000",
      "EndTime": "04:06:24.7600000"
    }
  },
  {
    "TextLocation": {
      "Start": 168197,
      "End": 168200
    },
    "TimeRange": {
      "StartTime": "04:06:24.7800000",
      "EndTime": "04:06:25.2900000"
    }
  },
  {
    "TextLocation": {
      "Start": 168201,
      "End": 168202
    },
    "TimeRange": {
      "StartTime": "04:06:25.2900000",
      "EndTime": "04:06:25.8900000"
    }
  },
  {
    "TextLocation": {
      "Start": 168205,
      "End": 168208
    },
    "TimeRange": {
      "StartTime": "04:06:28.4600000",
      "EndTime": "04:06:28.7300000"
    }
  },
  {
    "TextLocation": {
      "Start": 168209,
      "End": 168214
    },
    "TimeRange": {
      "StartTime": "04:06:28.7300000",
      "EndTime": "04:06:29.3900000"
    }
  },
  {
    "TextLocation": {
      "Start": 168216,
      "End": 168220
    },
    "TimeRange": {
      "StartTime": "04:06:29.7800000",
      "EndTime": "04:06:30.0500000"
    }
  },
  {
    "TextLocation": {
      "Start": 168221,
      "End": 168225
    },
    "TimeRange": {
      "StartTime": "04:06:30.0500000",
      "EndTime": "04:06:30.2900000"
    }
  },
  {
    "TextLocation": {
      "Start": 168226,
      "End": 168228
    },
    "TimeRange": {
      "StartTime": "04:06:30.2900000",
      "EndTime": "04:06:30.3800000"
    }
  },
  {
    "TextLocation": {
      "Start": 168229,
      "End": 168234
    },
    "TimeRange": {
      "StartTime": "04:06:30.3800000",
      "EndTime": "04:06:30.7400000"
    }
  },
  {
    "TextLocation": {
      "Start": 168235,
      "End": 168238
    },
    "TimeRange": {
      "StartTime": "04:06:30.7400000",
      "EndTime": "04:06:30.8900000"
    }
  },
  {
    "TextLocation": {
      "Start": 168239,
      "End": 168243
    },
    "TimeRange": {
      "StartTime": "04:06:30.8900000",
      "EndTime": "04:06:31.0700000"
    }
  },
  {
    "TextLocation": {
      "Start": 168244,
      "End": 168252
    },
    "TimeRange": {
      "StartTime": "04:06:31.0700000",
      "EndTime": "04:06:31.6400000"
    }
  },
  {
    "TextLocation": {
      "Start": 168253,
      "End": 168255
    },
    "TimeRange": {
      "StartTime": "04:06:31.6400000",
      "EndTime": "04:06:31.8500000"
    }
  },
  {
    "TextLocation": {
      "Start": 168256,
      "End": 168259
    },
    "TimeRange": {
      "StartTime": "04:06:31.8500000",
      "EndTime": "04:06:31.9700000"
    }
  },
  {
    "TextLocation": {
      "Start": 168260,
      "End": 168268
    },
    "TimeRange": {
      "StartTime": "04:06:31.9700000",
      "EndTime": "04:06:32.3300000"
    }
  },
  {
    "TextLocation": {
      "Start": 168269,
      "End": 168277
    },
    "TimeRange": {
      "StartTime": "04:06:32.3300000",
      "EndTime": "04:06:32.7800000"
    }
  },
  {
    "TextLocation": {
      "Start": 168278,
      "End": 168283
    },
    "TimeRange": {
      "StartTime": "04:06:32.7800000",
      "EndTime": "04:06:32.9300000"
    }
  },
  {
    "TextLocation": {
      "Start": 168284,
      "End": 168288
    },
    "TimeRange": {
      "StartTime": "04:06:32.9300000",
      "EndTime": "04:06:33.1600000"
    }
  },
  {
    "TextLocation": {
      "Start": 168290,
      "End": 168297
    },
    "TimeRange": {
      "StartTime": "04:06:33.1700000",
      "EndTime": "04:06:33.5400000"
    }
  },
  {
    "TextLocation": {
      "Start": 168300,
      "End": 168303
    },
    "TimeRange": {
      "StartTime": "04:06:33.5600000",
      "EndTime": "04:06:34.1000000"
    }
  },
  {
    "TextLocation": {
      "Start": 168305,
      "End": 168311
    },
    "TimeRange": {
      "StartTime": "04:06:35.2700000",
      "EndTime": "04:06:35.6600000"
    }
  },
  {
    "TextLocation": {
      "Start": 168312,
      "End": 168316
    },
    "TimeRange": {
      "StartTime": "04:06:35.6600000",
      "EndTime": "04:06:35.9000000"
    }
  },
  {
    "TextLocation": {
      "Start": 168317,
      "End": 168321
    },
    "TimeRange": {
      "StartTime": "04:06:35.9000000",
      "EndTime": "04:06:36.2200000"
    }
  },
  {
    "TextLocation": {
      "Start": 168324,
      "End": 168325
    },
    "TimeRange": {
      "StartTime": "04:06:36.2300000",
      "EndTime": "04:06:36.4100000"
    }
  },
  {
    "TextLocation": {
      "Start": 168326,
      "End": 168329
    },
    "TimeRange": {
      "StartTime": "04:06:36.4100000",
      "EndTime": "04:06:36.5000000"
    }
  },
  {
    "TextLocation": {
      "Start": 168330,
      "End": 168333
    },
    "TimeRange": {
      "StartTime": "04:06:36.5000000",
      "EndTime": "04:06:36.5900000"
    }
  },
  {
    "TextLocation": {
      "Start": 168334,
      "End": 168341
    },
    "TimeRange": {
      "StartTime": "04:06:36.5900000",
      "EndTime": "04:06:37.0800000"
    }
  },
  {
    "TextLocation": {
      "Start": 168342,
      "End": 168347
    },
    "TimeRange": {
      "StartTime": "04:06:37.1000000",
      "EndTime": "04:06:37.3400000"
    }
  },
  {
    "TextLocation": {
      "Start": 168348,
      "End": 168358
    },
    "TimeRange": {
      "StartTime": "04:06:37.3400000",
      "EndTime": "04:06:38.0300000"
    }
  },
  {
    "TextLocation": {
      "Start": 168359,
      "End": 168363
    },
    "TimeRange": {
      "StartTime": "04:06:38.0300000",
      "EndTime": "04:06:38.4200000"
    }
  },
  {
    "TextLocation": {
      "Start": 168364,
      "End": 168368
    },
    "TimeRange": {
      "StartTime": "04:06:38.5100000",
      "EndTime": "04:06:38.8400000"
    }
  },
  {
    "TextLocation": {
      "Start": 168369,
      "End": 168377
    },
    "TimeRange": {
      "StartTime": "04:06:38.8400000",
      "EndTime": "04:06:39.4100000"
    }
  },
  {
    "TextLocation": {
      "Start": 168385,
      "End": 168388
    },
    "TimeRange": {
      "StartTime": "04:06:40.2600000",
      "EndTime": "04:06:40.8600000"
    }
  },
  {
    "TextLocation": {
      "Start": 168389,
      "End": 168392
    },
    "TimeRange": {
      "StartTime": "04:06:40.8600000",
      "EndTime": "04:06:41.2500000"
    }
  },
  {
    "TextLocation": {
      "Start": 168393,
      "End": 168394
    },
    "TimeRange": {
      "StartTime": "04:06:41.2500000",
      "EndTime": "04:06:41.4900000"
    }
  },
  {
    "TextLocation": {
      "Start": 168395,
      "End": 168405
    },
    "TimeRange": {
      "StartTime": "04:06:41.4900000",
      "EndTime": "04:06:42"
    }
  },
  {
    "TextLocation": {
      "Start": 168406,
      "End": 168410
    },
    "TimeRange": {
      "StartTime": "04:06:42.0300000",
      "EndTime": "04:06:42.3500000"
    }
  },
  {
    "TextLocation": {
      "Start": 168411,
      "End": 168421
    },
    "TimeRange": {
      "StartTime": "04:06:42.3600000",
      "EndTime": "04:06:42.8400000"
    }
  },
  {
    "TextLocation": {
      "Start": 168422,
      "End": 168424
    },
    "TimeRange": {
      "StartTime": "04:06:42.8400000",
      "EndTime": "04:06:43.5900000"
    }
  },
  {
    "TextLocation": {
      "Start": 168432,
      "End": 168436
    },
    "TimeRange": {
      "StartTime": "04:06:44.8900000",
      "EndTime": "04:06:45.0100000"
    }
  },
  {
    "TextLocation": {
      "Start": 168437,
      "End": 168438
    },
    "TimeRange": {
      "StartTime": "04:06:45.1900000",
      "EndTime": "04:06:45.2500000"
    }
  },
  {
    "TextLocation": {
      "Start": 168439,
      "End": 168445
    },
    "TimeRange": {
      "StartTime": "04:06:45.2500000",
      "EndTime": "04:06:45.4300000"
    }
  },
  {
    "TextLocation": {
      "Start": 168446,
      "End": 168449
    },
    "TimeRange": {
      "StartTime": "04:06:45.4300000",
      "EndTime": "04:06:45.6100000"
    }
  },
  {
    "TextLocation": {
      "Start": 168450,
      "End": 168457
    },
    "TimeRange": {
      "StartTime": "04:06:45.6100000",
      "EndTime": "04:06:46.1800000"
    }
  },
  {
    "TextLocation": {
      "Start": 168465,
      "End": 168468
    },
    "TimeRange": {
      "StartTime": "04:06:46.6300000",
      "EndTime": "04:06:46.7500000"
    }
  },
  {
    "TextLocation": {
      "Start": 168469,
      "End": 168474
    },
    "TimeRange": {
      "StartTime": "04:06:46.7500000",
      "EndTime": "04:06:46.8700000"
    }
  },
  {
    "TextLocation": {
      "Start": 168475,
      "End": 168477
    },
    "TimeRange": {
      "StartTime": "04:06:46.8700000",
      "EndTime": "04:06:46.9300000"
    }
  },
  {
    "TextLocation": {
      "Start": 168478,
      "End": 168484
    },
    "TimeRange": {
      "StartTime": "04:06:46.9300000",
      "EndTime": "04:06:47.1700000"
    }
  },
  {
    "TextLocation": {
      "Start": 168485,
      "End": 168489
    },
    "TimeRange": {
      "StartTime": "04:06:47.1700000",
      "EndTime": "04:06:47.3200000"
    }
  },
  {
    "TextLocation": {
      "Start": 168490,
      "End": 168492
    },
    "TimeRange": {
      "StartTime": "04:06:47.3200000",
      "EndTime": "04:06:47.4100000"
    }
  },
  {
    "TextLocation": {
      "Start": 168493,
      "End": 168496
    },
    "TimeRange": {
      "StartTime": "04:06:47.4100000",
      "EndTime": "04:06:47.5300000"
    }
  },
  {
    "TextLocation": {
      "Start": 168497,
      "End": 168503
    },
    "TimeRange": {
      "StartTime": "04:06:47.5300000",
      "EndTime": "04:06:48.0100000"
    }
  },
  {
    "TextLocation": {
      "Start": 168504,
      "End": 168506
    },
    "TimeRange": {
      "StartTime": "04:06:48.0100000",
      "EndTime": "04:06:48.1900000"
    }
  },
  {
    "TextLocation": {
      "Start": 168507,
      "End": 168511
    },
    "TimeRange": {
      "StartTime": "04:06:48.1900000",
      "EndTime": "04:06:48.3500000"
    }
  },
  {
    "TextLocation": {
      "Start": 168512,
      "End": 168515
    },
    "TimeRange": {
      "StartTime": "04:06:48.3800000",
      "EndTime": "04:06:48.4600000"
    }
  },
  {
    "TextLocation": {
      "Start": 168516,
      "End": 168519
    },
    "TimeRange": {
      "StartTime": "04:06:48.4600000",
      "EndTime": "04:06:48.6400000"
    }
  },
  {
    "TextLocation": {
      "Start": 168520,
      "End": 168523
    },
    "TimeRange": {
      "StartTime": "04:06:48.6400000",
      "EndTime": "04:06:48.8800000"
    }
  },
  {
    "TextLocation": {
      "Start": 168524,
      "End": 168527
    },
    "TimeRange": {
      "StartTime": "04:06:48.8800000",
      "EndTime": "04:06:49.0600000"
    }
  },
  {
    "TextLocation": {
      "Start": 168528,
      "End": 168535
    },
    "TimeRange": {
      "StartTime": "04:06:49.0600000",
      "EndTime": "04:06:49.4500000"
    }
  },
  {
    "TextLocation": {
      "Start": 168536,
      "End": 168538
    },
    "TimeRange": {
      "StartTime": "04:06:49.4500000",
      "EndTime": "04:06:49.5700000"
    }
  },
  {
    "TextLocation": {
      "Start": 168539,
      "End": 168547
    },
    "TimeRange": {
      "StartTime": "04:06:49.5700000",
      "EndTime": "04:06:50.2300000"
    }
  },
  {
    "TextLocation": {
      "Start": 168550,
      "End": 168553
    },
    "TimeRange": {
      "StartTime": "04:06:55.3300000",
      "EndTime": "04:06:55.4800000"
    }
  },
  {
    "TextLocation": {
      "Start": 168554,
      "End": 168558
    },
    "TimeRange": {
      "StartTime": "04:06:55.4800000",
      "EndTime": "04:06:55.7200000"
    }
  },
  {
    "TextLocation": {
      "Start": 168559,
      "End": 168563
    },
    "TimeRange": {
      "StartTime": "04:06:55.7200000",
      "EndTime": "04:06:55.8700000"
    }
  },
  {
    "TextLocation": {
      "Start": 168564,
      "End": 168567
    },
    "TimeRange": {
      "StartTime": "04:06:55.8700000",
      "EndTime": "04:06:55.9900000"
    }
  },
  {
    "TextLocation": {
      "Start": 168568,
      "End": 168574
    },
    "TimeRange": {
      "StartTime": "04:06:55.9900000",
      "EndTime": "04:06:56.2300000"
    }
  },
  {
    "TextLocation": {
      "Start": 168575,
      "End": 168577
    },
    "TimeRange": {
      "StartTime": "04:06:56.2300000",
      "EndTime": "04:06:56.2900000"
    }
  },
  {
    "TextLocation": {
      "Start": 168578,
      "End": 168586
    },
    "TimeRange": {
      "StartTime": "04:06:56.2900000",
      "EndTime": "04:06:56.7700000"
    }
  },
  {
    "TextLocation": {
      "Start": 168587,
      "End": 168591
    },
    "TimeRange": {
      "StartTime": "04:06:56.7700000",
      "EndTime": "04:06:57.0100000"
    }
  },
  {
    "TextLocation": {
      "Start": 168592,
      "End": 168599
    },
    "TimeRange": {
      "StartTime": "04:06:57.0100000",
      "EndTime": "04:06:57.9400000"
    }
  },
  {
    "TextLocation": {
      "Start": 168600,
      "End": 168604
    },
    "TimeRange": {
      "StartTime": "04:06:58.2400000",
      "EndTime": "04:06:58.7200000"
    }
  },
  {
    "TextLocation": {
      "Start": 168605,
      "End": 168608
    },
    "TimeRange": {
      "StartTime": "04:06:58.7200000",
      "EndTime": "04:06:59.1700000"
    }
  },
  {
    "TextLocation": {
      "Start": 168609,
      "End": 168612
    },
    "TimeRange": {
      "StartTime": "04:06:59.1700000",
      "EndTime": "04:06:59.2900000"
    }
  },
  {
    "TextLocation": {
      "Start": 168613,
      "End": 168623
    },
    "TimeRange": {
      "StartTime": "04:06:59.2900000",
      "EndTime": "04:06:59.7300000"
    }
  },
  {
    "TextLocation": {
      "Start": 168631,
      "End": 168635
    },
    "TimeRange": {
      "StartTime": "04:07:00.5400000",
      "EndTime": "04:07:01.9200000"
    }
  },
  {
    "TextLocation": {
      "Start": 168643,
      "End": 168646
    },
    "TimeRange": {
      "StartTime": "04:07:02.6900000",
      "EndTime": "04:07:02.9000000"
    }
  },
  {
    "TextLocation": {
      "Start": 168647,
      "End": 168651
    },
    "TimeRange": {
      "StartTime": "04:07:02.9000000",
      "EndTime": "04:07:03.1400000"
    }
  },
  {
    "TextLocation": {
      "Start": 168652,
      "End": 168656
    },
    "TimeRange": {
      "StartTime": "04:07:03.1400000",
      "EndTime": "04:07:03.4700000"
    }
  },
  {
    "TextLocation": {
      "Start": 168657,
      "End": 168663
    },
    "TimeRange": {
      "StartTime": "04:07:03.4700000",
      "EndTime": "04:07:03.9100000"
    }
  },
  {
    "TextLocation": {
      "Start": 168664,
      "End": 168666
    },
    "TimeRange": {
      "StartTime": "04:07:04.0400000",
      "EndTime": "04:07:04.5200000"
    }
  },
  {
    "TextLocation": {
      "Start": 168667,
      "End": 168671
    },
    "TimeRange": {
      "StartTime": "04:07:04.5200000",
      "EndTime": "04:07:04.7900000"
    }
  },
  {
    "TextLocation": {
      "Start": 168672,
      "End": 168680
    },
    "TimeRange": {
      "StartTime": "04:07:04.7900000",
      "EndTime": "04:07:05.2400000"
    }
  },
  {
    "TextLocation": {
      "Start": 168688,
      "End": 168693
    },
    "TimeRange": {
      "StartTime": "04:07:06.3100000",
      "EndTime": "04:07:06.7600000"
    }
  },
  {
    "TextLocation": {
      "Start": 168694,
      "End": 168697
    },
    "TimeRange": {
      "StartTime": "04:07:06.7600000",
      "EndTime": "04:07:07.2100000"
    }
  },
  {
    "TextLocation": {
      "Start": 168699,
      "End": 168703
    },
    "TimeRange": {
      "StartTime": "04:07:07.2100000",
      "EndTime": "04:07:08.5300000"
    }
  },
  {
    "TextLocation": {
      "Start": 168706,
      "End": 168708
    },
    "TimeRange": {
      "StartTime": "04:07:09.5900000",
      "EndTime": "04:07:10.3700000"
    }
  },
  {
    "TextLocation": {
      "Start": 168711,
      "End": 168715
    },
    "TimeRange": {
      "StartTime": "04:07:12.1400000",
      "EndTime": "04:07:12.5300000"
    }
  },
  {
    "TextLocation": {
      "Start": 168716,
      "End": 168718
    },
    "TimeRange": {
      "StartTime": "04:07:12.5300000",
      "EndTime": "04:07:13.3700000"
    }
  },
  {
    "TextLocation": {
      "Start": 168720,
      "End": 168724
    },
    "TimeRange": {
      "StartTime": "04:07:13.5200000",
      "EndTime": "04:07:14.5700000"
    }
  },
  {
    "TextLocation": {
      "Start": 168732,
      "End": 168739
    },
    "TimeRange": {
      "StartTime": "04:07:15.3900000",
      "EndTime": "04:07:15.5400000"
    }
  },
  {
    "TextLocation": {
      "Start": 168740,
      "End": 168753
    },
    "TimeRange": {
      "StartTime": "04:07:15.5400000",
      "EndTime": "04:07:16.3500000"
    }
  },
  {
    "TextLocation": {
      "Start": 168754,
      "End": 168758
    },
    "TimeRange": {
      "StartTime": "04:07:16.3500000",
      "EndTime": "04:07:16.6200000"
    }
  },
  {
    "TextLocation": {
      "Start": 168759,
      "End": 168767
    },
    "TimeRange": {
      "StartTime": "04:07:16.6200000",
      "EndTime": "04:07:17.0400000"
    }
  },
  {
    "TextLocation": {
      "Start": 168768,
      "End": 168770
    },
    "TimeRange": {
      "StartTime": "04:07:17.0400000",
      "EndTime": "04:07:17.1300000"
    }
  },
  {
    "TextLocation": {
      "Start": 168771,
      "End": 168774
    },
    "TimeRange": {
      "StartTime": "04:07:17.1300000",
      "EndTime": "04:07:17.2200000"
    }
  },
  {
    "TextLocation": {
      "Start": 168775,
      "End": 168779
    },
    "TimeRange": {
      "StartTime": "04:07:17.2200000",
      "EndTime": "04:07:17.5500000"
    }
  },
  {
    "TextLocation": {
      "Start": 168780,
      "End": 168784
    },
    "TimeRange": {
      "StartTime": "04:07:17.5500000",
      "EndTime": "04:07:17.8500000"
    }
  },
  {
    "TextLocation": {
      "Start": 168792,
      "End": 168798
    },
    "TimeRange": {
      "StartTime": "04:07:17.8500000",
      "EndTime": "04:07:18.1500000"
    }
  },
  {
    "TextLocation": {
      "Start": 168800,
      "End": 168807
    },
    "TimeRange": {
      "StartTime": "04:07:18.1500000",
      "EndTime": "04:07:18.5500000"
    }
  },
  {
    "TextLocation": {
      "Start": 168810,
      "End": 168813
    },
    "TimeRange": {
      "StartTime": "04:07:18.5700000",
      "EndTime": "04:07:19.2300000"
    }
  },
  {
    "TextLocation": {
      "Start": 168821,
      "End": 168824
    },
    "TimeRange": {
      "StartTime": "04:07:19.4700000",
      "EndTime": "04:07:20.1000000"
    }
  },
  {
    "TextLocation": {
      "Start": 168825,
      "End": 168828
    },
    "TimeRange": {
      "StartTime": "04:07:20.2200000",
      "EndTime": "04:07:20.4600000"
    }
  },
  {
    "TextLocation": {
      "Start": 168829,
      "End": 168831
    },
    "TimeRange": {
      "StartTime": "04:07:20.4600000",
      "EndTime": "04:07:20.5500000"
    }
  },
  {
    "TextLocation": {
      "Start": 168832,
      "End": 168838
    },
    "TimeRange": {
      "StartTime": "04:07:20.5500000",
      "EndTime": "04:07:20.8200000"
    }
  },
  {
    "TextLocation": {
      "Start": 168839,
      "End": 168843
    },
    "TimeRange": {
      "StartTime": "04:07:20.8200000",
      "EndTime": "04:07:20.9400000"
    }
  },
  {
    "TextLocation": {
      "Start": 168844,
      "End": 168847
    },
    "TimeRange": {
      "StartTime": "04:07:20.9400000",
      "EndTime": "04:07:21.0300000"
    }
  },
  {
    "TextLocation": {
      "Start": 168848,
      "End": 168857
    },
    "TimeRange": {
      "StartTime": "04:07:21.0300000",
      "EndTime": "04:07:21.4200000"
    }
  },
  {
    "TextLocation": {
      "Start": 168858,
      "End": 168861
    },
    "TimeRange": {
      "StartTime": "04:07:21.4200000",
      "EndTime": "04:07:21.5700000"
    }
  },
  {
    "TextLocation": {
      "Start": 168862,
      "End": 168869
    },
    "TimeRange": {
      "StartTime": "04:07:21.5700000",
      "EndTime": "04:07:22.0200000"
    }
  },
  {
    "TextLocation": {
      "Start": 168870,
      "End": 168873
    },
    "TimeRange": {
      "StartTime": "04:07:22.0200000",
      "EndTime": "04:07:22.2300000"
    }
  },
  {
    "TextLocation": {
      "Start": 168874,
      "End": 168878
    },
    "TimeRange": {
      "StartTime": "04:07:22.2300000",
      "EndTime": "04:07:22.4400000"
    }
  },
  {
    "TextLocation": {
      "Start": 168879,
      "End": 168881
    },
    "TimeRange": {
      "StartTime": "04:07:22.4400000",
      "EndTime": "04:07:22.5000000"
    }
  },
  {
    "TextLocation": {
      "Start": 168882,
      "End": 168885
    },
    "TimeRange": {
      "StartTime": "04:07:22.5000000",
      "EndTime": "04:07:22.5900000"
    }
  },
  {
    "TextLocation": {
      "Start": 168886,
      "End": 168899
    },
    "TimeRange": {
      "StartTime": "04:07:22.5900000",
      "EndTime": "04:07:23.5200000"
    }
  },
  {
    "TextLocation": {
      "Start": 168900,
      "End": 168902
    },
    "TimeRange": {
      "StartTime": "04:07:23.5200000",
      "EndTime": "04:07:23.6700000"
    }
  },
  {
    "TextLocation": {
      "Start": 168903,
      "End": 168907
    },
    "TimeRange": {
      "StartTime": "04:07:23.6700000",
      "EndTime": "04:07:23.8500000"
    }
  },
  {
    "TextLocation": {
      "Start": 168908,
      "End": 168912
    },
    "TimeRange": {
      "StartTime": "04:07:23.8500000",
      "EndTime": "04:07:24.1300000"
    }
  },
  {
    "TextLocation": {
      "Start": 168913,
      "End": 168917
    },
    "TimeRange": {
      "StartTime": "04:07:24.1300000",
      "EndTime": "04:07:24.4400000"
    }
  },
  {
    "TextLocation": {
      "Start": 168925,
      "End": 168927
    },
    "TimeRange": {
      "StartTime": "04:07:24.8100000",
      "EndTime": "04:07:25.2900000"
    }
  },
  {
    "TextLocation": {
      "Start": 168935,
      "End": 168938
    },
    "TimeRange": {
      "StartTime": "04:07:26.0400000",
      "EndTime": "04:07:26.2800000"
    }
  },
  {
    "TextLocation": {
      "Start": 168939,
      "End": 168940
    },
    "TimeRange": {
      "StartTime": "04:07:26.2800000",
      "EndTime": "04:07:26.4300000"
    }
  },
  {
    "TextLocation": {
      "Start": 168941,
      "End": 168945
    },
    "TimeRange": {
      "StartTime": "04:07:26.4300000",
      "EndTime": "04:07:26.5800000"
    }
  },
  {
    "TextLocation": {
      "Start": 168946,
      "End": 168950
    },
    "TimeRange": {
      "StartTime": "04:07:26.5800000",
      "EndTime": "04:07:26.7300000"
    }
  },
  {
    "TextLocation": {
      "Start": 168951,
      "End": 168953
    },
    "TimeRange": {
      "StartTime": "04:07:26.7300000",
      "EndTime": "04:07:26.9700000"
    }
  },
  {
    "TextLocation": {
      "Start": 168954,
      "End": 168956
    },
    "TimeRange": {
      "StartTime": "04:07:26.9700000",
      "EndTime": "04:07:27.1500000"
    }
  },
  {
    "TextLocation": {
      "Start": 168957,
      "End": 168961
    },
    "TimeRange": {
      "StartTime": "04:07:27.1500000",
      "EndTime": "04:07:27.3600000"
    }
  },
  {
    "TextLocation": {
      "Start": 168962,
      "End": 168963
    },
    "TimeRange": {
      "StartTime": "04:07:27.3600000",
      "EndTime": "04:07:27.4200000"
    }
  },
  {
    "TextLocation": {
      "Start": 168964,
      "End": 168970
    },
    "TimeRange": {
      "StartTime": "04:07:27.4200000",
      "EndTime": "04:07:27.7200000"
    }
  },
  {
    "TextLocation": {
      "Start": 168971,
      "End": 168973
    },
    "TimeRange": {
      "StartTime": "04:07:27.7200000",
      "EndTime": "04:07:27.8100000"
    }
  },
  {
    "TextLocation": {
      "Start": 168974,
      "End": 168979
    },
    "TimeRange": {
      "StartTime": "04:07:27.8100000",
      "EndTime": "04:07:28.1400000"
    }
  },
  {
    "TextLocation": {
      "Start": 168980,
      "End": 168983
    },
    "TimeRange": {
      "StartTime": "04:07:28.1400000",
      "EndTime": "04:07:28.2300000"
    }
  },
  {
    "TextLocation": {
      "Start": 168984,
      "End": 168993
    },
    "TimeRange": {
      "StartTime": "04:07:28.2300000",
      "EndTime": "04:07:29.0100000"
    }
  },
  {
    "TextLocation": {
      "Start": 168996,
      "End": 169002
    },
    "TimeRange": {
      "StartTime": "04:07:30.2500000",
      "EndTime": "04:07:30.8000000"
    }
  },
  {
    "TextLocation": {
      "Start": 169003,
      "End": 169006
    },
    "TimeRange": {
      "StartTime": "04:07:30.8100000",
      "EndTime": "04:07:31.8300000"
    }
  },
  {
    "TextLocation": {
      "Start": 169009,
      "End": 169013
    },
    "TimeRange": {
      "StartTime": "04:07:38.9400000",
      "EndTime": "04:07:39.2700000"
    }
  },
  {
    "TextLocation": {
      "Start": 169014,
      "End": 169018
    },
    "TimeRange": {
      "StartTime": "04:07:39.2700000",
      "EndTime": "04:07:39.5400000"
    }
  },
  {
    "TextLocation": {
      "Start": 169019,
      "End": 169022
    },
    "TimeRange": {
      "StartTime": "04:07:39.5400000",
      "EndTime": "04:07:39.6600000"
    }
  },
  {
    "TextLocation": {
      "Start": 169023,
      "End": 169027
    },
    "TimeRange": {
      "StartTime": "04:07:39.6600000",
      "EndTime": "04:07:39.9500000"
    }
  },
  {
    "TextLocation": {
      "Start": 169028,
      "End": 169030
    },
    "TimeRange": {
      "StartTime": "04:07:39.9600000",
      "EndTime": "04:07:40.0800000"
    }
  },
  {
    "TextLocation": {
      "Start": 169031,
      "End": 169035
    },
    "TimeRange": {
      "StartTime": "04:07:40.0800000",
      "EndTime": "04:07:40.3200000"
    }
  },
  {
    "TextLocation": {
      "Start": 169036,
      "End": 169040
    },
    "TimeRange": {
      "StartTime": "04:07:40.3200000",
      "EndTime": "04:07:40.5300000"
    }
  },
  {
    "TextLocation": {
      "Start": 169041,
      "End": 169043
    },
    "TimeRange": {
      "StartTime": "04:07:40.5900000",
      "EndTime": "04:07:40.8300000"
    }
  },
  {
    "TextLocation": {
      "Start": 169051,
      "End": 169054
    },
    "TimeRange": {
      "StartTime": "04:07:42.7100000",
      "EndTime": "04:07:43.1000000"
    }
  },
  {
    "TextLocation": {
      "Start": 169055,
      "End": 169057
    },
    "TimeRange": {
      "StartTime": "04:07:43.1000000",
      "EndTime": "04:07:43.7000000"
    }
  },
  {
    "TextLocation": {
      "Start": 169059,
      "End": 169063
    },
    "TimeRange": {
      "StartTime": "04:07:43.7000000",
      "EndTime": "04:07:44.2400000"
    }
  },
  {
    "TextLocation": {
      "Start": 169064,
      "End": 169068
    },
    "TimeRange": {
      "StartTime": "04:07:44.2400000",
      "EndTime": "04:07:45.5900000"
    }
  },
  {
    "TextLocation": {
      "Start": 169069,
      "End": 169070
    },
    "TimeRange": {
      "StartTime": "04:07:45.5900000",
      "EndTime": "04:07:45.8100000"
    }
  },
  {
    "TextLocation": {
      "Start": 169071,
      "End": 169076
    },
    "TimeRange": {
      "StartTime": "04:07:45.8100000",
      "EndTime": "04:07:46.0400000"
    }
  },
  {
    "TextLocation": {
      "Start": 169077,
      "End": 169080
    },
    "TimeRange": {
      "StartTime": "04:07:46.0400000",
      "EndTime": "04:07:46.7300000"
    }
  },
  {
    "TextLocation": {
      "Start": 169088,
      "End": 169091
    },
    "TimeRange": {
      "StartTime": "04:07:47.9300000",
      "EndTime": "04:07:48.4200000"
    }
  },
  {
    "TextLocation": {
      "Start": 169092,
      "End": 169096
    },
    "TimeRange": {
      "StartTime": "04:07:48.4200000",
      "EndTime": "04:07:48.9200000"
    }
  },
  {
    "TextLocation": {
      "Start": 169097,
      "End": 169099
    },
    "TimeRange": {
      "StartTime": "04:07:48.9200000",
      "EndTime": "04:07:49.2200000"
    }
  },
  {
    "TextLocation": {
      "Start": 169100,
      "End": 169104
    },
    "TimeRange": {
      "StartTime": "04:07:49.2200000",
      "EndTime": "04:07:49.8800000"
    }
  },
  {
    "TextLocation": {
      "Start": 169105,
      "End": 169109
    },
    "TimeRange": {
      "StartTime": "04:07:49.8800000",
      "EndTime": "04:07:50.5400000"
    }
  },
  {
    "TextLocation": {
      "Start": 169116,
      "End": 169119
    },
    "TimeRange": {
      "StartTime": "04:07:50.5700000",
      "EndTime": "04:07:51.2600000"
    }
  },
  {
    "TextLocation": {
      "Start": 169127,
      "End": 169129
    },
    "TimeRange": {
      "StartTime": "04:07:52.0400000",
      "EndTime": "04:07:52.2800000"
    }
  },
  {
    "TextLocation": {
      "Start": 169130,
      "End": 169134
    },
    "TimeRange": {
      "StartTime": "04:07:52.2800000",
      "EndTime": "04:07:52.5500000"
    }
  },
  {
    "TextLocation": {
      "Start": 169135,
      "End": 169142
    },
    "TimeRange": {
      "StartTime": "04:07:52.5500000",
      "EndTime": "04:07:53.0600000"
    }
  },
  {
    "TextLocation": {
      "Start": 169144,
      "End": 169146
    },
    "TimeRange": {
      "StartTime": "04:07:53.0600000",
      "EndTime": "04:07:53.1500000"
    }
  },
  {
    "TextLocation": {
      "Start": 169147,
      "End": 169151
    },
    "TimeRange": {
      "StartTime": "04:07:53.1500000",
      "EndTime": "04:07:53.3300000"
    }
  },
  {
    "TextLocation": {
      "Start": 169152,
      "End": 169155
    },
    "TimeRange": {
      "StartTime": "04:07:53.3300000",
      "EndTime": "04:07:53.4800000"
    }
  },
  {
    "TextLocation": {
      "Start": 169156,
      "End": 169158
    },
    "TimeRange": {
      "StartTime": "04:07:53.4800000",
      "EndTime": "04:07:53.5400000"
    }
  },
  {
    "TextLocation": {
      "Start": 169159,
      "End": 169164
    },
    "TimeRange": {
      "StartTime": "04:07:53.5400000",
      "EndTime": "04:07:53.7400000"
    }
  },
  {
    "TextLocation": {
      "Start": 169165,
      "End": 169173
    },
    "TimeRange": {
      "StartTime": "04:07:53.7500000",
      "EndTime": "04:07:54.2600000"
    }
  },
  {
    "TextLocation": {
      "Start": 169174,
      "End": 169180
    },
    "TimeRange": {
      "StartTime": "04:07:54.2600000",
      "EndTime": "04:07:54.4900000"
    }
  },
  {
    "TextLocation": {
      "Start": 169181,
      "End": 169191
    },
    "TimeRange": {
      "StartTime": "04:07:54.5000000",
      "EndTime": "04:07:55.2200000"
    }
  },
  {
    "TextLocation": {
      "Start": 169192,
      "End": 169196
    },
    "TimeRange": {
      "StartTime": "04:07:55.2200000",
      "EndTime": "04:07:55.5200000"
    }
  },
  {
    "TextLocation": {
      "Start": 169197,
      "End": 169198
    },
    "TimeRange": {
      "StartTime": "04:07:55.5200000",
      "EndTime": "04:07:55.6400000"
    }
  },
  {
    "TextLocation": {
      "Start": 169199,
      "End": 169203
    },
    "TimeRange": {
      "StartTime": "04:07:55.6400000",
      "EndTime": "04:07:56.0900000"
    }
  },
  {
    "TextLocation": {
      "Start": 169211,
      "End": 169214
    },
    "TimeRange": {
      "StartTime": "04:07:56.1800000",
      "EndTime": "04:07:56.8400000"
    }
  },
  {
    "TextLocation": {
      "Start": 169222,
      "End": 169226
    },
    "TimeRange": {
      "StartTime": "04:07:57.6500000",
      "EndTime": "04:07:57.9500000"
    }
  },
  {
    "TextLocation": {
      "Start": 169227,
      "End": 169230
    },
    "TimeRange": {
      "StartTime": "04:07:57.9500000",
      "EndTime": "04:07:58.0700000"
    }
  },
  {
    "TextLocation": {
      "Start": 169231,
      "End": 169235
    },
    "TimeRange": {
      "StartTime": "04:07:58.0700000",
      "EndTime": "04:07:58.3400000"
    }
  },
  {
    "TextLocation": {
      "Start": 169236,
      "End": 169238
    },
    "TimeRange": {
      "StartTime": "04:07:58.3400000",
      "EndTime": "04:07:59"
    }
  },
  {
    "TextLocation": {
      "Start": 169239,
      "End": 169248
    },
    "TimeRange": {
      "StartTime": "04:07:59.2100000",
      "EndTime": "04:07:59.7200000"
    }
  },
  {
    "TextLocation": {
      "Start": 169249,
      "End": 169253
    },
    "TimeRange": {
      "StartTime": "04:07:59.7200000",
      "EndTime": "04:08:00.0500000"
    }
  },
  {
    "TextLocation": {
      "Start": 169254,
      "End": 169257
    },
    "TimeRange": {
      "StartTime": "04:08:00.0500000",
      "EndTime": "04:08:00.4400000"
    }
  },
  {
    "TextLocation": {
      "Start": 169258,
      "End": 169262
    },
    "TimeRange": {
      "StartTime": "04:08:00.4400000",
      "EndTime": "04:08:00.8600000"
    }
  },
  {
    "TextLocation": {
      "Start": 169263,
      "End": 169266
    },
    "TimeRange": {
      "StartTime": "04:08:01.1300000",
      "EndTime": "04:08:01.3400000"
    }
  },
  {
    "TextLocation": {
      "Start": 169267,
      "End": 169269
    },
    "TimeRange": {
      "StartTime": "04:08:01.3400000",
      "EndTime": "04:08:01.4000000"
    }
  },
  {
    "TextLocation": {
      "Start": 169270,
      "End": 169273
    },
    "TimeRange": {
      "StartTime": "04:08:01.4000000",
      "EndTime": "04:08:01.4900000"
    }
  },
  {
    "TextLocation": {
      "Start": 169274,
      "End": 169279
    },
    "TimeRange": {
      "StartTime": "04:08:01.4900000",
      "EndTime": "04:08:01.7300000"
    }
  },
  {
    "TextLocation": {
      "Start": 169280,
      "End": 169284
    },
    "TimeRange": {
      "StartTime": "04:08:01.7300000",
      "EndTime": "04:08:01.8500000"
    }
  },
  {
    "TextLocation": {
      "Start": 169285,
      "End": 169288
    },
    "TimeRange": {
      "StartTime": "04:08:01.8500000",
      "EndTime": "04:08:02"
    }
  },
  {
    "TextLocation": {
      "Start": 169289,
      "End": 169294
    },
    "TimeRange": {
      "StartTime": "04:08:02",
      "EndTime": "04:08:02.2700000"
    }
  },
  {
    "TextLocation": {
      "Start": 169295,
      "End": 169297
    },
    "TimeRange": {
      "StartTime": "04:08:02.2700000",
      "EndTime": "04:08:02.3900000"
    }
  },
  {
    "TextLocation": {
      "Start": 169298,
      "End": 169301
    },
    "TimeRange": {
      "StartTime": "04:08:02.3900000",
      "EndTime": "04:08:02.6300000"
    }
  },
  {
    "TextLocation": {
      "Start": 169302,
      "End": 169304
    },
    "TimeRange": {
      "StartTime": "04:08:02.6300000",
      "EndTime": "04:08:02.8400000"
    }
  },
  {
    "TextLocation": {
      "Start": 169305,
      "End": 169309
    },
    "TimeRange": {
      "StartTime": "04:08:02.8400000",
      "EndTime": "04:08:03.0500000"
    }
  },
  {
    "TextLocation": {
      "Start": 169310,
      "End": 169317
    },
    "TimeRange": {
      "StartTime": "04:08:03.0500000",
      "EndTime": "04:08:03.6800000"
    }
  },
  {
    "TextLocation": {
      "Start": 169318,
      "End": 169324
    },
    "TimeRange": {
      "StartTime": "04:08:03.6800000",
      "EndTime": "04:08:04.2800000"
    }
  },
  {
    "TextLocation": {
      "Start": 169332,
      "End": 169335
    },
    "TimeRange": {
      "StartTime": "04:08:04.6700000",
      "EndTime": "04:08:05.2400000"
    }
  },
  {
    "TextLocation": {
      "Start": 169343,
      "End": 169346
    },
    "TimeRange": {
      "StartTime": "04:08:05.5100000",
      "EndTime": "04:08:05.5700000"
    }
  },
  {
    "TextLocation": {
      "Start": 169347,
      "End": 169352
    },
    "TimeRange": {
      "StartTime": "04:08:05.5700000",
      "EndTime": "04:08:05.6900000"
    }
  },
  {
    "TextLocation": {
      "Start": 169353,
      "End": 169355
    },
    "TimeRange": {
      "StartTime": "04:08:05.6900000",
      "EndTime": "04:08:05.7500000"
    }
  },
  {
    "TextLocation": {
      "Start": 169356,
      "End": 169360
    },
    "TimeRange": {
      "StartTime": "04:08:05.7500000",
      "EndTime": "04:08:05.9900000"
    }
  },
  {
    "TextLocation": {
      "Start": 169361,
      "End": 169364
    },
    "TimeRange": {
      "StartTime": "04:08:05.9900000",
      "EndTime": "04:08:06.1100000"
    }
  },
  {
    "TextLocation": {
      "Start": 169365,
      "End": 169369
    },
    "TimeRange": {
      "StartTime": "04:08:06.1100000",
      "EndTime": "04:08:06.2300000"
    }
  },
  {
    "TextLocation": {
      "Start": 169370,
      "End": 169374
    },
    "TimeRange": {
      "StartTime": "04:08:06.2300000",
      "EndTime": "04:08:06.3800000"
    }
  },
  {
    "TextLocation": {
      "Start": 169375,
      "End": 169381
    },
    "TimeRange": {
      "StartTime": "04:08:06.4000000",
      "EndTime": "04:08:06.6800000"
    }
  },
  {
    "TextLocation": {
      "Start": 169382,
      "End": 169385
    },
    "TimeRange": {
      "StartTime": "04:08:07.0200000",
      "EndTime": "04:08:07.1200000"
    }
  },
  {
    "TextLocation": {
      "Start": 169386,
      "End": 169391
    },
    "TimeRange": {
      "StartTime": "04:08:07.1400000",
      "EndTime": "04:08:07.3100000"
    }
  },
  {
    "TextLocation": {
      "Start": 169392,
      "End": 169395
    },
    "TimeRange": {
      "StartTime": "04:08:07.7600000",
      "EndTime": "04:08:08.1900000"
    }
  },
  {
    "TextLocation": {
      "Start": 169396,
      "End": 169397
    },
    "TimeRange": {
      "StartTime": "04:08:08.6600000",
      "EndTime": "04:08:08.9800000"
    }
  },
  {
    "TextLocation": {
      "Start": 169400,
      "End": 169402
    },
    "TimeRange": {
      "StartTime": "04:08:09.1100000",
      "EndTime": "04:08:09.4100000"
    }
  },
  {
    "TextLocation": {
      "Start": 169403,
      "End": 169406
    },
    "TimeRange": {
      "StartTime": "04:08:09.4100000",
      "EndTime": "04:08:10.0400000"
    }
  },
  {
    "TextLocation": {
      "Start": 169409,
      "End": 169412
    },
    "TimeRange": {
      "StartTime": "04:08:15.1600000",
      "EndTime": "04:08:15.2800000"
    }
  },
  {
    "TextLocation": {
      "Start": 169413,
      "End": 169417
    },
    "TimeRange": {
      "StartTime": "04:08:15.2800000",
      "EndTime": "04:08:15.4300000"
    }
  },
  {
    "TextLocation": {
      "Start": 169418,
      "End": 169420
    },
    "TimeRange": {
      "StartTime": "04:08:15.4300000",
      "EndTime": "04:08:15.4900000"
    }
  },
  {
    "TextLocation": {
      "Start": 169421,
      "End": 169423
    },
    "TimeRange": {
      "StartTime": "04:08:15.5000000",
      "EndTime": "04:08:15.6400000"
    }
  },
  {
    "TextLocation": {
      "Start": 169424,
      "End": 169427
    },
    "TimeRange": {
      "StartTime": "04:08:15.6400000",
      "EndTime": "04:08:15.8800000"
    }
  },
  {
    "TextLocation": {
      "Start": 169428,
      "End": 169430
    },
    "TimeRange": {
      "StartTime": "04:08:15.9500000",
      "EndTime": "04:08:16.2700000"
    }
  },
  {
    "TextLocation": {
      "Start": 169431,
      "End": 169437
    },
    "TimeRange": {
      "StartTime": "04:08:17.5900000",
      "EndTime": "04:08:17.8600000"
    }
  },
  {
    "TextLocation": {
      "Start": 169445,
      "End": 169446
    },
    "TimeRange": {
      "StartTime": "04:08:20.6800000",
      "EndTime": "04:08:20.8600000"
    }
  },
  {
    "TextLocation": {
      "Start": 169447,
      "End": 169451
    },
    "TimeRange": {
      "StartTime": "04:08:20.8600000",
      "EndTime": "04:08:21.3100000"
    }
  },
  {
    "TextLocation": {
      "Start": 169452,
      "End": 169454
    },
    "TimeRange": {
      "StartTime": "04:08:21.3100000",
      "EndTime": "04:08:21.4300000"
    }
  },
  {
    "TextLocation": {
      "Start": 169455,
      "End": 169459
    },
    "TimeRange": {
      "StartTime": "04:08:21.4300000",
      "EndTime": "04:08:21.7000000"
    }
  },
  {
    "TextLocation": {
      "Start": 169460,
      "End": 169464
    },
    "TimeRange": {
      "StartTime": "04:08:21.7000000",
      "EndTime": "04:08:22.3900000"
    }
  },
  {
    "TextLocation": {
      "Start": 169472,
      "End": 169475
    },
    "TimeRange": {
      "StartTime": "04:08:23.3600000",
      "EndTime": "04:08:23.5700000"
    }
  },
  {
    "TextLocation": {
      "Start": 169476,
      "End": 169481
    },
    "TimeRange": {
      "StartTime": "04:08:23.5700000",
      "EndTime": "04:08:23.9600000"
    }
  },
  {
    "TextLocation": {
      "Start": 169483,
      "End": 169487
    },
    "TimeRange": {
      "StartTime": "04:08:23.9600000",
      "EndTime": "04:08:24.3200000"
    }
  },
  {
    "TextLocation": {
      "Start": 169488,
      "End": 169491
    },
    "TimeRange": {
      "StartTime": "04:08:24.3200000",
      "EndTime": "04:08:24.9200000"
    }
  },
  {
    "TextLocation": {
      "Start": 169492,
      "End": 169494
    },
    "TimeRange": {
      "StartTime": "04:08:24.9200000",
      "EndTime": "04:08:25.1600000"
    }
  },
  {
    "TextLocation": {
      "Start": 169495,
      "End": 169499
    },
    "TimeRange": {
      "StartTime": "04:08:25.1600000",
      "EndTime": "04:08:25.4000000"
    }
  },
  {
    "TextLocation": {
      "Start": 169500,
      "End": 169505
    },
    "TimeRange": {
      "StartTime": "04:08:25.4000000",
      "EndTime": "04:08:25.9400000"
    }
  },
  {
    "TextLocation": {
      "Start": 169506,
      "End": 169509
    },
    "TimeRange": {
      "StartTime": "04:08:25.9400000",
      "EndTime": "04:08:26.5700000"
    }
  },
  {
    "TextLocation": {
      "Start": 169510,
      "End": 169514
    },
    "TimeRange": {
      "StartTime": "04:08:26.5700000",
      "EndTime": "04:08:27.1100000"
    }
  },
  {
    "TextLocation": {
      "Start": 169515,
      "End": 169518
    },
    "TimeRange": {
      "StartTime": "04:08:27.5600000",
      "EndTime": "04:08:27.7400000"
    }
  },
  {
    "TextLocation": {
      "Start": 169519,
      "End": 169523
    },
    "TimeRange": {
      "StartTime": "04:08:27.7400000",
      "EndTime": "04:08:27.8300000"
    }
  },
  {
    "TextLocation": {
      "Start": 169524,
      "End": 169529
    },
    "TimeRange": {
      "StartTime": "04:08:27.8300000",
      "EndTime": "04:08:28.1000000"
    }
  },
  {
    "TextLocation": {
      "Start": 169530,
      "End": 169534
    },
    "TimeRange": {
      "StartTime": "04:08:28.1000000",
      "EndTime": "04:08:28.3100000"
    }
  },
  {
    "TextLocation": {
      "Start": 169535,
      "End": 169537
    },
    "TimeRange": {
      "StartTime": "04:08:28.3100000",
      "EndTime": "04:08:28.6400000"
    }
  },
  {
    "TextLocation": {
      "Start": 169538,
      "End": 169541
    },
    "TimeRange": {
      "StartTime": "04:08:28.6400000",
      "EndTime": "04:08:28.9400000"
    }
  },
  {
    "TextLocation": {
      "Start": 169542,
      "End": 169546
    },
    "TimeRange": {
      "StartTime": "04:08:28.9400000",
      "EndTime": "04:08:29.1800000"
    }
  },
  {
    "TextLocation": {
      "Start": 169547,
      "End": 169552
    },
    "TimeRange": {
      "StartTime": "04:08:29.1800000",
      "EndTime": "04:08:29.5400000"
    }
  },
  {
    "TextLocation": {
      "Start": 169553,
      "End": 169555
    },
    "TimeRange": {
      "StartTime": "04:08:29.5400000",
      "EndTime": "04:08:29.7500000"
    }
  },
  {
    "TextLocation": {
      "Start": 169556,
      "End": 169557
    },
    "TimeRange": {
      "StartTime": "04:08:29.7500000",
      "EndTime": "04:08:29.9600000"
    }
  },
  {
    "TextLocation": {
      "Start": 169558,
      "End": 169563
    },
    "TimeRange": {
      "StartTime": "04:08:29.9600000",
      "EndTime": "04:08:30.2600000"
    }
  },
  {
    "TextLocation": {
      "Start": 169564,
      "End": 169573
    },
    "TimeRange": {
      "StartTime": "04:08:30.2600000",
      "EndTime": "04:08:30.6200000"
    }
  },
  {
    "TextLocation": {
      "Start": 169574,
      "End": 169576
    },
    "TimeRange": {
      "StartTime": "04:08:30.6200000",
      "EndTime": "04:08:30.7400000"
    }
  },
  {
    "TextLocation": {
      "Start": 169577,
      "End": 169580
    },
    "TimeRange": {
      "StartTime": "04:08:30.7400000",
      "EndTime": "04:08:30.8300000"
    }
  },
  {
    "TextLocation": {
      "Start": 169581,
      "End": 169590
    },
    "TimeRange": {
      "StartTime": "04:08:30.8300000",
      "EndTime": "04:08:31.2800000"
    }
  },
  {
    "TextLocation": {
      "Start": 169593,
      "End": 169596
    },
    "TimeRange": {
      "StartTime": "04:08:31.4900000",
      "EndTime": "04:08:31.9600000"
    }
  },
  {
    "TextLocation": {
      "Start": 169599,
      "End": 169602
    },
    "TimeRange": {
      "StartTime": "04:08:33.0600000",
      "EndTime": "04:08:33.3000000"
    }
  },
  {
    "TextLocation": {
      "Start": 169603,
      "End": 169610
    },
    "TimeRange": {
      "StartTime": "04:08:33.3000000",
      "EndTime": "04:08:33.6300000"
    }
  },
  {
    "TextLocation": {
      "Start": 169612,
      "End": 169615
    },
    "TimeRange": {
      "StartTime": "04:08:33.6300000",
      "EndTime": "04:08:33.7200000"
    }
  },
  {
    "TextLocation": {
      "Start": 169616,
      "End": 169621
    },
    "TimeRange": {
      "StartTime": "04:08:33.7200000",
      "EndTime": "04:08:33.8400000"
    }
  },
  {
    "TextLocation": {
      "Start": 169622,
      "End": 169624
    },
    "TimeRange": {
      "StartTime": "04:08:33.8400000",
      "EndTime": "04:08:33.9300000"
    }
  },
  {
    "TextLocation": {
      "Start": 169625,
      "End": 169629
    },
    "TimeRange": {
      "StartTime": "04:08:33.9300000",
      "EndTime": "04:08:34.2000000"
    }
  },
  {
    "TextLocation": {
      "Start": 169630,
      "End": 169633
    },
    "TimeRange": {
      "StartTime": "04:08:34.2000000",
      "EndTime": "04:08:34.8300000"
    }
  },
  {
    "TextLocation": {
      "Start": 169634,
      "End": 169636
    },
    "TimeRange": {
      "StartTime": "04:08:35.2200000",
      "EndTime": "04:08:35.4900000"
    }
  },
  {
    "TextLocation": {
      "Start": 169637,
      "End": 169641
    },
    "TimeRange": {
      "StartTime": "04:08:35.4900000",
      "EndTime": "04:08:35.6700000"
    }
  },
  {
    "TextLocation": {
      "Start": 169642,
      "End": 169646
    },
    "TimeRange": {
      "StartTime": "04:08:35.6700000",
      "EndTime": "04:08:35.9700000"
    }
  },
  {
    "TextLocation": {
      "Start": 169647,
      "End": 169655
    },
    "TimeRange": {
      "StartTime": "04:08:35.9700000",
      "EndTime": "04:08:36.5400000"
    }
  },
  {
    "TextLocation": {
      "Start": 169656,
      "End": 169659
    },
    "TimeRange": {
      "StartTime": "04:08:36.5400000",
      "EndTime": "04:08:36.7200000"
    }
  },
  {
    "TextLocation": {
      "Start": 169660,
      "End": 169668
    },
    "TimeRange": {
      "StartTime": "04:08:36.7200000",
      "EndTime": "04:08:37.1000000"
    }
  },
  {
    "TextLocation": {
      "Start": 169669,
      "End": 169673
    },
    "TimeRange": {
      "StartTime": "04:08:37.1400000",
      "EndTime": "04:08:37.2900000"
    }
  },
  {
    "TextLocation": {
      "Start": 169674,
      "End": 169678
    },
    "TimeRange": {
      "StartTime": "04:08:37.2900000",
      "EndTime": "04:08:37.3700000"
    }
  },
  {
    "TextLocation": {
      "Start": 169679,
      "End": 169682
    },
    "TimeRange": {
      "StartTime": "04:08:37.4100000",
      "EndTime": "04:08:37.8200000"
    }
  },
  {
    "TextLocation": {
      "Start": 169683,
      "End": 169684
    },
    "TimeRange": {
      "StartTime": "04:08:37.8300000",
      "EndTime": "04:08:38.4900000"
    }
  },
  {
    "TextLocation": {
      "Start": 169687,
      "End": 169690
    },
    "TimeRange": {
      "StartTime": "04:08:39.8100000",
      "EndTime": "04:08:40.5600000"
    }
  },
  {
    "TextLocation": {
      "Start": 169693,
      "End": 169696
    },
    "TimeRange": {
      "StartTime": "04:08:41.9000000",
      "EndTime": "04:08:43.3100000"
    }
  },
  {
    "TextLocation": {
      "Start": 169699,
      "End": 169701
    },
    "TimeRange": {
      "StartTime": "04:08:50.9300000",
      "EndTime": "04:08:51.0500000"
    }
  },
  {
    "TextLocation": {
      "Start": 169702,
      "End": 169706
    },
    "TimeRange": {
      "StartTime": "04:08:51.0500000",
      "EndTime": "04:08:51.2300000"
    }
  },
  {
    "TextLocation": {
      "Start": 169707,
      "End": 169711
    },
    "TimeRange": {
      "StartTime": "04:08:51.2300000",
      "EndTime": "04:08:51.4100000"
    }
  },
  {
    "TextLocation": {
      "Start": 169712,
      "End": 169715
    },
    "TimeRange": {
      "StartTime": "04:08:51.4100000",
      "EndTime": "04:08:51.5000000"
    }
  },
  {
    "TextLocation": {
      "Start": 169716,
      "End": 169720
    },
    "TimeRange": {
      "StartTime": "04:08:51.5000000",
      "EndTime": "04:08:51.7400000"
    }
  },
  {
    "TextLocation": {
      "Start": 169721,
      "End": 169723
    },
    "TimeRange": {
      "StartTime": "04:08:51.7400000",
      "EndTime": "04:08:51.8300000"
    }
  },
  {
    "TextLocation": {
      "Start": 169724,
      "End": 169728
    },
    "TimeRange": {
      "StartTime": "04:08:51.8300000",
      "EndTime": "04:08:52.0100000"
    }
  },
  {
    "TextLocation": {
      "Start": 169729,
      "End": 169734
    },
    "TimeRange": {
      "StartTime": "04:08:52.0100000",
      "EndTime": "04:08:52.3200000"
    }
  },
  {
    "TextLocation": {
      "Start": 169742,
      "End": 169746
    },
    "TimeRange": {
      "StartTime": "04:08:53.4400000",
      "EndTime": "04:08:53.8600000"
    }
  },
  {
    "TextLocation": {
      "Start": 169747,
      "End": 169750
    },
    "TimeRange": {
      "StartTime": "04:08:53.8600000",
      "EndTime": "04:08:54.1000000"
    }
  },
  {
    "TextLocation": {
      "Start": 169752,
      "End": 169756
    },
    "TimeRange": {
      "StartTime": "04:08:54.1300000",
      "EndTime": "04:08:55.0900000"
    }
  },
  {
    "TextLocation": {
      "Start": 169757,
      "End": 169761
    },
    "TimeRange": {
      "StartTime": "04:08:55.0900000",
      "EndTime": "04:08:55.7000000"
    }
  },
  {
    "TextLocation": {
      "Start": 169762,
      "End": 169767
    },
    "TimeRange": {
      "StartTime": "04:08:55.7000000",
      "EndTime": "04:08:56.3200000"
    }
  },
  {
    "TextLocation": {
      "Start": 169768,
      "End": 169771
    },
    "TimeRange": {
      "StartTime": "04:08:56.3200000",
      "EndTime": "04:08:57.1600000"
    }
  },
  {
    "TextLocation": {
      "Start": 169772,
      "End": 169774
    },
    "TimeRange": {
      "StartTime": "04:08:57.2500000",
      "EndTime": "04:08:57.4300000"
    }
  },
  {
    "TextLocation": {
      "Start": 169775,
      "End": 169779
    },
    "TimeRange": {
      "StartTime": "04:08:57.4400000",
      "EndTime": "04:08:57.6100000"
    }
  },
  {
    "TextLocation": {
      "Start": 169787,
      "End": 169792
    },
    "TimeRange": {
      "StartTime": "04:08:57.6100000",
      "EndTime": "04:08:58.1600000"
    }
  },
  {
    "TextLocation": {
      "Start": 169793,
      "End": 169797
    },
    "TimeRange": {
      "StartTime": "04:08:58.1600000",
      "EndTime": "04:08:58.7100000"
    }
  },
  {
    "TextLocation": {
      "Start": 169798,
      "End": 169806
    },
    "TimeRange": {
      "StartTime": "04:08:58.7200000",
      "EndTime": "04:08:59.0800000"
    }
  },
  {
    "TextLocation": {
      "Start": 169807,
      "End": 169813
    },
    "TimeRange": {
      "StartTime": "04:08:59.0800000",
      "EndTime": "04:08:59.4100000"
    }
  },
  {
    "TextLocation": {
      "Start": 169814,
      "End": 169817
    },
    "TimeRange": {
      "StartTime": "04:08:59.5600000",
      "EndTime": "04:09:00.1000000"
    }
  },
  {
    "TextLocation": {
      "Start": 169820,
      "End": 169823
    },
    "TimeRange": {
      "StartTime": "04:09:00.1000000",
      "EndTime": "04:09:00.2800000"
    }
  },
  {
    "TextLocation": {
      "Start": 169824,
      "End": 169829
    },
    "TimeRange": {
      "StartTime": "04:09:00.2800000",
      "EndTime": "04:09:00.5800000"
    }
  },
  {
    "TextLocation": {
      "Start": 169831,
      "End": 169833
    },
    "TimeRange": {
      "StartTime": "04:09:00.5800000",
      "EndTime": "04:09:00.6700000"
    }
  },
  {
    "TextLocation": {
      "Start": 169834,
      "End": 169838
    },
    "TimeRange": {
      "StartTime": "04:09:00.6700000",
      "EndTime": "04:09:00.8500000"
    }
  },
  {
    "TextLocation": {
      "Start": 169839,
      "End": 169846
    },
    "TimeRange": {
      "StartTime": "04:09:00.8500000",
      "EndTime": "04:09:01.1500000"
    }
  },
  {
    "TextLocation": {
      "Start": 169847,
      "End": 169852
    },
    "TimeRange": {
      "StartTime": "04:09:01.1500000",
      "EndTime": "04:09:01.4500000"
    }
  },
  {
    "TextLocation": {
      "Start": 169853,
      "End": 169858
    },
    "TimeRange": {
      "StartTime": "04:09:01.4500000",
      "EndTime": "04:09:01.7500000"
    }
  },
  {
    "TextLocation": {
      "Start": 169859,
      "End": 169861
    },
    "TimeRange": {
      "StartTime": "04:09:01.7500000",
      "EndTime": "04:09:01.9300000"
    }
  },
  {
    "TextLocation": {
      "Start": 169862,
      "End": 169866
    },
    "TimeRange": {
      "StartTime": "04:09:01.9300000",
      "EndTime": "04:09:02.3200000"
    }
  },
  {
    "TextLocation": {
      "Start": 169867,
      "End": 169870
    },
    "TimeRange": {
      "StartTime": "04:09:02.6200000",
      "EndTime": "04:09:02.7700000"
    }
  },
  {
    "TextLocation": {
      "Start": 169871,
      "End": 169880
    },
    "TimeRange": {
      "StartTime": "04:09:02.7700000",
      "EndTime": "04:09:03.2500000"
    }
  },
  {
    "TextLocation": {
      "Start": 169881,
      "End": 169885
    },
    "TimeRange": {
      "StartTime": "04:09:03.2500000",
      "EndTime": "04:09:03.5200000"
    }
  },
  {
    "TextLocation": {
      "Start": 169893,
      "End": 169896
    },
    "TimeRange": {
      "StartTime": "04:09:03.6700000",
      "EndTime": "04:09:04.3600000"
    }
  },
  {
    "TextLocation": {
      "Start": 169904,
      "End": 169907
    },
    "TimeRange": {
      "StartTime": "04:09:04.7200000",
      "EndTime": "04:09:04.8400000"
    }
  },
  {
    "TextLocation": {
      "Start": 169908,
      "End": 169912
    },
    "TimeRange": {
      "StartTime": "04:09:04.8400000",
      "EndTime": "04:09:04.9900000"
    }
  },
  {
    "TextLocation": {
      "Start": 169913,
      "End": 169916
    },
    "TimeRange": {
      "StartTime": "04:09:04.9900000",
      "EndTime": "04:09:05.1100000"
    }
  },
  {
    "TextLocation": {
      "Start": 169917,
      "End": 169921
    },
    "TimeRange": {
      "StartTime": "04:09:05.1100000",
      "EndTime": "04:09:05.4100000"
    }
  },
  {
    "TextLocation": {
      "Start": 169922,
      "End": 169924
    },
    "TimeRange": {
      "StartTime": "04:09:05.4100000",
      "EndTime": "04:09:05.8000000"
    }
  },
  {
    "TextLocation": {
      "Start": 169925,
      "End": 169929
    },
    "TimeRange": {
      "StartTime": "04:09:05.8000000",
      "EndTime": "04:09:06.2800000"
    }
  },
  {
    "TextLocation": {
      "Start": 169930,
      "End": 169938
    },
    "TimeRange": {
      "StartTime": "04:09:06.2800000",
      "EndTime": "04:09:06.7900000"
    }
  },
  {
    "TextLocation": {
      "Start": 169939,
      "End": 169941
    },
    "TimeRange": {
      "StartTime": "04:09:06.7900000",
      "EndTime": "04:09:07.0900000"
    }
  },
  {
    "TextLocation": {
      "Start": 169942,
      "End": 169945
    },
    "TimeRange": {
      "StartTime": "04:09:07.0900000",
      "EndTime": "04:09:07.4200000"
    }
  },
  {
    "TextLocation": {
      "Start": 169946,
      "End": 169957
    },
    "TimeRange": {
      "StartTime": "04:09:07.4200000",
      "EndTime": "04:09:07.9600000"
    }
  },
  {
    "TextLocation": {
      "Start": 169958,
      "End": 169962
    },
    "TimeRange": {
      "StartTime": "04:09:07.9600000",
      "EndTime": "04:09:08.3500000"
    }
  },
  {
    "TextLocation": {
      "Start": 169963,
      "End": 169970
    },
    "TimeRange": {
      "StartTime": "04:09:08.3500000",
      "EndTime": "04:09:08.8600000"
    }
  },
  {
    "TextLocation": {
      "Start": 169978,
      "End": 169981
    },
    "TimeRange": {
      "StartTime": "04:09:08.9500000",
      "EndTime": "04:09:09.5800000"
    }
  },
  {
    "TextLocation": {
      "Start": 169989,
      "End": 169992
    },
    "TimeRange": {
      "StartTime": "04:09:09.5800000",
      "EndTime": "04:09:09.6900000"
    }
  },
  {
    "TextLocation": {
      "Start": 169993,
      "End": 169996
    },
    "TimeRange": {
      "StartTime": "04:09:09.7000000",
      "EndTime": "04:09:09.7600000"
    }
  },
  {
    "TextLocation": {
      "Start": 169997,
      "End": 170002
    },
    "TimeRange": {
      "StartTime": "04:09:09.7600000",
      "EndTime": "04:09:09.8800000"
    }
  },
  {
    "TextLocation": {
      "Start": 170003,
      "End": 170005
    },
    "TimeRange": {
      "StartTime": "04:09:09.8800000",
      "EndTime": "04:09:09.9400000"
    }
  },
  {
    "TextLocation": {
      "Start": 170006,
      "End": 170010
    },
    "TimeRange": {
      "StartTime": "04:09:09.9400000",
      "EndTime": "04:09:10.1200000"
    }
  },
  {
    "TextLocation": {
      "Start": 170011,
      "End": 170014
    },
    "TimeRange": {
      "StartTime": "04:09:10.1200000",
      "EndTime": "04:09:10.2400000"
    }
  },
  {
    "TextLocation": {
      "Start": 170015,
      "End": 170018
    },
    "TimeRange": {
      "StartTime": "04:09:10.2400000",
      "EndTime": "04:09:10.3600000"
    }
  },
  {
    "TextLocation": {
      "Start": 170019,
      "End": 170023
    },
    "TimeRange": {
      "StartTime": "04:09:10.3600000",
      "EndTime": "04:09:10.4800000"
    }
  },
  {
    "TextLocation": {
      "Start": 170024,
      "End": 170028
    },
    "TimeRange": {
      "StartTime": "04:09:10.4800000",
      "EndTime": "04:09:10.5700000"
    }
  },
  {
    "TextLocation": {
      "Start": 170029,
      "End": 170036
    },
    "TimeRange": {
      "StartTime": "04:09:10.5700000",
      "EndTime": "04:09:10.7500000"
    }
  },
  {
    "TextLocation": {
      "Start": 170037,
      "End": 170039
    },
    "TimeRange": {
      "StartTime": "04:09:10.7500000",
      "EndTime": "04:09:10.8700000"
    }
  },
  {
    "TextLocation": {
      "Start": 170040,
      "End": 170045
    },
    "TimeRange": {
      "StartTime": "04:09:10.8700000",
      "EndTime": "04:09:11.2300000"
    }
  },
  {
    "TextLocation": {
      "Start": 170048,
      "End": 170051
    },
    "TimeRange": {
      "StartTime": "04:09:11.4400000",
      "EndTime": "04:09:11.6300000"
    }
  },
  {
    "TextLocation": {
      "Start": 170052,
      "End": 170055
    },
    "TimeRange": {
      "StartTime": "04:09:11.7100000",
      "EndTime": "04:09:12.2400000"
    }
  },
  {
    "TextLocation": {
      "Start": 170056,
      "End": 170057
    },
    "TimeRange": {
      "StartTime": "04:09:12.2800000",
      "EndTime": "04:09:12.5600000"
    }
  },
  {
    "TextLocation": {
      "Start": 170058,
      "End": 170064
    },
    "TimeRange": {
      "StartTime": "04:09:12.6100000",
      "EndTime": "04:09:13.0300000"
    }
  },
  {
    "TextLocation": {
      "Start": 170065,
      "End": 170066
    },
    "TimeRange": {
      "StartTime": "04:09:13.0300000",
      "EndTime": "04:09:13.5400000"
    }
  },
  {
    "TextLocation": {
      "Start": 170069,
      "End": 170072
    },
    "TimeRange": {
      "StartTime": "04:09:15.6100000",
      "EndTime": "04:09:15.7300000"
    }
  },
  {
    "TextLocation": {
      "Start": 170073,
      "End": 170079
    },
    "TimeRange": {
      "StartTime": "04:09:15.7300000",
      "EndTime": "04:09:15.9700000"
    }
  },
  {
    "TextLocation": {
      "Start": 170080,
      "End": 170086
    },
    "TimeRange": {
      "StartTime": "04:09:15.9700000",
      "EndTime": "04:09:16.1800000"
    }
  },
  {
    "TextLocation": {
      "Start": 170087,
      "End": 170092
    },
    "TimeRange": {
      "StartTime": "04:09:16.1800000",
      "EndTime": "04:09:16.4300000"
    }
  },
  {
    "TextLocation": {
      "Start": 170100,
      "End": 170104
    },
    "TimeRange": {
      "StartTime": "04:09:18.8200000",
      "EndTime": "04:09:19.3300000"
    }
  },
  {
    "TextLocation": {
      "Start": 170105,
      "End": 170111
    },
    "TimeRange": {
      "StartTime": "04:09:19.3300000",
      "EndTime": "04:09:19.6900000"
    }
  },
  {
    "TextLocation": {
      "Start": 170112,
      "End": 170114
    },
    "TimeRange": {
      "StartTime": "04:09:19.6900000",
      "EndTime": "04:09:19.8400000"
    }
  },
  {
    "TextLocation": {
      "Start": 170115,
      "End": 170116
    },
    "TimeRange": {
      "StartTime": "04:09:19.8400000",
      "EndTime": "04:09:19.9300000"
    }
  },
  {
    "TextLocation": {
      "Start": 170117,
      "End": 170123
    },
    "TimeRange": {
      "StartTime": "04:09:19.9300000",
      "EndTime": "04:09:20.6200000"
    }
  },
  {
    "TextLocation": {
      "Start": 170131,
      "End": 170134
    },
    "TimeRange": {
      "StartTime": "04:09:21.7700000",
      "EndTime": "04:09:21.9800000"
    }
  },
  {
    "TextLocation": {
      "Start": 170135,
      "End": 170140
    },
    "TimeRange": {
      "StartTime": "04:09:21.9800000",
      "EndTime": "04:09:22.2800000"
    }
  },
  {
    "TextLocation": {
      "Start": 170142,
      "End": 170146
    },
    "TimeRange": {
      "StartTime": "04:09:22.2800000",
      "EndTime": "04:09:22.5500000"
    }
  },
  {
    "TextLocation": {
      "Start": 170147,
      "End": 170150
    },
    "TimeRange": {
      "StartTime": "04:09:22.5500000",
      "EndTime": "04:09:22.8800000"
    }
  },
  {
    "TextLocation": {
      "Start": 170151,
      "End": 170153
    },
    "TimeRange": {
      "StartTime": "04:09:22.8800000",
      "EndTime": "04:09:23"
    }
  },
  {
    "TextLocation": {
      "Start": 170154,
      "End": 170156
    },
    "TimeRange": {
      "StartTime": "04:09:23",
      "EndTime": "04:09:23.1200000"
    }
  },
  {
    "TextLocation": {
      "Start": 170157,
      "End": 170162
    },
    "TimeRange": {
      "StartTime": "04:09:23.1200000",
      "EndTime": "04:09:23.3900000"
    }
  },
  {
    "TextLocation": {
      "Start": 170163,
      "End": 170173
    },
    "TimeRange": {
      "StartTime": "04:09:23.3900000",
      "EndTime": "04:09:23.8700000"
    }
  },
  {
    "TextLocation": {
      "Start": 170174,
      "End": 170178
    },
    "TimeRange": {
      "StartTime": "04:09:23.8700000",
      "EndTime": "04:09:24.0200000"
    }
  },
  {
    "TextLocation": {
      "Start": 170179,
      "End": 170183
    },
    "TimeRange": {
      "StartTime": "04:09:24.0200000",
      "EndTime": "04:09:24.2300000"
    }
  },
  {
    "TextLocation": {
      "Start": 170184,
      "End": 170187
    },
    "TimeRange": {
      "StartTime": "04:09:24.2300000",
      "EndTime": "04:09:24.5600000"
    }
  },
  {
    "TextLocation": {
      "Start": 170188,
      "End": 170193
    },
    "TimeRange": {
      "StartTime": "04:09:24.5600000",
      "EndTime": "04:09:24.9200000"
    }
  },
  {
    "TextLocation": {
      "Start": 170194,
      "End": 170203
    },
    "TimeRange": {
      "StartTime": "04:09:24.9200000",
      "EndTime": "04:09:25.3400000"
    }
  },
  {
    "TextLocation": {
      "Start": 170204,
      "End": 170206
    },
    "TimeRange": {
      "StartTime": "04:09:25.3400000",
      "EndTime": "04:09:25.4300000"
    }
  },
  {
    "TextLocation": {
      "Start": 170207,
      "End": 170210
    },
    "TimeRange": {
      "StartTime": "04:09:25.4300000",
      "EndTime": "04:09:25.4900000"
    }
  },
  {
    "TextLocation": {
      "Start": 170211,
      "End": 170222
    },
    "TimeRange": {
      "StartTime": "04:09:25.4900000",
      "EndTime": "04:09:25.9100000"
    }
  },
  {
    "TextLocation": {
      "Start": 170223,
      "End": 170227
    },
    "TimeRange": {
      "StartTime": "04:09:25.9100000",
      "EndTime": "04:09:26.1200000"
    }
  },
  {
    "TextLocation": {
      "Start": 170228,
      "End": 170233
    },
    "TimeRange": {
      "StartTime": "04:09:26.1200000",
      "EndTime": "04:09:26.3600000"
    }
  },
  {
    "TextLocation": {
      "Start": 170241,
      "End": 170244
    },
    "TimeRange": {
      "StartTime": "04:09:26.5100000",
      "EndTime": "04:09:27.0200000"
    }
  },
  {
    "TextLocation": {
      "Start": 170252,
      "End": 170255
    },
    "TimeRange": {
      "StartTime": "04:09:28.3400000",
      "EndTime": "04:09:28.6100000"
    }
  },
  {
    "TextLocation": {
      "Start": 170256,
      "End": 170260
    },
    "TimeRange": {
      "StartTime": "04:09:28.6100000",
      "EndTime": "04:09:29"
    }
  },
  {
    "TextLocation": {
      "Start": 170261,
      "End": 170271
    },
    "TimeRange": {
      "StartTime": "04:09:29",
      "EndTime": "04:09:29.4800000"
    }
  },
  {
    "TextLocation": {
      "Start": 170272,
      "End": 170281
    },
    "TimeRange": {
      "StartTime": "04:09:29.4800000",
      "EndTime": "04:09:29.7800000"
    }
  },
  {
    "TextLocation": {
      "Start": 170282,
      "End": 170291
    },
    "TimeRange": {
      "StartTime": "04:09:29.7800000",
      "EndTime": "04:09:30.2900000"
    }
  },
  {
    "TextLocation": {
      "Start": 170292,
      "End": 170301
    },
    "TimeRange": {
      "StartTime": "04:09:30.2900000",
      "EndTime": "04:09:30.8600000"
    }
  },
  {
    "TextLocation": {
      "Start": 170302,
      "End": 170305
    },
    "TimeRange": {
      "StartTime": "04:09:30.8900000",
      "EndTime": "04:09:31.1600000"
    }
  },
  {
    "TextLocation": {
      "Start": 170306,
      "End": 170310
    },
    "TimeRange": {
      "StartTime": "04:09:31.1600000",
      "EndTime": "04:09:31.4900000"
    }
  },
  {
    "TextLocation": {
      "Start": 170311,
      "End": 170315
    },
    "TimeRange": {
      "StartTime": "04:09:31.4900000",
      "EndTime": "04:09:31.6700000"
    }
  },
  {
    "TextLocation": {
      "Start": 170316,
      "End": 170319
    },
    "TimeRange": {
      "StartTime": "04:09:31.6700000",
      "EndTime": "04:09:31.7600000"
    }
  },
  {
    "TextLocation": {
      "Start": 170320,
      "End": 170331
    },
    "TimeRange": {
      "StartTime": "04:09:31.7600000",
      "EndTime": "04:09:32.2100000"
    }
  },
  {
    "TextLocation": {
      "Start": 170332,
      "End": 170340
    },
    "TimeRange": {
      "StartTime": "04:09:32.2100000",
      "EndTime": "04:09:32.6000000"
    }
  },
  {
    "TextLocation": {
      "Start": 170342,
      "End": 170345
    },
    "TimeRange": {
      "StartTime": "04:09:32.6000000",
      "EndTime": "04:09:32.8400000"
    }
  },
  {
    "TextLocation": {
      "Start": 170346,
      "End": 170353
    },
    "TimeRange": {
      "StartTime": "04:09:32.8400000",
      "EndTime": "04:09:33.2600000"
    }
  },
  {
    "TextLocation": {
      "Start": 170354,
      "End": 170362
    },
    "TimeRange": {
      "StartTime": "04:09:33.2600000",
      "EndTime": "04:09:33.6800000"
    }
  },
  {
    "TextLocation": {
      "Start": 170363,
      "End": 170365
    },
    "TimeRange": {
      "StartTime": "04:09:33.6800000",
      "EndTime": "04:09:33.8000000"
    }
  },
  {
    "TextLocation": {
      "Start": 170366,
      "End": 170370
    },
    "TimeRange": {
      "StartTime": "04:09:33.8000000",
      "EndTime": "04:09:34.0100000"
    }
  },
  {
    "TextLocation": {
      "Start": 170372,
      "End": 170379
    },
    "TimeRange": {
      "StartTime": "04:09:34.2500000",
      "EndTime": "04:09:34.5800000"
    }
  },
  {
    "TextLocation": {
      "Start": 170382,
      "End": 170385
    },
    "TimeRange": {
      "StartTime": "04:09:34.6100000",
      "EndTime": "04:09:35.3000000"
    }
  },
  {
    "TextLocation": {
      "Start": 170388,
      "End": 170391
    },
    "TimeRange": {
      "StartTime": "04:09:35.3900000",
      "EndTime": "04:09:35.5400000"
    }
  },
  {
    "TextLocation": {
      "Start": 170392,
      "End": 170395
    },
    "TimeRange": {
      "StartTime": "04:09:35.5400000",
      "EndTime": "04:09:35.6000000"
    }
  },
  {
    "TextLocation": {
      "Start": 170396,
      "End": 170401
    },
    "TimeRange": {
      "StartTime": "04:09:35.6000000",
      "EndTime": "04:09:35.7200000"
    }
  },
  {
    "TextLocation": {
      "Start": 170402,
      "End": 170404
    },
    "TimeRange": {
      "StartTime": "04:09:35.7200000",
      "EndTime": "04:09:35.7800000"
    }
  },
  {
    "TextLocation": {
      "Start": 170405,
      "End": 170409
    },
    "TimeRange": {
      "StartTime": "04:09:35.7800000",
      "EndTime": "04:09:35.9300000"
    }
  },
  {
    "TextLocation": {
      "Start": 170410,
      "End": 170413
    },
    "TimeRange": {
      "StartTime": "04:09:35.9300000",
      "EndTime": "04:09:36.0200000"
    }
  },
  {
    "TextLocation": {
      "Start": 170414,
      "End": 170418
    },
    "TimeRange": {
      "StartTime": "04:09:36.0200000",
      "EndTime": "04:09:36.2000000"
    }
  },
  {
    "TextLocation": {
      "Start": 170419,
      "End": 170426
    },
    "TimeRange": {
      "StartTime": "04:09:36.2000000",
      "EndTime": "04:09:36.5900000"
    }
  },
  {
    "TextLocation": {
      "Start": 170428,
      "End": 170433
    },
    "TimeRange": {
      "StartTime": "04:09:36.5900000",
      "EndTime": "04:09:36.8100000"
    }
  },
  {
    "TextLocation": {
      "Start": 170435,
      "End": 170442
    },
    "TimeRange": {
      "StartTime": "04:09:36.8600000",
      "EndTime": "04:09:37.2500000"
    }
  },
  {
    "TextLocation": {
      "Start": 170443,
      "End": 170448
    },
    "TimeRange": {
      "StartTime": "04:09:37.2500000",
      "EndTime": "04:09:37.7300000"
    }
  },
  {
    "TextLocation": {
      "Start": 170449,
      "End": 170450
    },
    "TimeRange": {
      "StartTime": "04:09:37.7300000",
      "EndTime": "04:09:38.3900000"
    }
  },
  {
    "TextLocation": {
      "Start": 170453,
      "End": 170462
    },
    "TimeRange": {
      "StartTime": "04:09:41.3100000",
      "EndTime": "04:09:41.8500000"
    }
  },
  {
    "TextLocation": {
      "Start": 170463,
      "End": 170470
    },
    "TimeRange": {
      "StartTime": "04:09:41.8500000",
      "EndTime": "04:09:42.1800000"
    }
  },
  {
    "TextLocation": {
      "Start": 170471,
      "End": 170473
    },
    "TimeRange": {
      "StartTime": "04:09:42.1800000",
      "EndTime": "04:09:42.3300000"
    }
  },
  {
    "TextLocation": {
      "Start": 170474,
      "End": 170479
    },
    "TimeRange": {
      "StartTime": "04:09:42.3300000",
      "EndTime": "04:09:42.6000000"
    }
  },
  {
    "TextLocation": {
      "Start": 170480,
      "End": 170488
    },
    "TimeRange": {
      "StartTime": "04:09:42.6000000",
      "EndTime": "04:09:43.1700000"
    }
  },
  {
    "TextLocation": {
      "Start": 170490,
      "End": 170493
    },
    "TimeRange": {
      "StartTime": "04:09:43.1700000",
      "EndTime": "04:09:43.2600000"
    }
  },
  {
    "TextLocation": {
      "Start": 170494,
      "End": 170502
    },
    "TimeRange": {
      "StartTime": "04:09:43.2600000",
      "EndTime": "04:09:43.7700000"
    }
  },
  {
    "TextLocation": {
      "Start": 170503,
      "End": 170505
    },
    "TimeRange": {
      "StartTime": "04:09:43.8600000",
      "EndTime": "04:09:43.9500000"
    }
  },
  {
    "TextLocation": {
      "Start": 170506,
      "End": 170510
    },
    "TimeRange": {
      "StartTime": "04:09:43.9800000",
      "EndTime": "04:09:44.1900000"
    }
  },
  {
    "TextLocation": {
      "Start": 170511,
      "End": 170515
    },
    "TimeRange": {
      "StartTime": "04:09:44.1900000",
      "EndTime": "04:09:44.4000000"
    }
  },
  {
    "TextLocation": {
      "Start": 170516,
      "End": 170520
    },
    "TimeRange": {
      "StartTime": "04:09:44.4000000",
      "EndTime": "04:09:45.1500000"
    }
  },
  {
    "TextLocation": {
      "Start": 170523,
      "End": 170526
    },
    "TimeRange": {
      "StartTime": "04:09:45.6600000",
      "EndTime": "04:09:45.9000000"
    }
  },
  {
    "TextLocation": {
      "Start": 170527,
      "End": 170532
    },
    "TimeRange": {
      "StartTime": "04:09:45.9000000",
      "EndTime": "04:09:46.0800000"
    }
  },
  {
    "TextLocation": {
      "Start": 170533,
      "End": 170541
    },
    "TimeRange": {
      "StartTime": "04:09:46.2000000",
      "EndTime": "04:09:46.6200000"
    }
  },
  {
    "TextLocation": {
      "Start": 170542,
      "End": 170551
    },
    "TimeRange": {
      "StartTime": "04:09:46.6200000",
      "EndTime": "04:09:47.1300000"
    }
  },
  {
    "TextLocation": {
      "Start": 170552,
      "End": 170554
    },
    "TimeRange": {
      "StartTime": "04:09:47.1300000",
      "EndTime": "04:09:47.2500000"
    }
  },
  {
    "TextLocation": {
      "Start": 170555,
      "End": 170558
    },
    "TimeRange": {
      "StartTime": "04:09:47.2500000",
      "EndTime": "04:09:47.3400000"
    }
  },
  {
    "TextLocation": {
      "Start": 170559,
      "End": 170563
    },
    "TimeRange": {
      "StartTime": "04:09:47.3400000",
      "EndTime": "04:09:47.5500000"
    }
  },
  {
    "TextLocation": {
      "Start": 170564,
      "End": 170568
    },
    "TimeRange": {
      "StartTime": "04:09:47.5500000",
      "EndTime": "04:09:47.6700000"
    }
  },
  {
    "TextLocation": {
      "Start": 170569,
      "End": 170572
    },
    "TimeRange": {
      "StartTime": "04:09:47.6700000",
      "EndTime": "04:09:47.8200000"
    }
  },
  {
    "TextLocation": {
      "Start": 170573,
      "End": 170578
    },
    "TimeRange": {
      "StartTime": "04:09:47.8200000",
      "EndTime": "04:09:48.0900000"
    }
  },
  {
    "TextLocation": {
      "Start": 170579,
      "End": 170583
    },
    "TimeRange": {
      "StartTime": "04:09:48.0900000",
      "EndTime": "04:09:48.2100000"
    }
  },
  {
    "TextLocation": {
      "Start": 170584,
      "End": 170587
    },
    "TimeRange": {
      "StartTime": "04:09:48.2100000",
      "EndTime": "04:09:48.3000000"
    }
  },
  {
    "TextLocation": {
      "Start": 170588,
      "End": 170597
    },
    "TimeRange": {
      "StartTime": "04:09:48.3000000",
      "EndTime": "04:09:48.8100000"
    }
  },
  {
    "TextLocation": {
      "Start": 170598,
      "End": 170601
    },
    "TimeRange": {
      "StartTime": "04:09:48.8100000",
      "EndTime": "04:09:48.9300000"
    }
  },
  {
    "TextLocation": {
      "Start": 170602,
      "End": 170611
    },
    "TimeRange": {
      "StartTime": "04:09:48.9300000",
      "EndTime": "04:09:49.4700000"
    }
  },
  {
    "TextLocation": {
      "Start": 170612,
      "End": 170617
    },
    "TimeRange": {
      "StartTime": "04:09:50.0400000",
      "EndTime": "04:09:50.3700000"
    }
  },
  {
    "TextLocation": {
      "Start": 170620,
      "End": 170623
    },
    "TimeRange": {
      "StartTime": "04:09:50.4900000",
      "EndTime": "04:09:51.1500000"
    }
  },
  {
    "TextLocation": {
      "Start": 170626,
      "End": 170629
    },
    "TimeRange": {
      "StartTime": "04:09:51.8200000",
      "EndTime": "04:09:51.9400000"
    }
  },
  {
    "TextLocation": {
      "Start": 170630,
      "End": 170637
    },
    "TimeRange": {
      "StartTime": "04:09:51.9400000",
      "EndTime": "04:09:52.4200000"
    }
  },
  {
    "TextLocation": {
      "Start": 170639,
      "End": 170642
    },
    "TimeRange": {
      "StartTime": "04:09:52.4200000",
      "EndTime": "04:09:52.5700000"
    }
  },
  {
    "TextLocation": {
      "Start": 170643,
      "End": 170648
    },
    "TimeRange": {
      "StartTime": "04:09:52.5700000",
      "EndTime": "04:09:52.6900000"
    }
  },
  {
    "TextLocation": {
      "Start": 170649,
      "End": 170651
    },
    "TimeRange": {
      "StartTime": "04:09:52.6900000",
      "EndTime": "04:09:52.7800000"
    }
  },
  {
    "TextLocation": {
      "Start": 170652,
      "End": 170656
    },
    "TimeRange": {
      "StartTime": "04:09:52.7800000",
      "EndTime": "04:09:53.0500000"
    }
  },
  {
    "TextLocation": {
      "Start": 170657,
      "End": 170660
    },
    "TimeRange": {
      "StartTime": "04:09:53.0500000",
      "EndTime": "04:09:53.7100000"
    }
  },
  {
    "TextLocation": {
      "Start": 170661,
      "End": 170666
    },
    "TimeRange": {
      "StartTime": "04:09:54.1900000",
      "EndTime": "04:09:54.3600000"
    }
  },
  {
    "TextLocation": {
      "Start": 170667,
      "End": 170674
    },
    "TimeRange": {
      "StartTime": "04:09:54.5200000",
      "EndTime": "04:09:55.1800000"
    }
  },
  {
    "TextLocation": {
      "Start": 170675,
      "End": 170677
    },
    "TimeRange": {
      "StartTime": "04:09:55.1800000",
      "EndTime": "04:09:56.1700000"
    }
  },
  {
    "TextLocation": {
      "Start": 170680,
      "End": 170683
    },
    "TimeRange": {
      "StartTime": "04:09:59.2600000",
      "EndTime": "04:09:59.5600000"
    }
  },
  {
    "TextLocation": {
      "Start": 170684,
      "End": 170687
    },
    "TimeRange": {
      "StartTime": "04:09:59.5600000",
      "EndTime": "04:09:59.8300000"
    }
  },
  {
    "TextLocation": {
      "Start": 170688,
      "End": 170693
    },
    "TimeRange": {
      "StartTime": "04:09:59.8300000",
      "EndTime": "04:10:00.1900000"
    }
  },
  {
    "TextLocation": {
      "Start": 170694,
      "End": 170702
    },
    "TimeRange": {
      "StartTime": "04:10:00.1900000",
      "EndTime": "04:10:01.2100000"
    }
  },
  {
    "TextLocation": {
      "Start": 170703,
      "End": 170710
    },
    "TimeRange": {
      "StartTime": "04:10:01.2100000",
      "EndTime": "04:10:01.8100000"
    }
  },
  {
    "TextLocation": {
      "Start": 170711,
      "End": 170716
    },
    "TimeRange": {
      "StartTime": "04:10:02.0200000",
      "EndTime": "04:10:02.4400000"
    }
  },
  {
    "TextLocation": {
      "Start": 170724,
      "End": 170729
    },
    "TimeRange": {
      "StartTime": "04:10:05.8800000",
      "EndTime": "04:10:06.3600000"
    }
  },
  {
    "TextLocation": {
      "Start": 170730,
      "End": 170733
    },
    "TimeRange": {
      "StartTime": "04:10:06.3600000",
      "EndTime": "04:10:06.5100000"
    }
  },
  {
    "TextLocation": {
      "Start": 170734,
      "End": 170738
    },
    "TimeRange": {
      "StartTime": "04:10:06.5100000",
      "EndTime": "04:10:07.0200000"
    }
  },
  {
    "TextLocation": {
      "Start": 170746,
      "End": 170749
    },
    "TimeRange": {
      "StartTime": "04:10:07.8800000",
      "EndTime": "04:10:08.0900000"
    }
  },
  {
    "TextLocation": {
      "Start": 170750,
      "End": 170753
    },
    "TimeRange": {
      "StartTime": "04:10:08.0900000",
      "EndTime": "04:10:08.2400000"
    }
  },
  {
    "TextLocation": {
      "Start": 170754,
      "End": 170757
    },
    "TimeRange": {
      "StartTime": "04:10:08.2400000",
      "EndTime": "04:10:08.3900000"
    }
  },
  {
    "TextLocation": {
      "Start": 170758,
      "End": 170764
    },
    "TimeRange": {
      "StartTime": "04:10:08.3900000",
      "EndTime": "04:10:08.6900000"
    }
  },
  {
    "TextLocation": {
      "Start": 170765,
      "End": 170775
    },
    "TimeRange": {
      "StartTime": "04:10:08.6900000",
      "EndTime": "04:10:09.2600000"
    }
  },
  {
    "TextLocation": {
      "Start": 170776,
      "End": 170781
    },
    "TimeRange": {
      "StartTime": "04:10:09.2600000",
      "EndTime": "04:10:09.6200000"
    }
  },
  {
    "TextLocation": {
      "Start": 170782,
      "End": 170787
    },
    "TimeRange": {
      "StartTime": "04:10:09.6200000",
      "EndTime": "04:10:09.8000000"
    }
  },
  {
    "TextLocation": {
      "Start": 170788,
      "End": 170791
    },
    "TimeRange": {
      "StartTime": "04:10:09.8000000",
      "EndTime": "04:10:10.0400000"
    }
  },
  {
    "TextLocation": {
      "Start": 170792,
      "End": 170796
    },
    "TimeRange": {
      "StartTime": "04:10:10.0400000",
      "EndTime": "04:10:10.3400000"
    }
  },
  {
    "TextLocation": {
      "Start": 170797,
      "End": 170810
    },
    "TimeRange": {
      "StartTime": "04:10:10.3400000",
      "EndTime": "04:10:11.1500000"
    }
  },
  {
    "TextLocation": {
      "Start": 170811,
      "End": 170818
    },
    "TimeRange": {
      "StartTime": "04:10:11.1500000",
      "EndTime": "04:10:12.0200000"
    }
  },
  {
    "TextLocation": {
      "Start": 170819,
      "End": 170826
    },
    "TimeRange": {
      "StartTime": "04:10:12.1100000",
      "EndTime": "04:10:12.5300000"
    }
  },
  {
    "TextLocation": {
      "Start": 170827,
      "End": 170834
    },
    "TimeRange": {
      "StartTime": "04:10:12.5300000",
      "EndTime": "04:10:13.5800000"
    }
  },
  {
    "TextLocation": {
      "Start": 170835,
      "End": 170840
    },
    "TimeRange": {
      "StartTime": "04:10:13.7900000",
      "EndTime": "04:10:14.1500000"
    }
  },
  {
    "TextLocation": {
      "Start": 170841,
      "End": 170844
    },
    "TimeRange": {
      "StartTime": "04:10:14.1500000",
      "EndTime": "04:10:14.2400000"
    }
  },
  {
    "TextLocation": {
      "Start": 170845,
      "End": 170853
    },
    "TimeRange": {
      "StartTime": "04:10:14.5700000",
      "EndTime": "04:10:15.2000000"
    }
  },
  {
    "TextLocation": {
      "Start": 170854,
      "End": 170861
    },
    "TimeRange": {
      "StartTime": "04:10:15.2000000",
      "EndTime": "04:10:15.5000000"
    }
  },
  {
    "TextLocation": {
      "Start": 170862,
      "End": 170864
    },
    "TimeRange": {
      "StartTime": "04:10:15.5000000",
      "EndTime": "04:10:15.6200000"
    }
  },
  {
    "TextLocation": {
      "Start": 170865,
      "End": 170867
    },
    "TimeRange": {
      "StartTime": "04:10:15.6200000",
      "EndTime": "04:10:15.7400000"
    }
  },
  {
    "TextLocation": {
      "Start": 170868,
      "End": 170872
    },
    "TimeRange": {
      "StartTime": "04:10:15.7400000",
      "EndTime": "04:10:16.1300000"
    }
  },
  {
    "TextLocation": {
      "Start": 170873,
      "End": 170878
    },
    "TimeRange": {
      "StartTime": "04:10:16.6300000",
      "EndTime": "04:10:16.7800000"
    }
  },
  {
    "TextLocation": {
      "Start": 170881,
      "End": 170883
    },
    "TimeRange": {
      "StartTime": "04:10:16.7900000",
      "EndTime": "04:10:16.8800000"
    }
  },
  {
    "TextLocation": {
      "Start": 170884,
      "End": 170888
    },
    "TimeRange": {
      "StartTime": "04:10:16.8800000",
      "EndTime": "04:10:17"
    }
  },
  {
    "TextLocation": {
      "Start": 170889,
      "End": 170896
    },
    "TimeRange": {
      "StartTime": "04:10:17",
      "EndTime": "04:10:17.3200000"
    }
  },
  {
    "TextLocation": {
      "Start": 170904,
      "End": 170911
    },
    "TimeRange": {
      "StartTime": "04:10:17.3300000",
      "EndTime": "04:10:17.8400000"
    }
  },
  {
    "TextLocation": {
      "Start": 170919,
      "End": 170921
    },
    "TimeRange": {
      "StartTime": "04:10:17.8900000",
      "EndTime": "04:10:18.0800000"
    }
  },
  {
    "TextLocation": {
      "Start": 170922,
      "End": 170926
    },
    "TimeRange": {
      "StartTime": "04:10:18.0800000",
      "EndTime": "04:10:18.2000000"
    }
  },
  {
    "TextLocation": {
      "Start": 170927,
      "End": 170936
    },
    "TimeRange": {
      "StartTime": "04:10:18.2000000",
      "EndTime": "04:10:18.5600000"
    }
  },
  {
    "TextLocation": {
      "Start": 170937,
      "End": 170939
    },
    "TimeRange": {
      "StartTime": "04:10:18.5600000",
      "EndTime": "04:10:18.6500000"
    }
  },
  {
    "TextLocation": {
      "Start": 170940,
      "End": 170944
    },
    "TimeRange": {
      "StartTime": "04:10:18.6500000",
      "EndTime": "04:10:18.8600000"
    }
  },
  {
    "TextLocation": {
      "Start": 170945,
      "End": 170953
    },
    "TimeRange": {
      "StartTime": "04:10:18.8600000",
      "EndTime": "04:10:19.4600000"
    }
  },
  {
    "TextLocation": {
      "Start": 170961,
      "End": 170964
    },
    "TimeRange": {
      "StartTime": "04:10:19.4900000",
      "EndTime": "04:10:20"
    }
  },
  {
    "TextLocation": {
      "Start": 170972,
      "End": 170975
    },
    "TimeRange": {
      "StartTime": "04:10:20.2200000",
      "EndTime": "04:10:20.2800000"
    }
  },
  {
    "TextLocation": {
      "Start": 170976,
      "End": 170979
    },
    "TimeRange": {
      "StartTime": "04:10:20.3000000",
      "EndTime": "04:10:20.3900000"
    }
  },
  {
    "TextLocation": {
      "Start": 170980,
      "End": 170985
    },
    "TimeRange": {
      "StartTime": "04:10:20.3900000",
      "EndTime": "04:10:20.5100000"
    }
  },
  {
    "TextLocation": {
      "Start": 170986,
      "End": 170988
    },
    "TimeRange": {
      "StartTime": "04:10:20.5100000",
      "EndTime": "04:10:20.5700000"
    }
  },
  {
    "TextLocation": {
      "Start": 170989,
      "End": 170993
    },
    "TimeRange": {
      "StartTime": "04:10:20.5700000",
      "EndTime": "04:10:20.7800000"
    }
  },
  {
    "TextLocation": {
      "Start": 170994,
      "End": 170997
    },
    "TimeRange": {
      "StartTime": "04:10:20.7800000",
      "EndTime": "04:10:20.9300000"
    }
  },
  {
    "TextLocation": {
      "Start": 170998,
      "End": 171003
    },
    "TimeRange": {
      "StartTime": "04:10:20.9300000",
      "EndTime": "04:10:21.5900000"
    }
  },
  {
    "TextLocation": {
      "Start": 171004,
      "End": 171007
    },
    "TimeRange": {
      "StartTime": "04:10:22.1600000",
      "EndTime": "04:10:22.3700000"
    }
  },
  {
    "TextLocation": {
      "Start": 171008,
      "End": 171010
    },
    "TimeRange": {
      "StartTime": "04:10:22.3700000",
      "EndTime": "04:10:22.7600000"
    }
  },
  {
    "TextLocation": {
      "Start": 171011,
      "End": 171013
    },
    "TimeRange": {
      "StartTime": "04:10:22.7600000",
      "EndTime": "04:10:23.1500000"
    }
  },
  {
    "TextLocation": {
      "Start": 171014,
      "End": 171016
    },
    "TimeRange": {
      "StartTime": "04:10:23.1500000",
      "EndTime": "04:10:23.5400000"
    }
  },
  {
    "TextLocation": {
      "Start": 171019,
      "End": 171021
    },
    "TimeRange": {
      "StartTime": "04:10:35.1700000",
      "EndTime": "04:10:35.9800000"
    }
  },
  {
    "TextLocation": {
      "Start": 171022,
      "End": 171026
    },
    "TimeRange": {
      "StartTime": "04:10:36.5500000",
      "EndTime": "04:10:36.7300000"
    }
  },
  {
    "TextLocation": {
      "Start": 171027,
      "End": 171029
    },
    "TimeRange": {
      "StartTime": "04:10:36.7300000",
      "EndTime": "04:10:36.8500000"
    }
  },
  {
    "TextLocation": {
      "Start": 171030,
      "End": 171035
    },
    "TimeRange": {
      "StartTime": "04:10:36.8500000",
      "EndTime": "04:10:37.3900000"
    }
  },
  {
    "TextLocation": {
      "Start": 171036,
      "End": 171040
    },
    "TimeRange": {
      "StartTime": "04:10:37.7800000",
      "EndTime": "04:10:38.1100000"
    }
  },
  {
    "TextLocation": {
      "Start": 171041,
      "End": 171045
    },
    "TimeRange": {
      "StartTime": "04:10:38.1100000",
      "EndTime": "04:10:38.4100000"
    }
  },
  {
    "TextLocation": {
      "Start": 171046,
      "End": 171052
    },
    "TimeRange": {
      "StartTime": "04:10:38.4100000",
      "EndTime": "04:10:38.6800000"
    }
  },
  {
    "TextLocation": {
      "Start": 171053,
      "End": 171057
    },
    "TimeRange": {
      "StartTime": "04:10:38.6800000",
      "EndTime": "04:10:38.7700000"
    }
  },
  {
    "TextLocation": {
      "Start": 171058,
      "End": 171063
    },
    "TimeRange": {
      "StartTime": "04:10:38.7700000",
      "EndTime": "04:10:38.9800000"
    }
  },
  {
    "TextLocation": {
      "Start": 171064,
      "End": 171072
    },
    "TimeRange": {
      "StartTime": "04:10:38.9800000",
      "EndTime": "04:10:39.4000000"
    }
  },
  {
    "TextLocation": {
      "Start": 171073,
      "End": 171076
    },
    "TimeRange": {
      "StartTime": "04:10:39.4000000",
      "EndTime": "04:10:39.4900000"
    }
  },
  {
    "TextLocation": {
      "Start": 171077,
      "End": 171083
    },
    "TimeRange": {
      "StartTime": "04:10:39.4900000",
      "EndTime": "04:10:39.8500000"
    }
  },
  {
    "TextLocation": {
      "Start": 171084,
      "End": 171089
    },
    "TimeRange": {
      "StartTime": "04:10:39.8500000",
      "EndTime": "04:10:40.3000000"
    }
  },
  {
    "TextLocation": {
      "Start": 171090,
      "End": 171093
    },
    "TimeRange": {
      "StartTime": "04:10:40.3000000",
      "EndTime": "04:10:40.4200000"
    }
  },
  {
    "TextLocation": {
      "Start": 171094,
      "End": 171098
    },
    "TimeRange": {
      "StartTime": "04:10:40.4200000",
      "EndTime": "04:10:40.7800000"
    }
  },
  {
    "TextLocation": {
      "Start": 171099,
      "End": 171103
    },
    "TimeRange": {
      "StartTime": "04:10:40.7800000",
      "EndTime": "04:10:41.0800000"
    }
  },
  {
    "TextLocation": {
      "Start": 171104,
      "End": 171106
    },
    "TimeRange": {
      "StartTime": "04:10:41.0800000",
      "EndTime": "04:10:41.5300000"
    }
  },
  {
    "TextLocation": {
      "Start": 171107,
      "End": 171111
    },
    "TimeRange": {
      "StartTime": "04:10:41.5300000",
      "EndTime": "04:10:41.8300000"
    }
  },
  {
    "TextLocation": {
      "Start": 171112,
      "End": 171119
    },
    "TimeRange": {
      "StartTime": "04:10:41.8300000",
      "EndTime": "04:10:42.3700000"
    }
  },
  {
    "TextLocation": {
      "Start": 171120,
      "End": 171124
    },
    "TimeRange": {
      "StartTime": "04:10:42.3700000",
      "EndTime": "04:10:42.8500000"
    }
  },
  {
    "TextLocation": {
      "Start": 171125,
      "End": 171135
    },
    "TimeRange": {
      "StartTime": "04:10:42.8800000",
      "EndTime": "04:10:43.4200000"
    }
  },
  {
    "TextLocation": {
      "Start": 171136,
      "End": 171138
    },
    "TimeRange": {
      "StartTime": "04:10:43.4200000",
      "EndTime": "04:10:43.5400000"
    }
  },
  {
    "TextLocation": {
      "Start": 171139,
      "End": 171142
    },
    "TimeRange": {
      "StartTime": "04:10:43.5400000",
      "EndTime": "04:10:43.6900000"
    }
  },
  {
    "TextLocation": {
      "Start": 171143,
      "End": 171148
    },
    "TimeRange": {
      "StartTime": "04:10:43.6900000",
      "EndTime": "04:10:43.9300000"
    }
  },
  {
    "TextLocation": {
      "Start": 171149,
      "End": 171157
    },
    "TimeRange": {
      "StartTime": "04:10:44.5000000",
      "EndTime": "04:10:45.4000000"
    }
  },
  {
    "TextLocation": {
      "Start": 171158,
      "End": 171160
    },
    "TimeRange": {
      "StartTime": "04:10:45.4000000",
      "EndTime": "04:10:45.6100000"
    }
  },
  {
    "TextLocation": {
      "Start": 171161,
      "End": 171164
    },
    "TimeRange": {
      "StartTime": "04:10:45.6100000",
      "EndTime": "04:10:45.8100000"
    }
  },
  {
    "TextLocation": {
      "Start": 171165,
      "End": 171167
    },
    "TimeRange": {
      "StartTime": "04:10:45.8200000",
      "EndTime": "04:10:45.9100000"
    }
  },
  {
    "TextLocation": {
      "Start": 171168,
      "End": 171171
    },
    "TimeRange": {
      "StartTime": "04:10:45.9100000",
      "EndTime": "04:10:46.0600000"
    }
  },
  {
    "TextLocation": {
      "Start": 171172,
      "End": 171177
    },
    "TimeRange": {
      "StartTime": "04:10:46.0600000",
      "EndTime": "04:10:46.4800000"
    }
  },
  {
    "TextLocation": {
      "Start": 171178,
      "End": 171187
    },
    "TimeRange": {
      "StartTime": "04:10:46.9000000",
      "EndTime": "04:10:47.3800000"
    }
  },
  {
    "TextLocation": {
      "Start": 171195,
      "End": 171198
    },
    "TimeRange": {
      "StartTime": "04:10:47.5300000",
      "EndTime": "04:10:48.1600000"
    }
  },
  {
    "TextLocation": {
      "Start": 171206,
      "End": 171209
    },
    "TimeRange": {
      "StartTime": "04:10:48.1600000",
      "EndTime": "04:10:48.5800000"
    }
  },
  {
    "TextLocation": {
      "Start": 171210,
      "End": 171213
    },
    "TimeRange": {
      "StartTime": "04:10:48.5800000",
      "EndTime": "04:10:48.8200000"
    }
  },
  {
    "TextLocation": {
      "Start": 171214,
      "End": 171218
    },
    "TimeRange": {
      "StartTime": "04:10:48.8200000",
      "EndTime": "04:10:49.1200000"
    }
  },
  {
    "TextLocation": {
      "Start": 171219,
      "End": 171227
    },
    "TimeRange": {
      "StartTime": "04:10:49.1200000",
      "EndTime": "04:10:49.5700000"
    }
  },
  {
    "TextLocation": {
      "Start": 171229,
      "End": 171232
    },
    "TimeRange": {
      "StartTime": "04:10:49.5700000",
      "EndTime": "04:10:49.7500000"
    }
  },
  {
    "TextLocation": {
      "Start": 171233,
      "End": 171236
    },
    "TimeRange": {
      "StartTime": "04:10:49.7500000",
      "EndTime": "04:10:49.9300000"
    }
  },
  {
    "TextLocation": {
      "Start": 171237,
      "End": 171243
    },
    "TimeRange": {
      "StartTime": "04:10:49.9300000",
      "EndTime": "04:10:50.2600000"
    }
  },
  {
    "TextLocation": {
      "Start": 171244,
      "End": 171248
    },
    "TimeRange": {
      "StartTime": "04:10:50.2600000",
      "EndTime": "04:10:50.5900000"
    }
  },
  {
    "TextLocation": {
      "Start": 171249,
      "End": 171252
    },
    "TimeRange": {
      "StartTime": "04:10:50.5900000",
      "EndTime": "04:10:50.8600000"
    }
  },
  {
    "TextLocation": {
      "Start": 171253,
      "End": 171257
    },
    "TimeRange": {
      "StartTime": "04:10:50.8600000",
      "EndTime": "04:10:51.1900000"
    }
  },
  {
    "TextLocation": {
      "Start": 171258,
      "End": 171261
    },
    "TimeRange": {
      "StartTime": "04:10:51.1900000",
      "EndTime": "04:10:51.2800000"
    }
  },
  {
    "TextLocation": {
      "Start": 171262,
      "End": 171269
    },
    "TimeRange": {
      "StartTime": "04:10:51.2800000",
      "EndTime": "04:10:51.7000000"
    }
  },
  {
    "TextLocation": {
      "Start": 171270,
      "End": 171273
    },
    "TimeRange": {
      "StartTime": "04:10:51.7000000",
      "EndTime": "04:10:51.7900000"
    }
  },
  {
    "TextLocation": {
      "Start": 171274,
      "End": 171278
    },
    "TimeRange": {
      "StartTime": "04:10:51.7900000",
      "EndTime": "04:10:51.9700000"
    }
  },
  {
    "TextLocation": {
      "Start": 171279,
      "End": 171282
    },
    "TimeRange": {
      "StartTime": "04:10:51.9700000",
      "EndTime": "04:10:52.0600000"
    }
  },
  {
    "TextLocation": {
      "Start": 171283,
      "End": 171290
    },
    "TimeRange": {
      "StartTime": "04:10:52.0600000",
      "EndTime": "04:10:52.4200000"
    }
  },
  {
    "TextLocation": {
      "Start": 171291,
      "End": 171295
    },
    "TimeRange": {
      "StartTime": "04:10:52.4200000",
      "EndTime": "04:10:52.8400000"
    }
  },
  {
    "TextLocation": {
      "Start": 171296,
      "End": 171300
    },
    "TimeRange": {
      "StartTime": "04:10:52.8700000",
      "EndTime": "04:10:53.2300000"
    }
  },
  {
    "TextLocation": {
      "Start": 171301,
      "End": 171304
    },
    "TimeRange": {
      "StartTime": "04:10:53.2300000",
      "EndTime": "04:10:53.4100000"
    }
  },
  {
    "TextLocation": {
      "Start": 171305,
      "End": 171309
    },
    "TimeRange": {
      "StartTime": "04:10:53.4100000",
      "EndTime": "04:10:53.6700000"
    }
  },
  {
    "TextLocation": {
      "Start": 171317,
      "End": 171319
    },
    "TimeRange": {
      "StartTime": "04:10:55.7100000",
      "EndTime": "04:10:55.8000000"
    }
  },
  {
    "TextLocation": {
      "Start": 171320,
      "End": 171328
    },
    "TimeRange": {
      "StartTime": "04:10:55.9600000",
      "EndTime": "04:10:56.2300000"
    }
  },
  {
    "TextLocation": {
      "Start": 171329,
      "End": 171331
    },
    "TimeRange": {
      "StartTime": "04:10:56.2300000",
      "EndTime": "04:10:56.3200000"
    }
  },
  {
    "TextLocation": {
      "Start": 171332,
      "End": 171336
    },
    "TimeRange": {
      "StartTime": "04:10:56.3200000",
      "EndTime": "04:10:56.5300000"
    }
  },
  {
    "TextLocation": {
      "Start": 171337,
      "End": 171339
    },
    "TimeRange": {
      "StartTime": "04:10:56.5300000",
      "EndTime": "04:10:57.0100000"
    }
  },
  {
    "TextLocation": {
      "Start": 171341,
      "End": 171345
    },
    "TimeRange": {
      "StartTime": "04:10:57.0100000",
      "EndTime": "04:10:57.7600000"
    }
  },
  {
    "TextLocation": {
      "Start": 171347,
      "End": 171351
    },
    "TimeRange": {
      "StartTime": "04:10:57.7600000",
      "EndTime": "04:10:58.9000000"
    }
  },
  {
    "TextLocation": {
      "Start": 171352,
      "End": 171355
    },
    "TimeRange": {
      "StartTime": "04:10:58.9000000",
      "EndTime": "04:10:59.8300000"
    }
  },
  {
    "TextLocation": {
      "Start": 171358,
      "End": 171363
    },
    "TimeRange": {
      "StartTime": "04:10:59.9800000",
      "EndTime": "04:11:00.6400000"
    }
  },
  {
    "TextLocation": {
      "Start": 171364,
      "End": 171369
    },
    "TimeRange": {
      "StartTime": "04:11:00.7300000",
      "EndTime": "04:11:01.3000000"
    }
  },
  {
    "TextLocation": {
      "Start": 171370,
      "End": 171374
    },
    "TimeRange": {
      "StartTime": "04:11:01.3000000",
      "EndTime": "04:11:01.9300000"
    }
  },
  {
    "TextLocation": {
      "Start": 171375,
      "End": 171378
    },
    "TimeRange": {
      "StartTime": "04:11:01.9300000",
      "EndTime": "04:11:02.8000000"
    }
  },
  {
    "TextLocation": {
      "Start": 171381,
      "End": 171384
    },
    "TimeRange": {
      "StartTime": "04:11:04.0300000",
      "EndTime": "04:11:04.2700000"
    }
  },
  {
    "TextLocation": {
      "Start": 171385,
      "End": 171389
    },
    "TimeRange": {
      "StartTime": "04:11:04.2700000",
      "EndTime": "04:11:04.4800000"
    }
  },
  {
    "TextLocation": {
      "Start": 171390,
      "End": 171393
    },
    "TimeRange": {
      "StartTime": "04:11:04.4800000",
      "EndTime": "04:11:04.8400000"
    }
  },
  {
    "TextLocation": {
      "Start": 171394,
      "End": 171398
    },
    "TimeRange": {
      "StartTime": "04:11:04.8400000",
      "EndTime": "04:11:05.2300000"
    }
  },
  {
    "TextLocation": {
      "Start": 171399,
      "End": 171400
    },
    "TimeRange": {
      "StartTime": "04:11:05.2300000",
      "EndTime": "04:11:05.2900000"
    }
  },
  {
    "TextLocation": {
      "Start": 171401,
      "End": 171407
    },
    "TimeRange": {
      "StartTime": "04:11:05.2900000",
      "EndTime": "04:11:05.5900000"
    }
  },
  {
    "TextLocation": {
      "Start": 171408,
      "End": 171412
    },
    "TimeRange": {
      "StartTime": "04:11:05.5900000",
      "EndTime": "04:11:06.0100000"
    }
  },
  {
    "TextLocation": {
      "Start": 171414,
      "End": 171417
    },
    "TimeRange": {
      "StartTime": "04:11:06.0100000",
      "EndTime": "04:11:06.3100000"
    }
  },
  {
    "TextLocation": {
      "Start": 171418,
      "End": 171419
    },
    "TimeRange": {
      "StartTime": "04:11:06.3100000",
      "EndTime": "04:11:06.4600000"
    }
  },
  {
    "TextLocation": {
      "Start": 171420,
      "End": 171424
    },
    "TimeRange": {
      "StartTime": "04:11:06.4600000",
      "EndTime": "04:11:06.7000000"
    }
  },
  {
    "TextLocation": {
      "Start": 171425,
      "End": 171429
    },
    "TimeRange": {
      "StartTime": "04:11:06.7000000",
      "EndTime": "04:11:07.3900000"
    }
  },
  {
    "TextLocation": {
      "Start": 171432,
      "End": 171437
    },
    "TimeRange": {
      "StartTime": "04:11:07.5400000",
      "EndTime": "04:11:08.0500000"
    }
  },
  {
    "TextLocation": {
      "Start": 171438,
      "End": 171439
    },
    "TimeRange": {
      "StartTime": "04:11:08.0500000",
      "EndTime": "04:11:08.1400000"
    }
  },
  {
    "TextLocation": {
      "Start": 171440,
      "End": 171446
    },
    "TimeRange": {
      "StartTime": "04:11:08.1400000",
      "EndTime": "04:11:08.4400000"
    }
  },
  {
    "TextLocation": {
      "Start": 171447,
      "End": 171451
    },
    "TimeRange": {
      "StartTime": "04:11:08.4700000",
      "EndTime": "04:11:08.6800000"
    }
  },
  {
    "TextLocation": {
      "Start": 171452,
      "End": 171456
    },
    "TimeRange": {
      "StartTime": "04:11:08.6800000",
      "EndTime": "04:11:09.2800000"
    }
  },
  {
    "TextLocation": {
      "Start": 171458,
      "End": 171464
    },
    "TimeRange": {
      "StartTime": "04:11:09.2800000",
      "EndTime": "04:11:09.7900000"
    }
  },
  {
    "TextLocation": {
      "Start": 171467,
      "End": 171471
    },
    "TimeRange": {
      "StartTime": "04:11:11.3600000",
      "EndTime": "04:11:11.8400000"
    }
  },
  {
    "TextLocation": {
      "Start": 171472,
      "End": 171480
    },
    "TimeRange": {
      "StartTime": "04:11:11.8400000",
      "EndTime": "04:11:12.8900000"
    }
  },
  {
    "TextLocation": {
      "Start": 171483,
      "End": 171487
    },
    "TimeRange": {
      "StartTime": "04:11:13.3400000",
      "EndTime": "04:11:13.7000000"
    }
  },
  {
    "TextLocation": {
      "Start": 171488,
      "End": 171490
    },
    "TimeRange": {
      "StartTime": "04:11:13.7000000",
      "EndTime": "04:11:14.1800000"
    }
  },
  {
    "TextLocation": {
      "Start": 171492,
      "End": 171496
    },
    "TimeRange": {
      "StartTime": "04:11:14.1800000",
      "EndTime": "04:11:15.0500000"
    }
  },
  {
    "TextLocation": {
      "Start": 171497,
      "End": 171501
    },
    "TimeRange": {
      "StartTime": "04:11:15.0500000",
      "EndTime": "04:11:15.9200000"
    }
  },
  {
    "TextLocation": {
      "Start": 171502,
      "End": 171505
    },
    "TimeRange": {
      "StartTime": "04:11:15.9500000",
      "EndTime": "04:11:16.5800000"
    }
  },
  {
    "TextLocation": {
      "Start": 171508,
      "End": 171512
    },
    "TimeRange": {
      "StartTime": "04:11:16.5800000",
      "EndTime": "04:11:17.3600000"
    }
  },
  {
    "TextLocation": {
      "Start": 171515,
      "End": 171518
    },
    "TimeRange": {
      "StartTime": "04:11:18.8000000",
      "EndTime": "04:11:19.0200000"
    }
  },
  {
    "TextLocation": {
      "Start": 171519,
      "End": 171523
    },
    "TimeRange": {
      "StartTime": "04:11:19.0400000",
      "EndTime": "04:11:19.2500000"
    }
  },
  {
    "TextLocation": {
      "Start": 171524,
      "End": 171528
    },
    "TimeRange": {
      "StartTime": "04:11:19.2500000",
      "EndTime": "04:11:19.5500000"
    }
  },
  {
    "TextLocation": {
      "Start": 171530,
      "End": 171533
    },
    "TimeRange": {
      "StartTime": "04:11:19.5500000",
      "EndTime": "04:11:19.7600000"
    }
  },
  {
    "TextLocation": {
      "Start": 171534,
      "End": 171535
    },
    "TimeRange": {
      "StartTime": "04:11:19.7600000",
      "EndTime": "04:11:19.9700000"
    }
  },
  {
    "TextLocation": {
      "Start": 171536,
      "End": 171541
    },
    "TimeRange": {
      "StartTime": "04:11:19.9700000",
      "EndTime": "04:11:20.0900000"
    }
  },
  {
    "TextLocation": {
      "Start": 171542,
      "End": 171551
    },
    "TimeRange": {
      "StartTime": "04:11:20.0900000",
      "EndTime": "04:11:20.5700000"
    }
  },
  {
    "TextLocation": {
      "Start": 171552,
      "End": 171559
    },
    "TimeRange": {
      "StartTime": "04:11:20.5700000",
      "EndTime": "04:11:21.1400000"
    }
  },
  {
    "TextLocation": {
      "Start": 171560,
      "End": 171564
    },
    "TimeRange": {
      "StartTime": "04:11:21.1400000",
      "EndTime": "04:11:21.4400000"
    }
  },
  {
    "TextLocation": {
      "Start": 171565,
      "End": 171569
    },
    "TimeRange": {
      "StartTime": "04:11:21.4400000",
      "EndTime": "04:11:21.7700000"
    }
  },
  {
    "TextLocation": {
      "Start": 171570,
      "End": 171575
    },
    "TimeRange": {
      "StartTime": "04:11:21.7700000",
      "EndTime": "04:11:22.6100000"
    }
  },
  {
    "TextLocation": {
      "Start": 171578,
      "End": 171583
    },
    "TimeRange": {
      "StartTime": "04:11:23.4700000",
      "EndTime": "04:11:23.9800000"
    }
  },
  {
    "TextLocation": {
      "Start": 171584,
      "End": 171588
    },
    "TimeRange": {
      "StartTime": "04:11:23.9800000",
      "EndTime": "04:11:24.4000000"
    }
  },
  {
    "TextLocation": {
      "Start": 171589,
      "End": 171593
    },
    "TimeRange": {
      "StartTime": "04:11:24.4000000",
      "EndTime": "04:11:24.6100000"
    }
  },
  {
    "TextLocation": {
      "Start": 171594,
      "End": 171598
    },
    "TimeRange": {
      "StartTime": "04:11:24.6100000",
      "EndTime": "04:11:24.9700000"
    }
  },
  {
    "TextLocation": {
      "Start": 171599,
      "End": 171602
    },
    "TimeRange": {
      "StartTime": "04:11:24.9700000",
      "EndTime": "04:11:25.2100000"
    }
  },
  {
    "TextLocation": {
      "Start": 171603,
      "End": 171608
    },
    "TimeRange": {
      "StartTime": "04:11:25.2100000",
      "EndTime": "04:11:25.6600000"
    }
  },
  {
    "TextLocation": {
      "Start": 171609,
      "End": 171615
    },
    "TimeRange": {
      "StartTime": "04:11:25.6600000",
      "EndTime": "04:11:26.5900000"
    }
  },
  {
    "TextLocation": {
      "Start": 171618,
      "End": 171622
    },
    "TimeRange": {
      "StartTime": "04:11:27.8800000",
      "EndTime": "04:11:28.1500000"
    }
  },
  {
    "TextLocation": {
      "Start": 171623,
      "End": 171627
    },
    "TimeRange": {
      "StartTime": "04:11:28.1500000",
      "EndTime": "04:11:28.3600000"
    }
  },
  {
    "TextLocation": {
      "Start": 171628,
      "End": 171632
    },
    "TimeRange": {
      "StartTime": "04:11:28.3600000",
      "EndTime": "04:11:28.9000000"
    }
  },
  {
    "TextLocation": {
      "Start": 171633,
      "End": 171639
    },
    "TimeRange": {
      "StartTime": "04:11:28.9000000",
      "EndTime": "04:11:29.4400000"
    }
  },
  {
    "TextLocation": {
      "Start": 171640,
      "End": 171642
    },
    "TimeRange": {
      "StartTime": "04:11:29.4400000",
      "EndTime": "04:11:29.6200000"
    }
  },
  {
    "TextLocation": {
      "Start": 171643,
      "End": 171644
    },
    "TimeRange": {
      "StartTime": "04:11:29.6200000",
      "EndTime": "04:11:29.7100000"
    }
  },
  {
    "TextLocation": {
      "Start": 171645,
      "End": 171652
    },
    "TimeRange": {
      "StartTime": "04:11:29.7100000",
      "EndTime": "04:11:30.4000000"
    }
  },
  {
    "TextLocation": {
      "Start": 171653,
      "End": 171658
    },
    "TimeRange": {
      "StartTime": "04:11:30.4000000",
      "EndTime": "04:11:30.7300000"
    }
  },
  {
    "TextLocation": {
      "Start": 171659,
      "End": 171662
    },
    "TimeRange": {
      "StartTime": "04:11:30.7300000",
      "EndTime": "04:11:30.8800000"
    }
  },
  {
    "TextLocation": {
      "Start": 171663,
      "End": 171668
    },
    "TimeRange": {
      "StartTime": "04:11:30.8800000",
      "EndTime": "04:11:31.3600000"
    }
  },
  {
    "TextLocation": {
      "Start": 171669,
      "End": 171671
    },
    "TimeRange": {
      "StartTime": "04:11:31.3600000",
      "EndTime": "04:11:31.5400000"
    }
  },
  {
    "TextLocation": {
      "Start": 171672,
      "End": 171676
    },
    "TimeRange": {
      "StartTime": "04:11:31.5400000",
      "EndTime": "04:11:32.3200000"
    }
  },
  {
    "TextLocation": {
      "Start": 171679,
      "End": 171684
    },
    "TimeRange": {
      "StartTime": "04:11:33.1300000",
      "EndTime": "04:11:33.4100000"
    }
  },
  {
    "TextLocation": {
      "Start": 171685,
      "End": 171686
    },
    "TimeRange": {
      "StartTime": "04:11:33.5200000",
      "EndTime": "04:11:33.6100000"
    }
  },
  {
    "TextLocation": {
      "Start": 171687,
      "End": 171693
    },
    "TimeRange": {
      "StartTime": "04:11:33.6100000",
      "EndTime": "04:11:33.9400000"
    }
  },
  {
    "TextLocation": {
      "Start": 171694,
      "End": 171698
    },
    "TimeRange": {
      "StartTime": "04:11:33.9400000",
      "EndTime": "04:11:34.1500000"
    }
  },
  {
    "TextLocation": {
      "Start": 171699,
      "End": 171703
    },
    "TimeRange": {
      "StartTime": "04:11:34.1500000",
      "EndTime": "04:11:34.7800000"
    }
  },
  {
    "TextLocation": {
      "Start": 171705,
      "End": 171707
    },
    "TimeRange": {
      "StartTime": "04:11:34.7800000",
      "EndTime": "04:11:35.0200000"
    }
  },
  {
    "TextLocation": {
      "Start": 171709,
      "End": 171711
    },
    "TimeRange": {
      "StartTime": "04:11:35.0200000",
      "EndTime": "04:11:35.8300000"
    }
  },
  {
    "TextLocation": {
      "Start": 171714,
      "End": 171718
    },
    "TimeRange": {
      "StartTime": "04:11:35.9500000",
      "EndTime": "04:11:36.3400000"
    }
  },
  {
    "TextLocation": {
      "Start": 171719,
      "End": 171723
    },
    "TimeRange": {
      "StartTime": "04:11:36.3400000",
      "EndTime": "04:11:36.5800000"
    }
  },
  {
    "TextLocation": {
      "Start": 171724,
      "End": 171728
    },
    "TimeRange": {
      "StartTime": "04:11:36.5800000",
      "EndTime": "04:11:37.0300000"
    }
  },
  {
    "TextLocation": {
      "Start": 171730,
      "End": 171734
    },
    "TimeRange": {
      "StartTime": "04:11:37.0300000",
      "EndTime": "04:11:37.6600000"
    }
  },
  {
    "TextLocation": {
      "Start": 171737,
      "End": 171742
    },
    "TimeRange": {
      "StartTime": "04:11:38.7900000",
      "EndTime": "04:11:39.3300000"
    }
  },
  {
    "TextLocation": {
      "Start": 171743,
      "End": 171747
    },
    "TimeRange": {
      "StartTime": "04:11:39.3300000",
      "EndTime": "04:11:39.6300000"
    }
  },
  {
    "TextLocation": {
      "Start": 171748,
      "End": 171752
    },
    "TimeRange": {
      "StartTime": "04:11:39.6300000",
      "EndTime": "04:11:39.8100000"
    }
  },
  {
    "TextLocation": {
      "Start": 171753,
      "End": 171757
    },
    "TimeRange": {
      "StartTime": "04:11:39.8100000",
      "EndTime": "04:11:40.2300000"
    }
  },
  {
    "TextLocation": {
      "Start": 171759,
      "End": 171763
    },
    "TimeRange": {
      "StartTime": "04:11:40.2300000",
      "EndTime": "04:11:40.6200000"
    }
  },
  {
    "TextLocation": {
      "Start": 171764,
      "End": 171769
    },
    "TimeRange": {
      "StartTime": "04:11:40.6200000",
      "EndTime": "04:11:41.3100000"
    }
  },
  {
    "TextLocation": {
      "Start": 171777,
      "End": 171779
    },
    "TimeRange": {
      "StartTime": "04:11:42.8000000",
      "EndTime": "04:11:42.9500000"
    }
  },
  {
    "TextLocation": {
      "Start": 171780,
      "End": 171788
    },
    "TimeRange": {
      "StartTime": "04:11:42.9500000",
      "EndTime": "04:11:43.3700000"
    }
  },
  {
    "TextLocation": {
      "Start": 171789,
      "End": 171792
    },
    "TimeRange": {
      "StartTime": "04:11:43.3700000",
      "EndTime": "04:11:43.6400000"
    }
  },
  {
    "TextLocation": {
      "Start": 171793,
      "End": 171795
    },
    "TimeRange": {
      "StartTime": "04:11:43.6400000",
      "EndTime": "04:11:43.7300000"
    }
  },
  {
    "TextLocation": {
      "Start": 171796,
      "End": 171801
    },
    "TimeRange": {
      "StartTime": "04:11:43.7300000",
      "EndTime": "04:11:43.9100000"
    }
  },
  {
    "TextLocation": {
      "Start": 171802,
      "End": 171807
    },
    "TimeRange": {
      "StartTime": "04:11:43.9100000",
      "EndTime": "04:11:44.2000000"
    }
  },
  {
    "TextLocation": {
      "Start": 171810,
      "End": 171812
    },
    "TimeRange": {
      "StartTime": "04:11:44.2100000",
      "EndTime": "04:11:44.3600000"
    }
  },
  {
    "TextLocation": {
      "Start": 171813,
      "End": 171817
    },
    "TimeRange": {
      "StartTime": "04:11:44.3600000",
      "EndTime": "04:11:44.5400000"
    }
  },
  {
    "TextLocation": {
      "Start": 171818,
      "End": 171822
    },
    "TimeRange": {
      "StartTime": "04:11:44.5400000",
      "EndTime": "04:11:44.6900000"
    }
  },
  {
    "TextLocation": {
      "Start": 171823,
      "End": 171830
    },
    "TimeRange": {
      "StartTime": "04:11:44.6900000",
      "EndTime": "04:11:44.8700000"
    }
  },
  {
    "TextLocation": {
      "Start": 171831,
      "End": 171834
    },
    "TimeRange": {
      "StartTime": "04:11:44.8700000",
      "EndTime": "04:11:45.0200000"
    }
  },
  {
    "TextLocation": {
      "Start": 171835,
      "End": 171847
    },
    "TimeRange": {
      "StartTime": "04:11:45.0200000",
      "EndTime": "04:11:45.7700000"
    }
  },
  {
    "TextLocation": {
      "Start": 171850,
      "End": 171853
    },
    "TimeRange": {
      "StartTime": "04:11:45.7700000",
      "EndTime": "04:11:45.9200000"
    }
  },
  {
    "TextLocation": {
      "Start": 171854,
      "End": 171858
    },
    "TimeRange": {
      "StartTime": "04:11:45.9200000",
      "EndTime": "04:11:46.4000000"
    }
  },
  {
    "TextLocation": {
      "Start": 171859,
      "End": 171862
    },
    "TimeRange": {
      "StartTime": "04:11:47",
      "EndTime": "04:11:47.2100000"
    }
  },
  {
    "TextLocation": {
      "Start": 171863,
      "End": 171867
    },
    "TimeRange": {
      "StartTime": "04:11:47.2100000",
      "EndTime": "04:11:47.3600000"
    }
  },
  {
    "TextLocation": {
      "Start": 171868,
      "End": 171872
    },
    "TimeRange": {
      "StartTime": "04:11:47.3600000",
      "EndTime": "04:11:47.5200000"
    }
  },
  {
    "TextLocation": {
      "Start": 171873,
      "End": 171876
    },
    "TimeRange": {
      "StartTime": "04:11:47.5200000",
      "EndTime": "04:11:47.5900000"
    }
  },
  {
    "TextLocation": {
      "Start": 171877,
      "End": 171885
    },
    "TimeRange": {
      "StartTime": "04:11:47.6000000",
      "EndTime": "04:11:47.9300000"
    }
  },
  {
    "TextLocation": {
      "Start": 171886,
      "End": 171892
    },
    "TimeRange": {
      "StartTime": "04:11:47.9300000",
      "EndTime": "04:11:48.2600000"
    }
  },
  {
    "TextLocation": {
      "Start": 171893,
      "End": 171895
    },
    "TimeRange": {
      "StartTime": "04:11:48.2600000",
      "EndTime": "04:11:48.3200000"
    }
  },
  {
    "TextLocation": {
      "Start": 171896,
      "End": 171899
    },
    "TimeRange": {
      "StartTime": "04:11:48.3200000",
      "EndTime": "04:11:48.4100000"
    }
  },
  {
    "TextLocation": {
      "Start": 171900,
      "End": 171908
    },
    "TimeRange": {
      "StartTime": "04:11:48.4100000",
      "EndTime": "04:11:48.8900000"
    }
  },
  {
    "TextLocation": {
      "Start": 171909,
      "End": 171912
    },
    "TimeRange": {
      "StartTime": "04:11:48.8900000",
      "EndTime": "04:11:48.9800000"
    }
  },
  {
    "TextLocation": {
      "Start": 171913,
      "End": 171918
    },
    "TimeRange": {
      "StartTime": "04:11:48.9800000",
      "EndTime": "04:11:49.2200000"
    }
  },
  {
    "TextLocation": {
      "Start": 171919,
      "End": 171923
    },
    "TimeRange": {
      "StartTime": "04:11:49.2200000",
      "EndTime": "04:11:49.3400000"
    }
  },
  {
    "TextLocation": {
      "Start": 171924,
      "End": 171927
    },
    "TimeRange": {
      "StartTime": "04:11:49.3400000",
      "EndTime": "04:11:49.4300000"
    }
  },
  {
    "TextLocation": {
      "Start": 171928,
      "End": 171936
    },
    "TimeRange": {
      "StartTime": "04:11:49.4300000",
      "EndTime": "04:11:49.8500000"
    }
  },
  {
    "TextLocation": {
      "Start": 171937,
      "End": 171941
    },
    "TimeRange": {
      "StartTime": "04:11:49.8500000",
      "EndTime": "04:11:50.0900000"
    }
  },
  {
    "TextLocation": {
      "Start": 171942,
      "End": 171946
    },
    "TimeRange": {
      "StartTime": "04:11:50.0900000",
      "EndTime": "04:11:50.2400000"
    }
  },
  {
    "TextLocation": {
      "Start": 171947,
      "End": 171953
    },
    "TimeRange": {
      "StartTime": "04:11:50.2400000",
      "EndTime": "04:11:50.5100000"
    }
  },
  {
    "TextLocation": {
      "Start": 171954,
      "End": 171961
    },
    "TimeRange": {
      "StartTime": "04:11:50.5100000",
      "EndTime": "04:11:50.8400000"
    }
  },
  {
    "TextLocation": {
      "Start": 171962,
      "End": 171964
    },
    "TimeRange": {
      "StartTime": "04:11:50.8400000",
      "EndTime": "04:11:51.0200000"
    }
  },
  {
    "TextLocation": {
      "Start": 171965,
      "End": 171972
    },
    "TimeRange": {
      "StartTime": "04:11:51.0200000",
      "EndTime": "04:11:51.6400000"
    }
  },
  {
    "TextLocation": {
      "Start": 171980,
      "End": 171983
    },
    "TimeRange": {
      "StartTime": "04:11:51.6500000",
      "EndTime": "04:11:52.2200000"
    }
  },
  {
    "TextLocation": {
      "Start": 171991,
      "End": 171994
    },
    "TimeRange": {
      "StartTime": "04:11:52.7300000",
      "EndTime": "04:11:52.9700000"
    }
  },
  {
    "TextLocation": {
      "Start": 171996,
      "End": 172004
    },
    "TimeRange": {
      "StartTime": "04:11:52.9700000",
      "EndTime": "04:11:53.3900000"
    }
  },
  {
    "TextLocation": {
      "Start": 172005,
      "End": 172007
    },
    "TimeRange": {
      "StartTime": "04:11:53.3900000",
      "EndTime": "04:11:53.8700000"
    }
  },
  {
    "TextLocation": {
      "Start": 172008,
      "End": 172017
    },
    "TimeRange": {
      "StartTime": "04:11:53.9000000",
      "EndTime": "04:11:54.4400000"
    }
  },
  {
    "TextLocation": {
      "Start": 172018,
      "End": 172021
    },
    "TimeRange": {
      "StartTime": "04:11:54.4400000",
      "EndTime": "04:11:54.7100000"
    }
  },
  {
    "TextLocation": {
      "Start": 172022,
      "End": 172024
    },
    "TimeRange": {
      "StartTime": "04:11:54.7100000",
      "EndTime": "04:11:54.8000000"
    }
  },
  {
    "TextLocation": {
      "Start": 172025,
      "End": 172030
    },
    "TimeRange": {
      "StartTime": "04:11:54.8000000",
      "EndTime": "04:11:55.0100000"
    }
  },
  {
    "TextLocation": {
      "Start": 172031,
      "End": 172039
    },
    "TimeRange": {
      "StartTime": "04:11:55.0100000",
      "EndTime": "04:11:55.5200000"
    }
  },
  {
    "TextLocation": {
      "Start": 172040,
      "End": 172042
    },
    "TimeRange": {
      "StartTime": "04:11:55.5200000",
      "EndTime": "04:11:55.6400000"
    }
  },
  {
    "TextLocation": {
      "Start": 172043,
      "End": 172047
    },
    "TimeRange": {
      "StartTime": "04:11:55.6400000",
      "EndTime": "04:11:55.7900000"
    }
  },
  {
    "TextLocation": {
      "Start": 172048,
      "End": 172052
    },
    "TimeRange": {
      "StartTime": "04:11:55.7900000",
      "EndTime": "04:11:55.9700000"
    }
  },
  {
    "TextLocation": {
      "Start": 172053,
      "End": 172057
    },
    "TimeRange": {
      "StartTime": "04:11:55.9700000",
      "EndTime": "04:11:56.1800000"
    }
  },
  {
    "TextLocation": {
      "Start": 172058,
      "End": 172060
    },
    "TimeRange": {
      "StartTime": "04:11:56.1800000",
      "EndTime": "04:11:56.3000000"
    }
  },
  {
    "TextLocation": {
      "Start": 172061,
      "End": 172068
    },
    "TimeRange": {
      "StartTime": "04:11:56.3000000",
      "EndTime": "04:11:57.0800000"
    }
  },
  {
    "TextLocation": {
      "Start": 172070,
      "End": 172073
    },
    "TimeRange": {
      "StartTime": "04:11:58.4000000",
      "EndTime": "04:11:58.6100000"
    }
  },
  {
    "TextLocation": {
      "Start": 172074,
      "End": 172077
    },
    "TimeRange": {
      "StartTime": "04:11:58.6100000",
      "EndTime": "04:11:58.7300000"
    }
  },
  {
    "TextLocation": {
      "Start": 172078,
      "End": 172082
    },
    "TimeRange": {
      "StartTime": "04:11:58.7300000",
      "EndTime": "04:11:58.9700000"
    }
  },
  {
    "TextLocation": {
      "Start": 172083,
      "End": 172088
    },
    "TimeRange": {
      "StartTime": "04:11:58.9700000",
      "EndTime": "04:11:59.2400000"
    }
  },
  {
    "TextLocation": {
      "Start": 172089,
      "End": 172094
    },
    "TimeRange": {
      "StartTime": "04:11:59.2400000",
      "EndTime": "04:11:59.6000000"
    }
  },
  {
    "TextLocation": {
      "Start": 172095,
      "End": 172097
    },
    "TimeRange": {
      "StartTime": "04:11:59.6000000",
      "EndTime": "04:11:59.7200000"
    }
  },
  {
    "TextLocation": {
      "Start": 172098,
      "End": 172102
    },
    "TimeRange": {
      "StartTime": "04:11:59.7200000",
      "EndTime": "04:11:59.8400000"
    }
  },
  {
    "TextLocation": {
      "Start": 172103,
      "End": 172116
    },
    "TimeRange": {
      "StartTime": "04:11:59.8400000",
      "EndTime": "04:12:00.5300000"
    }
  },
  {
    "TextLocation": {
      "Start": 172117,
      "End": 172119
    },
    "TimeRange": {
      "StartTime": "04:12:00.5300000",
      "EndTime": "04:12:00.6500000"
    }
  },
  {
    "TextLocation": {
      "Start": 172120,
      "End": 172124
    },
    "TimeRange": {
      "StartTime": "04:12:00.6500000",
      "EndTime": "04:12:00.8300000"
    }
  },
  {
    "TextLocation": {
      "Start": 172125,
      "End": 172129
    },
    "TimeRange": {
      "StartTime": "04:12:00.8300000",
      "EndTime": "04:12:01.4000000"
    }
  },
  {
    "TextLocation": {
      "Start": 172137,
      "End": 172140
    },
    "TimeRange": {
      "StartTime": "04:12:03.5100000",
      "EndTime": "04:12:03.9000000"
    }
  },
  {
    "TextLocation": {
      "Start": 172142,
      "End": 172143
    },
    "TimeRange": {
      "StartTime": "04:12:03.9000000",
      "EndTime": "04:12:04.0500000"
    }
  },
  {
    "TextLocation": {
      "Start": 172144,
      "End": 172155
    },
    "TimeRange": {
      "StartTime": "04:12:04.0500000",
      "EndTime": "04:12:04.9500000"
    }
  },
  {
    "TextLocation": {
      "Start": 172156,
      "End": 172162
    },
    "TimeRange": {
      "StartTime": "04:12:04.9500000",
      "EndTime": "04:12:05.4900000"
    }
  },
  {
    "TextLocation": {
      "Start": 172163,
      "End": 172166
    },
    "TimeRange": {
      "StartTime": "04:12:05.4900000",
      "EndTime": "04:12:05.6400000"
    }
  },
  {
    "TextLocation": {
      "Start": 172167,
      "End": 172168
    },
    "TimeRange": {
      "StartTime": "04:12:05.6400000",
      "EndTime": "04:12:05.7600000"
    }
  },
  {
    "TextLocation": {
      "Start": 172169,
      "End": 172177
    },
    "TimeRange": {
      "StartTime": "04:12:05.7600000",
      "EndTime": "04:12:06.2700000"
    }
  },
  {
    "TextLocation": {
      "Start": 172178,
      "End": 172182
    },
    "TimeRange": {
      "StartTime": "04:12:06.2700000",
      "EndTime": "04:12:06.5700000"
    }
  },
  {
    "TextLocation": {
      "Start": 172183,
      "End": 172189
    },
    "TimeRange": {
      "StartTime": "04:12:06.5700000",
      "EndTime": "04:12:06.9000000"
    }
  },
  {
    "TextLocation": {
      "Start": 172190,
      "End": 172196
    },
    "TimeRange": {
      "StartTime": "04:12:06.9000000",
      "EndTime": "04:12:07.5000000"
    }
  },
  {
    "TextLocation": {
      "Start": 172197,
      "End": 172201
    },
    "TimeRange": {
      "StartTime": "04:12:07.5000000",
      "EndTime": "04:12:07.6500000"
    }
  },
  {
    "TextLocation": {
      "Start": 172202,
      "End": 172206
    },
    "TimeRange": {
      "StartTime": "04:12:07.6500000",
      "EndTime": "04:12:07.8000000"
    }
  },
  {
    "TextLocation": {
      "Start": 172207,
      "End": 172216
    },
    "TimeRange": {
      "StartTime": "04:12:07.8000000",
      "EndTime": "04:12:08.8800000"
    }
  },
  {
    "TextLocation": {
      "Start": 172217,
      "End": 172221
    },
    "TimeRange": {
      "StartTime": "04:12:09.0600000",
      "EndTime": "04:12:09.2700000"
    }
  },
  {
    "TextLocation": {
      "Start": 172222,
      "End": 172225
    },
    "TimeRange": {
      "StartTime": "04:12:09.2700000",
      "EndTime": "04:12:09.3600000"
    }
  },
  {
    "TextLocation": {
      "Start": 172226,
      "End": 172235
    },
    "TimeRange": {
      "StartTime": "04:12:09.3600000",
      "EndTime": "04:12:09.8400000"
    }
  },
  {
    "TextLocation": {
      "Start": 172243,
      "End": 172246
    },
    "TimeRange": {
      "StartTime": "04:12:09.8400000",
      "EndTime": "04:12:09.9600000"
    }
  },
  {
    "TextLocation": {
      "Start": 172247,
      "End": 172251
    },
    "TimeRange": {
      "StartTime": "04:12:09.9600000",
      "EndTime": "04:12:10.5600000"
    }
  },
  {
    "TextLocation": {
      "Start": 172252,
      "End": 172254
    },
    "TimeRange": {
      "StartTime": "04:12:11.9100000",
      "EndTime": "04:12:12.1800000"
    }
  },
  {
    "TextLocation": {
      "Start": 172255,
      "End": 172259
    },
    "TimeRange": {
      "StartTime": "04:12:12.1800000",
      "EndTime": "04:12:12.3600000"
    }
  },
  {
    "TextLocation": {
      "Start": 172260,
      "End": 172270
    },
    "TimeRange": {
      "StartTime": "04:12:12.3600000",
      "EndTime": "04:12:12.7500000"
    }
  },
  {
    "TextLocation": {
      "Start": 172272,
      "End": 172275
    },
    "TimeRange": {
      "StartTime": "04:12:12.7500000",
      "EndTime": "04:12:12.8700000"
    }
  },
  {
    "TextLocation": {
      "Start": 172276,
      "End": 172280
    },
    "TimeRange": {
      "StartTime": "04:12:12.8700000",
      "EndTime": "04:12:13.0200000"
    }
  },
  {
    "TextLocation": {
      "Start": 172281,
      "End": 172288
    },
    "TimeRange": {
      "StartTime": "04:12:13.0200000",
      "EndTime": "04:12:13.3200000"
    }
  },
  {
    "TextLocation": {
      "Start": 172289,
      "End": 172290
    },
    "TimeRange": {
      "StartTime": "04:12:13.3200000",
      "EndTime": "04:12:13.4100000"
    }
  },
  {
    "TextLocation": {
      "Start": 172291,
      "End": 172297
    },
    "TimeRange": {
      "StartTime": "04:12:13.4100000",
      "EndTime": "04:12:13.7100000"
    }
  },
  {
    "TextLocation": {
      "Start": 172298,
      "End": 172300
    },
    "TimeRange": {
      "StartTime": "04:12:13.7100000",
      "EndTime": "04:12:13.8600000"
    }
  },
  {
    "TextLocation": {
      "Start": 172301,
      "End": 172310
    },
    "TimeRange": {
      "StartTime": "04:12:13.8600000",
      "EndTime": "04:12:14.2500000"
    }
  },
  {
    "TextLocation": {
      "Start": 172311,
      "End": 172315
    },
    "TimeRange": {
      "StartTime": "04:12:14.2500000",
      "EndTime": "04:12:14.4300000"
    }
  },
  {
    "TextLocation": {
      "Start": 172316,
      "End": 172321
    },
    "TimeRange": {
      "StartTime": "04:12:14.4300000",
      "EndTime": "04:12:14.9700000"
    }
  },
  {
    "TextLocation": {
      "Start": 172324,
      "End": 172327
    },
    "TimeRange": {
      "StartTime": "04:12:15",
      "EndTime": "04:12:15.6900000"
    }
  },
  {
    "TextLocation": {
      "Start": 172330,
      "End": 172333
    },
    "TimeRange": {
      "StartTime": "04:12:16.0200000",
      "EndTime": "04:12:16.4100000"
    }
  },
  {
    "TextLocation": {
      "Start": 172334,
      "End": 172338
    },
    "TimeRange": {
      "StartTime": "04:12:16.4100000",
      "EndTime": "04:12:17.0100000"
    }
  },
  {
    "TextLocation": {
      "Start": 172339,
      "End": 172344
    },
    "TimeRange": {
      "StartTime": "04:12:17.2800000",
      "EndTime": "04:12:17.8200000"
    }
  },
  {
    "TextLocation": {
      "Start": 172345,
      "End": 172348
    },
    "TimeRange": {
      "StartTime": "04:12:17.8200000",
      "EndTime": "04:12:17.9400000"
    }
  },
  {
    "TextLocation": {
      "Start": 172349,
      "End": 172356
    },
    "TimeRange": {
      "StartTime": "04:12:17.9400000",
      "EndTime": "04:12:18.3400000"
    }
  },
  {
    "TextLocation": {
      "Start": 172357,
      "End": 172366
    },
    "TimeRange": {
      "StartTime": "04:12:18.4800000",
      "EndTime": "04:12:18.9300000"
    }
  },
  {
    "TextLocation": {
      "Start": 172367,
      "End": 172370
    },
    "TimeRange": {
      "StartTime": "04:12:18.9600000",
      "EndTime": "04:12:19.2300000"
    }
  },
  {
    "TextLocation": {
      "Start": 172371,
      "End": 172375
    },
    "TimeRange": {
      "StartTime": "04:12:19.2300000",
      "EndTime": "04:12:19.4400000"
    }
  },
  {
    "TextLocation": {
      "Start": 172376,
      "End": 172382
    },
    "TimeRange": {
      "StartTime": "04:12:19.4400000",
      "EndTime": "04:12:19.8300000"
    }
  },
  {
    "TextLocation": {
      "Start": 172383,
      "End": 172385
    },
    "TimeRange": {
      "StartTime": "04:12:19.8300000",
      "EndTime": "04:12:19.9500000"
    }
  },
  {
    "TextLocation": {
      "Start": 172386,
      "End": 172395
    },
    "TimeRange": {
      "StartTime": "04:12:19.9500000",
      "EndTime": "04:12:20.3100000"
    }
  },
  {
    "TextLocation": {
      "Start": 172396,
      "End": 172400
    },
    "TimeRange": {
      "StartTime": "04:12:20.3100000",
      "EndTime": "04:12:20.4900000"
    }
  },
  {
    "TextLocation": {
      "Start": 172401,
      "End": 172406
    },
    "TimeRange": {
      "StartTime": "04:12:20.4900000",
      "EndTime": "04:12:21"
    }
  },
  {
    "TextLocation": {
      "Start": 172414,
      "End": 172415
    },
    "TimeRange": {
      "StartTime": "04:12:21.5700000",
      "EndTime": "04:12:21.9600000"
    }
  },
  {
    "TextLocation": {
      "Start": 172416,
      "End": 172419
    },
    "TimeRange": {
      "StartTime": "04:12:21.9600000",
      "EndTime": "04:12:22.1400000"
    }
  },
  {
    "TextLocation": {
      "Start": 172420,
      "End": 172426
    },
    "TimeRange": {
      "StartTime": "04:12:22.1400000",
      "EndTime": "04:12:22.7100000"
    }
  },
  {
    "TextLocation": {
      "Start": 172434,
      "End": 172436
    },
    "TimeRange": {
      "StartTime": "04:12:23.6400000",
      "EndTime": "04:12:23.8500000"
    }
  },
  {
    "TextLocation": {
      "Start": 172437,
      "End": 172441
    },
    "TimeRange": {
      "StartTime": "04:12:23.8500000",
      "EndTime": "04:12:24.2100000"
    }
  },
  {
    "TextLocation": {
      "Start": 172442,
      "End": 172444
    },
    "TimeRange": {
      "StartTime": "04:12:24.2100000",
      "EndTime": "04:12:24.3300000"
    }
  },
  {
    "TextLocation": {
      "Start": 172445,
      "End": 172449
    },
    "TimeRange": {
      "StartTime": "04:12:24.3300000",
      "EndTime": "04:12:24.6000000"
    }
  },
  {
    "TextLocation": {
      "Start": 172450,
      "End": 172459
    },
    "TimeRange": {
      "StartTime": "04:12:24.6000000",
      "EndTime": "04:12:25.1400000"
    }
  },
  {
    "TextLocation": {
      "Start": 172461,
      "End": 172464
    },
    "TimeRange": {
      "StartTime": "04:12:25.1700000",
      "EndTime": "04:12:25.3800000"
    }
  },
  {
    "TextLocation": {
      "Start": 172465,
      "End": 172468
    },
    "TimeRange": {
      "StartTime": "04:12:25.3800000",
      "EndTime": "04:12:25.5900000"
    }
  },
  {
    "TextLocation": {
      "Start": 172469,
      "End": 172472
    },
    "TimeRange": {
      "StartTime": "04:12:25.5900000",
      "EndTime": "04:12:25.8600000"
    }
  },
  {
    "TextLocation": {
      "Start": 172473,
      "End": 172483
    },
    "TimeRange": {
      "StartTime": "04:12:25.8600000",
      "EndTime": "04:12:26.3400000"
    }
  },
  {
    "TextLocation": {
      "Start": 172484,
      "End": 172488
    },
    "TimeRange": {
      "StartTime": "04:12:26.3400000",
      "EndTime": "04:12:26.6400000"
    }
  },
  {
    "TextLocation": {
      "Start": 172489,
      "End": 172493
    },
    "TimeRange": {
      "StartTime": "04:12:26.6400000",
      "EndTime": "04:12:26.9400000"
    }
  },
  {
    "TextLocation": {
      "Start": 172494,
      "End": 172497
    },
    "TimeRange": {
      "StartTime": "04:12:26.9400000",
      "EndTime": "04:12:27.0900000"
    }
  },
  {
    "TextLocation": {
      "Start": 172498,
      "End": 172501
    },
    "TimeRange": {
      "StartTime": "04:12:27.0900000",
      "EndTime": "04:12:27.2400000"
    }
  },
  {
    "TextLocation": {
      "Start": 172502,
      "End": 172505
    },
    "TimeRange": {
      "StartTime": "04:12:27.2400000",
      "EndTime": "04:12:27.6300000"
    }
  },
  {
    "TextLocation": {
      "Start": 172506,
      "End": 172508
    },
    "TimeRange": {
      "StartTime": "04:12:27.6300000",
      "EndTime": "04:12:27.9600000"
    }
  },
  {
    "TextLocation": {
      "Start": 172509,
      "End": 172513
    },
    "TimeRange": {
      "StartTime": "04:12:27.9600000",
      "EndTime": "04:12:28.2600000"
    }
  },
  {
    "TextLocation": {
      "Start": 172514,
      "End": 172521
    },
    "TimeRange": {
      "StartTime": "04:12:28.2600000",
      "EndTime": "04:12:28.7700000"
    }
  },
  {
    "TextLocation": {
      "Start": 172522,
      "End": 172526
    },
    "TimeRange": {
      "StartTime": "04:12:28.7700000",
      "EndTime": "04:12:29.2800000"
    }
  },
  {
    "TextLocation": {
      "Start": 172527,
      "End": 172531
    },
    "TimeRange": {
      "StartTime": "04:12:29.5200000",
      "EndTime": "04:12:29.7600000"
    }
  },
  {
    "TextLocation": {
      "Start": 172532,
      "End": 172537
    },
    "TimeRange": {
      "StartTime": "04:12:29.7600000",
      "EndTime": "04:12:29.9400000"
    }
  },
  {
    "TextLocation": {
      "Start": 172538,
      "End": 172542
    },
    "TimeRange": {
      "StartTime": "04:12:29.9400000",
      "EndTime": "04:12:30.0600000"
    }
  },
  {
    "TextLocation": {
      "Start": 172543,
      "End": 172546
    },
    "TimeRange": {
      "StartTime": "04:12:30.0600000",
      "EndTime": "04:12:30.3000000"
    }
  },
  {
    "TextLocation": {
      "Start": 172547,
      "End": 172550
    },
    "TimeRange": {
      "StartTime": "04:12:30.3000000",
      "EndTime": "04:12:30.6300000"
    }
  },
  {
    "TextLocation": {
      "Start": 172551,
      "End": 172556
    },
    "TimeRange": {
      "StartTime": "04:12:30.6300000",
      "EndTime": "04:12:30.9900000"
    }
  },
  {
    "TextLocation": {
      "Start": 172557,
      "End": 172561
    },
    "TimeRange": {
      "StartTime": "04:12:30.9900000",
      "EndTime": "04:12:31.4400000"
    }
  },
  {
    "TextLocation": {
      "Start": 172562,
      "End": 172564
    },
    "TimeRange": {
      "StartTime": "04:12:31.4400000",
      "EndTime": "04:12:31.8000000"
    }
  },
  {
    "TextLocation": {
      "Start": 172565,
      "End": 172568
    },
    "TimeRange": {
      "StartTime": "04:12:31.8000000",
      "EndTime": "04:12:31.9200000"
    }
  },
  {
    "TextLocation": {
      "Start": 172569,
      "End": 172577
    },
    "TimeRange": {
      "StartTime": "04:12:31.9200000",
      "EndTime": "04:12:32.3500000"
    }
  },
  {
    "TextLocation": {
      "Start": 172578,
      "End": 172587
    },
    "TimeRange": {
      "StartTime": "04:12:32.3700000",
      "EndTime": "04:12:32.8800000"
    }
  },
  {
    "TextLocation": {
      "Start": 172595,
      "End": 172598
    },
    "TimeRange": {
      "StartTime": "04:12:32.9100000",
      "EndTime": "04:12:33.3000000"
    }
  },
  {
    "TextLocation": {
      "Start": 172601,
      "End": 172602
    },
    "TimeRange": {
      "StartTime": "04:12:33.3000000",
      "EndTime": "04:12:33.4200000"
    }
  },
  {
    "TextLocation": {
      "Start": 172603,
      "End": 172608
    },
    "TimeRange": {
      "StartTime": "04:12:33.4200000",
      "EndTime": "04:12:33.5700000"
    }
  },
  {
    "TextLocation": {
      "Start": 172609,
      "End": 172613
    },
    "TimeRange": {
      "StartTime": "04:12:33.5700000",
      "EndTime": "04:12:33.6900000"
    }
  },
  {
    "TextLocation": {
      "Start": 172614,
      "End": 172616
    },
    "TimeRange": {
      "StartTime": "04:12:33.6900000",
      "EndTime": "04:12:33.7800000"
    }
  },
  {
    "TextLocation": {
      "Start": 172617,
      "End": 172621
    },
    "TimeRange": {
      "StartTime": "04:12:33.7800000",
      "EndTime": "04:12:33.9600000"
    }
  },
  {
    "TextLocation": {
      "Start": 172622,
      "End": 172623
    },
    "TimeRange": {
      "StartTime": "04:12:33.9600000",
      "EndTime": "04:12:34.0200000"
    }
  },
  {
    "TextLocation": {
      "Start": 172624,
      "End": 172631
    },
    "TimeRange": {
      "StartTime": "04:12:34.0200000",
      "EndTime": "04:12:34.4100000"
    }
  },
  {
    "TextLocation": {
      "Start": 172632,
      "End": 172636
    },
    "TimeRange": {
      "StartTime": "04:12:34.4100000",
      "EndTime": "04:12:34.8500000"
    }
  },
  {
    "TextLocation": {
      "Start": 172644,
      "End": 172647
    },
    "TimeRange": {
      "StartTime": "04:12:34.8600000",
      "EndTime": "04:12:35.0700000"
    }
  },
  {
    "TextLocation": {
      "Start": 172648,
      "End": 172651
    },
    "TimeRange": {
      "StartTime": "04:12:35.0700000",
      "EndTime": "04:12:35.1900000"
    }
  },
  {
    "TextLocation": {
      "Start": 172652,
      "End": 172656
    },
    "TimeRange": {
      "StartTime": "04:12:35.1900000",
      "EndTime": "04:12:35.3400000"
    }
  },
  {
    "TextLocation": {
      "Start": 172657,
      "End": 172662
    },
    "TimeRange": {
      "StartTime": "04:12:35.3400000",
      "EndTime": "04:12:35.5900000"
    }
  },
  {
    "TextLocation": {
      "Start": 172665,
      "End": 172668
    },
    "TimeRange": {
      "StartTime": "04:12:35.6100000",
      "EndTime": "04:12:35.7000000"
    }
  },
  {
    "TextLocation": {
      "Start": 172669,
      "End": 172673
    },
    "TimeRange": {
      "StartTime": "04:12:35.7000000",
      "EndTime": "04:12:35.8200000"
    }
  },
  {
    "TextLocation": {
      "Start": 172674,
      "End": 172678
    },
    "TimeRange": {
      "StartTime": "04:12:35.8200000",
      "EndTime": "04:12:36"
    }
  },
  {
    "TextLocation": {
      "Start": 172679,
      "End": 172683
    },
    "TimeRange": {
      "StartTime": "04:12:36",
      "EndTime": "04:12:36.1200000"
    }
  },
  {
    "TextLocation": {
      "Start": 172684,
      "End": 172688
    },
    "TimeRange": {
      "StartTime": "04:12:36.1200000",
      "EndTime": "04:12:36.4300000"
    }
  },
  {
    "TextLocation": {
      "Start": 172691,
      "End": 172694
    },
    "TimeRange": {
      "StartTime": "04:12:36.4700000",
      "EndTime": "04:12:36.9300000"
    }
  },
  {
    "TextLocation": {
      "Start": 172697,
      "End": 172701
    },
    "TimeRange": {
      "StartTime": "04:12:37.9500000",
      "EndTime": "04:12:38.2800000"
    }
  },
  {
    "TextLocation": {
      "Start": 172702,
      "End": 172705
    },
    "TimeRange": {
      "StartTime": "04:12:38.2800000",
      "EndTime": "04:12:38.4300000"
    }
  },
  {
    "TextLocation": {
      "Start": 172706,
      "End": 172709
    },
    "TimeRange": {
      "StartTime": "04:12:38.4300000",
      "EndTime": "04:12:38.5200000"
    }
  },
  {
    "TextLocation": {
      "Start": 172710,
      "End": 172712
    },
    "TimeRange": {
      "StartTime": "04:12:38.5200000",
      "EndTime": "04:12:38.7000000"
    }
  },
  {
    "TextLocation": {
      "Start": 172713,
      "End": 172717
    },
    "TimeRange": {
      "StartTime": "04:12:38.7000000",
      "EndTime": "04:12:38.8200000"
    }
  },
  {
    "TextLocation": {
      "Start": 172718,
      "End": 172721
    },
    "TimeRange": {
      "StartTime": "04:12:38.8200000",
      "EndTime": "04:12:38.9100000"
    }
  },
  {
    "TextLocation": {
      "Start": 172722,
      "End": 172726
    },
    "TimeRange": {
      "StartTime": "04:12:38.9100000",
      "EndTime": "04:12:39.1200000"
    }
  },
  {
    "TextLocation": {
      "Start": 172727,
      "End": 172732
    },
    "TimeRange": {
      "StartTime": "04:12:39.1200000",
      "EndTime": "04:12:39.3300000"
    }
  },
  {
    "TextLocation": {
      "Start": 172733,
      "End": 172737
    },
    "TimeRange": {
      "StartTime": "04:12:39.3300000",
      "EndTime": "04:12:39.5700000"
    }
  },
  {
    "TextLocation": {
      "Start": 172738,
      "End": 172741
    },
    "TimeRange": {
      "StartTime": "04:12:39.5700000",
      "EndTime": "04:12:39.7800000"
    }
  },
  {
    "TextLocation": {
      "Start": 172742,
      "End": 172748
    },
    "TimeRange": {
      "StartTime": "04:12:39.7800000",
      "EndTime": "04:12:40.0200000"
    }
  },
  {
    "TextLocation": {
      "Start": 172749,
      "End": 172753
    },
    "TimeRange": {
      "StartTime": "04:12:40.0200000",
      "EndTime": "04:12:40.1700000"
    }
  },
  {
    "TextLocation": {
      "Start": 172754,
      "End": 172763
    },
    "TimeRange": {
      "StartTime": "04:12:40.1700000",
      "EndTime": "04:12:40.7700000"
    }
  },
  {
    "TextLocation": {
      "Start": 172771,
      "End": 172772
    },
    "TimeRange": {
      "StartTime": "04:12:42.3100000",
      "EndTime": "04:12:42.4000000"
    }
  },
  {
    "TextLocation": {
      "Start": 172773,
      "End": 172779
    },
    "TimeRange": {
      "StartTime": "04:12:42.4000000",
      "EndTime": "04:12:42.7000000"
    }
  },
  {
    "TextLocation": {
      "Start": 172780,
      "End": 172783
    },
    "TimeRange": {
      "StartTime": "04:12:42.7000000",
      "EndTime": "04:12:42.7900000"
    }
  },
  {
    "TextLocation": {
      "Start": 172784,
      "End": 172789
    },
    "TimeRange": {
      "StartTime": "04:12:42.7900000",
      "EndTime": "04:12:43.0600000"
    }
  },
  {
    "TextLocation": {
      "Start": 172790,
      "End": 172794
    },
    "TimeRange": {
      "StartTime": "04:12:43.0600000",
      "EndTime": "04:12:43.3300000"
    }
  },
  {
    "TextLocation": {
      "Start": 172795,
      "End": 172797
    },
    "TimeRange": {
      "StartTime": "04:12:43.3300000",
      "EndTime": "04:12:43.5700000"
    }
  },
  {
    "TextLocation": {
      "Start": 172798,
      "End": 172800
    },
    "TimeRange": {
      "StartTime": "04:12:43.5700000",
      "EndTime": "04:12:43.7200000"
    }
  },
  {
    "TextLocation": {
      "Start": 172801,
      "End": 172807
    },
    "TimeRange": {
      "StartTime": "04:12:43.7200000",
      "EndTime": "04:12:44.0800000"
    }
  },
  {
    "TextLocation": {
      "Start": 172808,
      "End": 172810
    },
    "TimeRange": {
      "StartTime": "04:12:44.0800000",
      "EndTime": "04:12:44.5900000"
    }
  },
  {
    "TextLocation": {
      "Start": 172811,
      "End": 172814
    },
    "TimeRange": {
      "StartTime": "04:12:44.8300000",
      "EndTime": "04:12:45.1900000"
    }
  },
  {
    "TextLocation": {
      "Start": 172815,
      "End": 172820
    },
    "TimeRange": {
      "StartTime": "04:12:45.1900000",
      "EndTime": "04:12:45.3100000"
    }
  },
  {
    "TextLocation": {
      "Start": 172821,
      "End": 172824
    },
    "TimeRange": {
      "StartTime": "04:12:45.3100000",
      "EndTime": "04:12:45.4300000"
    }
  },
  {
    "TextLocation": {
      "Start": 172825,
      "End": 172832
    },
    "TimeRange": {
      "StartTime": "04:12:45.4300000",
      "EndTime": "04:12:45.7600000"
    }
  },
  {
    "TextLocation": {
      "Start": 172833,
      "End": 172835
    },
    "TimeRange": {
      "StartTime": "04:12:45.7600000",
      "EndTime": "04:12:45.9400000"
    }
  },
  {
    "TextLocation": {
      "Start": 172836,
      "End": 172838
    },
    "TimeRange": {
      "StartTime": "04:12:45.9400000",
      "EndTime": "04:12:46.2700000"
    }
  },
  {
    "TextLocation": {
      "Start": 172846,
      "End": 172848
    },
    "TimeRange": {
      "StartTime": "04:12:47.1600000",
      "EndTime": "04:12:47.2600000"
    }
  },
  {
    "TextLocation": {
      "Start": 172849,
      "End": 172855
    },
    "TimeRange": {
      "StartTime": "04:12:47.3900000",
      "EndTime": "04:12:47.4700000"
    }
  },
  {
    "TextLocation": {
      "Start": 172856,
      "End": 172866
    },
    "TimeRange": {
      "StartTime": "04:12:47.5100000",
      "EndTime": "04:12:47.9600000"
    }
  },
  {
    "TextLocation": {
      "Start": 172867,
      "End": 172869
    },
    "TimeRange": {
      "StartTime": "04:12:47.9600000",
      "EndTime": "04:12:48.0500000"
    }
  },
  {
    "TextLocation": {
      "Start": 172870,
      "End": 172873
    },
    "TimeRange": {
      "StartTime": "04:12:48.0500000",
      "EndTime": "04:12:48.3500000"
    }
  },
  {
    "TextLocation": {
      "Start": 172876,
      "End": 172879
    },
    "TimeRange": {
      "StartTime": "04:12:48.3800000",
      "EndTime": "04:12:48.9500000"
    }
  },
  {
    "TextLocation": {
      "Start": 172882,
      "End": 172885
    },
    "TimeRange": {
      "StartTime": "04:12:48.9500000",
      "EndTime": "04:12:49.1000000"
    }
  },
  {
    "TextLocation": {
      "Start": 172886,
      "End": 172889
    },
    "TimeRange": {
      "StartTime": "04:12:49.1000000",
      "EndTime": "04:12:49.2800000"
    }
  },
  {
    "TextLocation": {
      "Start": 172890,
      "End": 172893
    },
    "TimeRange": {
      "StartTime": "04:12:49.2800000",
      "EndTime": "04:12:49.4600000"
    }
  },
  {
    "TextLocation": {
      "Start": 172894,
      "End": 172898
    },
    "TimeRange": {
      "StartTime": "04:12:49.4600000",
      "EndTime": "04:12:49.7600000"
    }
  },
  {
    "TextLocation": {
      "Start": 172906,
      "End": 172913
    },
    "TimeRange": {
      "StartTime": "04:12:50.5700000",
      "EndTime": "04:12:50.8400000"
    }
  },
  {
    "TextLocation": {
      "Start": 172914,
      "End": 172919
    },
    "TimeRange": {
      "StartTime": "04:12:50.8400000",
      "EndTime": "04:12:51.0200000"
    }
  },
  {
    "TextLocation": {
      "Start": 172920,
      "End": 172923
    },
    "TimeRange": {
      "StartTime": "04:12:51.0200000",
      "EndTime": "04:12:51.1400000"
    }
  },
  {
    "TextLocation": {
      "Start": 172924,
      "End": 172928
    },
    "TimeRange": {
      "StartTime": "04:12:51.1400000",
      "EndTime": "04:12:51.3200000"
    }
  },
  {
    "TextLocation": {
      "Start": 172929,
      "End": 172937
    },
    "TimeRange": {
      "StartTime": "04:12:51.3200000",
      "EndTime": "04:12:52.2500000"
    }
  },
  {
    "TextLocation": {
      "Start": 172938,
      "End": 172940
    },
    "TimeRange": {
      "StartTime": "04:12:52.2500000",
      "EndTime": "04:12:52.5800000"
    }
  },
  {
    "TextLocation": {
      "Start": 172941,
      "End": 172944
    },
    "TimeRange": {
      "StartTime": "04:12:52.5800000",
      "EndTime": "04:12:52.7000000"
    }
  },
  {
    "TextLocation": {
      "Start": 172945,
      "End": 172950
    },
    "TimeRange": {
      "StartTime": "04:12:52.7000000",
      "EndTime": "04:12:53.4700000"
    }
  },
  {
    "TextLocation": {
      "Start": 172952,
      "End": 172961
    },
    "TimeRange": {
      "StartTime": "04:12:53.4800000",
      "EndTime": "04:12:54.2300000"
    }
  },
  {
    "TextLocation": {
      "Start": 172962,
      "End": 172964
    },
    "TimeRange": {
      "StartTime": "04:12:54.2300000",
      "EndTime": "04:12:54.5900000"
    }
  },
  {
    "TextLocation": {
      "Start": 172965,
      "End": 172970
    },
    "TimeRange": {
      "StartTime": "04:12:54.5900000",
      "EndTime": "04:12:54.8300000"
    }
  },
  {
    "TextLocation": {
      "Start": 172972,
      "End": 172974
    },
    "TimeRange": {
      "StartTime": "04:12:54.8300000",
      "EndTime": "04:12:54.8900000"
    }
  },
  {
    "TextLocation": {
      "Start": 172975,
      "End": 172978
    },
    "TimeRange": {
      "StartTime": "04:12:54.8900000",
      "EndTime": "04:12:54.9800000"
    }
  },
  {
    "TextLocation": {
      "Start": 172979,
      "End": 172987
    },
    "TimeRange": {
      "StartTime": "04:12:54.9800000",
      "EndTime": "04:12:55.4900000"
    }
  },
  {
    "TextLocation": {
      "Start": 172989,
      "End": 172993
    },
    "TimeRange": {
      "StartTime": "04:12:55.4900000",
      "EndTime": "04:12:55.6400000"
    }
  },
  {
    "TextLocation": {
      "Start": 172994,
      "End": 172997
    },
    "TimeRange": {
      "StartTime": "04:12:55.6400000",
      "EndTime": "04:12:55.8800000"
    }
  },
  {
    "TextLocation": {
      "Start": 172998,
      "End": 173010
    },
    "TimeRange": {
      "StartTime": "04:12:55.8800000",
      "EndTime": "04:12:56.4500000"
    }
  },
  {
    "TextLocation": {
      "Start": 173011,
      "End": 173013
    },
    "TimeRange": {
      "StartTime": "04:12:56.4500000",
      "EndTime": "04:12:56.6000000"
    }
  },
  {
    "TextLocation": {
      "Start": 173014,
      "End": 173017
    },
    "TimeRange": {
      "StartTime": "04:12:56.6000000",
      "EndTime": "04:12:56.6900000"
    }
  },
  {
    "TextLocation": {
      "Start": 173018,
      "End": 173024
    },
    "TimeRange": {
      "StartTime": "04:12:56.6900000",
      "EndTime": "04:12:56.9900000"
    }
  },
  {
    "TextLocation": {
      "Start": 173025,
      "End": 173031
    },
    "TimeRange": {
      "StartTime": "04:12:56.9900000",
      "EndTime": "04:12:57.2900000"
    }
  },
  {
    "TextLocation": {
      "Start": 173032,
      "End": 173034
    },
    "TimeRange": {
      "StartTime": "04:12:57.2900000",
      "EndTime": "04:12:57.3500000"
    }
  },
  {
    "TextLocation": {
      "Start": 173035,
      "End": 173038
    },
    "TimeRange": {
      "StartTime": "04:12:57.3500000",
      "EndTime": "04:12:57.4400000"
    }
  },
  {
    "TextLocation": {
      "Start": 173039,
      "End": 173047
    },
    "TimeRange": {
      "StartTime": "04:12:57.4400000",
      "EndTime": "04:12:57.8800000"
    }
  },
  {
    "TextLocation": {
      "Start": 173048,
      "End": 173054
    },
    "TimeRange": {
      "StartTime": "04:12:57.9200000",
      "EndTime": "04:12:58.5200000"
    }
  },
  {
    "TextLocation": {
      "Start": 173057,
      "End": 173060
    },
    "TimeRange": {
      "StartTime": "04:12:58.6400000",
      "EndTime": "04:12:59.0600000"
    }
  },
  {
    "TextLocation": {
      "Start": 173061,
      "End": 173062
    },
    "TimeRange": {
      "StartTime": "04:12:59.0600000",
      "EndTime": "04:12:59.1800000"
    }
  },
  {
    "TextLocation": {
      "Start": 173063,
      "End": 173069
    },
    "TimeRange": {
      "StartTime": "04:12:59.1800000",
      "EndTime": "04:12:59.4500000"
    }
  },
  {
    "TextLocation": {
      "Start": 173070,
      "End": 173072
    },
    "TimeRange": {
      "StartTime": "04:12:59.4500000",
      "EndTime": "04:12:59.5100000"
    }
  },
  {
    "TextLocation": {
      "Start": 173073,
      "End": 173075
    },
    "TimeRange": {
      "StartTime": "04:12:59.5100000",
      "EndTime": "04:12:59.6300000"
    }
  },
  {
    "TextLocation": {
      "Start": 173076,
      "End": 173084
    },
    "TimeRange": {
      "StartTime": "04:12:59.6300000",
      "EndTime": "04:13:00.0200000"
    }
  },
  {
    "TextLocation": {
      "Start": 173085,
      "End": 173089
    },
    "TimeRange": {
      "StartTime": "04:13:00.0200000",
      "EndTime": "04:13:00.3700000"
    }
  },
  {
    "TextLocation": {
      "Start": 173092,
      "End": 173094
    },
    "TimeRange": {
      "StartTime": "04:13:00.3800000",
      "EndTime": "04:13:00.6500000"
    }
  },
  {
    "TextLocation": {
      "Start": 173095,
      "End": 173104
    },
    "TimeRange": {
      "StartTime": "04:13:00.6500000",
      "EndTime": "04:13:01.4600000"
    }
  },
  {
    "TextLocation": {
      "Start": 173106,
      "End": 173110
    },
    "TimeRange": {
      "StartTime": "04:13:02.1200000",
      "EndTime": "04:13:02.4500000"
    }
  },
  {
    "TextLocation": {
      "Start": 173111,
      "End": 173115
    },
    "TimeRange": {
      "StartTime": "04:13:02.4500000",
      "EndTime": "04:13:03.0200000"
    }
  },
  {
    "TextLocation": {
      "Start": 173116,
      "End": 173118
    },
    "TimeRange": {
      "StartTime": "04:13:03.0200000",
      "EndTime": "04:13:03.3200000"
    }
  },
  {
    "TextLocation": {
      "Start": 173119,
      "End": 173121
    },
    "TimeRange": {
      "StartTime": "04:13:03.3200000",
      "EndTime": "04:13:03.4400000"
    }
  },
  {
    "TextLocation": {
      "Start": 173122,
      "End": 173124
    },
    "TimeRange": {
      "StartTime": "04:13:03.4400000",
      "EndTime": "04:13:03.9500000"
    }
  },
  {
    "TextLocation": {
      "Start": 173127,
      "End": 173130
    },
    "TimeRange": {
      "StartTime": "04:13:03.9500000",
      "EndTime": "04:13:04.4600000"
    }
  },
  {
    "TextLocation": {
      "Start": 173131,
      "End": 173136
    },
    "TimeRange": {
      "StartTime": "04:13:04.4600000",
      "EndTime": "04:13:04.6400000"
    }
  },
  {
    "TextLocation": {
      "Start": 173137,
      "End": 173141
    },
    "TimeRange": {
      "StartTime": "04:13:04.6400000",
      "EndTime": "04:13:05.2400000"
    }
  },
  {
    "TextLocation": {
      "Start": 173144,
      "End": 173146
    },
    "TimeRange": {
      "StartTime": "04:13:06.1700000",
      "EndTime": "04:13:06.4100000"
    }
  },
  {
    "TextLocation": {
      "Start": 173147,
      "End": 173155
    },
    "TimeRange": {
      "StartTime": "04:13:06.4100000",
      "EndTime": "04:13:06.8900000"
    }
  },
  {
    "TextLocation": {
      "Start": 173157,
      "End": 173159
    },
    "TimeRange": {
      "StartTime": "04:13:06.8900000",
      "EndTime": "04:13:07.0400000"
    }
  },
  {
    "TextLocation": {
      "Start": 173160,
      "End": 173171
    },
    "TimeRange": {
      "StartTime": "04:13:07.0400000",
      "EndTime": "04:13:07.7000000"
    }
  },
  {
    "TextLocation": {
      "Start": 173173,
      "End": 173175
    },
    "TimeRange": {
      "StartTime": "04:13:07.7000000",
      "EndTime": "04:13:07.8800000"
    }
  },
  {
    "TextLocation": {
      "Start": 173176,
      "End": 173183
    },
    "TimeRange": {
      "StartTime": "04:13:07.8800000",
      "EndTime": "04:13:08.5400000"
    }
  },
  {
    "TextLocation": {
      "Start": 173186,
      "End": 173189
    },
    "TimeRange": {
      "StartTime": "04:13:08.7200000",
      "EndTime": "04:13:08.8100000"
    }
  },
  {
    "TextLocation": {
      "Start": 173190,
      "End": 173195
    },
    "TimeRange": {
      "StartTime": "04:13:08.8100000",
      "EndTime": "04:13:09.3200000"
    }
  },
  {
    "TextLocation": {
      "Start": 173196,
      "End": 173199
    },
    "TimeRange": {
      "StartTime": "04:13:09.5600000",
      "EndTime": "04:13:09.9200000"
    }
  },
  {
    "TextLocation": {
      "Start": 173200,
      "End": 173211
    },
    "TimeRange": {
      "StartTime": "04:13:09.9200000",
      "EndTime": "04:13:10.4000000"
    }
  },
  {
    "TextLocation": {
      "Start": 173212,
      "End": 173217
    },
    "TimeRange": {
      "StartTime": "04:13:10.4000000",
      "EndTime": "04:13:10.7600000"
    }
  },
  {
    "TextLocation": {
      "Start": 173225,
      "End": 173228
    },
    "TimeRange": {
      "StartTime": "04:13:11.0300000",
      "EndTime": "04:13:11.2700000"
    }
  },
  {
    "TextLocation": {
      "Start": 173229,
      "End": 173232
    },
    "TimeRange": {
      "StartTime": "04:13:11.2700000",
      "EndTime": "04:13:11.5100000"
    }
  },
  {
    "TextLocation": {
      "Start": 173233,
      "End": 173239
    },
    "TimeRange": {
      "StartTime": "04:13:11.5100000",
      "EndTime": "04:13:11.8100000"
    }
  },
  {
    "TextLocation": {
      "Start": 173240,
      "End": 173248
    },
    "TimeRange": {
      "StartTime": "04:13:11.8100000",
      "EndTime": "04:13:12.1700000"
    }
  },
  {
    "TextLocation": {
      "Start": 173249,
      "End": 173252
    },
    "TimeRange": {
      "StartTime": "04:13:12.1700000",
      "EndTime": "04:13:12.3300000"
    }
  },
  {
    "TextLocation": {
      "Start": 173253,
      "End": 173255
    },
    "TimeRange": {
      "StartTime": "04:13:12.3300000",
      "EndTime": "04:13:12.3800000"
    }
  },
  {
    "TextLocation": {
      "Start": 173256,
      "End": 173260
    },
    "TimeRange": {
      "StartTime": "04:13:12.3800000",
      "EndTime": "04:13:12.5600000"
    }
  },
  {
    "TextLocation": {
      "Start": 173261,
      "End": 173266
    },
    "TimeRange": {
      "StartTime": "04:13:12.5600000",
      "EndTime": "04:13:13.1000000"
    }
  },
  {
    "TextLocation": {
      "Start": 173269,
      "End": 173271
    },
    "TimeRange": {
      "StartTime": "04:13:13.1300000",
      "EndTime": "04:13:13.5800000"
    }
  },
  {
    "TextLocation": {
      "Start": 173274,
      "End": 173277
    },
    "TimeRange": {
      "StartTime": "04:13:13.6100000",
      "EndTime": "04:13:13.8800000"
    }
  },
  {
    "TextLocation": {
      "Start": 173278,
      "End": 173281
    },
    "TimeRange": {
      "StartTime": "04:13:13.8800000",
      "EndTime": "04:13:14"
    }
  },
  {
    "TextLocation": {
      "Start": 173282,
      "End": 173285
    },
    "TimeRange": {
      "StartTime": "04:13:14",
      "EndTime": "04:13:14.2100000"
    }
  },
  {
    "TextLocation": {
      "Start": 173286,
      "End": 173291
    },
    "TimeRange": {
      "StartTime": "04:13:14.2400000",
      "EndTime": "04:13:14.5700000"
    }
  },
  {
    "TextLocation": {
      "Start": 173292,
      "End": 173294
    },
    "TimeRange": {
      "StartTime": "04:13:14.5700000",
      "EndTime": "04:13:14.6600000"
    }
  },
  {
    "TextLocation": {
      "Start": 173295,
      "End": 173298
    },
    "TimeRange": {
      "StartTime": "04:13:14.6600000",
      "EndTime": "04:13:14.8400000"
    }
  },
  {
    "TextLocation": {
      "Start": 173299,
      "End": 173302
    },
    "TimeRange": {
      "StartTime": "04:13:14.8400000",
      "EndTime": "04:13:15.1100000"
    }
  },
  {
    "TextLocation": {
      "Start": 173303,
      "End": 173309
    },
    "TimeRange": {
      "StartTime": "04:13:15.1100000",
      "EndTime": "04:13:15.4100000"
    }
  },
  {
    "TextLocation": {
      "Start": 173310,
      "End": 173318
    },
    "TimeRange": {
      "StartTime": "04:13:15.4100000",
      "EndTime": "04:13:15.7400000"
    }
  },
  {
    "TextLocation": {
      "Start": 173319,
      "End": 173322
    },
    "TimeRange": {
      "StartTime": "04:13:15.7400000",
      "EndTime": "04:13:15.8900000"
    }
  },
  {
    "TextLocation": {
      "Start": 173323,
      "End": 173325
    },
    "TimeRange": {
      "StartTime": "04:13:15.8900000",
      "EndTime": "04:13:15.9500000"
    }
  },
  {
    "TextLocation": {
      "Start": 173326,
      "End": 173330
    },
    "TimeRange": {
      "StartTime": "04:13:15.9500000",
      "EndTime": "04:13:16.1600000"
    }
  },
  {
    "TextLocation": {
      "Start": 173331,
      "End": 173336
    },
    "TimeRange": {
      "StartTime": "04:13:16.1600000",
      "EndTime": "04:13:16.7000000"
    }
  },
  {
    "TextLocation": {
      "Start": 173344,
      "End": 173346
    },
    "TimeRange": {
      "StartTime": "04:13:17",
      "EndTime": "04:13:17.3600000"
    }
  },
  {
    "TextLocation": {
      "Start": 173349,
      "End": 173350
    },
    "TimeRange": {
      "StartTime": "04:13:17.3600000",
      "EndTime": "04:13:17.5400000"
    }
  },
  {
    "TextLocation": {
      "Start": 173351,
      "End": 173354
    },
    "TimeRange": {
      "StartTime": "04:13:17.5400000",
      "EndTime": "04:13:17.7200000"
    }
  },
  {
    "TextLocation": {
      "Start": 173355,
      "End": 173357
    },
    "TimeRange": {
      "StartTime": "04:13:17.7200000",
      "EndTime": "04:13:17.8100000"
    }
  },
  {
    "TextLocation": {
      "Start": 173358,
      "End": 173368
    },
    "TimeRange": {
      "StartTime": "04:13:17.8100000",
      "EndTime": "04:13:18.2000000"
    }
  },
  {
    "TextLocation": {
      "Start": 173369,
      "End": 173371
    },
    "TimeRange": {
      "StartTime": "04:13:18.2000000",
      "EndTime": "04:13:18.2800000"
    }
  },
  {
    "TextLocation": {
      "Start": 173372,
      "End": 173374
    },
    "TimeRange": {
      "StartTime": "04:13:18.2900000",
      "EndTime": "04:13:18.3800000"
    }
  },
  {
    "TextLocation": {
      "Start": 173375,
      "End": 173379
    },
    "TimeRange": {
      "StartTime": "04:13:18.3800000",
      "EndTime": "04:13:18.5300000"
    }
  },
  {
    "TextLocation": {
      "Start": 173380,
      "End": 173384
    },
    "TimeRange": {
      "StartTime": "04:13:18.5300000",
      "EndTime": "04:13:18.6200000"
    }
  },
  {
    "TextLocation": {
      "Start": 173385,
      "End": 173394
    },
    "TimeRange": {
      "StartTime": "04:13:18.6200000",
      "EndTime": "04:13:19.4000000"
    }
  },
  {
    "TextLocation": {
      "Start": 173402,
      "End": 173406
    },
    "TimeRange": {
      "StartTime": "04:13:19.4300000",
      "EndTime": "04:13:19.9400000"
    }
  },
  {
    "TextLocation": {
      "Start": 173409,
      "End": 173412
    },
    "TimeRange": {
      "StartTime": "04:13:21.0200000",
      "EndTime": "04:13:21.3800000"
    }
  },
  {
    "TextLocation": {
      "Start": 173413,
      "End": 173416
    },
    "TimeRange": {
      "StartTime": "04:13:21.3800000",
      "EndTime": "04:13:21.6700000"
    }
  },
  {
    "TextLocation": {
      "Start": 173417,
      "End": 173420
    },
    "TimeRange": {
      "StartTime": "04:13:21.6800000",
      "EndTime": "04:13:21.8900000"
    }
  },
  {
    "TextLocation": {
      "Start": 173421,
      "End": 173426
    },
    "TimeRange": {
      "StartTime": "04:13:21.8900000",
      "EndTime": "04:13:22.0400000"
    }
  },
  {
    "TextLocation": {
      "Start": 173427,
      "End": 173430
    },
    "TimeRange": {
      "StartTime": "04:13:22.0400000",
      "EndTime": "04:13:22.3400000"
    }
  },
  {
    "TextLocation": {
      "Start": 173431,
      "End": 173435
    },
    "TimeRange": {
      "StartTime": "04:13:22.3400000",
      "EndTime": "04:13:22.5500000"
    }
  },
  {
    "TextLocation": {
      "Start": 173436,
      "End": 173438
    },
    "TimeRange": {
      "StartTime": "04:13:22.5500000",
      "EndTime": "04:13:22.7000000"
    }
  },
  {
    "TextLocation": {
      "Start": 173439,
      "End": 173447
    },
    "TimeRange": {
      "StartTime": "04:13:22.7000000",
      "EndTime": "04:13:23.1500000"
    }
  },
  {
    "TextLocation": {
      "Start": 173448,
      "End": 173450
    },
    "TimeRange": {
      "StartTime": "04:13:23.1500000",
      "EndTime": "04:13:23.2700000"
    }
  },
  {
    "TextLocation": {
      "Start": 173451,
      "End": 173464
    },
    "TimeRange": {
      "StartTime": "04:13:23.2700000",
      "EndTime": "04:13:23.9900000"
    }
  },
  {
    "TextLocation": {
      "Start": 173465,
      "End": 173469
    },
    "TimeRange": {
      "StartTime": "04:13:23.9900000",
      "EndTime": "04:13:24.2000000"
    }
  },
  {
    "TextLocation": {
      "Start": 173470,
      "End": 173476
    },
    "TimeRange": {
      "StartTime": "04:13:24.2000000",
      "EndTime": "04:13:24.7700000"
    }
  },
  {
    "TextLocation": {
      "Start": 173477,
      "End": 173479
    },
    "TimeRange": {
      "StartTime": "04:13:24.7700000",
      "EndTime": "04:13:24.9500000"
    }
  },
  {
    "TextLocation": {
      "Start": 173480,
      "End": 173483
    },
    "TimeRange": {
      "StartTime": "04:13:24.9500000",
      "EndTime": "04:13:25.0400000"
    }
  },
  {
    "TextLocation": {
      "Start": 173484,
      "End": 173493
    },
    "TimeRange": {
      "StartTime": "04:13:25.0400000",
      "EndTime": "04:13:25.4900000"
    }
  },
  {
    "TextLocation": {
      "Start": 173494,
      "End": 173500
    },
    "TimeRange": {
      "StartTime": "04:13:25.4900000",
      "EndTime": "04:13:25.8200000"
    }
  },
  {
    "TextLocation": {
      "Start": 173501,
      "End": 173504
    },
    "TimeRange": {
      "StartTime": "04:13:25.8200000",
      "EndTime": "04:13:26"
    }
  },
  {
    "TextLocation": {
      "Start": 173505,
      "End": 173511
    },
    "TimeRange": {
      "StartTime": "04:13:26",
      "EndTime": "04:13:26.2700000"
    }
  },
  {
    "TextLocation": {
      "Start": 173512,
      "End": 173516
    },
    "TimeRange": {
      "StartTime": "04:13:26.2700000",
      "EndTime": "04:13:26.4500000"
    }
  },
  {
    "TextLocation": {
      "Start": 173517,
      "End": 173521
    },
    "TimeRange": {
      "StartTime": "04:13:26.4500000",
      "EndTime": "04:13:26.6000000"
    }
  },
  {
    "TextLocation": {
      "Start": 173522,
      "End": 173527
    },
    "TimeRange": {
      "StartTime": "04:13:26.6000000",
      "EndTime": "04:13:26.8700000"
    }
  },
  {
    "TextLocation": {
      "Start": 173528,
      "End": 173531
    },
    "TimeRange": {
      "StartTime": "04:13:26.8700000",
      "EndTime": "04:13:26.9900000"
    }
  },
  {
    "TextLocation": {
      "Start": 173532,
      "End": 173539
    },
    "TimeRange": {
      "StartTime": "04:13:26.9900000",
      "EndTime": "04:13:27.3500000"
    }
  },
  {
    "TextLocation": {
      "Start": 173540,
      "End": 173546
    },
    "TimeRange": {
      "StartTime": "04:13:27.3500000",
      "EndTime": "04:13:27.5600000"
    }
  },
  {
    "TextLocation": {
      "Start": 173547,
      "End": 173550
    },
    "TimeRange": {
      "StartTime": "04:13:27.5600000",
      "EndTime": "04:13:27.7300000"
    }
  },
  {
    "TextLocation": {
      "Start": 173551,
      "End": 173555
    },
    "TimeRange": {
      "StartTime": "04:13:27.7500000",
      "EndTime": "04:13:27.8900000"
    }
  },
  {
    "TextLocation": {
      "Start": 173556,
      "End": 173561
    },
    "TimeRange": {
      "StartTime": "04:13:27.8900000",
      "EndTime": "04:13:28.2500000"
    }
  },
  {
    "TextLocation": {
      "Start": 173564,
      "End": 173566
    },
    "TimeRange": {
      "StartTime": "04:13:28.2800000",
      "EndTime": "04:13:28.7600000"
    }
  },
  {
    "TextLocation": {
      "Start": 173569,
      "End": 173572
    },
    "TimeRange": {
      "StartTime": "04:13:29.2700000",
      "EndTime": "04:13:29.6300000"
    }
  },
  {
    "TextLocation": {
      "Start": 173573,
      "End": 173575
    },
    "TimeRange": {
      "StartTime": "04:13:29.6300000",
      "EndTime": "04:13:29.7500000"
    }
  },
  {
    "TextLocation": {
      "Start": 173576,
      "End": 173578
    },
    "TimeRange": {
      "StartTime": "04:13:29.7500000",
      "EndTime": "04:13:29.8400000"
    }
  },
  {
    "TextLocation": {
      "Start": 173579,
      "End": 173587
    },
    "TimeRange": {
      "StartTime": "04:13:29.8400000",
      "EndTime": "04:13:30.3200000"
    }
  },
  {
    "TextLocation": {
      "Start": 173588,
      "End": 173592
    },
    "TimeRange": {
      "StartTime": "04:13:30.3200000",
      "EndTime": "04:13:30.4700000"
    }
  },
  {
    "TextLocation": {
      "Start": 173593,
      "End": 173599
    },
    "TimeRange": {
      "StartTime": "04:13:30.4700000",
      "EndTime": "04:13:30.7100000"
    }
  },
  {
    "TextLocation": {
      "Start": 173600,
      "End": 173604
    },
    "TimeRange": {
      "StartTime": "04:13:30.7100000",
      "EndTime": "04:13:30.8600000"
    }
  },
  {
    "TextLocation": {
      "Start": 173605,
      "End": 173610
    },
    "TimeRange": {
      "StartTime": "04:13:30.8600000",
      "EndTime": "04:13:31.1600000"
    }
  },
  {
    "TextLocation": {
      "Start": 173611,
      "End": 173615
    },
    "TimeRange": {
      "StartTime": "04:13:31.1600000",
      "EndTime": "04:13:31.3100000"
    }
  },
  {
    "TextLocation": {
      "Start": 173616,
      "End": 173620
    },
    "TimeRange": {
      "StartTime": "04:13:31.3100000",
      "EndTime": "04:13:31.6400000"
    }
  },
  {
    "TextLocation": {
      "Start": 173621,
      "End": 173623
    },
    "TimeRange": {
      "StartTime": "04:13:31.6400000",
      "EndTime": "04:13:31.9100000"
    }
  },
  {
    "TextLocation": {
      "Start": 173624,
      "End": 173627
    },
    "TimeRange": {
      "StartTime": "04:13:31.9100000",
      "EndTime": "04:13:32"
    }
  },
  {
    "TextLocation": {
      "Start": 173628,
      "End": 173633
    },
    "TimeRange": {
      "StartTime": "04:13:32",
      "EndTime": "04:13:32.6600000"
    }
  },
  {
    "TextLocation": {
      "Start": 173634,
      "End": 173635
    },
    "TimeRange": {
      "StartTime": "04:13:32.6600000",
      "EndTime": "04:13:32.8100000"
    }
  },
  {
    "TextLocation": {
      "Start": 173636,
      "End": 173642
    },
    "TimeRange": {
      "StartTime": "04:13:32.8100000",
      "EndTime": "04:13:33.0800000"
    }
  },
  {
    "TextLocation": {
      "Start": 173643,
      "End": 173645
    },
    "TimeRange": {
      "StartTime": "04:13:33.0800000",
      "EndTime": "04:13:33.1400000"
    }
  },
  {
    "TextLocation": {
      "Start": 173646,
      "End": 173652
    },
    "TimeRange": {
      "StartTime": "04:13:33.1400000",
      "EndTime": "04:13:33.3800000"
    }
  },
  {
    "TextLocation": {
      "Start": 173653,
      "End": 173658
    },
    "TimeRange": {
      "StartTime": "04:13:33.3800000",
      "EndTime": "04:13:33.8000000"
    }
  },
  {
    "TextLocation": {
      "Start": 173659,
      "End": 173662
    },
    "TimeRange": {
      "StartTime": "04:13:33.8000000",
      "EndTime": "04:13:33.9800000"
    }
  },
  {
    "TextLocation": {
      "Start": 173663,
      "End": 173665
    },
    "TimeRange": {
      "StartTime": "04:13:33.9800000",
      "EndTime": "04:13:34.0400000"
    }
  },
  {
    "TextLocation": {
      "Start": 173666,
      "End": 173667
    },
    "TimeRange": {
      "StartTime": "04:13:34.0400000",
      "EndTime": "04:13:34.1000000"
    }
  },
  {
    "TextLocation": {
      "Start": 173668,
      "End": 173674
    },
    "TimeRange": {
      "StartTime": "04:13:34.1000000",
      "EndTime": "04:13:34.3700000"
    }
  },
  {
    "TextLocation": {
      "Start": 173675,
      "End": 173679
    },
    "TimeRange": {
      "StartTime": "04:13:34.3700000",
      "EndTime": "04:13:34.6400000"
    }
  },
  {
    "TextLocation": {
      "Start": 173680,
      "End": 173687
    },
    "TimeRange": {
      "StartTime": "04:13:34.6400000",
      "EndTime": "04:13:35"
    }
  },
  {
    "TextLocation": {
      "Start": 173688,
      "End": 173690
    },
    "TimeRange": {
      "StartTime": "04:13:35",
      "EndTime": "04:13:35.1200000"
    }
  },
  {
    "TextLocation": {
      "Start": 173691,
      "End": 173695
    },
    "TimeRange": {
      "StartTime": "04:13:35.1200000",
      "EndTime": "04:13:35.6000000"
    }
  },
  {
    "TextLocation": {
      "Start": 173703,
      "End": 173706
    },
    "TimeRange": {
      "StartTime": "04:13:37.6800000",
      "EndTime": "04:13:37.8300000"
    }
  },
  {
    "TextLocation": {
      "Start": 173707,
      "End": 173711
    },
    "TimeRange": {
      "StartTime": "04:13:37.8300000",
      "EndTime": "04:13:38.0100000"
    }
  },
  {
    "TextLocation": {
      "Start": 173712,
      "End": 173723
    },
    "TimeRange": {
      "StartTime": "04:13:38.0100000",
      "EndTime": "04:13:38.5800000"
    }
  },
  {
    "TextLocation": {
      "Start": 173724,
      "End": 173725
    },
    "TimeRange": {
      "StartTime": "04:13:38.5800000",
      "EndTime": "04:13:38.7000000"
    }
  },
  {
    "TextLocation": {
      "Start": 173726,
      "End": 173730
    },
    "TimeRange": {
      "StartTime": "04:13:38.7000000",
      "EndTime": "04:13:38.8500000"
    }
  },
  {
    "TextLocation": {
      "Start": 173731,
      "End": 173733
    },
    "TimeRange": {
      "StartTime": "04:13:38.8500000",
      "EndTime": "04:13:38.9400000"
    }
  },
  {
    "TextLocation": {
      "Start": 173734,
      "End": 173735
    },
    "TimeRange": {
      "StartTime": "04:13:38.9400000",
      "EndTime": "04:13:39.0300000"
    }
  },
  {
    "TextLocation": {
      "Start": 173736,
      "End": 173741
    },
    "TimeRange": {
      "StartTime": "04:13:39.0300000",
      "EndTime": "04:13:39.1600000"
    }
  },
  {
    "TextLocation": {
      "Start": 173742,
      "End": 173746
    },
    "TimeRange": {
      "StartTime": "04:13:39.2100000",
      "EndTime": "04:13:39.3300000"
    }
  },
  {
    "TextLocation": {
      "Start": 173747,
      "End": 173755
    },
    "TimeRange": {
      "StartTime": "04:13:39.3300000",
      "EndTime": "04:13:39.7500000"
    }
  },
  {
    "TextLocation": {
      "Start": 173756,
      "End": 173761
    },
    "TimeRange": {
      "StartTime": "04:13:39.7500000",
      "EndTime": "04:13:40.4100000"
    }
  },
  {
    "TextLocation": {
      "Start": 173769,
      "End": 173776
    },
    "TimeRange": {
      "StartTime": "04:13:42.5200000",
      "EndTime": "04:13:43"
    }
  },
  {
    "TextLocation": {
      "Start": 173777,
      "End": 173782
    },
    "TimeRange": {
      "StartTime": "04:13:43",
      "EndTime": "04:13:43.3000000"
    }
  },
  {
    "TextLocation": {
      "Start": 173783,
      "End": 173787
    },
    "TimeRange": {
      "StartTime": "04:13:43.3000000",
      "EndTime": "04:13:43.5100000"
    }
  },
  {
    "TextLocation": {
      "Start": 173788,
      "End": 173795
    },
    "TimeRange": {
      "StartTime": "04:13:43.5100000",
      "EndTime": "04:13:43.9300000"
    }
  },
  {
    "TextLocation": {
      "Start": 173796,
      "End": 173800
    },
    "TimeRange": {
      "StartTime": "04:13:43.9300000",
      "EndTime": "04:13:44.1100000"
    }
  },
  {
    "TextLocation": {
      "Start": 173801,
      "End": 173805
    },
    "TimeRange": {
      "StartTime": "04:13:44.1100000",
      "EndTime": "04:13:44.4700000"
    }
  },
  {
    "TextLocation": {
      "Start": 173807,
      "End": 173812
    },
    "TimeRange": {
      "StartTime": "04:13:44.4700000",
      "EndTime": "04:13:44.5600000"
    }
  },
  {
    "TextLocation": {
      "Start": 173813,
      "End": 173815
    },
    "TimeRange": {
      "StartTime": "04:13:44.5600000",
      "EndTime": "04:13:44.6200000"
    }
  },
  {
    "TextLocation": {
      "Start": 173816,
      "End": 173819
    },
    "TimeRange": {
      "StartTime": "04:13:44.6200000",
      "EndTime": "04:13:44.7400000"
    }
  },
  {
    "TextLocation": {
      "Start": 173820,
      "End": 173830
    },
    "TimeRange": {
      "StartTime": "04:13:44.7400000",
      "EndTime": "04:13:45.1600000"
    }
  },
  {
    "TextLocation": {
      "Start": 173831,
      "End": 173835
    },
    "TimeRange": {
      "StartTime": "04:13:45.1600000",
      "EndTime": "04:13:45.3100000"
    }
  },
  {
    "TextLocation": {
      "Start": 173836,
      "End": 173839
    },
    "TimeRange": {
      "StartTime": "04:13:45.3100000",
      "EndTime": "04:13:45.4000000"
    }
  },
  {
    "TextLocation": {
      "Start": 173840,
      "End": 173845
    },
    "TimeRange": {
      "StartTime": "04:13:45.4000000",
      "EndTime": "04:13:45.6700000"
    }
  },
  {
    "TextLocation": {
      "Start": 173846,
      "End": 173849
    },
    "TimeRange": {
      "StartTime": "04:13:45.6700000",
      "EndTime": "04:13:45.8200000"
    }
  },
  {
    "TextLocation": {
      "Start": 173850,
      "End": 173854
    },
    "TimeRange": {
      "StartTime": "04:13:45.8200000",
      "EndTime": "04:13:46"
    }
  },
  {
    "TextLocation": {
      "Start": 173855,
      "End": 173860
    },
    "TimeRange": {
      "StartTime": "04:13:46",
      "EndTime": "04:13:46.5100000"
    }
  },
  {
    "TextLocation": {
      "Start": 173863,
      "End": 173866
    },
    "TimeRange": {
      "StartTime": "04:13:46.6300000",
      "EndTime": "04:13:46.8100000"
    }
  },
  {
    "TextLocation": {
      "Start": 173867,
      "End": 173870
    },
    "TimeRange": {
      "StartTime": "04:13:46.8100000",
      "EndTime": "04:13:46.9600000"
    }
  },
  {
    "TextLocation": {
      "Start": 173871,
      "End": 173876
    },
    "TimeRange": {
      "StartTime": "04:13:46.9600000",
      "EndTime": "04:13:47.2300000"
    }
  },
  {
    "TextLocation": {
      "Start": 173877,
      "End": 173884
    },
    "TimeRange": {
      "StartTime": "04:13:47.2300000",
      "EndTime": "04:13:47.5000000"
    }
  },
  {
    "TextLocation": {
      "Start": 173885,
      "End": 173887
    },
    "TimeRange": {
      "StartTime": "04:13:47.5000000",
      "EndTime": "04:13:47.5900000"
    }
  },
  {
    "TextLocation": {
      "Start": 173888,
      "End": 173892
    },
    "TimeRange": {
      "StartTime": "04:13:47.5900000",
      "EndTime": "04:13:47.7700000"
    }
  },
  {
    "TextLocation": {
      "Start": 173893,
      "End": 173895
    },
    "TimeRange": {
      "StartTime": "04:13:47.7700000",
      "EndTime": "04:13:47.8600000"
    }
  },
  {
    "TextLocation": {
      "Start": 173896,
      "End": 173908
    },
    "TimeRange": {
      "StartTime": "04:13:47.8600000",
      "EndTime": "04:13:48.3700000"
    }
  },
  {
    "TextLocation": {
      "Start": 173909,
      "End": 173919
    },
    "TimeRange": {
      "StartTime": "04:13:48.3700000",
      "EndTime": "04:13:48.9700000"
    }
  },
  {
    "TextLocation": {
      "Start": 173927,
      "End": 173928
    },
    "TimeRange": {
      "StartTime": "04:13:49",
      "EndTime": "04:13:49.1500000"
    }
  },
  {
    "TextLocation": {
      "Start": 173929,
      "End": 173932
    },
    "TimeRange": {
      "StartTime": "04:13:49.1500000",
      "EndTime": "04:13:49.5400000"
    }
  },
  {
    "TextLocation": {
      "Start": 173940,
      "End": 173942
    },
    "TimeRange": {
      "StartTime": "04:13:49.9000000",
      "EndTime": "04:13:50.0500000"
    }
  },
  {
    "TextLocation": {
      "Start": 173943,
      "End": 173947
    },
    "TimeRange": {
      "StartTime": "04:13:50.0500000",
      "EndTime": "04:13:50.1400000"
    }
  },
  {
    "TextLocation": {
      "Start": 173948,
      "End": 173957
    },
    "TimeRange": {
      "StartTime": "04:13:50.1400000",
      "EndTime": "04:13:50.4400000"
    }
  },
  {
    "TextLocation": {
      "Start": 173958,
      "End": 173961
    },
    "TimeRange": {
      "StartTime": "04:13:50.4400000",
      "EndTime": "04:13:50.5600000"
    }
  },
  {
    "TextLocation": {
      "Start": 173962,
      "End": 173964
    },
    "TimeRange": {
      "StartTime": "04:13:50.5600000",
      "EndTime": "04:13:50.7100000"
    }
  },
  {
    "TextLocation": {
      "Start": 173965,
      "End": 173967
    },
    "TimeRange": {
      "StartTime": "04:13:50.7100000",
      "EndTime": "04:13:50.8000000"
    }
  },
  {
    "TextLocation": {
      "Start": 173968,
      "End": 173977
    },
    "TimeRange": {
      "StartTime": "04:13:50.8000000",
      "EndTime": "04:13:51.0100000"
    }
  },
  {
    "TextLocation": {
      "Start": 173978,
      "End": 173981
    },
    "TimeRange": {
      "StartTime": "04:13:51.0100000",
      "EndTime": "04:13:51.1300000"
    }
  },
  {
    "TextLocation": {
      "Start": 173982,
      "End": 173985
    },
    "TimeRange": {
      "StartTime": "04:13:51.1300000",
      "EndTime": "04:13:51.2500000"
    }
  },
  {
    "TextLocation": {
      "Start": 173986,
      "End": 173993
    },
    "TimeRange": {
      "StartTime": "04:13:51.2500000",
      "EndTime": "04:13:51.4600000"
    }
  },
  {
    "TextLocation": {
      "Start": 173994,
      "End": 173998
    },
    "TimeRange": {
      "StartTime": "04:13:51.4600000",
      "EndTime": "04:13:51.6400000"
    }
  },
  {
    "TextLocation": {
      "Start": 173999,
      "End": 174001
    },
    "TimeRange": {
      "StartTime": "04:13:51.6400000",
      "EndTime": "04:13:51.7300000"
    }
  },
  {
    "TextLocation": {
      "Start": 174002,
      "End": 174004
    },
    "TimeRange": {
      "StartTime": "04:13:51.7300000",
      "EndTime": "04:13:52.0300000"
    }
  },
  {
    "TextLocation": {
      "Start": 174012,
      "End": 174013
    },
    "TimeRange": {
      "StartTime": "04:13:52.0600000",
      "EndTime": "04:13:52.2700000"
    }
  },
  {
    "TextLocation": {
      "Start": 174014,
      "End": 174019
    },
    "TimeRange": {
      "StartTime": "04:13:52.2700000",
      "EndTime": "04:13:52.4200000"
    }
  },
  {
    "TextLocation": {
      "Start": 174020,
      "End": 174027
    },
    "TimeRange": {
      "StartTime": "04:13:52.4200000",
      "EndTime": "04:13:52.6600000"
    }
  },
  {
    "TextLocation": {
      "Start": 174028,
      "End": 174032
    },
    "TimeRange": {
      "StartTime": "04:13:52.6600000",
      "EndTime": "04:13:52.8100000"
    }
  },
  {
    "TextLocation": {
      "Start": 174033,
      "End": 174035
    },
    "TimeRange": {
      "StartTime": "04:13:52.8100000",
      "EndTime": "04:13:52.9300000"
    }
  },
  {
    "TextLocation": {
      "Start": 174036,
      "End": 174038
    },
    "TimeRange": {
      "StartTime": "04:13:52.9300000",
      "EndTime": "04:13:53.0800000"
    }
  },
  {
    "TextLocation": {
      "Start": 174039,
      "End": 174041
    },
    "TimeRange": {
      "StartTime": "04:13:53.0800000",
      "EndTime": "04:13:53.2900000"
    }
  },
  {
    "TextLocation": {
      "Start": 174049,
      "End": 174052
    },
    "TimeRange": {
      "StartTime": "04:13:53.2900000",
      "EndTime": "04:13:53.5000000"
    }
  },
  {
    "TextLocation": {
      "Start": 174053,
      "End": 174056
    },
    "TimeRange": {
      "StartTime": "04:13:53.5000000",
      "EndTime": "04:13:53.6500000"
    }
  },
  {
    "TextLocation": {
      "Start": 174057,
      "End": 174060
    },
    "TimeRange": {
      "StartTime": "04:13:53.6500000",
      "EndTime": "04:13:54.0300000"
    }
  },
  {
    "TextLocation": {
      "Start": 174063,
      "End": 174066
    },
    "TimeRange": {
      "StartTime": "04:13:54.1000000",
      "EndTime": "04:13:54.2200000"
    }
  },
  {
    "TextLocation": {
      "Start": 174067,
      "End": 174070
    },
    "TimeRange": {
      "StartTime": "04:13:54.2200000",
      "EndTime": "04:13:54.3700000"
    }
  },
  {
    "TextLocation": {
      "Start": 174071,
      "End": 174074
    },
    "TimeRange": {
      "StartTime": "04:13:54.3700000",
      "EndTime": "04:13:54.4600000"
    }
  },
  {
    "TextLocation": {
      "Start": 174075,
      "End": 174078
    },
    "TimeRange": {
      "StartTime": "04:13:54.4600000",
      "EndTime": "04:13:54.6400000"
    }
  },
  {
    "TextLocation": {
      "Start": 174079,
      "End": 174081
    },
    "TimeRange": {
      "StartTime": "04:13:54.6400000",
      "EndTime": "04:13:54.7300000"
    }
  },
  {
    "TextLocation": {
      "Start": 174082,
      "End": 174086
    },
    "TimeRange": {
      "StartTime": "04:13:54.7300000",
      "EndTime": "04:13:54.8800000"
    }
  },
  {
    "TextLocation": {
      "Start": 174087,
      "End": 174091
    },
    "TimeRange": {
      "StartTime": "04:13:54.8800000",
      "EndTime": "04:13:55.3000000"
    }
  },
  {
    "TextLocation": {
      "Start": 174093,
      "End": 174098
    },
    "TimeRange": {
      "StartTime": "04:13:55.3300000",
      "EndTime": "04:13:55.6300000"
    }
  },
  {
    "TextLocation": {
      "Start": 174099,
      "End": 174105
    },
    "TimeRange": {
      "StartTime": "04:13:55.6300000",
      "EndTime": "04:13:56.1400000"
    }
  },
  {
    "TextLocation": {
      "Start": 174108,
      "End": 174111
    },
    "TimeRange": {
      "StartTime": "04:13:56.8900000",
      "EndTime": "04:13:57.0500000"
    }
  },
  {
    "TextLocation": {
      "Start": 174112,
      "End": 174116
    },
    "TimeRange": {
      "StartTime": "04:13:57.0700000",
      "EndTime": "04:13:57.2200000"
    }
  },
  {
    "TextLocation": {
      "Start": 174117,
      "End": 174121
    },
    "TimeRange": {
      "StartTime": "04:13:57.2200000",
      "EndTime": "04:13:57.3400000"
    }
  },
  {
    "TextLocation": {
      "Start": 174122,
      "End": 174125
    },
    "TimeRange": {
      "StartTime": "04:13:57.3400000",
      "EndTime": "04:13:57.4300000"
    }
  },
  {
    "TextLocation": {
      "Start": 174126,
      "End": 174133
    },
    "TimeRange": {
      "StartTime": "04:13:57.4300000",
      "EndTime": "04:13:57.8200000"
    }
  },
  {
    "TextLocation": {
      "Start": 174134,
      "End": 174136
    },
    "TimeRange": {
      "StartTime": "04:13:57.8200000",
      "EndTime": "04:13:57.9100000"
    }
  },
  {
    "TextLocation": {
      "Start": 174137,
      "End": 174141
    },
    "TimeRange": {
      "StartTime": "04:13:57.9100000",
      "EndTime": "04:13:58.0600000"
    }
  },
  {
    "TextLocation": {
      "Start": 174142,
      "End": 174151
    },
    "TimeRange": {
      "StartTime": "04:13:58.0600000",
      "EndTime": "04:13:58.4200000"
    }
  },
  {
    "TextLocation": {
      "Start": 174152,
      "End": 174157
    },
    "TimeRange": {
      "StartTime": "04:13:58.4200000",
      "EndTime": "04:13:58.6300000"
    }
  },
  {
    "TextLocation": {
      "Start": 174158,
      "End": 174166
    },
    "TimeRange": {
      "StartTime": "04:13:58.6300000",
      "EndTime": "04:13:59.2300000"
    }
  },
  {
    "TextLocation": {
      "Start": 174174,
      "End": 174177
    },
    "TimeRange": {
      "StartTime": "04:13:59.2600000",
      "EndTime": "04:13:59.4700000"
    }
  },
  {
    "TextLocation": {
      "Start": 174178,
      "End": 174183
    },
    "TimeRange": {
      "StartTime": "04:13:59.4700000",
      "EndTime": "04:13:59.7400000"
    }
  },
  {
    "TextLocation": {
      "Start": 174184,
      "End": 174191
    },
    "TimeRange": {
      "StartTime": "04:13:59.7400000",
      "EndTime": "04:14:00.0100000"
    }
  },
  {
    "TextLocation": {
      "Start": 174193,
      "End": 174198
    },
    "TimeRange": {
      "StartTime": "04:14:00.0100000",
      "EndTime": "04:14:00.1600000"
    }
  },
  {
    "TextLocation": {
      "Start": 174199,
      "End": 174202
    },
    "TimeRange": {
      "StartTime": "04:14:00.1600000",
      "EndTime": "04:14:00.3100000"
    }
  },
  {
    "TextLocation": {
      "Start": 174203,
      "End": 174210
    },
    "TimeRange": {
      "StartTime": "04:14:00.3100000",
      "EndTime": "04:14:00.5500000"
    }
  },
  {
    "TextLocation": {
      "Start": 174211,
      "End": 174220
    },
    "TimeRange": {
      "StartTime": "04:14:00.5500000",
      "EndTime": "04:14:01.2400000"
    }
  },
  {
    "TextLocation": {
      "Start": 174228,
      "End": 174231
    },
    "TimeRange": {
      "StartTime": "04:14:02.7100000",
      "EndTime": "04:14:03.4000000"
    }
  },
  {
    "TextLocation": {
      "Start": 174232,
      "End": 174235
    },
    "TimeRange": {
      "StartTime": "04:14:03.5200000",
      "EndTime": "04:14:03.6700000"
    }
  },
  {
    "TextLocation": {
      "Start": 174236,
      "End": 174245
    },
    "TimeRange": {
      "StartTime": "04:14:03.6700000",
      "EndTime": "04:14:04.0600000"
    }
  },
  {
    "TextLocation": {
      "Start": 174246,
      "End": 174252
    },
    "TimeRange": {
      "StartTime": "04:14:04.0600000",
      "EndTime": "04:14:04.4200000"
    }
  },
  {
    "TextLocation": {
      "Start": 174253,
      "End": 174260
    },
    "TimeRange": {
      "StartTime": "04:14:04.6300000",
      "EndTime": "04:14:05.0800000"
    }
  },
  {
    "TextLocation": {
      "Start": 174261,
      "End": 174267
    },
    "TimeRange": {
      "StartTime": "04:14:05.0800000",
      "EndTime": "04:14:05.3500000"
    }
  },
  {
    "TextLocation": {
      "Start": 174268,
      "End": 174270
    },
    "TimeRange": {
      "StartTime": "04:14:05.3500000",
      "EndTime": "04:14:05.4700000"
    }
  },
  {
    "TextLocation": {
      "Start": 174271,
      "End": 174281
    },
    "TimeRange": {
      "StartTime": "04:14:05.4700000",
      "EndTime": "04:14:05.9200000"
    }
  },
  {
    "TextLocation": {
      "Start": 174284,
      "End": 174287
    },
    "TimeRange": {
      "StartTime": "04:14:05.9200000",
      "EndTime": "04:14:06.0400000"
    }
  },
  {
    "TextLocation": {
      "Start": 174288,
      "End": 174292
    },
    "TimeRange": {
      "StartTime": "04:14:06.0400000",
      "EndTime": "04:14:06.1900000"
    }
  },
  {
    "TextLocation": {
      "Start": 174293,
      "End": 174300
    },
    "TimeRange": {
      "StartTime": "04:14:06.1900000",
      "EndTime": "04:14:06.4900000"
    }
  },
  {
    "TextLocation": {
      "Start": 174301,
      "End": 174307
    },
    "TimeRange": {
      "StartTime": "04:14:06.4900000",
      "EndTime": "04:14:06.7600000"
    }
  },
  {
    "TextLocation": {
      "Start": 174308,
      "End": 174310
    },
    "TimeRange": {
      "StartTime": "04:14:06.7600000",
      "EndTime": "04:14:06.8800000"
    }
  },
  {
    "TextLocation": {
      "Start": 174311,
      "End": 174321
    },
    "TimeRange": {
      "StartTime": "04:14:06.8800000",
      "EndTime": "04:14:07.2400000"
    }
  },
  {
    "TextLocation": {
      "Start": 174322,
      "End": 174326
    },
    "TimeRange": {
      "StartTime": "04:14:07.2400000",
      "EndTime": "04:14:07.4200000"
    }
  },
  {
    "TextLocation": {
      "Start": 174327,
      "End": 174332
    },
    "TimeRange": {
      "StartTime": "04:14:07.4200000",
      "EndTime": "04:14:07.8400000"
    }
  },
  {
    "TextLocation": {
      "Start": 174333,
      "End": 174336
    },
    "TimeRange": {
      "StartTime": "04:14:07.8400000",
      "EndTime": "04:14:08.0200000"
    }
  },
  {
    "TextLocation": {
      "Start": 174337,
      "End": 174341
    },
    "TimeRange": {
      "StartTime": "04:14:08.0200000",
      "EndTime": "04:14:08.5000000"
    }
  },
  {
    "TextLocation": {
      "Start": 174344,
      "End": 174347
    },
    "TimeRange": {
      "StartTime": "04:14:08.5400000",
      "EndTime": "04:14:09.0400000"
    }
  },
  {
    "TextLocation": {
      "Start": 174350,
      "End": 174356
    },
    "TimeRange": {
      "StartTime": "04:14:10.5700000",
      "EndTime": "04:14:11.1100000"
    }
  },
  {
    "TextLocation": {
      "Start": 174357,
      "End": 174361
    },
    "TimeRange": {
      "StartTime": "04:14:11.1100000",
      "EndTime": "04:14:11.3200000"
    }
  },
  {
    "TextLocation": {
      "Start": 174362,
      "End": 174368
    },
    "TimeRange": {
      "StartTime": "04:14:11.3200000",
      "EndTime": "04:14:11.6500000"
    }
  },
  {
    "TextLocation": {
      "Start": 174369,
      "End": 174371
    },
    "TimeRange": {
      "StartTime": "04:14:11.6500000",
      "EndTime": "04:14:11.7700000"
    }
  },
  {
    "TextLocation": {
      "Start": 174372,
      "End": 174381
    },
    "TimeRange": {
      "StartTime": "04:14:11.7700000",
      "EndTime": "04:14:12.1600000"
    }
  },
  {
    "TextLocation": {
      "Start": 174382,
      "End": 174386
    },
    "TimeRange": {
      "StartTime": "04:14:12.1600000",
      "EndTime": "04:14:12.3400000"
    }
  },
  {
    "TextLocation": {
      "Start": 174387,
      "End": 174392
    },
    "TimeRange": {
      "StartTime": "04:14:12.3400000",
      "EndTime": "04:14:12.5800000"
    }
  },
  {
    "TextLocation": {
      "Start": 174393,
      "End": 174396
    },
    "TimeRange": {
      "StartTime": "04:14:12.5800000",
      "EndTime": "04:14:12.7000000"
    }
  },
  {
    "TextLocation": {
      "Start": 174397,
      "End": 174401
    },
    "TimeRange": {
      "StartTime": "04:14:12.7000000",
      "EndTime": "04:14:12.9700000"
    }
  },
  {
    "TextLocation": {
      "Start": 174403,
      "End": 174406
    },
    "TimeRange": {
      "StartTime": "04:14:12.9700000",
      "EndTime": "04:14:13.1200000"
    }
  },
  {
    "TextLocation": {
      "Start": 174407,
      "End": 174410
    },
    "TimeRange": {
      "StartTime": "04:14:13.1200000",
      "EndTime": "04:14:13.2100000"
    }
  },
  {
    "TextLocation": {
      "Start": 174411,
      "End": 174418
    },
    "TimeRange": {
      "StartTime": "04:14:13.2100000",
      "EndTime": "04:14:13.6600000"
    }
  },
  {
    "TextLocation": {
      "Start": 174419,
      "End": 174422
    },
    "TimeRange": {
      "StartTime": "04:14:13.6600000",
      "EndTime": "04:14:13.9000000"
    }
  },
  {
    "TextLocation": {
      "Start": 174423,
      "End": 174429
    },
    "TimeRange": {
      "StartTime": "04:14:13.9000000",
      "EndTime": "04:14:14.3200000"
    }
  },
  {
    "TextLocation": {
      "Start": 174430,
      "End": 174434
    },
    "TimeRange": {
      "StartTime": "04:14:14.3200000",
      "EndTime": "04:14:14.4400000"
    }
  },
  {
    "TextLocation": {
      "Start": 174435,
      "End": 174438
    },
    "TimeRange": {
      "StartTime": "04:14:14.4400000",
      "EndTime": "04:14:14.5300000"
    }
  },
  {
    "TextLocation": {
      "Start": 174439,
      "End": 174448
    },
    "TimeRange": {
      "StartTime": "04:14:14.5300000",
      "EndTime": "04:14:14.8300000"
    }
  },
  {
    "TextLocation": {
      "Start": 174449,
      "End": 174454
    },
    "TimeRange": {
      "StartTime": "04:14:14.8300000",
      "EndTime": "04:14:14.9800000"
    }
  },
  {
    "TextLocation": {
      "Start": 174455,
      "End": 174459
    },
    "TimeRange": {
      "StartTime": "04:14:14.9800000",
      "EndTime": "04:14:15.0700000"
    }
  },
  {
    "TextLocation": {
      "Start": 174460,
      "End": 174471
    },
    "TimeRange": {
      "StartTime": "04:14:15.0700000",
      "EndTime": "04:14:15.5800000"
    }
  },
  {
    "TextLocation": {
      "Start": 174472,
      "End": 174475
    },
    "TimeRange": {
      "StartTime": "04:14:15.5800000",
      "EndTime": "04:14:16.2700000"
    }
  },
  {
    "TextLocation": {
      "Start": 174476,
      "End": 174482
    },
    "TimeRange": {
      "StartTime": "04:14:17.4100000",
      "EndTime": "04:14:17.7400000"
    }
  },
  {
    "TextLocation": {
      "Start": 174483,
      "End": 174487
    },
    "TimeRange": {
      "StartTime": "04:14:17.7400000",
      "EndTime": "04:14:17.8900000"
    }
  },
  {
    "TextLocation": {
      "Start": 174488,
      "End": 174492
    },
    "TimeRange": {
      "StartTime": "04:14:17.8900000",
      "EndTime": "04:14:18.1300000"
    }
  },
  {
    "TextLocation": {
      "Start": 174493,
      "End": 174499
    },
    "TimeRange": {
      "StartTime": "04:14:18.1300000",
      "EndTime": "04:14:18.4000000"
    }
  },
  {
    "TextLocation": {
      "Start": 174500,
      "End": 174505
    },
    "TimeRange": {
      "StartTime": "04:14:18.4000000",
      "EndTime": "04:14:18.5500000"
    }
  },
  {
    "TextLocation": {
      "Start": 174506,
      "End": 174509
    },
    "TimeRange": {
      "StartTime": "04:14:18.6700000",
      "EndTime": "04:14:18.8500000"
    }
  },
  {
    "TextLocation": {
      "Start": 174510,
      "End": 174512
    },
    "TimeRange": {
      "StartTime": "04:14:18.8500000",
      "EndTime": "04:14:18.9400000"
    }
  },
  {
    "TextLocation": {
      "Start": 174513,
      "End": 174517
    },
    "TimeRange": {
      "StartTime": "04:14:18.9400000",
      "EndTime": "04:14:19.0600000"
    }
  },
  {
    "TextLocation": {
      "Start": 174518,
      "End": 174523
    },
    "TimeRange": {
      "StartTime": "04:14:19.0600000",
      "EndTime": "04:14:19.2100000"
    }
  },
  {
    "TextLocation": {
      "Start": 174524,
      "End": 174528
    },
    "TimeRange": {
      "StartTime": "04:14:19.2100000",
      "EndTime": "04:14:19.3000000"
    }
  },
  {
    "TextLocation": {
      "Start": 174529,
      "End": 174537
    },
    "TimeRange": {
      "StartTime": "04:14:19.3000000",
      "EndTime": "04:14:19.8400000"
    }
  },
  {
    "TextLocation": {
      "Start": 174545,
      "End": 174548
    },
    "TimeRange": {
      "StartTime": "04:14:21.0900000",
      "EndTime": "04:14:21.3900000"
    }
  },
  {
    "TextLocation": {
      "Start": 174551,
      "End": 174554
    },
    "TimeRange": {
      "StartTime": "04:14:21.3900000",
      "EndTime": "04:14:21.6300000"
    }
  },
  {
    "TextLocation": {
      "Start": 174555,
      "End": 174560
    },
    "TimeRange": {
      "StartTime": "04:14:21.6300000",
      "EndTime": "04:14:21.9600000"
    }
  },
  {
    "TextLocation": {
      "Start": 174561,
      "End": 174569
    },
    "TimeRange": {
      "StartTime": "04:14:22.5900000",
      "EndTime": "04:14:22.9800000"
    }
  },
  {
    "TextLocation": {
      "Start": 174570,
      "End": 174572
    },
    "TimeRange": {
      "StartTime": "04:14:22.9800000",
      "EndTime": "04:14:23.2800000"
    }
  },
  {
    "TextLocation": {
      "Start": 174573,
      "End": 174577
    },
    "TimeRange": {
      "StartTime": "04:14:23.2800000",
      "EndTime": "04:14:23.7300000"
    }
  },
  {
    "TextLocation": {
      "Start": 174578,
      "End": 174583
    },
    "TimeRange": {
      "StartTime": "04:14:23.7300000",
      "EndTime": "04:14:23.9100000"
    }
  },
  {
    "TextLocation": {
      "Start": 174584,
      "End": 174587
    },
    "TimeRange": {
      "StartTime": "04:14:23.9100000",
      "EndTime": "04:14:24.1200000"
    }
  },
  {
    "TextLocation": {
      "Start": 174588,
      "End": 174589
    },
    "TimeRange": {
      "StartTime": "04:14:24.1200000",
      "EndTime": "04:14:24.1800000"
    }
  },
  {
    "TextLocation": {
      "Start": 174590,
      "End": 174595
    },
    "TimeRange": {
      "StartTime": "04:14:24.1800000",
      "EndTime": "04:14:24.8700000"
    }
  },
  {
    "TextLocation": {
      "Start": 174596,
      "End": 174600
    },
    "TimeRange": {
      "StartTime": "04:14:24.8700000",
      "EndTime": "04:14:25.3800000"
    }
  },
  {
    "TextLocation": {
      "Start": 174601,
      "End": 174604
    },
    "TimeRange": {
      "StartTime": "04:14:25.3800000",
      "EndTime": "04:14:25.5600000"
    }
  },
  {
    "TextLocation": {
      "Start": 174605,
      "End": 174607
    },
    "TimeRange": {
      "StartTime": "04:14:25.5600000",
      "EndTime": "04:14:25.6800000"
    }
  },
  {
    "TextLocation": {
      "Start": 174608,
      "End": 174611
    },
    "TimeRange": {
      "StartTime": "04:14:25.6800000",
      "EndTime": "04:14:25.8300000"
    }
  },
  {
    "TextLocation": {
      "Start": 174612,
      "End": 174616
    },
    "TimeRange": {
      "StartTime": "04:14:25.8300000",
      "EndTime": "04:14:26.2500000"
    }
  },
  {
    "TextLocation": {
      "Start": 174617,
      "End": 174620
    },
    "TimeRange": {
      "StartTime": "04:14:26.2500000",
      "EndTime": "04:14:26.4300000"
    }
  },
  {
    "TextLocation": {
      "Start": 174621,
      "End": 174623
    },
    "TimeRange": {
      "StartTime": "04:14:26.4300000",
      "EndTime": "04:14:26.6100000"
    }
  },
  {
    "TextLocation": {
      "Start": 174624,
      "End": 174627
    },
    "TimeRange": {
      "StartTime": "04:14:26.6100000",
      "EndTime": "04:14:26.8200000"
    }
  },
  {
    "TextLocation": {
      "Start": 174628,
      "End": 174632
    },
    "TimeRange": {
      "StartTime": "04:14:26.8200000",
      "EndTime": "04:14:27"
    }
  },
  {
    "TextLocation": {
      "Start": 174633,
      "End": 174641
    },
    "TimeRange": {
      "StartTime": "04:14:27",
      "EndTime": "04:14:27.3300000"
    }
  },
  {
    "TextLocation": {
      "Start": 174642,
      "End": 174644
    },
    "TimeRange": {
      "StartTime": "04:14:27.3300000",
      "EndTime": "04:14:27.4500000"
    }
  },
  {
    "TextLocation": {
      "Start": 174645,
      "End": 174648
    },
    "TimeRange": {
      "StartTime": "04:14:27.4500000",
      "EndTime": "04:14:27.7200000"
    }
  },
  {
    "TextLocation": {
      "Start": 174649,
      "End": 174651
    },
    "TimeRange": {
      "StartTime": "04:14:27.7200000",
      "EndTime": "04:14:28.5300000"
    }
  },
  {
    "TextLocation": {
      "Start": 174652,
      "End": 174655
    },
    "TimeRange": {
      "StartTime": "04:14:28.5300000",
      "EndTime": "04:14:28.7700000"
    }
  },
  {
    "TextLocation": {
      "Start": 174656,
      "End": 174665
    },
    "TimeRange": {
      "StartTime": "04:14:28.7700000",
      "EndTime": "04:14:29.6400000"
    }
  },
  {
    "TextLocation": {
      "Start": 174668,
      "End": 174672
    },
    "TimeRange": {
      "StartTime": "04:14:30.5400000",
      "EndTime": "04:14:30.7800000"
    }
  },
  {
    "TextLocation": {
      "Start": 174673,
      "End": 174675
    },
    "TimeRange": {
      "StartTime": "04:14:30.7800000",
      "EndTime": "04:14:30.9000000"
    }
  },
  {
    "TextLocation": {
      "Start": 174676,
      "End": 174683
    },
    "TimeRange": {
      "StartTime": "04:14:30.9000000",
      "EndTime": "04:14:31.2900000"
    }
  },
  {
    "TextLocation": {
      "Start": 174684,
      "End": 174687
    },
    "TimeRange": {
      "StartTime": "04:14:31.2900000",
      "EndTime": "04:14:31.3800000"
    }
  },
  {
    "TextLocation": {
      "Start": 174688,
      "End": 174696
    },
    "TimeRange": {
      "StartTime": "04:14:31.3800000",
      "EndTime": "04:14:31.7700000"
    }
  },
  {
    "TextLocation": {
      "Start": 174697,
      "End": 174700
    },
    "TimeRange": {
      "StartTime": "04:14:31.7700000",
      "EndTime": "04:14:31.8900000"
    }
  },
  {
    "TextLocation": {
      "Start": 174701,
      "End": 174703
    },
    "TimeRange": {
      "StartTime": "04:14:31.8900000",
      "EndTime": "04:14:31.9400000"
    }
  },
  {
    "TextLocation": {
      "Start": 174704,
      "End": 174707
    },
    "TimeRange": {
      "StartTime": "04:14:31.9500000",
      "EndTime": "04:14:32.0700000"
    }
  },
  {
    "TextLocation": {
      "Start": 174708,
      "End": 174712
    },
    "TimeRange": {
      "StartTime": "04:14:32.0700000",
      "EndTime": "04:14:32.2200000"
    }
  },
  {
    "TextLocation": {
      "Start": 174713,
      "End": 174720
    },
    "TimeRange": {
      "StartTime": "04:14:32.2200000",
      "EndTime": "04:14:32.6400000"
    }
  },
  {
    "TextLocation": {
      "Start": 174721,
      "End": 174726
    },
    "TimeRange": {
      "StartTime": "04:14:32.6400000",
      "EndTime": "04:14:33.3600000"
    }
  },
  {
    "TextLocation": {
      "Start": 174734,
      "End": 174736
    },
    "TimeRange": {
      "StartTime": "04:14:38.1400000",
      "EndTime": "04:14:38.3200000"
    }
  },
  {
    "TextLocation": {
      "Start": 174737,
      "End": 174740
    },
    "TimeRange": {
      "StartTime": "04:14:38.3200000",
      "EndTime": "04:14:38.4400000"
    }
  },
  {
    "TextLocation": {
      "Start": 174741,
      "End": 174745
    },
    "TimeRange": {
      "StartTime": "04:14:38.4400000",
      "EndTime": "04:14:38.6200000"
    }
  },
  {
    "TextLocation": {
      "Start": 174746,
      "End": 174753
    },
    "TimeRange": {
      "StartTime": "04:14:38.6200000",
      "EndTime": "04:14:39.0400000"
    }
  },
  {
    "TextLocation": {
      "Start": 174754,
      "End": 174759
    },
    "TimeRange": {
      "StartTime": "04:14:39.0400000",
      "EndTime": "04:14:39.3700000"
    }
  },
  {
    "TextLocation": {
      "Start": 174760,
      "End": 174764
    },
    "TimeRange": {
      "StartTime": "04:14:39.3700000",
      "EndTime": "04:14:39.4600000"
    }
  },
  {
    "TextLocation": {
      "Start": 174765,
      "End": 174768
    },
    "TimeRange": {
      "StartTime": "04:14:39.4600000",
      "EndTime": "04:14:39.5500000"
    }
  },
  {
    "TextLocation": {
      "Start": 174769,
      "End": 174778
    },
    "TimeRange": {
      "StartTime": "04:14:39.5500000",
      "EndTime": "04:14:39.8800000"
    }
  },
  {
    "TextLocation": {
      "Start": 174786,
      "End": 174794
    },
    "TimeRange": {
      "StartTime": "04:14:39.8800000",
      "EndTime": "04:14:40.1800000"
    }
  },
  {
    "TextLocation": {
      "Start": 174795,
      "End": 174797
    },
    "TimeRange": {
      "StartTime": "04:14:40.1800000",
      "EndTime": "04:14:40.2700000"
    }
  },
  {
    "TextLocation": {
      "Start": 174798,
      "End": 174800
    },
    "TimeRange": {
      "StartTime": "04:14:40.2700000",
      "EndTime": "04:14:40.3900000"
    }
  },
  {
    "TextLocation": {
      "Start": 174801,
      "End": 174804
    },
    "TimeRange": {
      "StartTime": "04:14:40.3900000",
      "EndTime": "04:14:40.6200000"
    }
  },
  {
    "TextLocation": {
      "Start": 174807,
      "End": 174810
    },
    "TimeRange": {
      "StartTime": "04:14:40.6300000",
      "EndTime": "04:14:41.1100000"
    }
  },
  {
    "TextLocation": {
      "Start": 174818,
      "End": 174821
    },
    "TimeRange": {
      "StartTime": "04:14:42.3100000",
      "EndTime": "04:14:42.6700000"
    }
  },
  {
    "TextLocation": {
      "Start": 174822,
      "End": 174825
    },
    "TimeRange": {
      "StartTime": "04:14:42.6700000",
      "EndTime": "04:14:42.8800000"
    }
  },
  {
    "TextLocation": {
      "Start": 174826,
      "End": 174833
    },
    "TimeRange": {
      "StartTime": "04:14:42.8800000",
      "EndTime": "04:14:43.2100000"
    }
  },
  {
    "TextLocation": {
      "Start": 174834,
      "End": 174838
    },
    "TimeRange": {
      "StartTime": "04:14:43.2100000",
      "EndTime": "04:14:43.3900000"
    }
  },
  {
    "TextLocation": {
      "Start": 174839,
      "End": 174844
    },
    "TimeRange": {
      "StartTime": "04:14:43.3900000",
      "EndTime": "04:14:43.6600000"
    }
  },
  {
    "TextLocation": {
      "Start": 174845,
      "End": 174847
    },
    "TimeRange": {
      "StartTime": "04:14:43.6600000",
      "EndTime": "04:14:43.7500000"
    }
  },
  {
    "TextLocation": {
      "Start": 174848,
      "End": 174855
    },
    "TimeRange": {
      "StartTime": "04:14:43.7500000",
      "EndTime": "04:14:43.9900000"
    }
  },
  {
    "TextLocation": {
      "Start": 174856,
      "End": 174858
    },
    "TimeRange": {
      "StartTime": "04:14:43.9900000",
      "EndTime": "04:14:44.0800000"
    }
  },
  {
    "TextLocation": {
      "Start": 174859,
      "End": 174863
    },
    "TimeRange": {
      "StartTime": "04:14:44.0800000",
      "EndTime": "04:14:44.2000000"
    }
  },
  {
    "TextLocation": {
      "Start": 174864,
      "End": 174866
    },
    "TimeRange": {
      "StartTime": "04:14:44.2000000",
      "EndTime": "04:14:44.2900000"
    }
  },
  {
    "TextLocation": {
      "Start": 174867,
      "End": 174877
    },
    "TimeRange": {
      "StartTime": "04:14:44.2900000",
      "EndTime": "04:14:44.9200000"
    }
  },
  {
    "TextLocation": {
      "Start": 174885,
      "End": 174887
    },
    "TimeRange": {
      "StartTime": "04:14:45.2800000",
      "EndTime": "04:14:45.7600000"
    }
  },
  {
    "TextLocation": {
      "Start": 174890,
      "End": 174892
    },
    "TimeRange": {
      "StartTime": "04:14:45.7600000",
      "EndTime": "04:14:45.9100000"
    }
  },
  {
    "TextLocation": {
      "Start": 174893,
      "End": 174895
    },
    "TimeRange": {
      "StartTime": "04:14:45.9100000",
      "EndTime": "04:14:45.9700000"
    }
  },
  {
    "TextLocation": {
      "Start": 174896,
      "End": 174899
    },
    "TimeRange": {
      "StartTime": "04:14:45.9700000",
      "EndTime": "04:14:46.0600000"
    }
  },
  {
    "TextLocation": {
      "Start": 174900,
      "End": 174904
    },
    "TimeRange": {
      "StartTime": "04:14:46.0600000",
      "EndTime": "04:14:46.1800000"
    }
  },
  {
    "TextLocation": {
      "Start": 174905,
      "End": 174912
    },
    "TimeRange": {
      "StartTime": "04:14:46.1800000",
      "EndTime": "04:14:46.6000000"
    }
  },
  {
    "TextLocation": {
      "Start": 174913,
      "End": 174918
    },
    "TimeRange": {
      "StartTime": "04:14:46.6000000",
      "EndTime": "04:14:46.9300000"
    }
  },
  {
    "TextLocation": {
      "Start": 174921,
      "End": 174926
    },
    "TimeRange": {
      "StartTime": "04:14:46.9300000",
      "EndTime": "04:14:47.0500000"
    }
  },
  {
    "TextLocation": {
      "Start": 174927,
      "End": 174930
    },
    "TimeRange": {
      "StartTime": "04:14:47.0500000",
      "EndTime": "04:14:47.2000000"
    }
  },
  {
    "TextLocation": {
      "Start": 174931,
      "End": 174938
    },
    "TimeRange": {
      "StartTime": "04:14:47.2000000",
      "EndTime": "04:14:47.4700000"
    }
  },
  {
    "TextLocation": {
      "Start": 174939,
      "End": 174941
    },
    "TimeRange": {
      "StartTime": "04:14:47.4700000",
      "EndTime": "04:14:47.6500000"
    }
  },
  {
    "TextLocation": {
      "Start": 174942,
      "End": 174944
    },
    "TimeRange": {
      "StartTime": "04:14:47.6500000",
      "EndTime": "04:14:47.9800000"
    }
  },
  {
    "TextLocation": {
      "Start": 174952,
      "End": 174954
    },
    "TimeRange": {
      "StartTime": "04:14:48.2800000",
      "EndTime": "04:14:48.3700000"
    }
  },
  {
    "TextLocation": {
      "Start": 174955,
      "End": 174960
    },
    "TimeRange": {
      "StartTime": "04:14:48.3700000",
      "EndTime": "04:14:48.4900000"
    }
  },
  {
    "TextLocation": {
      "Start": 174961,
      "End": 174966
    },
    "TimeRange": {
      "StartTime": "04:14:48.4900000",
      "EndTime": "04:14:48.6100000"
    }
  },
  {
    "TextLocation": {
      "Start": 174967,
      "End": 174971
    },
    "TimeRange": {
      "StartTime": "04:14:48.6100000",
      "EndTime": "04:14:48.7000000"
    }
  },
  {
    "TextLocation": {
      "Start": 174972,
      "End": 174976
    },
    "TimeRange": {
      "StartTime": "04:14:48.7000000",
      "EndTime": "04:14:48.8200000"
    }
  },
  {
    "TextLocation": {
      "Start": 174977,
      "End": 174984
    },
    "TimeRange": {
      "StartTime": "04:14:48.8200000",
      "EndTime": "04:14:49.1500000"
    }
  },
  {
    "TextLocation": {
      "Start": 174985,
      "End": 174989
    },
    "TimeRange": {
      "StartTime": "04:14:49.1500000",
      "EndTime": "04:14:49.7800000"
    }
  },
  {
    "TextLocation": {
      "Start": 174990,
      "End": 174992
    },
    "TimeRange": {
      "StartTime": "04:14:49.7800000",
      "EndTime": "04:14:49.9900000"
    }
  },
  {
    "TextLocation": {
      "Start": 174993,
      "End": 174999
    },
    "TimeRange": {
      "StartTime": "04:14:49.9900000",
      "EndTime": "04:14:50.3200000"
    }
  },
  {
    "TextLocation": {
      "Start": 175000,
      "End": 175004
    },
    "TimeRange": {
      "StartTime": "04:14:50.3200000",
      "EndTime": "04:14:50.4400000"
    }
  },
  {
    "TextLocation": {
      "Start": 175005,
      "End": 175009
    },
    "TimeRange": {
      "StartTime": "04:14:50.4700000",
      "EndTime": "04:14:50.6200000"
    }
  },
  {
    "TextLocation": {
      "Start": 175010,
      "End": 175015
    },
    "TimeRange": {
      "StartTime": "04:14:50.6200000",
      "EndTime": "04:14:50.9300000"
    }
  },
  {
    "TextLocation": {
      "Start": 175023,
      "End": 175030
    },
    "TimeRange": {
      "StartTime": "04:14:51.0400000",
      "EndTime": "04:14:51.5200000"
    }
  },
  {
    "TextLocation": {
      "Start": 175038,
      "End": 175041
    },
    "TimeRange": {
      "StartTime": "04:14:52.2100000",
      "EndTime": "04:14:52.7500000"
    }
  },
  {
    "TextLocation": {
      "Start": 175042,
      "End": 175045
    },
    "TimeRange": {
      "StartTime": "04:14:52.9300000",
      "EndTime": "04:14:53.3800000"
    }
  },
  {
    "TextLocation": {
      "Start": 175046,
      "End": 175049
    },
    "TimeRange": {
      "StartTime": "04:14:53.4700000",
      "EndTime": "04:14:53.8300000"
    }
  },
  {
    "TextLocation": {
      "Start": 175050,
      "End": 175054
    },
    "TimeRange": {
      "StartTime": "04:14:53.8300000",
      "EndTime": "04:14:53.9800000"
    }
  },
  {
    "TextLocation": {
      "Start": 175055,
      "End": 175064
    },
    "TimeRange": {
      "StartTime": "04:14:53.9800000",
      "EndTime": "04:14:54.2800000"
    }
  },
  {
    "TextLocation": {
      "Start": 175065,
      "End": 175071
    },
    "TimeRange": {
      "StartTime": "04:14:54.2800000",
      "EndTime": "04:14:54.5500000"
    }
  },
  {
    "TextLocation": {
      "Start": 175072,
      "End": 175077
    },
    "TimeRange": {
      "StartTime": "04:14:54.5500000",
      "EndTime": "04:14:54.8500000"
    }
  },
  {
    "TextLocation": {
      "Start": 175078,
      "End": 175080
    },
    "TimeRange": {
      "StartTime": "04:14:54.8500000",
      "EndTime": "04:14:55.4200000"
    }
  },
  {
    "TextLocation": {
      "Start": 175081,
      "End": 175088
    },
    "TimeRange": {
      "StartTime": "04:14:55.4200000",
      "EndTime": "04:14:55.8400000"
    }
  },
  {
    "TextLocation": {
      "Start": 175089,
      "End": 175098
    },
    "TimeRange": {
      "StartTime": "04:14:55.8400000",
      "EndTime": "04:14:56.5600000"
    }
  },
  {
    "TextLocation": {
      "Start": 175101,
      "End": 175104
    },
    "TimeRange": {
      "StartTime": "04:14:56.5900000",
      "EndTime": "04:14:57.1000000"
    }
  },
  {
    "TextLocation": {
      "Start": 175107,
      "End": 175111
    },
    "TimeRange": {
      "StartTime": "04:14:57.3700000",
      "EndTime": "04:14:57.6100000"
    }
  },
  {
    "TextLocation": {
      "Start": 175112,
      "End": 175115
    },
    "TimeRange": {
      "StartTime": "04:14:57.6100000",
      "EndTime": "04:14:58.1800000"
    }
  },
  {
    "TextLocation": {
      "Start": 175116,
      "End": 175120
    },
    "TimeRange": {
      "StartTime": "04:14:58.2700000",
      "EndTime": "04:14:58.6000000"
    }
  },
  {
    "TextLocation": {
      "Start": 175121,
      "End": 175123
    },
    "TimeRange": {
      "StartTime": "04:14:58.6000000",
      "EndTime": "04:14:58.7800000"
    }
  },
  {
    "TextLocation": {
      "Start": 175124,
      "End": 175131
    },
    "TimeRange": {
      "StartTime": "04:14:58.7800000",
      "EndTime": "04:14:59.2000000"
    }
  },
  {
    "TextLocation": {
      "Start": 175132,
      "End": 175135
    },
    "TimeRange": {
      "StartTime": "04:14:59.2000000",
      "EndTime": "04:14:59.2900000"
    }
  },
  {
    "TextLocation": {
      "Start": 175136,
      "End": 175142
    },
    "TimeRange": {
      "StartTime": "04:14:59.2900000",
      "EndTime": "04:14:59.5300000"
    }
  },
  {
    "TextLocation": {
      "Start": 175143,
      "End": 175147
    },
    "TimeRange": {
      "StartTime": "04:14:59.5300000",
      "EndTime": "04:14:59.7700000"
    }
  },
  {
    "TextLocation": {
      "Start": 175148,
      "End": 175153
    },
    "TimeRange": {
      "StartTime": "04:14:59.7700000",
      "EndTime": "04:15:00.0700000"
    }
  },
  {
    "TextLocation": {
      "Start": 175154,
      "End": 175158
    },
    "TimeRange": {
      "StartTime": "04:15:00.0700000",
      "EndTime": "04:15:00.1900000"
    }
  },
  {
    "TextLocation": {
      "Start": 175159,
      "End": 175164
    },
    "TimeRange": {
      "StartTime": "04:15:00.1900000",
      "EndTime": "04:15:00.4300000"
    }
  },
  {
    "TextLocation": {
      "Start": 175165,
      "End": 175168
    },
    "TimeRange": {
      "StartTime": "04:15:00.4300000",
      "EndTime": "04:15:00.5800000"
    }
  },
  {
    "TextLocation": {
      "Start": 175169,
      "End": 175178
    },
    "TimeRange": {
      "StartTime": "04:15:00.5800000",
      "EndTime": "04:15:00.9700000"
    }
  },
  {
    "TextLocation": {
      "Start": 175179,
      "End": 175183
    },
    "TimeRange": {
      "StartTime": "04:15:00.9700000",
      "EndTime": "04:15:01.2100000"
    }
  },
  {
    "TextLocation": {
      "Start": 175184,
      "End": 175186
    },
    "TimeRange": {
      "StartTime": "04:15:01.2100000",
      "EndTime": "04:15:01.2700000"
    }
  },
  {
    "TextLocation": {
      "Start": 175187,
      "End": 175192
    },
    "TimeRange": {
      "StartTime": "04:15:01.2700000",
      "EndTime": "04:15:01.4500000"
    }
  },
  {
    "TextLocation": {
      "Start": 175193,
      "End": 175197
    },
    "TimeRange": {
      "StartTime": "04:15:01.4500000",
      "EndTime": "04:15:01.6900000"
    }
  },
  {
    "TextLocation": {
      "Start": 175205,
      "End": 175211
    },
    "TimeRange": {
      "StartTime": "04:15:01.6900000",
      "EndTime": "04:15:01.9600000"
    }
  },
  {
    "TextLocation": {
      "Start": 175212,
      "End": 175217
    },
    "TimeRange": {
      "StartTime": "04:15:01.9600000",
      "EndTime": "04:15:02.2600000"
    }
  },
  {
    "TextLocation": {
      "Start": 175218,
      "End": 175220
    },
    "TimeRange": {
      "StartTime": "04:15:02.2600000",
      "EndTime": "04:15:02.5900000"
    }
  },
  {
    "TextLocation": {
      "Start": 175221,
      "End": 175225
    },
    "TimeRange": {
      "StartTime": "04:15:02.8600000",
      "EndTime": "04:15:03.0100000"
    }
  },
  {
    "TextLocation": {
      "Start": 175226,
      "End": 175232
    },
    "TimeRange": {
      "StartTime": "04:15:03.0100000",
      "EndTime": "04:15:03.2800000"
    }
  },
  {
    "TextLocation": {
      "Start": 175233,
      "End": 175237
    },
    "TimeRange": {
      "StartTime": "04:15:03.2800000",
      "EndTime": "04:15:03.5700000"
    }
  },
  {
    "TextLocation": {
      "Start": 175238,
      "End": 175242
    },
    "TimeRange": {
      "StartTime": "04:15:03.5800000",
      "EndTime": "04:15:03.7000000"
    }
  },
  {
    "TextLocation": {
      "Start": 175243,
      "End": 175246
    },
    "TimeRange": {
      "StartTime": "04:15:03.7000000",
      "EndTime": "04:15:03.7900000"
    }
  },
  {
    "TextLocation": {
      "Start": 175247,
      "End": 175252
    },
    "TimeRange": {
      "StartTime": "04:15:03.7900000",
      "EndTime": "04:15:04.0300000"
    }
  },
  {
    "TextLocation": {
      "Start": 175253,
      "End": 175256
    },
    "TimeRange": {
      "StartTime": "04:15:04.0300000",
      "EndTime": "04:15:04.1800000"
    }
  },
  {
    "TextLocation": {
      "Start": 175257,
      "End": 175261
    },
    "TimeRange": {
      "StartTime": "04:15:04.1800000",
      "EndTime": "04:15:04.6900000"
    }
  },
  {
    "TextLocation": {
      "Start": 175269,
      "End": 175275
    },
    "TimeRange": {
      "StartTime": "04:15:07.7300000",
      "EndTime": "04:15:08.2700000"
    }
  },
  {
    "TextLocation": {
      "Start": 175276,
      "End": 175280
    },
    "TimeRange": {
      "StartTime": "04:15:08.2700000",
      "EndTime": "04:15:08.6300000"
    }
  },
  {
    "TextLocation": {
      "Start": 175281,
      "End": 175288
    },
    "TimeRange": {
      "StartTime": "04:15:08.6300000",
      "EndTime": "04:15:09.0200000"
    }
  },
  {
    "TextLocation": {
      "Start": 175289,
      "End": 175291
    },
    "TimeRange": {
      "StartTime": "04:15:09.0200000",
      "EndTime": "04:15:09.1400000"
    }
  },
  {
    "TextLocation": {
      "Start": 175292,
      "End": 175302
    },
    "TimeRange": {
      "StartTime": "04:15:09.1400000",
      "EndTime": "04:15:09.7700000"
    }
  },
  {
    "TextLocation": {
      "Start": 175304,
      "End": 175307
    },
    "TimeRange": {
      "StartTime": "04:15:09.7700000",
      "EndTime": "04:15:09.9500000"
    }
  },
  {
    "TextLocation": {
      "Start": 175308,
      "End": 175311
    },
    "TimeRange": {
      "StartTime": "04:15:09.9500000",
      "EndTime": "04:15:10.0700000"
    }
  },
  {
    "TextLocation": {
      "Start": 175312,
      "End": 175317
    },
    "TimeRange": {
      "StartTime": "04:15:10.0700000",
      "EndTime": "04:15:10.2800000"
    }
  },
  {
    "TextLocation": {
      "Start": 175318,
      "End": 175320
    },
    "TimeRange": {
      "StartTime": "04:15:10.2800000",
      "EndTime": "04:15:10.4000000"
    }
  },
  {
    "TextLocation": {
      "Start": 175321,
      "End": 175324
    },
    "TimeRange": {
      "StartTime": "04:15:10.4000000",
      "EndTime": "04:15:10.6400000"
    }
  },
  {
    "TextLocation": {
      "Start": 175325,
      "End": 175330
    },
    "TimeRange": {
      "StartTime": "04:15:10.6400000",
      "EndTime": "04:15:10.9100000"
    }
  },
  {
    "TextLocation": {
      "Start": 175331,
      "End": 175342
    },
    "TimeRange": {
      "StartTime": "04:15:10.9100000",
      "EndTime": "04:15:11.5400000"
    }
  },
  {
    "TextLocation": {
      "Start": 175343,
      "End": 175345
    },
    "TimeRange": {
      "StartTime": "04:15:11.5400000",
      "EndTime": "04:15:11.6300000"
    }
  },
  {
    "TextLocation": {
      "Start": 175346,
      "End": 175349
    },
    "TimeRange": {
      "StartTime": "04:15:11.6300000",
      "EndTime": "04:15:11.7800000"
    }
  },
  {
    "TextLocation": {
      "Start": 175350,
      "End": 175355
    },
    "TimeRange": {
      "StartTime": "04:15:11.7800000",
      "EndTime": "04:15:12.0200000"
    }
  },
  {
    "TextLocation": {
      "Start": 175356,
      "End": 175363
    },
    "TimeRange": {
      "StartTime": "04:15:12.0200000",
      "EndTime": "04:15:12.6200000"
    }
  },
  {
    "TextLocation": {
      "Start": 175364,
      "End": 175366
    },
    "TimeRange": {
      "StartTime": "04:15:12.6200000",
      "EndTime": "04:15:12.7400000"
    }
  },
  {
    "TextLocation": {
      "Start": 175367,
      "End": 175374
    },
    "TimeRange": {
      "StartTime": "04:15:12.7400000",
      "EndTime": "04:15:13.2800000"
    }
  },
  {
    "TextLocation": {
      "Start": 175375,
      "End": 175379
    },
    "TimeRange": {
      "StartTime": "04:15:13.2800000",
      "EndTime": "04:15:13.4000000"
    }
  },
  {
    "TextLocation": {
      "Start": 175380,
      "End": 175383
    },
    "TimeRange": {
      "StartTime": "04:15:13.4000000",
      "EndTime": "04:15:13.4900000"
    }
  },
  {
    "TextLocation": {
      "Start": 175384,
      "End": 175393
    },
    "TimeRange": {
      "StartTime": "04:15:13.4900000",
      "EndTime": "04:15:13.8200000"
    }
  },
  {
    "TextLocation": {
      "Start": 175394,
      "End": 175399
    },
    "TimeRange": {
      "StartTime": "04:15:13.8200000",
      "EndTime": "04:15:14"
    }
  },
  {
    "TextLocation": {
      "Start": 175400,
      "End": 175404
    },
    "TimeRange": {
      "StartTime": "04:15:14",
      "EndTime": "04:15:14.1200000"
    }
  },
  {
    "TextLocation": {
      "Start": 175405,
      "End": 175408
    },
    "TimeRange": {
      "StartTime": "04:15:14.1200000",
      "EndTime": "04:15:14.4200000"
    }
  },
  {
    "TextLocation": {
      "Start": 175409,
      "End": 175413
    },
    "TimeRange": {
      "StartTime": "04:15:14.4200000",
      "EndTime": "04:15:14.7800000"
    }
  },
  {
    "TextLocation": {
      "Start": 175414,
      "End": 175419
    },
    "TimeRange": {
      "StartTime": "04:15:14.7800000",
      "EndTime": "04:15:15.2000000"
    }
  },
  {
    "TextLocation": {
      "Start": 175420,
      "End": 175422
    },
    "TimeRange": {
      "StartTime": "04:15:15.2000000",
      "EndTime": "04:15:15.4700000"
    }
  },
  {
    "TextLocation": {
      "Start": 175423,
      "End": 175428
    },
    "TimeRange": {
      "StartTime": "04:15:15.4700000",
      "EndTime": "04:15:15.7700000"
    }
  },
  {
    "TextLocation": {
      "Start": 175429,
      "End": 175438
    },
    "TimeRange": {
      "StartTime": "04:15:15.7700000",
      "EndTime": "04:15:16.4600000"
    }
  },
  {
    "TextLocation": {
      "Start": 175446,
      "End": 175449
    },
    "TimeRange": {
      "StartTime": "04:15:16.7000000",
      "EndTime": "04:15:17.1000000"
    }
  },
  {
    "TextLocation": {
      "Start": 175451,
      "End": 175454
    },
    "TimeRange": {
      "StartTime": "04:15:17.1800000",
      "EndTime": "04:15:17.2700000"
    }
  },
  {
    "TextLocation": {
      "Start": 175455,
      "End": 175461
    },
    "TimeRange": {
      "StartTime": "04:15:17.2700000",
      "EndTime": "04:15:17.5400000"
    }
  },
  {
    "TextLocation": {
      "Start": 175462,
      "End": 175468
    },
    "TimeRange": {
      "StartTime": "04:15:17.5400000",
      "EndTime": "04:15:18.3500000"
    }
  },
  {
    "TextLocation": {
      "Start": 175476,
      "End": 175480
    },
    "TimeRange": {
      "StartTime": "04:15:18.5100000",
      "EndTime": "04:15:18.8200000"
    }
  },
  {
    "TextLocation": {
      "Start": 175483,
      "End": 175485
    },
    "TimeRange": {
      "StartTime": "04:15:18.8300000",
      "EndTime": "04:15:19.1000000"
    }
  },
  {
    "TextLocation": {
      "Start": 175486,
      "End": 175490
    },
    "TimeRange": {
      "StartTime": "04:15:19.1000000",
      "EndTime": "04:15:19.2200000"
    }
  },
  {
    "TextLocation": {
      "Start": 175491,
      "End": 175494
    },
    "TimeRange": {
      "StartTime": "04:15:19.2200000",
      "EndTime": "04:15:19.3700000"
    }
  },
  {
    "TextLocation": {
      "Start": 175495,
      "End": 175498
    },
    "TimeRange": {
      "StartTime": "04:15:19.3700000",
      "EndTime": "04:15:19.4900000"
    }
  },
  {
    "TextLocation": {
      "Start": 175499,
      "End": 175501
    },
    "TimeRange": {
      "StartTime": "04:15:19.4900000",
      "EndTime": "04:15:19.6400000"
    }
  },
  {
    "TextLocation": {
      "Start": 175502,
      "End": 175506
    },
    "TimeRange": {
      "StartTime": "04:15:19.6400000",
      "EndTime": "04:15:19.8200000"
    }
  },
  {
    "TextLocation": {
      "Start": 175507,
      "End": 175510
    },
    "TimeRange": {
      "StartTime": "04:15:19.8200000",
      "EndTime": "04:15:19.9100000"
    }
  },
  {
    "TextLocation": {
      "Start": 175511,
      "End": 175518
    },
    "TimeRange": {
      "StartTime": "04:15:19.9100000",
      "EndTime": "04:15:20.0900000"
    }
  },
  {
    "TextLocation": {
      "Start": 175519,
      "End": 175523
    },
    "TimeRange": {
      "StartTime": "04:15:20.0900000",
      "EndTime": "04:15:20.2700000"
    }
  },
  {
    "TextLocation": {
      "Start": 175524,
      "End": 175535
    },
    "TimeRange": {
      "StartTime": "04:15:20.2700000",
      "EndTime": "04:15:20.9600000"
    }
  },
  {
    "TextLocation": {
      "Start": 175543,
      "End": 175544
    },
    "TimeRange": {
      "StartTime": "04:15:20.9900000",
      "EndTime": "04:15:21.2900000"
    }
  },
  {
    "TextLocation": {
      "Start": 175545,
      "End": 175553
    },
    "TimeRange": {
      "StartTime": "04:15:21.2900000",
      "EndTime": "04:15:21.6200000"
    }
  },
  {
    "TextLocation": {
      "Start": 175554,
      "End": 175555
    },
    "TimeRange": {
      "StartTime": "04:15:21.6200000",
      "EndTime": "04:15:21.7700000"
    }
  },
  {
    "TextLocation": {
      "Start": 175556,
      "End": 175561
    },
    "TimeRange": {
      "StartTime": "04:15:21.7700000",
      "EndTime": "04:15:21.9800000"
    }
  },
  {
    "TextLocation": {
      "Start": 175562,
      "End": 175566
    },
    "TimeRange": {
      "StartTime": "04:15:21.9800000",
      "EndTime": "04:15:22.2200000"
    }
  },
  {
    "TextLocation": {
      "Start": 175567,
      "End": 175575
    },
    "TimeRange": {
      "StartTime": "04:15:22.2200000",
      "EndTime": "04:15:22.6700000"
    }
  },
  {
    "TextLocation": {
      "Start": 175576,
      "End": 175578
    },
    "TimeRange": {
      "StartTime": "04:15:22.6700000",
      "EndTime": "04:15:23.0300000"
    }
  },
  {
    "TextLocation": {
      "Start": 175579,
      "End": 175582
    },
    "TimeRange": {
      "StartTime": "04:15:23.0300000",
      "EndTime": "04:15:23.2100000"
    }
  },
  {
    "TextLocation": {
      "Start": 175583,
      "End": 175588
    },
    "TimeRange": {
      "StartTime": "04:15:23.2100000",
      "EndTime": "04:15:23.5100000"
    }
  },
  {
    "TextLocation": {
      "Start": 175589,
      "End": 175595
    },
    "TimeRange": {
      "StartTime": "04:15:23.5100000",
      "EndTime": "04:15:23.8100000"
    }
  },
  {
    "TextLocation": {
      "Start": 175596,
      "End": 175602
    },
    "TimeRange": {
      "StartTime": "04:15:23.8100000",
      "EndTime": "04:15:24.4700000"
    }
  },
  {
    "TextLocation": {
      "Start": 175610,
      "End": 175613
    },
    "TimeRange": {
      "StartTime": "04:15:25.2200000",
      "EndTime": "04:15:25.8500000"
    }
  },
  {
    "TextLocation": {
      "Start": 175614,
      "End": 175617
    },
    "TimeRange": {
      "StartTime": "04:15:25.8500000",
      "EndTime": "04:15:25.9700000"
    }
  },
  {
    "TextLocation": {
      "Start": 175618,
      "End": 175624
    },
    "TimeRange": {
      "StartTime": "04:15:25.9700000",
      "EndTime": "04:15:26.2400000"
    }
  },
  {
    "TextLocation": {
      "Start": 175625,
      "End": 175631
    },
    "TimeRange": {
      "StartTime": "04:15:26.2400000",
      "EndTime": "04:15:26.5700000"
    }
  },
  {
    "TextLocation": {
      "Start": 175634,
      "End": 175638
    },
    "TimeRange": {
      "StartTime": "04:15:26.5700000",
      "EndTime": "04:15:26.8700000"
    }
  },
  {
    "TextLocation": {
      "Start": 175639,
      "End": 175645
    },
    "TimeRange": {
      "StartTime": "04:15:26.8700000",
      "EndTime": "04:15:27.2600000"
    }
  },
  {
    "TextLocation": {
      "Start": 175646,
      "End": 175650
    },
    "TimeRange": {
      "StartTime": "04:15:27.2600000",
      "EndTime": "04:15:27.5300000"
    }
  },
  {
    "TextLocation": {
      "Start": 175651,
      "End": 175656
    },
    "TimeRange": {
      "StartTime": "04:15:27.5300000",
      "EndTime": "04:15:27.8600000"
    }
  },
  {
    "TextLocation": {
      "Start": 175657,
      "End": 175660
    },
    "TimeRange": {
      "StartTime": "04:15:27.8600000",
      "EndTime": "04:15:27.9500000"
    }
  },
  {
    "TextLocation": {
      "Start": 175661,
      "End": 175665
    },
    "TimeRange": {
      "StartTime": "04:15:27.9500000",
      "EndTime": "04:15:28.1900000"
    }
  },
  {
    "TextLocation": {
      "Start": 175666,
      "End": 175675
    },
    "TimeRange": {
      "StartTime": "04:15:28.1900000",
      "EndTime": "04:15:28.8500000"
    }
  },
  {
    "TextLocation": {
      "Start": 175683,
      "End": 175690
    },
    "TimeRange": {
      "StartTime": "04:15:28.9700000",
      "EndTime": "04:15:29.3300000"
    }
  },
  {
    "TextLocation": {
      "Start": 175691,
      "End": 175695
    },
    "TimeRange": {
      "StartTime": "04:15:29.3300000",
      "EndTime": "04:15:29.4800000"
    }
  },
  {
    "TextLocation": {
      "Start": 175696,
      "End": 175702
    },
    "TimeRange": {
      "StartTime": "04:15:29.4800000",
      "EndTime": "04:15:29.9600000"
    }
  },
  {
    "TextLocation": {
      "Start": 175710,
      "End": 175713
    },
    "TimeRange": {
      "StartTime": "04:15:30.1400000",
      "EndTime": "04:15:30.3800000"
    }
  },
  {
    "TextLocation": {
      "Start": 175714,
      "End": 175718
    },
    "TimeRange": {
      "StartTime": "04:15:30.3800000",
      "EndTime": "04:15:30.5600000"
    }
  },
  {
    "TextLocation": {
      "Start": 175719,
      "End": 175723
    },
    "TimeRange": {
      "StartTime": "04:15:30.5600000",
      "EndTime": "04:15:30.8300000"
    }
  },
  {
    "TextLocation": {
      "Start": 175724,
      "End": 175730
    },
    "TimeRange": {
      "StartTime": "04:15:30.8300000",
      "EndTime": "04:15:31.1900000"
    }
  },
  {
    "TextLocation": {
      "Start": 175731,
      "End": 175737
    },
    "TimeRange": {
      "StartTime": "04:15:31.1900000",
      "EndTime": "04:15:31.8500000"
    }
  },
  {
    "TextLocation": {
      "Start": 175738,
      "End": 175746
    },
    "TimeRange": {
      "StartTime": "04:15:31.8500000",
      "EndTime": "04:15:32.3000000"
    }
  },
  {
    "TextLocation": {
      "Start": 175747,
      "End": 175749
    },
    "TimeRange": {
      "StartTime": "04:15:32.3000000",
      "EndTime": "04:15:32.4500000"
    }
  },
  {
    "TextLocation": {
      "Start": 175750,
      "End": 175755
    },
    "TimeRange": {
      "StartTime": "04:15:32.4500000",
      "EndTime": "04:15:32.7800000"
    }
  },
  {
    "TextLocation": {
      "Start": 175756,
      "End": 175763
    },
    "TimeRange": {
      "StartTime": "04:15:32.7800000",
      "EndTime": "04:15:33.2000000"
    }
  },
  {
    "TextLocation": {
      "Start": 175766,
      "End": 175769
    },
    "TimeRange": {
      "StartTime": "04:15:33.2300000",
      "EndTime": "04:15:33.7400000"
    }
  },
  {
    "TextLocation": {
      "Start": 175772,
      "End": 175776
    },
    "TimeRange": {
      "StartTime": "04:15:33.7700000",
      "EndTime": "04:15:34.0700000"
    }
  },
  {
    "TextLocation": {
      "Start": 175777,
      "End": 175780
    },
    "TimeRange": {
      "StartTime": "04:15:34.0700000",
      "EndTime": "04:15:34.3400000"
    }
  },
  {
    "TextLocation": {
      "Start": 175781,
      "End": 175785
    },
    "TimeRange": {
      "StartTime": "04:15:34.3400000",
      "EndTime": "04:15:34.6700000"
    }
  },
  {
    "TextLocation": {
      "Start": 175786,
      "End": 175788
    },
    "TimeRange": {
      "StartTime": "04:15:34.6700000",
      "EndTime": "04:15:34.7900000"
    }
  },
  {
    "TextLocation": {
      "Start": 175789,
      "End": 175795
    },
    "TimeRange": {
      "StartTime": "04:15:34.7900000",
      "EndTime": "04:15:35.0900000"
    }
  },
  {
    "TextLocation": {
      "Start": 175796,
      "End": 175802
    },
    "TimeRange": {
      "StartTime": "04:15:35.0900000",
      "EndTime": "04:15:35.4500000"
    }
  },
  {
    "TextLocation": {
      "Start": 175803,
      "End": 175805
    },
    "TimeRange": {
      "StartTime": "04:15:35.4500000",
      "EndTime": "04:15:35.5400000"
    }
  },
  {
    "TextLocation": {
      "Start": 175806,
      "End": 175809
    },
    "TimeRange": {
      "StartTime": "04:15:35.5400000",
      "EndTime": "04:15:35.6000000"
    }
  },
  {
    "TextLocation": {
      "Start": 175810,
      "End": 175816
    },
    "TimeRange": {
      "StartTime": "04:15:35.6000000",
      "EndTime": "04:15:35.8700000"
    }
  },
  {
    "TextLocation": {
      "Start": 175817,
      "End": 175821
    },
    "TimeRange": {
      "StartTime": "04:15:35.8700000",
      "EndTime": "04:15:36.0800000"
    }
  },
  {
    "TextLocation": {
      "Start": 175822,
      "End": 175829
    },
    "TimeRange": {
      "StartTime": "04:15:36.0800000",
      "EndTime": "04:15:36.2300000"
    }
  },
  {
    "TextLocation": {
      "Start": 175830,
      "End": 175835
    },
    "TimeRange": {
      "StartTime": "04:15:36.2300000",
      "EndTime": "04:15:36.3800000"
    }
  },
  {
    "TextLocation": {
      "Start": 175836,
      "End": 175842
    },
    "TimeRange": {
      "StartTime": "04:15:36.3800000",
      "EndTime": "04:15:36.5900000"
    }
  },
  {
    "TextLocation": {
      "Start": 175843,
      "End": 175851
    },
    "TimeRange": {
      "StartTime": "04:15:36.5900000",
      "EndTime": "04:15:37.2500000"
    }
  },
  {
    "TextLocation": {
      "Start": 175852,
      "End": 175859
    },
    "TimeRange": {
      "StartTime": "04:15:37.5200000",
      "EndTime": "04:15:37.9700000"
    }
  },
  {
    "TextLocation": {
      "Start": 175860,
      "End": 175865
    },
    "TimeRange": {
      "StartTime": "04:15:37.9700000",
      "EndTime": "04:15:38.3000000"
    }
  },
  {
    "TextLocation": {
      "Start": 175866,
      "End": 175869
    },
    "TimeRange": {
      "StartTime": "04:15:38.3000000",
      "EndTime": "04:15:38.3900000"
    }
  },
  {
    "TextLocation": {
      "Start": 175870,
      "End": 175873
    },
    "TimeRange": {
      "StartTime": "04:15:38.3900000",
      "EndTime": "04:15:38.4500000"
    }
  },
  {
    "TextLocation": {
      "Start": 175874,
      "End": 175883
    },
    "TimeRange": {
      "StartTime": "04:15:38.4500000",
      "EndTime": "04:15:38.9400000"
    }
  },
  {
    "TextLocation": {
      "Start": 175886,
      "End": 175889
    },
    "TimeRange": {
      "StartTime": "04:15:38.9700000",
      "EndTime": "04:15:39.6500000"
    }
  },
  {
    "TextLocation": {
      "Start": 175892,
      "End": 175895
    },
    "TimeRange": {
      "StartTime": "04:15:39.9200000",
      "EndTime": "04:15:40.0400000"
    }
  },
  {
    "TextLocation": {
      "Start": 175896,
      "End": 175899
    },
    "TimeRange": {
      "StartTime": "04:15:40.0400000",
      "EndTime": "04:15:40.1300000"
    }
  },
  {
    "TextLocation": {
      "Start": 175900,
      "End": 175905
    },
    "TimeRange": {
      "StartTime": "04:15:40.1300000",
      "EndTime": "04:15:40.2500000"
    }
  },
  {
    "TextLocation": {
      "Start": 175906,
      "End": 175908
    },
    "TimeRange": {
      "StartTime": "04:15:40.2500000",
      "EndTime": "04:15:40.3100000"
    }
  },
  {
    "TextLocation": {
      "Start": 175909,
      "End": 175913
    },
    "TimeRange": {
      "StartTime": "04:15:40.3100000",
      "EndTime": "04:15:40.4900000"
    }
  },
  {
    "TextLocation": {
      "Start": 175914,
      "End": 175917
    },
    "TimeRange": {
      "StartTime": "04:15:40.4900000",
      "EndTime": "04:15:40.6400000"
    }
  },
  {
    "TextLocation": {
      "Start": 175918,
      "End": 175919
    },
    "TimeRange": {
      "StartTime": "04:15:40.6400000",
      "EndTime": "04:15:40.7300000"
    }
  },
  {
    "TextLocation": {
      "Start": 175920,
      "End": 175923
    },
    "TimeRange": {
      "StartTime": "04:15:40.7300000",
      "EndTime": "04:15:41"
    }
  },
  {
    "TextLocation": {
      "Start": 175924,
      "End": 175932
    },
    "TimeRange": {
      "StartTime": "04:15:41",
      "EndTime": "04:15:41.6000000"
    }
  },
  {
    "TextLocation": {
      "Start": 175933,
      "End": 175937
    },
    "TimeRange": {
      "StartTime": "04:15:41.6000000",
      "EndTime": "04:15:42.2300000"
    }
  },
  {
    "TextLocation": {
      "Start": 175939,
      "End": 175947
    },
    "TimeRange": {
      "StartTime": "04:15:42.3200000",
      "EndTime": "04:15:42.6500000"
    }
  },
  {
    "TextLocation": {
      "Start": 175948,
      "End": 175952
    },
    "TimeRange": {
      "StartTime": "04:15:42.6500000",
      "EndTime": "04:15:42.8000000"
    }
  },
  {
    "TextLocation": {
      "Start": 175953,
      "End": 175960
    },
    "TimeRange": {
      "StartTime": "04:15:43.0700000",
      "EndTime": "04:15:43.4900000"
    }
  },
  {
    "TextLocation": {
      "Start": 175961,
      "End": 175964
    },
    "TimeRange": {
      "StartTime": "04:15:43.4900000",
      "EndTime": "04:15:43.9700000"
    }
  },
  {
    "TextLocation": {
      "Start": 175965,
      "End": 175966
    },
    "TimeRange": {
      "StartTime": "04:15:43.9700000",
      "EndTime": "04:15:44.5700000"
    }
  },
  {
    "TextLocation": {
      "Start": 175969,
      "End": 175973
    },
    "TimeRange": {
      "StartTime": "04:15:53.3900000",
      "EndTime": "04:15:53.8700000"
    }
  },
  {
    "TextLocation": {
      "Start": 175976,
      "End": 175985
    },
    "TimeRange": {
      "StartTime": "04:15:54.9300000",
      "EndTime": "04:15:55.3700000"
    }
  },
  {
    "TextLocation": {
      "Start": 175987,
      "End": 175994
    },
    "TimeRange": {
      "StartTime": "04:15:55.3700000",
      "EndTime": "04:15:55.5800000"
    }
  },
  {
    "TextLocation": {
      "Start": 175995,
      "End": 175997
    },
    "TimeRange": {
      "StartTime": "04:15:55.5800000",
      "EndTime": "04:15:55.6700000"
    }
  },
  {
    "TextLocation": {
      "Start": 175998,
      "End": 176001
    },
    "TimeRange": {
      "StartTime": "04:15:56.0400000",
      "EndTime": "04:15:56.1200000"
    }
  },
  {
    "TextLocation": {
      "Start": 176002,
      "End": 176006
    },
    "TimeRange": {
      "StartTime": "04:15:56.3900000",
      "EndTime": "04:15:56.5900000"
    }
  },
  {
    "TextLocation": {
      "Start": 176009,
      "End": 176011
    },
    "TimeRange": {
      "StartTime": "04:15:56.8400000",
      "EndTime": "04:15:56.9600000"
    }
  },
  {
    "TextLocation": {
      "Start": 176012,
      "End": 176015
    },
    "TimeRange": {
      "StartTime": "04:15:56.9600000",
      "EndTime": "04:15:57.0800000"
    }
  },
  {
    "TextLocation": {
      "Start": 176016,
      "End": 176025
    },
    "TimeRange": {
      "StartTime": "04:15:57.0800000",
      "EndTime": "04:15:57.5900000"
    }
  },
  {
    "TextLocation": {
      "Start": 176026,
      "End": 176030
    },
    "TimeRange": {
      "StartTime": "04:15:57.5900000",
      "EndTime": "04:15:57.7700000"
    }
  },
  {
    "TextLocation": {
      "Start": 176031,
      "End": 176033
    },
    "TimeRange": {
      "StartTime": "04:15:57.7700000",
      "EndTime": "04:15:57.8900000"
    }
  },
  {
    "TextLocation": {
      "Start": 176034,
      "End": 176037
    },
    "TimeRange": {
      "StartTime": "04:15:57.8900000",
      "EndTime": "04:15:58.1000000"
    }
  },
  {
    "TextLocation": {
      "Start": 176038,
      "End": 176040
    },
    "TimeRange": {
      "StartTime": "04:15:58.1000000",
      "EndTime": "04:15:58.1900000"
    }
  },
  {
    "TextLocation": {
      "Start": 176041,
      "End": 176044
    },
    "TimeRange": {
      "StartTime": "04:15:58.1900000",
      "EndTime": "04:15:58.3700000"
    }
  },
  {
    "TextLocation": {
      "Start": 176045,
      "End": 176051
    },
    "TimeRange": {
      "StartTime": "04:15:58.3700000",
      "EndTime": "04:15:58.7300000"
    }
  },
  {
    "TextLocation": {
      "Start": 176052,
      "End": 176055
    },
    "TimeRange": {
      "StartTime": "04:15:58.7300000",
      "EndTime": "04:15:58.8200000"
    }
  },
  {
    "TextLocation": {
      "Start": 176056,
      "End": 176064
    },
    "TimeRange": {
      "StartTime": "04:15:58.8200000",
      "EndTime": "04:15:59.2100000"
    }
  },
  {
    "TextLocation": {
      "Start": 176065,
      "End": 176067
    },
    "TimeRange": {
      "StartTime": "04:15:59.2100000",
      "EndTime": "04:15:59.3600000"
    }
  },
  {
    "TextLocation": {
      "Start": 176068,
      "End": 176072
    },
    "TimeRange": {
      "StartTime": "04:15:59.3600000",
      "EndTime": "04:15:59.6000000"
    }
  },
  {
    "TextLocation": {
      "Start": 176073,
      "End": 176075
    },
    "TimeRange": {
      "StartTime": "04:15:59.6000000",
      "EndTime": "04:15:59.6900000"
    }
  },
  {
    "TextLocation": {
      "Start": 176076,
      "End": 176080
    },
    "TimeRange": {
      "StartTime": "04:15:59.6900000",
      "EndTime": "04:15:59.9900000"
    }
  },
  {
    "TextLocation": {
      "Start": 176081,
      "End": 176089
    },
    "TimeRange": {
      "StartTime": "04:16:00.8900000",
      "EndTime": "04:16:01.4000000"
    }
  },
  {
    "TextLocation": {
      "Start": 176090,
      "End": 176093
    },
    "TimeRange": {
      "StartTime": "04:16:01.4000000",
      "EndTime": "04:16:01.9100000"
    }
  },
  {
    "TextLocation": {
      "Start": 176094,
      "End": 176101
    },
    "TimeRange": {
      "StartTime": "04:16:01.9100000",
      "EndTime": "04:16:02.3600000"
    }
  },
  {
    "TextLocation": {
      "Start": 176102,
      "End": 176104
    },
    "TimeRange": {
      "StartTime": "04:16:02.3600000",
      "EndTime": "04:16:02.6000000"
    }
  },
  {
    "TextLocation": {
      "Start": 176105,
      "End": 176108
    },
    "TimeRange": {
      "StartTime": "04:16:02.6000000",
      "EndTime": "04:16:02.6900000"
    }
  },
  {
    "TextLocation": {
      "Start": 176109,
      "End": 176115
    },
    "TimeRange": {
      "StartTime": "04:16:02.6900000",
      "EndTime": "04:16:02.9600000"
    }
  },
  {
    "TextLocation": {
      "Start": 176116,
      "End": 176122
    },
    "TimeRange": {
      "StartTime": "04:16:02.9600000",
      "EndTime": "04:16:03.5000000"
    }
  },
  {
    "TextLocation": {
      "Start": 176130,
      "End": 176133
    },
    "TimeRange": {
      "StartTime": "04:16:03.5300000",
      "EndTime": "04:16:04.1600000"
    }
  },
  {
    "TextLocation": {
      "Start": 176141,
      "End": 176144
    },
    "TimeRange": {
      "StartTime": "04:16:05.5400000",
      "EndTime": "04:16:05.7500000"
    }
  },
  {
    "TextLocation": {
      "Start": 176145,
      "End": 176148
    },
    "TimeRange": {
      "StartTime": "04:16:05.7500000",
      "EndTime": "04:16:05.9900000"
    }
  },
  {
    "TextLocation": {
      "Start": 176149,
      "End": 176153
    },
    "TimeRange": {
      "StartTime": "04:16:05.9900000",
      "EndTime": "04:16:06.3200000"
    }
  },
  {
    "TextLocation": {
      "Start": 176154,
      "End": 176156
    },
    "TimeRange": {
      "StartTime": "04:16:06.3200000",
      "EndTime": "04:16:06.4700000"
    }
  },
  {
    "TextLocation": {
      "Start": 176157,
      "End": 176159
    },
    "TimeRange": {
      "StartTime": "04:16:06.4700000",
      "EndTime": "04:16:06.5600000"
    }
  },
  {
    "TextLocation": {
      "Start": 176160,
      "End": 176163
    },
    "TimeRange": {
      "StartTime": "04:16:06.5600000",
      "EndTime": "04:16:06.6500000"
    }
  },
  {
    "TextLocation": {
      "Start": 176164,
      "End": 176167
    },
    "TimeRange": {
      "StartTime": "04:16:06.6500000",
      "EndTime": "04:16:06.8000000"
    }
  },
  {
    "TextLocation": {
      "Start": 176168,
      "End": 176176
    },
    "TimeRange": {
      "StartTime": "04:16:06.8000000",
      "EndTime": "04:16:07.2800000"
    }
  },
  {
    "TextLocation": {
      "Start": 176177,
      "End": 176180
    },
    "TimeRange": {
      "StartTime": "04:16:07.2800000",
      "EndTime": "04:16:07.5500000"
    }
  },
  {
    "TextLocation": {
      "Start": 176181,
      "End": 176184
    },
    "TimeRange": {
      "StartTime": "04:16:07.5500000",
      "EndTime": "04:16:07.7000000"
    }
  },
  {
    "TextLocation": {
      "Start": 176185,
      "End": 176197
    },
    "TimeRange": {
      "StartTime": "04:16:07.7000000",
      "EndTime": "04:16:08.3300000"
    }
  },
  {
    "TextLocation": {
      "Start": 176198,
      "End": 176200
    },
    "TimeRange": {
      "StartTime": "04:16:08.3300000",
      "EndTime": "04:16:08.4500000"
    }
  },
  {
    "TextLocation": {
      "Start": 176201,
      "End": 176205
    },
    "TimeRange": {
      "StartTime": "04:16:08.4500000",
      "EndTime": "04:16:08.6900000"
    }
  },
  {
    "TextLocation": {
      "Start": 176206,
      "End": 176211
    },
    "TimeRange": {
      "StartTime": "04:16:08.6900000",
      "EndTime": "04:16:08.9900000"
    }
  },
  {
    "TextLocation": {
      "Start": 176212,
      "End": 176224
    },
    "TimeRange": {
      "StartTime": "04:16:08.9900000",
      "EndTime": "04:16:09.5300000"
    }
  },
  {
    "TextLocation": {
      "Start": 176225,
      "End": 176228
    },
    "TimeRange": {
      "StartTime": "04:16:09.5300000",
      "EndTime": "04:16:09.6400000"
    }
  },
  {
    "TextLocation": {
      "Start": 176236,
      "End": 176239
    },
    "TimeRange": {
      "StartTime": "04:16:11.0600000",
      "EndTime": "04:16:11.3600000"
    }
  },
  {
    "TextLocation": {
      "Start": 176240,
      "End": 176245
    },
    "TimeRange": {
      "StartTime": "04:16:11.3600000",
      "EndTime": "04:16:11.6600000"
    }
  },
  {
    "TextLocation": {
      "Start": 176246,
      "End": 176253
    },
    "TimeRange": {
      "StartTime": "04:16:11.6600000",
      "EndTime": "04:16:12.2600000"
    }
  },
  {
    "TextLocation": {
      "Start": 176256,
      "End": 176261
    },
    "TimeRange": {
      "StartTime": "04:16:12.2600000",
      "EndTime": "04:16:13.1300000"
    }
  },
  {
    "TextLocation": {
      "Start": 176262,
      "End": 176264
    },
    "TimeRange": {
      "StartTime": "04:16:13.1300000",
      "EndTime": "04:16:13.7600000"
    }
  },
  {
    "TextLocation": {
      "Start": 176265,
      "End": 176267
    },
    "TimeRange": {
      "StartTime": "04:16:13.7600000",
      "EndTime": "04:16:14.0300000"
    }
  },
  {
    "TextLocation": {
      "Start": 176268,
      "End": 176276
    },
    "TimeRange": {
      "StartTime": "04:16:14.0600000",
      "EndTime": "04:16:14.5900000"
    }
  },
  {
    "TextLocation": {
      "Start": 176277,
      "End": 176284
    },
    "TimeRange": {
      "StartTime": "04:16:14.6300000",
      "EndTime": "04:16:14.9000000"
    }
  },
  {
    "TextLocation": {
      "Start": 176287,
      "End": 176290
    },
    "TimeRange": {
      "StartTime": "04:16:15.0500000",
      "EndTime": "04:16:15.3800000"
    }
  },
  {
    "TextLocation": {
      "Start": 176291,
      "End": 176293
    },
    "TimeRange": {
      "StartTime": "04:16:15.3800000",
      "EndTime": "04:16:15.5300000"
    }
  },
  {
    "TextLocation": {
      "Start": 176294,
      "End": 176297
    },
    "TimeRange": {
      "StartTime": "04:16:15.5300000",
      "EndTime": "04:16:15.6800000"
    }
  },
  {
    "TextLocation": {
      "Start": 176298,
      "End": 176303
    },
    "TimeRange": {
      "StartTime": "04:16:15.6800000",
      "EndTime": "04:16:16.0700000"
    }
  },
  {
    "TextLocation": {
      "Start": 176304,
      "End": 176308
    },
    "TimeRange": {
      "StartTime": "04:16:16.0700000",
      "EndTime": "04:16:16.9700000"
    }
  },
  {
    "TextLocation": {
      "Start": 176309,
      "End": 176312
    },
    "TimeRange": {
      "StartTime": "04:16:17.0600000",
      "EndTime": "04:16:17.8100000"
    }
  },
  {
    "TextLocation": {
      "Start": 176313,
      "End": 176314
    },
    "TimeRange": {
      "StartTime": "04:16:17.8100000",
      "EndTime": "04:16:18.2500000"
    }
  },
  {
    "TextLocation": {
      "Start": 176315,
      "End": 176320
    },
    "TimeRange": {
      "StartTime": "04:16:18.5000000",
      "EndTime": "04:16:18.7700000"
    }
  },
  {
    "TextLocation": {
      "Start": 176321,
      "End": 176325
    },
    "TimeRange": {
      "StartTime": "04:16:18.7700000",
      "EndTime": "04:16:19.4900000"
    }
  },
  {
    "TextLocation": {
      "Start": 176326,
      "End": 176328
    },
    "TimeRange": {
      "StartTime": "04:16:19.5500000",
      "EndTime": "04:16:20.3300000"
    }
  },
  {
    "TextLocation": {
      "Start": 176329,
      "End": 176331
    },
    "TimeRange": {
      "StartTime": "04:16:20.3300000",
      "EndTime": "04:16:20.4800000"
    }
  },
  {
    "TextLocation": {
      "Start": 176332,
      "End": 176341
    },
    "TimeRange": {
      "StartTime": "04:16:20.4800000",
      "EndTime": "04:16:21.5300000"
    }
  },
  {
    "TextLocation": {
      "Start": 176344,
      "End": 176346
    },
    "TimeRange": {
      "StartTime": "04:16:21.5700000",
      "EndTime": "04:16:21.6200000"
    }
  },
  {
    "TextLocation": {
      "Start": 176347,
      "End": 176351
    },
    "TimeRange": {
      "StartTime": "04:16:21.6200000",
      "EndTime": "04:16:21.8000000"
    }
  },
  {
    "TextLocation": {
      "Start": 176352,
      "End": 176356
    },
    "TimeRange": {
      "StartTime": "04:16:21.8000000",
      "EndTime": "04:16:21.8900000"
    }
  },
  {
    "TextLocation": {
      "Start": 176357,
      "End": 176362
    },
    "TimeRange": {
      "StartTime": "04:16:21.8900000",
      "EndTime": "04:16:22.1900000"
    }
  },
  {
    "TextLocation": {
      "Start": 176365,
      "End": 176373
    },
    "TimeRange": {
      "StartTime": "04:16:22.1900000",
      "EndTime": "04:16:22.5200000"
    }
  },
  {
    "TextLocation": {
      "Start": 176374,
      "End": 176378
    },
    "TimeRange": {
      "StartTime": "04:16:22.5200000",
      "EndTime": "04:16:22.9400000"
    }
  },
  {
    "TextLocation": {
      "Start": 176386,
      "End": 176389
    },
    "TimeRange": {
      "StartTime": "04:16:25.0500000",
      "EndTime": "04:16:25.3200000"
    }
  },
  {
    "TextLocation": {
      "Start": 176390,
      "End": 176395
    },
    "TimeRange": {
      "StartTime": "04:16:25.3200000",
      "EndTime": "04:16:25.6800000"
    }
  },
  {
    "TextLocation": {
      "Start": 176397,
      "End": 176401
    },
    "TimeRange": {
      "StartTime": "04:16:25.6800000",
      "EndTime": "04:16:26.0100000"
    }
  },
  {
    "TextLocation": {
      "Start": 176402,
      "End": 176406
    },
    "TimeRange": {
      "StartTime": "04:16:26.0400000",
      "EndTime": "04:16:26.3400000"
    }
  },
  {
    "TextLocation": {
      "Start": 176407,
      "End": 176411
    },
    "TimeRange": {
      "StartTime": "04:16:26.3400000",
      "EndTime": "04:16:26.5500000"
    }
  },
  {
    "TextLocation": {
      "Start": 176412,
      "End": 176417
    },
    "TimeRange": {
      "StartTime": "04:16:26.5500000",
      "EndTime": "04:16:26.8800000"
    }
  },
  {
    "TextLocation": {
      "Start": 176418,
      "End": 176424
    },
    "TimeRange": {
      "StartTime": "04:16:26.8800000",
      "EndTime": "04:16:27.3000000"
    }
  },
  {
    "TextLocation": {
      "Start": 176425,
      "End": 176434
    },
    "TimeRange": {
      "StartTime": "04:16:27.3000000",
      "EndTime": "04:16:28.1400000"
    }
  },
  {
    "TextLocation": {
      "Start": 176442,
      "End": 176450
    },
    "TimeRange": {
      "StartTime": "04:16:30",
      "EndTime": "04:16:30.5300000"
    }
  },
  {
    "TextLocation": {
      "Start": 176451,
      "End": 176454
    },
    "TimeRange": {
      "StartTime": "04:16:30.5300000",
      "EndTime": "04:16:31.0500000"
    }
  },
  {
    "TextLocation": {
      "Start": 176456,
      "End": 176460
    },
    "TimeRange": {
      "StartTime": "04:16:31.0800000",
      "EndTime": "04:16:32.1900000"
    }
  },
  {
    "TextLocation": {
      "Start": 176462,
      "End": 176464
    },
    "TimeRange": {
      "StartTime": "04:16:32.8500000",
      "EndTime": "04:16:33.3600000"
    }
  },
  {
    "TextLocation": {
      "Start": 176465,
      "End": 176468
    },
    "TimeRange": {
      "StartTime": "04:16:33.3600000",
      "EndTime": "04:16:33.6600000"
    }
  },
  {
    "TextLocation": {
      "Start": 176469,
      "End": 176473
    },
    "TimeRange": {
      "StartTime": "04:16:33.6600000",
      "EndTime": "04:16:34.0200000"
    }
  },
  {
    "TextLocation": {
      "Start": 176474,
      "End": 176478
    },
    "TimeRange": {
      "StartTime": "04:16:34.0200000",
      "EndTime": "04:16:34.3800000"
    }
  },
  {
    "TextLocation": {
      "Start": 176479,
      "End": 176486
    },
    "TimeRange": {
      "StartTime": "04:16:34.3800000",
      "EndTime": "04:16:34.6800000"
    }
  },
  {
    "TextLocation": {
      "Start": 176487,
      "End": 176495
    },
    "TimeRange": {
      "StartTime": "04:16:34.6800000",
      "EndTime": "04:16:35.0100000"
    }
  },
  {
    "TextLocation": {
      "Start": 176496,
      "End": 176500
    },
    "TimeRange": {
      "StartTime": "04:16:35.0100000",
      "EndTime": "04:16:35.5200000"
    }
  },
  {
    "TextLocation": {
      "Start": 176508,
      "End": 176511
    },
    "TimeRange": {
      "StartTime": "04:16:36.2700000",
      "EndTime": "04:16:36.3900000"
    }
  },
  {
    "TextLocation": {
      "Start": 176512,
      "End": 176516
    },
    "TimeRange": {
      "StartTime": "04:16:36.3900000",
      "EndTime": "04:16:36.6000000"
    }
  },
  {
    "TextLocation": {
      "Start": 176517,
      "End": 176523
    },
    "TimeRange": {
      "StartTime": "04:16:36.6000000",
      "EndTime": "04:16:37.0500000"
    }
  },
  {
    "TextLocation": {
      "Start": 176524,
      "End": 176529
    },
    "TimeRange": {
      "StartTime": "04:16:37.0500000",
      "EndTime": "04:16:37.3500000"
    }
  },
  {
    "TextLocation": {
      "Start": 176530,
      "End": 176532
    },
    "TimeRange": {
      "StartTime": "04:16:37.3500000",
      "EndTime": "04:16:37.4700000"
    }
  },
  {
    "TextLocation": {
      "Start": 176533,
      "End": 176536
    },
    "TimeRange": {
      "StartTime": "04:16:37.4700000",
      "EndTime": "04:16:37.6500000"
    }
  },
  {
    "TextLocation": {
      "Start": 176537,
      "End": 176540
    },
    "TimeRange": {
      "StartTime": "04:16:37.6500000",
      "EndTime": "04:16:37.7700000"
    }
  },
  {
    "TextLocation": {
      "Start": 176541,
      "End": 176546
    },
    "TimeRange": {
      "StartTime": "04:16:37.7700000",
      "EndTime": "04:16:37.9500000"
    }
  },
  {
    "TextLocation": {
      "Start": 176547,
      "End": 176549
    },
    "TimeRange": {
      "StartTime": "04:16:37.9500000",
      "EndTime": "04:16:38.0700000"
    }
  },
  {
    "TextLocation": {
      "Start": 176550,
      "End": 176557
    },
    "TimeRange": {
      "StartTime": "04:16:38.0700000",
      "EndTime": "04:16:38.4000000"
    }
  },
  {
    "TextLocation": {
      "Start": 176558,
      "End": 176561
    },
    "TimeRange": {
      "StartTime": "04:16:39.4500000",
      "EndTime": "04:16:39.5500000"
    }
  },
  {
    "TextLocation": {
      "Start": 176562,
      "End": 176570
    },
    "TimeRange": {
      "StartTime": "04:16:39.6000000",
      "EndTime": "04:16:40.0500000"
    }
  },
  {
    "TextLocation": {
      "Start": 176571,
      "End": 176575
    },
    "TimeRange": {
      "StartTime": "04:16:40.0500000",
      "EndTime": "04:16:40.4400000"
    }
  },
  {
    "TextLocation": {
      "Start": 176576,
      "End": 176579
    },
    "TimeRange": {
      "StartTime": "04:16:40.4400000",
      "EndTime": "04:16:40.6800000"
    }
  },
  {
    "TextLocation": {
      "Start": 176580,
      "End": 176585
    },
    "TimeRange": {
      "StartTime": "04:16:40.6800000",
      "EndTime": "04:16:41.1600000"
    }
  },
  {
    "TextLocation": {
      "Start": 176586,
      "End": 176590
    },
    "TimeRange": {
      "StartTime": "04:16:41.1600000",
      "EndTime": "04:16:41.4300000"
    }
  },
  {
    "TextLocation": {
      "Start": 176591,
      "End": 176594
    },
    "TimeRange": {
      "StartTime": "04:16:41.4300000",
      "EndTime": "04:16:41.5200000"
    }
  },
  {
    "TextLocation": {
      "Start": 176595,
      "End": 176604
    },
    "TimeRange": {
      "StartTime": "04:16:41.5200000",
      "EndTime": "04:16:42.1500000"
    }
  },
  {
    "TextLocation": {
      "Start": 176605,
      "End": 176607
    },
    "TimeRange": {
      "StartTime": "04:16:42.1500000",
      "EndTime": "04:16:42.3900000"
    }
  },
  {
    "TextLocation": {
      "Start": 176608,
      "End": 176612
    },
    "TimeRange": {
      "StartTime": "04:16:42.3900000",
      "EndTime": "04:16:43.0200000"
    }
  },
  {
    "TextLocation": {
      "Start": 176613,
      "End": 176617
    },
    "TimeRange": {
      "StartTime": "04:16:43.0200000",
      "EndTime": "04:16:43.6500000"
    }
  },
  {
    "TextLocation": {
      "Start": 176618,
      "End": 176620
    },
    "TimeRange": {
      "StartTime": "04:16:43.6500000",
      "EndTime": "04:16:43.7400000"
    }
  },
  {
    "TextLocation": {
      "Start": 176621,
      "End": 176625
    },
    "TimeRange": {
      "StartTime": "04:16:43.7400000",
      "EndTime": "04:16:44.0100000"
    }
  },
  {
    "TextLocation": {
      "Start": 176626,
      "End": 176634
    },
    "TimeRange": {
      "StartTime": "04:16:44.0100000",
      "EndTime": "04:16:44.7200000"
    }
  },
  {
    "TextLocation": {
      "Start": 176636,
      "End": 176638
    },
    "TimeRange": {
      "StartTime": "04:16:44.7300000",
      "EndTime": "04:16:44.8500000"
    }
  },
  {
    "TextLocation": {
      "Start": 176639,
      "End": 176642
    },
    "TimeRange": {
      "StartTime": "04:16:44.8500000",
      "EndTime": "04:16:45.0300000"
    }
  },
  {
    "TextLocation": {
      "Start": 176643,
      "End": 176647
    },
    "TimeRange": {
      "StartTime": "04:16:45.0300000",
      "EndTime": "04:16:45.5400000"
    }
  },
  {
    "TextLocation": {
      "Start": 176648,
      "End": 176652
    },
    "TimeRange": {
      "StartTime": "04:16:45.7800000",
      "EndTime": "04:16:46.1100000"
    }
  },
  {
    "TextLocation": {
      "Start": 176653,
      "End": 176656
    },
    "TimeRange": {
      "StartTime": "04:16:46.1100000",
      "EndTime": "04:16:46.2000000"
    }
  },
  {
    "TextLocation": {
      "Start": 176657,
      "End": 176668
    },
    "TimeRange": {
      "StartTime": "04:16:46.2000000",
      "EndTime": "04:16:46.6800000"
    }
  },
  {
    "TextLocation": {
      "Start": 176669,
      "End": 176674
    },
    "TimeRange": {
      "StartTime": "04:16:46.6800000",
      "EndTime": "04:16:47.1600000"
    }
  },
  {
    "TextLocation": {
      "Start": 176675,
      "End": 176678
    },
    "TimeRange": {
      "StartTime": "04:16:47.1900000",
      "EndTime": "04:16:47.8800000"
    }
  },
  {
    "TextLocation": {
      "Start": 176679,
      "End": 176683
    },
    "TimeRange": {
      "StartTime": "04:16:48.5400000",
      "EndTime": "04:16:48.6900000"
    }
  },
  {
    "TextLocation": {
      "Start": 176684,
      "End": 176686
    },
    "TimeRange": {
      "StartTime": "04:16:48.7200000",
      "EndTime": "04:16:48.8100000"
    }
  },
  {
    "TextLocation": {
      "Start": 176689,
      "End": 176693
    },
    "TimeRange": {
      "StartTime": "04:16:48.8100000",
      "EndTime": "04:16:49.2700000"
    }
  },
  {
    "TextLocation": {
      "Start": 176694,
      "End": 176698
    },
    "TimeRange": {
      "StartTime": "04:16:49.2700000",
      "EndTime": "04:16:49.7400000"
    }
  },
  {
    "TextLocation": {
      "Start": 176705,
      "End": 176706
    },
    "TimeRange": {
      "StartTime": "04:16:50.1300000",
      "EndTime": "04:16:50.4300000"
    }
  },
  {
    "TextLocation": {
      "Start": 176707,
      "End": 176709
    },
    "TimeRange": {
      "StartTime": "04:16:50.4300000",
      "EndTime": "04:16:50.5500000"
    }
  },
  {
    "TextLocation": {
      "Start": 176710,
      "End": 176714
    },
    "TimeRange": {
      "StartTime": "04:16:50.5500000",
      "EndTime": "04:16:50.7600000"
    }
  },
  {
    "TextLocation": {
      "Start": 176715,
      "End": 176720
    },
    "TimeRange": {
      "StartTime": "04:16:50.7600000",
      "EndTime": "04:16:51.0600000"
    }
  },
  {
    "TextLocation": {
      "Start": 176721,
      "End": 176724
    },
    "TimeRange": {
      "StartTime": "04:16:51.0600000",
      "EndTime": "04:16:51.6000000"
    }
  },
  {
    "TextLocation": {
      "Start": 176725,
      "End": 176728
    },
    "TimeRange": {
      "StartTime": "04:16:51.6000000",
      "EndTime": "04:16:51.9000000"
    }
  },
  {
    "TextLocation": {
      "Start": 176729,
      "End": 176732
    },
    "TimeRange": {
      "StartTime": "04:16:51.9000000",
      "EndTime": "04:16:52.0800000"
    }
  },
  {
    "TextLocation": {
      "Start": 176733,
      "End": 176737
    },
    "TimeRange": {
      "StartTime": "04:16:52.0800000",
      "EndTime": "04:16:52.4400000"
    }
  },
  {
    "TextLocation": {
      "Start": 176738,
      "End": 176740
    },
    "TimeRange": {
      "StartTime": "04:16:52.4400000",
      "EndTime": "04:16:52.6200000"
    }
  },
  {
    "TextLocation": {
      "Start": 176741,
      "End": 176745
    },
    "TimeRange": {
      "StartTime": "04:16:52.6200000",
      "EndTime": "04:16:53.0100000"
    }
  },
  {
    "TextLocation": {
      "Start": 176746,
      "End": 176748
    },
    "TimeRange": {
      "StartTime": "04:16:53.0100000",
      "EndTime": "04:16:53.4600000"
    }
  },
  {
    "TextLocation": {
      "Start": 176751,
      "End": 176754
    },
    "TimeRange": {
      "StartTime": "04:16:56.2000000",
      "EndTime": "04:16:56.5300000"
    }
  },
  {
    "TextLocation": {
      "Start": 176755,
      "End": 176760
    },
    "TimeRange": {
      "StartTime": "04:16:56.5300000",
      "EndTime": "04:16:56.9500000"
    }
  },
  {
    "TextLocation": {
      "Start": 176761,
      "End": 176764
    },
    "TimeRange": {
      "StartTime": "04:16:56.9500000",
      "EndTime": "04:16:57.3100000"
    }
  },
  {
    "TextLocation": {
      "Start": 176765,
      "End": 176769
    },
    "TimeRange": {
      "StartTime": "04:16:57.3100000",
      "EndTime": "04:16:57.6100000"
    }
  },
  {
    "TextLocation": {
      "Start": 176770,
      "End": 176775
    },
    "TimeRange": {
      "StartTime": "04:16:57.6100000",
      "EndTime": "04:16:58"
    }
  },
  {
    "TextLocation": {
      "Start": 176776,
      "End": 176783
    },
    "TimeRange": {
      "StartTime": "04:16:58",
      "EndTime": "04:16:58.6000000"
    }
  },
  {
    "TextLocation": {
      "Start": 176786,
      "End": 176789
    },
    "TimeRange": {
      "StartTime": "04:16:58.6000000",
      "EndTime": "04:16:58.8400000"
    }
  },
  {
    "TextLocation": {
      "Start": 176790,
      "End": 176794
    },
    "TimeRange": {
      "StartTime": "04:16:58.8400000",
      "EndTime": "04:16:59.0500000"
    }
  },
  {
    "TextLocation": {
      "Start": 176795,
      "End": 176802
    },
    "TimeRange": {
      "StartTime": "04:16:59.0500000",
      "EndTime": "04:16:59.5300000"
    }
  },
  {
    "TextLocation": {
      "Start": 176803,
      "End": 176806
    },
    "TimeRange": {
      "StartTime": "04:16:59.5300000",
      "EndTime": "04:16:59.7100000"
    }
  },
  {
    "TextLocation": {
      "Start": 176807,
      "End": 176808
    },
    "TimeRange": {
      "StartTime": "04:16:59.7100000",
      "EndTime": "04:16:59.8000000"
    }
  },
  {
    "TextLocation": {
      "Start": 176809,
      "End": 176812
    },
    "TimeRange": {
      "StartTime": "04:16:59.8000000",
      "EndTime": "04:17:00.0100000"
    }
  },
  {
    "TextLocation": {
      "Start": 176813,
      "End": 176818
    },
    "TimeRange": {
      "StartTime": "04:17:00.0100000",
      "EndTime": "04:17:00.3400000"
    }
  },
  {
    "TextLocation": {
      "Start": 176819,
      "End": 176822
    },
    "TimeRange": {
      "StartTime": "04:17:00.3400000",
      "EndTime": "04:17:00.4900000"
    }
  },
  {
    "TextLocation": {
      "Start": 176823,
      "End": 176825
    },
    "TimeRange": {
      "StartTime": "04:17:00.4900000",
      "EndTime": "04:17:00.8700000"
    }
  },
  {
    "TextLocation": {
      "Start": 176828,
      "End": 176833
    },
    "TimeRange": {
      "StartTime": "04:17:00.8800000",
      "EndTime": "04:17:01.2400000"
    }
  },
  {
    "TextLocation": {
      "Start": 176834,
      "End": 176837
    },
    "TimeRange": {
      "StartTime": "04:17:01.2400000",
      "EndTime": "04:17:01.3900000"
    }
  },
  {
    "TextLocation": {
      "Start": 176840,
      "End": 176845
    },
    "TimeRange": {
      "StartTime": "04:17:01.3900000",
      "EndTime": "04:17:01.9300000"
    }
  },
  {
    "TextLocation": {
      "Start": 176846,
      "End": 176853
    },
    "TimeRange": {
      "StartTime": "04:17:01.9300000",
      "EndTime": "04:17:02.5000000"
    }
  },
  {
    "TextLocation": {
      "Start": 176854,
      "End": 176858
    },
    "TimeRange": {
      "StartTime": "04:17:02.5000000",
      "EndTime": "04:17:03.1800000"
    }
  },
  {
    "TextLocation": {
      "Start": 176866,
      "End": 176869
    },
    "TimeRange": {
      "StartTime": "04:17:03.1900000",
      "EndTime": "04:17:03.3400000"
    }
  },
  {
    "TextLocation": {
      "Start": 176870,
      "End": 176874
    },
    "TimeRange": {
      "StartTime": "04:17:03.3400000",
      "EndTime": "04:17:03.4900000"
    }
  },
  {
    "TextLocation": {
      "Start": 176875,
      "End": 176878
    },
    "TimeRange": {
      "StartTime": "04:17:03.4900000",
      "EndTime": "04:17:03.6700000"
    }
  },
  {
    "TextLocation": {
      "Start": 176886,
      "End": 176887
    },
    "TimeRange": {
      "StartTime": "04:17:09.1400000",
      "EndTime": "04:17:09.2200000"
    }
  },
  {
    "TextLocation": {
      "Start": 176888,
      "End": 176895
    },
    "TimeRange": {
      "StartTime": "04:17:09.2800000",
      "EndTime": "04:17:09.4600000"
    }
  },
  {
    "TextLocation": {
      "Start": 176896,
      "End": 176901
    },
    "TimeRange": {
      "StartTime": "04:17:09.5000000",
      "EndTime": "04:17:09.6000000"
    }
  },
  {
    "TextLocation": {
      "Start": 176902,
      "End": 176904
    },
    "TimeRange": {
      "StartTime": "04:17:09.6100000",
      "EndTime": "04:17:09.8200000"
    }
  },
  {
    "TextLocation": {
      "Start": 176905,
      "End": 176907
    },
    "TimeRange": {
      "StartTime": "04:17:09.8200000",
      "EndTime": "04:17:10.2100000"
    }
  },
  {
    "TextLocation": {
      "Start": 176910,
      "End": 176913
    },
    "TimeRange": {
      "StartTime": "04:17:10.2100000",
      "EndTime": "04:17:10.5100000"
    }
  },
  {
    "TextLocation": {
      "Start": 176916,
      "End": 176920
    },
    "TimeRange": {
      "StartTime": "04:17:10.7600000",
      "EndTime": "04:17:11.1100000"
    }
  },
  {
    "TextLocation": {
      "Start": 176923,
      "End": 176926
    },
    "TimeRange": {
      "StartTime": "04:17:11.1400000",
      "EndTime": "04:17:11.3400000"
    }
  },
  {
    "TextLocation": {
      "Start": 176927,
      "End": 176931
    },
    "TimeRange": {
      "StartTime": "04:17:11.3500000",
      "EndTime": "04:17:11.6200000"
    }
  },
  {
    "TextLocation": {
      "Start": 176933,
      "End": 176937
    },
    "TimeRange": {
      "StartTime": "04:17:11.9800000",
      "EndTime": "04:17:12.4900000"
    }
  },
  {
    "TextLocation": {
      "Start": 176938,
      "End": 176942
    },
    "TimeRange": {
      "StartTime": "04:17:12.4900000",
      "EndTime": "04:17:12.8800000"
    }
  },
  {
    "TextLocation": {
      "Start": 176945,
      "End": 176948
    },
    "TimeRange": {
      "StartTime": "04:17:12.8800000",
      "EndTime": "04:17:13.2100000"
    }
  },
  {
    "TextLocation": {
      "Start": 176949,
      "End": 176951
    },
    "TimeRange": {
      "StartTime": "04:17:13.2100000",
      "EndTime": "04:17:13.4200000"
    }
  },
  {
    "TextLocation": {
      "Start": 176952,
      "End": 176954
    },
    "TimeRange": {
      "StartTime": "04:17:13.4200000",
      "EndTime": "04:17:13.4800000"
    }
  },
  {
    "TextLocation": {
      "Start": 176955,
      "End": 176960
    },
    "TimeRange": {
      "StartTime": "04:17:13.4800000",
      "EndTime": "04:17:13.8400000"
    }
  },
  {
    "TextLocation": {
      "Start": 176962,
      "End": 176965
    },
    "TimeRange": {
      "StartTime": "04:17:13.8400000",
      "EndTime": "04:17:14.4400000"
    }
  },
  {
    "TextLocation": {
      "Start": 176968,
      "End": 176971
    },
    "TimeRange": {
      "StartTime": "04:17:14.4400000",
      "EndTime": "04:17:14.6800000"
    }
  },
  {
    "TextLocation": {
      "Start": 176972,
      "End": 176976
    },
    "TimeRange": {
      "StartTime": "04:17:14.6800000",
      "EndTime": "04:17:14.9800000"
    }
  },
  {
    "TextLocation": {
      "Start": 176977,
      "End": 176981
    },
    "TimeRange": {
      "StartTime": "04:17:14.9800000",
      "EndTime": "04:17:15.1900000"
    }
  },
  {
    "TextLocation": {
      "Start": 176983,
      "End": 176987
    },
    "TimeRange": {
      "StartTime": "04:17:15.1900000",
      "EndTime": "04:17:15.7300000"
    }
  },
  {
    "TextLocation": {
      "Start": 176990,
      "End": 176995
    },
    "TimeRange": {
      "StartTime": "04:17:15.7600000",
      "EndTime": "04:17:16.0600000"
    }
  },
  {
    "TextLocation": {
      "Start": 176996,
      "End": 176998
    },
    "TimeRange": {
      "StartTime": "04:17:16.0600000",
      "EndTime": "04:17:16.2100000"
    }
  },
  {
    "TextLocation": {
      "Start": 176999,
      "End": 177005
    },
    "TimeRange": {
      "StartTime": "04:17:16.2400000",
      "EndTime": "04:17:16.5700000"
    }
  },
  {
    "TextLocation": {
      "Start": 177006,
      "End": 177010
    },
    "TimeRange": {
      "StartTime": "04:17:16.5700000",
      "EndTime": "04:17:16.7800000"
    }
  },
  {
    "TextLocation": {
      "Start": 177011,
      "End": 177015
    },
    "TimeRange": {
      "StartTime": "04:17:16.7800000",
      "EndTime": "04:17:17.0800000"
    }
  },
  {
    "TextLocation": {
      "Start": 177016,
      "End": 177021
    },
    "TimeRange": {
      "StartTime": "04:17:17.0800000",
      "EndTime": "04:17:17.4700000"
    }
  },
  {
    "TextLocation": {
      "Start": 177022,
      "End": 177029
    },
    "TimeRange": {
      "StartTime": "04:17:17.4700000",
      "EndTime": "04:17:18.1300000"
    }
  },
  {
    "TextLocation": {
      "Start": 177037,
      "End": 177040
    },
    "TimeRange": {
      "StartTime": "04:17:18.8200000",
      "EndTime": "04:17:18.9000000"
    }
  },
  {
    "TextLocation": {
      "Start": 177041,
      "End": 177044
    },
    "TimeRange": {
      "StartTime": "04:17:18.9400000",
      "EndTime": "04:17:19.0300000"
    }
  },
  {
    "TextLocation": {
      "Start": 177045,
      "End": 177050
    },
    "TimeRange": {
      "StartTime": "04:17:19.0300000",
      "EndTime": "04:17:19.1500000"
    }
  },
  {
    "TextLocation": {
      "Start": 177051,
      "End": 177053
    },
    "TimeRange": {
      "StartTime": "04:17:19.1500000",
      "EndTime": "04:17:19.2400000"
    }
  },
  {
    "TextLocation": {
      "Start": 177054,
      "End": 177058
    },
    "TimeRange": {
      "StartTime": "04:17:19.2400000",
      "EndTime": "04:17:19.4200000"
    }
  },
  {
    "TextLocation": {
      "Start": 177059,
      "End": 177062
    },
    "TimeRange": {
      "StartTime": "04:17:19.4200000",
      "EndTime": "04:17:19.5100000"
    }
  },
  {
    "TextLocation": {
      "Start": 177063,
      "End": 177067
    },
    "TimeRange": {
      "StartTime": "04:17:19.5100000",
      "EndTime": "04:17:19.6300000"
    }
  },
  {
    "TextLocation": {
      "Start": 177068,
      "End": 177069
    },
    "TimeRange": {
      "StartTime": "04:17:19.6300000",
      "EndTime": "04:17:19.7500000"
    }
  },
  {
    "TextLocation": {
      "Start": 177070,
      "End": 177075
    },
    "TimeRange": {
      "StartTime": "04:17:19.7500000",
      "EndTime": "04:17:19.9600000"
    }
  },
  {
    "TextLocation": {
      "Start": 177076,
      "End": 177079
    },
    "TimeRange": {
      "StartTime": "04:17:19.9900000",
      "EndTime": "04:17:20.0900000"
    }
  },
  {
    "TextLocation": {
      "Start": 177082,
      "End": 177088
    },
    "TimeRange": {
      "StartTime": "04:17:20.1000000",
      "EndTime": "04:17:20.3500000"
    }
  },
  {
    "TextLocation": {
      "Start": 177089,
      "End": 177096
    },
    "TimeRange": {
      "StartTime": "04:17:20.3900000",
      "EndTime": "04:17:20.7400000"
    }
  },
  {
    "TextLocation": {
      "Start": 177097,
      "End": 177100
    },
    "TimeRange": {
      "StartTime": "04:17:20.7400000",
      "EndTime": "04:17:21.1000000"
    }
  },
  {
    "TextLocation": {
      "Start": 177101,
      "End": 177102
    },
    "TimeRange": {
      "StartTime": "04:17:21.1000000",
      "EndTime": "04:17:21.6400000"
    }
  },
  {
    "TextLocation": {
      "Start": 177105,
      "End": 177107
    },
    "TimeRange": {
      "StartTime": "04:17:25.4100000",
      "EndTime": "04:17:25.5300000"
    }
  },
  {
    "TextLocation": {
      "Start": 177108,
      "End": 177112
    },
    "TimeRange": {
      "StartTime": "04:17:25.5300000",
      "EndTime": "04:17:25.7100000"
    }
  },
  {
    "TextLocation": {
      "Start": 177113,
      "End": 177120
    },
    "TimeRange": {
      "StartTime": "04:17:25.7100000",
      "EndTime": "04:17:26.0400000"
    }
  },
  {
    "TextLocation": {
      "Start": 177121,
      "End": 177124
    },
    "TimeRange": {
      "StartTime": "04:17:26.0400000",
      "EndTime": "04:17:26.4300000"
    }
  },
  {
    "TextLocation": {
      "Start": 177125,
      "End": 177127
    },
    "TimeRange": {
      "StartTime": "04:17:26.4300000",
      "EndTime": "04:17:26.5800000"
    }
  },
  {
    "TextLocation": {
      "Start": 177128,
      "End": 177131
    },
    "TimeRange": {
      "StartTime": "04:17:26.5800000",
      "EndTime": "04:17:26.7600000"
    }
  },
  {
    "TextLocation": {
      "Start": 177132,
      "End": 177138
    },
    "TimeRange": {
      "StartTime": "04:17:26.7600000",
      "EndTime": "04:17:27.1200000"
    }
  },
  {
    "TextLocation": {
      "Start": 177139,
      "End": 177142
    },
    "TimeRange": {
      "StartTime": "04:17:27.1200000",
      "EndTime": "04:17:27.2400000"
    }
  },
  {
    "TextLocation": {
      "Start": 177143,
      "End": 177151
    },
    "TimeRange": {
      "StartTime": "04:17:27.2400000",
      "EndTime": "04:17:27.7700000"
    }
  },
  {
    "TextLocation": {
      "Start": 177159,
      "End": 177162
    },
    "TimeRange": {
      "StartTime": "04:17:28.4800000",
      "EndTime": "04:17:29.0800000"
    }
  },
  {
    "TextLocation": {
      "Start": 177170,
      "End": 177173
    },
    "TimeRange": {
      "StartTime": "04:17:31.1700000",
      "EndTime": "04:17:31.7400000"
    }
  },
  {
    "TextLocation": {
      "Start": 177174,
      "End": 177179
    },
    "TimeRange": {
      "StartTime": "04:17:31.7400000",
      "EndTime": "04:17:32.0100000"
    }
  },
  {
    "TextLocation": {
      "Start": 177181,
      "End": 177184
    },
    "TimeRange": {
      "StartTime": "04:17:32.0100000",
      "EndTime": "04:17:32.1300000"
    }
  },
  {
    "TextLocation": {
      "Start": 177185,
      "End": 177188
    },
    "TimeRange": {
      "StartTime": "04:17:32.1300000",
      "EndTime": "04:17:32.2200000"
    }
  },
  {
    "TextLocation": {
      "Start": 177189,
      "End": 177192
    },
    "TimeRange": {
      "StartTime": "04:17:32.2200000",
      "EndTime": "04:17:32.3100000"
    }
  },
  {
    "TextLocation": {
      "Start": 177193,
      "End": 177205
    },
    "TimeRange": {
      "StartTime": "04:17:32.3100000",
      "EndTime": "04:17:32.8800000"
    }
  },
  {
    "TextLocation": {
      "Start": 177206,
      "End": 177208
    },
    "TimeRange": {
      "StartTime": "04:17:32.8800000",
      "EndTime": "04:17:32.9700000"
    }
  },
  {
    "TextLocation": {
      "Start": 177209,
      "End": 177213
    },
    "TimeRange": {
      "StartTime": "04:17:32.9700000",
      "EndTime": "04:17:33.1400000"
    }
  },
  {
    "TextLocation": {
      "Start": 177221,
      "End": 177226
    },
    "TimeRange": {
      "StartTime": "04:17:34.8300000",
      "EndTime": "04:17:35.4600000"
    }
  },
  {
    "TextLocation": {
      "Start": 177227,
      "End": 177231
    },
    "TimeRange": {
      "StartTime": "04:17:35.4600000",
      "EndTime": "04:17:35.6400000"
    }
  },
  {
    "TextLocation": {
      "Start": 177233,
      "End": 177235
    },
    "TimeRange": {
      "StartTime": "04:17:35.6400000",
      "EndTime": "04:17:36.0300000"
    }
  },
  {
    "TextLocation": {
      "Start": 177236,
      "End": 177238
    },
    "TimeRange": {
      "StartTime": "04:17:36.0300000",
      "EndTime": "04:17:36.1200000"
    }
  },
  {
    "TextLocation": {
      "Start": 177239,
      "End": 177248
    },
    "TimeRange": {
      "StartTime": "04:17:36.1200000",
      "EndTime": "04:17:37.0500000"
    }
  },
  {
    "TextLocation": {
      "Start": 177250,
      "End": 177254
    },
    "TimeRange": {
      "StartTime": "04:17:37.0500000",
      "EndTime": "04:17:37.3200000"
    }
  },
  {
    "TextLocation": {
      "Start": 177255,
      "End": 177263
    },
    "TimeRange": {
      "StartTime": "04:17:37.3200000",
      "EndTime": "04:17:37.6000000"
    }
  },
  {
    "TextLocation": {
      "Start": 177265,
      "End": 177269
    },
    "TimeRange": {
      "StartTime": "04:17:37.6200000",
      "EndTime": "04:17:38.1600000"
    }
  },
  {
    "TextLocation": {
      "Start": 177270,
      "End": 177273
    },
    "TimeRange": {
      "StartTime": "04:17:38.1600000",
      "EndTime": "04:17:38.4300000"
    }
  },
  {
    "TextLocation": {
      "Start": 177274,
      "End": 177278
    },
    "TimeRange": {
      "StartTime": "04:17:38.4300000",
      "EndTime": "04:17:38.9100000"
    }
  },
  {
    "TextLocation": {
      "Start": 177279,
      "End": 177281
    },
    "TimeRange": {
      "StartTime": "04:17:38.9400000",
      "EndTime": "04:17:39.4200000"
    }
  },
  {
    "TextLocation": {
      "Start": 177282,
      "End": 177284
    },
    "TimeRange": {
      "StartTime": "04:17:39.4200000",
      "EndTime": "04:17:39.5400000"
    }
  },
  {
    "TextLocation": {
      "Start": 177285,
      "End": 177287
    },
    "TimeRange": {
      "StartTime": "04:17:39.5400000",
      "EndTime": "04:17:39.7200000"
    }
  },
  {
    "TextLocation": {
      "Start": 177288,
      "End": 177296
    },
    "TimeRange": {
      "StartTime": "04:17:40.0800000",
      "EndTime": "04:17:40.3500000"
    }
  },
  {
    "TextLocation": {
      "Start": 177297,
      "End": 177303
    },
    "TimeRange": {
      "StartTime": "04:17:40.3500000",
      "EndTime": "04:17:40.8500000"
    }
  },
  {
    "TextLocation": {
      "Start": 177306,
      "End": 177311
    },
    "TimeRange": {
      "StartTime": "04:17:40.8600000",
      "EndTime": "04:17:41.2800000"
    }
  },
  {
    "TextLocation": {
      "Start": 177312,
      "End": 177317
    },
    "TimeRange": {
      "StartTime": "04:17:41.2800000",
      "EndTime": "04:17:41.9400000"
    }
  },
  {
    "TextLocation": {
      "Start": 177325,
      "End": 177328
    },
    "TimeRange": {
      "StartTime": "04:17:42.2700000",
      "EndTime": "04:17:42.5700000"
    }
  },
  {
    "TextLocation": {
      "Start": 177329,
      "End": 177333
    },
    "TimeRange": {
      "StartTime": "04:17:42.5700000",
      "EndTime": "04:17:42.8000000"
    }
  },
  {
    "TextLocation": {
      "Start": 177334,
      "End": 177337
    },
    "TimeRange": {
      "StartTime": "04:17:43.0200000",
      "EndTime": "04:17:43.1400000"
    }
  },
  {
    "TextLocation": {
      "Start": 177338,
      "End": 177342
    },
    "TimeRange": {
      "StartTime": "04:17:43.1700000",
      "EndTime": "04:17:43.4000000"
    }
  },
  {
    "TextLocation": {
      "Start": 177343,
      "End": 177355
    },
    "TimeRange": {
      "StartTime": "04:17:43.5000000",
      "EndTime": "04:17:44.0400000"
    }
  },
  {
    "TextLocation": {
      "Start": 177356,
      "End": 177360
    },
    "TimeRange": {
      "StartTime": "04:17:44.0800000",
      "EndTime": "04:17:44.2000000"
    }
  },
  {
    "TextLocation": {
      "Start": 177368,
      "End": 177375
    },
    "TimeRange": {
      "StartTime": "04:17:45.4500000",
      "EndTime": "04:17:45.8100000"
    }
  },
  {
    "TextLocation": {
      "Start": 177377,
      "End": 177385
    },
    "TimeRange": {
      "StartTime": "04:17:45.8100000",
      "EndTime": "04:17:46.2600000"
    }
  },
  {
    "TextLocation": {
      "Start": 177386,
      "End": 177389
    },
    "TimeRange": {
      "StartTime": "04:17:46.2600000",
      "EndTime": "04:17:46.3500000"
    }
  },
  {
    "TextLocation": {
      "Start": 177391,
      "End": 177395
    },
    "TimeRange": {
      "StartTime": "04:17:46.3800000",
      "EndTime": "04:17:47.2500000"
    }
  },
  {
    "TextLocation": {
      "Start": 177403,
      "End": 177406
    },
    "TimeRange": {
      "StartTime": "04:17:48.1700000",
      "EndTime": "04:17:48.3500000"
    }
  },
  {
    "TextLocation": {
      "Start": 177407,
      "End": 177415
    },
    "TimeRange": {
      "StartTime": "04:17:48.3500000",
      "EndTime": "04:17:48.7700000"
    }
  },
  {
    "TextLocation": {
      "Start": 177416,
      "End": 177420
    },
    "TimeRange": {
      "StartTime": "04:17:48.7700000",
      "EndTime": "04:17:48.9400000"
    }
  },
  {
    "TextLocation": {
      "Start": 177421,
      "End": 177422
    },
    "TimeRange": {
      "StartTime": "04:17:48.9500000",
      "EndTime": "04:17:49.0100000"
    }
  },
  {
    "TextLocation": {
      "Start": 177423,
      "End": 177430
    },
    "TimeRange": {
      "StartTime": "04:17:49.0100000",
      "EndTime": "04:17:49.4600000"
    }
  },
  {
    "TextLocation": {
      "Start": 177431,
      "End": 177435
    },
    "TimeRange": {
      "StartTime": "04:17:49.4600000",
      "EndTime": "04:17:49.7900000"
    }
  },
  {
    "TextLocation": {
      "Start": 177436,
      "End": 177438
    },
    "TimeRange": {
      "StartTime": "04:17:49.7900000",
      "EndTime": "04:17:50.0900000"
    }
  },
  {
    "TextLocation": {
      "Start": 177439,
      "End": 177442
    },
    "TimeRange": {
      "StartTime": "04:17:50.0900000",
      "EndTime": "04:17:50.2100000"
    }
  },
  {
    "TextLocation": {
      "Start": 177443,
      "End": 177452
    },
    "TimeRange": {
      "StartTime": "04:17:50.2100000",
      "EndTime": "04:17:50.7800000"
    }
  },
  {
    "TextLocation": {
      "Start": 177453,
      "End": 177455
    },
    "TimeRange": {
      "StartTime": "04:17:50.7800000",
      "EndTime": "04:17:51.0500000"
    }
  },
  {
    "TextLocation": {
      "Start": 177456,
      "End": 177460
    },
    "TimeRange": {
      "StartTime": "04:17:51.0500000",
      "EndTime": "04:17:51.7700000"
    }
  },
  {
    "TextLocation": {
      "Start": 177461,
      "End": 177465
    },
    "TimeRange": {
      "StartTime": "04:17:51.7700000",
      "EndTime": "04:17:52.4900000"
    }
  },
  {
    "TextLocation": {
      "Start": 177466,
      "End": 177473
    },
    "TimeRange": {
      "StartTime": "04:17:52.4900000",
      "EndTime": "04:17:52.6700000"
    }
  },
  {
    "TextLocation": {
      "Start": 177474,
      "End": 177477
    },
    "TimeRange": {
      "StartTime": "04:17:52.6700000",
      "EndTime": "04:17:52.7900000"
    }
  },
  {
    "TextLocation": {
      "Start": 177478,
      "End": 177482
    },
    "TimeRange": {
      "StartTime": "04:17:52.7900000",
      "EndTime": "04:17:53"
    }
  },
  {
    "TextLocation": {
      "Start": 177483,
      "End": 177487
    },
    "TimeRange": {
      "StartTime": "04:17:53",
      "EndTime": "04:17:53.1500000"
    }
  },
  {
    "TextLocation": {
      "Start": 177488,
      "End": 177500
    },
    "TimeRange": {
      "StartTime": "04:17:53.1500000",
      "EndTime": "04:17:54.0500000"
    }
  },
  {
    "TextLocation": {
      "Start": 177501,
      "End": 177506
    },
    "TimeRange": {
      "StartTime": "04:17:54.0500000",
      "EndTime": "04:17:54.3500000"
    }
  },
  {
    "TextLocation": {
      "Start": 177507,
      "End": 177509
    },
    "TimeRange": {
      "StartTime": "04:17:54.3500000",
      "EndTime": "04:17:54.5900000"
    }
  },
  {
    "TextLocation": {
      "Start": 177517,
      "End": 177520
    },
    "TimeRange": {
      "StartTime": "04:17:56.6500000",
      "EndTime": "04:17:56.8900000"
    }
  },
  {
    "TextLocation": {
      "Start": 177521,
      "End": 177526
    },
    "TimeRange": {
      "StartTime": "04:17:56.8900000",
      "EndTime": "04:17:57.4500000"
    }
  },
  {
    "TextLocation": {
      "Start": 177529,
      "End": 177534
    },
    "TimeRange": {
      "StartTime": "04:17:57.4600000",
      "EndTime": "04:17:58.0500000"
    }
  },
  {
    "TextLocation": {
      "Start": 177537,
      "End": 177541
    },
    "TimeRange": {
      "StartTime": "04:17:58.0600000",
      "EndTime": "04:17:58.4200000"
    }
  },
  {
    "TextLocation": {
      "Start": 177542,
      "End": 177548
    },
    "TimeRange": {
      "StartTime": "04:17:58.4200000",
      "EndTime": "04:17:58.8100000"
    }
  },
  {
    "TextLocation": {
      "Start": 177549,
      "End": 177550
    },
    "TimeRange": {
      "StartTime": "04:17:58.8100000",
      "EndTime": "04:17:58.8700000"
    }
  },
  {
    "TextLocation": {
      "Start": 177551,
      "End": 177554
    },
    "TimeRange": {
      "StartTime": "04:17:58.8700000",
      "EndTime": "04:17:59.2600000"
    }
  },
  {
    "TextLocation": {
      "Start": 177555,
      "End": 177557
    },
    "TimeRange": {
      "StartTime": "04:17:59.2600000",
      "EndTime": "04:17:59.5000000"
    }
  },
  {
    "TextLocation": {
      "Start": 177558,
      "End": 177561
    },
    "TimeRange": {
      "StartTime": "04:17:59.5000000",
      "EndTime": "04:17:59.5900000"
    }
  },
  {
    "TextLocation": {
      "Start": 177562,
      "End": 177565
    },
    "TimeRange": {
      "StartTime": "04:17:59.5900000",
      "EndTime": "04:17:59.7700000"
    }
  },
  {
    "TextLocation": {
      "Start": 177566,
      "End": 177568
    },
    "TimeRange": {
      "StartTime": "04:17:59.7700000",
      "EndTime": "04:17:59.8600000"
    }
  },
  {
    "TextLocation": {
      "Start": 177569,
      "End": 177582
    },
    "TimeRange": {
      "StartTime": "04:17:59.8600000",
      "EndTime": "04:18:00.5800000"
    }
  },
  {
    "TextLocation": {
      "Start": 177583,
      "End": 177588
    },
    "TimeRange": {
      "StartTime": "04:18:00.5800000",
      "EndTime": "04:18:00.7900000"
    }
  },
  {
    "TextLocation": {
      "Start": 177589,
      "End": 177592
    },
    "TimeRange": {
      "StartTime": "04:18:00.7900000",
      "EndTime": "04:18:01.3300000"
    }
  },
  {
    "TextLocation": {
      "Start": 177595,
      "End": 177601
    },
    "TimeRange": {
      "StartTime": "04:18:02.9200000",
      "EndTime": "04:18:03.4600000"
    }
  },
  {
    "TextLocation": {
      "Start": 177602,
      "End": 177611
    },
    "TimeRange": {
      "StartTime": "04:18:03.4600000",
      "EndTime": "04:18:04.0300000"
    }
  },
  {
    "TextLocation": {
      "Start": 177614,
      "End": 177616
    },
    "TimeRange": {
      "StartTime": "04:18:04.0300000",
      "EndTime": "04:18:04.2400000"
    }
  },
  {
    "TextLocation": {
      "Start": 177617,
      "End": 177619
    },
    "TimeRange": {
      "StartTime": "04:18:04.2400000",
      "EndTime": "04:18:04.4200000"
    }
  },
  {
    "TextLocation": {
      "Start": 177620,
      "End": 177625
    },
    "TimeRange": {
      "StartTime": "04:18:04.4200000",
      "EndTime": "04:18:05.2300000"
    }
  },
  {
    "TextLocation": {
      "Start": 177628,
      "End": 177631
    },
    "TimeRange": {
      "StartTime": "04:18:06.5100000",
      "EndTime": "04:18:06.6900000"
    }
  },
  {
    "TextLocation": {
      "Start": 177632,
      "End": 177641
    },
    "TimeRange": {
      "StartTime": "04:18:06.6900000",
      "EndTime": "04:18:07.1100000"
    }
  },
  {
    "TextLocation": {
      "Start": 177642,
      "End": 177651
    },
    "TimeRange": {
      "StartTime": "04:18:07.1100000",
      "EndTime": "04:18:07.7300000"
    }
  },
  {
    "TextLocation": {
      "Start": 177653,
      "End": 177657
    },
    "TimeRange": {
      "StartTime": "04:18:07.7400000",
      "EndTime": "04:18:08.0700000"
    }
  },
  {
    "TextLocation": {
      "Start": 177658,
      "End": 177662
    },
    "TimeRange": {
      "StartTime": "04:18:08.0700000",
      "EndTime": "04:18:08.3400000"
    }
  },
  {
    "TextLocation": {
      "Start": 177663,
      "End": 177669
    },
    "TimeRange": {
      "StartTime": "04:18:08.3400000",
      "EndTime": "04:18:09.1800000"
    }
  },
  {
    "TextLocation": {
      "Start": 177672,
      "End": 177678
    },
    "TimeRange": {
      "StartTime": "04:18:10.2400000",
      "EndTime": "04:18:10.7500000"
    }
  },
  {
    "TextLocation": {
      "Start": 177679,
      "End": 177688
    },
    "TimeRange": {
      "StartTime": "04:18:10.7500000",
      "EndTime": "04:18:11.3800000"
    }
  },
  {
    "TextLocation": {
      "Start": 177690,
      "End": 177694
    },
    "TimeRange": {
      "StartTime": "04:18:11.3800000",
      "EndTime": "04:18:11.7700000"
    }
  },
  {
    "TextLocation": {
      "Start": 177695,
      "End": 177697
    },
    "TimeRange": {
      "StartTime": "04:18:11.7700000",
      "EndTime": "04:18:11.8900000"
    }
  },
  {
    "TextLocation": {
      "Start": 177698,
      "End": 177702
    },
    "TimeRange": {
      "StartTime": "04:18:11.8900000",
      "EndTime": "04:18:12.2200000"
    }
  },
  {
    "TextLocation": {
      "Start": 177703,
      "End": 177708
    },
    "TimeRange": {
      "StartTime": "04:18:12.2200000",
      "EndTime": "04:18:12.4900000"
    }
  },
  {
    "TextLocation": {
      "Start": 177709,
      "End": 177715
    },
    "TimeRange": {
      "StartTime": "04:18:12.4900000",
      "EndTime": "04:18:12.7300000"
    }
  },
  {
    "TextLocation": {
      "Start": 177716,
      "End": 177721
    },
    "TimeRange": {
      "StartTime": "04:18:12.7300000",
      "EndTime": "04:18:13.0300000"
    }
  },
  {
    "TextLocation": {
      "Start": 177722,
      "End": 177724
    },
    "TimeRange": {
      "StartTime": "04:18:13.0300000",
      "EndTime": "04:18:13.1500000"
    }
  },
  {
    "TextLocation": {
      "Start": 177725,
      "End": 177726
    },
    "TimeRange": {
      "StartTime": "04:18:13.1500000",
      "EndTime": "04:18:13.2100000"
    }
  },
  {
    "TextLocation": {
      "Start": 177727,
      "End": 177730
    },
    "TimeRange": {
      "StartTime": "04:18:13.2100000",
      "EndTime": "04:18:13.6600000"
    }
  },
  {
    "TextLocation": {
      "Start": 177732,
      "End": 177736
    },
    "TimeRange": {
      "StartTime": "04:18:13.6600000",
      "EndTime": "04:18:14.3500000"
    }
  },
  {
    "TextLocation": {
      "Start": 177739,
      "End": 177742
    },
    "TimeRange": {
      "StartTime": "04:18:14.3500000",
      "EndTime": "04:18:14.6200000"
    }
  },
  {
    "TextLocation": {
      "Start": 177743,
      "End": 177747
    },
    "TimeRange": {
      "StartTime": "04:18:14.6200000",
      "EndTime": "04:18:14.8900000"
    }
  },
  {
    "TextLocation": {
      "Start": 177748,
      "End": 177752
    },
    "TimeRange": {
      "StartTime": "04:18:14.8900000",
      "EndTime": "04:18:15.7900000"
    }
  },
  {
    "TextLocation": {
      "Start": 177755,
      "End": 177758
    },
    "TimeRange": {
      "StartTime": "04:18:17",
      "EndTime": "04:18:17.1200000"
    }
  },
  {
    "TextLocation": {
      "Start": 177759,
      "End": 177768
    },
    "TimeRange": {
      "StartTime": "04:18:17.1200000",
      "EndTime": "04:18:17.4800000"
    }
  },
  {
    "TextLocation": {
      "Start": 177769,
      "End": 177773
    },
    "TimeRange": {
      "StartTime": "04:18:17.4800000",
      "EndTime": "04:18:17.6300000"
    }
  },
  {
    "TextLocation": {
      "Start": 177774,
      "End": 177783
    },
    "TimeRange": {
      "StartTime": "04:18:17.6300000",
      "EndTime": "04:18:18.1400000"
    }
  },
  {
    "TextLocation": {
      "Start": 177785,
      "End": 177788
    },
    "TimeRange": {
      "StartTime": "04:18:18.1400000",
      "EndTime": "04:18:18.5900000"
    }
  },
  {
    "TextLocation": {
      "Start": 177789,
      "End": 177792
    },
    "TimeRange": {
      "StartTime": "04:18:18.5900000",
      "EndTime": "04:18:18.7700000"
    }
  },
  {
    "TextLocation": {
      "Start": 177793,
      "End": 177798
    },
    "TimeRange": {
      "StartTime": "04:18:18.7700000",
      "EndTime": "04:18:19.1600000"
    }
  },
  {
    "TextLocation": {
      "Start": 177799,
      "End": 177801
    },
    "TimeRange": {
      "StartTime": "04:18:19.1600000",
      "EndTime": "04:18:19.4000000"
    }
  },
  {
    "TextLocation": {
      "Start": 177802,
      "End": 177805
    },
    "TimeRange": {
      "StartTime": "04:18:19.4000000",
      "EndTime": "04:18:19.5500000"
    }
  },
  {
    "TextLocation": {
      "Start": 177806,
      "End": 177811
    },
    "TimeRange": {
      "StartTime": "04:18:19.5500000",
      "EndTime": "04:18:20.4200000"
    }
  },
  {
    "TextLocation": {
      "Start": 177819,
      "End": 177822
    },
    "TimeRange": {
      "StartTime": "04:18:21.7200000",
      "EndTime": "04:18:21.9000000"
    }
  },
  {
    "TextLocation": {
      "Start": 177823,
      "End": 177826
    },
    "TimeRange": {
      "StartTime": "04:18:21.9000000",
      "EndTime": "04:18:21.9600000"
    }
  },
  {
    "TextLocation": {
      "Start": 177827,
      "End": 177832
    },
    "TimeRange": {
      "StartTime": "04:18:21.9600000",
      "EndTime": "04:18:22.0800000"
    }
  },
  {
    "TextLocation": {
      "Start": 177833,
      "End": 177835
    },
    "TimeRange": {
      "StartTime": "04:18:22.0800000",
      "EndTime": "04:18:22.1400000"
    }
  },
  {
    "TextLocation": {
      "Start": 177836,
      "End": 177840
    },
    "TimeRange": {
      "StartTime": "04:18:22.1400000",
      "EndTime": "04:18:22.3200000"
    }
  },
  {
    "TextLocation": {
      "Start": 177841,
      "End": 177844
    },
    "TimeRange": {
      "StartTime": "04:18:22.3200000",
      "EndTime": "04:18:22.4100000"
    }
  },
  {
    "TextLocation": {
      "Start": 177845,
      "End": 177849
    },
    "TimeRange": {
      "StartTime": "04:18:22.4100000",
      "EndTime": "04:18:22.5300000"
    }
  },
  {
    "TextLocation": {
      "Start": 177850,
      "End": 177851
    },
    "TimeRange": {
      "StartTime": "04:18:22.5300000",
      "EndTime": "04:18:22.5900000"
    }
  },
  {
    "TextLocation": {
      "Start": 177852,
      "End": 177856
    },
    "TimeRange": {
      "StartTime": "04:18:22.5900000",
      "EndTime": "04:18:22.7700000"
    }
  },
  {
    "TextLocation": {
      "Start": 177857,
      "End": 177859
    },
    "TimeRange": {
      "StartTime": "04:18:22.7700000",
      "EndTime": "04:18:22.8600000"
    }
  },
  {
    "TextLocation": {
      "Start": 177860,
      "End": 177863
    },
    "TimeRange": {
      "StartTime": "04:18:22.8600000",
      "EndTime": "04:18:23.0400000"
    }
  },
  {
    "TextLocation": {
      "Start": 177866,
      "End": 177873
    },
    "TimeRange": {
      "StartTime": "04:18:23.1600000",
      "EndTime": "04:18:23.5200000"
    }
  },
  {
    "TextLocation": {
      "Start": 177874,
      "End": 177877
    },
    "TimeRange": {
      "StartTime": "04:18:23.5200000",
      "EndTime": "04:18:23.8800000"
    }
  },
  {
    "TextLocation": {
      "Start": 177878,
      "End": 177883
    },
    "TimeRange": {
      "StartTime": "04:18:23.8800000",
      "EndTime": "04:18:24.4400000"
    }
  },
  {
    "TextLocation": {
      "Start": 177886,
      "End": 177888
    },
    "TimeRange": {
      "StartTime": "04:18:27.0300000",
      "EndTime": "04:18:27.1800000"
    }
  },
  {
    "TextLocation": {
      "Start": 177889,
      "End": 177893
    },
    "TimeRange": {
      "StartTime": "04:18:27.1800000",
      "EndTime": "04:18:27.3600000"
    }
  },
  {
    "TextLocation": {
      "Start": 177894,
      "End": 177901
    },
    "TimeRange": {
      "StartTime": "04:18:27.3600000",
      "EndTime": "04:18:27.6300000"
    }
  },
  {
    "TextLocation": {
      "Start": 177902,
      "End": 177905
    },
    "TimeRange": {
      "StartTime": "04:18:27.6300000",
      "EndTime": "04:18:27.8100000"
    }
  },
  {
    "TextLocation": {
      "Start": 177906,
      "End": 177908
    },
    "TimeRange": {
      "StartTime": "04:18:27.8100000",
      "EndTime": "04:18:27.8700000"
    }
  },
  {
    "TextLocation": {
      "Start": 177909,
      "End": 177912
    },
    "TimeRange": {
      "StartTime": "04:18:27.8700000",
      "EndTime": "04:18:28.0500000"
    }
  },
  {
    "TextLocation": {
      "Start": 177913,
      "End": 177919
    },
    "TimeRange": {
      "StartTime": "04:18:28.0500000",
      "EndTime": "04:18:28.5300000"
    }
  },
  {
    "TextLocation": {
      "Start": 177920,
      "End": 177924
    },
    "TimeRange": {
      "StartTime": "04:18:28.5300000",
      "EndTime": "04:18:28.6800000"
    }
  },
  {
    "TextLocation": {
      "Start": 177925,
      "End": 177928
    },
    "TimeRange": {
      "StartTime": "04:18:28.6800000",
      "EndTime": "04:18:28.7900000"
    }
  },
  {
    "TextLocation": {
      "Start": 177936,
      "End": 177939
    },
    "TimeRange": {
      "StartTime": "04:18:29.6800000",
      "EndTime": "04:18:30.4300000"
    }
  },
  {
    "TextLocation": {
      "Start": 177947,
      "End": 177950
    },
    "TimeRange": {
      "StartTime": "04:18:31.3100000",
      "EndTime": "04:18:31.5200000"
    }
  },
  {
    "TextLocation": {
      "Start": 177951,
      "End": 177955
    },
    "TimeRange": {
      "StartTime": "04:18:31.5200000",
      "EndTime": "04:18:31.7300000"
    }
  },
  {
    "TextLocation": {
      "Start": 177956,
      "End": 177960
    },
    "TimeRange": {
      "StartTime": "04:18:31.7300000",
      "EndTime": "04:18:31.9400000"
    }
  },
  {
    "TextLocation": {
      "Start": 177961,
      "End": 177964
    },
    "TimeRange": {
      "StartTime": "04:18:31.9400000",
      "EndTime": "04:18:32.1700000"
    }
  },
  {
    "TextLocation": {
      "Start": 177965,
      "End": 177967
    },
    "TimeRange": {
      "StartTime": "04:18:32.2100000",
      "EndTime": "04:18:32.3500000"
    }
  },
  {
    "TextLocation": {
      "Start": 177975,
      "End": 177981
    },
    "TimeRange": {
      "StartTime": "04:18:33.4600000",
      "EndTime": "04:18:33.8500000"
    }
  },
  {
    "TextLocation": {
      "Start": 177983,
      "End": 177991
    },
    "TimeRange": {
      "StartTime": "04:18:33.8500000",
      "EndTime": "04:18:34.1800000"
    }
  },
  {
    "TextLocation": {
      "Start": 177992,
      "End": 177994
    },
    "TimeRange": {
      "StartTime": "04:18:34.1800000",
      "EndTime": "04:18:34.5100000"
    }
  },
  {
    "TextLocation": {
      "Start": 177996,
      "End": 178000
    },
    "TimeRange": {
      "StartTime": "04:18:34.5100000",
      "EndTime": "04:18:35.4700000"
    }
  },
  {
    "TextLocation": {
      "Start": 178008,
      "End": 178011
    },
    "TimeRange": {
      "StartTime": "04:18:36.3100000",
      "EndTime": "04:18:36.4600000"
    }
  },
  {
    "TextLocation": {
      "Start": 178012,
      "End": 178015
    },
    "TimeRange": {
      "StartTime": "04:18:36.4600000",
      "EndTime": "04:18:36.5500000"
    }
  },
  {
    "TextLocation": {
      "Start": 178016,
      "End": 178019
    },
    "TimeRange": {
      "StartTime": "04:18:36.5500000",
      "EndTime": "04:18:36.6400000"
    }
  },
  {
    "TextLocation": {
      "Start": 178020,
      "End": 178032
    },
    "TimeRange": {
      "StartTime": "04:18:36.6400000",
      "EndTime": "04:18:37.2100000"
    }
  },
  {
    "TextLocation": {
      "Start": 178033,
      "End": 178035
    },
    "TimeRange": {
      "StartTime": "04:18:37.2100000",
      "EndTime": "04:18:37.3300000"
    }
  },
  {
    "TextLocation": {
      "Start": 178036,
      "End": 178039
    },
    "TimeRange": {
      "StartTime": "04:18:37.3300000",
      "EndTime": "04:18:37.4500000"
    }
  },
  {
    "TextLocation": {
      "Start": 178047,
      "End": 178048
    },
    "TimeRange": {
      "StartTime": "04:18:37.9300000",
      "EndTime": "04:18:38.2000000"
    }
  },
  {
    "TextLocation": {
      "Start": 178049,
      "End": 178051
    },
    "TimeRange": {
      "StartTime": "04:18:38.2400000",
      "EndTime": "04:18:38.5100000"
    }
  },
  {
    "TextLocation": {
      "Start": 178052,
      "End": 178055
    },
    "TimeRange": {
      "StartTime": "04:18:38.5300000",
      "EndTime": "04:18:38.6200000"
    }
  },
  {
    "TextLocation": {
      "Start": 178056,
      "End": 178060
    },
    "TimeRange": {
      "StartTime": "04:18:38.6200000",
      "EndTime": "04:18:38.8300000"
    }
  },
  {
    "TextLocation": {
      "Start": 178061,
      "End": 178063
    },
    "TimeRange": {
      "StartTime": "04:18:38.8300000",
      "EndTime": "04:18:39.3300000"
    }
  },
  {
    "TextLocation": {
      "Start": 178064,
      "End": 178066
    },
    "TimeRange": {
      "StartTime": "04:18:39.3400000",
      "EndTime": "04:18:39.4600000"
    }
  },
  {
    "TextLocation": {
      "Start": 178067,
      "End": 178076
    },
    "TimeRange": {
      "StartTime": "04:18:39.4600000",
      "EndTime": "04:18:40.3000000"
    }
  },
  {
    "TextLocation": {
      "Start": 178077,
      "End": 178081
    },
    "TimeRange": {
      "StartTime": "04:18:40.3000000",
      "EndTime": "04:18:40.6000000"
    }
  },
  {
    "TextLocation": {
      "Start": 178082,
      "End": 178090
    },
    "TimeRange": {
      "StartTime": "04:18:40.6000000",
      "EndTime": "04:18:40.9600000"
    }
  },
  {
    "TextLocation": {
      "Start": 178092,
      "End": 178096
    },
    "TimeRange": {
      "StartTime": "04:18:40.9600000",
      "EndTime": "04:18:41.5000000"
    }
  },
  {
    "TextLocation": {
      "Start": 178097,
      "End": 178100
    },
    "TimeRange": {
      "StartTime": "04:18:41.6800000",
      "EndTime": "04:18:42.1000000"
    }
  },
  {
    "TextLocation": {
      "Start": 178101,
      "End": 178105
    },
    "TimeRange": {
      "StartTime": "04:18:42.1000000",
      "EndTime": "04:18:42.6100000"
    }
  },
  {
    "TextLocation": {
      "Start": 178106,
      "End": 178108
    },
    "TimeRange": {
      "StartTime": "04:18:42.6100000",
      "EndTime": "04:18:43.2700000"
    }
  },
  {
    "TextLocation": {
      "Start": 178109,
      "End": 178111
    },
    "TimeRange": {
      "StartTime": "04:18:43.2700000",
      "EndTime": "04:18:43.5400000"
    }
  },
  {
    "TextLocation": {
      "Start": 178112,
      "End": 178114
    },
    "TimeRange": {
      "StartTime": "04:18:43.5400000",
      "EndTime": "04:18:43.7400000"
    }
  },
  {
    "TextLocation": {
      "Start": 178115,
      "End": 178122
    },
    "TimeRange": {
      "StartTime": "04:18:43.7500000",
      "EndTime": "04:18:44.1400000"
    }
  },
  {
    "TextLocation": {
      "Start": 178123,
      "End": 178129
    },
    "TimeRange": {
      "StartTime": "04:18:44.1400000",
      "EndTime": "04:18:44.3800000"
    }
  },
  {
    "TextLocation": {
      "Start": 178132,
      "End": 178135
    },
    "TimeRange": {
      "StartTime": "04:18:44.6000000",
      "EndTime": "04:18:44.9200000"
    }
  },
  {
    "TextLocation": {
      "Start": 178136,
      "End": 178141
    },
    "TimeRange": {
      "StartTime": "04:18:44.9200000",
      "EndTime": "04:18:45.3700000"
    }
  },
  {
    "TextLocation": {
      "Start": 178142,
      "End": 178146
    },
    "TimeRange": {
      "StartTime": "04:18:45.3700000",
      "EndTime": "04:18:46.0600000"
    }
  },
  {
    "TextLocation": {
      "Start": 178154,
      "End": 178158
    },
    "TimeRange": {
      "StartTime": "04:18:46.3300000",
      "EndTime": "04:18:46.6300000"
    }
  },
  {
    "TextLocation": {
      "Start": 178161,
      "End": 178164
    },
    "TimeRange": {
      "StartTime": "04:18:46.6900000",
      "EndTime": "04:18:46.9000000"
    }
  },
  {
    "TextLocation": {
      "Start": 178165,
      "End": 178168
    },
    "TimeRange": {
      "StartTime": "04:18:46.9000000",
      "EndTime": "04:18:47.0200000"
    }
  },
  {
    "TextLocation": {
      "Start": 178169,
      "End": 178173
    },
    "TimeRange": {
      "StartTime": "04:18:47.0200000",
      "EndTime": "04:18:47.6200000"
    }
  },
  {
    "TextLocation": {
      "Start": 178174,
      "End": 178178
    },
    "TimeRange": {
      "StartTime": "04:18:47.8600000",
      "EndTime": "04:18:48.0700000"
    }
  },
  {
    "TextLocation": {
      "Start": 178179,
      "End": 178183
    },
    "TimeRange": {
      "StartTime": "04:18:48.0700000",
      "EndTime": "04:18:48.5200000"
    }
  },
  {
    "TextLocation": {
      "Start": 178184,
      "End": 178190
    },
    "TimeRange": {
      "StartTime": "04:18:49.0300000",
      "EndTime": "04:18:49.4800000"
    }
  },
  {
    "TextLocation": {
      "Start": 178191,
      "End": 178197
    },
    "TimeRange": {
      "StartTime": "04:18:49.4800000",
      "EndTime": "04:18:49.8100000"
    }
  },
  {
    "TextLocation": {
      "Start": 178198,
      "End": 178202
    },
    "TimeRange": {
      "StartTime": "04:18:49.8100000",
      "EndTime": "04:18:49.9000000"
    }
  },
  {
    "TextLocation": {
      "Start": 178203,
      "End": 178211
    },
    "TimeRange": {
      "StartTime": "04:18:49.9000000",
      "EndTime": "04:18:50.2600000"
    }
  },
  {
    "TextLocation": {
      "Start": 178212,
      "End": 178215
    },
    "TimeRange": {
      "StartTime": "04:18:50.2600000",
      "EndTime": "04:18:50.4200000"
    }
  },
  {
    "TextLocation": {
      "Start": 178216,
      "End": 178218
    },
    "TimeRange": {
      "StartTime": "04:18:50.4200000",
      "EndTime": "04:18:50.4700000"
    }
  },
  {
    "TextLocation": {
      "Start": 178219,
      "End": 178224
    },
    "TimeRange": {
      "StartTime": "04:18:50.4700000",
      "EndTime": "04:18:50.6200000"
    }
  },
  {
    "TextLocation": {
      "Start": 178225,
      "End": 178233
    },
    "TimeRange": {
      "StartTime": "04:18:50.6200000",
      "EndTime": "04:18:51.0300000"
    }
  },
  {
    "TextLocation": {
      "Start": 178241,
      "End": 178243
    },
    "TimeRange": {
      "StartTime": "04:18:53.3700000",
      "EndTime": "04:18:54.3600000"
    }
  },
  {
    "TextLocation": {
      "Start": 178244,
      "End": 178248
    },
    "TimeRange": {
      "StartTime": "04:18:54.3600000",
      "EndTime": "04:18:55.1100000"
    }
  },
  {
    "TextLocation": {
      "Start": 178249,
      "End": 178254
    },
    "TimeRange": {
      "StartTime": "04:18:55.2300000",
      "EndTime": "04:18:55.7400000"
    }
  },
  {
    "TextLocation": {
      "Start": 178255,
      "End": 178260
    },
    "TimeRange": {
      "StartTime": "04:18:55.7400000",
      "EndTime": "04:18:56.5200000"
    }
  },
  {
    "TextLocation": {
      "Start": 178268,
      "End": 178270
    },
    "TimeRange": {
      "StartTime": "04:18:57.0900000",
      "EndTime": "04:18:57.6800000"
    }
  },
  {
    "TextLocation": {
      "Start": 178278,
      "End": 178280
    },
    "TimeRange": {
      "StartTime": "04:19:00.3200000",
      "EndTime": "04:19:00.5300000"
    }
  },
  {
    "TextLocation": {
      "Start": 178282,
      "End": 178283
    },
    "TimeRange": {
      "StartTime": "04:19:00.5300000",
      "EndTime": "04:19:00.6200000"
    }
  },
  {
    "TextLocation": {
      "Start": 178284,
      "End": 178289
    },
    "TimeRange": {
      "StartTime": "04:19:00.6200000",
      "EndTime": "04:19:01.0700000"
    }
  },
  {
    "TextLocation": {
      "Start": 178297,
      "End": 178300
    },
    "TimeRange": {
      "StartTime": "04:19:02",
      "EndTime": "04:19:02.1500000"
    }
  },
  {
    "TextLocation": {
      "Start": 178301,
      "End": 178304
    },
    "TimeRange": {
      "StartTime": "04:19:02.1500000",
      "EndTime": "04:19:02.2400000"
    }
  },
  {
    "TextLocation": {
      "Start": 178305,
      "End": 178310
    },
    "TimeRange": {
      "StartTime": "04:19:02.2400000",
      "EndTime": "04:19:02.3600000"
    }
  },
  {
    "TextLocation": {
      "Start": 178311,
      "End": 178313
    },
    "TimeRange": {
      "StartTime": "04:19:02.3600000",
      "EndTime": "04:19:02.4500000"
    }
  },
  {
    "TextLocation": {
      "Start": 178314,
      "End": 178318
    },
    "TimeRange": {
      "StartTime": "04:19:02.4500000",
      "EndTime": "04:19:02.6000000"
    }
  },
  {
    "TextLocation": {
      "Start": 178319,
      "End": 178322
    },
    "TimeRange": {
      "StartTime": "04:19:02.6000000",
      "EndTime": "04:19:02.7400000"
    }
  },
  {
    "TextLocation": {
      "Start": 178323,
      "End": 178330
    },
    "TimeRange": {
      "StartTime": "04:19:03.1000000",
      "EndTime": "04:19:03.4700000"
    }
  },
  {
    "TextLocation": {
      "Start": 178331,
      "End": 178334
    },
    "TimeRange": {
      "StartTime": "04:19:03.4700000",
      "EndTime": "04:19:03.9200000"
    }
  },
  {
    "TextLocation": {
      "Start": 178337,
      "End": 178339
    },
    "TimeRange": {
      "StartTime": "04:19:09.6500000",
      "EndTime": "04:19:09.8000000"
    }
  },
  {
    "TextLocation": {
      "Start": 178340,
      "End": 178344
    },
    "TimeRange": {
      "StartTime": "04:19:09.8000000",
      "EndTime": "04:19:09.9500000"
    }
  },
  {
    "TextLocation": {
      "Start": 178345,
      "End": 178352
    },
    "TimeRange": {
      "StartTime": "04:19:09.9500000",
      "EndTime": "04:19:10.2500000"
    }
  },
  {
    "TextLocation": {
      "Start": 178353,
      "End": 178356
    },
    "TimeRange": {
      "StartTime": "04:19:10.2500000",
      "EndTime": "04:19:10.4000000"
    }
  },
  {
    "TextLocation": {
      "Start": 178357,
      "End": 178359
    },
    "TimeRange": {
      "StartTime": "04:19:10.4000000",
      "EndTime": "04:19:10.4600000"
    }
  },
  {
    "TextLocation": {
      "Start": 178360,
      "End": 178363
    },
    "TimeRange": {
      "StartTime": "04:19:10.4600000",
      "EndTime": "04:19:10.5800000"
    }
  },
  {
    "TextLocation": {
      "Start": 178364,
      "End": 178370
    },
    "TimeRange": {
      "StartTime": "04:19:10.5800000",
      "EndTime": "04:19:10.9100000"
    }
  },
  {
    "TextLocation": {
      "Start": 178371,
      "End": 178375
    },
    "TimeRange": {
      "StartTime": "04:19:10.9100000",
      "EndTime": "04:19:11.0300000"
    }
  },
  {
    "TextLocation": {
      "Start": 178376,
      "End": 178379
    },
    "TimeRange": {
      "StartTime": "04:19:11.0300000",
      "EndTime": "04:19:11.1000000"
    }
  },
  {
    "TextLocation": {
      "Start": 178387,
      "End": 178390
    },
    "TimeRange": {
      "StartTime": "04:19:12.0400000",
      "EndTime": "04:19:12.6700000"
    }
  },
  {
    "TextLocation": {
      "Start": 178398,
      "End": 178401
    },
    "TimeRange": {
      "StartTime": "04:19:13.4800000",
      "EndTime": "04:19:13.8400000"
    }
  },
  {
    "TextLocation": {
      "Start": 178402,
      "End": 178406
    },
    "TimeRange": {
      "StartTime": "04:19:13.8400000",
      "EndTime": "04:19:14.1100000"
    }
  },
  {
    "TextLocation": {
      "Start": 178407,
      "End": 178411
    },
    "TimeRange": {
      "StartTime": "04:19:14.1100000",
      "EndTime": "04:19:14.3200000"
    }
  },
  {
    "TextLocation": {
      "Start": 178412,
      "End": 178415
    },
    "TimeRange": {
      "StartTime": "04:19:14.3200000",
      "EndTime": "04:19:14.5200000"
    }
  },
  {
    "TextLocation": {
      "Start": 178423,
      "End": 178429
    },
    "TimeRange": {
      "StartTime": "04:19:15.6600000",
      "EndTime": "04:19:16.0200000"
    }
  },
  {
    "TextLocation": {
      "Start": 178431,
      "End": 178439
    },
    "TimeRange": {
      "StartTime": "04:19:16.0200000",
      "EndTime": "04:19:16.4500000"
    }
  },
  {
    "TextLocation": {
      "Start": 178440,
      "End": 178444
    },
    "TimeRange": {
      "StartTime": "04:19:16.4500000",
      "EndTime": "04:19:16.8900000"
    }
  },
  {
    "TextLocation": {
      "Start": 178446,
      "End": 178450
    },
    "TimeRange": {
      "StartTime": "04:19:16.8900000",
      "EndTime": "04:19:17.8800000"
    }
  },
  {
    "TextLocation": {
      "Start": 178458,
      "End": 178461
    },
    "TimeRange": {
      "StartTime": "04:19:19.2300000",
      "EndTime": "04:19:19.4400000"
    }
  },
  {
    "TextLocation": {
      "Start": 178462,
      "End": 178465
    },
    "TimeRange": {
      "StartTime": "04:19:19.4400000",
      "EndTime": "04:19:19.5800000"
    }
  },
  {
    "TextLocation": {
      "Start": 178466,
      "End": 178469
    },
    "TimeRange": {
      "StartTime": "04:19:19.5900000",
      "EndTime": "04:19:19.6800000"
    }
  },
  {
    "TextLocation": {
      "Start": 178470,
      "End": 178473
    },
    "TimeRange": {
      "StartTime": "04:19:19.6800000",
      "EndTime": "04:19:19.7700000"
    }
  },
  {
    "TextLocation": {
      "Start": 178474,
      "End": 178479
    },
    "TimeRange": {
      "StartTime": "04:19:19.7700000",
      "EndTime": "04:19:19.9800000"
    }
  },
  {
    "TextLocation": {
      "Start": 178480,
      "End": 178486
    },
    "TimeRange": {
      "StartTime": "04:19:20.7900000",
      "EndTime": "04:19:21.1900000"
    }
  },
  {
    "TextLocation": {
      "Start": 178494,
      "End": 178495
    },
    "TimeRange": {
      "StartTime": "04:19:21.5400000",
      "EndTime": "04:19:21.8100000"
    }
  },
  {
    "TextLocation": {
      "Start": 178496,
      "End": 178500
    },
    "TimeRange": {
      "StartTime": "04:19:21.9000000",
      "EndTime": "04:19:22.1400000"
    }
  },
  {
    "TextLocation": {
      "Start": 178501,
      "End": 178503
    },
    "TimeRange": {
      "StartTime": "04:19:22.1400000",
      "EndTime": "04:19:22.2300000"
    }
  },
  {
    "TextLocation": {
      "Start": 178504,
      "End": 178508
    },
    "TimeRange": {
      "StartTime": "04:19:22.2300000",
      "EndTime": "04:19:22.3800000"
    }
  },
  {
    "TextLocation": {
      "Start": 178509,
      "End": 178511
    },
    "TimeRange": {
      "StartTime": "04:19:22.3800000",
      "EndTime": "04:19:22.8000000"
    }
  },
  {
    "TextLocation": {
      "Start": 178512,
      "End": 178514
    },
    "TimeRange": {
      "StartTime": "04:19:22.8000000",
      "EndTime": "04:19:22.8900000"
    }
  },
  {
    "TextLocation": {
      "Start": 178515,
      "End": 178524
    },
    "TimeRange": {
      "StartTime": "04:19:22.8900000",
      "EndTime": "04:19:23.7600000"
    }
  },
  {
    "TextLocation": {
      "Start": 178527,
      "End": 178531
    },
    "TimeRange": {
      "StartTime": "04:19:23.7600000",
      "EndTime": "04:19:24.0300000"
    }
  },
  {
    "TextLocation": {
      "Start": 178532,
      "End": 178540
    },
    "TimeRange": {
      "StartTime": "04:19:24.0300000",
      "EndTime": "04:19:24.3200000"
    }
  },
  {
    "TextLocation": {
      "Start": 178541,
      "End": 178545
    },
    "TimeRange": {
      "StartTime": "04:19:24.3600000",
      "EndTime": "04:19:24.8400000"
    }
  },
  {
    "TextLocation": {
      "Start": 178548,
      "End": 178553
    },
    "TimeRange": {
      "StartTime": "04:19:25.3500000",
      "EndTime": "04:19:26.0700000"
    }
  },
  {
    "TextLocation": {
      "Start": 178554,
      "End": 178555
    },
    "TimeRange": {
      "StartTime": "04:19:26.0700000",
      "EndTime": "04:19:26.6100000"
    }
  },
  {
    "TextLocation": {
      "Start": 178556,
      "End": 178558
    },
    "TimeRange": {
      "StartTime": "04:19:26.6100000",
      "EndTime": "04:19:26.8200000"
    }
  },
  {
    "TextLocation": {
      "Start": 178559,
      "End": 178561
    },
    "TimeRange": {
      "StartTime": "04:19:26.8200000",
      "EndTime": "04:19:27"
    }
  },
  {
    "TextLocation": {
      "Start": 178562,
      "End": 178569
    },
    "TimeRange": {
      "StartTime": "04:19:27.0100000",
      "EndTime": "04:19:27.4200000"
    }
  },
  {
    "TextLocation": {
      "Start": 178570,
      "End": 178576
    },
    "TimeRange": {
      "StartTime": "04:19:27.4200000",
      "EndTime": "04:19:27.6700000"
    }
  },
  {
    "TextLocation": {
      "Start": 178578,
      "End": 178582
    },
    "TimeRange": {
      "StartTime": "04:19:27.6700000",
      "EndTime": "04:19:28.3200000"
    }
  },
  {
    "TextLocation": {
      "Start": 178585,
      "End": 178589
    },
    "TimeRange": {
      "StartTime": "04:19:28.3200000",
      "EndTime": "04:19:28.7700000"
    }
  },
  {
    "TextLocation": {
      "Start": 178590,
      "End": 178595
    },
    "TimeRange": {
      "StartTime": "04:19:28.7700000",
      "EndTime": "04:19:29.5200000"
    }
  },
  {
    "TextLocation": {
      "Start": 178598,
      "End": 178605
    },
    "TimeRange": {
      "StartTime": "04:19:29.8500000",
      "EndTime": "04:19:30.9900000"
    }
  },
  {
    "TextLocation": {
      "Start": 178606,
      "End": 178607
    },
    "TimeRange": {
      "StartTime": "04:19:31.0200000",
      "EndTime": "04:19:31.6800000"
    }
  },
  {
    "TextLocation": {
      "Start": 178610,
      "End": 178612
    },
    "TimeRange": {
      "StartTime": "04:19:31.6800000",
      "EndTime": "04:19:31.8600000"
    }
  },
  {
    "TextLocation": {
      "Start": 178613,
      "End": 178615
    },
    "TimeRange": {
      "StartTime": "04:19:31.8600000",
      "EndTime": "04:19:32.0400000"
    }
  },
  {
    "TextLocation": {
      "Start": 178616,
      "End": 178623
    },
    "TimeRange": {
      "StartTime": "04:19:32.0400000",
      "EndTime": "04:19:32.4200000"
    }
  },
  {
    "TextLocation": {
      "Start": 178624,
      "End": 178631
    },
    "TimeRange": {
      "StartTime": "04:19:32.4300000",
      "EndTime": "04:19:32.7500000"
    }
  },
  {
    "TextLocation": {
      "Start": 178632,
      "End": 178635
    },
    "TimeRange": {
      "StartTime": "04:19:32.7600000",
      "EndTime": "04:19:32.9400000"
    }
  },
  {
    "TextLocation": {
      "Start": 178636,
      "End": 178639
    },
    "TimeRange": {
      "StartTime": "04:19:32.9400000",
      "EndTime": "04:19:33.4400000"
    }
  },
  {
    "TextLocation": {
      "Start": 178642,
      "End": 178648
    },
    "TimeRange": {
      "StartTime": "04:19:33.4500000",
      "EndTime": "04:19:33.9300000"
    }
  },
  {
    "TextLocation": {
      "Start": 178649,
      "End": 178656
    },
    "TimeRange": {
      "StartTime": "04:19:33.9300000",
      "EndTime": "04:19:34.7100000"
    }
  },
  {
    "TextLocation": {
      "Start": 178657,
      "End": 178662
    },
    "TimeRange": {
      "StartTime": "04:19:35.1300000",
      "EndTime": "04:19:35.7900000"
    }
  },
  {
    "TextLocation": {
      "Start": 178663,
      "End": 178665
    },
    "TimeRange": {
      "StartTime": "04:19:35.7900000",
      "EndTime": "04:19:36.4800000"
    }
  },
  {
    "TextLocation": {
      "Start": 178666,
      "End": 178668
    },
    "TimeRange": {
      "StartTime": "04:19:36.4800000",
      "EndTime": "04:19:36.6600000"
    }
  },
  {
    "TextLocation": {
      "Start": 178669,
      "End": 178671
    },
    "TimeRange": {
      "StartTime": "04:19:36.6600000",
      "EndTime": "04:19:36.8700000"
    }
  },
  {
    "TextLocation": {
      "Start": 178672,
      "End": 178678
    },
    "TimeRange": {
      "StartTime": "04:19:36.8700000",
      "EndTime": "04:19:37.2200000"
    }
  },
  {
    "TextLocation": {
      "Start": 178679,
      "End": 178687
    },
    "TimeRange": {
      "StartTime": "04:19:37.2600000",
      "EndTime": "04:19:37.5900000"
    }
  },
  {
    "TextLocation": {
      "Start": 178688,
      "End": 178691
    },
    "TimeRange": {
      "StartTime": "04:19:37.5900000",
      "EndTime": "04:19:37.7400000"
    }
  },
  {
    "TextLocation": {
      "Start": 178692,
      "End": 178695
    },
    "TimeRange": {
      "StartTime": "04:19:37.7400000",
      "EndTime": "04:19:38.0400000"
    }
  },
  {
    "TextLocation": {
      "Start": 178698,
      "End": 178703
    },
    "TimeRange": {
      "StartTime": "04:19:38.0400000",
      "EndTime": "04:19:38.4900000"
    }
  },
  {
    "TextLocation": {
      "Start": 178704,
      "End": 178709
    },
    "TimeRange": {
      "StartTime": "04:19:38.4900000",
      "EndTime": "04:19:39.2100000"
    }
  },
  {
    "TextLocation": {
      "Start": 178717,
      "End": 178720
    },
    "TimeRange": {
      "StartTime": "04:19:39.7200000",
      "EndTime": "04:19:39.9000000"
    }
  },
  {
    "TextLocation": {
      "Start": 178721,
      "End": 178724
    },
    "TimeRange": {
      "StartTime": "04:19:39.9000000",
      "EndTime": "04:19:40.0500000"
    }
  },
  {
    "TextLocation": {
      "Start": 178725,
      "End": 178729
    },
    "TimeRange": {
      "StartTime": "04:19:40.0500000",
      "EndTime": "04:19:40.2600000"
    }
  },
  {
    "TextLocation": {
      "Start": 178730,
      "End": 178734
    },
    "TimeRange": {
      "StartTime": "04:19:40.2600000",
      "EndTime": "04:19:40.5900000"
    }
  },
  {
    "TextLocation": {
      "Start": 178735,
      "End": 178740
    },
    "TimeRange": {
      "StartTime": "04:19:40.7400000",
      "EndTime": "04:19:41.0700000"
    }
  },
  {
    "TextLocation": {
      "Start": 178741,
      "End": 178745
    },
    "TimeRange": {
      "StartTime": "04:19:41.0700000",
      "EndTime": "04:19:41.1900000"
    }
  },
  {
    "TextLocation": {
      "Start": 178746,
      "End": 178749
    },
    "TimeRange": {
      "StartTime": "04:19:41.1900000",
      "EndTime": "04:19:41.2800000"
    }
  },
  {
    "TextLocation": {
      "Start": 178750,
      "End": 178759
    },
    "TimeRange": {
      "StartTime": "04:19:41.2800000",
      "EndTime": "04:19:41.6700000"
    }
  },
  {
    "TextLocation": {
      "Start": 178760,
      "End": 178764
    },
    "TimeRange": {
      "StartTime": "04:19:41.6700000",
      "EndTime": "04:19:42.0300000"
    }
  },
  {
    "TextLocation": {
      "Start": 178765,
      "End": 178769
    },
    "TimeRange": {
      "StartTime": "04:19:42.0300000",
      "EndTime": "04:19:42.3900000"
    }
  },
  {
    "TextLocation": {
      "Start": 178777,
      "End": 178782
    },
    "TimeRange": {
      "StartTime": "04:19:42.3900000",
      "EndTime": "04:19:42.6600000"
    }
  },
  {
    "TextLocation": {
      "Start": 178783,
      "End": 178785
    },
    "TimeRange": {
      "StartTime": "04:19:42.6600000",
      "EndTime": "04:19:42.7500000"
    }
  },
  {
    "TextLocation": {
      "Start": 178786,
      "End": 178791
    },
    "TimeRange": {
      "StartTime": "04:19:42.7500000",
      "EndTime": "04:19:42.9900000"
    }
  },
  {
    "TextLocation": {
      "Start": 178799,
      "End": 178802
    },
    "TimeRange": {
      "StartTime": "04:19:43.4700000",
      "EndTime": "04:19:43.6800000"
    }
  },
  {
    "TextLocation": {
      "Start": 178803,
      "End": 178806
    },
    "TimeRange": {
      "StartTime": "04:19:43.6800000",
      "EndTime": "04:19:43.8600000"
    }
  },
  {
    "TextLocation": {
      "Start": 178807,
      "End": 178816
    },
    "TimeRange": {
      "StartTime": "04:19:43.8600000",
      "EndTime": "04:19:44.2500000"
    }
  },
  {
    "TextLocation": {
      "Start": 178817,
      "End": 178819
    },
    "TimeRange": {
      "StartTime": "04:19:44.2500000",
      "EndTime": "04:19:44.3700000"
    }
  },
  {
    "TextLocation": {
      "Start": 178820,
      "End": 178823
    },
    "TimeRange": {
      "StartTime": "04:19:44.3700000",
      "EndTime": "04:19:44.5800000"
    }
  },
  {
    "TextLocation": {
      "Start": 178824,
      "End": 178827
    },
    "TimeRange": {
      "StartTime": "04:19:44.5800000",
      "EndTime": "04:19:44.7600000"
    }
  },
  {
    "TextLocation": {
      "Start": 178828,
      "End": 178834
    },
    "TimeRange": {
      "StartTime": "04:19:44.7600000",
      "EndTime": "04:19:45.2100000"
    }
  },
  {
    "TextLocation": {
      "Start": 178836,
      "End": 178839
    },
    "TimeRange": {
      "StartTime": "04:19:45.2100000",
      "EndTime": "04:19:45.3900000"
    }
  },
  {
    "TextLocation": {
      "Start": 178840,
      "End": 178843
    },
    "TimeRange": {
      "StartTime": "04:19:45.3900000",
      "EndTime": "04:19:45.6000000"
    }
  },
  {
    "TextLocation": {
      "Start": 178844,
      "End": 178854
    },
    "TimeRange": {
      "StartTime": "04:19:45.6000000",
      "EndTime": "04:19:46.0800000"
    }
  },
  {
    "TextLocation": {
      "Start": 178855,
      "End": 178857
    },
    "TimeRange": {
      "StartTime": "04:19:46.0800000",
      "EndTime": "04:19:46.1700000"
    }
  },
  {
    "TextLocation": {
      "Start": 178858,
      "End": 178863
    },
    "TimeRange": {
      "StartTime": "04:19:46.1700000",
      "EndTime": "04:19:46.4700000"
    }
  },
  {
    "TextLocation": {
      "Start": 178864,
      "End": 178868
    },
    "TimeRange": {
      "StartTime": "04:19:46.4700000",
      "EndTime": "04:19:46.6200000"
    }
  },
  {
    "TextLocation": {
      "Start": 178869,
      "End": 178874
    },
    "TimeRange": {
      "StartTime": "04:19:46.6200000",
      "EndTime": "04:19:46.7400000"
    }
  },
  {
    "TextLocation": {
      "Start": 178875,
      "End": 178877
    },
    "TimeRange": {
      "StartTime": "04:19:46.7400000",
      "EndTime": "04:19:46.8600000"
    }
  },
  {
    "TextLocation": {
      "Start": 178878,
      "End": 178889
    },
    "TimeRange": {
      "StartTime": "04:19:46.8600000",
      "EndTime": "04:19:47.4900000"
    }
  },
  {
    "TextLocation": {
      "Start": 178890,
      "End": 178898
    },
    "TimeRange": {
      "StartTime": "04:19:47.4900000",
      "EndTime": "04:19:48.0900000"
    }
  },
  {
    "TextLocation": {
      "Start": 178899,
      "End": 178901
    },
    "TimeRange": {
      "StartTime": "04:19:48.1200000",
      "EndTime": "04:19:48.2400000"
    }
  },
  {
    "TextLocation": {
      "Start": 178902,
      "End": 178904
    },
    "TimeRange": {
      "StartTime": "04:19:48.2400000",
      "EndTime": "04:19:48.7500000"
    }
  },
  {
    "TextLocation": {
      "Start": 178906,
      "End": 178916
    },
    "TimeRange": {
      "StartTime": "04:19:48.8700000",
      "EndTime": "04:19:49.7100000"
    }
  },
  {
    "TextLocation": {
      "Start": 178917,
      "End": 178922
    },
    "TimeRange": {
      "StartTime": "04:19:49.7100000",
      "EndTime": "04:19:50.0400000"
    }
  },
  {
    "TextLocation": {
      "Start": 178923,
      "End": 178929
    },
    "TimeRange": {
      "StartTime": "04:19:50.0400000",
      "EndTime": "04:19:50.4300000"
    }
  },
  {
    "TextLocation": {
      "Start": 178930,
      "End": 178936
    },
    "TimeRange": {
      "StartTime": "04:19:50.4300000",
      "EndTime": "04:19:51.2400000"
    }
  },
  {
    "TextLocation": {
      "Start": 178939,
      "End": 178945
    },
    "TimeRange": {
      "StartTime": "04:19:51.2400000",
      "EndTime": "04:19:51.7500000"
    }
  },
  {
    "TextLocation": {
      "Start": 178946,
      "End": 178953
    },
    "TimeRange": {
      "StartTime": "04:19:51.7500000",
      "EndTime": "04:19:52.1700000"
    }
  },
  {
    "TextLocation": {
      "Start": 178954,
      "End": 178958
    },
    "TimeRange": {
      "StartTime": "04:19:52.1700000",
      "EndTime": "04:19:52.3800000"
    }
  },
  {
    "TextLocation": {
      "Start": 178959,
      "End": 178966
    },
    "TimeRange": {
      "StartTime": "04:19:52.3800000",
      "EndTime": "04:19:52.6800000"
    }
  },
  {
    "TextLocation": {
      "Start": 178967,
      "End": 178969
    },
    "TimeRange": {
      "StartTime": "04:19:52.6800000",
      "EndTime": "04:19:52.8600000"
    }
  },
  {
    "TextLocation": {
      "Start": 178970,
      "End": 178983
    },
    "TimeRange": {
      "StartTime": "04:19:52.8600000",
      "EndTime": "04:19:53.5500000"
    }
  },
  {
    "TextLocation": {
      "Start": 178984,
      "End": 178990
    },
    "TimeRange": {
      "StartTime": "04:19:53.5500000",
      "EndTime": "04:19:53.9400000"
    }
  },
  {
    "TextLocation": {
      "Start": 178991,
      "End": 178995
    },
    "TimeRange": {
      "StartTime": "04:19:53.9400000",
      "EndTime": "04:19:54.1200000"
    }
  },
  {
    "TextLocation": {
      "Start": 178996,
      "End": 179000
    },
    "TimeRange": {
      "StartTime": "04:19:54.1200000",
      "EndTime": "04:19:54.2400000"
    }
  },
  {
    "TextLocation": {
      "Start": 179001,
      "End": 179007
    },
    "TimeRange": {
      "StartTime": "04:19:54.2400000",
      "EndTime": "04:19:54.5100000"
    }
  },
  {
    "TextLocation": {
      "Start": 179008,
      "End": 179016
    },
    "TimeRange": {
      "StartTime": "04:19:54.5100000",
      "EndTime": "04:19:54.9900000"
    }
  },
  {
    "TextLocation": {
      "Start": 179019,
      "End": 179021
    },
    "TimeRange": {
      "StartTime": "04:19:54.9900000",
      "EndTime": "04:19:55.1400000"
    }
  },
  {
    "TextLocation": {
      "Start": 179022,
      "End": 179023
    },
    "TimeRange": {
      "StartTime": "04:19:55.1400000",
      "EndTime": "04:19:55.2900000"
    }
  },
  {
    "TextLocation": {
      "Start": 179024,
      "End": 179027
    },
    "TimeRange": {
      "StartTime": "04:19:55.2900000",
      "EndTime": "04:19:55.4700000"
    }
  },
  {
    "TextLocation": {
      "Start": 179028,
      "End": 179035
    },
    "TimeRange": {
      "StartTime": "04:19:55.4700000",
      "EndTime": "04:19:55.9800000"
    }
  },
  {
    "TextLocation": {
      "Start": 179037,
      "End": 179041
    },
    "TimeRange": {
      "StartTime": "04:19:55.9800000",
      "EndTime": "04:19:56.1300000"
    }
  },
  {
    "TextLocation": {
      "Start": 179042,
      "End": 179046
    },
    "TimeRange": {
      "StartTime": "04:19:56.1300000",
      "EndTime": "04:19:56.4000000"
    }
  },
  {
    "TextLocation": {
      "Start": 179047,
      "End": 179049
    },
    "TimeRange": {
      "StartTime": "04:19:56.4000000",
      "EndTime": "04:19:56.4900000"
    }
  },
  {
    "TextLocation": {
      "Start": 179050,
      "End": 179054
    },
    "TimeRange": {
      "StartTime": "04:19:56.4900000",
      "EndTime": "04:19:56.8500000"
    }
  },
  {
    "TextLocation": {
      "Start": 179055,
      "End": 179057
    },
    "TimeRange": {
      "StartTime": "04:19:56.8500000",
      "EndTime": "04:19:57.1200000"
    }
  },
  {
    "TextLocation": {
      "Start": 179058,
      "End": 179061
    },
    "TimeRange": {
      "StartTime": "04:19:57.1200000",
      "EndTime": "04:19:57.6300000"
    }
  },
  {
    "TextLocation": {
      "Start": 179064,
      "End": 179069
    },
    "TimeRange": {
      "StartTime": "04:19:58.1100000",
      "EndTime": "04:19:58.4400000"
    }
  },
  {
    "TextLocation": {
      "Start": 179070,
      "End": 179074
    },
    "TimeRange": {
      "StartTime": "04:19:58.4400000",
      "EndTime": "04:19:58.7700000"
    }
  },
  {
    "TextLocation": {
      "Start": 179075,
      "End": 179079
    },
    "TimeRange": {
      "StartTime": "04:19:58.7700000",
      "EndTime": "04:19:59.3100000"
    }
  },
  {
    "TextLocation": {
      "Start": 179081,
      "End": 179086
    },
    "TimeRange": {
      "StartTime": "04:19:59.3100000",
      "EndTime": "04:19:59.7600000"
    }
  },
  {
    "TextLocation": {
      "Start": 179087,
      "End": 179091
    },
    "TimeRange": {
      "StartTime": "04:19:59.7600000",
      "EndTime": "04:19:59.9100000"
    }
  },
  {
    "TextLocation": {
      "Start": 179092,
      "End": 179095
    },
    "TimeRange": {
      "StartTime": "04:19:59.9100000",
      "EndTime": "04:20:00.1500000"
    }
  },
  {
    "TextLocation": {
      "Start": 179097,
      "End": 179106
    },
    "TimeRange": {
      "StartTime": "04:20:00.1500000",
      "EndTime": "04:20:01.1100000"
    }
  },
  {
    "TextLocation": {
      "Start": 179109,
      "End": 179111
    },
    "TimeRange": {
      "StartTime": "04:20:01.7700000",
      "EndTime": "04:20:02.1900000"
    }
  },
  {
    "TextLocation": {
      "Start": 179113,
      "End": 179116
    },
    "TimeRange": {
      "StartTime": "04:20:02.1900000",
      "EndTime": "04:20:02.4900000"
    }
  },
  {
    "TextLocation": {
      "Start": 179117,
      "End": 179120
    },
    "TimeRange": {
      "StartTime": "04:20:02.4900000",
      "EndTime": "04:20:02.7300000"
    }
  },
  {
    "TextLocation": {
      "Start": 179121,
      "End": 179124
    },
    "TimeRange": {
      "StartTime": "04:20:02.7300000",
      "EndTime": "04:20:02.8500000"
    }
  },
  {
    "TextLocation": {
      "Start": 179125,
      "End": 179133
    },
    "TimeRange": {
      "StartTime": "04:20:02.8500000",
      "EndTime": "04:20:03.4800000"
    }
  },
  {
    "TextLocation": {
      "Start": 179134,
      "End": 179138
    },
    "TimeRange": {
      "StartTime": "04:20:03.4800000",
      "EndTime": "04:20:03.8100000"
    }
  },
  {
    "TextLocation": {
      "Start": 179139,
      "End": 179143
    },
    "TimeRange": {
      "StartTime": "04:20:03.8100000",
      "EndTime": "04:20:04.1100000"
    }
  },
  {
    "TextLocation": {
      "Start": 179144,
      "End": 179146
    },
    "TimeRange": {
      "StartTime": "04:20:04.1100000",
      "EndTime": "04:20:04.4100000"
    }
  },
  {
    "TextLocation": {
      "Start": 179148,
      "End": 179150
    },
    "TimeRange": {
      "StartTime": "04:20:04.4100000",
      "EndTime": "04:20:04.6200000"
    }
  },
  {
    "TextLocation": {
      "Start": 179151,
      "End": 179154
    },
    "TimeRange": {
      "StartTime": "04:20:04.6200000",
      "EndTime": "04:20:04.6800000"
    }
  },
  {
    "TextLocation": {
      "Start": 179155,
      "End": 179158
    },
    "TimeRange": {
      "StartTime": "04:20:04.6800000",
      "EndTime": "04:20:05.1000000"
    }
  },
  {
    "TextLocation": {
      "Start": 179160,
      "End": 179164
    },
    "TimeRange": {
      "StartTime": "04:20:05.1300000",
      "EndTime": "04:20:05.6100000"
    }
  },
  {
    "TextLocation": {
      "Start": 179166,
      "End": 179172
    },
    "TimeRange": {
      "StartTime": "04:20:05.6100000",
      "EndTime": "04:20:05.8800000"
    }
  },
  {
    "TextLocation": {
      "Start": 179173,
      "End": 179176
    },
    "TimeRange": {
      "StartTime": "04:20:05.8800000",
      "EndTime": "04:20:06"
    }
  },
  {
    "TextLocation": {
      "Start": 179177,
      "End": 179184
    },
    "TimeRange": {
      "StartTime": "04:20:06",
      "EndTime": "04:20:06.3900000"
    }
  },
  {
    "TextLocation": {
      "Start": 179185,
      "End": 179190
    },
    "TimeRange": {
      "StartTime": "04:20:06.3900000",
      "EndTime": "04:20:06.7500000"
    }
  },
  {
    "TextLocation": {
      "Start": 179191,
      "End": 179195
    },
    "TimeRange": {
      "StartTime": "04:20:06.7500000",
      "EndTime": "04:20:07.1700000"
    }
  },
  {
    "TextLocation": {
      "Start": 179198,
      "End": 179202
    },
    "TimeRange": {
      "StartTime": "04:20:07.1700000",
      "EndTime": "04:20:07.4700000"
    }
  },
  {
    "TextLocation": {
      "Start": 179203,
      "End": 179207
    },
    "TimeRange": {
      "StartTime": "04:20:07.4700000",
      "EndTime": "04:20:08.1600000"
    }
  },
  {
    "TextLocation": {
      "Start": 179215,
      "End": 179220
    },
    "TimeRange": {
      "StartTime": "04:20:09.8700000",
      "EndTime": "04:20:10.0300000"
    }
  },
  {
    "TextLocation": {
      "Start": 179221,
      "End": 179224
    },
    "TimeRange": {
      "StartTime": "04:20:10.1100000",
      "EndTime": "04:20:10.3200000"
    }
  },
  {
    "TextLocation": {
      "Start": 179227,
      "End": 179230
    },
    "TimeRange": {
      "StartTime": "04:20:10.3500000",
      "EndTime": "04:20:10.9200000"
    }
  },
  {
    "TextLocation": {
      "Start": 179233,
      "End": 179242
    },
    "TimeRange": {
      "StartTime": "04:20:11.7400000",
      "EndTime": "04:20:12.4000000"
    }
  },
  {
    "TextLocation": {
      "Start": 179244,
      "End": 179247
    },
    "TimeRange": {
      "StartTime": "04:20:12.6100000",
      "EndTime": "04:20:12.8200000"
    }
  },
  {
    "TextLocation": {
      "Start": 179248,
      "End": 179257
    },
    "TimeRange": {
      "StartTime": "04:20:12.8200000",
      "EndTime": "04:20:13.1200000"
    }
  },
  {
    "TextLocation": {
      "Start": 179258,
      "End": 179265
    },
    "TimeRange": {
      "StartTime": "04:20:13.1200000",
      "EndTime": "04:20:13.6600000"
    }
  },
  {
    "TextLocation": {
      "Start": 179266,
      "End": 179270
    },
    "TimeRange": {
      "StartTime": "04:20:13.6600000",
      "EndTime": "04:20:14.2300000"
    }
  },
  {
    "TextLocation": {
      "Start": 179271,
      "End": 179276
    },
    "TimeRange": {
      "StartTime": "04:20:15.0100000",
      "EndTime": "04:20:15.4300000"
    }
  },
  {
    "TextLocation": {
      "Start": 179277,
      "End": 179286
    },
    "TimeRange": {
      "StartTime": "04:20:15.4300000",
      "EndTime": "04:20:15.8200000"
    }
  },
  {
    "TextLocation": {
      "Start": 179287,
      "End": 179289
    },
    "TimeRange": {
      "StartTime": "04:20:15.8200000",
      "EndTime": "04:20:15.9700000"
    }
  },
  {
    "TextLocation": {
      "Start": 179290,
      "End": 179291
    },
    "TimeRange": {
      "StartTime": "04:20:15.9700000",
      "EndTime": "04:20:16.0600000"
    }
  },
  {
    "TextLocation": {
      "Start": 179292,
      "End": 179296
    },
    "TimeRange": {
      "StartTime": "04:20:16.0600000",
      "EndTime": "04:20:16.3000000"
    }
  },
  {
    "TextLocation": {
      "Start": 179297,
      "End": 179300
    },
    "TimeRange": {
      "StartTime": "04:20:16.3000000",
      "EndTime": "04:20:16.4800000"
    }
  },
  {
    "TextLocation": {
      "Start": 179301,
      "End": 179306
    },
    "TimeRange": {
      "StartTime": "04:20:16.4800000",
      "EndTime": "04:20:16.6600000"
    }
  },
  {
    "TextLocation": {
      "Start": 179307,
      "End": 179310
    },
    "TimeRange": {
      "StartTime": "04:20:16.6600000",
      "EndTime": "04:20:16.7800000"
    }
  },
  {
    "TextLocation": {
      "Start": 179311,
      "End": 179314
    },
    "TimeRange": {
      "StartTime": "04:20:16.7800000",
      "EndTime": "04:20:16.9000000"
    }
  },
  {
    "TextLocation": {
      "Start": 179315,
      "End": 179317
    },
    "TimeRange": {
      "StartTime": "04:20:16.9000000",
      "EndTime": "04:20:16.9900000"
    }
  },
  {
    "TextLocation": {
      "Start": 179318,
      "End": 179321
    },
    "TimeRange": {
      "StartTime": "04:20:16.9900000",
      "EndTime": "04:20:17.0800000"
    }
  },
  {
    "TextLocation": {
      "Start": 179322,
      "End": 179329
    },
    "TimeRange": {
      "StartTime": "04:20:17.0800000",
      "EndTime": "04:20:17.3200000"
    }
  },
  {
    "TextLocation": {
      "Start": 179330,
      "End": 179336
    },
    "TimeRange": {
      "StartTime": "04:20:17.4100000",
      "EndTime": "04:20:17.6200000"
    }
  },
  {
    "TextLocation": {
      "Start": 179339,
      "End": 179341
    },
    "TimeRange": {
      "StartTime": "04:20:17.6200000",
      "EndTime": "04:20:17.7100000"
    }
  },
  {
    "TextLocation": {
      "Start": 179342,
      "End": 179346
    },
    "TimeRange": {
      "StartTime": "04:20:17.7100000",
      "EndTime": "04:20:17.8300000"
    }
  },
  {
    "TextLocation": {
      "Start": 179347,
      "End": 179354
    },
    "TimeRange": {
      "StartTime": "04:20:17.8300000",
      "EndTime": "04:20:18.2600000"
    }
  },
  {
    "TextLocation": {
      "Start": 179357,
      "End": 179360
    },
    "TimeRange": {
      "StartTime": "04:20:18.2800000",
      "EndTime": "04:20:18.8500000"
    }
  },
  {
    "TextLocation": {
      "Start": 179363,
      "End": 179366
    },
    "TimeRange": {
      "StartTime": "04:20:19.2400000",
      "EndTime": "04:20:19.6900000"
    }
  },
  {
    "TextLocation": {
      "Start": 179367,
      "End": 179370
    },
    "TimeRange": {
      "StartTime": "04:20:19.6900000",
      "EndTime": "04:20:19.8400000"
    }
  },
  {
    "TextLocation": {
      "Start": 179371,
      "End": 179375
    },
    "TimeRange": {
      "StartTime": "04:20:19.8400000",
      "EndTime": "04:20:20.1700000"
    }
  },
  {
    "TextLocation": {
      "Start": 179376,
      "End": 179379
    },
    "TimeRange": {
      "StartTime": "04:20:20.1700000",
      "EndTime": "04:20:20.5300000"
    }
  },
  {
    "TextLocation": {
      "Start": 179380,
      "End": 179384
    },
    "TimeRange": {
      "StartTime": "04:20:20.5300000",
      "EndTime": "04:20:20.7100000"
    }
  },
  {
    "TextLocation": {
      "Start": 179385,
      "End": 179388
    },
    "TimeRange": {
      "StartTime": "04:20:20.7100000",
      "EndTime": "04:20:20.8900000"
    }
  },
  {
    "TextLocation": {
      "Start": 179389,
      "End": 179393
    },
    "TimeRange": {
      "StartTime": "04:20:20.8900000",
      "EndTime": "04:20:21.2200000"
    }
  },
  {
    "TextLocation": {
      "Start": 179394,
      "End": 179396
    },
    "TimeRange": {
      "StartTime": "04:20:21.2200000",
      "EndTime": "04:20:21.4900000"
    }
  },
  {
    "TextLocation": {
      "Start": 179397,
      "End": 179402
    },
    "TimeRange": {
      "StartTime": "04:20:21.4900000",
      "EndTime": "04:20:21.7900000"
    }
  },
  {
    "TextLocation": {
      "Start": 179403,
      "End": 179406
    },
    "TimeRange": {
      "StartTime": "04:20:21.7900000",
      "EndTime": "04:20:22"
    }
  },
  {
    "TextLocation": {
      "Start": 179407,
      "End": 179411
    },
    "TimeRange": {
      "StartTime": "04:20:22",
      "EndTime": "04:20:22.3000000"
    }
  },
  {
    "TextLocation": {
      "Start": 179412,
      "End": 179414
    },
    "TimeRange": {
      "StartTime": "04:20:22.3000000",
      "EndTime": "04:20:22.6300000"
    }
  },
  {
    "TextLocation": {
      "Start": 179415,
      "End": 179424
    },
    "TimeRange": {
      "StartTime": "04:20:22.6300000",
      "EndTime": "04:20:22.9900000"
    }
  },
  {
    "TextLocation": {
      "Start": 179425,
      "End": 179431
    },
    "TimeRange": {
      "StartTime": "04:20:22.9900000",
      "EndTime": "04:20:23.2300000"
    }
  },
  {
    "TextLocation": {
      "Start": 179432,
      "End": 179441
    },
    "TimeRange": {
      "StartTime": "04:20:23.2300000",
      "EndTime": "04:20:23.5600000"
    }
  },
  {
    "TextLocation": {
      "Start": 179442,
      "End": 179448
    },
    "TimeRange": {
      "StartTime": "04:20:23.5600000",
      "EndTime": "04:20:24.0700000"
    }
  },
  {
    "TextLocation": {
      "Start": 179449,
      "End": 179457
    },
    "TimeRange": {
      "StartTime": "04:20:24.1000000",
      "EndTime": "04:20:24.8400000"
    }
  },
  {
    "TextLocation": {
      "Start": 179458,
      "End": 179463
    },
    "TimeRange": {
      "StartTime": "04:20:24.8500000",
      "EndTime": "04:20:25.2700000"
    }
  },
  {
    "TextLocation": {
      "Start": 179464,
      "End": 179466
    },
    "TimeRange": {
      "StartTime": "04:20:25.2700000",
      "EndTime": "04:20:25.4800000"
    }
  },
  {
    "TextLocation": {
      "Start": 179467,
      "End": 179472
    },
    "TimeRange": {
      "StartTime": "04:20:25.4800000",
      "EndTime": "04:20:25.7800000"
    }
  },
  {
    "TextLocation": {
      "Start": 179473,
      "End": 179482
    },
    "TimeRange": {
      "StartTime": "04:20:25.7800000",
      "EndTime": "04:20:26.2300000"
    }
  },
  {
    "TextLocation": {
      "Start": 179483,
      "End": 179485
    },
    "TimeRange": {
      "StartTime": "04:20:26.2300000",
      "EndTime": "04:20:26.3200000"
    }
  },
  {
    "TextLocation": {
      "Start": 179486,
      "End": 179490
    },
    "TimeRange": {
      "StartTime": "04:20:26.3200000",
      "EndTime": "04:20:26.5600000"
    }
  },
  {
    "TextLocation": {
      "Start": 179491,
      "End": 179499
    },
    "TimeRange": {
      "StartTime": "04:20:26.5600000",
      "EndTime": "04:20:27.0400000"
    }
  },
  {
    "TextLocation": {
      "Start": 179507,
      "End": 179510
    },
    "TimeRange": {
      "StartTime": "04:20:27.0700000",
      "EndTime": "04:20:27.6000000"
    }
  },
  {
    "TextLocation": {
      "Start": 179518,
      "End": 179522
    },
    "TimeRange": {
      "StartTime": "04:20:27.7800000",
      "EndTime": "04:20:27.9400000"
    }
  },
  {
    "TextLocation": {
      "Start": 179525,
      "End": 179528
    },
    "TimeRange": {
      "StartTime": "04:20:28.0600000",
      "EndTime": "04:20:28.2100000"
    }
  },
  {
    "TextLocation": {
      "Start": 179529,
      "End": 179534
    },
    "TimeRange": {
      "StartTime": "04:20:28.2100000",
      "EndTime": "04:20:28.3300000"
    }
  },
  {
    "TextLocation": {
      "Start": 179535,
      "End": 179537
    },
    "TimeRange": {
      "StartTime": "04:20:28.3300000",
      "EndTime": "04:20:28.4200000"
    }
  },
  {
    "TextLocation": {
      "Start": 179538,
      "End": 179542
    },
    "TimeRange": {
      "StartTime": "04:20:28.4200000",
      "EndTime": "04:20:28.6000000"
    }
  },
  {
    "TextLocation": {
      "Start": 179543,
      "End": 179546
    },
    "TimeRange": {
      "StartTime": "04:20:28.6000000",
      "EndTime": "04:20:28.7200000"
    }
  },
  {
    "TextLocation": {
      "Start": 179547,
      "End": 179551
    },
    "TimeRange": {
      "StartTime": "04:20:28.7200000",
      "EndTime": "04:20:28.8400000"
    }
  },
  {
    "TextLocation": {
      "Start": 179552,
      "End": 179556
    },
    "TimeRange": {
      "StartTime": "04:20:28.8400000",
      "EndTime": "04:20:28.9800000"
    }
  },
  {
    "TextLocation": {
      "Start": 179557,
      "End": 179559
    },
    "TimeRange": {
      "StartTime": "04:20:29.1000000",
      "EndTime": "04:20:29.1800000"
    }
  },
  {
    "TextLocation": {
      "Start": 179560,
      "End": 179563
    },
    "TimeRange": {
      "StartTime": "04:20:29.2200000",
      "EndTime": "04:20:29.4100000"
    }
  },
  {
    "TextLocation": {
      "Start": 179566,
      "End": 179568
    },
    "TimeRange": {
      "StartTime": "04:20:29.8600000",
      "EndTime": "04:20:30.7400000"
    }
  },
  {
    "TextLocation": {
      "Start": 179571,
      "End": 179573
    },
    "TimeRange": {
      "StartTime": "04:20:30.7600000",
      "EndTime": "04:20:30.9100000"
    }
  },
  {
    "TextLocation": {
      "Start": 179574,
      "End": 179577
    },
    "TimeRange": {
      "StartTime": "04:20:30.9100000",
      "EndTime": "04:20:31"
    }
  },
  {
    "TextLocation": {
      "Start": 179578,
      "End": 179583
    },
    "TimeRange": {
      "StartTime": "04:20:31",
      "EndTime": "04:20:31.1500000"
    }
  },
  {
    "TextLocation": {
      "Start": 179584,
      "End": 179588
    },
    "TimeRange": {
      "StartTime": "04:20:31.1500000",
      "EndTime": "04:20:31.3600000"
    }
  },
  {
    "TextLocation": {
      "Start": 179589,
      "End": 179591
    },
    "TimeRange": {
      "StartTime": "04:20:31.3600000",
      "EndTime": "04:20:31.5100000"
    }
  },
  {
    "TextLocation": {
      "Start": 179592,
      "End": 179596
    },
    "TimeRange": {
      "StartTime": "04:20:31.5100000",
      "EndTime": "04:20:31.7200000"
    }
  },
  {
    "TextLocation": {
      "Start": 179597,
      "End": 179601
    },
    "TimeRange": {
      "StartTime": "04:20:31.7200000",
      "EndTime": "04:20:31.9900000"
    }
  },
  {
    "TextLocation": {
      "Start": 179602,
      "End": 179604
    },
    "TimeRange": {
      "StartTime": "04:20:31.9900000",
      "EndTime": "04:20:32.3800000"
    }
  },
  {
    "TextLocation": {
      "Start": 179612,
      "End": 179615
    },
    "TimeRange": {
      "StartTime": "04:20:34.5800000",
      "EndTime": "04:20:34.7300000"
    }
  },
  {
    "TextLocation": {
      "Start": 179616,
      "End": 179622
    },
    "TimeRange": {
      "StartTime": "04:20:34.7300000",
      "EndTime": "04:20:35.3000000"
    }
  },
  {
    "TextLocation": {
      "Start": 179623,
      "End": 179629
    },
    "TimeRange": {
      "StartTime": "04:20:35.8700000",
      "EndTime": "04:20:36.4100000"
    }
  },
  {
    "TextLocation": {
      "Start": 179630,
      "End": 179637
    },
    "TimeRange": {
      "StartTime": "04:20:36.4100000",
      "EndTime": "04:20:36.9200000"
    }
  },
  {
    "TextLocation": {
      "Start": 179638,
      "End": 179646
    },
    "TimeRange": {
      "StartTime": "04:20:36.9200000",
      "EndTime": "04:20:37.3400000"
    }
  },
  {
    "TextLocation": {
      "Start": 179647,
      "End": 179657
    },
    "TimeRange": {
      "StartTime": "04:20:37.3400000",
      "EndTime": "04:20:37.8200000"
    }
  },
  {
    "TextLocation": {
      "Start": 179658,
      "End": 179661
    },
    "TimeRange": {
      "StartTime": "04:20:37.8200000",
      "EndTime": "04:20:38.3200000"
    }
  },
  {
    "TextLocation": {
      "Start": 179669,
      "End": 179672
    },
    "TimeRange": {
      "StartTime": "04:20:38.3700000",
      "EndTime": "04:20:38.7200000"
    }
  },
  {
    "TextLocation": {
      "Start": 179673,
      "End": 179676
    },
    "TimeRange": {
      "StartTime": "04:20:39.0500000",
      "EndTime": "04:20:39.3200000"
    }
  },
  {
    "TextLocation": {
      "Start": 179677,
      "End": 179681
    },
    "TimeRange": {
      "StartTime": "04:20:39.3200000",
      "EndTime": "04:20:39.5300000"
    }
  },
  {
    "TextLocation": {
      "Start": 179682,
      "End": 179686
    },
    "TimeRange": {
      "StartTime": "04:20:39.5300000",
      "EndTime": "04:20:39.7700000"
    }
  },
  {
    "TextLocation": {
      "Start": 179687,
      "End": 179691
    },
    "TimeRange": {
      "StartTime": "04:20:39.9800000",
      "EndTime": "04:20:40.2200000"
    }
  },
  {
    "TextLocation": {
      "Start": 179692,
      "End": 179702
    },
    "TimeRange": {
      "StartTime": "04:20:40.2200000",
      "EndTime": "04:20:40.7000000"
    }
  },
  {
    "TextLocation": {
      "Start": 179703,
      "End": 179709
    },
    "TimeRange": {
      "StartTime": "04:20:40.7000000",
      "EndTime": "04:20:41.0600000"
    }
  },
  {
    "TextLocation": {
      "Start": 179710,
      "End": 179717
    },
    "TimeRange": {
      "StartTime": "04:20:41.0600000",
      "EndTime": "04:20:41.3600000"
    }
  },
  {
    "TextLocation": {
      "Start": 179718,
      "End": 179726
    },
    "TimeRange": {
      "StartTime": "04:20:41.3600000",
      "EndTime": "04:20:41.7200000"
    }
  },
  {
    "TextLocation": {
      "Start": 179727,
      "End": 179737
    },
    "TimeRange": {
      "StartTime": "04:20:41.7200000",
      "EndTime": "04:20:42.1100000"
    }
  },
  {
    "TextLocation": {
      "Start": 179738,
      "End": 179741
    },
    "TimeRange": {
      "StartTime": "04:20:42.1100000",
      "EndTime": "04:20:42.5300000"
    }
  },
  {
    "TextLocation": {
      "Start": 179742,
      "End": 179752
    },
    "TimeRange": {
      "StartTime": "04:20:43.5500000",
      "EndTime": "04:20:44.0600000"
    }
  },
  {
    "TextLocation": {
      "Start": 179753,
      "End": 179755
    },
    "TimeRange": {
      "StartTime": "04:20:44.0600000",
      "EndTime": "04:20:44.4200000"
    }
  },
  {
    "TextLocation": {
      "Start": 179756,
      "End": 179761
    },
    "TimeRange": {
      "StartTime": "04:20:44.7500000",
      "EndTime": "04:20:45.1700000"
    }
  },
  {
    "TextLocation": {
      "Start": 179769,
      "End": 179772
    },
    "TimeRange": {
      "StartTime": "04:20:45.1700000",
      "EndTime": "04:20:45.5000000"
    }
  },
  {
    "TextLocation": {
      "Start": 179780,
      "End": 179782
    },
    "TimeRange": {
      "StartTime": "04:20:46.7200000",
      "EndTime": "04:20:47.0500000"
    }
  },
  {
    "TextLocation": {
      "Start": 179783,
      "End": 179788
    },
    "TimeRange": {
      "StartTime": "04:20:47.0500000",
      "EndTime": "04:20:47.2300000"
    }
  },
  {
    "TextLocation": {
      "Start": 179789,
      "End": 179790
    },
    "TimeRange": {
      "StartTime": "04:20:47.2300000",
      "EndTime": "04:20:47.2900000"
    }
  },
  {
    "TextLocation": {
      "Start": 179791,
      "End": 179796
    },
    "TimeRange": {
      "StartTime": "04:20:47.2900000",
      "EndTime": "04:20:47.5300000"
    }
  },
  {
    "TextLocation": {
      "Start": 179797,
      "End": 179799
    },
    "TimeRange": {
      "StartTime": "04:20:47.5300000",
      "EndTime": "04:20:47.6200000"
    }
  },
  {
    "TextLocation": {
      "Start": 179800,
      "End": 179807
    },
    "TimeRange": {
      "StartTime": "04:20:47.6200000",
      "EndTime": "04:20:48.0700000"
    }
  },
  {
    "TextLocation": {
      "Start": 179808,
      "End": 179817
    },
    "TimeRange": {
      "StartTime": "04:20:48.0700000",
      "EndTime": "04:20:48.5500000"
    }
  },
  {
    "TextLocation": {
      "Start": 179818,
      "End": 179824
    },
    "TimeRange": {
      "StartTime": "04:20:48.5500000",
      "EndTime": "04:20:48.8800000"
    }
  },
  {
    "TextLocation": {
      "Start": 179825,
      "End": 179829
    },
    "TimeRange": {
      "StartTime": "04:20:48.8800000",
      "EndTime": "04:20:49.3000000"
    }
  },
  {
    "TextLocation": {
      "Start": 179830,
      "End": 179837
    },
    "TimeRange": {
      "StartTime": "04:20:49.3000000",
      "EndTime": "04:20:49.6900000"
    }
  },
  {
    "TextLocation": {
      "Start": 179838,
      "End": 179841
    },
    "TimeRange": {
      "StartTime": "04:20:49.6900000",
      "EndTime": "04:20:49.7800000"
    }
  },
  {
    "TextLocation": {
      "Start": 179842,
      "End": 179846
    },
    "TimeRange": {
      "StartTime": "04:20:49.7800000",
      "EndTime": "04:20:49.9900000"
    }
  },
  {
    "TextLocation": {
      "Start": 179847,
      "End": 179850
    },
    "TimeRange": {
      "StartTime": "04:20:49.9900000",
      "EndTime": "04:20:50.1600000"
    }
  },
  {
    "TextLocation": {
      "Start": 179851,
      "End": 179856
    },
    "TimeRange": {
      "StartTime": "04:20:50.2000000",
      "EndTime": "04:20:50.4100000"
    }
  },
  {
    "TextLocation": {
      "Start": 179857,
      "End": 179861
    },
    "TimeRange": {
      "StartTime": "04:20:50.4100000",
      "EndTime": "04:20:50.5900000"
    }
  },
  {
    "TextLocation": {
      "Start": 179862,
      "End": 179864
    },
    "TimeRange": {
      "StartTime": "04:20:50.5900000",
      "EndTime": "04:20:50.6500000"
    }
  },
  {
    "TextLocation": {
      "Start": 179865,
      "End": 179868
    },
    "TimeRange": {
      "StartTime": "04:20:50.6500000",
      "EndTime": "04:20:50.7400000"
    }
  },
  {
    "TextLocation": {
      "Start": 179869,
      "End": 179877
    },
    "TimeRange": {
      "StartTime": "04:20:50.7400000",
      "EndTime": "04:20:51.3700000"
    }
  },
  {
    "TextLocation": {
      "Start": 179878,
      "End": 179881
    },
    "TimeRange": {
      "StartTime": "04:20:51.3700000",
      "EndTime": "04:20:51.7600000"
    }
  },
  {
    "TextLocation": {
      "Start": 179882,
      "End": 179886
    },
    "TimeRange": {
      "StartTime": "04:20:51.7600000",
      "EndTime": "04:20:52.0900000"
    }
  },
  {
    "TextLocation": {
      "Start": 179887,
      "End": 179890
    },
    "TimeRange": {
      "StartTime": "04:20:52.0900000",
      "EndTime": "04:20:52.1800000"
    }
  },
  {
    "TextLocation": {
      "Start": 179891,
      "End": 179900
    },
    "TimeRange": {
      "StartTime": "04:20:52.1800000",
      "EndTime": "04:20:52.5400000"
    }
  },
  {
    "TextLocation": {
      "Start": 179901,
      "End": 179907
    },
    "TimeRange": {
      "StartTime": "04:20:52.5400000",
      "EndTime": "04:20:52.8100000"
    }
  },
  {
    "TextLocation": {
      "Start": 179908,
      "End": 179916
    },
    "TimeRange": {
      "StartTime": "04:20:52.8100000",
      "EndTime": "04:20:53.1100000"
    }
  },
  {
    "TextLocation": {
      "Start": 179917,
      "End": 179924
    },
    "TimeRange": {
      "StartTime": "04:20:53.1100000",
      "EndTime": "04:20:53.5300000"
    }
  },
  {
    "TextLocation": {
      "Start": 179925,
      "End": 179935
    },
    "TimeRange": {
      "StartTime": "04:20:53.5300000",
      "EndTime": "04:20:53.9800000"
    }
  },
  {
    "TextLocation": {
      "Start": 179936,
      "End": 179938
    },
    "TimeRange": {
      "StartTime": "04:20:53.9800000",
      "EndTime": "04:20:54.4000000"
    }
  },
  {
    "TextLocation": {
      "Start": 179939,
      "End": 179943
    },
    "TimeRange": {
      "StartTime": "04:20:54.4000000",
      "EndTime": "04:20:54.8500000"
    }
  },
  {
    "TextLocation": {
      "Start": 179951,
      "End": 179954
    },
    "TimeRange": {
      "StartTime": "04:20:56.0200000",
      "EndTime": "04:20:56.6700000"
    }
  },
  {
    "TextLocation": {
      "Start": 179962,
      "End": 179965
    },
    "TimeRange": {
      "StartTime": "04:20:57.0400000",
      "EndTime": "04:20:57.1000000"
    }
  },
  {
    "TextLocation": {
      "Start": 179966,
      "End": 179971
    },
    "TimeRange": {
      "StartTime": "04:20:57.1000000",
      "EndTime": "04:20:57.2200000"
    }
  },
  {
    "TextLocation": {
      "Start": 179972,
      "End": 179974
    },
    "TimeRange": {
      "StartTime": "04:20:57.2200000",
      "EndTime": "04:20:57.2800000"
    }
  },
  {
    "TextLocation": {
      "Start": 179975,
      "End": 179979
    },
    "TimeRange": {
      "StartTime": "04:20:57.2800000",
      "EndTime": "04:20:57.4300000"
    }
  },
  {
    "TextLocation": {
      "Start": 179980,
      "End": 179983
    },
    "TimeRange": {
      "StartTime": "04:20:57.4300000",
      "EndTime": "04:20:57.6700000"
    }
  },
  {
    "TextLocation": {
      "Start": 179984,
      "End": 179989
    },
    "TimeRange": {
      "StartTime": "04:20:57.7900000",
      "EndTime": "04:20:58.0100000"
    }
  },
  {
    "TextLocation": {
      "Start": 179990,
      "End": 179997
    },
    "TimeRange": {
      "StartTime": "04:20:58.0300000",
      "EndTime": "04:20:58.4200000"
    }
  },
  {
    "TextLocation": {
      "Start": 179998,
      "End": 180002
    },
    "TimeRange": {
      "StartTime": "04:20:58.4200000",
      "EndTime": "04:20:59.1400000"
    }
  },
  {
    "TextLocation": {
      "Start": 180005,
      "End": 180008
    },
    "TimeRange": {
      "StartTime": "04:21:03.5500000",
      "EndTime": "04:21:03.6700000"
    }
  },
  {
    "TextLocation": {
      "Start": 180009,
      "End": 180012
    },
    "TimeRange": {
      "StartTime": "04:21:03.6700000",
      "EndTime": "04:21:03.7600000"
    }
  },
  {
    "TextLocation": {
      "Start": 180013,
      "End": 180017
    },
    "TimeRange": {
      "StartTime": "04:21:03.7600000",
      "EndTime": "04:21:04"
    }
  },
  {
    "TextLocation": {
      "Start": 180018,
      "End": 180020
    },
    "TimeRange": {
      "StartTime": "04:21:04",
      "EndTime": "04:21:04.1200000"
    }
  },
  {
    "TextLocation": {
      "Start": 180021,
      "End": 180028
    },
    "TimeRange": {
      "StartTime": "04:21:04.1200000",
      "EndTime": "04:21:04.5400000"
    }
  },
  {
    "TextLocation": {
      "Start": 180029,
      "End": 180031
    },
    "TimeRange": {
      "StartTime": "04:21:04.5400000",
      "EndTime": "04:21:04.8100000"
    }
  },
  {
    "TextLocation": {
      "Start": 180032,
      "End": 180036
    },
    "TimeRange": {
      "StartTime": "04:21:04.8100000",
      "EndTime": "04:21:05.1100000"
    }
  },
  {
    "TextLocation": {
      "Start": 180037,
      "End": 180045
    },
    "TimeRange": {
      "StartTime": "04:21:05.1100000",
      "EndTime": "04:21:05.9100000"
    }
  },
  {
    "TextLocation": {
      "Start": 180047,
      "End": 180049
    },
    "TimeRange": {
      "StartTime": "04:21:06.0700000",
      "EndTime": "04:21:06.2200000"
    }
  },
  {
    "TextLocation": {
      "Start": 180050,
      "End": 180053
    },
    "TimeRange": {
      "StartTime": "04:21:06.2200000",
      "EndTime": "04:21:06.4300000"
    }
  },
  {
    "TextLocation": {
      "Start": 180054,
      "End": 180058
    },
    "TimeRange": {
      "StartTime": "04:21:06.4300000",
      "EndTime": "04:21:06.7900000"
    }
  },
  {
    "TextLocation": {
      "Start": 180059,
      "End": 180063
    },
    "TimeRange": {
      "StartTime": "04:21:06.7900000",
      "EndTime": "04:21:07.2100000"
    }
  },
  {
    "TextLocation": {
      "Start": 180064,
      "End": 180072
    },
    "TimeRange": {
      "StartTime": "04:21:07.2100000",
      "EndTime": "04:21:07.6800000"
    }
  },
  {
    "TextLocation": {
      "Start": 180073,
      "End": 180076
    },
    "TimeRange": {
      "StartTime": "04:21:07.6900000",
      "EndTime": "04:21:07.8400000"
    }
  },
  {
    "TextLocation": {
      "Start": 180077,
      "End": 180083
    },
    "TimeRange": {
      "StartTime": "04:21:07.8400000",
      "EndTime": "04:21:08.1400000"
    }
  },
  {
    "TextLocation": {
      "Start": 180084,
      "End": 180086
    },
    "TimeRange": {
      "StartTime": "04:21:08.1400000",
      "EndTime": "04:21:08.3200000"
    }
  },
  {
    "TextLocation": {
      "Start": 180087,
      "End": 180089
    },
    "TimeRange": {
      "StartTime": "04:21:08.3200000",
      "EndTime": "04:21:08.8900000"
    }
  },
  {
    "TextLocation": {
      "Start": 180090,
      "End": 180092
    },
    "TimeRange": {
      "StartTime": "04:21:08.8900000",
      "EndTime": "04:21:09.0400000"
    }
  },
  {
    "TextLocation": {
      "Start": 180093,
      "End": 180103
    },
    "TimeRange": {
      "StartTime": "04:21:09.0400000",
      "EndTime": "04:21:09.4300000"
    }
  },
  {
    "TextLocation": {
      "Start": 180104,
      "End": 180106
    },
    "TimeRange": {
      "StartTime": "04:21:09.4300000",
      "EndTime": "04:21:09.5800000"
    }
  },
  {
    "TextLocation": {
      "Start": 180107,
      "End": 180110
    },
    "TimeRange": {
      "StartTime": "04:21:09.5800000",
      "EndTime": "04:21:09.6700000"
    }
  },
  {
    "TextLocation": {
      "Start": 180111,
      "End": 180115
    },
    "TimeRange": {
      "StartTime": "04:21:09.6700000",
      "EndTime": "04:21:09.8500000"
    }
  },
  {
    "TextLocation": {
      "Start": 180116,
      "End": 180118
    },
    "TimeRange": {
      "StartTime": "04:21:09.8500000",
      "EndTime": "04:21:09.9700000"
    }
  },
  {
    "TextLocation": {
      "Start": 180119,
      "End": 180123
    },
    "TimeRange": {
      "StartTime": "04:21:09.9700000",
      "EndTime": "04:21:10.2100000"
    }
  },
  {
    "TextLocation": {
      "Start": 180124,
      "End": 180130
    },
    "TimeRange": {
      "StartTime": "04:21:10.2100000",
      "EndTime": "04:21:10.6300000"
    }
  },
  {
    "TextLocation": {
      "Start": 180133,
      "End": 180135
    },
    "TimeRange": {
      "StartTime": "04:21:10.6300000",
      "EndTime": "04:21:10.7200000"
    }
  },
  {
    "TextLocation": {
      "Start": 180136,
      "End": 180140
    },
    "TimeRange": {
      "StartTime": "04:21:10.7200000",
      "EndTime": "04:21:10.8700000"
    }
  },
  {
    "TextLocation": {
      "Start": 180141,
      "End": 180148
    },
    "TimeRange": {
      "StartTime": "04:21:10.8700000",
      "EndTime": "04:21:11.4000000"
    }
  },
  {
    "TextLocation": {
      "Start": 180151,
      "End": 180154
    },
    "TimeRange": {
      "StartTime": "04:21:11.4100000",
      "EndTime": "04:21:12.0200000"
    }
  },
  {
    "TextLocation": {
      "Start": 180157,
      "End": 180159
    },
    "TimeRange": {
      "StartTime": "04:21:12.0400000",
      "EndTime": "04:21:12.1600000"
    }
  },
  {
    "TextLocation": {
      "Start": 180160,
      "End": 180163
    },
    "TimeRange": {
      "StartTime": "04:21:12.1600000",
      "EndTime": "04:21:12.2200000"
    }
  },
  {
    "TextLocation": {
      "Start": 180164,
      "End": 180168
    },
    "TimeRange": {
      "StartTime": "04:21:12.2200000",
      "EndTime": "04:21:12.3400000"
    }
  },
  {
    "TextLocation": {
      "Start": 180169,
      "End": 180172
    },
    "TimeRange": {
      "StartTime": "04:21:12.3400000",
      "EndTime": "04:21:12.4600000"
    }
  },
  {
    "TextLocation": {
      "Start": 180173,
      "End": 180177
    },
    "TimeRange": {
      "StartTime": "04:21:12.4600000",
      "EndTime": "04:21:12.6100000"
    }
  },
  {
    "TextLocation": {
      "Start": 180178,
      "End": 180184
    },
    "TimeRange": {
      "StartTime": "04:21:12.6100000",
      "EndTime": "04:21:12.9100000"
    }
  },
  {
    "TextLocation": {
      "Start": 180185,
      "End": 180187
    },
    "TimeRange": {
      "StartTime": "04:21:12.9100000",
      "EndTime": "04:21:13.3900000"
    }
  },
  {
    "TextLocation": {
      "Start": 180195,
      "End": 180198
    },
    "TimeRange": {
      "StartTime": "04:21:13.4200000",
      "EndTime": "04:21:14.1400000"
    }
  },
  {
    "TextLocation": {
      "Start": 180206,
      "End": 180209
    },
    "TimeRange": {
      "StartTime": "04:21:14.5300000",
      "EndTime": "04:21:14.7100000"
    }
  },
  {
    "TextLocation": {
      "Start": 180210,
      "End": 180212
    },
    "TimeRange": {
      "StartTime": "04:21:14.7100000",
      "EndTime": "04:21:14.8600000"
    }
  },
  {
    "TextLocation": {
      "Start": 180213,
      "End": 180217
    },
    "TimeRange": {
      "StartTime": "04:21:14.8600000",
      "EndTime": "04:21:15.1000000"
    }
  },
  {
    "TextLocation": {
      "Start": 180225,
      "End": 180227
    },
    "TimeRange": {
      "StartTime": "04:21:16.0100000",
      "EndTime": "04:21:16.2800000"
    }
  },
  {
    "TextLocation": {
      "Start": 180228,
      "End": 180230
    },
    "TimeRange": {
      "StartTime": "04:21:16.2800000",
      "EndTime": "04:21:16.4900000"
    }
  },
  {
    "TextLocation": {
      "Start": 180231,
      "End": 180234
    },
    "TimeRange": {
      "StartTime": "04:21:16.4900000",
      "EndTime": "04:21:16.6100000"
    }
  },
  {
    "TextLocation": {
      "Start": 180235,
      "End": 180244
    },
    "TimeRange": {
      "StartTime": "04:21:16.6100000",
      "EndTime": "04:21:17.0600000"
    }
  },
  {
    "TextLocation": {
      "Start": 180245,
      "End": 180253
    },
    "TimeRange": {
      "StartTime": "04:21:17.0600000",
      "EndTime": "04:21:17.4500000"
    }
  },
  {
    "TextLocation": {
      "Start": 180254,
      "End": 180257
    },
    "TimeRange": {
      "StartTime": "04:21:17.4500000",
      "EndTime": "04:21:17.5700000"
    }
  },
  {
    "TextLocation": {
      "Start": 180258,
      "End": 180260
    },
    "TimeRange": {
      "StartTime": "04:21:17.5700000",
      "EndTime": "04:21:17.7200000"
    }
  },
  {
    "TextLocation": {
      "Start": 180261,
      "End": 180265
    },
    "TimeRange": {
      "StartTime": "04:21:17.7200000",
      "EndTime": "04:21:18.4100000"
    }
  },
  {
    "TextLocation": {
      "Start": 180273,
      "End": 180277
    },
    "TimeRange": {
      "StartTime": "04:21:18.6800000",
      "EndTime": "04:21:18.8900000"
    }
  },
  {
    "TextLocation": {
      "Start": 180278,
      "End": 180282
    },
    "TimeRange": {
      "StartTime": "04:21:18.8900000",
      "EndTime": "04:21:19.0400000"
    }
  },
  {
    "TextLocation": {
      "Start": 180283,
      "End": 180287
    },
    "TimeRange": {
      "StartTime": "04:21:19.0400000",
      "EndTime": "04:21:19.3800000"
    }
  },
  {
    "TextLocation": {
      "Start": 180290,
      "End": 180293
    },
    "TimeRange": {
      "StartTime": "04:21:19.4000000",
      "EndTime": "04:21:19.8400000"
    }
  },
  {
    "TextLocation": {
      "Start": 180296,
      "End": 180300
    },
    "TimeRange": {
      "StartTime": "04:21:19.8500000",
      "EndTime": "04:21:20.3600000"
    }
  },
  {
    "TextLocation": {
      "Start": 180303,
      "End": 180306
    },
    "TimeRange": {
      "StartTime": "04:21:21.8300000",
      "EndTime": "04:21:22.1900000"
    }
  },
  {
    "TextLocation": {
      "Start": 180307,
      "End": 180311
    },
    "TimeRange": {
      "StartTime": "04:21:22.1900000",
      "EndTime": "04:21:22.7300000"
    }
  },
  {
    "TextLocation": {
      "Start": 180312,
      "End": 180315
    },
    "TimeRange": {
      "StartTime": "04:21:22.7300000",
      "EndTime": "04:21:22.9700000"
    }
  },
  {
    "TextLocation": {
      "Start": 180316,
      "End": 180325
    },
    "TimeRange": {
      "StartTime": "04:21:22.9700000",
      "EndTime": "04:21:23.4200000"
    }
  },
  {
    "TextLocation": {
      "Start": 180326,
      "End": 180332
    },
    "TimeRange": {
      "StartTime": "04:21:23.4200000",
      "EndTime": "04:21:23.9000000"
    }
  },
  {
    "TextLocation": {
      "Start": 180333,
      "End": 180340
    },
    "TimeRange": {
      "StartTime": "04:21:23.9000000",
      "EndTime": "04:21:24.4400000"
    }
  },
  {
    "TextLocation": {
      "Start": 180341,
      "End": 180348
    },
    "TimeRange": {
      "StartTime": "04:21:24.4400000",
      "EndTime": "04:21:25.0400000"
    }
  },
  {
    "TextLocation": {
      "Start": 180349,
      "End": 180351
    },
    "TimeRange": {
      "StartTime": "04:21:25.0400000",
      "EndTime": "04:21:25.3100000"
    }
  },
  {
    "TextLocation": {
      "Start": 180352,
      "End": 180356
    },
    "TimeRange": {
      "StartTime": "04:21:25.3100000",
      "EndTime": "04:21:25.6400000"
    }
  },
  {
    "TextLocation": {
      "Start": 180357,
      "End": 180361
    },
    "TimeRange": {
      "StartTime": "04:21:25.6400000",
      "EndTime": "04:21:25.9400000"
    }
  },
  {
    "TextLocation": {
      "Start": 180362,
      "End": 180365
    },
    "TimeRange": {
      "StartTime": "04:21:25.9400000",
      "EndTime": "04:21:26.1200000"
    }
  },
  {
    "TextLocation": {
      "Start": 180367,
      "End": 180372
    },
    "TimeRange": {
      "StartTime": "04:21:26.1200000",
      "EndTime": "04:21:26.2700000"
    }
  },
  {
    "TextLocation": {
      "Start": 180373,
      "End": 180375
    },
    "TimeRange": {
      "StartTime": "04:21:26.2700000",
      "EndTime": "04:21:26.3600000"
    }
  },
  {
    "TextLocation": {
      "Start": 180376,
      "End": 180378
    },
    "TimeRange": {
      "StartTime": "04:21:26.3600000",
      "EndTime": "04:21:26.4800000"
    }
  },
  {
    "TextLocation": {
      "Start": 180379,
      "End": 180383
    },
    "TimeRange": {
      "StartTime": "04:21:26.4800000",
      "EndTime": "04:21:26.8700000"
    }
  },
  {
    "TextLocation": {
      "Start": 180391,
      "End": 180395
    },
    "TimeRange": {
      "StartTime": "04:21:28.3000000",
      "EndTime": "04:21:28.6600000"
    }
  },
  {
    "TextLocation": {
      "Start": 180396,
      "End": 180398
    },
    "TimeRange": {
      "StartTime": "04:21:28.6600000",
      "EndTime": "04:21:28.7800000"
    }
  },
  {
    "TextLocation": {
      "Start": 180399,
      "End": 180405
    },
    "TimeRange": {
      "StartTime": "04:21:28.7800000",
      "EndTime": "04:21:29.1100000"
    }
  },
  {
    "TextLocation": {
      "Start": 180406,
      "End": 180408
    },
    "TimeRange": {
      "StartTime": "04:21:29.1100000",
      "EndTime": "04:21:29.2600000"
    }
  },
  {
    "TextLocation": {
      "Start": 180410,
      "End": 180414
    },
    "TimeRange": {
      "StartTime": "04:21:29.2600000",
      "EndTime": "04:21:29.4400000"
    }
  },
  {
    "TextLocation": {
      "Start": 180415,
      "End": 180421
    },
    "TimeRange": {
      "StartTime": "04:21:29.4400000",
      "EndTime": "04:21:29.7100000"
    }
  },
  {
    "TextLocation": {
      "Start": 180422,
      "End": 180426
    },
    "TimeRange": {
      "StartTime": "04:21:29.7100000",
      "EndTime": "04:21:30.0100000"
    }
  },
  {
    "TextLocation": {
      "Start": 180427,
      "End": 180435
    },
    "TimeRange": {
      "StartTime": "04:21:30.0100000",
      "EndTime": "04:21:30.3400000"
    }
  },
  {
    "TextLocation": {
      "Start": 180436,
      "End": 180439
    },
    "TimeRange": {
      "StartTime": "04:21:30.3400000",
      "EndTime": "04:21:30.4300000"
    }
  },
  {
    "TextLocation": {
      "Start": 180440,
      "End": 180444
    },
    "TimeRange": {
      "StartTime": "04:21:30.4300000",
      "EndTime": "04:21:30.5500000"
    }
  },
  {
    "TextLocation": {
      "Start": 180445,
      "End": 180449
    },
    "TimeRange": {
      "StartTime": "04:21:30.5500000",
      "EndTime": "04:21:30.7300000"
    }
  },
  {
    "TextLocation": {
      "Start": 180450,
      "End": 180454
    },
    "TimeRange": {
      "StartTime": "04:21:30.7300000",
      "EndTime": "04:21:30.9100000"
    }
  },
  {
    "TextLocation": {
      "Start": 180455,
      "End": 180458
    },
    "TimeRange": {
      "StartTime": "04:21:30.9100000",
      "EndTime": "04:21:30.9700000"
    }
  },
  {
    "TextLocation": {
      "Start": 180459,
      "End": 180468
    },
    "TimeRange": {
      "StartTime": "04:21:30.9700000",
      "EndTime": "04:21:31.2700000"
    }
  },
  {
    "TextLocation": {
      "Start": 180469,
      "End": 180475
    },
    "TimeRange": {
      "StartTime": "04:21:31.2700000",
      "EndTime": "04:21:31.5100000"
    }
  },
  {
    "TextLocation": {
      "Start": 180476,
      "End": 180484
    },
    "TimeRange": {
      "StartTime": "04:21:31.5100000",
      "EndTime": "04:21:31.8700000"
    }
  },
  {
    "TextLocation": {
      "Start": 180485,
      "End": 180489
    },
    "TimeRange": {
      "StartTime": "04:21:31.8700000",
      "EndTime": "04:21:32.3500000"
    }
  },
  {
    "TextLocation": {
      "Start": 180497,
      "End": 180500
    },
    "TimeRange": {
      "StartTime": "04:21:33.1300000",
      "EndTime": "04:21:33.8500000"
    }
  },
  {
    "TextLocation": {
      "Start": 180501,
      "End": 180505
    },
    "TimeRange": {
      "StartTime": "04:21:33.9700000",
      "EndTime": "04:21:34.1200000"
    }
  },
  {
    "TextLocation": {
      "Start": 180506,
      "End": 180510
    },
    "TimeRange": {
      "StartTime": "04:21:34.1200000",
      "EndTime": "04:21:34.3300000"
    }
  },
  {
    "TextLocation": {
      "Start": 180511,
      "End": 180516
    },
    "TimeRange": {
      "StartTime": "04:21:34.3300000",
      "EndTime": "04:21:34.5400000"
    }
  },
  {
    "TextLocation": {
      "Start": 180517,
      "End": 180522
    },
    "TimeRange": {
      "StartTime": "04:21:34.5400000",
      "EndTime": "04:21:34.8400000"
    }
  },
  {
    "TextLocation": {
      "Start": 180523,
      "End": 180526
    },
    "TimeRange": {
      "StartTime": "04:21:34.8400000",
      "EndTime": "04:21:35.0200000"
    }
  },
  {
    "TextLocation": {
      "Start": 180527,
      "End": 180533
    },
    "TimeRange": {
      "StartTime": "04:21:35.0200000",
      "EndTime": "04:21:35.3800000"
    }
  },
  {
    "TextLocation": {
      "Start": 180534,
      "End": 180536
    },
    "TimeRange": {
      "StartTime": "04:21:35.3800000",
      "EndTime": "04:21:35.4700000"
    }
  },
  {
    "TextLocation": {
      "Start": 180537,
      "End": 180539
    },
    "TimeRange": {
      "StartTime": "04:21:35.4700000",
      "EndTime": "04:21:35.5600000"
    }
  },
  {
    "TextLocation": {
      "Start": 180540,
      "End": 180544
    },
    "TimeRange": {
      "StartTime": "04:21:35.5600000",
      "EndTime": "04:21:35.7100000"
    }
  },
  {
    "TextLocation": {
      "Start": 180545,
      "End": 180547
    },
    "TimeRange": {
      "StartTime": "04:21:35.7100000",
      "EndTime": "04:21:35.8000000"
    }
  },
  {
    "TextLocation": {
      "Start": 180548,
      "End": 180550
    },
    "TimeRange": {
      "StartTime": "04:21:35.8000000",
      "EndTime": "04:21:35.9200000"
    }
  },
  {
    "TextLocation": {
      "Start": 180551,
      "End": 180560
    },
    "TimeRange": {
      "StartTime": "04:21:35.9200000",
      "EndTime": "04:21:36.2500000"
    }
  },
  {
    "TextLocation": {
      "Start": 180562,
      "End": 180565
    },
    "TimeRange": {
      "StartTime": "04:21:36.3400000",
      "EndTime": "04:21:36.4300000"
    }
  },
  {
    "TextLocation": {
      "Start": 180566,
      "End": 180573
    },
    "TimeRange": {
      "StartTime": "04:21:36.4300000",
      "EndTime": "04:21:36.7900000"
    }
  },
  {
    "TextLocation": {
      "Start": 180575,
      "End": 180579
    },
    "TimeRange": {
      "StartTime": "04:21:36.7900000",
      "EndTime": "04:21:36.8900000"
    }
  },
  {
    "TextLocation": {
      "Start": 180580,
      "End": 180585
    },
    "TimeRange": {
      "StartTime": "04:21:36.9100000",
      "EndTime": "04:21:37.3000000"
    }
  },
  {
    "TextLocation": {
      "Start": 180586,
      "End": 180590
    },
    "TimeRange": {
      "StartTime": "04:21:37.3000000",
      "EndTime": "04:21:37.5100000"
    }
  },
  {
    "TextLocation": {
      "Start": 180591,
      "End": 180593
    },
    "TimeRange": {
      "StartTime": "04:21:37.5100000",
      "EndTime": "04:21:37.8400000"
    }
  },
  {
    "TextLocation": {
      "Start": 180601,
      "End": 180604
    },
    "TimeRange": {
      "StartTime": "04:21:38.2900000",
      "EndTime": "04:21:39.1300000"
    }
  },
  {
    "TextLocation": {
      "Start": 180607,
      "End": 180609
    },
    "TimeRange": {
      "StartTime": "04:21:39.1300000",
      "EndTime": "04:21:39.2800000"
    }
  },
  {
    "TextLocation": {
      "Start": 180610,
      "End": 180614
    },
    "TimeRange": {
      "StartTime": "04:21:39.2800000",
      "EndTime": "04:21:39.4300000"
    }
  },
  {
    "TextLocation": {
      "Start": 180615,
      "End": 180619
    },
    "TimeRange": {
      "StartTime": "04:21:39.4300000",
      "EndTime": "04:21:39.6200000"
    }
  },
  {
    "TextLocation": {
      "Start": 180620,
      "End": 180622
    },
    "TimeRange": {
      "StartTime": "04:21:39.6200000",
      "EndTime": "04:21:39.6700000"
    }
  },
  {
    "TextLocation": {
      "Start": 180623,
      "End": 180628
    },
    "TimeRange": {
      "StartTime": "04:21:39.6700000",
      "EndTime": "04:21:39.7900000"
    }
  },
  {
    "TextLocation": {
      "Start": 180629,
      "End": 180631
    },
    "TimeRange": {
      "StartTime": "04:21:39.7900000",
      "EndTime": "04:21:39.9400000"
    }
  },
  {
    "TextLocation": {
      "Start": 180632,
      "End": 180636
    },
    "TimeRange": {
      "StartTime": "04:21:39.9400000",
      "EndTime": "04:21:40.1200000"
    }
  },
  {
    "TextLocation": {
      "Start": 180637,
      "End": 180639
    },
    "TimeRange": {
      "StartTime": "04:21:40.1200000",
      "EndTime": "04:21:40.2400000"
    }
  },
  {
    "TextLocation": {
      "Start": 180640,
      "End": 180643
    },
    "TimeRange": {
      "StartTime": "04:21:40.2400000",
      "EndTime": "04:21:40.9000000"
    }
  },
  {
    "TextLocation": {
      "Start": 180644,
      "End": 180647
    },
    "TimeRange": {
      "StartTime": "04:21:40.9300000",
      "EndTime": "04:21:41.1700000"
    }
  },
  {
    "TextLocation": {
      "Start": 180648,
      "End": 180655
    },
    "TimeRange": {
      "StartTime": "04:21:41.1700000",
      "EndTime": "04:21:41.8000000"
    }
  },
  {
    "TextLocation": {
      "Start": 180663,
      "End": 180666
    },
    "TimeRange": {
      "StartTime": "04:21:42.1000000",
      "EndTime": "04:21:42.3100000"
    }
  },
  {
    "TextLocation": {
      "Start": 180667,
      "End": 180671
    },
    "TimeRange": {
      "StartTime": "04:21:42.3100000",
      "EndTime": "04:21:42.4600000"
    }
  },
  {
    "TextLocation": {
      "Start": 180672,
      "End": 180676
    },
    "TimeRange": {
      "StartTime": "04:21:42.4600000",
      "EndTime": "04:21:42.7000000"
    }
  },
  {
    "TextLocation": {
      "Start": 180677,
      "End": 180679
    },
    "TimeRange": {
      "StartTime": "04:21:42.7000000",
      "EndTime": "04:21:42.7900000"
    }
  },
  {
    "TextLocation": {
      "Start": 180680,
      "End": 180687
    },
    "TimeRange": {
      "StartTime": "04:21:42.7900000",
      "EndTime": "04:21:43.3900000"
    }
  },
  {
    "TextLocation": {
      "Start": 180695,
      "End": 180698
    },
    "TimeRange": {
      "StartTime": "04:21:43.7200000",
      "EndTime": "04:21:44.2600000"
    }
  },
  {
    "TextLocation": {
      "Start": 180699,
      "End": 180702
    },
    "TimeRange": {
      "StartTime": "04:21:44.5900000",
      "EndTime": "04:21:44.9800000"
    }
  },
  {
    "TextLocation": {
      "Start": 180703,
      "End": 180710
    },
    "TimeRange": {
      "StartTime": "04:21:45.0100000",
      "EndTime": "04:21:45.6700000"
    }
  },
  {
    "TextLocation": {
      "Start": 180718,
      "End": 180721
    },
    "TimeRange": {
      "StartTime": "04:21:45.9700000",
      "EndTime": "04:21:46.2000000"
    }
  },
  {
    "TextLocation": {
      "Start": 180722,
      "End": 180725
    },
    "TimeRange": {
      "StartTime": "04:21:46.2100000",
      "EndTime": "04:21:46.4200000"
    }
  },
  {
    "TextLocation": {
      "Start": 180726,
      "End": 180729
    },
    "TimeRange": {
      "StartTime": "04:21:46.4200000",
      "EndTime": "04:21:46.5700000"
    }
  },
  {
    "TextLocation": {
      "Start": 180730,
      "End": 180734
    },
    "TimeRange": {
      "StartTime": "04:21:46.5700000",
      "EndTime": "04:21:47.2300000"
    }
  },
  {
    "TextLocation": {
      "Start": 180735,
      "End": 180739
    },
    "TimeRange": {
      "StartTime": "04:21:47.3800000",
      "EndTime": "04:21:47.6500000"
    }
  },
  {
    "TextLocation": {
      "Start": 180740,
      "End": 180743
    },
    "TimeRange": {
      "StartTime": "04:21:47.6500000",
      "EndTime": "04:21:47.7400000"
    }
  },
  {
    "TextLocation": {
      "Start": 180744,
      "End": 180748
    },
    "TimeRange": {
      "StartTime": "04:21:47.7400000",
      "EndTime": "04:21:48.0100000"
    }
  },
  {
    "TextLocation": {
      "Start": 180749,
      "End": 180752
    },
    "TimeRange": {
      "StartTime": "04:21:48.0100000",
      "EndTime": "04:21:48.2200000"
    }
  },
  {
    "TextLocation": {
      "Start": 180753,
      "End": 180756
    },
    "TimeRange": {
      "StartTime": "04:21:48.2200000",
      "EndTime": "04:21:48.4000000"
    }
  },
  {
    "TextLocation": {
      "Start": 180757,
      "End": 180760
    },
    "TimeRange": {
      "StartTime": "04:21:48.4000000",
      "EndTime": "04:21:48.5200000"
    }
  },
  {
    "TextLocation": {
      "Start": 180761,
      "End": 180766
    },
    "TimeRange": {
      "StartTime": "04:21:48.5200000",
      "EndTime": "04:21:48.9400000"
    }
  },
  {
    "TextLocation": {
      "Start": 180767,
      "End": 180771
    },
    "TimeRange": {
      "StartTime": "04:21:48.9400000",
      "EndTime": "04:21:49.0900000"
    }
  },
  {
    "TextLocation": {
      "Start": 180772,
      "End": 180775
    },
    "TimeRange": {
      "StartTime": "04:21:49.0900000",
      "EndTime": "04:21:49.4200000"
    }
  },
  {
    "TextLocation": {
      "Start": 180776,
      "End": 180786
    },
    "TimeRange": {
      "StartTime": "04:21:49.4200000",
      "EndTime": "04:21:49.8700000"
    }
  },
  {
    "TextLocation": {
      "Start": 180787,
      "End": 180796
    },
    "TimeRange": {
      "StartTime": "04:21:49.8700000",
      "EndTime": "04:21:50.3500000"
    }
  },
  {
    "TextLocation": {
      "Start": 180797,
      "End": 180802
    },
    "TimeRange": {
      "StartTime": "04:21:50.3500000",
      "EndTime": "04:21:50.8600000"
    }
  },
  {
    "TextLocation": {
      "Start": 180803,
      "End": 180812
    },
    "TimeRange": {
      "StartTime": "04:21:51.0100000",
      "EndTime": "04:21:51.4000000"
    }
  },
  {
    "TextLocation": {
      "Start": 180813,
      "End": 180817
    },
    "TimeRange": {
      "StartTime": "04:21:51.4000000",
      "EndTime": "04:21:51.5500000"
    }
  },
  {
    "TextLocation": {
      "Start": 180818,
      "End": 180821
    },
    "TimeRange": {
      "StartTime": "04:21:51.5500000",
      "EndTime": "04:21:51.6400000"
    }
  },
  {
    "TextLocation": {
      "Start": 180822,
      "End": 180831
    },
    "TimeRange": {
      "StartTime": "04:21:51.6400000",
      "EndTime": "04:21:52.1200000"
    }
  },
  {
    "TextLocation": {
      "Start": 180832,
      "End": 180834
    },
    "TimeRange": {
      "StartTime": "04:21:52.1200000",
      "EndTime": "04:21:52.4500000"
    }
  },
  {
    "TextLocation": {
      "Start": 180835,
      "End": 180838
    },
    "TimeRange": {
      "StartTime": "04:21:52.4500000",
      "EndTime": "04:21:52.8400000"
    }
  },
  {
    "TextLocation": {
      "Start": 180839,
      "End": 180842
    },
    "TimeRange": {
      "StartTime": "04:21:52.8700000",
      "EndTime": "04:21:53.0500000"
    }
  },
  {
    "TextLocation": {
      "Start": 180843,
      "End": 180850
    },
    "TimeRange": {
      "StartTime": "04:21:53.0500000",
      "EndTime": "04:21:53.5000000"
    }
  },
  {
    "TextLocation": {
      "Start": 180858,
      "End": 180861
    },
    "TimeRange": {
      "StartTime": "04:21:53.5300000",
      "EndTime": "04:21:54.2900000"
    }
  },
  {
    "TextLocation": {
      "Start": 180869,
      "End": 180872
    },
    "TimeRange": {
      "StartTime": "04:21:54.3100000",
      "EndTime": "04:21:54.5200000"
    }
  },
  {
    "TextLocation": {
      "Start": 180873,
      "End": 180876
    },
    "TimeRange": {
      "StartTime": "04:21:54.5200000",
      "EndTime": "04:21:54.6100000"
    }
  },
  {
    "TextLocation": {
      "Start": 180877,
      "End": 180882
    },
    "TimeRange": {
      "StartTime": "04:21:54.6100000",
      "EndTime": "04:21:54.7300000"
    }
  },
  {
    "TextLocation": {
      "Start": 180883,
      "End": 180885
    },
    "TimeRange": {
      "StartTime": "04:21:54.7300000",
      "EndTime": "04:21:54.7900000"
    }
  },
  {
    "TextLocation": {
      "Start": 180886,
      "End": 180890
    },
    "TimeRange": {
      "StartTime": "04:21:54.7900000",
      "EndTime": "04:21:54.9700000"
    }
  },
  {
    "TextLocation": {
      "Start": 180891,
      "End": 180894
    },
    "TimeRange": {
      "StartTime": "04:21:54.9700000",
      "EndTime": "04:21:55.1200000"
    }
  },
  {
    "TextLocation": {
      "Start": 180895,
      "End": 180899
    },
    "TimeRange": {
      "StartTime": "04:21:55.1200000",
      "EndTime": "04:21:55.3000000"
    }
  },
  {
    "TextLocation": {
      "Start": 180900,
      "End": 180903
    },
    "TimeRange": {
      "StartTime": "04:21:56.2900000",
      "EndTime": "04:21:56.5000000"
    }
  },
  {
    "TextLocation": {
      "Start": 180904,
      "End": 180914
    },
    "TimeRange": {
      "StartTime": "04:21:56.5000000",
      "EndTime": "04:21:57.0100000"
    }
  },
  {
    "TextLocation": {
      "Start": 180915,
      "End": 180919
    },
    "TimeRange": {
      "StartTime": "04:21:57.0100000",
      "EndTime": "04:21:57.1600000"
    }
  },
  {
    "TextLocation": {
      "Start": 180920,
      "End": 180926
    },
    "TimeRange": {
      "StartTime": "04:21:57.1600000",
      "EndTime": "04:21:57.4000000"
    }
  },
  {
    "TextLocation": {
      "Start": 180927,
      "End": 180929
    },
    "TimeRange": {
      "StartTime": "04:21:57.4000000",
      "EndTime": "04:21:57.5200000"
    }
  },
  {
    "TextLocation": {
      "Start": 180930,
      "End": 180937
    },
    "TimeRange": {
      "StartTime": "04:21:57.7900000",
      "EndTime": "04:21:58.1800000"
    }
  },
  {
    "TextLocation": {
      "Start": 180938,
      "End": 180940
    },
    "TimeRange": {
      "StartTime": "04:21:58.1800000",
      "EndTime": "04:21:58.8700000"
    }
  },
  {
    "TextLocation": {
      "Start": 180943,
      "End": 180946
    },
    "TimeRange": {
      "StartTime": "04:22:04.9700000",
      "EndTime": "04:22:05.0900000"
    }
  },
  {
    "TextLocation": {
      "Start": 180947,
      "End": 180956
    },
    "TimeRange": {
      "StartTime": "04:22:05.0900000",
      "EndTime": "04:22:05.5100000"
    }
  },
  {
    "TextLocation": {
      "Start": 180958,
      "End": 180960
    },
    "TimeRange": {
      "StartTime": "04:22:05.5100000",
      "EndTime": "04:22:05.6300000"
    }
  },
  {
    "TextLocation": {
      "Start": 180961,
      "End": 180964
    },
    "TimeRange": {
      "StartTime": "04:22:05.6300000",
      "EndTime": "04:22:05.7500000"
    }
  },
  {
    "TextLocation": {
      "Start": 180965,
      "End": 180974
    },
    "TimeRange": {
      "StartTime": "04:22:05.7500000",
      "EndTime": "04:22:06.2600000"
    }
  },
  {
    "TextLocation": {
      "Start": 180975,
      "End": 180979
    },
    "TimeRange": {
      "StartTime": "04:22:06.2600000",
      "EndTime": "04:22:06.4100000"
    }
  },
  {
    "TextLocation": {
      "Start": 180980,
      "End": 180984
    },
    "TimeRange": {
      "StartTime": "04:22:06.4100000",
      "EndTime": "04:22:06.6800000"
    }
  },
  {
    "TextLocation": {
      "Start": 180985,
      "End": 180987
    },
    "TimeRange": {
      "StartTime": "04:22:06.6800000",
      "EndTime": "04:22:06.8200000"
    }
  },
  {
    "TextLocation": {
      "Start": 180995,
      "End": 180998
    },
    "TimeRange": {
      "StartTime": "04:22:07.2900000",
      "EndTime": "04:22:07.6500000"
    }
  },
  {
    "TextLocation": {
      "Start": 181000,
      "End": 181004
    },
    "TimeRange": {
      "StartTime": "04:22:07.6500000",
      "EndTime": "04:22:07.8300000"
    }
  },
  {
    "TextLocation": {
      "Start": 181005,
      "End": 181008
    },
    "TimeRange": {
      "StartTime": "04:22:07.8300000",
      "EndTime": "04:22:07.9200000"
    }
  },
  {
    "TextLocation": {
      "Start": 181009,
      "End": 181015
    },
    "TimeRange": {
      "StartTime": "04:22:07.9200000",
      "EndTime": "04:22:08.2200000"
    }
  },
  {
    "TextLocation": {
      "Start": 181016,
      "End": 181020
    },
    "TimeRange": {
      "StartTime": "04:22:08.2200000",
      "EndTime": "04:22:08.4000000"
    }
  },
  {
    "TextLocation": {
      "Start": 181021,
      "End": 181024
    },
    "TimeRange": {
      "StartTime": "04:22:08.4000000",
      "EndTime": "04:22:09.1500000"
    }
  },
  {
    "TextLocation": {
      "Start": 181032,
      "End": 181035
    },
    "TimeRange": {
      "StartTime": "04:22:11.1300000",
      "EndTime": "04:22:11.6100000"
    }
  },
  {
    "TextLocation": {
      "Start": 181036,
      "End": 181040
    },
    "TimeRange": {
      "StartTime": "04:22:11.6100000",
      "EndTime": "04:22:11.8500000"
    }
  },
  {
    "TextLocation": {
      "Start": 181041,
      "End": 181043
    },
    "TimeRange": {
      "StartTime": "04:22:11.8500000",
      "EndTime": "04:22:12"
    }
  },
  {
    "TextLocation": {
      "Start": 181044,
      "End": 181047
    },
    "TimeRange": {
      "StartTime": "04:22:12",
      "EndTime": "04:22:12.0900000"
    }
  },
  {
    "TextLocation": {
      "Start": 181048,
      "End": 181052
    },
    "TimeRange": {
      "StartTime": "04:22:12.0900000",
      "EndTime": "04:22:12.3600000"
    }
  },
  {
    "TextLocation": {
      "Start": 181053,
      "End": 181056
    },
    "TimeRange": {
      "StartTime": "04:22:12.3600000",
      "EndTime": "04:22:12.7500000"
    }
  },
  {
    "TextLocation": {
      "Start": 181057,
      "End": 181061
    },
    "TimeRange": {
      "StartTime": "04:22:12.7500000",
      "EndTime": "04:22:13.5600000"
    }
  },
  {
    "TextLocation": {
      "Start": 181063,
      "End": 181065
    },
    "TimeRange": {
      "StartTime": "04:22:13.5900000",
      "EndTime": "04:22:13.7700000"
    }
  },
  {
    "TextLocation": {
      "Start": 181066,
      "End": 181070
    },
    "TimeRange": {
      "StartTime": "04:22:13.7700000",
      "EndTime": "04:22:14.3400000"
    }
  },
  {
    "TextLocation": {
      "Start": 181071,
      "End": 181075
    },
    "TimeRange": {
      "StartTime": "04:22:14.8500000",
      "EndTime": "04:22:15.0900000"
    }
  },
  {
    "TextLocation": {
      "Start": 181076,
      "End": 181077
    },
    "TimeRange": {
      "StartTime": "04:22:15.0900000",
      "EndTime": "04:22:15.1500000"
    }
  },
  {
    "TextLocation": {
      "Start": 181078,
      "End": 181084
    },
    "TimeRange": {
      "StartTime": "04:22:15.1500000",
      "EndTime": "04:22:15.3100000"
    }
  },
  {
    "TextLocation": {
      "Start": 181085,
      "End": 181087
    },
    "TimeRange": {
      "StartTime": "04:22:15.3100000",
      "EndTime": "04:22:15.3600000"
    }
  },
  {
    "TextLocation": {
      "Start": 181088,
      "End": 181093
    },
    "TimeRange": {
      "StartTime": "04:22:15.3600000",
      "EndTime": "04:22:15.6600000"
    }
  },
  {
    "TextLocation": {
      "Start": 181094,
      "End": 181103
    },
    "TimeRange": {
      "StartTime": "04:22:15.6600000",
      "EndTime": "04:22:15.9600000"
    }
  },
  {
    "TextLocation": {
      "Start": 181104,
      "End": 181106
    },
    "TimeRange": {
      "StartTime": "04:22:15.9600000",
      "EndTime": "04:22:16.1700000"
    }
  },
  {
    "TextLocation": {
      "Start": 181107,
      "End": 181112
    },
    "TimeRange": {
      "StartTime": "04:22:16.1700000",
      "EndTime": "04:22:16.5300000"
    }
  },
  {
    "TextLocation": {
      "Start": 181113,
      "End": 181114
    },
    "TimeRange": {
      "StartTime": "04:22:16.5300000",
      "EndTime": "04:22:16.8300000"
    }
  },
  {
    "TextLocation": {
      "Start": 181117,
      "End": 181121
    },
    "TimeRange": {
      "StartTime": "04:22:16.8600000",
      "EndTime": "04:22:17.1600000"
    }
  },
  {
    "TextLocation": {
      "Start": 181124,
      "End": 181126
    },
    "TimeRange": {
      "StartTime": "04:22:17.1600000",
      "EndTime": "04:22:17.2500000"
    }
  },
  {
    "TextLocation": {
      "Start": 181127,
      "End": 181130
    },
    "TimeRange": {
      "StartTime": "04:22:17.2500000",
      "EndTime": "04:22:17.3700000"
    }
  },
  {
    "TextLocation": {
      "Start": 181131,
      "End": 181135
    },
    "TimeRange": {
      "StartTime": "04:22:17.3700000",
      "EndTime": "04:22:17.4900000"
    }
  },
  {
    "TextLocation": {
      "Start": 181136,
      "End": 181139
    },
    "TimeRange": {
      "StartTime": "04:22:17.4900000",
      "EndTime": "04:22:17.6100000"
    }
  },
  {
    "TextLocation": {
      "Start": 181140,
      "End": 181144
    },
    "TimeRange": {
      "StartTime": "04:22:17.6400000",
      "EndTime": "04:22:17.8800000"
    }
  },
  {
    "TextLocation": {
      "Start": 181145,
      "End": 181147
    },
    "TimeRange": {
      "StartTime": "04:22:17.8800000",
      "EndTime": "04:22:18.2200000"
    }
  },
  {
    "TextLocation": {
      "Start": 181150,
      "End": 181153
    },
    "TimeRange": {
      "StartTime": "04:22:18.2400000",
      "EndTime": "04:22:18.8100000"
    }
  },
  {
    "TextLocation": {
      "Start": 181156,
      "End": 181159
    },
    "TimeRange": {
      "StartTime": "04:22:18.8100000",
      "EndTime": "04:22:19.0200000"
    }
  },
  {
    "TextLocation": {
      "Start": 181160,
      "End": 181162
    },
    "TimeRange": {
      "StartTime": "04:22:19.0200000",
      "EndTime": "04:22:19.1400000"
    }
  },
  {
    "TextLocation": {
      "Start": 181163,
      "End": 181167
    },
    "TimeRange": {
      "StartTime": "04:22:19.1400000",
      "EndTime": "04:22:19.5300000"
    }
  },
  {
    "TextLocation": {
      "Start": 181175,
      "End": 181177
    },
    "TimeRange": {
      "StartTime": "04:22:19.7400000",
      "EndTime": "04:22:20.0700000"
    }
  },
  {
    "TextLocation": {
      "Start": 181178,
      "End": 181180
    },
    "TimeRange": {
      "StartTime": "04:22:20.0700000",
      "EndTime": "04:22:20.1600000"
    }
  },
  {
    "TextLocation": {
      "Start": 181181,
      "End": 181183
    },
    "TimeRange": {
      "StartTime": "04:22:20.1600000",
      "EndTime": "04:22:20.2500000"
    }
  },
  {
    "TextLocation": {
      "Start": 181184,
      "End": 181192
    },
    "TimeRange": {
      "StartTime": "04:22:20.2500000",
      "EndTime": "04:22:20.5200000"
    }
  },
  {
    "TextLocation": {
      "Start": 181193,
      "End": 181197
    },
    "TimeRange": {
      "StartTime": "04:22:20.5200000",
      "EndTime": "04:22:20.6700000"
    }
  },
  {
    "TextLocation": {
      "Start": 181198,
      "End": 181206
    },
    "TimeRange": {
      "StartTime": "04:22:20.6700000",
      "EndTime": "04:22:20.9400000"
    }
  },
  {
    "TextLocation": {
      "Start": 181207,
      "End": 181213
    },
    "TimeRange": {
      "StartTime": "04:22:20.9400000",
      "EndTime": "04:22:21.1500000"
    }
  },
  {
    "TextLocation": {
      "Start": 181214,
      "End": 181223
    },
    "TimeRange": {
      "StartTime": "04:22:21.1500000",
      "EndTime": "04:22:21.5400000"
    }
  },
  {
    "TextLocation": {
      "Start": 181224,
      "End": 181230
    },
    "TimeRange": {
      "StartTime": "04:22:21.5400000",
      "EndTime": "04:22:22.2600000"
    }
  },
  {
    "TextLocation": {
      "Start": 181238,
      "End": 181242
    },
    "TimeRange": {
      "StartTime": "04:22:22.5000000",
      "EndTime": "04:22:22.8600000"
    }
  },
  {
    "TextLocation": {
      "Start": 181245,
      "End": 181247
    },
    "TimeRange": {
      "StartTime": "04:22:23.2800000",
      "EndTime": "04:22:23.4300000"
    }
  },
  {
    "TextLocation": {
      "Start": 181248,
      "End": 181250
    },
    "TimeRange": {
      "StartTime": "04:22:23.4300000",
      "EndTime": "04:22:23.5800000"
    }
  },
  {
    "TextLocation": {
      "Start": 181251,
      "End": 181258
    },
    "TimeRange": {
      "StartTime": "04:22:23.5900000",
      "EndTime": "04:22:23.8500000"
    }
  },
  {
    "TextLocation": {
      "Start": 181259,
      "End": 181262
    },
    "TimeRange": {
      "StartTime": "04:22:23.8500000",
      "EndTime": "04:22:23.9700000"
    }
  },
  {
    "TextLocation": {
      "Start": 181263,
      "End": 181269
    },
    "TimeRange": {
      "StartTime": "04:22:23.9700000",
      "EndTime": "04:22:24.1800000"
    }
  },
  {
    "TextLocation": {
      "Start": 181270,
      "End": 181280
    },
    "TimeRange": {
      "StartTime": "04:22:24.1800000",
      "EndTime": "04:22:24.6600000"
    }
  },
  {
    "TextLocation": {
      "Start": 181281,
      "End": 181286
    },
    "TimeRange": {
      "StartTime": "04:22:24.6600000",
      "EndTime": "04:22:24.9000000"
    }
  },
  {
    "TextLocation": {
      "Start": 181287,
      "End": 181295
    },
    "TimeRange": {
      "StartTime": "04:22:24.9000000",
      "EndTime": "04:22:25.2900000"
    }
  },
  {
    "TextLocation": {
      "Start": 181296,
      "End": 181298
    },
    "TimeRange": {
      "StartTime": "04:22:25.2900000",
      "EndTime": "04:22:25.5300000"
    }
  },
  {
    "TextLocation": {
      "Start": 181299,
      "End": 181302
    },
    "TimeRange": {
      "StartTime": "04:22:25.5300000",
      "EndTime": "04:22:25.9500000"
    }
  },
  {
    "TextLocation": {
      "Start": 181303,
      "End": 181306
    },
    "TimeRange": {
      "StartTime": "04:22:25.9800000",
      "EndTime": "04:22:26.1300000"
    }
  },
  {
    "TextLocation": {
      "Start": 181307,
      "End": 181310
    },
    "TimeRange": {
      "StartTime": "04:22:26.1300000",
      "EndTime": "04:22:26.2200000"
    }
  },
  {
    "TextLocation": {
      "Start": 181311,
      "End": 181320
    },
    "TimeRange": {
      "StartTime": "04:22:26.2200000",
      "EndTime": "04:22:26.5200000"
    }
  },
  {
    "TextLocation": {
      "Start": 181321,
      "End": 181327
    },
    "TimeRange": {
      "StartTime": "04:22:26.5200000",
      "EndTime": "04:22:27.0600000"
    }
  },
  {
    "TextLocation": {
      "Start": 181335,
      "End": 181341
    },
    "TimeRange": {
      "StartTime": "04:22:27.7500000",
      "EndTime": "04:22:28.0800000"
    }
  },
  {
    "TextLocation": {
      "Start": 181342,
      "End": 181347
    },
    "TimeRange": {
      "StartTime": "04:22:28.0800000",
      "EndTime": "04:22:28.2000000"
    }
  },
  {
    "TextLocation": {
      "Start": 181348,
      "End": 181351
    },
    "TimeRange": {
      "StartTime": "04:22:28.2000000",
      "EndTime": "04:22:28.2300000"
    }
  },
  {
    "TextLocation": {
      "Start": 181352,
      "End": 181356
    },
    "TimeRange": {
      "StartTime": "04:22:28.2300000",
      "EndTime": "04:22:28.4700000"
    }
  },
  {
    "TextLocation": {
      "Start": 181357,
      "End": 181367
    },
    "TimeRange": {
      "StartTime": "04:22:28.4700000",
      "EndTime": "04:22:29.0100000"
    }
  },
  {
    "TextLocation": {
      "Start": 181368,
      "End": 181381
    },
    "TimeRange": {
      "StartTime": "04:22:29.0100000",
      "EndTime": "04:22:29.7000000"
    }
  },
  {
    "TextLocation": {
      "Start": 181383,
      "End": 181385
    },
    "TimeRange": {
      "StartTime": "04:22:29.7000000",
      "EndTime": "04:22:29.9100000"
    }
  },
  {
    "TextLocation": {
      "Start": 181386,
      "End": 181395
    },
    "TimeRange": {
      "StartTime": "04:22:29.9400000",
      "EndTime": "04:22:30.3300000"
    }
  },
  {
    "TextLocation": {
      "Start": 181396,
      "End": 181402
    },
    "TimeRange": {
      "StartTime": "04:22:30.3300000",
      "EndTime": "04:22:30.7800000"
    }
  },
  {
    "TextLocation": {
      "Start": 181403,
      "End": 181408
    },
    "TimeRange": {
      "StartTime": "04:22:30.7800000",
      "EndTime": "04:22:31.0800000"
    }
  },
  {
    "TextLocation": {
      "Start": 181409,
      "End": 181411
    },
    "TimeRange": {
      "StartTime": "04:22:31.0800000",
      "EndTime": "04:22:31.4100000"
    }
  },
  {
    "TextLocation": {
      "Start": 181419,
      "End": 181422
    },
    "TimeRange": {
      "StartTime": "04:22:32.0100000",
      "EndTime": "04:22:32.2100000"
    }
  },
  {
    "TextLocation": {
      "Start": 181423,
      "End": 181425
    },
    "TimeRange": {
      "StartTime": "04:22:32.2200000",
      "EndTime": "04:22:32.4000000"
    }
  },
  {
    "TextLocation": {
      "Start": 181426,
      "End": 181430
    },
    "TimeRange": {
      "StartTime": "04:22:32.4000000",
      "EndTime": "04:22:32.6100000"
    }
  },
  {
    "TextLocation": {
      "Start": 181431,
      "End": 181434
    },
    "TimeRange": {
      "StartTime": "04:22:32.6100000",
      "EndTime": "04:22:32.7000000"
    }
  },
  {
    "TextLocation": {
      "Start": 181435,
      "End": 181438
    },
    "TimeRange": {
      "StartTime": "04:22:32.7000000",
      "EndTime": "04:22:32.8500000"
    }
  },
  {
    "TextLocation": {
      "Start": 181439,
      "End": 181442
    },
    "TimeRange": {
      "StartTime": "04:22:32.8500000",
      "EndTime": "04:22:33.0300000"
    }
  },
  {
    "TextLocation": {
      "Start": 181443,
      "End": 181452
    },
    "TimeRange": {
      "StartTime": "04:22:33.0300000",
      "EndTime": "04:22:33.4800000"
    }
  },
  {
    "TextLocation": {
      "Start": 181453,
      "End": 181458
    },
    "TimeRange": {
      "StartTime": "04:22:33.4800000",
      "EndTime": "04:22:33.7200000"
    }
  },
  {
    "TextLocation": {
      "Start": 181459,
      "End": 181464
    },
    "TimeRange": {
      "StartTime": "04:22:33.7200000",
      "EndTime": "04:22:34.2000000"
    }
  },
  {
    "TextLocation": {
      "Start": 181465,
      "End": 181469
    },
    "TimeRange": {
      "StartTime": "04:22:34.2000000",
      "EndTime": "04:22:34.7100000"
    }
  },
  {
    "TextLocation": {
      "Start": 181470,
      "End": 181473
    },
    "TimeRange": {
      "StartTime": "04:22:34.7100000",
      "EndTime": "04:22:34.9200000"
    }
  },
  {
    "TextLocation": {
      "Start": 181474,
      "End": 181483
    },
    "TimeRange": {
      "StartTime": "04:22:34.9200000",
      "EndTime": "04:22:35.3700000"
    }
  },
  {
    "TextLocation": {
      "Start": 181484,
      "End": 181490
    },
    "TimeRange": {
      "StartTime": "04:22:35.3700000",
      "EndTime": "04:22:36.0300000"
    }
  },
  {
    "TextLocation": {
      "Start": 181491,
      "End": 181493
    },
    "TimeRange": {
      "StartTime": "04:22:37.0500000",
      "EndTime": "04:22:37.4100000"
    }
  },
  {
    "TextLocation": {
      "Start": 181494,
      "End": 181497
    },
    "TimeRange": {
      "StartTime": "04:22:37.4100000",
      "EndTime": "04:22:37.8700000"
    }
  },
  {
    "TextLocation": {
      "Start": 181500,
      "End": 181502
    },
    "TimeRange": {
      "StartTime": "04:22:37.8900000",
      "EndTime": "04:22:37.9800000"
    }
  },
  {
    "TextLocation": {
      "Start": 181503,
      "End": 181507
    },
    "TimeRange": {
      "StartTime": "04:22:37.9800000",
      "EndTime": "04:22:38.1600000"
    }
  },
  {
    "TextLocation": {
      "Start": 181508,
      "End": 181512
    },
    "TimeRange": {
      "StartTime": "04:22:38.1600000",
      "EndTime": "04:22:38.6400000"
    }
  },
  {
    "TextLocation": {
      "Start": 181514,
      "End": 181517
    },
    "TimeRange": {
      "StartTime": "04:22:38.6400000",
      "EndTime": "04:22:39.2400000"
    }
  },
  {
    "TextLocation": {
      "Start": 181520,
      "End": 181523
    },
    "TimeRange": {
      "StartTime": "04:22:40.4700000",
      "EndTime": "04:22:40.8600000"
    }
  },
  {
    "TextLocation": {
      "Start": 181524,
      "End": 181528
    },
    "TimeRange": {
      "StartTime": "04:22:40.8600000",
      "EndTime": "04:22:41.1300000"
    }
  },
  {
    "TextLocation": {
      "Start": 181530,
      "End": 181532
    },
    "TimeRange": {
      "StartTime": "04:22:41.1300000",
      "EndTime": "04:22:41.2500000"
    }
  },
  {
    "TextLocation": {
      "Start": 181533,
      "End": 181541
    },
    "TimeRange": {
      "StartTime": "04:22:41.2500000",
      "EndTime": "04:22:41.5800000"
    }
  },
  {
    "TextLocation": {
      "Start": 181543,
      "End": 181547
    },
    "TimeRange": {
      "StartTime": "04:22:41.5800000",
      "EndTime": "04:22:41.7600000"
    }
  },
  {
    "TextLocation": {
      "Start": 181548,
      "End": 181551
    },
    "TimeRange": {
      "StartTime": "04:22:41.7600000",
      "EndTime": "04:22:41.9100000"
    }
  },
  {
    "TextLocation": {
      "Start": 181552,
      "End": 181558
    },
    "TimeRange": {
      "StartTime": "04:22:41.9100000",
      "EndTime": "04:22:42.2100000"
    }
  },
  {
    "TextLocation": {
      "Start": 181559,
      "End": 181563
    },
    "TimeRange": {
      "StartTime": "04:22:42.2100000",
      "EndTime": "04:22:42.3600000"
    }
  },
  {
    "TextLocation": {
      "Start": 181564,
      "End": 181570
    },
    "TimeRange": {
      "StartTime": "04:22:42.3600000",
      "EndTime": "04:22:42.9600000"
    }
  },
  {
    "TextLocation": {
      "Start": 181572,
      "End": 181577
    },
    "TimeRange": {
      "StartTime": "04:22:42.9600000",
      "EndTime": "04:22:43.2300000"
    }
  },
  {
    "TextLocation": {
      "Start": 181578,
      "End": 181581
    },
    "TimeRange": {
      "StartTime": "04:22:43.2300000",
      "EndTime": "04:22:43.4100000"
    }
  },
  {
    "TextLocation": {
      "Start": 181582,
      "End": 181584
    },
    "TimeRange": {
      "StartTime": "04:22:43.4100000",
      "EndTime": "04:22:43.5300000"
    }
  },
  {
    "TextLocation": {
      "Start": 181585,
      "End": 181588
    },
    "TimeRange": {
      "StartTime": "04:22:43.5300000",
      "EndTime": "04:22:43.6800000"
    }
  },
  {
    "TextLocation": {
      "Start": 181589,
      "End": 181592
    },
    "TimeRange": {
      "StartTime": "04:22:43.6800000",
      "EndTime": "04:22:44.0100000"
    }
  },
  {
    "TextLocation": {
      "Start": 181593,
      "End": 181597
    },
    "TimeRange": {
      "StartTime": "04:22:44.0100000",
      "EndTime": "04:22:44.2200000"
    }
  },
  {
    "TextLocation": {
      "Start": 181598,
      "End": 181611
    },
    "TimeRange": {
      "StartTime": "04:22:44.2200000",
      "EndTime": "04:22:45.0300000"
    }
  },
  {
    "TextLocation": {
      "Start": 181619,
      "End": 181623
    },
    "TimeRange": {
      "StartTime": "04:22:48",
      "EndTime": "04:22:48.3000000"
    }
  },
  {
    "TextLocation": {
      "Start": 181624,
      "End": 181626
    },
    "TimeRange": {
      "StartTime": "04:22:48.3000000",
      "EndTime": "04:22:48.4200000"
    }
  },
  {
    "TextLocation": {
      "Start": 181627,
      "End": 181630
    },
    "TimeRange": {
      "StartTime": "04:22:48.4200000",
      "EndTime": "04:22:48.5100000"
    }
  },
  {
    "TextLocation": {
      "Start": 181631,
      "End": 181635
    },
    "TimeRange": {
      "StartTime": "04:22:48.5100000",
      "EndTime": "04:22:48.7800000"
    }
  },
  {
    "TextLocation": {
      "Start": 181636,
      "End": 181641
    },
    "TimeRange": {
      "StartTime": "04:22:48.7800000",
      "EndTime": "04:22:49.1400000"
    }
  },
  {
    "TextLocation": {
      "Start": 181642,
      "End": 181644
    },
    "TimeRange": {
      "StartTime": "04:22:49.1400000",
      "EndTime": "04:22:49.2000000"
    }
  },
  {
    "TextLocation": {
      "Start": 181645,
      "End": 181648
    },
    "TimeRange": {
      "StartTime": "04:22:49.2000000",
      "EndTime": "04:22:49.2900000"
    }
  },
  {
    "TextLocation": {
      "Start": 181649,
      "End": 181655
    },
    "TimeRange": {
      "StartTime": "04:22:49.2900000",
      "EndTime": "04:22:49.7700000"
    }
  },
  {
    "TextLocation": {
      "Start": 181657,
      "End": 181660
    },
    "TimeRange": {
      "StartTime": "04:22:49.7700000",
      "EndTime": "04:22:50.0100000"
    }
  },
  {
    "TextLocation": {
      "Start": 181661,
      "End": 181669
    },
    "TimeRange": {
      "StartTime": "04:22:50.0100000",
      "EndTime": "04:22:50.3100000"
    }
  },
  {
    "TextLocation": {
      "Start": 181670,
      "End": 181675
    },
    "TimeRange": {
      "StartTime": "04:22:50.3100000",
      "EndTime": "04:22:50.8800000"
    }
  },
  {
    "TextLocation": {
      "Start": 181677,
      "End": 181680
    },
    "TimeRange": {
      "StartTime": "04:22:50.8800000",
      "EndTime": "04:22:51.2700000"
    }
  },
  {
    "TextLocation": {
      "Start": 181681,
      "End": 181684
    },
    "TimeRange": {
      "StartTime": "04:22:51.2700000",
      "EndTime": "04:22:51.4800000"
    }
  },
  {
    "TextLocation": {
      "Start": 181685,
      "End": 181692
    },
    "TimeRange": {
      "StartTime": "04:22:51.4800000",
      "EndTime": "04:22:52.3200000"
    }
  },
  {
    "TextLocation": {
      "Start": 181693,
      "End": 181696
    },
    "TimeRange": {
      "StartTime": "04:22:52.3200000",
      "EndTime": "04:22:52.5600000"
    }
  },
  {
    "TextLocation": {
      "Start": 181697,
      "End": 181699
    },
    "TimeRange": {
      "StartTime": "04:22:52.5600000",
      "EndTime": "04:22:52.6500000"
    }
  },
  {
    "TextLocation": {
      "Start": 181700,
      "End": 181703
    },
    "TimeRange": {
      "StartTime": "04:22:52.6500000",
      "EndTime": "04:22:52.7700000"
    }
  },
  {
    "TextLocation": {
      "Start": 181704,
      "End": 181709
    },
    "TimeRange": {
      "StartTime": "04:22:52.7700000",
      "EndTime": "04:22:53.1000000"
    }
  },
  {
    "TextLocation": {
      "Start": 181710,
      "End": 181714
    },
    "TimeRange": {
      "StartTime": "04:22:53.1000000",
      "EndTime": "04:22:53.2800000"
    }
  },
  {
    "TextLocation": {
      "Start": 181715,
      "End": 181718
    },
    "TimeRange": {
      "StartTime": "04:22:53.2800000",
      "EndTime": "04:22:53.4900000"
    }
  },
  {
    "TextLocation": {
      "Start": 181719,
      "End": 181721
    },
    "TimeRange": {
      "StartTime": "04:22:53.4900000",
      "EndTime": "04:22:53.6100000"
    }
  },
  {
    "TextLocation": {
      "Start": 181722,
      "End": 181723
    },
    "TimeRange": {
      "StartTime": "04:22:53.6100000",
      "EndTime": "04:22:54.1200000"
    }
  },
  {
    "TextLocation": {
      "Start": 181724,
      "End": 181732
    },
    "TimeRange": {
      "StartTime": "04:22:54.1200000",
      "EndTime": "04:22:54.6300000"
    }
  },
  {
    "TextLocation": {
      "Start": 181740,
      "End": 181743
    },
    "TimeRange": {
      "StartTime": "04:22:56.1700000",
      "EndTime": "04:22:56.3200000"
    }
  },
  {
    "TextLocation": {
      "Start": 181744,
      "End": 181748
    },
    "TimeRange": {
      "StartTime": "04:22:56.3200000",
      "EndTime": "04:22:56.4400000"
    }
  },
  {
    "TextLocation": {
      "Start": 181749,
      "End": 181754
    },
    "TimeRange": {
      "StartTime": "04:22:56.4400000",
      "EndTime": "04:22:56.6500000"
    }
  },
  {
    "TextLocation": {
      "Start": 181755,
      "End": 181758
    },
    "TimeRange": {
      "StartTime": "04:22:56.6500000",
      "EndTime": "04:22:56.7400000"
    }
  },
  {
    "TextLocation": {
      "Start": 181759,
      "End": 181768
    },
    "TimeRange": {
      "StartTime": "04:22:56.7400000",
      "EndTime": "04:22:57.1300000"
    }
  },
  {
    "TextLocation": {
      "Start": 181769,
      "End": 181773
    },
    "TimeRange": {
      "StartTime": "04:22:57.1300000",
      "EndTime": "04:22:57.4800000"
    }
  },
  {
    "TextLocation": {
      "Start": 181781,
      "End": 181785
    },
    "TimeRange": {
      "StartTime": "04:22:57.7900000",
      "EndTime": "04:22:58.0300000"
    }
  },
  {
    "TextLocation": {
      "Start": 181786,
      "End": 181791
    },
    "TimeRange": {
      "StartTime": "04:22:58.0300000",
      "EndTime": "04:22:58.2100000"
    }
  },
  {
    "TextLocation": {
      "Start": 181792,
      "End": 181795
    },
    "TimeRange": {
      "StartTime": "04:22:58.2100000",
      "EndTime": "04:22:58.9300000"
    }
  },
  {
    "TextLocation": {
      "Start": 181798,
      "End": 181799
    },
    "TimeRange": {
      "StartTime": "04:23:00.7600000",
      "EndTime": "04:23:00.9400000"
    }
  },
  {
    "TextLocation": {
      "Start": 181800,
      "End": 181804
    },
    "TimeRange": {
      "StartTime": "04:23:00.9400000",
      "EndTime": "04:23:01.1800000"
    }
  },
  {
    "TextLocation": {
      "Start": 181805,
      "End": 181816
    },
    "TimeRange": {
      "StartTime": "04:23:01.1800000",
      "EndTime": "04:23:02.1700000"
    }
  },
  {
    "TextLocation": {
      "Start": 181818,
      "End": 181824
    },
    "TimeRange": {
      "StartTime": "04:23:02.8000000",
      "EndTime": "04:23:03.2500000"
    }
  },
  {
    "TextLocation": {
      "Start": 181825,
      "End": 181829
    },
    "TimeRange": {
      "StartTime": "04:23:03.2500000",
      "EndTime": "04:23:03.5200000"
    }
  },
  {
    "TextLocation": {
      "Start": 181830,
      "End": 181834
    },
    "TimeRange": {
      "StartTime": "04:23:03.5200000",
      "EndTime": "04:23:03.7300000"
    }
  },
  {
    "TextLocation": {
      "Start": 181835,
      "End": 181841
    },
    "TimeRange": {
      "StartTime": "04:23:03.7300000",
      "EndTime": "04:23:03.9400000"
    }
  },
  {
    "TextLocation": {
      "Start": 181842,
      "End": 181844
    },
    "TimeRange": {
      "StartTime": "04:23:03.9400000",
      "EndTime": "04:23:04.0300000"
    }
  },
  {
    "TextLocation": {
      "Start": 181845,
      "End": 181847
    },
    "TimeRange": {
      "StartTime": "04:23:04.0300000",
      "EndTime": "04:23:04.2400000"
    }
  },
  {
    "TextLocation": {
      "Start": 181848,
      "End": 181849
    },
    "TimeRange": {
      "StartTime": "04:23:04.2400000",
      "EndTime": "04:23:04.3300000"
    }
  },
  {
    "TextLocation": {
      "Start": 181850,
      "End": 181854
    },
    "TimeRange": {
      "StartTime": "04:23:04.3300000",
      "EndTime": "04:23:04.6900000"
    }
  },
  {
    "TextLocation": {
      "Start": 181855,
      "End": 181867
    },
    "TimeRange": {
      "StartTime": "04:23:04.6900000",
      "EndTime": "04:23:05.2000000"
    }
  },
  {
    "TextLocation": {
      "Start": 181868,
      "End": 181872
    },
    "TimeRange": {
      "StartTime": "04:23:05.2000000",
      "EndTime": "04:23:05.5900000"
    }
  },
  {
    "TextLocation": {
      "Start": 181873,
      "End": 181875
    },
    "TimeRange": {
      "StartTime": "04:23:05.5900000",
      "EndTime": "04:23:06.0100000"
    }
  },
  {
    "TextLocation": {
      "Start": 181876,
      "End": 181884
    },
    "TimeRange": {
      "StartTime": "04:23:06.0100000",
      "EndTime": "04:23:06.6700000"
    }
  },
  {
    "TextLocation": {
      "Start": 181885,
      "End": 181888
    },
    "TimeRange": {
      "StartTime": "04:23:06.7000000",
      "EndTime": "04:23:06.8500000"
    }
  },
  {
    "TextLocation": {
      "Start": 181889,
      "End": 181893
    },
    "TimeRange": {
      "StartTime": "04:23:06.8800000",
      "EndTime": "04:23:07.1200000"
    }
  },
  {
    "TextLocation": {
      "Start": 181894,
      "End": 181899
    },
    "TimeRange": {
      "StartTime": "04:23:07.1200000",
      "EndTime": "04:23:07.3900000"
    }
  },
  {
    "TextLocation": {
      "Start": 181900,
      "End": 181902
    },
    "TimeRange": {
      "StartTime": "04:23:07.3900000",
      "EndTime": "04:23:07.8700000"
    }
  },
  {
    "TextLocation": {
      "Start": 181910,
      "End": 181913
    },
    "TimeRange": {
      "StartTime": "04:23:08.5600000",
      "EndTime": "04:23:08.7400000"
    }
  },
  {
    "TextLocation": {
      "Start": 181914,
      "End": 181917
    },
    "TimeRange": {
      "StartTime": "04:23:08.7400000",
      "EndTime": "04:23:08.8600000"
    }
  },
  {
    "TextLocation": {
      "Start": 181918,
      "End": 181925
    },
    "TimeRange": {
      "StartTime": "04:23:08.8600000",
      "EndTime": "04:23:09.1300000"
    }
  },
  {
    "TextLocation": {
      "Start": 181926,
      "End": 181928
    },
    "TimeRange": {
      "StartTime": "04:23:09.1300000",
      "EndTime": "04:23:09.2500000"
    }
  },
  {
    "TextLocation": {
      "Start": 181929,
      "End": 181933
    },
    "TimeRange": {
      "StartTime": "04:23:09.2500000",
      "EndTime": "04:23:09.4600000"
    }
  },
  {
    "TextLocation": {
      "Start": 181934,
      "End": 181938
    },
    "TimeRange": {
      "StartTime": "04:23:09.4600000",
      "EndTime": "04:23:09.6100000"
    }
  },
  {
    "TextLocation": {
      "Start": 181939,
      "End": 181946
    },
    "TimeRange": {
      "StartTime": "04:23:09.6100000",
      "EndTime": "04:23:09.9100000"
    }
  },
  {
    "TextLocation": {
      "Start": 181947,
      "End": 181954
    },
    "TimeRange": {
      "StartTime": "04:23:09.9100000",
      "EndTime": "04:23:10.3300000"
    }
  },
  {
    "TextLocation": {
      "Start": 181955,
      "End": 181959
    },
    "TimeRange": {
      "StartTime": "04:23:10.3300000",
      "EndTime": "04:23:10.5100000"
    }
  },
  {
    "TextLocation": {
      "Start": 181967,
      "End": 181970
    },
    "TimeRange": {
      "StartTime": "04:23:10.5400000",
      "EndTime": "04:23:10.9000000"
    }
  },
  {
    "TextLocation": {
      "Start": 181973,
      "End": 181974
    },
    "TimeRange": {
      "StartTime": "04:23:10.9000000",
      "EndTime": "04:23:11.0200000"
    }
  },
  {
    "TextLocation": {
      "Start": 181975,
      "End": 181980
    },
    "TimeRange": {
      "StartTime": "04:23:11.0200000",
      "EndTime": "04:23:11.2900000"
    }
  },
  {
    "TextLocation": {
      "Start": 181981,
      "End": 181985
    },
    "TimeRange": {
      "StartTime": "04:23:11.2900000",
      "EndTime": "04:23:11.4700000"
    }
  },
  {
    "TextLocation": {
      "Start": 181986,
      "End": 181989
    },
    "TimeRange": {
      "StartTime": "04:23:11.4700000",
      "EndTime": "04:23:11.6500000"
    }
  },
  {
    "TextLocation": {
      "Start": 181990,
      "End": 181999
    },
    "TimeRange": {
      "StartTime": "04:23:11.6500000",
      "EndTime": "04:23:12.0700000"
    }
  },
  {
    "TextLocation": {
      "Start": 182000,
      "End": 182002
    },
    "TimeRange": {
      "StartTime": "04:23:12.0700000",
      "EndTime": "04:23:12.1300000"
    }
  },
  {
    "TextLocation": {
      "Start": 182003,
      "End": 182006
    },
    "TimeRange": {
      "StartTime": "04:23:12.1300000",
      "EndTime": "04:23:12.5800000"
    }
  },
  {
    "TextLocation": {
      "Start": 182007,
      "End": 182012
    },
    "TimeRange": {
      "StartTime": "04:23:12.5800000",
      "EndTime": "04:23:12.8200000"
    }
  },
  {
    "TextLocation": {
      "Start": 182013,
      "End": 182017
    },
    "TimeRange": {
      "StartTime": "04:23:12.8200000",
      "EndTime": "04:23:13.2700000"
    }
  },
  {
    "TextLocation": {
      "Start": 182025,
      "End": 182028
    },
    "TimeRange": {
      "StartTime": "04:23:13.4800000",
      "EndTime": "04:23:13.5700000"
    }
  },
  {
    "TextLocation": {
      "Start": 182029,
      "End": 182032
    },
    "TimeRange": {
      "StartTime": "04:23:13.5700000",
      "EndTime": "04:23:13.6300000"
    }
  },
  {
    "TextLocation": {
      "Start": 182033,
      "End": 182038
    },
    "TimeRange": {
      "StartTime": "04:23:13.6300000",
      "EndTime": "04:23:13.7500000"
    }
  },
  {
    "TextLocation": {
      "Start": 182039,
      "End": 182041
    },
    "TimeRange": {
      "StartTime": "04:23:13.7500000",
      "EndTime": "04:23:13.8100000"
    }
  },
  {
    "TextLocation": {
      "Start": 182042,
      "End": 182046
    },
    "TimeRange": {
      "StartTime": "04:23:13.8100000",
      "EndTime": "04:23:13.9600000"
    }
  },
  {
    "TextLocation": {
      "Start": 182047,
      "End": 182050
    },
    "TimeRange": {
      "StartTime": "04:23:13.9600000",
      "EndTime": "04:23:14.0500000"
    }
  },
  {
    "TextLocation": {
      "Start": 182051,
      "End": 182055
    },
    "TimeRange": {
      "StartTime": "04:23:14.0500000",
      "EndTime": "04:23:14.1700000"
    }
  },
  {
    "TextLocation": {
      "Start": 182056,
      "End": 182057
    },
    "TimeRange": {
      "StartTime": "04:23:14.1700000",
      "EndTime": "04:23:14.2300000"
    }
  },
  {
    "TextLocation": {
      "Start": 182058,
      "End": 182061
    },
    "TimeRange": {
      "StartTime": "04:23:14.5600000",
      "EndTime": "04:23:14.7600000"
    }
  },
  {
    "TextLocation": {
      "Start": 182062,
      "End": 182064
    },
    "TimeRange": {
      "StartTime": "04:23:14.7700000",
      "EndTime": "04:23:14.8000000"
    }
  },
  {
    "TextLocation": {
      "Start": 182065,
      "End": 182072
    },
    "TimeRange": {
      "StartTime": "04:23:14.8300000",
      "EndTime": "04:23:15.2200000"
    }
  },
  {
    "TextLocation": {
      "Start": 182073,
      "End": 182075
    },
    "TimeRange": {
      "StartTime": "04:23:15.2200000",
      "EndTime": "04:23:16.2700000"
    }
  },
  {
    "TextLocation": {
      "Start": 182078,
      "End": 182087
    },
    "TimeRange": {
      "StartTime": "04:23:20.1100000",
      "EndTime": "04:23:20.5000000"
    }
  },
  {
    "TextLocation": {
      "Start": 182090,
      "End": 182092
    },
    "TimeRange": {
      "StartTime": "04:23:20.5000000",
      "EndTime": "04:23:20.5900000"
    }
  },
  {
    "TextLocation": {
      "Start": 182093,
      "End": 182096
    },
    "TimeRange": {
      "StartTime": "04:23:20.5900000",
      "EndTime": "04:23:20.6800000"
    }
  },
  {
    "TextLocation": {
      "Start": 182097,
      "End": 182106
    },
    "TimeRange": {
      "StartTime": "04:23:20.6800000",
      "EndTime": "04:23:21.1000000"
    }
  },
  {
    "TextLocation": {
      "Start": 182107,
      "End": 182111
    },
    "TimeRange": {
      "StartTime": "04:23:21.1000000",
      "EndTime": "04:23:21.1900000"
    }
  },
  {
    "TextLocation": {
      "Start": 182112,
      "End": 182118
    },
    "TimeRange": {
      "StartTime": "04:23:21.7900000",
      "EndTime": "04:23:22.1200000"
    }
  },
  {
    "TextLocation": {
      "Start": 182126,
      "End": 182129
    },
    "TimeRange": {
      "StartTime": "04:23:22.5700000",
      "EndTime": "04:23:23.0700000"
    }
  },
  {
    "TextLocation": {
      "Start": 182132,
      "End": 182136
    },
    "TimeRange": {
      "StartTime": "04:23:23.0800000",
      "EndTime": "04:23:23.2700000"
    }
  },
  {
    "TextLocation": {
      "Start": 182137,
      "End": 182140
    },
    "TimeRange": {
      "StartTime": "04:23:23.2700000",
      "EndTime": "04:23:23.3800000"
    }
  },
  {
    "TextLocation": {
      "Start": 182141,
      "End": 182147
    },
    "TimeRange": {
      "StartTime": "04:23:23.3800000",
      "EndTime": "04:23:23.8600000"
    }
  },
  {
    "TextLocation": {
      "Start": 182148,
      "End": 182152
    },
    "TimeRange": {
      "StartTime": "04:23:23.8600000",
      "EndTime": "04:23:24.0700000"
    }
  },
  {
    "TextLocation": {
      "Start": 182153,
      "End": 182156
    },
    "TimeRange": {
      "StartTime": "04:23:24.0700000",
      "EndTime": "04:23:24.7600000"
    }
  },
  {
    "TextLocation": {
      "Start": 182164,
      "End": 182168
    },
    "TimeRange": {
      "StartTime": "04:23:24.8700000",
      "EndTime": "04:23:25.1100000"
    }
  },
  {
    "TextLocation": {
      "Start": 182171,
      "End": 182174
    },
    "TimeRange": {
      "StartTime": "04:23:25.1200000",
      "EndTime": "04:23:25.2100000"
    }
  },
  {
    "TextLocation": {
      "Start": 182175,
      "End": 182179
    },
    "TimeRange": {
      "StartTime": "04:23:25.2100000",
      "EndTime": "04:23:25.4200000"
    }
  },
  {
    "TextLocation": {
      "Start": 182180,
      "End": 182182
    },
    "TimeRange": {
      "StartTime": "04:23:25.4200000",
      "EndTime": "04:23:25.5100000"
    }
  },
  {
    "TextLocation": {
      "Start": 182183,
      "End": 182187
    },
    "TimeRange": {
      "StartTime": "04:23:25.5100000",
      "EndTime": "04:23:25.6900000"
    }
  },
  {
    "TextLocation": {
      "Start": 182188,
      "End": 182194
    },
    "TimeRange": {
      "StartTime": "04:23:25.6900000",
      "EndTime": "04:23:25.9600000"
    }
  },
  {
    "TextLocation": {
      "Start": 182195,
      "End": 182197
    },
    "TimeRange": {
      "StartTime": "04:23:25.9600000",
      "EndTime": "04:23:26.0500000"
    }
  },
  {
    "TextLocation": {
      "Start": 182198,
      "End": 182205
    },
    "TimeRange": {
      "StartTime": "04:23:26.0500000",
      "EndTime": "04:23:26.3800000"
    }
  },
  {
    "TextLocation": {
      "Start": 182206,
      "End": 182210
    },
    "TimeRange": {
      "StartTime": "04:23:26.3800000",
      "EndTime": "04:23:26.5000000"
    }
  },
  {
    "TextLocation": {
      "Start": 182211,
      "End": 182214
    },
    "TimeRange": {
      "StartTime": "04:23:26.5000000",
      "EndTime": "04:23:26.5900000"
    }
  },
  {
    "TextLocation": {
      "Start": 182215,
      "End": 182224
    },
    "TimeRange": {
      "StartTime": "04:23:26.5900000",
      "EndTime": "04:23:27.0700000"
    }
  },
  {
    "TextLocation": {
      "Start": 182227,
      "End": 182230
    },
    "TimeRange": {
      "StartTime": "04:23:27.0700000",
      "EndTime": "04:23:27.1900000"
    }
  },
  {
    "TextLocation": {
      "Start": 182231,
      "End": 182239
    },
    "TimeRange": {
      "StartTime": "04:23:27.1900000",
      "EndTime": "04:23:27.4900000"
    }
  },
  {
    "TextLocation": {
      "Start": 182240,
      "End": 182244
    },
    "TimeRange": {
      "StartTime": "04:23:27.4900000",
      "EndTime": "04:23:27.6700000"
    }
  },
  {
    "TextLocation": {
      "Start": 182245,
      "End": 182251
    },
    "TimeRange": {
      "StartTime": "04:23:27.6700000",
      "EndTime": "04:23:28"
    }
  },
  {
    "TextLocation": {
      "Start": 182252,
      "End": 182254
    },
    "TimeRange": {
      "StartTime": "04:23:28",
      "EndTime": "04:23:28.1200000"
    }
  },
  {
    "TextLocation": {
      "Start": 182255,
      "End": 182263
    },
    "TimeRange": {
      "StartTime": "04:23:28.1200000",
      "EndTime": "04:23:28.5400000"
    }
  },
  {
    "TextLocation": {
      "Start": 182265,
      "End": 182267
    },
    "TimeRange": {
      "StartTime": "04:23:28.5400000",
      "EndTime": "04:23:28.6300000"
    }
  },
  {
    "TextLocation": {
      "Start": 182268,
      "End": 182272
    },
    "TimeRange": {
      "StartTime": "04:23:28.6300000",
      "EndTime": "04:23:28.7500000"
    }
  },
  {
    "TextLocation": {
      "Start": 182273,
      "End": 182280
    },
    "TimeRange": {
      "StartTime": "04:23:28.7500000",
      "EndTime": "04:23:29.0800000"
    }
  },
  {
    "TextLocation": {
      "Start": 182283,
      "End": 182286
    },
    "TimeRange": {
      "StartTime": "04:23:29.1100000",
      "EndTime": "04:23:29.6200000"
    }
  },
  {
    "TextLocation": {
      "Start": 182289,
      "End": 182292
    },
    "TimeRange": {
      "StartTime": "04:23:30.4900000",
      "EndTime": "04:23:30.7000000"
    }
  },
  {
    "TextLocation": {
      "Start": 182294,
      "End": 182300
    },
    "TimeRange": {
      "StartTime": "04:23:30.7000000",
      "EndTime": "04:23:31"
    }
  },
  {
    "TextLocation": {
      "Start": 182301,
      "End": 182304
    },
    "TimeRange": {
      "StartTime": "04:23:31",
      "EndTime": "04:23:31.0900000"
    }
  },
  {
    "TextLocation": {
      "Start": 182305,
      "End": 182309
    },
    "TimeRange": {
      "StartTime": "04:23:31.0900000",
      "EndTime": "04:23:31.3600000"
    }
  },
  {
    "TextLocation": {
      "Start": 182310,
      "End": 182314
    },
    "TimeRange": {
      "StartTime": "04:23:31.3600000",
      "EndTime": "04:23:31.4800000"
    }
  },
  {
    "TextLocation": {
      "Start": 182315,
      "End": 182321
    },
    "TimeRange": {
      "StartTime": "04:23:31.4800000",
      "EndTime": "04:23:31.6300000"
    }
  },
  {
    "TextLocation": {
      "Start": 182322,
      "End": 182335
    },
    "TimeRange": {
      "StartTime": "04:23:31.6300000",
      "EndTime": "04:23:32.1700000"
    }
  },
  {
    "TextLocation": {
      "Start": 182336,
      "End": 182340
    },
    "TimeRange": {
      "StartTime": "04:23:32.1700000",
      "EndTime": "04:23:32.3200000"
    }
  },
  {
    "TextLocation": {
      "Start": 182341,
      "End": 182345
    },
    "TimeRange": {
      "StartTime": "04:23:32.3200000",
      "EndTime": "04:23:32.7700000"
    }
  },
  {
    "TextLocation": {
      "Start": 182347,
      "End": 182349
    },
    "TimeRange": {
      "StartTime": "04:23:32.7700000",
      "EndTime": "04:23:32.8900000"
    }
  },
  {
    "TextLocation": {
      "Start": 182350,
      "End": 182356
    },
    "TimeRange": {
      "StartTime": "04:23:33.0700000",
      "EndTime": "04:23:33.3700000"
    }
  },
  {
    "TextLocation": {
      "Start": 182357,
      "End": 182361
    },
    "TimeRange": {
      "StartTime": "04:23:33.3700000",
      "EndTime": "04:23:33.4900000"
    }
  },
  {
    "TextLocation": {
      "Start": 182362,
      "End": 182364
    },
    "TimeRange": {
      "StartTime": "04:23:33.4900000",
      "EndTime": "04:23:33.5800000"
    }
  },
  {
    "TextLocation": {
      "Start": 182365,
      "End": 182369
    },
    "TimeRange": {
      "StartTime": "04:23:33.5800000",
      "EndTime": "04:23:33.7600000"
    }
  },
  {
    "TextLocation": {
      "Start": 182370,
      "End": 182375
    },
    "TimeRange": {
      "StartTime": "04:23:33.7600000",
      "EndTime": "04:23:34"
    }
  },
  {
    "TextLocation": {
      "Start": 182376,
      "End": 182380
    },
    "TimeRange": {
      "StartTime": "04:23:34",
      "EndTime": "04:23:34.1800000"
    }
  },
  {
    "TextLocation": {
      "Start": 182381,
      "End": 182387
    },
    "TimeRange": {
      "StartTime": "04:23:34.1800000",
      "EndTime": "04:23:34.5100000"
    }
  },
  {
    "TextLocation": {
      "Start": 182388,
      "End": 182390
    },
    "TimeRange": {
      "StartTime": "04:23:34.5100000",
      "EndTime": "04:23:34.6000000"
    }
  },
  {
    "TextLocation": {
      "Start": 182391,
      "End": 182395
    },
    "TimeRange": {
      "StartTime": "04:23:34.6000000",
      "EndTime": "04:23:34.9000000"
    }
  },
  {
    "TextLocation": {
      "Start": 182398,
      "End": 182400
    },
    "TimeRange": {
      "StartTime": "04:23:34.9300000",
      "EndTime": "04:23:34.9900000"
    }
  },
  {
    "TextLocation": {
      "Start": 182401,
      "End": 182407
    },
    "TimeRange": {
      "StartTime": "04:23:34.9900000",
      "EndTime": "04:23:35.2000000"
    }
  },
  {
    "TextLocation": {
      "Start": 182408,
      "End": 182414
    },
    "TimeRange": {
      "StartTime": "04:23:35.2000000",
      "EndTime": "04:23:35.4700000"
    }
  },
  {
    "TextLocation": {
      "Start": 182415,
      "End": 182424
    },
    "TimeRange": {
      "StartTime": "04:23:35.4700000",
      "EndTime": "04:23:35.8300000"
    }
  },
  {
    "TextLocation": {
      "Start": 182426,
      "End": 182428
    },
    "TimeRange": {
      "StartTime": "04:23:35.8300000",
      "EndTime": "04:23:35.9200000"
    }
  },
  {
    "TextLocation": {
      "Start": 182429,
      "End": 182433
    },
    "TimeRange": {
      "StartTime": "04:23:35.9200000",
      "EndTime": "04:23:36.0400000"
    }
  },
  {
    "TextLocation": {
      "Start": 182434,
      "End": 182441
    },
    "TimeRange": {
      "StartTime": "04:23:36.0400000",
      "EndTime": "04:23:36.3700000"
    }
  },
  {
    "TextLocation": {
      "Start": 182444,
      "End": 182451
    },
    "TimeRange": {
      "StartTime": "04:23:36.4000000",
      "EndTime": "04:23:36.9400000"
    }
  },
  {
    "TextLocation": {
      "Start": 182454,
      "End": 182457
    },
    "TimeRange": {
      "StartTime": "04:23:36.9700000",
      "EndTime": "04:23:37.1500000"
    }
  },
  {
    "TextLocation": {
      "Start": 182458,
      "End": 182461
    },
    "TimeRange": {
      "StartTime": "04:23:37.1500000",
      "EndTime": "04:23:37.2400000"
    }
  },
  {
    "TextLocation": {
      "Start": 182462,
      "End": 182471
    },
    "TimeRange": {
      "StartTime": "04:23:37.2400000",
      "EndTime": "04:23:37.6300000"
    }
  },
  {
    "TextLocation": {
      "Start": 182472,
      "End": 182478
    },
    "TimeRange": {
      "StartTime": "04:23:37.6300000",
      "EndTime": "04:23:37.9600000"
    }
  },
  {
    "TextLocation": {
      "Start": 182479,
      "End": 182484
    },
    "TimeRange": {
      "StartTime": "04:23:37.9600000",
      "EndTime": "04:23:38.1100000"
    }
  },
  {
    "TextLocation": {
      "Start": 182485,
      "End": 182487
    },
    "TimeRange": {
      "StartTime": "04:23:38.1100000",
      "EndTime": "04:23:38.1700000"
    }
  },
  {
    "TextLocation": {
      "Start": 182488,
      "End": 182491
    },
    "TimeRange": {
      "StartTime": "04:23:38.1700000",
      "EndTime": "04:23:38.2600000"
    }
  },
  {
    "TextLocation": {
      "Start": 182492,
      "End": 182496
    },
    "TimeRange": {
      "StartTime": "04:23:38.2600000",
      "EndTime": "04:23:38.4400000"
    }
  },
  {
    "TextLocation": {
      "Start": 182497,
      "End": 182506
    },
    "TimeRange": {
      "StartTime": "04:23:38.4400000",
      "EndTime": "04:23:38.9200000"
    }
  },
  {
    "TextLocation": {
      "Start": 182507,
      "End": 182509
    },
    "TimeRange": {
      "StartTime": "04:23:38.9200000",
      "EndTime": "04:23:39.0100000"
    }
  },
  {
    "TextLocation": {
      "Start": 182510,
      "End": 182513
    },
    "TimeRange": {
      "StartTime": "04:23:39.0100000",
      "EndTime": "04:23:39.1600000"
    }
  },
  {
    "TextLocation": {
      "Start": 182514,
      "End": 182516
    },
    "TimeRange": {
      "StartTime": "04:23:39.1600000",
      "EndTime": "04:23:39.2800000"
    }
  },
  {
    "TextLocation": {
      "Start": 182517,
      "End": 182521
    },
    "TimeRange": {
      "StartTime": "04:23:39.2800000",
      "EndTime": "04:23:39.5500000"
    }
  },
  {
    "TextLocation": {
      "Start": 182522,
      "End": 182532
    },
    "TimeRange": {
      "StartTime": "04:23:39.5500000",
      "EndTime": "04:23:40.1500000"
    }
  },
  {
    "TextLocation": {
      "Start": 182533,
      "End": 182539
    },
    "TimeRange": {
      "StartTime": "04:23:40.1500000",
      "EndTime": "04:23:40.3900000"
    }
  },
  {
    "TextLocation": {
      "Start": 182540,
      "End": 182544
    },
    "TimeRange": {
      "StartTime": "04:23:40.3900000",
      "EndTime": "04:23:40.5100000"
    }
  },
  {
    "TextLocation": {
      "Start": 182545,
      "End": 182558
    },
    "TimeRange": {
      "StartTime": "04:23:40.5100000",
      "EndTime": "04:23:41.2700000"
    }
  },
  {
    "TextLocation": {
      "Start": 182566,
      "End": 182568
    },
    "TimeRange": {
      "StartTime": "04:23:41.2900000",
      "EndTime": "04:23:41.4700000"
    }
  },
  {
    "TextLocation": {
      "Start": 182569,
      "End": 182574
    },
    "TimeRange": {
      "StartTime": "04:23:41.4700000",
      "EndTime": "04:23:41.9100000"
    }
  },
  {
    "TextLocation": {
      "Start": 182582,
      "End": 182587
    },
    "TimeRange": {
      "StartTime": "04:23:41.9200000",
      "EndTime": "04:23:42.1600000"
    }
  },
  {
    "TextLocation": {
      "Start": 182588,
      "End": 182591
    },
    "TimeRange": {
      "StartTime": "04:23:42.1600000",
      "EndTime": "04:23:42.3100000"
    }
  },
  {
    "TextLocation": {
      "Start": 182592,
      "End": 182594
    },
    "TimeRange": {
      "StartTime": "04:23:42.3100000",
      "EndTime": "04:23:42.4300000"
    }
  },
  {
    "TextLocation": {
      "Start": 182595,
      "End": 182599
    },
    "TimeRange": {
      "StartTime": "04:23:42.4300000",
      "EndTime": "04:23:42.9100000"
    }
  },
  {
    "TextLocation": {
      "Start": 182607,
      "End": 182609
    },
    "TimeRange": {
      "StartTime": "04:23:43.1800000",
      "EndTime": "04:23:43.6300000"
    }
  },
  {
    "TextLocation": {
      "Start": 182611,
      "End": 182613
    },
    "TimeRange": {
      "StartTime": "04:23:43.6300000",
      "EndTime": "04:23:44.1700000"
    }
  },
  {
    "TextLocation": {
      "Start": 182614,
      "End": 182623
    },
    "TimeRange": {
      "StartTime": "04:23:44.1700000",
      "EndTime": "04:23:44.6500000"
    }
  },
  {
    "TextLocation": {
      "Start": 182624,
      "End": 182633
    },
    "TimeRange": {
      "StartTime": "04:23:44.6500000",
      "EndTime": "04:23:45.3700000"
    }
  },
  {
    "TextLocation": {
      "Start": 182641,
      "End": 182644
    },
    "TimeRange": {
      "StartTime": "04:23:45.8800000",
      "EndTime": "04:23:46.0900000"
    }
  },
  {
    "TextLocation": {
      "Start": 182645,
      "End": 182648
    },
    "TimeRange": {
      "StartTime": "04:23:46.0900000",
      "EndTime": "04:23:46.2700000"
    }
  },
  {
    "TextLocation": {
      "Start": 182649,
      "End": 182654
    },
    "TimeRange": {
      "StartTime": "04:23:46.2700000",
      "EndTime": "04:23:46.5400000"
    }
  },
  {
    "TextLocation": {
      "Start": 182655,
      "End": 182657
    },
    "TimeRange": {
      "StartTime": "04:23:46.5400000",
      "EndTime": "04:23:46.6300000"
    }
  },
  {
    "TextLocation": {
      "Start": 182658,
      "End": 182662
    },
    "TimeRange": {
      "StartTime": "04:23:46.6300000",
      "EndTime": "04:23:46.7800000"
    }
  },
  {
    "TextLocation": {
      "Start": 182663,
      "End": 182672
    },
    "TimeRange": {
      "StartTime": "04:23:46.7800000",
      "EndTime": "04:23:47.1700000"
    }
  },
  {
    "TextLocation": {
      "Start": 182673,
      "End": 182682
    },
    "TimeRange": {
      "StartTime": "04:23:47.1700000",
      "EndTime": "04:23:47.5600000"
    }
  },
  {
    "TextLocation": {
      "Start": 182683,
      "End": 182692
    },
    "TimeRange": {
      "StartTime": "04:23:47.5600000",
      "EndTime": "04:23:48.2600000"
    }
  },
  {
    "TextLocation": {
      "Start": 182700,
      "End": 182708
    },
    "TimeRange": {
      "StartTime": "04:23:48.2800000",
      "EndTime": "04:23:48.8200000"
    }
  },
  {
    "TextLocation": {
      "Start": 182709,
      "End": 182715
    },
    "TimeRange": {
      "StartTime": "04:23:48.8200000",
      "EndTime": "04:23:49.1800000"
    }
  },
  {
    "TextLocation": {
      "Start": 182716,
      "End": 182719
    },
    "TimeRange": {
      "StartTime": "04:23:49.1800000",
      "EndTime": "04:23:49.2700000"
    }
  },
  {
    "TextLocation": {
      "Start": 182720,
      "End": 182723
    },
    "TimeRange": {
      "StartTime": "04:23:49.2700000",
      "EndTime": "04:23:49.3900000"
    }
  },
  {
    "TextLocation": {
      "Start": 182724,
      "End": 182727
    },
    "TimeRange": {
      "StartTime": "04:23:49.3900000",
      "EndTime": "04:23:49.5700000"
    }
  },
  {
    "TextLocation": {
      "Start": 182728,
      "End": 182735
    },
    "TimeRange": {
      "StartTime": "04:23:49.5700000",
      "EndTime": "04:23:49.9300000"
    }
  },
  {
    "TextLocation": {
      "Start": 182736,
      "End": 182745
    },
    "TimeRange": {
      "StartTime": "04:23:49.9300000",
      "EndTime": "04:23:50.6800000"
    }
  },
  {
    "TextLocation": {
      "Start": 182753,
      "End": 182756
    },
    "TimeRange": {
      "StartTime": "04:23:51.3100000",
      "EndTime": "04:23:51.9400000"
    }
  },
  {
    "TextLocation": {
      "Start": 182757,
      "End": 182760
    },
    "TimeRange": {
      "StartTime": "04:23:52.1200000",
      "EndTime": "04:23:52.4800000"
    }
  },
  {
    "TextLocation": {
      "Start": 182761,
      "End": 182763
    },
    "TimeRange": {
      "StartTime": "04:23:52.4800000",
      "EndTime": "04:23:52.7500000"
    }
  },
  {
    "TextLocation": {
      "Start": 182764,
      "End": 182768
    },
    "TimeRange": {
      "StartTime": "04:23:52.7500000",
      "EndTime": "04:23:53.0500000"
    }
  },
  {
    "TextLocation": {
      "Start": 182770,
      "End": 182773
    },
    "TimeRange": {
      "StartTime": "04:23:53.0500000",
      "EndTime": "04:23:53.2300000"
    }
  },
  {
    "TextLocation": {
      "Start": 182774,
      "End": 182777
    },
    "TimeRange": {
      "StartTime": "04:23:53.2300000",
      "EndTime": "04:23:53.3500000"
    }
  },
  {
    "TextLocation": {
      "Start": 182778,
      "End": 182783
    },
    "TimeRange": {
      "StartTime": "04:23:53.3500000",
      "EndTime": "04:23:53.5900000"
    }
  },
  {
    "TextLocation": {
      "Start": 182784,
      "End": 182789
    },
    "TimeRange": {
      "StartTime": "04:23:53.5900000",
      "EndTime": "04:23:53.7100000"
    }
  },
  {
    "TextLocation": {
      "Start": 182790,
      "End": 182794
    },
    "TimeRange": {
      "StartTime": "04:23:53.7100000",
      "EndTime": "04:23:53.9800000"
    }
  },
  {
    "TextLocation": {
      "Start": 182795,
      "End": 182797
    },
    "TimeRange": {
      "StartTime": "04:23:53.9800000",
      "EndTime": "04:23:54.1000000"
    }
  },
  {
    "TextLocation": {
      "Start": 182798,
      "End": 182802
    },
    "TimeRange": {
      "StartTime": "04:23:54.1000000",
      "EndTime": "04:23:54.2500000"
    }
  },
  {
    "TextLocation": {
      "Start": 182803,
      "End": 182808
    },
    "TimeRange": {
      "StartTime": "04:23:54.2500000",
      "EndTime": "04:23:54.4000000"
    }
  },
  {
    "TextLocation": {
      "Start": 182809,
      "End": 182813
    },
    "TimeRange": {
      "StartTime": "04:23:54.4000000",
      "EndTime": "04:23:54.7900000"
    }
  },
  {
    "TextLocation": {
      "Start": 182814,
      "End": 182819
    },
    "TimeRange": {
      "StartTime": "04:23:54.7900000",
      "EndTime": "04:23:55.0600000"
    }
  },
  {
    "TextLocation": {
      "Start": 182820,
      "End": 182822
    },
    "TimeRange": {
      "StartTime": "04:23:55.0600000",
      "EndTime": "04:23:55.1800000"
    }
  },
  {
    "TextLocation": {
      "Start": 182823,
      "End": 182826
    },
    "TimeRange": {
      "StartTime": "04:23:55.1800000",
      "EndTime": "04:23:55.3300000"
    }
  },
  {
    "TextLocation": {
      "Start": 182827,
      "End": 182833
    },
    "TimeRange": {
      "StartTime": "04:23:55.3300000",
      "EndTime": "04:23:55.6000000"
    }
  },
  {
    "TextLocation": {
      "Start": 182834,
      "End": 182839
    },
    "TimeRange": {
      "StartTime": "04:23:55.6000000",
      "EndTime": "04:23:56.0200000"
    }
  },
  {
    "TextLocation": {
      "Start": 182847,
      "End": 182853
    },
    "TimeRange": {
      "StartTime": "04:23:56.7100000",
      "EndTime": "04:23:57.0700000"
    }
  },
  {
    "TextLocation": {
      "Start": 182854,
      "End": 182862
    },
    "TimeRange": {
      "StartTime": "04:23:57.0700000",
      "EndTime": "04:23:57.4300000"
    }
  },
  {
    "TextLocation": {
      "Start": 182863,
      "End": 182865
    },
    "TimeRange": {
      "StartTime": "04:23:57.4300000",
      "EndTime": "04:23:57.5500000"
    }
  },
  {
    "TextLocation": {
      "Start": 182866,
      "End": 182869
    },
    "TimeRange": {
      "StartTime": "04:23:57.5500000",
      "EndTime": "04:23:57.6700000"
    }
  },
  {
    "TextLocation": {
      "Start": 182870,
      "End": 182872
    },
    "TimeRange": {
      "StartTime": "04:23:57.6700000",
      "EndTime": "04:23:57.7300000"
    }
  },
  {
    "TextLocation": {
      "Start": 182873,
      "End": 182876
    },
    "TimeRange": {
      "StartTime": "04:23:57.7300000",
      "EndTime": "04:23:57.8200000"
    }
  },
  {
    "TextLocation": {
      "Start": 182877,
      "End": 182881
    },
    "TimeRange": {
      "StartTime": "04:23:57.8200000",
      "EndTime": "04:23:58.0600000"
    }
  },
  {
    "TextLocation": {
      "Start": 182882,
      "End": 182884
    },
    "TimeRange": {
      "StartTime": "04:23:58.0600000",
      "EndTime": "04:23:58.1800000"
    }
  },
  {
    "TextLocation": {
      "Start": 182885,
      "End": 182888
    },
    "TimeRange": {
      "StartTime": "04:23:58.1800000",
      "EndTime": "04:23:58.2700000"
    }
  },
  {
    "TextLocation": {
      "Start": 182889,
      "End": 182894
    },
    "TimeRange": {
      "StartTime": "04:23:58.2700000",
      "EndTime": "04:23:58.9000000"
    }
  },
  {
    "TextLocation": {
      "Start": 182902,
      "End": 182905
    },
    "TimeRange": {
      "StartTime": "04:24:00.4700000",
      "EndTime": "04:24:00.6800000"
    }
  },
  {
    "TextLocation": {
      "Start": 182906,
      "End": 182915
    },
    "TimeRange": {
      "StartTime": "04:24:00.6800000",
      "EndTime": "04:24:01.1900000"
    }
  },
  {
    "TextLocation": {
      "Start": 182916,
      "End": 182920
    },
    "TimeRange": {
      "StartTime": "04:24:01.1900000",
      "EndTime": "04:24:01.3400000"
    }
  },
  {
    "TextLocation": {
      "Start": 182921,
      "End": 182934
    },
    "TimeRange": {
      "StartTime": "04:24:01.3400000",
      "EndTime": "04:24:01.9400000"
    }
  },
  {
    "TextLocation": {
      "Start": 182935,
      "End": 182937
    },
    "TimeRange": {
      "StartTime": "04:24:01.9400000",
      "EndTime": "04:24:02.0300000"
    }
  },
  {
    "TextLocation": {
      "Start": 182938,
      "End": 182942
    },
    "TimeRange": {
      "StartTime": "04:24:02.0300000",
      "EndTime": "04:24:02.1800000"
    }
  },
  {
    "TextLocation": {
      "Start": 182943,
      "End": 182947
    },
    "TimeRange": {
      "StartTime": "04:24:02.1800000",
      "EndTime": "04:24:02.4200000"
    }
  },
  {
    "TextLocation": {
      "Start": 182949,
      "End": 182952
    },
    "TimeRange": {
      "StartTime": "04:24:02.4200000",
      "EndTime": "04:24:02.5700000"
    }
  },
  {
    "TextLocation": {
      "Start": 182953,
      "End": 182956
    },
    "TimeRange": {
      "StartTime": "04:24:02.5700000",
      "EndTime": "04:24:02.6600000"
    }
  },
  {
    "TextLocation": {
      "Start": 182957,
      "End": 182966
    },
    "TimeRange": {
      "StartTime": "04:24:02.6600000",
      "EndTime": "04:24:03.0200000"
    }
  },
  {
    "TextLocation": {
      "Start": 182967,
      "End": 182975
    },
    "TimeRange": {
      "StartTime": "04:24:03.0200000",
      "EndTime": "04:24:03.7100000"
    }
  },
  {
    "TextLocation": {
      "Start": 182983,
      "End": 182986
    },
    "TimeRange": {
      "StartTime": "04:24:03.7400000",
      "EndTime": "04:24:04.4600000"
    }
  },
  {
    "TextLocation": {
      "Start": 182994,
      "End": 182998
    },
    "TimeRange": {
      "StartTime": "04:24:04.7000000",
      "EndTime": "04:24:05.0600000"
    }
  },
  {
    "TextLocation": {
      "Start": 182999,
      "End": 183012
    },
    "TimeRange": {
      "StartTime": "04:24:05.0600000",
      "EndTime": "04:24:05.6600000"
    }
  },
  {
    "TextLocation": {
      "Start": 183013,
      "End": 183016
    },
    "TimeRange": {
      "StartTime": "04:24:05.6600000",
      "EndTime": "04:24:05.8100000"
    }
  },
  {
    "TextLocation": {
      "Start": 183017,
      "End": 183019
    },
    "TimeRange": {
      "StartTime": "04:24:05.8100000",
      "EndTime": "04:24:05.9000000"
    }
  },
  {
    "TextLocation": {
      "Start": 183020,
      "End": 183028
    },
    "TimeRange": {
      "StartTime": "04:24:05.9000000",
      "EndTime": "04:24:06.5300000"
    }
  },
  {
    "TextLocation": {
      "Start": 183036,
      "End": 183043
    },
    "TimeRange": {
      "StartTime": "04:24:06.5600000",
      "EndTime": "04:24:07.1300000"
    }
  },
  {
    "TextLocation": {
      "Start": 183044,
      "End": 183047
    },
    "TimeRange": {
      "StartTime": "04:24:07.1300000",
      "EndTime": "04:24:07.7000000"
    }
  },
  {
    "TextLocation": {
      "Start": 183048,
      "End": 183050
    },
    "TimeRange": {
      "StartTime": "04:24:07.7000000",
      "EndTime": "04:24:07.8500000"
    }
  },
  {
    "TextLocation": {
      "Start": 183051,
      "End": 183055
    },
    "TimeRange": {
      "StartTime": "04:24:07.8500000",
      "EndTime": "04:24:08.8300000"
    }
  },
  {
    "TextLocation": {
      "Start": 183063,
      "End": 183066
    },
    "TimeRange": {
      "StartTime": "04:24:08.8400000",
      "EndTime": "04:24:09.1400000"
    }
  },
  {
    "TextLocation": {
      "Start": 183067,
      "End": 183070
    },
    "TimeRange": {
      "StartTime": "04:24:09.1400000",
      "EndTime": "04:24:09.3500000"
    }
  },
  {
    "TextLocation": {
      "Start": 183071,
      "End": 183073
    },
    "TimeRange": {
      "StartTime": "04:24:09.3500000",
      "EndTime": "04:24:09.5600000"
    }
  },
  {
    "TextLocation": {
      "Start": 183074,
      "End": 183076
    },
    "TimeRange": {
      "StartTime": "04:24:09.5600000",
      "EndTime": "04:24:09.8000000"
    }
  },
  {
    "TextLocation": {
      "Start": 183077,
      "End": 183081
    },
    "TimeRange": {
      "StartTime": "04:24:09.8000000",
      "EndTime": "04:24:10.0700000"
    }
  },
  {
    "TextLocation": {
      "Start": 183082,
      "End": 183090
    },
    "TimeRange": {
      "StartTime": "04:24:10.0700000",
      "EndTime": "04:24:10.4600000"
    }
  },
  {
    "TextLocation": {
      "Start": 183091,
      "End": 183102
    },
    "TimeRange": {
      "StartTime": "04:24:10.4600000",
      "EndTime": "04:24:10.8500000"
    }
  },
  {
    "TextLocation": {
      "Start": 183103,
      "End": 183112
    },
    "TimeRange": {
      "StartTime": "04:24:10.8500000",
      "EndTime": "04:24:11.3900000"
    }
  },
  {
    "TextLocation": {
      "Start": 183113,
      "End": 183117
    },
    "TimeRange": {
      "StartTime": "04:24:11.3900000",
      "EndTime": "04:24:11.5600000"
    }
  },
  {
    "TextLocation": {
      "Start": 183118,
      "End": 183121
    },
    "TimeRange": {
      "StartTime": "04:24:11.5700000",
      "EndTime": "04:24:11.6900000"
    }
  },
  {
    "TextLocation": {
      "Start": 183122,
      "End": 183125
    },
    "TimeRange": {
      "StartTime": "04:24:11.6900000",
      "EndTime": "04:24:11.8100000"
    }
  },
  {
    "TextLocation": {
      "Start": 183126,
      "End": 183133
    },
    "TimeRange": {
      "StartTime": "04:24:11.8100000",
      "EndTime": "04:24:12.1700000"
    }
  },
  {
    "TextLocation": {
      "Start": 183134,
      "End": 183139
    },
    "TimeRange": {
      "StartTime": "04:24:12.1700000",
      "EndTime": "04:24:12.3800000"
    }
  },
  {
    "TextLocation": {
      "Start": 183140,
      "End": 183144
    },
    "TimeRange": {
      "StartTime": "04:24:12.3800000",
      "EndTime": "04:24:12.5000000"
    }
  },
  {
    "TextLocation": {
      "Start": 183145,
      "End": 183147
    },
    "TimeRange": {
      "StartTime": "04:24:12.5000000",
      "EndTime": "04:24:12.5900000"
    }
  },
  {
    "TextLocation": {
      "Start": 183148,
      "End": 183151
    },
    "TimeRange": {
      "StartTime": "04:24:12.5900000",
      "EndTime": "04:24:12.7100000"
    }
  },
  {
    "TextLocation": {
      "Start": 183152,
      "End": 183160
    },
    "TimeRange": {
      "StartTime": "04:24:12.7100000",
      "EndTime": "04:24:13.1300000"
    }
  },
  {
    "TextLocation": {
      "Start": 183168,
      "End": 183171
    },
    "TimeRange": {
      "StartTime": "04:24:13.1600000",
      "EndTime": "04:24:13.7900000"
    }
  },
  {
    "TextLocation": {
      "Start": 183179,
      "End": 183186
    },
    "TimeRange": {
      "StartTime": "04:24:14.4400000",
      "EndTime": "04:24:14.9800000"
    }
  },
  {
    "TextLocation": {
      "Start": 183187,
      "End": 183192
    },
    "TimeRange": {
      "StartTime": "04:24:14.9800000",
      "EndTime": "04:24:15.3400000"
    }
  },
  {
    "TextLocation": {
      "Start": 183193,
      "End": 183196
    },
    "TimeRange": {
      "StartTime": "04:24:15.3400000",
      "EndTime": "04:24:15.5200000"
    }
  },
  {
    "TextLocation": {
      "Start": 183197,
      "End": 183203
    },
    "TimeRange": {
      "StartTime": "04:24:15.5200000",
      "EndTime": "04:24:15.8900000"
    }
  },
  {
    "TextLocation": {
      "Start": 183206,
      "End": 183210
    },
    "TimeRange": {
      "StartTime": "04:24:15.9100000",
      "EndTime": "04:24:16.0600000"
    }
  },
  {
    "TextLocation": {
      "Start": 183211,
      "End": 183214
    },
    "TimeRange": {
      "StartTime": "04:24:16.0600000",
      "EndTime": "04:24:16.2100000"
    }
  },
  {
    "TextLocation": {
      "Start": 183215,
      "End": 183219
    },
    "TimeRange": {
      "StartTime": "04:24:16.2100000",
      "EndTime": "04:24:16.4200000"
    }
  },
  {
    "TextLocation": {
      "Start": 183220,
      "End": 183222
    },
    "TimeRange": {
      "StartTime": "04:24:16.4200000",
      "EndTime": "04:24:16.5400000"
    }
  },
  {
    "TextLocation": {
      "Start": 183223,
      "End": 183230
    },
    "TimeRange": {
      "StartTime": "04:24:16.5400000",
      "EndTime": "04:24:16.9600000"
    }
  },
  {
    "TextLocation": {
      "Start": 183231,
      "End": 183233
    },
    "TimeRange": {
      "StartTime": "04:24:16.9600000",
      "EndTime": "04:24:17.1100000"
    }
  },
  {
    "TextLocation": {
      "Start": 183234,
      "End": 183244
    },
    "TimeRange": {
      "StartTime": "04:24:17.1100000",
      "EndTime": "04:24:17.5900000"
    }
  },
  {
    "TextLocation": {
      "Start": 183245,
      "End": 183250
    },
    "TimeRange": {
      "StartTime": "04:24:17.5900000",
      "EndTime": "04:24:17.8600000"
    }
  },
  {
    "TextLocation": {
      "Start": 183251,
      "End": 183255
    },
    "TimeRange": {
      "StartTime": "04:24:17.8600000",
      "EndTime": "04:24:17.9800000"
    }
  },
  {
    "TextLocation": {
      "Start": 183256,
      "End": 183259
    },
    "TimeRange": {
      "StartTime": "04:24:17.9800000",
      "EndTime": "04:24:18.0700000"
    }
  },
  {
    "TextLocation": {
      "Start": 183260,
      "End": 183269
    },
    "TimeRange": {
      "StartTime": "04:24:18.0700000",
      "EndTime": "04:24:18.4900000"
    }
  },
  {
    "TextLocation": {
      "Start": 183270,
      "End": 183273
    },
    "TimeRange": {
      "StartTime": "04:24:18.4900000",
      "EndTime": "04:24:18.8200000"
    }
  },
  {
    "TextLocation": {
      "Start": 183274,
      "End": 183278
    },
    "TimeRange": {
      "StartTime": "04:24:18.8200000",
      "EndTime": "04:24:19.0300000"
    }
  },
  {
    "TextLocation": {
      "Start": 183286,
      "End": 183289
    },
    "TimeRange": {
      "StartTime": "04:24:19.9300000",
      "EndTime": "04:24:20.6800000"
    }
  },
  {
    "TextLocation": {
      "Start": 183297,
      "End": 183300
    },
    "TimeRange": {
      "StartTime": "04:24:20.9800000",
      "EndTime": "04:24:21.0700000"
    }
  },
  {
    "TextLocation": {
      "Start": 183301,
      "End": 183306
    },
    "TimeRange": {
      "StartTime": "04:24:21.0700000",
      "EndTime": "04:24:21.1900000"
    }
  },
  {
    "TextLocation": {
      "Start": 183307,
      "End": 183309
    },
    "TimeRange": {
      "StartTime": "04:24:21.1900000",
      "EndTime": "04:24:21.2800000"
    }
  },
  {
    "TextLocation": {
      "Start": 183310,
      "End": 183314
    },
    "TimeRange": {
      "StartTime": "04:24:21.2800000",
      "EndTime": "04:24:21.4900000"
    }
  },
  {
    "TextLocation": {
      "Start": 183315,
      "End": 183318
    },
    "TimeRange": {
      "StartTime": "04:24:21.4900000",
      "EndTime": "04:24:21.6100000"
    }
  },
  {
    "TextLocation": {
      "Start": 183319,
      "End": 183325
    },
    "TimeRange": {
      "StartTime": "04:24:21.6400000",
      "EndTime": "04:24:21.9400000"
    }
  },
  {
    "TextLocation": {
      "Start": 183326,
      "End": 183336
    },
    "TimeRange": {
      "StartTime": "04:24:21.9400000",
      "EndTime": "04:24:22.4200000"
    }
  },
  {
    "TextLocation": {
      "Start": 183337,
      "End": 183343
    },
    "TimeRange": {
      "StartTime": "04:24:22.5700000",
      "EndTime": "04:24:22.9000000"
    }
  },
  {
    "TextLocation": {
      "Start": 183344,
      "End": 183346
    },
    "TimeRange": {
      "StartTime": "04:24:22.9000000",
      "EndTime": "04:24:23.0200000"
    }
  },
  {
    "TextLocation": {
      "Start": 183347,
      "End": 183354
    },
    "TimeRange": {
      "StartTime": "04:24:23.2600000",
      "EndTime": "04:24:23.6200000"
    }
  },
  {
    "TextLocation": {
      "Start": 183355,
      "End": 183357
    },
    "TimeRange": {
      "StartTime": "04:24:23.6200000",
      "EndTime": "04:24:24.5800000"
    }
  },
  {
    "TextLocation": {
      "Start": 183360,
      "End": 183362
    },
    "TimeRange": {
      "StartTime": "04:24:27.9400000",
      "EndTime": "04:24:28.1200000"
    }
  },
  {
    "TextLocation": {
      "Start": 183363,
      "End": 183368
    },
    "TimeRange": {
      "StartTime": "04:24:28.1200000",
      "EndTime": "04:24:28.2700000"
    }
  },
  {
    "TextLocation": {
      "Start": 183369,
      "End": 183377
    },
    "TimeRange": {
      "StartTime": "04:24:28.2700000",
      "EndTime": "04:24:28.7500000"
    }
  },
  {
    "TextLocation": {
      "Start": 183378,
      "End": 183381
    },
    "TimeRange": {
      "StartTime": "04:24:28.7800000",
      "EndTime": "04:24:28.9300000"
    }
  },
  {
    "TextLocation": {
      "Start": 183382,
      "End": 183384
    },
    "TimeRange": {
      "StartTime": "04:24:28.9300000",
      "EndTime": "04:24:29.1400000"
    }
  },
  {
    "TextLocation": {
      "Start": 183387,
      "End": 183391
    },
    "TimeRange": {
      "StartTime": "04:24:29.1400000",
      "EndTime": "04:24:29.3800000"
    }
  },
  {
    "TextLocation": {
      "Start": 183392,
      "End": 183397
    },
    "TimeRange": {
      "StartTime": "04:24:29.3800000",
      "EndTime": "04:24:29.6500000"
    }
  },
  {
    "TextLocation": {
      "Start": 183405,
      "End": 183406
    },
    "TimeRange": {
      "StartTime": "04:24:34.9200000",
      "EndTime": "04:24:35.0400000"
    }
  },
  {
    "TextLocation": {
      "Start": 183407,
      "End": 183411
    },
    "TimeRange": {
      "StartTime": "04:24:35.0400000",
      "EndTime": "04:24:35.3100000"
    }
  },
  {
    "TextLocation": {
      "Start": 183412,
      "End": 183417
    },
    "TimeRange": {
      "StartTime": "04:24:35.3100000",
      "EndTime": "04:24:35.6400000"
    }
  },
  {
    "TextLocation": {
      "Start": 183418,
      "End": 183422
    },
    "TimeRange": {
      "StartTime": "04:24:35.6400000",
      "EndTime": "04:24:35.8200000"
    }
  },
  {
    "TextLocation": {
      "Start": 183423,
      "End": 183426
    },
    "TimeRange": {
      "StartTime": "04:24:35.8200000",
      "EndTime": "04:24:35.9700000"
    }
  },
  {
    "TextLocation": {
      "Start": 183427,
      "End": 183436
    },
    "TimeRange": {
      "StartTime": "04:24:35.9700000",
      "EndTime": "04:24:36.9000000"
    }
  },
  {
    "TextLocation": {
      "Start": 183437,
      "End": 183444
    },
    "TimeRange": {
      "StartTime": "04:24:36.9000000",
      "EndTime": "04:24:37.2000000"
    }
  },
  {
    "TextLocation": {
      "Start": 183445,
      "End": 183446
    },
    "TimeRange": {
      "StartTime": "04:24:37.2000000",
      "EndTime": "04:24:37.2600000"
    }
  },
  {
    "TextLocation": {
      "Start": 183447,
      "End": 183453
    },
    "TimeRange": {
      "StartTime": "04:24:37.2600000",
      "EndTime": "04:24:37.5600000"
    }
  },
  {
    "TextLocation": {
      "Start": 183454,
      "End": 183461
    },
    "TimeRange": {
      "StartTime": "04:24:37.5600000",
      "EndTime": "04:24:37.9500000"
    }
  },
  {
    "TextLocation": {
      "Start": 183462,
      "End": 183466
    },
    "TimeRange": {
      "StartTime": "04:24:37.9500000",
      "EndTime": "04:24:38.1600000"
    }
  },
  {
    "TextLocation": {
      "Start": 183467,
      "End": 183475
    },
    "TimeRange": {
      "StartTime": "04:24:38.1600000",
      "EndTime": "04:24:38.4300000"
    }
  },
  {
    "TextLocation": {
      "Start": 183476,
      "End": 183487
    },
    "TimeRange": {
      "StartTime": "04:24:38.4300000",
      "EndTime": "04:24:38.8200000"
    }
  },
  {
    "TextLocation": {
      "Start": 183488,
      "End": 183495
    },
    "TimeRange": {
      "StartTime": "04:24:38.8200000",
      "EndTime": "04:24:39.2400000"
    }
  },
  {
    "TextLocation": {
      "Start": 183496,
      "End": 183500
    },
    "TimeRange": {
      "StartTime": "04:24:39.2400000",
      "EndTime": "04:24:39.3900000"
    }
  },
  {
    "TextLocation": {
      "Start": 183501,
      "End": 183509
    },
    "TimeRange": {
      "StartTime": "04:24:39.3900000",
      "EndTime": "04:24:39.7200000"
    }
  },
  {
    "TextLocation": {
      "Start": 183510,
      "End": 183512
    },
    "TimeRange": {
      "StartTime": "04:24:39.7200000",
      "EndTime": "04:24:39.8400000"
    }
  },
  {
    "TextLocation": {
      "Start": 183513,
      "End": 183516
    },
    "TimeRange": {
      "StartTime": "04:24:39.8400000",
      "EndTime": "04:24:39.9300000"
    }
  },
  {
    "TextLocation": {
      "Start": 183517,
      "End": 183526
    },
    "TimeRange": {
      "StartTime": "04:24:39.9300000",
      "EndTime": "04:24:40.2900000"
    }
  },
  {
    "TextLocation": {
      "Start": 183527,
      "End": 183530
    },
    "TimeRange": {
      "StartTime": "04:24:40.2900000",
      "EndTime": "04:24:40.4400000"
    }
  },
  {
    "TextLocation": {
      "Start": 183531,
      "End": 183536
    },
    "TimeRange": {
      "StartTime": "04:24:40.4400000",
      "EndTime": "04:24:40.6200000"
    }
  },
  {
    "TextLocation": {
      "Start": 183537,
      "End": 183539
    },
    "TimeRange": {
      "StartTime": "04:24:40.6200000",
      "EndTime": "04:24:40.7100000"
    }
  },
  {
    "TextLocation": {
      "Start": 183540,
      "End": 183541
    },
    "TimeRange": {
      "StartTime": "04:24:40.7100000",
      "EndTime": "04:24:40.8000000"
    }
  },
  {
    "TextLocation": {
      "Start": 183542,
      "End": 183545
    },
    "TimeRange": {
      "StartTime": "04:24:40.8000000",
      "EndTime": "04:24:41.0400000"
    }
  },
  {
    "TextLocation": {
      "Start": 183546,
      "End": 183548
    },
    "TimeRange": {
      "StartTime": "04:24:41.0400000",
      "EndTime": "04:24:41.1300000"
    }
  },
  {
    "TextLocation": {
      "Start": 183549,
      "End": 183552
    },
    "TimeRange": {
      "StartTime": "04:24:41.1300000",
      "EndTime": "04:24:41.2800000"
    }
  },
  {
    "TextLocation": {
      "Start": 183553,
      "End": 183563
    },
    "TimeRange": {
      "StartTime": "04:24:41.2800000",
      "EndTime": "04:24:42.1500000"
    }
  },
  {
    "TextLocation": {
      "Start": 183571,
      "End": 183575
    },
    "TimeRange": {
      "StartTime": "04:24:43.7600000",
      "EndTime": "04:24:44.1500000"
    }
  },
  {
    "TextLocation": {
      "Start": 183577,
      "End": 183579
    },
    "TimeRange": {
      "StartTime": "04:24:44.1500000",
      "EndTime": "04:24:44.2700000"
    }
  },
  {
    "TextLocation": {
      "Start": 183580,
      "End": 183588
    },
    "TimeRange": {
      "StartTime": "04:24:44.2700000",
      "EndTime": "04:24:44.6000000"
    }
  },
  {
    "TextLocation": {
      "Start": 183590,
      "End": 183593
    },
    "TimeRange": {
      "StartTime": "04:24:44.6000000",
      "EndTime": "04:24:44.7500000"
    }
  },
  {
    "TextLocation": {
      "Start": 183594,
      "End": 183597
    },
    "TimeRange": {
      "StartTime": "04:24:44.7500000",
      "EndTime": "04:24:44.8700000"
    }
  },
  {
    "TextLocation": {
      "Start": 183598,
      "End": 183602
    },
    "TimeRange": {
      "StartTime": "04:24:44.8700000",
      "EndTime": "04:24:45.1100000"
    }
  },
  {
    "TextLocation": {
      "Start": 183603,
      "End": 183607
    },
    "TimeRange": {
      "StartTime": "04:24:45.1100000",
      "EndTime": "04:24:45.3800000"
    }
  },
  {
    "TextLocation": {
      "Start": 183608,
      "End": 183612
    },
    "TimeRange": {
      "StartTime": "04:24:45.3800000",
      "EndTime": "04:24:45.5300000"
    }
  },
  {
    "TextLocation": {
      "Start": 183613,
      "End": 183617
    },
    "TimeRange": {
      "StartTime": "04:24:45.5300000",
      "EndTime": "04:24:45.7400000"
    }
  },
  {
    "TextLocation": {
      "Start": 183618,
      "End": 183623
    },
    "TimeRange": {
      "StartTime": "04:24:45.7400000",
      "EndTime": "04:24:46.1000000"
    }
  },
  {
    "TextLocation": {
      "Start": 183624,
      "End": 183628
    },
    "TimeRange": {
      "StartTime": "04:24:46.1000000",
      "EndTime": "04:24:46.3700000"
    }
  },
  {
    "TextLocation": {
      "Start": 183629,
      "End": 183632
    },
    "TimeRange": {
      "StartTime": "04:24:46.3700000",
      "EndTime": "04:24:46.5200000"
    }
  },
  {
    "TextLocation": {
      "Start": 183633,
      "End": 183637
    },
    "TimeRange": {
      "StartTime": "04:24:46.5200000",
      "EndTime": "04:24:46.6100000"
    }
  },
  {
    "TextLocation": {
      "Start": 183638,
      "End": 183642
    },
    "TimeRange": {
      "StartTime": "04:24:46.6100000",
      "EndTime": "04:24:46.8500000"
    }
  },
  {
    "TextLocation": {
      "Start": 183643,
      "End": 183645
    },
    "TimeRange": {
      "StartTime": "04:24:46.8500000",
      "EndTime": "04:24:47"
    }
  },
  {
    "TextLocation": {
      "Start": 183646,
      "End": 183652
    },
    "TimeRange": {
      "StartTime": "04:24:47",
      "EndTime": "04:24:47.3600000"
    }
  },
  {
    "TextLocation": {
      "Start": 183653,
      "End": 183655
    },
    "TimeRange": {
      "StartTime": "04:24:47.3600000",
      "EndTime": "04:24:47.4500000"
    }
  },
  {
    "TextLocation": {
      "Start": 183656,
      "End": 183659
    },
    "TimeRange": {
      "StartTime": "04:24:47.4500000",
      "EndTime": "04:24:47.5700000"
    }
  },
  {
    "TextLocation": {
      "Start": 183660,
      "End": 183667
    },
    "TimeRange": {
      "StartTime": "04:24:47.5700000",
      "EndTime": "04:24:47.9300000"
    }
  },
  {
    "TextLocation": {
      "Start": 183668,
      "End": 183670
    },
    "TimeRange": {
      "StartTime": "04:24:47.9300000",
      "EndTime": "04:24:48.2600000"
    }
  },
  {
    "TextLocation": {
      "Start": 183678,
      "End": 183679
    },
    "TimeRange": {
      "StartTime": "04:24:48.5000000",
      "EndTime": "04:24:48.6800000"
    }
  },
  {
    "TextLocation": {
      "Start": 183680,
      "End": 183687
    },
    "TimeRange": {
      "StartTime": "04:24:48.6800000",
      "EndTime": "04:24:48.9200000"
    }
  },
  {
    "TextLocation": {
      "Start": 183688,
      "End": 183690
    },
    "TimeRange": {
      "StartTime": "04:24:48.9200000",
      "EndTime": "04:24:49.0100000"
    }
  },
  {
    "TextLocation": {
      "Start": 183693,
      "End": 183700
    },
    "TimeRange": {
      "StartTime": "04:24:49.0100000",
      "EndTime": "04:24:49.3100000"
    }
  },
  {
    "TextLocation": {
      "Start": 183701,
      "End": 183707
    },
    "TimeRange": {
      "StartTime": "04:24:49.3100000",
      "EndTime": "04:24:49.5800000"
    }
  },
  {
    "TextLocation": {
      "Start": 183708,
      "End": 183715
    },
    "TimeRange": {
      "StartTime": "04:24:49.5800000",
      "EndTime": "04:24:49.8500000"
    }
  },
  {
    "TextLocation": {
      "Start": 183716,
      "End": 183719
    },
    "TimeRange": {
      "StartTime": "04:24:49.8500000",
      "EndTime": "04:24:50.0300000"
    }
  },
  {
    "TextLocation": {
      "Start": 183720,
      "End": 183722
    },
    "TimeRange": {
      "StartTime": "04:24:50.0300000",
      "EndTime": "04:24:50.1200000"
    }
  },
  {
    "TextLocation": {
      "Start": 183723,
      "End": 183725
    },
    "TimeRange": {
      "StartTime": "04:24:50.1200000",
      "EndTime": "04:24:50.2700000"
    }
  },
  {
    "TextLocation": {
      "Start": 183726,
      "End": 183728
    },
    "TimeRange": {
      "StartTime": "04:24:50.2700000",
      "EndTime": "04:24:50.8400000"
    }
  },
  {
    "TextLocation": {
      "Start": 183729,
      "End": 183739
    },
    "TimeRange": {
      "StartTime": "04:24:50.9600000",
      "EndTime": "04:24:51.5300000"
    }
  },
  {
    "TextLocation": {
      "Start": 183740,
      "End": 183747
    },
    "TimeRange": {
      "StartTime": "04:24:51.5300000",
      "EndTime": "04:24:51.6800000"
    }
  },
  {
    "TextLocation": {
      "Start": 183748,
      "End": 183758
    },
    "TimeRange": {
      "StartTime": "04:24:51.6800000",
      "EndTime": "04:24:52.3400000"
    }
  },
  {
    "TextLocation": {
      "Start": 183766,
      "End": 183769
    },
    "TimeRange": {
      "StartTime": "04:24:52.6700000",
      "EndTime": "04:24:52.9400000"
    }
  },
  {
    "TextLocation": {
      "Start": 183770,
      "End": 183773
    },
    "TimeRange": {
      "StartTime": "04:24:52.9400000",
      "EndTime": "04:24:53.1800000"
    }
  },
  {
    "TextLocation": {
      "Start": 183774,
      "End": 183779
    },
    "TimeRange": {
      "StartTime": "04:24:53.1800000",
      "EndTime": "04:24:53.3800000"
    }
  },
  {
    "TextLocation": {
      "Start": 183780,
      "End": 183786
    },
    "TimeRange": {
      "StartTime": "04:24:53.4200000",
      "EndTime": "04:24:53.7500000"
    }
  },
  {
    "TextLocation": {
      "Start": 183787,
      "End": 183792
    },
    "TimeRange": {
      "StartTime": "04:24:53.7500000",
      "EndTime": "04:24:54.0800000"
    }
  },
  {
    "TextLocation": {
      "Start": 183793,
      "End": 183795
    },
    "TimeRange": {
      "StartTime": "04:24:54.0800000",
      "EndTime": "04:24:54.2600000"
    }
  },
  {
    "TextLocation": {
      "Start": 183796,
      "End": 183800
    },
    "TimeRange": {
      "StartTime": "04:24:54.2600000",
      "EndTime": "04:24:54.4400000"
    }
  },
  {
    "TextLocation": {
      "Start": 183801,
      "End": 183804
    },
    "TimeRange": {
      "StartTime": "04:24:54.4400000",
      "EndTime": "04:24:54.6200000"
    }
  },
  {
    "TextLocation": {
      "Start": 183805,
      "End": 183808
    },
    "TimeRange": {
      "StartTime": "04:24:54.6200000",
      "EndTime": "04:24:54.8700000"
    }
  },
  {
    "TextLocation": {
      "Start": 183811,
      "End": 183814
    },
    "TimeRange": {
      "StartTime": "04:24:54.8900000",
      "EndTime": "04:24:55.4900000"
    }
  },
  {
    "TextLocation": {
      "Start": 183817,
      "End": 183820
    },
    "TimeRange": {
      "StartTime": "04:24:55.9700000",
      "EndTime": "04:24:56.5100000"
    }
  },
  {
    "TextLocation": {
      "Start": 183821,
      "End": 183824
    },
    "TimeRange": {
      "StartTime": "04:24:56.5100000",
      "EndTime": "04:24:56.8100000"
    }
  },
  {
    "TextLocation": {
      "Start": 183825,
      "End": 183829
    },
    "TimeRange": {
      "StartTime": "04:24:56.8100000",
      "EndTime": "04:24:56.9900000"
    }
  },
  {
    "TextLocation": {
      "Start": 183830,
      "End": 183838
    },
    "TimeRange": {
      "StartTime": "04:24:56.9900000",
      "EndTime": "04:24:57.3500000"
    }
  },
  {
    "TextLocation": {
      "Start": 183839,
      "End": 183849
    },
    "TimeRange": {
      "StartTime": "04:24:57.3500000",
      "EndTime": "04:24:58.1600000"
    }
  },
  {
    "TextLocation": {
      "Start": 183857,
      "End": 183860
    },
    "TimeRange": {
      "StartTime": "04:24:58.6400000",
      "EndTime": "04:24:59.3300000"
    }
  },
  {
    "TextLocation": {
      "Start": 183868,
      "End": 183871
    },
    "TimeRange": {
      "StartTime": "04:24:59.9600000",
      "EndTime": "04:25:00.5300000"
    }
  },
  {
    "TextLocation": {
      "Start": 183872,
      "End": 183876
    },
    "TimeRange": {
      "StartTime": "04:25:00.5300000",
      "EndTime": "04:25:00.8000000"
    }
  },
  {
    "TextLocation": {
      "Start": 183877,
      "End": 183880
    },
    "TimeRange": {
      "StartTime": "04:25:00.8000000",
      "EndTime": "04:25:00.9500000"
    }
  },
  {
    "TextLocation": {
      "Start": 183881,
      "End": 183884
    },
    "TimeRange": {
      "StartTime": "04:25:00.9500000",
      "EndTime": "04:25:01.0400000"
    }
  },
  {
    "TextLocation": {
      "Start": 183885,
      "End": 183891
    },
    "TimeRange": {
      "StartTime": "04:25:01.0400000",
      "EndTime": "04:25:01.3700000"
    }
  },
  {
    "TextLocation": {
      "Start": 183892,
      "End": 183894
    },
    "TimeRange": {
      "StartTime": "04:25:01.3700000",
      "EndTime": "04:25:01.4600000"
    }
  },
  {
    "TextLocation": {
      "Start": 183895,
      "End": 183901
    },
    "TimeRange": {
      "StartTime": "04:25:01.4600000",
      "EndTime": "04:25:01.7300000"
    }
  },
  {
    "TextLocation": {
      "Start": 183902,
      "End": 183904
    },
    "TimeRange": {
      "StartTime": "04:25:01.7300000",
      "EndTime": "04:25:01.8500000"
    }
  },
  {
    "TextLocation": {
      "Start": 183905,
      "End": 183914
    },
    "TimeRange": {
      "StartTime": "04:25:01.8500000",
      "EndTime": "04:25:02.2700000"
    }
  },
  {
    "TextLocation": {
      "Start": 183915,
      "End": 183918
    },
    "TimeRange": {
      "StartTime": "04:25:02.2700000",
      "EndTime": "04:25:02.3600000"
    }
  },
  {
    "TextLocation": {
      "Start": 183919,
      "End": 183927
    },
    "TimeRange": {
      "StartTime": "04:25:02.3600000",
      "EndTime": "04:25:02.8100000"
    }
  },
  {
    "TextLocation": {
      "Start": 183928,
      "End": 183930
    },
    "TimeRange": {
      "StartTime": "04:25:02.8100000",
      "EndTime": "04:25:02.9300000"
    }
  },
  {
    "TextLocation": {
      "Start": 183931,
      "End": 183935
    },
    "TimeRange": {
      "StartTime": "04:25:02.9300000",
      "EndTime": "04:25:03.1400000"
    }
  },
  {
    "TextLocation": {
      "Start": 183936,
      "End": 183941
    },
    "TimeRange": {
      "StartTime": "04:25:03.1400000",
      "EndTime": "04:25:03.6200000"
    }
  },
  {
    "TextLocation": {
      "Start": 183942,
      "End": 183950
    },
    "TimeRange": {
      "StartTime": "04:25:03.6200000",
      "EndTime": "04:25:04.1000000"
    }
  },
  {
    "TextLocation": {
      "Start": 183958,
      "End": 183961
    },
    "TimeRange": {
      "StartTime": "04:25:04.1600000",
      "EndTime": "04:25:04.7000000"
    }
  },
  {
    "TextLocation": {
      "Start": 183964,
      "End": 183968
    },
    "TimeRange": {
      "StartTime": "04:25:04.7300000",
      "EndTime": "04:25:05.1500000"
    }
  },
  {
    "TextLocation": {
      "Start": 183976,
      "End": 183979
    },
    "TimeRange": {
      "StartTime": "04:25:05.6000000",
      "EndTime": "04:25:05.9600000"
    }
  },
  {
    "TextLocation": {
      "Start": 183980,
      "End": 183986
    },
    "TimeRange": {
      "StartTime": "04:25:05.9900000",
      "EndTime": "04:25:06.3800000"
    }
  },
  {
    "TextLocation": {
      "Start": 183987,
      "End": 183989
    },
    "TimeRange": {
      "StartTime": "04:25:06.3800000",
      "EndTime": "04:25:06.4700000"
    }
  },
  {
    "TextLocation": {
      "Start": 183990,
      "End": 183993
    },
    "TimeRange": {
      "StartTime": "04:25:06.4700000",
      "EndTime": "04:25:06.5900000"
    }
  },
  {
    "TextLocation": {
      "Start": 183994,
      "End": 183996
    },
    "TimeRange": {
      "StartTime": "04:25:06.5900000",
      "EndTime": "04:25:06.6800000"
    }
  },
  {
    "TextLocation": {
      "Start": 183997,
      "End": 184000
    },
    "TimeRange": {
      "StartTime": "04:25:06.6800000",
      "EndTime": "04:25:06.7700000"
    }
  },
  {
    "TextLocation": {
      "Start": 184001,
      "End": 184006
    },
    "TimeRange": {
      "StartTime": "04:25:06.7700000",
      "EndTime": "04:25:06.9500000"
    }
  },
  {
    "TextLocation": {
      "Start": 184007,
      "End": 184015
    },
    "TimeRange": {
      "StartTime": "04:25:06.9500000",
      "EndTime": "04:25:07.6100000"
    }
  },
  {
    "TextLocation": {
      "Start": 184017,
      "End": 184021
    },
    "TimeRange": {
      "StartTime": "04:25:08.2100000",
      "EndTime": "04:25:08.5100000"
    }
  },
  {
    "TextLocation": {
      "Start": 184022,
      "End": 184025
    },
    "TimeRange": {
      "StartTime": "04:25:08.5100000",
      "EndTime": "04:25:08.6600000"
    }
  },
  {
    "TextLocation": {
      "Start": 184026,
      "End": 184030
    },
    "TimeRange": {
      "StartTime": "04:25:08.6600000",
      "EndTime": "04:25:08.9000000"
    }
  },
  {
    "TextLocation": {
      "Start": 184031,
      "End": 184035
    },
    "TimeRange": {
      "StartTime": "04:25:08.9000000",
      "EndTime": "04:25:09.1100000"
    }
  },
  {
    "TextLocation": {
      "Start": 184036,
      "End": 184038
    },
    "TimeRange": {
      "StartTime": "04:25:09.1100000",
      "EndTime": "04:25:09.2300000"
    }
  },
  {
    "TextLocation": {
      "Start": 184039,
      "End": 184046
    },
    "TimeRange": {
      "StartTime": "04:25:09.2300000",
      "EndTime": "04:25:09.6800000"
    }
  },
  {
    "TextLocation": {
      "Start": 184047,
      "End": 184050
    },
    "TimeRange": {
      "StartTime": "04:25:09.6800000",
      "EndTime": "04:25:09.8300000"
    }
  },
  {
    "TextLocation": {
      "Start": 184051,
      "End": 184055
    },
    "TimeRange": {
      "StartTime": "04:25:09.8300000",
      "EndTime": "04:25:10.0400000"
    }
  },
  {
    "TextLocation": {
      "Start": 184056,
      "End": 184058
    },
    "TimeRange": {
      "StartTime": "04:25:10.0400000",
      "EndTime": "04:25:10.1300000"
    }
  },
  {
    "TextLocation": {
      "Start": 184059,
      "End": 184067
    },
    "TimeRange": {
      "StartTime": "04:25:10.1300000",
      "EndTime": "04:25:10.8500000"
    }
  },
  {
    "TextLocation": {
      "Start": 184068,
      "End": 184072
    },
    "TimeRange": {
      "StartTime": "04:25:10.8500000",
      "EndTime": "04:25:11.0600000"
    }
  },
  {
    "TextLocation": {
      "Start": 184073,
      "End": 184076
    },
    "TimeRange": {
      "StartTime": "04:25:11.0600000",
      "EndTime": "04:25:11.1500000"
    }
  },
  {
    "TextLocation": {
      "Start": 184077,
      "End": 184086
    },
    "TimeRange": {
      "StartTime": "04:25:11.1500000",
      "EndTime": "04:25:11.6600000"
    }
  },
  {
    "TextLocation": {
      "Start": 184087,
      "End": 184090
    },
    "TimeRange": {
      "StartTime": "04:25:11.6600000",
      "EndTime": "04:25:11.9300000"
    }
  },
  {
    "TextLocation": {
      "Start": 184091,
      "End": 184095
    },
    "TimeRange": {
      "StartTime": "04:25:11.9300000",
      "EndTime": "04:25:12.1100000"
    }
  },
  {
    "TextLocation": {
      "Start": 184096,
      "End": 184101
    },
    "TimeRange": {
      "StartTime": "04:25:12.1100000",
      "EndTime": "04:25:12.4400000"
    }
  },
  {
    "TextLocation": {
      "Start": 184102,
      "End": 184108
    },
    "TimeRange": {
      "StartTime": "04:25:12.4400000",
      "EndTime": "04:25:12.7100000"
    }
  },
  {
    "TextLocation": {
      "Start": 184109,
      "End": 184113
    },
    "TimeRange": {
      "StartTime": "04:25:12.7100000",
      "EndTime": "04:25:12.8600000"
    }
  },
  {
    "TextLocation": {
      "Start": 184114,
      "End": 184118
    },
    "TimeRange": {
      "StartTime": "04:25:12.8600000",
      "EndTime": "04:25:13.1000000"
    }
  },
  {
    "TextLocation": {
      "Start": 184119,
      "End": 184125
    },
    "TimeRange": {
      "StartTime": "04:25:13.1000000",
      "EndTime": "04:25:13.6700000"
    }
  },
  {
    "TextLocation": {
      "Start": 184133,
      "End": 184135
    },
    "TimeRange": {
      "StartTime": "04:25:14.0600000",
      "EndTime": "04:25:14.4800000"
    }
  },
  {
    "TextLocation": {
      "Start": 184137,
      "End": 184140
    },
    "TimeRange": {
      "StartTime": "04:25:14.4800000",
      "EndTime": "04:25:14.7800000"
    }
  },
  {
    "TextLocation": {
      "Start": 184141,
      "End": 184149
    },
    "TimeRange": {
      "StartTime": "04:25:14.7800000",
      "EndTime": "04:25:15.2600000"
    }
  },
  {
    "TextLocation": {
      "Start": 184150,
      "End": 184153
    },
    "TimeRange": {
      "StartTime": "04:25:15.2600000",
      "EndTime": "04:25:15.4400000"
    }
  },
  {
    "TextLocation": {
      "Start": 184154,
      "End": 184157
    },
    "TimeRange": {
      "StartTime": "04:25:15.4400000",
      "EndTime": "04:25:15.6800000"
    }
  },
  {
    "TextLocation": {
      "Start": 184158,
      "End": 184160
    },
    "TimeRange": {
      "StartTime": "04:25:15.6800000",
      "EndTime": "04:25:15.8000000"
    }
  },
  {
    "TextLocation": {
      "Start": 184161,
      "End": 184164
    },
    "TimeRange": {
      "StartTime": "04:25:15.8000000",
      "EndTime": "04:25:15.9200000"
    }
  },
  {
    "TextLocation": {
      "Start": 184165,
      "End": 184174
    },
    "TimeRange": {
      "StartTime": "04:25:15.9200000",
      "EndTime": "04:25:16.4000000"
    }
  },
  {
    "TextLocation": {
      "Start": 184175,
      "End": 184177
    },
    "TimeRange": {
      "StartTime": "04:25:16.4000000",
      "EndTime": "04:25:16.4600000"
    }
  },
  {
    "TextLocation": {
      "Start": 184178,
      "End": 184181
    },
    "TimeRange": {
      "StartTime": "04:25:16.4600000",
      "EndTime": "04:25:16.6400000"
    }
  },
  {
    "TextLocation": {
      "Start": 184182,
      "End": 184188
    },
    "TimeRange": {
      "StartTime": "04:25:16.6400000",
      "EndTime": "04:25:17.0300000"
    }
  },
  {
    "TextLocation": {
      "Start": 184191,
      "End": 184194
    },
    "TimeRange": {
      "StartTime": "04:25:17.0300000",
      "EndTime": "04:25:17.2700000"
    }
  },
  {
    "TextLocation": {
      "Start": 184195,
      "End": 184201
    },
    "TimeRange": {
      "StartTime": "04:25:17.2700000",
      "EndTime": "04:25:17.6000000"
    }
  },
  {
    "TextLocation": {
      "Start": 184202,
      "End": 184206
    },
    "TimeRange": {
      "StartTime": "04:25:17.6000000",
      "EndTime": "04:25:18.2300000"
    }
  },
  {
    "TextLocation": {
      "Start": 184207,
      "End": 184209
    },
    "TimeRange": {
      "StartTime": "04:25:18.5300000",
      "EndTime": "04:25:18.7700000"
    }
  },
  {
    "TextLocation": {
      "Start": 184210,
      "End": 184213
    },
    "TimeRange": {
      "StartTime": "04:25:18.7700000",
      "EndTime": "04:25:19.1600000"
    }
  },
  {
    "TextLocation": {
      "Start": 184214,
      "End": 184219
    },
    "TimeRange": {
      "StartTime": "04:25:19.1600000",
      "EndTime": "04:25:19.5200000"
    }
  },
  {
    "TextLocation": {
      "Start": 184220,
      "End": 184222
    },
    "TimeRange": {
      "StartTime": "04:25:19.5200000",
      "EndTime": "04:25:19.7900000"
    }
  },
  {
    "TextLocation": {
      "Start": 184223,
      "End": 184226
    },
    "TimeRange": {
      "StartTime": "04:25:19.7900000",
      "EndTime": "04:25:20"
    }
  },
  {
    "TextLocation": {
      "Start": 184227,
      "End": 184235
    },
    "TimeRange": {
      "StartTime": "04:25:20",
      "EndTime": "04:25:20.4200000"
    }
  },
  {
    "TextLocation": {
      "Start": 184236,
      "End": 184240
    },
    "TimeRange": {
      "StartTime": "04:25:20.4200000",
      "EndTime": "04:25:20.8400000"
    }
  },
  {
    "TextLocation": {
      "Start": 184248,
      "End": 184250
    },
    "TimeRange": {
      "StartTime": "04:25:22.0700000",
      "EndTime": "04:25:22.3700000"
    }
  },
  {
    "TextLocation": {
      "Start": 184251,
      "End": 184252
    },
    "TimeRange": {
      "StartTime": "04:25:22.3700000",
      "EndTime": "04:25:22.4300000"
    }
  },
  {
    "TextLocation": {
      "Start": 184253,
      "End": 184257
    },
    "TimeRange": {
      "StartTime": "04:25:22.4300000",
      "EndTime": "04:25:22.5500000"
    }
  },
  {
    "TextLocation": {
      "Start": 184258,
      "End": 184260
    },
    "TimeRange": {
      "StartTime": "04:25:22.5500000",
      "EndTime": "04:25:22.6100000"
    }
  },
  {
    "TextLocation": {
      "Start": 184261,
      "End": 184265
    },
    "TimeRange": {
      "StartTime": "04:25:22.6100000",
      "EndTime": "04:25:22.8200000"
    }
  },
  {
    "TextLocation": {
      "Start": 184266,
      "End": 184271
    },
    "TimeRange": {
      "StartTime": "04:25:22.8200000",
      "EndTime": "04:25:23.1200000"
    }
  },
  {
    "TextLocation": {
      "Start": 184272,
      "End": 184275
    },
    "TimeRange": {
      "StartTime": "04:25:23.1200000",
      "EndTime": "04:25:23.4500000"
    }
  },
  {
    "TextLocation": {
      "Start": 184276,
      "End": 184281
    },
    "TimeRange": {
      "StartTime": "04:25:23.4500000",
      "EndTime": "04:25:23.8100000"
    }
  },
  {
    "TextLocation": {
      "Start": 184282,
      "End": 184290
    },
    "TimeRange": {
      "StartTime": "04:25:23.8100000",
      "EndTime": "04:25:24.3200000"
    }
  },
  {
    "TextLocation": {
      "Start": 184291,
      "End": 184298
    },
    "TimeRange": {
      "StartTime": "04:25:24.7700000",
      "EndTime": "04:25:25.4900000"
    }
  },
  {
    "TextLocation": {
      "Start": 184299,
      "End": 184303
    },
    "TimeRange": {
      "StartTime": "04:25:25.6100000",
      "EndTime": "04:25:25.8200000"
    }
  },
  {
    "TextLocation": {
      "Start": 184304,
      "End": 184306
    },
    "TimeRange": {
      "StartTime": "04:25:25.8200000",
      "EndTime": "04:25:25.8800000"
    }
  },
  {
    "TextLocation": {
      "Start": 184307,
      "End": 184313
    },
    "TimeRange": {
      "StartTime": "04:25:25.8800000",
      "EndTime": "04:25:26.1800000"
    }
  },
  {
    "TextLocation": {
      "Start": 184314,
      "End": 184322
    },
    "TimeRange": {
      "StartTime": "04:25:26.1800000",
      "EndTime": "04:25:26.7200000"
    }
  },
  {
    "TextLocation": {
      "Start": 184325,
      "End": 184328
    },
    "TimeRange": {
      "StartTime": "04:25:26.7200000",
      "EndTime": "04:25:27.0500000"
    }
  },
  {
    "TextLocation": {
      "Start": 184329,
      "End": 184333
    },
    "TimeRange": {
      "StartTime": "04:25:27.0500000",
      "EndTime": "04:25:27.2300000"
    }
  },
  {
    "TextLocation": {
      "Start": 184334,
      "End": 184338
    },
    "TimeRange": {
      "StartTime": "04:25:27.2300000",
      "EndTime": "04:25:27.6200000"
    }
  },
  {
    "TextLocation": {
      "Start": 184339,
      "End": 184342
    },
    "TimeRange": {
      "StartTime": "04:25:27.6200000",
      "EndTime": "04:25:27.7100000"
    }
  },
  {
    "TextLocation": {
      "Start": 184343,
      "End": 184352
    },
    "TimeRange": {
      "StartTime": "04:25:27.7100000",
      "EndTime": "04:25:28.3400000"
    }
  },
  {
    "TextLocation": {
      "Start": 184353,
      "End": 184356
    },
    "TimeRange": {
      "StartTime": "04:25:28.3400000",
      "EndTime": "04:25:28.9400000"
    }
  },
  {
    "TextLocation": {
      "Start": 184357,
      "End": 184359
    },
    "TimeRange": {
      "StartTime": "04:25:30.0500000",
      "EndTime": "04:25:30.3500000"
    }
  },
  {
    "TextLocation": {
      "Start": 184360,
      "End": 184367
    },
    "TimeRange": {
      "StartTime": "04:25:30.3500000",
      "EndTime": "04:25:30.8300000"
    }
  },
  {
    "TextLocation": {
      "Start": 184369,
      "End": 184372
    },
    "TimeRange": {
      "StartTime": "04:25:30.8300000",
      "EndTime": "04:25:30.9800000"
    }
  },
  {
    "TextLocation": {
      "Start": 184373,
      "End": 184376
    },
    "TimeRange": {
      "StartTime": "04:25:30.9800000",
      "EndTime": "04:25:31.1000000"
    }
  },
  {
    "TextLocation": {
      "Start": 184377,
      "End": 184381
    },
    "TimeRange": {
      "StartTime": "04:25:31.1000000",
      "EndTime": "04:25:31.3100000"
    }
  },
  {
    "TextLocation": {
      "Start": 184382,
      "End": 184384
    },
    "TimeRange": {
      "StartTime": "04:25:31.3100000",
      "EndTime": "04:25:31.4300000"
    }
  },
  {
    "TextLocation": {
      "Start": 184392,
      "End": 184398
    },
    "TimeRange": {
      "StartTime": "04:25:31.4300000",
      "EndTime": "04:25:31.9700000"
    }
  },
  {
    "TextLocation": {
      "Start": 184399,
      "End": 184408
    },
    "TimeRange": {
      "StartTime": "04:25:32",
      "EndTime": "04:25:32.7500000"
    }
  },
  {
    "TextLocation": {
      "Start": 184409,
      "End": 184412
    },
    "TimeRange": {
      "StartTime": "04:25:32.7500000",
      "EndTime": "04:25:32.8700000"
    }
  },
  {
    "TextLocation": {
      "Start": 184413,
      "End": 184422
    },
    "TimeRange": {
      "StartTime": "04:25:32.8700000",
      "EndTime": "04:25:33.3200000"
    }
  },
  {
    "TextLocation": {
      "Start": 184423,
      "End": 184425
    },
    "TimeRange": {
      "StartTime": "04:25:33.3200000",
      "EndTime": "04:25:33.4100000"
    }
  },
  {
    "TextLocation": {
      "Start": 184426,
      "End": 184431
    },
    "TimeRange": {
      "StartTime": "04:25:33.4100000",
      "EndTime": "04:25:33.8300000"
    }
  },
  {
    "TextLocation": {
      "Start": 184432,
      "End": 184435
    },
    "TimeRange": {
      "StartTime": "04:25:33.8300000",
      "EndTime": "04:25:34.0700000"
    }
  },
  {
    "TextLocation": {
      "Start": 184436,
      "End": 184441
    },
    "TimeRange": {
      "StartTime": "04:25:34.0700000",
      "EndTime": "04:25:34.6100000"
    }
  },
  {
    "TextLocation": {
      "Start": 184442,
      "End": 184445
    },
    "TimeRange": {
      "StartTime": "04:25:34.6100000",
      "EndTime": "04:25:34.7300000"
    }
  },
  {
    "TextLocation": {
      "Start": 184446,
      "End": 184454
    },
    "TimeRange": {
      "StartTime": "04:25:34.7300000",
      "EndTime": "04:25:35.6000000"
    }
  },
  {
    "TextLocation": {
      "Start": 184457,
      "End": 184461
    },
    "TimeRange": {
      "StartTime": "04:25:35.6000000",
      "EndTime": "04:25:36.1400000"
    }
  },
  {
    "TextLocation": {
      "Start": 184462,
      "End": 184471
    },
    "TimeRange": {
      "StartTime": "04:25:36.6800000",
      "EndTime": "04:25:37.5200000"
    }
  },
  {
    "TextLocation": {
      "Start": 184479,
      "End": 184482
    },
    "TimeRange": {
      "StartTime": "04:25:38.2100000",
      "EndTime": "04:25:38.3900000"
    }
  },
  {
    "TextLocation": {
      "Start": 184483,
      "End": 184487
    },
    "TimeRange": {
      "StartTime": "04:25:38.3900000",
      "EndTime": "04:25:38.5400000"
    }
  },
  {
    "TextLocation": {
      "Start": 184488,
      "End": 184491
    },
    "TimeRange": {
      "StartTime": "04:25:38.5400000",
      "EndTime": "04:25:38.6300000"
    }
  },
  {
    "TextLocation": {
      "Start": 184492,
      "End": 184496
    },
    "TimeRange": {
      "StartTime": "04:25:38.6300000",
      "EndTime": "04:25:38.8700000"
    }
  },
  {
    "TextLocation": {
      "Start": 184497,
      "End": 184499
    },
    "TimeRange": {
      "StartTime": "04:25:38.8700000",
      "EndTime": "04:25:38.9600000"
    }
  },
  {
    "TextLocation": {
      "Start": 184500,
      "End": 184504
    },
    "TimeRange": {
      "StartTime": "04:25:38.9600000",
      "EndTime": "04:25:39.2000000"
    }
  },
  {
    "TextLocation": {
      "Start": 184505,
      "End": 184509
    },
    "TimeRange": {
      "StartTime": "04:25:39.2000000",
      "EndTime": "04:25:39.5300000"
    }
  },
  {
    "TextLocation": {
      "Start": 184512,
      "End": 184515
    },
    "TimeRange": {
      "StartTime": "04:25:39.5300000",
      "EndTime": "04:25:39.6500000"
    }
  },
  {
    "TextLocation": {
      "Start": 184516,
      "End": 184520
    },
    "TimeRange": {
      "StartTime": "04:25:39.6500000",
      "EndTime": "04:25:39.8600000"
    }
  },
  {
    "TextLocation": {
      "Start": 184521,
      "End": 184530
    },
    "TimeRange": {
      "StartTime": "04:25:39.8600000",
      "EndTime": "04:25:40.3100000"
    }
  },
  {
    "TextLocation": {
      "Start": 184531,
      "End": 184533
    },
    "TimeRange": {
      "StartTime": "04:25:40.3100000",
      "EndTime": "04:25:40.4000000"
    }
  },
  {
    "TextLocation": {
      "Start": 184534,
      "End": 184539
    },
    "TimeRange": {
      "StartTime": "04:25:40.4000000",
      "EndTime": "04:25:40.9700000"
    }
  },
  {
    "TextLocation": {
      "Start": 184547,
      "End": 184550
    },
    "TimeRange": {
      "StartTime": "04:25:40.9700000",
      "EndTime": "04:25:41.6000000"
    }
  },
  {
    "TextLocation": {
      "Start": 184558,
      "End": 184561
    },
    "TimeRange": {
      "StartTime": "04:25:41.6000000",
      "EndTime": "04:25:41.8700000"
    }
  },
  {
    "TextLocation": {
      "Start": 184562,
      "End": 184566
    },
    "TimeRange": {
      "StartTime": "04:25:41.8700000",
      "EndTime": "04:25:42.0800000"
    }
  },
  {
    "TextLocation": {
      "Start": 184567,
      "End": 184571
    },
    "TimeRange": {
      "StartTime": "04:25:42.0800000",
      "EndTime": "04:25:42.2900000"
    }
  },
  {
    "TextLocation": {
      "Start": 184572,
      "End": 184574
    },
    "TimeRange": {
      "StartTime": "04:25:42.2900000",
      "EndTime": "04:25:42.4100000"
    }
  },
  {
    "TextLocation": {
      "Start": 184575,
      "End": 184586
    },
    "TimeRange": {
      "StartTime": "04:25:42.4100000",
      "EndTime": "04:25:42.9200000"
    }
  },
  {
    "TextLocation": {
      "Start": 184587,
      "End": 184590
    },
    "TimeRange": {
      "StartTime": "04:25:42.9200000",
      "EndTime": "04:25:43.0700000"
    }
  },
  {
    "TextLocation": {
      "Start": 184591,
      "End": 184595
    },
    "TimeRange": {
      "StartTime": "04:25:43.0700000",
      "EndTime": "04:25:43.2500000"
    }
  },
  {
    "TextLocation": {
      "Start": 184596,
      "End": 184598
    },
    "TimeRange": {
      "StartTime": "04:25:43.2500000",
      "EndTime": "04:25:43.3400000"
    }
  },
  {
    "TextLocation": {
      "Start": 184599,
      "End": 184601
    },
    "TimeRange": {
      "StartTime": "04:25:43.3400000",
      "EndTime": "04:25:43.4600000"
    }
  },
  {
    "TextLocation": {
      "Start": 184602,
      "End": 184611
    },
    "TimeRange": {
      "StartTime": "04:25:43.4600000",
      "EndTime": "04:25:43.9400000"
    }
  },
  {
    "TextLocation": {
      "Start": 184612,
      "End": 184616
    },
    "TimeRange": {
      "StartTime": "04:25:43.9400000",
      "EndTime": "04:25:44.2100000"
    }
  },
  {
    "TextLocation": {
      "Start": 184617,
      "End": 184620
    },
    "TimeRange": {
      "StartTime": "04:25:44.2100000",
      "EndTime": "04:25:44.2700000"
    }
  },
  {
    "TextLocation": {
      "Start": 184621,
      "End": 184632
    },
    "TimeRange": {
      "StartTime": "04:25:44.2700000",
      "EndTime": "04:25:44.7200000"
    }
  },
  {
    "TextLocation": {
      "Start": 184633,
      "End": 184638
    },
    "TimeRange": {
      "StartTime": "04:25:44.7200000",
      "EndTime": "04:25:44.9600000"
    }
  },
  {
    "TextLocation": {
      "Start": 184639,
      "End": 184642
    },
    "TimeRange": {
      "StartTime": "04:25:44.9600000",
      "EndTime": "04:25:45.0500000"
    }
  },
  {
    "TextLocation": {
      "Start": 184643,
      "End": 184645
    },
    "TimeRange": {
      "StartTime": "04:25:45.6200000",
      "EndTime": "04:25:45.8800000"
    }
  },
  {
    "TextLocation": {
      "Start": 184653,
      "End": 184659
    },
    "TimeRange": {
      "StartTime": "04:25:47.8000000",
      "EndTime": "04:25:48.4600000"
    }
  },
  {
    "TextLocation": {
      "Start": 184660,
      "End": 184662
    },
    "TimeRange": {
      "StartTime": "04:25:48.4600000",
      "EndTime": "04:25:48.8500000"
    }
  },
  {
    "TextLocation": {
      "Start": 184663,
      "End": 184670
    },
    "TimeRange": {
      "StartTime": "04:25:48.8500000",
      "EndTime": "04:25:49.9300000"
    }
  },
  {
    "TextLocation": {
      "Start": 184672,
      "End": 184678
    },
    "TimeRange": {
      "StartTime": "04:25:49.9300000",
      "EndTime": "04:25:50.3500000"
    }
  },
  {
    "TextLocation": {
      "Start": 184679,
      "End": 184681
    },
    "TimeRange": {
      "StartTime": "04:25:50.3500000",
      "EndTime": "04:25:50.4400000"
    }
  },
  {
    "TextLocation": {
      "Start": 184682,
      "End": 184689
    },
    "TimeRange": {
      "StartTime": "04:25:50.4400000",
      "EndTime": "04:25:50.8600000"
    }
  },
  {
    "TextLocation": {
      "Start": 184690,
      "End": 184695
    },
    "TimeRange": {
      "StartTime": "04:25:50.8600000",
      "EndTime": "04:25:51.2800000"
    }
  },
  {
    "TextLocation": {
      "Start": 184698,
      "End": 184703
    },
    "TimeRange": {
      "StartTime": "04:25:51.2800000",
      "EndTime": "04:25:51.3700000"
    }
  },
  {
    "TextLocation": {
      "Start": 184704,
      "End": 184707
    },
    "TimeRange": {
      "StartTime": "04:25:51.3700000",
      "EndTime": "04:25:51.5800000"
    }
  },
  {
    "TextLocation": {
      "Start": 184708,
      "End": 184709
    },
    "TimeRange": {
      "StartTime": "04:25:51.5800000",
      "EndTime": "04:25:51.6700000"
    }
  },
  {
    "TextLocation": {
      "Start": 184710,
      "End": 184715
    },
    "TimeRange": {
      "StartTime": "04:25:51.6700000",
      "EndTime": "04:25:52.1800000"
    }
  },
  {
    "TextLocation": {
      "Start": 184716,
      "End": 184718
    },
    "TimeRange": {
      "StartTime": "04:25:52.1800000",
      "EndTime": "04:25:52.4800000"
    }
  },
  {
    "TextLocation": {
      "Start": 184719,
      "End": 184725
    },
    "TimeRange": {
      "StartTime": "04:25:52.4800000",
      "EndTime": "04:25:52.9900000"
    }
  },
  {
    "TextLocation": {
      "Start": 184726,
      "End": 184729
    },
    "TimeRange": {
      "StartTime": "04:25:52.9900000",
      "EndTime": "04:25:53.0800000"
    }
  },
  {
    "TextLocation": {
      "Start": 184730,
      "End": 184731
    },
    "TimeRange": {
      "StartTime": "04:25:53.0800000",
      "EndTime": "04:25:53.1400000"
    }
  },
  {
    "TextLocation": {
      "Start": 184732,
      "End": 184737
    },
    "TimeRange": {
      "StartTime": "04:25:53.1400000",
      "EndTime": "04:25:53.4700000"
    }
  },
  {
    "TextLocation": {
      "Start": 184738,
      "End": 184740
    },
    "TimeRange": {
      "StartTime": "04:25:53.4700000",
      "EndTime": "04:25:53.6200000"
    }
  },
  {
    "TextLocation": {
      "Start": 184741,
      "End": 184747
    },
    "TimeRange": {
      "StartTime": "04:25:53.6200000",
      "EndTime": "04:25:54.3700000"
    }
  },
  {
    "TextLocation": {
      "Start": 184755,
      "End": 184763
    },
    "TimeRange": {
      "StartTime": "04:25:56.1800000",
      "EndTime": "04:25:56.6900000"
    }
  },
  {
    "TextLocation": {
      "Start": 184771,
      "End": 184775
    },
    "TimeRange": {
      "StartTime": "04:26:12.4900000",
      "EndTime": "04:26:12.8200000"
    }
  },
  {
    "TextLocation": {
      "Start": 184776,
      "End": 184779
    },
    "TimeRange": {
      "StartTime": "04:26:12.8200000",
      "EndTime": "04:26:13.0900000"
    }
  },
  {
    "TextLocation": {
      "Start": 184780,
      "End": 184783
    },
    "TimeRange": {
      "StartTime": "04:26:13.0900000",
      "EndTime": "04:26:13.2100000"
    }
  },
  {
    "TextLocation": {
      "Start": 184784,
      "End": 184795
    },
    "TimeRange": {
      "StartTime": "04:26:13.2100000",
      "EndTime": "04:26:14.0500000"
    }
  },
  {
    "TextLocation": {
      "Start": 184796,
      "End": 184800
    },
    "TimeRange": {
      "StartTime": "04:26:14.0500000",
      "EndTime": "04:26:14.3500000"
    }
  },
  {
    "TextLocation": {
      "Start": 184801,
      "End": 184804
    },
    "TimeRange": {
      "StartTime": "04:26:14.6500000",
      "EndTime": "04:26:14.8300000"
    }
  },
  {
    "TextLocation": {
      "Start": 184805,
      "End": 184814
    },
    "TimeRange": {
      "StartTime": "04:26:14.8300000",
      "EndTime": "04:26:15.2500000"
    }
  },
  {
    "TextLocation": {
      "Start": 184815,
      "End": 184819
    },
    "TimeRange": {
      "StartTime": "04:26:15.6400000",
      "EndTime": "04:26:15.8500000"
    }
  },
  {
    "TextLocation": {
      "Start": 184820,
      "End": 184828
    },
    "TimeRange": {
      "StartTime": "04:26:15.8500000",
      "EndTime": "04:26:16.3900000"
    }
  },
  {
    "TextLocation": {
      "Start": 184830,
      "End": 184833
    },
    "TimeRange": {
      "StartTime": "04:26:16.4000000",
      "EndTime": "04:26:16.6000000"
    }
  },
  {
    "TextLocation": {
      "Start": 184834,
      "End": 184838
    },
    "TimeRange": {
      "StartTime": "04:26:16.6000000",
      "EndTime": "04:26:17.0200000"
    }
  },
  {
    "TextLocation": {
      "Start": 184841,
      "End": 184844
    },
    "TimeRange": {
      "StartTime": "04:26:17.7000000",
      "EndTime": "04:26:17.7700000"
    }
  },
  {
    "TextLocation": {
      "Start": 184845,
      "End": 184849
    },
    "TimeRange": {
      "StartTime": "04:26:17.7700000",
      "EndTime": "04:26:17.9800000"
    }
  },
  {
    "TextLocation": {
      "Start": 184851,
      "End": 184855
    },
    "TimeRange": {
      "StartTime": "04:26:18.0400000",
      "EndTime": "04:26:18.3100000"
    }
  },
  {
    "TextLocation": {
      "Start": 184856,
      "End": 184858
    },
    "TimeRange": {
      "StartTime": "04:26:18.3100000",
      "EndTime": "04:26:18.4300000"
    }
  },
  {
    "TextLocation": {
      "Start": 184859,
      "End": 184865
    },
    "TimeRange": {
      "StartTime": "04:26:18.4300000",
      "EndTime": "04:26:19.3300000"
    }
  },
  {
    "TextLocation": {
      "Start": 184866,
      "End": 184868
    },
    "TimeRange": {
      "StartTime": "04:26:19.3300000",
      "EndTime": "04:26:19.6100000"
    }
  },
  {
    "TextLocation": {
      "Start": 184869,
      "End": 184875
    },
    "TimeRange": {
      "StartTime": "04:26:19.6100000",
      "EndTime": "04:26:19.9400000"
    }
  },
  {
    "TextLocation": {
      "Start": 184876,
      "End": 184878
    },
    "TimeRange": {
      "StartTime": "04:26:19.9400000",
      "EndTime": "04:26:20.0100000"
    }
  },
  {
    "TextLocation": {
      "Start": 184879,
      "End": 184885
    },
    "TimeRange": {
      "StartTime": "04:26:20.0500000",
      "EndTime": "04:26:20.5000000"
    }
  },
  {
    "TextLocation": {
      "Start": 184886,
      "End": 184889
    },
    "TimeRange": {
      "StartTime": "04:26:20.5000000",
      "EndTime": "04:26:20.5900000"
    }
  },
  {
    "TextLocation": {
      "Start": 184890,
      "End": 184896
    },
    "TimeRange": {
      "StartTime": "04:26:20.9500000",
      "EndTime": "04:26:21.6400000"
    }
  },
  {
    "TextLocation": {
      "Start": 184899,
      "End": 184903
    },
    "TimeRange": {
      "StartTime": "04:26:21.6700000",
      "EndTime": "04:26:21.9400000"
    }
  },
  {
    "TextLocation": {
      "Start": 184904,
      "End": 184912
    },
    "TimeRange": {
      "StartTime": "04:26:21.9400000",
      "EndTime": "04:26:22.6300000"
    }
  },
  {
    "TextLocation": {
      "Start": 184915,
      "End": 184916
    },
    "TimeRange": {
      "StartTime": "04:26:22.6300000",
      "EndTime": "04:26:22.7200000"
    }
  },
  {
    "TextLocation": {
      "Start": 184917,
      "End": 184922
    },
    "TimeRange": {
      "StartTime": "04:26:22.7200000",
      "EndTime": "04:26:22.8700000"
    }
  },
  {
    "TextLocation": {
      "Start": 184923,
      "End": 184929
    },
    "TimeRange": {
      "StartTime": "04:26:22.8700000",
      "EndTime": "04:26:23.1900000"
    }
  },
  {
    "TextLocation": {
      "Start": 184930,
      "End": 184931
    },
    "TimeRange": {
      "StartTime": "04:26:23.1900000",
      "EndTime": "04:26:23.2300000"
    }
  },
  {
    "TextLocation": {
      "Start": 184932,
      "End": 184936
    },
    "TimeRange": {
      "StartTime": "04:26:23.2400000",
      "EndTime": "04:26:23.5100000"
    }
  },
  {
    "TextLocation": {
      "Start": 184937,
      "End": 184947
    },
    "TimeRange": {
      "StartTime": "04:26:24.3100000",
      "EndTime": "04:26:24.7400000"
    }
  },
  {
    "TextLocation": {
      "Start": 184948,
      "End": 184952
    },
    "TimeRange": {
      "StartTime": "04:26:24.8200000",
      "EndTime": "04:26:25.0100000"
    }
  },
  {
    "TextLocation": {
      "Start": 184953,
      "End": 184955
    },
    "TimeRange": {
      "StartTime": "04:26:25.0600000",
      "EndTime": "04:26:25.4600000"
    }
  },
  {
    "TextLocation": {
      "Start": 184956,
      "End": 184958
    },
    "TimeRange": {
      "StartTime": "04:26:25.8700000",
      "EndTime": "04:26:26.0500000"
    }
  },
  {
    "TextLocation": {
      "Start": 184959,
      "End": 184965
    },
    "TimeRange": {
      "StartTime": "04:26:26.8400000",
      "EndTime": "04:26:27.1500000"
    }
  },
  {
    "TextLocation": {
      "Start": 184966,
      "End": 184968
    },
    "TimeRange": {
      "StartTime": "04:26:27.6000000",
      "EndTime": "04:26:27.7200000"
    }
  },
  {
    "TextLocation": {
      "Start": 184971,
      "End": 184975
    },
    "TimeRange": {
      "StartTime": "04:26:31.4800000",
      "EndTime": "04:26:31.7200000"
    }
  },
  {
    "TextLocation": {
      "Start": 184976,
      "End": 184978
    },
    "TimeRange": {
      "StartTime": "04:26:31.7200000",
      "EndTime": "04:26:31.8400000"
    }
  },
  {
    "TextLocation": {
      "Start": 184979,
      "End": 184982
    },
    "TimeRange": {
      "StartTime": "04:26:31.8400000",
      "EndTime": "04:26:31.9600000"
    }
  },
  {
    "TextLocation": {
      "Start": 184983,
      "End": 184988
    },
    "TimeRange": {
      "StartTime": "04:26:31.9600000",
      "EndTime": "04:26:32.2300000"
    }
  },
  {
    "TextLocation": {
      "Start": 184989,
      "End": 184995
    },
    "TimeRange": {
      "StartTime": "04:26:32.2300000",
      "EndTime": "04:26:32.5900000"
    }
  },
  {
    "TextLocation": {
      "Start": 184996,
      "End": 185000
    },
    "TimeRange": {
      "StartTime": "04:26:32.5900000",
      "EndTime": "04:26:32.7400000"
    }
  },
  {
    "TextLocation": {
      "Start": 185001,
      "End": 185003
    },
    "TimeRange": {
      "StartTime": "04:26:32.7400000",
      "EndTime": "04:26:32.8900000"
    }
  },
  {
    "TextLocation": {
      "Start": 185004,
      "End": 185008
    },
    "TimeRange": {
      "StartTime": "04:26:32.8900000",
      "EndTime": "04:26:33.1900000"
    }
  },
  {
    "TextLocation": {
      "Start": 185009,
      "End": 185012
    },
    "TimeRange": {
      "StartTime": "04:26:33.1900000",
      "EndTime": "04:26:33.3400000"
    }
  },
  {
    "TextLocation": {
      "Start": 185013,
      "End": 185017
    },
    "TimeRange": {
      "StartTime": "04:26:33.3400000",
      "EndTime": "04:26:33.7000000"
    }
  },
  {
    "TextLocation": {
      "Start": 185018,
      "End": 185021
    },
    "TimeRange": {
      "StartTime": "04:26:33.8000000",
      "EndTime": "04:26:34.2000000"
    }
  },
  {
    "TextLocation": {
      "Start": 185022,
      "End": 185025
    },
    "TimeRange": {
      "StartTime": "04:26:34.2100000",
      "EndTime": "04:26:34.3900000"
    }
  },
  {
    "TextLocation": {
      "Start": 185028,
      "End": 185030
    },
    "TimeRange": {
      "StartTime": "04:26:34.9000000",
      "EndTime": "04:26:35.0800000"
    }
  },
  {
    "TextLocation": {
      "Start": 185032,
      "End": 185034
    },
    "TimeRange": {
      "StartTime": "04:26:35.0800000",
      "EndTime": "04:26:35.2300000"
    }
  },
  {
    "TextLocation": {
      "Start": 185036,
      "End": 185038
    },
    "TimeRange": {
      "StartTime": "04:26:35.2300000",
      "EndTime": "04:26:35.4100000"
    }
  },
  {
    "TextLocation": {
      "Start": 185040,
      "End": 185042
    },
    "TimeRange": {
      "StartTime": "04:26:35.4100000",
      "EndTime": "04:26:35.7700000"
    }
  },
  {
    "TextLocation": {
      "Start": 185045,
      "End": 185049
    },
    "TimeRange": {
      "StartTime": "04:26:35.9500000",
      "EndTime": "04:26:36.1000000"
    }
  },
  {
    "TextLocation": {
      "Start": 185050,
      "End": 185052
    },
    "TimeRange": {
      "StartTime": "04:26:36.1000000",
      "EndTime": "04:26:36.1900000"
    }
  },
  {
    "TextLocation": {
      "Start": 185053,
      "End": 185056
    },
    "TimeRange": {
      "StartTime": "04:26:36.1900000",
      "EndTime": "04:26:36.3100000"
    }
  },
  {
    "TextLocation": {
      "Start": 185057,
      "End": 185060
    },
    "TimeRange": {
      "StartTime": "04:26:36.3100000",
      "EndTime": "04:26:36.5200000"
    }
  },
  {
    "TextLocation": {
      "Start": 185061,
      "End": 185064
    },
    "TimeRange": {
      "StartTime": "04:26:36.5200000",
      "EndTime": "04:26:36.9600000"
    }
  },
  {
    "TextLocation": {
      "Start": 185067,
      "End": 185070
    },
    "TimeRange": {
      "StartTime": "04:26:37",
      "EndTime": "04:26:37.1500000"
    }
  },
  {
    "TextLocation": {
      "Start": 185071,
      "End": 185073
    },
    "TimeRange": {
      "StartTime": "04:26:37.1500000",
      "EndTime": "04:26:37.2700000"
    }
  },
  {
    "TextLocation": {
      "Start": 185074,
      "End": 185078
    },
    "TimeRange": {
      "StartTime": "04:26:37.2700000",
      "EndTime": "04:26:37.4500000"
    }
  },
  {
    "TextLocation": {
      "Start": 185079,
      "End": 185081
    },
    "TimeRange": {
      "StartTime": "04:26:37.4500000",
      "EndTime": "04:26:37.6000000"
    }
  },
  {
    "TextLocation": {
      "Start": 185082,
      "End": 185090
    },
    "TimeRange": {
      "StartTime": "04:26:37.6000000",
      "EndTime": "04:26:37.8400000"
    }
  },
  {
    "TextLocation": {
      "Start": 185091,
      "End": 185095
    },
    "TimeRange": {
      "StartTime": "04:26:37.8400000",
      "EndTime": "04:26:37.9900000"
    }
  },
  {
    "TextLocation": {
      "Start": 185096,
      "End": 185099
    },
    "TimeRange": {
      "StartTime": "04:26:37.9900000",
      "EndTime": "04:26:38.0800000"
    }
  },
  {
    "TextLocation": {
      "Start": 185100,
      "End": 185101
    },
    "TimeRange": {
      "StartTime": "04:26:38.0800000",
      "EndTime": "04:26:38.1400000"
    }
  },
  {
    "TextLocation": {
      "Start": 185102,
      "End": 185106
    },
    "TimeRange": {
      "StartTime": "04:26:38.1400000",
      "EndTime": "04:26:38.4400000"
    }
  },
  {
    "TextLocation": {
      "Start": 185107,
      "End": 185109
    },
    "TimeRange": {
      "StartTime": "04:26:38.4400000",
      "EndTime": "04:26:38.5600000"
    }
  },
  {
    "TextLocation": {
      "Start": 185110,
      "End": 185114
    },
    "TimeRange": {
      "StartTime": "04:26:38.5600000",
      "EndTime": "04:26:38.6900000"
    }
  },
  {
    "TextLocation": {
      "Start": 185117,
      "End": 185119
    },
    "TimeRange": {
      "StartTime": "04:26:38.7700000",
      "EndTime": "04:26:38.9500000"
    }
  },
  {
    "TextLocation": {
      "Start": 185120,
      "End": 185125
    },
    "TimeRange": {
      "StartTime": "04:26:38.9500000",
      "EndTime": "04:26:39.1300000"
    }
  },
  {
    "TextLocation": {
      "Start": 185126,
      "End": 185128
    },
    "TimeRange": {
      "StartTime": "04:26:39.1300000",
      "EndTime": "04:26:39.1900000"
    }
  },
  {
    "TextLocation": {
      "Start": 185129,
      "End": 185132
    },
    "TimeRange": {
      "StartTime": "04:26:39.1900000",
      "EndTime": "04:26:39.3100000"
    }
  },
  {
    "TextLocation": {
      "Start": 185133,
      "End": 185140
    },
    "TimeRange": {
      "StartTime": "04:26:39.3100000",
      "EndTime": "04:26:39.7300000"
    }
  },
  {
    "TextLocation": {
      "Start": 185143,
      "End": 185146
    },
    "TimeRange": {
      "StartTime": "04:26:40.2100000",
      "EndTime": "04:26:40.2500000"
    }
  },
  {
    "TextLocation": {
      "Start": 185147,
      "End": 185152
    },
    "TimeRange": {
      "StartTime": "04:26:40.2700000",
      "EndTime": "04:26:40.4500000"
    }
  },
  {
    "TextLocation": {
      "Start": 185160,
      "End": 185161
    },
    "TimeRange": {
      "StartTime": "04:26:40.6900000",
      "EndTime": "04:26:40.9000000"
    }
  },
  {
    "TextLocation": {
      "Start": 185162,
      "End": 185166
    },
    "TimeRange": {
      "StartTime": "04:26:40.9000000",
      "EndTime": "04:26:41.0500000"
    }
  },
  {
    "TextLocation": {
      "Start": 185167,
      "End": 185171
    },
    "TimeRange": {
      "StartTime": "04:26:41.0500000",
      "EndTime": "04:26:41.1700000"
    }
  },
  {
    "TextLocation": {
      "Start": 185179,
      "End": 185181
    },
    "TimeRange": {
      "StartTime": "04:26:41.1700000",
      "EndTime": "04:26:41.2300000"
    }
  },
  {
    "TextLocation": {
      "Start": 185182,
      "End": 185186
    },
    "TimeRange": {
      "StartTime": "04:26:41.2300000",
      "EndTime": "04:26:41.3800000"
    }
  },
  {
    "TextLocation": {
      "Start": 185187,
      "End": 185191
    },
    "TimeRange": {
      "StartTime": "04:26:41.3800000",
      "EndTime": "04:26:41.5000000"
    }
  },
  {
    "TextLocation": {
      "Start": 185192,
      "End": 185196
    },
    "TimeRange": {
      "StartTime": "04:26:41.5000000",
      "EndTime": "04:26:41.7100000"
    }
  },
  {
    "TextLocation": {
      "Start": 185197,
      "End": 185203
    },
    "TimeRange": {
      "StartTime": "04:26:41.7100000",
      "EndTime": "04:26:42.0700000"
    }
  },
  {
    "TextLocation": {
      "Start": 185204,
      "End": 185207
    },
    "TimeRange": {
      "StartTime": "04:26:42.5500000",
      "EndTime": "04:26:42.6700000"
    }
  },
  {
    "TextLocation": {
      "Start": 185208,
      "End": 185212
    },
    "TimeRange": {
      "StartTime": "04:26:42.6700000",
      "EndTime": "04:26:42.9500000"
    }
  },
  {
    "TextLocation": {
      "Start": 185213,
      "End": 185219
    },
    "TimeRange": {
      "StartTime": "04:26:42.9500000",
      "EndTime": "04:26:43.4500000"
    }
  },
  {
    "TextLocation": {
      "Start": 185222,
      "End": 185226
    },
    "TimeRange": {
      "StartTime": "04:26:43.5700000",
      "EndTime": "04:26:43.8800000"
    }
  },
  {
    "TextLocation": {
      "Start": 185229,
      "End": 185233
    },
    "TimeRange": {
      "StartTime": "04:26:44.1300000",
      "EndTime": "04:26:44.3300000"
    }
  },
  {
    "TextLocation": {
      "Start": 185236,
      "End": 185240
    },
    "TimeRange": {
      "StartTime": "04:26:44.7400000",
      "EndTime": "04:26:45.0400000"
    }
  },
  {
    "TextLocation": {
      "Start": 185243,
      "End": 185247
    },
    "TimeRange": {
      "StartTime": "04:26:45.9100000",
      "EndTime": "04:26:46.1200000"
    }
  },
  {
    "TextLocation": {
      "Start": 185248,
      "End": 185250
    },
    "TimeRange": {
      "StartTime": "04:26:46.1200000",
      "EndTime": "04:26:46.3300000"
    }
  },
  {
    "TextLocation": {
      "Start": 185258,
      "End": 185262
    },
    "TimeRange": {
      "StartTime": "04:26:50.5600000",
      "EndTime": "04:26:51.1200000"
    }
  },
  {
    "TextLocation": {
      "Start": 185265,
      "End": 185268
    },
    "TimeRange": {
      "StartTime": "04:26:56.1800000",
      "EndTime": "04:26:56.3300000"
    }
  },
  {
    "TextLocation": {
      "Start": 185269,
      "End": 185274
    },
    "TimeRange": {
      "StartTime": "04:26:56.3300000",
      "EndTime": "04:26:56.5100000"
    }
  },
  {
    "TextLocation": {
      "Start": 185277,
      "End": 185279
    },
    "TimeRange": {
      "StartTime": "04:26:56.5100000",
      "EndTime": "04:26:56.9300000"
    }
  },
  {
    "TextLocation": {
      "Start": 185280,
      "End": 185283
    },
    "TimeRange": {
      "StartTime": "04:26:56.9300000",
      "EndTime": "04:26:57.1100000"
    }
  },
  {
    "TextLocation": {
      "Start": 185284,
      "End": 185289
    },
    "TimeRange": {
      "StartTime": "04:26:57.1100000",
      "EndTime": "04:26:57.3800000"
    }
  },
  {
    "TextLocation": {
      "Start": 185291,
      "End": 185294
    },
    "TimeRange": {
      "StartTime": "04:26:57.3800000",
      "EndTime": "04:26:57.5300000"
    }
  },
  {
    "TextLocation": {
      "Start": 185295,
      "End": 185298
    },
    "TimeRange": {
      "StartTime": "04:26:57.5300000",
      "EndTime": "04:26:57.6500000"
    }
  },
  {
    "TextLocation": {
      "Start": 185299,
      "End": 185303
    },
    "TimeRange": {
      "StartTime": "04:26:57.6500000",
      "EndTime": "04:26:57.8000000"
    }
  },
  {
    "TextLocation": {
      "Start": 185304,
      "End": 185307
    },
    "TimeRange": {
      "StartTime": "04:26:57.8000000",
      "EndTime": "04:26:57.9500000"
    }
  },
  {
    "TextLocation": {
      "Start": 185308,
      "End": 185312
    },
    "TimeRange": {
      "StartTime": "04:26:57.9500000",
      "EndTime": "04:26:58.0700000"
    }
  },
  {
    "TextLocation": {
      "Start": 185313,
      "End": 185318
    },
    "TimeRange": {
      "StartTime": "04:26:58.0700000",
      "EndTime": "04:26:58.3100000"
    }
  },
  {
    "TextLocation": {
      "Start": 185321,
      "End": 185330
    },
    "TimeRange": {
      "StartTime": "04:26:58.3100000",
      "EndTime": "04:26:58.7600000"
    }
  },
  {
    "TextLocation": {
      "Start": 185331,
      "End": 185339
    },
    "TimeRange": {
      "StartTime": "04:26:58.7600000",
      "EndTime": "04:26:59.1800000"
    }
  },
  {
    "TextLocation": {
      "Start": 185341,
      "End": 185345
    },
    "TimeRange": {
      "StartTime": "04:26:59.1800000",
      "EndTime": "04:26:59.3300000"
    }
  },
  {
    "TextLocation": {
      "Start": 185346,
      "End": 185349
    },
    "TimeRange": {
      "StartTime": "04:26:59.3300000",
      "EndTime": "04:26:59.7200000"
    }
  },
  {
    "TextLocation": {
      "Start": 185350,
      "End": 185359
    },
    "TimeRange": {
      "StartTime": "04:26:59.7200000",
      "EndTime": "04:27:00.1700000"
    }
  },
  {
    "TextLocation": {
      "Start": 185360,
      "End": 185362
    },
    "TimeRange": {
      "StartTime": "04:27:00.1700000",
      "EndTime": "04:27:00.2900000"
    }
  },
  {
    "TextLocation": {
      "Start": 185363,
      "End": 185367
    },
    "TimeRange": {
      "StartTime": "04:27:00.3200000",
      "EndTime": "04:27:00.4400000"
    }
  },
  {
    "TextLocation": {
      "Start": 185368,
      "End": 185373
    },
    "TimeRange": {
      "StartTime": "04:27:00.4400000",
      "EndTime": "04:27:00.9200000"
    }
  },
  {
    "TextLocation": {
      "Start": 185381,
      "End": 185385
    },
    "TimeRange": {
      "StartTime": "04:27:01.6700000",
      "EndTime": "04:27:01.9400000"
    }
  },
  {
    "TextLocation": {
      "Start": 185386,
      "End": 185394
    },
    "TimeRange": {
      "StartTime": "04:27:01.9400000",
      "EndTime": "04:27:02.5100000"
    }
  },
  {
    "TextLocation": {
      "Start": 185397,
      "End": 185403
    },
    "TimeRange": {
      "StartTime": "04:27:02.5100000",
      "EndTime": "04:27:03.4400000"
    }
  },
  {
    "TextLocation": {
      "Start": 185406,
      "End": 185411
    },
    "TimeRange": {
      "StartTime": "04:27:04.4800000",
      "EndTime": "04:27:04.6000000"
    }
  },
  {
    "TextLocation": {
      "Start": 185412,
      "End": 185415
    },
    "TimeRange": {
      "StartTime": "04:27:04.6000000",
      "EndTime": "04:27:04.7500000"
    }
  },
  {
    "TextLocation": {
      "Start": 185416,
      "End": 185422
    },
    "TimeRange": {
      "StartTime": "04:27:04.7500000",
      "EndTime": "04:27:05.6500000"
    }
  },
  {
    "TextLocation": {
      "Start": 185425,
      "End": 185430
    },
    "TimeRange": {
      "StartTime": "04:27:05.7100000",
      "EndTime": "04:27:05.8900000"
    }
  },
  {
    "TextLocation": {
      "Start": 185431,
      "End": 185434
    },
    "TimeRange": {
      "StartTime": "04:27:05.8900000",
      "EndTime": "04:27:05.9800000"
    }
  },
  {
    "TextLocation": {
      "Start": 185435,
      "End": 185436
    },
    "TimeRange": {
      "StartTime": "04:27:05.9800000",
      "EndTime": "04:27:06.0400000"
    }
  },
  {
    "TextLocation": {
      "Start": 185437,
      "End": 185442
    },
    "TimeRange": {
      "StartTime": "04:27:06.0400000",
      "EndTime": "04:27:06.2500000"
    }
  },
  {
    "TextLocation": {
      "Start": 185443,
      "End": 185445
    },
    "TimeRange": {
      "StartTime": "04:27:06.2500000",
      "EndTime": "04:27:06.3700000"
    }
  },
  {
    "TextLocation": {
      "Start": 185446,
      "End": 185451
    },
    "TimeRange": {
      "StartTime": "04:27:06.3700000",
      "EndTime": "04:27:06.7000000"
    }
  },
  {
    "TextLocation": {
      "Start": 185452,
      "End": 185455
    },
    "TimeRange": {
      "StartTime": "04:27:06.7000000",
      "EndTime": "04:27:06.7900000"
    }
  },
  {
    "TextLocation": {
      "Start": 185456,
      "End": 185457
    },
    "TimeRange": {
      "StartTime": "04:27:06.7900000",
      "EndTime": "04:27:06.8800000"
    }
  },
  {
    "TextLocation": {
      "Start": 185458,
      "End": 185463
    },
    "TimeRange": {
      "StartTime": "04:27:06.8800000",
      "EndTime": "04:27:07.2100000"
    }
  },
  {
    "TextLocation": {
      "Start": 185464,
      "End": 185466
    },
    "TimeRange": {
      "StartTime": "04:27:07.2100000",
      "EndTime": "04:27:07.3300000"
    }
  },
  {
    "TextLocation": {
      "Start": 185467,
      "End": 185472
    },
    "TimeRange": {
      "StartTime": "04:27:07.3300000",
      "EndTime": "04:27:07.8700000"
    }
  },
  {
    "TextLocation": {
      "Start": 185475,
      "End": 185481
    },
    "TimeRange": {
      "StartTime": "04:27:08.4500000",
      "EndTime": "04:27:08.7700000"
    }
  },
  {
    "TextLocation": {
      "Start": 185482,
      "End": 185484
    },
    "TimeRange": {
      "StartTime": "04:27:08.7700000",
      "EndTime": "04:27:08.8300000"
    }
  },
  {
    "TextLocation": {
      "Start": 185485,
      "End": 185492
    },
    "TimeRange": {
      "StartTime": "04:27:08.8300000",
      "EndTime": "04:27:09.1900000"
    }
  },
  {
    "TextLocation": {
      "Start": 185493,
      "End": 185498
    },
    "TimeRange": {
      "StartTime": "04:27:09.1900000",
      "EndTime": "04:27:09.9100000"
    }
  },
  {
    "TextLocation": {
      "Start": 185506,
      "End": 185508
    },
    "TimeRange": {
      "StartTime": "04:27:11.8200000",
      "EndTime": "04:27:12.0900000"
    }
  },
  {
    "TextLocation": {
      "Start": 185509,
      "End": 185510
    },
    "TimeRange": {
      "StartTime": "04:27:12.0900000",
      "EndTime": "04:27:12.1800000"
    }
  },
  {
    "TextLocation": {
      "Start": 185511,
      "End": 185515
    },
    "TimeRange": {
      "StartTime": "04:27:12.1800000",
      "EndTime": "04:27:12.3300000"
    }
  },
  {
    "TextLocation": {
      "Start": 185516,
      "End": 185518
    },
    "TimeRange": {
      "StartTime": "04:27:12.3300000",
      "EndTime": "04:27:12.4200000"
    }
  },
  {
    "TextLocation": {
      "Start": 185519,
      "End": 185521
    },
    "TimeRange": {
      "StartTime": "04:27:12.4200000",
      "EndTime": "04:27:12.5400000"
    }
  },
  {
    "TextLocation": {
      "Start": 185522,
      "End": 185529
    },
    "TimeRange": {
      "StartTime": "04:27:12.5400000",
      "EndTime": "04:27:12.7200000"
    }
  },
  {
    "TextLocation": {
      "Start": 185530,
      "End": 185534
    },
    "TimeRange": {
      "StartTime": "04:27:12.7200000",
      "EndTime": "04:27:12.9900000"
    }
  },
  {
    "TextLocation": {
      "Start": 185535,
      "End": 185537
    },
    "TimeRange": {
      "StartTime": "04:27:12.9900000",
      "EndTime": "04:27:13.1100000"
    }
  },
  {
    "TextLocation": {
      "Start": 185538,
      "End": 185543
    },
    "TimeRange": {
      "StartTime": "04:27:13.1100000",
      "EndTime": "04:27:13.3500000"
    }
  },
  {
    "TextLocation": {
      "Start": 185544,
      "End": 185549
    },
    "TimeRange": {
      "StartTime": "04:27:13.3500000",
      "EndTime": "04:27:14.1900000"
    }
  },
  {
    "TextLocation": {
      "Start": 185552,
      "End": 185557
    },
    "TimeRange": {
      "StartTime": "04:27:14.3100000",
      "EndTime": "04:27:14.6700000"
    }
  },
  {
    "TextLocation": {
      "Start": 185558,
      "End": 185563
    },
    "TimeRange": {
      "StartTime": "04:27:14.6700000",
      "EndTime": "04:27:15.3900000"
    }
  },
  {
    "TextLocation": {
      "Start": 185566,
      "End": 185569
    },
    "TimeRange": {
      "StartTime": "04:27:17.0600000",
      "EndTime": "04:27:17.1900000"
    }
  },
  {
    "TextLocation": {
      "Start": 185570,
      "End": 185575
    },
    "TimeRange": {
      "StartTime": "04:27:17.2400000",
      "EndTime": "04:27:17.5100000"
    }
  },
  {
    "TextLocation": {
      "Start": 185576,
      "End": 185578
    },
    "TimeRange": {
      "StartTime": "04:27:17.7700000",
      "EndTime": "04:27:17.9000000"
    }
  },
  {
    "TextLocation": {
      "Start": 185579,
      "End": 185581
    },
    "TimeRange": {
      "StartTime": "04:27:17.9300000",
      "EndTime": "04:27:18.2400000"
    }
  },
  {
    "TextLocation": {
      "Start": 185584,
      "End": 185587
    },
    "TimeRange": {
      "StartTime": "04:27:19.5100000",
      "EndTime": "04:27:20.0300000"
    }
  },
  {
    "TextLocation": {
      "Start": 185590,
      "End": 185593
    },
    "TimeRange": {
      "StartTime": "04:27:20.7900000",
      "EndTime": "04:27:21.0300000"
    }
  },
  {
    "TextLocation": {
      "Start": 185594,
      "End": 185595
    },
    "TimeRange": {
      "StartTime": "04:27:21.5700000",
      "EndTime": "04:27:21.6400000"
    }
  },
  {
    "TextLocation": {
      "Start": 185596,
      "End": 185602
    },
    "TimeRange": {
      "StartTime": "04:27:21.9400000",
      "EndTime": "04:27:22.3600000"
    }
  },
  {
    "TextLocation": {
      "Start": 185603,
      "End": 185605
    },
    "TimeRange": {
      "StartTime": "04:27:22.3600000",
      "EndTime": "04:27:22.4800000"
    }
  },
  {
    "TextLocation": {
      "Start": 185606,
      "End": 185609
    },
    "TimeRange": {
      "StartTime": "04:27:22.4800000",
      "EndTime": "04:27:22.5700000"
    }
  },
  {
    "TextLocation": {
      "Start": 185610,
      "End": 185615
    },
    "TimeRange": {
      "StartTime": "04:27:22.5700000",
      "EndTime": "04:27:22.6900000"
    }
  },
  {
    "TextLocation": {
      "Start": 185616,
      "End": 185621
    },
    "TimeRange": {
      "StartTime": "04:27:22.6900000",
      "EndTime": "04:27:22.9000000"
    }
  },
  {
    "TextLocation": {
      "Start": 185622,
      "End": 185626
    },
    "TimeRange": {
      "StartTime": "04:27:22.9000000",
      "EndTime": "04:27:23.1400000"
    }
  },
  {
    "TextLocation": {
      "Start": 185627,
      "End": 185628
    },
    "TimeRange": {
      "StartTime": "04:27:23.1700000",
      "EndTime": "04:27:23.5200000"
    }
  },
  {
    "TextLocation": {
      "Start": 185629,
      "End": 185630
    },
    "TimeRange": {
      "StartTime": "04:27:23.5300000",
      "EndTime": "04:27:23.8500000"
    }
  },
  {
    "TextLocation": {
      "Start": 185631,
      "End": 185637
    },
    "TimeRange": {
      "StartTime": "04:27:23.9200000",
      "EndTime": "04:27:24.3600000"
    }
  },
  {
    "TextLocation": {
      "Start": 185638,
      "End": 185639
    },
    "TimeRange": {
      "StartTime": "04:27:24.3700000",
      "EndTime": "04:27:24.8800000"
    }
  },
  {
    "TextLocation": {
      "Start": 185642,
      "End": 185643
    },
    "TimeRange": {
      "StartTime": "04:27:26.6500000",
      "EndTime": "04:27:26.7300000"
    }
  },
  {
    "TextLocation": {
      "Start": 185644,
      "End": 185648
    },
    "TimeRange": {
      "StartTime": "04:27:26.7600000",
      "EndTime": "04:27:26.9700000"
    }
  },
  {
    "TextLocation": {
      "Start": 185649,
      "End": 185653
    },
    "TimeRange": {
      "StartTime": "04:27:26.9700000",
      "EndTime": "04:27:27.1600000"
    }
  },
  {
    "TextLocation": {
      "Start": 185654,
      "End": 185656
    },
    "TimeRange": {
      "StartTime": "04:27:27.1800000",
      "EndTime": "04:27:27.4800000"
    }
  },
  {
    "TextLocation": {
      "Start": 185659,
      "End": 185662
    },
    "TimeRange": {
      "StartTime": "04:27:29.1900000",
      "EndTime": "04:27:29.4000000"
    }
  },
  {
    "TextLocation": {
      "Start": 185663,
      "End": 185666
    },
    "TimeRange": {
      "StartTime": "04:27:29.4000000",
      "EndTime": "04:27:29.5500000"
    }
  },
  {
    "TextLocation": {
      "Start": 185667,
      "End": 185673
    },
    "TimeRange": {
      "StartTime": "04:27:29.5500000",
      "EndTime": "04:27:30.0900000"
    }
  },
  {
    "TextLocation": {
      "Start": 185674,
      "End": 185676
    },
    "TimeRange": {
      "StartTime": "04:27:30.0900000",
      "EndTime": "04:27:30.3000000"
    }
  },
  {
    "TextLocation": {
      "Start": 185677,
      "End": 185679
    },
    "TimeRange": {
      "StartTime": "04:27:30.3000000",
      "EndTime": "04:27:30.4200000"
    }
  },
  {
    "TextLocation": {
      "Start": 185680,
      "End": 185684
    },
    "TimeRange": {
      "StartTime": "04:27:30.4200000",
      "EndTime": "04:27:30.6600000"
    }
  },
  {
    "TextLocation": {
      "Start": 185685,
      "End": 185693
    },
    "TimeRange": {
      "StartTime": "04:27:30.6600000",
      "EndTime": "04:27:31.2000000"
    }
  },
  {
    "TextLocation": {
      "Start": 185694,
      "End": 185697
    },
    "TimeRange": {
      "StartTime": "04:27:31.2000000",
      "EndTime": "04:27:31.3500000"
    }
  },
  {
    "TextLocation": {
      "Start": 185698,
      "End": 185702
    },
    "TimeRange": {
      "StartTime": "04:27:31.3500000",
      "EndTime": "04:27:31.6500000"
    }
  },
  {
    "TextLocation": {
      "Start": 185703,
      "End": 185707
    },
    "TimeRange": {
      "StartTime": "04:27:31.6500000",
      "EndTime": "04:27:31.9200000"
    }
  },
  {
    "TextLocation": {
      "Start": 185708,
      "End": 185710
    },
    "TimeRange": {
      "StartTime": "04:27:31.9200000",
      "EndTime": "04:27:32.5200000"
    }
  },
  {
    "TextLocation": {
      "Start": 185718,
      "End": 185720
    },
    "TimeRange": {
      "StartTime": "04:27:32.7600000",
      "EndTime": "04:27:33"
    }
  },
  {
    "TextLocation": {
      "Start": 185721,
      "End": 185725
    },
    "TimeRange": {
      "StartTime": "04:27:33",
      "EndTime": "04:27:33.2100000"
    }
  },
  {
    "TextLocation": {
      "Start": 185726,
      "End": 185728
    },
    "TimeRange": {
      "StartTime": "04:27:33.2100000",
      "EndTime": "04:27:33.3600000"
    }
  },
  {
    "TextLocation": {
      "Start": 185729,
      "End": 185730
    },
    "TimeRange": {
      "StartTime": "04:27:33.3600000",
      "EndTime": "04:27:33.9300000"
    }
  },
  {
    "TextLocation": {
      "Start": 185731,
      "End": 185734
    },
    "TimeRange": {
      "StartTime": "04:27:34.5900000",
      "EndTime": "04:27:35.7300000"
    }
  },
  {
    "TextLocation": {
      "Start": 185735,
      "End": 185745
    },
    "TimeRange": {
      "StartTime": "04:27:36.2100000",
      "EndTime": "04:27:36.9300000"
    }
  },
  {
    "TextLocation": {
      "Start": 185746,
      "End": 185753
    },
    "TimeRange": {
      "StartTime": "04:27:37.0800000",
      "EndTime": "04:27:37.3200000"
    }
  },
  {
    "TextLocation": {
      "Start": 185754,
      "End": 185764
    },
    "TimeRange": {
      "StartTime": "04:27:37.3200000",
      "EndTime": "04:27:37.8600000"
    }
  },
  {
    "TextLocation": {
      "Start": 185765,
      "End": 185768
    },
    "TimeRange": {
      "StartTime": "04:27:37.8600000",
      "EndTime": "04:27:37.9800000"
    }
  },
  {
    "TextLocation": {
      "Start": 185769,
      "End": 185771
    },
    "TimeRange": {
      "StartTime": "04:27:37.9800000",
      "EndTime": "04:27:38.1300000"
    }
  },
  {
    "TextLocation": {
      "Start": 185772,
      "End": 185778
    },
    "TimeRange": {
      "StartTime": "04:27:38.1300000",
      "EndTime": "04:27:38.4000000"
    }
  },
  {
    "TextLocation": {
      "Start": 185779,
      "End": 185781
    },
    "TimeRange": {
      "StartTime": "04:27:38.4000000",
      "EndTime": "04:27:38.4900000"
    }
  },
  {
    "TextLocation": {
      "Start": 185782,
      "End": 185786
    },
    "TimeRange": {
      "StartTime": "04:27:38.4900000",
      "EndTime": "04:27:39.0300000"
    }
  },
  {
    "TextLocation": {
      "Start": 185787,
      "End": 185789
    },
    "TimeRange": {
      "StartTime": "04:27:39.0300000",
      "EndTime": "04:27:39.1800000"
    }
  },
  {
    "TextLocation": {
      "Start": 185790,
      "End": 185793
    },
    "TimeRange": {
      "StartTime": "04:27:39.1800000",
      "EndTime": "04:27:39.3000000"
    }
  },
  {
    "TextLocation": {
      "Start": 185794,
      "End": 185798
    },
    "TimeRange": {
      "StartTime": "04:27:39.3000000",
      "EndTime": "04:27:39.5700000"
    }
  },
  {
    "TextLocation": {
      "Start": 185799,
      "End": 185807
    },
    "TimeRange": {
      "StartTime": "04:27:39.5700000",
      "EndTime": "04:27:40.4700000"
    }
  },
  {
    "TextLocation": {
      "Start": 185815,
      "End": 185817
    },
    "TimeRange": {
      "StartTime": "04:27:41.1700000",
      "EndTime": "04:27:41.2800000"
    }
  },
  {
    "TextLocation": {
      "Start": 185818,
      "End": 185822
    },
    "TimeRange": {
      "StartTime": "04:27:41.2800000",
      "EndTime": "04:27:41.3900000"
    }
  },
  {
    "TextLocation": {
      "Start": 185823,
      "End": 185825
    },
    "TimeRange": {
      "StartTime": "04:27:41.4300000",
      "EndTime": "04:27:41.5400000"
    }
  },
  {
    "TextLocation": {
      "Start": 185826,
      "End": 185830
    },
    "TimeRange": {
      "StartTime": "04:27:41.5500000",
      "EndTime": "04:27:41.7600000"
    }
  },
  {
    "TextLocation": {
      "Start": 185831,
      "End": 185835
    },
    "TimeRange": {
      "StartTime": "04:27:41.7600000",
      "EndTime": "04:27:42.0300000"
    }
  },
  {
    "TextLocation": {
      "Start": 185836,
      "End": 185844
    },
    "TimeRange": {
      "StartTime": "04:27:42.0300000",
      "EndTime": "04:27:42.4800000"
    }
  },
  {
    "TextLocation": {
      "Start": 185845,
      "End": 185849
    },
    "TimeRange": {
      "StartTime": "04:27:42.4800000",
      "EndTime": "04:27:42.6600000"
    }
  },
  {
    "TextLocation": {
      "Start": 185850,
      "End": 185854
    },
    "TimeRange": {
      "StartTime": "04:27:42.6600000",
      "EndTime": "04:27:42.8700000"
    }
  },
  {
    "TextLocation": {
      "Start": 185855,
      "End": 185859
    },
    "TimeRange": {
      "StartTime": "04:27:42.8700000",
      "EndTime": "04:27:42.9900000"
    }
  },
  {
    "TextLocation": {
      "Start": 185860,
      "End": 185863
    },
    "TimeRange": {
      "StartTime": "04:27:42.9900000",
      "EndTime": "04:27:43.1400000"
    }
  },
  {
    "TextLocation": {
      "Start": 185864,
      "End": 185866
    },
    "TimeRange": {
      "StartTime": "04:27:43.1400000",
      "EndTime": "04:27:43.3800000"
    }
  },
  {
    "TextLocation": {
      "Start": 185867,
      "End": 185868
    },
    "TimeRange": {
      "StartTime": "04:27:43.3800000",
      "EndTime": "04:27:43.4700000"
    }
  },
  {
    "TextLocation": {
      "Start": 185869,
      "End": 185873
    },
    "TimeRange": {
      "StartTime": "04:27:43.4700000",
      "EndTime": "04:27:43.6800000"
    }
  },
  {
    "TextLocation": {
      "Start": 185875,
      "End": 185880
    },
    "TimeRange": {
      "StartTime": "04:27:43.6800000",
      "EndTime": "04:27:43.8900000"
    }
  },
  {
    "TextLocation": {
      "Start": 185883,
      "End": 185891
    },
    "TimeRange": {
      "StartTime": "04:27:43.8900000",
      "EndTime": "04:27:44.4000000"
    }
  },
  {
    "TextLocation": {
      "Start": 185892,
      "End": 185895
    },
    "TimeRange": {
      "StartTime": "04:27:44.4000000",
      "EndTime": "04:27:44.7900000"
    }
  },
  {
    "TextLocation": {
      "Start": 185896,
      "End": 185900
    },
    "TimeRange": {
      "StartTime": "04:27:44.7900000",
      "EndTime": "04:27:45"
    }
  },
  {
    "TextLocation": {
      "Start": 185901,
      "End": 185905
    },
    "TimeRange": {
      "StartTime": "04:27:45",
      "EndTime": "04:27:45.1200000"
    }
  },
  {
    "TextLocation": {
      "Start": 185906,
      "End": 185910
    },
    "TimeRange": {
      "StartTime": "04:27:45.1200000",
      "EndTime": "04:27:45.3000000"
    }
  },
  {
    "TextLocation": {
      "Start": 185911,
      "End": 185915
    },
    "TimeRange": {
      "StartTime": "04:27:45.3000000",
      "EndTime": "04:27:45.4500000"
    }
  },
  {
    "TextLocation": {
      "Start": 185916,
      "End": 185924
    },
    "TimeRange": {
      "StartTime": "04:27:45.4500000",
      "EndTime": "04:27:45.9900000"
    }
  },
  {
    "TextLocation": {
      "Start": 185932,
      "End": 185939
    },
    "TimeRange": {
      "StartTime": "04:27:45.9900000",
      "EndTime": "04:27:46.7700000"
    }
  },
  {
    "TextLocation": {
      "Start": 185947,
      "End": 185951
    },
    "TimeRange": {
      "StartTime": "04:27:48.3600000",
      "EndTime": "04:27:48.6000000"
    }
  },
  {
    "TextLocation": {
      "Start": 185952,
      "End": 185954
    },
    "TimeRange": {
      "StartTime": "04:27:48.6000000",
      "EndTime": "04:27:48.6900000"
    }
  },
  {
    "TextLocation": {
      "Start": 185955,
      "End": 185959
    },
    "TimeRange": {
      "StartTime": "04:27:48.6900000",
      "EndTime": "04:27:49.2900000"
    }
  },
  {
    "TextLocation": {
      "Start": 185960,
      "End": 185963
    },
    "TimeRange": {
      "StartTime": "04:27:49.2900000",
      "EndTime": "04:27:49.6500000"
    }
  },
  {
    "TextLocation": {
      "Start": 185964,
      "End": 185967
    },
    "TimeRange": {
      "StartTime": "04:27:49.6500000",
      "EndTime": "04:27:49.9500000"
    }
  },
  {
    "TextLocation": {
      "Start": 185968,
      "End": 185973
    },
    "TimeRange": {
      "StartTime": "04:27:49.9500000",
      "EndTime": "04:27:50.5200000"
    }
  },
  {
    "TextLocation": {
      "Start": 185974,
      "End": 185979
    },
    "TimeRange": {
      "StartTime": "04:27:50.5500000",
      "EndTime": "04:27:50.9400000"
    }
  },
  {
    "TextLocation": {
      "Start": 185980,
      "End": 185982
    },
    "TimeRange": {
      "StartTime": "04:27:50.9400000",
      "EndTime": "04:27:51.0900000"
    }
  },
  {
    "TextLocation": {
      "Start": 185983,
      "End": 185996
    },
    "TimeRange": {
      "StartTime": "04:27:51.0900000",
      "EndTime": "04:27:51.8400000"
    }
  },
  {
    "TextLocation": {
      "Start": 185997,
      "End": 186001
    },
    "TimeRange": {
      "StartTime": "04:27:51.8400000",
      "EndTime": "04:27:52.2900000"
    }
  },
  {
    "TextLocation": {
      "Start": 186002,
      "End": 186004
    },
    "TimeRange": {
      "StartTime": "04:27:52.2900000",
      "EndTime": "04:27:52.5300000"
    }
  },
  {
    "TextLocation": {
      "Start": 186005,
      "End": 186009
    },
    "TimeRange": {
      "StartTime": "04:27:52.5300000",
      "EndTime": "04:27:52.7100000"
    }
  },
  {
    "TextLocation": {
      "Start": 186010,
      "End": 186018
    },
    "TimeRange": {
      "StartTime": "04:27:52.7100000",
      "EndTime": "04:27:53.1600000"
    }
  },
  {
    "TextLocation": {
      "Start": 186019,
      "End": 186021
    },
    "TimeRange": {
      "StartTime": "04:27:53.1600000",
      "EndTime": "04:27:53.2500000"
    }
  },
  {
    "TextLocation": {
      "Start": 186022,
      "End": 186024
    },
    "TimeRange": {
      "StartTime": "04:27:53.2500000",
      "EndTime": "04:27:53.3700000"
    }
  },
  {
    "TextLocation": {
      "Start": 186025,
      "End": 186030
    },
    "TimeRange": {
      "StartTime": "04:27:53.3700000",
      "EndTime": "04:27:53.5500000"
    }
  },
  {
    "TextLocation": {
      "Start": 186031,
      "End": 186035
    },
    "TimeRange": {
      "StartTime": "04:27:53.5500000",
      "EndTime": "04:27:53.7900000"
    }
  },
  {
    "TextLocation": {
      "Start": 186036,
      "End": 186044
    },
    "TimeRange": {
      "StartTime": "04:27:53.7900000",
      "EndTime": "04:27:54.1900000"
    }
  },
  {
    "TextLocation": {
      "Start": 186052,
      "End": 186055
    },
    "TimeRange": {
      "StartTime": "04:27:54.2100000",
      "EndTime": "04:27:54.5100000"
    }
  },
  {
    "TextLocation": {
      "Start": 186058,
      "End": 186060
    },
    "TimeRange": {
      "StartTime": "04:27:54.5100000",
      "EndTime": "04:27:54.6000000"
    }
  },
  {
    "TextLocation": {
      "Start": 186061,
      "End": 186068
    },
    "TimeRange": {
      "StartTime": "04:27:54.6000000",
      "EndTime": "04:27:54.7500000"
    }
  },
  {
    "TextLocation": {
      "Start": 186069,
      "End": 186074
    },
    "TimeRange": {
      "StartTime": "04:27:54.7500000",
      "EndTime": "04:27:55.0200000"
    }
  },
  {
    "TextLocation": {
      "Start": 186076,
      "End": 186078
    },
    "TimeRange": {
      "StartTime": "04:27:55.0200000",
      "EndTime": "04:27:55.1300000"
    }
  },
  {
    "TextLocation": {
      "Start": 186079,
      "End": 186082
    },
    "TimeRange": {
      "StartTime": "04:27:55.1400000",
      "EndTime": "04:27:55.2300000"
    }
  },
  {
    "TextLocation": {
      "Start": 186083,
      "End": 186090
    },
    "TimeRange": {
      "StartTime": "04:27:55.2300000",
      "EndTime": "04:27:55.6800000"
    }
  },
  {
    "TextLocation": {
      "Start": 186091,
      "End": 186094
    },
    "TimeRange": {
      "StartTime": "04:27:55.6800000",
      "EndTime": "04:27:55.8300000"
    }
  },
  {
    "TextLocation": {
      "Start": 186095,
      "End": 186100
    },
    "TimeRange": {
      "StartTime": "04:27:55.8300000",
      "EndTime": "04:27:55.9500000"
    }
  },
  {
    "TextLocation": {
      "Start": 186101,
      "End": 186109
    },
    "TimeRange": {
      "StartTime": "04:27:55.9500000",
      "EndTime": "04:27:56.7600000"
    }
  },
  {
    "TextLocation": {
      "Start": 186117,
      "End": 186120
    },
    "TimeRange": {
      "StartTime": "04:27:57.7200000",
      "EndTime": "04:27:57.9300000"
    }
  },
  {
    "TextLocation": {
      "Start": 186121,
      "End": 186124
    },
    "TimeRange": {
      "StartTime": "04:27:57.9300000",
      "EndTime": "04:27:58.1400000"
    }
  },
  {
    "TextLocation": {
      "Start": 186125,
      "End": 186128
    },
    "TimeRange": {
      "StartTime": "04:27:58.1400000",
      "EndTime": "04:27:58.2600000"
    }
  },
  {
    "TextLocation": {
      "Start": 186129,
      "End": 186132
    },
    "TimeRange": {
      "StartTime": "04:27:58.2600000",
      "EndTime": "04:27:58.4100000"
    }
  },
  {
    "TextLocation": {
      "Start": 186133,
      "End": 186137
    },
    "TimeRange": {
      "StartTime": "04:27:58.4100000",
      "EndTime": "04:27:59.1600000"
    }
  },
  {
    "TextLocation": {
      "Start": 186138,
      "End": 186140
    },
    "TimeRange": {
      "StartTime": "04:27:59.1600000",
      "EndTime": "04:27:59.4900000"
    }
  },
  {
    "TextLocation": {
      "Start": 186141,
      "End": 186143
    },
    "TimeRange": {
      "StartTime": "04:27:59.4900000",
      "EndTime": "04:27:59.7300000"
    }
  },
  {
    "TextLocation": {
      "Start": 186144,
      "End": 186152
    },
    "TimeRange": {
      "StartTime": "04:27:59.7900000",
      "EndTime": "04:28:00.4800000"
    }
  },
  {
    "TextLocation": {
      "Start": 186153,
      "End": 186155
    },
    "TimeRange": {
      "StartTime": "04:28:00.4800000",
      "EndTime": "04:28:00.6000000"
    }
  },
  {
    "TextLocation": {
      "Start": 186156,
      "End": 186164
    },
    "TimeRange": {
      "StartTime": "04:28:00.6000000",
      "EndTime": "04:28:01.1700000"
    }
  },
  {
    "TextLocation": {
      "Start": 186165,
      "End": 186178
    },
    "TimeRange": {
      "StartTime": "04:28:01.1700000",
      "EndTime": "04:28:01.6100000"
    }
  },
  {
    "TextLocation": {
      "Start": 186181,
      "End": 186186
    },
    "TimeRange": {
      "StartTime": "04:28:04.8900000",
      "EndTime": "04:28:05.1600000"
    }
  },
  {
    "TextLocation": {
      "Start": 186187,
      "End": 186190
    },
    "TimeRange": {
      "StartTime": "04:28:05.1600000",
      "EndTime": "04:28:05.4900000"
    }
  },
  {
    "TextLocation": {
      "Start": 186191,
      "End": 186192
    },
    "TimeRange": {
      "StartTime": "04:28:06.8400000",
      "EndTime": "04:28:06.9600000"
    }
  },
  {
    "TextLocation": {
      "Start": 186193,
      "End": 186198
    },
    "TimeRange": {
      "StartTime": "04:28:06.9600000",
      "EndTime": "04:28:07.2600000"
    }
  },
  {
    "TextLocation": {
      "Start": 186199,
      "End": 186206
    },
    "TimeRange": {
      "StartTime": "04:28:07.2600000",
      "EndTime": "04:28:07.5600000"
    }
  },
  {
    "TextLocation": {
      "Start": 186209,
      "End": 186214
    },
    "TimeRange": {
      "StartTime": "04:28:10.0900000",
      "EndTime": "04:28:10.3600000"
    }
  },
  {
    "TextLocation": {
      "Start": 186215,
      "End": 186218
    },
    "TimeRange": {
      "StartTime": "04:28:10.3600000",
      "EndTime": "04:28:10.7500000"
    }
  },
  {
    "TextLocation": {
      "Start": 186226,
      "End": 186230
    },
    "TimeRange": {
      "StartTime": "04:28:15.0200000",
      "EndTime": "04:28:15.2700000"
    }
  },
  {
    "TextLocation": {
      "Start": 186233,
      "End": 186236
    },
    "TimeRange": {
      "StartTime": "04:28:15.6800000",
      "EndTime": "04:28:15.8000000"
    }
  },
  {
    "TextLocation": {
      "Start": 186237,
      "End": 186239
    },
    "TimeRange": {
      "StartTime": "04:28:15.8000000",
      "EndTime": "04:28:15.8900000"
    }
  },
  {
    "TextLocation": {
      "Start": 186240,
      "End": 186241
    },
    "TimeRange": {
      "StartTime": "04:28:15.8900000",
      "EndTime": "04:28:15.9200000"
    }
  },
  {
    "TextLocation": {
      "Start": 186242,
      "End": 186245
    },
    "TimeRange": {
      "StartTime": "04:28:15.9200000",
      "EndTime": "04:28:16.0400000"
    }
  },
  {
    "TextLocation": {
      "Start": 186246,
      "End": 186250
    },
    "TimeRange": {
      "StartTime": "04:28:16.0400000",
      "EndTime": "04:28:16.2500000"
    }
  },
  {
    "TextLocation": {
      "Start": 186251,
      "End": 186255
    },
    "TimeRange": {
      "StartTime": "04:28:16.2500000",
      "EndTime": "04:28:16.4000000"
    }
  },
  {
    "TextLocation": {
      "Start": 186256,
      "End": 186260
    },
    "TimeRange": {
      "StartTime": "04:28:16.4000000",
      "EndTime": "04:28:16.7000000"
    }
  },
  {
    "TextLocation": {
      "Start": 186268,
      "End": 186272
    },
    "TimeRange": {
      "StartTime": "04:28:17.2700000",
      "EndTime": "04:28:17.5100000"
    }
  },
  {
    "TextLocation": {
      "Start": 186273,
      "End": 186278
    },
    "TimeRange": {
      "StartTime": "04:28:17.5100000",
      "EndTime": "04:28:17.8400000"
    }
  },
  {
    "TextLocation": {
      "Start": 186279,
      "End": 186282
    },
    "TimeRange": {
      "StartTime": "04:28:17.8400000",
      "EndTime": "04:28:17.9300000"
    }
  },
  {
    "TextLocation": {
      "Start": 186283,
      "End": 186286
    },
    "TimeRange": {
      "StartTime": "04:28:17.9300000",
      "EndTime": "04:28:18.2000000"
    }
  },
  {
    "TextLocation": {
      "Start": 186287,
      "End": 186292
    },
    "TimeRange": {
      "StartTime": "04:28:18.2000000",
      "EndTime": "04:28:18.5900000"
    }
  },
  {
    "TextLocation": {
      "Start": 186293,
      "End": 186297
    },
    "TimeRange": {
      "StartTime": "04:28:19.6400000",
      "EndTime": "04:28:20"
    }
  },
  {
    "TextLocation": {
      "Start": 186305,
      "End": 186308
    },
    "TimeRange": {
      "StartTime": "04:28:20.0200000",
      "EndTime": "04:28:20.2600000"
    }
  },
  {
    "TextLocation": {
      "Start": 186309,
      "End": 186314
    },
    "TimeRange": {
      "StartTime": "04:28:20.2600000",
      "EndTime": "04:28:20.4700000"
    }
  },
  {
    "TextLocation": {
      "Start": 186317,
      "End": 186322
    },
    "TimeRange": {
      "StartTime": "04:28:20.8100000",
      "EndTime": "04:28:21.0800000"
    }
  },
  {
    "TextLocation": {
      "Start": 186323,
      "End": 186326
    },
    "TimeRange": {
      "StartTime": "04:28:21.0800000",
      "EndTime": "04:28:21.3800000"
    }
  },
  {
    "TextLocation": {
      "Start": 186329,
      "End": 186331
    },
    "TimeRange": {
      "StartTime": "04:28:21.6800000",
      "EndTime": "04:28:21.9800000"
    }
  },
  {
    "TextLocation": {
      "Start": 186332,
      "End": 186336
    },
    "TimeRange": {
      "StartTime": "04:28:21.9800000",
      "EndTime": "04:28:22.1300000"
    }
  },
  {
    "TextLocation": {
      "Start": 186338,
      "End": 186342
    },
    "TimeRange": {
      "StartTime": "04:28:22.1300000",
      "EndTime": "04:28:22.2800000"
    }
  },
  {
    "TextLocation": {
      "Start": 186344,
      "End": 186349
    },
    "TimeRange": {
      "StartTime": "04:28:22.2800000",
      "EndTime": "04:28:22.4600000"
    }
  },
  {
    "TextLocation": {
      "Start": 186350,
      "End": 186353
    },
    "TimeRange": {
      "StartTime": "04:28:22.4600000",
      "EndTime": "04:28:22.6400000"
    }
  },
  {
    "TextLocation": {
      "Start": 186354,
      "End": 186362
    },
    "TimeRange": {
      "StartTime": "04:28:22.6400000",
      "EndTime": "04:28:23.5400000"
    }
  },
  {
    "TextLocation": {
      "Start": 186364,
      "End": 186367
    },
    "TimeRange": {
      "StartTime": "04:28:23.9600000",
      "EndTime": "04:28:24.1700000"
    }
  },
  {
    "TextLocation": {
      "Start": 186368,
      "End": 186372
    },
    "TimeRange": {
      "StartTime": "04:28:24.1700000",
      "EndTime": "04:28:24.7400000"
    }
  },
  {
    "TextLocation": {
      "Start": 186373,
      "End": 186377
    },
    "TimeRange": {
      "StartTime": "04:28:24.7400000",
      "EndTime": "04:28:25.0700000"
    }
  },
  {
    "TextLocation": {
      "Start": 186378,
      "End": 186383
    },
    "TimeRange": {
      "StartTime": "04:28:25.0700000",
      "EndTime": "04:28:25.2200000"
    }
  },
  {
    "TextLocation": {
      "Start": 186384,
      "End": 186387
    },
    "TimeRange": {
      "StartTime": "04:28:25.2200000",
      "EndTime": "04:28:25.7600000"
    }
  },
  {
    "TextLocation": {
      "Start": 186388,
      "End": 186396
    },
    "TimeRange": {
      "StartTime": "04:28:25.7900000",
      "EndTime": "04:28:26.6300000"
    }
  },
  {
    "TextLocation": {
      "Start": 186404,
      "End": 186407
    },
    "TimeRange": {
      "StartTime": "04:28:27.0500000",
      "EndTime": "04:28:27.3200000"
    }
  },
  {
    "TextLocation": {
      "Start": 186408,
      "End": 186412
    },
    "TimeRange": {
      "StartTime": "04:28:27.3200000",
      "EndTime": "04:28:27.5000000"
    }
  },
  {
    "TextLocation": {
      "Start": 186413,
      "End": 186415
    },
    "TimeRange": {
      "StartTime": "04:28:27.5000000",
      "EndTime": "04:28:27.5600000"
    }
  },
  {
    "TextLocation": {
      "Start": 186416,
      "End": 186423
    },
    "TimeRange": {
      "StartTime": "04:28:27.5600000",
      "EndTime": "04:28:28.0400000"
    }
  },
  {
    "TextLocation": {
      "Start": 186424,
      "End": 186428
    },
    "TimeRange": {
      "StartTime": "04:28:28.0400000",
      "EndTime": "04:28:28.5200000"
    }
  },
  {
    "TextLocation": {
      "Start": 186429,
      "End": 186432
    },
    "TimeRange": {
      "StartTime": "04:28:28.5200000",
      "EndTime": "04:28:28.5800000"
    }
  },
  {
    "TextLocation": {
      "Start": 186440,
      "End": 186443
    },
    "TimeRange": {
      "StartTime": "04:28:30.4400000",
      "EndTime": "04:28:30.7700000"
    }
  },
  {
    "TextLocation": {
      "Start": 186445,
      "End": 186448
    },
    "TimeRange": {
      "StartTime": "04:28:30.7700000",
      "EndTime": "04:28:30.8600000"
    }
  },
  {
    "TextLocation": {
      "Start": 186449,
      "End": 186458
    },
    "TimeRange": {
      "StartTime": "04:28:30.8600000",
      "EndTime": "04:28:31.4300000"
    }
  },
  {
    "TextLocation": {
      "Start": 186459,
      "End": 186461
    },
    "TimeRange": {
      "StartTime": "04:28:31.4300000",
      "EndTime": "04:28:31.8800000"
    }
  },
  {
    "TextLocation": {
      "Start": 186462,
      "End": 186466
    },
    "TimeRange": {
      "StartTime": "04:28:31.8800000",
      "EndTime": "04:28:32.4200000"
    }
  },
  {
    "TextLocation": {
      "Start": 186474,
      "End": 186477
    },
    "TimeRange": {
      "StartTime": "04:28:32.8400000",
      "EndTime": "04:28:33.0800000"
    }
  },
  {
    "TextLocation": {
      "Start": 186478,
      "End": 186483
    },
    "TimeRange": {
      "StartTime": "04:28:33.0800000",
      "EndTime": "04:28:33.3800000"
    }
  },
  {
    "TextLocation": {
      "Start": 186485,
      "End": 186487
    },
    "TimeRange": {
      "StartTime": "04:28:33.3800000",
      "EndTime": "04:28:33.4700000"
    }
  },
  {
    "TextLocation": {
      "Start": 186488,
      "End": 186492
    },
    "TimeRange": {
      "StartTime": "04:28:33.4700000",
      "EndTime": "04:28:33.6500000"
    }
  },
  {
    "TextLocation": {
      "Start": 186493,
      "End": 186495
    },
    "TimeRange": {
      "StartTime": "04:28:33.6500000",
      "EndTime": "04:28:33.7400000"
    }
  },
  {
    "TextLocation": {
      "Start": 186496,
      "End": 186499
    },
    "TimeRange": {
      "StartTime": "04:28:33.7400000",
      "EndTime": "04:28:34.2200000"
    }
  },
  {
    "TextLocation": {
      "Start": 186500,
      "End": 186504
    },
    "TimeRange": {
      "StartTime": "04:28:34.2200000",
      "EndTime": "04:28:34.5500000"
    }
  },
  {
    "TextLocation": {
      "Start": 186512,
      "End": 186515
    },
    "TimeRange": {
      "StartTime": "04:28:34.5800000",
      "EndTime": "04:28:35.0600000"
    }
  },
  {
    "TextLocation": {
      "Start": 186517,
      "End": 186519
    },
    "TimeRange": {
      "StartTime": "04:28:35.0600000",
      "EndTime": "04:28:35.2700000"
    }
  },
  {
    "TextLocation": {
      "Start": 186520,
      "End": 186522
    },
    "TimeRange": {
      "StartTime": "04:28:35.2700000",
      "EndTime": "04:28:35.7200000"
    }
  },
  {
    "TextLocation": {
      "Start": 186530,
      "End": 186533
    },
    "TimeRange": {
      "StartTime": "04:28:37.0900000",
      "EndTime": "04:28:37.3000000"
    }
  },
  {
    "TextLocation": {
      "Start": 186534,
      "End": 186539
    },
    "TimeRange": {
      "StartTime": "04:28:37.3000000",
      "EndTime": "04:28:37.6300000"
    }
  },
  {
    "TextLocation": {
      "Start": 186541,
      "End": 186545
    },
    "TimeRange": {
      "StartTime": "04:28:37.7500000",
      "EndTime": "04:28:37.8800000"
    }
  },
  {
    "TextLocation": {
      "Start": 186546,
      "End": 186548
    },
    "TimeRange": {
      "StartTime": "04:28:37.8800000",
      "EndTime": "04:28:37.9000000"
    }
  },
  {
    "TextLocation": {
      "Start": 186549,
      "End": 186556
    },
    "TimeRange": {
      "StartTime": "04:28:37.9600000",
      "EndTime": "04:28:38.2600000"
    }
  },
  {
    "TextLocation": {
      "Start": 186557,
      "End": 186565
    },
    "TimeRange": {
      "StartTime": "04:28:38.2600000",
      "EndTime": "04:28:38.6500000"
    }
  },
  {
    "TextLocation": {
      "Start": 186566,
      "End": 186570
    },
    "TimeRange": {
      "StartTime": "04:28:38.6500000",
      "EndTime": "04:28:38.7700000"
    }
  },
  {
    "TextLocation": {
      "Start": 186571,
      "End": 186574
    },
    "TimeRange": {
      "StartTime": "04:28:38.7700000",
      "EndTime": "04:28:38.9500000"
    }
  },
  {
    "TextLocation": {
      "Start": 186575,
      "End": 186577
    },
    "TimeRange": {
      "StartTime": "04:28:38.9500000",
      "EndTime": "04:28:39.0100000"
    }
  },
  {
    "TextLocation": {
      "Start": 186578,
      "End": 186580
    },
    "TimeRange": {
      "StartTime": "04:28:39.0100000",
      "EndTime": "04:28:39.1300000"
    }
  },
  {
    "TextLocation": {
      "Start": 186581,
      "End": 186585
    },
    "TimeRange": {
      "StartTime": "04:28:39.1300000",
      "EndTime": "04:28:39.3400000"
    }
  },
  {
    "TextLocation": {
      "Start": 186586,
      "End": 186590
    },
    "TimeRange": {
      "StartTime": "04:28:39.3400000",
      "EndTime": "04:28:39.4900000"
    }
  },
  {
    "TextLocation": {
      "Start": 186591,
      "End": 186594
    },
    "TimeRange": {
      "StartTime": "04:28:39.4900000",
      "EndTime": "04:28:39.5800000"
    }
  },
  {
    "TextLocation": {
      "Start": 186595,
      "End": 186601
    },
    "TimeRange": {
      "StartTime": "04:28:39.5800000",
      "EndTime": "04:28:39.9700000"
    }
  },
  {
    "TextLocation": {
      "Start": 186602,
      "End": 186604
    },
    "TimeRange": {
      "StartTime": "04:28:39.9700000",
      "EndTime": "04:28:40.1800000"
    }
  },
  {
    "TextLocation": {
      "Start": 186607,
      "End": 186610
    },
    "TimeRange": {
      "StartTime": "04:28:40.2100000",
      "EndTime": "04:28:40.8100000"
    }
  },
  {
    "TextLocation": {
      "Start": 186613,
      "End": 186615
    },
    "TimeRange": {
      "StartTime": "04:28:41.2900000",
      "EndTime": "04:28:41.5000000"
    }
  },
  {
    "TextLocation": {
      "Start": 186616,
      "End": 186617
    },
    "TimeRange": {
      "StartTime": "04:28:41.5000000",
      "EndTime": "04:28:41.5900000"
    }
  },
  {
    "TextLocation": {
      "Start": 186618,
      "End": 186622
    },
    "TimeRange": {
      "StartTime": "04:28:41.5900000",
      "EndTime": "04:28:41.7400000"
    }
  },
  {
    "TextLocation": {
      "Start": 186623,
      "End": 186625
    },
    "TimeRange": {
      "StartTime": "04:28:41.7400000",
      "EndTime": "04:28:41.8000000"
    }
  },
  {
    "TextLocation": {
      "Start": 186626,
      "End": 186628
    },
    "TimeRange": {
      "StartTime": "04:28:41.8000000",
      "EndTime": "04:28:41.9200000"
    }
  },
  {
    "TextLocation": {
      "Start": 186629,
      "End": 186633
    },
    "TimeRange": {
      "StartTime": "04:28:41.9200000",
      "EndTime": "04:28:42.1000000"
    }
  },
  {
    "TextLocation": {
      "Start": 186634,
      "End": 186635
    },
    "TimeRange": {
      "StartTime": "04:28:42.1000000",
      "EndTime": "04:28:42.1300000"
    }
  },
  {
    "TextLocation": {
      "Start": 186636,
      "End": 186639
    },
    "TimeRange": {
      "StartTime": "04:28:42.1300000",
      "EndTime": "04:28:42.3400000"
    }
  },
  {
    "TextLocation": {
      "Start": 186640,
      "End": 186648
    },
    "TimeRange": {
      "StartTime": "04:28:42.4900000",
      "EndTime": "04:28:42.9400000"
    }
  },
  {
    "TextLocation": {
      "Start": 186649,
      "End": 186654
    },
    "TimeRange": {
      "StartTime": "04:28:42.9400000",
      "EndTime": "04:28:43.2700000"
    }
  },
  {
    "TextLocation": {
      "Start": 186655,
      "End": 186658
    },
    "TimeRange": {
      "StartTime": "04:28:43.2700000",
      "EndTime": "04:28:43.3600000"
    }
  },
  {
    "TextLocation": {
      "Start": 186659,
      "End": 186664
    },
    "TimeRange": {
      "StartTime": "04:28:43.3600000",
      "EndTime": "04:28:43.6000000"
    }
  },
  {
    "TextLocation": {
      "Start": 186665,
      "End": 186669
    },
    "TimeRange": {
      "StartTime": "04:28:43.6000000",
      "EndTime": "04:28:43.7800000"
    }
  },
  {
    "TextLocation": {
      "Start": 186670,
      "End": 186674
    },
    "TimeRange": {
      "StartTime": "04:28:43.7800000",
      "EndTime": "04:28:44.2600000"
    }
  },
  {
    "TextLocation": {
      "Start": 186675,
      "End": 186678
    },
    "TimeRange": {
      "StartTime": "04:28:44.5900000",
      "EndTime": "04:28:46.1500000"
    }
  },
  {
    "TextLocation": {
      "Start": 186681,
      "End": 186684
    },
    "TimeRange": {
      "StartTime": "04:28:46.3300000",
      "EndTime": "04:28:46.6700000"
    }
  },
  {
    "TextLocation": {
      "Start": 186685,
      "End": 186688
    },
    "TimeRange": {
      "StartTime": "04:28:46.6700000",
      "EndTime": "04:28:46.8400000"
    }
  },
  {
    "TextLocation": {
      "Start": 186689,
      "End": 186692
    },
    "TimeRange": {
      "StartTime": "04:28:46.8400000",
      "EndTime": "04:28:47.0200000"
    }
  },
  {
    "TextLocation": {
      "Start": 186693,
      "End": 186699
    },
    "TimeRange": {
      "StartTime": "04:28:47.0200000",
      "EndTime": "04:28:47.5900000"
    }
  },
  {
    "TextLocation": {
      "Start": 186700,
      "End": 186702
    },
    "TimeRange": {
      "StartTime": "04:28:47.5900000",
      "EndTime": "04:28:47.7100000"
    }
  },
  {
    "TextLocation": {
      "Start": 186703,
      "End": 186707
    },
    "TimeRange": {
      "StartTime": "04:28:47.7100000",
      "EndTime": "04:28:47.9500000"
    }
  },
  {
    "TextLocation": {
      "Start": 186708,
      "End": 186715
    },
    "TimeRange": {
      "StartTime": "04:28:47.9500000",
      "EndTime": "04:28:48.6700000"
    }
  },
  {
    "TextLocation": {
      "Start": 186723,
      "End": 186726
    },
    "TimeRange": {
      "StartTime": "04:28:50.9900000",
      "EndTime": "04:28:51.5000000"
    }
  },
  {
    "TextLocation": {
      "Start": 186727,
      "End": 186734
    },
    "TimeRange": {
      "StartTime": "04:28:51.5000000",
      "EndTime": "04:28:53.6900000"
    }
  },
  {
    "TextLocation": {
      "Start": 186737,
      "End": 186743
    },
    "TimeRange": {
      "StartTime": "04:28:53.8100000",
      "EndTime": "04:28:54.1400000"
    }
  },
  {
    "TextLocation": {
      "Start": 186744,
      "End": 186747
    },
    "TimeRange": {
      "StartTime": "04:28:54.1400000",
      "EndTime": "04:28:54.4100000"
    }
  },
  {
    "TextLocation": {
      "Start": 186748,
      "End": 186756
    },
    "TimeRange": {
      "StartTime": "04:28:54.4100000",
      "EndTime": "04:28:54.6600000"
    }
  },
  {
    "TextLocation": {
      "Start": 186757,
      "End": 186759
    },
    "TimeRange": {
      "StartTime": "04:28:54.6600000",
      "EndTime": "04:28:54.7100000"
    }
  },
  {
    "TextLocation": {
      "Start": 186760,
      "End": 186764
    },
    "TimeRange": {
      "StartTime": "04:28:54.7100000",
      "EndTime": "04:28:55.1600000"
    }
  },
  {
    "TextLocation": {
      "Start": 186772,
      "End": 186775
    },
    "TimeRange": {
      "StartTime": "04:28:55.7300000",
      "EndTime": "04:28:56"
    }
  },
  {
    "TextLocation": {
      "Start": 186776,
      "End": 186778
    },
    "TimeRange": {
      "StartTime": "04:28:56",
      "EndTime": "04:28:56.0900000"
    }
  },
  {
    "TextLocation": {
      "Start": 186779,
      "End": 186782
    },
    "TimeRange": {
      "StartTime": "04:28:56.0900000",
      "EndTime": "04:28:56.2400000"
    }
  },
  {
    "TextLocation": {
      "Start": 186783,
      "End": 186787
    },
    "TimeRange": {
      "StartTime": "04:28:56.2400000",
      "EndTime": "04:28:56.4500000"
    }
  },
  {
    "TextLocation": {
      "Start": 186788,
      "End": 186791
    },
    "TimeRange": {
      "StartTime": "04:28:56.4500000",
      "EndTime": "04:28:56.5700000"
    }
  },
  {
    "TextLocation": {
      "Start": 186792,
      "End": 186801
    },
    "TimeRange": {
      "StartTime": "04:28:56.5700000",
      "EndTime": "04:28:57.0500000"
    }
  },
  {
    "TextLocation": {
      "Start": 186802,
      "End": 186804
    },
    "TimeRange": {
      "StartTime": "04:28:57.0500000",
      "EndTime": "04:28:57.1700000"
    }
  },
  {
    "TextLocation": {
      "Start": 186805,
      "End": 186808
    },
    "TimeRange": {
      "StartTime": "04:28:57.1700000",
      "EndTime": "04:28:57.3800000"
    }
  },
  {
    "TextLocation": {
      "Start": 186809,
      "End": 186815
    },
    "TimeRange": {
      "StartTime": "04:28:57.3800000",
      "EndTime": "04:28:57.9000000"
    }
  },
  {
    "TextLocation": {
      "Start": 186818,
      "End": 186821
    },
    "TimeRange": {
      "StartTime": "04:28:57.9300000",
      "EndTime": "04:28:57.9900000"
    }
  },
  {
    "TextLocation": {
      "Start": 186822,
      "End": 186829
    },
    "TimeRange": {
      "StartTime": "04:28:58.4000000",
      "EndTime": "04:28:58.9700000"
    }
  },
  {
    "TextLocation": {
      "Start": 186837,
      "End": 186840
    },
    "TimeRange": {
      "StartTime": "04:28:58.9700000",
      "EndTime": "04:28:59.5400000"
    }
  },
  {
    "TextLocation": {
      "Start": 186848,
      "End": 186851
    },
    "TimeRange": {
      "StartTime": "04:29:00.2300000",
      "EndTime": "04:29:00.5300000"
    }
  },
  {
    "TextLocation": {
      "Start": 186852,
      "End": 186856
    },
    "TimeRange": {
      "StartTime": "04:29:00.5300000",
      "EndTime": "04:29:00.7400000"
    }
  },
  {
    "TextLocation": {
      "Start": 186857,
      "End": 186861
    },
    "TimeRange": {
      "StartTime": "04:29:00.7400000",
      "EndTime": "04:29:01.1300000"
    }
  },
  {
    "TextLocation": {
      "Start": 186862,
      "End": 186864
    },
    "TimeRange": {
      "StartTime": "04:29:01.1300000",
      "EndTime": "04:29:01.2500000"
    }
  },
  {
    "TextLocation": {
      "Start": 186872,
      "End": 186875
    },
    "TimeRange": {
      "StartTime": "04:29:02.6400000",
      "EndTime": "04:29:02.9100000"
    }
  },
  {
    "TextLocation": {
      "Start": 186876,
      "End": 186880
    },
    "TimeRange": {
      "StartTime": "04:29:02.9100000",
      "EndTime": "04:29:03.9000000"
    }
  },
  {
    "TextLocation": {
      "Start": 186881,
      "End": 186883
    },
    "TimeRange": {
      "StartTime": "04:29:03.9000000",
      "EndTime": "04:29:04.0800000"
    }
  },
  {
    "TextLocation": {
      "Start": 186884,
      "End": 186887
    },
    "TimeRange": {
      "StartTime": "04:29:04.0800000",
      "EndTime": "04:29:05.7600000"
    }
  },
  {
    "TextLocation": {
      "Start": 186895,
      "End": 186898
    },
    "TimeRange": {
      "StartTime": "04:29:07.2800000",
      "EndTime": "04:29:08.1500000"
    }
  },
  {
    "TextLocation": {
      "Start": 186899,
      "End": 186901
    },
    "TimeRange": {
      "StartTime": "04:29:08.9000000",
      "EndTime": "04:29:09.0200000"
    }
  },
  {
    "TextLocation": {
      "Start": 186902,
      "End": 186904
    },
    "TimeRange": {
      "StartTime": "04:29:09.0200000",
      "EndTime": "04:29:09.2000000"
    }
  },
  {
    "TextLocation": {
      "Start": 186905,
      "End": 186908
    },
    "TimeRange": {
      "StartTime": "04:29:09.2000000",
      "EndTime": "04:29:10.1300000"
    }
  },
  {
    "TextLocation": {
      "Start": 186909,
      "End": 186911
    },
    "TimeRange": {
      "StartTime": "04:29:10.1300000",
      "EndTime": "04:29:10.3100000"
    }
  },
  {
    "TextLocation": {
      "Start": 186912,
      "End": 186916
    },
    "TimeRange": {
      "StartTime": "04:29:10.3100000",
      "EndTime": "04:29:10.8300000"
    }
  },
  {
    "TextLocation": {
      "Start": 186917,
      "End": 186921
    },
    "TimeRange": {
      "StartTime": "04:29:10.8300000",
      "EndTime": "04:29:11.3600000"
    }
  },
  {
    "TextLocation": {
      "Start": 186922,
      "End": 186924
    },
    "TimeRange": {
      "StartTime": "04:29:11.3600000",
      "EndTime": "04:29:11.4200000"
    }
  },
  {
    "TextLocation": {
      "Start": 186925,
      "End": 186933
    },
    "TimeRange": {
      "StartTime": "04:29:11.4200000",
      "EndTime": "04:29:11.7500000"
    }
  },
  {
    "TextLocation": {
      "Start": 186934,
      "End": 186940
    },
    "TimeRange": {
      "StartTime": "04:29:11.7500000",
      "EndTime": "04:29:12.0200000"
    }
  },
  {
    "TextLocation": {
      "Start": 186948,
      "End": 186951
    },
    "TimeRange": {
      "StartTime": "04:29:12.1400000",
      "EndTime": "04:29:12.8000000"
    }
  },
  {
    "TextLocation": {
      "Start": 186959,
      "End": 186962
    },
    "TimeRange": {
      "StartTime": "04:29:13.3100000",
      "EndTime": "04:29:13.4900000"
    }
  },
  {
    "TextLocation": {
      "Start": 186963,
      "End": 186967
    },
    "TimeRange": {
      "StartTime": "04:29:13.4900000",
      "EndTime": "04:29:13.7000000"
    }
  },
  {
    "TextLocation": {
      "Start": 186968,
      "End": 186969
    },
    "TimeRange": {
      "StartTime": "04:29:13.7000000",
      "EndTime": "04:29:13.7900000"
    }
  },
  {
    "TextLocation": {
      "Start": 186970,
      "End": 186974
    },
    "TimeRange": {
      "StartTime": "04:29:13.7900000",
      "EndTime": "04:29:14.2100000"
    }
  },
  {
    "TextLocation": {
      "Start": 186976,
      "End": 186977
    },
    "TimeRange": {
      "StartTime": "04:29:14.2100000",
      "EndTime": "04:29:14.2700000"
    }
  },
  {
    "TextLocation": {
      "Start": 186978,
      "End": 186985
    },
    "TimeRange": {
      "StartTime": "04:29:14.2700000",
      "EndTime": "04:29:14.6600000"
    }
  },
  {
    "TextLocation": {
      "Start": 186986,
      "End": 186988
    },
    "TimeRange": {
      "StartTime": "04:29:14.6600000",
      "EndTime": "04:29:14.8100000"
    }
  },
  {
    "TextLocation": {
      "Start": 186989,
      "End": 186998
    },
    "TimeRange": {
      "StartTime": "04:29:14.8100000",
      "EndTime": "04:29:15.1400000"
    }
  },
  {
    "TextLocation": {
      "Start": 186999,
      "End": 187003
    },
    "TimeRange": {
      "StartTime": "04:29:15.1400000",
      "EndTime": "04:29:15.3900000"
    }
  },
  {
    "TextLocation": {
      "Start": 187011,
      "End": 187015
    },
    "TimeRange": {
      "StartTime": "04:29:17.7000000",
      "EndTime": "04:29:17.9700000"
    }
  },
  {
    "TextLocation": {
      "Start": 187016,
      "End": 187017
    },
    "TimeRange": {
      "StartTime": "04:29:17.9700000",
      "EndTime": "04:29:18.0300000"
    }
  },
  {
    "TextLocation": {
      "Start": 187018,
      "End": 187023
    },
    "TimeRange": {
      "StartTime": "04:29:18.0300000",
      "EndTime": "04:29:18.2900000"
    }
  },
  {
    "TextLocation": {
      "Start": 187024,
      "End": 187026
    },
    "TimeRange": {
      "StartTime": "04:29:18.3000000",
      "EndTime": "04:29:18.3600000"
    }
  },
  {
    "TextLocation": {
      "Start": 187027,
      "End": 187030
    },
    "TimeRange": {
      "StartTime": "04:29:18.3600000",
      "EndTime": "04:29:18.4500000"
    }
  },
  {
    "TextLocation": {
      "Start": 187031,
      "End": 187036
    },
    "TimeRange": {
      "StartTime": "04:29:18.4500000",
      "EndTime": "04:29:19.0200000"
    }
  },
  {
    "TextLocation": {
      "Start": 187044,
      "End": 187046
    },
    "TimeRange": {
      "StartTime": "04:29:20.3100000",
      "EndTime": "04:29:20.7000000"
    }
  },
  {
    "TextLocation": {
      "Start": 187047,
      "End": 187050
    },
    "TimeRange": {
      "StartTime": "04:29:21.3600000",
      "EndTime": "04:29:21.4800000"
    }
  },
  {
    "TextLocation": {
      "Start": 187051,
      "End": 187056
    },
    "TimeRange": {
      "StartTime": "04:29:21.4800000",
      "EndTime": "04:29:21.7300000"
    }
  },
  {
    "TextLocation": {
      "Start": 187057,
      "End": 187061
    },
    "TimeRange": {
      "StartTime": "04:29:21.7300000",
      "EndTime": "04:29:21.8200000"
    }
  },
  {
    "TextLocation": {
      "Start": 187062,
      "End": 187065
    },
    "TimeRange": {
      "StartTime": "04:29:21.8200000",
      "EndTime": "04:29:21.9000000"
    }
  },
  {
    "TextLocation": {
      "Start": 187066,
      "End": 187073
    },
    "TimeRange": {
      "StartTime": "04:29:21.9000000",
      "EndTime": "04:29:22.2000000"
    }
  },
  {
    "TextLocation": {
      "Start": 187074,
      "End": 187077
    },
    "TimeRange": {
      "StartTime": "04:29:22.2000000",
      "EndTime": "04:29:22.2900000"
    }
  },
  {
    "TextLocation": {
      "Start": 187078,
      "End": 187082
    },
    "TimeRange": {
      "StartTime": "04:29:22.2900000",
      "EndTime": "04:29:22.5900000"
    }
  },
  {
    "TextLocation": {
      "Start": 187083,
      "End": 187086
    },
    "TimeRange": {
      "StartTime": "04:29:22.5900000",
      "EndTime": "04:29:23.0700000"
    }
  },
  {
    "TextLocation": {
      "Start": 187089,
      "End": 187092
    },
    "TimeRange": {
      "StartTime": "04:29:23.0700000",
      "EndTime": "04:29:23.2100000"
    }
  },
  {
    "TextLocation": {
      "Start": 187093,
      "End": 187099
    },
    "TimeRange": {
      "StartTime": "04:29:23.2200000",
      "EndTime": "04:29:23.4000000"
    }
  },
  {
    "TextLocation": {
      "Start": 187100,
      "End": 187103
    },
    "TimeRange": {
      "StartTime": "04:29:23.4000000",
      "EndTime": "04:29:23.5200000"
    }
  },
  {
    "TextLocation": {
      "Start": 187104,
      "End": 187111
    },
    "TimeRange": {
      "StartTime": "04:29:23.5200000",
      "EndTime": "04:29:23.9400000"
    }
  },
  {
    "TextLocation": {
      "Start": 187119,
      "End": 187124
    },
    "TimeRange": {
      "StartTime": "04:29:24.6300000",
      "EndTime": "04:29:24.9300000"
    }
  },
  {
    "TextLocation": {
      "Start": 187125,
      "End": 187128
    },
    "TimeRange": {
      "StartTime": "04:29:24.9300000",
      "EndTime": "04:29:25.1700000"
    }
  },
  {
    "TextLocation": {
      "Start": 187129,
      "End": 187133
    },
    "TimeRange": {
      "StartTime": "04:29:25.1700000",
      "EndTime": "04:29:25.5000000"
    }
  },
  {
    "TextLocation": {
      "Start": 187134,
      "End": 187137
    },
    "TimeRange": {
      "StartTime": "04:29:25.5000000",
      "EndTime": "04:29:26.0700000"
    }
  },
  {
    "TextLocation": {
      "Start": 187138,
      "End": 187145
    },
    "TimeRange": {
      "StartTime": "04:29:26.1000000",
      "EndTime": "04:29:26.5200000"
    }
  },
  {
    "TextLocation": {
      "Start": 187146,
      "End": 187150
    },
    "TimeRange": {
      "StartTime": "04:29:26.5200000",
      "EndTime": "04:29:27.0300000"
    }
  },
  {
    "TextLocation": {
      "Start": 187158,
      "End": 187161
    },
    "TimeRange": {
      "StartTime": "04:29:27.5400000",
      "EndTime": "04:29:27.6900000"
    }
  },
  {
    "TextLocation": {
      "Start": 187162,
      "End": 187166
    },
    "TimeRange": {
      "StartTime": "04:29:27.6900000",
      "EndTime": "04:29:27.8400000"
    }
  },
  {
    "TextLocation": {
      "Start": 187167,
      "End": 187170
    },
    "TimeRange": {
      "StartTime": "04:29:27.8400000",
      "EndTime": "04:29:27.9900000"
    }
  },
  {
    "TextLocation": {
      "Start": 187171,
      "End": 187175
    },
    "TimeRange": {
      "StartTime": "04:29:27.9900000",
      "EndTime": "04:29:28.2000000"
    }
  },
  {
    "TextLocation": {
      "Start": 187176,
      "End": 187178
    },
    "TimeRange": {
      "StartTime": "04:29:28.2000000",
      "EndTime": "04:29:28.5900000"
    }
  },
  {
    "TextLocation": {
      "Start": 187179,
      "End": 187186
    },
    "TimeRange": {
      "StartTime": "04:29:28.5900000",
      "EndTime": "04:29:29.0700000"
    }
  },
  {
    "TextLocation": {
      "Start": 187187,
      "End": 187188
    },
    "TimeRange": {
      "StartTime": "04:29:29.0700000",
      "EndTime": "04:29:29.1600000"
    }
  },
  {
    "TextLocation": {
      "Start": 187189,
      "End": 187195
    },
    "TimeRange": {
      "StartTime": "04:29:29.1600000",
      "EndTime": "04:29:29.5200000"
    }
  },
  {
    "TextLocation": {
      "Start": 187196,
      "End": 187203
    },
    "TimeRange": {
      "StartTime": "04:29:29.5200000",
      "EndTime": "04:29:29.8500000"
    }
  },
  {
    "TextLocation": {
      "Start": 187204,
      "End": 187206
    },
    "TimeRange": {
      "StartTime": "04:29:29.8500000",
      "EndTime": "04:29:29.9700000"
    }
  },
  {
    "TextLocation": {
      "Start": 187207,
      "End": 187210
    },
    "TimeRange": {
      "StartTime": "04:29:29.9700000",
      "EndTime": "04:29:30.0600000"
    }
  },
  {
    "TextLocation": {
      "Start": 187211,
      "End": 187218
    },
    "TimeRange": {
      "StartTime": "04:29:30.0600000",
      "EndTime": "04:29:30.5100000"
    }
  },
  {
    "TextLocation": {
      "Start": 187219,
      "End": 187221
    },
    "TimeRange": {
      "StartTime": "04:29:30.5100000",
      "EndTime": "04:29:30.6600000"
    }
  },
  {
    "TextLocation": {
      "Start": 187222,
      "End": 187225
    },
    "TimeRange": {
      "StartTime": "04:29:30.6600000",
      "EndTime": "04:29:30.9000000"
    }
  },
  {
    "TextLocation": {
      "Start": 187226,
      "End": 187228
    },
    "TimeRange": {
      "StartTime": "04:29:30.9000000",
      "EndTime": "04:29:31.0200000"
    }
  },
  {
    "TextLocation": {
      "Start": 187229,
      "End": 187233
    },
    "TimeRange": {
      "StartTime": "04:29:31.0200000",
      "EndTime": "04:29:31.1700000"
    }
  },
  {
    "TextLocation": {
      "Start": 187234,
      "End": 187239
    },
    "TimeRange": {
      "StartTime": "04:29:31.1700000",
      "EndTime": "04:29:31.6000000"
    }
  },
  {
    "TextLocation": {
      "Start": 187247,
      "End": 187250
    },
    "TimeRange": {
      "StartTime": "04:29:31.6200000",
      "EndTime": "04:29:32.2200000"
    }
  },
  {
    "TextLocation": {
      "Start": 187258,
      "End": 187261
    },
    "TimeRange": {
      "StartTime": "04:29:32.3400000",
      "EndTime": "04:29:32.4500000"
    }
  },
  {
    "TextLocation": {
      "Start": 187262,
      "End": 187265
    },
    "TimeRange": {
      "StartTime": "04:29:32.4600000",
      "EndTime": "04:29:32.5500000"
    }
  },
  {
    "TextLocation": {
      "Start": 187266,
      "End": 187271
    },
    "TimeRange": {
      "StartTime": "04:29:32.5500000",
      "EndTime": "04:29:32.6700000"
    }
  },
  {
    "TextLocation": {
      "Start": 187272,
      "End": 187274
    },
    "TimeRange": {
      "StartTime": "04:29:32.6700000",
      "EndTime": "04:29:32.7300000"
    }
  },
  {
    "TextLocation": {
      "Start": 187275,
      "End": 187279
    },
    "TimeRange": {
      "StartTime": "04:29:32.7300000",
      "EndTime": "04:29:32.9100000"
    }
  },
  {
    "TextLocation": {
      "Start": 187280,
      "End": 187283
    },
    "TimeRange": {
      "StartTime": "04:29:32.9100000",
      "EndTime": "04:29:33.0300000"
    }
  },
  {
    "TextLocation": {
      "Start": 187284,
      "End": 187290
    },
    "TimeRange": {
      "StartTime": "04:29:33.0300000",
      "EndTime": "04:29:33.2100000"
    }
  },
  {
    "TextLocation": {
      "Start": 187291,
      "End": 187295
    },
    "TimeRange": {
      "StartTime": "04:29:33.2100000",
      "EndTime": "04:29:33.3600000"
    }
  },
  {
    "TextLocation": {
      "Start": 187296,
      "End": 187302
    },
    "TimeRange": {
      "StartTime": "04:29:33.3600000",
      "EndTime": "04:29:33.5700000"
    }
  },
  {
    "TextLocation": {
      "Start": 187303,
      "End": 187305
    },
    "TimeRange": {
      "StartTime": "04:29:33.5700000",
      "EndTime": "04:29:33.6900000"
    }
  },
  {
    "TextLocation": {
      "Start": 187306,
      "End": 187313
    },
    "TimeRange": {
      "StartTime": "04:29:33.9600000",
      "EndTime": "04:29:34.3200000"
    }
  },
  {
    "TextLocation": {
      "Start": 187314,
      "End": 187316
    },
    "TimeRange": {
      "StartTime": "04:29:34.3300000",
      "EndTime": "04:29:35.2500000"
    }
  },
  {
    "TextLocation": {
      "Start": 187319,
      "End": 187323
    },
    "TimeRange": {
      "StartTime": "04:29:37.4800000",
      "EndTime": "04:29:37.6000000"
    }
  },
  {
    "TextLocation": {
      "Start": 187324,
      "End": 187327
    },
    "TimeRange": {
      "StartTime": "04:29:37.6000000",
      "EndTime": "04:29:37.6600000"
    }
  },
  {
    "TextLocation": {
      "Start": 187328,
      "End": 187332
    },
    "TimeRange": {
      "StartTime": "04:29:37.6600000",
      "EndTime": "04:29:37.8700000"
    }
  },
  {
    "TextLocation": {
      "Start": 187333,
      "End": 187335
    },
    "TimeRange": {
      "StartTime": "04:29:37.8700000",
      "EndTime": "04:29:37.9600000"
    }
  },
  {
    "TextLocation": {
      "Start": 187336,
      "End": 187340
    },
    "TimeRange": {
      "StartTime": "04:29:37.9600000",
      "EndTime": "04:29:38.1400000"
    }
  },
  {
    "TextLocation": {
      "Start": 187341,
      "End": 187345
    },
    "TimeRange": {
      "StartTime": "04:29:38.1400000",
      "EndTime": "04:29:38.5300000"
    }
  },
  {
    "TextLocation": {
      "Start": 187346,
      "End": 187352
    },
    "TimeRange": {
      "StartTime": "04:29:39.1900000",
      "EndTime": "04:29:39.5200000"
    }
  },
  {
    "TextLocation": {
      "Start": 187353,
      "End": 187361
    },
    "TimeRange": {
      "StartTime": "04:29:39.5200000",
      "EndTime": "04:29:40.2700000"
    }
  },
  {
    "TextLocation": {
      "Start": 187364,
      "End": 187367
    },
    "TimeRange": {
      "StartTime": "04:29:40.8100000",
      "EndTime": "04:29:40.9500000"
    }
  },
  {
    "TextLocation": {
      "Start": 187368,
      "End": 187370
    },
    "TimeRange": {
      "StartTime": "04:29:40.9600000",
      "EndTime": "04:29:41.0500000"
    }
  },
  {
    "TextLocation": {
      "Start": 187371,
      "End": 187375
    },
    "TimeRange": {
      "StartTime": "04:29:41.0500000",
      "EndTime": "04:29:41.2000000"
    }
  },
  {
    "TextLocation": {
      "Start": 187376,
      "End": 187379
    },
    "TimeRange": {
      "StartTime": "04:29:41.2000000",
      "EndTime": "04:29:41.3200000"
    }
  },
  {
    "TextLocation": {
      "Start": 187380,
      "End": 187387
    },
    "TimeRange": {
      "StartTime": "04:29:41.3200000",
      "EndTime": "04:29:41.6800000"
    }
  },
  {
    "TextLocation": {
      "Start": 187388,
      "End": 187392
    },
    "TimeRange": {
      "StartTime": "04:29:41.6800000",
      "EndTime": "04:29:41.8300000"
    }
  },
  {
    "TextLocation": {
      "Start": 187393,
      "End": 187395
    },
    "TimeRange": {
      "StartTime": "04:29:41.8300000",
      "EndTime": "04:29:41.9500000"
    }
  },
  {
    "TextLocation": {
      "Start": 187396,
      "End": 187399
    },
    "TimeRange": {
      "StartTime": "04:29:41.9500000",
      "EndTime": "04:29:42.1000000"
    }
  },
  {
    "TextLocation": {
      "Start": 187400,
      "End": 187410
    },
    "TimeRange": {
      "StartTime": "04:29:42.1000000",
      "EndTime": "04:29:42.6100000"
    }
  },
  {
    "TextLocation": {
      "Start": 187411,
      "End": 187415
    },
    "TimeRange": {
      "StartTime": "04:29:42.6100000",
      "EndTime": "04:29:42.7300000"
    }
  },
  {
    "TextLocation": {
      "Start": 187416,
      "End": 187420
    },
    "TimeRange": {
      "StartTime": "04:29:42.7300000",
      "EndTime": "04:29:42.8800000"
    }
  },
  {
    "TextLocation": {
      "Start": 187421,
      "End": 187425
    },
    "TimeRange": {
      "StartTime": "04:29:42.8800000",
      "EndTime": "04:29:43.1800000"
    }
  },
  {
    "TextLocation": {
      "Start": 187426,
      "End": 187433
    },
    "TimeRange": {
      "StartTime": "04:29:43.1800000",
      "EndTime": "04:29:43.5400000"
    }
  },
  {
    "TextLocation": {
      "Start": 187434,
      "End": 187436
    },
    "TimeRange": {
      "StartTime": "04:29:43.5400000",
      "EndTime": "04:29:43.6800000"
    }
  },
  {
    "TextLocation": {
      "Start": 187437,
      "End": 187440
    },
    "TimeRange": {
      "StartTime": "04:29:43.7000000",
      "EndTime": "04:29:44.4100000"
    }
  },
  {
    "TextLocation": {
      "Start": 187448,
      "End": 187451
    },
    "TimeRange": {
      "StartTime": "04:29:44.5000000",
      "EndTime": "04:29:45.1300000"
    }
  },
  {
    "TextLocation": {
      "Start": 187459,
      "End": 187462
    },
    "TimeRange": {
      "StartTime": "04:29:46.6500000",
      "EndTime": "04:29:47.0700000"
    }
  },
  {
    "TextLocation": {
      "Start": 187463,
      "End": 187468
    },
    "TimeRange": {
      "StartTime": "04:29:47.0700000",
      "EndTime": "04:29:47.3700000"
    }
  },
  {
    "TextLocation": {
      "Start": 187469,
      "End": 187473
    },
    "TimeRange": {
      "StartTime": "04:29:47.3700000",
      "EndTime": "04:29:47.7000000"
    }
  },
  {
    "TextLocation": {
      "Start": 187474,
      "End": 187476
    },
    "TimeRange": {
      "StartTime": "04:29:47.7000000",
      "EndTime": "04:29:47.9100000"
    }
  },
  {
    "TextLocation": {
      "Start": 187477,
      "End": 187481
    },
    "TimeRange": {
      "StartTime": "04:29:47.9100000",
      "EndTime": "04:29:48.1200000"
    }
  },
  {
    "TextLocation": {
      "Start": 187482,
      "End": 187486
    },
    "TimeRange": {
      "StartTime": "04:29:48.1200000",
      "EndTime": "04:29:48.4500000"
    }
  },
  {
    "TextLocation": {
      "Start": 187487,
      "End": 187494
    },
    "TimeRange": {
      "StartTime": "04:29:48.4500000",
      "EndTime": "04:29:48.8400000"
    }
  },
  {
    "TextLocation": {
      "Start": 187495,
      "End": 187503
    },
    "TimeRange": {
      "StartTime": "04:29:48.8400000",
      "EndTime": "04:29:49.7100000"
    }
  },
  {
    "TextLocation": {
      "Start": 187505,
      "End": 187508
    },
    "TimeRange": {
      "StartTime": "04:29:50.0400000",
      "EndTime": "04:29:50.2200000"
    }
  },
  {
    "TextLocation": {
      "Start": 187509,
      "End": 187512
    },
    "TimeRange": {
      "StartTime": "04:29:50.2200000",
      "EndTime": "04:29:50.3400000"
    }
  },
  {
    "TextLocation": {
      "Start": 187513,
      "End": 187517
    },
    "TimeRange": {
      "StartTime": "04:29:50.3400000",
      "EndTime": "04:29:50.5200000"
    }
  },
  {
    "TextLocation": {
      "Start": 187518,
      "End": 187521
    },
    "TimeRange": {
      "StartTime": "04:29:50.5200000",
      "EndTime": "04:29:50.6100000"
    }
  },
  {
    "TextLocation": {
      "Start": 187522,
      "End": 187526
    },
    "TimeRange": {
      "StartTime": "04:29:50.6100000",
      "EndTime": "04:29:50.8800000"
    }
  },
  {
    "TextLocation": {
      "Start": 187527,
      "End": 187529
    },
    "TimeRange": {
      "StartTime": "04:29:50.8800000",
      "EndTime": "04:29:50.9700000"
    }
  },
  {
    "TextLocation": {
      "Start": 187530,
      "End": 187535
    },
    "TimeRange": {
      "StartTime": "04:29:50.9700000",
      "EndTime": "04:29:51.1700000"
    }
  },
  {
    "TextLocation": {
      "Start": 187543,
      "End": 187547
    },
    "TimeRange": {
      "StartTime": "04:29:56.0400000",
      "EndTime": "04:29:56.4900000"
    }
  },
  {
    "TextLocation": {
      "Start": 187548,
      "End": 187556
    },
    "TimeRange": {
      "StartTime": "04:29:56.4900000",
      "EndTime": "04:29:56.8500000"
    }
  },
  {
    "TextLocation": {
      "Start": 187557,
      "End": 187563
    },
    "TimeRange": {
      "StartTime": "04:29:56.8500000",
      "EndTime": "04:29:57.8100000"
    }
  },
  {
    "TextLocation": {
      "Start": 187566,
      "End": 187574
    },
    "TimeRange": {
      "StartTime": "04:29:58.1400000",
      "EndTime": "04:29:59.1600000"
    }
  },
  {
    "TextLocation": {
      "Start": 187577,
      "End": 187578
    },
    "TimeRange": {
      "StartTime": "04:29:59.1600000",
      "EndTime": "04:29:59.5200000"
    }
  },
  {
    "TextLocation": {
      "Start": 187579,
      "End": 187583
    },
    "TimeRange": {
      "StartTime": "04:29:59.5200000",
      "EndTime": "04:29:59.8500000"
    }
  },
  {
    "TextLocation": {
      "Start": 187584,
      "End": 187587
    },
    "TimeRange": {
      "StartTime": "04:29:59.8500000",
      "EndTime": "04:30:00.4800000"
    }
  },
  {
    "TextLocation": {
      "Start": 187590,
      "End": 187598
    },
    "TimeRange": {
      "StartTime": "04:30:02.9000000",
      "EndTime": "04:30:03.6800000"
    }
  },
  {
    "TextLocation": {
      "Start": 187599,
      "End": 187601
    },
    "TimeRange": {
      "StartTime": "04:30:03.7100000",
      "EndTime": "04:30:03.9200000"
    }
  },
  {
    "TextLocation": {
      "Start": 187602,
      "End": 187610
    },
    "TimeRange": {
      "StartTime": "04:30:03.9200000",
      "EndTime": "04:30:04.3100000"
    }
  },
  {
    "TextLocation": {
      "Start": 187611,
      "End": 187617
    },
    "TimeRange": {
      "StartTime": "04:30:04.3100000",
      "EndTime": "04:30:04.9400000"
    }
  },
  {
    "TextLocation": {
      "Start": 187618,
      "End": 187622
    },
    "TimeRange": {
      "StartTime": "04:30:04.9400000",
      "EndTime": "04:30:05.4200000"
    }
  },
  {
    "TextLocation": {
      "Start": 187623,
      "End": 187628
    },
    "TimeRange": {
      "StartTime": "04:30:05.4200000",
      "EndTime": "04:30:05.7200000"
    }
  },
  {
    "TextLocation": {
      "Start": 187631,
      "End": 187632
    },
    "TimeRange": {
      "StartTime": "04:30:05.7200000",
      "EndTime": "04:30:05.8700000"
    }
  },
  {
    "TextLocation": {
      "Start": 187633,
      "End": 187636
    },
    "TimeRange": {
      "StartTime": "04:30:05.8700000",
      "EndTime": "04:30:06.1400000"
    }
  },
  {
    "TextLocation": {
      "Start": 187637,
      "End": 187642
    },
    "TimeRange": {
      "StartTime": "04:30:06.1400000",
      "EndTime": "04:30:06.5300000"
    }
  },
  {
    "TextLocation": {
      "Start": 187643,
      "End": 187644
    },
    "TimeRange": {
      "StartTime": "04:30:06.5300000",
      "EndTime": "04:30:06.9200000"
    }
  },
  {
    "TextLocation": {
      "Start": 187645,
      "End": 187648
    },
    "TimeRange": {
      "StartTime": "04:30:07.1600000",
      "EndTime": "04:30:07.4900000"
    }
  },
  {
    "TextLocation": {
      "Start": 187649,
      "End": 187651
    },
    "TimeRange": {
      "StartTime": "04:30:07.4900000",
      "EndTime": "04:30:07.6400000"
    }
  },
  {
    "TextLocation": {
      "Start": 187652,
      "End": 187655
    },
    "TimeRange": {
      "StartTime": "04:30:07.6400000",
      "EndTime": "04:30:07.7600000"
    }
  },
  {
    "TextLocation": {
      "Start": 187656,
      "End": 187661
    },
    "TimeRange": {
      "StartTime": "04:30:07.7600000",
      "EndTime": "04:30:08.4800000"
    }
  },
  {
    "TextLocation": {
      "Start": 187662,
      "End": 187665
    },
    "TimeRange": {
      "StartTime": "04:30:08.4800000",
      "EndTime": "04:30:08.9000000"
    }
  },
  {
    "TextLocation": {
      "Start": 187666,
      "End": 187673
    },
    "TimeRange": {
      "StartTime": "04:30:08.9000000",
      "EndTime": "04:30:09.1400000"
    }
  },
  {
    "TextLocation": {
      "Start": 187674,
      "End": 187678
    },
    "TimeRange": {
      "StartTime": "04:30:09.1400000",
      "EndTime": "04:30:09.4700000"
    }
  },
  {
    "TextLocation": {
      "Start": 187679,
      "End": 187682
    },
    "TimeRange": {
      "StartTime": "04:30:09.4700000",
      "EndTime": "04:30:09.8300000"
    }
  },
  {
    "TextLocation": {
      "Start": 187683,
      "End": 187687
    },
    "TimeRange": {
      "StartTime": "04:30:09.8300000",
      "EndTime": "04:30:10.5800000"
    }
  },
  {
    "TextLocation": {
      "Start": 187690,
      "End": 187698
    },
    "TimeRange": {
      "StartTime": "04:30:12.1600000",
      "EndTime": "04:30:12.7300000"
    }
  },
  {
    "TextLocation": {
      "Start": 187699,
      "End": 187703
    },
    "TimeRange": {
      "StartTime": "04:30:12.7300000",
      "EndTime": "04:30:12.9400000"
    }
  },
  {
    "TextLocation": {
      "Start": 187704,
      "End": 187712
    },
    "TimeRange": {
      "StartTime": "04:30:12.9400000",
      "EndTime": "04:30:13.2700000"
    }
  },
  {
    "TextLocation": {
      "Start": 187713,
      "End": 187719
    },
    "TimeRange": {
      "StartTime": "04:30:13.2700000",
      "EndTime": "04:30:14.1100000"
    }
  },
  {
    "TextLocation": {
      "Start": 187722,
      "End": 187726
    },
    "TimeRange": {
      "StartTime": "04:30:14.5300000",
      "EndTime": "04:30:14.9500000"
    }
  },
  {
    "TextLocation": {
      "Start": 187727,
      "End": 187730
    },
    "TimeRange": {
      "StartTime": "04:30:14.9500000",
      "EndTime": "04:30:15.1300000"
    }
  },
  {
    "TextLocation": {
      "Start": 187731,
      "End": 187735
    },
    "TimeRange": {
      "StartTime": "04:30:15.1300000",
      "EndTime": "04:30:15.3700000"
    }
  },
  {
    "TextLocation": {
      "Start": 187736,
      "End": 187740
    },
    "TimeRange": {
      "StartTime": "04:30:15.3700000",
      "EndTime": "04:30:15.5200000"
    }
  },
  {
    "TextLocation": {
      "Start": 187741,
      "End": 187744
    },
    "TimeRange": {
      "StartTime": "04:30:15.5200000",
      "EndTime": "04:30:15.6400000"
    }
  },
  {
    "TextLocation": {
      "Start": 187745,
      "End": 187750
    },
    "TimeRange": {
      "StartTime": "04:30:15.6400000",
      "EndTime": "04:30:16.1700000"
    }
  },
  {
    "TextLocation": {
      "Start": 187753,
      "End": 187759
    },
    "TimeRange": {
      "StartTime": "04:30:16.1800000",
      "EndTime": "04:30:16.9600000"
    }
  },
  {
    "TextLocation": {
      "Start": 187762,
      "End": 187770
    },
    "TimeRange": {
      "StartTime": "04:30:20.3900000",
      "EndTime": "04:30:20.9000000"
    }
  },
  {
    "TextLocation": {
      "Start": 187771,
      "End": 187773
    },
    "TimeRange": {
      "StartTime": "04:30:20.9000000",
      "EndTime": "04:30:21.0200000"
    }
  },
  {
    "TextLocation": {
      "Start": 187774,
      "End": 187782
    },
    "TimeRange": {
      "StartTime": "04:30:21.0200000",
      "EndTime": "04:30:21.3200000"
    }
  },
  {
    "TextLocation": {
      "Start": 187783,
      "End": 187792
    },
    "TimeRange": {
      "StartTime": "04:30:21.3200000",
      "EndTime": "04:30:21.8700000"
    }
  },
  {
    "TextLocation": {
      "Start": 187795,
      "End": 187798
    },
    "TimeRange": {
      "StartTime": "04:30:21.8900000",
      "EndTime": "04:30:22.3300000"
    }
  },
  {
    "TextLocation": {
      "Start": 187800,
      "End": 187806
    },
    "TimeRange": {
      "StartTime": "04:30:22.3400000",
      "EndTime": "04:30:23.0300000"
    }
  },
  {
    "TextLocation": {
      "Start": 187808,
      "End": 187811
    },
    "TimeRange": {
      "StartTime": "04:30:23.5100000",
      "EndTime": "04:30:24.0200000"
    }
  },
  {
    "TextLocation": {
      "Start": 187812,
      "End": 187818
    },
    "TimeRange": {
      "StartTime": "04:30:24.0200000",
      "EndTime": "04:30:24.5900000"
    }
  },
  {
    "TextLocation": {
      "Start": 187821,
      "End": 187825
    },
    "TimeRange": {
      "StartTime": "04:30:24.6200000",
      "EndTime": "04:30:25.1000000"
    }
  },
  {
    "TextLocation": {
      "Start": 187826,
      "End": 187827
    },
    "TimeRange": {
      "StartTime": "04:30:25.1000000",
      "EndTime": "04:30:25.4600000"
    }
  },
  {
    "TextLocation": {
      "Start": 187830,
      "End": 187838
    },
    "TimeRange": {
      "StartTime": "04:30:27.9400000",
      "EndTime": "04:30:29.1100000"
    }
  },
  {
    "TextLocation": {
      "Start": 187839,
      "End": 187847
    },
    "TimeRange": {
      "StartTime": "04:30:29.1700000",
      "EndTime": "04:30:29.5600000"
    }
  },
  {
    "TextLocation": {
      "Start": 187848,
      "End": 187854
    },
    "TimeRange": {
      "StartTime": "04:30:29.5600000",
      "EndTime": "04:30:30.1600000"
    }
  },
  {
    "TextLocation": {
      "Start": 187855,
      "End": 187858
    },
    "TimeRange": {
      "StartTime": "04:30:30.1600000",
      "EndTime": "04:30:31.2700000"
    }
  },
  {
    "TextLocation": {
      "Start": 187861,
      "End": 187869
    },
    "TimeRange": {
      "StartTime": "04:30:33.1300000",
      "EndTime": "04:30:33.6700000"
    }
  },
  {
    "TextLocation": {
      "Start": 187870,
      "End": 187874
    },
    "TimeRange": {
      "StartTime": "04:30:33.6700000",
      "EndTime": "04:30:33.9100000"
    }
  },
  {
    "TextLocation": {
      "Start": 187875,
      "End": 187883
    },
    "TimeRange": {
      "StartTime": "04:30:33.9100000",
      "EndTime": "04:30:34.3300000"
    }
  },
  {
    "TextLocation": {
      "Start": 187884,
      "End": 187893
    },
    "TimeRange": {
      "StartTime": "04:30:34.3300000",
      "EndTime": "04:30:35.2300000"
    }
  },
  {
    "TextLocation": {
      "Start": 187894,
      "End": 187897
    },
    "TimeRange": {
      "StartTime": "04:30:36.1300000",
      "EndTime": "04:30:37.1800000"
    }
  },
  {
    "TextLocation": {
      "Start": 187900,
      "End": 187908
    },
    "TimeRange": {
      "StartTime": "04:30:39.0600000",
      "EndTime": "04:30:39.6300000"
    }
  },
  {
    "TextLocation": {
      "Start": 187909,
      "End": 187911
    },
    "TimeRange": {
      "StartTime": "04:30:39.6300000",
      "EndTime": "04:30:39.7500000"
    }
  },
  {
    "TextLocation": {
      "Start": 187912,
      "End": 187920
    },
    "TimeRange": {
      "StartTime": "04:30:39.7500000",
      "EndTime": "04:30:40.1100000"
    }
  },
  {
    "TextLocation": {
      "Start": 187921,
      "End": 187930
    },
    "TimeRange": {
      "StartTime": "04:30:40.1100000",
      "EndTime": "04:30:40.6700000"
    }
  },
  {
    "TextLocation": {
      "Start": 187933,
      "End": 187939
    },
    "TimeRange": {
      "StartTime": "04:30:40.6800000",
      "EndTime": "04:30:41.1300000"
    }
  },
  {
    "TextLocation": {
      "Start": 187940,
      "End": 187944
    },
    "TimeRange": {
      "StartTime": "04:30:41.1300000",
      "EndTime": "04:30:41.6700000"
    }
  },
  {
    "TextLocation": {
      "Start": 187945,
      "End": 187952
    },
    "TimeRange": {
      "StartTime": "04:30:41.6700000",
      "EndTime": "04:30:42.0900000"
    }
  },
  {
    "TextLocation": {
      "Start": 187953,
      "End": 187956
    },
    "TimeRange": {
      "StartTime": "04:30:42.0900000",
      "EndTime": "04:30:42.7800000"
    }
  },
  {
    "TextLocation": {
      "Start": 187959,
      "End": 187967
    },
    "TimeRange": {
      "StartTime": "04:30:44.4000000",
      "EndTime": "04:30:44.9400000"
    }
  },
  {
    "TextLocation": {
      "Start": 187968,
      "End": 187972
    },
    "TimeRange": {
      "StartTime": "04:30:44.9400000",
      "EndTime": "04:30:45.1200000"
    }
  },
  {
    "TextLocation": {
      "Start": 187973,
      "End": 187981
    },
    "TimeRange": {
      "StartTime": "04:30:45.1200000",
      "EndTime": "04:30:45.4200000"
    }
  },
  {
    "TextLocation": {
      "Start": 187982,
      "End": 187988
    },
    "TimeRange": {
      "StartTime": "04:30:45.4200000",
      "EndTime": "04:30:46.1700000"
    }
  },
  {
    "TextLocation": {
      "Start": 187991,
      "End": 187993
    },
    "TimeRange": {
      "StartTime": "04:30:46.2000000",
      "EndTime": "04:30:46.4100000"
    }
  },
  {
    "TextLocation": {
      "Start": 187995,
      "End": 187999
    },
    "TimeRange": {
      "StartTime": "04:30:46.4100000",
      "EndTime": "04:30:46.6600000"
    }
  },
  {
    "TextLocation": {
      "Start": 188002,
      "End": 188007
    },
    "TimeRange": {
      "StartTime": "04:30:46.6800000",
      "EndTime": "04:30:46.8600000"
    }
  },
  {
    "TextLocation": {
      "Start": 188008,
      "End": 188011
    },
    "TimeRange": {
      "StartTime": "04:30:46.8600000",
      "EndTime": "04:30:47.1000000"
    }
  },
  {
    "TextLocation": {
      "Start": 188012,
      "End": 188016
    },
    "TimeRange": {
      "StartTime": "04:30:47.1000000",
      "EndTime": "04:30:47.6400000"
    }
  },
  {
    "TextLocation": {
      "Start": 188019,
      "End": 188021
    },
    "TimeRange": {
      "StartTime": "04:30:49.8500000",
      "EndTime": "04:30:50.0900000"
    }
  },
  {
    "TextLocation": {
      "Start": 188022,
      "End": 188030
    },
    "TimeRange": {
      "StartTime": "04:30:50.0900000",
      "EndTime": "04:30:50.5100000"
    }
  },
  {
    "TextLocation": {
      "Start": 188031,
      "End": 188039
    },
    "TimeRange": {
      "StartTime": "04:30:50.5400000",
      "EndTime": "04:30:50.8400000"
    }
  },
  {
    "TextLocation": {
      "Start": 188040,
      "End": 188049
    },
    "TimeRange": {
      "StartTime": "04:30:50.8400000",
      "EndTime": "04:30:51.5000000"
    }
  },
  {
    "TextLocation": {
      "Start": 188052,
      "End": 188055
    },
    "TimeRange": {
      "StartTime": "04:30:51.7400000",
      "EndTime": "04:30:52.1000000"
    }
  },
  {
    "TextLocation": {
      "Start": 188056,
      "End": 188057
    },
    "TimeRange": {
      "StartTime": "04:30:52.1000000",
      "EndTime": "04:30:52.2200000"
    }
  },
  {
    "TextLocation": {
      "Start": 188058,
      "End": 188063
    },
    "TimeRange": {
      "StartTime": "04:30:52.2200000",
      "EndTime": "04:30:52.4000000"
    }
  },
  {
    "TextLocation": {
      "Start": 188064,
      "End": 188068
    },
    "TimeRange": {
      "StartTime": "04:30:52.4000000",
      "EndTime": "04:30:52.5500000"
    }
  },
  {
    "TextLocation": {
      "Start": 188069,
      "End": 188071
    },
    "TimeRange": {
      "StartTime": "04:30:52.5500000",
      "EndTime": "04:30:52.6400000"
    }
  },
  {
    "TextLocation": {
      "Start": 188072,
      "End": 188076
    },
    "TimeRange": {
      "StartTime": "04:30:52.6400000",
      "EndTime": "04:30:52.9700000"
    }
  },
  {
    "TextLocation": {
      "Start": 188077,
      "End": 188083
    },
    "TimeRange": {
      "StartTime": "04:30:52.9700000",
      "EndTime": "04:30:53.7200000"
    }
  },
  {
    "TextLocation": {
      "Start": 188086,
      "End": 188091
    },
    "TimeRange": {
      "StartTime": "04:30:54.0500000",
      "EndTime": "04:30:54.5900000"
    }
  },
  {
    "TextLocation": {
      "Start": 188099,
      "End": 188102
    },
    "TimeRange": {
      "StartTime": "04:30:55.6600000",
      "EndTime": "04:30:55.8100000"
    }
  },
  {
    "TextLocation": {
      "Start": 188103,
      "End": 188106
    },
    "TimeRange": {
      "StartTime": "04:30:55.8100000",
      "EndTime": "04:30:55.9000000"
    }
  },
  {
    "TextLocation": {
      "Start": 188107,
      "End": 188112
    },
    "TimeRange": {
      "StartTime": "04:30:55.9000000",
      "EndTime": "04:30:56.0200000"
    }
  },
  {
    "TextLocation": {
      "Start": 188113,
      "End": 188115
    },
    "TimeRange": {
      "StartTime": "04:30:56.0200000",
      "EndTime": "04:30:56.1100000"
    }
  },
  {
    "TextLocation": {
      "Start": 188116,
      "End": 188120
    },
    "TimeRange": {
      "StartTime": "04:30:56.1100000",
      "EndTime": "04:30:56.3800000"
    }
  },
  {
    "TextLocation": {
      "Start": 188121,
      "End": 188124
    },
    "TimeRange": {
      "StartTime": "04:30:56.3800000",
      "EndTime": "04:30:56.8000000"
    }
  },
  {
    "TextLocation": {
      "Start": 188125,
      "End": 188129
    },
    "TimeRange": {
      "StartTime": "04:30:56.9500000",
      "EndTime": "04:30:57.1300000"
    }
  },
  {
    "TextLocation": {
      "Start": 188130,
      "End": 188135
    },
    "TimeRange": {
      "StartTime": "04:30:57.1300000",
      "EndTime": "04:30:57.3100000"
    }
  },
  {
    "TextLocation": {
      "Start": 188136,
      "End": 188142
    },
    "TimeRange": {
      "StartTime": "04:30:57.3100000",
      "EndTime": "04:30:57.6400000"
    }
  },
  {
    "TextLocation": {
      "Start": 188145,
      "End": 188150
    },
    "TimeRange": {
      "StartTime": "04:30:57.9100000",
      "EndTime": "04:30:58.4000000"
    }
  },
  {
    "TextLocation": {
      "Start": 188151,
      "End": 188152
    },
    "TimeRange": {
      "StartTime": "04:30:58.4200000",
      "EndTime": "04:30:59.0500000"
    }
  },
  {
    "TextLocation": {
      "Start": 188155,
      "End": 188156
    },
    "TimeRange": {
      "StartTime": "04:30:59.3600000",
      "EndTime": "04:31:00.3700000"
    }
  },
  {
    "TextLocation": {
      "Start": 188159,
      "End": 188162
    },
    "TimeRange": {
      "StartTime": "04:31:07.8500000",
      "EndTime": "04:31:07.9300000"
    }
  },
  {
    "TextLocation": {
      "Start": 188163,
      "End": 188172
    },
    "TimeRange": {
      "StartTime": "04:31:07.9400000",
      "EndTime": "04:31:08.4500000"
    }
  },
  {
    "TextLocation": {
      "Start": 188174,
      "End": 188176
    },
    "TimeRange": {
      "StartTime": "04:31:08.4500000",
      "EndTime": "04:31:08.5400000"
    }
  },
  {
    "TextLocation": {
      "Start": 188177,
      "End": 188181
    },
    "TimeRange": {
      "StartTime": "04:31:08.5400000",
      "EndTime": "04:31:08.8400000"
    }
  },
  {
    "TextLocation": {
      "Start": 188182,
      "End": 188187
    },
    "TimeRange": {
      "StartTime": "04:31:08.8400000",
      "EndTime": "04:31:09.2600000"
    }
  },
  {
    "TextLocation": {
      "Start": 188188,
      "End": 188189
    },
    "TimeRange": {
      "StartTime": "04:31:09.2600000",
      "EndTime": "04:31:09.4700000"
    }
  },
  {
    "TextLocation": {
      "Start": 188190,
      "End": 188194
    },
    "TimeRange": {
      "StartTime": "04:31:09.4700000",
      "EndTime": "04:31:09.7700000"
    }
  },
  {
    "TextLocation": {
      "Start": 188195,
      "End": 188202
    },
    "TimeRange": {
      "StartTime": "04:31:09.7700000",
      "EndTime": "04:31:10.1600000"
    }
  },
  {
    "TextLocation": {
      "Start": 188203,
      "End": 188215
    },
    "TimeRange": {
      "StartTime": "04:31:10.1600000",
      "EndTime": "04:31:10.8200000"
    }
  },
  {
    "TextLocation": {
      "Start": 188216,
      "End": 188223
    },
    "TimeRange": {
      "StartTime": "04:31:10.8200000",
      "EndTime": "04:31:11.2100000"
    }
  },
  {
    "TextLocation": {
      "Start": 188224,
      "End": 188228
    },
    "TimeRange": {
      "StartTime": "04:31:11.2100000",
      "EndTime": "04:31:11.5500000"
    }
  },
  {
    "TextLocation": {
      "Start": 188229,
      "End": 188238
    },
    "TimeRange": {
      "StartTime": "04:31:12.1400000",
      "EndTime": "04:31:12.5900000"
    }
  },
  {
    "TextLocation": {
      "Start": 188239,
      "End": 188242
    },
    "TimeRange": {
      "StartTime": "04:31:12.5900000",
      "EndTime": "04:31:12.6800000"
    }
  },
  {
    "TextLocation": {
      "Start": 188243,
      "End": 188251
    },
    "TimeRange": {
      "StartTime": "04:31:12.6800000",
      "EndTime": "04:31:13.0700000"
    }
  },
  {
    "TextLocation": {
      "Start": 188252,
      "End": 188259
    },
    "TimeRange": {
      "StartTime": "04:31:13.0700000",
      "EndTime": "04:31:13.6100000"
    }
  },
  {
    "TextLocation": {
      "Start": 188267,
      "End": 188270
    },
    "TimeRange": {
      "StartTime": "04:31:13.6400000",
      "EndTime": "04:31:14.3000000"
    }
  },
  {
    "TextLocation": {
      "Start": 188278,
      "End": 188281
    },
    "TimeRange": {
      "StartTime": "04:31:16.2600000",
      "EndTime": "04:31:16.6800000"
    }
  },
  {
    "TextLocation": {
      "Start": 188282,
      "End": 188287
    },
    "TimeRange": {
      "StartTime": "04:31:16.6800000",
      "EndTime": "04:31:16.8600000"
    }
  },
  {
    "TextLocation": {
      "Start": 188288,
      "End": 188293
    },
    "TimeRange": {
      "StartTime": "04:31:16.8600000",
      "EndTime": "04:31:17.0400000"
    }
  },
  {
    "TextLocation": {
      "Start": 188294,
      "End": 188298
    },
    "TimeRange": {
      "StartTime": "04:31:17.0400000",
      "EndTime": "04:31:17.1900000"
    }
  },
  {
    "TextLocation": {
      "Start": 188299,
      "End": 188303
    },
    "TimeRange": {
      "StartTime": "04:31:17.1900000",
      "EndTime": "04:31:17.5500000"
    }
  },
  {
    "TextLocation": {
      "Start": 188306,
      "End": 188309
    },
    "TimeRange": {
      "StartTime": "04:31:17.5500000",
      "EndTime": "04:31:18.8100000"
    }
  },
  {
    "TextLocation": {
      "Start": 188312,
      "End": 188315
    },
    "TimeRange": {
      "StartTime": "04:31:20.0400000",
      "EndTime": "04:31:20.5500000"
    }
  },
  {
    "TextLocation": {
      "Start": 188316,
      "End": 188318
    },
    "TimeRange": {
      "StartTime": "04:31:20.5500000",
      "EndTime": "04:31:20.7000000"
    }
  },
  {
    "TextLocation": {
      "Start": 188319,
      "End": 188322
    },
    "TimeRange": {
      "StartTime": "04:31:20.7000000",
      "EndTime": "04:31:20.8500000"
    }
  },
  {
    "TextLocation": {
      "Start": 188323,
      "End": 188329
    },
    "TimeRange": {
      "StartTime": "04:31:20.8500000",
      "EndTime": "04:31:21.3600000"
    }
  },
  {
    "TextLocation": {
      "Start": 188330,
      "End": 188332
    },
    "TimeRange": {
      "StartTime": "04:31:21.3600000",
      "EndTime": "04:31:21.4800000"
    }
  },
  {
    "TextLocation": {
      "Start": 188333,
      "End": 188336
    },
    "TimeRange": {
      "StartTime": "04:31:21.4800000",
      "EndTime": "04:31:21.6000000"
    }
  },
  {
    "TextLocation": {
      "Start": 188337,
      "End": 188344
    },
    "TimeRange": {
      "StartTime": "04:31:21.6000000",
      "EndTime": "04:31:21.9900000"
    }
  },
  {
    "TextLocation": {
      "Start": 188345,
      "End": 188347
    },
    "TimeRange": {
      "StartTime": "04:31:21.9900000",
      "EndTime": "04:31:22.1100000"
    }
  },
  {
    "TextLocation": {
      "Start": 188348,
      "End": 188351
    },
    "TimeRange": {
      "StartTime": "04:31:22.1100000",
      "EndTime": "04:31:22.8300000"
    }
  },
  {
    "TextLocation": {
      "Start": 188359,
      "End": 188362
    },
    "TimeRange": {
      "StartTime": "04:31:25.4400000",
      "EndTime": "04:31:25.6500000"
    }
  },
  {
    "TextLocation": {
      "Start": 188363,
      "End": 188372
    },
    "TimeRange": {
      "StartTime": "04:31:25.6500000",
      "EndTime": "04:31:26.2800000"
    }
  },
  {
    "TextLocation": {
      "Start": 188373,
      "End": 188375
    },
    "TimeRange": {
      "StartTime": "04:31:26.3700000",
      "EndTime": "04:31:26.4900000"
    }
  },
  {
    "TextLocation": {
      "Start": 188376,
      "End": 188381
    },
    "TimeRange": {
      "StartTime": "04:31:26.4900000",
      "EndTime": "04:31:26.7900000"
    }
  },
  {
    "TextLocation": {
      "Start": 188382,
      "End": 188384
    },
    "TimeRange": {
      "StartTime": "04:31:26.7900000",
      "EndTime": "04:31:27.4800000"
    }
  },
  {
    "TextLocation": {
      "Start": 188385,
      "End": 188393
    },
    "TimeRange": {
      "StartTime": "04:31:27.7500000",
      "EndTime": "04:31:28.1700000"
    }
  },
  {
    "TextLocation": {
      "Start": 188394,
      "End": 188400
    },
    "TimeRange": {
      "StartTime": "04:31:28.1700000",
      "EndTime": "04:31:28.8000000"
    }
  },
  {
    "TextLocation": {
      "Start": 188408,
      "End": 188411
    },
    "TimeRange": {
      "StartTime": "04:31:29.4000000",
      "EndTime": "04:31:29.5500000"
    }
  },
  {
    "TextLocation": {
      "Start": 188412,
      "End": 188416
    },
    "TimeRange": {
      "StartTime": "04:31:29.5500000",
      "EndTime": "04:31:29.7600000"
    }
  },
  {
    "TextLocation": {
      "Start": 188417,
      "End": 188421
    },
    "TimeRange": {
      "StartTime": "04:31:29.7600000",
      "EndTime": "04:31:29.9400000"
    }
  },
  {
    "TextLocation": {
      "Start": 188422,
      "End": 188425
    },
    "TimeRange": {
      "StartTime": "04:31:29.9400000",
      "EndTime": "04:31:30.0600000"
    }
  },
  {
    "TextLocation": {
      "Start": 188426,
      "End": 188430
    },
    "TimeRange": {
      "StartTime": "04:31:30.0600000",
      "EndTime": "04:31:30.3000000"
    }
  },
  {
    "TextLocation": {
      "Start": 188438,
      "End": 188440
    },
    "TimeRange": {
      "StartTime": "04:31:30.3000000",
      "EndTime": "04:31:30.3900000"
    }
  },
  {
    "TextLocation": {
      "Start": 188441,
      "End": 188445
    },
    "TimeRange": {
      "StartTime": "04:31:30.3900000",
      "EndTime": "04:31:30.5400000"
    }
  },
  {
    "TextLocation": {
      "Start": 188446,
      "End": 188450
    },
    "TimeRange": {
      "StartTime": "04:31:30.5400000",
      "EndTime": "04:31:30.7800000"
    }
  },
  {
    "TextLocation": {
      "Start": 188453,
      "End": 188457
    },
    "TimeRange": {
      "StartTime": "04:31:32.1800000",
      "EndTime": "04:31:32.8200000"
    }
  },
  {
    "TextLocation": {
      "Start": 188458,
      "End": 188462
    },
    "TimeRange": {
      "StartTime": "04:31:32.8200000",
      "EndTime": "04:31:33.4600000"
    }
  },
  {
    "TextLocation": {
      "Start": 188463,
      "End": 188467
    },
    "TimeRange": {
      "StartTime": "04:31:33.4600000",
      "EndTime": "04:31:34.1000000"
    }
  },
  {
    "TextLocation": {
      "Start": 188468,
      "End": 188472
    },
    "TimeRange": {
      "StartTime": "04:31:34.1300000",
      "EndTime": "04:31:35.1500000"
    }
  },
  {
    "TextLocation": {
      "Start": 188473,
      "End": 188477
    },
    "TimeRange": {
      "StartTime": "04:31:35.1500000",
      "EndTime": "04:31:36.1700000"
    }
  },
  {
    "TextLocation": {
      "Start": 188478,
      "End": 188481
    },
    "TimeRange": {
      "StartTime": "04:31:36.1700000",
      "EndTime": "04:31:36.9500000"
    }
  },
  {
    "TextLocation": {
      "Start": 188489,
      "End": 188491
    },
    "TimeRange": {
      "StartTime": "04:31:37.2800000",
      "EndTime": "04:31:37.4300000"
    }
  },
  {
    "TextLocation": {
      "Start": 188492,
      "End": 188496
    },
    "TimeRange": {
      "StartTime": "04:31:37.4300000",
      "EndTime": "04:31:37.6700000"
    }
  },
  {
    "TextLocation": {
      "Start": 188497,
      "End": 188501
    },
    "TimeRange": {
      "StartTime": "04:31:37.6700000",
      "EndTime": "04:31:38.4300000"
    }
  },
  {
    "TextLocation": {
      "Start": 188502,
      "End": 188506
    },
    "TimeRange": {
      "StartTime": "04:31:38.4300000",
      "EndTime": "04:31:39.2000000"
    }
  },
  {
    "TextLocation": {
      "Start": 188507,
      "End": 188509
    },
    "TimeRange": {
      "StartTime": "04:31:39.2000000",
      "EndTime": "04:31:39.2900000"
    }
  },
  {
    "TextLocation": {
      "Start": 188510,
      "End": 188518
    },
    "TimeRange": {
      "StartTime": "04:31:39.2900000",
      "EndTime": "04:31:39.6200000"
    }
  },
  {
    "TextLocation": {
      "Start": 188519,
      "End": 188525
    },
    "TimeRange": {
      "StartTime": "04:31:39.6200000",
      "EndTime": "04:31:39.8900000"
    }
  },
  {
    "TextLocation": {
      "Start": 188528,
      "End": 188531
    },
    "TimeRange": {
      "StartTime": "04:31:40.3100000",
      "EndTime": "04:31:40.9300000"
    }
  },
  {
    "TextLocation": {
      "Start": 188533,
      "End": 188536
    },
    "TimeRange": {
      "StartTime": "04:31:40.9400000",
      "EndTime": "04:31:41.0900000"
    }
  },
  {
    "TextLocation": {
      "Start": 188537,
      "End": 188540
    },
    "TimeRange": {
      "StartTime": "04:31:41.0900000",
      "EndTime": "04:31:41.2100000"
    }
  },
  {
    "TextLocation": {
      "Start": 188541,
      "End": 188544
    },
    "TimeRange": {
      "StartTime": "04:31:41.2100000",
      "EndTime": "04:31:41.3600000"
    }
  },
  {
    "TextLocation": {
      "Start": 188545,
      "End": 188551
    },
    "TimeRange": {
      "StartTime": "04:31:41.3600000",
      "EndTime": "04:31:41.6600000"
    }
  },
  {
    "TextLocation": {
      "Start": 188552,
      "End": 188556
    },
    "TimeRange": {
      "StartTime": "04:31:41.6600000",
      "EndTime": "04:31:41.9300000"
    }
  },
  {
    "TextLocation": {
      "Start": 188557,
      "End": 188562
    },
    "TimeRange": {
      "StartTime": "04:31:41.9300000",
      "EndTime": "04:31:42.1700000"
    }
  },
  {
    "TextLocation": {
      "Start": 188565,
      "End": 188571
    },
    "TimeRange": {
      "StartTime": "04:31:42.1700000",
      "EndTime": "04:31:42.4100000"
    }
  },
  {
    "TextLocation": {
      "Start": 188572,
      "End": 188576
    },
    "TimeRange": {
      "StartTime": "04:31:42.4100000",
      "EndTime": "04:31:42.6200000"
    }
  },
  {
    "TextLocation": {
      "Start": 188577,
      "End": 188585
    },
    "TimeRange": {
      "StartTime": "04:31:42.6200000",
      "EndTime": "04:31:43.0100000"
    }
  },
  {
    "TextLocation": {
      "Start": 188586,
      "End": 188590
    },
    "TimeRange": {
      "StartTime": "04:31:43.0100000",
      "EndTime": "04:31:43.2700000"
    }
  },
  {
    "TextLocation": {
      "Start": 188591,
      "End": 188599
    },
    "TimeRange": {
      "StartTime": "04:31:43.2700000",
      "EndTime": "04:31:43.6400000"
    }
  },
  {
    "TextLocation": {
      "Start": 188600,
      "End": 188602
    },
    "TimeRange": {
      "StartTime": "04:31:43.6400000",
      "EndTime": "04:31:43.7800000"
    }
  },
  {
    "TextLocation": {
      "Start": 188603,
      "End": 188604
    },
    "TimeRange": {
      "StartTime": "04:31:43.8200000",
      "EndTime": "04:31:43.8700000"
    }
  },
  {
    "TextLocation": {
      "Start": 188605,
      "End": 188611
    },
    "TimeRange": {
      "StartTime": "04:31:43.8800000",
      "EndTime": "04:31:44.1800000"
    }
  },
  {
    "TextLocation": {
      "Start": 188619,
      "End": 188623
    },
    "TimeRange": {
      "StartTime": "04:31:45.0800000",
      "EndTime": "04:31:45.3800000"
    }
  },
  {
    "TextLocation": {
      "Start": 188625,
      "End": 188628
    },
    "TimeRange": {
      "StartTime": "04:31:45.3800000",
      "EndTime": "04:31:45.5300000"
    }
  },
  {
    "TextLocation": {
      "Start": 188629,
      "End": 188634
    },
    "TimeRange": {
      "StartTime": "04:31:45.5300000",
      "EndTime": "04:31:45.8000000"
    }
  },
  {
    "TextLocation": {
      "Start": 188635,
      "End": 188637
    },
    "TimeRange": {
      "StartTime": "04:31:45.8000000",
      "EndTime": "04:31:45.9200000"
    }
  },
  {
    "TextLocation": {
      "Start": 188638,
      "End": 188640
    },
    "TimeRange": {
      "StartTime": "04:31:45.9200000",
      "EndTime": "04:31:46.0700000"
    }
  },
  {
    "TextLocation": {
      "Start": 188641,
      "End": 188647
    },
    "TimeRange": {
      "StartTime": "04:31:46.0700000",
      "EndTime": "04:31:46.3400000"
    }
  },
  {
    "TextLocation": {
      "Start": 188648,
      "End": 188651
    },
    "TimeRange": {
      "StartTime": "04:31:46.3400000",
      "EndTime": "04:31:46.6100000"
    }
  },
  {
    "TextLocation": {
      "Start": 188652,
      "End": 188655
    },
    "TimeRange": {
      "StartTime": "04:31:46.6100000",
      "EndTime": "04:31:46.8500000"
    }
  },
  {
    "TextLocation": {
      "Start": 188656,
      "End": 188660
    },
    "TimeRange": {
      "StartTime": "04:31:46.8500000",
      "EndTime": "04:31:47.5400000"
    }
  },
  {
    "TextLocation": {
      "Start": 188663,
      "End": 188666
    },
    "TimeRange": {
      "StartTime": "04:31:47.6900000",
      "EndTime": "04:31:48.0200000"
    }
  },
  {
    "TextLocation": {
      "Start": 188667,
      "End": 188673
    },
    "TimeRange": {
      "StartTime": "04:31:48.0200000",
      "EndTime": "04:31:48.3500000"
    }
  },
  {
    "TextLocation": {
      "Start": 188674,
      "End": 188678
    },
    "TimeRange": {
      "StartTime": "04:31:48.3500000",
      "EndTime": "04:31:48.5900000"
    }
  },
  {
    "TextLocation": {
      "Start": 188679,
      "End": 188687
    },
    "TimeRange": {
      "StartTime": "04:31:48.5900000",
      "EndTime": "04:31:48.9200000"
    }
  },
  {
    "TextLocation": {
      "Start": 188688,
      "End": 188694
    },
    "TimeRange": {
      "StartTime": "04:31:48.9200000",
      "EndTime": "04:31:49.7300000"
    }
  },
  {
    "TextLocation": {
      "Start": 188697,
      "End": 188699
    },
    "TimeRange": {
      "StartTime": "04:31:50.7000000",
      "EndTime": "04:31:50.9400000"
    }
  },
  {
    "TextLocation": {
      "Start": 188701,
      "End": 188705
    },
    "TimeRange": {
      "StartTime": "04:31:50.9400000",
      "EndTime": "04:31:51.3600000"
    }
  },
  {
    "TextLocation": {
      "Start": 188708,
      "End": 188712
    },
    "TimeRange": {
      "StartTime": "04:31:51.3900000",
      "EndTime": "04:31:51.8100000"
    }
  },
  {
    "TextLocation": {
      "Start": 188713,
      "End": 188716
    },
    "TimeRange": {
      "StartTime": "04:31:51.8100000",
      "EndTime": "04:31:52.5300000"
    }
  },
  {
    "TextLocation": {
      "Start": 188719,
      "End": 188727
    },
    "TimeRange": {
      "StartTime": "04:31:53.2900000",
      "EndTime": "04:31:53.9100000"
    }
  },
  {
    "TextLocation": {
      "Start": 188728,
      "End": 188730
    },
    "TimeRange": {
      "StartTime": "04:31:53.9100000",
      "EndTime": "04:31:54.0900000"
    }
  },
  {
    "TextLocation": {
      "Start": 188731,
      "End": 188739
    },
    "TimeRange": {
      "StartTime": "04:31:54.0900000",
      "EndTime": "04:31:54.4200000"
    }
  },
  {
    "TextLocation": {
      "Start": 188740,
      "End": 188749
    },
    "TimeRange": {
      "StartTime": "04:31:54.4200000",
      "EndTime": "04:31:55.1700000"
    }
  },
  {
    "TextLocation": {
      "Start": 188752,
      "End": 188756
    },
    "TimeRange": {
      "StartTime": "04:31:55.5300000",
      "EndTime": "04:31:55.8900000"
    }
  },
  {
    "TextLocation": {
      "Start": 188757,
      "End": 188760
    },
    "TimeRange": {
      "StartTime": "04:31:55.8900000",
      "EndTime": "04:31:56.0400000"
    }
  },
  {
    "TextLocation": {
      "Start": 188761,
      "End": 188766
    },
    "TimeRange": {
      "StartTime": "04:31:56.0400000",
      "EndTime": "04:31:56.3400000"
    }
  },
  {
    "TextLocation": {
      "Start": 188767,
      "End": 188770
    },
    "TimeRange": {
      "StartTime": "04:31:56.3400000",
      "EndTime": "04:31:56.5800000"
    }
  },
  {
    "TextLocation": {
      "Start": 188771,
      "End": 188778
    },
    "TimeRange": {
      "StartTime": "04:31:56.5800000",
      "EndTime": "04:31:57.3300000"
    }
  },
  {
    "TextLocation": {
      "Start": 188781,
      "End": 188786
    },
    "TimeRange": {
      "StartTime": "04:31:57.3600000",
      "EndTime": "04:31:57.7800000"
    }
  },
  {
    "TextLocation": {
      "Start": 188787,
      "End": 188790
    },
    "TimeRange": {
      "StartTime": "04:31:57.7800000",
      "EndTime": "04:31:58.0500000"
    }
  },
  {
    "TextLocation": {
      "Start": 188791,
      "End": 188795
    },
    "TimeRange": {
      "StartTime": "04:31:58.0500000",
      "EndTime": "04:31:58.4100000"
    }
  },
  {
    "TextLocation": {
      "Start": 188796,
      "End": 188798
    },
    "TimeRange": {
      "StartTime": "04:31:58.4100000",
      "EndTime": "04:31:58.5000000"
    }
  },
  {
    "TextLocation": {
      "Start": 188799,
      "End": 188803
    },
    "TimeRange": {
      "StartTime": "04:31:58.5000000",
      "EndTime": "04:31:58.7700000"
    }
  },
  {
    "TextLocation": {
      "Start": 188804,
      "End": 188809
    },
    "TimeRange": {
      "StartTime": "04:31:58.7700000",
      "EndTime": "04:31:59.2200000"
    }
  },
  {
    "TextLocation": {
      "Start": 188811,
      "End": 188819
    },
    "TimeRange": {
      "StartTime": "04:31:59.2200000",
      "EndTime": "04:31:59.7600000"
    }
  },
  {
    "TextLocation": {
      "Start": 188820,
      "End": 188821
    },
    "TimeRange": {
      "StartTime": "04:31:59.7600000",
      "EndTime": "04:31:59.8200000"
    }
  },
  {
    "TextLocation": {
      "Start": 188822,
      "End": 188828
    },
    "TimeRange": {
      "StartTime": "04:31:59.8200000",
      "EndTime": "04:32:00.0600000"
    }
  },
  {
    "TextLocation": {
      "Start": 188831,
      "End": 188835
    },
    "TimeRange": {
      "StartTime": "04:32:00.0600000",
      "EndTime": "04:32:00.1800000"
    }
  },
  {
    "TextLocation": {
      "Start": 188836,
      "End": 188842
    },
    "TimeRange": {
      "StartTime": "04:32:00.1800000",
      "EndTime": "04:32:00.4500000"
    }
  },
  {
    "TextLocation": {
      "Start": 188843,
      "End": 188847
    },
    "TimeRange": {
      "StartTime": "04:32:00.4500000",
      "EndTime": "04:32:00.8100000"
    }
  },
  {
    "TextLocation": {
      "Start": 188848,
      "End": 188851
    },
    "TimeRange": {
      "StartTime": "04:32:00.8100000",
      "EndTime": "04:32:00.9900000"
    }
  },
  {
    "TextLocation": {
      "Start": 188852,
      "End": 188856
    },
    "TimeRange": {
      "StartTime": "04:32:00.9900000",
      "EndTime": "04:32:01.2300000"
    }
  },
  {
    "TextLocation": {
      "Start": 188857,
      "End": 188861
    },
    "TimeRange": {
      "StartTime": "04:32:01.2300000",
      "EndTime": "04:32:01.6200000"
    }
  },
  {
    "TextLocation": {
      "Start": 188862,
      "End": 188871
    },
    "TimeRange": {
      "StartTime": "04:32:01.6200000",
      "EndTime": "04:32:02.1000000"
    }
  },
  {
    "TextLocation": {
      "Start": 188872,
      "End": 188876
    },
    "TimeRange": {
      "StartTime": "04:32:02.1000000",
      "EndTime": "04:32:02.5800000"
    }
  },
  {
    "TextLocation": {
      "Start": 188879,
      "End": 188881
    },
    "TimeRange": {
      "StartTime": "04:32:02.5800000",
      "EndTime": "04:32:02.9400000"
    }
  },
  {
    "TextLocation": {
      "Start": 188882,
      "End": 188885
    },
    "TimeRange": {
      "StartTime": "04:32:02.9400000",
      "EndTime": "04:32:03.0600000"
    }
  },
  {
    "TextLocation": {
      "Start": 188886,
      "End": 188892
    },
    "TimeRange": {
      "StartTime": "04:32:03.0600000",
      "EndTime": "04:32:03.3600000"
    }
  },
  {
    "TextLocation": {
      "Start": 188893,
      "End": 188899
    },
    "TimeRange": {
      "StartTime": "04:32:03.3600000",
      "EndTime": "04:32:03.5700000"
    }
  },
  {
    "TextLocation": {
      "Start": 188900,
      "End": 188903
    },
    "TimeRange": {
      "StartTime": "04:32:03.5700000",
      "EndTime": "04:32:03.6900000"
    }
  },
  {
    "TextLocation": {
      "Start": 188904,
      "End": 188910
    },
    "TimeRange": {
      "StartTime": "04:32:03.6900000",
      "EndTime": "04:32:04.2000000"
    }
  },
  {
    "TextLocation": {
      "Start": 188911,
      "End": 188914
    },
    "TimeRange": {
      "StartTime": "04:32:04.2000000",
      "EndTime": "04:32:04.3500000"
    }
  },
  {
    "TextLocation": {
      "Start": 188915,
      "End": 188918
    },
    "TimeRange": {
      "StartTime": "04:32:04.3500000",
      "EndTime": "04:32:04.4400000"
    }
  },
  {
    "TextLocation": {
      "Start": 188919,
      "End": 188922
    },
    "TimeRange": {
      "StartTime": "04:32:04.4400000",
      "EndTime": "04:32:04.7400000"
    }
  },
  {
    "TextLocation": {
      "Start": 188923,
      "End": 188927
    },
    "TimeRange": {
      "StartTime": "04:32:04.7400000",
      "EndTime": "04:32:05.0100000"
    }
  },
  {
    "TextLocation": {
      "Start": 188928,
      "End": 188932
    },
    "TimeRange": {
      "StartTime": "04:32:05.0100000",
      "EndTime": "04:32:05.1600000"
    }
  },
  {
    "TextLocation": {
      "Start": 188933,
      "End": 188937
    },
    "TimeRange": {
      "StartTime": "04:32:05.1600000",
      "EndTime": "04:32:05.7300000"
    }
  },
  {
    "TextLocation": {
      "Start": 188938,
      "End": 188941
    },
    "TimeRange": {
      "StartTime": "04:32:05.7300000",
      "EndTime": "04:32:06.1200000"
    }
  },
  {
    "TextLocation": {
      "Start": 188942,
      "End": 188946
    },
    "TimeRange": {
      "StartTime": "04:32:06.1200000",
      "EndTime": "04:32:06.6300000"
    }
  },
  {
    "TextLocation": {
      "Start": 188948,
      "End": 188949
    },
    "TimeRange": {
      "StartTime": "04:32:06.6300000",
      "EndTime": "04:32:06.9000000"
    }
  },
  {
    "TextLocation": {
      "Start": 188950,
      "End": 188954
    },
    "TimeRange": {
      "StartTime": "04:32:06.9000000",
      "EndTime": "04:32:07.0800000"
    }
  },
  {
    "TextLocation": {
      "Start": 188955,
      "End": 188959
    },
    "TimeRange": {
      "StartTime": "04:32:07.0800000",
      "EndTime": "04:32:07.2600000"
    }
  },
  {
    "TextLocation": {
      "Start": 188960,
      "End": 188961
    },
    "TimeRange": {
      "StartTime": "04:32:07.2600000",
      "EndTime": "04:32:07.4100000"
    }
  },
  {
    "TextLocation": {
      "Start": 188962,
      "End": 188969
    },
    "TimeRange": {
      "StartTime": "04:32:07.4100000",
      "EndTime": "04:32:07.8900000"
    }
  },
  {
    "TextLocation": {
      "Start": 188970,
      "End": 188974
    },
    "TimeRange": {
      "StartTime": "04:32:07.8900000",
      "EndTime": "04:32:08.2500000"
    }
  },
  {
    "TextLocation": {
      "Start": 188975,
      "End": 188978
    },
    "TimeRange": {
      "StartTime": "04:32:08.2500000",
      "EndTime": "04:32:08.7300000"
    }
  },
  {
    "TextLocation": {
      "Start": 188980,
      "End": 188983
    },
    "TimeRange": {
      "StartTime": "04:32:08.7300000",
      "EndTime": "04:32:08.8800000"
    }
  },
  {
    "TextLocation": {
      "Start": 188984,
      "End": 188990
    },
    "TimeRange": {
      "StartTime": "04:32:08.8800000",
      "EndTime": "04:32:09.0900000"
    }
  },
  {
    "TextLocation": {
      "Start": 188991,
      "End": 188996
    },
    "TimeRange": {
      "StartTime": "04:32:09.0900000",
      "EndTime": "04:32:09.3300000"
    }
  },
  {
    "TextLocation": {
      "Start": 188997,
      "End": 188999
    },
    "TimeRange": {
      "StartTime": "04:32:09.3600000",
      "EndTime": "04:32:09.5100000"
    }
  },
  {
    "TextLocation": {
      "Start": 189000,
      "End": 189003
    },
    "TimeRange": {
      "StartTime": "04:32:09.5100000",
      "EndTime": "04:32:09.7200000"
    }
  },
  {
    "TextLocation": {
      "Start": 189004,
      "End": 189006
    },
    "TimeRange": {
      "StartTime": "04:32:09.7200000",
      "EndTime": "04:32:09.8100000"
    }
  },
  {
    "TextLocation": {
      "Start": 189007,
      "End": 189011
    },
    "TimeRange": {
      "StartTime": "04:32:09.8100000",
      "EndTime": "04:32:10.0200000"
    }
  },
  {
    "TextLocation": {
      "Start": 189012,
      "End": 189014
    },
    "TimeRange": {
      "StartTime": "04:32:10.0200000",
      "EndTime": "04:32:10.1400000"
    }
  },
  {
    "TextLocation": {
      "Start": 189015,
      "End": 189018
    },
    "TimeRange": {
      "StartTime": "04:32:10.1400000",
      "EndTime": "04:32:10.3200000"
    }
  },
  {
    "TextLocation": {
      "Start": 189019,
      "End": 189024
    },
    "TimeRange": {
      "StartTime": "04:32:10.3200000",
      "EndTime": "04:32:10.6800000"
    }
  },
  {
    "TextLocation": {
      "Start": 189025,
      "End": 189027
    },
    "TimeRange": {
      "StartTime": "04:32:10.6800000",
      "EndTime": "04:32:11.1600000"
    }
  },
  {
    "TextLocation": {
      "Start": 189030,
      "End": 189038
    },
    "TimeRange": {
      "StartTime": "04:32:12.8100000",
      "EndTime": "04:32:13.8600000"
    }
  },
  {
    "TextLocation": {
      "Start": 189039,
      "End": 189041
    },
    "TimeRange": {
      "StartTime": "04:32:13.8600000",
      "EndTime": "04:32:14.1600000"
    }
  },
  {
    "TextLocation": {
      "Start": 189042,
      "End": 189050
    },
    "TimeRange": {
      "StartTime": "04:32:14.1600000",
      "EndTime": "04:32:14.4900000"
    }
  },
  {
    "TextLocation": {
      "Start": 189051,
      "End": 189060
    },
    "TimeRange": {
      "StartTime": "04:32:14.4900000",
      "EndTime": "04:32:14.8400000"
    }
  },
  {
    "TextLocation": {
      "Start": 189063,
      "End": 189066
    },
    "TimeRange": {
      "StartTime": "04:32:14.8500000",
      "EndTime": "04:32:15.1500000"
    }
  },
  {
    "TextLocation": {
      "Start": 189067,
      "End": 189069
    },
    "TimeRange": {
      "StartTime": "04:32:15.1500000",
      "EndTime": "04:32:15.4800000"
    }
  },
  {
    "TextLocation": {
      "Start": 189070,
      "End": 189077
    },
    "TimeRange": {
      "StartTime": "04:32:15.4800000",
      "EndTime": "04:32:15.9600000"
    }
  },
  {
    "TextLocation": {
      "Start": 189078,
      "End": 189085
    },
    "TimeRange": {
      "StartTime": "04:32:15.9600000",
      "EndTime": "04:32:16.7100000"
    }
  },
  {
    "TextLocation": {
      "Start": 189088,
      "End": 189096
    },
    "TimeRange": {
      "StartTime": "04:32:19.7500000",
      "EndTime": "04:32:20.8300000"
    }
  },
  {
    "TextLocation": {
      "Start": 189099,
      "End": 189103
    },
    "TimeRange": {
      "StartTime": "04:32:21.7800000",
      "EndTime": "04:32:22.1100000"
    }
  },
  {
    "TextLocation": {
      "Start": 189104,
      "End": 189112
    },
    "TimeRange": {
      "StartTime": "04:32:22.1100000",
      "EndTime": "04:32:22.4100000"
    }
  },
  {
    "TextLocation": {
      "Start": 189113,
      "End": 189119
    },
    "TimeRange": {
      "StartTime": "04:32:22.4100000",
      "EndTime": "04:32:23.0300000"
    }
  },
  {
    "TextLocation": {
      "Start": 189122,
      "End": 189126
    },
    "TimeRange": {
      "StartTime": "04:32:23.0400000",
      "EndTime": "04:32:23.4300000"
    }
  },
  {
    "TextLocation": {
      "Start": 189129,
      "End": 189132
    },
    "TimeRange": {
      "StartTime": "04:32:23.4300000",
      "EndTime": "04:32:23.5800000"
    }
  },
  {
    "TextLocation": {
      "Start": 189133,
      "End": 189138
    },
    "TimeRange": {
      "StartTime": "04:32:23.5800000",
      "EndTime": "04:32:23.8800000"
    }
  },
  {
    "TextLocation": {
      "Start": 189139,
      "End": 189144
    },
    "TimeRange": {
      "StartTime": "04:32:23.8800000",
      "EndTime": "04:32:24.1800000"
    }
  },
  {
    "TextLocation": {
      "Start": 189145,
      "End": 189149
    },
    "TimeRange": {
      "StartTime": "04:32:24.1800000",
      "EndTime": "04:32:24.4500000"
    }
  },
  {
    "TextLocation": {
      "Start": 189150,
      "End": 189154
    },
    "TimeRange": {
      "StartTime": "04:32:24.4500000",
      "EndTime": "04:32:24.6300000"
    }
  },
  {
    "TextLocation": {
      "Start": 189155,
      "End": 189162
    },
    "TimeRange": {
      "StartTime": "04:32:24.6300000",
      "EndTime": "04:32:25.3800000"
    }
  },
  {
    "TextLocation": {
      "Start": 189165,
      "End": 189173
    },
    "TimeRange": {
      "StartTime": "04:32:26.4800000",
      "EndTime": "04:32:27.0800000"
    }
  },
  {
    "TextLocation": {
      "Start": 189174,
      "End": 189178
    },
    "TimeRange": {
      "StartTime": "04:32:27.0800000",
      "EndTime": "04:32:27.2900000"
    }
  },
  {
    "TextLocation": {
      "Start": 189179,
      "End": 189187
    },
    "TimeRange": {
      "StartTime": "04:32:27.2900000",
      "EndTime": "04:32:27.6200000"
    }
  },
  {
    "TextLocation": {
      "Start": 189188,
      "End": 189194
    },
    "TimeRange": {
      "StartTime": "04:32:27.6200000",
      "EndTime": "04:32:28.2300000"
    }
  },
  {
    "TextLocation": {
      "Start": 189197,
      "End": 189201
    },
    "TimeRange": {
      "StartTime": "04:32:28.2500000",
      "EndTime": "04:32:28.5500000"
    }
  },
  {
    "TextLocation": {
      "Start": 189202,
      "End": 189210
    },
    "TimeRange": {
      "StartTime": "04:32:28.5500000",
      "EndTime": "04:32:28.8800000"
    }
  },
  {
    "TextLocation": {
      "Start": 189211,
      "End": 189215
    },
    "TimeRange": {
      "StartTime": "04:32:28.8800000",
      "EndTime": "04:32:29.1500000"
    }
  },
  {
    "TextLocation": {
      "Start": 189216,
      "End": 189221
    },
    "TimeRange": {
      "StartTime": "04:32:29.1500000",
      "EndTime": "04:32:29.3900000"
    }
  },
  {
    "TextLocation": {
      "Start": 189222,
      "End": 189226
    },
    "TimeRange": {
      "StartTime": "04:32:29.3900000",
      "EndTime": "04:32:29.5100000"
    }
  },
  {
    "TextLocation": {
      "Start": 189227,
      "End": 189230
    },
    "TimeRange": {
      "StartTime": "04:32:29.5100000",
      "EndTime": "04:32:29.6300000"
    }
  },
  {
    "TextLocation": {
      "Start": 189231,
      "End": 189235
    },
    "TimeRange": {
      "StartTime": "04:32:29.6300000",
      "EndTime": "04:32:30.3800000"
    }
  },
  {
    "TextLocation": {
      "Start": 189238,
      "End": 189246
    },
    "TimeRange": {
      "StartTime": "04:32:30.7700000",
      "EndTime": "04:32:31.5200000"
    }
  },
  {
    "TextLocation": {
      "Start": 189247,
      "End": 189251
    },
    "TimeRange": {
      "StartTime": "04:32:31.5200000",
      "EndTime": "04:32:31.7300000"
    }
  },
  {
    "TextLocation": {
      "Start": 189252,
      "End": 189260
    },
    "TimeRange": {
      "StartTime": "04:32:31.7300000",
      "EndTime": "04:32:32.0300000"
    }
  },
  {
    "TextLocation": {
      "Start": 189261,
      "End": 189270
    },
    "TimeRange": {
      "StartTime": "04:32:32.0300000",
      "EndTime": "04:32:32.6400000"
    }
  },
  {
    "TextLocation": {
      "Start": 189273,
      "End": 189276
    },
    "TimeRange": {
      "StartTime": "04:32:32.6600000",
      "EndTime": "04:32:32.9300000"
    }
  },
  {
    "TextLocation": {
      "Start": 189277,
      "End": 189281
    },
    "TimeRange": {
      "StartTime": "04:32:32.9300000",
      "EndTime": "04:32:33.1400000"
    }
  },
  {
    "TextLocation": {
      "Start": 189283,
      "End": 189285
    },
    "TimeRange": {
      "StartTime": "04:32:33.1400000",
      "EndTime": "04:32:33.3200000"
    }
  },
  {
    "TextLocation": {
      "Start": 189286,
      "End": 189290
    },
    "TimeRange": {
      "StartTime": "04:32:33.3200000",
      "EndTime": "04:32:33.6200000"
    }
  },
  {
    "TextLocation": {
      "Start": 189291,
      "End": 189293
    },
    "TimeRange": {
      "StartTime": "04:32:33.6200000",
      "EndTime": "04:32:33.7400000"
    }
  },
  {
    "TextLocation": {
      "Start": 189294,
      "End": 189300
    },
    "TimeRange": {
      "StartTime": "04:32:33.7400000",
      "EndTime": "04:32:34.1600000"
    }
  },
  {
    "TextLocation": {
      "Start": 189301,
      "End": 189309
    },
    "TimeRange": {
      "StartTime": "04:32:34.1600000",
      "EndTime": "04:32:35.0900000"
    }
  },
  {
    "TextLocation": {
      "Start": 189312,
      "End": 189320
    },
    "TimeRange": {
      "StartTime": "04:32:36.3800000",
      "EndTime": "04:32:36.9200000"
    }
  },
  {
    "TextLocation": {
      "Start": 189321,
      "End": 189323
    },
    "TimeRange": {
      "StartTime": "04:32:36.9500000",
      "EndTime": "04:32:37.1300000"
    }
  },
  {
    "TextLocation": {
      "Start": 189324,
      "End": 189332
    },
    "TimeRange": {
      "StartTime": "04:32:37.1300000",
      "EndTime": "04:32:37.4600000"
    }
  },
  {
    "TextLocation": {
      "Start": 189333,
      "End": 189342
    },
    "TimeRange": {
      "StartTime": "04:32:37.4600000",
      "EndTime": "04:32:38.1700000"
    }
  },
  {
    "TextLocation": {
      "Start": 189345,
      "End": 189349
    },
    "TimeRange": {
      "StartTime": "04:32:38.1800000",
      "EndTime": "04:32:38.4800000"
    }
  },
  {
    "TextLocation": {
      "Start": 189350,
      "End": 189354
    },
    "TimeRange": {
      "StartTime": "04:32:38.4800000",
      "EndTime": "04:32:38.8400000"
    }
  },
  {
    "TextLocation": {
      "Start": 189355,
      "End": 189358
    },
    "TimeRange": {
      "StartTime": "04:32:38.8400000",
      "EndTime": "04:32:38.9600000"
    }
  },
  {
    "TextLocation": {
      "Start": 189359,
      "End": 189363
    },
    "TimeRange": {
      "StartTime": "04:32:38.9600000",
      "EndTime": "04:32:39.1100000"
    }
  },
  {
    "TextLocation": {
      "Start": 189364,
      "End": 189368
    },
    "TimeRange": {
      "StartTime": "04:32:39.1100000",
      "EndTime": "04:32:39.3500000"
    }
  },
  {
    "TextLocation": {
      "Start": 189369,
      "End": 189375
    },
    "TimeRange": {
      "StartTime": "04:32:39.3500000",
      "EndTime": "04:32:39.5300000"
    }
  },
  {
    "TextLocation": {
      "Start": 189376,
      "End": 189378
    },
    "TimeRange": {
      "StartTime": "04:32:39.5300000",
      "EndTime": "04:32:39.6800000"
    }
  },
  {
    "TextLocation": {
      "Start": 189379,
      "End": 189381
    },
    "TimeRange": {
      "StartTime": "04:32:39.6800000",
      "EndTime": "04:32:39.8000000"
    }
  },
  {
    "TextLocation": {
      "Start": 189382,
      "End": 189387
    },
    "TimeRange": {
      "StartTime": "04:32:39.8000000",
      "EndTime": "04:32:40.0700000"
    }
  },
  {
    "TextLocation": {
      "Start": 189388,
      "End": 189390
    },
    "TimeRange": {
      "StartTime": "04:32:40.0700000",
      "EndTime": "04:32:40.1900000"
    }
  },
  {
    "TextLocation": {
      "Start": 189391,
      "End": 189395
    },
    "TimeRange": {
      "StartTime": "04:32:40.1900000",
      "EndTime": "04:32:40.4000000"
    }
  },
  {
    "TextLocation": {
      "Start": 189396,
      "End": 189402
    },
    "TimeRange": {
      "StartTime": "04:32:40.4000000",
      "EndTime": "04:32:41.0300000"
    }
  },
  {
    "TextLocation": {
      "Start": 189405,
      "End": 189408
    },
    "TimeRange": {
      "StartTime": "04:32:41.0600000",
      "EndTime": "04:32:41.4200000"
    }
  },
  {
    "TextLocation": {
      "Start": 189409,
      "End": 189415
    },
    "TimeRange": {
      "StartTime": "04:32:41.4200000",
      "EndTime": "04:32:41.9300000"
    }
  },
  {
    "TextLocation": {
      "Start": 189418,
      "End": 189419
    },
    "TimeRange": {
      "StartTime": "04:32:41.9300000",
      "EndTime": "04:32:42.2000000"
    }
  },
  {
    "TextLocation": {
      "Start": 189420,
      "End": 189424
    },
    "TimeRange": {
      "StartTime": "04:32:42.2000000",
      "EndTime": "04:32:42.4700000"
    }
  },
  {
    "TextLocation": {
      "Start": 189425,
      "End": 189427
    },
    "TimeRange": {
      "StartTime": "04:32:42.4700000",
      "EndTime": "04:32:42.6500000"
    }
  },
  {
    "TextLocation": {
      "Start": 189428,
      "End": 189430
    },
    "TimeRange": {
      "StartTime": "04:32:42.6500000",
      "EndTime": "04:32:42.7700000"
    }
  },
  {
    "TextLocation": {
      "Start": 189431,
      "End": 189435
    },
    "TimeRange": {
      "StartTime": "04:32:42.7700000",
      "EndTime": "04:32:43.1900000"
    }
  },
  {
    "TextLocation": {
      "Start": 189436,
      "End": 189438
    },
    "TimeRange": {
      "StartTime": "04:32:43.1900000",
      "EndTime": "04:32:43.3100000"
    }
  },
  {
    "TextLocation": {
      "Start": 189439,
      "End": 189441
    },
    "TimeRange": {
      "StartTime": "04:32:43.3100000",
      "EndTime": "04:32:43.5200000"
    }
  },
  {
    "TextLocation": {
      "Start": 189442,
      "End": 189446
    },
    "TimeRange": {
      "StartTime": "04:32:43.5200000",
      "EndTime": "04:32:44.1500000"
    }
  },
  {
    "TextLocation": {
      "Start": 189449,
      "End": 189457
    },
    "TimeRange": {
      "StartTime": "04:32:45.3700000",
      "EndTime": "04:32:45.9100000"
    }
  },
  {
    "TextLocation": {
      "Start": 189458,
      "End": 189462
    },
    "TimeRange": {
      "StartTime": "04:32:45.9100000",
      "EndTime": "04:32:46.1500000"
    }
  },
  {
    "TextLocation": {
      "Start": 189463,
      "End": 189471
    },
    "TimeRange": {
      "StartTime": "04:32:46.1500000",
      "EndTime": "04:32:46.4800000"
    }
  },
  {
    "TextLocation": {
      "Start": 189472,
      "End": 189481
    },
    "TimeRange": {
      "StartTime": "04:32:46.4800000",
      "EndTime": "04:32:47.0500000"
    }
  },
  {
    "TextLocation": {
      "Start": 189484,
      "End": 189485
    },
    "TimeRange": {
      "StartTime": "04:32:47.0500000",
      "EndTime": "04:32:47.3200000"
    }
  },
  {
    "TextLocation": {
      "Start": 189486,
      "End": 189491
    },
    "TimeRange": {
      "StartTime": "04:32:47.3200000",
      "EndTime": "04:32:47.5300000"
    }
  },
  {
    "TextLocation": {
      "Start": 189492,
      "End": 189494
    },
    "TimeRange": {
      "StartTime": "04:32:47.5300000",
      "EndTime": "04:32:47.7100000"
    }
  },
  {
    "TextLocation": {
      "Start": 189496,
      "End": 189499
    },
    "TimeRange": {
      "StartTime": "04:32:47.7100000",
      "EndTime": "04:32:48.3400000"
    }
  },
  {
    "TextLocation": {
      "Start": 189502,
      "End": 189510
    },
    "TimeRange": {
      "StartTime": "04:32:51.4300000",
      "EndTime": "04:32:52.4500000"
    }
  },
  {
    "TextLocation": {
      "Start": 189512,
      "End": 189515
    },
    "TimeRange": {
      "StartTime": "04:32:52.4500000",
      "EndTime": "04:32:52.6600000"
    }
  },
  {
    "TextLocation": {
      "Start": 189516,
      "End": 189524
    },
    "TimeRange": {
      "StartTime": "04:32:52.6600000",
      "EndTime": "04:32:53.0100000"
    }
  },
  {
    "TextLocation": {
      "Start": 189525,
      "End": 189528
    },
    "TimeRange": {
      "StartTime": "04:32:53.0200000",
      "EndTime": "04:32:53.1700000"
    }
  },
  {
    "TextLocation": {
      "Start": 189529,
      "End": 189532
    },
    "TimeRange": {
      "StartTime": "04:32:53.1700000",
      "EndTime": "04:32:53.2900000"
    }
  },
  {
    "TextLocation": {
      "Start": 189533,
      "End": 189541
    },
    "TimeRange": {
      "StartTime": "04:32:53.2900000",
      "EndTime": "04:32:53.5600000"
    }
  },
  {
    "TextLocation": {
      "Start": 189542,
      "End": 189547
    },
    "TimeRange": {
      "StartTime": "04:32:53.5600000",
      "EndTime": "04:32:53.6800000"
    }
  },
  {
    "TextLocation": {
      "Start": 189548,
      "End": 189550
    },
    "TimeRange": {
      "StartTime": "04:32:53.6800000",
      "EndTime": "04:32:53.7700000"
    }
  },
  {
    "TextLocation": {
      "Start": 189551,
      "End": 189555
    },
    "TimeRange": {
      "StartTime": "04:32:53.7700000",
      "EndTime": "04:32:54.0100000"
    }
  },
  {
    "TextLocation": {
      "Start": 189556,
      "End": 189563
    },
    "TimeRange": {
      "StartTime": "04:32:54.0100000",
      "EndTime": "04:32:54.4600000"
    }
  },
  {
    "TextLocation": {
      "Start": 189564,
      "End": 189567
    },
    "TimeRange": {
      "StartTime": "04:32:54.4600000",
      "EndTime": "04:32:54.5800000"
    }
  },
  {
    "TextLocation": {
      "Start": 189568,
      "End": 189569
    },
    "TimeRange": {
      "StartTime": "04:32:54.5800000",
      "EndTime": "04:32:54.6400000"
    }
  },
  {
    "TextLocation": {
      "Start": 189570,
      "End": 189575
    },
    "TimeRange": {
      "StartTime": "04:32:54.6400000",
      "EndTime": "04:32:54.8800000"
    }
  },
  {
    "TextLocation": {
      "Start": 189576,
      "End": 189579
    },
    "TimeRange": {
      "StartTime": "04:32:54.8800000",
      "EndTime": "04:32:55.1800000"
    }
  },
  {
    "TextLocation": {
      "Start": 189580,
      "End": 189584
    },
    "TimeRange": {
      "StartTime": "04:32:55.1800000",
      "EndTime": "04:32:55.4500000"
    }
  },
  {
    "TextLocation": {
      "Start": 189585,
      "End": 189592
    },
    "TimeRange": {
      "StartTime": "04:32:55.4500000",
      "EndTime": "04:32:55.7500000"
    }
  },
  {
    "TextLocation": {
      "Start": 189593,
      "End": 189597
    },
    "TimeRange": {
      "StartTime": "04:32:55.7500000",
      "EndTime": "04:32:55.9000000"
    }
  },
  {
    "TextLocation": {
      "Start": 189598,
      "End": 189603
    },
    "TimeRange": {
      "StartTime": "04:32:55.9000000",
      "EndTime": "04:32:56.0800000"
    }
  },
  {
    "TextLocation": {
      "Start": 189604,
      "End": 189613
    },
    "TimeRange": {
      "StartTime": "04:32:56.0800000",
      "EndTime": "04:32:56.7100000"
    }
  },
  {
    "TextLocation": {
      "Start": 189614,
      "End": 189617
    },
    "TimeRange": {
      "StartTime": "04:32:56.7100000",
      "EndTime": "04:32:56.9200000"
    }
  },
  {
    "TextLocation": {
      "Start": 189618,
      "End": 189622
    },
    "TimeRange": {
      "StartTime": "04:32:56.9200000",
      "EndTime": "04:32:57.1300000"
    }
  },
  {
    "TextLocation": {
      "Start": 189623,
      "End": 189625
    },
    "TimeRange": {
      "StartTime": "04:32:57.1300000",
      "EndTime": "04:32:57.2800000"
    }
  },
  {
    "TextLocation": {
      "Start": 189626,
      "End": 189635
    },
    "TimeRange": {
      "StartTime": "04:32:57.2800000",
      "EndTime": "04:32:57.9100000"
    }
  },
  {
    "TextLocation": {
      "Start": 189636,
      "End": 189644
    },
    "TimeRange": {
      "StartTime": "04:32:57.9100000",
      "EndTime": "04:32:58.7800000"
    }
  },
  {
    "TextLocation": {
      "Start": 189652,
      "End": 189655
    },
    "TimeRange": {
      "StartTime": "04:32:59.6500000",
      "EndTime": "04:32:59.7300000"
    }
  },
  {
    "TextLocation": {
      "Start": 189656,
      "End": 189659
    },
    "TimeRange": {
      "StartTime": "04:32:59.7400000",
      "EndTime": "04:32:59.8300000"
    }
  },
  {
    "TextLocation": {
      "Start": 189660,
      "End": 189665
    },
    "TimeRange": {
      "StartTime": "04:32:59.8300000",
      "EndTime": "04:32:59.9500000"
    }
  },
  {
    "TextLocation": {
      "Start": 189666,
      "End": 189668
    },
    "TimeRange": {
      "StartTime": "04:32:59.9500000",
      "EndTime": "04:33:00.0100000"
    }
  },
  {
    "TextLocation": {
      "Start": 189669,
      "End": 189673
    },
    "TimeRange": {
      "StartTime": "04:33:00.0100000",
      "EndTime": "04:33:00.2200000"
    }
  },
  {
    "TextLocation": {
      "Start": 189674,
      "End": 189677
    },
    "TimeRange": {
      "StartTime": "04:33:00.2200000",
      "EndTime": "04:33:00.3400000"
    }
  },
  {
    "TextLocation": {
      "Start": 189678,
      "End": 189682
    },
    "TimeRange": {
      "StartTime": "04:33:00.3400000",
      "EndTime": "04:33:00.4900000"
    }
  },
  {
    "TextLocation": {
      "Start": 189683,
      "End": 189684
    },
    "TimeRange": {
      "StartTime": "04:33:00.4900000",
      "EndTime": "04:33:00.5900000"
    }
  },
  {
    "TextLocation": {
      "Start": 189685,
      "End": 189688
    },
    "TimeRange": {
      "StartTime": "04:33:00.7900000",
      "EndTime": "04:33:01.0900000"
    }
  },
  {
    "TextLocation": {
      "Start": 189691,
      "End": 189692
    },
    "TimeRange": {
      "StartTime": "04:33:02.3800000",
      "EndTime": "04:33:03.7900000"
    }
  },
  {
    "TextLocation": {
      "Start": 189695,
      "End": 189698
    },
    "TimeRange": {
      "StartTime": "04:33:05.8900000",
      "EndTime": "04:33:05.9500000"
    }
  },
  {
    "TextLocation": {
      "Start": 189699,
      "End": 189708
    },
    "TimeRange": {
      "StartTime": "04:33:05.9800000",
      "EndTime": "04:33:06.4300000"
    }
  },
  {
    "TextLocation": {
      "Start": 189710,
      "End": 189712
    },
    "TimeRange": {
      "StartTime": "04:33:06.4300000",
      "EndTime": "04:33:06.5500000"
    }
  },
  {
    "TextLocation": {
      "Start": 189713,
      "End": 189717
    },
    "TimeRange": {
      "StartTime": "04:33:06.5500000",
      "EndTime": "04:33:06.7599999"
    }
  },
  {
    "TextLocation": {
      "Start": 189718,
      "End": 189723
    },
    "TimeRange": {
      "StartTime": "04:33:06.7599999",
      "EndTime": "04:33:07.0300000"
    }
  },
  {
    "TextLocation": {
      "Start": 189724,
      "End": 189725
    },
    "TimeRange": {
      "StartTime": "04:33:07.0300000",
      "EndTime": "04:33:07.1200000"
    }
  },
  {
    "TextLocation": {
      "Start": 189726,
      "End": 189730
    },
    "TimeRange": {
      "StartTime": "04:33:07.1200000",
      "EndTime": "04:33:07.3900000"
    }
  },
  {
    "TextLocation": {
      "Start": 189731,
      "End": 189738
    },
    "TimeRange": {
      "StartTime": "04:33:07.3900000",
      "EndTime": "04:33:07.7800000"
    }
  },
  {
    "TextLocation": {
      "Start": 189739,
      "End": 189751
    },
    "TimeRange": {
      "StartTime": "04:33:07.7800000",
      "EndTime": "04:33:08.4100000"
    }
  },
  {
    "TextLocation": {
      "Start": 189752,
      "End": 189759
    },
    "TimeRange": {
      "StartTime": "04:33:08.4100000",
      "EndTime": "04:33:08.7700000"
    }
  },
  {
    "TextLocation": {
      "Start": 189760,
      "End": 189763
    },
    "TimeRange": {
      "StartTime": "04:33:08.7700000",
      "EndTime": "04:33:08.8600000"
    }
  },
  {
    "TextLocation": {
      "Start": 189764,
      "End": 189773
    },
    "TimeRange": {
      "StartTime": "04:33:09.2800000",
      "EndTime": "04:33:09.7599999"
    }
  },
  {
    "TextLocation": {
      "Start": 189774,
      "End": 189777
    },
    "TimeRange": {
      "StartTime": "04:33:09.7599999",
      "EndTime": "04:33:09.8800000"
    }
  },
  {
    "TextLocation": {
      "Start": 189778,
      "End": 189786
    },
    "TimeRange": {
      "StartTime": "04:33:09.8800000",
      "EndTime": "04:33:10.3000000"
    }
  },
  {
    "TextLocation": {
      "Start": 189787,
      "End": 189793
    },
    "TimeRange": {
      "StartTime": "04:33:10.3000000",
      "EndTime": "04:33:10.9000000"
    }
  },
  {
    "TextLocation": {
      "Start": 189801,
      "End": 189804
    },
    "TimeRange": {
      "StartTime": "04:33:11.2300000",
      "EndTime": "04:33:11.9199999"
    }
  },
  {
    "TextLocation": {
      "Start": 189812,
      "End": 189815
    },
    "TimeRange": {
      "StartTime": "04:33:12.5700000",
      "EndTime": "04:33:13.2300000"
    }
  },
  {
    "TextLocation": {
      "Start": 189816,
      "End": 189824
    },
    "TimeRange": {
      "StartTime": "04:33:13.4100000",
      "EndTime": "04:33:13.8000000"
    }
  },
  {
    "TextLocation": {
      "Start": 189825,
      "End": 189829
    },
    "TimeRange": {
      "StartTime": "04:33:13.8000000",
      "EndTime": "04:33:13.9800000"
    }
  },
  {
    "TextLocation": {
      "Start": 189830,
      "End": 189834
    },
    "TimeRange": {
      "StartTime": "04:33:13.9800000",
      "EndTime": "04:33:14.5200000"
    }
  },
  {
    "TextLocation": {
      "Start": 189835,
      "End": 189838
    },
    "TimeRange": {
      "StartTime": "04:33:14.5200000",
      "EndTime": "04:33:16.1100000"
    }
  },
  {
    "TextLocation": {
      "Start": 189839,
      "End": 189841
    },
    "TimeRange": {
      "StartTime": "04:33:16.1100000",
      "EndTime": "04:33:16.5400000"
    }
  },
  {
    "TextLocation": {
      "Start": 189842,
      "End": 189846
    },
    "TimeRange": {
      "StartTime": "04:33:16.5600000",
      "EndTime": "04:33:16.8300000"
    }
  },
  {
    "TextLocation": {
      "Start": 189847,
      "End": 189851
    },
    "TimeRange": {
      "StartTime": "04:33:16.8300000",
      "EndTime": "04:33:17.0099999"
    }
  },
  {
    "TextLocation": {
      "Start": 189852,
      "End": 189855
    },
    "TimeRange": {
      "StartTime": "04:33:17.0099999",
      "EndTime": "04:33:17.1300000"
    }
  },
  {
    "TextLocation": {
      "Start": 189856,
      "End": 189860
    },
    "TimeRange": {
      "StartTime": "04:33:17.1300000",
      "EndTime": "04:33:17.4300000"
    }
  },
  {
    "TextLocation": {
      "Start": 189861,
      "End": 189864
    },
    "TimeRange": {
      "StartTime": "04:33:17.4300000",
      "EndTime": "04:33:17.7000000"
    }
  },
  {
    "TextLocation": {
      "Start": 189865,
      "End": 189869
    },
    "TimeRange": {
      "StartTime": "04:33:17.8200000",
      "EndTime": "04:33:18.1800000"
    }
  },
  {
    "TextLocation": {
      "Start": 189870,
      "End": 189877
    },
    "TimeRange": {
      "StartTime": "04:33:18.1800000",
      "EndTime": "04:33:18.6900000"
    }
  },
  {
    "TextLocation": {
      "Start": 189878,
      "End": 189880
    },
    "TimeRange": {
      "StartTime": "04:33:18.6900000",
      "EndTime": "04:33:18.8700000"
    }
  },
  {
    "TextLocation": {
      "Start": 189888,
      "End": 189892
    },
    "TimeRange": {
      "StartTime": "04:33:21.6600000",
      "EndTime": "04:33:22.0200000"
    }
  },
  {
    "TextLocation": {
      "Start": 189893,
      "End": 189895
    },
    "TimeRange": {
      "StartTime": "04:33:22.0200000",
      "EndTime": "04:33:22.2900000"
    }
  },
  {
    "TextLocation": {
      "Start": 189897,
      "End": 189901
    },
    "TimeRange": {
      "StartTime": "04:33:22.4100000",
      "EndTime": "04:33:22.9900000"
    }
  },
  {
    "TextLocation": {
      "Start": 189902,
      "End": 189904
    },
    "TimeRange": {
      "StartTime": "04:33:22.9900000",
      "EndTime": "04:33:23.5800000"
    }
  },
  {
    "TextLocation": {
      "Start": 189905,
      "End": 189909
    },
    "TimeRange": {
      "StartTime": "04:33:23.5800000",
      "EndTime": "04:33:24.1600000"
    }
  },
  {
    "TextLocation": {
      "Start": 189910,
      "End": 189914
    },
    "TimeRange": {
      "StartTime": "04:33:24.1600000",
      "EndTime": "04:33:24.7500000"
    }
  },
  {
    "TextLocation": {
      "Start": 189915,
      "End": 189918
    },
    "TimeRange": {
      "StartTime": "04:33:24.7500000",
      "EndTime": "04:33:25.5600000"
    }
  },
  {
    "TextLocation": {
      "Start": 189926,
      "End": 189928
    },
    "TimeRange": {
      "StartTime": "04:33:25.8300000",
      "EndTime": "04:33:25.9400000"
    }
  },
  {
    "TextLocation": {
      "Start": 189929,
      "End": 189933
    },
    "TimeRange": {
      "StartTime": "04:33:26.0700000",
      "EndTime": "04:33:26.2500000"
    }
  },
  {
    "TextLocation": {
      "Start": 189934,
      "End": 189936
    },
    "TimeRange": {
      "StartTime": "04:33:26.4700000",
      "EndTime": "04:33:26.8800000"
    }
  },
  {
    "TextLocation": {
      "Start": 189937,
      "End": 189941
    },
    "TimeRange": {
      "StartTime": "04:33:26.8800000",
      "EndTime": "04:33:28.0200000"
    }
  },
  {
    "TextLocation": {
      "Start": 189942,
      "End": 189943
    },
    "TimeRange": {
      "StartTime": "04:33:28.0200000",
      "EndTime": "04:33:28.6200000"
    }
  },
  {
    "TextLocation": {
      "Start": 189944,
      "End": 189948
    },
    "TimeRange": {
      "StartTime": "04:33:28.6200000",
      "EndTime": "04:33:29.2200000"
    }
  },
  {
    "TextLocation": {
      "Start": 189949,
      "End": 189951
    },
    "TimeRange": {
      "StartTime": "04:33:29.4600000",
      "EndTime": "04:33:29.6699999"
    }
  },
  {
    "TextLocation": {
      "Start": 189952,
      "End": 189960
    },
    "TimeRange": {
      "StartTime": "04:33:29.6699999",
      "EndTime": "04:33:30"
    }
  },
  {
    "TextLocation": {
      "Start": 189961,
      "End": 189967
    },
    "TimeRange": {
      "StartTime": "04:33:30",
      "EndTime": "04:33:30.2400000"
    }
  },
  {
    "TextLocation": {
      "Start": 189975,
      "End": 189978
    },
    "TimeRange": {
      "StartTime": "04:33:30.6300000",
      "EndTime": "04:33:31.2000000"
    }
  },
  {
    "TextLocation": {
      "Start": 189986,
      "End": 189989
    },
    "TimeRange": {
      "StartTime": "04:33:32.2000000",
      "EndTime": "04:33:32.4700000"
    }
  },
  {
    "TextLocation": {
      "Start": 189990,
      "End": 189993
    },
    "TimeRange": {
      "StartTime": "04:33:32.4700000",
      "EndTime": "04:33:32.6200000"
    }
  },
  {
    "TextLocation": {
      "Start": 189994,
      "End": 189998
    },
    "TimeRange": {
      "StartTime": "04:33:32.6200000",
      "EndTime": "04:33:32.8900000"
    }
  },
  {
    "TextLocation": {
      "Start": 189999,
      "End": 190002
    },
    "TimeRange": {
      "StartTime": "04:33:32.9800000",
      "EndTime": "04:33:33.1600000"
    }
  },
  {
    "TextLocation": {
      "Start": 190003,
      "End": 190007
    },
    "TimeRange": {
      "StartTime": "04:33:33.1600000",
      "EndTime": "04:33:33.3700000"
    }
  },
  {
    "TextLocation": {
      "Start": 190008,
      "End": 190012
    },
    "TimeRange": {
      "StartTime": "04:33:33.3700000",
      "EndTime": "04:33:33.5500000"
    }
  },
  {
    "TextLocation": {
      "Start": 190013,
      "End": 190020
    },
    "TimeRange": {
      "StartTime": "04:33:33.5500000",
      "EndTime": "04:33:33.9400000"
    }
  },
  {
    "TextLocation": {
      "Start": 190021,
      "End": 190024
    },
    "TimeRange": {
      "StartTime": "04:33:33.9400000",
      "EndTime": "04:33:34.0300000"
    }
  },
  {
    "TextLocation": {
      "Start": 190025,
      "End": 190029
    },
    "TimeRange": {
      "StartTime": "04:33:34.0300000",
      "EndTime": "04:33:34.1500000"
    }
  },
  {
    "TextLocation": {
      "Start": 190030,
      "End": 190034
    },
    "TimeRange": {
      "StartTime": "04:33:34.1500000",
      "EndTime": "04:33:34.2700000"
    }
  },
  {
    "TextLocation": {
      "Start": 190035,
      "End": 190042
    },
    "TimeRange": {
      "StartTime": "04:33:34.2700000",
      "EndTime": "04:33:34.6200000"
    }
  },
  {
    "TextLocation": {
      "Start": 190050,
      "End": 190053
    },
    "TimeRange": {
      "StartTime": "04:33:35.2000000",
      "EndTime": "04:33:35.3500000"
    }
  },
  {
    "TextLocation": {
      "Start": 190054,
      "End": 190065
    },
    "TimeRange": {
      "StartTime": "04:33:35.3500000",
      "EndTime": "04:33:35.8000000"
    }
  },
  {
    "TextLocation": {
      "Start": 190066,
      "End": 190072
    },
    "TimeRange": {
      "StartTime": "04:33:35.8000000",
      "EndTime": "04:33:36.0099999"
    }
  },
  {
    "TextLocation": {
      "Start": 190073,
      "End": 190075
    },
    "TimeRange": {
      "StartTime": "04:33:36.0099999",
      "EndTime": "04:33:36.1900000"
    }
  },
  {
    "TextLocation": {
      "Start": 190078,
      "End": 190086
    },
    "TimeRange": {
      "StartTime": "04:33:36.1900000",
      "EndTime": "04:33:36.4900000"
    }
  },
  {
    "TextLocation": {
      "Start": 190087,
      "End": 190096
    },
    "TimeRange": {
      "StartTime": "04:33:36.4900000",
      "EndTime": "04:33:37.0600000"
    }
  },
  {
    "TextLocation": {
      "Start": 190097,
      "End": 190099
    },
    "TimeRange": {
      "StartTime": "04:33:37.0600000",
      "EndTime": "04:33:37.4500000"
    }
  },
  {
    "TextLocation": {
      "Start": 190100,
      "End": 190103
    },
    "TimeRange": {
      "StartTime": "04:33:37.4500000",
      "EndTime": "04:33:37.9000000"
    }
  },
  {
    "TextLocation": {
      "Start": 190104,
      "End": 190108
    },
    "TimeRange": {
      "StartTime": "04:33:37.9000000",
      "EndTime": "04:33:38.2599999"
    }
  },
  {
    "TextLocation": {
      "Start": 190109,
      "End": 190112
    },
    "TimeRange": {
      "StartTime": "04:33:38.2599999",
      "EndTime": "04:33:38.5000000"
    }
  },
  {
    "TextLocation": {
      "Start": 190115,
      "End": 190118
    },
    "TimeRange": {
      "StartTime": "04:33:38.5000000",
      "EndTime": "04:33:38.6200000"
    }
  },
  {
    "TextLocation": {
      "Start": 190119,
      "End": 190120
    },
    "TimeRange": {
      "StartTime": "04:33:38.6200000",
      "EndTime": "04:33:38.7700000"
    }
  },
  {
    "TextLocation": {
      "Start": 190121,
      "End": 190125
    },
    "TimeRange": {
      "StartTime": "04:33:38.7700000",
      "EndTime": "04:33:39.0099999"
    }
  },
  {
    "TextLocation": {
      "Start": 190126,
      "End": 190131
    },
    "TimeRange": {
      "StartTime": "04:33:39.0099999",
      "EndTime": "04:33:39.2500000"
    }
  },
  {
    "TextLocation": {
      "Start": 190132,
      "End": 190135
    },
    "TimeRange": {
      "StartTime": "04:33:39.2500000",
      "EndTime": "04:33:39.3400000"
    }
  },
  {
    "TextLocation": {
      "Start": 190136,
      "End": 190140
    },
    "TimeRange": {
      "StartTime": "04:33:39.3400000",
      "EndTime": "04:33:39.9700000"
    }
  },
  {
    "TextLocation": {
      "Start": 190143,
      "End": 190144
    },
    "TimeRange": {
      "StartTime": "04:33:39.9700000",
      "EndTime": "04:33:40.2400000"
    }
  },
  {
    "TextLocation": {
      "Start": 190145,
      "End": 190150
    },
    "TimeRange": {
      "StartTime": "04:33:40.2400000",
      "EndTime": "04:33:40.3900000"
    }
  },
  {
    "TextLocation": {
      "Start": 190151,
      "End": 190155
    },
    "TimeRange": {
      "StartTime": "04:33:40.3900000",
      "EndTime": "04:33:40.6000000"
    }
  },
  {
    "TextLocation": {
      "Start": 190156,
      "End": 190158
    },
    "TimeRange": {
      "StartTime": "04:33:40.6000000",
      "EndTime": "04:33:40.6600000"
    }
  },
  {
    "TextLocation": {
      "Start": 190159,
      "End": 190163
    },
    "TimeRange": {
      "StartTime": "04:33:40.6600000",
      "EndTime": "04:33:40.9300000"
    }
  },
  {
    "TextLocation": {
      "Start": 190164,
      "End": 190167
    },
    "TimeRange": {
      "StartTime": "04:33:40.9300000",
      "EndTime": "04:33:41.2599999"
    }
  },
  {
    "TextLocation": {
      "Start": 190169,
      "End": 190172
    },
    "TimeRange": {
      "StartTime": "04:33:41.2599999",
      "EndTime": "04:33:41.4700000"
    }
  },
  {
    "TextLocation": {
      "Start": 190173,
      "End": 190175
    },
    "TimeRange": {
      "StartTime": "04:33:41.4700000",
      "EndTime": "04:33:41.5300000"
    }
  },
  {
    "TextLocation": {
      "Start": 190176,
      "End": 190180
    },
    "TimeRange": {
      "StartTime": "04:33:41.5300000",
      "EndTime": "04:33:41.6800000"
    }
  },
  {
    "TextLocation": {
      "Start": 190181,
      "End": 190185
    },
    "TimeRange": {
      "StartTime": "04:33:41.6800000",
      "EndTime": "04:33:41.9199999"
    }
  },
  {
    "TextLocation": {
      "Start": 190186,
      "End": 190189
    },
    "TimeRange": {
      "StartTime": "04:33:41.9199999",
      "EndTime": "04:33:42.1300000"
    }
  },
  {
    "TextLocation": {
      "Start": 190190,
      "End": 190192
    },
    "TimeRange": {
      "StartTime": "04:33:42.1300000",
      "EndTime": "04:33:42.2500000"
    }
  },
  {
    "TextLocation": {
      "Start": 190193,
      "End": 190197
    },
    "TimeRange": {
      "StartTime": "04:33:42.2500000",
      "EndTime": "04:33:42.4900000"
    }
  },
  {
    "TextLocation": {
      "Start": 190198,
      "End": 190203
    },
    "TimeRange": {
      "StartTime": "04:33:42.4900000",
      "EndTime": "04:33:43.2100000"
    }
  },
  {
    "TextLocation": {
      "Start": 190206,
      "End": 190208
    },
    "TimeRange": {
      "StartTime": "04:33:43.2400000",
      "EndTime": "04:33:44.0800000"
    }
  },
  {
    "TextLocation": {
      "Start": 190216,
      "End": 190218
    },
    "TimeRange": {
      "StartTime": "04:33:45.9700000",
      "EndTime": "04:33:46.1500000"
    }
  },
  {
    "TextLocation": {
      "Start": 190219,
      "End": 190222
    },
    "TimeRange": {
      "StartTime": "04:33:46.1500000",
      "EndTime": "04:33:46.2100000"
    }
  },
  {
    "TextLocation": {
      "Start": 190223,
      "End": 190227
    },
    "TimeRange": {
      "StartTime": "04:33:46.2100000",
      "EndTime": "04:33:46.4500000"
    }
  },
  {
    "TextLocation": {
      "Start": 190228,
      "End": 190235
    },
    "TimeRange": {
      "StartTime": "04:33:46.4500000",
      "EndTime": "04:33:46.7599999"
    }
  },
  {
    "TextLocation": {
      "Start": 190243,
      "End": 190251
    },
    "TimeRange": {
      "StartTime": "04:33:48.1300000",
      "EndTime": "04:33:48.9700000"
    }
  },
  {
    "TextLocation": {
      "Start": 190252,
      "End": 190254
    },
    "TimeRange": {
      "StartTime": "04:33:48.9700000",
      "EndTime": "04:33:49.1200000"
    }
  },
  {
    "TextLocation": {
      "Start": 190255,
      "End": 190263
    },
    "TimeRange": {
      "StartTime": "04:33:49.1200000",
      "EndTime": "04:33:49.4100000"
    }
  },
  {
    "TextLocation": {
      "Start": 190264,
      "End": 190270
    },
    "TimeRange": {
      "StartTime": "04:33:49.4199999",
      "EndTime": "04:33:49.7200000"
    }
  },
  {
    "TextLocation": {
      "Start": 190273,
      "End": 190276
    },
    "TimeRange": {
      "StartTime": "04:33:49.7200000",
      "EndTime": "04:33:49.9300000"
    }
  },
  {
    "TextLocation": {
      "Start": 190277,
      "End": 190281
    },
    "TimeRange": {
      "StartTime": "04:33:49.9300000",
      "EndTime": "04:33:50.1699999"
    }
  },
  {
    "TextLocation": {
      "Start": 190282,
      "End": 190291
    },
    "TimeRange": {
      "StartTime": "04:33:50.1699999",
      "EndTime": "04:33:50.9199999"
    }
  },
  {
    "TextLocation": {
      "Start": 190299,
      "End": 190302
    },
    "TimeRange": {
      "StartTime": "04:33:52.4100000",
      "EndTime": "04:33:52.5300000"
    }
  },
  {
    "TextLocation": {
      "Start": 190303,
      "End": 190306
    },
    "TimeRange": {
      "StartTime": "04:33:52.5300000",
      "EndTime": "04:33:52.6200000"
    }
  },
  {
    "TextLocation": {
      "Start": 190307,
      "End": 190312
    },
    "TimeRange": {
      "StartTime": "04:33:52.6200000",
      "EndTime": "04:33:52.7400000"
    }
  },
  {
    "TextLocation": {
      "Start": 190313,
      "End": 190315
    },
    "TimeRange": {
      "StartTime": "04:33:52.7400000",
      "EndTime": "04:33:52.8300000"
    }
  },
  {
    "TextLocation": {
      "Start": 190316,
      "End": 190320
    },
    "TimeRange": {
      "StartTime": "04:33:52.8300000",
      "EndTime": "04:33:53.0099999"
    }
  },
  {
    "TextLocation": {
      "Start": 190321,
      "End": 190324
    },
    "TimeRange": {
      "StartTime": "04:33:53.0099999",
      "EndTime": "04:33:53.1600000"
    }
  },
  {
    "TextLocation": {
      "Start": 190325,
      "End": 190329
    },
    "TimeRange": {
      "StartTime": "04:33:53.1600000",
      "EndTime": "04:33:53.3100000"
    }
  },
  {
    "TextLocation": {
      "Start": 190330,
      "End": 190334
    },
    "TimeRange": {
      "StartTime": "04:33:53.3100000",
      "EndTime": "04:33:53.4600000"
    }
  },
  {
    "TextLocation": {
      "Start": 190335,
      "End": 190341
    },
    "TimeRange": {
      "StartTime": "04:33:53.4600000",
      "EndTime": "04:33:53.7599999"
    }
  },
  {
    "TextLocation": {
      "Start": 190342,
      "End": 190343
    },
    "TimeRange": {
      "StartTime": "04:33:53.7599999",
      "EndTime": "04:33:53.8800000"
    }
  },
  {
    "TextLocation": {
      "Start": 190344,
      "End": 190352
    },
    "TimeRange": {
      "StartTime": "04:33:53.8800000",
      "EndTime": "04:33:54.3300000"
    }
  },
  {
    "TextLocation": {
      "Start": 190353,
      "End": 190355
    },
    "TimeRange": {
      "StartTime": "04:33:54.3300000",
      "EndTime": "04:33:54.4800000"
    }
  },
  {
    "TextLocation": {
      "Start": 190356,
      "End": 190361
    },
    "TimeRange": {
      "StartTime": "04:33:55.0500000",
      "EndTime": "04:33:55.5000000"
    }
  },
  {
    "TextLocation": {
      "Start": 190362,
      "End": 190368
    },
    "TimeRange": {
      "StartTime": "04:33:56.3100000",
      "EndTime": "04:33:56.7000000"
    }
  },
  {
    "TextLocation": {
      "Start": 190369,
      "End": 190370
    },
    "TimeRange": {
      "StartTime": "04:33:56.7000000",
      "EndTime": "04:33:57.0600000"
    }
  },
  {
    "TextLocation": {
      "Start": 190373,
      "End": 190379
    },
    "TimeRange": {
      "StartTime": "04:33:57.0900000",
      "EndTime": "04:33:57.3900000"
    }
  },
  {
    "TextLocation": {
      "Start": 190380,
      "End": 190381
    },
    "TimeRange": {
      "StartTime": "04:33:57.3900000",
      "EndTime": "04:33:58.0200000"
    }
  },
  {
    "TextLocation": {
      "Start": 190384,
      "End": 190387
    },
    "TimeRange": {
      "StartTime": "04:34:00.7000000",
      "EndTime": "04:34:00.8300000"
    }
  },
  {
    "TextLocation": {
      "Start": 190388,
      "End": 190397
    },
    "TimeRange": {
      "StartTime": "04:34:00.8300000",
      "EndTime": "04:34:01.3000000"
    }
  },
  {
    "TextLocation": {
      "Start": 190398,
      "End": 190401
    },
    "TimeRange": {
      "StartTime": "04:34:01.3000000",
      "EndTime": "04:34:01.4800000"
    }
  },
  {
    "TextLocation": {
      "Start": 190402,
      "End": 190407
    },
    "TimeRange": {
      "StartTime": "04:34:01.4800000",
      "EndTime": "04:34:01.7500000"
    }
  },
  {
    "TextLocation": {
      "Start": 190410,
      "End": 190412
    },
    "TimeRange": {
      "StartTime": "04:34:01.7500000",
      "EndTime": "04:34:01.9000000"
    }
  },
  {
    "TextLocation": {
      "Start": 190413,
      "End": 190417
    },
    "TimeRange": {
      "StartTime": "04:34:01.9000000",
      "EndTime": "04:34:02.0500000"
    }
  },
  {
    "TextLocation": {
      "Start": 190418,
      "End": 190423
    },
    "TimeRange": {
      "StartTime": "04:34:02.0500000",
      "EndTime": "04:34:02.3100000"
    }
  },
  {
    "TextLocation": {
      "Start": 190424,
      "End": 190427
    },
    "TimeRange": {
      "StartTime": "04:34:02.4400000",
      "EndTime": "04:34:02.6200000"
    }
  },
  {
    "TextLocation": {
      "Start": 190428,
      "End": 190435
    },
    "TimeRange": {
      "StartTime": "04:34:02.6200000",
      "EndTime": "04:34:03.0700000"
    }
  },
  {
    "TextLocation": {
      "Start": 190436,
      "End": 190448
    },
    "TimeRange": {
      "StartTime": "04:34:03.0700000",
      "EndTime": "04:34:03.6699999"
    }
  },
  {
    "TextLocation": {
      "Start": 190449,
      "End": 190456
    },
    "TimeRange": {
      "StartTime": "04:34:03.6699999",
      "EndTime": "04:34:03.9400000"
    }
  },
  {
    "TextLocation": {
      "Start": 190457,
      "End": 190460
    },
    "TimeRange": {
      "StartTime": "04:34:03.9400000",
      "EndTime": "04:34:04.0300000"
    }
  },
  {
    "TextLocation": {
      "Start": 190461,
      "End": 190470
    },
    "TimeRange": {
      "StartTime": "04:34:04.4000000",
      "EndTime": "04:34:04.7800000"
    }
  },
  {
    "TextLocation": {
      "Start": 190471,
      "End": 190474
    },
    "TimeRange": {
      "StartTime": "04:34:04.7800000",
      "EndTime": "04:34:04.8700000"
    }
  },
  {
    "TextLocation": {
      "Start": 190475,
      "End": 190482
    },
    "TimeRange": {
      "StartTime": "04:34:04.8700000",
      "EndTime": "04:34:05.2000000"
    }
  },
  {
    "TextLocation": {
      "Start": 190483,
      "End": 190489
    },
    "TimeRange": {
      "StartTime": "04:34:05.2100000",
      "EndTime": "04:34:05.7100000"
    }
  },
  {
    "TextLocation": {
      "Start": 190497,
      "End": 190500
    },
    "TimeRange": {
      "StartTime": "04:34:05.7400000",
      "EndTime": "04:34:06.4000000"
    }
  },
  {
    "TextLocation": {
      "Start": 190508,
      "End": 190511
    },
    "TimeRange": {
      "StartTime": "04:34:07.4900000",
      "EndTime": "04:34:07.6100000"
    }
  },
  {
    "TextLocation": {
      "Start": 190512,
      "End": 190520
    },
    "TimeRange": {
      "StartTime": "04:34:07.6100000",
      "EndTime": "04:34:07.9700000"
    }
  },
  {
    "TextLocation": {
      "Start": 190521,
      "End": 190525
    },
    "TimeRange": {
      "StartTime": "04:34:07.9700000",
      "EndTime": "04:34:08.0900000"
    }
  },
  {
    "TextLocation": {
      "Start": 190526,
      "End": 190530
    },
    "TimeRange": {
      "StartTime": "04:34:08.0900000",
      "EndTime": "04:34:08.3600000"
    }
  },
  {
    "TextLocation": {
      "Start": 190531,
      "End": 190533
    },
    "TimeRange": {
      "StartTime": "04:34:08.3600000",
      "EndTime": "04:34:09.1699999"
    }
  },
  {
    "TextLocation": {
      "Start": 190535,
      "End": 190538
    },
    "TimeRange": {
      "StartTime": "04:34:09.1699999",
      "EndTime": "04:34:09.4100000"
    }
  },
  {
    "TextLocation": {
      "Start": 190539,
      "End": 190542
    },
    "TimeRange": {
      "StartTime": "04:34:09.4100000",
      "EndTime": "04:34:09.5900000"
    }
  },
  {
    "TextLocation": {
      "Start": 190543,
      "End": 190547
    },
    "TimeRange": {
      "StartTime": "04:34:09.5900000",
      "EndTime": "04:34:09.9199999"
    }
  },
  {
    "TextLocation": {
      "Start": 190548,
      "End": 190550
    },
    "TimeRange": {
      "StartTime": "04:34:09.9199999",
      "EndTime": "04:34:10.1300000"
    }
  },
  {
    "TextLocation": {
      "Start": 190551,
      "End": 190554
    },
    "TimeRange": {
      "StartTime": "04:34:10.1300000",
      "EndTime": "04:34:10.2800000"
    }
  },
  {
    "TextLocation": {
      "Start": 190555,
      "End": 190559
    },
    "TimeRange": {
      "StartTime": "04:34:10.2800000",
      "EndTime": "04:34:10.5500000"
    }
  },
  {
    "TextLocation": {
      "Start": 190560,
      "End": 190563
    },
    "TimeRange": {
      "StartTime": "04:34:10.5500000",
      "EndTime": "04:34:10.6699999"
    }
  },
  {
    "TextLocation": {
      "Start": 190564,
      "End": 190568
    },
    "TimeRange": {
      "StartTime": "04:34:10.6699999",
      "EndTime": "04:34:11.1200000"
    }
  },
  {
    "TextLocation": {
      "Start": 190569,
      "End": 190571
    },
    "TimeRange": {
      "StartTime": "04:34:11.1200000",
      "EndTime": "04:34:11.2700000"
    }
  },
  {
    "TextLocation": {
      "Start": 190572,
      "End": 190575
    },
    "TimeRange": {
      "StartTime": "04:34:11.2700000",
      "EndTime": "04:34:11.7200000"
    }
  },
  {
    "TextLocation": {
      "Start": 190576,
      "End": 190579
    },
    "TimeRange": {
      "StartTime": "04:34:11.7200000",
      "EndTime": "04:34:11.8700000"
    }
  },
  {
    "TextLocation": {
      "Start": 190580,
      "End": 190584
    },
    "TimeRange": {
      "StartTime": "04:34:11.8700000",
      "EndTime": "04:34:12.2000000"
    }
  },
  {
    "TextLocation": {
      "Start": 190592,
      "End": 190596
    },
    "TimeRange": {
      "StartTime": "04:34:12.4700000",
      "EndTime": "04:34:12.8600000"
    }
  },
  {
    "TextLocation": {
      "Start": 190597,
      "End": 190601
    },
    "TimeRange": {
      "StartTime": "04:34:12.8600000",
      "EndTime": "04:34:13.2500000"
    }
  },
  {
    "TextLocation": {
      "Start": 190603,
      "End": 190607
    },
    "TimeRange": {
      "StartTime": "04:34:13.2500000",
      "EndTime": "04:34:14.3000000"
    }
  },
  {
    "TextLocation": {
      "Start": 190608,
      "End": 190613
    },
    "TimeRange": {
      "StartTime": "04:34:14.3000000",
      "EndTime": "04:34:15.2400000"
    }
  },
  {
    "TextLocation": {
      "Start": 190614,
      "End": 190618
    },
    "TimeRange": {
      "StartTime": "04:34:15.2400000",
      "EndTime": "04:34:16.1900000"
    }
  },
  {
    "TextLocation": {
      "Start": 190619,
      "End": 190622
    },
    "TimeRange": {
      "StartTime": "04:34:16.1900000",
      "EndTime": "04:34:17.0300000"
    }
  },
  {
    "TextLocation": {
      "Start": 190630,
      "End": 190634
    },
    "TimeRange": {
      "StartTime": "04:34:17.3400000",
      "EndTime": "04:34:17.8600000"
    }
  },
  {
    "TextLocation": {
      "Start": 190635,
      "End": 190639
    },
    "TimeRange": {
      "StartTime": "04:34:17.8600000",
      "EndTime": "04:34:18.3800000"
    }
  },
  {
    "TextLocation": {
      "Start": 190640,
      "End": 190642
    },
    "TimeRange": {
      "StartTime": "04:34:18.3800000",
      "EndTime": "04:34:18.4400000"
    }
  },
  {
    "TextLocation": {
      "Start": 190643,
      "End": 190651
    },
    "TimeRange": {
      "StartTime": "04:34:18.4400000",
      "EndTime": "04:34:18.8000000"
    }
  },
  {
    "TextLocation": {
      "Start": 190652,
      "End": 190658
    },
    "TimeRange": {
      "StartTime": "04:34:18.8000000",
      "EndTime": "04:34:19.0400000"
    }
  },
  {
    "TextLocation": {
      "Start": 190661,
      "End": 190664
    },
    "TimeRange": {
      "StartTime": "04:34:19.3700000",
      "EndTime": "04:34:19.9100000"
    }
  },
  {
    "TextLocation": {
      "Start": 190666,
      "End": 190674
    },
    "TimeRange": {
      "StartTime": "04:34:20.3000000",
      "EndTime": "04:34:20.6000000"
    }
  },
  {
    "TextLocation": {
      "Start": 190675,
      "End": 190679
    },
    "TimeRange": {
      "StartTime": "04:34:20.6000000",
      "EndTime": "04:34:20.7000000"
    }
  },
  {
    "TextLocation": {
      "Start": 190680,
      "End": 190684
    },
    "TimeRange": {
      "StartTime": "04:34:20.7000000",
      "EndTime": "04:34:21.5000000"
    }
  },
  {
    "TextLocation": {
      "Start": 190687,
      "End": 190690
    },
    "TimeRange": {
      "StartTime": "04:34:21.5000000",
      "EndTime": "04:34:21.6800000"
    }
  },
  {
    "TextLocation": {
      "Start": 190691,
      "End": 190694
    },
    "TimeRange": {
      "StartTime": "04:34:21.6800000",
      "EndTime": "04:34:21.8000000"
    }
  },
  {
    "TextLocation": {
      "Start": 190695,
      "End": 190699
    },
    "TimeRange": {
      "StartTime": "04:34:21.8000000",
      "EndTime": "04:34:22.1600000"
    }
  },
  {
    "TextLocation": {
      "Start": 190700,
      "End": 190705
    },
    "TimeRange": {
      "StartTime": "04:34:22.2200000",
      "EndTime": "04:34:22.4199999"
    }
  },
  {
    "TextLocation": {
      "Start": 190713,
      "End": 190721
    },
    "TimeRange": {
      "StartTime": "04:34:22.4300000",
      "EndTime": "04:34:22.8600000"
    }
  },
  {
    "TextLocation": {
      "Start": 190722,
      "End": 190730
    },
    "TimeRange": {
      "StartTime": "04:34:23.0600000",
      "EndTime": "04:34:23.5700000"
    }
  },
  {
    "TextLocation": {
      "Start": 190731,
      "End": 190735
    },
    "TimeRange": {
      "StartTime": "04:34:23.5700000",
      "EndTime": "04:34:23.8100000"
    }
  },
  {
    "TextLocation": {
      "Start": 190736,
      "End": 190744
    },
    "TimeRange": {
      "StartTime": "04:34:23.8100000",
      "EndTime": "04:34:24.1100000"
    }
  },
  {
    "TextLocation": {
      "Start": 190745,
      "End": 190754
    },
    "TimeRange": {
      "StartTime": "04:34:24.1100000",
      "EndTime": "04:34:24.8300000"
    }
  },
  {
    "TextLocation": {
      "Start": 190757,
      "End": 190761
    },
    "TimeRange": {
      "StartTime": "04:34:25.3700000",
      "EndTime": "04:34:25.7000000"
    }
  },
  {
    "TextLocation": {
      "Start": 190762,
      "End": 190765
    },
    "TimeRange": {
      "StartTime": "04:34:25.7000000",
      "EndTime": "04:34:25.8700000"
    }
  },
  {
    "TextLocation": {
      "Start": 190766,
      "End": 190774
    },
    "TimeRange": {
      "StartTime": "04:34:25.8800000",
      "EndTime": "04:34:26.2700000"
    }
  },
  {
    "TextLocation": {
      "Start": 190775,
      "End": 190780
    },
    "TimeRange": {
      "StartTime": "04:34:26.2700000",
      "EndTime": "04:34:27.0200000"
    }
  },
  {
    "TextLocation": {
      "Start": 190783,
      "End": 190791
    },
    "TimeRange": {
      "StartTime": "04:34:29.0900000",
      "EndTime": "04:34:29.7500000"
    }
  },
  {
    "TextLocation": {
      "Start": 190792,
      "End": 190794
    },
    "TimeRange": {
      "StartTime": "04:34:29.7500000",
      "EndTime": "04:34:29.9000000"
    }
  },
  {
    "TextLocation": {
      "Start": 190795,
      "End": 190803
    },
    "TimeRange": {
      "StartTime": "04:34:29.9000000",
      "EndTime": "04:34:30.1699999"
    }
  },
  {
    "TextLocation": {
      "Start": 190804,
      "End": 190813
    },
    "TimeRange": {
      "StartTime": "04:34:30.1699999",
      "EndTime": "04:34:30.5300000"
    }
  },
  {
    "TextLocation": {
      "Start": 190816,
      "End": 190818
    },
    "TimeRange": {
      "StartTime": "04:34:30.5300000",
      "EndTime": "04:34:30.7400000"
    }
  },
  {
    "TextLocation": {
      "Start": 190819,
      "End": 190824
    },
    "TimeRange": {
      "StartTime": "04:34:30.7400000",
      "EndTime": "04:34:31.0099999"
    }
  },
  {
    "TextLocation": {
      "Start": 190825,
      "End": 190828
    },
    "TimeRange": {
      "StartTime": "04:34:31.0099999",
      "EndTime": "04:34:31.1900000"
    }
  },
  {
    "TextLocation": {
      "Start": 190829,
      "End": 190834
    },
    "TimeRange": {
      "StartTime": "04:34:31.1900000",
      "EndTime": "04:34:31.3700000"
    }
  },
  {
    "TextLocation": {
      "Start": 190835,
      "End": 190838
    },
    "TimeRange": {
      "StartTime": "04:34:31.3700000",
      "EndTime": "04:34:31.6699999"
    }
  },
  {
    "TextLocation": {
      "Start": 190839,
      "End": 190843
    },
    "TimeRange": {
      "StartTime": "04:34:31.6699999",
      "EndTime": "04:34:31.9100000"
    }
  },
  {
    "TextLocation": {
      "Start": 190844,
      "End": 190848
    },
    "TimeRange": {
      "StartTime": "04:34:31.9100000",
      "EndTime": "04:34:32.2100000"
    }
  },
  {
    "TextLocation": {
      "Start": 190849,
      "End": 190853
    },
    "TimeRange": {
      "StartTime": "04:34:32.2100000",
      "EndTime": "04:34:32.4800000"
    }
  },
  {
    "TextLocation": {
      "Start": 190855,
      "End": 190857
    },
    "TimeRange": {
      "StartTime": "04:34:32.4800000",
      "EndTime": "04:34:32.6600000"
    }
  },
  {
    "TextLocation": {
      "Start": 190858,
      "End": 190865
    },
    "TimeRange": {
      "StartTime": "04:34:32.6600000",
      "EndTime": "04:34:32.9900000"
    }
  },
  {
    "TextLocation": {
      "Start": 190866,
      "End": 190871
    },
    "TimeRange": {
      "StartTime": "04:34:32.9900000",
      "EndTime": "04:34:33.2300000"
    }
  },
  {
    "TextLocation": {
      "Start": 190872,
      "End": 190880
    },
    "TimeRange": {
      "StartTime": "04:34:33.2300000",
      "EndTime": "04:34:33.6200000"
    }
  },
  {
    "TextLocation": {
      "Start": 190881,
      "End": 190885
    },
    "TimeRange": {
      "StartTime": "04:34:33.6200000",
      "EndTime": "04:34:33.8000000"
    }
  },
  {
    "TextLocation": {
      "Start": 190886,
      "End": 190889
    },
    "TimeRange": {
      "StartTime": "04:34:33.8000000",
      "EndTime": "04:34:34.0300000"
    }
  },
  {
    "TextLocation": {
      "Start": 190892,
      "End": 190895
    },
    "TimeRange": {
      "StartTime": "04:34:34.0400000",
      "EndTime": "04:34:34.2200000"
    }
  },
  {
    "TextLocation": {
      "Start": 190896,
      "End": 190900
    },
    "TimeRange": {
      "StartTime": "04:34:34.2200000",
      "EndTime": "04:34:34.4900000"
    }
  },
  {
    "TextLocation": {
      "Start": 190901,
      "End": 190908
    },
    "TimeRange": {
      "StartTime": "04:34:34.4900000",
      "EndTime": "04:34:35.2100000"
    }
  },
  {
    "TextLocation": {
      "Start": 190911,
      "End": 190919
    },
    "TimeRange": {
      "StartTime": "04:34:36.5700000",
      "EndTime": "04:34:37.4700000"
    }
  },
  {
    "TextLocation": {
      "Start": 190922,
      "End": 190926
    },
    "TimeRange": {
      "StartTime": "04:34:38.4500000",
      "EndTime": "04:34:38.6600000"
    }
  },
  {
    "TextLocation": {
      "Start": 190927,
      "End": 190935
    },
    "TimeRange": {
      "StartTime": "04:34:38.6600000",
      "EndTime": "04:34:38.9000000"
    }
  },
  {
    "TextLocation": {
      "Start": 190936,
      "End": 190942
    },
    "TimeRange": {
      "StartTime": "04:34:38.9000000",
      "EndTime": "04:34:39.1699999"
    }
  },
  {
    "TextLocation": {
      "Start": 190945,
      "End": 190948
    },
    "TimeRange": {
      "StartTime": "04:34:39.1699999",
      "EndTime": "04:34:39.3800000"
    }
  },
  {
    "TextLocation": {
      "Start": 190949,
      "End": 190953
    },
    "TimeRange": {
      "StartTime": "04:34:39.3800000",
      "EndTime": "04:34:39.7100000"
    }
  },
  {
    "TextLocation": {
      "Start": 190954,
      "End": 190956
    },
    "TimeRange": {
      "StartTime": "04:34:39.7100000",
      "EndTime": "04:34:39.9500000"
    }
  },
  {
    "TextLocation": {
      "Start": 190957,
      "End": 190960
    },
    "TimeRange": {
      "StartTime": "04:34:39.9500000",
      "EndTime": "04:34:40.5800000"
    }
  },
  {
    "TextLocation": {
      "Start": 190963,
      "End": 190971
    },
    "TimeRange": {
      "StartTime": "04:34:45.5099999",
      "EndTime": "04:34:46.0200000"
    }
  },
  {
    "TextLocation": {
      "Start": 190972,
      "End": 190974
    },
    "TimeRange": {
      "StartTime": "04:34:46.0200000",
      "EndTime": "04:34:46.1100000"
    }
  },
  {
    "TextLocation": {
      "Start": 190975,
      "End": 190983
    },
    "TimeRange": {
      "StartTime": "04:34:46.1100000",
      "EndTime": "04:34:46.4100000"
    }
  },
  {
    "TextLocation": {
      "Start": 190984,
      "End": 190993
    },
    "TimeRange": {
      "StartTime": "04:34:46.4100000",
      "EndTime": "04:34:46.8000000"
    }
  },
  {
    "TextLocation": {
      "Start": 190995,
      "End": 190997
    },
    "TimeRange": {
      "StartTime": "04:34:46.8000000",
      "EndTime": "04:34:47.1300000"
    }
  },
  {
    "TextLocation": {
      "Start": 190998,
      "End": 191006
    },
    "TimeRange": {
      "StartTime": "04:34:47.1300000",
      "EndTime": "04:34:47.6400000"
    }
  },
  {
    "TextLocation": {
      "Start": 191008,
      "End": 191010
    },
    "TimeRange": {
      "StartTime": "04:34:47.6400000",
      "EndTime": "04:34:47.7599999"
    }
  },
  {
    "TextLocation": {
      "Start": 191011,
      "End": 191017
    },
    "TimeRange": {
      "StartTime": "04:34:47.7599999",
      "EndTime": "04:34:48.1800000"
    }
  },
  {
    "TextLocation": {
      "Start": 191018,
      "End": 191021
    },
    "TimeRange": {
      "StartTime": "04:34:48.1800000",
      "EndTime": "04:34:48.3000000"
    }
  },
  {
    "TextLocation": {
      "Start": 191022,
      "End": 191025
    },
    "TimeRange": {
      "StartTime": "04:34:48.3000000",
      "EndTime": "04:34:48.7500000"
    }
  },
  {
    "TextLocation": {
      "Start": 191028,
      "End": 191030
    },
    "TimeRange": {
      "StartTime": "04:34:48.7500000",
      "EndTime": "04:34:49.6200000"
    }
  },
  {
    "TextLocation": {
      "Start": 191038,
      "End": 191041
    },
    "TimeRange": {
      "StartTime": "04:34:51.4300000",
      "EndTime": "04:34:51.6000000"
    }
  },
  {
    "TextLocation": {
      "Start": 191042,
      "End": 191051
    },
    "TimeRange": {
      "StartTime": "04:34:51.6100000",
      "EndTime": "04:34:52.1200000"
    }
  },
  {
    "TextLocation": {
      "Start": 191053,
      "End": 191055
    },
    "TimeRange": {
      "StartTime": "04:34:52.1200000",
      "EndTime": "04:34:52.2100000"
    }
  },
  {
    "TextLocation": {
      "Start": 191056,
      "End": 191064
    },
    "TimeRange": {
      "StartTime": "04:34:52.2100000",
      "EndTime": "04:34:52.5700000"
    }
  },
  {
    "TextLocation": {
      "Start": 191065,
      "End": 191067
    },
    "TimeRange": {
      "StartTime": "04:34:52.5700000",
      "EndTime": "04:34:52.6600000"
    }
  },
  {
    "TextLocation": {
      "Start": 191068,
      "End": 191071
    },
    "TimeRange": {
      "StartTime": "04:34:52.6600000",
      "EndTime": "04:34:52.8700000"
    }
  },
  {
    "TextLocation": {
      "Start": 191072,
      "End": 191076
    },
    "TimeRange": {
      "StartTime": "04:34:52.9000000",
      "EndTime": "04:34:53.2599999"
    }
  },
  {
    "TextLocation": {
      "Start": 191077,
      "End": 191084
    },
    "TimeRange": {
      "StartTime": "04:34:53.2599999",
      "EndTime": "04:34:53.8600000"
    }
  },
  {
    "TextLocation": {
      "Start": 191085,
      "End": 191088
    },
    "TimeRange": {
      "StartTime": "04:34:53.8600000",
      "EndTime": "04:34:54.0700000"
    }
  },
  {
    "TextLocation": {
      "Start": 191089,
      "End": 191092
    },
    "TimeRange": {
      "StartTime": "04:34:54.0700000",
      "EndTime": "04:34:54.5200000"
    }
  },
  {
    "TextLocation": {
      "Start": 191093,
      "End": 191101
    },
    "TimeRange": {
      "StartTime": "04:34:54.7599999",
      "EndTime": "04:34:55.0900000"
    }
  },
  {
    "TextLocation": {
      "Start": 191102,
      "End": 191108
    },
    "TimeRange": {
      "StartTime": "04:34:55.0900000",
      "EndTime": "04:34:55.4199999"
    }
  },
  {
    "TextLocation": {
      "Start": 191109,
      "End": 191113
    },
    "TimeRange": {
      "StartTime": "04:34:55.4199999",
      "EndTime": "04:34:55.5400000"
    }
  },
  {
    "TextLocation": {
      "Start": 191114,
      "End": 191119
    },
    "TimeRange": {
      "StartTime": "04:34:55.5400000",
      "EndTime": "04:34:55.7200000"
    }
  },
  {
    "TextLocation": {
      "Start": 191120,
      "End": 191127
    },
    "TimeRange": {
      "StartTime": "04:34:55.7200000",
      "EndTime": "04:34:56.0800000"
    }
  },
  {
    "TextLocation": {
      "Start": 191128,
      "End": 191132
    },
    "TimeRange": {
      "StartTime": "04:34:56.0800000",
      "EndTime": "04:34:56.4400000"
    }
  },
  {
    "TextLocation": {
      "Start": 191133,
      "End": 191137
    },
    "TimeRange": {
      "StartTime": "04:34:56.4400000",
      "EndTime": "04:34:56.9800000"
    }
  },
  {
    "TextLocation": {
      "Start": 191139,
      "End": 191142
    },
    "TimeRange": {
      "StartTime": "04:34:56.9800000",
      "EndTime": "04:34:57.1300000"
    }
  },
  {
    "TextLocation": {
      "Start": 191143,
      "End": 191152
    },
    "TimeRange": {
      "StartTime": "04:34:57.1300000",
      "EndTime": "04:34:57.6400000"
    }
  },
  {
    "TextLocation": {
      "Start": 191153,
      "End": 191156
    },
    "TimeRange": {
      "StartTime": "04:34:57.6400000",
      "EndTime": "04:34:57.7599999"
    }
  },
  {
    "TextLocation": {
      "Start": 191157,
      "End": 191161
    },
    "TimeRange": {
      "StartTime": "04:34:57.7599999",
      "EndTime": "04:34:58.0600000"
    }
  },
  {
    "TextLocation": {
      "Start": 191162,
      "End": 191166
    },
    "TimeRange": {
      "StartTime": "04:34:58.0600000",
      "EndTime": "04:34:58.2400000"
    }
  },
  {
    "TextLocation": {
      "Start": 191167,
      "End": 191172
    },
    "TimeRange": {
      "StartTime": "04:34:58.2400000",
      "EndTime": "04:34:58.4500000"
    }
  },
  {
    "TextLocation": {
      "Start": 191173,
      "End": 191176
    },
    "TimeRange": {
      "StartTime": "04:34:58.4500000",
      "EndTime": "04:34:58.6300000"
    }
  },
  {
    "TextLocation": {
      "Start": 191177,
      "End": 191181
    },
    "TimeRange": {
      "StartTime": "04:34:58.6300000",
      "EndTime": "04:34:58.8700000"
    }
  },
  {
    "TextLocation": {
      "Start": 191182,
      "End": 191195
    },
    "TimeRange": {
      "StartTime": "04:34:58.8700000",
      "EndTime": "04:34:59.8600000"
    }
  },
  {
    "TextLocation": {
      "Start": 191196,
      "End": 191198
    },
    "TimeRange": {
      "StartTime": "04:34:59.8600000",
      "EndTime": "04:35:00.1300000"
    }
  },
  {
    "TextLocation": {
      "Start": 191199,
      "End": 191202
    },
    "TimeRange": {
      "StartTime": "04:35:00.1300000",
      "EndTime": "04:35:00.2200000"
    }
  },
  {
    "TextLocation": {
      "Start": 191203,
      "End": 191210
    },
    "TimeRange": {
      "StartTime": "04:35:00.2300000",
      "EndTime": "04:35:00.6400000"
    }
  },
  {
    "TextLocation": {
      "Start": 191211,
      "End": 191219
    },
    "TimeRange": {
      "StartTime": "04:35:00.6699999",
      "EndTime": "04:35:01.1200000"
    }
  },
  {
    "TextLocation": {
      "Start": 191220,
      "End": 191224
    },
    "TimeRange": {
      "StartTime": "04:35:01.1200000",
      "EndTime": "04:35:01.2700000"
    }
  },
  {
    "TextLocation": {
      "Start": 191225,
      "End": 191228
    },
    "TimeRange": {
      "StartTime": "04:35:01.2700000",
      "EndTime": "04:35:01.3600000"
    }
  },
  {
    "TextLocation": {
      "Start": 191229,
      "End": 191234
    },
    "TimeRange": {
      "StartTime": "04:35:01.3600000",
      "EndTime": "04:35:01.5700000"
    }
  },
  {
    "TextLocation": {
      "Start": 191235,
      "End": 191237
    },
    "TimeRange": {
      "StartTime": "04:35:01.5700000",
      "EndTime": "04:35:01.6600000"
    }
  },
  {
    "TextLocation": {
      "Start": 191238,
      "End": 191241
    },
    "TimeRange": {
      "StartTime": "04:35:01.6600000",
      "EndTime": "04:35:01.7500000"
    }
  },
  {
    "TextLocation": {
      "Start": 191242,
      "End": 191247
    },
    "TimeRange": {
      "StartTime": "04:35:01.7500000",
      "EndTime": "04:35:01.9800000"
    }
  },
  {
    "TextLocation": {
      "Start": 191250,
      "End": 191252
    },
    "TimeRange": {
      "StartTime": "04:35:01.9900000",
      "EndTime": "04:35:02.1100000"
    }
  },
  {
    "TextLocation": {
      "Start": 191253,
      "End": 191257
    },
    "TimeRange": {
      "StartTime": "04:35:02.1100000",
      "EndTime": "04:35:02.2300000"
    }
  },
  {
    "TextLocation": {
      "Start": 191258,
      "End": 191263
    },
    "TimeRange": {
      "StartTime": "04:35:02.2300000",
      "EndTime": "04:35:02.5900000"
    }
  },
  {
    "TextLocation": {
      "Start": 191266,
      "End": 191269
    },
    "TimeRange": {
      "StartTime": "04:35:02.6200000",
      "EndTime": "04:35:03.2900000"
    }
  },
  {
    "TextLocation": {
      "Start": 191272,
      "End": 191273
    },
    "TimeRange": {
      "StartTime": "04:35:03.3100000",
      "EndTime": "04:35:03.3700000"
    }
  },
  {
    "TextLocation": {
      "Start": 191274,
      "End": 191278
    },
    "TimeRange": {
      "StartTime": "04:35:03.3700000",
      "EndTime": "04:35:03.4900000"
    }
  },
  {
    "TextLocation": {
      "Start": 191279,
      "End": 191281
    },
    "TimeRange": {
      "StartTime": "04:35:03.4900000",
      "EndTime": "04:35:03.5500000"
    }
  },
  {
    "TextLocation": {
      "Start": 191282,
      "End": 191284
    },
    "TimeRange": {
      "StartTime": "04:35:03.5500000",
      "EndTime": "04:35:03.7000000"
    }
  },
  {
    "TextLocation": {
      "Start": 191285,
      "End": 191289
    },
    "TimeRange": {
      "StartTime": "04:35:03.7000000",
      "EndTime": "04:35:03.9100000"
    }
  },
  {
    "TextLocation": {
      "Start": 191290,
      "End": 191291
    },
    "TimeRange": {
      "StartTime": "04:35:03.9100000",
      "EndTime": "04:35:03.9700000"
    }
  },
  {
    "TextLocation": {
      "Start": 191292,
      "End": 191298
    },
    "TimeRange": {
      "StartTime": "04:35:03.9700000",
      "EndTime": "04:35:04.2100000"
    }
  },
  {
    "TextLocation": {
      "Start": 191299,
      "End": 191301
    },
    "TimeRange": {
      "StartTime": "04:35:04.2100000",
      "EndTime": "04:35:04.3000000"
    }
  },
  {
    "TextLocation": {
      "Start": 191302,
      "End": 191307
    },
    "TimeRange": {
      "StartTime": "04:35:04.3000000",
      "EndTime": "04:35:04.5099999"
    }
  },
  {
    "TextLocation": {
      "Start": 191308,
      "End": 191313
    },
    "TimeRange": {
      "StartTime": "04:35:04.5099999",
      "EndTime": "04:35:04.6600000"
    }
  },
  {
    "TextLocation": {
      "Start": 191314,
      "End": 191317
    },
    "TimeRange": {
      "StartTime": "04:35:04.6600000",
      "EndTime": "04:35:04.8400000"
    }
  },
  {
    "TextLocation": {
      "Start": 191320,
      "End": 191325
    },
    "TimeRange": {
      "StartTime": "04:35:04.8700000",
      "EndTime": "04:35:05.1400000"
    }
  },
  {
    "TextLocation": {
      "Start": 191327,
      "End": 191332
    },
    "TimeRange": {
      "StartTime": "04:35:05.1400000",
      "EndTime": "04:35:05.3200000"
    }
  },
  {
    "TextLocation": {
      "Start": 191333,
      "End": 191338
    },
    "TimeRange": {
      "StartTime": "04:35:05.3200000",
      "EndTime": "04:35:05.5300000"
    }
  },
  {
    "TextLocation": {
      "Start": 191339,
      "End": 191343
    },
    "TimeRange": {
      "StartTime": "04:35:05.5300000",
      "EndTime": "04:35:05.6800000"
    }
  },
  {
    "TextLocation": {
      "Start": 191344,
      "End": 191348
    },
    "TimeRange": {
      "StartTime": "04:35:05.6800000",
      "EndTime": "04:35:05.8000000"
    }
  },
  {
    "TextLocation": {
      "Start": 191349,
      "End": 191350
    },
    "TimeRange": {
      "StartTime": "04:35:05.8000000",
      "EndTime": "04:35:05.8900000"
    }
  },
  {
    "TextLocation": {
      "Start": 191351,
      "End": 191355
    },
    "TimeRange": {
      "StartTime": "04:35:05.8900000",
      "EndTime": "04:35:06.1000000"
    }
  },
  {
    "TextLocation": {
      "Start": 191356,
      "End": 191358
    },
    "TimeRange": {
      "StartTime": "04:35:06.4000000",
      "EndTime": "04:35:06.5200000"
    }
  },
  {
    "TextLocation": {
      "Start": 191359,
      "End": 191361
    },
    "TimeRange": {
      "StartTime": "04:35:06.5200000",
      "EndTime": "04:35:06.6900000"
    }
  },
  {
    "TextLocation": {
      "Start": 191362,
      "End": 191366
    },
    "TimeRange": {
      "StartTime": "04:35:06.7100000",
      "EndTime": "04:35:07"
    }
  },
  {
    "TextLocation": {
      "Start": 191367,
      "End": 191370
    },
    "TimeRange": {
      "StartTime": "04:35:07.6900000",
      "EndTime": "04:35:08.0800000"
    }
  },
  {
    "TextLocation": {
      "Start": 191371,
      "End": 191377
    },
    "TimeRange": {
      "StartTime": "04:35:08.1100000",
      "EndTime": "04:35:08.5000000"
    }
  },
  {
    "TextLocation": {
      "Start": 191378,
      "End": 191379
    },
    "TimeRange": {
      "StartTime": "04:35:08.5000000",
      "EndTime": "04:35:09.1300000"
    }
  },
  {
    "TextLocation": {
      "Start": 191382,
      "End": 191385
    },
    "TimeRange": {
      "StartTime": "04:35:10.2300000",
      "EndTime": "04:35:10.3800000"
    }
  },
  {
    "TextLocation": {
      "Start": 191386,
      "End": 191389
    },
    "TimeRange": {
      "StartTime": "04:35:10.3800000",
      "EndTime": "04:35:10.5000000"
    }
  },
  {
    "TextLocation": {
      "Start": 191390,
      "End": 191394
    },
    "TimeRange": {
      "StartTime": "04:35:10.5000000",
      "EndTime": "04:35:10.6800000"
    }
  },
  {
    "TextLocation": {
      "Start": 191395,
      "End": 191397
    },
    "TimeRange": {
      "StartTime": "04:35:10.6800000",
      "EndTime": "04:35:10.8000000"
    }
  },
  {
    "TextLocation": {
      "Start": 191398,
      "End": 191402
    },
    "TimeRange": {
      "StartTime": "04:35:10.8000000",
      "EndTime": "04:35:10.9199999"
    }
  },
  {
    "TextLocation": {
      "Start": 191403,
      "End": 191407
    },
    "TimeRange": {
      "StartTime": "04:35:10.9199999",
      "EndTime": "04:35:11.1300000"
    }
  },
  {
    "TextLocation": {
      "Start": 191408,
      "End": 191410
    },
    "TimeRange": {
      "StartTime": "04:35:11.1300000",
      "EndTime": "04:35:11.4300000"
    }
  },
  {
    "TextLocation": {
      "Start": 191418,
      "End": 191422
    },
    "TimeRange": {
      "StartTime": "04:35:11.4600000",
      "EndTime": "04:35:11.6400000"
    }
  },
  {
    "TextLocation": {
      "Start": 191423,
      "End": 191424
    },
    "TimeRange": {
      "StartTime": "04:35:11.6400000",
      "EndTime": "04:35:11.7000000"
    }
  },
  {
    "TextLocation": {
      "Start": 191425,
      "End": 191435
    },
    "TimeRange": {
      "StartTime": "04:35:11.7000000",
      "EndTime": "04:35:12.4800000"
    }
  },
  {
    "TextLocation": {
      "Start": 191436,
      "End": 191438
    },
    "TimeRange": {
      "StartTime": "04:35:12.4800000",
      "EndTime": "04:35:12.6300000"
    }
  },
  {
    "TextLocation": {
      "Start": 191439,
      "End": 191440
    },
    "TimeRange": {
      "StartTime": "04:35:12.6300000",
      "EndTime": "04:35:12.6900000"
    }
  },
  {
    "TextLocation": {
      "Start": 191441,
      "End": 191448
    },
    "TimeRange": {
      "StartTime": "04:35:12.6900000",
      "EndTime": "04:35:13.0800000"
    }
  },
  {
    "TextLocation": {
      "Start": 191449,
      "End": 191461
    },
    "TimeRange": {
      "StartTime": "04:35:13.0800000",
      "EndTime": "04:35:14.1000000"
    }
  },
  {
    "TextLocation": {
      "Start": 191462,
      "End": 191469
    },
    "TimeRange": {
      "StartTime": "04:35:14.1000000",
      "EndTime": "04:35:14.5500000"
    }
  },
  {
    "TextLocation": {
      "Start": 191470,
      "End": 191473
    },
    "TimeRange": {
      "StartTime": "04:35:14.5500000",
      "EndTime": "04:35:14.6699999"
    }
  },
  {
    "TextLocation": {
      "Start": 191474,
      "End": 191483
    },
    "TimeRange": {
      "StartTime": "04:35:14.6699999",
      "EndTime": "04:35:15.1200000"
    }
  },
  {
    "TextLocation": {
      "Start": 191484,
      "End": 191487
    },
    "TimeRange": {
      "StartTime": "04:35:15.1200000",
      "EndTime": "04:35:15.3000000"
    }
  },
  {
    "TextLocation": {
      "Start": 191488,
      "End": 191493
    },
    "TimeRange": {
      "StartTime": "04:35:15.3000000",
      "EndTime": "04:35:15.9300000"
    }
  },
  {
    "TextLocation": {
      "Start": 191501,
      "End": 191506
    },
    "TimeRange": {
      "StartTime": "04:35:16.4400000",
      "EndTime": "04:35:16.7700000"
    }
  },
  {
    "TextLocation": {
      "Start": 191507,
      "End": 191511
    },
    "TimeRange": {
      "StartTime": "04:35:16.7700000",
      "EndTime": "04:35:16.9800000"
    }
  },
  {
    "TextLocation": {
      "Start": 191512,
      "End": 191513
    },
    "TimeRange": {
      "StartTime": "04:35:16.9800000",
      "EndTime": "04:35:17.1600000"
    }
  },
  {
    "TextLocation": {
      "Start": 191514,
      "End": 191519
    },
    "TimeRange": {
      "StartTime": "04:35:17.1900000",
      "EndTime": "04:35:17.5200000"
    }
  },
  {
    "TextLocation": {
      "Start": 191520,
      "End": 191522
    },
    "TimeRange": {
      "StartTime": "04:35:17.5200000",
      "EndTime": "04:35:17.6400000"
    }
  },
  {
    "TextLocation": {
      "Start": 191523,
      "End": 191524
    },
    "TimeRange": {
      "StartTime": "04:35:17.9400000",
      "EndTime": "04:35:18"
    }
  },
  {
    "TextLocation": {
      "Start": 191525,
      "End": 191529
    },
    "TimeRange": {
      "StartTime": "04:35:18",
      "EndTime": "04:35:18.2400000"
    }
  },
  {
    "TextLocation": {
      "Start": 191530,
      "End": 191532
    },
    "TimeRange": {
      "StartTime": "04:35:18.2400000",
      "EndTime": "04:35:18.3600000"
    }
  },
  {
    "TextLocation": {
      "Start": 191533,
      "End": 191540
    },
    "TimeRange": {
      "StartTime": "04:35:18.3600000",
      "EndTime": "04:35:18.9100000"
    }
  },
  {
    "TextLocation": {
      "Start": 191548,
      "End": 191551
    },
    "TimeRange": {
      "StartTime": "04:35:18.9300000",
      "EndTime": "04:35:19.5000000"
    }
  },
  {
    "TextLocation": {
      "Start": 191559,
      "End": 191562
    },
    "TimeRange": {
      "StartTime": "04:35:19.5000000",
      "EndTime": "04:35:19.7700000"
    }
  },
  {
    "TextLocation": {
      "Start": 191563,
      "End": 191565
    },
    "TimeRange": {
      "StartTime": "04:35:19.7700000",
      "EndTime": "04:35:19.8900000"
    }
  },
  {
    "TextLocation": {
      "Start": 191566,
      "End": 191570
    },
    "TimeRange": {
      "StartTime": "04:35:19.8900000",
      "EndTime": "04:35:20.1600000"
    }
  },
  {
    "TextLocation": {
      "Start": 191571,
      "End": 191578
    },
    "TimeRange": {
      "StartTime": "04:35:20.1600000",
      "EndTime": "04:35:20.7000000"
    }
  },
  {
    "TextLocation": {
      "Start": 191580,
      "End": 191586
    },
    "TimeRange": {
      "StartTime": "04:35:20.7000000",
      "EndTime": "04:35:21"
    }
  },
  {
    "TextLocation": {
      "Start": 191587,
      "End": 191597
    },
    "TimeRange": {
      "StartTime": "04:35:21",
      "EndTime": "04:35:21.5700000"
    }
  },
  {
    "TextLocation": {
      "Start": 191598,
      "End": 191600
    },
    "TimeRange": {
      "StartTime": "04:35:21.5700000",
      "EndTime": "04:35:21.6699999"
    }
  },
  {
    "TextLocation": {
      "Start": 191601,
      "End": 191607
    },
    "TimeRange": {
      "StartTime": "04:35:21.6900000",
      "EndTime": "04:35:21.9300000"
    }
  },
  {
    "TextLocation": {
      "Start": 191608,
      "End": 191617
    },
    "TimeRange": {
      "StartTime": "04:35:21.9300000",
      "EndTime": "04:35:22.2300000"
    }
  },
  {
    "TextLocation": {
      "Start": 191618,
      "End": 191623
    },
    "TimeRange": {
      "StartTime": "04:35:22.2300000",
      "EndTime": "04:35:22.5000000"
    }
  },
  {
    "TextLocation": {
      "Start": 191624,
      "End": 191629
    },
    "TimeRange": {
      "StartTime": "04:35:22.5000000",
      "EndTime": "04:35:22.6800000"
    }
  },
  {
    "TextLocation": {
      "Start": 191630,
      "End": 191638
    },
    "TimeRange": {
      "StartTime": "04:35:22.6800000",
      "EndTime": "04:35:23.1300000"
    }
  },
  {
    "TextLocation": {
      "Start": 191639,
      "End": 191645
    },
    "TimeRange": {
      "StartTime": "04:35:23.1300000",
      "EndTime": "04:35:23.4600000"
    }
  },
  {
    "TextLocation": {
      "Start": 191646,
      "End": 191650
    },
    "TimeRange": {
      "StartTime": "04:35:23.4600000",
      "EndTime": "04:35:23.5800000"
    }
  },
  {
    "TextLocation": {
      "Start": 191651,
      "End": 191654
    },
    "TimeRange": {
      "StartTime": "04:35:23.5800000",
      "EndTime": "04:35:23.7000000"
    }
  },
  {
    "TextLocation": {
      "Start": 191655,
      "End": 191658
    },
    "TimeRange": {
      "StartTime": "04:35:23.7000000",
      "EndTime": "04:35:23.8500000"
    }
  },
  {
    "TextLocation": {
      "Start": 191666,
      "End": 191670
    },
    "TimeRange": {
      "StartTime": "04:35:25.2200000",
      "EndTime": "04:35:25.5600000"
    }
  },
  {
    "TextLocation": {
      "Start": 191671,
      "End": 191674
    },
    "TimeRange": {
      "StartTime": "04:35:25.5800000",
      "EndTime": "04:35:25.7000000"
    }
  },
  {
    "TextLocation": {
      "Start": 191675,
      "End": 191685
    },
    "TimeRange": {
      "StartTime": "04:35:25.7000000",
      "EndTime": "04:35:26.4800000"
    }
  },
  {
    "TextLocation": {
      "Start": 191686,
      "End": 191694
    },
    "TimeRange": {
      "StartTime": "04:35:26.4800000",
      "EndTime": "04:35:27.0200000"
    }
  },
  {
    "TextLocation": {
      "Start": 191695,
      "End": 191701
    },
    "TimeRange": {
      "StartTime": "04:35:27.0200000",
      "EndTime": "04:35:27.2000000"
    }
  },
  {
    "TextLocation": {
      "Start": 191702,
      "End": 191709
    },
    "TimeRange": {
      "StartTime": "04:35:27.2000000",
      "EndTime": "04:35:27.9500000"
    }
  },
  {
    "TextLocation": {
      "Start": 191717,
      "End": 191720
    },
    "TimeRange": {
      "StartTime": "04:35:28.9500000",
      "EndTime": "04:35:29.2200000"
    }
  },
  {
    "TextLocation": {
      "Start": 191721,
      "End": 191727
    },
    "TimeRange": {
      "StartTime": "04:35:29.4400000",
      "EndTime": "04:35:29.5500000"
    }
  },
  {
    "TextLocation": {
      "Start": 191728,
      "End": 191731
    },
    "TimeRange": {
      "StartTime": "04:35:29.6100000",
      "EndTime": "04:35:30.0300000"
    }
  },
  {
    "TextLocation": {
      "Start": 191732,
      "End": 191736
    },
    "TimeRange": {
      "StartTime": "04:35:30.3300000",
      "EndTime": "04:35:30.5600000"
    }
  },
  {
    "TextLocation": {
      "Start": 191737,
      "End": 191744
    },
    "TimeRange": {
      "StartTime": "04:35:30.6000000",
      "EndTime": "04:35:31.0200000"
    }
  },
  {
    "TextLocation": {
      "Start": 191745,
      "End": 191750
    },
    "TimeRange": {
      "StartTime": "04:35:31.0400000",
      "EndTime": "04:35:32.9400000"
    }
  },
  {
    "TextLocation": {
      "Start": 191753,
      "End": 191756
    },
    "TimeRange": {
      "StartTime": "04:35:34.4000000",
      "EndTime": "04:35:34.6100000"
    }
  },
  {
    "TextLocation": {
      "Start": 191757,
      "End": 191760
    },
    "TimeRange": {
      "StartTime": "04:35:34.6100000",
      "EndTime": "04:35:34.7000000"
    }
  },
  {
    "TextLocation": {
      "Start": 191761,
      "End": 191765
    },
    "TimeRange": {
      "StartTime": "04:35:34.7000000",
      "EndTime": "04:35:34.8800000"
    }
  },
  {
    "TextLocation": {
      "Start": 191766,
      "End": 191768
    },
    "TimeRange": {
      "StartTime": "04:35:34.8800000",
      "EndTime": "04:35:35"
    }
  },
  {
    "TextLocation": {
      "Start": 191769,
      "End": 191773
    },
    "TimeRange": {
      "StartTime": "04:35:35",
      "EndTime": "04:35:35.1500000"
    }
  },
  {
    "TextLocation": {
      "Start": 191774,
      "End": 191778
    },
    "TimeRange": {
      "StartTime": "04:35:35.1500000",
      "EndTime": "04:35:35.3600000"
    }
  },
  {
    "TextLocation": {
      "Start": 191786,
      "End": 191790
    },
    "TimeRange": {
      "StartTime": "04:35:36.8500000",
      "EndTime": "04:35:37"
    }
  },
  {
    "TextLocation": {
      "Start": 191791,
      "End": 191798
    },
    "TimeRange": {
      "StartTime": "04:35:37",
      "EndTime": "04:35:37.2700000"
    }
  },
  {
    "TextLocation": {
      "Start": 191799,
      "End": 191806
    },
    "TimeRange": {
      "StartTime": "04:35:37.2700000",
      "EndTime": "04:35:38.0500000"
    }
  },
  {
    "TextLocation": {
      "Start": 191807,
      "End": 191814
    },
    "TimeRange": {
      "StartTime": "04:35:38.0500000",
      "EndTime": "04:35:38.7400000"
    }
  },
  {
    "TextLocation": {
      "Start": 191815,
      "End": 191825
    },
    "TimeRange": {
      "StartTime": "04:35:38.7400000",
      "EndTime": "04:35:39.4300000"
    }
  },
  {
    "TextLocation": {
      "Start": 191826,
      "End": 191833
    },
    "TimeRange": {
      "StartTime": "04:35:39.4300000",
      "EndTime": "04:35:40.0300000"
    }
  },
  {
    "TextLocation": {
      "Start": 191834,
      "End": 191839
    },
    "TimeRange": {
      "StartTime": "04:35:40.0300000",
      "EndTime": "04:35:40.3300000"
    }
  },
  {
    "TextLocation": {
      "Start": 191840,
      "End": 191843
    },
    "TimeRange": {
      "StartTime": "04:35:40.3300000",
      "EndTime": "04:35:40.4500000"
    }
  },
  {
    "TextLocation": {
      "Start": 191844,
      "End": 191847
    },
    "TimeRange": {
      "StartTime": "04:35:40.4500000",
      "EndTime": "04:35:40.5400000"
    }
  },
  {
    "TextLocation": {
      "Start": 191848,
      "End": 191857
    },
    "TimeRange": {
      "StartTime": "04:35:40.5400000",
      "EndTime": "04:35:41.2900000"
    }
  },
  {
    "TextLocation": {
      "Start": 191865,
      "End": 191868
    },
    "TimeRange": {
      "StartTime": "04:35:41.9500000",
      "EndTime": "04:35:42.1300000"
    }
  },
  {
    "TextLocation": {
      "Start": 191869,
      "End": 191872
    },
    "TimeRange": {
      "StartTime": "04:35:42.1300000",
      "EndTime": "04:35:42.3100000"
    }
  },
  {
    "TextLocation": {
      "Start": 191873,
      "End": 191878
    },
    "TimeRange": {
      "StartTime": "04:35:42.3100000",
      "EndTime": "04:35:42.5500000"
    }
  },
  {
    "TextLocation": {
      "Start": 191879,
      "End": 191882
    },
    "TimeRange": {
      "StartTime": "04:35:42.5500000",
      "EndTime": "04:35:42.6400000"
    }
  },
  {
    "TextLocation": {
      "Start": 191883,
      "End": 191893
    },
    "TimeRange": {
      "StartTime": "04:35:42.6400000",
      "EndTime": "04:35:43.0600000"
    }
  },
  {
    "TextLocation": {
      "Start": 191894,
      "End": 191902
    },
    "TimeRange": {
      "StartTime": "04:35:43.0600000",
      "EndTime": "04:35:43.6000000"
    }
  },
  {
    "TextLocation": {
      "Start": 191903,
      "End": 191906
    },
    "TimeRange": {
      "StartTime": "04:35:43.6000000",
      "EndTime": "04:35:43.6600000"
    }
  },
  {
    "TextLocation": {
      "Start": 191907,
      "End": 191914
    },
    "TimeRange": {
      "StartTime": "04:35:43.6600000",
      "EndTime": "04:35:44.0800000"
    }
  },
  {
    "TextLocation": {
      "Start": 191915,
      "End": 191917
    },
    "TimeRange": {
      "StartTime": "04:35:44.0800000",
      "EndTime": "04:35:44.2000000"
    }
  },
  {
    "TextLocation": {
      "Start": 191918,
      "End": 191922
    },
    "TimeRange": {
      "StartTime": "04:35:44.2000000",
      "EndTime": "04:35:44.3500000"
    }
  },
  {
    "TextLocation": {
      "Start": 191923,
      "End": 191933
    },
    "TimeRange": {
      "StartTime": "04:35:44.3500000",
      "EndTime": "04:35:45.0099999"
    }
  },
  {
    "TextLocation": {
      "Start": 191941,
      "End": 191948
    },
    "TimeRange": {
      "StartTime": "04:35:45.0400000",
      "EndTime": "04:35:45.7300000"
    }
  },
  {
    "TextLocation": {
      "Start": 191956,
      "End": 191959
    },
    "TimeRange": {
      "StartTime": "04:35:46.3600000",
      "EndTime": "04:35:46.4199999"
    }
  },
  {
    "TextLocation": {
      "Start": 191960,
      "End": 191965
    },
    "TimeRange": {
      "StartTime": "04:35:46.4199999",
      "EndTime": "04:35:46.5400000"
    }
  },
  {
    "TextLocation": {
      "Start": 191966,
      "End": 191968
    },
    "TimeRange": {
      "StartTime": "04:35:46.5400000",
      "EndTime": "04:35:46.6000000"
    }
  },
  {
    "TextLocation": {
      "Start": 191969,
      "End": 191973
    },
    "TimeRange": {
      "StartTime": "04:35:46.6000000",
      "EndTime": "04:35:46.7200000"
    }
  },
  {
    "TextLocation": {
      "Start": 191974,
      "End": 191977
    },
    "TimeRange": {
      "StartTime": "04:35:46.7200000",
      "EndTime": "04:35:46.8100000"
    }
  },
  {
    "TextLocation": {
      "Start": 191978,
      "End": 191982
    },
    "TimeRange": {
      "StartTime": "04:35:46.8100000",
      "EndTime": "04:35:46.9300000"
    }
  },
  {
    "TextLocation": {
      "Start": 191983,
      "End": 191984
    },
    "TimeRange": {
      "StartTime": "04:35:46.9300000",
      "EndTime": "04:35:47.0200000"
    }
  },
  {
    "TextLocation": {
      "Start": 191985,
      "End": 191991
    },
    "TimeRange": {
      "StartTime": "04:35:47.0200000",
      "EndTime": "04:35:47.2599999"
    }
  },
  {
    "TextLocation": {
      "Start": 191992,
      "End": 191994
    },
    "TimeRange": {
      "StartTime": "04:35:47.2599999",
      "EndTime": "04:35:47.3800000"
    }
  },
  {
    "TextLocation": {
      "Start": 191995,
      "End": 192002
    },
    "TimeRange": {
      "StartTime": "04:35:47.5900000",
      "EndTime": "04:35:47.9800000"
    }
  },
  {
    "TextLocation": {
      "Start": 192003,
      "End": 192006
    },
    "TimeRange": {
      "StartTime": "04:35:47.9800000",
      "EndTime": "04:35:50.0400000"
    }
  },
  {
    "TextLocation": {
      "Start": 192009,
      "End": 192013
    },
    "TimeRange": {
      "StartTime": "04:35:50.1100000",
      "EndTime": "04:35:50.2900000"
    }
  },
  {
    "TextLocation": {
      "Start": 192014,
      "End": 192016
    },
    "TimeRange": {
      "StartTime": "04:35:50.2900000",
      "EndTime": "04:35:50.4400000"
    }
  },
  {
    "TextLocation": {
      "Start": 192017,
      "End": 192021
    },
    "TimeRange": {
      "StartTime": "04:35:50.4400000",
      "EndTime": "04:35:50.8300000"
    }
  },
  {
    "TextLocation": {
      "Start": 192029,
      "End": 192035
    },
    "TimeRange": {
      "StartTime": "04:35:51.1900000",
      "EndTime": "04:35:51.5200000"
    }
  },
  {
    "TextLocation": {
      "Start": 192036,
      "End": 192039
    },
    "TimeRange": {
      "StartTime": "04:35:51.5200000",
      "EndTime": "04:35:51.7000000"
    }
  },
  {
    "TextLocation": {
      "Start": 192040,
      "End": 192044
    },
    "TimeRange": {
      "StartTime": "04:35:51.7000000",
      "EndTime": "04:35:52.4800000"
    }
  },
  {
    "TextLocation": {
      "Start": 192052,
      "End": 192056
    },
    "TimeRange": {
      "StartTime": "04:35:52.9300000",
      "EndTime": "04:35:53.1400000"
    }
  },
  {
    "TextLocation": {
      "Start": 192059,
      "End": 192062
    },
    "TimeRange": {
      "StartTime": "04:35:53.5500000",
      "EndTime": "04:35:53.7100000"
    }
  },
  {
    "TextLocation": {
      "Start": 192063,
      "End": 192067
    },
    "TimeRange": {
      "StartTime": "04:35:53.7100000",
      "EndTime": "04:35:53.9500000"
    }
  },
  {
    "TextLocation": {
      "Start": 192068,
      "End": 192072
    },
    "TimeRange": {
      "StartTime": "04:35:53.9500000",
      "EndTime": "04:35:54.4000000"
    }
  },
  {
    "TextLocation": {
      "Start": 192073,
      "End": 192075
    },
    "TimeRange": {
      "StartTime": "04:35:54.4000000",
      "EndTime": "04:35:54.6400000"
    }
  },
  {
    "TextLocation": {
      "Start": 192076,
      "End": 192079
    },
    "TimeRange": {
      "StartTime": "04:35:54.6400000",
      "EndTime": "04:35:54.7599999"
    }
  },
  {
    "TextLocation": {
      "Start": 192080,
      "End": 192083
    },
    "TimeRange": {
      "StartTime": "04:35:54.7599999",
      "EndTime": "04:35:55.0300000"
    }
  },
  {
    "TextLocation": {
      "Start": 192084,
      "End": 192086
    },
    "TimeRange": {
      "StartTime": "04:35:55.0300000",
      "EndTime": "04:35:55.1800000"
    }
  },
  {
    "TextLocation": {
      "Start": 192087,
      "End": 192090
    },
    "TimeRange": {
      "StartTime": "04:35:55.1800000",
      "EndTime": "04:35:55.3900000"
    }
  },
  {
    "TextLocation": {
      "Start": 192091,
      "End": 192098
    },
    "TimeRange": {
      "StartTime": "04:35:55.3900000",
      "EndTime": "04:35:55.8700000"
    }
  },
  {
    "TextLocation": {
      "Start": 192106,
      "End": 192109
    },
    "TimeRange": {
      "StartTime": "04:35:55.8700000",
      "EndTime": "04:35:56.5300000"
    }
  },
  {
    "TextLocation": {
      "Start": 192112,
      "End": 192116
    },
    "TimeRange": {
      "StartTime": "04:35:56.5900000",
      "EndTime": "04:35:56.8300000"
    }
  },
  {
    "TextLocation": {
      "Start": 192124,
      "End": 192131
    },
    "TimeRange": {
      "StartTime": "04:35:57.1600000",
      "EndTime": "04:35:57.4600000"
    }
  },
  {
    "TextLocation": {
      "Start": 192133,
      "End": 192136
    },
    "TimeRange": {
      "StartTime": "04:35:57.4600000",
      "EndTime": "04:35:57.5200000"
    }
  },
  {
    "TextLocation": {
      "Start": 192137,
      "End": 192142
    },
    "TimeRange": {
      "StartTime": "04:35:57.5200000",
      "EndTime": "04:35:57.6400000"
    }
  },
  {
    "TextLocation": {
      "Start": 192143,
      "End": 192145
    },
    "TimeRange": {
      "StartTime": "04:35:57.6400000",
      "EndTime": "04:35:57.7000000"
    }
  },
  {
    "TextLocation": {
      "Start": 192146,
      "End": 192150
    },
    "TimeRange": {
      "StartTime": "04:35:57.7000000",
      "EndTime": "04:35:57.8800000"
    }
  },
  {
    "TextLocation": {
      "Start": 192151,
      "End": 192154
    },
    "TimeRange": {
      "StartTime": "04:35:57.8800000",
      "EndTime": "04:35:57.9700000"
    }
  },
  {
    "TextLocation": {
      "Start": 192155,
      "End": 192159
    },
    "TimeRange": {
      "StartTime": "04:35:58",
      "EndTime": "04:35:58.1800000"
    }
  },
  {
    "TextLocation": {
      "Start": 192160,
      "End": 192165
    },
    "TimeRange": {
      "StartTime": "04:35:58.1800000",
      "EndTime": "04:35:58.4500000"
    }
  },
  {
    "TextLocation": {
      "Start": 192166,
      "End": 192170
    },
    "TimeRange": {
      "StartTime": "04:35:58.6000000",
      "EndTime": "04:35:58.9300000"
    }
  },
  {
    "TextLocation": {
      "Start": 192171,
      "End": 192173
    },
    "TimeRange": {
      "StartTime": "04:35:58.9300000",
      "EndTime": "04:35:59.1699999"
    }
  },
  {
    "TextLocation": {
      "Start": 192174,
      "End": 192177
    },
    "TimeRange": {
      "StartTime": "04:35:59.2000000",
      "EndTime": "04:36:00.4100000"
    }
  },
  {
    "TextLocation": {
      "Start": 192178,
      "End": 192180
    },
    "TimeRange": {
      "StartTime": "04:36:00.4300000",
      "EndTime": "04:36:00.6100000"
    }
  },
  {
    "TextLocation": {
      "Start": 192181,
      "End": 192185
    },
    "TimeRange": {
      "StartTime": "04:36:00.6100000",
      "EndTime": "04:36:00.7599999"
    }
  },
  {
    "TextLocation": {
      "Start": 192186,
      "End": 192190
    },
    "TimeRange": {
      "StartTime": "04:36:00.7599999",
      "EndTime": "04:36:00.8800000"
    }
  },
  {
    "TextLocation": {
      "Start": 192191,
      "End": 192197
    },
    "TimeRange": {
      "StartTime": "04:36:00.8800000",
      "EndTime": "04:36:01.0900000"
    }
  },
  {
    "TextLocation": {
      "Start": 192198,
      "End": 192200
    },
    "TimeRange": {
      "StartTime": "04:36:01.0900000",
      "EndTime": "04:36:01.3000000"
    }
  },
  {
    "TextLocation": {
      "Start": 192201,
      "End": 192204
    },
    "TimeRange": {
      "StartTime": "04:36:01.3000000",
      "EndTime": "04:36:02.2599999"
    }
  },
  {
    "TextLocation": {
      "Start": 192207,
      "End": 192208
    },
    "TimeRange": {
      "StartTime": "04:36:02.2599999",
      "EndTime": "04:36:02.5000000"
    }
  },
  {
    "TextLocation": {
      "Start": 192209,
      "End": 192213
    },
    "TimeRange": {
      "StartTime": "04:36:02.5600000",
      "EndTime": "04:36:02.7700000"
    }
  },
  {
    "TextLocation": {
      "Start": 192214,
      "End": 192216
    },
    "TimeRange": {
      "StartTime": "04:36:02.7700000",
      "EndTime": "04:36:02.9199999"
    }
  },
  {
    "TextLocation": {
      "Start": 192217,
      "End": 192221
    },
    "TimeRange": {
      "StartTime": "04:36:02.9199999",
      "EndTime": "04:36:03.4300000"
    }
  },
  {
    "TextLocation": {
      "Start": 192229,
      "End": 192232
    },
    "TimeRange": {
      "StartTime": "04:36:03.9700000",
      "EndTime": "04:36:04.1500000"
    }
  },
  {
    "TextLocation": {
      "Start": 192233,
      "End": 192237
    },
    "TimeRange": {
      "StartTime": "04:36:04.1500000",
      "EndTime": "04:36:04.8400000"
    }
  },
  {
    "TextLocation": {
      "Start": 192245,
      "End": 192247
    },
    "TimeRange": {
      "StartTime": "04:36:05.5000000",
      "EndTime": "04:36:05.7700000"
    }
  },
  {
    "TextLocation": {
      "Start": 192248,
      "End": 192251
    },
    "TimeRange": {
      "StartTime": "04:36:05.7700000",
      "EndTime": "04:36:05.8600000"
    }
  },
  {
    "TextLocation": {
      "Start": 192252,
      "End": 192256
    },
    "TimeRange": {
      "StartTime": "04:36:05.8600000",
      "EndTime": "04:36:06.6100000"
    }
  },
  {
    "TextLocation": {
      "Start": 192257,
      "End": 192261
    },
    "TimeRange": {
      "StartTime": "04:36:06.6400000",
      "EndTime": "04:36:07.0900000"
    }
  },
  {
    "TextLocation": {
      "Start": 192262,
      "End": 192266
    },
    "TimeRange": {
      "StartTime": "04:36:07.0900000",
      "EndTime": "04:36:07.2700000"
    }
  },
  {
    "TextLocation": {
      "Start": 192267,
      "End": 192269
    },
    "TimeRange": {
      "StartTime": "04:36:07.2700000",
      "EndTime": "04:36:07.4199999"
    }
  },
  {
    "TextLocation": {
      "Start": 192270,
      "End": 192273
    },
    "TimeRange": {
      "StartTime": "04:36:07.4199999",
      "EndTime": "04:36:07.7800000"
    }
  },
  {
    "TextLocation": {
      "Start": 192274,
      "End": 192276
    },
    "TimeRange": {
      "StartTime": "04:36:07.7800000",
      "EndTime": "04:36:07.9300000"
    }
  },
  {
    "TextLocation": {
      "Start": 192277,
      "End": 192280
    },
    "TimeRange": {
      "StartTime": "04:36:07.9300000",
      "EndTime": "04:36:08.0500000"
    }
  },
  {
    "TextLocation": {
      "Start": 192281,
      "End": 192290
    },
    "TimeRange": {
      "StartTime": "04:36:08.0500000",
      "EndTime": "04:36:08.6500000"
    }
  },
  {
    "TextLocation": {
      "Start": 192298,
      "End": 192301
    },
    "TimeRange": {
      "StartTime": "04:36:08.8000000",
      "EndTime": "04:36:09.4000000"
    }
  },
  {
    "TextLocation": {
      "Start": 192309,
      "End": 192316
    },
    "TimeRange": {
      "StartTime": "04:36:11.8600000",
      "EndTime": "04:36:12.5500000"
    }
  },
  {
    "TextLocation": {
      "Start": 192318,
      "End": 192327
    },
    "TimeRange": {
      "StartTime": "04:36:12.7000000",
      "EndTime": "04:36:13.1500000"
    }
  },
  {
    "TextLocation": {
      "Start": 192329,
      "End": 192332
    },
    "TimeRange": {
      "StartTime": "04:36:13.1500000",
      "EndTime": "04:36:13.2700000"
    }
  },
  {
    "TextLocation": {
      "Start": 192333,
      "End": 192342
    },
    "TimeRange": {
      "StartTime": "04:36:13.2700000",
      "EndTime": "04:36:13.7800000"
    }
  },
  {
    "TextLocation": {
      "Start": 192343,
      "End": 192344
    },
    "TimeRange": {
      "StartTime": "04:36:13.7800000",
      "EndTime": "04:36:13.8100000"
    }
  },
  {
    "TextLocation": {
      "Start": 192345,
      "End": 192351
    },
    "TimeRange": {
      "StartTime": "04:36:13.8100000",
      "EndTime": "04:36:14.1699999"
    }
  },
  {
    "TextLocation": {
      "Start": 192352,
      "End": 192354
    },
    "TimeRange": {
      "StartTime": "04:36:14.1699999",
      "EndTime": "04:36:14.3200000"
    }
  },
  {
    "TextLocation": {
      "Start": 192355,
      "End": 192366
    },
    "TimeRange": {
      "StartTime": "04:36:14.3200000",
      "EndTime": "04:36:15.3400000"
    }
  },
  {
    "TextLocation": {
      "Start": 192367,
      "End": 192369
    },
    "TimeRange": {
      "StartTime": "04:36:15.7599999",
      "EndTime": "04:36:16.1200000"
    }
  },
  {
    "TextLocation": {
      "Start": 192370,
      "End": 192373
    },
    "TimeRange": {
      "StartTime": "04:36:16.1200000",
      "EndTime": "04:36:16.4199999"
    }
  },
  {
    "TextLocation": {
      "Start": 192376,
      "End": 192379
    },
    "TimeRange": {
      "StartTime": "04:36:16.4700000",
      "EndTime": "04:36:16.5700000"
    }
  },
  {
    "TextLocation": {
      "Start": 192380,
      "End": 192385
    },
    "TimeRange": {
      "StartTime": "04:36:16.5700000",
      "EndTime": "04:36:16.6900000"
    }
  },
  {
    "TextLocation": {
      "Start": 192386,
      "End": 192388
    },
    "TimeRange": {
      "StartTime": "04:36:16.6900000",
      "EndTime": "04:36:16.7500000"
    }
  },
  {
    "TextLocation": {
      "Start": 192389,
      "End": 192393
    },
    "TimeRange": {
      "StartTime": "04:36:16.7500000",
      "EndTime": "04:36:16.9000000"
    }
  },
  {
    "TextLocation": {
      "Start": 192394,
      "End": 192397
    },
    "TimeRange": {
      "StartTime": "04:36:16.9000000",
      "EndTime": "04:36:16.9900000"
    }
  },
  {
    "TextLocation": {
      "Start": 192398,
      "End": 192402
    },
    "TimeRange": {
      "StartTime": "04:36:16.9900000",
      "EndTime": "04:36:17.1400000"
    }
  },
  {
    "TextLocation": {
      "Start": 192403,
      "End": 192405
    },
    "TimeRange": {
      "StartTime": "04:36:17.1400000",
      "EndTime": "04:36:17.2500000"
    }
  },
  {
    "TextLocation": {
      "Start": 192406,
      "End": 192409
    },
    "TimeRange": {
      "StartTime": "04:36:17.3200000",
      "EndTime": "04:36:17.4199999"
    }
  },
  {
    "TextLocation": {
      "Start": 192410,
      "End": 192412
    },
    "TimeRange": {
      "StartTime": "04:36:17.6500000",
      "EndTime": "04:36:17.7200000"
    }
  },
  {
    "TextLocation": {
      "Start": 192413,
      "End": 192420
    },
    "TimeRange": {
      "StartTime": "04:36:17.7599999",
      "EndTime": "04:36:18.2300000"
    }
  },
  {
    "TextLocation": {
      "Start": 192421,
      "End": 192422
    },
    "TimeRange": {
      "StartTime": "04:36:18.2500000",
      "EndTime": "04:36:18.5800000"
    }
  },
  {
    "TextLocation": {
      "Start": 192423,
      "End": 192429
    },
    "TimeRange": {
      "StartTime": "04:36:19.0300000",
      "EndTime": "04:36:19.4199999"
    }
  },
  {
    "TextLocation": {
      "Start": 192430,
      "End": 192431
    },
    "TimeRange": {
      "StartTime": "04:36:19.4199999",
      "EndTime": "04:36:20.0200000"
    }
  },
  {
    "TextLocation": {
      "Start": 192434,
      "End": 192441
    },
    "TimeRange": {
      "StartTime": "04:36:21.3300000",
      "EndTime": "04:36:21.7200000"
    }
  },
  {
    "TextLocation": {
      "Start": 192443,
      "End": 192444
    },
    "TimeRange": {
      "StartTime": "04:36:21.7500000",
      "EndTime": "04:36:21.7700000"
    }
  },
  {
    "TextLocation": {
      "Start": 192445,
      "End": 192455
    },
    "TimeRange": {
      "StartTime": "04:36:21.7800000",
      "EndTime": "04:36:22.2000000"
    }
  },
  {
    "TextLocation": {
      "Start": 192463,
      "End": 192468
    },
    "TimeRange": {
      "StartTime": "04:36:23.2300000",
      "EndTime": "04:36:23.5600000"
    }
  },
  {
    "TextLocation": {
      "Start": 192469,
      "End": 192473
    },
    "TimeRange": {
      "StartTime": "04:36:23.5600000",
      "EndTime": "04:36:24.0400000"
    }
  },
  {
    "TextLocation": {
      "Start": 192481,
      "End": 192484
    },
    "TimeRange": {
      "StartTime": "04:36:25.1300000",
      "EndTime": "04:36:25.2200000"
    }
  },
  {
    "TextLocation": {
      "Start": 192485,
      "End": 192490
    },
    "TimeRange": {
      "StartTime": "04:36:25.2200000",
      "EndTime": "04:36:25.3400000"
    }
  },
  {
    "TextLocation": {
      "Start": 192491,
      "End": 192493
    },
    "TimeRange": {
      "StartTime": "04:36:25.3400000",
      "EndTime": "04:36:25.4000000"
    }
  },
  {
    "TextLocation": {
      "Start": 192494,
      "End": 192498
    },
    "TimeRange": {
      "StartTime": "04:36:25.4000000",
      "EndTime": "04:36:25.5800000"
    }
  },
  {
    "TextLocation": {
      "Start": 192499,
      "End": 192502
    },
    "TimeRange": {
      "StartTime": "04:36:25.5800000",
      "EndTime": "04:36:25.7300000"
    }
  },
  {
    "TextLocation": {
      "Start": 192503,
      "End": 192507
    },
    "TimeRange": {
      "StartTime": "04:36:25.7300000",
      "EndTime": "04:36:25.8900000"
    }
  },
  {
    "TextLocation": {
      "Start": 192508,
      "End": 192510
    },
    "TimeRange": {
      "StartTime": "04:36:25.8900000",
      "EndTime": "04:36:26.0300000"
    }
  },
  {
    "TextLocation": {
      "Start": 192511,
      "End": 192514
    },
    "TimeRange": {
      "StartTime": "04:36:26.3000000",
      "EndTime": "04:36:26.5099999"
    }
  },
  {
    "TextLocation": {
      "Start": 192515,
      "End": 192517
    },
    "TimeRange": {
      "StartTime": "04:36:26.5600000",
      "EndTime": "04:36:26.6400000"
    }
  },
  {
    "TextLocation": {
      "Start": 192518,
      "End": 192521
    },
    "TimeRange": {
      "StartTime": "04:36:27.3500000",
      "EndTime": "04:36:29.1699999"
    }
  },
  {
    "TextLocation": {
      "Start": 192524,
      "End": 192526
    },
    "TimeRange": {
      "StartTime": "04:36:29.2100000",
      "EndTime": "04:36:29.3000000"
    }
  },
  {
    "TextLocation": {
      "Start": 192527,
      "End": 192530
    },
    "TimeRange": {
      "StartTime": "04:36:29.3000000",
      "EndTime": "04:36:29.3900000"
    }
  },
  {
    "TextLocation": {
      "Start": 192531,
      "End": 192535
    },
    "TimeRange": {
      "StartTime": "04:36:29.3900000",
      "EndTime": "04:36:29.5099999"
    }
  },
  {
    "TextLocation": {
      "Start": 192536,
      "End": 192539
    },
    "TimeRange": {
      "StartTime": "04:36:29.5099999",
      "EndTime": "04:36:29.6300000"
    }
  },
  {
    "TextLocation": {
      "Start": 192540,
      "End": 192544
    },
    "TimeRange": {
      "StartTime": "04:36:29.6300000",
      "EndTime": "04:36:29.8400000"
    }
  },
  {
    "TextLocation": {
      "Start": 192545,
      "End": 192547
    },
    "TimeRange": {
      "StartTime": "04:36:29.8400000",
      "EndTime": "04:36:30.1699999"
    }
  },
  {
    "TextLocation": {
      "Start": 192555,
      "End": 192559
    },
    "TimeRange": {
      "StartTime": "04:36:30.3800000",
      "EndTime": "04:36:30.6800000"
    }
  },
  {
    "TextLocation": {
      "Start": 192560,
      "End": 192562
    },
    "TimeRange": {
      "StartTime": "04:36:30.6800000",
      "EndTime": "04:36:30.8900000"
    }
  },
  {
    "TextLocation": {
      "Start": 192563,
      "End": 192567
    },
    "TimeRange": {
      "StartTime": "04:36:30.8900000",
      "EndTime": "04:36:31.4900000"
    }
  },
  {
    "TextLocation": {
      "Start": 192568,
      "End": 192570
    },
    "TimeRange": {
      "StartTime": "04:36:31.4900000",
      "EndTime": "04:36:31.7000000"
    }
  },
  {
    "TextLocation": {
      "Start": 192571,
      "End": 192574
    },
    "TimeRange": {
      "StartTime": "04:36:31.7000000",
      "EndTime": "04:36:31.7900000"
    }
  },
  {
    "TextLocation": {
      "Start": 192575,
      "End": 192580
    },
    "TimeRange": {
      "StartTime": "04:36:31.7900000",
      "EndTime": "04:36:32.4900000"
    }
  },
  {
    "TextLocation": {
      "Start": 192588,
      "End": 192591
    },
    "TimeRange": {
      "StartTime": "04:36:33.6000000",
      "EndTime": "04:36:33.7200000"
    }
  },
  {
    "TextLocation": {
      "Start": 192592,
      "End": 192597
    },
    "TimeRange": {
      "StartTime": "04:36:33.7200000",
      "EndTime": "04:36:34.0200000"
    }
  },
  {
    "TextLocation": {
      "Start": 192598,
      "End": 192602
    },
    "TimeRange": {
      "StartTime": "04:36:34.0200000",
      "EndTime": "04:36:34.1400000"
    }
  },
  {
    "TextLocation": {
      "Start": 192603,
      "End": 192606
    },
    "TimeRange": {
      "StartTime": "04:36:34.1400000",
      "EndTime": "04:36:34.2700000"
    }
  },
  {
    "TextLocation": {
      "Start": 192607,
      "End": 192614
    },
    "TimeRange": {
      "StartTime": "04:36:34.2700000",
      "EndTime": "04:36:34.6500000"
    }
  },
  {
    "TextLocation": {
      "Start": 192615,
      "End": 192617
    },
    "TimeRange": {
      "StartTime": "04:36:34.6500000",
      "EndTime": "04:36:34.7400000"
    }
  },
  {
    "TextLocation": {
      "Start": 192618,
      "End": 192622
    },
    "TimeRange": {
      "StartTime": "04:36:34.7500000",
      "EndTime": "04:36:34.9500000"
    }
  },
  {
    "TextLocation": {
      "Start": 192623,
      "End": 192625
    },
    "TimeRange": {
      "StartTime": "04:36:34.9500000",
      "EndTime": "04:36:35.1000000"
    }
  },
  {
    "TextLocation": {
      "Start": 192626,
      "End": 192629
    },
    "TimeRange": {
      "StartTime": "04:36:35.1000000",
      "EndTime": "04:36:35.4300000"
    }
  },
  {
    "TextLocation": {
      "Start": 192630,
      "End": 192643
    },
    "TimeRange": {
      "StartTime": "04:36:35.4300000",
      "EndTime": "04:36:36.3300000"
    }
  },
  {
    "TextLocation": {
      "Start": 192651,
      "End": 192654
    },
    "TimeRange": {
      "StartTime": "04:36:37.5300000",
      "EndTime": "04:36:37.9199999"
    }
  },
  {
    "TextLocation": {
      "Start": 192657,
      "End": 192661
    },
    "TimeRange": {
      "StartTime": "04:36:37.9199999",
      "EndTime": "04:36:38.1600000"
    }
  },
  {
    "TextLocation": {
      "Start": 192662,
      "End": 192665
    },
    "TimeRange": {
      "StartTime": "04:36:38.1600000",
      "EndTime": "04:36:38.4900000"
    }
  },
  {
    "TextLocation": {
      "Start": 192666,
      "End": 192670
    },
    "TimeRange": {
      "StartTime": "04:36:38.4900000",
      "EndTime": "04:36:38.8200000"
    }
  },
  {
    "TextLocation": {
      "Start": 192671,
      "End": 192679
    },
    "TimeRange": {
      "StartTime": "04:36:38.8200000",
      "EndTime": "04:36:39.3300000"
    }
  },
  {
    "TextLocation": {
      "Start": 192680,
      "End": 192682
    },
    "TimeRange": {
      "StartTime": "04:36:39.3300000",
      "EndTime": "04:36:39.4500000"
    }
  },
  {
    "TextLocation": {
      "Start": 192683,
      "End": 192685
    },
    "TimeRange": {
      "StartTime": "04:36:39.4500000",
      "EndTime": "04:36:39.6000000"
    }
  },
  {
    "TextLocation": {
      "Start": 192686,
      "End": 192694
    },
    "TimeRange": {
      "StartTime": "04:36:39.6100000",
      "EndTime": "04:36:40.3500000"
    }
  },
  {
    "TextLocation": {
      "Start": 192702,
      "End": 192705
    },
    "TimeRange": {
      "StartTime": "04:36:41.5000000",
      "EndTime": "04:36:41.7100000"
    }
  },
  {
    "TextLocation": {
      "Start": 192706,
      "End": 192709
    },
    "TimeRange": {
      "StartTime": "04:36:41.7100000",
      "EndTime": "04:36:41.7700000"
    }
  },
  {
    "TextLocation": {
      "Start": 192710,
      "End": 192715
    },
    "TimeRange": {
      "StartTime": "04:36:41.7700000",
      "EndTime": "04:36:41.8900000"
    }
  },
  {
    "TextLocation": {
      "Start": 192716,
      "End": 192718
    },
    "TimeRange": {
      "StartTime": "04:36:41.8900000",
      "EndTime": "04:36:41.9800000"
    }
  },
  {
    "TextLocation": {
      "Start": 192719,
      "End": 192723
    },
    "TimeRange": {
      "StartTime": "04:36:41.9800000",
      "EndTime": "04:36:42.2500000"
    }
  },
  {
    "TextLocation": {
      "Start": 192724,
      "End": 192727
    },
    "TimeRange": {
      "StartTime": "04:36:42.2500000",
      "EndTime": "04:36:42.4300000"
    }
  },
  {
    "TextLocation": {
      "Start": 192728,
      "End": 192735
    },
    "TimeRange": {
      "StartTime": "04:36:42.4300000",
      "EndTime": "04:36:42.9700000"
    }
  },
  {
    "TextLocation": {
      "Start": 192736,
      "End": 192740
    },
    "TimeRange": {
      "StartTime": "04:36:42.9700000",
      "EndTime": "04:36:43.1200000"
    }
  },
  {
    "TextLocation": {
      "Start": 192741,
      "End": 192742
    },
    "TimeRange": {
      "StartTime": "04:36:43.1200000",
      "EndTime": "04:36:43.2100000"
    }
  },
  {
    "TextLocation": {
      "Start": 192743,
      "End": 192747
    },
    "TimeRange": {
      "StartTime": "04:36:43.2100000",
      "EndTime": "04:36:43.4500000"
    }
  },
  {
    "TextLocation": {
      "Start": 192748,
      "End": 192750
    },
    "TimeRange": {
      "StartTime": "04:36:43.4500000",
      "EndTime": "04:36:43.5700000"
    }
  },
  {
    "TextLocation": {
      "Start": 192751,
      "End": 192754
    },
    "TimeRange": {
      "StartTime": "04:36:43.5700000",
      "EndTime": "04:36:43.8700000"
    }
  },
  {
    "TextLocation": {
      "Start": 192757,
      "End": 192764
    },
    "TimeRange": {
      "StartTime": "04:36:43.8700000",
      "EndTime": "04:36:44.5000000"
    }
  },
  {
    "TextLocation": {
      "Start": 192765,
      "End": 192770
    },
    "TimeRange": {
      "StartTime": "04:36:45.3400000",
      "EndTime": "04:36:45.8100000"
    }
  },
  {
    "TextLocation": {
      "Start": 192771,
      "End": 192772
    },
    "TimeRange": {
      "StartTime": "04:36:45.8500000",
      "EndTime": "04:36:46.2400000"
    }
  },
  {
    "TextLocation": {
      "Start": 192773,
      "End": 192776
    },
    "TimeRange": {
      "StartTime": "04:36:46.3600000",
      "EndTime": "04:36:46.5099999"
    }
  },
  {
    "TextLocation": {
      "Start": 192777,
      "End": 192786
    },
    "TimeRange": {
      "StartTime": "04:36:46.5099999",
      "EndTime": "04:36:46.8400000"
    }
  },
  {
    "TextLocation": {
      "Start": 192787,
      "End": 192788
    },
    "TimeRange": {
      "StartTime": "04:36:46.8400000",
      "EndTime": "04:36:46.9000000"
    }
  },
  {
    "TextLocation": {
      "Start": 192789,
      "End": 192794
    },
    "TimeRange": {
      "StartTime": "04:36:46.9000000",
      "EndTime": "04:36:47.3500000"
    }
  },
  {
    "TextLocation": {
      "Start": 192795,
      "End": 192797
    },
    "TimeRange": {
      "StartTime": "04:36:47.3500000",
      "EndTime": "04:36:47.5000000"
    }
  },
  {
    "TextLocation": {
      "Start": 192798,
      "End": 192803
    },
    "TimeRange": {
      "StartTime": "04:36:47.5000000",
      "EndTime": "04:36:48.2200000"
    }
  },
  {
    "TextLocation": {
      "Start": 192811,
      "End": 192817
    },
    "TimeRange": {
      "StartTime": "04:36:49.6300000",
      "EndTime": "04:36:49.8400000"
    }
  },
  {
    "TextLocation": {
      "Start": 192818,
      "End": 192819
    },
    "TimeRange": {
      "StartTime": "04:36:49.8400000",
      "EndTime": "04:36:49.9000000"
    }
  },
  {
    "TextLocation": {
      "Start": 192820,
      "End": 192825
    },
    "TimeRange": {
      "StartTime": "04:36:49.9000000",
      "EndTime": "04:36:50.3500000"
    }
  },
  {
    "TextLocation": {
      "Start": 192826,
      "End": 192830
    },
    "TimeRange": {
      "StartTime": "04:36:50.3500000",
      "EndTime": "04:36:50.7000000"
    }
  },
  {
    "TextLocation": {
      "Start": 192833,
      "End": 192837
    },
    "TimeRange": {
      "StartTime": "04:36:50.7100000",
      "EndTime": "04:36:50.9500000"
    }
  },
  {
    "TextLocation": {
      "Start": 192840,
      "End": 192846
    },
    "TimeRange": {
      "StartTime": "04:37:07",
      "EndTime": "04:37:07.2100000"
    }
  },
  {
    "TextLocation": {
      "Start": 192847,
      "End": 192850
    },
    "TimeRange": {
      "StartTime": "04:37:07.3800000",
      "EndTime": "04:37:07.4000000"
    }
  },
  {
    "TextLocation": {
      "Start": 192851,
      "End": 192856
    },
    "TimeRange": {
      "StartTime": "04:37:07.4500000",
      "EndTime": "04:37:07.6500000"
    }
  },
  {
    "TextLocation": {
      "Start": 192857,
      "End": 192861
    },
    "TimeRange": {
      "StartTime": "04:37:07.6500000",
      "EndTime": "04:37:08.1300000"
    }
  },
  {
    "TextLocation": {
      "Start": 192864,
      "End": 192868
    },
    "TimeRange": {
      "StartTime": "04:37:10.6000000",
      "EndTime": "04:37:11.3500000"
    }
  },
  {
    "TextLocation": {
      "Start": 192871,
      "End": 192874
    },
    "TimeRange": {
      "StartTime": "04:37:11.7400000",
      "EndTime": "04:37:12.5800000"
    }
  },
  {
    "TextLocation": {
      "Start": 192876,
      "End": 192879
    },
    "TimeRange": {
      "StartTime": "04:37:12.5800000",
      "EndTime": "04:37:12.7300000"
    }
  },
  {
    "TextLocation": {
      "Start": 192880,
      "End": 192888
    },
    "TimeRange": {
      "StartTime": "04:37:12.7300000",
      "EndTime": "04:37:13.3900000"
    }
  },
  {
    "TextLocation": {
      "Start": 192896,
      "End": 192900
    },
    "TimeRange": {
      "StartTime": "04:37:16.2100000",
      "EndTime": "04:37:16.7200000"
    }
  },
  {
    "TextLocation": {
      "Start": 192903,
      "End": 192912
    },
    "TimeRange": {
      "StartTime": "04:37:17.3800000",
      "EndTime": "04:37:17.9800000"
    }
  },
  {
    "TextLocation": {
      "Start": 192913,
      "End": 192918
    },
    "TimeRange": {
      "StartTime": "04:37:17.9900000",
      "EndTime": "04:37:18.3400000"
    }
  },
  {
    "TextLocation": {
      "Start": 192919,
      "End": 192924
    },
    "TimeRange": {
      "StartTime": "04:37:18.3400000",
      "EndTime": "04:37:18.7599999"
    }
  },
  {
    "TextLocation": {
      "Start": 192927,
      "End": 192932
    },
    "TimeRange": {
      "StartTime": "04:37:20.8600000",
      "EndTime": "04:37:21.2500000"
    }
  },
  {
    "TextLocation": {
      "Start": 192933,
      "End": 192938
    },
    "TimeRange": {
      "StartTime": "04:37:21.2500000",
      "EndTime": "04:37:21.7300000"
    }
  },
  {
    "TextLocation": {
      "Start": 192946,
      "End": 192949
    },
    "TimeRange": {
      "StartTime": "04:37:26.3100000",
      "EndTime": "04:37:26.3800000"
    }
  },
  {
    "TextLocation": {
      "Start": 192950,
      "End": 192955
    },
    "TimeRange": {
      "StartTime": "04:37:26.4000000",
      "EndTime": "04:37:26.5099999"
    }
  },
  {
    "TextLocation": {
      "Start": 192958,
      "End": 192962
    },
    "TimeRange": {
      "StartTime": "04:37:26.5200000",
      "EndTime": "04:37:26.6500000"
    }
  },
  {
    "TextLocation": {
      "Start": 192963,
      "End": 192968
    },
    "TimeRange": {
      "StartTime": "04:37:26.7599999",
      "EndTime": "04:37:27.1200000"
    }
  },
  {
    "TextLocation": {
      "Start": 192969,
      "End": 192979
    },
    "TimeRange": {
      "StartTime": "04:37:27.1200000",
      "EndTime": "04:37:27.5400000"
    }
  },
  {
    "TextLocation": {
      "Start": 192980,
      "End": 192982
    },
    "TimeRange": {
      "StartTime": "04:37:27.5400000",
      "EndTime": "04:37:27.6600000"
    }
  },
  {
    "TextLocation": {
      "Start": 192983,
      "End": 192987
    },
    "TimeRange": {
      "StartTime": "04:37:27.6600000",
      "EndTime": "04:37:27.8100000"
    }
  },
  {
    "TextLocation": {
      "Start": 192988,
      "End": 192992
    },
    "TimeRange": {
      "StartTime": "04:37:27.8100000",
      "EndTime": "04:37:27.9900000"
    }
  },
  {
    "TextLocation": {
      "Start": 192993,
      "End": 192997
    },
    "TimeRange": {
      "StartTime": "04:37:27.9900000",
      "EndTime": "04:37:28.2300000"
    }
  },
  {
    "TextLocation": {
      "Start": 192998,
      "End": 193002
    },
    "TimeRange": {
      "StartTime": "04:37:28.2300000",
      "EndTime": "04:37:28.4700000"
    }
  },
  {
    "TextLocation": {
      "Start": 193003,
      "End": 193006
    },
    "TimeRange": {
      "StartTime": "04:37:28.4700000",
      "EndTime": "04:37:28.5300000"
    }
  },
  {
    "TextLocation": {
      "Start": 193007,
      "End": 193018
    },
    "TimeRange": {
      "StartTime": "04:37:28.5300000",
      "EndTime": "04:37:28.9199999"
    }
  },
  {
    "TextLocation": {
      "Start": 193019,
      "End": 193024
    },
    "TimeRange": {
      "StartTime": "04:37:28.9199999",
      "EndTime": "04:37:29.2200000"
    }
  },
  {
    "TextLocation": {
      "Start": 193026,
      "End": 193036
    },
    "TimeRange": {
      "StartTime": "04:37:29.2200000",
      "EndTime": "04:37:29.7000000"
    }
  },
  {
    "TextLocation": {
      "Start": 193037,
      "End": 193042
    },
    "TimeRange": {
      "StartTime": "04:37:29.7599999",
      "EndTime": "04:37:29.9000000"
    }
  },
  {
    "TextLocation": {
      "Start": 193043,
      "End": 193053
    },
    "TimeRange": {
      "StartTime": "04:37:30.1200000",
      "EndTime": "04:37:30.5700000"
    }
  },
  {
    "TextLocation": {
      "Start": 193054,
      "End": 193060
    },
    "TimeRange": {
      "StartTime": "04:37:30.5700000",
      "EndTime": "04:37:30.9900000"
    }
  },
  {
    "TextLocation": {
      "Start": 193061,
      "End": 193063
    },
    "TimeRange": {
      "StartTime": "04:37:30.9900000",
      "EndTime": "04:37:31.0800000"
    }
  },
  {
    "TextLocation": {
      "Start": 193064,
      "End": 193067
    },
    "TimeRange": {
      "StartTime": "04:37:31.0800000",
      "EndTime": "04:37:31.1699999"
    }
  },
  {
    "TextLocation": {
      "Start": 193068,
      "End": 193073
    },
    "TimeRange": {
      "StartTime": "04:37:31.1699999",
      "EndTime": "04:37:31.5300000"
    }
  },
  {
    "TextLocation": {
      "Start": 193074,
      "End": 193077
    },
    "TimeRange": {
      "StartTime": "04:37:31.5300000",
      "EndTime": "04:37:31.6200000"
    }
  },
  {
    "TextLocation": {
      "Start": 193078,
      "End": 193087
    },
    "TimeRange": {
      "StartTime": "04:37:31.6200000",
      "EndTime": "04:37:32.1600000"
    }
  },
  {
    "TextLocation": {
      "Start": 193088,
      "End": 193092
    },
    "TimeRange": {
      "StartTime": "04:37:32.1600000",
      "EndTime": "04:37:32.5200000"
    }
  },
  {
    "TextLocation": {
      "Start": 193093,
      "End": 193096
    },
    "TimeRange": {
      "StartTime": "04:37:32.5200000",
      "EndTime": "04:37:32.6100000"
    }
  },
  {
    "TextLocation": {
      "Start": 193097,
      "End": 193101
    },
    "TimeRange": {
      "StartTime": "04:37:32.6100000",
      "EndTime": "04:37:32.8200000"
    }
  },
  {
    "TextLocation": {
      "Start": 193102,
      "End": 193107
    },
    "TimeRange": {
      "StartTime": "04:37:32.8200000",
      "EndTime": "04:37:33.0300000"
    }
  },
  {
    "TextLocation": {
      "Start": 193108,
      "End": 193112
    },
    "TimeRange": {
      "StartTime": "04:37:33.0300000",
      "EndTime": "04:37:33.2700000"
    }
  },
  {
    "TextLocation": {
      "Start": 193113,
      "End": 193115
    },
    "TimeRange": {
      "StartTime": "04:37:33.2700000",
      "EndTime": "04:37:33.3600000"
    }
  },
  {
    "TextLocation": {
      "Start": 193116,
      "End": 193119
    },
    "TimeRange": {
      "StartTime": "04:37:33.5099999",
      "EndTime": "04:37:33.6000000"
    }
  },
  {
    "TextLocation": {
      "Start": 193120,
      "End": 193131
    },
    "TimeRange": {
      "StartTime": "04:37:33.6000000",
      "EndTime": "04:37:34.0500000"
    }
  },
  {
    "TextLocation": {
      "Start": 193132,
      "End": 193137
    },
    "TimeRange": {
      "StartTime": "04:37:34.0500000",
      "EndTime": "04:37:34.3700000"
    }
  },
  {
    "TextLocation": {
      "Start": 193140,
      "End": 193145
    },
    "TimeRange": {
      "StartTime": "04:37:34.3800000",
      "EndTime": "04:37:34.5600000"
    }
  },
  {
    "TextLocation": {
      "Start": 193146,
      "End": 193150
    },
    "TimeRange": {
      "StartTime": "04:37:34.5600000",
      "EndTime": "04:37:34.8000000"
    }
  },
  {
    "TextLocation": {
      "Start": 193151,
      "End": 193153
    },
    "TimeRange": {
      "StartTime": "04:37:34.8000000",
      "EndTime": "04:37:34.8900000"
    }
  },
  {
    "TextLocation": {
      "Start": 193154,
      "End": 193161
    },
    "TimeRange": {
      "StartTime": "04:37:35.1600000",
      "EndTime": "04:37:35.4900000"
    }
  },
  {
    "TextLocation": {
      "Start": 193169,
      "End": 193172
    },
    "TimeRange": {
      "StartTime": "04:37:36.2400000",
      "EndTime": "04:37:36.9000000"
    }
  },
  {
    "TextLocation": {
      "Start": 193180,
      "End": 193185
    },
    "TimeRange": {
      "StartTime": "04:37:37.0200000",
      "EndTime": "04:37:37.2300000"
    }
  },
  {
    "TextLocation": {
      "Start": 193186,
      "End": 193189
    },
    "TimeRange": {
      "StartTime": "04:37:37.2300000",
      "EndTime": "04:37:37.2900000"
    }
  },
  {
    "TextLocation": {
      "Start": 193192,
      "End": 193197
    },
    "TimeRange": {
      "StartTime": "04:37:37.4800000",
      "EndTime": "04:37:37.6300000"
    }
  },
  {
    "TextLocation": {
      "Start": 193198,
      "End": 193201
    },
    "TimeRange": {
      "StartTime": "04:37:37.6300000",
      "EndTime": "04:37:37.6800000"
    }
  },
  {
    "TextLocation": {
      "Start": 193202,
      "End": 193205
    },
    "TimeRange": {
      "StartTime": "04:37:37.7100000",
      "EndTime": "04:37:37.8900000"
    }
  },
  {
    "TextLocation": {
      "Start": 193206,
      "End": 193209
    },
    "TimeRange": {
      "StartTime": "04:37:37.8900000",
      "EndTime": "04:37:37.9800000"
    }
  },
  {
    "TextLocation": {
      "Start": 193210,
      "End": 193218
    },
    "TimeRange": {
      "StartTime": "04:37:37.9800000",
      "EndTime": "04:37:38.3000000"
    }
  },
  {
    "TextLocation": {
      "Start": 193226,
      "End": 193230
    },
    "TimeRange": {
      "StartTime": "04:37:41.1100000",
      "EndTime": "04:37:41.3200000"
    }
  },
  {
    "TextLocation": {
      "Start": 193231,
      "End": 193234
    },
    "TimeRange": {
      "StartTime": "04:37:41.3200000",
      "EndTime": "04:37:42.0099999"
    }
  },
  {
    "TextLocation": {
      "Start": 193237,
      "End": 193242
    },
    "TimeRange": {
      "StartTime": "04:37:43.0600000",
      "EndTime": "04:37:43.1500000"
    }
  },
  {
    "TextLocation": {
      "Start": 193243,
      "End": 193247
    },
    "TimeRange": {
      "StartTime": "04:37:43.1500000",
      "EndTime": "04:37:43.3300000"
    }
  },
  {
    "TextLocation": {
      "Start": 193248,
      "End": 193253
    },
    "TimeRange": {
      "StartTime": "04:37:43.3300000",
      "EndTime": "04:37:43.5400000"
    }
  },
  {
    "TextLocation": {
      "Start": 193254,
      "End": 193255
    },
    "TimeRange": {
      "StartTime": "04:37:43.5400000",
      "EndTime": "04:37:43.6300000"
    }
  },
  {
    "TextLocation": {
      "Start": 193256,
      "End": 193258
    },
    "TimeRange": {
      "StartTime": "04:37:43.6300000",
      "EndTime": "04:37:44.0800000"
    }
  },
  {
    "TextLocation": {
      "Start": 193259,
      "End": 193265
    },
    "TimeRange": {
      "StartTime": "04:37:44.0800000",
      "EndTime": "04:37:44.4100000"
    }
  },
  {
    "TextLocation": {
      "Start": 193266,
      "End": 193271
    },
    "TimeRange": {
      "StartTime": "04:37:44.4100000",
      "EndTime": "04:37:44.6800000"
    }
  },
  {
    "TextLocation": {
      "Start": 193272,
      "End": 193274
    },
    "TimeRange": {
      "StartTime": "04:37:44.6800000",
      "EndTime": "04:37:44.7400000"
    }
  },
  {
    "TextLocation": {
      "Start": 193275,
      "End": 193277
    },
    "TimeRange": {
      "StartTime": "04:37:44.7400000",
      "EndTime": "04:37:45.2500000"
    }
  },
  {
    "TextLocation": {
      "Start": 193278,
      "End": 193281
    },
    "TimeRange": {
      "StartTime": "04:37:45.2500000",
      "EndTime": "04:37:45.6100000"
    }
  },
  {
    "TextLocation": {
      "Start": 193282,
      "End": 193286
    },
    "TimeRange": {
      "StartTime": "04:37:45.8200000",
      "EndTime": "04:37:46.0300000"
    }
  },
  {
    "TextLocation": {
      "Start": 193287,
      "End": 193291
    },
    "TimeRange": {
      "StartTime": "04:37:46.0300000",
      "EndTime": "04:37:46.3000000"
    }
  },
  {
    "TextLocation": {
      "Start": 193292,
      "End": 193295
    },
    "TimeRange": {
      "StartTime": "04:37:46.3000000",
      "EndTime": "04:37:46.7500000"
    }
  },
  {
    "TextLocation": {
      "Start": 193296,
      "End": 193313
    },
    "TimeRange": {
      "StartTime": "04:37:47.7400000",
      "EndTime": "04:37:48.8800000"
    }
  },
  {
    "TextLocation": {
      "Start": 193316,
      "End": 193318
    },
    "TimeRange": {
      "StartTime": "04:37:48.8800000",
      "EndTime": "04:37:49.1500000"
    }
  },
  {
    "TextLocation": {
      "Start": 193319,
      "End": 193327
    },
    "TimeRange": {
      "StartTime": "04:37:49.1500000",
      "EndTime": "04:37:49.6000000"
    }
  },
  {
    "TextLocation": {
      "Start": 193328,
      "End": 193330
    },
    "TimeRange": {
      "StartTime": "04:37:49.6000000",
      "EndTime": "04:37:49.8100000"
    }
  },
  {
    "TextLocation": {
      "Start": 193331,
      "End": 193337
    },
    "TimeRange": {
      "StartTime": "04:37:51.1300000",
      "EndTime": "04:37:51.4600000"
    }
  },
  {
    "TextLocation": {
      "Start": 193338,
      "End": 193341
    },
    "TimeRange": {
      "StartTime": "04:37:51.4600000",
      "EndTime": "04:37:51.5500000"
    }
  },
  {
    "TextLocation": {
      "Start": 193342,
      "End": 193348
    },
    "TimeRange": {
      "StartTime": "04:37:51.5500000",
      "EndTime": "04:37:51.9400000"
    }
  },
  {
    "TextLocation": {
      "Start": 193349,
      "End": 193360
    },
    "TimeRange": {
      "StartTime": "04:37:51.9400000",
      "EndTime": "04:37:52.5700000"
    }
  },
  {
    "TextLocation": {
      "Start": 193362,
      "End": 193367
    },
    "TimeRange": {
      "StartTime": "04:37:52.5700000",
      "EndTime": "04:37:52.8100000"
    }
  },
  {
    "TextLocation": {
      "Start": 193368,
      "End": 193375
    },
    "TimeRange": {
      "StartTime": "04:37:52.8100000",
      "EndTime": "04:37:53.2000000"
    }
  },
  {
    "TextLocation": {
      "Start": 193376,
      "End": 193379
    },
    "TimeRange": {
      "StartTime": "04:37:53.2000000",
      "EndTime": "04:37:53.2900000"
    }
  },
  {
    "TextLocation": {
      "Start": 193380,
      "End": 193384
    },
    "TimeRange": {
      "StartTime": "04:37:53.2900000",
      "EndTime": "04:37:53.6200000"
    }
  },
  {
    "TextLocation": {
      "Start": 193386,
      "End": 193391
    },
    "TimeRange": {
      "StartTime": "04:37:53.6200000",
      "EndTime": "04:37:53.8300000"
    }
  },
  {
    "TextLocation": {
      "Start": 193392,
      "End": 193396
    },
    "TimeRange": {
      "StartTime": "04:37:53.8300000",
      "EndTime": "04:37:54.1000000"
    }
  },
  {
    "TextLocation": {
      "Start": 193397,
      "End": 193400
    },
    "TimeRange": {
      "StartTime": "04:37:54.1000000",
      "EndTime": "04:37:54.2500000"
    }
  },
  {
    "TextLocation": {
      "Start": 193401,
      "End": 193409
    },
    "TimeRange": {
      "StartTime": "04:37:54.2500000",
      "EndTime": "04:37:54.7599999"
    }
  },
  {
    "TextLocation": {
      "Start": 193410,
      "End": 193412
    },
    "TimeRange": {
      "StartTime": "04:37:54.7599999",
      "EndTime": "04:37:54.8800000"
    }
  },
  {
    "TextLocation": {
      "Start": 193413,
      "End": 193417
    },
    "TimeRange": {
      "StartTime": "04:37:54.8800000",
      "EndTime": "04:37:55.0600000"
    }
  },
  {
    "TextLocation": {
      "Start": 193418,
      "End": 193423
    },
    "TimeRange": {
      "StartTime": "04:37:55.0600000",
      "EndTime": "04:37:55.5700000"
    }
  },
  {
    "TextLocation": {
      "Start": 193426,
      "End": 193429
    },
    "TimeRange": {
      "StartTime": "04:37:55.9600000",
      "EndTime": "04:37:56.1400000"
    }
  },
  {
    "TextLocation": {
      "Start": 193430,
      "End": 193435
    },
    "TimeRange": {
      "StartTime": "04:37:56.1400000",
      "EndTime": "04:37:56.2599999"
    }
  },
  {
    "TextLocation": {
      "Start": 193436,
      "End": 193440
    },
    "TimeRange": {
      "StartTime": "04:37:56.2599999",
      "EndTime": "04:37:56.4700000"
    }
  },
  {
    "TextLocation": {
      "Start": 193441,
      "End": 193442
    },
    "TimeRange": {
      "StartTime": "04:37:56.4700000",
      "EndTime": "04:37:56.5300000"
    }
  },
  {
    "TextLocation": {
      "Start": 193443,
      "End": 193448
    },
    "TimeRange": {
      "StartTime": "04:37:56.5300000",
      "EndTime": "04:37:56.8300000"
    }
  },
  {
    "TextLocation": {
      "Start": 193449,
      "End": 193454
    },
    "TimeRange": {
      "StartTime": "04:37:56.8300000",
      "EndTime": "04:37:57.1300000"
    }
  },
  {
    "TextLocation": {
      "Start": 193455,
      "End": 193458
    },
    "TimeRange": {
      "StartTime": "04:37:57.1300000",
      "EndTime": "04:37:57.2200000"
    }
  },
  {
    "TextLocation": {
      "Start": 193459,
      "End": 193461
    },
    "TimeRange": {
      "StartTime": "04:37:57.2200000",
      "EndTime": "04:37:57.4300000"
    }
  },
  {
    "TextLocation": {
      "Start": 193462,
      "End": 193465
    },
    "TimeRange": {
      "StartTime": "04:37:57.4300000",
      "EndTime": "04:37:57.7000000"
    }
  },
  {
    "TextLocation": {
      "Start": 193466,
      "End": 193468
    },
    "TimeRange": {
      "StartTime": "04:37:58.5500000",
      "EndTime": "04:37:58.6200000"
    }
  },
  {
    "TextLocation": {
      "Start": 193469,
      "End": 193470
    },
    "TimeRange": {
      "StartTime": "04:37:58.7000000",
      "EndTime": "04:37:58.7500000"
    }
  },
  {
    "TextLocation": {
      "Start": 193471,
      "End": 193474
    },
    "TimeRange": {
      "StartTime": "04:37:58.7500000",
      "EndTime": "04:37:58.9300000"
    }
  },
  {
    "TextLocation": {
      "Start": 193475,
      "End": 193482
    },
    "TimeRange": {
      "StartTime": "04:37:58.9300000",
      "EndTime": "04:37:59.2599999"
    }
  },
  {
    "TextLocation": {
      "Start": 193485,
      "End": 193489
    },
    "TimeRange": {
      "StartTime": "04:37:59.4000000",
      "EndTime": "04:37:59.5600000"
    }
  },
  {
    "TextLocation": {
      "Start": 193490,
      "End": 193494
    },
    "TimeRange": {
      "StartTime": "04:37:59.5600000",
      "EndTime": "04:37:59.9600000"
    }
  },
  {
    "TextLocation": {
      "Start": 193497,
      "End": 193502
    },
    "TimeRange": {
      "StartTime": "04:38:31.1400000",
      "EndTime": "04:38:31.3400000"
    }
  },
  {
    "TextLocation": {
      "Start": 193503,
      "End": 193507
    },
    "TimeRange": {
      "StartTime": "04:38:31.6800000",
      "EndTime": "04:38:31.7900000"
    }
  },
  {
    "TextLocation": {
      "Start": 193508,
      "End": 193511
    },
    "TimeRange": {
      "StartTime": "04:38:31.7900000",
      "EndTime": "04:38:32.0300000"
    }
  },
  {
    "TextLocation": {
      "Start": 193514,
      "End": 193517
    },
    "TimeRange": {
      "StartTime": "04:39:17",
      "EndTime": "04:39:17.3200000"
    }
  },
  {
    "TextLocation": {
      "Start": 193518,
      "End": 193520
    },
    "TimeRange": {
      "StartTime": "04:39:17.3200000",
      "EndTime": "04:39:17.4900000"
    }
  },
  {
    "TextLocation": {
      "Start": 193523,
      "End": 193529
    },
    "TimeRange": {
      "StartTime": "04:39:42.2400000",
      "EndTime": "04:39:42.5099999"
    }
  },
  {
    "TextLocation": {
      "Start": 193530,
      "End": 193532
    },
    "TimeRange": {
      "StartTime": "04:39:42.5099999",
      "EndTime": "04:39:42.6300000"
    }
  },
  {
    "TextLocation": {
      "Start": 193533,
      "End": 193539
    },
    "TimeRange": {
      "StartTime": "04:39:42.6300000",
      "EndTime": "04:39:42.9900000"
    }
  },
  {
    "TextLocation": {
      "Start": 193542,
      "End": 193547
    },
    "TimeRange": {
      "StartTime": "04:39:43.0200000",
      "EndTime": "04:39:43.2300000"
    }
  },
  {
    "TextLocation": {
      "Start": 193548,
      "End": 193551
    },
    "TimeRange": {
      "StartTime": "04:39:43.2300000",
      "EndTime": "04:39:43.5600000"
    }
  },
  {
    "TextLocation": {
      "Start": 193554,
      "End": 193556
    },
    "TimeRange": {
      "StartTime": "04:39:45.9900000",
      "EndTime": "04:39:46.1100000"
    }
  },
  {
    "TextLocation": {
      "Start": 193557,
      "End": 193561
    },
    "TimeRange": {
      "StartTime": "04:39:46.1100000",
      "EndTime": "04:39:46.2000000"
    }
  },
  {
    "TextLocation": {
      "Start": 193562,
      "End": 193568
    },
    "TimeRange": {
      "StartTime": "04:39:46.2000000",
      "EndTime": "04:39:46.4100000"
    }
  },
  {
    "TextLocation": {
      "Start": 193569,
      "End": 193573
    },
    "TimeRange": {
      "StartTime": "04:39:46.4100000",
      "EndTime": "04:39:46.6200000"
    }
  },
  {
    "TextLocation": {
      "Start": 193574,
      "End": 193577
    },
    "TimeRange": {
      "StartTime": "04:39:46.6200000",
      "EndTime": "04:39:46.7100000"
    }
  },
  {
    "TextLocation": {
      "Start": 193578,
      "End": 193584
    },
    "TimeRange": {
      "StartTime": "04:39:46.7100000",
      "EndTime": "04:39:47.1300000"
    }
  },
  {
    "TextLocation": {
      "Start": 193585,
      "End": 193587
    },
    "TimeRange": {
      "StartTime": "04:39:47.1300000",
      "EndTime": "04:39:47.2200000"
    }
  },
  {
    "TextLocation": {
      "Start": 193588,
      "End": 193592
    },
    "TimeRange": {
      "StartTime": "04:39:47.2200000",
      "EndTime": "04:39:48.7500000"
    }
  },
  {
    "TextLocation": {
      "Start": 193593,
      "End": 193597
    },
    "TimeRange": {
      "StartTime": "04:39:48.7800000",
      "EndTime": "04:39:49.1699999"
    }
  },
  {
    "TextLocation": {
      "Start": 193598,
      "End": 193601
    },
    "TimeRange": {
      "StartTime": "04:39:49.2000000",
      "EndTime": "04:39:50.2800000"
    }
  },
  {
    "TextLocation": {
      "Start": 193603,
      "End": 193610
    },
    "TimeRange": {
      "StartTime": "04:39:50.2800000",
      "EndTime": "04:39:50.7300000"
    }
  },
  {
    "TextLocation": {
      "Start": 193611,
      "End": 193617
    },
    "TimeRange": {
      "StartTime": "04:39:50.7400000",
      "EndTime": "04:39:51.1300000"
    }
  },
  {
    "TextLocation": {
      "Start": 193619,
      "End": 193627
    },
    "TimeRange": {
      "StartTime": "04:39:51.2300000",
      "EndTime": "04:39:51.6300000"
    }
  },
  {
    "TextLocation": {
      "Start": 193628,
      "End": 193632
    },
    "TimeRange": {
      "StartTime": "04:39:51.6300000",
      "EndTime": "04:39:51.9000000"
    }
  },
  {
    "TextLocation": {
      "Start": 193635,
      "End": 193638
    },
    "TimeRange": {
      "StartTime": "04:39:51.9000000",
      "EndTime": "04:39:52.2000000"
    }
  },
  {
    "TextLocation": {
      "Start": 193639,
      "End": 193646
    },
    "TimeRange": {
      "StartTime": "04:39:52.2000000",
      "EndTime": "04:39:52.5300000"
    }
  },
  {
    "TextLocation": {
      "Start": 193647,
      "End": 193649
    },
    "TimeRange": {
      "StartTime": "04:39:52.5300000",
      "EndTime": "04:39:52.6800000"
    }
  },
  {
    "TextLocation": {
      "Start": 193650,
      "End": 193654
    },
    "TimeRange": {
      "StartTime": "04:39:52.6800000",
      "EndTime": "04:39:52.9100000"
    }
  },
  {
    "TextLocation": {
      "Start": 193657,
      "End": 193660
    },
    "TimeRange": {
      "StartTime": "04:39:52.9100000",
      "EndTime": "04:39:53.0099999"
    }
  },
  {
    "TextLocation": {
      "Start": 193661,
      "End": 193669
    },
    "TimeRange": {
      "StartTime": "04:39:53.0099999",
      "EndTime": "04:39:53.5700000"
    }
  },
  {
    "TextLocation": {
      "Start": 193670,
      "End": 193674
    },
    "TimeRange": {
      "StartTime": "04:39:53.5900000",
      "EndTime": "04:39:53.7900000"
    }
  },
  {
    "TextLocation": {
      "Start": 193675,
      "End": 193686
    },
    "TimeRange": {
      "StartTime": "04:39:54.6000000",
      "EndTime": "04:39:55.3200000"
    }
  },
  {
    "TextLocation": {
      "Start": 193687,
      "End": 193695
    },
    "TimeRange": {
      "StartTime": "04:39:55.3200000",
      "EndTime": "04:39:55.8900000"
    }
  },
  {
    "TextLocation": {
      "Start": 193696,
      "End": 193700
    },
    "TimeRange": {
      "StartTime": "04:39:56.4000000",
      "EndTime": "04:39:56.6699999"
    }
  },
  {
    "TextLocation": {
      "Start": 193701,
      "End": 193709
    },
    "TimeRange": {
      "StartTime": "04:39:56.6699999",
      "EndTime": "04:39:57.0600000"
    }
  },
  {
    "TextLocation": {
      "Start": 193710,
      "End": 193712
    },
    "TimeRange": {
      "StartTime": "04:39:57.0600000",
      "EndTime": "04:39:57.2100000"
    }
  },
  {
    "TextLocation": {
      "Start": 193713,
      "End": 193715
    },
    "TimeRange": {
      "StartTime": "04:39:57.2100000",
      "EndTime": "04:39:57.3600000"
    }
  },
  {
    "TextLocation": {
      "Start": 193716,
      "End": 193719
    },
    "TimeRange": {
      "StartTime": "04:39:57.3600000",
      "EndTime": "04:39:57.4199999"
    }
  },
  {
    "TextLocation": {
      "Start": 193720,
      "End": 193725
    },
    "TimeRange": {
      "StartTime": "04:39:57.4199999",
      "EndTime": "04:39:57.8100000"
    }
  },
  {
    "TextLocation": {
      "Start": 193728,
      "End": 193731
    },
    "TimeRange": {
      "StartTime": "04:39:57.8100000",
      "EndTime": "04:39:57.8700000"
    }
  },
  {
    "TextLocation": {
      "Start": 193732,
      "End": 193736
    },
    "TimeRange": {
      "StartTime": "04:39:57.8700000",
      "EndTime": "04:39:58.3200000"
    }
  },
  {
    "TextLocation": {
      "Start": 193737,
      "End": 193740
    },
    "TimeRange": {
      "StartTime": "04:39:58.3200000",
      "EndTime": "04:39:58.5000000"
    }
  },
  {
    "TextLocation": {
      "Start": 193741,
      "End": 193745
    },
    "TimeRange": {
      "StartTime": "04:39:58.5000000",
      "EndTime": "04:39:58.7400000"
    }
  },
  {
    "TextLocation": {
      "Start": 193746,
      "End": 193754
    },
    "TimeRange": {
      "StartTime": "04:39:58.7400000",
      "EndTime": "04:39:59.2599999"
    }
  },
  {
    "TextLocation": {
      "Start": 193755,
      "End": 193757
    },
    "TimeRange": {
      "StartTime": "04:39:59.2599999",
      "EndTime": "04:39:59.3400000"
    }
  },
  {
    "TextLocation": {
      "Start": 193758,
      "End": 193761
    },
    "TimeRange": {
      "StartTime": "04:39:59.3400000",
      "EndTime": "04:39:59.5800000"
    }
  },
  {
    "TextLocation": {
      "Start": 193762,
      "End": 193769
    },
    "TimeRange": {
      "StartTime": "04:39:59.5800000",
      "EndTime": "04:39:59.9700000"
    }
  },
  {
    "TextLocation": {
      "Start": 193772,
      "End": 193775
    },
    "TimeRange": {
      "StartTime": "04:39:59.9700000",
      "EndTime": "04:40:00.0900000"
    }
  },
  {
    "TextLocation": {
      "Start": 193776,
      "End": 193779
    },
    "TimeRange": {
      "StartTime": "04:40:00.0900000",
      "EndTime": "04:40:00.3600000"
    }
  },
  {
    "TextLocation": {
      "Start": 193780,
      "End": 193785
    },
    "TimeRange": {
      "StartTime": "04:40:00.3600000",
      "EndTime": "04:40:00.6300000"
    }
  },
  {
    "TextLocation": {
      "Start": 193786,
      "End": 193790
    },
    "TimeRange": {
      "StartTime": "04:40:00.6300000",
      "EndTime": "04:40:00.7200000"
    }
  },
  {
    "TextLocation": {
      "Start": 193791,
      "End": 193808
    },
    "TimeRange": {
      "StartTime": "04:40:00.7200000",
      "EndTime": "04:40:01.8000000"
    }
  },
  {
    "TextLocation": {
      "Start": 193811,
      "End": 193816
    },
    "TimeRange": {
      "StartTime": "04:40:02.0700000",
      "EndTime": "04:40:02.2800000"
    }
  },
  {
    "TextLocation": {
      "Start": 193817,
      "End": 193820
    },
    "TimeRange": {
      "StartTime": "04:40:02.2800000",
      "EndTime": "04:40:02.3700000"
    }
  },
  {
    "TextLocation": {
      "Start": 193822,
      "End": 193826
    },
    "TimeRange": {
      "StartTime": "04:40:02.3700000",
      "EndTime": "04:40:02.4300000"
    }
  },
  {
    "TextLocation": {
      "Start": 193827,
      "End": 193832
    },
    "TimeRange": {
      "StartTime": "04:40:02.4300000",
      "EndTime": "04:40:02.7300000"
    }
  },
  {
    "TextLocation": {
      "Start": 193840,
      "End": 193844
    },
    "TimeRange": {
      "StartTime": "04:40:03.3000000",
      "EndTime": "04:40:03.4500000"
    }
  },
  {
    "TextLocation": {
      "Start": 193845,
      "End": 193854
    },
    "TimeRange": {
      "StartTime": "04:40:03.4500000",
      "EndTime": "04:40:04.0800000"
    }
  },
  {
    "TextLocation": {
      "Start": 193862,
      "End": 193871
    },
    "TimeRange": {
      "StartTime": "04:40:04.2300000",
      "EndTime": "04:40:04.8600000"
    }
  },
  {
    "TextLocation": {
      "Start": 193879,
      "End": 193880
    },
    "TimeRange": {
      "StartTime": "04:40:05.7000000",
      "EndTime": "04:40:05.7900000"
    }
  },
  {
    "TextLocation": {
      "Start": 193881,
      "End": 193885
    },
    "TimeRange": {
      "StartTime": "04:40:05.7900000",
      "EndTime": "04:40:05.9400000"
    }
  },
  {
    "TextLocation": {
      "Start": 193886,
      "End": 193888
    },
    "TimeRange": {
      "StartTime": "04:40:05.9500000",
      "EndTime": "04:40:06.1800000"
    }
  },
  {
    "TextLocation": {
      "Start": 193889,
      "End": 193896
    },
    "TimeRange": {
      "StartTime": "04:40:06.1800000",
      "EndTime": "04:40:06.8400000"
    }
  },
  {
    "TextLocation": {
      "Start": 193897,
      "End": 193898
    },
    "TimeRange": {
      "StartTime": "04:40:06.8400000",
      "EndTime": "04:40:06.9300000"
    }
  },
  {
    "TextLocation": {
      "Start": 193899,
      "End": 193905
    },
    "TimeRange": {
      "StartTime": "04:40:06.9300000",
      "EndTime": "04:40:07.1400000"
    }
  },
  {
    "TextLocation": {
      "Start": 193906,
      "End": 193908
    },
    "TimeRange": {
      "StartTime": "04:40:07.1400000",
      "EndTime": "04:40:07.2300000"
    }
  },
  {
    "TextLocation": {
      "Start": 193909,
      "End": 193915
    },
    "TimeRange": {
      "StartTime": "04:40:07.2300000",
      "EndTime": "04:40:07.5000000"
    }
  },
  {
    "TextLocation": {
      "Start": 193916,
      "End": 193920
    },
    "TimeRange": {
      "StartTime": "04:40:07.5000000",
      "EndTime": "04:40:07.5900000"
    }
  },
  {
    "TextLocation": {
      "Start": 193921,
      "End": 193922
    },
    "TimeRange": {
      "StartTime": "04:40:07.5900000",
      "EndTime": "04:40:07.7100000"
    }
  },
  {
    "TextLocation": {
      "Start": 193923,
      "End": 193926
    },
    "TimeRange": {
      "StartTime": "04:40:07.7100000",
      "EndTime": "04:40:07.9199999"
    }
  },
  {
    "TextLocation": {
      "Start": 193927,
      "End": 193931
    },
    "TimeRange": {
      "StartTime": "04:40:07.9199999",
      "EndTime": "04:40:08.1900000"
    }
  },
  {
    "TextLocation": {
      "Start": 193932,
      "End": 193936
    },
    "TimeRange": {
      "StartTime": "04:40:08.1900000",
      "EndTime": "04:40:08.3100000"
    }
  },
  {
    "TextLocation": {
      "Start": 193937,
      "End": 193940
    },
    "TimeRange": {
      "StartTime": "04:40:08.3100000",
      "EndTime": "04:40:08.6100000"
    }
  },
  {
    "TextLocation": {
      "Start": 193941,
      "End": 193951
    },
    "TimeRange": {
      "StartTime": "04:40:08.6100000",
      "EndTime": "04:40:09.4800000"
    }
  },
  {
    "TextLocation": {
      "Start": 193952,
      "End": 193959
    },
    "TimeRange": {
      "StartTime": "04:40:09.4800000",
      "EndTime": "04:40:10.4400000"
    }
  },
  {
    "TextLocation": {
      "Start": 193960,
      "End": 193965
    },
    "TimeRange": {
      "StartTime": "04:40:10.5600000",
      "EndTime": "04:40:11.0099999"
    }
  },
  {
    "TextLocation": {
      "Start": 193966,
      "End": 193970
    },
    "TimeRange": {
      "StartTime": "04:40:11.0099999",
      "EndTime": "04:40:11.2800000"
    }
  },
  {
    "TextLocation": {
      "Start": 193971,
      "End": 193973
    },
    "TimeRange": {
      "StartTime": "04:40:11.2800000",
      "EndTime": "04:40:11.3400000"
    }
  },
  {
    "TextLocation": {
      "Start": 193974,
      "End": 193977
    },
    "TimeRange": {
      "StartTime": "04:40:11.3400000",
      "EndTime": "04:40:11.5500000"
    }
  },
  {
    "TextLocation": {
      "Start": 193978,
      "End": 193986
    },
    "TimeRange": {
      "StartTime": "04:40:11.5500000",
      "EndTime": "04:40:12.0600000"
    }
  },
  {
    "TextLocation": {
      "Start": 193987,
      "End": 193997
    },
    "TimeRange": {
      "StartTime": "04:40:12.0600000",
      "EndTime": "04:40:12.9000000"
    }
  },
  {
    "TextLocation": {
      "Start": 194000,
      "End": 194004
    },
    "TimeRange": {
      "StartTime": "04:40:13.5300000",
      "EndTime": "04:40:13.8900000"
    }
  },
  {
    "TextLocation": {
      "Start": 194005,
      "End": 194008
    },
    "TimeRange": {
      "StartTime": "04:40:13.8900000",
      "EndTime": "04:40:14.2500000"
    }
  },
  {
    "TextLocation": {
      "Start": 194009,
      "End": 194013
    },
    "TimeRange": {
      "StartTime": "04:40:14.2500000",
      "EndTime": "04:40:15.1200000"
    }
  },
  {
    "TextLocation": {
      "Start": 194014,
      "End": 194016
    },
    "TimeRange": {
      "StartTime": "04:40:15.7800000",
      "EndTime": "04:40:15.9900000"
    }
  },
  {
    "TextLocation": {
      "Start": 194017,
      "End": 194021
    },
    "TimeRange": {
      "StartTime": "04:40:15.9900000",
      "EndTime": "04:40:16.2900000"
    }
  },
  {
    "TextLocation": {
      "Start": 194022,
      "End": 194024
    },
    "TimeRange": {
      "StartTime": "04:40:16.2900000",
      "EndTime": "04:40:16.8300000"
    }
  },
  {
    "TextLocation": {
      "Start": 194026,
      "End": 194030
    },
    "TimeRange": {
      "StartTime": "04:40:16.8300000",
      "EndTime": "04:40:18.2400000"
    }
  },
  {
    "TextLocation": {
      "Start": 194032,
      "End": 194035
    },
    "TimeRange": {
      "StartTime": "04:40:18.2700000",
      "EndTime": "04:40:18.6600000"
    }
  },
  {
    "TextLocation": {
      "Start": 194036,
      "End": 194039
    },
    "TimeRange": {
      "StartTime": "04:40:18.6600000",
      "EndTime": "04:40:18.9000000"
    }
  },
  {
    "TextLocation": {
      "Start": 194040,
      "End": 194049
    },
    "TimeRange": {
      "StartTime": "04:40:18.9000000",
      "EndTime": "04:40:20.1000000"
    }
  },
  {
    "TextLocation": {
      "Start": 194050,
      "End": 194055
    },
    "TimeRange": {
      "StartTime": "04:40:20.1600000",
      "EndTime": "04:40:20.6400000"
    }
  },
  {
    "TextLocation": {
      "Start": 194056,
      "End": 194058
    },
    "TimeRange": {
      "StartTime": "04:40:20.6400000",
      "EndTime": "04:40:20.8500000"
    }
  },
  {
    "TextLocation": {
      "Start": 194059,
      "End": 194066
    },
    "TimeRange": {
      "StartTime": "04:40:20.8500000",
      "EndTime": "04:40:21.4800000"
    }
  },
  {
    "TextLocation": {
      "Start": 194067,
      "End": 194069
    },
    "TimeRange": {
      "StartTime": "04:40:21.4800000",
      "EndTime": "04:40:21.6000000"
    }
  },
  {
    "TextLocation": {
      "Start": 194070,
      "End": 194074
    },
    "TimeRange": {
      "StartTime": "04:40:21.6000000",
      "EndTime": "04:40:22.0500000"
    }
  },
  {
    "TextLocation": {
      "Start": 194075,
      "End": 194079
    },
    "TimeRange": {
      "StartTime": "04:40:22.0500000",
      "EndTime": "04:40:22.5600000"
    }
  },
  {
    "TextLocation": {
      "Start": 194080,
      "End": 194082
    },
    "TimeRange": {
      "StartTime": "04:40:22.5600000",
      "EndTime": "04:40:22.8300000"
    }
  },
  {
    "TextLocation": {
      "Start": 194083,
      "End": 194085
    },
    "TimeRange": {
      "StartTime": "04:40:22.8300000",
      "EndTime": "04:40:22.9199999"
    }
  },
  {
    "TextLocation": {
      "Start": 194086,
      "End": 194089
    },
    "TimeRange": {
      "StartTime": "04:40:22.9199999",
      "EndTime": "04:40:23.0400000"
    }
  },
  {
    "TextLocation": {
      "Start": 194090,
      "End": 194094
    },
    "TimeRange": {
      "StartTime": "04:40:23.0400000",
      "EndTime": "04:40:23.3100000"
    }
  },
  {
    "TextLocation": {
      "Start": 194095,
      "End": 194099
    },
    "TimeRange": {
      "StartTime": "04:40:23.3100000",
      "EndTime": "04:40:23.9100000"
    }
  },
  {
    "TextLocation": {
      "Start": 194107,
      "End": 194108
    },
    "TimeRange": {
      "StartTime": "04:40:23.9400000",
      "EndTime": "04:40:24.1200000"
    }
  },
  {
    "TextLocation": {
      "Start": 194109,
      "End": 194112
    },
    "TimeRange": {
      "StartTime": "04:40:24.1200000",
      "EndTime": "04:40:24.2400000"
    }
  },
  {
    "TextLocation": {
      "Start": 194113,
      "End": 194117
    },
    "TimeRange": {
      "StartTime": "04:40:24.2400000",
      "EndTime": "04:40:24.3900000"
    }
  },
  {
    "TextLocation": {
      "Start": 194118,
      "End": 194122
    },
    "TimeRange": {
      "StartTime": "04:40:24.3900000",
      "EndTime": "04:40:24.7500000"
    }
  },
  {
    "TextLocation": {
      "Start": 194123,
      "End": 194128
    },
    "TimeRange": {
      "StartTime": "04:40:24.7500000",
      "EndTime": "04:40:25.2599999"
    }
  },
  {
    "TextLocation": {
      "Start": 194136,
      "End": 194139
    },
    "TimeRange": {
      "StartTime": "04:40:26.0099999",
      "EndTime": "04:40:26.1900000"
    }
  },
  {
    "TextLocation": {
      "Start": 194140,
      "End": 194141
    },
    "TimeRange": {
      "StartTime": "04:40:26.1900000",
      "EndTime": "04:40:26.3100000"
    }
  },
  {
    "TextLocation": {
      "Start": 194142,
      "End": 194149
    },
    "TimeRange": {
      "StartTime": "04:40:26.3100000",
      "EndTime": "04:40:26.7900000"
    }
  },
  {
    "TextLocation": {
      "Start": 194150,
      "End": 194153
    },
    "TimeRange": {
      "StartTime": "04:40:26.7900000",
      "EndTime": "04:40:27.6300000"
    }
  },
  {
    "TextLocation": {
      "Start": 194154,
      "End": 194162
    },
    "TimeRange": {
      "StartTime": "04:40:27.9300000",
      "EndTime": "04:40:29.0400000"
    }
  },
  {
    "TextLocation": {
      "Start": 194163,
      "End": 194166
    },
    "TimeRange": {
      "StartTime": "04:40:29.0400000",
      "EndTime": "04:40:29.4600000"
    }
  },
  {
    "TextLocation": {
      "Start": 194167,
      "End": 194176
    },
    "TimeRange": {
      "StartTime": "04:40:29.4600000",
      "EndTime": "04:40:30.4199999"
    }
  },
  {
    "TextLocation": {
      "Start": 194179,
      "End": 194186
    },
    "TimeRange": {
      "StartTime": "04:40:31.2200000",
      "EndTime": "04:40:31.7900000"
    }
  },
  {
    "TextLocation": {
      "Start": 194187,
      "End": 194190
    },
    "TimeRange": {
      "StartTime": "04:40:31.7900000",
      "EndTime": "04:40:32.3900000"
    }
  },
  {
    "TextLocation": {
      "Start": 194191,
      "End": 194198
    },
    "TimeRange": {
      "StartTime": "04:40:32.3900000",
      "EndTime": "04:40:32.9000000"
    }
  },
  {
    "TextLocation": {
      "Start": 194199,
      "End": 194203
    },
    "TimeRange": {
      "StartTime": "04:40:32.9000000",
      "EndTime": "04:40:33.1100000"
    }
  },
  {
    "TextLocation": {
      "Start": 194204,
      "End": 194207
    },
    "TimeRange": {
      "StartTime": "04:40:33.1100000",
      "EndTime": "04:40:33.3200000"
    }
  },
  {
    "TextLocation": {
      "Start": 194208,
      "End": 194212
    },
    "TimeRange": {
      "StartTime": "04:40:33.3200000",
      "EndTime": "04:40:33.5000000"
    }
  },
  {
    "TextLocation": {
      "Start": 194213,
      "End": 194221
    },
    "TimeRange": {
      "StartTime": "04:40:33.5000000",
      "EndTime": "04:40:34.0099999"
    }
  },
  {
    "TextLocation": {
      "Start": 194222,
      "End": 194225
    },
    "TimeRange": {
      "StartTime": "04:40:34.0099999",
      "EndTime": "04:40:34.1900000"
    }
  },
  {
    "TextLocation": {
      "Start": 194226,
      "End": 194235
    },
    "TimeRange": {
      "StartTime": "04:40:34.1900000",
      "EndTime": "04:40:34.7900000"
    }
  },
  {
    "TextLocation": {
      "Start": 194238,
      "End": 194242
    },
    "TimeRange": {
      "StartTime": "04:40:34.8500000",
      "EndTime": "04:40:35.1200000"
    }
  },
  {
    "TextLocation": {
      "Start": 194243,
      "End": 194252
    },
    "TimeRange": {
      "StartTime": "04:40:35.1200000",
      "EndTime": "04:40:35.7800000"
    }
  },
  {
    "TextLocation": {
      "Start": 194260,
      "End": 194267
    },
    "TimeRange": {
      "StartTime": "04:40:35.9300000",
      "EndTime": "04:40:36.6800000"
    }
  },
  {
    "TextLocation": {
      "Start": 194275,
      "End": 194278
    },
    "TimeRange": {
      "StartTime": "04:40:38.5700000",
      "EndTime": "04:40:38.8400000"
    }
  },
  {
    "TextLocation": {
      "Start": 194279,
      "End": 194288
    },
    "TimeRange": {
      "StartTime": "04:40:38.8400000",
      "EndTime": "04:40:39.8300000"
    }
  },
  {
    "TextLocation": {
      "Start": 194289,
      "End": 194290
    },
    "TimeRange": {
      "StartTime": "04:40:39.8300000",
      "EndTime": "04:40:40.0099999"
    }
  },
  {
    "TextLocation": {
      "Start": 194291,
      "End": 194296
    },
    "TimeRange": {
      "StartTime": "04:40:40.0099999",
      "EndTime": "04:40:40.4000000"
    }
  },
  {
    "TextLocation": {
      "Start": 194297,
      "End": 194301
    },
    "TimeRange": {
      "StartTime": "04:40:40.4000000",
      "EndTime": "04:40:40.7300000"
    }
  },
  {
    "TextLocation": {
      "Start": 194302,
      "End": 194305
    },
    "TimeRange": {
      "StartTime": "04:40:40.7300000",
      "EndTime": "04:40:41.0300000"
    }
  },
  {
    "TextLocation": {
      "Start": 194306,
      "End": 194310
    },
    "TimeRange": {
      "StartTime": "04:40:41.0300000",
      "EndTime": "04:40:41.3900000"
    }
  },
  {
    "TextLocation": {
      "Start": 194311,
      "End": 194314
    },
    "TimeRange": {
      "StartTime": "04:40:41.3900000",
      "EndTime": "04:40:42.1100000"
    }
  },
  {
    "TextLocation": {
      "Start": 194315,
      "End": 194317
    },
    "TimeRange": {
      "StartTime": "04:40:42.1100000",
      "EndTime": "04:40:42.4100000"
    }
  },
  {
    "TextLocation": {
      "Start": 194318,
      "End": 194321
    },
    "TimeRange": {
      "StartTime": "04:40:42.4100000",
      "EndTime": "04:40:42.5300000"
    }
  },
  {
    "TextLocation": {
      "Start": 194322,
      "End": 194330
    },
    "TimeRange": {
      "StartTime": "04:40:42.5300000",
      "EndTime": "04:40:43.0300000"
    }
  },
  {
    "TextLocation": {
      "Start": 194331,
      "End": 194337
    },
    "TimeRange": {
      "StartTime": "04:40:43.0400000",
      "EndTime": "04:40:43.4000000"
    }
  },
  {
    "TextLocation": {
      "Start": 194340,
      "End": 194343
    },
    "TimeRange": {
      "StartTime": "04:40:44.1300000",
      "EndTime": "04:40:44.6900000"
    }
  },
  {
    "TextLocation": {
      "Start": 194346,
      "End": 194349
    },
    "TimeRange": {
      "StartTime": "04:40:44.7000000",
      "EndTime": "04:40:45.0300000"
    }
  },
  {
    "TextLocation": {
      "Start": 194350,
      "End": 194353
    },
    "TimeRange": {
      "StartTime": "04:40:45.0300000",
      "EndTime": "04:40:45.2700000"
    }
  },
  {
    "TextLocation": {
      "Start": 194354,
      "End": 194358
    },
    "TimeRange": {
      "StartTime": "04:40:45.2700000",
      "EndTime": "04:40:45.7200000"
    }
  },
  {
    "TextLocation": {
      "Start": 194359,
      "End": 194362
    },
    "TimeRange": {
      "StartTime": "04:40:45.7200000",
      "EndTime": "04:40:45.8700000"
    }
  },
  {
    "TextLocation": {
      "Start": 194363,
      "End": 194368
    },
    "TimeRange": {
      "StartTime": "04:40:45.8700000",
      "EndTime": "04:40:46.3200000"
    }
  },
  {
    "TextLocation": {
      "Start": 194369,
      "End": 194373
    },
    "TimeRange": {
      "StartTime": "04:40:46.3200000",
      "EndTime": "04:40:47.1300000"
    }
  },
  {
    "TextLocation": {
      "Start": 194376,
      "End": 194378
    },
    "TimeRange": {
      "StartTime": "04:40:48.4199999",
      "EndTime": "04:40:48.6300000"
    }
  },
  {
    "TextLocation": {
      "Start": 194379,
      "End": 194382
    },
    "TimeRange": {
      "StartTime": "04:40:48.6300000",
      "EndTime": "04:40:48.7800000"
    }
  },
  {
    "TextLocation": {
      "Start": 194383,
      "End": 194386
    },
    "TimeRange": {
      "StartTime": "04:40:48.7800000",
      "EndTime": "04:40:48.9900000"
    }
  },
  {
    "TextLocation": {
      "Start": 194387,
      "End": 194395
    },
    "TimeRange": {
      "StartTime": "04:40:48.9900000",
      "EndTime": "04:40:49.5300000"
    }
  },
  {
    "TextLocation": {
      "Start": 194396,
      "End": 194398
    },
    "TimeRange": {
      "StartTime": "04:40:49.5300000",
      "EndTime": "04:40:49.7400000"
    }
  },
  {
    "TextLocation": {
      "Start": 194399,
      "End": 194402
    },
    "TimeRange": {
      "StartTime": "04:40:49.7400000",
      "EndTime": "04:40:50.1600000"
    }
  },
  {
    "TextLocation": {
      "Start": 194410,
      "End": 194417
    },
    "TimeRange": {
      "StartTime": "04:40:50.1900000",
      "EndTime": "04:40:51.0600000"
    }
  },
  {
    "TextLocation": {
      "Start": 194425,
      "End": 194428
    },
    "TimeRange": {
      "StartTime": "04:40:52.4700000",
      "EndTime": "04:40:52.7400000"
    }
  },
  {
    "TextLocation": {
      "Start": 194429,
      "End": 194432
    },
    "TimeRange": {
      "StartTime": "04:40:52.7400000",
      "EndTime": "04:40:52.9199999"
    }
  },
  {
    "TextLocation": {
      "Start": 194433,
      "End": 194436
    },
    "TimeRange": {
      "StartTime": "04:40:52.9199999",
      "EndTime": "04:40:53.1600000"
    }
  },
  {
    "TextLocation": {
      "Start": 194437,
      "End": 194439
    },
    "TimeRange": {
      "StartTime": "04:40:53.1600000",
      "EndTime": "04:40:53.2800000"
    }
  },
  {
    "TextLocation": {
      "Start": 194440,
      "End": 194442
    },
    "TimeRange": {
      "StartTime": "04:40:53.2800000",
      "EndTime": "04:40:53.4300000"
    }
  },
  {
    "TextLocation": {
      "Start": 194443,
      "End": 194451
    },
    "TimeRange": {
      "StartTime": "04:40:53.4300000",
      "EndTime": "04:40:53.9400000"
    }
  },
  {
    "TextLocation": {
      "Start": 194452,
      "End": 194456
    },
    "TimeRange": {
      "StartTime": "04:40:53.9400000",
      "EndTime": "04:40:54.3600000"
    }
  },
  {
    "TextLocation": {
      "Start": 194457,
      "End": 194459
    },
    "TimeRange": {
      "StartTime": "04:40:54.3600000",
      "EndTime": "04:40:54.7200000"
    }
  },
  {
    "TextLocation": {
      "Start": 194460,
      "End": 194464
    },
    "TimeRange": {
      "StartTime": "04:40:54.7200000",
      "EndTime": "04:40:55.4700000"
    }
  },
  {
    "TextLocation": {
      "Start": 194465,
      "End": 194469
    },
    "TimeRange": {
      "StartTime": "04:40:55.4700000",
      "EndTime": "04:40:56.2200000"
    }
  },
  {
    "TextLocation": {
      "Start": 194470,
      "End": 194473
    },
    "TimeRange": {
      "StartTime": "04:40:56.5500000",
      "EndTime": "04:40:56.9100000"
    }
  },
  {
    "TextLocation": {
      "Start": 194474,
      "End": 194478
    },
    "TimeRange": {
      "StartTime": "04:40:56.9100000",
      "EndTime": "04:40:57.1200000"
    }
  },
  {
    "TextLocation": {
      "Start": 194479,
      "End": 194481
    },
    "TimeRange": {
      "StartTime": "04:40:57.1200000",
      "EndTime": "04:40:57.2100000"
    }
  },
  {
    "TextLocation": {
      "Start": 194482,
      "End": 194485
    },
    "TimeRange": {
      "StartTime": "04:40:57.2100000",
      "EndTime": "04:40:57.4500000"
    }
  },
  {
    "TextLocation": {
      "Start": 194486,
      "End": 194488
    },
    "TimeRange": {
      "StartTime": "04:40:57.4500000",
      "EndTime": "04:40:57.5700000"
    }
  },
  {
    "TextLocation": {
      "Start": 194489,
      "End": 194498
    },
    "TimeRange": {
      "StartTime": "04:40:57.5700000",
      "EndTime": "04:40:57.9600000"
    }
  },
  {
    "TextLocation": {
      "Start": 194499,
      "End": 194509
    },
    "TimeRange": {
      "StartTime": "04:40:57.9600000",
      "EndTime": "04:40:58.4700000"
    }
  },
  {
    "TextLocation": {
      "Start": 194510,
      "End": 194517
    },
    "TimeRange": {
      "StartTime": "04:40:58.4700000",
      "EndTime": "04:40:59.2500000"
    }
  },
  {
    "TextLocation": {
      "Start": 194525,
      "End": 194528
    },
    "TimeRange": {
      "StartTime": "04:40:59.6100000",
      "EndTime": "04:41:00.3600000"
    }
  },
  {
    "TextLocation": {
      "Start": 194536,
      "End": 194539
    },
    "TimeRange": {
      "StartTime": "04:41:01.3600000",
      "EndTime": "04:41:01.5700000"
    }
  },
  {
    "TextLocation": {
      "Start": 194540,
      "End": 194541
    },
    "TimeRange": {
      "StartTime": "04:41:01.5700000",
      "EndTime": "04:41:01.6900000"
    }
  },
  {
    "TextLocation": {
      "Start": 194542,
      "End": 194547
    },
    "TimeRange": {
      "StartTime": "04:41:01.6900000",
      "EndTime": "04:41:02.2900000"
    }
  },
  {
    "TextLocation": {
      "Start": 194548,
      "End": 194551
    },
    "TimeRange": {
      "StartTime": "04:41:02.4400000",
      "EndTime": "04:41:02.6200000"
    }
  },
  {
    "TextLocation": {
      "Start": 194552,
      "End": 194558
    },
    "TimeRange": {
      "StartTime": "04:41:02.6200000",
      "EndTime": "04:41:03.0700000"
    }
  },
  {
    "TextLocation": {
      "Start": 194559,
      "End": 194561
    },
    "TimeRange": {
      "StartTime": "04:41:03.0700000",
      "EndTime": "04:41:03.2800000"
    }
  },
  {
    "TextLocation": {
      "Start": 194562,
      "End": 194571
    },
    "TimeRange": {
      "StartTime": "04:41:03.2800000",
      "EndTime": "04:41:03.7900000"
    }
  },
  {
    "TextLocation": {
      "Start": 194572,
      "End": 194576
    },
    "TimeRange": {
      "StartTime": "04:41:03.7900000",
      "EndTime": "04:41:03.9700000"
    }
  },
  {
    "TextLocation": {
      "Start": 194577,
      "End": 194580
    },
    "TimeRange": {
      "StartTime": "04:41:03.9700000",
      "EndTime": "04:41:04.1500000"
    }
  },
  {
    "TextLocation": {
      "Start": 194581,
      "End": 194591
    },
    "TimeRange": {
      "StartTime": "04:41:04.1500000",
      "EndTime": "04:41:04.6000000"
    }
  },
  {
    "TextLocation": {
      "Start": 194593,
      "End": 194594
    },
    "TimeRange": {
      "StartTime": "04:41:04.6000000",
      "EndTime": "04:41:04.7200000"
    }
  },
  {
    "TextLocation": {
      "Start": 194595,
      "End": 194600
    },
    "TimeRange": {
      "StartTime": "04:41:04.7200000",
      "EndTime": "04:41:04.9300000"
    }
  },
  {
    "TextLocation": {
      "Start": 194601,
      "End": 194605
    },
    "TimeRange": {
      "StartTime": "04:41:04.9300000",
      "EndTime": "04:41:05.0800000"
    }
  },
  {
    "TextLocation": {
      "Start": 194606,
      "End": 194609
    },
    "TimeRange": {
      "StartTime": "04:41:05.0800000",
      "EndTime": "04:41:05.2599999"
    }
  },
  {
    "TextLocation": {
      "Start": 194610,
      "End": 194618
    },
    "TimeRange": {
      "StartTime": "04:41:05.2599999",
      "EndTime": "04:41:05.6800000"
    }
  },
  {
    "TextLocation": {
      "Start": 194619,
      "End": 194627
    },
    "TimeRange": {
      "StartTime": "04:41:05.6800000",
      "EndTime": "04:41:06.1600000"
    }
  },
  {
    "TextLocation": {
      "Start": 194628,
      "End": 194630
    },
    "TimeRange": {
      "StartTime": "04:41:06.1600000",
      "EndTime": "04:41:06.2800000"
    }
  },
  {
    "TextLocation": {
      "Start": 194631,
      "End": 194640
    },
    "TimeRange": {
      "StartTime": "04:41:06.2800000",
      "EndTime": "04:41:07.2400000"
    }
  },
  {
    "TextLocation": {
      "Start": 194648,
      "End": 194649
    },
    "TimeRange": {
      "StartTime": "04:41:08.0099999",
      "EndTime": "04:41:08.1600000"
    }
  },
  {
    "TextLocation": {
      "Start": 194650,
      "End": 194657
    },
    "TimeRange": {
      "StartTime": "04:41:08.1600000",
      "EndTime": "04:41:08.8800000"
    }
  },
  {
    "TextLocation": {
      "Start": 194658,
      "End": 194661
    },
    "TimeRange": {
      "StartTime": "04:41:08.8800000",
      "EndTime": "04:41:09"
    }
  },
  {
    "TextLocation": {
      "Start": 194662,
      "End": 194666
    },
    "TimeRange": {
      "StartTime": "04:41:09",
      "EndTime": "04:41:09.2400000"
    }
  },
  {
    "TextLocation": {
      "Start": 194667,
      "End": 194670
    },
    "TimeRange": {
      "StartTime": "04:41:09.2400000",
      "EndTime": "04:41:09.3900000"
    }
  },
  {
    "TextLocation": {
      "Start": 194671,
      "End": 194673
    },
    "TimeRange": {
      "StartTime": "04:41:09.3900000",
      "EndTime": "04:41:09.5400000"
    }
  },
  {
    "TextLocation": {
      "Start": 194674,
      "End": 194683
    },
    "TimeRange": {
      "StartTime": "04:41:09.5400000",
      "EndTime": "04:41:10.0200000"
    }
  },
  {
    "TextLocation": {
      "Start": 194684,
      "End": 194686
    },
    "TimeRange": {
      "StartTime": "04:41:10.0200000",
      "EndTime": "04:41:10.5900000"
    }
  },
  {
    "TextLocation": {
      "Start": 194688,
      "End": 194691
    },
    "TimeRange": {
      "StartTime": "04:41:10.5900000",
      "EndTime": "04:41:10.7400000"
    }
  },
  {
    "TextLocation": {
      "Start": 194692,
      "End": 194693
    },
    "TimeRange": {
      "StartTime": "04:41:10.7400000",
      "EndTime": "04:41:10.8300000"
    }
  },
  {
    "TextLocation": {
      "Start": 194694,
      "End": 194699
    },
    "TimeRange": {
      "StartTime": "04:41:10.8300000",
      "EndTime": "04:41:11.2800000"
    }
  },
  {
    "TextLocation": {
      "Start": 194707,
      "End": 194710
    },
    "TimeRange": {
      "StartTime": "04:41:11.4600000",
      "EndTime": "04:41:11.5800000"
    }
  },
  {
    "TextLocation": {
      "Start": 194711,
      "End": 194714
    },
    "TimeRange": {
      "StartTime": "04:41:11.6699999",
      "EndTime": "04:41:12"
    }
  },
  {
    "TextLocation": {
      "Start": 194715,
      "End": 194722
    },
    "TimeRange": {
      "StartTime": "04:41:12",
      "EndTime": "04:41:12.3000000"
    }
  },
  {
    "TextLocation": {
      "Start": 194723,
      "End": 194725
    },
    "TimeRange": {
      "StartTime": "04:41:12.3000000",
      "EndTime": "04:41:12.3900000"
    }
  },
  {
    "TextLocation": {
      "Start": 194726,
      "End": 194729
    },
    "TimeRange": {
      "StartTime": "04:41:12.3900000",
      "EndTime": "04:41:12.5099999"
    }
  },
  {
    "TextLocation": {
      "Start": 194730,
      "End": 194731
    },
    "TimeRange": {
      "StartTime": "04:41:12.5099999",
      "EndTime": "04:41:12.5700000"
    }
  },
  {
    "TextLocation": {
      "Start": 194732,
      "End": 194738
    },
    "TimeRange": {
      "StartTime": "04:41:12.5700000",
      "EndTime": "04:41:12.7900000"
    }
  },
  {
    "TextLocation": {
      "Start": 194739,
      "End": 194741
    },
    "TimeRange": {
      "StartTime": "04:41:12.7900000",
      "EndTime": "04:41:12.8700000"
    }
  },
  {
    "TextLocation": {
      "Start": 194742,
      "End": 194748
    },
    "TimeRange": {
      "StartTime": "04:41:12.8700000",
      "EndTime": "04:41:13.1100000"
    }
  },
  {
    "TextLocation": {
      "Start": 194749,
      "End": 194754
    },
    "TimeRange": {
      "StartTime": "04:41:13.1100000",
      "EndTime": "04:41:13.4100000"
    }
  },
  {
    "TextLocation": {
      "Start": 194757,
      "End": 194760
    },
    "TimeRange": {
      "StartTime": "04:41:13.4100000",
      "EndTime": "04:41:13.5000000"
    }
  },
  {
    "TextLocation": {
      "Start": 194761,
      "End": 194762
    },
    "TimeRange": {
      "StartTime": "04:41:13.5000000",
      "EndTime": "04:41:13.6200000"
    }
  },
  {
    "TextLocation": {
      "Start": 194763,
      "End": 194768
    },
    "TimeRange": {
      "StartTime": "04:41:13.6200000",
      "EndTime": "04:41:13.8600000"
    }
  },
  {
    "TextLocation": {
      "Start": 194769,
      "End": 194772
    },
    "TimeRange": {
      "StartTime": "04:41:14.4600000",
      "EndTime": "04:41:14.5800000"
    }
  },
  {
    "TextLocation": {
      "Start": 194773,
      "End": 194784
    },
    "TimeRange": {
      "StartTime": "04:41:14.5800000",
      "EndTime": "04:41:15.1200000"
    }
  },
  {
    "TextLocation": {
      "Start": 194785,
      "End": 194787
    },
    "TimeRange": {
      "StartTime": "04:41:15.1200000",
      "EndTime": "04:41:15.2700000"
    }
  },
  {
    "TextLocation": {
      "Start": 194788,
      "End": 194792
    },
    "TimeRange": {
      "StartTime": "04:41:15.2700000",
      "EndTime": "04:41:15.3900000"
    }
  },
  {
    "TextLocation": {
      "Start": 194793,
      "End": 194801
    },
    "TimeRange": {
      "StartTime": "04:41:15.3900000",
      "EndTime": "04:41:15.9600000"
    }
  },
  {
    "TextLocation": {
      "Start": 194803,
      "End": 194805
    },
    "TimeRange": {
      "StartTime": "04:41:15.9600000",
      "EndTime": "04:41:16.0500000"
    }
  },
  {
    "TextLocation": {
      "Start": 194806,
      "End": 194809
    },
    "TimeRange": {
      "StartTime": "04:41:16.0500000",
      "EndTime": "04:41:16.2500000"
    }
  },
  {
    "TextLocation": {
      "Start": 194810,
      "End": 194819
    },
    "TimeRange": {
      "StartTime": "04:41:16.2599999",
      "EndTime": "04:41:17.1300000"
    }
  },
  {
    "TextLocation": {
      "Start": 194822,
      "End": 194825
    },
    "TimeRange": {
      "StartTime": "04:41:17.9400000",
      "EndTime": "04:41:18.2400000"
    }
  },
  {
    "TextLocation": {
      "Start": 194826,
      "End": 194829
    },
    "TimeRange": {
      "StartTime": "04:41:18.2400000",
      "EndTime": "04:41:18.4800000"
    }
  },
  {
    "TextLocation": {
      "Start": 194830,
      "End": 194833
    },
    "TimeRange": {
      "StartTime": "04:41:18.4800000",
      "EndTime": "04:41:18.6300000"
    }
  },
  {
    "TextLocation": {
      "Start": 194834,
      "End": 194839
    },
    "TimeRange": {
      "StartTime": "04:41:18.6300000",
      "EndTime": "04:41:18.9600000"
    }
  },
  {
    "TextLocation": {
      "Start": 194840,
      "End": 194844
    },
    "TimeRange": {
      "StartTime": "04:41:18.9600000",
      "EndTime": "04:41:19.3200000"
    }
  },
  {
    "TextLocation": {
      "Start": 194845,
      "End": 194848
    },
    "TimeRange": {
      "StartTime": "04:41:19.3200000",
      "EndTime": "04:41:19.7700000"
    }
  },
  {
    "TextLocation": {
      "Start": 194849,
      "End": 194851
    },
    "TimeRange": {
      "StartTime": "04:41:19.7700000",
      "EndTime": "04:41:20.0700000"
    }
  },
  {
    "TextLocation": {
      "Start": 194852,
      "End": 194855
    },
    "TimeRange": {
      "StartTime": "04:41:20.0700000",
      "EndTime": "04:41:20.2200000"
    }
  },
  {
    "TextLocation": {
      "Start": 194856,
      "End": 194865
    },
    "TimeRange": {
      "StartTime": "04:41:20.2200000",
      "EndTime": "04:41:21.0600000"
    }
  },
  {
    "TextLocation": {
      "Start": 194873,
      "End": 194876
    },
    "TimeRange": {
      "StartTime": "04:41:21.2400000",
      "EndTime": "04:41:21.8700000"
    }
  },
  {
    "TextLocation": {
      "Start": 194884,
      "End": 194887
    },
    "TimeRange": {
      "StartTime": "04:41:22.3500000",
      "EndTime": "04:41:22.5600000"
    }
  },
  {
    "TextLocation": {
      "Start": 194888,
      "End": 194892
    },
    "TimeRange": {
      "StartTime": "04:41:22.5600000",
      "EndTime": "04:41:22.7100000"
    }
  },
  {
    "TextLocation": {
      "Start": 194895,
      "End": 194898
    },
    "TimeRange": {
      "StartTime": "04:41:23.1900000",
      "EndTime": "04:41:23.3800000"
    }
  },
  {
    "TextLocation": {
      "Start": 194899,
      "End": 194902
    },
    "TimeRange": {
      "StartTime": "04:41:23.4000000",
      "EndTime": "04:41:23.7300000"
    }
  },
  {
    "TextLocation": {
      "Start": 194903,
      "End": 194906
    },
    "TimeRange": {
      "StartTime": "04:41:23.7300000",
      "EndTime": "04:41:23.9100000"
    }
  },
  {
    "TextLocation": {
      "Start": 194907,
      "End": 194910
    },
    "TimeRange": {
      "StartTime": "04:41:23.9100000",
      "EndTime": "04:41:24.0300000"
    }
  },
  {
    "TextLocation": {
      "Start": 194911,
      "End": 194915
    },
    "TimeRange": {
      "StartTime": "04:41:24.0300000",
      "EndTime": "04:41:24.2700000"
    }
  },
  {
    "TextLocation": {
      "Start": 194916,
      "End": 194919
    },
    "TimeRange": {
      "StartTime": "04:41:24.2700000",
      "EndTime": "04:41:24.3600000"
    }
  },
  {
    "TextLocation": {
      "Start": 194920,
      "End": 194925
    },
    "TimeRange": {
      "StartTime": "04:41:24.3600000",
      "EndTime": "04:41:24.8400000"
    }
  },
  {
    "TextLocation": {
      "Start": 194926,
      "End": 194930
    },
    "TimeRange": {
      "StartTime": "04:41:24.8400000",
      "EndTime": "04:41:25.2000000"
    }
  },
  {
    "TextLocation": {
      "Start": 194931,
      "End": 194934
    },
    "TimeRange": {
      "StartTime": "04:41:25.2000000",
      "EndTime": "04:41:25.4400000"
    }
  },
  {
    "TextLocation": {
      "Start": 194935,
      "End": 194937
    },
    "TimeRange": {
      "StartTime": "04:41:25.4400000",
      "EndTime": "04:41:25.5600000"
    }
  },
  {
    "TextLocation": {
      "Start": 194938,
      "End": 194941
    },
    "TimeRange": {
      "StartTime": "04:41:25.5600000",
      "EndTime": "04:41:25.6800000"
    }
  },
  {
    "TextLocation": {
      "Start": 194942,
      "End": 194951
    },
    "TimeRange": {
      "StartTime": "04:41:25.6800000",
      "EndTime": "04:41:26.2500000"
    }
  },
  {
    "TextLocation": {
      "Start": 194959,
      "End": 194961
    },
    "TimeRange": {
      "StartTime": "04:41:27",
      "EndTime": "04:41:27.2400000"
    }
  },
  {
    "TextLocation": {
      "Start": 194962,
      "End": 194968
    },
    "TimeRange": {
      "StartTime": "04:41:27.2400000",
      "EndTime": "04:41:28.1400000"
    }
  },
  {
    "TextLocation": {
      "Start": 194969,
      "End": 194972
    },
    "TimeRange": {
      "StartTime": "04:41:28.4100000",
      "EndTime": "04:41:28.5900000"
    }
  },
  {
    "TextLocation": {
      "Start": 194973,
      "End": 194981
    },
    "TimeRange": {
      "StartTime": "04:41:28.5900000",
      "EndTime": "04:41:29.1600000"
    }
  },
  {
    "TextLocation": {
      "Start": 194982,
      "End": 194984
    },
    "TimeRange": {
      "StartTime": "04:41:29.1600000",
      "EndTime": "04:41:29.2800000"
    }
  },
  {
    "TextLocation": {
      "Start": 194985,
      "End": 194988
    },
    "TimeRange": {
      "StartTime": "04:41:29.2800000",
      "EndTime": "04:41:29.3700000"
    }
  },
  {
    "TextLocation": {
      "Start": 194989,
      "End": 194994
    },
    "TimeRange": {
      "StartTime": "04:41:29.3700000",
      "EndTime": "04:41:29.6400000"
    }
  },
  {
    "TextLocation": {
      "Start": 194995,
      "End": 194997
    },
    "TimeRange": {
      "StartTime": "04:41:29.6400000",
      "EndTime": "04:41:29.7599999"
    }
  },
  {
    "TextLocation": {
      "Start": 194998,
      "End": 195006
    },
    "TimeRange": {
      "StartTime": "04:41:29.7599999",
      "EndTime": "04:41:30.4800000"
    }
  },
  {
    "TextLocation": {
      "Start": 195007,
      "End": 195010
    },
    "TimeRange": {
      "StartTime": "04:41:30.4800000",
      "EndTime": "04:41:30.6900000"
    }
  },
  {
    "TextLocation": {
      "Start": 195011,
      "End": 195013
    },
    "TimeRange": {
      "StartTime": "04:41:30.6900000",
      "EndTime": "04:41:30.8100000"
    }
  },
  {
    "TextLocation": {
      "Start": 195014,
      "End": 195018
    },
    "TimeRange": {
      "StartTime": "04:41:30.8100000",
      "EndTime": "04:41:30.9600000"
    }
  },
  {
    "TextLocation": {
      "Start": 195019,
      "End": 195022
    },
    "TimeRange": {
      "StartTime": "04:41:30.9600000",
      "EndTime": "04:41:31.1100000"
    }
  },
  {
    "TextLocation": {
      "Start": 195023,
      "End": 195029
    },
    "TimeRange": {
      "StartTime": "04:41:31.1100000",
      "EndTime": "04:41:31.8000000"
    }
  },
  {
    "TextLocation": {
      "Start": 195030,
      "End": 195037
    },
    "TimeRange": {
      "StartTime": "04:41:31.8000000",
      "EndTime": "04:41:32.6699999"
    }
  },
  {
    "TextLocation": {
      "Start": 195045,
      "End": 195049
    },
    "TimeRange": {
      "StartTime": "04:41:34.3000000",
      "EndTime": "04:41:34.8900000"
    }
  },
  {
    "TextLocation": {
      "Start": 195052,
      "End": 195054
    },
    "TimeRange": {
      "StartTime": "04:41:35.3200000",
      "EndTime": "04:41:35.5900000"
    }
  },
  {
    "TextLocation": {
      "Start": 195055,
      "End": 195058
    },
    "TimeRange": {
      "StartTime": "04:41:35.5900000",
      "EndTime": "04:41:35.8300000"
    }
  },
  {
    "TextLocation": {
      "Start": 195059,
      "End": 195062
    },
    "TimeRange": {
      "StartTime": "04:41:35.8300000",
      "EndTime": "04:41:36.1000000"
    }
  },
  {
    "TextLocation": {
      "Start": 195063,
      "End": 195066
    },
    "TimeRange": {
      "StartTime": "04:41:36.1000000",
      "EndTime": "04:41:36.4900000"
    }
  },
  {
    "TextLocation": {
      "Start": 195067,
      "End": 195075
    },
    "TimeRange": {
      "StartTime": "04:41:36.4900000",
      "EndTime": "04:41:37.0900000"
    }
  },
  {
    "TextLocation": {
      "Start": 195076,
      "End": 195079
    },
    "TimeRange": {
      "StartTime": "04:41:37.0900000",
      "EndTime": "04:41:37.2100000"
    }
  },
  {
    "TextLocation": {
      "Start": 195080,
      "End": 195088
    },
    "TimeRange": {
      "StartTime": "04:41:37.2100000",
      "EndTime": "04:41:38.4100000"
    }
  },
  {
    "TextLocation": {
      "Start": 195089,
      "End": 195096
    },
    "TimeRange": {
      "StartTime": "04:41:38.6800000",
      "EndTime": "04:41:39.4000000"
    }
  },
  {
    "TextLocation": {
      "Start": 195097,
      "End": 195107
    },
    "TimeRange": {
      "StartTime": "04:41:39.4000000",
      "EndTime": "04:41:40.0600000"
    }
  },
  {
    "TextLocation": {
      "Start": 195108,
      "End": 195110
    },
    "TimeRange": {
      "StartTime": "04:41:40.0600000",
      "EndTime": "04:41:40.2700000"
    }
  },
  {
    "TextLocation": {
      "Start": 195111,
      "End": 195113
    },
    "TimeRange": {
      "StartTime": "04:41:40.2700000",
      "EndTime": "04:41:40.5099999"
    }
  },
  {
    "TextLocation": {
      "Start": 195114,
      "End": 195122
    },
    "TimeRange": {
      "StartTime": "04:41:40.5099999",
      "EndTime": "04:41:41.3500000"
    }
  },
  {
    "TextLocation": {
      "Start": 195123,
      "End": 195126
    },
    "TimeRange": {
      "StartTime": "04:41:41.3500000",
      "EndTime": "04:41:41.7400000"
    }
  },
  {
    "TextLocation": {
      "Start": 195127,
      "End": 195130
    },
    "TimeRange": {
      "StartTime": "04:41:41.7400000",
      "EndTime": "04:41:41.8600000"
    }
  },
  {
    "TextLocation": {
      "Start": 195131,
      "End": 195137
    },
    "TimeRange": {
      "StartTime": "04:41:41.8600000",
      "EndTime": "04:41:42.2800000"
    }
  },
  {
    "TextLocation": {
      "Start": 195138,
      "End": 195140
    },
    "TimeRange": {
      "StartTime": "04:41:42.2800000",
      "EndTime": "04:41:42.4600000"
    }
  },
  {
    "TextLocation": {
      "Start": 195141,
      "End": 195150
    },
    "TimeRange": {
      "StartTime": "04:41:42.4600000",
      "EndTime": "04:41:42.9100000"
    }
  },
  {
    "TextLocation": {
      "Start": 195151,
      "End": 195155
    },
    "TimeRange": {
      "StartTime": "04:41:42.9100000",
      "EndTime": "04:41:43.1500000"
    }
  },
  {
    "TextLocation": {
      "Start": 195156,
      "End": 195161
    },
    "TimeRange": {
      "StartTime": "04:41:43.1500000",
      "EndTime": "04:41:43.5700000"
    }
  },
  {
    "TextLocation": {
      "Start": 195162,
      "End": 195165
    },
    "TimeRange": {
      "StartTime": "04:41:43.5700000",
      "EndTime": "04:41:43.7500000"
    }
  },
  {
    "TextLocation": {
      "Start": 195166,
      "End": 195169
    },
    "TimeRange": {
      "StartTime": "04:41:43.7500000",
      "EndTime": "04:41:43.9300000"
    }
  },
  {
    "TextLocation": {
      "Start": 195170,
      "End": 195176
    },
    "TimeRange": {
      "StartTime": "04:41:43.9300000",
      "EndTime": "04:41:44.4800000"
    }
  },
  {
    "TextLocation": {
      "Start": 195184,
      "End": 195191
    },
    "TimeRange": {
      "StartTime": "04:41:44.5000000",
      "EndTime": "04:41:45.2500000"
    }
  },
  {
    "TextLocation": {
      "Start": 195199,
      "End": 195202
    },
    "TimeRange": {
      "StartTime": "04:41:46.8600000",
      "EndTime": "04:41:47.2500000"
    }
  },
  {
    "TextLocation": {
      "Start": 195203,
      "End": 195206
    },
    "TimeRange": {
      "StartTime": "04:41:47.2500000",
      "EndTime": "04:41:47.4300000"
    }
  },
  {
    "TextLocation": {
      "Start": 195207,
      "End": 195210
    },
    "TimeRange": {
      "StartTime": "04:41:47.4300000",
      "EndTime": "04:41:47.7900000"
    }
  },
  {
    "TextLocation": {
      "Start": 195211,
      "End": 195216
    },
    "TimeRange": {
      "StartTime": "04:41:47.7900000",
      "EndTime": "04:41:48.3300000"
    }
  },
  {
    "TextLocation": {
      "Start": 195217,
      "End": 195219
    },
    "TimeRange": {
      "StartTime": "04:41:48.3300000",
      "EndTime": "04:41:48.6000000"
    }
  },
  {
    "TextLocation": {
      "Start": 195220,
      "End": 195226
    },
    "TimeRange": {
      "StartTime": "04:41:48.6000000",
      "EndTime": "04:41:49.1100000"
    }
  },
  {
    "TextLocation": {
      "Start": 195227,
      "End": 195229
    },
    "TimeRange": {
      "StartTime": "04:41:49.1100000",
      "EndTime": "04:41:49.2599999"
    }
  },
  {
    "TextLocation": {
      "Start": 195230,
      "End": 195232
    },
    "TimeRange": {
      "StartTime": "04:41:49.2599999",
      "EndTime": "04:41:49.4100000"
    }
  },
  {
    "TextLocation": {
      "Start": 195233,
      "End": 195236
    },
    "TimeRange": {
      "StartTime": "04:41:49.4100000",
      "EndTime": "04:41:49.6200000"
    }
  },
  {
    "TextLocation": {
      "Start": 195237,
      "End": 195240
    },
    "TimeRange": {
      "StartTime": "04:41:49.6200000",
      "EndTime": "04:41:49.8000000"
    }
  },
  {
    "TextLocation": {
      "Start": 195241,
      "End": 195245
    },
    "TimeRange": {
      "StartTime": "04:41:49.8000000",
      "EndTime": "04:41:50.0099999"
    }
  },
  {
    "TextLocation": {
      "Start": 195246,
      "End": 195250
    },
    "TimeRange": {
      "StartTime": "04:41:50.0099999",
      "EndTime": "04:41:50.2200000"
    }
  },
  {
    "TextLocation": {
      "Start": 195251,
      "End": 195255
    },
    "TimeRange": {
      "StartTime": "04:41:50.2200000",
      "EndTime": "04:41:50.5800000"
    }
  },
  {
    "TextLocation": {
      "Start": 195256,
      "End": 195264
    },
    "TimeRange": {
      "StartTime": "04:41:50.5800000",
      "EndTime": "04:41:51.6900000"
    }
  },
  {
    "TextLocation": {
      "Start": 195265,
      "End": 195271
    },
    "TimeRange": {
      "StartTime": "04:41:51.7800000",
      "EndTime": "04:41:52.5300000"
    }
  },
  {
    "TextLocation": {
      "Start": 195272,
      "End": 195274
    },
    "TimeRange": {
      "StartTime": "04:41:52.5300000",
      "EndTime": "04:41:52.7100000"
    }
  },
  {
    "TextLocation": {
      "Start": 195275,
      "End": 195278
    },
    "TimeRange": {
      "StartTime": "04:41:52.7100000",
      "EndTime": "04:41:52.9199999"
    }
  },
  {
    "TextLocation": {
      "Start": 195279,
      "End": 195287
    },
    "TimeRange": {
      "StartTime": "04:41:52.9199999",
      "EndTime": "04:41:53.4300000"
    }
  },
  {
    "TextLocation": {
      "Start": 195288,
      "End": 195292
    },
    "TimeRange": {
      "StartTime": "04:41:53.4300000",
      "EndTime": "04:41:53.6400000"
    }
  },
  {
    "TextLocation": {
      "Start": 195293,
      "End": 195296
    },
    "TimeRange": {
      "StartTime": "04:41:53.6400000",
      "EndTime": "04:41:54.2100000"
    }
  },
  {
    "TextLocation": {
      "Start": 195304,
      "End": 195305
    },
    "TimeRange": {
      "StartTime": "04:41:54.3300000",
      "EndTime": "04:41:54.5099999"
    }
  },
  {
    "TextLocation": {
      "Start": 195306,
      "End": 195309
    },
    "TimeRange": {
      "StartTime": "04:41:54.5099999",
      "EndTime": "04:41:54.6600000"
    }
  },
  {
    "TextLocation": {
      "Start": 195310,
      "End": 195314
    },
    "TimeRange": {
      "StartTime": "04:41:54.6600000",
      "EndTime": "04:41:54.8400000"
    }
  },
  {
    "TextLocation": {
      "Start": 195315,
      "End": 195319
    },
    "TimeRange": {
      "StartTime": "04:41:54.8400000",
      "EndTime": "04:41:55.0800000"
    }
  },
  {
    "TextLocation": {
      "Start": 195320,
      "End": 195327
    },
    "TimeRange": {
      "StartTime": "04:41:55.0800000",
      "EndTime": "04:41:55.5600000"
    }
  },
  {
    "TextLocation": {
      "Start": 195328,
      "End": 195332
    },
    "TimeRange": {
      "StartTime": "04:41:55.5600000",
      "EndTime": "04:41:55.7700000"
    }
  },
  {
    "TextLocation": {
      "Start": 195333,
      "End": 195336
    },
    "TimeRange": {
      "StartTime": "04:41:55.7700000",
      "EndTime": "04:41:56.1000000"
    }
  },
  {
    "TextLocation": {
      "Start": 195337,
      "End": 195340
    },
    "TimeRange": {
      "StartTime": "04:41:56.1000000",
      "EndTime": "04:41:56.2200000"
    }
  },
  {
    "TextLocation": {
      "Start": 195341,
      "End": 195345
    },
    "TimeRange": {
      "StartTime": "04:41:56.2200000",
      "EndTime": "04:41:56.3700000"
    }
  },
  {
    "TextLocation": {
      "Start": 195346,
      "End": 195350
    },
    "TimeRange": {
      "StartTime": "04:41:56.3700000",
      "EndTime": "04:41:56.4900000"
    }
  },
  {
    "TextLocation": {
      "Start": 195351,
      "End": 195356
    },
    "TimeRange": {
      "StartTime": "04:41:56.4900000",
      "EndTime": "04:41:56.7000000"
    }
  },
  {
    "TextLocation": {
      "Start": 195357,
      "End": 195359
    },
    "TimeRange": {
      "StartTime": "04:41:56.7000000",
      "EndTime": "04:41:56.8200000"
    }
  },
  {
    "TextLocation": {
      "Start": 195360,
      "End": 195362
    },
    "TimeRange": {
      "StartTime": "04:41:56.8200000",
      "EndTime": "04:41:57.2400000"
    }
  },
  {
    "TextLocation": {
      "Start": 195363,
      "End": 195370
    },
    "TimeRange": {
      "StartTime": "04:41:57.2400000",
      "EndTime": "04:41:57.5500000"
    }
  },
  {
    "TextLocation": {
      "Start": 195371,
      "End": 195373
    },
    "TimeRange": {
      "StartTime": "04:41:57.5500000",
      "EndTime": "04:41:57.6300000"
    }
  },
  {
    "TextLocation": {
      "Start": 195374,
      "End": 195378
    },
    "TimeRange": {
      "StartTime": "04:41:57.6300000",
      "EndTime": "04:41:58.0200000"
    }
  },
  {
    "TextLocation": {
      "Start": 195379,
      "End": 195381
    },
    "TimeRange": {
      "StartTime": "04:41:58.0200000",
      "EndTime": "04:41:58.5600000"
    }
  },
  {
    "TextLocation": {
      "Start": 195389,
      "End": 195393
    },
    "TimeRange": {
      "StartTime": "04:41:59.3900000",
      "EndTime": "04:41:59.9199999"
    }
  },
  {
    "TextLocation": {
      "Start": 195401,
      "End": 195403
    },
    "TimeRange": {
      "StartTime": "04:41:59.9900000",
      "EndTime": "04:42:00.1400000"
    }
  },
  {
    "TextLocation": {
      "Start": 195404,
      "End": 195408
    },
    "TimeRange": {
      "StartTime": "04:42:00.1400000",
      "EndTime": "04:42:00.2900000"
    }
  },
  {
    "TextLocation": {
      "Start": 195409,
      "End": 195416
    },
    "TimeRange": {
      "StartTime": "04:42:00.2900000",
      "EndTime": "04:42:00.8900000"
    }
  },
  {
    "TextLocation": {
      "Start": 195424,
      "End": 195427
    },
    "TimeRange": {
      "StartTime": "04:42:00.8900000",
      "EndTime": "04:42:01.2200000"
    }
  },
  {
    "TextLocation": {
      "Start": 195428,
      "End": 195434
    },
    "TimeRange": {
      "StartTime": "04:42:01.2200000",
      "EndTime": "04:42:01.4600000"
    }
  },
  {
    "TextLocation": {
      "Start": 195435,
      "End": 195439
    },
    "TimeRange": {
      "StartTime": "04:42:01.4600000",
      "EndTime": "04:42:01.6100000"
    }
  },
  {
    "TextLocation": {
      "Start": 195440,
      "End": 195443
    },
    "TimeRange": {
      "StartTime": "04:42:01.6100000",
      "EndTime": "04:42:01.7599999"
    }
  },
  {
    "TextLocation": {
      "Start": 195444,
      "End": 195454
    },
    "TimeRange": {
      "StartTime": "04:42:01.7599999",
      "EndTime": "04:42:02.3900000"
    }
  },
  {
    "TextLocation": {
      "Start": 195455,
      "End": 195459
    },
    "TimeRange": {
      "StartTime": "04:42:02.3900000",
      "EndTime": "04:42:02.6900000"
    }
  },
  {
    "TextLocation": {
      "Start": 195460,
      "End": 195464
    },
    "TimeRange": {
      "StartTime": "04:42:02.6900000",
      "EndTime": "04:42:02.9900000"
    }
  },
  {
    "TextLocation": {
      "Start": 195465,
      "End": 195468
    },
    "TimeRange": {
      "StartTime": "04:42:02.9900000",
      "EndTime": "04:42:03.2000000"
    }
  },
  {
    "TextLocation": {
      "Start": 195469,
      "End": 195472
    },
    "TimeRange": {
      "StartTime": "04:42:03.2000000",
      "EndTime": "04:42:03.5000000"
    }
  },
  {
    "TextLocation": {
      "Start": 195473,
      "End": 195484
    },
    "TimeRange": {
      "StartTime": "04:42:03.5000000",
      "EndTime": "04:42:04.7300000"
    }
  },
  {
    "TextLocation": {
      "Start": 195485,
      "End": 195490
    },
    "TimeRange": {
      "StartTime": "04:42:04.7599999",
      "EndTime": "04:42:05.0900000"
    }
  },
  {
    "TextLocation": {
      "Start": 195491,
      "End": 195496
    },
    "TimeRange": {
      "StartTime": "04:42:05.0900000",
      "EndTime": "04:42:05.6900000"
    }
  },
  {
    "TextLocation": {
      "Start": 195497,
      "End": 195500
    },
    "TimeRange": {
      "StartTime": "04:42:05.6900000",
      "EndTime": "04:42:06.1100000"
    }
  },
  {
    "TextLocation": {
      "Start": 195501,
      "End": 195503
    },
    "TimeRange": {
      "StartTime": "04:42:06.1100000",
      "EndTime": "04:42:06.2599999"
    }
  },
  {
    "TextLocation": {
      "Start": 195504,
      "End": 195510
    },
    "TimeRange": {
      "StartTime": "04:42:06.2599999",
      "EndTime": "04:42:06.6200000"
    }
  },
  {
    "TextLocation": {
      "Start": 195511,
      "End": 195516
    },
    "TimeRange": {
      "StartTime": "04:42:06.6200000",
      "EndTime": "04:42:07.0200000"
    }
  },
  {
    "TextLocation": {
      "Start": 195524,
      "End": 195531
    },
    "TimeRange": {
      "StartTime": "04:42:07.0400000",
      "EndTime": "04:42:07.7300000"
    }
  },
  {
    "TextLocation": {
      "Start": 195539,
      "End": 195542
    },
    "TimeRange": {
      "StartTime": "04:42:07.7599999",
      "EndTime": "04:42:08.1500000"
    }
  },
  {
    "TextLocation": {
      "Start": 195543,
      "End": 195546
    },
    "TimeRange": {
      "StartTime": "04:42:08.1500000",
      "EndTime": "04:42:08.4500000"
    }
  },
  {
    "TextLocation": {
      "Start": 195547,
      "End": 195555
    },
    "TimeRange": {
      "StartTime": "04:42:08.4500000",
      "EndTime": "04:42:09.0200000"
    }
  },
  {
    "TextLocation": {
      "Start": 195556,
      "End": 195560
    },
    "TimeRange": {
      "StartTime": "04:42:09.0200000",
      "EndTime": "04:42:09.3200000"
    }
  },
  {
    "TextLocation": {
      "Start": 195561,
      "End": 195568
    },
    "TimeRange": {
      "StartTime": "04:42:09.3200000",
      "EndTime": "04:42:09.7400000"
    }
  },
  {
    "TextLocation": {
      "Start": 195569,
      "End": 195572
    },
    "TimeRange": {
      "StartTime": "04:42:09.7400000",
      "EndTime": "04:42:09.8600000"
    }
  },
  {
    "TextLocation": {
      "Start": 195573,
      "End": 195578
    },
    "TimeRange": {
      "StartTime": "04:42:09.8600000",
      "EndTime": "04:42:10.2200000"
    }
  },
  {
    "TextLocation": {
      "Start": 195579,
      "End": 195581
    },
    "TimeRange": {
      "StartTime": "04:42:10.2200000",
      "EndTime": "04:42:10.3400000"
    }
  },
  {
    "TextLocation": {
      "Start": 195582,
      "End": 195585
    },
    "TimeRange": {
      "StartTime": "04:42:10.3400000",
      "EndTime": "04:42:10.9100000"
    }
  },
  {
    "TextLocation": {
      "Start": 195586,
      "End": 195588
    },
    "TimeRange": {
      "StartTime": "04:42:11.1800000",
      "EndTime": "04:42:11.4800000"
    }
  },
  {
    "TextLocation": {
      "Start": 195589,
      "End": 195593
    },
    "TimeRange": {
      "StartTime": "04:42:11.4800000",
      "EndTime": "04:42:12.0400000"
    }
  },
  {
    "TextLocation": {
      "Start": 195594,
      "End": 195598
    },
    "TimeRange": {
      "StartTime": "04:42:12.0400000",
      "EndTime": "04:42:12.5900000"
    }
  },
  {
    "TextLocation": {
      "Start": 195599,
      "End": 195601
    },
    "TimeRange": {
      "StartTime": "04:42:12.5900000",
      "EndTime": "04:42:12.8000000"
    }
  },
  {
    "TextLocation": {
      "Start": 195602,
      "End": 195609
    },
    "TimeRange": {
      "StartTime": "04:42:12.8000000",
      "EndTime": "04:42:13.4000000"
    }
  },
  {
    "TextLocation": {
      "Start": 195610,
      "End": 195614
    },
    "TimeRange": {
      "StartTime": "04:42:13.4000000",
      "EndTime": "04:42:13.5800000"
    }
  },
  {
    "TextLocation": {
      "Start": 195615,
      "End": 195618
    },
    "TimeRange": {
      "StartTime": "04:42:13.5800000",
      "EndTime": "04:42:13.7300000"
    }
  },
  {
    "TextLocation": {
      "Start": 195619,
      "End": 195628
    },
    "TimeRange": {
      "StartTime": "04:42:13.7300000",
      "EndTime": "04:42:14.2700000"
    }
  },
  {
    "TextLocation": {
      "Start": 195629,
      "End": 195631
    },
    "TimeRange": {
      "StartTime": "04:42:14.2700000",
      "EndTime": "04:42:14.6000000"
    }
  },
  {
    "TextLocation": {
      "Start": 195639,
      "End": 195641
    },
    "TimeRange": {
      "StartTime": "04:42:15.3200000",
      "EndTime": "04:42:15.8900000"
    }
  },
  {
    "TextLocation": {
      "Start": 195649,
      "End": 195652
    },
    "TimeRange": {
      "StartTime": "04:42:16.8700000",
      "EndTime": "04:42:17.4700000"
    }
  },
  {
    "TextLocation": {
      "Start": 195653,
      "End": 195657
    },
    "TimeRange": {
      "StartTime": "04:42:17.4700000",
      "EndTime": "04:42:18.0700000"
    }
  },
  {
    "TextLocation": {
      "Start": 195658,
      "End": 195662
    },
    "TimeRange": {
      "StartTime": "04:42:18.0700000",
      "EndTime": "04:42:18.3100000"
    }
  },
  {
    "TextLocation": {
      "Start": 195663,
      "End": 195670
    },
    "TimeRange": {
      "StartTime": "04:42:18.3100000",
      "EndTime": "04:42:18.6400000"
    }
  },
  {
    "TextLocation": {
      "Start": 195671,
      "End": 195674
    },
    "TimeRange": {
      "StartTime": "04:42:18.6400000",
      "EndTime": "04:42:18.7599999"
    }
  },
  {
    "TextLocation": {
      "Start": 195675,
      "End": 195680
    },
    "TimeRange": {
      "StartTime": "04:42:18.7599999",
      "EndTime": "04:42:19.0900000"
    }
  },
  {
    "TextLocation": {
      "Start": 195681,
      "End": 195683
    },
    "TimeRange": {
      "StartTime": "04:42:19.0900000",
      "EndTime": "04:42:19.2100000"
    }
  },
  {
    "TextLocation": {
      "Start": 195684,
      "End": 195687
    },
    "TimeRange": {
      "StartTime": "04:42:19.2100000",
      "EndTime": "04:42:19.5400000"
    }
  },
  {
    "TextLocation": {
      "Start": 195688,
      "End": 195692
    },
    "TimeRange": {
      "StartTime": "04:42:19.5400000",
      "EndTime": "04:42:19.8100000"
    }
  },
  {
    "TextLocation": {
      "Start": 195693,
      "End": 195696
    },
    "TimeRange": {
      "StartTime": "04:42:19.8100000",
      "EndTime": "04:42:20.4700000"
    }
  },
  {
    "TextLocation": {
      "Start": 195704,
      "End": 195707
    },
    "TimeRange": {
      "StartTime": "04:42:20.7400000",
      "EndTime": "04:42:21.5500000"
    }
  },
  {
    "TextLocation": {
      "Start": 195715,
      "End": 195721
    },
    "TimeRange": {
      "StartTime": "04:42:21.9700000",
      "EndTime": "04:42:22.3900000"
    }
  },
  {
    "TextLocation": {
      "Start": 195722,
      "End": 195725
    },
    "TimeRange": {
      "StartTime": "04:42:22.3900000",
      "EndTime": "04:42:22.5099999"
    }
  },
  {
    "TextLocation": {
      "Start": 195726,
      "End": 195735
    },
    "TimeRange": {
      "StartTime": "04:42:22.5099999",
      "EndTime": "04:42:23.3200000"
    }
  },
  {
    "TextLocation": {
      "Start": 195738,
      "End": 195741
    },
    "TimeRange": {
      "StartTime": "04:42:23.7700000",
      "EndTime": "04:42:24.3400000"
    }
  },
  {
    "TextLocation": {
      "Start": 195744,
      "End": 195747
    },
    "TimeRange": {
      "StartTime": "04:42:24.6100000",
      "EndTime": "04:42:24.7300000"
    }
  },
  {
    "TextLocation": {
      "Start": 195748,
      "End": 195754
    },
    "TimeRange": {
      "StartTime": "04:42:24.7300000",
      "EndTime": "04:42:25"
    }
  },
  {
    "TextLocation": {
      "Start": 195755,
      "End": 195758
    },
    "TimeRange": {
      "StartTime": "04:42:25",
      "EndTime": "04:42:25.2400000"
    }
  },
  {
    "TextLocation": {
      "Start": 195759,
      "End": 195762
    },
    "TimeRange": {
      "StartTime": "04:42:25.2400000",
      "EndTime": "04:42:25.3900000"
    }
  },
  {
    "TextLocation": {
      "Start": 195763,
      "End": 195771
    },
    "TimeRange": {
      "StartTime": "04:42:25.3900000",
      "EndTime": "04:42:26.2300000"
    }
  },
  {
    "TextLocation": {
      "Start": 195772,
      "End": 195777
    },
    "TimeRange": {
      "StartTime": "04:42:26.2300000",
      "EndTime": "04:42:26.5900000"
    }
  },
  {
    "TextLocation": {
      "Start": 195778,
      "End": 195783
    },
    "TimeRange": {
      "StartTime": "04:42:26.5900000",
      "EndTime": "04:42:26.7700000"
    }
  },
  {
    "TextLocation": {
      "Start": 195784,
      "End": 195786
    },
    "TimeRange": {
      "StartTime": "04:42:26.7700000",
      "EndTime": "04:42:26.9199999"
    }
  },
  {
    "TextLocation": {
      "Start": 195787,
      "End": 195793
    },
    "TimeRange": {
      "StartTime": "04:42:26.9199999",
      "EndTime": "04:42:27.2500000"
    }
  },
  {
    "TextLocation": {
      "Start": 195794,
      "End": 195796
    },
    "TimeRange": {
      "StartTime": "04:42:27.2500000",
      "EndTime": "04:42:27.4300000"
    }
  },
  {
    "TextLocation": {
      "Start": 195797,
      "End": 195799
    },
    "TimeRange": {
      "StartTime": "04:42:27.4300000",
      "EndTime": "04:42:27.4900000"
    }
  },
  {
    "TextLocation": {
      "Start": 195800,
      "End": 195807
    },
    "TimeRange": {
      "StartTime": "04:42:27.4900000",
      "EndTime": "04:42:27.8500000"
    }
  },
  {
    "TextLocation": {
      "Start": 195808,
      "End": 195810
    },
    "TimeRange": {
      "StartTime": "04:42:27.8500000",
      "EndTime": "04:42:27.9700000"
    }
  },
  {
    "TextLocation": {
      "Start": 195811,
      "End": 195815
    },
    "TimeRange": {
      "StartTime": "04:42:27.9700000",
      "EndTime": "04:42:28.1800000"
    }
  },
  {
    "TextLocation": {
      "Start": 195816,
      "End": 195819
    },
    "TimeRange": {
      "StartTime": "04:42:28.1800000",
      "EndTime": "04:42:28.3300000"
    }
  },
  {
    "TextLocation": {
      "Start": 195820,
      "End": 195828
    },
    "TimeRange": {
      "StartTime": "04:42:28.3300000",
      "EndTime": "04:42:29.1400000"
    }
  },
  {
    "TextLocation": {
      "Start": 195829,
      "End": 195836
    },
    "TimeRange": {
      "StartTime": "04:42:29.4400000",
      "EndTime": "04:42:29.7400000"
    }
  },
  {
    "TextLocation": {
      "Start": 195837,
      "End": 195840
    },
    "TimeRange": {
      "StartTime": "04:42:29.7400000",
      "EndTime": "04:42:30.0099999"
    }
  },
  {
    "TextLocation": {
      "Start": 195841,
      "End": 195844
    },
    "TimeRange": {
      "StartTime": "04:42:30.0099999",
      "EndTime": "04:42:30.1300000"
    }
  },
  {
    "TextLocation": {
      "Start": 195845,
      "End": 195848
    },
    "TimeRange": {
      "StartTime": "04:42:30.1300000",
      "EndTime": "04:42:30.2500000"
    }
  },
  {
    "TextLocation": {
      "Start": 195849,
      "End": 195855
    },
    "TimeRange": {
      "StartTime": "04:42:30.2500000",
      "EndTime": "04:42:30.6400000"
    }
  },
  {
    "TextLocation": {
      "Start": 195856,
      "End": 195862
    },
    "TimeRange": {
      "StartTime": "04:42:30.6400000",
      "EndTime": "04:42:31.0600000"
    }
  },
  {
    "TextLocation": {
      "Start": 195863,
      "End": 195865
    },
    "TimeRange": {
      "StartTime": "04:42:31.0600000",
      "EndTime": "04:42:31.1800000"
    }
  },
  {
    "TextLocation": {
      "Start": 195866,
      "End": 195869
    },
    "TimeRange": {
      "StartTime": "04:42:31.1800000",
      "EndTime": "04:42:31.2700000"
    }
  },
  {
    "TextLocation": {
      "Start": 195870,
      "End": 195879
    },
    "TimeRange": {
      "StartTime": "04:42:31.2700000",
      "EndTime": "04:42:31.8400000"
    }
  },
  {
    "TextLocation": {
      "Start": 195887,
      "End": 195890
    },
    "TimeRange": {
      "StartTime": "04:42:31.8700000",
      "EndTime": "04:42:32.4700000"
    }
  },
  {
    "TextLocation": {
      "Start": 195898,
      "End": 195902
    },
    "TimeRange": {
      "StartTime": "04:42:32.6400000",
      "EndTime": "04:42:32.8800000"
    }
  },
  {
    "TextLocation": {
      "Start": 195905,
      "End": 195908
    },
    "TimeRange": {
      "StartTime": "04:42:35.0700000",
      "EndTime": "04:42:35.5200000"
    }
  },
  {
    "TextLocation": {
      "Start": 195909,
      "End": 195914
    },
    "TimeRange": {
      "StartTime": "04:42:35.5200000",
      "EndTime": "04:42:35.9100000"
    }
  },
  {
    "TextLocation": {
      "Start": 195915,
      "End": 195919
    },
    "TimeRange": {
      "StartTime": "04:42:35.9100000",
      "EndTime": "04:42:36.6300000"
    }
  },
  {
    "TextLocation": {
      "Start": 195920,
      "End": 195924
    },
    "TimeRange": {
      "StartTime": "04:42:36.6300000",
      "EndTime": "04:42:37.0800000"
    }
  },
  {
    "TextLocation": {
      "Start": 195925,
      "End": 195933
    },
    "TimeRange": {
      "StartTime": "04:42:37.0800000",
      "EndTime": "04:42:37.8900000"
    }
  },
  {
    "TextLocation": {
      "Start": 195934,
      "End": 195936
    },
    "TimeRange": {
      "StartTime": "04:42:38.4000000",
      "EndTime": "04:42:38.6100000"
    }
  },
  {
    "TextLocation": {
      "Start": 195937,
      "End": 195940
    },
    "TimeRange": {
      "StartTime": "04:42:38.6100000",
      "EndTime": "04:42:38.7300000"
    }
  },
  {
    "TextLocation": {
      "Start": 195941,
      "End": 195949
    },
    "TimeRange": {
      "StartTime": "04:42:38.7300000",
      "EndTime": "04:42:39.3000000"
    }
  },
  {
    "TextLocation": {
      "Start": 195950,
      "End": 195952
    },
    "TimeRange": {
      "StartTime": "04:42:39.3000000",
      "EndTime": "04:42:39.4500000"
    }
  },
  {
    "TextLocation": {
      "Start": 195953,
      "End": 195956
    },
    "TimeRange": {
      "StartTime": "04:42:39.4500000",
      "EndTime": "04:42:39.5400000"
    }
  },
  {
    "TextLocation": {
      "Start": 195957,
      "End": 195962
    },
    "TimeRange": {
      "StartTime": "04:42:39.5400000",
      "EndTime": "04:42:39.9000000"
    }
  },
  {
    "TextLocation": {
      "Start": 195963,
      "End": 195970
    },
    "TimeRange": {
      "StartTime": "04:42:39.9000000",
      "EndTime": "04:42:40.8300000"
    }
  },
  {
    "TextLocation": {
      "Start": 195971,
      "End": 195975
    },
    "TimeRange": {
      "StartTime": "04:42:40.8300000",
      "EndTime": "04:42:41.5500000"
    }
  },
  {
    "TextLocation": {
      "Start": 195976,
      "End": 195980
    },
    "TimeRange": {
      "StartTime": "04:42:41.5500000",
      "EndTime": "04:42:42.2700000"
    }
  },
  {
    "TextLocation": {
      "Start": 195981,
      "End": 195984
    },
    "TimeRange": {
      "StartTime": "04:42:42.7800000",
      "EndTime": "04:42:43.2900000"
    }
  },
  {
    "TextLocation": {
      "Start": 195985,
      "End": 195988
    },
    "TimeRange": {
      "StartTime": "04:42:43.2900000",
      "EndTime": "04:42:43.4100000"
    }
  },
  {
    "TextLocation": {
      "Start": 195989,
      "End": 195998
    },
    "TimeRange": {
      "StartTime": "04:42:43.4100000",
      "EndTime": "04:42:44.1000000"
    }
  },
  {
    "TextLocation": {
      "Start": 195999,
      "End": 196005
    },
    "TimeRange": {
      "StartTime": "04:42:44.1000000",
      "EndTime": "04:42:44.4900000"
    }
  },
  {
    "TextLocation": {
      "Start": 196006,
      "End": 196008
    },
    "TimeRange": {
      "StartTime": "04:42:44.4900000",
      "EndTime": "04:42:44.7000000"
    }
  },
  {
    "TextLocation": {
      "Start": 196009,
      "End": 196019
    },
    "TimeRange": {
      "StartTime": "04:42:44.7000000",
      "EndTime": "04:42:45.5099999"
    }
  },
  {
    "TextLocation": {
      "Start": 196022,
      "End": 196026
    },
    "TimeRange": {
      "StartTime": "04:42:46.2800000",
      "EndTime": "04:42:46.5200000"
    }
  },
  {
    "TextLocation": {
      "Start": 196027,
      "End": 196032
    },
    "TimeRange": {
      "StartTime": "04:42:46.5200000",
      "EndTime": "04:42:46.9100000"
    }
  },
  {
    "TextLocation": {
      "Start": 196035,
      "End": 196042
    },
    "TimeRange": {
      "StartTime": "04:42:47.3900000",
      "EndTime": "04:42:47.9800000"
    }
  },
  {
    "TextLocation": {
      "Start": 196045,
      "End": 196046
    },
    "TimeRange": {
      "StartTime": "04:42:47.9900000",
      "EndTime": "04:42:48.0800000"
    }
  },
  {
    "TextLocation": {
      "Start": 196047,
      "End": 196051
    },
    "TimeRange": {
      "StartTime": "04:42:48.0800000",
      "EndTime": "04:42:48.2599999"
    }
  },
  {
    "TextLocation": {
      "Start": 196053,
      "End": 196055
    },
    "TimeRange": {
      "StartTime": "04:42:48.2599999",
      "EndTime": "04:42:48.4100000"
    }
  },
  {
    "TextLocation": {
      "Start": 196056,
      "End": 196059
    },
    "TimeRange": {
      "StartTime": "04:42:48.4100000",
      "EndTime": "04:42:48.5900000"
    }
  },
  {
    "TextLocation": {
      "Start": 196060,
      "End": 196070
    },
    "TimeRange": {
      "StartTime": "04:42:48.5900000",
      "EndTime": "04:42:49.1600000"
    }
  },
  {
    "TextLocation": {
      "Start": 196071,
      "End": 196073
    },
    "TimeRange": {
      "StartTime": "04:42:49.1600000",
      "EndTime": "04:42:49.2800000"
    }
  },
  {
    "TextLocation": {
      "Start": 196074,
      "End": 196077
    },
    "TimeRange": {
      "StartTime": "04:42:49.2800000",
      "EndTime": "04:42:49.4000000"
    }
  },
  {
    "TextLocation": {
      "Start": 196078,
      "End": 196085
    },
    "TimeRange": {
      "StartTime": "04:42:49.4000000",
      "EndTime": "04:42:49.8800000"
    }
  },
  {
    "TextLocation": {
      "Start": 196086,
      "End": 196088
    },
    "TimeRange": {
      "StartTime": "04:42:49.8800000",
      "EndTime": "04:42:50"
    }
  },
  {
    "TextLocation": {
      "Start": 196089,
      "End": 196092
    },
    "TimeRange": {
      "StartTime": "04:42:50",
      "EndTime": "04:42:50.0900000"
    }
  },
  {
    "TextLocation": {
      "Start": 196093,
      "End": 196102
    },
    "TimeRange": {
      "StartTime": "04:42:50.0900000",
      "EndTime": "04:42:50.4800000"
    }
  },
  {
    "TextLocation": {
      "Start": 196103,
      "End": 196113
    },
    "TimeRange": {
      "StartTime": "04:42:50.4800000",
      "EndTime": "04:42:50.9900000"
    }
  },
  {
    "TextLocation": {
      "Start": 196114,
      "End": 196118
    },
    "TimeRange": {
      "StartTime": "04:42:50.9900000",
      "EndTime": "04:42:51.2000000"
    }
  },
  {
    "TextLocation": {
      "Start": 196119,
      "End": 196125
    },
    "TimeRange": {
      "StartTime": "04:42:51.2000000",
      "EndTime": "04:42:51.5600000"
    }
  },
  {
    "TextLocation": {
      "Start": 196126,
      "End": 196130
    },
    "TimeRange": {
      "StartTime": "04:42:51.5600000",
      "EndTime": "04:42:52.0400000"
    }
  },
  {
    "TextLocation": {
      "Start": 196133,
      "End": 196136
    },
    "TimeRange": {
      "StartTime": "04:42:52.0400000",
      "EndTime": "04:42:52.6100000"
    }
  },
  {
    "TextLocation": {
      "Start": 196139,
      "End": 196145
    },
    "TimeRange": {
      "StartTime": "04:42:52.6100000",
      "EndTime": "04:42:52.9400000"
    }
  },
  {
    "TextLocation": {
      "Start": 196146,
      "End": 196151
    },
    "TimeRange": {
      "StartTime": "04:42:52.9400000",
      "EndTime": "04:42:53.1200000"
    }
  },
  {
    "TextLocation": {
      "Start": 196152,
      "End": 196156
    },
    "TimeRange": {
      "StartTime": "04:42:53.1200000",
      "EndTime": "04:42:53.3000000"
    }
  },
  {
    "TextLocation": {
      "Start": 196157,
      "End": 196164
    },
    "TimeRange": {
      "StartTime": "04:42:53.3000000",
      "EndTime": "04:42:53.7500000"
    }
  },
  {
    "TextLocation": {
      "Start": 196165,
      "End": 196167
    },
    "TimeRange": {
      "StartTime": "04:42:53.7500000",
      "EndTime": "04:42:53.8700000"
    }
  },
  {
    "TextLocation": {
      "Start": 196168,
      "End": 196171
    },
    "TimeRange": {
      "StartTime": "04:42:53.8700000",
      "EndTime": "04:42:54.0800000"
    }
  },
  {
    "TextLocation": {
      "Start": 196172,
      "End": 196174
    },
    "TimeRange": {
      "StartTime": "04:42:54.0800000",
      "EndTime": "04:42:54.1699999"
    }
  },
  {
    "TextLocation": {
      "Start": 196175,
      "End": 196177
    },
    "TimeRange": {
      "StartTime": "04:42:54.1699999",
      "EndTime": "04:42:54.3000000"
    }
  },
  {
    "TextLocation": {
      "Start": 196178,
      "End": 196181
    },
    "TimeRange": {
      "StartTime": "04:42:54.3000000",
      "EndTime": "04:42:54.4100000"
    }
  },
  {
    "TextLocation": {
      "Start": 196182,
      "End": 196190
    },
    "TimeRange": {
      "StartTime": "04:42:54.4100000",
      "EndTime": "04:42:54.8900000"
    }
  },
  {
    "TextLocation": {
      "Start": 196191,
      "End": 196195
    },
    "TimeRange": {
      "StartTime": "04:42:54.8900000",
      "EndTime": "04:42:55.2200000"
    }
  },
  {
    "TextLocation": {
      "Start": 196196,
      "End": 196199
    },
    "TimeRange": {
      "StartTime": "04:42:55.2200000",
      "EndTime": "04:42:55.3100000"
    }
  },
  {
    "TextLocation": {
      "Start": 196200,
      "End": 196204
    },
    "TimeRange": {
      "StartTime": "04:42:55.3100000",
      "EndTime": "04:42:55.4300000"
    }
  },
  {
    "TextLocation": {
      "Start": 196205,
      "End": 196208
    },
    "TimeRange": {
      "StartTime": "04:42:55.4300000",
      "EndTime": "04:42:55.5500000"
    }
  },
  {
    "TextLocation": {
      "Start": 196209,
      "End": 196212
    },
    "TimeRange": {
      "StartTime": "04:42:55.5500000",
      "EndTime": "04:42:55.7599999"
    }
  },
  {
    "TextLocation": {
      "Start": 196213,
      "End": 196215
    },
    "TimeRange": {
      "StartTime": "04:42:55.7599999",
      "EndTime": "04:42:55.8200000"
    }
  },
  {
    "TextLocation": {
      "Start": 196216,
      "End": 196220
    },
    "TimeRange": {
      "StartTime": "04:42:55.8200000",
      "EndTime": "04:42:56.0600000"
    }
  },
  {
    "TextLocation": {
      "Start": 196221,
      "End": 196224
    },
    "TimeRange": {
      "StartTime": "04:42:56.0600000",
      "EndTime": "04:42:56.5099999"
    }
  },
  {
    "TextLocation": {
      "Start": 196232,
      "End": 196234
    },
    "TimeRange": {
      "StartTime": "04:42:56.6000000",
      "EndTime": "04:42:56.7800000"
    }
  },
  {
    "TextLocation": {
      "Start": 196235,
      "End": 196238
    },
    "TimeRange": {
      "StartTime": "04:42:56.7800000",
      "EndTime": "04:42:56.9000000"
    }
  },
  {
    "TextLocation": {
      "Start": 196239,
      "End": 196241
    },
    "TimeRange": {
      "StartTime": "04:42:56.9000000",
      "EndTime": "04:42:56.9900000"
    }
  },
  {
    "TextLocation": {
      "Start": 196242,
      "End": 196243
    },
    "TimeRange": {
      "StartTime": "04:42:56.9900000",
      "EndTime": "04:42:57.0800000"
    }
  },
  {
    "TextLocation": {
      "Start": 196244,
      "End": 196252
    },
    "TimeRange": {
      "StartTime": "04:42:57.0800000",
      "EndTime": "04:42:57.4700000"
    }
  },
  {
    "TextLocation": {
      "Start": 196253,
      "End": 196257
    },
    "TimeRange": {
      "StartTime": "04:42:57.4700000",
      "EndTime": "04:42:57.7400000"
    }
  },
  {
    "TextLocation": {
      "Start": 196258,
      "End": 196261
    },
    "TimeRange": {
      "StartTime": "04:42:57.7400000",
      "EndTime": "04:42:57.8300000"
    }
  },
  {
    "TextLocation": {
      "Start": 196262,
      "End": 196266
    },
    "TimeRange": {
      "StartTime": "04:42:57.9800000",
      "EndTime": "04:42:58.2800000"
    }
  },
  {
    "TextLocation": {
      "Start": 196267,
      "End": 196271
    },
    "TimeRange": {
      "StartTime": "04:42:58.2800000",
      "EndTime": "04:42:58.8500000"
    }
  },
  {
    "TextLocation": {
      "Start": 196272,
      "End": 196277
    },
    "TimeRange": {
      "StartTime": "04:42:59.0900000",
      "EndTime": "04:42:59.4199999"
    }
  },
  {
    "TextLocation": {
      "Start": 196278,
      "End": 196284
    },
    "TimeRange": {
      "StartTime": "04:42:59.4199999",
      "EndTime": "04:42:59.9000000"
    }
  },
  {
    "TextLocation": {
      "Start": 196285,
      "End": 196289
    },
    "TimeRange": {
      "StartTime": "04:42:59.9000000",
      "EndTime": "04:43:00.1400000"
    }
  },
  {
    "TextLocation": {
      "Start": 196290,
      "End": 196294
    },
    "TimeRange": {
      "StartTime": "04:43:00.1400000",
      "EndTime": "04:43:00.3500000"
    }
  },
  {
    "TextLocation": {
      "Start": 196295,
      "End": 196297
    },
    "TimeRange": {
      "StartTime": "04:43:00.3500000",
      "EndTime": "04:43:00.4400000"
    }
  },
  {
    "TextLocation": {
      "Start": 196298,
      "End": 196300
    },
    "TimeRange": {
      "StartTime": "04:43:00.4400000",
      "EndTime": "04:43:00.5900000"
    }
  },
  {
    "TextLocation": {
      "Start": 196301,
      "End": 196303
    },
    "TimeRange": {
      "StartTime": "04:43:00.5900000",
      "EndTime": "04:43:00.6500000"
    }
  },
  {
    "TextLocation": {
      "Start": 196304,
      "End": 196308
    },
    "TimeRange": {
      "StartTime": "04:43:00.6500000",
      "EndTime": "04:43:00.8300000"
    }
  },
  {
    "TextLocation": {
      "Start": 196309,
      "End": 196317
    },
    "TimeRange": {
      "StartTime": "04:43:00.8300000",
      "EndTime": "04:43:01.1900000"
    }
  },
  {
    "TextLocation": {
      "Start": 196320,
      "End": 196323
    },
    "TimeRange": {
      "StartTime": "04:43:01.1900000",
      "EndTime": "04:43:01.2800000"
    }
  },
  {
    "TextLocation": {
      "Start": 196324,
      "End": 196328
    },
    "TimeRange": {
      "StartTime": "04:43:01.2800000",
      "EndTime": "04:43:01.4000000"
    }
  },
  {
    "TextLocation": {
      "Start": 196329,
      "End": 196330
    },
    "TimeRange": {
      "StartTime": "04:43:01.4000000",
      "EndTime": "04:43:01.5200000"
    }
  },
  {
    "TextLocation": {
      "Start": 196331,
      "End": 196335
    },
    "TimeRange": {
      "StartTime": "04:43:01.5200000",
      "EndTime": "04:43:01.7900000"
    }
  },
  {
    "TextLocation": {
      "Start": 196336,
      "End": 196338
    },
    "TimeRange": {
      "StartTime": "04:43:01.7900000",
      "EndTime": "04:43:01.9100000"
    }
  },
  {
    "TextLocation": {
      "Start": 196339,
      "End": 196342
    },
    "TimeRange": {
      "StartTime": "04:43:01.9100000",
      "EndTime": "04:43:02.3500000"
    }
  },
  {
    "TextLocation": {
      "Start": 196350,
      "End": 196354
    },
    "TimeRange": {
      "StartTime": "04:43:02.3600000",
      "EndTime": "04:43:02.8400000"
    }
  },
  {
    "TextLocation": {
      "Start": 196362,
      "End": 196364
    },
    "TimeRange": {
      "StartTime": "04:43:03.2900000",
      "EndTime": "04:43:03.3700000"
    }
  },
  {
    "TextLocation": {
      "Start": 196365,
      "End": 196368
    },
    "TimeRange": {
      "StartTime": "04:43:03.4199999",
      "EndTime": "04:43:03.5900000"
    }
  },
  {
    "TextLocation": {
      "Start": 196369,
      "End": 196375
    },
    "TimeRange": {
      "StartTime": "04:43:03.5900000",
      "EndTime": "04:43:03.8300000"
    }
  },
  {
    "TextLocation": {
      "Start": 196376,
      "End": 196378
    },
    "TimeRange": {
      "StartTime": "04:43:03.8300000",
      "EndTime": "04:43:03.9500000"
    }
  },
  {
    "TextLocation": {
      "Start": 196379,
      "End": 196382
    },
    "TimeRange": {
      "StartTime": "04:43:03.9500000",
      "EndTime": "04:43:04.1000000"
    }
  },
  {
    "TextLocation": {
      "Start": 196383,
      "End": 196395
    },
    "TimeRange": {
      "StartTime": "04:43:04.1000000",
      "EndTime": "04:43:04.7300000"
    }
  },
  {
    "TextLocation": {
      "Start": 196396,
      "End": 196398
    },
    "TimeRange": {
      "StartTime": "04:43:04.7300000",
      "EndTime": "04:43:04.8800000"
    }
  },
  {
    "TextLocation": {
      "Start": 196399,
      "End": 196403
    },
    "TimeRange": {
      "StartTime": "04:43:04.8800000",
      "EndTime": "04:43:05.1500000"
    }
  },
  {
    "TextLocation": {
      "Start": 196404,
      "End": 196406
    },
    "TimeRange": {
      "StartTime": "04:43:05.1500000",
      "EndTime": "04:43:05.3000000"
    }
  },
  {
    "TextLocation": {
      "Start": 196407,
      "End": 196411
    },
    "TimeRange": {
      "StartTime": "04:43:05.3000000",
      "EndTime": "04:43:05.5099999"
    }
  },
  {
    "TextLocation": {
      "Start": 196412,
      "End": 196421
    },
    "TimeRange": {
      "StartTime": "04:43:05.5099999",
      "EndTime": "04:43:05.9600000"
    }
  },
  {
    "TextLocation": {
      "Start": 196422,
      "End": 196426
    },
    "TimeRange": {
      "StartTime": "04:43:05.9600000",
      "EndTime": "04:43:06.1699999"
    }
  },
  {
    "TextLocation": {
      "Start": 196427,
      "End": 196430
    },
    "TimeRange": {
      "StartTime": "04:43:06.1699999",
      "EndTime": "04:43:06.5000000"
    }
  },
  {
    "TextLocation": {
      "Start": 196438,
      "End": 196445
    },
    "TimeRange": {
      "StartTime": "04:43:06.5000000",
      "EndTime": "04:43:06.9800000"
    }
  },
  {
    "TextLocation": {
      "Start": 196448,
      "End": 196452
    },
    "TimeRange": {
      "StartTime": "04:43:07.0099999",
      "EndTime": "04:43:07.3700000"
    }
  },
  {
    "TextLocation": {
      "Start": 196460,
      "End": 196464
    },
    "TimeRange": {
      "StartTime": "04:43:12.2000000",
      "EndTime": "04:43:12.5000000"
    }
  },
  {
    "TextLocation": {
      "Start": 196465,
      "End": 196478
    },
    "TimeRange": {
      "StartTime": "04:43:12.5000000",
      "EndTime": "04:43:13.4300000"
    }
  },
  {
    "TextLocation": {
      "Start": 196479,
      "End": 196483
    },
    "TimeRange": {
      "StartTime": "04:43:13.4300000",
      "EndTime": "04:43:14.1500000"
    }
  },
  {
    "TextLocation": {
      "Start": 196486,
      "End": 196490
    },
    "TimeRange": {
      "StartTime": "04:43:15.0500000",
      "EndTime": "04:43:15.3200000"
    }
  },
  {
    "TextLocation": {
      "Start": 196491,
      "End": 196499
    },
    "TimeRange": {
      "StartTime": "04:43:15.3200000",
      "EndTime": "04:43:16.2800000"
    }
  },
  {
    "TextLocation": {
      "Start": 196500,
      "End": 196502
    },
    "TimeRange": {
      "StartTime": "04:43:16.3100000",
      "EndTime": "04:43:16.6699999"
    }
  },
  {
    "TextLocation": {
      "Start": 196503,
      "End": 196506
    },
    "TimeRange": {
      "StartTime": "04:43:16.8500000",
      "EndTime": "04:43:17.0900000"
    }
  },
  {
    "TextLocation": {
      "Start": 196507,
      "End": 196509
    },
    "TimeRange": {
      "StartTime": "04:43:17.0900000",
      "EndTime": "04:43:17.2599999"
    }
  },
  {
    "TextLocation": {
      "Start": 196510,
      "End": 196522
    },
    "TimeRange": {
      "StartTime": "04:43:17.2700000",
      "EndTime": "04:43:18.0200000"
    }
  },
  {
    "TextLocation": {
      "Start": 196523,
      "End": 196529
    },
    "TimeRange": {
      "StartTime": "04:43:18.0200000",
      "EndTime": "04:43:18.3200000"
    }
  },
  {
    "TextLocation": {
      "Start": 196530,
      "End": 196532
    },
    "TimeRange": {
      "StartTime": "04:43:18.3200000",
      "EndTime": "04:43:18.5000000"
    }
  },
  {
    "TextLocation": {
      "Start": 196533,
      "End": 196540
    },
    "TimeRange": {
      "StartTime": "04:43:18.5000000",
      "EndTime": "04:43:19.3600000"
    }
  },
  {
    "TextLocation": {
      "Start": 196541,
      "End": 196543
    },
    "TimeRange": {
      "StartTime": "04:43:19.3700000",
      "EndTime": "04:43:19.8500000"
    }
  },
  {
    "TextLocation": {
      "Start": 196544,
      "End": 196548
    },
    "TimeRange": {
      "StartTime": "04:43:19.8500000",
      "EndTime": "04:43:20.3000000"
    }
  },
  {
    "TextLocation": {
      "Start": 196549,
      "End": 196552
    },
    "TimeRange": {
      "StartTime": "04:43:20.3000000",
      "EndTime": "04:43:20.4800000"
    }
  },
  {
    "TextLocation": {
      "Start": 196553,
      "End": 196560
    },
    "TimeRange": {
      "StartTime": "04:43:20.4800000",
      "EndTime": "04:43:21.3500000"
    }
  },
  {
    "TextLocation": {
      "Start": 196561,
      "End": 196567
    },
    "TimeRange": {
      "StartTime": "04:43:21.3500000",
      "EndTime": "04:43:22.1600000"
    }
  },
  {
    "TextLocation": {
      "Start": 196568,
      "End": 196570
    },
    "TimeRange": {
      "StartTime": "04:43:22.1600000",
      "EndTime": "04:43:22.4000000"
    }
  },
  {
    "TextLocation": {
      "Start": 196571,
      "End": 196575
    },
    "TimeRange": {
      "StartTime": "04:43:22.4000000",
      "EndTime": "04:43:22.6100000"
    }
  },
  {
    "TextLocation": {
      "Start": 196576,
      "End": 196581
    },
    "TimeRange": {
      "StartTime": "04:43:22.6100000",
      "EndTime": "04:43:22.8800000"
    }
  },
  {
    "TextLocation": {
      "Start": 196582,
      "End": 196590
    },
    "TimeRange": {
      "StartTime": "04:43:22.8800000",
      "EndTime": "04:43:23.6600000"
    }
  },
  {
    "TextLocation": {
      "Start": 196591,
      "End": 196604
    },
    "TimeRange": {
      "StartTime": "04:43:23.6600000",
      "EndTime": "04:43:24.9199999"
    }
  },
  {
    "TextLocation": {
      "Start": 196605,
      "End": 196608
    },
    "TimeRange": {
      "StartTime": "04:43:24.9199999",
      "EndTime": "04:43:25.4600000"
    }
  },
  {
    "TextLocation": {
      "Start": 196609,
      "End": 196616
    },
    "TimeRange": {
      "StartTime": "04:43:25.4600000",
      "EndTime": "04:43:26.0300000"
    }
  },
  {
    "TextLocation": {
      "Start": 196617,
      "End": 196619
    },
    "TimeRange": {
      "StartTime": "04:43:26.0300000",
      "EndTime": "04:43:26.2400000"
    }
  },
  {
    "TextLocation": {
      "Start": 196620,
      "End": 196623
    },
    "TimeRange": {
      "StartTime": "04:43:26.2400000",
      "EndTime": "04:43:26.3300000"
    }
  },
  {
    "TextLocation": {
      "Start": 196624,
      "End": 196638
    },
    "TimeRange": {
      "StartTime": "04:43:26.3300000",
      "EndTime": "04:43:27.3500000"
    }
  },
  {
    "TextLocation": {
      "Start": 196639,
      "End": 196646
    },
    "TimeRange": {
      "StartTime": "04:43:27.3500000",
      "EndTime": "04:43:27.5600000"
    }
  },
  {
    "TextLocation": {
      "Start": 196647,
      "End": 196651
    },
    "TimeRange": {
      "StartTime": "04:43:27.5900000",
      "EndTime": "04:43:27.8300000"
    }
  },
  {
    "TextLocation": {
      "Start": 196652,
      "End": 196655
    },
    "TimeRange": {
      "StartTime": "04:43:27.8300000",
      "EndTime": "04:43:28.1900000"
    }
  },
  {
    "TextLocation": {
      "Start": 196663,
      "End": 196665
    },
    "TimeRange": {
      "StartTime": "04:43:29.4500000",
      "EndTime": "04:43:29.9900000"
    }
  },
  {
    "TextLocation": {
      "Start": 196673,
      "End": 196675
    },
    "TimeRange": {
      "StartTime": "04:43:30.8200000",
      "EndTime": "04:43:31.1500000"
    }
  },
  {
    "TextLocation": {
      "Start": 196676,
      "End": 196680
    },
    "TimeRange": {
      "StartTime": "04:43:31.1500000",
      "EndTime": "04:43:31.3000000"
    }
  },
  {
    "TextLocation": {
      "Start": 196681,
      "End": 196687
    },
    "TimeRange": {
      "StartTime": "04:43:31.3000000",
      "EndTime": "04:43:31.5700000"
    }
  },
  {
    "TextLocation": {
      "Start": 196688,
      "End": 196690
    },
    "TimeRange": {
      "StartTime": "04:43:31.5700000",
      "EndTime": "04:43:31.7800000"
    }
  },
  {
    "TextLocation": {
      "Start": 196691,
      "End": 196694
    },
    "TimeRange": {
      "StartTime": "04:43:31.7800000",
      "EndTime": "04:43:31.9000000"
    }
  },
  {
    "TextLocation": {
      "Start": 196695,
      "End": 196700
    },
    "TimeRange": {
      "StartTime": "04:43:31.9000000",
      "EndTime": "04:43:32.3200000"
    }
  },
  {
    "TextLocation": {
      "Start": 196701,
      "End": 196703
    },
    "TimeRange": {
      "StartTime": "04:43:32.3200000",
      "EndTime": "04:43:32.4700000"
    }
  },
  {
    "TextLocation": {
      "Start": 196704,
      "End": 196708
    },
    "TimeRange": {
      "StartTime": "04:43:32.4700000",
      "EndTime": "04:43:32.6699999"
    }
  },
  {
    "TextLocation": {
      "Start": 196709,
      "End": 196712
    },
    "TimeRange": {
      "StartTime": "04:43:32.7000000",
      "EndTime": "04:43:33.1400000"
    }
  },
  {
    "TextLocation": {
      "Start": 196714,
      "End": 196716
    },
    "TimeRange": {
      "StartTime": "04:43:33.2800000",
      "EndTime": "04:43:33.5500000"
    }
  },
  {
    "TextLocation": {
      "Start": 196717,
      "End": 196720
    },
    "TimeRange": {
      "StartTime": "04:43:33.5500000",
      "EndTime": "04:43:33.6699999"
    }
  },
  {
    "TextLocation": {
      "Start": 196721,
      "End": 196727
    },
    "TimeRange": {
      "StartTime": "04:43:33.6699999",
      "EndTime": "04:43:34.2100000"
    }
  },
  {
    "TextLocation": {
      "Start": 196728,
      "End": 196730
    },
    "TimeRange": {
      "StartTime": "04:43:34.2100000",
      "EndTime": "04:43:34.3600000"
    }
  },
  {
    "TextLocation": {
      "Start": 196731,
      "End": 196735
    },
    "TimeRange": {
      "StartTime": "04:43:34.3600000",
      "EndTime": "04:43:34.5099999"
    }
  },
  {
    "TextLocation": {
      "Start": 196736,
      "End": 196739
    },
    "TimeRange": {
      "StartTime": "04:43:34.5099999",
      "EndTime": "04:43:34.9600000"
    }
  },
  {
    "TextLocation": {
      "Start": 196740,
      "End": 196747
    },
    "TimeRange": {
      "StartTime": "04:43:34.9600000",
      "EndTime": "04:43:35.6500000"
    }
  },
  {
    "TextLocation": {
      "Start": 196755,
      "End": 196759
    },
    "TimeRange": {
      "StartTime": "04:43:36.9199999",
      "EndTime": "04:43:37.2800000"
    }
  },
  {
    "TextLocation": {
      "Start": 196760,
      "End": 196766
    },
    "TimeRange": {
      "StartTime": "04:43:37.2800000",
      "EndTime": "04:43:38.1200000"
    }
  },
  {
    "TextLocation": {
      "Start": 196767,
      "End": 196774
    },
    "TimeRange": {
      "StartTime": "04:43:38.1200000",
      "EndTime": "04:43:38.4500000"
    }
  },
  {
    "TextLocation": {
      "Start": 196775,
      "End": 196782
    },
    "TimeRange": {
      "StartTime": "04:43:38.4500000",
      "EndTime": "04:43:38.8100000"
    }
  },
  {
    "TextLocation": {
      "Start": 196785,
      "End": 196789
    },
    "TimeRange": {
      "StartTime": "04:43:38.8100000",
      "EndTime": "04:43:38.9300000"
    }
  },
  {
    "TextLocation": {
      "Start": 196790,
      "End": 196795
    },
    "TimeRange": {
      "StartTime": "04:43:38.9300000",
      "EndTime": "04:43:39.1400000"
    }
  },
  {
    "TextLocation": {
      "Start": 196796,
      "End": 196802
    },
    "TimeRange": {
      "StartTime": "04:43:39.1400000",
      "EndTime": "04:43:39.5600000"
    }
  },
  {
    "TextLocation": {
      "Start": 196803,
      "End": 196810
    },
    "TimeRange": {
      "StartTime": "04:43:39.5600000",
      "EndTime": "04:43:40.0700000"
    }
  },
  {
    "TextLocation": {
      "Start": 196811,
      "End": 196818
    },
    "TimeRange": {
      "StartTime": "04:43:40.0700000",
      "EndTime": "04:43:41"
    }
  },
  {
    "TextLocation": {
      "Start": 196826,
      "End": 196830
    },
    "TimeRange": {
      "StartTime": "04:43:41.1200000",
      "EndTime": "04:43:41.6900000"
    }
  },
  {
    "TextLocation": {
      "Start": 196833,
      "End": 196840
    },
    "TimeRange": {
      "StartTime": "04:43:42.9199999",
      "EndTime": "04:43:43.3700000"
    }
  },
  {
    "TextLocation": {
      "Start": 196841,
      "End": 196850
    },
    "TimeRange": {
      "StartTime": "04:43:43.3700000",
      "EndTime": "04:43:44.0300000"
    }
  },
  {
    "TextLocation": {
      "Start": 196851,
      "End": 196854
    },
    "TimeRange": {
      "StartTime": "04:43:44.0300000",
      "EndTime": "04:43:44.1800000"
    }
  },
  {
    "TextLocation": {
      "Start": 196855,
      "End": 196858
    },
    "TimeRange": {
      "StartTime": "04:43:44.1800000",
      "EndTime": "04:43:44.4199999"
    }
  },
  {
    "TextLocation": {
      "Start": 196859,
      "End": 196862
    },
    "TimeRange": {
      "StartTime": "04:43:44.4199999",
      "EndTime": "04:43:44.6900000"
    }
  },
  {
    "TextLocation": {
      "Start": 196863,
      "End": 196870
    },
    "TimeRange": {
      "StartTime": "04:43:44.6900000",
      "EndTime": "04:43:45.2599999"
    }
  },
  {
    "TextLocation": {
      "Start": 196871,
      "End": 196878
    },
    "TimeRange": {
      "StartTime": "04:43:45.2599999",
      "EndTime": "04:43:46.1000000"
    }
  },
  {
    "TextLocation": {
      "Start": 196881,
      "End": 196885
    },
    "TimeRange": {
      "StartTime": "04:43:46.8400000",
      "EndTime": "04:43:47.1699999"
    }
  },
  {
    "TextLocation": {
      "Start": 196886,
      "End": 196887
    },
    "TimeRange": {
      "StartTime": "04:43:47.1699999",
      "EndTime": "04:43:47.3500000"
    }
  },
  {
    "TextLocation": {
      "Start": 196888,
      "End": 196894
    },
    "TimeRange": {
      "StartTime": "04:43:47.3500000",
      "EndTime": "04:43:47.8600000"
    }
  },
  {
    "TextLocation": {
      "Start": 196895,
      "End": 196899
    },
    "TimeRange": {
      "StartTime": "04:43:47.8600000",
      "EndTime": "04:43:48.2500000"
    }
  },
  {
    "TextLocation": {
      "Start": 196900,
      "End": 196907
    },
    "TimeRange": {
      "StartTime": "04:43:48.2500000",
      "EndTime": "04:43:48.7000000"
    }
  },
  {
    "TextLocation": {
      "Start": 196908,
      "End": 196910
    },
    "TimeRange": {
      "StartTime": "04:43:48.7000000",
      "EndTime": "04:43:48.8500000"
    }
  },
  {
    "TextLocation": {
      "Start": 196911,
      "End": 196912
    },
    "TimeRange": {
      "StartTime": "04:43:48.8500000",
      "EndTime": "04:43:48.9100000"
    }
  },
  {
    "TextLocation": {
      "Start": 196913,
      "End": 196917
    },
    "TimeRange": {
      "StartTime": "04:43:48.9100000",
      "EndTime": "04:43:49.1800000"
    }
  },
  {
    "TextLocation": {
      "Start": 196918,
      "End": 196923
    },
    "TimeRange": {
      "StartTime": "04:43:49.1800000",
      "EndTime": "04:43:49.5099999"
    }
  },
  {
    "TextLocation": {
      "Start": 196931,
      "End": 196938
    },
    "TimeRange": {
      "StartTime": "04:43:49.8400000",
      "EndTime": "04:43:50.5300000"
    }
  },
  {
    "TextLocation": {
      "Start": 196946,
      "End": 196949
    },
    "TimeRange": {
      "StartTime": "04:43:50.9800000",
      "EndTime": "04:43:51.1000000"
    }
  },
  {
    "TextLocation": {
      "Start": 196950,
      "End": 196960
    },
    "TimeRange": {
      "StartTime": "04:43:51.1000000",
      "EndTime": "04:43:51.4900000"
    }
  },
  {
    "TextLocation": {
      "Start": 196961,
      "End": 196965
    },
    "TimeRange": {
      "StartTime": "04:43:51.4900000",
      "EndTime": "04:43:51.6400000"
    }
  },
  {
    "TextLocation": {
      "Start": 196966,
      "End": 196973
    },
    "TimeRange": {
      "StartTime": "04:43:51.6400000",
      "EndTime": "04:43:52.2000000"
    }
  },
  {
    "TextLocation": {
      "Start": 196975,
      "End": 196981
    },
    "TimeRange": {
      "StartTime": "04:43:52.2100000",
      "EndTime": "04:43:52.4800000"
    }
  },
  {
    "TextLocation": {
      "Start": 196982,
      "End": 196985
    },
    "TimeRange": {
      "StartTime": "04:43:52.4800000",
      "EndTime": "04:43:52.6900000"
    }
  },
  {
    "TextLocation": {
      "Start": 196986,
      "End": 196994
    },
    "TimeRange": {
      "StartTime": "04:43:52.6900000",
      "EndTime": "04:43:53.5300000"
    }
  },
  {
    "TextLocation": {
      "Start": 197002,
      "End": 197009
    },
    "TimeRange": {
      "StartTime": "04:43:53.6200000",
      "EndTime": "04:43:54.3400000"
    }
  },
  {
    "TextLocation": {
      "Start": 197017,
      "End": 197020
    },
    "TimeRange": {
      "StartTime": "04:43:55.2000000",
      "EndTime": "04:43:55.5600000"
    }
  },
  {
    "TextLocation": {
      "Start": 197021,
      "End": 197024
    },
    "TimeRange": {
      "StartTime": "04:43:55.5600000",
      "EndTime": "04:43:55.8000000"
    }
  },
  {
    "TextLocation": {
      "Start": 197025,
      "End": 197030
    },
    "TimeRange": {
      "StartTime": "04:43:55.8000000",
      "EndTime": "04:43:56.1600000"
    }
  },
  {
    "TextLocation": {
      "Start": 197031,
      "End": 197042
    },
    "TimeRange": {
      "StartTime": "04:43:56.1600000",
      "EndTime": "04:43:56.9100000"
    }
  },
  {
    "TextLocation": {
      "Start": 197043,
      "End": 197047
    },
    "TimeRange": {
      "StartTime": "04:43:56.9100000",
      "EndTime": "04:43:57.2400000"
    }
  },
  {
    "TextLocation": {
      "Start": 197048,
      "End": 197051
    },
    "TimeRange": {
      "StartTime": "04:43:57.2700000",
      "EndTime": "04:43:57.5400000"
    }
  },
  {
    "TextLocation": {
      "Start": 197052,
      "End": 197059
    },
    "TimeRange": {
      "StartTime": "04:43:57.5400000",
      "EndTime": "04:43:58.4400000"
    }
  },
  {
    "TextLocation": {
      "Start": 197060,
      "End": 197063
    },
    "TimeRange": {
      "StartTime": "04:43:58.4400000",
      "EndTime": "04:43:58.6200000"
    }
  },
  {
    "TextLocation": {
      "Start": 197064,
      "End": 197072
    },
    "TimeRange": {
      "StartTime": "04:43:58.6200000",
      "EndTime": "04:43:59.5500000"
    }
  },
  {
    "TextLocation": {
      "Start": 197080,
      "End": 197082
    },
    "TimeRange": {
      "StartTime": "04:43:59.7599999",
      "EndTime": "04:44:00.0600000"
    }
  },
  {
    "TextLocation": {
      "Start": 197084,
      "End": 197085
    },
    "TimeRange": {
      "StartTime": "04:44:00.0600000",
      "EndTime": "04:44:00.1200000"
    }
  },
  {
    "TextLocation": {
      "Start": 197086,
      "End": 197092
    },
    "TimeRange": {
      "StartTime": "04:44:00.1200000",
      "EndTime": "04:44:00.5400000"
    }
  },
  {
    "TextLocation": {
      "Start": 197100,
      "End": 197104
    },
    "TimeRange": {
      "StartTime": "04:44:00.5400000",
      "EndTime": "04:44:01.0500000"
    }
  },
  {
    "TextLocation": {
      "Start": 197105,
      "End": 197109
    },
    "TimeRange": {
      "StartTime": "04:44:01.0500000",
      "EndTime": "04:44:01.4100000"
    }
  },
  {
    "TextLocation": {
      "Start": 197110,
      "End": 197114
    },
    "TimeRange": {
      "StartTime": "04:44:01.4100000",
      "EndTime": "04:44:01.6500000"
    }
  },
  {
    "TextLocation": {
      "Start": 197115,
      "End": 197119
    },
    "TimeRange": {
      "StartTime": "04:44:01.6500000",
      "EndTime": "04:44:01.8000000"
    }
  },
  {
    "TextLocation": {
      "Start": 197120,
      "End": 197127
    },
    "TimeRange": {
      "StartTime": "04:44:01.8000000",
      "EndTime": "04:44:02.4199999"
    }
  },
  {
    "TextLocation": {
      "Start": 197135,
      "End": 197142
    },
    "TimeRange": {
      "StartTime": "04:44:02.4300000",
      "EndTime": "04:44:03.1200000"
    }
  },
  {
    "TextLocation": {
      "Start": 197150,
      "End": 197154
    },
    "TimeRange": {
      "StartTime": "04:44:13.2400000",
      "EndTime": "04:44:13.6300000"
    }
  },
  {
    "TextLocation": {
      "Start": 197155,
      "End": 197157
    },
    "TimeRange": {
      "StartTime": "04:44:13.6300000",
      "EndTime": "04:44:13.7200000"
    }
  },
  {
    "TextLocation": {
      "Start": 197158,
      "End": 197161
    },
    "TimeRange": {
      "StartTime": "04:44:13.7200000",
      "EndTime": "04:44:13.8400000"
    }
  },
  {
    "TextLocation": {
      "Start": 197162,
      "End": 197167
    },
    "TimeRange": {
      "StartTime": "04:44:13.8400000",
      "EndTime": "04:44:14.5900000"
    }
  },
  {
    "TextLocation": {
      "Start": 197168,
      "End": 197171
    },
    "TimeRange": {
      "StartTime": "04:44:14.5900000",
      "EndTime": "04:44:14.8300000"
    }
  },
  {
    "TextLocation": {
      "Start": 197172,
      "End": 197178
    },
    "TimeRange": {
      "StartTime": "04:44:14.8300000",
      "EndTime": "04:44:15.7000000"
    }
  },
  {
    "TextLocation": {
      "Start": 197179,
      "End": 197182
    },
    "TimeRange": {
      "StartTime": "04:44:16.0900000",
      "EndTime": "04:44:16.2700000"
    }
  },
  {
    "TextLocation": {
      "Start": 197183,
      "End": 197188
    },
    "TimeRange": {
      "StartTime": "04:44:16.2700000",
      "EndTime": "04:44:16.7800000"
    }
  },
  {
    "TextLocation": {
      "Start": 197189,
      "End": 197191
    },
    "TimeRange": {
      "StartTime": "04:44:16.7800000",
      "EndTime": "04:44:17.0200000"
    }
  },
  {
    "TextLocation": {
      "Start": 197192,
      "End": 197200
    },
    "TimeRange": {
      "StartTime": "04:44:17.0200000",
      "EndTime": "04:44:17.8600000"
    }
  },
  {
    "TextLocation": {
      "Start": 197201,
      "End": 197203
    },
    "TimeRange": {
      "StartTime": "04:44:17.8600000",
      "EndTime": "04:44:18.1000000"
    }
  },
  {
    "TextLocation": {
      "Start": 197204,
      "End": 197209
    },
    "TimeRange": {
      "StartTime": "04:44:18.1000000",
      "EndTime": "04:44:18.9700000"
    }
  },
  {
    "TextLocation": {
      "Start": 197212,
      "End": 197221
    },
    "TimeRange": {
      "StartTime": "04:44:20.6100000",
      "EndTime": "04:44:21.0900000"
    }
  },
  {
    "TextLocation": {
      "Start": 197224,
      "End": 197228
    },
    "TimeRange": {
      "StartTime": "04:44:21.0900000",
      "EndTime": "04:44:21.3000000"
    }
  },
  {
    "TextLocation": {
      "Start": 197229,
      "End": 197231
    },
    "TimeRange": {
      "StartTime": "04:44:21.3000000",
      "EndTime": "04:44:21.4800000"
    }
  },
  {
    "TextLocation": {
      "Start": 197232,
      "End": 197236
    },
    "TimeRange": {
      "StartTime": "04:44:21.4800000",
      "EndTime": "04:44:21.9900000"
    }
  },
  {
    "TextLocation": {
      "Start": 197239,
      "End": 197240
    },
    "TimeRange": {
      "StartTime": "04:44:22.2000000",
      "EndTime": "04:44:22.3500000"
    }
  },
  {
    "TextLocation": {
      "Start": 197241,
      "End": 197245
    },
    "TimeRange": {
      "StartTime": "04:44:22.3500000",
      "EndTime": "04:44:22.6800000"
    }
  },
  {
    "TextLocation": {
      "Start": 197246,
      "End": 197248
    },
    "TimeRange": {
      "StartTime": "04:44:22.6800000",
      "EndTime": "04:44:22.8300000"
    }
  },
  {
    "TextLocation": {
      "Start": 197249,
      "End": 197256
    },
    "TimeRange": {
      "StartTime": "04:44:22.8300000",
      "EndTime": "04:44:23.2599999"
    }
  },
  {
    "TextLocation": {
      "Start": 197259,
      "End": 197260
    },
    "TimeRange": {
      "StartTime": "04:44:23.2800000",
      "EndTime": "04:44:23.3400000"
    }
  },
  {
    "TextLocation": {
      "Start": 197261,
      "End": 197265
    },
    "TimeRange": {
      "StartTime": "04:44:23.3400000",
      "EndTime": "04:44:23.8500000"
    }
  },
  {
    "TextLocation": {
      "Start": 197273,
      "End": 197277
    },
    "TimeRange": {
      "StartTime": "04:44:24.6000000",
      "EndTime": "04:44:24.8100000"
    }
  },
  {
    "TextLocation": {
      "Start": 197278,
      "End": 197279
    },
    "TimeRange": {
      "StartTime": "04:44:24.8100000",
      "EndTime": "04:44:24.9600000"
    }
  },
  {
    "TextLocation": {
      "Start": 197280,
      "End": 197285
    },
    "TimeRange": {
      "StartTime": "04:44:24.9600000",
      "EndTime": "04:44:25.7700000"
    }
  },
  {
    "TextLocation": {
      "Start": 197286,
      "End": 197292
    },
    "TimeRange": {
      "StartTime": "04:44:26.5200000",
      "EndTime": "04:44:27.0900000"
    }
  },
  {
    "TextLocation": {
      "Start": 197293,
      "End": 197295
    },
    "TimeRange": {
      "StartTime": "04:44:27.0900000",
      "EndTime": "04:44:27.6300000"
    }
  },
  {
    "TextLocation": {
      "Start": 197296,
      "End": 197301
    },
    "TimeRange": {
      "StartTime": "04:44:27.6300000",
      "EndTime": "04:44:28.4100000"
    }
  },
  {
    "TextLocation": {
      "Start": 197302,
      "End": 197306
    },
    "TimeRange": {
      "StartTime": "04:44:28.4100000",
      "EndTime": "04:44:28.7400000"
    }
  },
  {
    "TextLocation": {
      "Start": 197307,
      "End": 197310
    },
    "TimeRange": {
      "StartTime": "04:44:28.7400000",
      "EndTime": "04:44:29.0099999"
    }
  },
  {
    "TextLocation": {
      "Start": 197311,
      "End": 197315
    },
    "TimeRange": {
      "StartTime": "04:44:29.0099999",
      "EndTime": "04:44:29.7599999"
    }
  },
  {
    "TextLocation": {
      "Start": 197318,
      "End": 197323
    },
    "TimeRange": {
      "StartTime": "04:44:32.1300000",
      "EndTime": "04:44:32.5800000"
    }
  },
  {
    "TextLocation": {
      "Start": 197324,
      "End": 197326
    },
    "TimeRange": {
      "StartTime": "04:44:32.5800000",
      "EndTime": "04:44:32.8200000"
    }
  },
  {
    "TextLocation": {
      "Start": 197327,
      "End": 197329
    },
    "TimeRange": {
      "StartTime": "04:44:32.8200000",
      "EndTime": "04:44:32.9300000"
    }
  },
  {
    "TextLocation": {
      "Start": 197332,
      "End": 197334
    },
    "TimeRange": {
      "StartTime": "04:44:32.9400000",
      "EndTime": "04:44:33.1200000"
    }
  },
  {
    "TextLocation": {
      "Start": 197335,
      "End": 197338
    },
    "TimeRange": {
      "StartTime": "04:44:33.1200000",
      "EndTime": "04:44:33.3600000"
    }
  },
  {
    "TextLocation": {
      "Start": 197339,
      "End": 197343
    },
    "TimeRange": {
      "StartTime": "04:44:33.3600000",
      "EndTime": "04:44:33.6300000"
    }
  },
  {
    "TextLocation": {
      "Start": 197344,
      "End": 197345
    },
    "TimeRange": {
      "StartTime": "04:44:33.6300000",
      "EndTime": "04:44:33.7200000"
    }
  },
  {
    "TextLocation": {
      "Start": 197346,
      "End": 197353
    },
    "TimeRange": {
      "StartTime": "04:44:33.7200000",
      "EndTime": "04:44:34.1699999"
    }
  },
  {
    "TextLocation": {
      "Start": 197354,
      "End": 197356
    },
    "TimeRange": {
      "StartTime": "04:44:34.1699999",
      "EndTime": "04:44:34.4700000"
    }
  },
  {
    "TextLocation": {
      "Start": 197357,
      "End": 197359
    },
    "TimeRange": {
      "StartTime": "04:44:34.4700000",
      "EndTime": "04:44:34.6100000"
    }
  },
  {
    "TextLocation": {
      "Start": 197362,
      "End": 197364
    },
    "TimeRange": {
      "StartTime": "04:44:34.6200000",
      "EndTime": "04:44:34.7400000"
    }
  },
  {
    "TextLocation": {
      "Start": 197365,
      "End": 197368
    },
    "TimeRange": {
      "StartTime": "04:44:34.7400000",
      "EndTime": "04:44:35.1600000"
    }
  },
  {
    "TextLocation": {
      "Start": 197369,
      "End": 197371
    },
    "TimeRange": {
      "StartTime": "04:44:35.1600000",
      "EndTime": "04:44:35.9400000"
    }
  },
  {
    "TextLocation": {
      "Start": 197372,
      "End": 197373
    },
    "TimeRange": {
      "StartTime": "04:44:36.2100000",
      "EndTime": "04:44:36.6300000"
    }
  },
  {
    "TextLocation": {
      "Start": 197374,
      "End": 197376
    },
    "TimeRange": {
      "StartTime": "04:44:37.0500000",
      "EndTime": "04:44:37.4100000"
    }
  },
  {
    "TextLocation": {
      "Start": 197377,
      "End": 197381
    },
    "TimeRange": {
      "StartTime": "04:44:37.4100000",
      "EndTime": "04:44:38.1600000"
    }
  },
  {
    "TextLocation": {
      "Start": 197383,
      "End": 197386
    },
    "TimeRange": {
      "StartTime": "04:44:38.1600000",
      "EndTime": "04:44:38.5500000"
    }
  },
  {
    "TextLocation": {
      "Start": 197387,
      "End": 197391
    },
    "TimeRange": {
      "StartTime": "04:44:38.5500000",
      "EndTime": "04:44:38.6699999"
    }
  },
  {
    "TextLocation": {
      "Start": 197392,
      "End": 197393
    },
    "TimeRange": {
      "StartTime": "04:44:38.6699999",
      "EndTime": "04:44:38.7900000"
    }
  },
  {
    "TextLocation": {
      "Start": 197394,
      "End": 197401
    },
    "TimeRange": {
      "StartTime": "04:44:38.7900000",
      "EndTime": "04:44:39.0600000"
    }
  },
  {
    "TextLocation": {
      "Start": 197402,
      "End": 197406
    },
    "TimeRange": {
      "StartTime": "04:44:39.0600000",
      "EndTime": "04:44:39.3000000"
    }
  },
  {
    "TextLocation": {
      "Start": 197407,
      "End": 197409
    },
    "TimeRange": {
      "StartTime": "04:44:39.3100000",
      "EndTime": "04:44:39.4199999"
    }
  },
  {
    "TextLocation": {
      "Start": 197410,
      "End": 197413
    },
    "TimeRange": {
      "StartTime": "04:44:39.4199999",
      "EndTime": "04:44:39.5099999"
    }
  },
  {
    "TextLocation": {
      "Start": 197414,
      "End": 197416
    },
    "TimeRange": {
      "StartTime": "04:44:39.5099999",
      "EndTime": "04:44:39.8400000"
    }
  },
  {
    "TextLocation": {
      "Start": 197417,
      "End": 197421
    },
    "TimeRange": {
      "StartTime": "04:44:39.8400000",
      "EndTime": "04:44:40.4100000"
    }
  },
  {
    "TextLocation": {
      "Start": 197429,
      "End": 197432
    },
    "TimeRange": {
      "StartTime": "04:44:40.7400000",
      "EndTime": "04:44:41.1300000"
    }
  },
  {
    "TextLocation": {
      "Start": 197433,
      "End": 197442
    },
    "TimeRange": {
      "StartTime": "04:44:41.1300000",
      "EndTime": "04:44:42.1800000"
    }
  },
  {
    "TextLocation": {
      "Start": 197443,
      "End": 197446
    },
    "TimeRange": {
      "StartTime": "04:44:42.6600000",
      "EndTime": "04:44:42.9300000"
    }
  },
  {
    "TextLocation": {
      "Start": 197447,
      "End": 197459
    },
    "TimeRange": {
      "StartTime": "04:44:42.9300000",
      "EndTime": "04:44:43.6200000"
    }
  },
  {
    "TextLocation": {
      "Start": 197460,
      "End": 197464
    },
    "TimeRange": {
      "StartTime": "04:44:43.6200000",
      "EndTime": "04:44:43.7700000"
    }
  },
  {
    "TextLocation": {
      "Start": 197465,
      "End": 197468
    },
    "TimeRange": {
      "StartTime": "04:44:43.7700000",
      "EndTime": "04:44:43.8900000"
    }
  },
  {
    "TextLocation": {
      "Start": 197469,
      "End": 197473
    },
    "TimeRange": {
      "StartTime": "04:44:43.8900000",
      "EndTime": "04:44:44.1600000"
    }
  },
  {
    "TextLocation": {
      "Start": 197474,
      "End": 197479
    },
    "TimeRange": {
      "StartTime": "04:44:44.1600000",
      "EndTime": "04:44:44.4300000"
    }
  },
  {
    "TextLocation": {
      "Start": 197480,
      "End": 197484
    },
    "TimeRange": {
      "StartTime": "04:44:44.4300000",
      "EndTime": "04:44:45"
    }
  },
  {
    "TextLocation": {
      "Start": 197486,
      "End": 197491
    },
    "TimeRange": {
      "StartTime": "04:44:45.3000000",
      "EndTime": "04:44:46.2000000"
    }
  },
  {
    "TextLocation": {
      "Start": 197494,
      "End": 197504
    },
    "TimeRange": {
      "StartTime": "04:44:47.1800000",
      "EndTime": "04:44:47.8700000"
    }
  },
  {
    "TextLocation": {
      "Start": 197505,
      "End": 197510
    },
    "TimeRange": {
      "StartTime": "04:44:47.8700000",
      "EndTime": "04:44:48.4100000"
    }
  },
  {
    "TextLocation": {
      "Start": 197511,
      "End": 197514
    },
    "TimeRange": {
      "StartTime": "04:44:48.4100000",
      "EndTime": "04:44:48.6500000"
    }
  },
  {
    "TextLocation": {
      "Start": 197515,
      "End": 197519
    },
    "TimeRange": {
      "StartTime": "04:44:48.6500000",
      "EndTime": "04:44:49.2200000"
    }
  },
  {
    "TextLocation": {
      "Start": 197520,
      "End": 197528
    },
    "TimeRange": {
      "StartTime": "04:44:49.2200000",
      "EndTime": "04:44:50.1500000"
    }
  },
  {
    "TextLocation": {
      "Start": 197529,
      "End": 197531
    },
    "TimeRange": {
      "StartTime": "04:44:50.1500000",
      "EndTime": "04:44:50.3300000"
    }
  },
  {
    "TextLocation": {
      "Start": 197532,
      "End": 197535
    },
    "TimeRange": {
      "StartTime": "04:44:50.3300000",
      "EndTime": "04:44:50.5700000"
    }
  },
  {
    "TextLocation": {
      "Start": 197536,
      "End": 197540
    },
    "TimeRange": {
      "StartTime": "04:44:50.5700000",
      "EndTime": "04:44:50.9300000"
    }
  },
  {
    "TextLocation": {
      "Start": 197541,
      "End": 197544
    },
    "TimeRange": {
      "StartTime": "04:44:50.9300000",
      "EndTime": "04:44:51.1699999"
    }
  },
  {
    "TextLocation": {
      "Start": 197545,
      "End": 197548
    },
    "TimeRange": {
      "StartTime": "04:44:51.1699999",
      "EndTime": "04:44:51.4400000"
    }
  },
  {
    "TextLocation": {
      "Start": 197549,
      "End": 197553
    },
    "TimeRange": {
      "StartTime": "04:44:51.4400000",
      "EndTime": "04:44:51.9199999"
    }
  },
  {
    "TextLocation": {
      "Start": 197554,
      "End": 197556
    },
    "TimeRange": {
      "StartTime": "04:44:52.5800000",
      "EndTime": "04:44:52.8200000"
    }
  },
  {
    "TextLocation": {
      "Start": 197557,
      "End": 197558
    },
    "TimeRange": {
      "StartTime": "04:44:52.8200000",
      "EndTime": "04:44:52.9100000"
    }
  },
  {
    "TextLocation": {
      "Start": 197559,
      "End": 197563
    },
    "TimeRange": {
      "StartTime": "04:44:52.9100000",
      "EndTime": "04:44:53.4800000"
    }
  },
  {
    "TextLocation": {
      "Start": 197564,
      "End": 197566
    },
    "TimeRange": {
      "StartTime": "04:44:53.4800000",
      "EndTime": "04:44:53.6300000"
    }
  },
  {
    "TextLocation": {
      "Start": 197567,
      "End": 197570
    },
    "TimeRange": {
      "StartTime": "04:44:53.6300000",
      "EndTime": "04:44:53.8400000"
    }
  },
  {
    "TextLocation": {
      "Start": 197571,
      "End": 197573
    },
    "TimeRange": {
      "StartTime": "04:44:53.8400000",
      "EndTime": "04:44:53.9300000"
    }
  },
  {
    "TextLocation": {
      "Start": 197574,
      "End": 197576
    },
    "TimeRange": {
      "StartTime": "04:44:53.9300000",
      "EndTime": "04:44:54.0800000"
    }
  },
  {
    "TextLocation": {
      "Start": 197577,
      "End": 197578
    },
    "TimeRange": {
      "StartTime": "04:44:54.0800000",
      "EndTime": "04:44:54.1699999"
    }
  },
  {
    "TextLocation": {
      "Start": 197579,
      "End": 197586
    },
    "TimeRange": {
      "StartTime": "04:44:54.1699999",
      "EndTime": "04:44:54.9900000"
    }
  },
  {
    "TextLocation": {
      "Start": 197589,
      "End": 197596
    },
    "TimeRange": {
      "StartTime": "04:44:55.0099999",
      "EndTime": "04:44:55.7400000"
    }
  },
  {
    "TextLocation": {
      "Start": 197604,
      "End": 197607
    },
    "TimeRange": {
      "StartTime": "04:44:55.7599999",
      "EndTime": "04:44:56.3300000"
    }
  },
  {
    "TextLocation": {
      "Start": 197615,
      "End": 197616
    },
    "TimeRange": {
      "StartTime": "04:44:56.6000000",
      "EndTime": "04:44:56.6300000"
    }
  },
  {
    "TextLocation": {
      "Start": 197617,
      "End": 197621
    },
    "TimeRange": {
      "StartTime": "04:44:56.6300000",
      "EndTime": "04:44:56.8100000"
    }
  },
  {
    "TextLocation": {
      "Start": 197623,
      "End": 197628
    },
    "TimeRange": {
      "StartTime": "04:44:56.8100000",
      "EndTime": "04:44:56.9900000"
    }
  },
  {
    "TextLocation": {
      "Start": 197629,
      "End": 197632
    },
    "TimeRange": {
      "StartTime": "04:44:56.9900000",
      "EndTime": "04:44:57.1699999"
    }
  },
  {
    "TextLocation": {
      "Start": 197633,
      "End": 197640
    },
    "TimeRange": {
      "StartTime": "04:44:57.1699999",
      "EndTime": "04:44:57.5900000"
    }
  },
  {
    "TextLocation": {
      "Start": 197641,
      "End": 197643
    },
    "TimeRange": {
      "StartTime": "04:44:57.5900000",
      "EndTime": "04:44:57.7700000"
    }
  },
  {
    "TextLocation": {
      "Start": 197644,
      "End": 197652
    },
    "TimeRange": {
      "StartTime": "04:44:57.7700000",
      "EndTime": "04:44:58.6100000"
    }
  },
  {
    "TextLocation": {
      "Start": 197653,
      "End": 197656
    },
    "TimeRange": {
      "StartTime": "04:44:59.1200000",
      "EndTime": "04:44:59.5400000"
    }
  },
  {
    "TextLocation": {
      "Start": 197657,
      "End": 197664
    },
    "TimeRange": {
      "StartTime": "04:44:59.5400000",
      "EndTime": "04:45:00.3500000"
    }
  },
  {
    "TextLocation": {
      "Start": 197665,
      "End": 197668
    },
    "TimeRange": {
      "StartTime": "04:45:00.3500000",
      "EndTime": "04:45:00.5000000"
    }
  },
  {
    "TextLocation": {
      "Start": 197669,
      "End": 197673
    },
    "TimeRange": {
      "StartTime": "04:45:00.5000000",
      "EndTime": "04:45:01.1000000"
    }
  },
  {
    "TextLocation": {
      "Start": 197674,
      "End": 197678
    },
    "TimeRange": {
      "StartTime": "04:45:01.1000000",
      "EndTime": "04:45:01.3400000"
    }
  },
  {
    "TextLocation": {
      "Start": 197679,
      "End": 197683
    },
    "TimeRange": {
      "StartTime": "04:45:01.3400000",
      "EndTime": "04:45:01.5200000"
    }
  },
  {
    "TextLocation": {
      "Start": 197684,
      "End": 197689
    },
    "TimeRange": {
      "StartTime": "04:45:01.5200000",
      "EndTime": "04:45:01.9700000"
    }
  },
  {
    "TextLocation": {
      "Start": 197690,
      "End": 197694
    },
    "TimeRange": {
      "StartTime": "04:45:01.9700000",
      "EndTime": "04:45:02.6000000"
    }
  },
  {
    "TextLocation": {
      "Start": 197702,
      "End": 197705
    },
    "TimeRange": {
      "StartTime": "04:45:03.3800000",
      "EndTime": "04:45:03.4800000"
    }
  },
  {
    "TextLocation": {
      "Start": 197707,
      "End": 197714
    },
    "TimeRange": {
      "StartTime": "04:45:03.5300000",
      "EndTime": "04:45:03.6500000"
    }
  },
  {
    "TextLocation": {
      "Start": 197715,
      "End": 197722
    },
    "TimeRange": {
      "StartTime": "04:45:03.6500000",
      "EndTime": "04:45:03.8900000"
    }
  },
  {
    "TextLocation": {
      "Start": 197723,
      "End": 197725
    },
    "TimeRange": {
      "StartTime": "04:45:03.8900000",
      "EndTime": "04:45:03.9800000"
    }
  },
  {
    "TextLocation": {
      "Start": 197726,
      "End": 197734
    },
    "TimeRange": {
      "StartTime": "04:45:03.9800000",
      "EndTime": "04:45:04.3700000"
    }
  },
  {
    "TextLocation": {
      "Start": 197735,
      "End": 197738
    },
    "TimeRange": {
      "StartTime": "04:45:04.3700000",
      "EndTime": "04:45:04.5200000"
    }
  },
  {
    "TextLocation": {
      "Start": 197739,
      "End": 197746
    },
    "TimeRange": {
      "StartTime": "04:45:04.5200000",
      "EndTime": "04:45:05"
    }
  },
  {
    "TextLocation": {
      "Start": 197747,
      "End": 197749
    },
    "TimeRange": {
      "StartTime": "04:45:05",
      "EndTime": "04:45:05.1200000"
    }
  },
  {
    "TextLocation": {
      "Start": 197751,
      "End": 197755
    },
    "TimeRange": {
      "StartTime": "04:45:05.1200000",
      "EndTime": "04:45:05.4700000"
    }
  },
  {
    "TextLocation": {
      "Start": 197756,
      "End": 197759
    },
    "TimeRange": {
      "StartTime": "04:45:05.4800000",
      "EndTime": "04:45:05.7200000"
    }
  },
  {
    "TextLocation": {
      "Start": 197760,
      "End": 197764
    },
    "TimeRange": {
      "StartTime": "04:45:05.7200000",
      "EndTime": "04:45:06.0800000"
    }
  },
  {
    "TextLocation": {
      "Start": 197765,
      "End": 197769
    },
    "TimeRange": {
      "StartTime": "04:45:06.0800000",
      "EndTime": "04:45:06.3500000"
    }
  },
  {
    "TextLocation": {
      "Start": 197772,
      "End": 197775
    },
    "TimeRange": {
      "StartTime": "04:45:06.3500000",
      "EndTime": "04:45:06.5300000"
    }
  },
  {
    "TextLocation": {
      "Start": 197776,
      "End": 197780
    },
    "TimeRange": {
      "StartTime": "04:45:06.5300000",
      "EndTime": "04:45:06.7599999"
    }
  },
  {
    "TextLocation": {
      "Start": 197781,
      "End": 197785
    },
    "TimeRange": {
      "StartTime": "04:45:06.7700000",
      "EndTime": "04:45:06.9500000"
    }
  },
  {
    "TextLocation": {
      "Start": 197786,
      "End": 197790
    },
    "TimeRange": {
      "StartTime": "04:45:06.9500000",
      "EndTime": "04:45:07.0700000"
    }
  },
  {
    "TextLocation": {
      "Start": 197791,
      "End": 197795
    },
    "TimeRange": {
      "StartTime": "04:45:07.0700000",
      "EndTime": "04:45:07.1900000"
    }
  },
  {
    "TextLocation": {
      "Start": 197796,
      "End": 197803
    },
    "TimeRange": {
      "StartTime": "04:45:07.1900000",
      "EndTime": "04:45:07.5800000"
    }
  },
  {
    "TextLocation": {
      "Start": 197804,
      "End": 197806
    },
    "TimeRange": {
      "StartTime": "04:45:07.5800000",
      "EndTime": "04:45:07.7000000"
    }
  },
  {
    "TextLocation": {
      "Start": 197807,
      "End": 197810
    },
    "TimeRange": {
      "StartTime": "04:45:07.7000000",
      "EndTime": "04:45:07.8500000"
    }
  },
  {
    "TextLocation": {
      "Start": 197811,
      "End": 197817
    },
    "TimeRange": {
      "StartTime": "04:45:07.8500000",
      "EndTime": "04:45:08.3900000"
    }
  },
  {
    "TextLocation": {
      "Start": 197825,
      "End": 197830
    },
    "TimeRange": {
      "StartTime": "04:45:08.3900000",
      "EndTime": "04:45:08.6400000"
    }
  },
  {
    "TextLocation": {
      "Start": 197833,
      "End": 197836
    },
    "TimeRange": {
      "StartTime": "04:45:08.6900000",
      "EndTime": "04:45:08.8400000"
    }
  },
  {
    "TextLocation": {
      "Start": 197837,
      "End": 197846
    },
    "TimeRange": {
      "StartTime": "04:45:08.8400000",
      "EndTime": "04:45:09.3800000"
    }
  },
  {
    "TextLocation": {
      "Start": 197847,
      "End": 197851
    },
    "TimeRange": {
      "StartTime": "04:45:09.3800000",
      "EndTime": "04:45:09.6800000"
    }
  },
  {
    "TextLocation": {
      "Start": 197852,
      "End": 197854
    },
    "TimeRange": {
      "StartTime": "04:45:09.6800000",
      "EndTime": "04:45:10.0600000"
    }
  },
  {
    "TextLocation": {
      "Start": 197857,
      "End": 197864
    },
    "TimeRange": {
      "StartTime": "04:45:10.0700000",
      "EndTime": "04:45:10.4900000"
    }
  },
  {
    "TextLocation": {
      "Start": 197867,
      "End": 197870
    },
    "TimeRange": {
      "StartTime": "04:45:10.4900000",
      "EndTime": "04:45:10.8500000"
    }
  },
  {
    "TextLocation": {
      "Start": 197871,
      "End": 197875
    },
    "TimeRange": {
      "StartTime": "04:45:10.8500000",
      "EndTime": "04:45:11.4199999"
    }
  },
  {
    "TextLocation": {
      "Start": 197876,
      "End": 197885
    },
    "TimeRange": {
      "StartTime": "04:45:12.2000000",
      "EndTime": "04:45:12.8600000"
    }
  },
  {
    "TextLocation": {
      "Start": 197886,
      "End": 197889
    },
    "TimeRange": {
      "StartTime": "04:45:12.8600000",
      "EndTime": "04:45:12.9800000"
    }
  },
  {
    "TextLocation": {
      "Start": 197890,
      "End": 197893
    },
    "TimeRange": {
      "StartTime": "04:45:12.9800000",
      "EndTime": "04:45:13.1300000"
    }
  },
  {
    "TextLocation": {
      "Start": 197894,
      "End": 197901
    },
    "TimeRange": {
      "StartTime": "04:45:13.1300000",
      "EndTime": "04:45:13.4600000"
    }
  },
  {
    "TextLocation": {
      "Start": 197902,
      "End": 197904
    },
    "TimeRange": {
      "StartTime": "04:45:13.4600000",
      "EndTime": "04:45:13.5800000"
    }
  },
  {
    "TextLocation": {
      "Start": 197905,
      "End": 197909
    },
    "TimeRange": {
      "StartTime": "04:45:13.5800000",
      "EndTime": "04:45:13.7900000"
    }
  },
  {
    "TextLocation": {
      "Start": 197910,
      "End": 197914
    },
    "TimeRange": {
      "StartTime": "04:45:13.7900000",
      "EndTime": "04:45:14.0900000"
    }
  },
  {
    "TextLocation": {
      "Start": 197916,
      "End": 197924
    },
    "TimeRange": {
      "StartTime": "04:45:14.0900000",
      "EndTime": "04:45:15.0800000"
    }
  },
  {
    "TextLocation": {
      "Start": 197925,
      "End": 197929
    },
    "TimeRange": {
      "StartTime": "04:45:15.0800000",
      "EndTime": "04:45:15.4100000"
    }
  },
  {
    "TextLocation": {
      "Start": 197930,
      "End": 197937
    },
    "TimeRange": {
      "StartTime": "04:45:15.4100000",
      "EndTime": "04:45:16.0700000"
    }
  },
  {
    "TextLocation": {
      "Start": 197938,
      "End": 197947
    },
    "TimeRange": {
      "StartTime": "04:45:16.0700000",
      "EndTime": "04:45:16.9700000"
    }
  },
  {
    "TextLocation": {
      "Start": 197949,
      "End": 197955
    },
    "TimeRange": {
      "StartTime": "04:45:17.3300000",
      "EndTime": "04:45:17.8400000"
    }
  },
  {
    "TextLocation": {
      "Start": 197956,
      "End": 197962
    },
    "TimeRange": {
      "StartTime": "04:45:17.8400000",
      "EndTime": "04:45:18.4700000"
    }
  },
  {
    "TextLocation": {
      "Start": 197963,
      "End": 197966
    },
    "TimeRange": {
      "StartTime": "04:45:18.4700000",
      "EndTime": "04:45:18.5900000"
    }
  },
  {
    "TextLocation": {
      "Start": 197967,
      "End": 197971
    },
    "TimeRange": {
      "StartTime": "04:45:18.5900000",
      "EndTime": "04:45:18.8300000"
    }
  },
  {
    "TextLocation": {
      "Start": 197972,
      "End": 197981
    },
    "TimeRange": {
      "StartTime": "04:45:18.8300000",
      "EndTime": "04:45:19.6400000"
    }
  },
  {
    "TextLocation": {
      "Start": 197982,
      "End": 197984
    },
    "TimeRange": {
      "StartTime": "04:45:19.6400000",
      "EndTime": "04:45:19.8500000"
    }
  },
  {
    "TextLocation": {
      "Start": 197985,
      "End": 197992
    },
    "TimeRange": {
      "StartTime": "04:45:19.8500000",
      "EndTime": "04:45:20.4300000"
    }
  },
  {
    "TextLocation": {
      "Start": 198000,
      "End": 198003
    },
    "TimeRange": {
      "StartTime": "04:45:20.4500000",
      "EndTime": "04:45:21.0700000"
    }
  },
  {
    "TextLocation": {
      "Start": 198006,
      "End": 198010
    },
    "TimeRange": {
      "StartTime": "04:45:21.0800000",
      "EndTime": "04:45:21.5099999"
    }
  },
  {
    "TextLocation": {
      "Start": 198018,
      "End": 198020
    },
    "TimeRange": {
      "StartTime": "04:45:22.5700000",
      "EndTime": "04:45:22.7200000"
    }
  },
  {
    "TextLocation": {
      "Start": 198021,
      "End": 198026
    },
    "TimeRange": {
      "StartTime": "04:45:22.7200000",
      "EndTime": "04:45:22.8400000"
    }
  },
  {
    "TextLocation": {
      "Start": 198027,
      "End": 198030
    },
    "TimeRange": {
      "StartTime": "04:45:22.8400000",
      "EndTime": "04:45:22.9900000"
    }
  },
  {
    "TextLocation": {
      "Start": 198031,
      "End": 198038
    },
    "TimeRange": {
      "StartTime": "04:45:22.9900000",
      "EndTime": "04:45:23.3500000"
    }
  },
  {
    "TextLocation": {
      "Start": 198039,
      "End": 198041
    },
    "TimeRange": {
      "StartTime": "04:45:23.3500000",
      "EndTime": "04:45:23.5000000"
    }
  },
  {
    "TextLocation": {
      "Start": 198042,
      "End": 198050
    },
    "TimeRange": {
      "StartTime": "04:45:23.5000000",
      "EndTime": "04:45:23.9500000"
    }
  },
  {
    "TextLocation": {
      "Start": 198051,
      "End": 198055
    },
    "TimeRange": {
      "StartTime": "04:45:23.9500000",
      "EndTime": "04:45:24.1300000"
    }
  },
  {
    "TextLocation": {
      "Start": 198056,
      "End": 198059
    },
    "TimeRange": {
      "StartTime": "04:45:24.1300000",
      "EndTime": "04:45:24.4600000"
    }
  },
  {
    "TextLocation": {
      "Start": 198060,
      "End": 198068
    },
    "TimeRange": {
      "StartTime": "04:45:24.4600000",
      "EndTime": "04:45:25.0900000"
    }
  },
  {
    "TextLocation": {
      "Start": 198070,
      "End": 198073
    },
    "TimeRange": {
      "StartTime": "04:45:25.0900000",
      "EndTime": "04:45:25.2700000"
    }
  },
  {
    "TextLocation": {
      "Start": 198074,
      "End": 198081
    },
    "TimeRange": {
      "StartTime": "04:45:25.2700000",
      "EndTime": "04:45:25.7500000"
    }
  },
  {
    "TextLocation": {
      "Start": 198083,
      "End": 198086
    },
    "TimeRange": {
      "StartTime": "04:45:25.7500000",
      "EndTime": "04:45:25.9300000"
    }
  },
  {
    "TextLocation": {
      "Start": 198087,
      "End": 198094
    },
    "TimeRange": {
      "StartTime": "04:45:25.9300000",
      "EndTime": "04:45:26.8000000"
    }
  },
  {
    "TextLocation": {
      "Start": 198095,
      "End": 198100
    },
    "TimeRange": {
      "StartTime": "04:45:27.3100000",
      "EndTime": "04:45:27.6100000"
    }
  },
  {
    "TextLocation": {
      "Start": 198101,
      "End": 198106
    },
    "TimeRange": {
      "StartTime": "04:45:27.6100000",
      "EndTime": "04:45:28.3000000"
    }
  },
  {
    "TextLocation": {
      "Start": 198114,
      "End": 198116
    },
    "TimeRange": {
      "StartTime": "04:45:28.3300000",
      "EndTime": "04:45:28.6000000"
    }
  },
  {
    "TextLocation": {
      "Start": 198118,
      "End": 198119
    },
    "TimeRange": {
      "StartTime": "04:45:28.6000000",
      "EndTime": "04:45:28.6900000"
    }
  },
  {
    "TextLocation": {
      "Start": 198120,
      "End": 198125
    },
    "TimeRange": {
      "StartTime": "04:45:28.6900000",
      "EndTime": "04:45:29.1100000"
    }
  },
  {
    "TextLocation": {
      "Start": 198126,
      "End": 198133
    },
    "TimeRange": {
      "StartTime": "04:45:29.1100000",
      "EndTime": "04:45:29.5000000"
    }
  },
  {
    "TextLocation": {
      "Start": 198134,
      "End": 198138
    },
    "TimeRange": {
      "StartTime": "04:45:29.5000000",
      "EndTime": "04:45:29.6500000"
    }
  },
  {
    "TextLocation": {
      "Start": 198139,
      "End": 198142
    },
    "TimeRange": {
      "StartTime": "04:45:29.6500000",
      "EndTime": "04:45:29.8300000"
    }
  },
  {
    "TextLocation": {
      "Start": 198143,
      "End": 198152
    },
    "TimeRange": {
      "StartTime": "04:45:29.8300000",
      "EndTime": "04:45:30.1900000"
    }
  },
  {
    "TextLocation": {
      "Start": 198153,
      "End": 198157
    },
    "TimeRange": {
      "StartTime": "04:45:30.1900000",
      "EndTime": "04:45:30.3400000"
    }
  },
  {
    "TextLocation": {
      "Start": 198158,
      "End": 198160
    },
    "TimeRange": {
      "StartTime": "04:45:30.3400000",
      "EndTime": "04:45:30.4300000"
    }
  },
  {
    "TextLocation": {
      "Start": 198161,
      "End": 198168
    },
    "TimeRange": {
      "StartTime": "04:45:30.4300000",
      "EndTime": "04:45:30.8800000"
    }
  },
  {
    "TextLocation": {
      "Start": 198170,
      "End": 198174
    },
    "TimeRange": {
      "StartTime": "04:45:30.8800000",
      "EndTime": "04:45:31.0600000"
    }
  },
  {
    "TextLocation": {
      "Start": 198175,
      "End": 198179
    },
    "TimeRange": {
      "StartTime": "04:45:31.0600000",
      "EndTime": "04:45:31.1500000"
    }
  },
  {
    "TextLocation": {
      "Start": 198180,
      "End": 198184
    },
    "TimeRange": {
      "StartTime": "04:45:31.1500000",
      "EndTime": "04:45:31.3000000"
    }
  },
  {
    "TextLocation": {
      "Start": 198185,
      "End": 198189
    },
    "TimeRange": {
      "StartTime": "04:45:31.3000000",
      "EndTime": "04:45:31.4500000"
    }
  },
  {
    "TextLocation": {
      "Start": 198190,
      "End": 198194
    },
    "TimeRange": {
      "StartTime": "04:45:31.4500000",
      "EndTime": "04:45:31.8700000"
    }
  },
  {
    "TextLocation": {
      "Start": 198202,
      "End": 198205
    },
    "TimeRange": {
      "StartTime": "04:45:43.1699999",
      "EndTime": "04:45:43.4100000"
    }
  },
  {
    "TextLocation": {
      "Start": 198206,
      "End": 198210
    },
    "TimeRange": {
      "StartTime": "04:45:43.4100000",
      "EndTime": "04:45:43.6800000"
    }
  },
  {
    "TextLocation": {
      "Start": 198211,
      "End": 198216
    },
    "TimeRange": {
      "StartTime": "04:45:43.6800000",
      "EndTime": "04:45:44.1000000"
    }
  },
  {
    "TextLocation": {
      "Start": 198217,
      "End": 198220
    },
    "TimeRange": {
      "StartTime": "04:45:44.1000000",
      "EndTime": "04:45:44.3100000"
    }
  },
  {
    "TextLocation": {
      "Start": 198221,
      "End": 198224
    },
    "TimeRange": {
      "StartTime": "04:45:44.3100000",
      "EndTime": "04:45:44.5800000"
    }
  },
  {
    "TextLocation": {
      "Start": 198225,
      "End": 198234
    },
    "TimeRange": {
      "StartTime": "04:45:44.5800000",
      "EndTime": "04:45:45.5400000"
    }
  },
  {
    "TextLocation": {
      "Start": 198237,
      "End": 198242
    },
    "TimeRange": {
      "StartTime": "04:45:46.5400000",
      "EndTime": "04:45:46.9900000"
    }
  },
  {
    "TextLocation": {
      "Start": 198250,
      "End": 198251
    },
    "TimeRange": {
      "StartTime": "04:45:50.0099999",
      "EndTime": "04:45:50.4300000"
    }
  },
  {
    "TextLocation": {
      "Start": 198252,
      "End": 198257
    },
    "TimeRange": {
      "StartTime": "04:45:50.4300000",
      "EndTime": "04:45:50.8200000"
    }
  },
  {
    "TextLocation": {
      "Start": 198258,
      "End": 198262
    },
    "TimeRange": {
      "StartTime": "04:45:50.8200000",
      "EndTime": "04:45:51.0900000"
    }
  },
  {
    "TextLocation": {
      "Start": 198263,
      "End": 198266
    },
    "TimeRange": {
      "StartTime": "04:45:51.0900000",
      "EndTime": "04:45:51.8100000"
    }
  },
  {
    "TextLocation": {
      "Start": 198267,
      "End": 198270
    },
    "TimeRange": {
      "StartTime": "04:45:51.8100000",
      "EndTime": "04:45:51.9900000"
    }
  },
  {
    "TextLocation": {
      "Start": 198271,
      "End": 198274
    },
    "TimeRange": {
      "StartTime": "04:45:51.9900000",
      "EndTime": "04:45:52.1100000"
    }
  },
  {
    "TextLocation": {
      "Start": 198275,
      "End": 198281
    },
    "TimeRange": {
      "StartTime": "04:45:52.1100000",
      "EndTime": "04:45:52.4400000"
    }
  },
  {
    "TextLocation": {
      "Start": 198282,
      "End": 198287
    },
    "TimeRange": {
      "StartTime": "04:45:52.4400000",
      "EndTime": "04:45:52.7400000"
    }
  },
  {
    "TextLocation": {
      "Start": 198288,
      "End": 198291
    },
    "TimeRange": {
      "StartTime": "04:45:52.7400000",
      "EndTime": "04:45:52.8300000"
    }
  },
  {
    "TextLocation": {
      "Start": 198292,
      "End": 198300
    },
    "TimeRange": {
      "StartTime": "04:45:52.8300000",
      "EndTime": "04:45:53.5500000"
    }
  },
  {
    "TextLocation": {
      "Start": 198303,
      "End": 198304
    },
    "TimeRange": {
      "StartTime": "04:45:53.9400000",
      "EndTime": "04:45:54.2700000"
    }
  },
  {
    "TextLocation": {
      "Start": 198305,
      "End": 198308
    },
    "TimeRange": {
      "StartTime": "04:45:54.2700000",
      "EndTime": "04:45:54.3600000"
    }
  },
  {
    "TextLocation": {
      "Start": 198309,
      "End": 198314
    },
    "TimeRange": {
      "StartTime": "04:45:54.3600000",
      "EndTime": "04:45:54.6000000"
    }
  },
  {
    "TextLocation": {
      "Start": 198315,
      "End": 198319
    },
    "TimeRange": {
      "StartTime": "04:45:54.6000000",
      "EndTime": "04:45:54.7200000"
    }
  },
  {
    "TextLocation": {
      "Start": 198320,
      "End": 198323
    },
    "TimeRange": {
      "StartTime": "04:45:54.7200000",
      "EndTime": "04:45:54.8400000"
    }
  },
  {
    "TextLocation": {
      "Start": 198324,
      "End": 198330
    },
    "TimeRange": {
      "StartTime": "04:45:54.8400000",
      "EndTime": "04:45:55.1400000"
    }
  },
  {
    "TextLocation": {
      "Start": 198331,
      "End": 198333
    },
    "TimeRange": {
      "StartTime": "04:45:55.1400000",
      "EndTime": "04:45:55.2599999"
    }
  },
  {
    "TextLocation": {
      "Start": 198334,
      "End": 198337
    },
    "TimeRange": {
      "StartTime": "04:45:55.2599999",
      "EndTime": "04:45:55.3500000"
    }
  },
  {
    "TextLocation": {
      "Start": 198338,
      "End": 198343
    },
    "TimeRange": {
      "StartTime": "04:45:55.3500000",
      "EndTime": "04:45:55.6800000"
    }
  },
  {
    "TextLocation": {
      "Start": 198344,
      "End": 198345
    },
    "TimeRange": {
      "StartTime": "04:45:55.6800000",
      "EndTime": "04:45:55.7400000"
    }
  },
  {
    "TextLocation": {
      "Start": 198346,
      "End": 198349
    },
    "TimeRange": {
      "StartTime": "04:45:55.7400000",
      "EndTime": "04:45:55.9500000"
    }
  },
  {
    "TextLocation": {
      "Start": 198350,
      "End": 198355
    },
    "TimeRange": {
      "StartTime": "04:45:55.9500000",
      "EndTime": "04:45:56.7300000"
    }
  },
  {
    "TextLocation": {
      "Start": 198358,
      "End": 198361
    },
    "TimeRange": {
      "StartTime": "04:45:57.3400000",
      "EndTime": "04:45:58.3000000"
    }
  },
  {
    "TextLocation": {
      "Start": 198362,
      "End": 198363
    },
    "TimeRange": {
      "StartTime": "04:45:58.3000000",
      "EndTime": "04:45:59.1699999"
    }
  },
  {
    "TextLocation": {
      "Start": 198364,
      "End": 198367
    },
    "TimeRange": {
      "StartTime": "04:45:59.2000000",
      "EndTime": "04:45:59.5600000"
    }
  },
  {
    "TextLocation": {
      "Start": 198368,
      "End": 198371
    },
    "TimeRange": {
      "StartTime": "04:45:59.5600000",
      "EndTime": "04:45:59.7100000"
    }
  },
  {
    "TextLocation": {
      "Start": 198372,
      "End": 198376
    },
    "TimeRange": {
      "StartTime": "04:45:59.7100000",
      "EndTime": "04:46:00.0099999"
    }
  },
  {
    "TextLocation": {
      "Start": 198377,
      "End": 198379
    },
    "TimeRange": {
      "StartTime": "04:46:00.0099999",
      "EndTime": "04:46:00.1600000"
    }
  },
  {
    "TextLocation": {
      "Start": 198380,
      "End": 198383
    },
    "TimeRange": {
      "StartTime": "04:46:00.1600000",
      "EndTime": "04:46:00.3400000"
    }
  },
  {
    "TextLocation": {
      "Start": 198384,
      "End": 198390
    },
    "TimeRange": {
      "StartTime": "04:46:00.3400000",
      "EndTime": "04:46:01.3000000"
    }
  },
  {
    "TextLocation": {
      "Start": 198393,
      "End": 198394
    },
    "TimeRange": {
      "StartTime": "04:46:01.8100000",
      "EndTime": "04:46:02.0200000"
    }
  },
  {
    "TextLocation": {
      "Start": 198395,
      "End": 198402
    },
    "TimeRange": {
      "StartTime": "04:46:02.0200000",
      "EndTime": "04:46:02.8000000"
    }
  },
  {
    "TextLocation": {
      "Start": 198403,
      "End": 198408
    },
    "TimeRange": {
      "StartTime": "04:46:02.8300000",
      "EndTime": "04:46:04.1800000"
    }
  },
  {
    "TextLocation": {
      "Start": 198411,
      "End": 198414
    },
    "TimeRange": {
      "StartTime": "04:46:04.8500000",
      "EndTime": "04:46:04.9600000"
    }
  },
  {
    "TextLocation": {
      "Start": 198415,
      "End": 198418
    },
    "TimeRange": {
      "StartTime": "04:46:04.9700000",
      "EndTime": "04:46:05.0900000"
    }
  },
  {
    "TextLocation": {
      "Start": 198419,
      "End": 198423
    },
    "TimeRange": {
      "StartTime": "04:46:05.0900000",
      "EndTime": "04:46:05.2400000"
    }
  },
  {
    "TextLocation": {
      "Start": 198424,
      "End": 198426
    },
    "TimeRange": {
      "StartTime": "04:46:05.2400000",
      "EndTime": "04:46:05.3300000"
    }
  },
  {
    "TextLocation": {
      "Start": 198427,
      "End": 198433
    },
    "TimeRange": {
      "StartTime": "04:46:05.3300000",
      "EndTime": "04:46:06.0200000"
    }
  },
  {
    "TextLocation": {
      "Start": 198434,
      "End": 198436
    },
    "TimeRange": {
      "StartTime": "04:46:06.0200000",
      "EndTime": "04:46:06.2000000"
    }
  },
  {
    "TextLocation": {
      "Start": 198437,
      "End": 198442
    },
    "TimeRange": {
      "StartTime": "04:46:06.2000000",
      "EndTime": "04:46:06.4100000"
    }
  },
  {
    "TextLocation": {
      "Start": 198443,
      "End": 198447
    },
    "TimeRange": {
      "StartTime": "04:46:06.4100000",
      "EndTime": "04:46:06.5900000"
    }
  },
  {
    "TextLocation": {
      "Start": 198448,
      "End": 198458
    },
    "TimeRange": {
      "StartTime": "04:46:06.5900000",
      "EndTime": "04:46:07.2800000"
    }
  },
  {
    "TextLocation": {
      "Start": 198466,
      "End": 198468
    },
    "TimeRange": {
      "StartTime": "04:46:14.6100000",
      "EndTime": "04:46:14.8200000"
    }
  },
  {
    "TextLocation": {
      "Start": 198469,
      "End": 198473
    },
    "TimeRange": {
      "StartTime": "04:46:14.8200000",
      "EndTime": "04:46:15.0600000"
    }
  },
  {
    "TextLocation": {
      "Start": 198474,
      "End": 198483
    },
    "TimeRange": {
      "StartTime": "04:46:15.0600000",
      "EndTime": "04:46:15.8400000"
    }
  },
  {
    "TextLocation": {
      "Start": 198484,
      "End": 198490
    },
    "TimeRange": {
      "StartTime": "04:46:15.8400000",
      "EndTime": "04:46:16.2599999"
    }
  },
  {
    "TextLocation": {
      "Start": 198491,
      "End": 198493
    },
    "TimeRange": {
      "StartTime": "04:46:16.2599999",
      "EndTime": "04:46:16.4400000"
    }
  },
  {
    "TextLocation": {
      "Start": 198494,
      "End": 198503
    },
    "TimeRange": {
      "StartTime": "04:46:16.4400000",
      "EndTime": "04:46:17.2200000"
    }
  },
  {
    "TextLocation": {
      "Start": 198506,
      "End": 198509
    },
    "TimeRange": {
      "StartTime": "04:46:18.0800000",
      "EndTime": "04:46:18.6200000"
    }
  },
  {
    "TextLocation": {
      "Start": 198510,
      "End": 198517
    },
    "TimeRange": {
      "StartTime": "04:46:18.6200000",
      "EndTime": "04:46:19.1000000"
    }
  },
  {
    "TextLocation": {
      "Start": 198518,
      "End": 198524
    },
    "TimeRange": {
      "StartTime": "04:46:19.1000000",
      "EndTime": "04:46:19.6400000"
    }
  },
  {
    "TextLocation": {
      "Start": 198526,
      "End": 198531
    },
    "TimeRange": {
      "StartTime": "04:46:19.6400000",
      "EndTime": "04:46:20.3600000"
    }
  },
  {
    "TextLocation": {
      "Start": 198532,
      "End": 198542
    },
    "TimeRange": {
      "StartTime": "04:46:20.3600000",
      "EndTime": "04:46:21.4100000"
    }
  },
  {
    "TextLocation": {
      "Start": 198545,
      "End": 198552
    },
    "TimeRange": {
      "StartTime": "04:46:22.5800000",
      "EndTime": "04:46:23.3600000"
    }
  },
  {
    "TextLocation": {
      "Start": 198553,
      "End": 198557
    },
    "TimeRange": {
      "StartTime": "04:46:23.3600000",
      "EndTime": "04:46:23.9600000"
    }
  },
  {
    "TextLocation": {
      "Start": 198558,
      "End": 198560
    },
    "TimeRange": {
      "StartTime": "04:46:23.9600000",
      "EndTime": "04:46:24.0800000"
    }
  },
  {
    "TextLocation": {
      "Start": 198561,
      "End": 198564
    },
    "TimeRange": {
      "StartTime": "04:46:24.0800000",
      "EndTime": "04:46:24.2599999"
    }
  },
  {
    "TextLocation": {
      "Start": 198565,
      "End": 198571
    },
    "TimeRange": {
      "StartTime": "04:46:24.2599999",
      "EndTime": "04:46:24.7100000"
    }
  },
  {
    "TextLocation": {
      "Start": 198572,
      "End": 198575
    },
    "TimeRange": {
      "StartTime": "04:46:24.7400000",
      "EndTime": "04:46:24.9199999"
    }
  },
  {
    "TextLocation": {
      "Start": 198576,
      "End": 198580
    },
    "TimeRange": {
      "StartTime": "04:46:24.9199999",
      "EndTime": "04:46:25.3700000"
    }
  },
  {
    "TextLocation": {
      "Start": 198588,
      "End": 198591
    },
    "TimeRange": {
      "StartTime": "04:46:25.4000000",
      "EndTime": "04:46:26.1800000"
    }
  },
  {
    "TextLocation": {
      "Start": 198599,
      "End": 198602
    },
    "TimeRange": {
      "StartTime": "04:46:28.1500000",
      "EndTime": "04:46:28.3900000"
    }
  },
  {
    "TextLocation": {
      "Start": 198603,
      "End": 198606
    },
    "TimeRange": {
      "StartTime": "04:46:28.3900000",
      "EndTime": "04:46:28.5700000"
    }
  },
  {
    "TextLocation": {
      "Start": 198607,
      "End": 198614
    },
    "TimeRange": {
      "StartTime": "04:46:28.5700000",
      "EndTime": "04:46:29.1100000"
    }
  },
  {
    "TextLocation": {
      "Start": 198615,
      "End": 198617
    },
    "TimeRange": {
      "StartTime": "04:46:29.1100000",
      "EndTime": "04:46:29.2900000"
    }
  },
  {
    "TextLocation": {
      "Start": 198618,
      "End": 198621
    },
    "TimeRange": {
      "StartTime": "04:46:29.2900000",
      "EndTime": "04:46:29.5900000"
    }
  },
  {
    "TextLocation": {
      "Start": 198622,
      "End": 198626
    },
    "TimeRange": {
      "StartTime": "04:46:29.5900000",
      "EndTime": "04:46:29.8600000"
    }
  },
  {
    "TextLocation": {
      "Start": 198627,
      "End": 198630
    },
    "TimeRange": {
      "StartTime": "04:46:29.8600000",
      "EndTime": "04:46:30.0700000"
    }
  },
  {
    "TextLocation": {
      "Start": 198631,
      "End": 198637
    },
    "TimeRange": {
      "StartTime": "04:46:30.0700000",
      "EndTime": "04:46:30.5200000"
    }
  },
  {
    "TextLocation": {
      "Start": 198638,
      "End": 198642
    },
    "TimeRange": {
      "StartTime": "04:46:30.5200000",
      "EndTime": "04:46:30.8800000"
    }
  },
  {
    "TextLocation": {
      "Start": 198643,
      "End": 198645
    },
    "TimeRange": {
      "StartTime": "04:46:30.8800000",
      "EndTime": "04:46:31.0300000"
    }
  },
  {
    "TextLocation": {
      "Start": 198646,
      "End": 198650
    },
    "TimeRange": {
      "StartTime": "04:46:31.0300000",
      "EndTime": "04:46:31.2100000"
    }
  },
  {
    "TextLocation": {
      "Start": 198651,
      "End": 198655
    },
    "TimeRange": {
      "StartTime": "04:46:31.2100000",
      "EndTime": "04:46:31.6600000"
    }
  },
  {
    "TextLocation": {
      "Start": 198663,
      "End": 198666
    },
    "TimeRange": {
      "StartTime": "04:46:31.6900000",
      "EndTime": "04:46:32.2599999"
    }
  },
  {
    "TextLocation": {
      "Start": 198668,
      "End": 198669
    },
    "TimeRange": {
      "StartTime": "04:46:32.2599999",
      "EndTime": "04:46:32.4700000"
    }
  },
  {
    "TextLocation": {
      "Start": 198670,
      "End": 198679
    },
    "TimeRange": {
      "StartTime": "04:46:32.4700000",
      "EndTime": "04:46:32.8900000"
    }
  },
  {
    "TextLocation": {
      "Start": 198680,
      "End": 198683
    },
    "TimeRange": {
      "StartTime": "04:46:32.8900000",
      "EndTime": "04:46:32.9800000"
    }
  },
  {
    "TextLocation": {
      "Start": 198684,
      "End": 198697
    },
    "TimeRange": {
      "StartTime": "04:46:32.9800000",
      "EndTime": "04:46:33.4900000"
    }
  },
  {
    "TextLocation": {
      "Start": 198698,
      "End": 198705
    },
    "TimeRange": {
      "StartTime": "04:46:33.4900000",
      "EndTime": "04:46:34.2400000"
    }
  },
  {
    "TextLocation": {
      "Start": 198706,
      "End": 198709
    },
    "TimeRange": {
      "StartTime": "04:46:34.2400000",
      "EndTime": "04:46:34.6000000"
    }
  },
  {
    "TextLocation": {
      "Start": 198710,
      "End": 198714
    },
    "TimeRange": {
      "StartTime": "04:46:34.6000000",
      "EndTime": "04:46:34.9900000"
    }
  },
  {
    "TextLocation": {
      "Start": 198715,
      "End": 198719
    },
    "TimeRange": {
      "StartTime": "04:46:34.9900000",
      "EndTime": "04:46:35.3200000"
    }
  },
  {
    "TextLocation": {
      "Start": 198720,
      "End": 198723
    },
    "TimeRange": {
      "StartTime": "04:46:35.3200000",
      "EndTime": "04:46:35.5300000"
    }
  },
  {
    "TextLocation": {
      "Start": 198724,
      "End": 198726
    },
    "TimeRange": {
      "StartTime": "04:46:35.5300000",
      "EndTime": "04:46:35.6200000"
    }
  },
  {
    "TextLocation": {
      "Start": 198727,
      "End": 198732
    },
    "TimeRange": {
      "StartTime": "04:46:35.6200000",
      "EndTime": "04:46:35.8300000"
    }
  },
  {
    "TextLocation": {
      "Start": 198733,
      "End": 198738
    },
    "TimeRange": {
      "StartTime": "04:46:35.8300000",
      "EndTime": "04:46:36.2800000"
    }
  },
  {
    "TextLocation": {
      "Start": 198740,
      "End": 198742
    },
    "TimeRange": {
      "StartTime": "04:46:36.2800000",
      "EndTime": "04:46:36.4600000"
    }
  },
  {
    "TextLocation": {
      "Start": 198743,
      "End": 198748
    },
    "TimeRange": {
      "StartTime": "04:46:36.4600000",
      "EndTime": "04:46:37"
    }
  },
  {
    "TextLocation": {
      "Start": 198749,
      "End": 198753
    },
    "TimeRange": {
      "StartTime": "04:46:37",
      "EndTime": "04:46:37.3000000"
    }
  },
  {
    "TextLocation": {
      "Start": 198754,
      "End": 198760
    },
    "TimeRange": {
      "StartTime": "04:46:37.3000000",
      "EndTime": "04:46:37.6600000"
    }
  },
  {
    "TextLocation": {
      "Start": 198761,
      "End": 198763
    },
    "TimeRange": {
      "StartTime": "04:46:37.6600000",
      "EndTime": "04:46:37.8700000"
    }
  },
  {
    "TextLocation": {
      "Start": 198764,
      "End": 198766
    },
    "TimeRange": {
      "StartTime": "04:46:37.8700000",
      "EndTime": "04:46:37.9600000"
    }
  },
  {
    "TextLocation": {
      "Start": 198767,
      "End": 198772
    },
    "TimeRange": {
      "StartTime": "04:46:37.9600000",
      "EndTime": "04:46:38.5900000"
    }
  },
  {
    "TextLocation": {
      "Start": 198780,
      "End": 198781
    },
    "TimeRange": {
      "StartTime": "04:46:50.6800000",
      "EndTime": "04:46:50.8300000"
    }
  },
  {
    "TextLocation": {
      "Start": 198782,
      "End": 198789
    },
    "TimeRange": {
      "StartTime": "04:46:50.8300000",
      "EndTime": "04:46:51.2500000"
    }
  },
  {
    "TextLocation": {
      "Start": 198790,
      "End": 198793
    },
    "TimeRange": {
      "StartTime": "04:46:51.2500000",
      "EndTime": "04:46:51.4000000"
    }
  },
  {
    "TextLocation": {
      "Start": 198794,
      "End": 198803
    },
    "TimeRange": {
      "StartTime": "04:46:51.4000000",
      "EndTime": "04:46:52.2400000"
    }
  },
  {
    "TextLocation": {
      "Start": 198804,
      "End": 198808
    },
    "TimeRange": {
      "StartTime": "04:46:52.2400000",
      "EndTime": "04:46:52.8100000"
    }
  },
  {
    "TextLocation": {
      "Start": 198811,
      "End": 198815
    },
    "TimeRange": {
      "StartTime": "04:46:53.6800000",
      "EndTime": "04:46:53.9199999"
    }
  },
  {
    "TextLocation": {
      "Start": 198816,
      "End": 198821
    },
    "TimeRange": {
      "StartTime": "04:46:53.9199999",
      "EndTime": "04:46:54.8200000"
    }
  },
  {
    "TextLocation": {
      "Start": 198824,
      "End": 198827
    },
    "TimeRange": {
      "StartTime": "04:46:55.6200000",
      "EndTime": "04:46:55.9500000"
    }
  },
  {
    "TextLocation": {
      "Start": 198828,
      "End": 198835
    },
    "TimeRange": {
      "StartTime": "04:46:55.9500000",
      "EndTime": "04:46:56.4300000"
    }
  },
  {
    "TextLocation": {
      "Start": 198836,
      "End": 198839
    },
    "TimeRange": {
      "StartTime": "04:46:56.4600000",
      "EndTime": "04:46:56.6100000"
    }
  },
  {
    "TextLocation": {
      "Start": 198840,
      "End": 198843
    },
    "TimeRange": {
      "StartTime": "04:46:56.6100000",
      "EndTime": "04:46:56.8800000"
    }
  },
  {
    "TextLocation": {
      "Start": 198844,
      "End": 198848
    },
    "TimeRange": {
      "StartTime": "04:46:56.8800000",
      "EndTime": "04:46:57.1500000"
    }
  },
  {
    "TextLocation": {
      "Start": 198849,
      "End": 198857
    },
    "TimeRange": {
      "StartTime": "04:46:57.1500000",
      "EndTime": "04:46:58.1699999"
    }
  },
  {
    "TextLocation": {
      "Start": 198858,
      "End": 198863
    },
    "TimeRange": {
      "StartTime": "04:46:58.1699999",
      "EndTime": "04:46:59.0500000"
    }
  },
  {
    "TextLocation": {
      "Start": 198864,
      "End": 198867
    },
    "TimeRange": {
      "StartTime": "04:46:59.4300000",
      "EndTime": "04:46:59.5800000"
    }
  },
  {
    "TextLocation": {
      "Start": 198868,
      "End": 198873
    },
    "TimeRange": {
      "StartTime": "04:46:59.5800000",
      "EndTime": "04:47:00.2700000"
    }
  },
  {
    "TextLocation": {
      "Start": 198874,
      "End": 198878
    },
    "TimeRange": {
      "StartTime": "04:47:00.6600000",
      "EndTime": "04:47:00.8400000"
    }
  },
  {
    "TextLocation": {
      "Start": 198879,
      "End": 198882
    },
    "TimeRange": {
      "StartTime": "04:47:00.8400000",
      "EndTime": "04:47:00.9900000"
    }
  },
  {
    "TextLocation": {
      "Start": 198883,
      "End": 198887
    },
    "TimeRange": {
      "StartTime": "04:47:00.9900000",
      "EndTime": "04:47:01.1699999"
    }
  },
  {
    "TextLocation": {
      "Start": 198888,
      "End": 198898
    },
    "TimeRange": {
      "StartTime": "04:47:01.1699999",
      "EndTime": "04:47:01.7400000"
    }
  },
  {
    "TextLocation": {
      "Start": 198899,
      "End": 198903
    },
    "TimeRange": {
      "StartTime": "04:47:01.7400000",
      "EndTime": "04:47:01.9199999"
    }
  },
  {
    "TextLocation": {
      "Start": 198904,
      "End": 198909
    },
    "TimeRange": {
      "StartTime": "04:47:01.9199999",
      "EndTime": "04:47:02.4000000"
    }
  },
  {
    "TextLocation": {
      "Start": 198910,
      "End": 198912
    },
    "TimeRange": {
      "StartTime": "04:47:02.4000000",
      "EndTime": "04:47:02.5200000"
    }
  },
  {
    "TextLocation": {
      "Start": 198913,
      "End": 198922
    },
    "TimeRange": {
      "StartTime": "04:47:02.5200000",
      "EndTime": "04:47:03.3300000"
    }
  },
  {
    "TextLocation": {
      "Start": 198930,
      "End": 198933
    },
    "TimeRange": {
      "StartTime": "04:47:03.5099999",
      "EndTime": "04:47:04.2000000"
    }
  },
  {
    "TextLocation": {
      "Start": 198941,
      "End": 198943
    },
    "TimeRange": {
      "StartTime": "04:47:05.0099999",
      "EndTime": "04:47:05.1600000"
    }
  },
  {
    "TextLocation": {
      "Start": 198944,
      "End": 198947
    },
    "TimeRange": {
      "StartTime": "04:47:05.1600000",
      "EndTime": "04:47:05.3400000"
    }
  },
  {
    "TextLocation": {
      "Start": 198948,
      "End": 198952
    },
    "TimeRange": {
      "StartTime": "04:47:05.3400000",
      "EndTime": "04:47:05.7000000"
    }
  },
  {
    "TextLocation": {
      "Start": 198953,
      "End": 198957
    },
    "TimeRange": {
      "StartTime": "04:47:05.7000000",
      "EndTime": "04:47:06.3000000"
    }
  },
  {
    "TextLocation": {
      "Start": 198958,
      "End": 198961
    },
    "TimeRange": {
      "StartTime": "04:47:06.3000000",
      "EndTime": "04:47:06.5700000"
    }
  },
  {
    "TextLocation": {
      "Start": 198962,
      "End": 198965
    },
    "TimeRange": {
      "StartTime": "04:47:06.5700000",
      "EndTime": "04:47:06.9000000"
    }
  },
  {
    "TextLocation": {
      "Start": 198966,
      "End": 198970
    },
    "TimeRange": {
      "StartTime": "04:47:06.9000000",
      "EndTime": "04:47:07.1100000"
    }
  },
  {
    "TextLocation": {
      "Start": 198971,
      "End": 198976
    },
    "TimeRange": {
      "StartTime": "04:47:07.1100000",
      "EndTime": "04:47:07.5600000"
    }
  },
  {
    "TextLocation": {
      "Start": 198977,
      "End": 198980
    },
    "TimeRange": {
      "StartTime": "04:47:07.5600000",
      "EndTime": "04:47:07.8300000"
    }
  },
  {
    "TextLocation": {
      "Start": 198981,
      "End": 198986
    },
    "TimeRange": {
      "StartTime": "04:47:07.8300000",
      "EndTime": "04:47:08.3700000"
    }
  },
  {
    "TextLocation": {
      "Start": 198994,
      "End": 198996
    },
    "TimeRange": {
      "StartTime": "04:47:08.4000000",
      "EndTime": "04:47:08.6699999"
    }
  },
  {
    "TextLocation": {
      "Start": 198998,
      "End": 198999
    },
    "TimeRange": {
      "StartTime": "04:47:08.6699999",
      "EndTime": "04:47:08.7900000"
    }
  },
  {
    "TextLocation": {
      "Start": 199000,
      "End": 199002
    },
    "TimeRange": {
      "StartTime": "04:47:08.7900000",
      "EndTime": "04:47:08.9100000"
    }
  },
  {
    "TextLocation": {
      "Start": 199003,
      "End": 199006
    },
    "TimeRange": {
      "StartTime": "04:47:08.9100000",
      "EndTime": "04:47:09.3600000"
    }
  },
  {
    "TextLocation": {
      "Start": 199014,
      "End": 199018
    },
    "TimeRange": {
      "StartTime": "04:47:19.1500000",
      "EndTime": "04:47:19.2200000"
    }
  },
  {
    "TextLocation": {
      "Start": 199019,
      "End": 199022
    },
    "TimeRange": {
      "StartTime": "04:47:19.3300000",
      "EndTime": "04:47:19.5099999"
    }
  },
  {
    "TextLocation": {
      "Start": 199023,
      "End": 199028
    },
    "TimeRange": {
      "StartTime": "04:47:19.5099999",
      "EndTime": "04:47:19.6900000"
    }
  },
  {
    "TextLocation": {
      "Start": 199029,
      "End": 199038
    },
    "TimeRange": {
      "StartTime": "04:47:19.6900000",
      "EndTime": "04:47:20.1699999"
    }
  },
  {
    "TextLocation": {
      "Start": 199046,
      "End": 199049
    },
    "TimeRange": {
      "StartTime": "04:47:20.9000000",
      "EndTime": "04:47:21.1699999"
    }
  },
  {
    "TextLocation": {
      "Start": 199050,
      "End": 199058
    },
    "TimeRange": {
      "StartTime": "04:47:21.1699999",
      "EndTime": "04:47:21.8300000"
    }
  },
  {
    "TextLocation": {
      "Start": 199061,
      "End": 199066
    },
    "TimeRange": {
      "StartTime": "04:47:22.5300000",
      "EndTime": "04:47:22.7200000"
    }
  },
  {
    "TextLocation": {
      "Start": 199067,
      "End": 199070
    },
    "TimeRange": {
      "StartTime": "04:47:22.7300000",
      "EndTime": "04:47:22.7900000"
    }
  },
  {
    "TextLocation": {
      "Start": 199073,
      "End": 199082
    },
    "TimeRange": {
      "StartTime": "04:47:23.1900000",
      "EndTime": "04:47:23.6600000"
    }
  },
  {
    "TextLocation": {
      "Start": 199084,
      "End": 199090
    },
    "TimeRange": {
      "StartTime": "04:47:23.6600000",
      "EndTime": "04:47:23.7800000"
    }
  },
  {
    "TextLocation": {
      "Start": 199091,
      "End": 199095
    },
    "TimeRange": {
      "StartTime": "04:47:23.7800000",
      "EndTime": "04:47:23.9300000"
    }
  },
  {
    "TextLocation": {
      "Start": 199096,
      "End": 199098
    },
    "TimeRange": {
      "StartTime": "04:47:23.9300000",
      "EndTime": "04:47:24.0200000"
    }
  },
  {
    "TextLocation": {
      "Start": 199099,
      "End": 199101
    },
    "TimeRange": {
      "StartTime": "04:47:24.0200000",
      "EndTime": "04:47:24.1699999"
    }
  },
  {
    "TextLocation": {
      "Start": 199109,
      "End": 199114
    },
    "TimeRange": {
      "StartTime": "04:47:24.2200000",
      "EndTime": "04:47:24.4400000"
    }
  },
  {
    "TextLocation": {
      "Start": 199115,
      "End": 199118
    },
    "TimeRange": {
      "StartTime": "04:47:24.4400000",
      "EndTime": "04:47:24.5600000"
    }
  },
  {
    "TextLocation": {
      "Start": 199121,
      "End": 199126
    },
    "TimeRange": {
      "StartTime": "04:47:24.5900000",
      "EndTime": "04:47:24.8900000"
    }
  },
  {
    "TextLocation": {
      "Start": 199127,
      "End": 199130
    },
    "TimeRange": {
      "StartTime": "04:47:24.8900000",
      "EndTime": "04:47:25.2500000"
    }
  },
  {
    "TextLocation": {
      "Start": 199138,
      "End": 199141
    },
    "TimeRange": {
      "StartTime": "04:47:30.1100000",
      "EndTime": "04:47:30.1800000"
    }
  },
  {
    "TextLocation": {
      "Start": 199142,
      "End": 199144
    },
    "TimeRange": {
      "StartTime": "04:47:30.2700000",
      "EndTime": "04:47:30.3600000"
    }
  },
  {
    "TextLocation": {
      "Start": 199145,
      "End": 199149
    },
    "TimeRange": {
      "StartTime": "04:47:30.3600000",
      "EndTime": "04:47:30.6300000"
    }
  },
  {
    "TextLocation": {
      "Start": 199150,
      "End": 199153
    },
    "TimeRange": {
      "StartTime": "04:47:30.6300000",
      "EndTime": "04:47:30.7500000"
    }
  },
  {
    "TextLocation": {
      "Start": 199154,
      "End": 199159
    },
    "TimeRange": {
      "StartTime": "04:47:30.7500000",
      "EndTime": "04:47:31.2900000"
    }
  },
  {
    "TextLocation": {
      "Start": 199167,
      "End": 199172
    },
    "TimeRange": {
      "StartTime": "04:47:33.1100000",
      "EndTime": "04:47:33.5600000"
    }
  },
  {
    "TextLocation": {
      "Start": 199175,
      "End": 199179
    },
    "TimeRange": {
      "StartTime": "04:47:34.1600000",
      "EndTime": "04:47:34.5200000"
    }
  },
  {
    "TextLocation": {
      "Start": 199180,
      "End": 199183
    },
    "TimeRange": {
      "StartTime": "04:47:34.5200000",
      "EndTime": "04:47:34.6100000"
    }
  },
  {
    "TextLocation": {
      "Start": 199184,
      "End": 199193
    },
    "TimeRange": {
      "StartTime": "04:47:34.6100000",
      "EndTime": "04:47:35"
    }
  },
  {
    "TextLocation": {
      "Start": 199194,
      "End": 199196
    },
    "TimeRange": {
      "StartTime": "04:47:35",
      "EndTime": "04:47:35.0900000"
    }
  },
  {
    "TextLocation": {
      "Start": 199197,
      "End": 199200
    },
    "TimeRange": {
      "StartTime": "04:47:35.0900000",
      "EndTime": "04:47:35.2400000"
    }
  },
  {
    "TextLocation": {
      "Start": 199201,
      "End": 199209
    },
    "TimeRange": {
      "StartTime": "04:47:35.2400000",
      "EndTime": "04:47:35.8400000"
    }
  },
  {
    "TextLocation": {
      "Start": 199211,
      "End": 199213
    },
    "TimeRange": {
      "StartTime": "04:47:35.8400000",
      "EndTime": "04:47:36.0500000"
    }
  },
  {
    "TextLocation": {
      "Start": 199214,
      "End": 199218
    },
    "TimeRange": {
      "StartTime": "04:47:36.0500000",
      "EndTime": "04:47:36.2000000"
    }
  },
  {
    "TextLocation": {
      "Start": 199219,
      "End": 199223
    },
    "TimeRange": {
      "StartTime": "04:47:36.2000000",
      "EndTime": "04:47:36.5000000"
    }
  },
  {
    "TextLocation": {
      "Start": 199224,
      "End": 199228
    },
    "TimeRange": {
      "StartTime": "04:47:36.5000000",
      "EndTime": "04:47:36.7100000"
    }
  },
  {
    "TextLocation": {
      "Start": 199229,
      "End": 199231
    },
    "TimeRange": {
      "StartTime": "04:47:36.7100000",
      "EndTime": "04:47:36.8000000"
    }
  },
  {
    "TextLocation": {
      "Start": 199232,
      "End": 199234
    },
    "TimeRange": {
      "StartTime": "04:47:36.8000000",
      "EndTime": "04:47:36.9500000"
    }
  },
  {
    "TextLocation": {
      "Start": 199235,
      "End": 199239
    },
    "TimeRange": {
      "StartTime": "04:47:36.9500000",
      "EndTime": "04:47:37.1900000"
    }
  },
  {
    "TextLocation": {
      "Start": 199240,
      "End": 199244
    },
    "TimeRange": {
      "StartTime": "04:47:37.1900000",
      "EndTime": "04:47:37.4600000"
    }
  },
  {
    "TextLocation": {
      "Start": 199252,
      "End": 199256
    },
    "TimeRange": {
      "StartTime": "04:47:41.5800000",
      "EndTime": "04:47:42"
    }
  },
  {
    "TextLocation": {
      "Start": 199258,
      "End": 199264
    },
    "TimeRange": {
      "StartTime": "04:47:42",
      "EndTime": "04:47:42.2400000"
    }
  },
  {
    "TextLocation": {
      "Start": 199265,
      "End": 199268
    },
    "TimeRange": {
      "StartTime": "04:47:42.2400000",
      "EndTime": "04:47:42.3300000"
    }
  },
  {
    "TextLocation": {
      "Start": 199269,
      "End": 199278
    },
    "TimeRange": {
      "StartTime": "04:47:42.3300000",
      "EndTime": "04:47:42.6600000"
    }
  },
  {
    "TextLocation": {
      "Start": 199280,
      "End": 199283
    },
    "TimeRange": {
      "StartTime": "04:47:42.6600000",
      "EndTime": "04:47:42.7800000"
    }
  },
  {
    "TextLocation": {
      "Start": 199284,
      "End": 199286
    },
    "TimeRange": {
      "StartTime": "04:47:42.7800000",
      "EndTime": "04:47:42.8700000"
    }
  },
  {
    "TextLocation": {
      "Start": 199287,
      "End": 199291
    },
    "TimeRange": {
      "StartTime": "04:47:42.8700000",
      "EndTime": "04:47:43.0800000"
    }
  },
  {
    "TextLocation": {
      "Start": 199292,
      "End": 199295
    },
    "TimeRange": {
      "StartTime": "04:47:43.0800000",
      "EndTime": "04:47:43.1400000"
    }
  },
  {
    "TextLocation": {
      "Start": 199296,
      "End": 199299
    },
    "TimeRange": {
      "StartTime": "04:47:43.1400000",
      "EndTime": "04:47:43.2300000"
    }
  },
  {
    "TextLocation": {
      "Start": 199300,
      "End": 199312
    },
    "TimeRange": {
      "StartTime": "04:47:43.2300000",
      "EndTime": "04:47:43.8300000"
    }
  },
  {
    "TextLocation": {
      "Start": 199313,
      "End": 199315
    },
    "TimeRange": {
      "StartTime": "04:47:43.8300000",
      "EndTime": "04:47:43.9199999"
    }
  },
  {
    "TextLocation": {
      "Start": 199316,
      "End": 199320
    },
    "TimeRange": {
      "StartTime": "04:47:43.9199999",
      "EndTime": "04:47:44.1600000"
    }
  },
  {
    "TextLocation": {
      "Start": 199323,
      "End": 199332
    },
    "TimeRange": {
      "StartTime": "04:47:44.1900000",
      "EndTime": "04:47:44.8500000"
    }
  },
  {
    "TextLocation": {
      "Start": 199334,
      "End": 199341
    },
    "TimeRange": {
      "StartTime": "04:47:44.8500000",
      "EndTime": "04:47:45.0900000"
    }
  },
  {
    "TextLocation": {
      "Start": 199342,
      "End": 199348
    },
    "TimeRange": {
      "StartTime": "04:47:45.0900000",
      "EndTime": "04:47:45.4500000"
    }
  },
  {
    "TextLocation": {
      "Start": 199350,
      "End": 199352
    },
    "TimeRange": {
      "StartTime": "04:47:45.4500000",
      "EndTime": "04:47:45.6300000"
    }
  },
  {
    "TextLocation": {
      "Start": 199353,
      "End": 199360
    },
    "TimeRange": {
      "StartTime": "04:47:45.6300000",
      "EndTime": "04:47:45.8100000"
    }
  },
  {
    "TextLocation": {
      "Start": 199361,
      "End": 199364
    },
    "TimeRange": {
      "StartTime": "04:47:45.8100000",
      "EndTime": "04:47:45.9900000"
    }
  },
  {
    "TextLocation": {
      "Start": 199365,
      "End": 199368
    },
    "TimeRange": {
      "StartTime": "04:47:45.9900000",
      "EndTime": "04:47:46.2300000"
    }
  },
  {
    "TextLocation": {
      "Start": 199369,
      "End": 199376
    },
    "TimeRange": {
      "StartTime": "04:47:46.2300000",
      "EndTime": "04:47:46.5000000"
    }
  },
  {
    "TextLocation": {
      "Start": 199377,
      "End": 199386
    },
    "TimeRange": {
      "StartTime": "04:47:46.5000000",
      "EndTime": "04:47:47.3400000"
    }
  },
  {
    "TextLocation": {
      "Start": 199387,
      "End": 199391
    },
    "TimeRange": {
      "StartTime": "04:47:47.3400000",
      "EndTime": "04:47:47.7000000"
    }
  },
  {
    "TextLocation": {
      "Start": 199392,
      "End": 199395
    },
    "TimeRange": {
      "StartTime": "04:47:47.7000000",
      "EndTime": "04:47:47.7900000"
    }
  },
  {
    "TextLocation": {
      "Start": 199396,
      "End": 199401
    },
    "TimeRange": {
      "StartTime": "04:47:47.7900000",
      "EndTime": "04:47:48.1500000"
    }
  },
  {
    "TextLocation": {
      "Start": 199402,
      "End": 199407
    },
    "TimeRange": {
      "StartTime": "04:47:48.1500000",
      "EndTime": "04:47:48.2400000"
    }
  },
  {
    "TextLocation": {
      "Start": 199408,
      "End": 199412
    },
    "TimeRange": {
      "StartTime": "04:47:48.2400000",
      "EndTime": "04:47:48.7500000"
    }
  },
  {
    "TextLocation": {
      "Start": 199415,
      "End": 199420
    },
    "TimeRange": {
      "StartTime": "04:47:49.4400000",
      "EndTime": "04:47:49.7100000"
    }
  },
  {
    "TextLocation": {
      "Start": 199421,
      "End": 199424
    },
    "TimeRange": {
      "StartTime": "04:47:49.7100000",
      "EndTime": "04:47:49.8900000"
    }
  },
  {
    "TextLocation": {
      "Start": 199425,
      "End": 199426
    },
    "TimeRange": {
      "StartTime": "04:47:49.8900000",
      "EndTime": "04:47:49.9800000"
    }
  },
  {
    "TextLocation": {
      "Start": 199427,
      "End": 199433
    },
    "TimeRange": {
      "StartTime": "04:47:49.9800000",
      "EndTime": "04:47:50.3100000"
    }
  },
  {
    "TextLocation": {
      "Start": 199434,
      "End": 199436
    },
    "TimeRange": {
      "StartTime": "04:47:50.3100000",
      "EndTime": "04:47:50.4000000"
    }
  },
  {
    "TextLocation": {
      "Start": 199437,
      "End": 199445
    },
    "TimeRange": {
      "StartTime": "04:47:50.4000000",
      "EndTime": "04:47:50.8800000"
    }
  },
  {
    "TextLocation": {
      "Start": 199446,
      "End": 199450
    },
    "TimeRange": {
      "StartTime": "04:47:50.8800000",
      "EndTime": "04:47:51.0600000"
    }
  },
  {
    "TextLocation": {
      "Start": 199451,
      "End": 199453
    },
    "TimeRange": {
      "StartTime": "04:47:51.0600000",
      "EndTime": "04:47:51.2700000"
    }
  },
  {
    "TextLocation": {
      "Start": 199454,
      "End": 199458
    },
    "TimeRange": {
      "StartTime": "04:47:51.2700000",
      "EndTime": "04:47:51.5700000"
    }
  },
  {
    "TextLocation": {
      "Start": 199459,
      "End": 199461
    },
    "TimeRange": {
      "StartTime": "04:47:51.5700000",
      "EndTime": "04:47:52.2599999"
    }
  },
  {
    "TextLocation": {
      "Start": 199462,
      "End": 199464
    },
    "TimeRange": {
      "StartTime": "04:47:52.7400000",
      "EndTime": "04:47:53.0099999"
    }
  },
  {
    "TextLocation": {
      "Start": 199465,
      "End": 199472
    },
    "TimeRange": {
      "StartTime": "04:47:53.0099999",
      "EndTime": "04:47:53.6699999"
    }
  },
  {
    "TextLocation": {
      "Start": 199473,
      "End": 199476
    },
    "TimeRange": {
      "StartTime": "04:47:54.5400000",
      "EndTime": "04:47:55.2900000"
    }
  },
  {
    "TextLocation": {
      "Start": 199479,
      "End": 199484
    },
    "TimeRange": {
      "StartTime": "04:47:56.3800000",
      "EndTime": "04:47:56.7400000"
    }
  },
  {
    "TextLocation": {
      "Start": 199485,
      "End": 199487
    },
    "TimeRange": {
      "StartTime": "04:47:56.7400000",
      "EndTime": "04:47:56.8900000"
    }
  },
  {
    "TextLocation": {
      "Start": 199488,
      "End": 199495
    },
    "TimeRange": {
      "StartTime": "04:47:56.8900000",
      "EndTime": "04:47:57.0700000"
    }
  },
  {
    "TextLocation": {
      "Start": 199496,
      "End": 199500
    },
    "TimeRange": {
      "StartTime": "04:47:57.0700000",
      "EndTime": "04:47:57.2500000"
    }
  },
  {
    "TextLocation": {
      "Start": 199501,
      "End": 199505
    },
    "TimeRange": {
      "StartTime": "04:47:57.2500000",
      "EndTime": "04:47:57.4600000"
    }
  },
  {
    "TextLocation": {
      "Start": 199506,
      "End": 199515
    },
    "TimeRange": {
      "StartTime": "04:47:57.4600000",
      "EndTime": "04:47:58.0600000"
    }
  },
  {
    "TextLocation": {
      "Start": 199518,
      "End": 199521
    },
    "TimeRange": {
      "StartTime": "04:47:58.0600000",
      "EndTime": "04:47:58.1500000"
    }
  },
  {
    "TextLocation": {
      "Start": 199522,
      "End": 199526
    },
    "TimeRange": {
      "StartTime": "04:47:58.1500000",
      "EndTime": "04:47:58.3600000"
    }
  },
  {
    "TextLocation": {
      "Start": 199527,
      "End": 199531
    },
    "TimeRange": {
      "StartTime": "04:47:58.3600000",
      "EndTime": "04:47:58.5700000"
    }
  },
  {
    "TextLocation": {
      "Start": 199532,
      "End": 199535
    },
    "TimeRange": {
      "StartTime": "04:47:58.5700000",
      "EndTime": "04:47:58.6900000"
    }
  },
  {
    "TextLocation": {
      "Start": 199536,
      "End": 199540
    },
    "TimeRange": {
      "StartTime": "04:47:58.6900000",
      "EndTime": "04:47:58.9600000"
    }
  },
  {
    "TextLocation": {
      "Start": 199543,
      "End": 199547
    },
    "TimeRange": {
      "StartTime": "04:47:58.9900000",
      "EndTime": "04:47:59.2599999"
    }
  },
  {
    "TextLocation": {
      "Start": 199549,
      "End": 199553
    },
    "TimeRange": {
      "StartTime": "04:47:59.2599999",
      "EndTime": "04:47:59.5000000"
    }
  },
  {
    "TextLocation": {
      "Start": 199554,
      "End": 199559
    },
    "TimeRange": {
      "StartTime": "04:47:59.5000000",
      "EndTime": "04:47:59.7400000"
    }
  },
  {
    "TextLocation": {
      "Start": 199560,
      "End": 199563
    },
    "TimeRange": {
      "StartTime": "04:47:59.7400000",
      "EndTime": "04:48:00.1600000"
    }
  },
  {
    "TextLocation": {
      "Start": 199565,
      "End": 199567
    },
    "TimeRange": {
      "StartTime": "04:48:00.2500000",
      "EndTime": "04:48:00.4900000"
    }
  },
  {
    "TextLocation": {
      "Start": 199568,
      "End": 199572
    },
    "TimeRange": {
      "StartTime": "04:48:00.4900000",
      "EndTime": "04:48:00.7599999"
    }
  },
  {
    "TextLocation": {
      "Start": 199573,
      "End": 199576
    },
    "TimeRange": {
      "StartTime": "04:48:00.7599999",
      "EndTime": "04:48:00.9700000"
    }
  },
  {
    "TextLocation": {
      "Start": 199577,
      "End": 199581
    },
    "TimeRange": {
      "StartTime": "04:48:00.9700000",
      "EndTime": "04:48:01.3300000"
    }
  },
  {
    "TextLocation": {
      "Start": 199582,
      "End": 199586
    },
    "TimeRange": {
      "StartTime": "04:48:01.3300000",
      "EndTime": "04:48:01.6600000"
    }
  },
  {
    "TextLocation": {
      "Start": 199587,
      "End": 199592
    },
    "TimeRange": {
      "StartTime": "04:48:01.6600000",
      "EndTime": "04:48:02.1100000"
    }
  },
  {
    "TextLocation": {
      "Start": 199593,
      "End": 199596
    },
    "TimeRange": {
      "StartTime": "04:48:02.4400000",
      "EndTime": "04:48:02.7400000"
    }
  },
  {
    "TextLocation": {
      "Start": 199597,
      "End": 199598
    },
    "TimeRange": {
      "StartTime": "04:48:02.7400000",
      "EndTime": "04:48:02.8300000"
    }
  },
  {
    "TextLocation": {
      "Start": 199599,
      "End": 199602
    },
    "TimeRange": {
      "StartTime": "04:48:02.8300000",
      "EndTime": "04:48:02.9800000"
    }
  },
  {
    "TextLocation": {
      "Start": 199603,
      "End": 199608
    },
    "TimeRange": {
      "StartTime": "04:48:02.9800000",
      "EndTime": "04:48:03.3700000"
    }
  },
  {
    "TextLocation": {
      "Start": 199611,
      "End": 199612
    },
    "TimeRange": {
      "StartTime": "04:48:04",
      "EndTime": "04:48:04.1500000"
    }
  },
  {
    "TextLocation": {
      "Start": 199613,
      "End": 199616
    },
    "TimeRange": {
      "StartTime": "04:48:04.1500000",
      "EndTime": "04:48:04.2700000"
    }
  },
  {
    "TextLocation": {
      "Start": 199617,
      "End": 199618
    },
    "TimeRange": {
      "StartTime": "04:48:04.2700000",
      "EndTime": "04:48:04.3300000"
    }
  },
  {
    "TextLocation": {
      "Start": 199619,
      "End": 199629
    },
    "TimeRange": {
      "StartTime": "04:48:04.3300000",
      "EndTime": "04:48:04.9600000"
    }
  },
  {
    "TextLocation": {
      "Start": 199630,
      "End": 199633
    },
    "TimeRange": {
      "StartTime": "04:48:05.0800000",
      "EndTime": "04:48:05.1900000"
    }
  },
  {
    "TextLocation": {
      "Start": 199634,
      "End": 199641
    },
    "TimeRange": {
      "StartTime": "04:48:05.2100000",
      "EndTime": "04:48:05.5200000"
    }
  },
  {
    "TextLocation": {
      "Start": 199642,
      "End": 199645
    },
    "TimeRange": {
      "StartTime": "04:48:05.5300000",
      "EndTime": "04:48:05.6800000"
    }
  },
  {
    "TextLocation": {
      "Start": 199646,
      "End": 199649
    },
    "TimeRange": {
      "StartTime": "04:48:05.6800000",
      "EndTime": "04:48:05.7400000"
    }
  },
  {
    "TextLocation": {
      "Start": 199650,
      "End": 199654
    },
    "TimeRange": {
      "StartTime": "04:48:05.7400000",
      "EndTime": "04:48:06.1300000"
    }
  },
  {
    "TextLocation": {
      "Start": 199657,
      "End": 199659
    },
    "TimeRange": {
      "StartTime": "04:48:06.4600000",
      "EndTime": "04:48:06.6100000"
    }
  },
  {
    "TextLocation": {
      "Start": 199660,
      "End": 199666
    },
    "TimeRange": {
      "StartTime": "04:48:06.6100000",
      "EndTime": "04:48:06.9400000"
    }
  },
  {
    "TextLocation": {
      "Start": 199667,
      "End": 199670
    },
    "TimeRange": {
      "StartTime": "04:48:06.9400000",
      "EndTime": "04:48:07.1500000"
    }
  },
  {
    "TextLocation": {
      "Start": 199671,
      "End": 199681
    },
    "TimeRange": {
      "StartTime": "04:48:07.1500000",
      "EndTime": "04:48:07.7800000"
    }
  },
  {
    "TextLocation": {
      "Start": 199682,
      "End": 199684
    },
    "TimeRange": {
      "StartTime": "04:48:07.7800000",
      "EndTime": "04:48:07.8700000"
    }
  },
  {
    "TextLocation": {
      "Start": 199685,
      "End": 199688
    },
    "TimeRange": {
      "StartTime": "04:48:07.8700000",
      "EndTime": "04:48:07.9600000"
    }
  },
  {
    "TextLocation": {
      "Start": 199689,
      "End": 199693
    },
    "TimeRange": {
      "StartTime": "04:48:07.9600000",
      "EndTime": "04:48:08.2900000"
    }
  },
  {
    "TextLocation": {
      "Start": 199695,
      "End": 199698
    },
    "TimeRange": {
      "StartTime": "04:48:08.2900000",
      "EndTime": "04:48:08.4100000"
    }
  },
  {
    "TextLocation": {
      "Start": 199699,
      "End": 199701
    },
    "TimeRange": {
      "StartTime": "04:48:08.4100000",
      "EndTime": "04:48:08.4700000"
    }
  },
  {
    "TextLocation": {
      "Start": 199702,
      "End": 199705
    },
    "TimeRange": {
      "StartTime": "04:48:08.4700000",
      "EndTime": "04:48:08.5600000"
    }
  },
  {
    "TextLocation": {
      "Start": 199706,
      "End": 199715
    },
    "TimeRange": {
      "StartTime": "04:48:08.5600000",
      "EndTime": "04:48:08.8900000"
    }
  },
  {
    "TextLocation": {
      "Start": 199716,
      "End": 199720
    },
    "TimeRange": {
      "StartTime": "04:48:09.0400000",
      "EndTime": "04:48:09.3000000"
    }
  },
  {
    "TextLocation": {
      "Start": 199721,
      "End": 199728
    },
    "TimeRange": {
      "StartTime": "04:48:09.3100000",
      "EndTime": "04:48:09.7800000"
    }
  },
  {
    "TextLocation": {
      "Start": 199730,
      "End": 199737
    },
    "TimeRange": {
      "StartTime": "04:48:09.8100000",
      "EndTime": "04:48:10.5000000"
    }
  },
  {
    "TextLocation": {
      "Start": 199738,
      "End": 199742
    },
    "TimeRange": {
      "StartTime": "04:48:10.9900000",
      "EndTime": "04:48:11.2800000"
    }
  },
  {
    "TextLocation": {
      "Start": 199743,
      "End": 199747
    },
    "TimeRange": {
      "StartTime": "04:48:11.2900000",
      "EndTime": "04:48:11.7400000"
    }
  },
  {
    "TextLocation": {
      "Start": 199750,
      "End": 199752
    },
    "TimeRange": {
      "StartTime": "04:48:11.7700000",
      "EndTime": "04:48:11.9500000"
    }
  },
  {
    "TextLocation": {
      "Start": 199753,
      "End": 199756
    },
    "TimeRange": {
      "StartTime": "04:48:11.9500000",
      "EndTime": "04:48:12.1600000"
    }
  },
  {
    "TextLocation": {
      "Start": 199757,
      "End": 199764
    },
    "TimeRange": {
      "StartTime": "04:48:12.1600000",
      "EndTime": "04:48:12.4000000"
    }
  },
  {
    "TextLocation": {
      "Start": 199765,
      "End": 199768
    },
    "TimeRange": {
      "StartTime": "04:48:12.4000000",
      "EndTime": "04:48:12.4900000"
    }
  },
  {
    "TextLocation": {
      "Start": 199769,
      "End": 199773
    },
    "TimeRange": {
      "StartTime": "04:48:12.4900000",
      "EndTime": "04:48:13.0900000"
    }
  },
  {
    "TextLocation": {
      "Start": 199775,
      "End": 199779
    },
    "TimeRange": {
      "StartTime": "04:48:13.8700000",
      "EndTime": "04:48:14.2000000"
    }
  },
  {
    "TextLocation": {
      "Start": 199780,
      "End": 199782
    },
    "TimeRange": {
      "StartTime": "04:48:14.2000000",
      "EndTime": "04:48:14.3500000"
    }
  },
  {
    "TextLocation": {
      "Start": 199783,
      "End": 199786
    },
    "TimeRange": {
      "StartTime": "04:48:14.3500000",
      "EndTime": "04:48:14.4700000"
    }
  },
  {
    "TextLocation": {
      "Start": 199787,
      "End": 199791
    },
    "TimeRange": {
      "StartTime": "04:48:14.4700000",
      "EndTime": "04:48:15.1000000"
    }
  },
  {
    "TextLocation": {
      "Start": 199793,
      "End": 199796
    },
    "TimeRange": {
      "StartTime": "04:48:15.3700000",
      "EndTime": "04:48:16.3300000"
    }
  },
  {
    "TextLocation": {
      "Start": 199797,
      "End": 199800
    },
    "TimeRange": {
      "StartTime": "04:48:17.4700000",
      "EndTime": "04:48:17.5600000"
    }
  },
  {
    "TextLocation": {
      "Start": 199801,
      "End": 199805
    },
    "TimeRange": {
      "StartTime": "04:48:17.5600000",
      "EndTime": "04:48:18.2500000"
    }
  },
  {
    "TextLocation": {
      "Start": 199806,
      "End": 199814
    },
    "TimeRange": {
      "StartTime": "04:48:18.2500000",
      "EndTime": "04:48:18.6699999"
    }
  },
  {
    "TextLocation": {
      "Start": 199815,
      "End": 199816
    },
    "TimeRange": {
      "StartTime": "04:48:18.6699999",
      "EndTime": "04:48:18.7300000"
    }
  },
  {
    "TextLocation": {
      "Start": 199817,
      "End": 199824
    },
    "TimeRange": {
      "StartTime": "04:48:18.7300000",
      "EndTime": "04:48:19.4199999"
    }
  },
  {
    "TextLocation": {
      "Start": 199827,
      "End": 199830
    },
    "TimeRange": {
      "StartTime": "04:48:19.6300000",
      "EndTime": "04:48:19.8700000"
    }
  },
  {
    "TextLocation": {
      "Start": 199831,
      "End": 199835
    },
    "TimeRange": {
      "StartTime": "04:48:19.8700000",
      "EndTime": "04:48:20.0200000"
    }
  },
  {
    "TextLocation": {
      "Start": 199836,
      "End": 199840
    },
    "TimeRange": {
      "StartTime": "04:48:20.0200000",
      "EndTime": "04:48:20.2000000"
    }
  },
  {
    "TextLocation": {
      "Start": 199841,
      "End": 199849
    },
    "TimeRange": {
      "StartTime": "04:48:20.2000000",
      "EndTime": "04:48:20.5900000"
    }
  },
  {
    "TextLocation": {
      "Start": 199850,
      "End": 199853
    },
    "TimeRange": {
      "StartTime": "04:48:20.5900000",
      "EndTime": "04:48:20.6800000"
    }
  },
  {
    "TextLocation": {
      "Start": 199854,
      "End": 199861
    },
    "TimeRange": {
      "StartTime": "04:48:20.6800000",
      "EndTime": "04:48:21.2800000"
    }
  },
  {
    "TextLocation": {
      "Start": 199863,
      "End": 199866
    },
    "TimeRange": {
      "StartTime": "04:48:22",
      "EndTime": "04:48:22.1800000"
    }
  },
  {
    "TextLocation": {
      "Start": 199867,
      "End": 199876
    },
    "TimeRange": {
      "StartTime": "04:48:22.1800000",
      "EndTime": "04:48:22.6300000"
    }
  },
  {
    "TextLocation": {
      "Start": 199877,
      "End": 199880
    },
    "TimeRange": {
      "StartTime": "04:48:22.6300000",
      "EndTime": "04:48:22.7300000"
    }
  },
  {
    "TextLocation": {
      "Start": 199881,
      "End": 199885
    },
    "TimeRange": {
      "StartTime": "04:48:22.7300000",
      "EndTime": "04:48:22.8700000"
    }
  },
  {
    "TextLocation": {
      "Start": 199886,
      "End": 199894
    },
    "TimeRange": {
      "StartTime": "04:48:22.8700000",
      "EndTime": "04:48:23.2599999"
    }
  },
  {
    "TextLocation": {
      "Start": 199895,
      "End": 199897
    },
    "TimeRange": {
      "StartTime": "04:48:23.2599999",
      "EndTime": "04:48:23.3500000"
    }
  },
  {
    "TextLocation": {
      "Start": 199898,
      "End": 199902
    },
    "TimeRange": {
      "StartTime": "04:48:23.3500000",
      "EndTime": "04:48:23.5900000"
    }
  },
  {
    "TextLocation": {
      "Start": 199903,
      "End": 199905
    },
    "TimeRange": {
      "StartTime": "04:48:23.5900000",
      "EndTime": "04:48:24.0700000"
    }
  },
  {
    "TextLocation": {
      "Start": 199906,
      "End": 199909
    },
    "TimeRange": {
      "StartTime": "04:48:24.3100000",
      "EndTime": "04:48:24.5800000"
    }
  },
  {
    "TextLocation": {
      "Start": 199910,
      "End": 199918
    },
    "TimeRange": {
      "StartTime": "04:48:24.5800000",
      "EndTime": "04:48:25.0900000"
    }
  },
  {
    "TextLocation": {
      "Start": 199919,
      "End": 199923
    },
    "TimeRange": {
      "StartTime": "04:48:25.0900000",
      "EndTime": "04:48:25.5700000"
    }
  },
  {
    "TextLocation": {
      "Start": 199924,
      "End": 199925
    },
    "TimeRange": {
      "StartTime": "04:48:26.0500000",
      "EndTime": "04:48:26.2300000"
    }
  },
  {
    "TextLocation": {
      "Start": 199926,
      "End": 199932
    },
    "TimeRange": {
      "StartTime": "04:48:26.2300000",
      "EndTime": "04:48:26.9199999"
    }
  },
  {
    "TextLocation": {
      "Start": 199933,
      "End": 199935
    },
    "TimeRange": {
      "StartTime": "04:48:26.9199999",
      "EndTime": "04:48:27.5500000"
    }
  },
  {
    "TextLocation": {
      "Start": 199936,
      "End": 199940
    },
    "TimeRange": {
      "StartTime": "04:48:28.0900000",
      "EndTime": "04:48:28.4199999"
    }
  },
  {
    "TextLocation": {
      "Start": 199941,
      "End": 199949
    },
    "TimeRange": {
      "StartTime": "04:48:28.4199999",
      "EndTime": "04:48:29.0200000"
    }
  },
  {
    "TextLocation": {
      "Start": 199950,
      "End": 199958
    },
    "TimeRange": {
      "StartTime": "04:48:29.0200000",
      "EndTime": "04:48:29.5300000"
    }
  },
  {
    "TextLocation": {
      "Start": 199959,
      "End": 199963
    },
    "TimeRange": {
      "StartTime": "04:48:29.5300000",
      "EndTime": "04:48:29.6800000"
    }
  },
  {
    "TextLocation": {
      "Start": 199964,
      "End": 199970
    },
    "TimeRange": {
      "StartTime": "04:48:29.6800000",
      "EndTime": "04:48:29.9199999"
    }
  },
  {
    "TextLocation": {
      "Start": 199971,
      "End": 199974
    },
    "TimeRange": {
      "StartTime": "04:48:29.9199999",
      "EndTime": "04:48:30.1900000"
    }
  },
  {
    "TextLocation": {
      "Start": 199975,
      "End": 199979
    },
    "TimeRange": {
      "StartTime": "04:48:30.1900000",
      "EndTime": "04:48:30.3700000"
    }
  },
  {
    "TextLocation": {
      "Start": 199980,
      "End": 199984
    },
    "TimeRange": {
      "StartTime": "04:48:30.3700000",
      "EndTime": "04:48:30.5500000"
    }
  },
  {
    "TextLocation": {
      "Start": 199985,
      "End": 199993
    },
    "TimeRange": {
      "StartTime": "04:48:31.0600000",
      "EndTime": "04:48:31.7500000"
    }
  },
  {
    "TextLocation": {
      "Start": 199994,
      "End": 199997
    },
    "TimeRange": {
      "StartTime": "04:48:32.2900000",
      "EndTime": "04:48:32.4400000"
    }
  },
  {
    "TextLocation": {
      "Start": 199998,
      "End": 200005
    },
    "TimeRange": {
      "StartTime": "04:48:32.4400000",
      "EndTime": "04:48:32.9199999"
    }
  },
  {
    "TextLocation": {
      "Start": 200006,
      "End": 200009
    },
    "TimeRange": {
      "StartTime": "04:48:32.9199999",
      "EndTime": "04:48:33.1600000"
    }
  },
  {
    "TextLocation": {
      "Start": 200010,
      "End": 200014
    },
    "TimeRange": {
      "StartTime": "04:48:33.1600000",
      "EndTime": "04:48:33.3700000"
    }
  },
  {
    "TextLocation": {
      "Start": 200015,
      "End": 200018
    },
    "TimeRange": {
      "StartTime": "04:48:33.3700000",
      "EndTime": "04:48:33.4600000"
    }
  },
  {
    "TextLocation": {
      "Start": 200019,
      "End": 200023
    },
    "TimeRange": {
      "StartTime": "04:48:33.4600000",
      "EndTime": "04:48:33.8800000"
    }
  },
  {
    "TextLocation": {
      "Start": 200024,
      "End": 200028
    },
    "TimeRange": {
      "StartTime": "04:48:33.8800000",
      "EndTime": "04:48:34.2400000"
    }
  },
  {
    "TextLocation": {
      "Start": 200029,
      "End": 200031
    },
    "TimeRange": {
      "StartTime": "04:48:34.2400000",
      "EndTime": "04:48:34.4800000"
    }
  },
  {
    "TextLocation": {
      "Start": 200032,
      "End": 200039
    },
    "TimeRange": {
      "StartTime": "04:48:34.4800000",
      "EndTime": "04:48:35.0800000"
    }
  },
  {
    "TextLocation": {
      "Start": 200041,
      "End": 200043
    },
    "TimeRange": {
      "StartTime": "04:48:35.6200000",
      "EndTime": "04:48:35.7400000"
    }
  },
  {
    "TextLocation": {
      "Start": 200044,
      "End": 200050
    },
    "TimeRange": {
      "StartTime": "04:48:35.7400000",
      "EndTime": "04:48:36.1000000"
    }
  },
  {
    "TextLocation": {
      "Start": 200051,
      "End": 200052
    },
    "TimeRange": {
      "StartTime": "04:48:36.1000000",
      "EndTime": "04:48:36.1600000"
    }
  },
  {
    "TextLocation": {
      "Start": 200053,
      "End": 200061
    },
    "TimeRange": {
      "StartTime": "04:48:36.1600000",
      "EndTime": "04:48:36.8800000"
    }
  },
  {
    "TextLocation": {
      "Start": 200064,
      "End": 200067
    },
    "TimeRange": {
      "StartTime": "04:48:37.2400000",
      "EndTime": "04:48:37.6600000"
    }
  },
  {
    "TextLocation": {
      "Start": 200068,
      "End": 200070
    },
    "TimeRange": {
      "StartTime": "04:48:37.6600000",
      "EndTime": "04:48:37.8100000"
    }
  },
  {
    "TextLocation": {
      "Start": 200071,
      "End": 200074
    },
    "TimeRange": {
      "StartTime": "04:48:37.8100000",
      "EndTime": "04:48:37.9600000"
    }
  },
  {
    "TextLocation": {
      "Start": 200075,
      "End": 200077
    },
    "TimeRange": {
      "StartTime": "04:48:37.9600000",
      "EndTime": "04:48:38.0500000"
    }
  },
  {
    "TextLocation": {
      "Start": 200078,
      "End": 200080
    },
    "TimeRange": {
      "StartTime": "04:48:38.0500000",
      "EndTime": "04:48:38.2599999"
    }
  },
  {
    "TextLocation": {
      "Start": 200081,
      "End": 200084
    },
    "TimeRange": {
      "StartTime": "04:48:38.2599999",
      "EndTime": "04:48:38.3800000"
    }
  },
  {
    "TextLocation": {
      "Start": 200085,
      "End": 200090
    },
    "TimeRange": {
      "StartTime": "04:48:38.3800000",
      "EndTime": "04:48:38.6800000"
    }
  },
  {
    "TextLocation": {
      "Start": 200091,
      "End": 200095
    },
    "TimeRange": {
      "StartTime": "04:48:38.6800000",
      "EndTime": "04:48:39.2200000"
    }
  },
  {
    "TextLocation": {
      "Start": 200097,
      "End": 200101
    },
    "TimeRange": {
      "StartTime": "04:48:39.2200000",
      "EndTime": "04:48:39.4600000"
    }
  },
  {
    "TextLocation": {
      "Start": 200102,
      "End": 200105
    },
    "TimeRange": {
      "StartTime": "04:48:39.4600000",
      "EndTime": "04:48:39.5200000"
    }
  },
  {
    "TextLocation": {
      "Start": 200106,
      "End": 200110
    },
    "TimeRange": {
      "StartTime": "04:48:39.5200000",
      "EndTime": "04:48:39.8200000"
    }
  },
  {
    "TextLocation": {
      "Start": 200111,
      "End": 200115
    },
    "TimeRange": {
      "StartTime": "04:48:39.8500000",
      "EndTime": "04:48:40.1200000"
    }
  },
  {
    "TextLocation": {
      "Start": 200116,
      "End": 200121
    },
    "TimeRange": {
      "StartTime": "04:48:40.1200000",
      "EndTime": "04:48:40.6500000"
    }
  },
  {
    "TextLocation": {
      "Start": 200124,
      "End": 200127
    },
    "TimeRange": {
      "StartTime": "04:48:40.6600000",
      "EndTime": "04:48:40.8700000"
    }
  },
  {
    "TextLocation": {
      "Start": 200128,
      "End": 200131
    },
    "TimeRange": {
      "StartTime": "04:48:40.8700000",
      "EndTime": "04:48:41.2000000"
    }
  },
  {
    "TextLocation": {
      "Start": 200132,
      "End": 200137
    },
    "TimeRange": {
      "StartTime": "04:48:41.5900000",
      "EndTime": "04:48:41.9500000"
    }
  },
  {
    "TextLocation": {
      "Start": 200138,
      "End": 200141
    },
    "TimeRange": {
      "StartTime": "04:48:41.9500000",
      "EndTime": "04:48:42.1000000"
    }
  },
  {
    "TextLocation": {
      "Start": 200142,
      "End": 200145
    },
    "TimeRange": {
      "StartTime": "04:48:42.1000000",
      "EndTime": "04:48:42.2500000"
    }
  },
  {
    "TextLocation": {
      "Start": 200146,
      "End": 200151
    },
    "TimeRange": {
      "StartTime": "04:48:42.2500000",
      "EndTime": "04:48:42.6100000"
    }
  },
  {
    "TextLocation": {
      "Start": 200152,
      "End": 200155
    },
    "TimeRange": {
      "StartTime": "04:48:42.6100000",
      "EndTime": "04:48:42.7300000"
    }
  },
  {
    "TextLocation": {
      "Start": 200156,
      "End": 200158
    },
    "TimeRange": {
      "StartTime": "04:48:42.7300000",
      "EndTime": "04:48:42.7900000"
    }
  },
  {
    "TextLocation": {
      "Start": 200159,
      "End": 200161
    },
    "TimeRange": {
      "StartTime": "04:48:42.7900000",
      "EndTime": "04:48:43.0300000"
    }
  },
  {
    "TextLocation": {
      "Start": 200162,
      "End": 200166
    },
    "TimeRange": {
      "StartTime": "04:48:43.0300000",
      "EndTime": "04:48:43.3000000"
    }
  },
  {
    "TextLocation": {
      "Start": 200167,
      "End": 200174
    },
    "TimeRange": {
      "StartTime": "04:48:43.3000000",
      "EndTime": "04:48:43.6000000"
    }
  },
  {
    "TextLocation": {
      "Start": 200175,
      "End": 200177
    },
    "TimeRange": {
      "StartTime": "04:48:43.6000000",
      "EndTime": "04:48:43.8100000"
    }
  },
  {
    "TextLocation": {
      "Start": 200178,
      "End": 200183
    },
    "TimeRange": {
      "StartTime": "04:48:43.8100000",
      "EndTime": "04:48:44.4100000"
    }
  },
  {
    "TextLocation": {
      "Start": 200186,
      "End": 200188
    },
    "TimeRange": {
      "StartTime": "04:48:45.2500000",
      "EndTime": "04:48:45.4900000"
    }
  },
  {
    "TextLocation": {
      "Start": 200189,
      "End": 200191
    },
    "TimeRange": {
      "StartTime": "04:48:45.4900000",
      "EndTime": "04:48:45.6100000"
    }
  },
  {
    "TextLocation": {
      "Start": 200192,
      "End": 200196
    },
    "TimeRange": {
      "StartTime": "04:48:45.6100000",
      "EndTime": "04:48:45.7599999"
    }
  },
  {
    "TextLocation": {
      "Start": 200197,
      "End": 200202
    },
    "TimeRange": {
      "StartTime": "04:48:45.7599999",
      "EndTime": "04:48:46"
    }
  },
  {
    "TextLocation": {
      "Start": 200203,
      "End": 200205
    },
    "TimeRange": {
      "StartTime": "04:48:46",
      "EndTime": "04:48:46.0900000"
    }
  },
  {
    "TextLocation": {
      "Start": 200206,
      "End": 200210
    },
    "TimeRange": {
      "StartTime": "04:48:46.0900000",
      "EndTime": "04:48:46.4800000"
    }
  },
  {
    "TextLocation": {
      "Start": 200212,
      "End": 200215
    },
    "TimeRange": {
      "StartTime": "04:48:46.4800000",
      "EndTime": "04:48:46.6300000"
    }
  },
  {
    "TextLocation": {
      "Start": 200216,
      "End": 200219
    },
    "TimeRange": {
      "StartTime": "04:48:46.6300000",
      "EndTime": "04:48:46.7800000"
    }
  },
  {
    "TextLocation": {
      "Start": 200220,
      "End": 200225
    },
    "TimeRange": {
      "StartTime": "04:48:46.7800000",
      "EndTime": "04:48:46.9900000"
    }
  },
  {
    "TextLocation": {
      "Start": 200226,
      "End": 200236
    },
    "TimeRange": {
      "StartTime": "04:48:46.9900000",
      "EndTime": "04:48:47.5300000"
    }
  },
  {
    "TextLocation": {
      "Start": 200237,
      "End": 200239
    },
    "TimeRange": {
      "StartTime": "04:48:47.5300000",
      "EndTime": "04:48:47.6500000"
    }
  },
  {
    "TextLocation": {
      "Start": 200240,
      "End": 200243
    },
    "TimeRange": {
      "StartTime": "04:48:47.6500000",
      "EndTime": "04:48:47.7100000"
    }
  },
  {
    "TextLocation": {
      "Start": 200244,
      "End": 200256
    },
    "TimeRange": {
      "StartTime": "04:48:47.7100000",
      "EndTime": "04:48:48.3400000"
    }
  },
  {
    "TextLocation": {
      "Start": 200257,
      "End": 200263
    },
    "TimeRange": {
      "StartTime": "04:48:48.3400000",
      "EndTime": "04:48:48.8200000"
    }
  },
  {
    "TextLocation": {
      "Start": 200264,
      "End": 200268
    },
    "TimeRange": {
      "StartTime": "04:48:48.8200000",
      "EndTime": "04:48:49.0300000"
    }
  },
  {
    "TextLocation": {
      "Start": 200269,
      "End": 200273
    },
    "TimeRange": {
      "StartTime": "04:48:49.0300000",
      "EndTime": "04:48:49.2700000"
    }
  },
  {
    "TextLocation": {
      "Start": 200274,
      "End": 200278
    },
    "TimeRange": {
      "StartTime": "04:48:49.2700000",
      "EndTime": "04:48:49.3600000"
    }
  },
  {
    "TextLocation": {
      "Start": 200279,
      "End": 200284
    },
    "TimeRange": {
      "StartTime": "04:48:49.3600000",
      "EndTime": "04:48:49.6900000"
    }
  },
  {
    "TextLocation": {
      "Start": 200285,
      "End": 200291
    },
    "TimeRange": {
      "StartTime": "04:48:49.6900000",
      "EndTime": "04:48:50.3200000"
    }
  },
  {
    "TextLocation": {
      "Start": 200294,
      "End": 200297
    },
    "TimeRange": {
      "StartTime": "04:48:50.5600000",
      "EndTime": "04:48:50.8900000"
    }
  },
  {
    "TextLocation": {
      "Start": 200298,
      "End": 200300
    },
    "TimeRange": {
      "StartTime": "04:48:50.8900000",
      "EndTime": "04:48:51.1000000"
    }
  },
  {
    "TextLocation": {
      "Start": 200301,
      "End": 200305
    },
    "TimeRange": {
      "StartTime": "04:48:51.1000000",
      "EndTime": "04:48:51.2500000"
    }
  },
  {
    "TextLocation": {
      "Start": 200306,
      "End": 200315
    },
    "TimeRange": {
      "StartTime": "04:48:51.2500000",
      "EndTime": "04:48:51.9700000"
    }
  },
  {
    "TextLocation": {
      "Start": 200317,
      "End": 200326
    },
    "TimeRange": {
      "StartTime": "04:48:51.9700000",
      "EndTime": "04:48:52.4800000"
    }
  },
  {
    "TextLocation": {
      "Start": 200327,
      "End": 200334
    },
    "TimeRange": {
      "StartTime": "04:48:52.4800000",
      "EndTime": "04:48:52.9900000"
    }
  },
  {
    "TextLocation": {
      "Start": 200335,
      "End": 200339
    },
    "TimeRange": {
      "StartTime": "04:48:52.9900000",
      "EndTime": "04:48:53.2900000"
    }
  },
  {
    "TextLocation": {
      "Start": 200340,
      "End": 200348
    },
    "TimeRange": {
      "StartTime": "04:48:53.2900000",
      "EndTime": "04:48:53.7400000"
    }
  },
  {
    "TextLocation": {
      "Start": 200349,
      "End": 200353
    },
    "TimeRange": {
      "StartTime": "04:48:53.7400000",
      "EndTime": "04:48:53.8900000"
    }
  },
  {
    "TextLocation": {
      "Start": 200354,
      "End": 200356
    },
    "TimeRange": {
      "StartTime": "04:48:53.8900000",
      "EndTime": "04:48:54.1300000"
    }
  },
  {
    "TextLocation": {
      "Start": 200357,
      "End": 200361
    },
    "TimeRange": {
      "StartTime": "04:48:54.1300000",
      "EndTime": "04:48:54.6699999"
    }
  },
  {
    "TextLocation": {
      "Start": 200364,
      "End": 200366
    },
    "TimeRange": {
      "StartTime": "04:48:54.8800000",
      "EndTime": "04:48:55.0900000"
    }
  },
  {
    "TextLocation": {
      "Start": 200367,
      "End": 200373
    },
    "TimeRange": {
      "StartTime": "04:48:55.0900000",
      "EndTime": "04:48:55.3000000"
    }
  },
  {
    "TextLocation": {
      "Start": 200374,
      "End": 200378
    },
    "TimeRange": {
      "StartTime": "04:48:55.3000000",
      "EndTime": "04:48:55.6200000"
    }
  },
  {
    "TextLocation": {
      "Start": 200380,
      "End": 200385
    },
    "TimeRange": {
      "StartTime": "04:48:55.6300000",
      "EndTime": "04:48:55.7500000"
    }
  },
  {
    "TextLocation": {
      "Start": 200386,
      "End": 200389
    },
    "TimeRange": {
      "StartTime": "04:48:55.7500000",
      "EndTime": "04:48:55.8400000"
    }
  },
  {
    "TextLocation": {
      "Start": 200390,
      "End": 200394
    },
    "TimeRange": {
      "StartTime": "04:48:55.8400000",
      "EndTime": "04:48:55.9900000"
    }
  },
  {
    "TextLocation": {
      "Start": 200395,
      "End": 200396
    },
    "TimeRange": {
      "StartTime": "04:48:55.9900000",
      "EndTime": "04:48:56.0800000"
    }
  },
  {
    "TextLocation": {
      "Start": 200397,
      "End": 200403
    },
    "TimeRange": {
      "StartTime": "04:48:56.0800000",
      "EndTime": "04:48:56.4100000"
    }
  },
  {
    "TextLocation": {
      "Start": 200404,
      "End": 200406
    },
    "TimeRange": {
      "StartTime": "04:48:56.4100000",
      "EndTime": "04:48:56.5300000"
    }
  },
  {
    "TextLocation": {
      "Start": 200407,
      "End": 200415
    },
    "TimeRange": {
      "StartTime": "04:48:56.5300000",
      "EndTime": "04:48:57.0400000"
    }
  },
  {
    "TextLocation": {
      "Start": 200416,
      "End": 200420
    },
    "TimeRange": {
      "StartTime": "04:48:57.0400000",
      "EndTime": "04:48:57.2500000"
    }
  },
  {
    "TextLocation": {
      "Start": 200421,
      "End": 200425
    },
    "TimeRange": {
      "StartTime": "04:48:57.2500000",
      "EndTime": "04:48:57.4300000"
    }
  },
  {
    "TextLocation": {
      "Start": 200426,
      "End": 200430
    },
    "TimeRange": {
      "StartTime": "04:48:57.4300000",
      "EndTime": "04:48:57.7300000"
    }
  },
  {
    "TextLocation": {
      "Start": 200431,
      "End": 200440
    },
    "TimeRange": {
      "StartTime": "04:48:58.4500000",
      "EndTime": "04:48:59.0800000"
    }
  },
  {
    "TextLocation": {
      "Start": 200442,
      "End": 200445
    },
    "TimeRange": {
      "StartTime": "04:48:59.0800000",
      "EndTime": "04:48:59.2900000"
    }
  },
  {
    "TextLocation": {
      "Start": 200446,
      "End": 200448
    },
    "TimeRange": {
      "StartTime": "04:48:59.2900000",
      "EndTime": "04:48:59.4400000"
    }
  },
  {
    "TextLocation": {
      "Start": 200449,
      "End": 200453
    },
    "TimeRange": {
      "StartTime": "04:48:59.4400000",
      "EndTime": "04:48:59.5900000"
    }
  },
  {
    "TextLocation": {
      "Start": 200454,
      "End": 200456
    },
    "TimeRange": {
      "StartTime": "04:48:59.5900000",
      "EndTime": "04:48:59.7100000"
    }
  },
  {
    "TextLocation": {
      "Start": 200457,
      "End": 200459
    },
    "TimeRange": {
      "StartTime": "04:48:59.7100000",
      "EndTime": "04:48:59.9199999"
    }
  },
  {
    "TextLocation": {
      "Start": 200460,
      "End": 200467
    },
    "TimeRange": {
      "StartTime": "04:48:59.9199999",
      "EndTime": "04:49:00.2800000"
    }
  },
  {
    "TextLocation": {
      "Start": 200468,
      "End": 200473
    },
    "TimeRange": {
      "StartTime": "04:49:00.2800000",
      "EndTime": "04:49:00.9100000"
    }
  },
  {
    "TextLocation": {
      "Start": 200474,
      "End": 200478
    },
    "TimeRange": {
      "StartTime": "04:49:01.6900000",
      "EndTime": "04:49:01.9900000"
    }
  },
  {
    "TextLocation": {
      "Start": 200479,
      "End": 200488
    },
    "TimeRange": {
      "StartTime": "04:49:01.9900000",
      "EndTime": "04:49:02.5900000"
    }
  },
  {
    "TextLocation": {
      "Start": 200489,
      "End": 200491
    },
    "TimeRange": {
      "StartTime": "04:49:02.5900000",
      "EndTime": "04:49:02.8900000"
    }
  },
  {
    "TextLocation": {
      "Start": 200492,
      "End": 200496
    },
    "TimeRange": {
      "StartTime": "04:49:02.8900000",
      "EndTime": "04:49:03.3400000"
    }
  },
  {
    "TextLocation": {
      "Start": 200497,
      "End": 200501
    },
    "TimeRange": {
      "StartTime": "04:49:03.7000000",
      "EndTime": "04:49:04"
    }
  },
  {
    "TextLocation": {
      "Start": 200502,
      "End": 200505
    },
    "TimeRange": {
      "StartTime": "04:49:04",
      "EndTime": "04:49:04.1800000"
    }
  },
  {
    "TextLocation": {
      "Start": 200506,
      "End": 200509
    },
    "TimeRange": {
      "StartTime": "04:49:04.1800000",
      "EndTime": "04:49:04.4199999"
    }
  },
  {
    "TextLocation": {
      "Start": 200510,
      "End": 200512
    },
    "TimeRange": {
      "StartTime": "04:49:04.4199999",
      "EndTime": "04:49:04.5099999"
    }
  },
  {
    "TextLocation": {
      "Start": 200513,
      "End": 200516
    },
    "TimeRange": {
      "StartTime": "04:49:04.5099999",
      "EndTime": "04:49:04.6000000"
    }
  },
  {
    "TextLocation": {
      "Start": 200517,
      "End": 200521
    },
    "TimeRange": {
      "StartTime": "04:49:04.6000000",
      "EndTime": "04:49:04.9600000"
    }
  },
  {
    "TextLocation": {
      "Start": 200522,
      "End": 200526
    },
    "TimeRange": {
      "StartTime": "04:49:04.9600000",
      "EndTime": "04:49:05.2900000"
    }
  },
  {
    "TextLocation": {
      "Start": 200527,
      "End": 200529
    },
    "TimeRange": {
      "StartTime": "04:49:05.2900000",
      "EndTime": "04:49:05.5000000"
    }
  },
  {
    "TextLocation": {
      "Start": 200530,
      "End": 200537
    },
    "TimeRange": {
      "StartTime": "04:49:05.5000000",
      "EndTime": "04:49:05.9800000"
    }
  },
  {
    "TextLocation": {
      "Start": 200538,
      "End": 200542
    },
    "TimeRange": {
      "StartTime": "04:49:06.0099999",
      "EndTime": "04:49:06.5500000"
    }
  },
  {
    "TextLocation": {
      "Start": 200543,
      "End": 200547
    },
    "TimeRange": {
      "StartTime": "04:49:07.6900000",
      "EndTime": "04:49:07.8700000"
    }
  },
  {
    "TextLocation": {
      "Start": 200548,
      "End": 200550
    },
    "TimeRange": {
      "StartTime": "04:49:07.8700000",
      "EndTime": "04:49:08.0500000"
    }
  },
  {
    "TextLocation": {
      "Start": 200551,
      "End": 200560
    },
    "TimeRange": {
      "StartTime": "04:49:08.0500000",
      "EndTime": "04:49:08.5300000"
    }
  },
  {
    "TextLocation": {
      "Start": 200561,
      "End": 200563
    },
    "TimeRange": {
      "StartTime": "04:49:08.5300000",
      "EndTime": "04:49:08.7700000"
    }
  },
  {
    "TextLocation": {
      "Start": 200564,
      "End": 200567
    },
    "TimeRange": {
      "StartTime": "04:49:08.7700000",
      "EndTime": "04:49:09.1600000"
    }
  },
  {
    "TextLocation": {
      "Start": 200568,
      "End": 200571
    },
    "TimeRange": {
      "StartTime": "04:49:09.1600000",
      "EndTime": "04:49:09.3100000"
    }
  },
  {
    "TextLocation": {
      "Start": 200572,
      "End": 200578
    },
    "TimeRange": {
      "StartTime": "04:49:09.3100000",
      "EndTime": "04:49:09.6400000"
    }
  },
  {
    "TextLocation": {
      "Start": 200579,
      "End": 200583
    },
    "TimeRange": {
      "StartTime": "04:49:09.6400000",
      "EndTime": "04:49:10.1200000"
    }
  },
  {
    "TextLocation": {
      "Start": 200584,
      "End": 200586
    },
    "TimeRange": {
      "StartTime": "04:49:10.1200000",
      "EndTime": "04:49:10.6000000"
    }
  },
  {
    "TextLocation": {
      "Start": 200587,
      "End": 200589
    },
    "TimeRange": {
      "StartTime": "04:49:12.1000000",
      "EndTime": "04:49:12.2599999"
    }
  },
  {
    "TextLocation": {
      "Start": 200590,
      "End": 200597
    },
    "TimeRange": {
      "StartTime": "04:49:12.3400000",
      "EndTime": "04:49:13"
    }
  },
  {
    "TextLocation": {
      "Start": 200600,
      "End": 200603
    },
    "TimeRange": {
      "StartTime": "04:49:13",
      "EndTime": "04:49:13.2100000"
    }
  },
  {
    "TextLocation": {
      "Start": 200604,
      "End": 200606
    },
    "TimeRange": {
      "StartTime": "04:49:13.2100000",
      "EndTime": "04:49:13.3300000"
    }
  },
  {
    "TextLocation": {
      "Start": 200607,
      "End": 200611
    },
    "TimeRange": {
      "StartTime": "04:49:13.3300000",
      "EndTime": "04:49:13.5099999"
    }
  },
  {
    "TextLocation": {
      "Start": 200612,
      "End": 200614
    },
    "TimeRange": {
      "StartTime": "04:49:13.5099999",
      "EndTime": "04:49:13.6000000"
    }
  },
  {
    "TextLocation": {
      "Start": 200615,
      "End": 200617
    },
    "TimeRange": {
      "StartTime": "04:49:13.6000000",
      "EndTime": "04:49:13.8400000"
    }
  },
  {
    "TextLocation": {
      "Start": 200618,
      "End": 200625
    },
    "TimeRange": {
      "StartTime": "04:49:13.8400000",
      "EndTime": "04:49:14.1699999"
    }
  },
  {
    "TextLocation": {
      "Start": 200626,
      "End": 200630
    },
    "TimeRange": {
      "StartTime": "04:49:14.1699999",
      "EndTime": "04:49:14.4400000"
    }
  },
  {
    "TextLocation": {
      "Start": 200631,
      "End": 200636
    },
    "TimeRange": {
      "StartTime": "04:49:14.4400000",
      "EndTime": "04:49:14.9500000"
    }
  },
  {
    "TextLocation": {
      "Start": 200639,
      "End": 200642
    },
    "TimeRange": {
      "StartTime": "04:49:15.9500000",
      "EndTime": "04:49:16.0400000"
    }
  },
  {
    "TextLocation": {
      "Start": 200643,
      "End": 200649
    },
    "TimeRange": {
      "StartTime": "04:49:16.0400000",
      "EndTime": "04:49:16.4600000"
    }
  },
  {
    "TextLocation": {
      "Start": 200650,
      "End": 200655
    },
    "TimeRange": {
      "StartTime": "04:49:16.4600000",
      "EndTime": "04:49:16.7599999"
    }
  },
  {
    "TextLocation": {
      "Start": 200656,
      "End": 200658
    },
    "TimeRange": {
      "StartTime": "04:49:16.7599999",
      "EndTime": "04:49:16.8800000"
    }
  },
  {
    "TextLocation": {
      "Start": 200659,
      "End": 200663
    },
    "TimeRange": {
      "StartTime": "04:49:16.8800000",
      "EndTime": "04:49:17.1800000"
    }
  },
  {
    "TextLocation": {
      "Start": 200664,
      "End": 200666
    },
    "TimeRange": {
      "StartTime": "04:49:17.1800000",
      "EndTime": "04:49:17.5400000"
    }
  },
  {
    "TextLocation": {
      "Start": 200667,
      "End": 200668
    },
    "TimeRange": {
      "StartTime": "04:49:17.6600000",
      "EndTime": "04:49:17.7800000"
    }
  },
  {
    "TextLocation": {
      "Start": 200669,
      "End": 200673
    },
    "TimeRange": {
      "StartTime": "04:49:17.7800000",
      "EndTime": "04:49:18.0500000"
    }
  },
  {
    "TextLocation": {
      "Start": 200674,
      "End": 200677
    },
    "TimeRange": {
      "StartTime": "04:49:18.0500000",
      "EndTime": "04:49:18.2000000"
    }
  },
  {
    "TextLocation": {
      "Start": 200678,
      "End": 200680
    },
    "TimeRange": {
      "StartTime": "04:49:18.2000000",
      "EndTime": "04:49:18.3200000"
    }
  },
  {
    "TextLocation": {
      "Start": 200681,
      "End": 200684
    },
    "TimeRange": {
      "StartTime": "04:49:18.3200000",
      "EndTime": "04:49:18.3800000"
    }
  },
  {
    "TextLocation": {
      "Start": 200685,
      "End": 200694
    },
    "TimeRange": {
      "StartTime": "04:49:18.3800000",
      "EndTime": "04:49:18.8900000"
    }
  },
  {
    "TextLocation": {
      "Start": 200696,
      "End": 200701
    },
    "TimeRange": {
      "StartTime": "04:49:18.8900000",
      "EndTime": "04:49:19.0400000"
    }
  },
  {
    "TextLocation": {
      "Start": 200702,
      "End": 200705
    },
    "TimeRange": {
      "StartTime": "04:49:19.0400000",
      "EndTime": "04:49:19.2200000"
    }
  },
  {
    "TextLocation": {
      "Start": 200706,
      "End": 200708
    },
    "TimeRange": {
      "StartTime": "04:49:19.2200000",
      "EndTime": "04:49:19.3700000"
    }
  },
  {
    "TextLocation": {
      "Start": 200709,
      "End": 200714
    },
    "TimeRange": {
      "StartTime": "04:49:19.3700000",
      "EndTime": "04:49:19.8200000"
    }
  },
  {
    "TextLocation": {
      "Start": 200715,
      "End": 200719
    },
    "TimeRange": {
      "StartTime": "04:49:19.8200000",
      "EndTime": "04:49:20.3900000"
    }
  },
  {
    "TextLocation": {
      "Start": 200720,
      "End": 200727
    },
    "TimeRange": {
      "StartTime": "04:49:20.3900000",
      "EndTime": "04:49:20.9300000"
    }
  },
  {
    "TextLocation": {
      "Start": 200728,
      "End": 200732
    },
    "TimeRange": {
      "StartTime": "04:49:20.9300000",
      "EndTime": "04:49:21.2300000"
    }
  },
  {
    "TextLocation": {
      "Start": 200733,
      "End": 200738
    },
    "TimeRange": {
      "StartTime": "04:49:21.2300000",
      "EndTime": "04:49:21.5900000"
    }
  },
  {
    "TextLocation": {
      "Start": 200739,
      "End": 200745
    },
    "TimeRange": {
      "StartTime": "04:49:21.5900000",
      "EndTime": "04:49:21.9800000"
    }
  },
  {
    "TextLocation": {
      "Start": 200746,
      "End": 200748
    },
    "TimeRange": {
      "StartTime": "04:49:21.9800000",
      "EndTime": "04:49:22.0800000"
    }
  },
  {
    "TextLocation": {
      "Start": 200749,
      "End": 200751
    },
    "TimeRange": {
      "StartTime": "04:49:22.0800000",
      "EndTime": "04:49:22.1600000"
    }
  },
  {
    "TextLocation": {
      "Start": 200752,
      "End": 200761
    },
    "TimeRange": {
      "StartTime": "04:49:22.1600000",
      "EndTime": "04:49:22.7599999"
    }
  },
  {
    "TextLocation": {
      "Start": 200762,
      "End": 200767
    },
    "TimeRange": {
      "StartTime": "04:49:22.7599999",
      "EndTime": "04:49:23.4800000"
    }
  },
  {
    "TextLocation": {
      "Start": 200770,
      "End": 200776
    },
    "TimeRange": {
      "StartTime": "04:49:24.1699999",
      "EndTime": "04:49:24.3500000"
    }
  },
  {
    "TextLocation": {
      "Start": 200777,
      "End": 200781
    },
    "TimeRange": {
      "StartTime": "04:49:24.3500000",
      "EndTime": "04:49:24.5600000"
    }
  },
  {
    "TextLocation": {
      "Start": 200782,
      "End": 200783
    },
    "TimeRange": {
      "StartTime": "04:49:24.5600000",
      "EndTime": "04:49:24.6500000"
    }
  },
  {
    "TextLocation": {
      "Start": 200784,
      "End": 200790
    },
    "TimeRange": {
      "StartTime": "04:49:24.6500000",
      "EndTime": "04:49:24.8900000"
    }
  },
  {
    "TextLocation": {
      "Start": 200791,
      "End": 200793
    },
    "TimeRange": {
      "StartTime": "04:49:24.8900000",
      "EndTime": "04:49:24.9800000"
    }
  },
  {
    "TextLocation": {
      "Start": 200794,
      "End": 200800
    },
    "TimeRange": {
      "StartTime": "04:49:24.9800000",
      "EndTime": "04:49:25.3100000"
    }
  },
  {
    "TextLocation": {
      "Start": 200801,
      "End": 200805
    },
    "TimeRange": {
      "StartTime": "04:49:25.3100000",
      "EndTime": "04:49:25.6100000"
    }
  },
  {
    "TextLocation": {
      "Start": 200806,
      "End": 200810
    },
    "TimeRange": {
      "StartTime": "04:49:25.6100000",
      "EndTime": "04:49:25.8200000"
    }
  },
  {
    "TextLocation": {
      "Start": 200811,
      "End": 200814
    },
    "TimeRange": {
      "StartTime": "04:49:25.8200000",
      "EndTime": "04:49:26.0600000"
    }
  },
  {
    "TextLocation": {
      "Start": 200815,
      "End": 200818
    },
    "TimeRange": {
      "StartTime": "04:49:26.0600000",
      "EndTime": "04:49:26.3300000"
    }
  },
  {
    "TextLocation": {
      "Start": 200819,
      "End": 200827
    },
    "TimeRange": {
      "StartTime": "04:49:26.3300000",
      "EndTime": "04:49:26.6900000"
    }
  },
  {
    "TextLocation": {
      "Start": 200828,
      "End": 200834
    },
    "TimeRange": {
      "StartTime": "04:49:26.6900000",
      "EndTime": "04:49:27.0800000"
    }
  },
  {
    "TextLocation": {
      "Start": 200837,
      "End": 200840
    },
    "TimeRange": {
      "StartTime": "04:49:27.1100000",
      "EndTime": "04:49:27.3800000"
    }
  },
  {
    "TextLocation": {
      "Start": 200841,
      "End": 200843
    },
    "TimeRange": {
      "StartTime": "04:49:27.3800000",
      "EndTime": "04:49:27.4600000"
    }
  },
  {
    "TextLocation": {
      "Start": 200844,
      "End": 200848
    },
    "TimeRange": {
      "StartTime": "04:49:27.4700000",
      "EndTime": "04:49:27.6200000"
    }
  },
  {
    "TextLocation": {
      "Start": 200850,
      "End": 200851
    },
    "TimeRange": {
      "StartTime": "04:49:27.6200000",
      "EndTime": "04:49:27.6800000"
    }
  },
  {
    "TextLocation": {
      "Start": 200852,
      "End": 200857
    },
    "TimeRange": {
      "StartTime": "04:49:27.6800000",
      "EndTime": "04:49:28.0099999"
    }
  },
  {
    "TextLocation": {
      "Start": 200858,
      "End": 200862
    },
    "TimeRange": {
      "StartTime": "04:49:28.0099999",
      "EndTime": "04:49:28.1900000"
    }
  },
  {
    "TextLocation": {
      "Start": 200863,
      "End": 200866
    },
    "TimeRange": {
      "StartTime": "04:49:28.1900000",
      "EndTime": "04:49:28.4000000"
    }
  },
  {
    "TextLocation": {
      "Start": 200867,
      "End": 200869
    },
    "TimeRange": {
      "StartTime": "04:49:28.4000000",
      "EndTime": "04:49:28.4600000"
    }
  },
  {
    "TextLocation": {
      "Start": 200870,
      "End": 200875
    },
    "TimeRange": {
      "StartTime": "04:49:28.4600000",
      "EndTime": "04:49:28.7300000"
    }
  },
  {
    "TextLocation": {
      "Start": 200876,
      "End": 200883
    },
    "TimeRange": {
      "StartTime": "04:49:28.7300000",
      "EndTime": "04:49:29.0900000"
    }
  },
  {
    "TextLocation": {
      "Start": 200884,
      "End": 200886
    },
    "TimeRange": {
      "StartTime": "04:49:29.0900000",
      "EndTime": "04:49:29.1699999"
    }
  },
  {
    "TextLocation": {
      "Start": 200887,
      "End": 200888
    },
    "TimeRange": {
      "StartTime": "04:49:29.1699999",
      "EndTime": "04:49:29.2100000"
    }
  },
  {
    "TextLocation": {
      "Start": 200889,
      "End": 200894
    },
    "TimeRange": {
      "StartTime": "04:49:29.2100000",
      "EndTime": "04:49:29.4800000"
    }
  },
  {
    "TextLocation": {
      "Start": 200895,
      "End": 200897
    },
    "TimeRange": {
      "StartTime": "04:49:29.4800000",
      "EndTime": "04:49:29.5700000"
    }
  },
  {
    "TextLocation": {
      "Start": 200898,
      "End": 200901
    },
    "TimeRange": {
      "StartTime": "04:49:29.5700000",
      "EndTime": "04:49:29.6600000"
    }
  },
  {
    "TextLocation": {
      "Start": 200902,
      "End": 200908
    },
    "TimeRange": {
      "StartTime": "04:49:29.6600000",
      "EndTime": "04:49:30.2900000"
    }
  },
  {
    "TextLocation": {
      "Start": 200911,
      "End": 200913
    },
    "TimeRange": {
      "StartTime": "04:49:30.9500000",
      "EndTime": "04:49:31.0700000"
    }
  },
  {
    "TextLocation": {
      "Start": 200914,
      "End": 200917
    },
    "TimeRange": {
      "StartTime": "04:49:31.0700000",
      "EndTime": "04:49:31.1900000"
    }
  },
  {
    "TextLocation": {
      "Start": 200918,
      "End": 200921
    },
    "TimeRange": {
      "StartTime": "04:49:31.1900000",
      "EndTime": "04:49:31.4600000"
    }
  },
  {
    "TextLocation": {
      "Start": 200922,
      "End": 200928
    },
    "TimeRange": {
      "StartTime": "04:49:31.4600000",
      "EndTime": "04:49:31.7599999"
    }
  },
  {
    "TextLocation": {
      "Start": 200929,
      "End": 200937
    },
    "TimeRange": {
      "StartTime": "04:49:31.7599999",
      "EndTime": "04:49:32.2700000"
    }
  },
  {
    "TextLocation": {
      "Start": 200938,
      "End": 200940
    },
    "TimeRange": {
      "StartTime": "04:49:32.2700000",
      "EndTime": "04:49:32.5700000"
    }
  },
  {
    "TextLocation": {
      "Start": 200941,
      "End": 200944
    },
    "TimeRange": {
      "StartTime": "04:49:32.5700000",
      "EndTime": "04:49:33.0500000"
    }
  },
  {
    "TextLocation": {
      "Start": 200947,
      "End": 200950
    },
    "TimeRange": {
      "StartTime": "04:49:35.9300000",
      "EndTime": "04:49:36.1100000"
    }
  },
  {
    "TextLocation": {
      "Start": 200951,
      "End": 200956
    },
    "TimeRange": {
      "StartTime": "04:49:36.1100000",
      "EndTime": "04:49:36.3800000"
    }
  },
  {
    "TextLocation": {
      "Start": 200957,
      "End": 200962
    },
    "TimeRange": {
      "StartTime": "04:49:36.3800000",
      "EndTime": "04:49:36.7400000"
    }
  },
  {
    "TextLocation": {
      "Start": 200963,
      "End": 200965
    },
    "TimeRange": {
      "StartTime": "04:49:36.7400000",
      "EndTime": "04:49:36.8300000"
    }
  },
  {
    "TextLocation": {
      "Start": 200966,
      "End": 200973
    },
    "TimeRange": {
      "StartTime": "04:49:36.8300000",
      "EndTime": "04:49:37.3400000"
    }
  },
  {
    "TextLocation": {
      "Start": 200974,
      "End": 200977
    },
    "TimeRange": {
      "StartTime": "04:49:37.3400000",
      "EndTime": "04:49:37.4300000"
    }
  },
  {
    "TextLocation": {
      "Start": 200978,
      "End": 200984
    },
    "TimeRange": {
      "StartTime": "04:49:37.4300000",
      "EndTime": "04:49:38.0600000"
    }
  },
  {
    "TextLocation": {
      "Start": 200987,
      "End": 200990
    },
    "TimeRange": {
      "StartTime": "04:49:38.3000000",
      "EndTime": "04:49:38.4800000"
    }
  },
  {
    "TextLocation": {
      "Start": 200991,
      "End": 200995
    },
    "TimeRange": {
      "StartTime": "04:49:38.4800000",
      "EndTime": "04:49:38.8600000"
    }
  },
  {
    "TextLocation": {
      "Start": 200996,
      "End": 200998
    },
    "TimeRange": {
      "StartTime": "04:49:38.9900000",
      "EndTime": "04:49:39.2300000"
    }
  },
  {
    "TextLocation": {
      "Start": 200999,
      "End": 201001
    },
    "TimeRange": {
      "StartTime": "04:49:39.2300000",
      "EndTime": "04:49:39.5600000"
    }
  },
  {
    "TextLocation": {
      "Start": 201004,
      "End": 201005
    },
    "TimeRange": {
      "StartTime": "04:49:39.6000000",
      "EndTime": "04:49:39.7400000"
    }
  },
  {
    "TextLocation": {
      "Start": 201006,
      "End": 201010
    },
    "TimeRange": {
      "StartTime": "04:49:39.7400000",
      "EndTime": "04:49:39.9199999"
    }
  },
  {
    "TextLocation": {
      "Start": 201011,
      "End": 201013
    },
    "TimeRange": {
      "StartTime": "04:49:39.9600000",
      "EndTime": "04:49:39.9900000"
    }
  },
  {
    "TextLocation": {
      "Start": 201015,
      "End": 201018
    },
    "TimeRange": {
      "StartTime": "04:49:40.2200000",
      "EndTime": "04:49:40.4000000"
    }
  },
  {
    "TextLocation": {
      "Start": 201019,
      "End": 201021
    },
    "TimeRange": {
      "StartTime": "04:49:40.4000000",
      "EndTime": "04:49:40.5400000"
    }
  },
  {
    "TextLocation": {
      "Start": 201022,
      "End": 201024
    },
    "TimeRange": {
      "StartTime": "04:49:40.5500000",
      "EndTime": "04:49:40.8200000"
    }
  },
  {
    "TextLocation": {
      "Start": 201027,
      "End": 201030
    },
    "TimeRange": {
      "StartTime": "04:49:41.6000000",
      "EndTime": "04:49:41.7200000"
    }
  },
  {
    "TextLocation": {
      "Start": 201031,
      "End": 201033
    },
    "TimeRange": {
      "StartTime": "04:49:41.7200000",
      "EndTime": "04:49:41.8400000"
    }
  },
  {
    "TextLocation": {
      "Start": 201034,
      "End": 201042
    },
    "TimeRange": {
      "StartTime": "04:49:41.8400000",
      "EndTime": "04:49:42.1100000"
    }
  },
  {
    "TextLocation": {
      "Start": 201043,
      "End": 201046
    },
    "TimeRange": {
      "StartTime": "04:49:42.1100000",
      "EndTime": "04:49:42.2300000"
    }
  },
  {
    "TextLocation": {
      "Start": 201047,
      "End": 201049
    },
    "TimeRange": {
      "StartTime": "04:49:42.2300000",
      "EndTime": "04:49:42.2900000"
    }
  },
  {
    "TextLocation": {
      "Start": 201050,
      "End": 201058
    },
    "TimeRange": {
      "StartTime": "04:49:42.2900000",
      "EndTime": "04:49:42.8100000"
    }
  },
  {
    "TextLocation": {
      "Start": 201061,
      "End": 201065
    },
    "TimeRange": {
      "StartTime": "04:49:42.8100000",
      "EndTime": "04:49:42.9700000"
    }
  },
  {
    "TextLocation": {
      "Start": 201066,
      "End": 201073
    },
    "TimeRange": {
      "StartTime": "04:49:42.9800000",
      "EndTime": "04:49:43.4199999"
    }
  },
  {
    "TextLocation": {
      "Start": 201076,
      "End": 201080
    },
    "TimeRange": {
      "StartTime": "04:49:43.4600000",
      "EndTime": "04:49:43.8200000"
    }
  },
  {
    "TextLocation": {
      "Start": 201081,
      "End": 201085
    },
    "TimeRange": {
      "StartTime": "04:49:43.8200000",
      "EndTime": "04:49:44.0300000"
    }
  },
  {
    "TextLocation": {
      "Start": 201086,
      "End": 201087
    },
    "TimeRange": {
      "StartTime": "04:49:44.0300000",
      "EndTime": "04:49:44.1200000"
    }
  },
  {
    "TextLocation": {
      "Start": 201088,
      "End": 201093
    },
    "TimeRange": {
      "StartTime": "04:49:44.1200000",
      "EndTime": "04:49:44.5400000"
    }
  },
  {
    "TextLocation": {
      "Start": 201094,
      "End": 201100
    },
    "TimeRange": {
      "StartTime": "04:49:44.5400000",
      "EndTime": "04:49:44.8700000"
    }
  },
  {
    "TextLocation": {
      "Start": 201101,
      "End": 201108
    },
    "TimeRange": {
      "StartTime": "04:49:44.8700000",
      "EndTime": "04:49:45.3200000"
    }
  },
  {
    "TextLocation": {
      "Start": 201109,
      "End": 201112
    },
    "TimeRange": {
      "StartTime": "04:49:45.3200000",
      "EndTime": "04:49:45.4700000"
    }
  },
  {
    "TextLocation": {
      "Start": 201113,
      "End": 201120
    },
    "TimeRange": {
      "StartTime": "04:49:45.4700000",
      "EndTime": "04:49:45.8600000"
    }
  },
  {
    "TextLocation": {
      "Start": 201121,
      "End": 201123
    },
    "TimeRange": {
      "StartTime": "04:49:45.8600000",
      "EndTime": "04:49:45.9500000"
    }
  },
  {
    "TextLocation": {
      "Start": 201124,
      "End": 201126
    },
    "TimeRange": {
      "StartTime": "04:49:45.9500000",
      "EndTime": "04:49:46.1900000"
    }
  },
  {
    "TextLocation": {
      "Start": 201127,
      "End": 201131
    },
    "TimeRange": {
      "StartTime": "04:49:46.1900000",
      "EndTime": "04:49:46.3100000"
    }
  },
  {
    "TextLocation": {
      "Start": 201132,
      "End": 201136
    },
    "TimeRange": {
      "StartTime": "04:49:46.3100000",
      "EndTime": "04:49:46.4900000"
    }
  },
  {
    "TextLocation": {
      "Start": 201137,
      "End": 201141
    },
    "TimeRange": {
      "StartTime": "04:49:46.4900000",
      "EndTime": "04:49:46.8200000"
    }
  },
  {
    "TextLocation": {
      "Start": 201142,
      "End": 201144
    },
    "TimeRange": {
      "StartTime": "04:49:46.8200000",
      "EndTime": "04:49:46.9100000"
    }
  },
  {
    "TextLocation": {
      "Start": 201145,
      "End": 201148
    },
    "TimeRange": {
      "StartTime": "04:49:46.9100000",
      "EndTime": "04:49:47.2400000"
    }
  },
  {
    "TextLocation": {
      "Start": 201151,
      "End": 201154
    },
    "TimeRange": {
      "StartTime": "04:49:47.9000000",
      "EndTime": "04:49:48.2300000"
    }
  },
  {
    "TextLocation": {
      "Start": 201155,
      "End": 201156
    },
    "TimeRange": {
      "StartTime": "04:49:48.2300000",
      "EndTime": "04:49:48.3500000"
    }
  },
  {
    "TextLocation": {
      "Start": 201157,
      "End": 201161
    },
    "TimeRange": {
      "StartTime": "04:49:48.3500000",
      "EndTime": "04:49:48.5300000"
    }
  },
  {
    "TextLocation": {
      "Start": 201162,
      "End": 201164
    },
    "TimeRange": {
      "StartTime": "04:49:48.5300000",
      "EndTime": "04:49:48.6200000"
    }
  },
  {
    "TextLocation": {
      "Start": 201165,
      "End": 201169
    },
    "TimeRange": {
      "StartTime": "04:49:48.6200000",
      "EndTime": "04:49:48.8600000"
    }
  },
  {
    "TextLocation": {
      "Start": 201170,
      "End": 201174
    },
    "TimeRange": {
      "StartTime": "04:49:48.8600000",
      "EndTime": "04:49:49.0700000"
    }
  },
  {
    "TextLocation": {
      "Start": 201175,
      "End": 201177
    },
    "TimeRange": {
      "StartTime": "04:49:49.0700000",
      "EndTime": "04:49:49.3700000"
    }
  },
  {
    "TextLocation": {
      "Start": 201178,
      "End": 201186
    },
    "TimeRange": {
      "StartTime": "04:49:49.3700000",
      "EndTime": "04:49:50.3000000"
    }
  },
  {
    "TextLocation": {
      "Start": 201187,
      "End": 201189
    },
    "TimeRange": {
      "StartTime": "04:49:51.1100000",
      "EndTime": "04:49:51.6200000"
    }
  },
  {
    "TextLocation": {
      "Start": 201190,
      "End": 201191
    },
    "TimeRange": {
      "StartTime": "04:49:51.6200000",
      "EndTime": "04:49:51.7100000"
    }
  },
  {
    "TextLocation": {
      "Start": 201192,
      "End": 201195
    },
    "TimeRange": {
      "StartTime": "04:49:51.7100000",
      "EndTime": "04:49:51.9800000"
    }
  },
  {
    "TextLocation": {
      "Start": 201198,
      "End": 201202
    },
    "TimeRange": {
      "StartTime": "04:49:51.9800000",
      "EndTime": "04:49:52.0700000"
    }
  },
  {
    "TextLocation": {
      "Start": 201203,
      "End": 201207
    },
    "TimeRange": {
      "StartTime": "04:49:52.0700000",
      "EndTime": "04:49:52.1600000"
    }
  },
  {
    "TextLocation": {
      "Start": 201208,
      "End": 201210
    },
    "TimeRange": {
      "StartTime": "04:49:52.1600000",
      "EndTime": "04:49:52.2500000"
    }
  },
  {
    "TextLocation": {
      "Start": 201211,
      "End": 201216
    },
    "TimeRange": {
      "StartTime": "04:49:52.2500000",
      "EndTime": "04:49:52.6100000"
    }
  },
  {
    "TextLocation": {
      "Start": 201217,
      "End": 201219
    },
    "TimeRange": {
      "StartTime": "04:49:52.6100000",
      "EndTime": "04:49:52.7000000"
    }
  },
  {
    "TextLocation": {
      "Start": 201220,
      "End": 201224
    },
    "TimeRange": {
      "StartTime": "04:49:52.7000000",
      "EndTime": "04:49:53.4800000"
    }
  },
  {
    "TextLocation": {
      "Start": 201227,
      "End": 201232
    },
    "TimeRange": {
      "StartTime": "04:49:53.7800000",
      "EndTime": "04:49:54.0800000"
    }
  },
  {
    "TextLocation": {
      "Start": 201233,
      "End": 201240
    },
    "TimeRange": {
      "StartTime": "04:49:54.0800000",
      "EndTime": "04:49:54.3800000"
    }
  },
  {
    "TextLocation": {
      "Start": 201241,
      "End": 201245
    },
    "TimeRange": {
      "StartTime": "04:49:54.8300000",
      "EndTime": "04:49:55.1300000"
    }
  },
  {
    "TextLocation": {
      "Start": 201246,
      "End": 201250
    },
    "TimeRange": {
      "StartTime": "04:49:55.1300000",
      "EndTime": "04:49:55.4900000"
    }
  },
  {
    "TextLocation": {
      "Start": 201251,
      "End": 201253
    },
    "TimeRange": {
      "StartTime": "04:49:55.4900000",
      "EndTime": "04:49:55.6100000"
    }
  },
  {
    "TextLocation": {
      "Start": 201254,
      "End": 201257
    },
    "TimeRange": {
      "StartTime": "04:49:55.6100000",
      "EndTime": "04:49:55.8800000"
    }
  },
  {
    "TextLocation": {
      "Start": 201258,
      "End": 201262
    },
    "TimeRange": {
      "StartTime": "04:49:55.8800000",
      "EndTime": "04:49:56.1500000"
    }
  },
  {
    "TextLocation": {
      "Start": 201265,
      "End": 201266
    },
    "TimeRange": {
      "StartTime": "04:49:56.1500000",
      "EndTime": "04:49:56.2400000"
    }
  },
  {
    "TextLocation": {
      "Start": 201267,
      "End": 201271
    },
    "TimeRange": {
      "StartTime": "04:49:56.2400000",
      "EndTime": "04:49:56.4199999"
    }
  },
  {
    "TextLocation": {
      "Start": 201273,
      "End": 201275
    },
    "TimeRange": {
      "StartTime": "04:49:56.4199999",
      "EndTime": "04:49:56.5400000"
    }
  },
  {
    "TextLocation": {
      "Start": 201276,
      "End": 201280
    },
    "TimeRange": {
      "StartTime": "04:49:56.5400000",
      "EndTime": "04:49:56.7200000"
    }
  },
  {
    "TextLocation": {
      "Start": 201281,
      "End": 201283
    },
    "TimeRange": {
      "StartTime": "04:49:56.7200000",
      "EndTime": "04:49:56.8100000"
    }
  },
  {
    "TextLocation": {
      "Start": 201284,
      "End": 201287
    },
    "TimeRange": {
      "StartTime": "04:49:56.8100000",
      "EndTime": "04:49:57.1100000"
    }
  },
  {
    "TextLocation": {
      "Start": 201288,
      "End": 201293
    },
    "TimeRange": {
      "StartTime": "04:49:57.1400000",
      "EndTime": "04:49:57.4700000"
    }
  },
  {
    "TextLocation": {
      "Start": 201294,
      "End": 201299
    },
    "TimeRange": {
      "StartTime": "04:49:57.8300000",
      "EndTime": "04:49:57.9800000"
    }
  },
  {
    "TextLocation": {
      "Start": 201300,
      "End": 201306
    },
    "TimeRange": {
      "StartTime": "04:49:57.9800000",
      "EndTime": "04:49:58.1900000"
    }
  },
  {
    "TextLocation": {
      "Start": 201307,
      "End": 201311
    },
    "TimeRange": {
      "StartTime": "04:49:58.1900000",
      "EndTime": "04:49:58.5200000"
    }
  },
  {
    "TextLocation": {
      "Start": 201312,
      "End": 201317
    },
    "TimeRange": {
      "StartTime": "04:49:58.5200000",
      "EndTime": "04:49:58.6699999"
    }
  },
  {
    "TextLocation": {
      "Start": 201318,
      "End": 201320
    },
    "TimeRange": {
      "StartTime": "04:49:58.6699999",
      "EndTime": "04:49:58.7900000"
    }
  },
  {
    "TextLocation": {
      "Start": 201321,
      "End": 201325
    },
    "TimeRange": {
      "StartTime": "04:49:58.7900000",
      "EndTime": "04:49:59"
    }
  },
  {
    "TextLocation": {
      "Start": 201326,
      "End": 201328
    },
    "TimeRange": {
      "StartTime": "04:49:59",
      "EndTime": "04:49:59.0600000"
    }
  },
  {
    "TextLocation": {
      "Start": 201329,
      "End": 201335
    },
    "TimeRange": {
      "StartTime": "04:49:59.0600000",
      "EndTime": "04:49:59.4199999"
    }
  },
  {
    "TextLocation": {
      "Start": 201336,
      "End": 201344
    },
    "TimeRange": {
      "StartTime": "04:49:59.4199999",
      "EndTime": "04:50:00.2599999"
    }
  },
  {
    "TextLocation": {
      "Start": 201345,
      "End": 201348
    },
    "TimeRange": {
      "StartTime": "04:50:00.4400000",
      "EndTime": "04:50:00.8000000"
    }
  },
  {
    "TextLocation": {
      "Start": 201349,
      "End": 201353
    },
    "TimeRange": {
      "StartTime": "04:50:00.8000000",
      "EndTime": "04:50:00.9800000"
    }
  },
  {
    "TextLocation": {
      "Start": 201354,
      "End": 201364
    },
    "TimeRange": {
      "StartTime": "04:50:00.9800000",
      "EndTime": "04:50:01.5800000"
    }
  },
  {
    "TextLocation": {
      "Start": 201365,
      "End": 201373
    },
    "TimeRange": {
      "StartTime": "04:50:01.5800000",
      "EndTime": "04:50:02"
    }
  },
  {
    "TextLocation": {
      "Start": 201374,
      "End": 201382
    },
    "TimeRange": {
      "StartTime": "04:50:02",
      "EndTime": "04:50:02.4800000"
    }
  },
  {
    "TextLocation": {
      "Start": 201384,
      "End": 201393
    },
    "TimeRange": {
      "StartTime": "04:50:02.4800000",
      "EndTime": "04:50:03.2300000"
    }
  },
  {
    "TextLocation": {
      "Start": 201396,
      "End": 201399
    },
    "TimeRange": {
      "StartTime": "04:50:03.2900000",
      "EndTime": "04:50:03.9500000"
    }
  },
  {
    "TextLocation": {
      "Start": 201400,
      "End": 201401
    },
    "TimeRange": {
      "StartTime": "04:50:03.9500000",
      "EndTime": "04:50:04.1000000"
    }
  },
  {
    "TextLocation": {
      "Start": 201402,
      "End": 201406
    },
    "TimeRange": {
      "StartTime": "04:50:04.1000000",
      "EndTime": "04:50:04.3400000"
    }
  },
  {
    "TextLocation": {
      "Start": 201407,
      "End": 201410
    },
    "TimeRange": {
      "StartTime": "04:50:04.3400000",
      "EndTime": "04:50:04.5500000"
    }
  },
  {
    "TextLocation": {
      "Start": 201411,
      "End": 201413
    },
    "TimeRange": {
      "StartTime": "04:50:04.5500000",
      "EndTime": "04:50:05.3300000"
    }
  },
  {
    "TextLocation": {
      "Start": 201414,
      "End": 201417
    },
    "TimeRange": {
      "StartTime": "04:50:05.3900000",
      "EndTime": "04:50:05.6000000"
    }
  },
  {
    "TextLocation": {
      "Start": 201418,
      "End": 201420
    },
    "TimeRange": {
      "StartTime": "04:50:05.6000000",
      "EndTime": "04:50:05.7200000"
    }
  },
  {
    "TextLocation": {
      "Start": 201421,
      "End": 201426
    },
    "TimeRange": {
      "StartTime": "04:50:05.7200000",
      "EndTime": "04:50:06.0500000"
    }
  },
  {
    "TextLocation": {
      "Start": 201427,
      "End": 201432
    },
    "TimeRange": {
      "StartTime": "04:50:06.0500000",
      "EndTime": "04:50:06.3800000"
    }
  },
  {
    "TextLocation": {
      "Start": 201433,
      "End": 201436
    },
    "TimeRange": {
      "StartTime": "04:50:06.3800000",
      "EndTime": "04:50:06.5000000"
    }
  },
  {
    "TextLocation": {
      "Start": 201437,
      "End": 201440
    },
    "TimeRange": {
      "StartTime": "04:50:06.5000000",
      "EndTime": "04:50:06.7400000"
    }
  },
  {
    "TextLocation": {
      "Start": 201441,
      "End": 201443
    },
    "TimeRange": {
      "StartTime": "04:50:06.7400000",
      "EndTime": "04:50:06.9100000"
    }
  },
  {
    "TextLocation": {
      "Start": 201444,
      "End": 201449
    },
    "TimeRange": {
      "StartTime": "04:50:06.9199999",
      "EndTime": "04:50:07.1600000"
    }
  },
  {
    "TextLocation": {
      "Start": 201450,
      "End": 201454
    },
    "TimeRange": {
      "StartTime": "04:50:07.1600000",
      "EndTime": "04:50:08.0600000"
    }
  },
  {
    "TextLocation": {
      "Start": 201457,
      "End": 201458
    },
    "TimeRange": {
      "StartTime": "04:50:08.0900000",
      "EndTime": "04:50:08.2100000"
    }
  },
  {
    "TextLocation": {
      "Start": 201459,
      "End": 201464
    },
    "TimeRange": {
      "StartTime": "04:50:08.2100000",
      "EndTime": "04:50:08.4500000"
    }
  },
  {
    "TextLocation": {
      "Start": 201465,
      "End": 201470
    },
    "TimeRange": {
      "StartTime": "04:50:08.4500000",
      "EndTime": "04:50:09.0800000"
    }
  },
  {
    "TextLocation": {
      "Start": 201473,
      "End": 201476
    },
    "TimeRange": {
      "StartTime": "04:50:09.2900000",
      "EndTime": "04:50:09.4700000"
    }
  },
  {
    "TextLocation": {
      "Start": 201477,
      "End": 201487
    },
    "TimeRange": {
      "StartTime": "04:50:09.4700000",
      "EndTime": "04:50:10.1000000"
    }
  },
  {
    "TextLocation": {
      "Start": 201488,
      "End": 201492
    },
    "TimeRange": {
      "StartTime": "04:50:10.1000000",
      "EndTime": "04:50:10.5500000"
    }
  },
  {
    "TextLocation": {
      "Start": 201493,
      "End": 201495
    },
    "TimeRange": {
      "StartTime": "04:50:10.6699999",
      "EndTime": "04:50:11.0300000"
    }
  },
  {
    "TextLocation": {
      "Start": 201496,
      "End": 201499
    },
    "TimeRange": {
      "StartTime": "04:50:11.0300000",
      "EndTime": "04:50:11.3000000"
    }
  },
  {
    "TextLocation": {
      "Start": 201500,
      "End": 201505
    },
    "TimeRange": {
      "StartTime": "04:50:11.3000000",
      "EndTime": "04:50:11.6300000"
    }
  },
  {
    "TextLocation": {
      "Start": 201506,
      "End": 201508
    },
    "TimeRange": {
      "StartTime": "04:50:11.6300000",
      "EndTime": "04:50:11.7200000"
    }
  },
  {
    "TextLocation": {
      "Start": 201509,
      "End": 201513
    },
    "TimeRange": {
      "StartTime": "04:50:11.7200000",
      "EndTime": "04:50:12.5000000"
    }
  },
  {
    "TextLocation": {
      "Start": 201515,
      "End": 201518
    },
    "TimeRange": {
      "StartTime": "04:50:12.5000000",
      "EndTime": "04:50:12.9800000"
    }
  },
  {
    "TextLocation": {
      "Start": 201519,
      "End": 201521
    },
    "TimeRange": {
      "StartTime": "04:50:13.2200000",
      "EndTime": "04:50:13.3400000"
    }
  },
  {
    "TextLocation": {
      "Start": 201522,
      "End": 201527
    },
    "TimeRange": {
      "StartTime": "04:50:13.3400000",
      "EndTime": "04:50:13.6100000"
    }
  },
  {
    "TextLocation": {
      "Start": 201528,
      "End": 201530
    },
    "TimeRange": {
      "StartTime": "04:50:13.6100000",
      "EndTime": "04:50:13.7599999"
    }
  },
  {
    "TextLocation": {
      "Start": 201531,
      "End": 201533
    },
    "TimeRange": {
      "StartTime": "04:50:13.7599999",
      "EndTime": "04:50:13.8500000"
    }
  },
  {
    "TextLocation": {
      "Start": 201534,
      "End": 201540
    },
    "TimeRange": {
      "StartTime": "04:50:13.8500000",
      "EndTime": "04:50:14.1800000"
    }
  },
  {
    "TextLocation": {
      "Start": 201541,
      "End": 201545
    },
    "TimeRange": {
      "StartTime": "04:50:14.1800000",
      "EndTime": "04:50:14.3600000"
    }
  },
  {
    "TextLocation": {
      "Start": 201546,
      "End": 201550
    },
    "TimeRange": {
      "StartTime": "04:50:14.3600000",
      "EndTime": "04:50:14.7200000"
    }
  },
  {
    "TextLocation": {
      "Start": 201553,
      "End": 201556
    },
    "TimeRange": {
      "StartTime": "04:50:14.7200000",
      "EndTime": "04:50:15.1400000"
    }
  },
  {
    "TextLocation": {
      "Start": 201559,
      "End": 201564
    },
    "TimeRange": {
      "StartTime": "04:50:16.5400000",
      "EndTime": "04:50:16.9000000"
    }
  },
  {
    "TextLocation": {
      "Start": 201565,
      "End": 201570
    },
    "TimeRange": {
      "StartTime": "04:50:16.9000000",
      "EndTime": "04:50:17.2300000"
    }
  },
  {
    "TextLocation": {
      "Start": 201573,
      "End": 201578
    },
    "TimeRange": {
      "StartTime": "04:50:17.2300000",
      "EndTime": "04:50:17.3500000"
    }
  },
  {
    "TextLocation": {
      "Start": 201579,
      "End": 201585
    },
    "TimeRange": {
      "StartTime": "04:50:17.3500000",
      "EndTime": "04:50:17.7700000"
    }
  },
  {
    "TextLocation": {
      "Start": 201587,
      "End": 201590
    },
    "TimeRange": {
      "StartTime": "04:50:17.7700000",
      "EndTime": "04:50:18.0700000"
    }
  },
  {
    "TextLocation": {
      "Start": 201591,
      "End": 201600
    },
    "TimeRange": {
      "StartTime": "04:50:18.0700000",
      "EndTime": "04:50:18.6699999"
    }
  },
  {
    "TextLocation": {
      "Start": 201601,
      "End": 201607
    },
    "TimeRange": {
      "StartTime": "04:50:18.6699999",
      "EndTime": "04:50:19.0300000"
    }
  },
  {
    "TextLocation": {
      "Start": 201608,
      "End": 201612
    },
    "TimeRange": {
      "StartTime": "04:50:19.0300000",
      "EndTime": "04:50:19.2400000"
    }
  },
  {
    "TextLocation": {
      "Start": 201613,
      "End": 201618
    },
    "TimeRange": {
      "StartTime": "04:50:19.2400000",
      "EndTime": "04:50:19.4500000"
    }
  },
  {
    "TextLocation": {
      "Start": 201619,
      "End": 201623
    },
    "TimeRange": {
      "StartTime": "04:50:19.4500000",
      "EndTime": "04:50:19.7200000"
    }
  },
  {
    "TextLocation": {
      "Start": 201624,
      "End": 201627
    },
    "TimeRange": {
      "StartTime": "04:50:19.7200000",
      "EndTime": "04:50:20.0500000"
    }
  },
  {
    "TextLocation": {
      "Start": 201630,
      "End": 201632
    },
    "TimeRange": {
      "StartTime": "04:50:20.2599999",
      "EndTime": "04:50:20.5900000"
    }
  },
  {
    "TextLocation": {
      "Start": 201633,
      "End": 201637
    },
    "TimeRange": {
      "StartTime": "04:50:20.5900000",
      "EndTime": "04:50:20.7300000"
    }
  },
  {
    "TextLocation": {
      "Start": 201638,
      "End": 201640
    },
    "TimeRange": {
      "StartTime": "04:50:20.7400000",
      "EndTime": "04:50:20.9800000"
    }
  },
  {
    "TextLocation": {
      "Start": 201641,
      "End": 201643
    },
    "TimeRange": {
      "StartTime": "04:50:20.9800000",
      "EndTime": "04:50:21.3400000"
    }
  },
  {
    "TextLocation": {
      "Start": 201646,
      "End": 201648
    },
    "TimeRange": {
      "StartTime": "04:50:21.9100000",
      "EndTime": "04:50:21.9800000"
    }
  },
  {
    "TextLocation": {
      "Start": 201649,
      "End": 201656
    },
    "TimeRange": {
      "StartTime": "04:50:22.1000000",
      "EndTime": "04:50:22.3900000"
    }
  },
  {
    "TextLocation": {
      "Start": 201657,
      "End": 201663
    },
    "TimeRange": {
      "StartTime": "04:50:22.3900000",
      "EndTime": "04:50:22.8100000"
    }
  },
  {
    "TextLocation": {
      "Start": 201665,
      "End": 201668
    },
    "TimeRange": {
      "StartTime": "04:50:23.0800000",
      "EndTime": "04:50:23.2900000"
    }
  },
  {
    "TextLocation": {
      "Start": 201669,
      "End": 201672
    },
    "TimeRange": {
      "StartTime": "04:50:23.2900000",
      "EndTime": "04:50:23.3500000"
    }
  },
  {
    "TextLocation": {
      "Start": 201673,
      "End": 201678
    },
    "TimeRange": {
      "StartTime": "04:50:23.3500000",
      "EndTime": "04:50:23.6500000"
    }
  },
  {
    "TextLocation": {
      "Start": 201679,
      "End": 201681
    },
    "TimeRange": {
      "StartTime": "04:50:23.6500000",
      "EndTime": "04:50:23.7400000"
    }
  },
  {
    "TextLocation": {
      "Start": 201682,
      "End": 201685
    },
    "TimeRange": {
      "StartTime": "04:50:23.7400000",
      "EndTime": "04:50:23.9500000"
    }
  },
  {
    "TextLocation": {
      "Start": 201686,
      "End": 201688
    },
    "TimeRange": {
      "StartTime": "04:50:23.9500000",
      "EndTime": "04:50:24.0099999"
    }
  },
  {
    "TextLocation": {
      "Start": 201689,
      "End": 201692
    },
    "TimeRange": {
      "StartTime": "04:50:24.0099999",
      "EndTime": "04:50:24.1000000"
    }
  },
  {
    "TextLocation": {
      "Start": 201693,
      "End": 201700
    },
    "TimeRange": {
      "StartTime": "04:50:24.1000000",
      "EndTime": "04:50:24.4900000"
    }
  },
  {
    "TextLocation": {
      "Start": 201701,
      "End": 201709
    },
    "TimeRange": {
      "StartTime": "04:50:24.4900000",
      "EndTime": "04:50:24.8800000"
    }
  },
  {
    "TextLocation": {
      "Start": 201711,
      "End": 201720
    },
    "TimeRange": {
      "StartTime": "04:50:24.8800000",
      "EndTime": "04:50:25.6600000"
    }
  },
  {
    "TextLocation": {
      "Start": 201723,
      "End": 201725
    },
    "TimeRange": {
      "StartTime": "04:50:26.0200000",
      "EndTime": "04:50:26.6500000"
    }
  },
  {
    "TextLocation": {
      "Start": 201726,
      "End": 201730
    },
    "TimeRange": {
      "StartTime": "04:50:26.6500000",
      "EndTime": "04:50:26.8300000"
    }
  },
  {
    "TextLocation": {
      "Start": 201731,
      "End": 201735
    },
    "TimeRange": {
      "StartTime": "04:50:26.8300000",
      "EndTime": "04:50:27.0400000"
    }
  },
  {
    "TextLocation": {
      "Start": 201736,
      "End": 201740
    },
    "TimeRange": {
      "StartTime": "04:50:27.0400000",
      "EndTime": "04:50:27.3100000"
    }
  },
  {
    "TextLocation": {
      "Start": 201742,
      "End": 201748
    },
    "TimeRange": {
      "StartTime": "04:50:27.3100000",
      "EndTime": "04:50:27.4000000"
    }
  },
  {
    "TextLocation": {
      "Start": 201749,
      "End": 201754
    },
    "TimeRange": {
      "StartTime": "04:50:27.4000000",
      "EndTime": "04:50:27.5500000"
    }
  },
  {
    "TextLocation": {
      "Start": 201755,
      "End": 201757
    },
    "TimeRange": {
      "StartTime": "04:50:27.5500000",
      "EndTime": "04:50:27.6100000"
    }
  },
  {
    "TextLocation": {
      "Start": 201758,
      "End": 201760
    },
    "TimeRange": {
      "StartTime": "04:50:27.6100000",
      "EndTime": "04:50:27.7599999"
    }
  },
  {
    "TextLocation": {
      "Start": 201761,
      "End": 201768
    },
    "TimeRange": {
      "StartTime": "04:50:27.7599999",
      "EndTime": "04:50:28.3000000"
    }
  },
  {
    "TextLocation": {
      "Start": 201769,
      "End": 201772
    },
    "TimeRange": {
      "StartTime": "04:50:28.3000000",
      "EndTime": "04:50:28.5099999"
    }
  },
  {
    "TextLocation": {
      "Start": 201773,
      "End": 201776
    },
    "TimeRange": {
      "StartTime": "04:50:28.5099999",
      "EndTime": "04:50:28.6900000"
    }
  },
  {
    "TextLocation": {
      "Start": 201777,
      "End": 201784
    },
    "TimeRange": {
      "StartTime": "04:50:28.6900000",
      "EndTime": "04:50:29.1100000"
    }
  },
  {
    "TextLocation": {
      "Start": 201787,
      "End": 201790
    },
    "TimeRange": {
      "StartTime": "04:50:30.4900000",
      "EndTime": "04:50:30.8500000"
    }
  },
  {
    "TextLocation": {
      "Start": 201791,
      "End": 201800
    },
    "TimeRange": {
      "StartTime": "04:50:30.8500000",
      "EndTime": "04:50:31.3000000"
    }
  },
  {
    "TextLocation": {
      "Start": 201801,
      "End": 201806
    },
    "TimeRange": {
      "StartTime": "04:50:31.3600000",
      "EndTime": "04:50:31.7200000"
    }
  },
  {
    "TextLocation": {
      "Start": 201807,
      "End": 201808
    },
    "TimeRange": {
      "StartTime": "04:50:31.7200000",
      "EndTime": "04:50:31.8400000"
    }
  },
  {
    "TextLocation": {
      "Start": 201809,
      "End": 201812
    },
    "TimeRange": {
      "StartTime": "04:50:31.8400000",
      "EndTime": "04:50:32.1400000"
    }
  },
  {
    "TextLocation": {
      "Start": 201814,
      "End": 201817
    },
    "TimeRange": {
      "StartTime": "04:50:32.1400000",
      "EndTime": "04:50:32.2900000"
    }
  },
  {
    "TextLocation": {
      "Start": 201818,
      "End": 201821
    },
    "TimeRange": {
      "StartTime": "04:50:32.2900000",
      "EndTime": "04:50:32.5000000"
    }
  },
  {
    "TextLocation": {
      "Start": 201822,
      "End": 201825
    },
    "TimeRange": {
      "StartTime": "04:50:32.5000000",
      "EndTime": "04:50:32.9500000"
    }
  },
  {
    "TextLocation": {
      "Start": 201828,
      "End": 201830
    },
    "TimeRange": {
      "StartTime": "04:50:33.2200000",
      "EndTime": "04:50:33.8800000"
    }
  },
  {
    "TextLocation": {
      "Start": 201831,
      "End": 201835
    },
    "TimeRange": {
      "StartTime": "04:50:33.8800000",
      "EndTime": "04:50:34.1800000"
    }
  },
  {
    "TextLocation": {
      "Start": 201836,
      "End": 201838
    },
    "TimeRange": {
      "StartTime": "04:50:34.1800000",
      "EndTime": "04:50:34.2700000"
    }
  },
  {
    "TextLocation": {
      "Start": 201839,
      "End": 201843
    },
    "TimeRange": {
      "StartTime": "04:50:34.2700000",
      "EndTime": "04:50:34.5400000"
    }
  },
  {
    "TextLocation": {
      "Start": 201844,
      "End": 201847
    },
    "TimeRange": {
      "StartTime": "04:50:34.5400000",
      "EndTime": "04:50:34.6600000"
    }
  },
  {
    "TextLocation": {
      "Start": 201848,
      "End": 201854
    },
    "TimeRange": {
      "StartTime": "04:50:34.6699999",
      "EndTime": "04:50:35.0500000"
    }
  },
  {
    "TextLocation": {
      "Start": 201855,
      "End": 201866
    },
    "TimeRange": {
      "StartTime": "04:50:35.0500000",
      "EndTime": "04:50:36.0700000"
    }
  },
  {
    "TextLocation": {
      "Start": 201867,
      "End": 201870
    },
    "TimeRange": {
      "StartTime": "04:50:36.0700000",
      "EndTime": "04:50:36.7900000"
    }
  },
  {
    "TextLocation": {
      "Start": 201871,
      "End": 201876
    },
    "TimeRange": {
      "StartTime": "04:50:36.7900000",
      "EndTime": "04:50:37.0600000"
    }
  },
  {
    "TextLocation": {
      "Start": 201877,
      "End": 201884
    },
    "TimeRange": {
      "StartTime": "04:50:37.0600000",
      "EndTime": "04:50:37.4800000"
    }
  },
  {
    "TextLocation": {
      "Start": 201885,
      "End": 201887
    },
    "TimeRange": {
      "StartTime": "04:50:37.4800000",
      "EndTime": "04:50:37.5700000"
    }
  },
  {
    "TextLocation": {
      "Start": 201888,
      "End": 201892
    },
    "TimeRange": {
      "StartTime": "04:50:37.5700000",
      "EndTime": "04:50:37.7800000"
    }
  },
  {
    "TextLocation": {
      "Start": 201893,
      "End": 201899
    },
    "TimeRange": {
      "StartTime": "04:50:37.7800000",
      "EndTime": "04:50:38.2000000"
    }
  },
  {
    "TextLocation": {
      "Start": 201901,
      "End": 201905
    },
    "TimeRange": {
      "StartTime": "04:50:38.2000000",
      "EndTime": "04:50:38.4100000"
    }
  },
  {
    "TextLocation": {
      "Start": 201906,
      "End": 201910
    },
    "TimeRange": {
      "StartTime": "04:50:38.4100000",
      "EndTime": "04:50:38.5300000"
    }
  },
  {
    "TextLocation": {
      "Start": 201911,
      "End": 201917
    },
    "TimeRange": {
      "StartTime": "04:50:38.5300000",
      "EndTime": "04:50:39.1000000"
    }
  },
  {
    "TextLocation": {
      "Start": 201920,
      "End": 201923
    },
    "TimeRange": {
      "StartTime": "04:50:40.7800000",
      "EndTime": "04:50:40.9600000"
    }
  },
  {
    "TextLocation": {
      "Start": 201924,
      "End": 201928
    },
    "TimeRange": {
      "StartTime": "04:50:40.9600000",
      "EndTime": "04:50:41.1400000"
    }
  },
  {
    "TextLocation": {
      "Start": 201929,
      "End": 201933
    },
    "TimeRange": {
      "StartTime": "04:50:41.1400000",
      "EndTime": "04:50:41.4700000"
    }
  },
  {
    "TextLocation": {
      "Start": 201934,
      "End": 201937
    },
    "TimeRange": {
      "StartTime": "04:50:41.5000000",
      "EndTime": "04:50:41.7100000"
    }
  },
  {
    "TextLocation": {
      "Start": 201938,
      "End": 201940
    },
    "TimeRange": {
      "StartTime": "04:50:41.7100000",
      "EndTime": "04:50:41.8000000"
    }
  },
  {
    "TextLocation": {
      "Start": 201941,
      "End": 201944
    },
    "TimeRange": {
      "StartTime": "04:50:41.8000000",
      "EndTime": "04:50:41.9800000"
    }
  },
  {
    "TextLocation": {
      "Start": 201945,
      "End": 201949
    },
    "TimeRange": {
      "StartTime": "04:50:41.9800000",
      "EndTime": "04:50:42.2500000"
    }
  },
  {
    "TextLocation": {
      "Start": 201950,
      "End": 201952
    },
    "TimeRange": {
      "StartTime": "04:50:42.2500000",
      "EndTime": "04:50:42.3700000"
    }
  },
  {
    "TextLocation": {
      "Start": 201953,
      "End": 201961
    },
    "TimeRange": {
      "StartTime": "04:50:42.3700000",
      "EndTime": "04:50:42.7900000"
    }
  },
  {
    "TextLocation": {
      "Start": 201962,
      "End": 201968
    },
    "TimeRange": {
      "StartTime": "04:50:42.7900000",
      "EndTime": "04:50:43.0600000"
    }
  },
  {
    "TextLocation": {
      "Start": 201969,
      "End": 201973
    },
    "TimeRange": {
      "StartTime": "04:50:43.0600000",
      "EndTime": "04:50:44.4100000"
    }
  },
  {
    "TextLocation": {
      "Start": 201974,
      "End": 201976
    },
    "TimeRange": {
      "StartTime": "04:50:44.4100000",
      "EndTime": "04:50:44.5300000"
    }
  },
  {
    "TextLocation": {
      "Start": 201977,
      "End": 201979
    },
    "TimeRange": {
      "StartTime": "04:50:44.5300000",
      "EndTime": "04:50:44.8700000"
    }
  },
  {
    "TextLocation": {
      "Start": 201980,
      "End": 201984
    },
    "TimeRange": {
      "StartTime": "04:50:44.9199999",
      "EndTime": "04:50:45.0600000"
    }
  },
  {
    "TextLocation": {
      "Start": 201985,
      "End": 201987
    },
    "TimeRange": {
      "StartTime": "04:50:45.1300000",
      "EndTime": "04:50:45.3100000"
    }
  },
  {
    "TextLocation": {
      "Start": 201988,
      "End": 201990
    },
    "TimeRange": {
      "StartTime": "04:50:45.3100000",
      "EndTime": "04:50:45.4000000"
    }
  },
  {
    "TextLocation": {
      "Start": 201991,
      "End": 201994
    },
    "TimeRange": {
      "StartTime": "04:50:45.4000000",
      "EndTime": "04:50:45.4900000"
    }
  },
  {
    "TextLocation": {
      "Start": 201995,
      "End": 202000
    },
    "TimeRange": {
      "StartTime": "04:50:45.4900000",
      "EndTime": "04:50:45.8500000"
    }
  },
  {
    "TextLocation": {
      "Start": 202001,
      "End": 202007
    },
    "TimeRange": {
      "StartTime": "04:50:45.8500000",
      "EndTime": "04:50:46.1500000"
    }
  },
  {
    "TextLocation": {
      "Start": 202008,
      "End": 202012
    },
    "TimeRange": {
      "StartTime": "04:50:46.1500000",
      "EndTime": "04:50:47.9500000"
    }
  },
  {
    "TextLocation": {
      "Start": 202013,
      "End": 202016
    },
    "TimeRange": {
      "StartTime": "04:50:47.9500000",
      "EndTime": "04:50:48.1300000"
    }
  },
  {
    "TextLocation": {
      "Start": 202017,
      "End": 202022
    },
    "TimeRange": {
      "StartTime": "04:50:48.1300000",
      "EndTime": "04:50:48.7300000"
    }
  },
  {
    "TextLocation": {
      "Start": 202023,
      "End": 202025
    },
    "TimeRange": {
      "StartTime": "04:50:49.3600000",
      "EndTime": "04:50:49.5700000"
    }
  },
  {
    "TextLocation": {
      "Start": 202026,
      "End": 202030
    },
    "TimeRange": {
      "StartTime": "04:50:49.5700000",
      "EndTime": "04:50:49.7500000"
    }
  },
  {
    "TextLocation": {
      "Start": 202031,
      "End": 202036
    },
    "TimeRange": {
      "StartTime": "04:50:49.7500000",
      "EndTime": "04:50:50.0099999"
    }
  },
  {
    "TextLocation": {
      "Start": 202039,
      "End": 202042
    },
    "TimeRange": {
      "StartTime": "04:50:50.0200000",
      "EndTime": "04:50:50.1699999"
    }
  },
  {
    "TextLocation": {
      "Start": 202043,
      "End": 202046
    },
    "TimeRange": {
      "StartTime": "04:50:50.1699999",
      "EndTime": "04:50:50.3500000"
    }
  },
  {
    "TextLocation": {
      "Start": 202047,
      "End": 202057
    },
    "TimeRange": {
      "StartTime": "04:50:50.3500000",
      "EndTime": "04:50:50.9800000"
    }
  },
  {
    "TextLocation": {
      "Start": 202058,
      "End": 202062
    },
    "TimeRange": {
      "StartTime": "04:50:50.9800000",
      "EndTime": "04:50:51.2800000"
    }
  },
  {
    "TextLocation": {
      "Start": 202063,
      "End": 202065
    },
    "TimeRange": {
      "StartTime": "04:50:51.5800000",
      "EndTime": "04:50:51.6699999"
    }
  },
  {
    "TextLocation": {
      "Start": 202066,
      "End": 202071
    },
    "TimeRange": {
      "StartTime": "04:50:51.6699999",
      "EndTime": "04:50:51.8500000"
    }
  },
  {
    "TextLocation": {
      "Start": 202072,
      "End": 202080
    },
    "TimeRange": {
      "StartTime": "04:50:51.8500000",
      "EndTime": "04:50:52.2100000"
    }
  },
  {
    "TextLocation": {
      "Start": 202081,
      "End": 202085
    },
    "TimeRange": {
      "StartTime": "04:50:52.2100000",
      "EndTime": "04:50:52.3300000"
    }
  },
  {
    "TextLocation": {
      "Start": 202086,
      "End": 202088
    },
    "TimeRange": {
      "StartTime": "04:50:52.3300000",
      "EndTime": "04:50:52.5099999"
    }
  },
  {
    "TextLocation": {
      "Start": 202089,
      "End": 202092
    },
    "TimeRange": {
      "StartTime": "04:50:52.5099999",
      "EndTime": "04:50:52.5700000"
    }
  },
  {
    "TextLocation": {
      "Start": 202093,
      "End": 202097
    },
    "TimeRange": {
      "StartTime": "04:50:52.5700000",
      "EndTime": "04:50:53.0500000"
    }
  },
  {
    "TextLocation": {
      "Start": 202098,
      "End": 202101
    },
    "TimeRange": {
      "StartTime": "04:50:53.5900000",
      "EndTime": "04:50:53.8900000"
    }
  },
  {
    "TextLocation": {
      "Start": 202102,
      "End": 202105
    },
    "TimeRange": {
      "StartTime": "04:50:53.8900000",
      "EndTime": "04:50:54.5800000"
    }
  },
  {
    "TextLocation": {
      "Start": 202106,
      "End": 202115
    },
    "TimeRange": {
      "StartTime": "04:50:54.6100000",
      "EndTime": "04:50:55.3600000"
    }
  },
  {
    "TextLocation": {
      "Start": 202116,
      "End": 202119
    },
    "TimeRange": {
      "StartTime": "04:50:55.3600000",
      "EndTime": "04:50:55.4800000"
    }
  },
  {
    "TextLocation": {
      "Start": 202120,
      "End": 202129
    },
    "TimeRange": {
      "StartTime": "04:50:55.4800000",
      "EndTime": "04:50:55.9100000"
    }
  },
  {
    "TextLocation": {
      "Start": 202130,
      "End": 202133
    },
    "TimeRange": {
      "StartTime": "04:50:55.9300000",
      "EndTime": "04:50:56.1400000"
    }
  },
  {
    "TextLocation": {
      "Start": 202134,
      "End": 202136
    },
    "TimeRange": {
      "StartTime": "04:50:56.1400000",
      "EndTime": "04:50:56.2599999"
    }
  },
  {
    "TextLocation": {
      "Start": 202137,
      "End": 202141
    },
    "TimeRange": {
      "StartTime": "04:50:56.2599999",
      "EndTime": "04:50:56.4100000"
    }
  },
  {
    "TextLocation": {
      "Start": 202142,
      "End": 202144
    },
    "TimeRange": {
      "StartTime": "04:50:56.4100000",
      "EndTime": "04:50:56.4700000"
    }
  },
  {
    "TextLocation": {
      "Start": 202145,
      "End": 202148
    },
    "TimeRange": {
      "StartTime": "04:50:56.4800000",
      "EndTime": "04:50:56.8000000"
    }
  },
  {
    "TextLocation": {
      "Start": 202149,
      "End": 202154
    },
    "TimeRange": {
      "StartTime": "04:50:57.8500000",
      "EndTime": "04:50:58.1800000"
    }
  },
  {
    "TextLocation": {
      "Start": 202155,
      "End": 202167
    },
    "TimeRange": {
      "StartTime": "04:50:58.1800000",
      "EndTime": "04:50:58.8100000"
    }
  },
  {
    "TextLocation": {
      "Start": 202168,
      "End": 202171
    },
    "TimeRange": {
      "StartTime": "04:50:58.8100000",
      "EndTime": "04:50:58.9000000"
    }
  },
  {
    "TextLocation": {
      "Start": 202172,
      "End": 202177
    },
    "TimeRange": {
      "StartTime": "04:50:58.9000000",
      "EndTime": "04:50:59.4100000"
    }
  },
  {
    "TextLocation": {
      "Start": 202178,
      "End": 202191
    },
    "TimeRange": {
      "StartTime": "04:50:59.9199999",
      "EndTime": "04:51:00.7300000"
    }
  },
  {
    "TextLocation": {
      "Start": 202192,
      "End": 202194
    },
    "TimeRange": {
      "StartTime": "04:51:00.7300000",
      "EndTime": "04:51:00.8500000"
    }
  },
  {
    "TextLocation": {
      "Start": 202195,
      "End": 202200
    },
    "TimeRange": {
      "StartTime": "04:51:00.8500000",
      "EndTime": "04:51:01.1800000"
    }
  },
  {
    "TextLocation": {
      "Start": 202203,
      "End": 202206
    },
    "TimeRange": {
      "StartTime": "04:51:01.1800000",
      "EndTime": "04:51:01.5400000"
    }
  },
  {
    "TextLocation": {
      "Start": 202207,
      "End": 202213
    },
    "TimeRange": {
      "StartTime": "04:51:01.5400000",
      "EndTime": "04:51:01.8700000"
    }
  },
  {
    "TextLocation": {
      "Start": 202214,
      "End": 202219
    },
    "TimeRange": {
      "StartTime": "04:51:02.8900000",
      "EndTime": "04:51:03.1300000"
    }
  },
  {
    "TextLocation": {
      "Start": 202220,
      "End": 202225
    },
    "TimeRange": {
      "StartTime": "04:51:03.1300000",
      "EndTime": "04:51:03.3100000"
    }
  },
  {
    "TextLocation": {
      "Start": 202226,
      "End": 202228
    },
    "TimeRange": {
      "StartTime": "04:51:03.3100000",
      "EndTime": "04:51:03.4600000"
    }
  },
  {
    "TextLocation": {
      "Start": 202229,
      "End": 202232
    },
    "TimeRange": {
      "StartTime": "04:51:03.4600000",
      "EndTime": "04:51:03.7900000"
    }
  },
  {
    "TextLocation": {
      "Start": 202235,
      "End": 202238
    },
    "TimeRange": {
      "StartTime": "04:51:04.0900000",
      "EndTime": "04:51:04.2400000"
    }
  },
  {
    "TextLocation": {
      "Start": 202239,
      "End": 202244
    },
    "TimeRange": {
      "StartTime": "04:51:04.2400000",
      "EndTime": "04:51:04.6000000"
    }
  },
  {
    "TextLocation": {
      "Start": 202247,
      "End": 202250
    },
    "TimeRange": {
      "StartTime": "04:51:05.0500000",
      "EndTime": "04:51:05.2000000"
    }
  },
  {
    "TextLocation": {
      "Start": 202251,
      "End": 202256
    },
    "TimeRange": {
      "StartTime": "04:51:05.2000000",
      "EndTime": "04:51:05.4100000"
    }
  },
  {
    "TextLocation": {
      "Start": 202259,
      "End": 202263
    },
    "TimeRange": {
      "StartTime": "04:51:05.4100000",
      "EndTime": "04:51:05.5300000"
    }
  },
  {
    "TextLocation": {
      "Start": 202265,
      "End": 202270
    },
    "TimeRange": {
      "StartTime": "04:51:05.5300000",
      "EndTime": "04:51:05.7700000"
    }
  },
  {
    "TextLocation": {
      "Start": 202271,
      "End": 202274
    },
    "TimeRange": {
      "StartTime": "04:51:05.7700000",
      "EndTime": "04:51:05.8300000"
    }
  },
  {
    "TextLocation": {
      "Start": 202275,
      "End": 202278
    },
    "TimeRange": {
      "StartTime": "04:51:05.8300000",
      "EndTime": "04:51:06.0400000"
    }
  },
  {
    "TextLocation": {
      "Start": 202279,
      "End": 202283
    },
    "TimeRange": {
      "StartTime": "04:51:06.0400000",
      "EndTime": "04:51:06.1600000"
    }
  },
  {
    "TextLocation": {
      "Start": 202284,
      "End": 202292
    },
    "TimeRange": {
      "StartTime": "04:51:06.1600000",
      "EndTime": "04:51:06.6699999"
    }
  },
  {
    "TextLocation": {
      "Start": 202293,
      "End": 202296
    },
    "TimeRange": {
      "StartTime": "04:51:06.6699999",
      "EndTime": "04:51:06.8200000"
    }
  },
  {
    "TextLocation": {
      "Start": 202297,
      "End": 202301
    },
    "TimeRange": {
      "StartTime": "04:51:06.8200000",
      "EndTime": "04:51:06.9700000"
    }
  },
  {
    "TextLocation": {
      "Start": 202302,
      "End": 202315
    },
    "TimeRange": {
      "StartTime": "04:51:06.9700000",
      "EndTime": "04:51:07.6300000"
    }
  },
  {
    "TextLocation": {
      "Start": 202318,
      "End": 202321
    },
    "TimeRange": {
      "StartTime": "04:51:08.1400000",
      "EndTime": "04:51:08.2900000"
    }
  },
  {
    "TextLocation": {
      "Start": 202322,
      "End": 202327
    },
    "TimeRange": {
      "StartTime": "04:51:08.2900000",
      "EndTime": "04:51:08.4100000"
    }
  },
  {
    "TextLocation": {
      "Start": 202328,
      "End": 202331
    },
    "TimeRange": {
      "StartTime": "04:51:08.4100000",
      "EndTime": "04:51:08.5900000"
    }
  },
  {
    "TextLocation": {
      "Start": 202332,
      "End": 202335
    },
    "TimeRange": {
      "StartTime": "04:51:08.5900000",
      "EndTime": "04:51:08.6800000"
    }
  },
  {
    "TextLocation": {
      "Start": 202336,
      "End": 202344
    },
    "TimeRange": {
      "StartTime": "04:51:08.6800000",
      "EndTime": "04:51:09.0099999"
    }
  },
  {
    "TextLocation": {
      "Start": 202345,
      "End": 202352
    },
    "TimeRange": {
      "StartTime": "04:51:09.0099999",
      "EndTime": "04:51:09.3100000"
    }
  },
  {
    "TextLocation": {
      "Start": 202355,
      "End": 202356
    },
    "TimeRange": {
      "StartTime": "04:51:10.7200000",
      "EndTime": "04:51:10.8400000"
    }
  },
  {
    "TextLocation": {
      "Start": 202357,
      "End": 202361
    },
    "TimeRange": {
      "StartTime": "04:51:10.8400000",
      "EndTime": "04:51:10.9600000"
    }
  },
  {
    "TextLocation": {
      "Start": 202362,
      "End": 202364
    },
    "TimeRange": {
      "StartTime": "04:51:10.9600000",
      "EndTime": "04:51:11.0500000"
    }
  },
  {
    "TextLocation": {
      "Start": 202365,
      "End": 202369
    },
    "TimeRange": {
      "StartTime": "04:51:11.0500000",
      "EndTime": "04:51:11.2599999"
    }
  },
  {
    "TextLocation": {
      "Start": 202370,
      "End": 202373
    },
    "TimeRange": {
      "StartTime": "04:51:11.5900000",
      "EndTime": "04:51:11.8600000"
    }
  },
  {
    "TextLocation": {
      "Start": 202374,
      "End": 202379
    },
    "TimeRange": {
      "StartTime": "04:51:11.9300000",
      "EndTime": "04:51:12.3100000"
    }
  },
  {
    "TextLocation": {
      "Start": 202380,
      "End": 202389
    },
    "TimeRange": {
      "StartTime": "04:51:13.1800000",
      "EndTime": "04:51:13.5400000"
    }
  },
  {
    "TextLocation": {
      "Start": 202390,
      "End": 202399
    },
    "TimeRange": {
      "StartTime": "04:51:13.5400000",
      "EndTime": "04:51:13.9100000"
    }
  },
  {
    "TextLocation": {
      "Start": 202400,
      "End": 202403
    },
    "TimeRange": {
      "StartTime": "04:51:13.9300000",
      "EndTime": "04:51:14.0700000"
    }
  },
  {
    "TextLocation": {
      "Start": 202404,
      "End": 202405
    },
    "TimeRange": {
      "StartTime": "04:51:14.1100000",
      "EndTime": "04:51:14.1600000"
    }
  },
  {
    "TextLocation": {
      "Start": 202406,
      "End": 202415
    },
    "TimeRange": {
      "StartTime": "04:51:14.1699999",
      "EndTime": "04:51:14.6800000"
    }
  },
  {
    "TextLocation": {
      "Start": 202418,
      "End": 202421
    },
    "TimeRange": {
      "StartTime": "04:51:40.4800000",
      "EndTime": "04:51:40.5900000"
    }
  },
  {
    "TextLocation": {
      "Start": 202422,
      "End": 202427
    },
    "TimeRange": {
      "StartTime": "04:51:40.5900000",
      "EndTime": "04:51:40.8500000"
    }
  },
  {
    "TextLocation": {
      "Start": 202428,
      "End": 202431
    },
    "TimeRange": {
      "StartTime": "04:51:40.8600000",
      "EndTime": "04:51:41.0300000"
    }
  },
  {
    "TextLocation": {
      "Start": 202432,
      "End": 202436
    },
    "TimeRange": {
      "StartTime": "04:51:41.0700000",
      "EndTime": "04:51:41.2400000"
    }
  },
  {
    "TextLocation": {
      "Start": 202439,
      "End": 202442
    },
    "TimeRange": {
      "StartTime": "04:51:46.1300000",
      "EndTime": "04:51:46.4199999"
    }
  },
  {
    "TextLocation": {
      "Start": 202443,
      "End": 202448
    },
    "TimeRange": {
      "StartTime": "04:51:46.4300000",
      "EndTime": "04:51:46.7400000"
    }
  },
  {
    "TextLocation": {
      "Start": 202451,
      "End": 202456
    },
    "TimeRange": {
      "StartTime": "04:51:46.7599999",
      "EndTime": "04:51:47.2100000"
    }
  },
  {
    "TextLocation": {
      "Start": 202457,
      "End": 202460
    },
    "TimeRange": {
      "StartTime": "04:51:47.2100000",
      "EndTime": "04:51:47.4600000"
    }
  },
  {
    "TextLocation": {
      "Start": 202461,
      "End": 202463
    },
    "TimeRange": {
      "StartTime": "04:51:47.4800000",
      "EndTime": "04:51:47.9000000"
    }
  },
  {
    "TextLocation": {
      "Start": 202464,
      "End": 202467
    },
    "TimeRange": {
      "StartTime": "04:51:47.9000000",
      "EndTime": "04:51:48.3800000"
    }
  },
  {
    "TextLocation": {
      "Start": 202470,
      "End": 202474
    },
    "TimeRange": {
      "StartTime": "04:51:55.1200000",
      "EndTime": "04:51:55.2700000"
    }
  },
  {
    "TextLocation": {
      "Start": 202475,
      "End": 202476
    },
    "TimeRange": {
      "StartTime": "04:51:55.2700000",
      "EndTime": "04:51:55.3300000"
    }
  },
  {
    "TextLocation": {
      "Start": 202477,
      "End": 202486
    },
    "TimeRange": {
      "StartTime": "04:51:55.3300000",
      "EndTime": "04:51:55.9900000"
    }
  },
  {
    "TextLocation": {
      "Start": 202487,
      "End": 202491
    },
    "TimeRange": {
      "StartTime": "04:51:55.9900000",
      "EndTime": "04:51:56.5300000"
    }
  },
  {
    "TextLocation": {
      "Start": 202492,
      "End": 202494
    },
    "TimeRange": {
      "StartTime": "04:51:56.5300000",
      "EndTime": "04:51:56.7100000"
    }
  },
  {
    "TextLocation": {
      "Start": 202495,
      "End": 202500
    },
    "TimeRange": {
      "StartTime": "04:51:56.7100000",
      "EndTime": "04:51:57.0700000"
    }
  },
  {
    "TextLocation": {
      "Start": 202501,
      "End": 202509
    },
    "TimeRange": {
      "StartTime": "04:51:57.0700000",
      "EndTime": "04:51:57.7200000"
    }
  },
  {
    "TextLocation": {
      "Start": 202510,
      "End": 202514
    },
    "TimeRange": {
      "StartTime": "04:51:57.9700000",
      "EndTime": "04:51:58.1600000"
    }
  },
  {
    "TextLocation": {
      "Start": 202515,
      "End": 202517
    },
    "TimeRange": {
      "StartTime": "04:51:58.2400000",
      "EndTime": "04:51:58.6900000"
    }
  },
  {
    "TextLocation": {
      "Start": 202525,
      "End": 202532
    },
    "TimeRange": {
      "StartTime": "04:52:01.2800000",
      "EndTime": "04:52:01.6100000"
    }
  },
  {
    "TextLocation": {
      "Start": 202533,
      "End": 202535
    },
    "TimeRange": {
      "StartTime": "04:52:01.6100000",
      "EndTime": "04:52:01.9800000"
    }
  },
  {
    "TextLocation": {
      "Start": 202538,
      "End": 202541
    },
    "TimeRange": {
      "StartTime": "04:52:03.1600000",
      "EndTime": "04:52:03.2400000"
    }
  },
  {
    "TextLocation": {
      "Start": 202542,
      "End": 202545
    },
    "TimeRange": {
      "StartTime": "04:52:03.2800000",
      "EndTime": "04:52:03.4900000"
    }
  },
  {
    "TextLocation": {
      "Start": 202546,
      "End": 202551
    },
    "TimeRange": {
      "StartTime": "04:52:03.4900000",
      "EndTime": "04:52:03.7300000"
    }
  },
  {
    "TextLocation": {
      "Start": 202552,
      "End": 202556
    },
    "TimeRange": {
      "StartTime": "04:52:03.7300000",
      "EndTime": "04:52:03.9400000"
    }
  },
  {
    "TextLocation": {
      "Start": 202557,
      "End": 202559
    },
    "TimeRange": {
      "StartTime": "04:52:03.9400000",
      "EndTime": "04:52:04.0600000"
    }
  },
  {
    "TextLocation": {
      "Start": 202560,
      "End": 202564
    },
    "TimeRange": {
      "StartTime": "04:52:04.0600000",
      "EndTime": "04:52:04.2700000"
    }
  },
  {
    "TextLocation": {
      "Start": 202567,
      "End": 202568
    },
    "TimeRange": {
      "StartTime": "04:52:04.2700000",
      "EndTime": "04:52:04.3900000"
    }
  },
  {
    "TextLocation": {
      "Start": 202569,
      "End": 202572
    },
    "TimeRange": {
      "StartTime": "04:52:04.3900000",
      "EndTime": "04:52:04.5400000"
    }
  },
  {
    "TextLocation": {
      "Start": 202573,
      "End": 202580
    },
    "TimeRange": {
      "StartTime": "04:52:04.5400000",
      "EndTime": "04:52:05.0099999"
    }
  },
  {
    "TextLocation": {
      "Start": 202581,
      "End": 202585
    },
    "TimeRange": {
      "StartTime": "04:52:05.0099999",
      "EndTime": "04:52:05.1699999"
    }
  },
  {
    "TextLocation": {
      "Start": 202586,
      "End": 202590
    },
    "TimeRange": {
      "StartTime": "04:52:05.1699999",
      "EndTime": "04:52:05.4100000"
    }
  },
  {
    "TextLocation": {
      "Start": 202591,
      "End": 202593
    },
    "TimeRange": {
      "StartTime": "04:52:05.4100000",
      "EndTime": "04:52:05.5000000"
    }
  },
  {
    "TextLocation": {
      "Start": 202594,
      "End": 202596
    },
    "TimeRange": {
      "StartTime": "04:52:05.5000000",
      "EndTime": "04:52:05.6200000"
    }
  },
  {
    "TextLocation": {
      "Start": 202597,
      "End": 202600
    },
    "TimeRange": {
      "StartTime": "04:52:05.6200000",
      "EndTime": "04:52:05.7400000"
    }
  },
  {
    "TextLocation": {
      "Start": 202601,
      "End": 202606
    },
    "TimeRange": {
      "StartTime": "04:52:05.7400000",
      "EndTime": "04:52:05.9800000"
    }
  },
  {
    "TextLocation": {
      "Start": 202607,
      "End": 202614
    },
    "TimeRange": {
      "StartTime": "04:52:05.9800000",
      "EndTime": "04:52:06.2200000"
    }
  },
  {
    "TextLocation": {
      "Start": 202615,
      "End": 202619
    },
    "TimeRange": {
      "StartTime": "04:52:06.2599999",
      "EndTime": "04:52:06.5200000"
    }
  },
  {
    "TextLocation": {
      "Start": 202627,
      "End": 202630
    },
    "TimeRange": {
      "StartTime": "04:52:06.9700000",
      "EndTime": "04:52:07.1400000"
    }
  },
  {
    "TextLocation": {
      "Start": 202631,
      "End": 202633
    },
    "TimeRange": {
      "StartTime": "04:52:07.1699999",
      "EndTime": "04:52:07.2000000"
    }
  },
  {
    "TextLocation": {
      "Start": 202634,
      "End": 202637
    },
    "TimeRange": {
      "StartTime": "04:52:07.2700000",
      "EndTime": "04:52:07.3900000"
    }
  },
  {
    "TextLocation": {
      "Start": 202638,
      "End": 202648
    },
    "TimeRange": {
      "StartTime": "04:52:07.5200000",
      "EndTime": "04:52:08.0400000"
    }
  },
  {
    "TextLocation": {
      "Start": 202649,
      "End": 202654
    },
    "TimeRange": {
      "StartTime": "04:52:08.8800000",
      "EndTime": "04:52:09.1300000"
    }
  },
  {
    "TextLocation": {
      "Start": 202655,
      "End": 202657
    },
    "TimeRange": {
      "StartTime": "04:52:09.1900000",
      "EndTime": "04:52:09.2599999"
    }
  },
  {
    "TextLocation": {
      "Start": 202658,
      "End": 202662
    },
    "TimeRange": {
      "StartTime": "04:52:09.2900000",
      "EndTime": "04:52:09.6100000"
    }
  },
  {
    "TextLocation": {
      "Start": 202670,
      "End": 202672
    },
    "TimeRange": {
      "StartTime": "04:52:11.4500000",
      "EndTime": "04:52:11.5400000"
    }
  },
  {
    "TextLocation": {
      "Start": 202673,
      "End": 202676
    },
    "TimeRange": {
      "StartTime": "04:52:11.5700000",
      "EndTime": "04:52:11.7200000"
    }
  },
  {
    "TextLocation": {
      "Start": 202677,
      "End": 202679
    },
    "TimeRange": {
      "StartTime": "04:52:11.7200000",
      "EndTime": "04:52:11.8400000"
    }
  },
  {
    "TextLocation": {
      "Start": 202680,
      "End": 202683
    },
    "TimeRange": {
      "StartTime": "04:52:11.8400000",
      "EndTime": "04:52:12.0200000"
    }
  },
  {
    "TextLocation": {
      "Start": 202684,
      "End": 202688
    },
    "TimeRange": {
      "StartTime": "04:52:12.0200000",
      "EndTime": "04:52:12.2700000"
    }
  },
  {
    "TextLocation": {
      "Start": 202691,
      "End": 202692
    },
    "TimeRange": {
      "StartTime": "04:52:14.7100000",
      "EndTime": "04:52:14.8600000"
    }
  },
  {
    "TextLocation": {
      "Start": 202693,
      "End": 202697
    },
    "TimeRange": {
      "StartTime": "04:52:14.8600000",
      "EndTime": "04:52:15.0400000"
    }
  },
  {
    "TextLocation": {
      "Start": 202698,
      "End": 202704
    },
    "TimeRange": {
      "StartTime": "04:52:15.0400000",
      "EndTime": "04:52:15.4000000"
    }
  },
  {
    "TextLocation": {
      "Start": 202705,
      "End": 202707
    },
    "TimeRange": {
      "StartTime": "04:52:15.4000000",
      "EndTime": "04:52:15.4900000"
    }
  },
  {
    "TextLocation": {
      "Start": 202708,
      "End": 202712
    },
    "TimeRange": {
      "StartTime": "04:52:15.4900000",
      "EndTime": "04:52:15.6100000"
    }
  },
  {
    "TextLocation": {
      "Start": 202713,
      "End": 202715
    },
    "TimeRange": {
      "StartTime": "04:52:15.6100000",
      "EndTime": "04:52:15.7599999"
    }
  },
  {
    "TextLocation": {
      "Start": 202716,
      "End": 202724
    },
    "TimeRange": {
      "StartTime": "04:52:15.7599999",
      "EndTime": "04:52:16.2400000"
    }
  },
  {
    "TextLocation": {
      "Start": 202732,
      "End": 202735
    },
    "TimeRange": {
      "StartTime": "04:52:16.2400000",
      "EndTime": "04:52:16.5700000"
    }
  },
  {
    "TextLocation": {
      "Start": 202736,
      "End": 202740
    },
    "TimeRange": {
      "StartTime": "04:52:16.9300000",
      "EndTime": "04:52:17.1400000"
    }
  },
  {
    "TextLocation": {
      "Start": 202741,
      "End": 202743
    },
    "TimeRange": {
      "StartTime": "04:52:17.1400000",
      "EndTime": "04:52:17.2599999"
    }
  },
  {
    "TextLocation": {
      "Start": 202744,
      "End": 202752
    },
    "TimeRange": {
      "StartTime": "04:52:17.2599999",
      "EndTime": "04:52:17.6800000"
    }
  },
  {
    "TextLocation": {
      "Start": 202753,
      "End": 202755
    },
    "TimeRange": {
      "StartTime": "04:52:18.9900000",
      "EndTime": "04:52:19.0800000"
    }
  },
  {
    "TextLocation": {
      "Start": 202756,
      "End": 202761
    },
    "TimeRange": {
      "StartTime": "04:52:19.5700000",
      "EndTime": "04:52:19.7400000"
    }
  },
  {
    "TextLocation": {
      "Start": 202764,
      "End": 202766
    },
    "TimeRange": {
      "StartTime": "04:52:20.7300000",
      "EndTime": "04:52:21.0900000"
    }
  },
  {
    "TextLocation": {
      "Start": 202767,
      "End": 202770
    },
    "TimeRange": {
      "StartTime": "04:52:21.5700000",
      "EndTime": "04:52:21.8400000"
    }
  },
  {
    "TextLocation": {
      "Start": 202771,
      "End": 202774
    },
    "TimeRange": {
      "StartTime": "04:52:21.8400000",
      "EndTime": "04:52:21.9600000"
    }
  },
  {
    "TextLocation": {
      "Start": 202775,
      "End": 202783
    },
    "TimeRange": {
      "StartTime": "04:52:21.9600000",
      "EndTime": "04:52:22.5300000"
    }
  },
  {
    "TextLocation": {
      "Start": 202784,
      "End": 202787
    },
    "TimeRange": {
      "StartTime": "04:52:22.8300000",
      "EndTime": "04:52:22.9500000"
    }
  },
  {
    "TextLocation": {
      "Start": 202788,
      "End": 202793
    },
    "TimeRange": {
      "StartTime": "04:52:22.9500000",
      "EndTime": "04:52:23.1000000"
    }
  },
  {
    "TextLocation": {
      "Start": 202794,
      "End": 202796
    },
    "TimeRange": {
      "StartTime": "04:52:23.1000000",
      "EndTime": "04:52:23.1600000"
    }
  },
  {
    "TextLocation": {
      "Start": 202797,
      "End": 202799
    },
    "TimeRange": {
      "StartTime": "04:52:23.1600000",
      "EndTime": "04:52:23.3700000"
    }
  },
  {
    "TextLocation": {
      "Start": 202800,
      "End": 202810
    },
    "TimeRange": {
      "StartTime": "04:52:23.3700000",
      "EndTime": "04:52:24.1400000"
    }
  },
  {
    "TextLocation": {
      "Start": 202812,
      "End": 202821
    },
    "TimeRange": {
      "StartTime": "04:52:24.1500000",
      "EndTime": "04:52:24.8100000"
    }
  },
  {
    "TextLocation": {
      "Start": 202829,
      "End": 202832
    },
    "TimeRange": {
      "StartTime": "04:52:24.8100000",
      "EndTime": "04:52:25.0800000"
    }
  },
  {
    "TextLocation": {
      "Start": 202840,
      "End": 202845
    },
    "TimeRange": {
      "StartTime": "04:52:25.1100000",
      "EndTime": "04:52:25.3800000"
    }
  },
  {
    "TextLocation": {
      "Start": 202846,
      "End": 202850
    },
    "TimeRange": {
      "StartTime": "04:52:25.3800000",
      "EndTime": "04:52:25.9500000"
    }
  },
  {
    "TextLocation": {
      "Start": 202851,
      "End": 202854
    },
    "TimeRange": {
      "StartTime": "04:52:26.2800000",
      "EndTime": "04:52:26.6500000"
    }
  },
  {
    "TextLocation": {
      "Start": 202857,
      "End": 202861
    },
    "TimeRange": {
      "StartTime": "04:52:26.6699999",
      "EndTime": "04:52:26.9400000"
    }
  },
  {
    "TextLocation": {
      "Start": 202863,
      "End": 202867
    },
    "TimeRange": {
      "StartTime": "04:52:27.3000000",
      "EndTime": "04:52:27.5099999"
    }
  },
  {
    "TextLocation": {
      "Start": 202868,
      "End": 202869
    },
    "TimeRange": {
      "StartTime": "04:52:27.5400000",
      "EndTime": "04:52:27.5800000"
    }
  },
  {
    "TextLocation": {
      "Start": 202870,
      "End": 202874
    },
    "TimeRange": {
      "StartTime": "04:52:27.6100000",
      "EndTime": "04:52:27.8600000"
    }
  },
  {
    "TextLocation": {
      "Start": 202875,
      "End": 202877
    },
    "TimeRange": {
      "StartTime": "04:52:27.9100000",
      "EndTime": "04:52:28.1699999"
    }
  },
  {
    "TextLocation": {
      "Start": 202880,
      "End": 202883
    },
    "TimeRange": {
      "StartTime": "04:52:31.6500000",
      "EndTime": "04:52:31.8000000"
    }
  },
  {
    "TextLocation": {
      "Start": 202884,
      "End": 202889
    },
    "TimeRange": {
      "StartTime": "04:52:31.8000000",
      "EndTime": "04:52:32.0400000"
    }
  },
  {
    "TextLocation": {
      "Start": 202892,
      "End": 202895
    },
    "TimeRange": {
      "StartTime": "04:52:32.0400000",
      "EndTime": "04:52:32.1900000"
    }
  },
  {
    "TextLocation": {
      "Start": 202896,
      "End": 202898
    },
    "TimeRange": {
      "StartTime": "04:52:32.1900000",
      "EndTime": "04:52:32.6699999"
    }
  },
  {
    "TextLocation": {
      "Start": 202901,
      "End": 202906
    },
    "TimeRange": {
      "StartTime": "04:52:35.5300000",
      "EndTime": "04:52:35.6800000"
    }
  },
  {
    "TextLocation": {
      "Start": 202907,
      "End": 202909
    },
    "TimeRange": {
      "StartTime": "04:52:35.8000000",
      "EndTime": "04:52:35.9800000"
    }
  },
  {
    "TextLocation": {
      "Start": 202910,
      "End": 202917
    },
    "TimeRange": {
      "StartTime": "04:52:35.9800000",
      "EndTime": "04:52:36.2400000"
    }
  },
  {
    "TextLocation": {
      "Start": 202918,
      "End": 202920
    },
    "TimeRange": {
      "StartTime": "04:52:36.2400000",
      "EndTime": "04:52:36.4300000"
    }
  },
  {
    "TextLocation": {
      "Start": 202923,
      "End": 202924
    },
    "TimeRange": {
      "StartTime": "04:52:36.7300000",
      "EndTime": "04:52:37.0300000"
    }
  },
  {
    "TextLocation": {
      "Start": 202925,
      "End": 202929
    },
    "TimeRange": {
      "StartTime": "04:52:37.0300000",
      "EndTime": "04:52:37.2400000"
    }
  },
  {
    "TextLocation": {
      "Start": 202930,
      "End": 202933
    },
    "TimeRange": {
      "StartTime": "04:52:37.2400000",
      "EndTime": "04:52:37.3300000"
    }
  },
  {
    "TextLocation": {
      "Start": 202934,
      "End": 202938
    },
    "TimeRange": {
      "StartTime": "04:52:37.3300000",
      "EndTime": "04:52:37.6000000"
    }
  },
  {
    "TextLocation": {
      "Start": 202939,
      "End": 202943
    },
    "TimeRange": {
      "StartTime": "04:52:37.6000000",
      "EndTime": "04:52:37.7500000"
    }
  },
  {
    "TextLocation": {
      "Start": 202944,
      "End": 202947
    },
    "TimeRange": {
      "StartTime": "04:52:37.7500000",
      "EndTime": "04:52:37.9000000"
    }
  },
  {
    "TextLocation": {
      "Start": 202948,
      "End": 202952
    },
    "TimeRange": {
      "StartTime": "04:52:37.9000000",
      "EndTime": "04:52:38.1699999"
    }
  },
  {
    "TextLocation": {
      "Start": 202953,
      "End": 202955
    },
    "TimeRange": {
      "StartTime": "04:52:38.1699999",
      "EndTime": "04:52:38.3500000"
    }
  },
  {
    "TextLocation": {
      "Start": 202956,
      "End": 202960
    },
    "TimeRange": {
      "StartTime": "04:52:38.3500000",
      "EndTime": "04:52:38.6500000"
    }
  },
  {
    "TextLocation": {
      "Start": 202961,
      "End": 202963
    },
    "TimeRange": {
      "StartTime": "04:52:38.6500000",
      "EndTime": "04:52:38.8300000"
    }
  },
  {
    "TextLocation": {
      "Start": 202964,
      "End": 202967
    },
    "TimeRange": {
      "StartTime": "04:52:39.1300000",
      "EndTime": "04:52:39.3800000"
    }
  },
  {
    "TextLocation": {
      "Start": 202968,
      "End": 202972
    },
    "TimeRange": {
      "StartTime": "04:52:39.9700000",
      "EndTime": "04:52:40.2800000"
    }
  },
  {
    "TextLocation": {
      "Start": 202973,
      "End": 202975
    },
    "TimeRange": {
      "StartTime": "04:52:40.2800000",
      "EndTime": "04:52:40.5900000"
    }
  },
  {
    "TextLocation": {
      "Start": 202976,
      "End": 202979
    },
    "TimeRange": {
      "StartTime": "04:52:40.5900000",
      "EndTime": "04:52:40.9000000"
    }
  },
  {
    "TextLocation": {
      "Start": 202980,
      "End": 202984
    },
    "TimeRange": {
      "StartTime": "04:52:40.9000000",
      "EndTime": "04:52:41.0200000"
    }
  },
  {
    "TextLocation": {
      "Start": 202985,
      "End": 202992
    },
    "TimeRange": {
      "StartTime": "04:52:41.0200000",
      "EndTime": "04:52:41.2300000"
    }
  },
  {
    "TextLocation": {
      "Start": 202993,
      "End": 203001
    },
    "TimeRange": {
      "StartTime": "04:52:41.2300000",
      "EndTime": "04:52:41.6500000"
    }
  },
  {
    "TextLocation": {
      "Start": 203002,
      "End": 203004
    },
    "TimeRange": {
      "StartTime": "04:52:41.6800000",
      "EndTime": "04:52:41.8600000"
    }
  },
  {
    "TextLocation": {
      "Start": 203005,
      "End": 203009
    },
    "TimeRange": {
      "StartTime": "04:52:41.8600000",
      "EndTime": "04:52:42.1000000"
    }
  },
  {
    "TextLocation": {
      "Start": 203010,
      "End": 203017
    },
    "TimeRange": {
      "StartTime": "04:52:42.1000000",
      "EndTime": "04:52:42.4900000"
    }
  },
  {
    "TextLocation": {
      "Start": 203018,
      "End": 203020
    },
    "TimeRange": {
      "StartTime": "04:52:42.4900000",
      "EndTime": "04:52:42.6699999"
    }
  },
  {
    "TextLocation": {
      "Start": 203021,
      "End": 203025
    },
    "TimeRange": {
      "StartTime": "04:52:42.6699999",
      "EndTime": "04:52:43"
    }
  },
  {
    "TextLocation": {
      "Start": 203028,
      "End": 203035
    },
    "TimeRange": {
      "StartTime": "04:52:43",
      "EndTime": "04:52:43.4199999"
    }
  },
  {
    "TextLocation": {
      "Start": 203043,
      "End": 203045
    },
    "TimeRange": {
      "StartTime": "04:52:44.0800000",
      "EndTime": "04:52:44.5300000"
    }
  },
  {
    "TextLocation": {
      "Start": 203046,
      "End": 203050
    },
    "TimeRange": {
      "StartTime": "04:52:44.5300000",
      "EndTime": "04:52:44.7400000"
    }
  },
  {
    "TextLocation": {
      "Start": 203051,
      "End": 203053
    },
    "TimeRange": {
      "StartTime": "04:52:44.7400000",
      "EndTime": "04:52:44.8200000"
    }
  },
  {
    "TextLocation": {
      "Start": 203054,
      "End": 203058
    },
    "TimeRange": {
      "StartTime": "04:52:44.8300000",
      "EndTime": "04:52:45.0099999"
    }
  },
  {
    "TextLocation": {
      "Start": 203059,
      "End": 203060
    },
    "TimeRange": {
      "StartTime": "04:52:45.0099999",
      "EndTime": "04:52:45.1000000"
    }
  },
  {
    "TextLocation": {
      "Start": 203061,
      "End": 203065
    },
    "TimeRange": {
      "StartTime": "04:52:45.1000000",
      "EndTime": "04:52:45.3100000"
    }
  },
  {
    "TextLocation": {
      "Start": 203066,
      "End": 203072
    },
    "TimeRange": {
      "StartTime": "04:52:45.3100000",
      "EndTime": "04:52:45.4900000"
    }
  },
  {
    "TextLocation": {
      "Start": 203073,
      "End": 203075
    },
    "TimeRange": {
      "StartTime": "04:52:45.4900000",
      "EndTime": "04:52:45.6100000"
    }
  },
  {
    "TextLocation": {
      "Start": 203076,
      "End": 203081
    },
    "TimeRange": {
      "StartTime": "04:52:45.6100000",
      "EndTime": "04:52:45.7900000"
    }
  },
  {
    "TextLocation": {
      "Start": 203082,
      "End": 203086
    },
    "TimeRange": {
      "StartTime": "04:52:45.7900000",
      "EndTime": "04:52:46.0300000"
    }
  },
  {
    "TextLocation": {
      "Start": 203087,
      "End": 203089
    },
    "TimeRange": {
      "StartTime": "04:52:46.0300000",
      "EndTime": "04:52:46.1200000"
    }
  },
  {
    "TextLocation": {
      "Start": 203090,
      "End": 203093
    },
    "TimeRange": {
      "StartTime": "04:52:46.1200000",
      "EndTime": "04:52:46.2100000"
    }
  },
  {
    "TextLocation": {
      "Start": 203094,
      "End": 203100
    },
    "TimeRange": {
      "StartTime": "04:52:46.2100000",
      "EndTime": "04:52:46.6300000"
    }
  },
  {
    "TextLocation": {
      "Start": 203101,
      "End": 203105
    },
    "TimeRange": {
      "StartTime": "04:52:46.6300000",
      "EndTime": "04:52:47.0200000"
    }
  },
  {
    "TextLocation": {
      "Start": 203106,
      "End": 203110
    },
    "TimeRange": {
      "StartTime": "04:52:47.0200000",
      "EndTime": "04:52:47.2300000"
    }
  },
  {
    "TextLocation": {
      "Start": 203111,
      "End": 203112
    },
    "TimeRange": {
      "StartTime": "04:52:47.2300000",
      "EndTime": "04:52:47.3200000"
    }
  },
  {
    "TextLocation": {
      "Start": 203113,
      "End": 203116
    },
    "TimeRange": {
      "StartTime": "04:52:47.3200000",
      "EndTime": "04:52:47.5300000"
    }
  },
  {
    "TextLocation": {
      "Start": 203117,
      "End": 203123
    },
    "TimeRange": {
      "StartTime": "04:52:47.5300000",
      "EndTime": "04:52:47.8900000"
    }
  },
  {
    "TextLocation": {
      "Start": 203124,
      "End": 203134
    },
    "TimeRange": {
      "StartTime": "04:52:47.8900000",
      "EndTime": "04:52:48.2800000"
    }
  },
  {
    "TextLocation": {
      "Start": 203135,
      "End": 203139
    },
    "TimeRange": {
      "StartTime": "04:52:48.2800000",
      "EndTime": "04:52:48.7900000"
    }
  },
  {
    "TextLocation": {
      "Start": 203142,
      "End": 203144
    },
    "TimeRange": {
      "StartTime": "04:52:48.8200000",
      "EndTime": "04:52:49.0300000"
    }
  },
  {
    "TextLocation": {
      "Start": 203145,
      "End": 203149
    },
    "TimeRange": {
      "StartTime": "04:52:49.0300000",
      "EndTime": "04:52:49.2400000"
    }
  },
  {
    "TextLocation": {
      "Start": 203150,
      "End": 203155
    },
    "TimeRange": {
      "StartTime": "04:52:49.2400000",
      "EndTime": "04:52:49.3600000"
    }
  },
  {
    "TextLocation": {
      "Start": 203156,
      "End": 203158
    },
    "TimeRange": {
      "StartTime": "04:52:49.3600000",
      "EndTime": "04:52:49.6300000"
    }
  },
  {
    "TextLocation": {
      "Start": 203159,
      "End": 203167
    },
    "TimeRange": {
      "StartTime": "04:52:49.6300000",
      "EndTime": "04:52:50.0800000"
    }
  },
  {
    "TextLocation": {
      "Start": 203168,
      "End": 203172
    },
    "TimeRange": {
      "StartTime": "04:52:50.0800000",
      "EndTime": "04:52:50.6500000"
    }
  },
  {
    "TextLocation": {
      "Start": 203173,
      "End": 203176
    },
    "TimeRange": {
      "StartTime": "04:52:50.8600000",
      "EndTime": "04:52:50.9800000"
    }
  },
  {
    "TextLocation": {
      "Start": 203177,
      "End": 203185
    },
    "TimeRange": {
      "StartTime": "04:52:50.9800000",
      "EndTime": "04:52:51.2900000"
    }
  },
  {
    "TextLocation": {
      "Start": 203186,
      "End": 203192
    },
    "TimeRange": {
      "StartTime": "04:52:51.2900000",
      "EndTime": "04:52:51.5800000"
    }
  },
  {
    "TextLocation": {
      "Start": 203193,
      "End": 203196
    },
    "TimeRange": {
      "StartTime": "04:52:51.5800000",
      "EndTime": "04:52:51.7599999"
    }
  },
  {
    "TextLocation": {
      "Start": 203197,
      "End": 203200
    },
    "TimeRange": {
      "StartTime": "04:52:51.7599999",
      "EndTime": "04:52:51.9100000"
    }
  },
  {
    "TextLocation": {
      "Start": 203201,
      "End": 203203
    },
    "TimeRange": {
      "StartTime": "04:52:51.9100000",
      "EndTime": "04:52:52.0900000"
    }
  },
  {
    "TextLocation": {
      "Start": 203204,
      "End": 203205
    },
    "TimeRange": {
      "StartTime": "04:52:52.0900000",
      "EndTime": "04:52:52.3000000"
    }
  },
  {
    "TextLocation": {
      "Start": 203206,
      "End": 203212
    },
    "TimeRange": {
      "StartTime": "04:52:52.3000000",
      "EndTime": "04:52:52.9000000"
    }
  },
  {
    "TextLocation": {
      "Start": 203214,
      "End": 203217
    },
    "TimeRange": {
      "StartTime": "04:52:52.9000000",
      "EndTime": "04:52:53.0500000"
    }
  },
  {
    "TextLocation": {
      "Start": 203218,
      "End": 203222
    },
    "TimeRange": {
      "StartTime": "04:52:53.0500000",
      "EndTime": "04:52:53.2300000"
    }
  },
  {
    "TextLocation": {
      "Start": 203223,
      "End": 203228
    },
    "TimeRange": {
      "StartTime": "04:52:53.2300000",
      "EndTime": "04:52:53.4400000"
    }
  },
  {
    "TextLocation": {
      "Start": 203229,
      "End": 203237
    },
    "TimeRange": {
      "StartTime": "04:52:53.4400000",
      "EndTime": "04:52:53.8000000"
    }
  },
  {
    "TextLocation": {
      "Start": 203238,
      "End": 203240
    },
    "TimeRange": {
      "StartTime": "04:52:53.8000000",
      "EndTime": "04:52:53.9800000"
    }
  },
  {
    "TextLocation": {
      "Start": 203241,
      "End": 203244
    },
    "TimeRange": {
      "StartTime": "04:52:53.9800000",
      "EndTime": "04:52:54.1000000"
    }
  },
  {
    "TextLocation": {
      "Start": 203245,
      "End": 203253
    },
    "TimeRange": {
      "StartTime": "04:52:54.1100000",
      "EndTime": "04:52:54.5700000"
    }
  },
  {
    "TextLocation": {
      "Start": 203256,
      "End": 203258
    },
    "TimeRange": {
      "StartTime": "04:52:54.8300000",
      "EndTime": "04:52:55.3600000"
    }
  },
  {
    "TextLocation": {
      "Start": 203259,
      "End": 203261
    },
    "TimeRange": {
      "StartTime": "04:52:56.5000000",
      "EndTime": "04:52:56.5900000"
    }
  },
  {
    "TextLocation": {
      "Start": 203262,
      "End": 203265
    },
    "TimeRange": {
      "StartTime": "04:52:56.5900000",
      "EndTime": "04:52:56.6500000"
    }
  },
  {
    "TextLocation": {
      "Start": 203266,
      "End": 203270
    },
    "TimeRange": {
      "StartTime": "04:52:56.6500000",
      "EndTime": "04:52:56.7700000"
    }
  },
  {
    "TextLocation": {
      "Start": 203271,
      "End": 203273
    },
    "TimeRange": {
      "StartTime": "04:52:56.7700000",
      "EndTime": "04:52:56.8900000"
    }
  },
  {
    "TextLocation": {
      "Start": 203274,
      "End": 203276
    },
    "TimeRange": {
      "StartTime": "04:52:56.8900000",
      "EndTime": "04:52:56.9500000"
    }
  },
  {
    "TextLocation": {
      "Start": 203277,
      "End": 203281
    },
    "TimeRange": {
      "StartTime": "04:52:56.9500000",
      "EndTime": "04:52:57.1000000"
    }
  },
  {
    "TextLocation": {
      "Start": 203282,
      "End": 203285
    },
    "TimeRange": {
      "StartTime": "04:52:57.1000000",
      "EndTime": "04:52:57.3700000"
    }
  },
  {
    "TextLocation": {
      "Start": 203286,
      "End": 203293
    },
    "TimeRange": {
      "StartTime": "04:52:57.3700000",
      "EndTime": "04:52:57.6100000"
    }
  },
  {
    "TextLocation": {
      "Start": 203294,
      "End": 203298
    },
    "TimeRange": {
      "StartTime": "04:52:57.6100000",
      "EndTime": "04:52:57.7900000"
    }
  },
  {
    "TextLocation": {
      "Start": 203299,
      "End": 203302
    },
    "TimeRange": {
      "StartTime": "04:52:57.7900000",
      "EndTime": "04:52:57.8800000"
    }
  },
  {
    "TextLocation": {
      "Start": 203303,
      "End": 203307
    },
    "TimeRange": {
      "StartTime": "04:52:57.8800000",
      "EndTime": "04:52:58.0300000"
    }
  },
  {
    "TextLocation": {
      "Start": 203315,
      "End": 203319
    },
    "TimeRange": {
      "StartTime": "04:52:58.0300000",
      "EndTime": "04:52:58.2599999"
    }
  },
  {
    "TextLocation": {
      "Start": 203320,
      "End": 203323
    },
    "TimeRange": {
      "StartTime": "04:52:58.4199999",
      "EndTime": "04:52:58.4800000"
    }
  },
  {
    "TextLocation": {
      "Start": 203324,
      "End": 203328
    },
    "TimeRange": {
      "StartTime": "04:52:58.4900000",
      "EndTime": "04:52:58.6900000"
    }
  },
  {
    "TextLocation": {
      "Start": 203329,
      "End": 203331
    },
    "TimeRange": {
      "StartTime": "04:52:58.7300000",
      "EndTime": "04:52:58.9400000"
    }
  },
  {
    "TextLocation": {
      "Start": 203332,
      "End": 203337
    },
    "TimeRange": {
      "StartTime": "04:52:58.9400000",
      "EndTime": "04:52:59.2900000"
    }
  },
  {
    "TextLocation": {
      "Start": 203338,
      "End": 203341
    },
    "TimeRange": {
      "StartTime": "04:52:59.2900000",
      "EndTime": "04:52:59.4100000"
    }
  },
  {
    "TextLocation": {
      "Start": 203342,
      "End": 203347
    },
    "TimeRange": {
      "StartTime": "04:53:01.2400000",
      "EndTime": "04:53:01.6300000"
    }
  },
  {
    "TextLocation": {
      "Start": 203348,
      "End": 203350
    },
    "TimeRange": {
      "StartTime": "04:53:01.6300000",
      "EndTime": "04:53:01.7200000"
    }
  },
  {
    "TextLocation": {
      "Start": 203351,
      "End": 203354
    },
    "TimeRange": {
      "StartTime": "04:53:01.7200000",
      "EndTime": "04:53:01.8700000"
    }
  },
  {
    "TextLocation": {
      "Start": 203355,
      "End": 203364
    },
    "TimeRange": {
      "StartTime": "04:53:01.8700000",
      "EndTime": "04:53:02.4100000"
    }
  },
  {
    "TextLocation": {
      "Start": 203367,
      "End": 203370
    },
    "TimeRange": {
      "StartTime": "04:53:02.5300000",
      "EndTime": "04:53:02.8600000"
    }
  },
  {
    "TextLocation": {
      "Start": 203371,
      "End": 203373
    },
    "TimeRange": {
      "StartTime": "04:53:02.8600000",
      "EndTime": "04:53:03.0700000"
    }
  },
  {
    "TextLocation": {
      "Start": 203374,
      "End": 203377
    },
    "TimeRange": {
      "StartTime": "04:53:03.0700000",
      "EndTime": "04:53:03.1600000"
    }
  },
  {
    "TextLocation": {
      "Start": 203378,
      "End": 203384
    },
    "TimeRange": {
      "StartTime": "04:53:03.1600000",
      "EndTime": "04:53:03.5099999"
    }
  },
  {
    "TextLocation": {
      "Start": 203385,
      "End": 203387
    },
    "TimeRange": {
      "StartTime": "04:53:03.5099999",
      "EndTime": "04:53:03.5900000"
    }
  },
  {
    "TextLocation": {
      "Start": 203388,
      "End": 203392
    },
    "TimeRange": {
      "StartTime": "04:53:03.5900000",
      "EndTime": "04:53:03.9000000"
    }
  },
  {
    "TextLocation": {
      "Start": 203394,
      "End": 203397
    },
    "TimeRange": {
      "StartTime": "04:53:03.9100000",
      "EndTime": "04:53:04.0800000"
    }
  },
  {
    "TextLocation": {
      "Start": 203398,
      "End": 203401
    },
    "TimeRange": {
      "StartTime": "04:53:04.0900000",
      "EndTime": "04:53:04.1800000"
    }
  },
  {
    "TextLocation": {
      "Start": 203402,
      "End": 203405
    },
    "TimeRange": {
      "StartTime": "04:53:04.1800000",
      "EndTime": "04:53:04.5400000"
    }
  },
  {
    "TextLocation": {
      "Start": 203406,
      "End": 203410
    },
    "TimeRange": {
      "StartTime": "04:53:04.5400000",
      "EndTime": "04:53:04.9300000"
    }
  },
  {
    "TextLocation": {
      "Start": 203418,
      "End": 203420
    },
    "TimeRange": {
      "StartTime": "04:53:04.9300000",
      "EndTime": "04:53:05.2800000"
    }
  },
  {
    "TextLocation": {
      "Start": 203421,
      "End": 203423
    },
    "TimeRange": {
      "StartTime": "04:53:06.6699999",
      "EndTime": "04:53:06.7900000"
    }
  },
  {
    "TextLocation": {
      "Start": 203424,
      "End": 203428
    },
    "TimeRange": {
      "StartTime": "04:53:07.0300000",
      "EndTime": "04:53:07.2100000"
    }
  },
  {
    "TextLocation": {
      "Start": 203429,
      "End": 203433
    },
    "TimeRange": {
      "StartTime": "04:53:07.2100000",
      "EndTime": "04:53:08.9199999"
    }
  },
  {
    "TextLocation": {
      "Start": 203435,
      "End": 203440
    },
    "TimeRange": {
      "StartTime": "04:53:09.0099999",
      "EndTime": "04:53:09.2800000"
    }
  },
  {
    "TextLocation": {
      "Start": 203441,
      "End": 203444
    },
    "TimeRange": {
      "StartTime": "04:53:09.2800000",
      "EndTime": "04:53:09.5200000"
    }
  },
  {
    "TextLocation": {
      "Start": 203445,
      "End": 203448
    },
    "TimeRange": {
      "StartTime": "04:53:09.5200000",
      "EndTime": "04:53:09.6400000"
    }
  },
  {
    "TextLocation": {
      "Start": 203449,
      "End": 203457
    },
    "TimeRange": {
      "StartTime": "04:53:09.6400000",
      "EndTime": "04:53:10.4800000"
    }
  },
  {
    "TextLocation": {
      "Start": 203458,
      "End": 203462
    },
    "TimeRange": {
      "StartTime": "04:53:10.4800000",
      "EndTime": "04:53:11.1100000"
    }
  },
  {
    "TextLocation": {
      "Start": 203463,
      "End": 203468
    },
    "TimeRange": {
      "StartTime": "04:53:11.3200000",
      "EndTime": "04:53:11.7100000"
    }
  },
  {
    "TextLocation": {
      "Start": 203469,
      "End": 203473
    },
    "TimeRange": {
      "StartTime": "04:53:11.7100000",
      "EndTime": "04:53:12.1200000"
    }
  },
  {
    "TextLocation": {
      "Start": 203476,
      "End": 203481
    },
    "TimeRange": {
      "StartTime": "04:53:12.1300000",
      "EndTime": "04:53:12.7800000"
    }
  },
  {
    "TextLocation": {
      "Start": 203482,
      "End": 203485
    },
    "TimeRange": {
      "StartTime": "04:53:12.8200000",
      "EndTime": "04:53:13.4199999"
    }
  },
  {
    "TextLocation": {
      "Start": 203486,
      "End": 203489
    },
    "TimeRange": {
      "StartTime": "04:53:13.4400000",
      "EndTime": "04:53:13.6900000"
    }
  },
  {
    "TextLocation": {
      "Start": 203490,
      "End": 203497
    },
    "TimeRange": {
      "StartTime": "04:53:13.6900000",
      "EndTime": "04:53:14.0099999"
    }
  },
  {
    "TextLocation": {
      "Start": 203498,
      "End": 203503
    },
    "TimeRange": {
      "StartTime": "04:53:14.0200000",
      "EndTime": "04:53:14.3800000"
    }
  },
  {
    "TextLocation": {
      "Start": 203511,
      "End": 203514
    },
    "TimeRange": {
      "StartTime": "04:53:15.6699999",
      "EndTime": "04:53:15.8200000"
    }
  },
  {
    "TextLocation": {
      "Start": 203515,
      "End": 203519
    },
    "TimeRange": {
      "StartTime": "04:53:15.8200000",
      "EndTime": "04:53:16.1500000"
    }
  },
  {
    "TextLocation": {
      "Start": 203520,
      "End": 203524
    },
    "TimeRange": {
      "StartTime": "04:53:16.1500000",
      "EndTime": "04:53:16.4500000"
    }
  },
  {
    "TextLocation": {
      "Start": 203525,
      "End": 203527
    },
    "TimeRange": {
      "StartTime": "04:53:16.4500000",
      "EndTime": "04:53:16.6600000"
    }
  },
  {
    "TextLocation": {
      "Start": 203528,
      "End": 203532
    },
    "TimeRange": {
      "StartTime": "04:53:16.6600000",
      "EndTime": "04:53:17.0800000"
    }
  },
  {
    "TextLocation": {
      "Start": 203535,
      "End": 203538
    },
    "TimeRange": {
      "StartTime": "04:53:20.5099999",
      "EndTime": "04:53:20.7000000"
    }
  },
  {
    "TextLocation": {
      "Start": 203539,
      "End": 203544
    },
    "TimeRange": {
      "StartTime": "04:53:20.7000000",
      "EndTime": "04:53:21.0300000"
    }
  },
  {
    "TextLocation": {
      "Start": 203545,
      "End": 203549
    },
    "TimeRange": {
      "StartTime": "04:53:21.0300000",
      "EndTime": "04:53:21.2100000"
    }
  },
  {
    "TextLocation": {
      "Start": 203550,
      "End": 203553
    },
    "TimeRange": {
      "StartTime": "04:53:21.2100000",
      "EndTime": "04:53:21.3900000"
    }
  },
  {
    "TextLocation": {
      "Start": 203554,
      "End": 203557
    },
    "TimeRange": {
      "StartTime": "04:53:21.3900000",
      "EndTime": "04:53:21.5099999"
    }
  },
  {
    "TextLocation": {
      "Start": 203558,
      "End": 203563
    },
    "TimeRange": {
      "StartTime": "04:53:21.5099999",
      "EndTime": "04:53:21.8400000"
    }
  },
  {
    "TextLocation": {
      "Start": 203564,
      "End": 203565
    },
    "TimeRange": {
      "StartTime": "04:53:21.8400000",
      "EndTime": "04:53:21.9600000"
    }
  },
  {
    "TextLocation": {
      "Start": 203566,
      "End": 203569
    },
    "TimeRange": {
      "StartTime": "04:53:21.9600000",
      "EndTime": "04:53:22.3200000"
    }
  },
  {
    "TextLocation": {
      "Start": 203570,
      "End": 203578
    },
    "TimeRange": {
      "StartTime": "04:53:22.3200000",
      "EndTime": "04:53:23.1300000"
    }
  },
  {
    "TextLocation": {
      "Start": 203579,
      "End": 203582
    },
    "TimeRange": {
      "StartTime": "04:53:24.1200000",
      "EndTime": "04:53:24.5700000"
    }
  },
  {
    "TextLocation": {
      "Start": 203585,
      "End": 203588
    },
    "TimeRange": {
      "StartTime": "04:53:25.4199999",
      "EndTime": "04:53:25.8400000"
    }
  },
  {
    "TextLocation": {
      "Start": 203589,
      "End": 203596
    },
    "TimeRange": {
      "StartTime": "04:53:26.1699999",
      "EndTime": "04:53:26.5600000"
    }
  },
  {
    "TextLocation": {
      "Start": 203599,
      "End": 203602
    },
    "TimeRange": {
      "StartTime": "04:53:26.5600000",
      "EndTime": "04:53:26.8900000"
    }
  },
  {
    "TextLocation": {
      "Start": 203603,
      "End": 203606
    },
    "TimeRange": {
      "StartTime": "04:53:26.8900000",
      "EndTime": "04:53:27.4300000"
    }
  },
  {
    "TextLocation": {
      "Start": 203607,
      "End": 203611
    },
    "TimeRange": {
      "StartTime": "04:53:27.5800000",
      "EndTime": "04:53:28.2100000"
    }
  },
  {
    "TextLocation": {
      "Start": 203612,
      "End": 203615
    },
    "TimeRange": {
      "StartTime": "04:53:29.4700000",
      "EndTime": "04:53:29.7100000"
    }
  },
  {
    "TextLocation": {
      "Start": 203616,
      "End": 203620
    },
    "TimeRange": {
      "StartTime": "04:53:29.7100000",
      "EndTime": "04:53:30.0400000"
    }
  },
  {
    "TextLocation": {
      "Start": 203621,
      "End": 203625
    },
    "TimeRange": {
      "StartTime": "04:53:30.0400000",
      "EndTime": "04:53:30.7000000"
    }
  },
  {
    "TextLocation": {
      "Start": 203626,
      "End": 203630
    },
    "TimeRange": {
      "StartTime": "04:53:31.4500000",
      "EndTime": "04:53:31.6000000"
    }
  },
  {
    "TextLocation": {
      "Start": 203631,
      "End": 203636
    },
    "TimeRange": {
      "StartTime": "04:53:31.6900000",
      "EndTime": "04:53:32.2400000"
    }
  },
  {
    "TextLocation": {
      "Start": 203637,
      "End": 203646
    },
    "TimeRange": {
      "StartTime": "04:53:32.2599999",
      "EndTime": "04:53:32.8800000"
    }
  },
  {
    "TextLocation": {
      "Start": 203647,
      "End": 203651
    },
    "TimeRange": {
      "StartTime": "04:53:32.8900000",
      "EndTime": "04:53:33.0700000"
    }
  },
  {
    "TextLocation": {
      "Start": 203652,
      "End": 203656
    },
    "TimeRange": {
      "StartTime": "04:53:33.0700000",
      "EndTime": "04:53:33.2200000"
    }
  },
  {
    "TextLocation": {
      "Start": 203657,
      "End": 203660
    },
    "TimeRange": {
      "StartTime": "04:53:33.2200000",
      "EndTime": "04:53:33.4600000"
    }
  },
  {
    "TextLocation": {
      "Start": 203661,
      "End": 203664
    },
    "TimeRange": {
      "StartTime": "04:53:33.4600000",
      "EndTime": "04:53:33.6699999"
    }
  },
  {
    "TextLocation": {
      "Start": 203665,
      "End": 203669
    },
    "TimeRange": {
      "StartTime": "04:53:33.6699999",
      "EndTime": "04:53:34.1200000"
    }
  },
  {
    "TextLocation": {
      "Start": 203672,
      "End": 203674
    },
    "TimeRange": {
      "StartTime": "04:53:34.8300000",
      "EndTime": "04:53:34.8900000"
    }
  },
  {
    "TextLocation": {
      "Start": 203675,
      "End": 203680
    },
    "TimeRange": {
      "StartTime": "04:53:34.9199999",
      "EndTime": "04:53:35.4900000"
    }
  },
  {
    "TextLocation": {
      "Start": 203681,
      "End": 203685
    },
    "TimeRange": {
      "StartTime": "04:53:35.4900000",
      "EndTime": "04:53:35.6699999"
    }
  },
  {
    "TextLocation": {
      "Start": 203686,
      "End": 203689
    },
    "TimeRange": {
      "StartTime": "04:53:35.6699999",
      "EndTime": "04:53:35.8500000"
    }
  },
  {
    "TextLocation": {
      "Start": 203690,
      "End": 203698
    },
    "TimeRange": {
      "StartTime": "04:53:35.8500000",
      "EndTime": "04:53:36.2700000"
    }
  },
  {
    "TextLocation": {
      "Start": 203699,
      "End": 203703
    },
    "TimeRange": {
      "StartTime": "04:53:36.2700000",
      "EndTime": "04:53:36.7800000"
    }
  },
  {
    "TextLocation": {
      "Start": 203704,
      "End": 203707
    },
    "TimeRange": {
      "StartTime": "04:53:36.9600000",
      "EndTime": "04:53:37.3500000"
    }
  },
  {
    "TextLocation": {
      "Start": 203709,
      "End": 203712
    },
    "TimeRange": {
      "StartTime": "04:53:37.3800000",
      "EndTime": "04:53:37.5000000"
    }
  },
  {
    "TextLocation": {
      "Start": 203713,
      "End": 203720
    },
    "TimeRange": {
      "StartTime": "04:53:37.5000000",
      "EndTime": "04:53:38.0400000"
    }
  },
  {
    "TextLocation": {
      "Start": 203721,
      "End": 203728
    },
    "TimeRange": {
      "StartTime": "04:53:38.4300000",
      "EndTime": "04:53:38.7700000"
    }
  },
  {
    "TextLocation": {
      "Start": 203729,
      "End": 203735
    },
    "TimeRange": {
      "StartTime": "04:53:38.7900000",
      "EndTime": "04:53:39.0600000"
    }
  },
  {
    "TextLocation": {
      "Start": 203736,
      "End": 203739
    },
    "TimeRange": {
      "StartTime": "04:53:39.0600000",
      "EndTime": "04:53:39.4500000"
    }
  },
  {
    "TextLocation": {
      "Start": 203740,
      "End": 203743
    },
    "TimeRange": {
      "StartTime": "04:53:39.4800000",
      "EndTime": "04:53:39.6600000"
    }
  },
  {
    "TextLocation": {
      "Start": 203744,
      "End": 203748
    },
    "TimeRange": {
      "StartTime": "04:53:39.6600000",
      "EndTime": "04:53:40.2900000"
    }
  },
  {
    "TextLocation": {
      "Start": 203749,
      "End": 203753
    },
    "TimeRange": {
      "StartTime": "04:53:40.4700000",
      "EndTime": "04:53:41.1600000"
    }
  },
  {
    "TextLocation": {
      "Start": 203754,
      "End": 203756
    },
    "TimeRange": {
      "StartTime": "04:53:41.1600000",
      "EndTime": "04:53:41.5099999"
    }
  },
  {
    "TextLocation": {
      "Start": 203757,
      "End": 203759
    },
    "TimeRange": {
      "StartTime": "04:53:41.5099999",
      "EndTime": "04:53:41.7700000"
    }
  },
  {
    "TextLocation": {
      "Start": 203760,
      "End": 203763
    },
    "TimeRange": {
      "StartTime": "04:53:41.7900000",
      "EndTime": "04:53:41.8800000"
    }
  },
  {
    "TextLocation": {
      "Start": 203764,
      "End": 203768
    },
    "TimeRange": {
      "StartTime": "04:53:41.8800000",
      "EndTime": "04:53:42.3300000"
    }
  },
  {
    "TextLocation": {
      "Start": 203771,
      "End": 203773
    },
    "TimeRange": {
      "StartTime": "04:53:42.3300000",
      "EndTime": "04:53:42.5700000"
    }
  },
  {
    "TextLocation": {
      "Start": 203774,
      "End": 203779
    },
    "TimeRange": {
      "StartTime": "04:53:42.5700000",
      "EndTime": "04:53:43.1100000"
    }
  },
  {
    "TextLocation": {
      "Start": 203781,
      "End": 203787
    },
    "TimeRange": {
      "StartTime": "04:53:43.1100000",
      "EndTime": "04:53:43.9199999"
    }
  },
  {
    "TextLocation": {
      "Start": 203790,
      "End": 203797
    },
    "TimeRange": {
      "StartTime": "04:53:44.0700000",
      "EndTime": "04:53:44.5800000"
    }
  },
  {
    "TextLocation": {
      "Start": 203798,
      "End": 203801
    },
    "TimeRange": {
      "StartTime": "04:53:44.5800000",
      "EndTime": "04:53:46.7100000"
    }
  },
  {
    "TextLocation": {
      "Start": 203802,
      "End": 203808
    },
    "TimeRange": {
      "StartTime": "04:53:46.7100000",
      "EndTime": "04:53:47.1300000"
    }
  },
  {
    "TextLocation": {
      "Start": 203810,
      "End": 203816
    },
    "TimeRange": {
      "StartTime": "04:53:47.4000000",
      "EndTime": "04:53:47.7300000"
    }
  },
  {
    "TextLocation": {
      "Start": 203817,
      "End": 203821
    },
    "TimeRange": {
      "StartTime": "04:53:47.7300000",
      "EndTime": "04:53:48.4199999"
    }
  },
  {
    "TextLocation": {
      "Start": 203822,
      "End": 203825
    },
    "TimeRange": {
      "StartTime": "04:53:49.9199999",
      "EndTime": "04:53:50.7300000"
    }
  },
  {
    "TextLocation": {
      "Start": 203826,
      "End": 203830
    },
    "TimeRange": {
      "StartTime": "04:53:51.0300000",
      "EndTime": "04:53:51.3300000"
    }
  },
  {
    "TextLocation": {
      "Start": 203833,
      "End": 203836
    },
    "TimeRange": {
      "StartTime": "04:53:51.3300000",
      "EndTime": "04:53:51.4199999"
    }
  },
  {
    "TextLocation": {
      "Start": 203837,
      "End": 203838
    },
    "TimeRange": {
      "StartTime": "04:53:51.4199999",
      "EndTime": "04:53:51.5099999"
    }
  },
  {
    "TextLocation": {
      "Start": 203839,
      "End": 203843
    },
    "TimeRange": {
      "StartTime": "04:53:51.5099999",
      "EndTime": "04:53:51.8100000"
    }
  },
  {
    "TextLocation": {
      "Start": 203844,
      "End": 203847
    },
    "TimeRange": {
      "StartTime": "04:53:51.8100000",
      "EndTime": "04:53:52.4700000"
    }
  },
  {
    "TextLocation": {
      "Start": 203850,
      "End": 203852
    },
    "TimeRange": {
      "StartTime": "04:53:53.4300000",
      "EndTime": "04:53:53.6100000"
    }
  },
  {
    "TextLocation": {
      "Start": 203853,
      "End": 203857
    },
    "TimeRange": {
      "StartTime": "04:53:53.6100000",
      "EndTime": "04:53:53.8500000"
    }
  },
  {
    "TextLocation": {
      "Start": 203858,
      "End": 203862
    },
    "TimeRange": {
      "StartTime": "04:53:53.8500000",
      "EndTime": "04:53:54.0600000"
    }
  },
  {
    "TextLocation": {
      "Start": 203863,
      "End": 203868
    },
    "TimeRange": {
      "StartTime": "04:53:54.0600000",
      "EndTime": "04:53:54.5099999"
    }
  },
  {
    "TextLocation": {
      "Start": 203869,
      "End": 203874
    },
    "TimeRange": {
      "StartTime": "04:53:54.5400000",
      "EndTime": "04:53:54.9000000"
    }
  },
  {
    "TextLocation": {
      "Start": 203875,
      "End": 203878
    },
    "TimeRange": {
      "StartTime": "04:53:54.9000000",
      "EndTime": "04:53:55.0200000"
    }
  },
  {
    "TextLocation": {
      "Start": 203879,
      "End": 203884
    },
    "TimeRange": {
      "StartTime": "04:53:55.0200000",
      "EndTime": "04:53:55.3200000"
    }
  },
  {
    "TextLocation": {
      "Start": 203885,
      "End": 203889
    },
    "TimeRange": {
      "StartTime": "04:53:55.3200000",
      "EndTime": "04:53:55.9199999"
    }
  },
  {
    "TextLocation": {
      "Start": 203897,
      "End": 203900
    },
    "TimeRange": {
      "StartTime": "04:53:56.0099999",
      "EndTime": "04:53:56.3700000"
    }
  },
  {
    "TextLocation": {
      "Start": 203903,
      "End": 203904
    },
    "TimeRange": {
      "StartTime": "04:53:57.3000000",
      "EndTime": "04:53:57.3600000"
    }
  },
  {
    "TextLocation": {
      "Start": 203905,
      "End": 203909
    },
    "TimeRange": {
      "StartTime": "04:53:57.3600000",
      "EndTime": "04:53:57.5400000"
    }
  },
  {
    "TextLocation": {
      "Start": 203910,
      "End": 203918
    },
    "TimeRange": {
      "StartTime": "04:53:57.5400000",
      "EndTime": "04:53:57.8100000"
    }
  },
  {
    "TextLocation": {
      "Start": 203919,
      "End": 203926
    },
    "TimeRange": {
      "StartTime": "04:53:57.8100000",
      "EndTime": "04:53:58.0200000"
    }
  },
  {
    "TextLocation": {
      "Start": 203927,
      "End": 203931
    },
    "TimeRange": {
      "StartTime": "04:53:58.0200000",
      "EndTime": "04:53:58.3800000"
    }
  },
  {
    "TextLocation": {
      "Start": 203932,
      "End": 203936
    },
    "TimeRange": {
      "StartTime": "04:53:58.7400000",
      "EndTime": "04:53:58.9199999"
    }
  },
  {
    "TextLocation": {
      "Start": 203937,
      "End": 203939
    },
    "TimeRange": {
      "StartTime": "04:53:58.9199999",
      "EndTime": "04:53:59.0099999"
    }
  },
  {
    "TextLocation": {
      "Start": 203940,
      "End": 203942
    },
    "TimeRange": {
      "StartTime": "04:53:59.0099999",
      "EndTime": "04:53:59.1900000"
    }
  },
  {
    "TextLocation": {
      "Start": 203943,
      "End": 203946
    },
    "TimeRange": {
      "StartTime": "04:53:59.1900000",
      "EndTime": "04:53:59.2800000"
    }
  },
  {
    "TextLocation": {
      "Start": 203947,
      "End": 203951
    },
    "TimeRange": {
      "StartTime": "04:53:59.2800000",
      "EndTime": "04:53:59.4000000"
    }
  },
  {
    "TextLocation": {
      "Start": 203952,
      "End": 203959
    },
    "TimeRange": {
      "StartTime": "04:53:59.4000000",
      "EndTime": "04:53:59.6699999"
    }
  },
  {
    "TextLocation": {
      "Start": 203960,
      "End": 203964
    },
    "TimeRange": {
      "StartTime": "04:53:59.6699999",
      "EndTime": "04:53:59.9100000"
    }
  },
  {
    "TextLocation": {
      "Start": 203965,
      "End": 203970
    },
    "TimeRange": {
      "StartTime": "04:53:59.9100000",
      "EndTime": "04:54:00.1200000"
    }
  },
  {
    "TextLocation": {
      "Start": 203978,
      "End": 203981
    },
    "TimeRange": {
      "StartTime": "04:54:01.0099999",
      "EndTime": "04:54:01.5200000"
    }
  },
  {
    "TextLocation": {
      "Start": 203982,
      "End": 203986
    },
    "TimeRange": {
      "StartTime": "04:54:02.0300000",
      "EndTime": "04:54:02.2100000"
    }
  },
  {
    "TextLocation": {
      "Start": 203987,
      "End": 203996
    },
    "TimeRange": {
      "StartTime": "04:54:02.6600000",
      "EndTime": "04:54:03.2000000"
    }
  },
  {
    "TextLocation": {
      "Start": 203997,
      "End": 204001
    },
    "TimeRange": {
      "StartTime": "04:54:03.2000000",
      "EndTime": "04:54:03.3500000"
    }
  },
  {
    "TextLocation": {
      "Start": 204002,
      "End": 204005
    },
    "TimeRange": {
      "StartTime": "04:54:03.3500000",
      "EndTime": "04:54:03.5000000"
    }
  },
  {
    "TextLocation": {
      "Start": 204006,
      "End": 204010
    },
    "TimeRange": {
      "StartTime": "04:54:03.5000000",
      "EndTime": "04:54:03.7400000"
    }
  },
  {
    "TextLocation": {
      "Start": 204011,
      "End": 204014
    },
    "TimeRange": {
      "StartTime": "04:54:03.7400000",
      "EndTime": "04:54:03.8600000"
    }
  },
  {
    "TextLocation": {
      "Start": 204015,
      "End": 204023
    },
    "TimeRange": {
      "StartTime": "04:54:03.8600000",
      "EndTime": "04:54:04.6100000"
    }
  },
  {
    "TextLocation": {
      "Start": 204024,
      "End": 204031
    },
    "TimeRange": {
      "StartTime": "04:54:04.8500000",
      "EndTime": "04:54:05.0900000"
    }
  },
  {
    "TextLocation": {
      "Start": 204032,
      "End": 204034
    },
    "TimeRange": {
      "StartTime": "04:54:05.0900000",
      "EndTime": "04:54:05.3900000"
    }
  },
  {
    "TextLocation": {
      "Start": 204035,
      "End": 204038
    },
    "TimeRange": {
      "StartTime": "04:54:05.6000000",
      "EndTime": "04:54:06.0500000"
    }
  },
  {
    "TextLocation": {
      "Start": 204039,
      "End": 204042
    },
    "TimeRange": {
      "StartTime": "04:54:06.0500000",
      "EndTime": "04:54:06.3500000"
    }
  },
  {
    "TextLocation": {
      "Start": 204043,
      "End": 204050
    },
    "TimeRange": {
      "StartTime": "04:54:06.3500000",
      "EndTime": "04:54:06.7100000"
    }
  },
  {
    "TextLocation": {
      "Start": 204051,
      "End": 204052
    },
    "TimeRange": {
      "StartTime": "04:54:06.7100000",
      "EndTime": "04:54:07.2800000"
    }
  },
  {
    "TextLocation": {
      "Start": 204053,
      "End": 204055
    },
    "TimeRange": {
      "StartTime": "04:54:07.2800000",
      "EndTime": "04:54:07.6699999"
    }
  },
  {
    "TextLocation": {
      "Start": 204063,
      "End": 204064
    },
    "TimeRange": {
      "StartTime": "04:54:07.9100000",
      "EndTime": "04:54:08.1800000"
    }
  },
  {
    "TextLocation": {
      "Start": 204065,
      "End": 204067
    },
    "TimeRange": {
      "StartTime": "04:54:08.1800000",
      "EndTime": "04:54:08.3300000"
    }
  },
  {
    "TextLocation": {
      "Start": 204068,
      "End": 204070
    },
    "TimeRange": {
      "StartTime": "04:54:08.3300000",
      "EndTime": "04:54:08.4500000"
    }
  },
  {
    "TextLocation": {
      "Start": 204078,
      "End": 204081
    },
    "TimeRange": {
      "StartTime": "04:54:08.4500000",
      "EndTime": "04:54:08.8100000"
    }
  },
  {
    "TextLocation": {
      "Start": 204084,
      "End": 204088
    },
    "TimeRange": {
      "StartTime": "04:54:08.9000000",
      "EndTime": "04:54:09.4000000"
    }
  },
  {
    "TextLocation": {
      "Start": 204091,
      "End": 204097
    },
    "TimeRange": {
      "StartTime": "04:54:11.1100000",
      "EndTime": "04:54:11.3200000"
    }
  },
  {
    "TextLocation": {
      "Start": 204098,
      "End": 204101
    },
    "TimeRange": {
      "StartTime": "04:54:11.3200000",
      "EndTime": "04:54:11.5000000"
    }
  },
  {
    "TextLocation": {
      "Start": 204102,
      "End": 204104
    },
    "TimeRange": {
      "StartTime": "04:54:11.6200000",
      "EndTime": "04:54:11.8300000"
    }
  },
  {
    "TextLocation": {
      "Start": 204105,
      "End": 204108
    },
    "TimeRange": {
      "StartTime": "04:54:11.8300000",
      "EndTime": "04:54:11.8700000"
    }
  },
  {
    "TextLocation": {
      "Start": 204109,
      "End": 204116
    },
    "TimeRange": {
      "StartTime": "04:54:11.9000000",
      "EndTime": "04:54:12.4000000"
    }
  },
  {
    "TextLocation": {
      "Start": 204117,
      "End": 204120
    },
    "TimeRange": {
      "StartTime": "04:54:12.4000000",
      "EndTime": "04:54:12.9700000"
    }
  },
  {
    "TextLocation": {
      "Start": 204123,
      "End": 204126
    },
    "TimeRange": {
      "StartTime": "04:54:15.9199999",
      "EndTime": "04:54:16.6699999"
    }
  },
  {
    "TextLocation": {
      "Start": 204127,
      "End": 204130
    },
    "TimeRange": {
      "StartTime": "04:54:17.6900000",
      "EndTime": "04:54:17.9000000"
    }
  },
  {
    "TextLocation": {
      "Start": 204131,
      "End": 204141
    },
    "TimeRange": {
      "StartTime": "04:54:17.9000000",
      "EndTime": "04:54:18.5600000"
    }
  },
  {
    "TextLocation": {
      "Start": 204149,
      "End": 204151
    },
    "TimeRange": {
      "StartTime": "04:54:19.0099999",
      "EndTime": "04:54:19.4000000"
    }
  },
  {
    "TextLocation": {
      "Start": 204159,
      "End": 204163
    },
    "TimeRange": {
      "StartTime": "04:54:22.1100000",
      "EndTime": "04:54:22.3100000"
    }
  },
  {
    "TextLocation": {
      "Start": 204164,
      "End": 204166
    },
    "TimeRange": {
      "StartTime": "04:54:23.1600000",
      "EndTime": "04:54:23.3100000"
    }
  },
  {
    "TextLocation": {
      "Start": 204167,
      "End": 204170
    },
    "TimeRange": {
      "StartTime": "04:54:23.3100000",
      "EndTime": "04:54:23.8800000"
    }
  },
  {
    "TextLocation": {
      "Start": 204172,
      "End": 204175
    },
    "TimeRange": {
      "StartTime": "04:54:23.8800000",
      "EndTime": "04:54:24.2500000"
    }
  },
  {
    "TextLocation": {
      "Start": 204176,
      "End": 204179
    },
    "TimeRange": {
      "StartTime": "04:54:24.2700000",
      "EndTime": "04:54:24.8100000"
    }
  },
  {
    "TextLocation": {
      "Start": 204180,
      "End": 204183
    },
    "TimeRange": {
      "StartTime": "04:54:25.0500000",
      "EndTime": "04:54:25.6200000"
    }
  },
  {
    "TextLocation": {
      "Start": 204184,
      "End": 204190
    },
    "TimeRange": {
      "StartTime": "04:54:25.6200000",
      "EndTime": "04:54:26.1600000"
    }
  },
  {
    "TextLocation": {
      "Start": 204198,
      "End": 204200
    },
    "TimeRange": {
      "StartTime": "04:54:29.2000000",
      "EndTime": "04:54:29.3800000"
    }
  },
  {
    "TextLocation": {
      "Start": 204201,
      "End": 204211
    },
    "TimeRange": {
      "StartTime": "04:54:29.3800000",
      "EndTime": "04:54:29.9199999"
    }
  },
  {
    "TextLocation": {
      "Start": 204213,
      "End": 204215
    },
    "TimeRange": {
      "StartTime": "04:54:30.4000000",
      "EndTime": "04:54:30.5200000"
    }
  },
  {
    "TextLocation": {
      "Start": 204216,
      "End": 204225
    },
    "TimeRange": {
      "StartTime": "04:54:30.5200000",
      "EndTime": "04:54:31.0300000"
    }
  },
  {
    "TextLocation": {
      "Start": 204228,
      "End": 204233
    },
    "TimeRange": {
      "StartTime": "04:54:37.0099999",
      "EndTime": "04:54:37.5800000"
    }
  },
  {
    "TextLocation": {
      "Start": 204234,
      "End": 204237
    },
    "TimeRange": {
      "StartTime": "04:54:37.5800000",
      "EndTime": "04:54:37.7900000"
    }
  },
  {
    "TextLocation": {
      "Start": 204238,
      "End": 204241
    },
    "TimeRange": {
      "StartTime": "04:54:37.7900000",
      "EndTime": "04:54:38.1500000"
    }
  },
  {
    "TextLocation": {
      "Start": 204242,
      "End": 204249
    },
    "TimeRange": {
      "StartTime": "04:54:38.1500000",
      "EndTime": "04:54:38.4199999"
    }
  },
  {
    "TextLocation": {
      "Start": 204257,
      "End": 204260
    },
    "TimeRange": {
      "StartTime": "04:54:39.8000000",
      "EndTime": "04:54:39.9500000"
    }
  },
  {
    "TextLocation": {
      "Start": 204261,
      "End": 204263
    },
    "TimeRange": {
      "StartTime": "04:54:39.9500000",
      "EndTime": "04:54:40.2100000"
    }
  },
  {
    "TextLocation": {
      "Start": 204264,
      "End": 204271
    },
    "TimeRange": {
      "StartTime": "04:54:40.2599999",
      "EndTime": "04:54:40.7599999"
    }
  },
  {
    "TextLocation": {
      "Start": 204279,
      "End": 204281
    },
    "TimeRange": {
      "StartTime": "04:54:42.7500000",
      "EndTime": "04:54:43.0200000"
    }
  },
  {
    "TextLocation": {
      "Start": 204282,
      "End": 204286
    },
    "TimeRange": {
      "StartTime": "04:54:43.0200000",
      "EndTime": "04:54:43.3500000"
    }
  },
  {
    "TextLocation": {
      "Start": 204287,
      "End": 204294
    },
    "TimeRange": {
      "StartTime": "04:54:43.3500000",
      "EndTime": "04:54:44.6100000"
    }
  },
  {
    "TextLocation": {
      "Start": 204297,
      "End": 204301
    },
    "TimeRange": {
      "StartTime": "04:54:45.1300000",
      "EndTime": "04:54:45.2900000"
    }
  },
  {
    "TextLocation": {
      "Start": 204302,
      "End": 204306
    },
    "TimeRange": {
      "StartTime": "04:54:45.3100000",
      "EndTime": "04:54:45.6100000"
    }
  },
  {
    "TextLocation": {
      "Start": 204307,
      "End": 204313
    },
    "TimeRange": {
      "StartTime": "04:54:45.6100000",
      "EndTime": "04:54:45.9400000"
    }
  },
  {
    "TextLocation": {
      "Start": 204314,
      "End": 204316
    },
    "TimeRange": {
      "StartTime": "04:54:45.9400000",
      "EndTime": "04:54:46.0300000"
    }
  },
  {
    "TextLocation": {
      "Start": 204317,
      "End": 204321
    },
    "TimeRange": {
      "StartTime": "04:54:46.0300000",
      "EndTime": "04:54:46.2700000"
    }
  },
  {
    "TextLocation": {
      "Start": 204322,
      "End": 204326
    },
    "TimeRange": {
      "StartTime": "04:54:46.2700000",
      "EndTime": "04:54:47.1100000"
    }
  },
  {
    "TextLocation": {
      "Start": 204329,
      "End": 204336
    },
    "TimeRange": {
      "StartTime": "04:54:47.8800000",
      "EndTime": "04:54:48.2400000"
    }
  },
  {
    "TextLocation": {
      "Start": 204337,
      "End": 204341
    },
    "TimeRange": {
      "StartTime": "04:54:48.2400000",
      "EndTime": "04:54:48.6900000"
    }
  },
  {
    "TextLocation": {
      "Start": 204342,
      "End": 204345
    },
    "TimeRange": {
      "StartTime": "04:54:48.6900000",
      "EndTime": "04:54:48.8700000"
    }
  },
  {
    "TextLocation": {
      "Start": 204346,
      "End": 204353
    },
    "TimeRange": {
      "StartTime": "04:54:48.8700000",
      "EndTime": "04:54:49.2599999"
    }
  },
  {
    "TextLocation": {
      "Start": 204354,
      "End": 204358
    },
    "TimeRange": {
      "StartTime": "04:54:49.2599999",
      "EndTime": "04:54:49.4400000"
    }
  },
  {
    "TextLocation": {
      "Start": 204359,
      "End": 204361
    },
    "TimeRange": {
      "StartTime": "04:54:49.4400000",
      "EndTime": "04:54:49.5600000"
    }
  },
  {
    "TextLocation": {
      "Start": 204362,
      "End": 204371
    },
    "TimeRange": {
      "StartTime": "04:54:49.5600000",
      "EndTime": "04:54:50.5200000"
    }
  },
  {
    "TextLocation": {
      "Start": 204374,
      "End": 204377
    },
    "TimeRange": {
      "StartTime": "04:54:51.4000000",
      "EndTime": "04:54:52.0300000"
    }
  },
  {
    "TextLocation": {
      "Start": 204378,
      "End": 204384
    },
    "TimeRange": {
      "StartTime": "04:54:52.1500000",
      "EndTime": "04:54:52.8100000"
    }
  },
  {
    "TextLocation": {
      "Start": 204385,
      "End": 204391
    },
    "TimeRange": {
      "StartTime": "04:54:52.8100000",
      "EndTime": "04:54:53.2900000"
    }
  },
  {
    "TextLocation": {
      "Start": 204392,
      "End": 204395
    },
    "TimeRange": {
      "StartTime": "04:54:53.2900000",
      "EndTime": "04:54:53.5000000"
    }
  },
  {
    "TextLocation": {
      "Start": 204396,
      "End": 204404
    },
    "TimeRange": {
      "StartTime": "04:54:53.5099999",
      "EndTime": "04:54:54.5500000"
    }
  },
  {
    "TextLocation": {
      "Start": 204407,
      "End": 204409
    },
    "TimeRange": {
      "StartTime": "04:54:54.7900000",
      "EndTime": "04:54:55.0300000"
    }
  },
  {
    "TextLocation": {
      "Start": 204410,
      "End": 204414
    },
    "TimeRange": {
      "StartTime": "04:54:55.0300000",
      "EndTime": "04:54:55.3300000"
    }
  },
  {
    "TextLocation": {
      "Start": 204415,
      "End": 204419
    },
    "TimeRange": {
      "StartTime": "04:54:55.3300000",
      "EndTime": "04:54:55.7500000"
    }
  },
  {
    "TextLocation": {
      "Start": 204420,
      "End": 204422
    },
    "TimeRange": {
      "StartTime": "04:54:55.7500000",
      "EndTime": "04:54:55.9000000"
    }
  },
  {
    "TextLocation": {
      "Start": 204423,
      "End": 204427
    },
    "TimeRange": {
      "StartTime": "04:54:55.9000000",
      "EndTime": "04:54:56.6200000"
    }
  },
  {
    "TextLocation": {
      "Start": 204428,
      "End": 204434
    },
    "TimeRange": {
      "StartTime": "04:54:57.0400000",
      "EndTime": "04:54:57.3400000"
    }
  },
  {
    "TextLocation": {
      "Start": 204442,
      "End": 204446
    },
    "TimeRange": {
      "StartTime": "04:54:58.2300000",
      "EndTime": "04:54:58.3200000"
    }
  },
  {
    "TextLocation": {
      "Start": 204449,
      "End": 204451
    },
    "TimeRange": {
      "StartTime": "04:54:58.3900000",
      "EndTime": "04:54:58.5400000"
    }
  },
  {
    "TextLocation": {
      "Start": 204452,
      "End": 204457
    },
    "TimeRange": {
      "StartTime": "04:54:58.5400000",
      "EndTime": "04:54:58.7500000"
    }
  },
  {
    "TextLocation": {
      "Start": 204458,
      "End": 204461
    },
    "TimeRange": {
      "StartTime": "04:54:58.7500000",
      "EndTime": "04:54:58.8100000"
    }
  },
  {
    "TextLocation": {
      "Start": 204462,
      "End": 204465
    },
    "TimeRange": {
      "StartTime": "04:54:58.8100000",
      "EndTime": "04:54:58.9700000"
    }
  },
  {
    "TextLocation": {
      "Start": 204466,
      "End": 204471
    },
    "TimeRange": {
      "StartTime": "04:54:59.5300000",
      "EndTime": "04:54:59.7100000"
    }
  },
  {
    "TextLocation": {
      "Start": 204479,
      "End": 204480
    },
    "TimeRange": {
      "StartTime": "04:54:59.7400000",
      "EndTime": "04:54:59.8300000"
    }
  },
  {
    "TextLocation": {
      "Start": 204481,
      "End": 204485
    },
    "TimeRange": {
      "StartTime": "04:54:59.8300000",
      "EndTime": "04:54:59.9500000"
    }
  },
  {
    "TextLocation": {
      "Start": 204486,
      "End": 204490
    },
    "TimeRange": {
      "StartTime": "04:54:59.9500000",
      "EndTime": "04:55:00.0700000"
    }
  },
  {
    "TextLocation": {
      "Start": 204491,
      "End": 204493
    },
    "TimeRange": {
      "StartTime": "04:55:00.0700000",
      "EndTime": "04:55:00.1300000"
    }
  },
  {
    "TextLocation": {
      "Start": 204494,
      "End": 204498
    },
    "TimeRange": {
      "StartTime": "04:55:00.1300000",
      "EndTime": "04:55:00.2500000"
    }
  },
  {
    "TextLocation": {
      "Start": 204499,
      "End": 204503
    },
    "TimeRange": {
      "StartTime": "04:55:00.2500000",
      "EndTime": "04:55:00.4300000"
    }
  },
  {
    "TextLocation": {
      "Start": 204504,
      "End": 204508
    },
    "TimeRange": {
      "StartTime": "04:55:00.4300000",
      "EndTime": "04:55:00.5800000"
    }
  },
  {
    "TextLocation": {
      "Start": 204509,
      "End": 204511
    },
    "TimeRange": {
      "StartTime": "04:55:00.5800000",
      "EndTime": "04:55:00.7599999"
    }
  },
  {
    "TextLocation": {
      "Start": 204512,
      "End": 204516
    },
    "TimeRange": {
      "StartTime": "04:55:00.7599999",
      "EndTime": "04:55:00.9400000"
    }
  },
  {
    "TextLocation": {
      "Start": 204517,
      "End": 204520
    },
    "TimeRange": {
      "StartTime": "04:55:00.9400000",
      "EndTime": "04:55:01.1200000"
    }
  },
  {
    "TextLocation": {
      "Start": 204521,
      "End": 204529
    },
    "TimeRange": {
      "StartTime": "04:55:01.1200000",
      "EndTime": "04:55:01.6300000"
    }
  },
  {
    "TextLocation": {
      "Start": 204530,
      "End": 204532
    },
    "TimeRange": {
      "StartTime": "04:55:01.6300000",
      "EndTime": "04:55:01.7500000"
    }
  },
  {
    "TextLocation": {
      "Start": 204533,
      "End": 204537
    },
    "TimeRange": {
      "StartTime": "04:55:01.7500000",
      "EndTime": "04:55:01.9900000"
    }
  },
  {
    "TextLocation": {
      "Start": 204539,
      "End": 204542
    },
    "TimeRange": {
      "StartTime": "04:55:01.9900000",
      "EndTime": "04:55:02.1100000"
    }
  },
  {
    "TextLocation": {
      "Start": 204543,
      "End": 204547
    },
    "TimeRange": {
      "StartTime": "04:55:02.1100000",
      "EndTime": "04:55:02.4000000"
    }
  },
  {
    "TextLocation": {
      "Start": 204548,
      "End": 204557
    },
    "TimeRange": {
      "StartTime": "04:55:02.4199999",
      "EndTime": "04:55:03.1000000"
    }
  },
  {
    "TextLocation": {
      "Start": 204558,
      "End": 204561
    },
    "TimeRange": {
      "StartTime": "04:55:03.1000000",
      "EndTime": "04:55:03.2500000"
    }
  },
  {
    "TextLocation": {
      "Start": 204562,
      "End": 204567
    },
    "TimeRange": {
      "StartTime": "04:55:03.2500000",
      "EndTime": "04:55:03.4600000"
    }
  },
  {
    "TextLocation": {
      "Start": 204570,
      "End": 204576
    },
    "TimeRange": {
      "StartTime": "04:55:03.4600000",
      "EndTime": "04:55:03.7300000"
    }
  },
  {
    "TextLocation": {
      "Start": 204577,
      "End": 204580
    },
    "TimeRange": {
      "StartTime": "04:55:03.7300000",
      "EndTime": "04:55:03.9700000"
    }
  },
  {
    "TextLocation": {
      "Start": 204583,
      "End": 204586
    },
    "TimeRange": {
      "StartTime": "04:55:04.2700000",
      "EndTime": "04:55:04.5099999"
    }
  },
  {
    "TextLocation": {
      "Start": 204587,
      "End": 204588
    },
    "TimeRange": {
      "StartTime": "04:55:04.5099999",
      "EndTime": "04:55:04.7599999"
    }
  },
  {
    "TextLocation": {
      "Start": 204589,
      "End": 204593
    },
    "TimeRange": {
      "StartTime": "04:55:04.7599999",
      "EndTime": "04:55:04.9000000"
    }
  },
  {
    "TextLocation": {
      "Start": 204594,
      "End": 204596
    },
    "TimeRange": {
      "StartTime": "04:55:04.9000000",
      "EndTime": "04:55:05.0500000"
    }
  },
  {
    "TextLocation": {
      "Start": 204604,
      "End": 204608
    },
    "TimeRange": {
      "StartTime": "04:55:05.1100000",
      "EndTime": "04:55:05.2300000"
    }
  },
  {
    "TextLocation": {
      "Start": 204609,
      "End": 204611
    },
    "TimeRange": {
      "StartTime": "04:55:06.1400000",
      "EndTime": "04:55:06.2400000"
    }
  },
  {
    "TextLocation": {
      "Start": 204612,
      "End": 204615
    },
    "TimeRange": {
      "StartTime": "04:55:06.4600000",
      "EndTime": "04:55:06.5800000"
    }
  },
  {
    "TextLocation": {
      "Start": 204616,
      "End": 204626
    },
    "TimeRange": {
      "StartTime": "04:55:06.5800000",
      "EndTime": "04:55:07.1200000"
    }
  },
  {
    "TextLocation": {
      "Start": 204627,
      "End": 204634
    },
    "TimeRange": {
      "StartTime": "04:55:07.1200000",
      "EndTime": "04:55:07.6000000"
    }
  },
  {
    "TextLocation": {
      "Start": 204637,
      "End": 204640
    },
    "TimeRange": {
      "StartTime": "04:55:12.0400000",
      "EndTime": "04:55:12.8500000"
    }
  },
  {
    "TextLocation": {
      "Start": 204641,
      "End": 204642
    },
    "TimeRange": {
      "StartTime": "04:55:12.8500000",
      "EndTime": "04:55:13.0200000"
    }
  },
  {
    "TextLocation": {
      "Start": 204643,
      "End": 204650
    },
    "TimeRange": {
      "StartTime": "04:55:13.0300000",
      "EndTime": "04:55:13.5400000"
    }
  },
  {
    "TextLocation": {
      "Start": 204652,
      "End": 204655
    },
    "TimeRange": {
      "StartTime": "04:55:13.5400000",
      "EndTime": "04:55:14.2300000"
    }
  },
  {
    "TextLocation": {
      "Start": 204656,
      "End": 204660
    },
    "TimeRange": {
      "StartTime": "04:55:16.6699999",
      "EndTime": "04:55:16.8000000"
    }
  },
  {
    "TextLocation": {
      "Start": 204661,
      "End": 204667
    },
    "TimeRange": {
      "StartTime": "04:55:16.9400000",
      "EndTime": "04:55:17.9500000"
    }
  },
  {
    "TextLocation": {
      "Start": 204670,
      "End": 204673
    },
    "TimeRange": {
      "StartTime": "04:55:18.7100000",
      "EndTime": "04:55:19.2500000"
    }
  },
  {
    "TextLocation": {
      "Start": 204674,
      "End": 204679
    },
    "TimeRange": {
      "StartTime": "04:55:19.2599999",
      "EndTime": "04:55:19.6100000"
    }
  },
  {
    "TextLocation": {
      "Start": 204680,
      "End": 204686
    },
    "TimeRange": {
      "StartTime": "04:55:19.6100000",
      "EndTime": "04:55:20.3600000"
    }
  },
  {
    "TextLocation": {
      "Start": 204694,
      "End": 204702
    },
    "TimeRange": {
      "StartTime": "04:55:20.7500000",
      "EndTime": "04:55:21.2300000"
    }
  },
  {
    "TextLocation": {
      "Start": 204703,
      "End": 204709
    },
    "TimeRange": {
      "StartTime": "04:55:21.2400000",
      "EndTime": "04:55:21.7400000"
    }
  },
  {
    "TextLocation": {
      "Start": 204710,
      "End": 204712
    },
    "TimeRange": {
      "StartTime": "04:55:21.7400000",
      "EndTime": "04:55:21.8900000"
    }
  },
  {
    "TextLocation": {
      "Start": 204713,
      "End": 204716
    },
    "TimeRange": {
      "StartTime": "04:55:21.8900000",
      "EndTime": "04:55:22.1900000"
    }
  },
  {
    "TextLocation": {
      "Start": 204717,
      "End": 204725
    },
    "TimeRange": {
      "StartTime": "04:55:22.1900000",
      "EndTime": "04:55:22.8200000"
    }
  },
  {
    "TextLocation": {
      "Start": 204726,
      "End": 204732
    },
    "TimeRange": {
      "StartTime": "04:55:22.8200000",
      "EndTime": "04:55:23.3600000"
    }
  },
  {
    "TextLocation": {
      "Start": 204733,
      "End": 204735
    },
    "TimeRange": {
      "StartTime": "04:55:23.3600000",
      "EndTime": "04:55:23.5400000"
    }
  },
  {
    "TextLocation": {
      "Start": 204736,
      "End": 204741
    },
    "TimeRange": {
      "StartTime": "04:55:23.5400000",
      "EndTime": "04:55:23.7500000"
    }
  },
  {
    "TextLocation": {
      "Start": 204742,
      "End": 204745
    },
    "TimeRange": {
      "StartTime": "04:55:23.7500000",
      "EndTime": "04:55:23.8400000"
    }
  },
  {
    "TextLocation": {
      "Start": 204746,
      "End": 204749
    },
    "TimeRange": {
      "StartTime": "04:55:23.8400000",
      "EndTime": "04:55:24.0200000"
    }
  },
  {
    "TextLocation": {
      "Start": 204750,
      "End": 204753
    },
    "TimeRange": {
      "StartTime": "04:55:24.0200000",
      "EndTime": "04:55:24.2300000"
    }
  },
  {
    "TextLocation": {
      "Start": 204754,
      "End": 204756
    },
    "TimeRange": {
      "StartTime": "04:55:24.2300000",
      "EndTime": "04:55:24.4100000"
    }
  },
  {
    "TextLocation": {
      "Start": 204757,
      "End": 204762
    },
    "TimeRange": {
      "StartTime": "04:55:24.4100000",
      "EndTime": "04:55:25.0099999"
    }
  },
  {
    "TextLocation": {
      "Start": 204765,
      "End": 204768
    },
    "TimeRange": {
      "StartTime": "04:55:25.0099999",
      "EndTime": "04:55:25.2800000"
    }
  },
  {
    "TextLocation": {
      "Start": 204769,
      "End": 204773
    },
    "TimeRange": {
      "StartTime": "04:55:25.2800000",
      "EndTime": "04:55:25.4900000"
    }
  },
  {
    "TextLocation": {
      "Start": 204774,
      "End": 204778
    },
    "TimeRange": {
      "StartTime": "04:55:25.4900000",
      "EndTime": "04:55:25.7900000"
    }
  },
  {
    "TextLocation": {
      "Start": 204779,
      "End": 204781
    },
    "TimeRange": {
      "StartTime": "04:55:25.7900000",
      "EndTime": "04:55:25.8800000"
    }
  },
  {
    "TextLocation": {
      "Start": 204782,
      "End": 204786
    },
    "TimeRange": {
      "StartTime": "04:55:25.8800000",
      "EndTime": "04:55:26.0900000"
    }
  },
  {
    "TextLocation": {
      "Start": 204787,
      "End": 204791
    },
    "TimeRange": {
      "StartTime": "04:55:26.0900000",
      "EndTime": "04:55:26.4199999"
    }
  },
  {
    "TextLocation": {
      "Start": 204793,
      "End": 204797
    },
    "TimeRange": {
      "StartTime": "04:55:26.4199999",
      "EndTime": "04:55:26.6300000"
    }
  },
  {
    "TextLocation": {
      "Start": 204798,
      "End": 204801
    },
    "TimeRange": {
      "StartTime": "04:55:26.6300000",
      "EndTime": "04:55:26.8100000"
    }
  },
  {
    "TextLocation": {
      "Start": 204802,
      "End": 204806
    },
    "TimeRange": {
      "StartTime": "04:55:27.2900000",
      "EndTime": "04:55:27.5900000"
    }
  },
  {
    "TextLocation": {
      "Start": 204807,
      "End": 204814
    },
    "TimeRange": {
      "StartTime": "04:55:27.5900000",
      "EndTime": "04:55:27.9800000"
    }
  },
  {
    "TextLocation": {
      "Start": 204815,
      "End": 204821
    },
    "TimeRange": {
      "StartTime": "04:55:27.9800000",
      "EndTime": "04:55:28.2500000"
    }
  },
  {
    "TextLocation": {
      "Start": 204823,
      "End": 204827
    },
    "TimeRange": {
      "StartTime": "04:55:28.2500000",
      "EndTime": "04:55:28.5200000"
    }
  },
  {
    "TextLocation": {
      "Start": 204828,
      "End": 204836
    },
    "TimeRange": {
      "StartTime": "04:55:28.5200000",
      "EndTime": "04:55:29"
    }
  },
  {
    "TextLocation": {
      "Start": 204838,
      "End": 204842
    },
    "TimeRange": {
      "StartTime": "04:55:29",
      "EndTime": "04:55:29.2700000"
    }
  },
  {
    "TextLocation": {
      "Start": 204843,
      "End": 204844
    },
    "TimeRange": {
      "StartTime": "04:55:29.2700000",
      "EndTime": "04:55:29.6000000"
    }
  },
  {
    "TextLocation": {
      "Start": 204845,
      "End": 204851
    },
    "TimeRange": {
      "StartTime": "04:55:29.6000000",
      "EndTime": "04:55:29.8200000"
    }
  },
  {
    "TextLocation": {
      "Start": 204852,
      "End": 204854
    },
    "TimeRange": {
      "StartTime": "04:55:29.8200000",
      "EndTime": "04:55:29.8700000"
    }
  },
  {
    "TextLocation": {
      "Start": 204855,
      "End": 204860
    },
    "TimeRange": {
      "StartTime": "04:55:29.8700000",
      "EndTime": "04:55:30.2599999"
    }
  },
  {
    "TextLocation": {
      "Start": 204861,
      "End": 204863
    },
    "TimeRange": {
      "StartTime": "04:55:30.2599999",
      "EndTime": "04:55:30.4800000"
    }
  },
  {
    "TextLocation": {
      "Start": 204871,
      "End": 204873
    },
    "TimeRange": {
      "StartTime": "04:55:30.9199999",
      "EndTime": "04:55:31.1300000"
    }
  },
  {
    "TextLocation": {
      "Start": 204874,
      "End": 204878
    },
    "TimeRange": {
      "StartTime": "04:55:31.1300000",
      "EndTime": "04:55:31.3100000"
    }
  },
  {
    "TextLocation": {
      "Start": 204879,
      "End": 204881
    },
    "TimeRange": {
      "StartTime": "04:55:31.3100000",
      "EndTime": "04:55:31.4400000"
    }
  },
  {
    "TextLocation": {
      "Start": 204882,
      "End": 204885
    },
    "TimeRange": {
      "StartTime": "04:55:31.4400000",
      "EndTime": "04:55:31.5200000"
    }
  },
  {
    "TextLocation": {
      "Start": 204886,
      "End": 204897
    },
    "TimeRange": {
      "StartTime": "04:55:31.5200000",
      "EndTime": "04:55:32.3000000"
    }
  },
  {
    "TextLocation": {
      "Start": 204898,
      "End": 204900
    },
    "TimeRange": {
      "StartTime": "04:55:32.3000000",
      "EndTime": "04:55:32.6900000"
    }
  },
  {
    "TextLocation": {
      "Start": 204901,
      "End": 204903
    },
    "TimeRange": {
      "StartTime": "04:55:32.9700000",
      "EndTime": "04:55:33.5400000"
    }
  },
  {
    "TextLocation": {
      "Start": 204904,
      "End": 204910
    },
    "TimeRange": {
      "StartTime": "04:55:34.9100000",
      "EndTime": "04:55:35.5700000"
    }
  },
  {
    "TextLocation": {
      "Start": 204911,
      "End": 204914
    },
    "TimeRange": {
      "StartTime": "04:55:35.5700000",
      "EndTime": "04:55:36.1100000"
    }
  },
  {
    "TextLocation": {
      "Start": 204915,
      "End": 204920
    },
    "TimeRange": {
      "StartTime": "04:55:36.1100000",
      "EndTime": "04:55:36.4100000"
    }
  },
  {
    "TextLocation": {
      "Start": 204921,
      "End": 204929
    },
    "TimeRange": {
      "StartTime": "04:55:36.4100000",
      "EndTime": "04:55:37.2500000"
    }
  },
  {
    "TextLocation": {
      "Start": 204930,
      "End": 204937
    },
    "TimeRange": {
      "StartTime": "04:55:37.2500000",
      "EndTime": "04:55:38"
    }
  },
  {
    "TextLocation": {
      "Start": 204945,
      "End": 204949
    },
    "TimeRange": {
      "StartTime": "04:55:38.1699999",
      "EndTime": "04:55:38.4900000"
    }
  },
  {
    "TextLocation": {
      "Start": 204957,
      "End": 204961
    },
    "TimeRange": {
      "StartTime": "04:55:39.8000000",
      "EndTime": "04:55:40.1600000"
    }
  },
  {
    "TextLocation": {
      "Start": 204962,
      "End": 204972
    },
    "TimeRange": {
      "StartTime": "04:55:40.1600000",
      "EndTime": "04:55:40.8800000"
    }
  },
  {
    "TextLocation": {
      "Start": 204975,
      "End": 204977
    },
    "TimeRange": {
      "StartTime": "04:55:40.8800000",
      "EndTime": "04:55:41.0300000"
    }
  },
  {
    "TextLocation": {
      "Start": 204978,
      "End": 204987
    },
    "TimeRange": {
      "StartTime": "04:55:41.0300000",
      "EndTime": "04:55:41.4800000"
    }
  },
  {
    "TextLocation": {
      "Start": 204990,
      "End": 204992
    },
    "TimeRange": {
      "StartTime": "04:55:41.4800000",
      "EndTime": "04:55:41.6300000"
    }
  },
  {
    "TextLocation": {
      "Start": 204993,
      "End": 205002
    },
    "TimeRange": {
      "StartTime": "04:55:41.6300000",
      "EndTime": "04:55:42.1100000"
    }
  },
  {
    "TextLocation": {
      "Start": 205003,
      "End": 205007
    },
    "TimeRange": {
      "StartTime": "04:55:42.1100000",
      "EndTime": "04:55:42.2900000"
    }
  },
  {
    "TextLocation": {
      "Start": 205008,
      "End": 205018
    },
    "TimeRange": {
      "StartTime": "04:55:42.2900000",
      "EndTime": "04:55:42.8000000"
    }
  },
  {
    "TextLocation": {
      "Start": 205021,
      "End": 205024
    },
    "TimeRange": {
      "StartTime": "04:55:55.7400000",
      "EndTime": "04:55:56.2500000"
    }
  },
  {
    "TextLocation": {
      "Start": 205025,
      "End": 205026
    },
    "TimeRange": {
      "StartTime": "04:55:56.2500000",
      "EndTime": "04:55:56.4000000"
    }
  },
  {
    "TextLocation": {
      "Start": 205027,
      "End": 205032
    },
    "TimeRange": {
      "StartTime": "04:55:56.4000000",
      "EndTime": "04:55:56.6400000"
    }
  },
  {
    "TextLocation": {
      "Start": 205033,
      "End": 205039
    },
    "TimeRange": {
      "StartTime": "04:55:56.6400000",
      "EndTime": "04:55:56.8200000"
    }
  },
  {
    "TextLocation": {
      "Start": 205040,
      "End": 205045
    },
    "TimeRange": {
      "StartTime": "04:55:56.8200000",
      "EndTime": "04:55:57.1500000"
    }
  },
  {
    "TextLocation": {
      "Start": 205046,
      "End": 205051
    },
    "TimeRange": {
      "StartTime": "04:55:57.1500000",
      "EndTime": "04:55:57.4199999"
    }
  },
  {
    "TextLocation": {
      "Start": 205059,
      "End": 205061
    },
    "TimeRange": {
      "StartTime": "04:55:58.5000000",
      "EndTime": "04:55:58.7200000"
    }
  },
  {
    "TextLocation": {
      "Start": 205062,
      "End": 205069
    },
    "TimeRange": {
      "StartTime": "04:55:58.9500000",
      "EndTime": "04:55:59.3100000"
    }
  },
  {
    "TextLocation": {
      "Start": 205070,
      "End": 205071
    },
    "TimeRange": {
      "StartTime": "04:55:59.3100000",
      "EndTime": "04:55:59.3700000"
    }
  },
  {
    "TextLocation": {
      "Start": 205072,
      "End": 205078
    },
    "TimeRange": {
      "StartTime": "04:55:59.3700000",
      "EndTime": "04:55:59.5500000"
    }
  },
  {
    "TextLocation": {
      "Start": 205079,
      "End": 205082
    },
    "TimeRange": {
      "StartTime": "04:55:59.5500000",
      "EndTime": "04:55:59.7300000"
    }
  },
  {
    "TextLocation": {
      "Start": 205085,
      "End": 205088
    },
    "TimeRange": {
      "StartTime": "04:55:59.7700000",
      "EndTime": "04:55:59.9700000"
    }
  },
  {
    "TextLocation": {
      "Start": 205089,
      "End": 205093
    },
    "TimeRange": {
      "StartTime": "04:55:59.9700000",
      "EndTime": "04:56:00.6000000"
    }
  },
  {
    "TextLocation": {
      "Start": 205094,
      "End": 205096
    },
    "TimeRange": {
      "StartTime": "04:56:00.6300000",
      "EndTime": "04:56:00.8700000"
    }
  },
  {
    "TextLocation": {
      "Start": 205097,
      "End": 205101
    },
    "TimeRange": {
      "StartTime": "04:56:00.8700000",
      "EndTime": "04:56:01.0200000"
    }
  },
  {
    "TextLocation": {
      "Start": 205102,
      "End": 205106
    },
    "TimeRange": {
      "StartTime": "04:56:01.0200000",
      "EndTime": "04:56:01.3000000"
    }
  },
  {
    "TextLocation": {
      "Start": 205107,
      "End": 205112
    },
    "TimeRange": {
      "StartTime": "04:56:01.3500000",
      "EndTime": "04:56:01.4900000"
    }
  },
  {
    "TextLocation": {
      "Start": 205113,
      "End": 205115
    },
    "TimeRange": {
      "StartTime": "04:56:01.5000000",
      "EndTime": "04:56:01.6200000"
    }
  },
  {
    "TextLocation": {
      "Start": 205116,
      "End": 205125
    },
    "TimeRange": {
      "StartTime": "04:56:01.6200000",
      "EndTime": "04:56:01.9199999"
    }
  },
  {
    "TextLocation": {
      "Start": 205126,
      "End": 205130
    },
    "TimeRange": {
      "StartTime": "04:56:01.9199999",
      "EndTime": "04:56:02.1699999"
    }
  },
  {
    "TextLocation": {
      "Start": 205131,
      "End": 205135
    },
    "TimeRange": {
      "StartTime": "04:56:02.1900000",
      "EndTime": "04:56:02.6000000"
    }
  },
  {
    "TextLocation": {
      "Start": 205136,
      "End": 205138
    },
    "TimeRange": {
      "StartTime": "04:56:02.6100000",
      "EndTime": "04:56:02.7300000"
    }
  },
  {
    "TextLocation": {
      "Start": 205139,
      "End": 205148
    },
    "TimeRange": {
      "StartTime": "04:56:02.7300000",
      "EndTime": "04:56:03.2900000"
    }
  },
  {
    "TextLocation": {
      "Start": 205151,
      "End": 205155
    },
    "TimeRange": {
      "StartTime": "04:56:03.3000000",
      "EndTime": "04:56:03.5600000"
    }
  },
  {
    "TextLocation": {
      "Start": 205156,
      "End": 205158
    },
    "TimeRange": {
      "StartTime": "04:56:03.5700000",
      "EndTime": "04:56:03.7500000"
    }
  },
  {
    "TextLocation": {
      "Start": 205159,
      "End": 205163
    },
    "TimeRange": {
      "StartTime": "04:56:03.9000000",
      "EndTime": "04:56:04.4100000"
    }
  },
  {
    "TextLocation": {
      "Start": 205164,
      "End": 205166
    },
    "TimeRange": {
      "StartTime": "04:56:04.4100000",
      "EndTime": "04:56:04.5900000"
    }
  },
  {
    "TextLocation": {
      "Start": 205167,
      "End": 205176
    },
    "TimeRange": {
      "StartTime": "04:56:04.5900000",
      "EndTime": "04:56:05.0400000"
    }
  },
  {
    "TextLocation": {
      "Start": 205177,
      "End": 205180
    },
    "TimeRange": {
      "StartTime": "04:56:05.0400000",
      "EndTime": "04:56:05.3400000"
    }
  },
  {
    "TextLocation": {
      "Start": 205181,
      "End": 205184
    },
    "TimeRange": {
      "StartTime": "04:56:05.3400000",
      "EndTime": "04:56:05.5500000"
    }
  },
  {
    "TextLocation": {
      "Start": 205185,
      "End": 205190
    },
    "TimeRange": {
      "StartTime": "04:56:05.5500000",
      "EndTime": "04:56:05.8200000"
    }
  },
  {
    "TextLocation": {
      "Start": 205191,
      "End": 205193
    },
    "TimeRange": {
      "StartTime": "04:56:05.8200000",
      "EndTime": "04:56:05.9100000"
    }
  },
  {
    "TextLocation": {
      "Start": 205194,
      "End": 205201
    },
    "TimeRange": {
      "StartTime": "04:56:05.9100000",
      "EndTime": "04:56:06.5200000"
    }
  },
  {
    "TextLocation": {
      "Start": 205202,
      "End": 205206
    },
    "TimeRange": {
      "StartTime": "04:56:07.1400000",
      "EndTime": "04:56:07.3200000"
    }
  },
  {
    "TextLocation": {
      "Start": 205207,
      "End": 205211
    },
    "TimeRange": {
      "StartTime": "04:56:07.3200000",
      "EndTime": "04:56:07.5200000"
    }
  },
  {
    "TextLocation": {
      "Start": 205212,
      "End": 205215
    },
    "TimeRange": {
      "StartTime": "04:56:07.5300000",
      "EndTime": "04:56:07.7000000"
    }
  },
  {
    "TextLocation": {
      "Start": 205216,
      "End": 205220
    },
    "TimeRange": {
      "StartTime": "04:56:08.2100000",
      "EndTime": "04:56:08.5200000"
    }
  },
  {
    "TextLocation": {
      "Start": 205228,
      "End": 205231
    },
    "TimeRange": {
      "StartTime": "04:56:11.4199999",
      "EndTime": "04:56:11.6000000"
    }
  },
  {
    "TextLocation": {
      "Start": 205232,
      "End": 205238
    },
    "TimeRange": {
      "StartTime": "04:56:11.6000000",
      "EndTime": "04:56:11.8100000"
    }
  },
  {
    "TextLocation": {
      "Start": 205239,
      "End": 205243
    },
    "TimeRange": {
      "StartTime": "04:56:11.8100000",
      "EndTime": "04:56:12.2900000"
    }
  },
  {
    "TextLocation": {
      "Start": 205244,
      "End": 205254
    },
    "TimeRange": {
      "StartTime": "04:56:12.2900000",
      "EndTime": "04:56:12.9199999"
    }
  },
  {
    "TextLocation": {
      "Start": 205262,
      "End": 205266
    },
    "TimeRange": {
      "StartTime": "04:56:13.3700000",
      "EndTime": "04:56:13.7800000"
    }
  },
  {
    "TextLocation": {
      "Start": 205274,
      "End": 205277
    },
    "TimeRange": {
      "StartTime": "04:56:14.9800000",
      "EndTime": "04:56:15.1300000"
    }
  },
  {
    "TextLocation": {
      "Start": 205278,
      "End": 205288
    },
    "TimeRange": {
      "StartTime": "04:56:15.1300000",
      "EndTime": "04:56:15.9400000"
    }
  },
  {
    "TextLocation": {
      "Start": 205296,
      "End": 205299
    },
    "TimeRange": {
      "StartTime": "04:56:16.3300000",
      "EndTime": "04:56:16.7500000"
    }
  },
  {
    "TextLocation": {
      "Start": 205301,
      "End": 205303
    },
    "TimeRange": {
      "StartTime": "04:56:16.7500000",
      "EndTime": "04:56:16.9000000"
    }
  },
  {
    "TextLocation": {
      "Start": 205304,
      "End": 205309
    },
    "TimeRange": {
      "StartTime": "04:56:16.9000000",
      "EndTime": "04:56:17.0800000"
    }
  },
  {
    "TextLocation": {
      "Start": 205310,
      "End": 205316
    },
    "TimeRange": {
      "StartTime": "04:56:17.0800000",
      "EndTime": "04:56:17.5900000"
    }
  },
  {
    "TextLocation": {
      "Start": 205319,
      "End": 205323
    },
    "TimeRange": {
      "StartTime": "04:56:17.6200000",
      "EndTime": "04:56:18.0099999"
    }
  },
  {
    "TextLocation": {
      "Start": 205324,
      "End": 205332
    },
    "TimeRange": {
      "StartTime": "04:56:18.0099999",
      "EndTime": "04:56:18.4600000"
    }
  },
  {
    "TextLocation": {
      "Start": 205333,
      "End": 205335
    },
    "TimeRange": {
      "StartTime": "04:56:18.4600000",
      "EndTime": "04:56:18.6400000"
    }
  },
  {
    "TextLocation": {
      "Start": 205336,
      "End": 205340
    },
    "TimeRange": {
      "StartTime": "04:56:18.6400000",
      "EndTime": "04:56:18.8800000"
    }
  },
  {
    "TextLocation": {
      "Start": 205341,
      "End": 205350
    },
    "TimeRange": {
      "StartTime": "04:56:18.8800000",
      "EndTime": "04:56:19.4199999"
    }
  },
  {
    "TextLocation": {
      "Start": 205353,
      "End": 205355
    },
    "TimeRange": {
      "StartTime": "04:56:19.4199999",
      "EndTime": "04:56:19.5400000"
    }
  },
  {
    "TextLocation": {
      "Start": 205356,
      "End": 205361
    },
    "TimeRange": {
      "StartTime": "04:56:19.5400000",
      "EndTime": "04:56:20.2000000"
    }
  },
  {
    "TextLocation": {
      "Start": 205362,
      "End": 205369
    },
    "TimeRange": {
      "StartTime": "04:56:20.5600000",
      "EndTime": "04:56:21.0400000"
    }
  },
  {
    "TextLocation": {
      "Start": 205370,
      "End": 205372
    },
    "TimeRange": {
      "StartTime": "04:56:21.0400000",
      "EndTime": "04:56:21.4900000"
    }
  },
  {
    "TextLocation": {
      "Start": 205375,
      "End": 205384
    },
    "TimeRange": {
      "StartTime": "04:56:22.6900000",
      "EndTime": "04:56:23.2000000"
    }
  },
  {
    "TextLocation": {
      "Start": 205385,
      "End": 205393
    },
    "TimeRange": {
      "StartTime": "04:56:23.2000000",
      "EndTime": "04:56:23.6500000"
    }
  },
  {
    "TextLocation": {
      "Start": 205394,
      "End": 205400
    },
    "TimeRange": {
      "StartTime": "04:56:23.6500000",
      "EndTime": "04:56:24.2200000"
    }
  },
  {
    "TextLocation": {
      "Start": 205402,
      "End": 205405
    },
    "TimeRange": {
      "StartTime": "04:56:24.2200000",
      "EndTime": "04:56:24.3100000"
    }
  },
  {
    "TextLocation": {
      "Start": 205406,
      "End": 205409
    },
    "TimeRange": {
      "StartTime": "04:56:24.3100000",
      "EndTime": "04:56:24.4600000"
    }
  },
  {
    "TextLocation": {
      "Start": 205410,
      "End": 205413
    },
    "TimeRange": {
      "StartTime": "04:56:24.4600000",
      "EndTime": "04:56:24.6699999"
    }
  },
  {
    "TextLocation": {
      "Start": 205414,
      "End": 205415
    },
    "TimeRange": {
      "StartTime": "04:56:24.6699999",
      "EndTime": "04:56:24.7300000"
    }
  },
  {
    "TextLocation": {
      "Start": 205416,
      "End": 205423
    },
    "TimeRange": {
      "StartTime": "04:56:24.7300000",
      "EndTime": "04:56:25.3000000"
    }
  },
  {
    "TextLocation": {
      "Start": 205425,
      "End": 205428
    },
    "TimeRange": {
      "StartTime": "04:56:26.1100000",
      "EndTime": "04:56:26.3500000"
    }
  },
  {
    "TextLocation": {
      "Start": 205429,
      "End": 205435
    },
    "TimeRange": {
      "StartTime": "04:56:26.3500000",
      "EndTime": "04:56:26.7100000"
    }
  },
  {
    "TextLocation": {
      "Start": 205436,
      "End": 205443
    },
    "TimeRange": {
      "StartTime": "04:56:26.8000000",
      "EndTime": "04:56:27.1000000"
    }
  },
  {
    "TextLocation": {
      "Start": 205444,
      "End": 205451
    },
    "TimeRange": {
      "StartTime": "04:56:27.1000000",
      "EndTime": "04:56:27.5500000"
    }
  },
  {
    "TextLocation": {
      "Start": 205459,
      "End": 205464
    },
    "TimeRange": {
      "StartTime": "04:56:36.0900000",
      "EndTime": "04:56:36.3900000"
    }
  },
  {
    "TextLocation": {
      "Start": 205465,
      "End": 205471
    },
    "TimeRange": {
      "StartTime": "04:56:36.3900000",
      "EndTime": "04:56:36.7800000"
    }
  },
  {
    "TextLocation": {
      "Start": 205472,
      "End": 205478
    },
    "TimeRange": {
      "StartTime": "04:56:36.7800000",
      "EndTime": "04:56:37.3800000"
    }
  },
  {
    "TextLocation": {
      "Start": 205479,
      "End": 205483
    },
    "TimeRange": {
      "StartTime": "04:56:38.9100000",
      "EndTime": "04:56:40.4100000"
    }
  },
  {
    "TextLocation": {
      "Start": 205484,
      "End": 205488
    },
    "TimeRange": {
      "StartTime": "04:56:40.4100000",
      "EndTime": "04:56:40.9400000"
    }
  },
  {
    "TextLocation": {
      "Start": 205489,
      "End": 205493
    },
    "TimeRange": {
      "StartTime": "04:56:40.9500000",
      "EndTime": "04:56:42.5099999"
    }
  },
  {
    "TextLocation": {
      "Start": 205494,
      "End": 205498
    },
    "TimeRange": {
      "StartTime": "04:56:43.7400000",
      "EndTime": "04:56:43.9800000"
    }
  },
  {
    "TextLocation": {
      "Start": 205499,
      "End": 205501
    },
    "TimeRange": {
      "StartTime": "04:56:43.9800000",
      "EndTime": "04:56:44.1000000"
    }
  },
  {
    "TextLocation": {
      "Start": 205502,
      "End": 205507
    },
    "TimeRange": {
      "StartTime": "04:56:44.1000000",
      "EndTime": "04:56:44.7000000"
    }
  },
  {
    "TextLocation": {
      "Start": 205508,
      "End": 205510
    },
    "TimeRange": {
      "StartTime": "04:56:44.7000000",
      "EndTime": "04:56:45.2300000"
    }
  },
  {
    "TextLocation": {
      "Start": 205511,
      "End": 205513
    },
    "TimeRange": {
      "StartTime": "04:56:45.6300000",
      "EndTime": "04:56:45.9700000"
    }
  },
  {
    "TextLocation": {
      "Start": 205514,
      "End": 205516
    },
    "TimeRange": {
      "StartTime": "04:56:45.9900000",
      "EndTime": "04:56:46.2300000"
    }
  },
  {
    "TextLocation": {
      "Start": 205517,
      "End": 205523
    },
    "TimeRange": {
      "StartTime": "04:56:46.2300000",
      "EndTime": "04:56:46.7400000"
    }
  },
  {
    "TextLocation": {
      "Start": 205524,
      "End": 205527
    },
    "TimeRange": {
      "StartTime": "04:56:46.7400000",
      "EndTime": "04:56:47.3400000"
    }
  },
  {
    "TextLocation": {
      "Start": 205530,
      "End": 205532
    },
    "TimeRange": {
      "StartTime": "04:56:50.7800000",
      "EndTime": "04:56:50.8800000"
    }
  },
  {
    "TextLocation": {
      "Start": 205533,
      "End": 205537
    },
    "TimeRange": {
      "StartTime": "04:56:51.1300000",
      "EndTime": "04:56:51.3400000"
    }
  },
  {
    "TextLocation": {
      "Start": 205538,
      "End": 205543
    },
    "TimeRange": {
      "StartTime": "04:56:51.3700000",
      "EndTime": "04:56:51.6100000"
    }
  },
  {
    "TextLocation": {
      "Start": 205544,
      "End": 205546
    },
    "TimeRange": {
      "StartTime": "04:56:51.6100000",
      "EndTime": "04:56:51.7000000"
    }
  },
  {
    "TextLocation": {
      "Start": 205547,
      "End": 205554
    },
    "TimeRange": {
      "StartTime": "04:56:51.7000000",
      "EndTime": "04:56:52.2100000"
    }
  },
  {
    "TextLocation": {
      "Start": 205557,
      "End": 205561
    },
    "TimeRange": {
      "StartTime": "04:56:52.2100000",
      "EndTime": "04:56:52.3900000"
    }
  },
  {
    "TextLocation": {
      "Start": 205562,
      "End": 205564
    },
    "TimeRange": {
      "StartTime": "04:56:52.3900000",
      "EndTime": "04:56:52.5099999"
    }
  },
  {
    "TextLocation": {
      "Start": 205565,
      "End": 205574
    },
    "TimeRange": {
      "StartTime": "04:56:52.5099999",
      "EndTime": "04:56:52.9900000"
    }
  },
  {
    "TextLocation": {
      "Start": 205575,
      "End": 205580
    },
    "TimeRange": {
      "StartTime": "04:56:52.9900000",
      "EndTime": "04:56:53.2000000"
    }
  },
  {
    "TextLocation": {
      "Start": 205581,
      "End": 205583
    },
    "TimeRange": {
      "StartTime": "04:56:53.2000000",
      "EndTime": "04:56:53.3200000"
    }
  },
  {
    "TextLocation": {
      "Start": 205584,
      "End": 205589
    },
    "TimeRange": {
      "StartTime": "04:56:53.3200000",
      "EndTime": "04:56:53.6200000"
    }
  },
  {
    "TextLocation": {
      "Start": 205590,
      "End": 205592
    },
    "TimeRange": {
      "StartTime": "04:56:53.6200000",
      "EndTime": "04:56:53.6800000"
    }
  },
  {
    "TextLocation": {
      "Start": 205593,
      "End": 205600
    },
    "TimeRange": {
      "StartTime": "04:56:53.6800000",
      "EndTime": "04:56:54.1000000"
    }
  },
  {
    "TextLocation": {
      "Start": 205601,
      "End": 205603
    },
    "TimeRange": {
      "StartTime": "04:56:54.1000000",
      "EndTime": "04:56:54.2200000"
    }
  },
  {
    "TextLocation": {
      "Start": 205604,
      "End": 205608
    },
    "TimeRange": {
      "StartTime": "04:56:54.2200000",
      "EndTime": "04:56:54.4600000"
    }
  },
  {
    "TextLocation": {
      "Start": 205609,
      "End": 205611
    },
    "TimeRange": {
      "StartTime": "04:56:54.4600000",
      "EndTime": "04:56:54.5200000"
    }
  },
  {
    "TextLocation": {
      "Start": 205612,
      "End": 205615
    },
    "TimeRange": {
      "StartTime": "04:56:54.5200000",
      "EndTime": "04:56:54.6100000"
    }
  },
  {
    "TextLocation": {
      "Start": 205616,
      "End": 205630
    },
    "TimeRange": {
      "StartTime": "04:56:54.6100000",
      "EndTime": "04:56:55.4800000"
    }
  },
  {
    "TextLocation": {
      "Start": 205631,
      "End": 205633
    },
    "TimeRange": {
      "StartTime": "04:56:55.4800000",
      "EndTime": "04:56:56.2000000"
    }
  },
  {
    "TextLocation": {
      "Start": 205634,
      "End": 205645
    },
    "TimeRange": {
      "StartTime": "04:56:56.2000000",
      "EndTime": "04:56:56.9800000"
    }
  },
  {
    "TextLocation": {
      "Start": 205648,
      "End": 205651
    },
    "TimeRange": {
      "StartTime": "04:56:57.4300000",
      "EndTime": "04:56:57.6000000"
    }
  },
  {
    "TextLocation": {
      "Start": 205652,
      "End": 205657
    },
    "TimeRange": {
      "StartTime": "04:56:57.6400000",
      "EndTime": "04:56:57.9900000"
    }
  },
  {
    "TextLocation": {
      "Start": 205658,
      "End": 205663
    },
    "TimeRange": {
      "StartTime": "04:56:58",
      "EndTime": "04:56:58.2400000"
    }
  },
  {
    "TextLocation": {
      "Start": 205664,
      "End": 205667
    },
    "TimeRange": {
      "StartTime": "04:56:58.2400000",
      "EndTime": "04:56:58.3000000"
    }
  },
  {
    "TextLocation": {
      "Start": 205668,
      "End": 205674
    },
    "TimeRange": {
      "StartTime": "04:56:58.3000000",
      "EndTime": "04:56:58.6000000"
    }
  },
  {
    "TextLocation": {
      "Start": 205675,
      "End": 205677
    },
    "TimeRange": {
      "StartTime": "04:56:58.6000000",
      "EndTime": "04:56:58.6600000"
    }
  },
  {
    "TextLocation": {
      "Start": 205678,
      "End": 205690
    },
    "TimeRange": {
      "StartTime": "04:56:58.6600000",
      "EndTime": "04:56:59.3800000"
    }
  },
  {
    "TextLocation": {
      "Start": 205691,
      "End": 205694
    },
    "TimeRange": {
      "StartTime": "04:56:59.3800000",
      "EndTime": "04:56:59.6800000"
    }
  },
  {
    "TextLocation": {
      "Start": 205695,
      "End": 205701
    },
    "TimeRange": {
      "StartTime": "04:56:59.6800000",
      "EndTime": "04:57:00.1500000"
    }
  },
  {
    "TextLocation": {
      "Start": 205702,
      "End": 205704
    },
    "TimeRange": {
      "StartTime": "04:57:00.1500000",
      "EndTime": "04:57:00.2500000"
    }
  },
  {
    "TextLocation": {
      "Start": 205705,
      "End": 205708
    },
    "TimeRange": {
      "StartTime": "04:57:00.2500000",
      "EndTime": "04:57:00.7599999"
    }
  },
  {
    "TextLocation": {
      "Start": 205709,
      "End": 205712
    },
    "TimeRange": {
      "StartTime": "04:57:00.9400000",
      "EndTime": "04:57:01.3000000"
    }
  },
  {
    "TextLocation": {
      "Start": 205713,
      "End": 205721
    },
    "TimeRange": {
      "StartTime": "04:57:01.3000000",
      "EndTime": "04:57:02.2000000"
    }
  },
  {
    "TextLocation": {
      "Start": 205722,
      "End": 205727
    },
    "TimeRange": {
      "StartTime": "04:57:02.3500000",
      "EndTime": "04:57:02.8000000"
    }
  },
  {
    "TextLocation": {
      "Start": 205728,
      "End": 205732
    },
    "TimeRange": {
      "StartTime": "04:57:02.8000000",
      "EndTime": "04:57:02.9500000"
    }
  },
  {
    "TextLocation": {
      "Start": 205733,
      "End": 205736
    },
    "TimeRange": {
      "StartTime": "04:57:02.9500000",
      "EndTime": "04:57:03.4000000"
    }
  },
  {
    "TextLocation": {
      "Start": 205737,
      "End": 205743
    },
    "TimeRange": {
      "StartTime": "04:57:04.0600000",
      "EndTime": "04:57:04.4500000"
    }
  },
  {
    "TextLocation": {
      "Start": 205744,
      "End": 205746
    },
    "TimeRange": {
      "StartTime": "04:57:04.4500000",
      "EndTime": "04:57:04.5600000"
    }
  },
  {
    "TextLocation": {
      "Start": 205747,
      "End": 205760
    },
    "TimeRange": {
      "StartTime": "04:57:04.5700000",
      "EndTime": "04:57:05.4700000"
    }
  },
  {
    "TextLocation": {
      "Start": 205761,
      "End": 205763
    },
    "TimeRange": {
      "StartTime": "04:57:05.4700000",
      "EndTime": "04:57:05.5900000"
    }
  },
  {
    "TextLocation": {
      "Start": 205764,
      "End": 205776
    },
    "TimeRange": {
      "StartTime": "04:57:05.5900000",
      "EndTime": "04:57:06.4000000"
    }
  },
  {
    "TextLocation": {
      "Start": 205777,
      "End": 205779
    },
    "TimeRange": {
      "StartTime": "04:57:06.4000000",
      "EndTime": "04:57:06.5200000"
    }
  },
  {
    "TextLocation": {
      "Start": 205780,
      "End": 205790
    },
    "TimeRange": {
      "StartTime": "04:57:06.5200000",
      "EndTime": "04:57:07.5400000"
    }
  },
  {
    "TextLocation": {
      "Start": 205791,
      "End": 205793
    },
    "TimeRange": {
      "StartTime": "04:57:07.8100000",
      "EndTime": "04:57:08.2599999"
    }
  },
  {
    "TextLocation": {
      "Start": 205796,
      "End": 205805
    },
    "TimeRange": {
      "StartTime": "04:57:11.1600000",
      "EndTime": "04:57:12"
    }
  },
  {
    "TextLocation": {
      "Start": 205806,
      "End": 205812
    },
    "TimeRange": {
      "StartTime": "04:57:12.9900000",
      "EndTime": "04:57:13.3800000"
    }
  },
  {
    "TextLocation": {
      "Start": 205813,
      "End": 205817
    },
    "TimeRange": {
      "StartTime": "04:57:13.3800000",
      "EndTime": "04:57:13.5000000"
    }
  },
  {
    "TextLocation": {
      "Start": 205818,
      "End": 205824
    },
    "TimeRange": {
      "StartTime": "04:57:13.5000000",
      "EndTime": "04:57:13.8300000"
    }
  },
  {
    "TextLocation": {
      "Start": 205825,
      "End": 205827
    },
    "TimeRange": {
      "StartTime": "04:57:13.8300000",
      "EndTime": "04:57:13.9300000"
    }
  },
  {
    "TextLocation": {
      "Start": 205828,
      "End": 205833
    },
    "TimeRange": {
      "StartTime": "04:57:13.9600000",
      "EndTime": "04:57:14.1300000"
    }
  },
  {
    "TextLocation": {
      "Start": 205834,
      "End": 205841
    },
    "TimeRange": {
      "StartTime": "04:57:14.1300000",
      "EndTime": "04:57:14.5500000"
    }
  },
  {
    "TextLocation": {
      "Start": 205842,
      "End": 205844
    },
    "TimeRange": {
      "StartTime": "04:57:14.5500000",
      "EndTime": "04:57:14.6699999"
    }
  },
  {
    "TextLocation": {
      "Start": 205845,
      "End": 205854
    },
    "TimeRange": {
      "StartTime": "04:57:14.6699999",
      "EndTime": "04:57:15.2300000"
    }
  },
  {
    "TextLocation": {
      "Start": 205855,
      "End": 205857
    },
    "TimeRange": {
      "StartTime": "04:57:15.2400000",
      "EndTime": "04:57:15.4800000"
    }
  },
  {
    "TextLocation": {
      "Start": 205858,
      "End": 205868
    },
    "TimeRange": {
      "StartTime": "04:57:15.4800000",
      "EndTime": "04:57:15.9000000"
    }
  },
  {
    "TextLocation": {
      "Start": 205869,
      "End": 205876
    },
    "TimeRange": {
      "StartTime": "04:57:15.9000000",
      "EndTime": "04:57:16.4600000"
    }
  },
  {
    "TextLocation": {
      "Start": 205877,
      "End": 205878
    },
    "TimeRange": {
      "StartTime": "04:57:16.4700000",
      "EndTime": "04:57:16.5600000"
    }
  },
  {
    "TextLocation": {
      "Start": 205879,
      "End": 205891
    },
    "TimeRange": {
      "StartTime": "04:57:16.5600000",
      "EndTime": "04:57:17.4000000"
    }
  },
  {
    "TextLocation": {
      "Start": 205892,
      "End": 205902
    },
    "TimeRange": {
      "StartTime": "04:57:17.4000000",
      "EndTime": "04:57:18.0900000"
    }
  },
  {
    "TextLocation": {
      "Start": 205903,
      "End": 205905
    },
    "TimeRange": {
      "StartTime": "04:57:18.0900000",
      "EndTime": "04:57:18.5400000"
    }
  },
  {
    "TextLocation": {
      "Start": 205906,
      "End": 205915
    },
    "TimeRange": {
      "StartTime": "04:57:18.8100000",
      "EndTime": "04:57:19.6500000"
    }
  },
  {
    "TextLocation": {
      "Start": 205916,
      "End": 205919
    },
    "TimeRange": {
      "StartTime": "04:57:20.2200000",
      "EndTime": "04:57:20.5200000"
    }
  },
  {
    "TextLocation": {
      "Start": 205920,
      "End": 205923
    },
    "TimeRange": {
      "StartTime": "04:57:20.5200000",
      "EndTime": "04:57:20.7900000"
    }
  },
  {
    "TextLocation": {
      "Start": 205924,
      "End": 205929
    },
    "TimeRange": {
      "StartTime": "04:57:20.7900000",
      "EndTime": "04:57:21.5400000"
    }
  },
  {
    "TextLocation": {
      "Start": 205932,
      "End": 205934
    },
    "TimeRange": {
      "StartTime": "04:57:23.7300000",
      "EndTime": "04:57:23.9100000"
    }
  },
  {
    "TextLocation": {
      "Start": 205935,
      "End": 205940
    },
    "TimeRange": {
      "StartTime": "04:57:23.9100000",
      "EndTime": "04:57:24.0900000"
    }
  },
  {
    "TextLocation": {
      "Start": 205941,
      "End": 205944
    },
    "TimeRange": {
      "StartTime": "04:57:24.0900000",
      "EndTime": "04:57:24.2400000"
    }
  },
  {
    "TextLocation": {
      "Start": 205945,
      "End": 205957
    },
    "TimeRange": {
      "StartTime": "04:57:24.2400000",
      "EndTime": "04:57:25.1100000"
    }
  },
  {
    "TextLocation": {
      "Start": 205958,
      "End": 205960
    },
    "TimeRange": {
      "StartTime": "04:57:25.1100000",
      "EndTime": "04:57:25.2900000"
    }
  },
  {
    "TextLocation": {
      "Start": 205961,
      "End": 205975
    },
    "TimeRange": {
      "StartTime": "04:57:25.2900000",
      "EndTime": "04:57:26.5500000"
    }
  },
  {
    "TextLocation": {
      "Start": 205977,
      "End": 205984
    },
    "TimeRange": {
      "StartTime": "04:57:27.2700000",
      "EndTime": "04:57:27.6300000"
    }
  },
  {
    "TextLocation": {
      "Start": 205985,
      "End": 205988
    },
    "TimeRange": {
      "StartTime": "04:57:28.0200000",
      "EndTime": "04:57:28.4400000"
    }
  },
  {
    "TextLocation": {
      "Start": 205989,
      "End": 205999
    },
    "TimeRange": {
      "StartTime": "04:57:28.4400000",
      "EndTime": "04:57:29.1900000"
    }
  },
  {
    "TextLocation": {
      "Start": 206001,
      "End": 206002
    },
    "TimeRange": {
      "StartTime": "04:57:29.1900000",
      "EndTime": "04:57:29.3100000"
    }
  },
  {
    "TextLocation": {
      "Start": 206003,
      "End": 206010
    },
    "TimeRange": {
      "StartTime": "04:57:29.3100000",
      "EndTime": "04:57:29.9100000"
    }
  },
  {
    "TextLocation": {
      "Start": 206012,
      "End": 206014
    },
    "TimeRange": {
      "StartTime": "04:57:29.9100000",
      "EndTime": "04:57:30.0300000"
    }
  },
  {
    "TextLocation": {
      "Start": 206015,
      "End": 206019
    },
    "TimeRange": {
      "StartTime": "04:57:30.0300000",
      "EndTime": "04:57:30.2100000"
    }
  },
  {
    "TextLocation": {
      "Start": 206020,
      "End": 206024
    },
    "TimeRange": {
      "StartTime": "04:57:30.2100000",
      "EndTime": "04:57:30.3900000"
    }
  },
  {
    "TextLocation": {
      "Start": 206025,
      "End": 206031
    },
    "TimeRange": {
      "StartTime": "04:57:30.8100000",
      "EndTime": "04:57:31.0800000"
    }
  },
  {
    "TextLocation": {
      "Start": 206032,
      "End": 206039
    },
    "TimeRange": {
      "StartTime": "04:57:31.0800000",
      "EndTime": "04:57:31.9500000"
    }
  },
  {
    "TextLocation": {
      "Start": 206042,
      "End": 206045
    },
    "TimeRange": {
      "StartTime": "04:57:32.8100000",
      "EndTime": "04:57:33.3600000"
    }
  },
  {
    "TextLocation": {
      "Start": 206046,
      "End": 206047
    },
    "TimeRange": {
      "StartTime": "04:57:34.9300000",
      "EndTime": "04:57:35.1100000"
    }
  },
  {
    "TextLocation": {
      "Start": 206048,
      "End": 206053
    },
    "TimeRange": {
      "StartTime": "04:57:35.1300000",
      "EndTime": "04:57:35.3700000"
    }
  },
  {
    "TextLocation": {
      "Start": 206054,
      "End": 206061
    },
    "TimeRange": {
      "StartTime": "04:57:35.3700000",
      "EndTime": "04:57:35.7000000"
    }
  },
  {
    "TextLocation": {
      "Start": 206062,
      "End": 206069
    },
    "TimeRange": {
      "StartTime": "04:57:35.7000000",
      "EndTime": "04:57:35.9100000"
    }
  },
  {
    "TextLocation": {
      "Start": 206070,
      "End": 206076
    },
    "TimeRange": {
      "StartTime": "04:57:35.9100000",
      "EndTime": "04:57:36.3000000"
    }
  },
  {
    "TextLocation": {
      "Start": 206077,
      "End": 206080
    },
    "TimeRange": {
      "StartTime": "04:57:36.3000000",
      "EndTime": "04:57:36.5700000"
    }
  },
  {
    "TextLocation": {
      "Start": 206081,
      "End": 206086
    },
    "TimeRange": {
      "StartTime": "04:57:36.5700000",
      "EndTime": "04:57:36.8700000"
    }
  },
  {
    "TextLocation": {
      "Start": 206087,
      "End": 206089
    },
    "TimeRange": {
      "StartTime": "04:57:36.8700000",
      "EndTime": "04:57:36.9600000"
    }
  },
  {
    "TextLocation": {
      "Start": 206090,
      "End": 206093
    },
    "TimeRange": {
      "StartTime": "04:57:36.9600000",
      "EndTime": "04:57:37.5600000"
    }
  },
  {
    "TextLocation": {
      "Start": 206096,
      "End": 206097
    },
    "TimeRange": {
      "StartTime": "04:57:37.9500000",
      "EndTime": "04:57:38.0700000"
    }
  },
  {
    "TextLocation": {
      "Start": 206098,
      "End": 206103
    },
    "TimeRange": {
      "StartTime": "04:57:38.0700000",
      "EndTime": "04:57:38.3100000"
    }
  },
  {
    "TextLocation": {
      "Start": 206104,
      "End": 206108
    },
    "TimeRange": {
      "StartTime": "04:57:38.3100000",
      "EndTime": "04:57:38.5200000"
    }
  },
  {
    "TextLocation": {
      "Start": 206109,
      "End": 206113
    },
    "TimeRange": {
      "StartTime": "04:57:38.5200000",
      "EndTime": "04:57:38.8500000"
    }
  },
  {
    "TextLocation": {
      "Start": 206114,
      "End": 206125
    },
    "TimeRange": {
      "StartTime": "04:57:38.8500000",
      "EndTime": "04:57:39.5300000"
    }
  },
  {
    "TextLocation": {
      "Start": 206126,
      "End": 206130
    },
    "TimeRange": {
      "StartTime": "04:57:40.1200000",
      "EndTime": "04:57:40.3700000"
    }
  },
  {
    "TextLocation": {
      "Start": 206131,
      "End": 206135
    },
    "TimeRange": {
      "StartTime": "04:57:40.5300000",
      "EndTime": "04:57:40.7100000"
    }
  },
  {
    "TextLocation": {
      "Start": 206136,
      "End": 206146
    },
    "TimeRange": {
      "StartTime": "04:57:40.7100000",
      "EndTime": "04:57:41.2200000"
    }
  },
  {
    "TextLocation": {
      "Start": 206147,
      "End": 206154
    },
    "TimeRange": {
      "StartTime": "04:57:41.2200000",
      "EndTime": "04:57:41.6400000"
    }
  },
  {
    "TextLocation": {
      "Start": 206155,
      "End": 206158
    },
    "TimeRange": {
      "StartTime": "04:57:41.6400000",
      "EndTime": "04:57:41.7599999"
    }
  },
  {
    "TextLocation": {
      "Start": 206159,
      "End": 206171
    },
    "TimeRange": {
      "StartTime": "04:57:41.7599999",
      "EndTime": "04:57:42.5700000"
    }
  },
  {
    "TextLocation": {
      "Start": 206172,
      "End": 206182
    },
    "TimeRange": {
      "StartTime": "04:57:42.5700000",
      "EndTime": "04:57:43.2900000"
    }
  },
  {
    "TextLocation": {
      "Start": 206183,
      "End": 206185
    },
    "TimeRange": {
      "StartTime": "04:57:43.2900000",
      "EndTime": "04:57:43.6500000"
    }
  },
  {
    "TextLocation": {
      "Start": 206186,
      "End": 206195
    },
    "TimeRange": {
      "StartTime": "04:57:43.8000000",
      "EndTime": "04:57:44.3400000"
    }
  },
  {
    "TextLocation": {
      "Start": 206196,
      "End": 206199
    },
    "TimeRange": {
      "StartTime": "04:57:44.3400000",
      "EndTime": "04:57:44.5200000"
    }
  },
  {
    "TextLocation": {
      "Start": 206200,
      "End": 206203
    },
    "TimeRange": {
      "StartTime": "04:57:44.5200000",
      "EndTime": "04:57:45.0600000"
    }
  },
  {
    "TextLocation": {
      "Start": 206204,
      "End": 206209
    },
    "TimeRange": {
      "StartTime": "04:57:45.7500000",
      "EndTime": "04:57:46.6800000"
    }
  },
  {
    "TextLocation": {
      "Start": 206212,
      "End": 206215
    },
    "TimeRange": {
      "StartTime": "04:57:48.0200000",
      "EndTime": "04:57:48.2700000"
    }
  },
  {
    "TextLocation": {
      "Start": 206216,
      "End": 206221
    },
    "TimeRange": {
      "StartTime": "04:57:48.6600000",
      "EndTime": "04:57:48.9900000"
    }
  },
  {
    "TextLocation": {
      "Start": 206222,
      "End": 206231
    },
    "TimeRange": {
      "StartTime": "04:57:48.9900000",
      "EndTime": "04:57:49.6200000"
    }
  },
  {
    "TextLocation": {
      "Start": 206232,
      "End": 206236
    },
    "TimeRange": {
      "StartTime": "04:57:49.6200000",
      "EndTime": "04:57:49.8000000"
    }
  },
  {
    "TextLocation": {
      "Start": 206237,
      "End": 206240
    },
    "TimeRange": {
      "StartTime": "04:57:49.8000000",
      "EndTime": "04:57:50.0400000"
    }
  },
  {
    "TextLocation": {
      "Start": 206241,
      "End": 206244
    },
    "TimeRange": {
      "StartTime": "04:57:50.0400000",
      "EndTime": "04:57:50.6400000"
    }
  },
  {
    "TextLocation": {
      "Start": 206247,
      "End": 206254
    },
    "TimeRange": {
      "StartTime": "04:57:51.3900000",
      "EndTime": "04:57:51.9700000"
    }
  },
  {
    "TextLocation": {
      "Start": 206255,
      "End": 206259
    },
    "TimeRange": {
      "StartTime": "04:57:52.8300000",
      "EndTime": "04:57:52.9900000"
    }
  },
  {
    "TextLocation": {
      "Start": 206260,
      "End": 206266
    },
    "TimeRange": {
      "StartTime": "04:57:53.3100000",
      "EndTime": "04:57:53.7100000"
    }
  },
  {
    "TextLocation": {
      "Start": 206267,
      "End": 206277
    },
    "TimeRange": {
      "StartTime": "04:57:53.9700000",
      "EndTime": "04:57:54.5400000"
    }
  },
  {
    "TextLocation": {
      "Start": 206278,
      "End": 206285
    },
    "TimeRange": {
      "StartTime": "04:57:54.5400000",
      "EndTime": "04:57:54.9300000"
    }
  },
  {
    "TextLocation": {
      "Start": 206286,
      "End": 206290
    },
    "TimeRange": {
      "StartTime": "04:57:54.9300000",
      "EndTime": "04:57:55.0500000"
    }
  },
  {
    "TextLocation": {
      "Start": 206291,
      "End": 206296
    },
    "TimeRange": {
      "StartTime": "04:57:55.0500000",
      "EndTime": "04:57:55.2300000"
    }
  },
  {
    "TextLocation": {
      "Start": 206297,
      "End": 206300
    },
    "TimeRange": {
      "StartTime": "04:57:55.2300000",
      "EndTime": "04:57:55.3200000"
    }
  },
  {
    "TextLocation": {
      "Start": 206301,
      "End": 206305
    },
    "TimeRange": {
      "StartTime": "04:57:55.3200000",
      "EndTime": "04:57:55.5900000"
    }
  },
  {
    "TextLocation": {
      "Start": 206306,
      "End": 206308
    },
    "TimeRange": {
      "StartTime": "04:57:55.5900000",
      "EndTime": "04:57:56.1900000"
    }
  },
  {
    "TextLocation": {
      "Start": 206309,
      "End": 206318
    },
    "TimeRange": {
      "StartTime": "04:57:56.3400000",
      "EndTime": "04:57:56.9700000"
    }
  },
  {
    "TextLocation": {
      "Start": 206321,
      "End": 206323
    },
    "TimeRange": {
      "StartTime": "04:57:56.9700000",
      "EndTime": "04:57:57.6000000"
    }
  },
  {
    "TextLocation": {
      "Start": 206324,
      "End": 206328
    },
    "TimeRange": {
      "StartTime": "04:57:58.1400000",
      "EndTime": "04:57:58.5000000"
    }
  },
  {
    "TextLocation": {
      "Start": 206329,
      "End": 206333
    },
    "TimeRange": {
      "StartTime": "04:57:58.5000000",
      "EndTime": "04:57:58.6800000"
    }
  },
  {
    "TextLocation": {
      "Start": 206334,
      "End": 206343
    },
    "TimeRange": {
      "StartTime": "04:57:58.6800000",
      "EndTime": "04:57:59.5800000"
    }
  },
  {
    "TextLocation": {
      "Start": 206345,
      "End": 206346
    },
    "TimeRange": {
      "StartTime": "04:58:00.2400000",
      "EndTime": "04:58:00.5400000"
    }
  },
  {
    "TextLocation": {
      "Start": 206347,
      "End": 206351
    },
    "TimeRange": {
      "StartTime": "04:58:00.5400000",
      "EndTime": "04:58:00.8100000"
    }
  },
  {
    "TextLocation": {
      "Start": 206354,
      "End": 206356
    },
    "TimeRange": {
      "StartTime": "04:58:02.3100000",
      "EndTime": "04:58:02.4600000"
    }
  },
  {
    "TextLocation": {
      "Start": 206357,
      "End": 206365
    },
    "TimeRange": {
      "StartTime": "04:58:02.4600000",
      "EndTime": "04:58:02.7900000"
    }
  },
  {
    "TextLocation": {
      "Start": 206366,
      "End": 206370
    },
    "TimeRange": {
      "StartTime": "04:58:02.7900000",
      "EndTime": "04:58:03"
    }
  },
  {
    "TextLocation": {
      "Start": 206371,
      "End": 206375
    },
    "TimeRange": {
      "StartTime": "04:58:03",
      "EndTime": "04:58:03.3600000"
    }
  },
  {
    "TextLocation": {
      "Start": 206376,
      "End": 206378
    },
    "TimeRange": {
      "StartTime": "04:58:03.3600000",
      "EndTime": "04:58:03.8100000"
    }
  },
  {
    "TextLocation": {
      "Start": 206379,
      "End": 206389
    },
    "TimeRange": {
      "StartTime": "04:58:03.8100000",
      "EndTime": "04:58:04.5800000"
    }
  },
  {
    "TextLocation": {
      "Start": 206392,
      "End": 206394
    },
    "TimeRange": {
      "StartTime": "04:58:04.5900000",
      "EndTime": "04:58:04.7100000"
    }
  },
  {
    "TextLocation": {
      "Start": 206395,
      "End": 206399
    },
    "TimeRange": {
      "StartTime": "04:58:04.7100000",
      "EndTime": "04:58:04.9800000"
    }
  },
  {
    "TextLocation": {
      "Start": 206400,
      "End": 206403
    },
    "TimeRange": {
      "StartTime": "04:58:04.9800000",
      "EndTime": "04:58:05.2800000"
    }
  },
  {
    "TextLocation": {
      "Start": 206404,
      "End": 206408
    },
    "TimeRange": {
      "StartTime": "04:58:05.2800000",
      "EndTime": "04:58:05.5500000"
    }
  },
  {
    "TextLocation": {
      "Start": 206409,
      "End": 206411
    },
    "TimeRange": {
      "StartTime": "04:58:05.5500000",
      "EndTime": "04:58:05.6699999"
    }
  },
  {
    "TextLocation": {
      "Start": 206412,
      "End": 206416
    },
    "TimeRange": {
      "StartTime": "04:58:05.6699999",
      "EndTime": "04:58:05.9100000"
    }
  },
  {
    "TextLocation": {
      "Start": 206417,
      "End": 206421
    },
    "TimeRange": {
      "StartTime": "04:58:05.9100000",
      "EndTime": "04:58:06.5700000"
    }
  },
  {
    "TextLocation": {
      "Start": 206423,
      "End": 206426
    },
    "TimeRange": {
      "StartTime": "04:58:06.5700000",
      "EndTime": "04:58:06.9600000"
    }
  },
  {
    "TextLocation": {
      "Start": 206427,
      "End": 206429
    },
    "TimeRange": {
      "StartTime": "04:58:06.9600000",
      "EndTime": "04:58:07.0200000"
    }
  },
  {
    "TextLocation": {
      "Start": 206430,
      "End": 206435
    },
    "TimeRange": {
      "StartTime": "04:58:07.0200000",
      "EndTime": "04:58:07.1699999"
    }
  },
  {
    "TextLocation": {
      "Start": 206436,
      "End": 206440
    },
    "TimeRange": {
      "StartTime": "04:58:07.1699999",
      "EndTime": "04:58:07.5300000"
    }
  },
  {
    "TextLocation": {
      "Start": 206441,
      "End": 206443
    },
    "TimeRange": {
      "StartTime": "04:58:07.5300000",
      "EndTime": "04:58:07.8000000"
    }
  },
  {
    "TextLocation": {
      "Start": 206444,
      "End": 206446
    },
    "TimeRange": {
      "StartTime": "04:58:07.8000000",
      "EndTime": "04:58:08.1600000"
    }
  },
  {
    "TextLocation": {
      "Start": 206447,
      "End": 206450
    },
    "TimeRange": {
      "StartTime": "04:58:08.1600000",
      "EndTime": "04:58:08.6100000"
    }
  },
  {
    "TextLocation": {
      "Start": 206451,
      "End": 206453
    },
    "TimeRange": {
      "StartTime": "04:58:09.1800000",
      "EndTime": "04:58:09.4600000"
    }
  },
  {
    "TextLocation": {
      "Start": 206454,
      "End": 206457
    },
    "TimeRange": {
      "StartTime": "04:58:09.4600000",
      "EndTime": "04:58:09.5400000"
    }
  },
  {
    "TextLocation": {
      "Start": 206458,
      "End": 206462
    },
    "TimeRange": {
      "StartTime": "04:58:09.5400000",
      "EndTime": "04:58:09.8100000"
    }
  },
  {
    "TextLocation": {
      "Start": 206463,
      "End": 206466
    },
    "TimeRange": {
      "StartTime": "04:58:09.8100000",
      "EndTime": "04:58:10.1400000"
    }
  },
  {
    "TextLocation": {
      "Start": 206468,
      "End": 206473
    },
    "TimeRange": {
      "StartTime": "04:58:10.1400000",
      "EndTime": "04:58:10.4100000"
    }
  },
  {
    "TextLocation": {
      "Start": 206474,
      "End": 206475
    },
    "TimeRange": {
      "StartTime": "04:58:10.4100000",
      "EndTime": "04:58:10.5600000"
    }
  },
  {
    "TextLocation": {
      "Start": 206476,
      "End": 206481
    },
    "TimeRange": {
      "StartTime": "04:58:10.5600000",
      "EndTime": "04:58:10.8000000"
    }
  },
  {
    "TextLocation": {
      "Start": 206482,
      "End": 206484
    },
    "TimeRange": {
      "StartTime": "04:58:10.8000000",
      "EndTime": "04:58:11.3600000"
    }
  },
  {
    "TextLocation": {
      "Start": 206485,
      "End": 206489
    },
    "TimeRange": {
      "StartTime": "04:58:11.3700000",
      "EndTime": "04:58:11.5500000"
    }
  },
  {
    "TextLocation": {
      "Start": 206490,
      "End": 206493
    },
    "TimeRange": {
      "StartTime": "04:58:11.5500000",
      "EndTime": "04:58:11.7300000"
    }
  },
  {
    "TextLocation": {
      "Start": 206494,
      "End": 206498
    },
    "TimeRange": {
      "StartTime": "04:58:11.7300000",
      "EndTime": "04:58:11.9100000"
    }
  },
  {
    "TextLocation": {
      "Start": 206499,
      "End": 206502
    },
    "TimeRange": {
      "StartTime": "04:58:11.9100000",
      "EndTime": "04:58:12.0300000"
    }
  },
  {
    "TextLocation": {
      "Start": 206503,
      "End": 206509
    },
    "TimeRange": {
      "StartTime": "04:58:12.0300000",
      "EndTime": "04:58:12.5400000"
    }
  },
  {
    "TextLocation": {
      "Start": 206512,
      "End": 206515
    },
    "TimeRange": {
      "StartTime": "04:58:12.5400000",
      "EndTime": "04:58:13.1699999"
    }
  },
  {
    "TextLocation": {
      "Start": 206517,
      "End": 206519
    },
    "TimeRange": {
      "StartTime": "04:58:13.3800000",
      "EndTime": "04:58:14.2200000"
    }
  },
  {
    "TextLocation": {
      "Start": 206527,
      "End": 206530
    },
    "TimeRange": {
      "StartTime": "04:58:16.0500000",
      "EndTime": "04:58:16.2599999"
    }
  },
  {
    "TextLocation": {
      "Start": 206531,
      "End": 206534
    },
    "TimeRange": {
      "StartTime": "04:58:16.2599999",
      "EndTime": "04:58:16.3500000"
    }
  },
  {
    "TextLocation": {
      "Start": 206535,
      "End": 206538
    },
    "TimeRange": {
      "StartTime": "04:58:16.3500000",
      "EndTime": "04:58:16.8300000"
    }
  },
  {
    "TextLocation": {
      "Start": 206539,
      "End": 206546
    },
    "TimeRange": {
      "StartTime": "04:58:16.8300000",
      "EndTime": "04:58:17.4300000"
    }
  },
  {
    "TextLocation": {
      "Start": 206547,
      "End": 206551
    },
    "TimeRange": {
      "StartTime": "04:58:17.4300000",
      "EndTime": "04:58:17.6400000"
    }
  },
  {
    "TextLocation": {
      "Start": 206552,
      "End": 206555
    },
    "TimeRange": {
      "StartTime": "04:58:17.6400000",
      "EndTime": "04:58:18.3600000"
    }
  },
  {
    "TextLocation": {
      "Start": 206557,
      "End": 206560
    },
    "TimeRange": {
      "StartTime": "04:58:18.9600000",
      "EndTime": "04:58:19.0800000"
    }
  },
  {
    "TextLocation": {
      "Start": 206561,
      "End": 206565
    },
    "TimeRange": {
      "StartTime": "04:58:19.0800000",
      "EndTime": "04:58:19.5000000"
    }
  },
  {
    "TextLocation": {
      "Start": 206567,
      "End": 206570
    },
    "TimeRange": {
      "StartTime": "04:58:19.5000000",
      "EndTime": "04:58:19.8900000"
    }
  },
  {
    "TextLocation": {
      "Start": 206571,
      "End": 206574
    },
    "TimeRange": {
      "StartTime": "04:58:19.8900000",
      "EndTime": "04:58:19.9800000"
    }
  },
  {
    "TextLocation": {
      "Start": 206575,
      "End": 206578
    },
    "TimeRange": {
      "StartTime": "04:58:19.9800000",
      "EndTime": "04:58:20.4300000"
    }
  },
  {
    "TextLocation": {
      "Start": 206579,
      "End": 206586
    },
    "TimeRange": {
      "StartTime": "04:58:20.4300000",
      "EndTime": "04:58:21.0300000"
    }
  },
  {
    "TextLocation": {
      "Start": 206589,
      "End": 206592
    },
    "TimeRange": {
      "StartTime": "04:58:21.4199999",
      "EndTime": "04:58:21.4800000"
    }
  },
  {
    "TextLocation": {
      "Start": 206593,
      "End": 206596
    },
    "TimeRange": {
      "StartTime": "04:58:21.4900000",
      "EndTime": "04:58:21.6600000"
    }
  },
  {
    "TextLocation": {
      "Start": 206604,
      "End": 206605
    },
    "TimeRange": {
      "StartTime": "04:58:21.7300000",
      "EndTime": "04:58:21.9600000"
    }
  },
  {
    "TextLocation": {
      "Start": 206606,
      "End": 206611
    },
    "TimeRange": {
      "StartTime": "04:58:22.7200000",
      "EndTime": "04:58:22.8800000"
    }
  },
  {
    "TextLocation": {
      "Start": 206612,
      "End": 206616
    },
    "TimeRange": {
      "StartTime": "04:58:22.9300000",
      "EndTime": "04:58:23.4400000"
    }
  },
  {
    "TextLocation": {
      "Start": 206617,
      "End": 206620
    },
    "TimeRange": {
      "StartTime": "04:58:23.4400000",
      "EndTime": "04:58:23.5900000"
    }
  },
  {
    "TextLocation": {
      "Start": 206621,
      "End": 206624
    },
    "TimeRange": {
      "StartTime": "04:58:23.5900000",
      "EndTime": "04:58:23.9000000"
    }
  },
  {
    "TextLocation": {
      "Start": 206625,
      "End": 206628
    },
    "TimeRange": {
      "StartTime": "04:58:23.9000000",
      "EndTime": "04:58:24.0400000"
    }
  },
  {
    "TextLocation": {
      "Start": 206629,
      "End": 206631
    },
    "TimeRange": {
      "StartTime": "04:58:24.0400000",
      "EndTime": "04:58:24.1900000"
    }
  },
  {
    "TextLocation": {
      "Start": 206632,
      "End": 206636
    },
    "TimeRange": {
      "StartTime": "04:58:24.1900000",
      "EndTime": "04:58:24.4500000"
    }
  },
  {
    "TextLocation": {
      "Start": 206638,
      "End": 206640
    },
    "TimeRange": {
      "StartTime": "04:58:24.4600000",
      "EndTime": "04:58:24.5800000"
    }
  },
  {
    "TextLocation": {
      "Start": 206641,
      "End": 206647
    },
    "TimeRange": {
      "StartTime": "04:58:24.5800000",
      "EndTime": "04:58:25"
    }
  },
  {
    "TextLocation": {
      "Start": 206649,
      "End": 206652
    },
    "TimeRange": {
      "StartTime": "04:58:25",
      "EndTime": "04:58:25.4800000"
    }
  },
  {
    "TextLocation": {
      "Start": 206655,
      "End": 206658
    },
    "TimeRange": {
      "StartTime": "04:58:26.4000000",
      "EndTime": "04:58:26.4900000"
    }
  },
  {
    "TextLocation": {
      "Start": 206659,
      "End": 206661
    },
    "TimeRange": {
      "StartTime": "04:58:26.4900000",
      "EndTime": "04:58:26.7900000"
    }
  },
  {
    "TextLocation": {
      "Start": 206664,
      "End": 206667
    },
    "TimeRange": {
      "StartTime": "04:58:27.4500000",
      "EndTime": "04:58:27.6600000"
    }
  },
  {
    "TextLocation": {
      "Start": 206668,
      "End": 206673
    },
    "TimeRange": {
      "StartTime": "04:58:27.6600000",
      "EndTime": "04:58:27.9199999"
    }
  },
  {
    "TextLocation": {
      "Start": 206676,
      "End": 206680
    },
    "TimeRange": {
      "StartTime": "04:58:27.9300000",
      "EndTime": "04:58:28.2000000"
    }
  },
  {
    "TextLocation": {
      "Start": 206682,
      "End": 206686
    },
    "TimeRange": {
      "StartTime": "04:58:28.2000000",
      "EndTime": "04:58:28.5000000"
    }
  },
  {
    "TextLocation": {
      "Start": 206687,
      "End": 206690
    },
    "TimeRange": {
      "StartTime": "04:58:29.9100000",
      "EndTime": "04:58:30.0600000"
    }
  },
  {
    "TextLocation": {
      "Start": 206691,
      "End": 206693
    },
    "TimeRange": {
      "StartTime": "04:58:30.0600000",
      "EndTime": "04:58:30.1500000"
    }
  },
  {
    "TextLocation": {
      "Start": 206694,
      "End": 206696
    },
    "TimeRange": {
      "StartTime": "04:58:30.1500000",
      "EndTime": "04:58:30.2400000"
    }
  },
  {
    "TextLocation": {
      "Start": 206697,
      "End": 206698
    },
    "TimeRange": {
      "StartTime": "04:58:30.2400000",
      "EndTime": "04:58:30.3300000"
    }
  },
  {
    "TextLocation": {
      "Start": 206699,
      "End": 206703
    },
    "TimeRange": {
      "StartTime": "04:58:30.3300000",
      "EndTime": "04:58:30.8400000"
    }
  },
  {
    "TextLocation": {
      "Start": 206705,
      "End": 206708
    },
    "TimeRange": {
      "StartTime": "04:58:30.8400000",
      "EndTime": "04:58:31.3200000"
    }
  },
  {
    "TextLocation": {
      "Start": 206709,
      "End": 206716
    },
    "TimeRange": {
      "StartTime": "04:58:31.7900000",
      "EndTime": "04:58:31.8900000"
    }
  },
  {
    "TextLocation": {
      "Start": 206717,
      "End": 206721
    },
    "TimeRange": {
      "StartTime": "04:58:32.0099999",
      "EndTime": "04:58:32.1900000"
    }
  },
  {
    "TextLocation": {
      "Start": 206722,
      "End": 206731
    },
    "TimeRange": {
      "StartTime": "04:58:32.1900000",
      "EndTime": "04:58:32.7599999"
    }
  },
  {
    "TextLocation": {
      "Start": 206734,
      "End": 206739
    },
    "TimeRange": {
      "StartTime": "04:58:33.0300000",
      "EndTime": "04:58:33.2400000"
    }
  },
  {
    "TextLocation": {
      "Start": 206740,
      "End": 206743
    },
    "TimeRange": {
      "StartTime": "04:58:33.2400000",
      "EndTime": "04:58:33.4500000"
    }
  },
  {
    "TextLocation": {
      "Start": 206746,
      "End": 206750
    },
    "TimeRange": {
      "StartTime": "04:58:35.9700000",
      "EndTime": "04:58:36.0900000"
    }
  },
  {
    "TextLocation": {
      "Start": 206751,
      "End": 206752
    },
    "TimeRange": {
      "StartTime": "04:58:36.0900000",
      "EndTime": "04:58:36.1500000"
    }
  },
  {
    "TextLocation": {
      "Start": 206753,
      "End": 206759
    },
    "TimeRange": {
      "StartTime": "04:58:36.1500000",
      "EndTime": "04:58:36.3900000"
    }
  },
  {
    "TextLocation": {
      "Start": 206760,
      "End": 206764
    },
    "TimeRange": {
      "StartTime": "04:58:36.3900000",
      "EndTime": "04:58:37.0500000"
    }
  },
  {
    "TextLocation": {
      "Start": 206772,
      "End": 206775
    },
    "TimeRange": {
      "StartTime": "04:58:39.4199999",
      "EndTime": "04:58:39.8400000"
    }
  },
  {
    "TextLocation": {
      "Start": 206776,
      "End": 206781
    },
    "TimeRange": {
      "StartTime": "04:58:39.8400000",
      "EndTime": "04:58:40.2300000"
    }
  },
  {
    "TextLocation": {
      "Start": 206782,
      "End": 206787
    },
    "TimeRange": {
      "StartTime": "04:58:40.2300000",
      "EndTime": "04:58:40.5300000"
    }
  },
  {
    "TextLocation": {
      "Start": 206788,
      "End": 206796
    },
    "TimeRange": {
      "StartTime": "04:58:40.5300000",
      "EndTime": "04:58:40.9800000"
    }
  },
  {
    "TextLocation": {
      "Start": 206797,
      "End": 206800
    },
    "TimeRange": {
      "StartTime": "04:58:40.9800000",
      "EndTime": "04:58:41.4900000"
    }
  },
  {
    "TextLocation": {
      "Start": 206801,
      "End": 206804
    },
    "TimeRange": {
      "StartTime": "04:58:41.4900000",
      "EndTime": "04:58:41.8900000"
    }
  },
  {
    "TextLocation": {
      "Start": 206805,
      "End": 206808
    },
    "TimeRange": {
      "StartTime": "04:58:41.9000000",
      "EndTime": "04:58:42.4800000"
    }
  },
  {
    "TextLocation": {
      "Start": 206809,
      "End": 206813
    },
    "TimeRange": {
      "StartTime": "04:58:42.8400000",
      "EndTime": "04:58:43.2000000"
    }
  },
  {
    "TextLocation": {
      "Start": 206814,
      "End": 206822
    },
    "TimeRange": {
      "StartTime": "04:58:43.2000000",
      "EndTime": "04:58:43.8300000"
    }
  },
  {
    "TextLocation": {
      "Start": 206823,
      "End": 206833
    },
    "TimeRange": {
      "StartTime": "04:58:43.8300000",
      "EndTime": "04:58:44.6100000"
    }
  },
  {
    "TextLocation": {
      "Start": 206834,
      "End": 206837
    },
    "TimeRange": {
      "StartTime": "04:58:44.6100000",
      "EndTime": "04:58:44.7900000"
    }
  },
  {
    "TextLocation": {
      "Start": 206838,
      "End": 206842
    },
    "TimeRange": {
      "StartTime": "04:58:44.7900000",
      "EndTime": "04:58:45.1500000"
    }
  },
  {
    "TextLocation": {
      "Start": 206843,
      "End": 206845
    },
    "TimeRange": {
      "StartTime": "04:58:45.1500000",
      "EndTime": "04:58:45.3300000"
    }
  },
  {
    "TextLocation": {
      "Start": 206846,
      "End": 206852
    },
    "TimeRange": {
      "StartTime": "04:58:45.3300000",
      "EndTime": "04:58:45.7800000"
    }
  },
  {
    "TextLocation": {
      "Start": 206853,
      "End": 206857
    },
    "TimeRange": {
      "StartTime": "04:58:45.7800000",
      "EndTime": "04:58:45.9300000"
    }
  },
  {
    "TextLocation": {
      "Start": 206858,
      "End": 206861
    },
    "TimeRange": {
      "StartTime": "04:58:45.9300000",
      "EndTime": "04:58:46.0200000"
    }
  },
  {
    "TextLocation": {
      "Start": 206862,
      "End": 206873
    },
    "TimeRange": {
      "StartTime": "04:58:46.0200000",
      "EndTime": "04:58:46.5000000"
    }
  },
  {
    "TextLocation": {
      "Start": 206874,
      "End": 206881
    },
    "TimeRange": {
      "StartTime": "04:58:46.5000000",
      "EndTime": "04:58:47.0400000"
    }
  },
  {
    "TextLocation": {
      "Start": 206882,
      "End": 206886
    },
    "TimeRange": {
      "StartTime": "04:58:47.0400000",
      "EndTime": "04:58:47.4300000"
    }
  },
  {
    "TextLocation": {
      "Start": 206889,
      "End": 206891
    },
    "TimeRange": {
      "StartTime": "04:58:48.7200000",
      "EndTime": "04:58:48.8700000"
    }
  },
  {
    "TextLocation": {
      "Start": 206892,
      "End": 206893
    },
    "TimeRange": {
      "StartTime": "04:58:48.9600000",
      "EndTime": "04:58:49.3300000"
    }
  },
  {
    "TextLocation": {
      "Start": 206894,
      "End": 206898
    },
    "TimeRange": {
      "StartTime": "04:58:49.3300000",
      "EndTime": "04:58:49.7100000"
    }
  },
  {
    "TextLocation": {
      "Start": 206899,
      "End": 206906
    },
    "TimeRange": {
      "StartTime": "04:58:49.7100000",
      "EndTime": "04:58:50.0099999"
    }
  },
  {
    "TextLocation": {
      "Start": 206907,
      "End": 206909
    },
    "TimeRange": {
      "StartTime": "04:58:50.0099999",
      "EndTime": "04:58:50.1600000"
    }
  },
  {
    "TextLocation": {
      "Start": 206910,
      "End": 206913
    },
    "TimeRange": {
      "StartTime": "04:58:50.1600000",
      "EndTime": "04:58:50.8800000"
    }
  },
  {
    "TextLocation": {
      "Start": 206921,
      "End": 206922
    },
    "TimeRange": {
      "StartTime": "04:58:52.1600000",
      "EndTime": "04:58:52.2200000"
    }
  },
  {
    "TextLocation": {
      "Start": 206923,
      "End": 206930
    },
    "TimeRange": {
      "StartTime": "04:58:52.2700000",
      "EndTime": "04:58:52.6699999"
    }
  },
  {
    "TextLocation": {
      "Start": 206931,
      "End": 206934
    },
    "TimeRange": {
      "StartTime": "04:58:52.6800000",
      "EndTime": "04:58:52.9100000"
    }
  },
  {
    "TextLocation": {
      "Start": 206935,
      "End": 206938
    },
    "TimeRange": {
      "StartTime": "04:58:52.9100000",
      "EndTime": "04:58:53"
    }
  },
  {
    "TextLocation": {
      "Start": 206939,
      "End": 206943
    },
    "TimeRange": {
      "StartTime": "04:58:53",
      "EndTime": "04:58:53.4199999"
    }
  },
  {
    "TextLocation": {
      "Start": 206944,
      "End": 206948
    },
    "TimeRange": {
      "StartTime": "04:58:53.4199999",
      "EndTime": "04:58:53.7200000"
    }
  },
  {
    "TextLocation": {
      "Start": 206949,
      "End": 206958
    },
    "TimeRange": {
      "StartTime": "04:58:54.7400000",
      "EndTime": "04:58:55.2200000"
    }
  },
  {
    "TextLocation": {
      "Start": 206959,
      "End": 206967
    },
    "TimeRange": {
      "StartTime": "04:58:55.2200000",
      "EndTime": "04:58:55.6100000"
    }
  },
  {
    "TextLocation": {
      "Start": 206968,
      "End": 206972
    },
    "TimeRange": {
      "StartTime": "04:58:55.6100000",
      "EndTime": "04:58:55.9400000"
    }
  },
  {
    "TextLocation": {
      "Start": 206973,
      "End": 206982
    },
    "TimeRange": {
      "StartTime": "04:58:55.9400000",
      "EndTime": "04:58:56.5400000"
    }
  },
  {
    "TextLocation": {
      "Start": 206983,
      "End": 206985
    },
    "TimeRange": {
      "StartTime": "04:58:56.5400000",
      "EndTime": "04:58:56.8400000"
    }
  },
  {
    "TextLocation": {
      "Start": 206993,
      "End": 207000
    },
    "TimeRange": {
      "StartTime": "04:58:56.9900000",
      "EndTime": "04:58:57.4400000"
    }
  },
  {
    "TextLocation": {
      "Start": 207003,
      "End": 207005
    },
    "TimeRange": {
      "StartTime": "04:58:57.7400000",
      "EndTime": "04:58:57.9800000"
    }
  },
  {
    "TextLocation": {
      "Start": 207006,
      "End": 207007
    },
    "TimeRange": {
      "StartTime": "04:58:58.3100000",
      "EndTime": "04:58:58.6100000"
    }
  },
  {
    "TextLocation": {
      "Start": 207008,
      "End": 207010
    },
    "TimeRange": {
      "StartTime": "04:58:58.6100000",
      "EndTime": "04:58:59.1500000"
    }
  },
  {
    "TextLocation": {
      "Start": 207011,
      "End": 207014
    },
    "TimeRange": {
      "StartTime": "04:58:59.1500000",
      "EndTime": "04:58:59.2700000"
    }
  },
  {
    "TextLocation": {
      "Start": 207015,
      "End": 207017
    },
    "TimeRange": {
      "StartTime": "04:58:59.2700000",
      "EndTime": "04:58:59.9600000"
    }
  },
  {
    "TextLocation": {
      "Start": 207018,
      "End": 207021
    },
    "TimeRange": {
      "StartTime": "04:58:59.9600000",
      "EndTime": "04:59:00.1400000"
    }
  },
  {
    "TextLocation": {
      "Start": 207022,
      "End": 207025
    },
    "TimeRange": {
      "StartTime": "04:59:00.1400000",
      "EndTime": "04:59:00.2599999"
    }
  },
  {
    "TextLocation": {
      "Start": 207026,
      "End": 207030
    },
    "TimeRange": {
      "StartTime": "04:59:00.2599999",
      "EndTime": "04:59:00.5300000"
    }
  },
  {
    "TextLocation": {
      "Start": 207031,
      "End": 207038
    },
    "TimeRange": {
      "StartTime": "04:59:00.5300000",
      "EndTime": "04:59:01.3100000"
    }
  },
  {
    "TextLocation": {
      "Start": 207039,
      "End": 207042
    },
    "TimeRange": {
      "StartTime": "04:59:01.9400000",
      "EndTime": "04:59:02.1200000"
    }
  },
  {
    "TextLocation": {
      "Start": 207043,
      "End": 207052
    },
    "TimeRange": {
      "StartTime": "04:59:02.1200000",
      "EndTime": "04:59:02.8100000"
    }
  },
  {
    "TextLocation": {
      "Start": 207053,
      "End": 207056
    },
    "TimeRange": {
      "StartTime": "04:59:02.8100000",
      "EndTime": "04:59:03.3800000"
    }
  },
  {
    "TextLocation": {
      "Start": 207057,
      "End": 207062
    },
    "TimeRange": {
      "StartTime": "04:59:03.3900000",
      "EndTime": "04:59:04.1500000"
    }
  },
  {
    "TextLocation": {
      "Start": 207065,
      "End": 207068
    },
    "TimeRange": {
      "StartTime": "04:59:04.7000000",
      "EndTime": "04:59:05.0200000"
    }
  },
  {
    "TextLocation": {
      "Start": 207069,
      "End": 207071
    },
    "TimeRange": {
      "StartTime": "04:59:05.0600000",
      "EndTime": "04:59:05.7800000"
    }
  },
  {
    "TextLocation": {
      "Start": 207072,
      "End": 207074
    },
    "TimeRange": {
      "StartTime": "04:59:05.8100000",
      "EndTime": "04:59:06.4100000"
    }
  },
  {
    "TextLocation": {
      "Start": 207075,
      "End": 207078
    },
    "TimeRange": {
      "StartTime": "04:59:06.4100000",
      "EndTime": "04:59:07.0099999"
    }
  },
  {
    "TextLocation": {
      "Start": 207079,
      "End": 207082
    },
    "TimeRange": {
      "StartTime": "04:59:07.0099999",
      "EndTime": "04:59:07.3700000"
    }
  },
  {
    "TextLocation": {
      "Start": 207083,
      "End": 207086
    },
    "TimeRange": {
      "StartTime": "04:59:07.3700000",
      "EndTime": "04:59:07.4300000"
    }
  },
  {
    "TextLocation": {
      "Start": 207087,
      "End": 207090
    },
    "TimeRange": {
      "StartTime": "04:59:07.6100000",
      "EndTime": "04:59:07.7200000"
    }
  },
  {
    "TextLocation": {
      "Start": 207091,
      "End": 207100
    },
    "TimeRange": {
      "StartTime": "04:59:07.7300000",
      "EndTime": "04:59:08.2700000"
    }
  },
  {
    "TextLocation": {
      "Start": 207101,
      "End": 207104
    },
    "TimeRange": {
      "StartTime": "04:59:08.2700000",
      "EndTime": "04:59:08.7200000"
    }
  },
  {
    "TextLocation": {
      "Start": 207105,
      "End": 207108
    },
    "TimeRange": {
      "StartTime": "04:59:08.7200000",
      "EndTime": "04:59:09.2599999"
    }
  },
  {
    "TextLocation": {
      "Start": 207110,
      "End": 207113
    },
    "TimeRange": {
      "StartTime": "04:59:09.2599999",
      "EndTime": "04:59:09.4900000"
    }
  },
  {
    "TextLocation": {
      "Start": 207114,
      "End": 207118
    },
    "TimeRange": {
      "StartTime": "04:59:09.5000000",
      "EndTime": "04:59:10.0700000"
    }
  },
  {
    "TextLocation": {
      "Start": 207119,
      "End": 207122
    },
    "TimeRange": {
      "StartTime": "04:59:10.4300000",
      "EndTime": "04:59:10.9100000"
    }
  },
  {
    "TextLocation": {
      "Start": 207123,
      "End": 207124
    },
    "TimeRange": {
      "StartTime": "04:59:11.0500000",
      "EndTime": "04:59:11.5099999"
    }
  },
  {
    "TextLocation": {
      "Start": 207125,
      "End": 207128
    },
    "TimeRange": {
      "StartTime": "04:59:12.0700000",
      "EndTime": "04:59:12.4400000"
    }
  },
  {
    "TextLocation": {
      "Start": 207129,
      "End": 207132
    },
    "TimeRange": {
      "StartTime": "04:59:12.8900000",
      "EndTime": "04:59:13.0700000"
    }
  },
  {
    "TextLocation": {
      "Start": 207133,
      "End": 207144
    },
    "TimeRange": {
      "StartTime": "04:59:13.0700000",
      "EndTime": "04:59:14.0800000"
    }
  },
  {
    "TextLocation": {
      "Start": 207147,
      "End": 207149
    },
    "TimeRange": {
      "StartTime": "04:59:14.1900000",
      "EndTime": "04:59:14.8000000"
    }
  },
  {
    "TextLocation": {
      "Start": 207150,
      "End": 207156
    },
    "TimeRange": {
      "StartTime": "04:59:14.8100000",
      "EndTime": "04:59:15.1699999"
    }
  },
  {
    "TextLocation": {
      "Start": 207157,
      "End": 207161
    },
    "TimeRange": {
      "StartTime": "04:59:15.1699999",
      "EndTime": "04:59:15.6800000"
    }
  },
  {
    "TextLocation": {
      "Start": 207162,
      "End": 207164
    },
    "TimeRange": {
      "StartTime": "04:59:15.6800000",
      "EndTime": "04:59:16.0099999"
    }
  },
  {
    "TextLocation": {
      "Start": 207165,
      "End": 207168
    },
    "TimeRange": {
      "StartTime": "04:59:16.0099999",
      "EndTime": "04:59:16.4900000"
    }
  },
  {
    "TextLocation": {
      "Start": 207169,
      "End": 207174
    },
    "TimeRange": {
      "StartTime": "04:59:16.6699999",
      "EndTime": "04:59:17.0300000"
    }
  },
  {
    "TextLocation": {
      "Start": 207175,
      "End": 207179
    },
    "TimeRange": {
      "StartTime": "04:59:17.0300000",
      "EndTime": "04:59:17.2700000"
    }
  },
  {
    "TextLocation": {
      "Start": 207180,
      "End": 207184
    },
    "TimeRange": {
      "StartTime": "04:59:17.2700000",
      "EndTime": "04:59:17.4199999"
    }
  },
  {
    "TextLocation": {
      "Start": 207185,
      "End": 207188
    },
    "TimeRange": {
      "StartTime": "04:59:17.4199999",
      "EndTime": "04:59:17.5400000"
    }
  },
  {
    "TextLocation": {
      "Start": 207189,
      "End": 207193
    },
    "TimeRange": {
      "StartTime": "04:59:17.5400000",
      "EndTime": "04:59:17.6900000"
    }
  },
  {
    "TextLocation": {
      "Start": 207194,
      "End": 207196
    },
    "TimeRange": {
      "StartTime": "04:59:17.6900000",
      "EndTime": "04:59:17.8400000"
    }
  },
  {
    "TextLocation": {
      "Start": 207197,
      "End": 207201
    },
    "TimeRange": {
      "StartTime": "04:59:17.8400000",
      "EndTime": "04:59:18.4400000"
    }
  },
  {
    "TextLocation": {
      "Start": 207204,
      "End": 207207
    },
    "TimeRange": {
      "StartTime": "04:59:18.8000000",
      "EndTime": "04:59:19.1600000"
    }
  },
  {
    "TextLocation": {
      "Start": 207208,
      "End": 207209
    },
    "TimeRange": {
      "StartTime": "04:59:19.1600000",
      "EndTime": "04:59:19.5500000"
    }
  },
  {
    "TextLocation": {
      "Start": 207210,
      "End": 207213
    },
    "TimeRange": {
      "StartTime": "04:59:19.5700000",
      "EndTime": "04:59:20.4500000"
    }
  },
  {
    "TextLocation": {
      "Start": 207214,
      "End": 207216
    },
    "TimeRange": {
      "StartTime": "04:59:20.4800000",
      "EndTime": "04:59:20.8100000"
    }
  },
  {
    "TextLocation": {
      "Start": 207217,
      "End": 207220
    },
    "TimeRange": {
      "StartTime": "04:59:20.8100000",
      "EndTime": "04:59:21.3800000"
    }
  },
  {
    "TextLocation": {
      "Start": 207221,
      "End": 207225
    },
    "TimeRange": {
      "StartTime": "04:59:21.3800000",
      "EndTime": "04:59:21.9400000"
    }
  },
  {
    "TextLocation": {
      "Start": 207226,
      "End": 207231
    },
    "TimeRange": {
      "StartTime": "04:59:21.9500000",
      "EndTime": "04:59:22.5200000"
    }
  },
  {
    "TextLocation": {
      "Start": 207232,
      "End": 207236
    },
    "TimeRange": {
      "StartTime": "04:59:22.5200000",
      "EndTime": "04:59:22.7300000"
    }
  },
  {
    "TextLocation": {
      "Start": 207237,
      "End": 207240
    },
    "TimeRange": {
      "StartTime": "04:59:22.7300000",
      "EndTime": "04:59:23.1200000"
    }
  },
  {
    "TextLocation": {
      "Start": 207241,
      "End": 207245
    },
    "TimeRange": {
      "StartTime": "04:59:23.3600000",
      "EndTime": "04:59:23.7200000"
    }
  },
  {
    "TextLocation": {
      "Start": 207246,
      "End": 207248
    },
    "TimeRange": {
      "StartTime": "04:59:23.7200000",
      "EndTime": "04:59:23.9000000"
    }
  },
  {
    "TextLocation": {
      "Start": 207249,
      "End": 207253
    },
    "TimeRange": {
      "StartTime": "04:59:23.9000000",
      "EndTime": "04:59:24.1699999"
    }
  },
  {
    "TextLocation": {
      "Start": 207254,
      "End": 207256
    },
    "TimeRange": {
      "StartTime": "04:59:24.1699999",
      "EndTime": "04:59:24.3200000"
    }
  },
  {
    "TextLocation": {
      "Start": 207257,
      "End": 207268
    },
    "TimeRange": {
      "StartTime": "04:59:24.3200000",
      "EndTime": "04:59:24.8300000"
    }
  },
  {
    "TextLocation": {
      "Start": 207269,
      "End": 207272
    },
    "TimeRange": {
      "StartTime": "04:59:24.8300000",
      "EndTime": "04:59:24.9800000"
    }
  },
  {
    "TextLocation": {
      "Start": 207273,
      "End": 207281
    },
    "TimeRange": {
      "StartTime": "04:59:24.9800000",
      "EndTime": "04:59:25.6100000"
    }
  },
  {
    "TextLocation": {
      "Start": 207284,
      "End": 207287
    },
    "TimeRange": {
      "StartTime": "04:59:25.6100000",
      "EndTime": "04:59:25.7599999"
    }
  },
  {
    "TextLocation": {
      "Start": 207288,
      "End": 207292
    },
    "TimeRange": {
      "StartTime": "04:59:25.7599999",
      "EndTime": "04:59:26.6000000"
    }
  },
  {
    "TextLocation": {
      "Start": 207293,
      "End": 207296
    },
    "TimeRange": {
      "StartTime": "04:59:26.8400000",
      "EndTime": "04:59:27.9500000"
    }
  },
  {
    "TextLocation": {
      "Start": 207297,
      "End": 207299
    },
    "TimeRange": {
      "StartTime": "04:59:27.9800000",
      "EndTime": "04:59:28.2100000"
    }
  },
  {
    "TextLocation": {
      "Start": 207300,
      "End": 207301
    },
    "TimeRange": {
      "StartTime": "04:59:28.2200000",
      "EndTime": "04:59:28.3100000"
    }
  },
  {
    "TextLocation": {
      "Start": 207302,
      "End": 207306
    },
    "TimeRange": {
      "StartTime": "04:59:28.3200000",
      "EndTime": "04:59:28.8400000"
    }
  },
  {
    "TextLocation": {
      "Start": 207314,
      "End": 207317
    },
    "TimeRange": {
      "StartTime": "04:59:30.8700000",
      "EndTime": "04:59:31.0099999"
    }
  },
  {
    "TextLocation": {
      "Start": 207318,
      "End": 207327
    },
    "TimeRange": {
      "StartTime": "04:59:31.0200000",
      "EndTime": "04:59:31.5000000"
    }
  },
  {
    "TextLocation": {
      "Start": 207328,
      "End": 207330
    },
    "TimeRange": {
      "StartTime": "04:59:31.9199999",
      "EndTime": "04:59:32.1300000"
    }
  },
  {
    "TextLocation": {
      "Start": 207331,
      "End": 207336
    },
    "TimeRange": {
      "StartTime": "04:59:32.1300000",
      "EndTime": "04:59:32.2800000"
    }
  },
  {
    "TextLocation": {
      "Start": 207337,
      "End": 207343
    },
    "TimeRange": {
      "StartTime": "04:59:32.2800000",
      "EndTime": "04:59:32.7300000"
    }
  },
  {
    "TextLocation": {
      "Start": 207344,
      "End": 207346
    },
    "TimeRange": {
      "StartTime": "04:59:32.7300000",
      "EndTime": "04:59:32.8500000"
    }
  },
  {
    "TextLocation": {
      "Start": 207347,
      "End": 207350
    },
    "TimeRange": {
      "StartTime": "04:59:32.8500000",
      "EndTime": "04:59:32.9700000"
    }
  },
  {
    "TextLocation": {
      "Start": 207351,
      "End": 207358
    },
    "TimeRange": {
      "StartTime": "04:59:32.9700000",
      "EndTime": "04:59:33.4500000"
    }
  },
  {
    "TextLocation": {
      "Start": 207359,
      "End": 207367
    },
    "TimeRange": {
      "StartTime": "04:59:33.4500000",
      "EndTime": "04:59:34.3500000"
    }
  },
  {
    "TextLocation": {
      "Start": 207368,
      "End": 207372
    },
    "TimeRange": {
      "StartTime": "04:59:34.8000000",
      "EndTime": "04:59:35.2500000"
    }
  },
  {
    "TextLocation": {
      "Start": 207373,
      "End": 207381
    },
    "TimeRange": {
      "StartTime": "04:59:35.5200000",
      "EndTime": "04:59:36.1200000"
    }
  },
  {
    "TextLocation": {
      "Start": 207382,
      "End": 207386
    },
    "TimeRange": {
      "StartTime": "04:59:36.1200000",
      "EndTime": "04:59:36.4500000"
    }
  },
  {
    "TextLocation": {
      "Start": 207387,
      "End": 207389
    },
    "TimeRange": {
      "StartTime": "04:59:36.4500000",
      "EndTime": "04:59:36.9600000"
    }
  },
  {
    "TextLocation": {
      "Start": 207390,
      "End": 207393
    },
    "TimeRange": {
      "StartTime": "04:59:37.0500000",
      "EndTime": "04:59:37.7400000"
    }
  },
  {
    "TextLocation": {
      "Start": 207394,
      "End": 207404
    },
    "TimeRange": {
      "StartTime": "04:59:37.7400000",
      "EndTime": "04:59:39.1200000"
    }
  },
  {
    "TextLocation": {
      "Start": 207405,
      "End": 207417
    },
    "TimeRange": {
      "StartTime": "04:59:39.6900000",
      "EndTime": "04:59:40.8000000"
    }
  },
  {
    "TextLocation": {
      "Start": 207419,
      "End": 207423
    },
    "TimeRange": {
      "StartTime": "04:59:40.8000000",
      "EndTime": "04:59:41.1300000"
    }
  },
  {
    "TextLocation": {
      "Start": 207424,
      "End": 207428
    },
    "TimeRange": {
      "StartTime": "04:59:41.1300000",
      "EndTime": "04:59:41.4000000"
    }
  },
  {
    "TextLocation": {
      "Start": 207429,
      "End": 207430
    },
    "TimeRange": {
      "StartTime": "04:59:41.4000000",
      "EndTime": "04:59:41.6699999"
    }
  },
  {
    "TextLocation": {
      "Start": 207431,
      "End": 207436
    },
    "TimeRange": {
      "StartTime": "04:59:41.6699999",
      "EndTime": "04:59:42.3800000"
    }
  },
  {
    "TextLocation": {
      "Start": 207437,
      "End": 207439
    },
    "TimeRange": {
      "StartTime": "04:59:42.3800000",
      "EndTime": "04:59:42.3900000"
    }
  },
  {
    "TextLocation": {
      "Start": 207440,
      "End": 207448
    },
    "TimeRange": {
      "StartTime": "04:59:43.1699999",
      "EndTime": "04:59:43.7700000"
    }
  },
  {
    "TextLocation": {
      "Start": 207449,
      "End": 207453
    },
    "TimeRange": {
      "StartTime": "04:59:43.7700000",
      "EndTime": "04:59:44.1300000"
    }
  },
  {
    "TextLocation": {
      "Start": 207454,
      "End": 207464
    },
    "TimeRange": {
      "StartTime": "04:59:44.1300000",
      "EndTime": "04:59:44.6699999"
    }
  },
  {
    "TextLocation": {
      "Start": 207465,
      "End": 207469
    },
    "TimeRange": {
      "StartTime": "04:59:44.6699999",
      "EndTime": "04:59:44.9400000"
    }
  },
  {
    "TextLocation": {
      "Start": 207470,
      "End": 207475
    },
    "TimeRange": {
      "StartTime": "04:59:44.9400000",
      "EndTime": "04:59:45.2100000"
    }
  },
  {
    "TextLocation": {
      "Start": 207476,
      "End": 207480
    },
    "TimeRange": {
      "StartTime": "04:59:45.2100000",
      "EndTime": "04:59:45.3900000"
    }
  },
  {
    "TextLocation": {
      "Start": 207481,
      "End": 207485
    },
    "TimeRange": {
      "StartTime": "04:59:45.3900000",
      "EndTime": "04:59:45.8700000"
    }
  },
  {
    "TextLocation": {
      "Start": 207488,
      "End": 207490
    },
    "TimeRange": {
      "StartTime": "04:59:47.3700000",
      "EndTime": "04:59:48.1500000"
    }
  },
  {
    "TextLocation": {
      "Start": 207491,
      "End": 207493
    },
    "TimeRange": {
      "StartTime": "04:59:48.4199999",
      "EndTime": "04:59:48.6600000"
    }
  },
  {
    "TextLocation": {
      "Start": 207494,
      "End": 207498
    },
    "TimeRange": {
      "StartTime": "04:59:48.6600000",
      "EndTime": "04:59:49.1400000"
    }
  },
  {
    "TextLocation": {
      "Start": 207499,
      "End": 207501
    },
    "TimeRange": {
      "StartTime": "04:59:49.1400000",
      "EndTime": "04:59:49.3500000"
    }
  },
  {
    "TextLocation": {
      "Start": 207502,
      "End": 207508
    },
    "TimeRange": {
      "StartTime": "04:59:49.3500000",
      "EndTime": "04:59:50.0700000"
    }
  },
  {
    "TextLocation": {
      "Start": 207516,
      "End": 207519
    },
    "TimeRange": {
      "StartTime": "04:59:50.0800000",
      "EndTime": "04:59:50.2500000"
    }
  },
  {
    "TextLocation": {
      "Start": 207520,
      "End": 207525
    },
    "TimeRange": {
      "StartTime": "04:59:50.2500000",
      "EndTime": "04:59:50.4000000"
    }
  },
  {
    "TextLocation": {
      "Start": 207526,
      "End": 207532
    },
    "TimeRange": {
      "StartTime": "04:59:50.4000000",
      "EndTime": "04:59:50.9300000"
    }
  },
  {
    "TextLocation": {
      "Start": 207533,
      "End": 207535
    },
    "TimeRange": {
      "StartTime": "04:59:50.9400000",
      "EndTime": "04:59:51.0600000"
    }
  },
  {
    "TextLocation": {
      "Start": 207536,
      "End": 207543
    },
    "TimeRange": {
      "StartTime": "04:59:51.0600000",
      "EndTime": "04:59:51.3600000"
    }
  },
  {
    "TextLocation": {
      "Start": 207551,
      "End": 207556
    },
    "TimeRange": {
      "StartTime": "04:59:54.6000000",
      "EndTime": "04:59:54.9600000"
    }
  },
  {
    "TextLocation": {
      "Start": 207557,
      "End": 207560
    },
    "TimeRange": {
      "StartTime": "04:59:55.7400000",
      "EndTime": "04:59:55.8900000"
    }
  },
  {
    "TextLocation": {
      "Start": 207561,
      "End": 207569
    },
    "TimeRange": {
      "StartTime": "04:59:55.8900000",
      "EndTime": "04:59:56.4000000"
    }
  },
  {
    "TextLocation": {
      "Start": 207570,
      "End": 207574
    },
    "TimeRange": {
      "StartTime": "04:59:56.4000000",
      "EndTime": "04:59:56.6100000"
    }
  },
  {
    "TextLocation": {
      "Start": 207575,
      "End": 207580
    },
    "TimeRange": {
      "StartTime": "04:59:56.6100000",
      "EndTime": "04:59:56.9100000"
    }
  },
  {
    "TextLocation": {
      "Start": 207581,
      "End": 207585
    },
    "TimeRange": {
      "StartTime": "04:59:56.9100000",
      "EndTime": "04:59:57.2400000"
    }
  },
  {
    "TextLocation": {
      "Start": 207588,
      "End": 207590
    },
    "TimeRange": {
      "StartTime": "04:59:57.2400000",
      "EndTime": "04:59:57.5400000"
    }
  },
  {
    "TextLocation": {
      "Start": 207591,
      "End": 207596
    },
    "TimeRange": {
      "StartTime": "04:59:57.5400000",
      "EndTime": "04:59:57.7200000"
    }
  },
  {
    "TextLocation": {
      "Start": 207597,
      "End": 207600
    },
    "TimeRange": {
      "StartTime": "04:59:57.7200000",
      "EndTime": "04:59:57.8400000"
    }
  },
  {
    "TextLocation": {
      "Start": 207601,
      "End": 207602
    },
    "TimeRange": {
      "StartTime": "04:59:57.8400000",
      "EndTime": "04:59:57.9300000"
    }
  },
  {
    "TextLocation": {
      "Start": 207603,
      "End": 207610
    },
    "TimeRange": {
      "StartTime": "04:59:57.9300000",
      "EndTime": "04:59:58.4100000"
    }
  },
  {
    "TextLocation": {
      "Start": 207611,
      "End": 207613
    },
    "TimeRange": {
      "StartTime": "04:59:58.4100000",
      "EndTime": "04:59:58.5300000"
    }
  },
  {
    "TextLocation": {
      "Start": 207614,
      "End": 207621
    },
    "TimeRange": {
      "StartTime": "04:59:58.5300000",
      "EndTime": "04:59:58.8900000"
    }
  },
  {
    "TextLocation": {
      "Start": 207622,
      "End": 207627
    },
    "TimeRange": {
      "StartTime": "04:59:58.8900000",
      "EndTime": "04:59:59.0400000"
    }
  },
  {
    "TextLocation": {
      "Start": 207628,
      "End": 207632
    },
    "TimeRange": {
      "StartTime": "04:59:59.0400000",
      "EndTime": "04:59:59.2500000"
    }
  },
  {
    "TextLocation": {
      "Start": 207633,
      "End": 207642
    },
    "TimeRange": {
      "StartTime": "04:59:59.2500000",
      "EndTime": "04:59:59.6900000"
    }
  },
  {
    "TextLocation": {
      "Start": 207644,
      "End": 207647
    },
    "TimeRange": {
      "StartTime": "04:59:59.7000000",
      "EndTime": "04:59:59.8500000"
    }
  },
  {
    "TextLocation": {
      "Start": 207648,
      "End": 207655
    },
    "TimeRange": {
      "StartTime": "04:59:59.8500000",
      "EndTime": "05:00:00.6600000"
    }
  },
  {
    "TextLocation": {
      "Start": 207657,
      "End": 207660
    },
    "TimeRange": {
      "StartTime": "05:00:01.3200000",
      "EndTime": "05:00:01.4700000"
    }
  },
  {
    "TextLocation": {
      "Start": 207661,
      "End": 207669
    },
    "TimeRange": {
      "StartTime": "05:00:01.4700000",
      "EndTime": "05:00:02.2800000"
    }
  },
  {
    "TextLocation": {
      "Start": 207670,
      "End": 207672
    },
    "TimeRange": {
      "StartTime": "05:00:02.2800000",
      "EndTime": "05:00:02.4900000"
    }
  },
  {
    "TextLocation": {
      "Start": 207673,
      "End": 207676
    },
    "TimeRange": {
      "StartTime": "05:00:02.4900000",
      "EndTime": "05:00:02.5800000"
    }
  },
  {
    "TextLocation": {
      "Start": 207677,
      "End": 207682
    },
    "TimeRange": {
      "StartTime": "05:00:02.5800000",
      "EndTime": "05:00:02.9700000"
    }
  },
  {
    "TextLocation": {
      "Start": 207683,
      "End": 207685
    },
    "TimeRange": {
      "StartTime": "05:00:02.9700000",
      "EndTime": "05:00:03.7500000"
    }
  },
  {
    "TextLocation": {
      "Start": 207686,
      "End": 207690
    },
    "TimeRange": {
      "StartTime": "05:00:03.7500000",
      "EndTime": "05:00:04.4100000"
    }
  },
  {
    "TextLocation": {
      "Start": 207693,
      "End": 207698
    },
    "TimeRange": {
      "StartTime": "05:00:04.4400000",
      "EndTime": "05:00:04.8000000"
    }
  },
  {
    "TextLocation": {
      "Start": 207699,
      "End": 207702
    },
    "TimeRange": {
      "StartTime": "05:00:04.8000000",
      "EndTime": "05:00:04.8900000"
    }
  },
  {
    "TextLocation": {
      "Start": 207703,
      "End": 207714
    },
    "TimeRange": {
      "StartTime": "05:00:05.1300000",
      "EndTime": "05:00:05.6900000"
    }
  },
  {
    "TextLocation": {
      "Start": 207715,
      "End": 207717
    },
    "TimeRange": {
      "StartTime": "05:00:05.7000000",
      "EndTime": "05:00:05.7900000"
    }
  },
  {
    "TextLocation": {
      "Start": 207718,
      "End": 207726
    },
    "TimeRange": {
      "StartTime": "05:00:05.7900000",
      "EndTime": "05:00:06.6000000"
    }
  },
  {
    "TextLocation": {
      "Start": 207729,
      "End": 207733
    },
    "TimeRange": {
      "StartTime": "05:00:07.6200000",
      "EndTime": "05:00:08.2500000"
    }
  },
  {
    "TextLocation": {
      "Start": 207734,
      "End": 207736
    },
    "TimeRange": {
      "StartTime": "05:00:08.3800000",
      "EndTime": "05:00:08.6699999"
    }
  },
  {
    "TextLocation": {
      "Start": 207737,
      "End": 207740
    },
    "TimeRange": {
      "StartTime": "05:00:09.4500000",
      "EndTime": "05:00:09.6900000"
    }
  },
  {
    "TextLocation": {
      "Start": 207741,
      "End": 207743
    },
    "TimeRange": {
      "StartTime": "05:00:09.6900000",
      "EndTime": "05:00:09.7500000"
    }
  },
  {
    "TextLocation": {
      "Start": 207744,
      "End": 207747
    },
    "TimeRange": {
      "StartTime": "05:00:09.7500000",
      "EndTime": "05:00:09.8400000"
    }
  },
  {
    "TextLocation": {
      "Start": 207748,
      "End": 207756
    },
    "TimeRange": {
      "StartTime": "05:00:09.8400000",
      "EndTime": "05:00:10.2599999"
    }
  },
  {
    "TextLocation": {
      "Start": 207757,
      "End": 207759
    },
    "TimeRange": {
      "StartTime": "05:00:10.2599999",
      "EndTime": "05:00:10.5600000"
    }
  },
  {
    "TextLocation": {
      "Start": 207760,
      "End": 207768
    },
    "TimeRange": {
      "StartTime": "05:00:10.5600000",
      "EndTime": "05:00:11.4000000"
    }
  },
  {
    "TextLocation": {
      "Start": 207769,
      "End": 207773
    },
    "TimeRange": {
      "StartTime": "05:00:12.4800000",
      "EndTime": "05:00:12.8400000"
    }
  },
  {
    "TextLocation": {
      "Start": 207774,
      "End": 207779
    },
    "TimeRange": {
      "StartTime": "05:00:12.8400000",
      "EndTime": "05:00:13.1699999"
    }
  },
  {
    "TextLocation": {
      "Start": 207780,
      "End": 207785
    },
    "TimeRange": {
      "StartTime": "05:00:13.1699999",
      "EndTime": "05:00:13.3500000"
    }
  },
  {
    "TextLocation": {
      "Start": 207786,
      "End": 207790
    },
    "TimeRange": {
      "StartTime": "05:00:13.3500000",
      "EndTime": "05:00:13.7400000"
    }
  },
  {
    "TextLocation": {
      "Start": 207791,
      "End": 207797
    },
    "TimeRange": {
      "StartTime": "05:00:13.7400000",
      "EndTime": "05:00:14.0400000"
    }
  },
  {
    "TextLocation": {
      "Start": 207798,
      "End": 207803
    },
    "TimeRange": {
      "StartTime": "05:00:14.0400000",
      "EndTime": "05:00:14.4900000"
    }
  },
  {
    "TextLocation": {
      "Start": 207804,
      "End": 207805
    },
    "TimeRange": {
      "StartTime": "05:00:14.4900000",
      "EndTime": "05:00:14.6100000"
    }
  },
  {
    "TextLocation": {
      "Start": 207806,
      "End": 207813
    },
    "TimeRange": {
      "StartTime": "05:00:14.6100000",
      "EndTime": "05:00:15"
    }
  },
  {
    "TextLocation": {
      "Start": 207814,
      "End": 207823
    },
    "TimeRange": {
      "StartTime": "05:00:15",
      "EndTime": "05:00:15.8700000"
    }
  },
  {
    "TextLocation": {
      "Start": 207826,
      "End": 207830
    },
    "TimeRange": {
      "StartTime": "05:00:16.2900000",
      "EndTime": "05:00:17.1300000"
    }
  },
  {
    "TextLocation": {
      "Start": 207831,
      "End": 207841
    },
    "TimeRange": {
      "StartTime": "05:00:17.3100000",
      "EndTime": "05:00:18.3900000"
    }
  },
  {
    "TextLocation": {
      "Start": 207842,
      "End": 207844
    },
    "TimeRange": {
      "StartTime": "05:00:18.3900000",
      "EndTime": "05:00:18.5700000"
    }
  },
  {
    "TextLocation": {
      "Start": 207845,
      "End": 207852
    },
    "TimeRange": {
      "StartTime": "05:00:18.5700000",
      "EndTime": "05:00:19.1000000"
    }
  },
  {
    "TextLocation": {
      "Start": 207853,
      "End": 207864
    },
    "TimeRange": {
      "StartTime": "05:00:19.1500000",
      "EndTime": "05:00:19.8600000"
    }
  },
  {
    "TextLocation": {
      "Start": 207867,
      "End": 207870
    },
    "TimeRange": {
      "StartTime": "05:00:19.8600000",
      "EndTime": "05:00:20.1900000"
    }
  },
  {
    "TextLocation": {
      "Start": 207871,
      "End": 207880
    },
    "TimeRange": {
      "StartTime": "05:00:20.1900000",
      "EndTime": "05:00:20.6699999"
    }
  },
  {
    "TextLocation": {
      "Start": 207881,
      "End": 207883
    },
    "TimeRange": {
      "StartTime": "05:00:20.6699999",
      "EndTime": "05:00:20.7900000"
    }
  },
  {
    "TextLocation": {
      "Start": 207884,
      "End": 207887
    },
    "TimeRange": {
      "StartTime": "05:00:20.7900000",
      "EndTime": "05:00:20.9700000"
    }
  },
  {
    "TextLocation": {
      "Start": 207888,
      "End": 207897
    },
    "TimeRange": {
      "StartTime": "05:00:20.9700000",
      "EndTime": "05:00:21.5700000"
    }
  },
  {
    "TextLocation": {
      "Start": 207900,
      "End": 207904
    },
    "TimeRange": {
      "StartTime": "05:00:21.5700000",
      "EndTime": "05:00:21.7500000"
    }
  },
  {
    "TextLocation": {
      "Start": 207905,
      "End": 207907
    },
    "TimeRange": {
      "StartTime": "05:00:21.7500000",
      "EndTime": "05:00:21.8700000"
    }
  },
  {
    "TextLocation": {
      "Start": 207908,
      "End": 207912
    },
    "TimeRange": {
      "StartTime": "05:00:21.8700000",
      "EndTime": "05:00:21.9900000"
    }
  },
  {
    "TextLocation": {
      "Start": 207913,
      "End": 207914
    },
    "TimeRange": {
      "StartTime": "05:00:21.9900000",
      "EndTime": "05:00:22.0200000"
    }
  },
  {
    "TextLocation": {
      "Start": 207915,
      "End": 207918
    },
    "TimeRange": {
      "StartTime": "05:00:22.0200000",
      "EndTime": "05:00:22.1400000"
    }
  },
  {
    "TextLocation": {
      "Start": 207919,
      "End": 207927
    },
    "TimeRange": {
      "StartTime": "05:00:22.1400000",
      "EndTime": "05:00:22.4400000"
    }
  },
  {
    "TextLocation": {
      "Start": 207930,
      "End": 207934
    },
    "TimeRange": {
      "StartTime": "05:00:22.4400000",
      "EndTime": "05:00:22.5900000"
    }
  },
  {
    "TextLocation": {
      "Start": 207935,
      "End": 207937
    },
    "TimeRange": {
      "StartTime": "05:00:22.5900000",
      "EndTime": "05:00:22.6500000"
    }
  },
  {
    "TextLocation": {
      "Start": 207938,
      "End": 207942
    },
    "TimeRange": {
      "StartTime": "05:00:22.6500000",
      "EndTime": "05:00:22.8000000"
    }
  },
  {
    "TextLocation": {
      "Start": 207943,
      "End": 207944
    },
    "TimeRange": {
      "StartTime": "05:00:22.8000000",
      "EndTime": "05:00:22.8900000"
    }
  },
  {
    "TextLocation": {
      "Start": 207945,
      "End": 207948
    },
    "TimeRange": {
      "StartTime": "05:00:22.8900000",
      "EndTime": "05:00:23.0400000"
    }
  },
  {
    "TextLocation": {
      "Start": 207949,
      "End": 207956
    },
    "TimeRange": {
      "StartTime": "05:00:23.0400000",
      "EndTime": "05:00:23.4000000"
    }
  },
  {
    "TextLocation": {
      "Start": 207957,
      "End": 207961
    },
    "TimeRange": {
      "StartTime": "05:00:23.4000000",
      "EndTime": "05:00:23.5500000"
    }
  },
  {
    "TextLocation": {
      "Start": 207962,
      "End": 207963
    },
    "TimeRange": {
      "StartTime": "05:00:23.5500000",
      "EndTime": "05:00:23.6400000"
    }
  },
  {
    "TextLocation": {
      "Start": 207964,
      "End": 207968
    },
    "TimeRange": {
      "StartTime": "05:00:23.6400000",
      "EndTime": "05:00:23.8500000"
    }
  },
  {
    "TextLocation": {
      "Start": 207969,
      "End": 207974
    },
    "TimeRange": {
      "StartTime": "05:00:23.8500000",
      "EndTime": "05:00:24.0600000"
    }
  },
  {
    "TextLocation": {
      "Start": 207975,
      "End": 207981
    },
    "TimeRange": {
      "StartTime": "05:00:24.0600000",
      "EndTime": "05:00:24.6300000"
    }
  },
  {
    "TextLocation": {
      "Start": 207984,
      "End": 207988
    },
    "TimeRange": {
      "StartTime": "05:00:24.9600000",
      "EndTime": "05:00:25.2300000"
    }
  },
  {
    "TextLocation": {
      "Start": 207989,
      "End": 207991
    },
    "TimeRange": {
      "StartTime": "05:00:25.2300000",
      "EndTime": "05:00:25.3200000"
    }
  },
  {
    "TextLocation": {
      "Start": 207992,
      "End": 207996
    },
    "TimeRange": {
      "StartTime": "05:00:25.3200000",
      "EndTime": "05:00:25.4700000"
    }
  },
  {
    "TextLocation": {
      "Start": 207997,
      "End": 208000
    },
    "TimeRange": {
      "StartTime": "05:00:25.4700000",
      "EndTime": "05:00:25.5900000"
    }
  },
  {
    "TextLocation": {
      "Start": 208001,
      "End": 208010
    },
    "TimeRange": {
      "StartTime": "05:00:25.5900000",
      "EndTime": "05:00:26.3700000"
    }
  },
  {
    "TextLocation": {
      "Start": 208011,
      "End": 208017
    },
    "TimeRange": {
      "StartTime": "05:00:26.3700000",
      "EndTime": "05:00:26.7000000"
    }
  },
  {
    "TextLocation": {
      "Start": 208018,
      "End": 208022
    },
    "TimeRange": {
      "StartTime": "05:00:26.7000000",
      "EndTime": "05:00:26.8800000"
    }
  },
  {
    "TextLocation": {
      "Start": 208023,
      "End": 208035
    },
    "TimeRange": {
      "StartTime": "05:00:26.8800000",
      "EndTime": "05:00:28.0200000"
    }
  },
  {
    "TextLocation": {
      "Start": 208036,
      "End": 208038
    },
    "TimeRange": {
      "StartTime": "05:00:28.0200000",
      "EndTime": "05:00:28.4400000"
    }
  },
  {
    "TextLocation": {
      "Start": 208039,
      "End": 208049
    },
    "TimeRange": {
      "StartTime": "05:00:28.4400000",
      "EndTime": "05:00:28.9500000"
    }
  },
  {
    "TextLocation": {
      "Start": 208052,
      "End": 208056
    },
    "TimeRange": {
      "StartTime": "05:00:28.9500000",
      "EndTime": "05:00:29.1300000"
    }
  },
  {
    "TextLocation": {
      "Start": 208057,
      "End": 208059
    },
    "TimeRange": {
      "StartTime": "05:00:29.1300000",
      "EndTime": "05:00:29.1900000"
    }
  },
  {
    "TextLocation": {
      "Start": 208060,
      "End": 208064
    },
    "TimeRange": {
      "StartTime": "05:00:29.1900000",
      "EndTime": "05:00:29.3100000"
    }
  },
  {
    "TextLocation": {
      "Start": 208065,
      "End": 208068
    },
    "TimeRange": {
      "StartTime": "05:00:29.3100000",
      "EndTime": "05:00:29.4000000"
    }
  },
  {
    "TextLocation": {
      "Start": 208069,
      "End": 208081
    },
    "TimeRange": {
      "StartTime": "05:00:29.4000000",
      "EndTime": "05:00:30.0900000"
    }
  },
  {
    "TextLocation": {
      "Start": 208082,
      "End": 208088
    },
    "TimeRange": {
      "StartTime": "05:00:30.0900000",
      "EndTime": "05:00:30.3600000"
    }
  },
  {
    "TextLocation": {
      "Start": 208089,
      "End": 208093
    },
    "TimeRange": {
      "StartTime": "05:00:30.3600000",
      "EndTime": "05:00:30.5099999"
    }
  },
  {
    "TextLocation": {
      "Start": 208094,
      "End": 208104
    },
    "TimeRange": {
      "StartTime": "05:00:30.5099999",
      "EndTime": "05:00:30.9600000"
    }
  },
  {
    "TextLocation": {
      "Start": 208105,
      "End": 208110
    },
    "TimeRange": {
      "StartTime": "05:00:30.9600000",
      "EndTime": "05:00:31.1100000"
    }
  },
  {
    "TextLocation": {
      "Start": 208111,
      "End": 208115
    },
    "TimeRange": {
      "StartTime": "05:00:31.1100000",
      "EndTime": "05:00:31.2900000"
    }
  },
  {
    "TextLocation": {
      "Start": 208116,
      "End": 208123
    },
    "TimeRange": {
      "StartTime": "05:00:31.2900000",
      "EndTime": "05:00:31.5600000"
    }
  },
  {
    "TextLocation": {
      "Start": 208124,
      "End": 208127
    },
    "TimeRange": {
      "StartTime": "05:00:31.5600000",
      "EndTime": "05:00:31.6500000"
    }
  },
  {
    "TextLocation": {
      "Start": 208128,
      "End": 208135
    },
    "TimeRange": {
      "StartTime": "05:00:31.6500000",
      "EndTime": "05:00:32.0700000"
    }
  },
  {
    "TextLocation": {
      "Start": 208136,
      "End": 208138
    },
    "TimeRange": {
      "StartTime": "05:00:32.0700000",
      "EndTime": "05:00:32.3400000"
    }
  },
  {
    "TextLocation": {
      "Start": 208139,
      "End": 208146
    },
    "TimeRange": {
      "StartTime": "05:00:32.5500000",
      "EndTime": "05:00:32.9400000"
    }
  },
  {
    "TextLocation": {
      "Start": 208149,
      "End": 208151
    },
    "TimeRange": {
      "StartTime": "05:00:32.9400000",
      "EndTime": "05:00:33.1200000"
    }
  },
  {
    "TextLocation": {
      "Start": 208152,
      "End": 208154
    },
    "TimeRange": {
      "StartTime": "05:00:33.1200000",
      "EndTime": "05:00:33.2400000"
    }
  },
  {
    "TextLocation": {
      "Start": 208155,
      "End": 208157
    },
    "TimeRange": {
      "StartTime": "05:00:33.2400000",
      "EndTime": "05:00:33.3900000"
    }
  },
  {
    "TextLocation": {
      "Start": 208158,
      "End": 208163
    },
    "TimeRange": {
      "StartTime": "05:00:33.3900000",
      "EndTime": "05:00:33.5400000"
    }
  },
  {
    "TextLocation": {
      "Start": 208164,
      "End": 208168
    },
    "TimeRange": {
      "StartTime": "05:00:33.5400000",
      "EndTime": "05:00:33.6600000"
    }
  },
  {
    "TextLocation": {
      "Start": 208169,
      "End": 208173
    },
    "TimeRange": {
      "StartTime": "05:00:33.6600000",
      "EndTime": "05:00:33.7800000"
    }
  },
  {
    "TextLocation": {
      "Start": 208174,
      "End": 208177
    },
    "TimeRange": {
      "StartTime": "05:00:33.7800000",
      "EndTime": "05:00:33.9000000"
    }
  },
  {
    "TextLocation": {
      "Start": 208178,
      "End": 208181
    },
    "TimeRange": {
      "StartTime": "05:00:33.9000000",
      "EndTime": "05:00:34.0800000"
    }
  },
  {
    "TextLocation": {
      "Start": 208182,
      "End": 208192
    },
    "TimeRange": {
      "StartTime": "05:00:34.0800000",
      "EndTime": "05:00:34.6300000"
    }
  },
  {
    "TextLocation": {
      "Start": 208193,
      "End": 208195
    },
    "TimeRange": {
      "StartTime": "05:00:34.6300000",
      "EndTime": "05:00:34.6800000"
    }
  },
  {
    "TextLocation": {
      "Start": 208203,
      "End": 208205
    },
    "TimeRange": {
      "StartTime": "05:00:41.9800000",
      "EndTime": "05:00:42.4199999"
    }
  },
  {
    "TextLocation": {
      "Start": 208206,
      "End": 208210
    },
    "TimeRange": {
      "StartTime": "05:00:43.5600000",
      "EndTime": "05:00:43.7500000"
    }
  },
  {
    "TextLocation": {
      "Start": 208211,
      "End": 208219
    },
    "TimeRange": {
      "StartTime": "05:00:44.0200000",
      "EndTime": "05:00:44.5500000"
    }
  },
  {
    "TextLocation": {
      "Start": 208222,
      "End": 208223
    },
    "TimeRange": {
      "StartTime": "05:00:44.5600000",
      "EndTime": "05:00:44.6699999"
    }
  },
  {
    "TextLocation": {
      "Start": 208224,
      "End": 208228
    },
    "TimeRange": {
      "StartTime": "05:00:44.6800000",
      "EndTime": "05:00:44.8500000"
    }
  },
  {
    "TextLocation": {
      "Start": 208230,
      "End": 208231
    },
    "TimeRange": {
      "StartTime": "05:00:45.2599999",
      "EndTime": "05:00:45.4600000"
    }
  },
  {
    "TextLocation": {
      "Start": 208232,
      "End": 208237
    },
    "TimeRange": {
      "StartTime": "05:00:45.4600000",
      "EndTime": "05:00:45.6100000"
    }
  },
  {
    "TextLocation": {
      "Start": 208238,
      "End": 208245
    },
    "TimeRange": {
      "StartTime": "05:00:45.6100000",
      "EndTime": "05:00:45.9400000"
    }
  },
  {
    "TextLocation": {
      "Start": 208246,
      "End": 208251
    },
    "TimeRange": {
      "StartTime": "05:00:46",
      "EndTime": "05:00:46.2700000"
    }
  },
  {
    "TextLocation": {
      "Start": 208252,
      "End": 208254
    },
    "TimeRange": {
      "StartTime": "05:00:46.2700000",
      "EndTime": "05:00:46.3600000"
    }
  },
  {
    "TextLocation": {
      "Start": 208255,
      "End": 208259
    },
    "TimeRange": {
      "StartTime": "05:00:46.3600000",
      "EndTime": "05:00:46.6000000"
    }
  },
  {
    "TextLocation": {
      "Start": 208261,
      "End": 208264
    },
    "TimeRange": {
      "StartTime": "05:00:46.6000000",
      "EndTime": "05:00:46.8700000"
    }
  },
  {
    "TextLocation": {
      "Start": 208266,
      "End": 208271
    },
    "TimeRange": {
      "StartTime": "05:00:46.8700000",
      "EndTime": "05:00:47.1100000"
    }
  },
  {
    "TextLocation": {
      "Start": 208272,
      "End": 208279
    },
    "TimeRange": {
      "StartTime": "05:00:47.1100000",
      "EndTime": "05:00:47.5300000"
    }
  },
  {
    "TextLocation": {
      "Start": 208281,
      "End": 208283
    },
    "TimeRange": {
      "StartTime": "05:00:47.5300000",
      "EndTime": "05:00:48.0099999"
    }
  },
  {
    "TextLocation": {
      "Start": 208284,
      "End": 208292
    },
    "TimeRange": {
      "StartTime": "05:00:49.5099999",
      "EndTime": "05:00:49.9000000"
    }
  },
  {
    "TextLocation": {
      "Start": 208293,
      "End": 208295
    },
    "TimeRange": {
      "StartTime": "05:00:49.9000000",
      "EndTime": "05:00:50.0200000"
    }
  },
  {
    "TextLocation": {
      "Start": 208296,
      "End": 208304
    },
    "TimeRange": {
      "StartTime": "05:00:50.0200000",
      "EndTime": "05:00:50.5900000"
    }
  },
  {
    "TextLocation": {
      "Start": 208307,
      "End": 208310
    },
    "TimeRange": {
      "StartTime": "05:00:52.0400000",
      "EndTime": "05:00:52.2500000"
    }
  },
  {
    "TextLocation": {
      "Start": 208311,
      "End": 208320
    },
    "TimeRange": {
      "StartTime": "05:00:52.2500000",
      "EndTime": "05:00:52.9700000"
    }
  },
  {
    "TextLocation": {
      "Start": 208321,
      "End": 208324
    },
    "TimeRange": {
      "StartTime": "05:00:52.9800000",
      "EndTime": "05:00:53.3900000"
    }
  },
  {
    "TextLocation": {
      "Start": 208325,
      "End": 208328
    },
    "TimeRange": {
      "StartTime": "05:00:54.8000000",
      "EndTime": "05:00:55.1800000"
    }
  },
  {
    "TextLocation": {
      "Start": 208329,
      "End": 208333
    },
    "TimeRange": {
      "StartTime": "05:00:55.1900000",
      "EndTime": "05:00:55.6400000"
    }
  },
  {
    "TextLocation": {
      "Start": 208336,
      "End": 208340
    },
    "TimeRange": {
      "StartTime": "05:00:56.9700000",
      "EndTime": "05:00:57.1800000"
    }
  },
  {
    "TextLocation": {
      "Start": 208341,
      "End": 208346
    },
    "TimeRange": {
      "StartTime": "05:00:57.1800000",
      "EndTime": "05:00:57.3000000"
    }
  },
  {
    "TextLocation": {
      "Start": 208347,
      "End": 208349
    },
    "TimeRange": {
      "StartTime": "05:00:57.3000000",
      "EndTime": "05:00:57.5099999"
    }
  },
  {
    "TextLocation": {
      "Start": 208350,
      "End": 208352
    },
    "TimeRange": {
      "StartTime": "05:00:57.5099999",
      "EndTime": "05:00:57.6300000"
    }
  },
  {
    "TextLocation": {
      "Start": 208353,
      "End": 208356
    },
    "TimeRange": {
      "StartTime": "05:00:57.6300000",
      "EndTime": "05:00:57.8400000"
    }
  },
  {
    "TextLocation": {
      "Start": 208357,
      "End": 208360
    },
    "TimeRange": {
      "StartTime": "05:00:57.8400000",
      "EndTime": "05:00:58.2900000"
    }
  },
  {
    "TextLocation": {
      "Start": 208361,
      "End": 208363
    },
    "TimeRange": {
      "StartTime": "05:00:59.1300000",
      "EndTime": "05:00:59.5800000"
    }
  },
  {
    "TextLocation": {
      "Start": 208364,
      "End": 208368
    },
    "TimeRange": {
      "StartTime": "05:00:59.5800000",
      "EndTime": "05:00:59.7800000"
    }
  },
  {
    "TextLocation": {
      "Start": 208369,
      "End": 208374
    },
    "TimeRange": {
      "StartTime": "05:00:59.7900000",
      "EndTime": "05:01:00.1800000"
    }
  },
  {
    "TextLocation": {
      "Start": 208375,
      "End": 208378
    },
    "TimeRange": {
      "StartTime": "05:01:00.1800000",
      "EndTime": "05:01:00.5099999"
    }
  },
  {
    "TextLocation": {
      "Start": 208379,
      "End": 208384
    },
    "TimeRange": {
      "StartTime": "05:01:00.5099999",
      "EndTime": "05:01:00.7500000"
    }
  },
  {
    "TextLocation": {
      "Start": 208385,
      "End": 208392
    },
    "TimeRange": {
      "StartTime": "05:01:00.7500000",
      "EndTime": "05:01:01.3200000"
    }
  },
  {
    "TextLocation": {
      "Start": 208393,
      "End": 208397
    },
    "TimeRange": {
      "StartTime": "05:01:01.3200000",
      "EndTime": "05:01:01.4700000"
    }
  },
  {
    "TextLocation": {
      "Start": 208398,
      "End": 208401
    },
    "TimeRange": {
      "StartTime": "05:01:01.4700000",
      "EndTime": "05:01:01.6500000"
    }
  },
  {
    "TextLocation": {
      "Start": 208402,
      "End": 208406
    },
    "TimeRange": {
      "StartTime": "05:01:01.6500000",
      "EndTime": "05:01:02.1600000"
    }
  },
  {
    "TextLocation": {
      "Start": 208409,
      "End": 208412
    },
    "TimeRange": {
      "StartTime": "05:01:03.9000000",
      "EndTime": "05:01:04.5600000"
    }
  },
  {
    "TextLocation": {
      "Start": 208413,
      "End": 208417
    },
    "TimeRange": {
      "StartTime": "05:01:05.6400000",
      "EndTime": "05:01:05.8800000"
    }
  },
  {
    "TextLocation": {
      "Start": 208418,
      "End": 208420
    },
    "TimeRange": {
      "StartTime": "05:01:05.8800000",
      "EndTime": "05:01:05.9700000"
    }
  },
  {
    "TextLocation": {
      "Start": 208421,
      "End": 208426
    },
    "TimeRange": {
      "StartTime": "05:01:05.9700000",
      "EndTime": "05:01:06.1800000"
    }
  },
  {
    "TextLocation": {
      "Start": 208427,
      "End": 208434
    },
    "TimeRange": {
      "StartTime": "05:01:06.1800000",
      "EndTime": "05:01:06.5700000"
    }
  },
  {
    "TextLocation": {
      "Start": 208436,
      "End": 208438
    },
    "TimeRange": {
      "StartTime": "05:01:06.5700000",
      "EndTime": "05:01:06.6900000"
    }
  },
  {
    "TextLocation": {
      "Start": 208439,
      "End": 208442
    },
    "TimeRange": {
      "StartTime": "05:01:06.6900000",
      "EndTime": "05:01:06.8700000"
    }
  },
  {
    "TextLocation": {
      "Start": 208443,
      "End": 208448
    },
    "TimeRange": {
      "StartTime": "05:01:06.8700000",
      "EndTime": "05:01:07.1100000"
    }
  },
  {
    "TextLocation": {
      "Start": 208449,
      "End": 208454
    },
    "TimeRange": {
      "StartTime": "05:01:07.1100000",
      "EndTime": "05:01:07.4100000"
    }
  },
  {
    "TextLocation": {
      "Start": 208455,
      "End": 208458
    },
    "TimeRange": {
      "StartTime": "05:01:07.4100000",
      "EndTime": "05:01:07.8600000"
    }
  },
  {
    "TextLocation": {
      "Start": 208466,
      "End": 208468
    },
    "TimeRange": {
      "StartTime": "05:01:08.4000000",
      "EndTime": "05:01:08.7300000"
    }
  },
  {
    "TextLocation": {
      "Start": 208469,
      "End": 208471
    },
    "TimeRange": {
      "StartTime": "05:01:08.7300000",
      "EndTime": "05:01:09.0300000"
    }
  },
  {
    "TextLocation": {
      "Start": 208472,
      "End": 208475
    },
    "TimeRange": {
      "StartTime": "05:01:09.0300000",
      "EndTime": "05:01:09.3900000"
    }
  },
  {
    "TextLocation": {
      "Start": 208476,
      "End": 208481
    },
    "TimeRange": {
      "StartTime": "05:01:09.3900000",
      "EndTime": "05:01:09.7800000"
    }
  },
  {
    "TextLocation": {
      "Start": 208482,
      "End": 208486
    },
    "TimeRange": {
      "StartTime": "05:01:09.7800000",
      "EndTime": "05:01:10.1100000"
    }
  },
  {
    "TextLocation": {
      "Start": 208487,
      "End": 208491
    },
    "TimeRange": {
      "StartTime": "05:01:10.1100000",
      "EndTime": "05:01:10.3200000"
    }
  },
  {
    "TextLocation": {
      "Start": 208492,
      "End": 208497
    },
    "TimeRange": {
      "StartTime": "05:01:10.3200000",
      "EndTime": "05:01:10.6800000"
    }
  },
  {
    "TextLocation": {
      "Start": 208500,
      "End": 208504
    },
    "TimeRange": {
      "StartTime": "05:01:10.9199999",
      "EndTime": "05:01:11.1600000"
    }
  },
  {
    "TextLocation": {
      "Start": 208505,
      "End": 208508
    },
    "TimeRange": {
      "StartTime": "05:01:11.1600000",
      "EndTime": "05:01:11.3700000"
    }
  },
  {
    "TextLocation": {
      "Start": 208509,
      "End": 208514
    },
    "TimeRange": {
      "StartTime": "05:01:11.3700000",
      "EndTime": "05:01:11.7300000"
    }
  },
  {
    "TextLocation": {
      "Start": 208515,
      "End": 208517
    },
    "TimeRange": {
      "StartTime": "05:01:11.7300000",
      "EndTime": "05:01:11.9100000"
    }
  },
  {
    "TextLocation": {
      "Start": 208518,
      "End": 208523
    },
    "TimeRange": {
      "StartTime": "05:01:11.9100000",
      "EndTime": "05:01:12.3300000"
    }
  },
  {
    "TextLocation": {
      "Start": 208524,
      "End": 208535
    },
    "TimeRange": {
      "StartTime": "05:01:12.3300000",
      "EndTime": "05:01:13.2000000"
    }
  },
  {
    "TextLocation": {
      "Start": 208543,
      "End": 208544
    },
    "TimeRange": {
      "StartTime": "05:01:13.5000000",
      "EndTime": "05:01:13.5900000"
    }
  },
  {
    "TextLocation": {
      "Start": 208545,
      "End": 208550
    },
    "TimeRange": {
      "StartTime": "05:01:13.5900000",
      "EndTime": "05:01:13.7700000"
    }
  },
  {
    "TextLocation": {
      "Start": 208551,
      "End": 208555
    },
    "TimeRange": {
      "StartTime": "05:01:13.7700000",
      "EndTime": "05:01:13.9400000"
    }
  },
  {
    "TextLocation": {
      "Start": 208556,
      "End": 208557
    },
    "TimeRange": {
      "StartTime": "05:01:13.9500000",
      "EndTime": "05:01:14.0099999"
    }
  },
  {
    "TextLocation": {
      "Start": 208558,
      "End": 208569
    },
    "TimeRange": {
      "StartTime": "05:01:14.0099999",
      "EndTime": "05:01:14.8800000"
    }
  },
  {
    "TextLocation": {
      "Start": 208572,
      "End": 208573
    },
    "TimeRange": {
      "StartTime": "05:01:15.1200000",
      "EndTime": "05:01:15.2700000"
    }
  },
  {
    "TextLocation": {
      "Start": 208574,
      "End": 208578
    },
    "TimeRange": {
      "StartTime": "05:01:15.2700000",
      "EndTime": "05:01:15.4800000"
    }
  },
  {
    "TextLocation": {
      "Start": 208579,
      "End": 208583
    },
    "TimeRange": {
      "StartTime": "05:01:15.4800000",
      "EndTime": "05:01:15.8700000"
    }
  },
  {
    "TextLocation": {
      "Start": 208584,
      "End": 208588
    },
    "TimeRange": {
      "StartTime": "05:01:16.9500000",
      "EndTime": "05:01:17.5700000"
    }
  },
  {
    "TextLocation": {
      "Start": 208596,
      "End": 208599
    },
    "TimeRange": {
      "StartTime": "05:01:17.8200000",
      "EndTime": "05:01:17.9700000"
    }
  },
  {
    "TextLocation": {
      "Start": 208600,
      "End": 208604
    },
    "TimeRange": {
      "StartTime": "05:01:17.9700000",
      "EndTime": "05:01:18.1500000"
    }
  },
  {
    "TextLocation": {
      "Start": 208605,
      "End": 208609
    },
    "TimeRange": {
      "StartTime": "05:01:18.1500000",
      "EndTime": "05:01:18.3300000"
    }
  },
  {
    "TextLocation": {
      "Start": 208617,
      "End": 208621
    },
    "TimeRange": {
      "StartTime": "05:01:18.3600000",
      "EndTime": "05:01:18.6900000"
    }
  },
  {
    "TextLocation": {
      "Start": 208623,
      "End": 208627
    },
    "TimeRange": {
      "StartTime": "05:01:18.6900000",
      "EndTime": "05:01:18.9600000"
    }
  },
  {
    "TextLocation": {
      "Start": 208628,
      "End": 208633
    },
    "TimeRange": {
      "StartTime": "05:01:18.9600000",
      "EndTime": "05:01:19.2000000"
    }
  },
  {
    "TextLocation": {
      "Start": 208634,
      "End": 208640
    },
    "TimeRange": {
      "StartTime": "05:01:19.2000000",
      "EndTime": "05:01:19.6200000"
    }
  },
  {
    "TextLocation": {
      "Start": 208641,
      "End": 208645
    },
    "TimeRange": {
      "StartTime": "05:01:19.6200000",
      "EndTime": "05:01:19.9199999"
    }
  },
  {
    "TextLocation": {
      "Start": 208646,
      "End": 208649
    },
    "TimeRange": {
      "StartTime": "05:01:19.9199999",
      "EndTime": "05:01:20.0099999"
    }
  },
  {
    "TextLocation": {
      "Start": 208650,
      "End": 208656
    },
    "TimeRange": {
      "StartTime": "05:01:20.0099999",
      "EndTime": "05:01:20.3700000"
    }
  },
  {
    "TextLocation": {
      "Start": 208657,
      "End": 208661
    },
    "TimeRange": {
      "StartTime": "05:01:20.3700000",
      "EndTime": "05:01:20.7599999"
    }
  },
  {
    "TextLocation": {
      "Start": 208662,
      "End": 208666
    },
    "TimeRange": {
      "StartTime": "05:01:20.7599999",
      "EndTime": "05:01:21.1200000"
    }
  },
  {
    "TextLocation": {
      "Start": 208667,
      "End": 208670
    },
    "TimeRange": {
      "StartTime": "05:01:21.1200000",
      "EndTime": "05:01:21.4700000"
    }
  },
  {
    "TextLocation": {
      "Start": 208671,
      "End": 208678
    },
    "TimeRange": {
      "StartTime": "05:01:21.7500000",
      "EndTime": "05:01:22.2599999"
    }
  },
  {
    "TextLocation": {
      "Start": 208679,
      "End": 208686
    },
    "TimeRange": {
      "StartTime": "05:01:22.2599999",
      "EndTime": "05:01:22.8300000"
    }
  },
  {
    "TextLocation": {
      "Start": 208687,
      "End": 208690
    },
    "TimeRange": {
      "StartTime": "05:01:22.8300000",
      "EndTime": "05:01:23.3700000"
    }
  },
  {
    "TextLocation": {
      "Start": 208691,
      "End": 208694
    },
    "TimeRange": {
      "StartTime": "05:01:23.8500000",
      "EndTime": "05:01:24.2400000"
    }
  },
  {
    "TextLocation": {
      "Start": 208695,
      "End": 208697
    },
    "TimeRange": {
      "StartTime": "05:01:24.2400000",
      "EndTime": "05:01:24.7599999"
    }
  },
  {
    "TextLocation": {
      "Start": 208698,
      "End": 208701
    },
    "TimeRange": {
      "StartTime": "05:01:24.8100000",
      "EndTime": "05:01:24.9000000"
    }
  },
  {
    "TextLocation": {
      "Start": 208702,
      "End": 208705
    },
    "TimeRange": {
      "StartTime": "05:01:24.9000000",
      "EndTime": "05:01:25.1699999"
    }
  },
  {
    "TextLocation": {
      "Start": 208706,
      "End": 208710
    },
    "TimeRange": {
      "StartTime": "05:01:25.7400000",
      "EndTime": "05:01:26.1300000"
    }
  },
  {
    "TextLocation": {
      "Start": 208711,
      "End": 208713
    },
    "TimeRange": {
      "StartTime": "05:01:26.1300000",
      "EndTime": "05:01:26.2500000"
    }
  },
  {
    "TextLocation": {
      "Start": 208714,
      "End": 208717
    },
    "TimeRange": {
      "StartTime": "05:01:26.2500000",
      "EndTime": "05:01:26.4000000"
    }
  },
  {
    "TextLocation": {
      "Start": 208718,
      "End": 208720
    },
    "TimeRange": {
      "StartTime": "05:01:26.4000000",
      "EndTime": "05:01:26.8200000"
    }
  },
  {
    "TextLocation": {
      "Start": 208723,
      "End": 208728
    },
    "TimeRange": {
      "StartTime": "05:01:26.9900000",
      "EndTime": "05:01:27.4199999"
    }
  },
  {
    "TextLocation": {
      "Start": 208736,
      "End": 208741
    },
    "TimeRange": {
      "StartTime": "05:01:28.7700000",
      "EndTime": "05:01:29.1000000"
    }
  },
  {
    "TextLocation": {
      "Start": 208742,
      "End": 208746
    },
    "TimeRange": {
      "StartTime": "05:01:29.1000000",
      "EndTime": "05:01:29.2800000"
    }
  },
  {
    "TextLocation": {
      "Start": 208747,
      "End": 208750
    },
    "TimeRange": {
      "StartTime": "05:01:29.2800000",
      "EndTime": "05:01:29.4300000"
    }
  },
  {
    "TextLocation": {
      "Start": 208753,
      "End": 208757
    },
    "TimeRange": {
      "StartTime": "05:01:29.6699999",
      "EndTime": "05:01:30.3600000"
    }
  },
  {
    "TextLocation": {
      "Start": 208759,
      "End": 208760
    },
    "TimeRange": {
      "StartTime": "05:01:30.3600000",
      "EndTime": "05:01:30.6900000"
    }
  },
  {
    "TextLocation": {
      "Start": 208761,
      "End": 208766
    },
    "TimeRange": {
      "StartTime": "05:01:30.6900000",
      "EndTime": "05:01:30.9300000"
    }
  },
  {
    "TextLocation": {
      "Start": 208767,
      "End": 208768
    },
    "TimeRange": {
      "StartTime": "05:01:30.9300000",
      "EndTime": "05:01:30.9900000"
    }
  },
  {
    "TextLocation": {
      "Start": 208769,
      "End": 208774
    },
    "TimeRange": {
      "StartTime": "05:01:30.9900000",
      "EndTime": "05:01:31.3500000"
    }
  },
  {
    "TextLocation": {
      "Start": 208775,
      "End": 208777
    },
    "TimeRange": {
      "StartTime": "05:01:31.5300000",
      "EndTime": "05:01:31.7700000"
    }
  },
  {
    "TextLocation": {
      "Start": 208778,
      "End": 208779
    },
    "TimeRange": {
      "StartTime": "05:01:31.7700000",
      "EndTime": "05:01:31.8600000"
    }
  },
  {
    "TextLocation": {
      "Start": 208780,
      "End": 208786
    },
    "TimeRange": {
      "StartTime": "05:01:31.8600000",
      "EndTime": "05:01:32.2800000"
    }
  },
  {
    "TextLocation": {
      "Start": 208789,
      "End": 208791
    },
    "TimeRange": {
      "StartTime": "05:01:32.2800000",
      "EndTime": "05:01:32.5800000"
    }
  },
  {
    "TextLocation": {
      "Start": 208792,
      "End": 208795
    },
    "TimeRange": {
      "StartTime": "05:01:32.5800000",
      "EndTime": "05:01:32.7300000"
    }
  },
  {
    "TextLocation": {
      "Start": 208796,
      "End": 208800
    },
    "TimeRange": {
      "StartTime": "05:01:32.7300000",
      "EndTime": "05:01:33.0900000"
    }
  },
  {
    "TextLocation": {
      "Start": 208802,
      "End": 208806
    },
    "TimeRange": {
      "StartTime": "05:01:33.0900000",
      "EndTime": "05:01:33.3300000"
    }
  },
  {
    "TextLocation": {
      "Start": 208807,
      "End": 208811
    },
    "TimeRange": {
      "StartTime": "05:01:33.3300000",
      "EndTime": "05:01:33.8500000"
    }
  },
  {
    "TextLocation": {
      "Start": 208814,
      "End": 208816
    },
    "TimeRange": {
      "StartTime": "05:01:33.8700000",
      "EndTime": "05:01:34.0800000"
    }
  },
  {
    "TextLocation": {
      "Start": 208817,
      "End": 208824
    },
    "TimeRange": {
      "StartTime": "05:01:34.0800000",
      "EndTime": "05:01:34.2900000"
    }
  },
  {
    "TextLocation": {
      "Start": 208825,
      "End": 208829
    },
    "TimeRange": {
      "StartTime": "05:01:34.2900000",
      "EndTime": "05:01:34.5000000"
    }
  },
  {
    "TextLocation": {
      "Start": 208830,
      "End": 208834
    },
    "TimeRange": {
      "StartTime": "05:01:34.5000000",
      "EndTime": "05:01:34.7400000"
    }
  },
  {
    "TextLocation": {
      "Start": 208835,
      "End": 208841
    },
    "TimeRange": {
      "StartTime": "05:01:34.7400000",
      "EndTime": "05:01:35.6400000"
    }
  },
  {
    "TextLocation": {
      "Start": 208849,
      "End": 208852
    },
    "TimeRange": {
      "StartTime": "05:01:36.7800000",
      "EndTime": "05:01:36.9900000"
    }
  },
  {
    "TextLocation": {
      "Start": 208853,
      "End": 208855
    },
    "TimeRange": {
      "StartTime": "05:01:36.9900000",
      "EndTime": "05:01:37.2000000"
    }
  },
  {
    "TextLocation": {
      "Start": 208856,
      "End": 208860
    },
    "TimeRange": {
      "StartTime": "05:01:37.2000000",
      "EndTime": "05:01:37.5600000"
    }
  },
  {
    "TextLocation": {
      "Start": 208863,
      "End": 208864
    },
    "TimeRange": {
      "StartTime": "05:01:38.0099999",
      "EndTime": "05:01:38.1900000"
    }
  },
  {
    "TextLocation": {
      "Start": 208865,
      "End": 208869
    },
    "TimeRange": {
      "StartTime": "05:01:38.1900000",
      "EndTime": "05:01:38.3700000"
    }
  },
  {
    "TextLocation": {
      "Start": 208870,
      "End": 208874
    },
    "TimeRange": {
      "StartTime": "05:01:38.3700000",
      "EndTime": "05:01:38.5800000"
    }
  },
  {
    "TextLocation": {
      "Start": 208875,
      "End": 208878
    },
    "TimeRange": {
      "StartTime": "05:01:38.5800000",
      "EndTime": "05:01:38.7000000"
    }
  },
  {
    "TextLocation": {
      "Start": 208879,
      "End": 208883
    },
    "TimeRange": {
      "StartTime": "05:01:38.7000000",
      "EndTime": "05:01:39.4000000"
    }
  },
  {
    "TextLocation": {
      "Start": 208891,
      "End": 208895
    },
    "TimeRange": {
      "StartTime": "05:01:39.4400000",
      "EndTime": "05:01:40.0500000"
    }
  },
  {
    "TextLocation": {
      "Start": 208898,
      "End": 208901
    },
    "TimeRange": {
      "StartTime": "05:01:40.4100000",
      "EndTime": "05:01:40.8000000"
    }
  },
  {
    "TextLocation": {
      "Start": 208904,
      "End": 208905
    },
    "TimeRange": {
      "StartTime": "05:01:40.8000000",
      "EndTime": "05:01:40.8700000"
    }
  },
  {
    "TextLocation": {
      "Start": 208906,
      "End": 208910
    },
    "TimeRange": {
      "StartTime": "05:01:40.8900000",
      "EndTime": "05:01:41.0099999"
    }
  },
  {
    "TextLocation": {
      "Start": 208912,
      "End": 208913
    },
    "TimeRange": {
      "StartTime": "05:01:41.0400000",
      "EndTime": "05:01:41.1300000"
    }
  },
  {
    "TextLocation": {
      "Start": 208914,
      "End": 208918
    },
    "TimeRange": {
      "StartTime": "05:01:41.1300000",
      "EndTime": "05:01:41.3500000"
    }
  },
  {
    "TextLocation": {
      "Start": 208926,
      "End": 208930
    },
    "TimeRange": {
      "StartTime": "05:01:41.3500000",
      "EndTime": "05:01:41.5500000"
    }
  },
  {
    "TextLocation": {
      "Start": 208931,
      "End": 208934
    },
    "TimeRange": {
      "StartTime": "05:01:41.7900000",
      "EndTime": "05:01:41.9700000"
    }
  },
  {
    "TextLocation": {
      "Start": 208935,
      "End": 208941
    },
    "TimeRange": {
      "StartTime": "05:01:41.9700000",
      "EndTime": "05:01:42.1500000"
    }
  },
  {
    "TextLocation": {
      "Start": 208942,
      "End": 208947
    },
    "TimeRange": {
      "StartTime": "05:01:42.1500000",
      "EndTime": "05:01:42.5099999"
    }
  },
  {
    "TextLocation": {
      "Start": 208948,
      "End": 208952
    },
    "TimeRange": {
      "StartTime": "05:01:42.5099999",
      "EndTime": "05:01:42.9300000"
    }
  },
  {
    "TextLocation": {
      "Start": 208953,
      "End": 208959
    },
    "TimeRange": {
      "StartTime": "05:01:42.9300000",
      "EndTime": "05:01:43.2900000"
    }
  },
  {
    "TextLocation": {
      "Start": 208960,
      "End": 208964
    },
    "TimeRange": {
      "StartTime": "05:01:43.2900000",
      "EndTime": "05:01:43.7100000"
    }
  },
  {
    "TextLocation": {
      "Start": 208966,
      "End": 208971
    },
    "TimeRange": {
      "StartTime": "05:01:43.7100000",
      "EndTime": "05:01:44.1300000"
    }
  },
  {
    "TextLocation": {
      "Start": 208979,
      "End": 208980
    },
    "TimeRange": {
      "StartTime": "05:01:45.6500000",
      "EndTime": "05:01:45.7200000"
    }
  },
  {
    "TextLocation": {
      "Start": 208981,
      "End": 208986
    },
    "TimeRange": {
      "StartTime": "05:01:45.7200000",
      "EndTime": "05:01:45.9300000"
    }
  },
  {
    "TextLocation": {
      "Start": 208987,
      "End": 208989
    },
    "TimeRange": {
      "StartTime": "05:01:46.0200000",
      "EndTime": "05:01:46.4800000"
    }
  },
  {
    "TextLocation": {
      "Start": 208990,
      "End": 208991
    },
    "TimeRange": {
      "StartTime": "05:01:46.5000000",
      "EndTime": "05:01:47.1000000"
    }
  },
  {
    "TextLocation": {
      "Start": 208992,
      "End": 208995
    },
    "TimeRange": {
      "StartTime": "05:01:47.1000000",
      "EndTime": "05:01:47.2500000"
    }
  },
  {
    "TextLocation": {
      "Start": 208996,
      "End": 209002
    },
    "TimeRange": {
      "StartTime": "05:01:47.2500000",
      "EndTime": "05:01:47.4900000"
    }
  },
  {
    "TextLocation": {
      "Start": 209003,
      "End": 209006
    },
    "TimeRange": {
      "StartTime": "05:01:47.4900000",
      "EndTime": "05:01:47.6100000"
    }
  },
  {
    "TextLocation": {
      "Start": 209007,
      "End": 209008
    },
    "TimeRange": {
      "StartTime": "05:01:47.6100000",
      "EndTime": "05:01:47.6699999"
    }
  },
  {
    "TextLocation": {
      "Start": 209009,
      "End": 209012
    },
    "TimeRange": {
      "StartTime": "05:01:47.6699999",
      "EndTime": "05:01:47.8500000"
    }
  },
  {
    "TextLocation": {
      "Start": 209013,
      "End": 209015
    },
    "TimeRange": {
      "StartTime": "05:01:47.8500000",
      "EndTime": "05:01:47.9400000"
    }
  },
  {
    "TextLocation": {
      "Start": 209016,
      "End": 209018
    },
    "TimeRange": {
      "StartTime": "05:01:47.9400000",
      "EndTime": "05:01:48.1200000"
    }
  },
  {
    "TextLocation": {
      "Start": 209019,
      "End": 209021
    },
    "TimeRange": {
      "StartTime": "05:01:48.1200000",
      "EndTime": "05:01:48.2100000"
    }
  },
  {
    "TextLocation": {
      "Start": 209024,
      "End": 209025
    },
    "TimeRange": {
      "StartTime": "05:01:48.5099999",
      "EndTime": "05:01:48.9000000"
    }
  },
  {
    "TextLocation": {
      "Start": 209026,
      "End": 209031
    },
    "TimeRange": {
      "StartTime": "05:01:48.9000000",
      "EndTime": "05:01:49.1699999"
    }
  },
  {
    "TextLocation": {
      "Start": 209032,
      "End": 209036
    },
    "TimeRange": {
      "StartTime": "05:01:49.1699999",
      "EndTime": "05:01:49.4100000"
    }
  },
  {
    "TextLocation": {
      "Start": 209037,
      "End": 209038
    },
    "TimeRange": {
      "StartTime": "05:01:49.4100000",
      "EndTime": "05:01:49.4700000"
    }
  },
  {
    "TextLocation": {
      "Start": 209039,
      "End": 209049
    },
    "TimeRange": {
      "StartTime": "05:01:49.4700000",
      "EndTime": "05:01:49.9800000"
    }
  },
  {
    "TextLocation": {
      "Start": 209050,
      "End": 209053
    },
    "TimeRange": {
      "StartTime": "05:01:49.9800000",
      "EndTime": "05:01:50.0700000"
    }
  },
  {
    "TextLocation": {
      "Start": 209054,
      "End": 209058
    },
    "TimeRange": {
      "StartTime": "05:01:50.0700000",
      "EndTime": "05:01:50.1600000"
    }
  },
  {
    "TextLocation": {
      "Start": 209059,
      "End": 209060
    },
    "TimeRange": {
      "StartTime": "05:01:50.1600000",
      "EndTime": "05:01:50.2500000"
    }
  },
  {
    "TextLocation": {
      "Start": 209061,
      "End": 209064
    },
    "TimeRange": {
      "StartTime": "05:01:50.2500000",
      "EndTime": "05:01:50.3400000"
    }
  },
  {
    "TextLocation": {
      "Start": 209065,
      "End": 209067
    },
    "TimeRange": {
      "StartTime": "05:01:50.3400000",
      "EndTime": "05:01:50.4400000"
    }
  },
  {
    "TextLocation": {
      "Start": 209068,
      "End": 209070
    },
    "TimeRange": {
      "StartTime": "05:01:50.4400000",
      "EndTime": "05:01:50.4900000"
    }
  },
  {
    "TextLocation": {
      "Start": 209073,
      "End": 209077
    },
    "TimeRange": {
      "StartTime": "05:01:50.4900000",
      "EndTime": "05:01:50.6300000"
    }
  },
  {
    "TextLocation": {
      "Start": 209085,
      "End": 209089
    },
    "TimeRange": {
      "StartTime": "05:01:51.9900000",
      "EndTime": "05:01:52.3200000"
    }
  },
  {
    "TextLocation": {
      "Start": 209091,
      "End": 209093
    },
    "TimeRange": {
      "StartTime": "05:01:52.3200000",
      "EndTime": "05:01:52.3800000"
    }
  },
  {
    "TextLocation": {
      "Start": 209094,
      "End": 209098
    },
    "TimeRange": {
      "StartTime": "05:01:52.3800000",
      "EndTime": "05:01:52.5900000"
    }
  },
  {
    "TextLocation": {
      "Start": 209099,
      "End": 209104
    },
    "TimeRange": {
      "StartTime": "05:01:52.5900000",
      "EndTime": "05:01:52.7900000"
    }
  },
  {
    "TextLocation": {
      "Start": 209105,
      "End": 209107
    },
    "TimeRange": {
      "StartTime": "05:01:53.5800000",
      "EndTime": "05:01:53.8800000"
    }
  },
  {
    "TextLocation": {
      "Start": 209108,
      "End": 209112
    },
    "TimeRange": {
      "StartTime": "05:01:54.1200000",
      "EndTime": "05:01:54.4500000"
    }
  },
  {
    "TextLocation": {
      "Start": 209113,
      "End": 209118
    },
    "TimeRange": {
      "StartTime": "05:01:54.4500000",
      "EndTime": "05:01:54.6900000"
    }
  },
  {
    "TextLocation": {
      "Start": 209119,
      "End": 209121
    },
    "TimeRange": {
      "StartTime": "05:01:54.6900000",
      "EndTime": "05:01:54.7800000"
    }
  },
  {
    "TextLocation": {
      "Start": 209122,
      "End": 209123
    },
    "TimeRange": {
      "StartTime": "05:01:54.7800000",
      "EndTime": "05:01:54.8100000"
    }
  },
  {
    "TextLocation": {
      "Start": 209124,
      "End": 209130
    },
    "TimeRange": {
      "StartTime": "05:01:54.8100000",
      "EndTime": "05:01:55.0200000"
    }
  },
  {
    "TextLocation": {
      "Start": 209131,
      "End": 209137
    },
    "TimeRange": {
      "StartTime": "05:01:55.0200000",
      "EndTime": "05:01:55.2900000"
    }
  },
  {
    "TextLocation": {
      "Start": 209138,
      "End": 209141
    },
    "TimeRange": {
      "StartTime": "05:01:55.2900000",
      "EndTime": "05:01:55.3800000"
    }
  },
  {
    "TextLocation": {
      "Start": 209142,
      "End": 209144
    },
    "TimeRange": {
      "StartTime": "05:01:55.3800000",
      "EndTime": "05:01:55.5600000"
    }
  },
  {
    "TextLocation": {
      "Start": 209145,
      "End": 209147
    },
    "TimeRange": {
      "StartTime": "05:01:55.5600000",
      "EndTime": "05:01:55.6500000"
    }
  },
  {
    "TextLocation": {
      "Start": 209148,
      "End": 209153
    },
    "TimeRange": {
      "StartTime": "05:01:55.6500000",
      "EndTime": "05:01:56.1200000"
    }
  },
  {
    "TextLocation": {
      "Start": 209154,
      "End": 209156
    },
    "TimeRange": {
      "StartTime": "05:01:56.1200000",
      "EndTime": "05:01:56.1900000"
    }
  },
  {
    "TextLocation": {
      "Start": 209157,
      "End": 209160
    },
    "TimeRange": {
      "StartTime": "05:01:56.1900000",
      "EndTime": "05:01:56.3700000"
    }
  },
  {
    "TextLocation": {
      "Start": 209161,
      "End": 209163
    },
    "TimeRange": {
      "StartTime": "05:01:56.3700000",
      "EndTime": "05:01:56.4900000"
    }
  },
  {
    "TextLocation": {
      "Start": 209164,
      "End": 209168
    },
    "TimeRange": {
      "StartTime": "05:01:56.4900000",
      "EndTime": "05:01:56.6699999"
    }
  },
  {
    "TextLocation": {
      "Start": 209169,
      "End": 209173
    },
    "TimeRange": {
      "StartTime": "05:01:56.6699999",
      "EndTime": "05:01:56.8200000"
    }
  },
  {
    "TextLocation": {
      "Start": 209174,
      "End": 209179
    },
    "TimeRange": {
      "StartTime": "05:01:56.8200000",
      "EndTime": "05:01:57"
    }
  },
  {
    "TextLocation": {
      "Start": 209180,
      "End": 209183
    },
    "TimeRange": {
      "StartTime": "05:01:57",
      "EndTime": "05:01:57.2700000"
    }
  },
  {
    "TextLocation": {
      "Start": 209186,
      "End": 209188
    },
    "TimeRange": {
      "StartTime": "05:01:57.4199999",
      "EndTime": "05:01:57.5700000"
    }
  },
  {
    "TextLocation": {
      "Start": 209189,
      "End": 209194
    },
    "TimeRange": {
      "StartTime": "05:01:57.5700000",
      "EndTime": "05:01:57.9000000"
    }
  },
  {
    "TextLocation": {
      "Start": 209202,
      "End": 209204
    },
    "TimeRange": {
      "StartTime": "05:02:00.1600000",
      "EndTime": "05:02:00.3000000"
    }
  },
  {
    "TextLocation": {
      "Start": 209205,
      "End": 209209
    },
    "TimeRange": {
      "StartTime": "05:02:00.3000000",
      "EndTime": "05:02:00.4800000"
    }
  },
  {
    "TextLocation": {
      "Start": 209210,
      "End": 209213
    },
    "TimeRange": {
      "StartTime": "05:02:00.4800000",
      "EndTime": "05:02:00.7200000"
    }
  },
  {
    "TextLocation": {
      "Start": 209214,
      "End": 209217
    },
    "TimeRange": {
      "StartTime": "05:02:00.7200000",
      "EndTime": "05:02:00.9800000"
    }
  },
  {
    "TextLocation": {
      "Start": 209218,
      "End": 209221
    },
    "TimeRange": {
      "StartTime": "05:02:00.9900000",
      "EndTime": "05:02:01.5900000"
    }
  },
  {
    "TextLocation": {
      "Start": 209224,
      "End": 209229
    },
    "TimeRange": {
      "StartTime": "05:02:02.4000000",
      "EndTime": "05:02:02.9600000"
    }
  },
  {
    "TextLocation": {
      "Start": 209230,
      "End": 209232
    },
    "TimeRange": {
      "StartTime": "05:02:02.9700000",
      "EndTime": "05:02:03.1800000"
    }
  },
  {
    "TextLocation": {
      "Start": 209233,
      "End": 209236
    },
    "TimeRange": {
      "StartTime": "05:02:03.1800000",
      "EndTime": "05:02:03.3000000"
    }
  },
  {
    "TextLocation": {
      "Start": 209237,
      "End": 209244
    },
    "TimeRange": {
      "StartTime": "05:02:03.3000000",
      "EndTime": "05:02:03.8100000"
    }
  },
  {
    "TextLocation": {
      "Start": 209245,
      "End": 209251
    },
    "TimeRange": {
      "StartTime": "05:02:03.8100000",
      "EndTime": "05:02:04.4700000"
    }
  },
  {
    "TextLocation": {
      "Start": 209252,
      "End": 209256
    },
    "TimeRange": {
      "StartTime": "05:02:04.4700000",
      "EndTime": "05:02:05.3400000"
    }
  },
  {
    "TextLocation": {
      "Start": 209257,
      "End": 209264
    },
    "TimeRange": {
      "StartTime": "05:02:05.7300000",
      "EndTime": "05:02:06.3000000"
    }
  },
  {
    "TextLocation": {
      "Start": 209265,
      "End": 209272
    },
    "TimeRange": {
      "StartTime": "05:02:06.3000000",
      "EndTime": "05:02:07.2300000"
    }
  },
  {
    "TextLocation": {
      "Start": 209275,
      "End": 209280
    },
    "TimeRange": {
      "StartTime": "05:02:08.5200000",
      "EndTime": "05:02:08.8800000"
    }
  },
  {
    "TextLocation": {
      "Start": 209281,
      "End": 209282
    },
    "TimeRange": {
      "StartTime": "05:02:08.8800000",
      "EndTime": "05:02:09.2100000"
    }
  },
  {
    "TextLocation": {
      "Start": 209283,
      "End": 209286
    },
    "TimeRange": {
      "StartTime": "05:02:09.2400000",
      "EndTime": "05:02:09.4199999"
    }
  },
  {
    "TextLocation": {
      "Start": 209287,
      "End": 209291
    },
    "TimeRange": {
      "StartTime": "05:02:09.4199999",
      "EndTime": "05:02:09.6900000"
    }
  },
  {
    "TextLocation": {
      "Start": 209292,
      "End": 209295
    },
    "TimeRange": {
      "StartTime": "05:02:09.6900000",
      "EndTime": "05:02:09.8100000"
    }
  },
  {
    "TextLocation": {
      "Start": 209296,
      "End": 209305
    },
    "TimeRange": {
      "StartTime": "05:02:09.8100000",
      "EndTime": "05:02:10.2900000"
    }
  },
  {
    "TextLocation": {
      "Start": 209306,
      "End": 209314
    },
    "TimeRange": {
      "StartTime": "05:02:10.2900000",
      "EndTime": "05:02:10.9800000"
    }
  },
  {
    "TextLocation": {
      "Start": 209315,
      "End": 209319
    },
    "TimeRange": {
      "StartTime": "05:02:10.9800000",
      "EndTime": "05:02:11.2200000"
    }
  },
  {
    "TextLocation": {
      "Start": 209320,
      "End": 209325
    },
    "TimeRange": {
      "StartTime": "05:02:11.2200000",
      "EndTime": "05:02:11.8500000"
    }
  },
  {
    "TextLocation": {
      "Start": 209326,
      "End": 209333
    },
    "TimeRange": {
      "StartTime": "05:02:11.8500000",
      "EndTime": "05:02:12.3000000"
    }
  },
  {
    "TextLocation": {
      "Start": 209334,
      "End": 209341
    },
    "TimeRange": {
      "StartTime": "05:02:12.3000000",
      "EndTime": "05:02:12.8200000"
    }
  },
  {
    "TextLocation": {
      "Start": 209342,
      "End": 209346
    },
    "TimeRange": {
      "StartTime": "05:02:12.8400000",
      "EndTime": "05:02:13.3500000"
    }
  },
  {
    "TextLocation": {
      "Start": 209347,
      "End": 209352
    },
    "TimeRange": {
      "StartTime": "05:02:13.5900000",
      "EndTime": "05:02:14.0400000"
    }
  },
  {
    "TextLocation": {
      "Start": 209353,
      "End": 209356
    },
    "TimeRange": {
      "StartTime": "05:02:14.5500000",
      "EndTime": "05:02:14.9100000"
    }
  },
  {
    "TextLocation": {
      "Start": 209357,
      "End": 209360
    },
    "TimeRange": {
      "StartTime": "05:02:14.9100000",
      "EndTime": "05:02:15"
    }
  },
  {
    "TextLocation": {
      "Start": 209361,
      "End": 209369
    },
    "TimeRange": {
      "StartTime": "05:02:15",
      "EndTime": "05:02:15.5099999"
    }
  },
  {
    "TextLocation": {
      "Start": 209370,
      "End": 209377
    },
    "TimeRange": {
      "StartTime": "05:02:15.5099999",
      "EndTime": "05:02:15.8700000"
    }
  },
  {
    "TextLocation": {
      "Start": 209378,
      "End": 209382
    },
    "TimeRange": {
      "StartTime": "05:02:15.8700000",
      "EndTime": "05:02:16.1699999"
    }
  },
  {
    "TextLocation": {
      "Start": 209383,
      "End": 209386
    },
    "TimeRange": {
      "StartTime": "05:02:16.1699999",
      "EndTime": "05:02:16.3200000"
    }
  },
  {
    "TextLocation": {
      "Start": 209387,
      "End": 209392
    },
    "TimeRange": {
      "StartTime": "05:02:16.3200000",
      "EndTime": "05:02:16.8600000"
    }
  },
  {
    "TextLocation": {
      "Start": 209393,
      "End": 209397
    },
    "TimeRange": {
      "StartTime": "05:02:16.8600000",
      "EndTime": "05:02:17.0400000"
    }
  },
  {
    "TextLocation": {
      "Start": 209398,
      "End": 209401
    },
    "TimeRange": {
      "StartTime": "05:02:17.0400000",
      "EndTime": "05:02:17.1300000"
    }
  },
  {
    "TextLocation": {
      "Start": 209402,
      "End": 209405
    },
    "TimeRange": {
      "StartTime": "05:02:17.1300000",
      "EndTime": "05:02:17.3400000"
    }
  },
  {
    "TextLocation": {
      "Start": 209406,
      "End": 209413
    },
    "TimeRange": {
      "StartTime": "05:02:17.3400000",
      "EndTime": "05:02:17.6699999"
    }
  },
  {
    "TextLocation": {
      "Start": 209414,
      "End": 209416
    },
    "TimeRange": {
      "StartTime": "05:02:17.6699999",
      "EndTime": "05:02:17.8500000"
    }
  },
  {
    "TextLocation": {
      "Start": 209417,
      "End": 209421
    },
    "TimeRange": {
      "StartTime": "05:02:17.8500000",
      "EndTime": "05:02:18.0300000"
    }
  },
  {
    "TextLocation": {
      "Start": 209422,
      "End": 209426
    },
    "TimeRange": {
      "StartTime": "05:02:18.0300000",
      "EndTime": "05:02:18.3900000"
    }
  },
  {
    "TextLocation": {
      "Start": 209427,
      "End": 209432
    },
    "TimeRange": {
      "StartTime": "05:02:18.3900000",
      "EndTime": "05:02:18.8100000"
    }
  },
  {
    "TextLocation": {
      "Start": 209433,
      "End": 209436
    },
    "TimeRange": {
      "StartTime": "05:02:18.8100000",
      "EndTime": "05:02:19.2000000"
    }
  },
  {
    "TextLocation": {
      "Start": 209437,
      "End": 209442
    },
    "TimeRange": {
      "StartTime": "05:02:19.2000000",
      "EndTime": "05:02:19.5000000"
    }
  },
  {
    "TextLocation": {
      "Start": 209443,
      "End": 209445
    },
    "TimeRange": {
      "StartTime": "05:02:19.5000000",
      "EndTime": "05:02:19.6200000"
    }
  },
  {
    "TextLocation": {
      "Start": 209446,
      "End": 209448
    },
    "TimeRange": {
      "StartTime": "05:02:19.6200000",
      "EndTime": "05:02:19.9800000"
    }
  },
  {
    "TextLocation": {
      "Start": 209449,
      "End": 209451
    },
    "TimeRange": {
      "StartTime": "05:02:19.9800000",
      "EndTime": "05:02:20.1600000"
    }
  },
  {
    "TextLocation": {
      "Start": 209452,
      "End": 209455
    },
    "TimeRange": {
      "StartTime": "05:02:20.1600000",
      "EndTime": "05:02:20.2200000"
    }
  },
  {
    "TextLocation": {
      "Start": 209456,
      "End": 209461
    },
    "TimeRange": {
      "StartTime": "05:02:20.2200000",
      "EndTime": "05:02:20.4600000"
    }
  },
  {
    "TextLocation": {
      "Start": 209462,
      "End": 209464
    },
    "TimeRange": {
      "StartTime": "05:02:20.4600000",
      "EndTime": "05:02:20.5500000"
    }
  },
  {
    "TextLocation": {
      "Start": 209465,
      "End": 209470
    },
    "TimeRange": {
      "StartTime": "05:02:20.5500000",
      "EndTime": "05:02:20.7900000"
    }
  },
  {
    "TextLocation": {
      "Start": 209478,
      "End": 209481
    },
    "TimeRange": {
      "StartTime": "05:02:24.0700000",
      "EndTime": "05:02:24.1300000"
    }
  },
  {
    "TextLocation": {
      "Start": 209482,
      "End": 209488
    },
    "TimeRange": {
      "StartTime": "05:02:24.5700000",
      "EndTime": "05:02:25.0500000"
    }
  },
  {
    "TextLocation": {
      "Start": 209489,
      "End": 209491
    },
    "TimeRange": {
      "StartTime": "05:02:25.0500000",
      "EndTime": "05:02:25.4700000"
    }
  },
  {
    "TextLocation": {
      "Start": 209492,
      "End": 209495
    },
    "TimeRange": {
      "StartTime": "05:02:25.4700000",
      "EndTime": "05:02:26.0700000"
    }
  },
  {
    "TextLocation": {
      "Start": 209496,
      "End": 209505
    },
    "TimeRange": {
      "StartTime": "05:02:27.6600000",
      "EndTime": "05:02:28.5000000"
    }
  },
  {
    "TextLocation": {
      "Start": 209506,
      "End": 209514
    },
    "TimeRange": {
      "StartTime": "05:02:28.5000000",
      "EndTime": "05:02:29.0700000"
    }
  },
  {
    "TextLocation": {
      "Start": 209515,
      "End": 209517
    },
    "TimeRange": {
      "StartTime": "05:02:29.0700000",
      "EndTime": "05:02:29.2800000"
    }
  },
  {
    "TextLocation": {
      "Start": 209518,
      "End": 209520
    },
    "TimeRange": {
      "StartTime": "05:02:29.2800000",
      "EndTime": "05:02:29.7900000"
    }
  },
  {
    "TextLocation": {
      "Start": 209521,
      "End": 209534
    },
    "TimeRange": {
      "StartTime": "05:02:29.7900000",
      "EndTime": "05:02:30.6900000"
    }
  },
  {
    "TextLocation": {
      "Start": 209535,
      "End": 209544
    },
    "TimeRange": {
      "StartTime": "05:02:30.6900000",
      "EndTime": "05:02:31.2000000"
    }
  },
  {
    "TextLocation": {
      "Start": 209545,
      "End": 209547
    },
    "TimeRange": {
      "StartTime": "05:02:31.2000000",
      "EndTime": "05:02:31.3100000"
    }
  },
  {
    "TextLocation": {
      "Start": 209550,
      "End": 209557
    },
    "TimeRange": {
      "StartTime": "05:02:33.4000000",
      "EndTime": "05:02:33.7599999"
    }
  },
  {
    "TextLocation": {
      "Start": 209558,
      "End": 209565
    },
    "TimeRange": {
      "StartTime": "05:02:33.7599999",
      "EndTime": "05:02:34.3000000"
    }
  },
  {
    "TextLocation": {
      "Start": 209573,
      "End": 209576
    },
    "TimeRange": {
      "StartTime": "05:02:34.4500000",
      "EndTime": "05:02:34.6400000"
    }
  },
  {
    "TextLocation": {
      "Start": 209584,
      "End": 209588
    },
    "TimeRange": {
      "StartTime": "05:02:35.5600000",
      "EndTime": "05:02:35.6800000"
    }
  },
  {
    "TextLocation": {
      "Start": 209589,
      "End": 209591
    },
    "TimeRange": {
      "StartTime": "05:02:35.8000000",
      "EndTime": "05:02:35.9800000"
    }
  },
  {
    "TextLocation": {
      "Start": 209592,
      "End": 209602
    },
    "TimeRange": {
      "StartTime": "05:02:35.9800000",
      "EndTime": "05:02:36.4900000"
    }
  },
  {
    "TextLocation": {
      "Start": 209603,
      "End": 209606
    },
    "TimeRange": {
      "StartTime": "05:02:36.4900000",
      "EndTime": "05:02:36.6400000"
    }
  },
  {
    "TextLocation": {
      "Start": 209607,
      "End": 209610
    },
    "TimeRange": {
      "StartTime": "05:02:36.6400000",
      "EndTime": "05:02:36.7000000"
    }
  },
  {
    "TextLocation": {
      "Start": 209611,
      "End": 209617
    },
    "TimeRange": {
      "StartTime": "05:02:36.7000000",
      "EndTime": "05:02:37.1200000"
    }
  },
  {
    "TextLocation": {
      "Start": 209625,
      "End": 209629
    },
    "TimeRange": {
      "StartTime": "05:02:37.1200000",
      "EndTime": "05:02:37.2200000"
    }
  },
  {
    "TextLocation": {
      "Start": 209630,
      "End": 209637
    },
    "TimeRange": {
      "StartTime": "05:02:37.2500000",
      "EndTime": "05:02:37.4800000"
    }
  },
  {
    "TextLocation": {
      "Start": 209638,
      "End": 209641
    },
    "TimeRange": {
      "StartTime": "05:02:37.4800000",
      "EndTime": "05:02:37.6600000"
    }
  },
  {
    "TextLocation": {
      "Start": 209642,
      "End": 209652
    },
    "TimeRange": {
      "StartTime": "05:02:37.6600000",
      "EndTime": "05:02:38.1699999"
    }
  },
  {
    "TextLocation": {
      "Start": 209653,
      "End": 209655
    },
    "TimeRange": {
      "StartTime": "05:02:38.1699999",
      "EndTime": "05:02:38.6500000"
    }
  },
  {
    "TextLocation": {
      "Start": 209663,
      "End": 209667
    },
    "TimeRange": {
      "StartTime": "05:02:42.3400000",
      "EndTime": "05:02:42.8200000"
    }
  },
  {
    "TextLocation": {
      "Start": 209668,
      "End": 209674
    },
    "TimeRange": {
      "StartTime": "05:02:43.8500000",
      "EndTime": "05:02:44.2500000"
    }
  },
  {
    "TextLocation": {
      "Start": 209677,
      "End": 209680
    },
    "TimeRange": {
      "StartTime": "05:02:44.3800000",
      "EndTime": "05:02:44.4500000"
    }
  },
  {
    "TextLocation": {
      "Start": 209681,
      "End": 209686
    },
    "TimeRange": {
      "StartTime": "05:02:44.7100000",
      "EndTime": "05:02:45.0099999"
    }
  },
  {
    "TextLocation": {
      "Start": 209687,
      "End": 209689
    },
    "TimeRange": {
      "StartTime": "05:02:45.0400000",
      "EndTime": "05:02:45.2500000"
    }
  },
  {
    "TextLocation": {
      "Start": 209690,
      "End": 209691
    },
    "TimeRange": {
      "StartTime": "05:02:45.2500000",
      "EndTime": "05:02:45.3400000"
    }
  },
  {
    "TextLocation": {
      "Start": 209692,
      "End": 209698
    },
    "TimeRange": {
      "StartTime": "05:02:45.3400000",
      "EndTime": "05:02:45.9700000"
    }
  },
  {
    "TextLocation": {
      "Start": 209699,
      "End": 209701
    },
    "TimeRange": {
      "StartTime": "05:02:45.9700000",
      "EndTime": "05:02:46.1800000"
    }
  },
  {
    "TextLocation": {
      "Start": 209702,
      "End": 209710
    },
    "TimeRange": {
      "StartTime": "05:02:46.1800000",
      "EndTime": "05:02:46.7500000"
    }
  },
  {
    "TextLocation": {
      "Start": 209711,
      "End": 209715
    },
    "TimeRange": {
      "StartTime": "05:02:46.7500000",
      "EndTime": "05:02:47.2300000"
    }
  },
  {
    "TextLocation": {
      "Start": 209718,
      "End": 209721
    },
    "TimeRange": {
      "StartTime": "05:02:48.3900000",
      "EndTime": "05:02:48.8600000"
    }
  },
  {
    "TextLocation": {
      "Start": 209722,
      "End": 209725
    },
    "TimeRange": {
      "StartTime": "05:02:48.8600000",
      "EndTime": "05:02:49.0300000"
    }
  },
  {
    "TextLocation": {
      "Start": 209726,
      "End": 209735
    },
    "TimeRange": {
      "StartTime": "05:02:49.0500000",
      "EndTime": "05:02:49.5600000"
    }
  },
  {
    "TextLocation": {
      "Start": 209736,
      "End": 209740
    },
    "TimeRange": {
      "StartTime": "05:02:49.5600000",
      "EndTime": "05:02:49.7700000"
    }
  },
  {
    "TextLocation": {
      "Start": 209741,
      "End": 209744
    },
    "TimeRange": {
      "StartTime": "05:02:49.7700000",
      "EndTime": "05:02:49.8600000"
    }
  },
  {
    "TextLocation": {
      "Start": 209745,
      "End": 209749
    },
    "TimeRange": {
      "StartTime": "05:02:49.8600000",
      "EndTime": "05:02:50.1000000"
    }
  },
  {
    "TextLocation": {
      "Start": 209750,
      "End": 209755
    },
    "TimeRange": {
      "StartTime": "05:02:50.1000000",
      "EndTime": "05:02:50.3700000"
    }
  },
  {
    "TextLocation": {
      "Start": 209756,
      "End": 209764
    },
    "TimeRange": {
      "StartTime": "05:02:50.3700000",
      "EndTime": "05:02:50.9700000"
    }
  },
  {
    "TextLocation": {
      "Start": 209767,
      "End": 209769
    },
    "TimeRange": {
      "StartTime": "05:02:50.9700000",
      "EndTime": "05:02:51.2700000"
    }
  },
  {
    "TextLocation": {
      "Start": 209770,
      "End": 209771
    },
    "TimeRange": {
      "StartTime": "05:02:51.6000000",
      "EndTime": "05:02:52.2300000"
    }
  },
  {
    "TextLocation": {
      "Start": 209772,
      "End": 209774
    },
    "TimeRange": {
      "StartTime": "05:02:52.2599999",
      "EndTime": "05:02:52.6500000"
    }
  },
  {
    "TextLocation": {
      "Start": 209775,
      "End": 209778
    },
    "TimeRange": {
      "StartTime": "05:02:52.6500000",
      "EndTime": "05:02:52.7400000"
    }
  },
  {
    "TextLocation": {
      "Start": 209779,
      "End": 209787
    },
    "TimeRange": {
      "StartTime": "05:02:52.7400000",
      "EndTime": "05:02:53.1600000"
    }
  },
  {
    "TextLocation": {
      "Start": 209788,
      "End": 209795
    },
    "TimeRange": {
      "StartTime": "05:02:53.1600000",
      "EndTime": "05:02:53.5500000"
    }
  },
  {
    "TextLocation": {
      "Start": 209796,
      "End": 209798
    },
    "TimeRange": {
      "StartTime": "05:02:53.5500000",
      "EndTime": "05:02:53.7599999"
    }
  },
  {
    "TextLocation": {
      "Start": 209799,
      "End": 209804
    },
    "TimeRange": {
      "StartTime": "05:02:53.7599999",
      "EndTime": "05:02:54.1200000"
    }
  },
  {
    "TextLocation": {
      "Start": 209805,
      "End": 209811
    },
    "TimeRange": {
      "StartTime": "05:02:54.1200000",
      "EndTime": "05:02:55.0200000"
    }
  },
  {
    "TextLocation": {
      "Start": 209814,
      "End": 209817
    },
    "TimeRange": {
      "StartTime": "05:02:55.2599999",
      "EndTime": "05:02:55.5300000"
    }
  },
  {
    "TextLocation": {
      "Start": 209818,
      "End": 209822
    },
    "TimeRange": {
      "StartTime": "05:02:55.5300000",
      "EndTime": "05:02:55.7100000"
    }
  },
  {
    "TextLocation": {
      "Start": 209823,
      "End": 209829
    },
    "TimeRange": {
      "StartTime": "05:02:55.7100000",
      "EndTime": "05:02:56.1000000"
    }
  },
  {
    "TextLocation": {
      "Start": 209830,
      "End": 209834
    },
    "TimeRange": {
      "StartTime": "05:02:56.1000000",
      "EndTime": "05:02:56.2800000"
    }
  },
  {
    "TextLocation": {
      "Start": 209835,
      "End": 209840
    },
    "TimeRange": {
      "StartTime": "05:02:56.2800000",
      "EndTime": "05:02:56.6100000"
    }
  },
  {
    "TextLocation": {
      "Start": 209841,
      "End": 209844
    },
    "TimeRange": {
      "StartTime": "05:02:56.6100000",
      "EndTime": "05:02:56.7000000"
    }
  },
  {
    "TextLocation": {
      "Start": 209845,
      "End": 209853
    },
    "TimeRange": {
      "StartTime": "05:02:56.7000000",
      "EndTime": "05:02:57.4199999"
    }
  },
  {
    "TextLocation": {
      "Start": 209856,
      "End": 209857
    },
    "TimeRange": {
      "StartTime": "05:02:59.1900000",
      "EndTime": "05:02:59.9400000"
    }
  },
  {
    "TextLocation": {
      "Start": 209858,
      "End": 209863
    },
    "TimeRange": {
      "StartTime": "05:03:00.5000000",
      "EndTime": "05:03:00.7400000"
    }
  },
  {
    "TextLocation": {
      "Start": 209864,
      "End": 209867
    },
    "TimeRange": {
      "StartTime": "05:03:00.7400000",
      "EndTime": "05:03:01.1300000"
    }
  },
  {
    "TextLocation": {
      "Start": 209868,
      "End": 209872
    },
    "TimeRange": {
      "StartTime": "05:03:01.1300000",
      "EndTime": "05:03:01.8800000"
    }
  },
  {
    "TextLocation": {
      "Start": 209873,
      "End": 209876
    },
    "TimeRange": {
      "StartTime": "05:03:01.8800000",
      "EndTime": "05:03:02.3000000"
    }
  },
  {
    "TextLocation": {
      "Start": 209877,
      "End": 209878
    },
    "TimeRange": {
      "StartTime": "05:03:02.8400000",
      "EndTime": "05:03:03.0099999"
    }
  },
  {
    "TextLocation": {
      "Start": 209879,
      "End": 209884
    },
    "TimeRange": {
      "StartTime": "05:03:03.0800000",
      "EndTime": "05:03:03.2900000"
    }
  },
  {
    "TextLocation": {
      "Start": 209885,
      "End": 209887
    },
    "TimeRange": {
      "StartTime": "05:03:03.2900000",
      "EndTime": "05:03:03.4400000"
    }
  },
  {
    "TextLocation": {
      "Start": 209888,
      "End": 209893
    },
    "TimeRange": {
      "StartTime": "05:03:03.4400000",
      "EndTime": "05:03:03.6800000"
    }
  },
  {
    "TextLocation": {
      "Start": 209894,
      "End": 209895
    },
    "TimeRange": {
      "StartTime": "05:03:03.6800000",
      "EndTime": "05:03:03.9199999"
    }
  },
  {
    "TextLocation": {
      "Start": 209896,
      "End": 209902
    },
    "TimeRange": {
      "StartTime": "05:03:03.9199999",
      "EndTime": "05:03:04.2500000"
    }
  },
  {
    "TextLocation": {
      "Start": 209903,
      "End": 209904
    },
    "TimeRange": {
      "StartTime": "05:03:04.2500000",
      "EndTime": "05:03:04.5700000"
    }
  },
  {
    "TextLocation": {
      "Start": 209905,
      "End": 209906
    },
    "TimeRange": {
      "StartTime": "05:03:04.7900000",
      "EndTime": "05:03:05.2400000"
    }
  },
  {
    "TextLocation": {
      "Start": 209907,
      "End": 209908
    },
    "TimeRange": {
      "StartTime": "05:03:05.2700000",
      "EndTime": "05:03:05.7900000"
    }
  },
  {
    "TextLocation": {
      "Start": 209909,
      "End": 209911
    },
    "TimeRange": {
      "StartTime": "05:03:06.3200000",
      "EndTime": "05:03:07.0600000"
    }
  },
  {
    "TextLocation": {
      "Start": 209912,
      "End": 209915
    },
    "TimeRange": {
      "StartTime": "05:03:07.0700000",
      "EndTime": "05:03:07.2200000"
    }
  },
  {
    "TextLocation": {
      "Start": 209916,
      "End": 209919
    },
    "TimeRange": {
      "StartTime": "05:03:07.4300000",
      "EndTime": "05:03:08.3900000"
    }
  },
  {
    "TextLocation": {
      "Start": 209922,
      "End": 209927
    },
    "TimeRange": {
      "StartTime": "05:03:08.4199999",
      "EndTime": "05:03:08.6900000"
    }
  },
  {
    "TextLocation": {
      "Start": 209928,
      "End": 209931
    },
    "TimeRange": {
      "StartTime": "05:03:08.6900000",
      "EndTime": "05:03:08.7800000"
    }
  },
  {
    "TextLocation": {
      "Start": 209932,
      "End": 209935
    },
    "TimeRange": {
      "StartTime": "05:03:08.7800000",
      "EndTime": "05:03:08.9000000"
    }
  },
  {
    "TextLocation": {
      "Start": 209936,
      "End": 209940
    },
    "TimeRange": {
      "StartTime": "05:03:08.9000000",
      "EndTime": "05:03:09.2000000"
    }
  },
  {
    "TextLocation": {
      "Start": 209941,
      "End": 209949
    },
    "TimeRange": {
      "StartTime": "05:03:09.2000000",
      "EndTime": "05:03:09.6200000"
    }
  },
  {
    "TextLocation": {
      "Start": 209950,
      "End": 209957
    },
    "TimeRange": {
      "StartTime": "05:03:09.6200000",
      "EndTime": "05:03:09.8900000"
    }
  },
  {
    "TextLocation": {
      "Start": 209958,
      "End": 209961
    },
    "TimeRange": {
      "StartTime": "05:03:09.8900000",
      "EndTime": "05:03:10.0099999"
    }
  },
  {
    "TextLocation": {
      "Start": 209962,
      "End": 209971
    },
    "TimeRange": {
      "StartTime": "05:03:10.0099999",
      "EndTime": "05:03:10.4000000"
    }
  },
  {
    "TextLocation": {
      "Start": 209972,
      "End": 209975
    },
    "TimeRange": {
      "StartTime": "05:03:10.4000000",
      "EndTime": "05:03:10.5200000"
    }
  },
  {
    "TextLocation": {
      "Start": 209976,
      "End": 209984
    },
    "TimeRange": {
      "StartTime": "05:03:10.5200000",
      "EndTime": "05:03:10.8500000"
    }
  },
  {
    "TextLocation": {
      "Start": 209985,
      "End": 209991
    },
    "TimeRange": {
      "StartTime": "05:03:10.8500000",
      "EndTime": "05:03:11.6300000"
    }
  },
  {
    "TextLocation": {
      "Start": 209992,
      "End": 209999
    },
    "TimeRange": {
      "StartTime": "05:03:11.6600000",
      "EndTime": "05:03:12.0200000"
    }
  },
  {
    "TextLocation": {
      "Start": 210000,
      "End": 210002
    },
    "TimeRange": {
      "StartTime": "05:03:12.0200000",
      "EndTime": "05:03:12.1400000"
    }
  },
  {
    "TextLocation": {
      "Start": 210003,
      "End": 210005
    },
    "TimeRange": {
      "StartTime": "05:03:12.1400000",
      "EndTime": "05:03:12.3200000"
    }
  },
  {
    "TextLocation": {
      "Start": 210006,
      "End": 210009
    },
    "TimeRange": {
      "StartTime": "05:03:12.3200000",
      "EndTime": "05:03:12.4100000"
    }
  },
  {
    "TextLocation": {
      "Start": 210010,
      "End": 210014
    },
    "TimeRange": {
      "StartTime": "05:03:12.4100000",
      "EndTime": "05:03:12.5300000"
    }
  },
  {
    "TextLocation": {
      "Start": 210015,
      "End": 210024
    },
    "TimeRange": {
      "StartTime": "05:03:12.5300000",
      "EndTime": "05:03:13.0700000"
    }
  },
  {
    "TextLocation": {
      "Start": 210025,
      "End": 210028
    },
    "TimeRange": {
      "StartTime": "05:03:13.0700000",
      "EndTime": "05:03:13.1900000"
    }
  },
  {
    "TextLocation": {
      "Start": 210029,
      "End": 210032
    },
    "TimeRange": {
      "StartTime": "05:03:13.1900000",
      "EndTime": "05:03:13.4500000"
    }
  },
  {
    "TextLocation": {
      "Start": 210033,
      "End": 210039
    },
    "TimeRange": {
      "StartTime": "05:03:13.4600000",
      "EndTime": "05:03:13.7200000"
    }
  },
  {
    "TextLocation": {
      "Start": 210040,
      "End": 210043
    },
    "TimeRange": {
      "StartTime": "05:03:13.7400000",
      "EndTime": "05:03:13.8500000"
    }
  },
  {
    "TextLocation": {
      "Start": 210046,
      "End": 210053
    },
    "TimeRange": {
      "StartTime": "05:03:15.7599999",
      "EndTime": "05:03:16.5700000"
    }
  },
  {
    "TextLocation": {
      "Start": 210054,
      "End": 210059
    },
    "TimeRange": {
      "StartTime": "05:03:17.2900000",
      "EndTime": "05:03:17.6200000"
    }
  },
  {
    "TextLocation": {
      "Start": 210062,
      "End": 210065
    },
    "TimeRange": {
      "StartTime": "05:03:17.8600000",
      "EndTime": "05:03:18.1300000"
    }
  },
  {
    "TextLocation": {
      "Start": 210066,
      "End": 210071
    },
    "TimeRange": {
      "StartTime": "05:03:18.2500000",
      "EndTime": "05:03:18.5800000"
    }
  },
  {
    "TextLocation": {
      "Start": 210072,
      "End": 210075
    },
    "TimeRange": {
      "StartTime": "05:03:18.5800000",
      "EndTime": "05:03:18.8200000"
    }
  },
  {
    "TextLocation": {
      "Start": 210076,
      "End": 210079
    },
    "TimeRange": {
      "StartTime": "05:03:18.8200000",
      "EndTime": "05:03:19.0900000"
    }
  },
  {
    "TextLocation": {
      "Start": 210080,
      "End": 210084
    },
    "TimeRange": {
      "StartTime": "05:03:19.0900000",
      "EndTime": "05:03:19.5400000"
    }
  },
  {
    "TextLocation": {
      "Start": 210085,
      "End": 210091
    },
    "TimeRange": {
      "StartTime": "05:03:20.2000000",
      "EndTime": "05:03:20.5400000"
    }
  },
  {
    "TextLocation": {
      "Start": 210092,
      "End": 210093
    },
    "TimeRange": {
      "StartTime": "05:03:20.5600000",
      "EndTime": "05:03:20.8500000"
    }
  },
  {
    "TextLocation": {
      "Start": 210094,
      "End": 210097
    },
    "TimeRange": {
      "StartTime": "05:03:20.9800000",
      "EndTime": "05:03:21.1900000"
    }
  },
  {
    "TextLocation": {
      "Start": 210099,
      "End": 210105
    },
    "TimeRange": {
      "StartTime": "05:03:21.1900000",
      "EndTime": "05:03:21.4600000"
    }
  },
  {
    "TextLocation": {
      "Start": 210106,
      "End": 210107
    },
    "TimeRange": {
      "StartTime": "05:03:21.4600000",
      "EndTime": "05:03:21.6100000"
    }
  },
  {
    "TextLocation": {
      "Start": 210109,
      "End": 210114
    },
    "TimeRange": {
      "StartTime": "05:03:21.6400000",
      "EndTime": "05:03:21.8200000"
    }
  },
  {
    "TextLocation": {
      "Start": 210116,
      "End": 210122
    },
    "TimeRange": {
      "StartTime": "05:03:21.8200000",
      "EndTime": "05:03:22.0600000"
    }
  },
  {
    "TextLocation": {
      "Start": 210123,
      "End": 210124
    },
    "TimeRange": {
      "StartTime": "05:03:22.0600000",
      "EndTime": "05:03:22.2400000"
    }
  },
  {
    "TextLocation": {
      "Start": 210127,
      "End": 210130
    },
    "TimeRange": {
      "StartTime": "05:03:22.2700000",
      "EndTime": "05:03:22.3900000"
    }
  },
  {
    "TextLocation": {
      "Start": 210131,
      "End": 210135
    },
    "TimeRange": {
      "StartTime": "05:03:22.3900000",
      "EndTime": "05:03:23.1500000"
    }
  },
  {
    "TextLocation": {
      "Start": 210138,
      "End": 210143
    },
    "TimeRange": {
      "StartTime": "05:03:23.3500000",
      "EndTime": "05:03:23.6500000"
    }
  },
  {
    "TextLocation": {
      "Start": 210144,
      "End": 210147
    },
    "TimeRange": {
      "StartTime": "05:03:23.6500000",
      "EndTime": "05:03:23.8900000"
    }
  },
  {
    "TextLocation": {
      "Start": 210148,
      "End": 210151
    },
    "TimeRange": {
      "StartTime": "05:03:23.8900000",
      "EndTime": "05:03:24.0400000"
    }
  },
  {
    "TextLocation": {
      "Start": 210152,
      "End": 210165
    },
    "TimeRange": {
      "StartTime": "05:03:24.0400000",
      "EndTime": "05:03:25.0300000"
    }
  },
  {
    "TextLocation": {
      "Start": 210166,
      "End": 210177
    },
    "TimeRange": {
      "StartTime": "05:03:25.0300000",
      "EndTime": "05:03:25.6900000"
    }
  },
  {
    "TextLocation": {
      "Start": 210178,
      "End": 210181
    },
    "TimeRange": {
      "StartTime": "05:03:25.6900000",
      "EndTime": "05:03:25.9300000"
    }
  },
  {
    "TextLocation": {
      "Start": 210182,
      "End": 210189
    },
    "TimeRange": {
      "StartTime": "05:03:25.9300000",
      "EndTime": "05:03:26.5900000"
    }
  },
  {
    "TextLocation": {
      "Start": 210192,
      "End": 210194
    },
    "TimeRange": {
      "StartTime": "05:03:26.6000000",
      "EndTime": "05:03:26.9199999"
    }
  },
  {
    "TextLocation": {
      "Start": 210195,
      "End": 210198
    },
    "TimeRange": {
      "StartTime": "05:03:26.9199999",
      "EndTime": "05:03:27.1600000"
    }
  },
  {
    "TextLocation": {
      "Start": 210199,
      "End": 210202
    },
    "TimeRange": {
      "StartTime": "05:03:27.1600000",
      "EndTime": "05:03:27.4900000"
    }
  },
  {
    "TextLocation": {
      "Start": 210203,
      "End": 210214
    },
    "TimeRange": {
      "StartTime": "05:03:27.4900000",
      "EndTime": "05:03:28.1500000"
    }
  },
  {
    "TextLocation": {
      "Start": 210215,
      "End": 210217
    },
    "TimeRange": {
      "StartTime": "05:03:28.1500000",
      "EndTime": "05:03:28.2400000"
    }
  },
  {
    "TextLocation": {
      "Start": 210218,
      "End": 210221
    },
    "TimeRange": {
      "StartTime": "05:03:28.2400000",
      "EndTime": "05:03:28.3300000"
    }
  },
  {
    "TextLocation": {
      "Start": 210222,
      "End": 210234
    },
    "TimeRange": {
      "StartTime": "05:03:28.3300000",
      "EndTime": "05:03:29.0500000"
    }
  },
  {
    "TextLocation": {
      "Start": 210235,
      "End": 210242
    },
    "TimeRange": {
      "StartTime": "05:03:29.0500000",
      "EndTime": "05:03:29.5000000"
    }
  },
  {
    "TextLocation": {
      "Start": 210243,
      "End": 210246
    },
    "TimeRange": {
      "StartTime": "05:03:29.5000000",
      "EndTime": "05:03:29.5900000"
    }
  },
  {
    "TextLocation": {
      "Start": 210247,
      "End": 210256
    },
    "TimeRange": {
      "StartTime": "05:03:29.5900000",
      "EndTime": "05:03:29.9800000"
    }
  },
  {
    "TextLocation": {
      "Start": 210257,
      "End": 210260
    },
    "TimeRange": {
      "StartTime": "05:03:29.9800000",
      "EndTime": "05:03:30.1300000"
    }
  },
  {
    "TextLocation": {
      "Start": 210261,
      "End": 210265
    },
    "TimeRange": {
      "StartTime": "05:03:30.1300000",
      "EndTime": "05:03:30.7300000"
    }
  },
  {
    "TextLocation": {
      "Start": 210268,
      "End": 210271
    },
    "TimeRange": {
      "StartTime": "05:03:31.1800000",
      "EndTime": "05:03:31.5400000"
    }
  },
  {
    "TextLocation": {
      "Start": 210272,
      "End": 210276
    },
    "TimeRange": {
      "StartTime": "05:03:31.8700000",
      "EndTime": "05:03:32.2500000"
    }
  },
  {
    "TextLocation": {
      "Start": 210277,
      "End": 210284
    },
    "TimeRange": {
      "StartTime": "05:03:32.2900000",
      "EndTime": "05:03:32.8000000"
    }
  },
  {
    "TextLocation": {
      "Start": 210285,
      "End": 210287
    },
    "TimeRange": {
      "StartTime": "05:03:32.8000000",
      "EndTime": "05:03:32.9500000"
    }
  },
  {
    "TextLocation": {
      "Start": 210288,
      "End": 210291
    },
    "TimeRange": {
      "StartTime": "05:03:32.9500000",
      "EndTime": "05:03:33.1000000"
    }
  },
  {
    "TextLocation": {
      "Start": 210292,
      "End": 210296
    },
    "TimeRange": {
      "StartTime": "05:03:33.1000000",
      "EndTime": "05:03:33.4300000"
    }
  },
  {
    "TextLocation": {
      "Start": 210297,
      "End": 210304
    },
    "TimeRange": {
      "StartTime": "05:03:33.4600000",
      "EndTime": "05:03:33.9100000"
    }
  },
  {
    "TextLocation": {
      "Start": 210312,
      "End": 210314
    },
    "TimeRange": {
      "StartTime": "05:03:35.6000000",
      "EndTime": "05:03:35.8100000"
    }
  },
  {
    "TextLocation": {
      "Start": 210315,
      "End": 210324
    },
    "TimeRange": {
      "StartTime": "05:03:35.8100000",
      "EndTime": "05:03:36.3200000"
    }
  },
  {
    "TextLocation": {
      "Start": 210326,
      "End": 210330
    },
    "TimeRange": {
      "StartTime": "05:03:36.3200000",
      "EndTime": "05:03:36.4500000"
    }
  },
  {
    "TextLocation": {
      "Start": 210331,
      "End": 210336
    },
    "TimeRange": {
      "StartTime": "05:03:36.4900000",
      "EndTime": "05:03:36.6300000"
    }
  },
  {
    "TextLocation": {
      "Start": 210344,
      "End": 210348
    },
    "TimeRange": {
      "StartTime": "05:03:37.6699999",
      "EndTime": "05:03:38.1500000"
    }
  },
  {
    "TextLocation": {
      "Start": 210349,
      "End": 210351
    },
    "TimeRange": {
      "StartTime": "05:03:38.4199999",
      "EndTime": "05:03:38.9300000"
    }
  },
  {
    "TextLocation": {
      "Start": 210352,
      "End": 210354
    },
    "TimeRange": {
      "StartTime": "05:03:38.9600000",
      "EndTime": "05:03:39.2900000"
    }
  },
  {
    "TextLocation": {
      "Start": 210355,
      "End": 210358
    },
    "TimeRange": {
      "StartTime": "05:03:39.2900000",
      "EndTime": "05:03:39.5600000"
    }
  },
  {
    "TextLocation": {
      "Start": 210359,
      "End": 210366
    },
    "TimeRange": {
      "StartTime": "05:03:39.8200000",
      "EndTime": "05:03:40.1300000"
    }
  },
  {
    "TextLocation": {
      "Start": 210367,
      "End": 210377
    },
    "TimeRange": {
      "StartTime": "05:03:40.1300000",
      "EndTime": "05:03:40.7900000"
    }
  },
  {
    "TextLocation": {
      "Start": 210378,
      "End": 210382
    },
    "TimeRange": {
      "StartTime": "05:03:40.7900000",
      "EndTime": "05:03:40.9700000"
    }
  },
  {
    "TextLocation": {
      "Start": 210383,
      "End": 210386
    },
    "TimeRange": {
      "StartTime": "05:03:40.9700000",
      "EndTime": "05:03:41.1500000"
    }
  },
  {
    "TextLocation": {
      "Start": 210387,
      "End": 210391
    },
    "TimeRange": {
      "StartTime": "05:03:41.1500000",
      "EndTime": "05:03:41.4199999"
    }
  },
  {
    "TextLocation": {
      "Start": 210392,
      "End": 210394
    },
    "TimeRange": {
      "StartTime": "05:03:41.4199999",
      "EndTime": "05:03:41.5400000"
    }
  },
  {
    "TextLocation": {
      "Start": 210395,
      "End": 210398
    },
    "TimeRange": {
      "StartTime": "05:03:41.5400000",
      "EndTime": "05:03:41.6300000"
    }
  },
  {
    "TextLocation": {
      "Start": 210399,
      "End": 210403
    },
    "TimeRange": {
      "StartTime": "05:03:41.6300000",
      "EndTime": "05:03:41.9300000"
    }
  },
  {
    "TextLocation": {
      "Start": 210404,
      "End": 210411
    },
    "TimeRange": {
      "StartTime": "05:03:41.9300000",
      "EndTime": "05:03:42.2599999"
    }
  },
  {
    "TextLocation": {
      "Start": 210412,
      "End": 210424
    },
    "TimeRange": {
      "StartTime": "05:03:42.2599999",
      "EndTime": "05:03:43.3700000"
    }
  },
  {
    "TextLocation": {
      "Start": 210425,
      "End": 210429
    },
    "TimeRange": {
      "StartTime": "05:03:43.3700000",
      "EndTime": "05:03:44.2100000"
    }
  },
  {
    "TextLocation": {
      "Start": 210430,
      "End": 210438
    },
    "TimeRange": {
      "StartTime": "05:03:45.1100000",
      "EndTime": "05:03:45.5600000"
    }
  },
  {
    "TextLocation": {
      "Start": 210439,
      "End": 210445
    },
    "TimeRange": {
      "StartTime": "05:03:45.5600000",
      "EndTime": "05:03:46.4600000"
    }
  },
  {
    "TextLocation": {
      "Start": 210448,
      "End": 210451
    },
    "TimeRange": {
      "StartTime": "05:03:47.3100000",
      "EndTime": "05:03:48"
    }
  },
  {
    "TextLocation": {
      "Start": 210452,
      "End": 210455
    },
    "TimeRange": {
      "StartTime": "05:03:48",
      "EndTime": "05:03:48.3300000"
    }
  },
  {
    "TextLocation": {
      "Start": 210456,
      "End": 210459
    },
    "TimeRange": {
      "StartTime": "05:03:48.3300000",
      "EndTime": "05:03:48.6300000"
    }
  },
  {
    "TextLocation": {
      "Start": 210460,
      "End": 210463
    },
    "TimeRange": {
      "StartTime": "05:03:48.6300000",
      "EndTime": "05:03:48.9000000"
    }
  },
  {
    "TextLocation": {
      "Start": 210464,
      "End": 210475
    },
    "TimeRange": {
      "StartTime": "05:03:48.9000000",
      "EndTime": "05:03:49.6500000"
    }
  },
  {
    "TextLocation": {
      "Start": 210477,
      "End": 210480
    },
    "TimeRange": {
      "StartTime": "05:03:49.6500000",
      "EndTime": "05:03:49.8600000"
    }
  },
  {
    "TextLocation": {
      "Start": 210481,
      "End": 210483
    },
    "TimeRange": {
      "StartTime": "05:03:49.8600000",
      "EndTime": "05:03:49.9800000"
    }
  },
  {
    "TextLocation": {
      "Start": 210484,
      "End": 210490
    },
    "TimeRange": {
      "StartTime": "05:03:49.9800000",
      "EndTime": "05:03:50.4300000"
    }
  },
  {
    "TextLocation": {
      "Start": 210491,
      "End": 210495
    },
    "TimeRange": {
      "StartTime": "05:03:50.4300000",
      "EndTime": "05:03:50.8800000"
    }
  },
  {
    "TextLocation": {
      "Start": 210496,
      "End": 210499
    },
    "TimeRange": {
      "StartTime": "05:03:50.8800000",
      "EndTime": "05:03:51.1500000"
    }
  },
  {
    "TextLocation": {
      "Start": 210500,
      "End": 210503
    },
    "TimeRange": {
      "StartTime": "05:03:51.1500000",
      "EndTime": "05:03:51.5400000"
    }
  },
  {
    "TextLocation": {
      "Start": 210504,
      "End": 210506
    },
    "TimeRange": {
      "StartTime": "05:03:51.5400000",
      "EndTime": "05:03:51.9600000"
    }
  },
  {
    "TextLocation": {
      "Start": 210507,
      "End": 210509
    },
    "TimeRange": {
      "StartTime": "05:03:51.9600000",
      "EndTime": "05:03:52.2300000"
    }
  },
  {
    "TextLocation": {
      "Start": 210510,
      "End": 210517
    },
    "TimeRange": {
      "StartTime": "05:03:52.4700000",
      "EndTime": "05:03:52.8000000"
    }
  },
  {
    "TextLocation": {
      "Start": 210518,
      "End": 210520
    },
    "TimeRange": {
      "StartTime": "05:03:52.8000000",
      "EndTime": "05:03:52.9199999"
    }
  },
  {
    "TextLocation": {
      "Start": 210521,
      "End": 210524
    },
    "TimeRange": {
      "StartTime": "05:03:52.9199999",
      "EndTime": "05:03:53.0099999"
    }
  },
  {
    "TextLocation": {
      "Start": 210525,
      "End": 210530
    },
    "TimeRange": {
      "StartTime": "05:03:53.0099999",
      "EndTime": "05:03:53.3400000"
    }
  },
  {
    "TextLocation": {
      "Start": 210531,
      "End": 210535
    },
    "TimeRange": {
      "StartTime": "05:03:53.3400000",
      "EndTime": "05:03:53.4900000"
    }
  },
  {
    "TextLocation": {
      "Start": 210536,
      "End": 210541
    },
    "TimeRange": {
      "StartTime": "05:03:53.4900000",
      "EndTime": "05:03:53.8500000"
    }
  },
  {
    "TextLocation": {
      "Start": 210544,
      "End": 210548
    },
    "TimeRange": {
      "StartTime": "05:03:54.6699999",
      "EndTime": "05:03:55"
    }
  },
  {
    "TextLocation": {
      "Start": 210549,
      "End": 210551
    },
    "TimeRange": {
      "StartTime": "05:03:55",
      "EndTime": "05:03:55.3300000"
    }
  },
  {
    "TextLocation": {
      "Start": 210552,
      "End": 210555
    },
    "TimeRange": {
      "StartTime": "05:03:55.9600000",
      "EndTime": "05:03:56.0800000"
    }
  },
  {
    "TextLocation": {
      "Start": 210556,
      "End": 210565
    },
    "TimeRange": {
      "StartTime": "05:03:56.0800000",
      "EndTime": "05:03:56.5600000"
    }
  },
  {
    "TextLocation": {
      "Start": 210566,
      "End": 210568
    },
    "TimeRange": {
      "StartTime": "05:03:56.5600000",
      "EndTime": "05:03:56.7100000"
    }
  },
  {
    "TextLocation": {
      "Start": 210569,
      "End": 210574
    },
    "TimeRange": {
      "StartTime": "05:03:56.7100000",
      "EndTime": "05:03:57.0099999"
    }
  },
  {
    "TextLocation": {
      "Start": 210577,
      "End": 210580
    },
    "TimeRange": {
      "StartTime": "05:03:57.0099999",
      "EndTime": "05:03:57.1300000"
    }
  },
  {
    "TextLocation": {
      "Start": 210581,
      "End": 210585
    },
    "TimeRange": {
      "StartTime": "05:03:57.1300000",
      "EndTime": "05:03:57.3400000"
    }
  },
  {
    "TextLocation": {
      "Start": 210586,
      "End": 210587
    },
    "TimeRange": {
      "StartTime": "05:03:57.3400000",
      "EndTime": "05:03:57.5600000"
    }
  },
  {
    "TextLocation": {
      "Start": 210588,
      "End": 210590
    },
    "TimeRange": {
      "StartTime": "05:03:57.6400000",
      "EndTime": "05:03:57.9400000"
    }
  },
  {
    "TextLocation": {
      "Start": 210591,
      "End": 210594
    },
    "TimeRange": {
      "StartTime": "05:03:57.9400000",
      "EndTime": "05:03:58.0900000"
    }
  },
  {
    "TextLocation": {
      "Start": 210595,
      "End": 210600
    },
    "TimeRange": {
      "StartTime": "05:03:58.0900000",
      "EndTime": "05:03:58.5700000"
    }
  },
  {
    "TextLocation": {
      "Start": 210601,
      "End": 210603
    },
    "TimeRange": {
      "StartTime": "05:03:58.5700000",
      "EndTime": "05:03:58.7500000"
    }
  },
  {
    "TextLocation": {
      "Start": 210604,
      "End": 210609
    },
    "TimeRange": {
      "StartTime": "05:03:58.7500000",
      "EndTime": "05:03:59.0500000"
    }
  },
  {
    "TextLocation": {
      "Start": 210610,
      "End": 210613
    },
    "TimeRange": {
      "StartTime": "05:03:59.0500000",
      "EndTime": "05:03:59.1400000"
    }
  },
  {
    "TextLocation": {
      "Start": 210614,
      "End": 210617
    },
    "TimeRange": {
      "StartTime": "05:03:59.1400000",
      "EndTime": "05:03:59.2000000"
    }
  },
  {
    "TextLocation": {
      "Start": 210618,
      "End": 210627
    },
    "TimeRange": {
      "StartTime": "05:03:59.2000000",
      "EndTime": "05:03:59.5600000"
    }
  },
  {
    "TextLocation": {
      "Start": 210628,
      "End": 210636
    },
    "TimeRange": {
      "StartTime": "05:03:59.5600000",
      "EndTime": "05:03:59.8600000"
    }
  },
  {
    "TextLocation": {
      "Start": 210644,
      "End": 210651
    },
    "TimeRange": {
      "StartTime": "05:04:17.4100000",
      "EndTime": "05:04:17.6900000"
    }
  },
  {
    "TextLocation": {
      "Start": 210654,
      "End": 210656
    },
    "TimeRange": {
      "StartTime": "05:04:18.4000000",
      "EndTime": "05:04:18.5500000"
    }
  },
  {
    "TextLocation": {
      "Start": 210657,
      "End": 210666
    },
    "TimeRange": {
      "StartTime": "05:04:18.5500000",
      "EndTime": "05:04:19.0700000"
    }
  },
  {
    "TextLocation": {
      "Start": 210674,
      "End": 210678
    },
    "TimeRange": {
      "StartTime": "05:04:20.5700000",
      "EndTime": "05:04:21.0800000"
    }
  },
  {
    "TextLocation": {
      "Start": 210679,
      "End": 210683
    },
    "TimeRange": {
      "StartTime": "05:04:21.3800000",
      "EndTime": "05:04:21.8000000"
    }
  },
  {
    "TextLocation": {
      "Start": 210684,
      "End": 210689
    },
    "TimeRange": {
      "StartTime": "05:04:21.8000000",
      "EndTime": "05:04:22.1600000"
    }
  },
  {
    "TextLocation": {
      "Start": 210690,
      "End": 210692
    },
    "TimeRange": {
      "StartTime": "05:04:22.1600000",
      "EndTime": "05:04:22.4600000"
    }
  },
  {
    "TextLocation": {
      "Start": 210693,
      "End": 210696
    },
    "TimeRange": {
      "StartTime": "05:04:22.4600000",
      "EndTime": "05:04:22.6100000"
    }
  },
  {
    "TextLocation": {
      "Start": 210697,
      "End": 210705
    },
    "TimeRange": {
      "StartTime": "05:04:22.6100000",
      "EndTime": "05:04:23.0900000"
    }
  },
  {
    "TextLocation": {
      "Start": 210706,
      "End": 210712
    },
    "TimeRange": {
      "StartTime": "05:04:23.0900000",
      "EndTime": "05:04:23.6900000"
    }
  },
  {
    "TextLocation": {
      "Start": 210713,
      "End": 210717
    },
    "TimeRange": {
      "StartTime": "05:04:23.6900000",
      "EndTime": "05:04:24.4100000"
    }
  },
  {
    "TextLocation": {
      "Start": 210718,
      "End": 210721
    },
    "TimeRange": {
      "StartTime": "05:04:24.5300000",
      "EndTime": "05:04:24.7100000"
    }
  },
  {
    "TextLocation": {
      "Start": 210722,
      "End": 210727
    },
    "TimeRange": {
      "StartTime": "05:04:24.7100000",
      "EndTime": "05:04:25.0400000"
    }
  },
  {
    "TextLocation": {
      "Start": 210728,
      "End": 210732
    },
    "TimeRange": {
      "StartTime": "05:04:25.0400000",
      "EndTime": "05:04:25.2200000"
    }
  },
  {
    "TextLocation": {
      "Start": 210733,
      "End": 210738
    },
    "TimeRange": {
      "StartTime": "05:04:25.2200000",
      "EndTime": "05:04:25.4900000"
    }
  },
  {
    "TextLocation": {
      "Start": 210739,
      "End": 210745
    },
    "TimeRange": {
      "StartTime": "05:04:25.4900000",
      "EndTime": "05:04:25.7900000"
    }
  },
  {
    "TextLocation": {
      "Start": 210746,
      "End": 210750
    },
    "TimeRange": {
      "StartTime": "05:04:25.7900000",
      "EndTime": "05:04:26.1800000"
    }
  },
  {
    "TextLocation": {
      "Start": 210751,
      "End": 210753
    },
    "TimeRange": {
      "StartTime": "05:04:26.1800000",
      "EndTime": "05:04:26.4500000"
    }
  },
  {
    "TextLocation": {
      "Start": 210754,
      "End": 210757
    },
    "TimeRange": {
      "StartTime": "05:04:26.4500000",
      "EndTime": "05:04:26.7800000"
    }
  },
  {
    "TextLocation": {
      "Start": 210758,
      "End": 210766
    },
    "TimeRange": {
      "StartTime": "05:04:26.7800000",
      "EndTime": "05:04:27.2900000"
    }
  },
  {
    "TextLocation": {
      "Start": 210767,
      "End": 210773
    },
    "TimeRange": {
      "StartTime": "05:04:27.2900000",
      "EndTime": "05:04:27.8300000"
    }
  },
  {
    "TextLocation": {
      "Start": 210781,
      "End": 210784
    },
    "TimeRange": {
      "StartTime": "05:04:31.6500000",
      "EndTime": "05:04:31.7300000"
    }
  },
  {
    "TextLocation": {
      "Start": 210785,
      "End": 210789
    },
    "TimeRange": {
      "StartTime": "05:04:31.9300000",
      "EndTime": "05:04:32.0200000"
    }
  },
  {
    "TextLocation": {
      "Start": 210790,
      "End": 210793
    },
    "TimeRange": {
      "StartTime": "05:04:32.0200000",
      "EndTime": "05:04:32.1699999"
    }
  },
  {
    "TextLocation": {
      "Start": 210794,
      "End": 210798
    },
    "TimeRange": {
      "StartTime": "05:04:32.1699999",
      "EndTime": "05:04:32.5900000"
    }
  },
  {
    "TextLocation": {
      "Start": 210799,
      "End": 210801
    },
    "TimeRange": {
      "StartTime": "05:04:33.2800000",
      "EndTime": "05:04:33.3600000"
    }
  },
  {
    "TextLocation": {
      "Start": 210802,
      "End": 210805
    },
    "TimeRange": {
      "StartTime": "05:04:33.3700000",
      "EndTime": "05:04:33.6400000"
    }
  },
  {
    "TextLocation": {
      "Start": 210813,
      "End": 210816
    },
    "TimeRange": {
      "StartTime": "05:04:34",
      "EndTime": "05:04:34.1200000"
    }
  },
  {
    "TextLocation": {
      "Start": 210817,
      "End": 210822
    },
    "TimeRange": {
      "StartTime": "05:04:34.1200000",
      "EndTime": "05:04:34.2700000"
    }
  },
  {
    "TextLocation": {
      "Start": 210823,
      "End": 210829
    },
    "TimeRange": {
      "StartTime": "05:04:34.2700000",
      "EndTime": "05:04:34.6600000"
    }
  },
  {
    "TextLocation": {
      "Start": 210830,
      "End": 210837
    },
    "TimeRange": {
      "StartTime": "05:04:34.6600000",
      "EndTime": "05:04:35.0800000"
    }
  },
  {
    "TextLocation": {
      "Start": 210838,
      "End": 210840
    },
    "TimeRange": {
      "StartTime": "05:04:35.0800000",
      "EndTime": "05:04:35.1699999"
    }
  },
  {
    "TextLocation": {
      "Start": 210841,
      "End": 210845
    },
    "TimeRange": {
      "StartTime": "05:04:35.1699999",
      "EndTime": "05:04:35.3500000"
    }
  },
  {
    "TextLocation": {
      "Start": 210853,
      "End": 210855
    },
    "TimeRange": {
      "StartTime": "05:04:35.7100000",
      "EndTime": "05:04:35.8800000"
    }
  },
  {
    "TextLocation": {
      "Start": 210856,
      "End": 210865
    },
    "TimeRange": {
      "StartTime": "05:04:35.9100000",
      "EndTime": "05:04:36.4100000"
    }
  },
  {
    "TextLocation": {
      "Start": 210873,
      "End": 210876
    },
    "TimeRange": {
      "StartTime": "05:04:37",
      "EndTime": "05:04:37.1600000"
    }
  },
  {
    "TextLocation": {
      "Start": 210877,
      "End": 210883
    },
    "TimeRange": {
      "StartTime": "05:04:38.1100000",
      "EndTime": "05:04:38.2400000"
    }
  },
  {
    "TextLocation": {
      "Start": 210884,
      "End": 210891
    },
    "TimeRange": {
      "StartTime": "05:04:38.3200000",
      "EndTime": "05:04:38.7100000"
    }
  },
  {
    "TextLocation": {
      "Start": 210892,
      "End": 210895
    },
    "TimeRange": {
      "StartTime": "05:04:38.7100000",
      "EndTime": "05:04:39.3100000"
    }
  },
  {
    "TextLocation": {
      "Start": 210896,
      "End": 210898
    },
    "TimeRange": {
      "StartTime": "05:04:39.3100000",
      "EndTime": "05:04:40.0900000"
    }
  },
  {
    "TextLocation": {
      "Start": 210899,
      "End": 210902
    },
    "TimeRange": {
      "StartTime": "05:04:40.3600000",
      "EndTime": "05:04:40.6000000"
    }
  },
  {
    "TextLocation": {
      "Start": 210903,
      "End": 210904
    },
    "TimeRange": {
      "StartTime": "05:04:40.6000000",
      "EndTime": "05:04:40.7800000"
    }
  },
  {
    "TextLocation": {
      "Start": 210906,
      "End": 210909
    },
    "TimeRange": {
      "StartTime": "05:04:40.7800000",
      "EndTime": "05:04:40.9900000"
    }
  },
  {
    "TextLocation": {
      "Start": 210910,
      "End": 210911
    },
    "TimeRange": {
      "StartTime": "05:04:40.9900000",
      "EndTime": "05:04:41.1800000"
    }
  },
  {
    "TextLocation": {
      "Start": 210913,
      "End": 210916
    },
    "TimeRange": {
      "StartTime": "05:04:41.2000000",
      "EndTime": "05:04:41.4400000"
    }
  },
  {
    "TextLocation": {
      "Start": 210917,
      "End": 210918
    },
    "TimeRange": {
      "StartTime": "05:04:41.4400000",
      "EndTime": "05:04:41.7400000"
    }
  },
  {
    "TextLocation": {
      "Start": 210919,
      "End": 210922
    },
    "TimeRange": {
      "StartTime": "05:04:41.7400000",
      "EndTime": "05:04:41.8600000"
    }
  },
  {
    "TextLocation": {
      "Start": 210923,
      "End": 210926
    },
    "TimeRange": {
      "StartTime": "05:04:41.8600000",
      "EndTime": "05:04:42.1000000"
    }
  },
  {
    "TextLocation": {
      "Start": 210927,
      "End": 210928
    },
    "TimeRange": {
      "StartTime": "05:04:42.1000000",
      "EndTime": "05:04:42.5800000"
    }
  },
  {
    "TextLocation": {
      "Start": 210930,
      "End": 210932
    },
    "TimeRange": {
      "StartTime": "05:04:42.5800000",
      "EndTime": "05:04:42.9400000"
    }
  },
  {
    "TextLocation": {
      "Start": 210933,
      "End": 210936
    },
    "TimeRange": {
      "StartTime": "05:04:42.9400000",
      "EndTime": "05:04:43.3000000"
    }
  },
  {
    "TextLocation": {
      "Start": 210937,
      "End": 210943
    },
    "TimeRange": {
      "StartTime": "05:04:43.3000000",
      "EndTime": "05:04:43.8400000"
    }
  },
  {
    "TextLocation": {
      "Start": 210944,
      "End": 210950
    },
    "TimeRange": {
      "StartTime": "05:04:43.8400000",
      "EndTime": "05:04:44.6200000"
    }
  },
  {
    "TextLocation": {
      "Start": 210951,
      "End": 210955
    },
    "TimeRange": {
      "StartTime": "05:04:44.6200000",
      "EndTime": "05:04:45.1300000"
    }
  },
  {
    "TextLocation": {
      "Start": 210956,
      "End": 210965
    },
    "TimeRange": {
      "StartTime": "05:04:45.7000000",
      "EndTime": "05:04:46.1200000"
    }
  },
  {
    "TextLocation": {
      "Start": 210966,
      "End": 210974
    },
    "TimeRange": {
      "StartTime": "05:04:46.1200000",
      "EndTime": "05:04:46.7500000"
    }
  },
  {
    "TextLocation": {
      "Start": 210975,
      "End": 210978
    },
    "TimeRange": {
      "StartTime": "05:04:46.7500000",
      "EndTime": "05:04:47.3800000"
    }
  },
  {
    "TextLocation": {
      "Start": 210981,
      "End": 210987
    },
    "TimeRange": {
      "StartTime": "05:04:50.0200000",
      "EndTime": "05:04:50.3800000"
    }
  },
  {
    "TextLocation": {
      "Start": 210988,
      "End": 210990
    },
    "TimeRange": {
      "StartTime": "05:04:50.3800000",
      "EndTime": "05:04:50.5000000"
    }
  },
  {
    "TextLocation": {
      "Start": 210991,
      "End": 210996
    },
    "TimeRange": {
      "StartTime": "05:04:50.5000000",
      "EndTime": "05:04:50.8000000"
    }
  },
  {
    "TextLocation": {
      "Start": 210998,
      "End": 211001
    },
    "TimeRange": {
      "StartTime": "05:04:50.8000000",
      "EndTime": "05:04:51.2200000"
    }
  },
  {
    "TextLocation": {
      "Start": 211002,
      "End": 211005
    },
    "TimeRange": {
      "StartTime": "05:04:51.2200000",
      "EndTime": "05:04:51.6100000"
    }
  },
  {
    "TextLocation": {
      "Start": 211006,
      "End": 211011
    },
    "TimeRange": {
      "StartTime": "05:04:51.6100000",
      "EndTime": "05:04:51.8100000"
    }
  },
  {
    "TextLocation": {
      "Start": 211012,
      "End": 211019
    },
    "TimeRange": {
      "StartTime": "05:04:51.8500000",
      "EndTime": "05:04:52.3600000"
    }
  },
  {
    "TextLocation": {
      "Start": 211020,
      "End": 211022
    },
    "TimeRange": {
      "StartTime": "05:04:52.3600000",
      "EndTime": "05:04:52.5400000"
    }
  },
  {
    "TextLocation": {
      "Start": 211023,
      "End": 211024
    },
    "TimeRange": {
      "StartTime": "05:04:52.5400000",
      "EndTime": "05:04:52.6300000"
    }
  },
  {
    "TextLocation": {
      "Start": 211025,
      "End": 211031
    },
    "TimeRange": {
      "StartTime": "05:04:52.6300000",
      "EndTime": "05:04:52.9000000"
    }
  },
  {
    "TextLocation": {
      "Start": 211032,
      "End": 211037
    },
    "TimeRange": {
      "StartTime": "05:04:52.9000000",
      "EndTime": "05:04:53.0800000"
    }
  },
  {
    "TextLocation": {
      "Start": 211038,
      "End": 211043
    },
    "TimeRange": {
      "StartTime": "05:04:53.0800000",
      "EndTime": "05:04:53.2900000"
    }
  },
  {
    "TextLocation": {
      "Start": 211044,
      "End": 211046
    },
    "TimeRange": {
      "StartTime": "05:04:53.2900000",
      "EndTime": "05:04:53.4100000"
    }
  },
  {
    "TextLocation": {
      "Start": 211047,
      "End": 211051
    },
    "TimeRange": {
      "StartTime": "05:04:53.4100000",
      "EndTime": "05:04:53.6200000"
    }
  },
  {
    "TextLocation": {
      "Start": 211059,
      "End": 211061
    },
    "TimeRange": {
      "StartTime": "05:04:54.6699999",
      "EndTime": "05:04:55.0600000"
    }
  },
  {
    "TextLocation": {
      "Start": 211062,
      "End": 211067
    },
    "TimeRange": {
      "StartTime": "05:04:55.0600000",
      "EndTime": "05:04:55.2400000"
    }
  },
  {
    "TextLocation": {
      "Start": 211068,
      "End": 211074
    },
    "TimeRange": {
      "StartTime": "05:04:55.2400000",
      "EndTime": "05:04:56.0800000"
    }
  },
  {
    "TextLocation": {
      "Start": 211075,
      "End": 211077
    },
    "TimeRange": {
      "StartTime": "05:04:56.2300000",
      "EndTime": "05:04:56.4400000"
    }
  },
  {
    "TextLocation": {
      "Start": 211078,
      "End": 211083
    },
    "TimeRange": {
      "StartTime": "05:04:56.4400000",
      "EndTime": "05:04:56.6500000"
    }
  },
  {
    "TextLocation": {
      "Start": 211084,
      "End": 211093
    },
    "TimeRange": {
      "StartTime": "05:04:56.6500000",
      "EndTime": "05:04:57.2500000"
    }
  },
  {
    "TextLocation": {
      "Start": 211094,
      "End": 211096
    },
    "TimeRange": {
      "StartTime": "05:04:57.2500000",
      "EndTime": "05:04:57.4600000"
    }
  },
  {
    "TextLocation": {
      "Start": 211097,
      "End": 211099
    },
    "TimeRange": {
      "StartTime": "05:04:57.4600000",
      "EndTime": "05:04:57.5800000"
    }
  },
  {
    "TextLocation": {
      "Start": 211100,
      "End": 211109
    },
    "TimeRange": {
      "StartTime": "05:04:57.5800000",
      "EndTime": "05:04:58.5700000"
    }
  },
  {
    "TextLocation": {
      "Start": 211117,
      "End": 211120
    },
    "TimeRange": {
      "StartTime": "05:05:00.4000000",
      "EndTime": "05:05:00.5200000"
    }
  },
  {
    "TextLocation": {
      "Start": 211121,
      "End": 211128
    },
    "TimeRange": {
      "StartTime": "05:05:00.5200000",
      "EndTime": "05:05:01"
    }
  },
  {
    "TextLocation": {
      "Start": 211129,
      "End": 211132
    },
    "TimeRange": {
      "StartTime": "05:05:01",
      "EndTime": "05:05:01.1500000"
    }
  },
  {
    "TextLocation": {
      "Start": 211133,
      "End": 211136
    },
    "TimeRange": {
      "StartTime": "05:05:02.2300000",
      "EndTime": "05:05:02.4100000"
    }
  },
  {
    "TextLocation": {
      "Start": 211137,
      "End": 211139
    },
    "TimeRange": {
      "StartTime": "05:05:02.4100000",
      "EndTime": "05:05:02.4800000"
    }
  },
  {
    "TextLocation": {
      "Start": 211141,
      "End": 211144
    },
    "TimeRange": {
      "StartTime": "05:05:02.5000000",
      "EndTime": "05:05:02.7100000"
    }
  },
  {
    "TextLocation": {
      "Start": 211145,
      "End": 211150
    },
    "TimeRange": {
      "StartTime": "05:05:03.2800000",
      "EndTime": "05:05:03.4900000"
    }
  },
  {
    "TextLocation": {
      "Start": 211151,
      "End": 211155
    },
    "TimeRange": {
      "StartTime": "05:05:03.4900000",
      "EndTime": "05:05:03.5800000"
    }
  },
  {
    "TextLocation": {
      "Start": 211156,
      "End": 211158
    },
    "TimeRange": {
      "StartTime": "05:05:03.5900000",
      "EndTime": "05:05:03.7599999"
    }
  },
  {
    "TextLocation": {
      "Start": 211159,
      "End": 211167
    },
    "TimeRange": {
      "StartTime": "05:05:03.7599999",
      "EndTime": "05:05:04.3900000"
    }
  },
  {
    "TextLocation": {
      "Start": 211175,
      "End": 211182
    },
    "TimeRange": {
      "StartTime": "05:05:05.0800000",
      "EndTime": "05:05:05.6800000"
    }
  },
  {
    "TextLocation": {
      "Start": 211183,
      "End": 211185
    },
    "TimeRange": {
      "StartTime": "05:05:05.6800000",
      "EndTime": "05:05:06.2500000"
    }
  },
  {
    "TextLocation": {
      "Start": 211186,
      "End": 211188
    },
    "TimeRange": {
      "StartTime": "05:05:06.2500000",
      "EndTime": "05:05:06.5800000"
    }
  },
  {
    "TextLocation": {
      "Start": 211189,
      "End": 211194
    },
    "TimeRange": {
      "StartTime": "05:05:06.5800000",
      "EndTime": "05:05:06.9400000"
    }
  },
  {
    "TextLocation": {
      "Start": 211195,
      "End": 211203
    },
    "TimeRange": {
      "StartTime": "05:05:06.9400000",
      "EndTime": "05:05:07.4500000"
    }
  },
  {
    "TextLocation": {
      "Start": 211211,
      "End": 211212
    },
    "TimeRange": {
      "StartTime": "05:05:08.2300000",
      "EndTime": "05:05:08.3500000"
    }
  },
  {
    "TextLocation": {
      "Start": 211213,
      "End": 211215
    },
    "TimeRange": {
      "StartTime": "05:05:08.3500000",
      "EndTime": "05:05:08.5300000"
    }
  },
  {
    "TextLocation": {
      "Start": 211216,
      "End": 211220
    },
    "TimeRange": {
      "StartTime": "05:05:08.5300000",
      "EndTime": "05:05:08.6500000"
    }
  },
  {
    "TextLocation": {
      "Start": 211221,
      "End": 211224
    },
    "TimeRange": {
      "StartTime": "05:05:08.6500000",
      "EndTime": "05:05:08.9800000"
    }
  },
  {
    "TextLocation": {
      "Start": 211225,
      "End": 211233
    },
    "TimeRange": {
      "StartTime": "05:05:08.9800000",
      "EndTime": "05:05:09.8500000"
    }
  },
  {
    "TextLocation": {
      "Start": 211241,
      "End": 211244
    },
    "TimeRange": {
      "StartTime": "05:05:09.8500000",
      "EndTime": "05:05:10.2200000"
    }
  },
  {
    "TextLocation": {
      "Start": 211252,
      "End": 211255
    },
    "TimeRange": {
      "StartTime": "05:05:12.4100000",
      "EndTime": "05:05:13.0200000"
    }
  },
  {
    "TextLocation": {
      "Start": 211256,
      "End": 211259
    },
    "TimeRange": {
      "StartTime": "05:05:14.0800000",
      "EndTime": "05:05:15.6699999"
    }
  },
  {
    "TextLocation": {
      "Start": 211262,
      "End": 211266
    },
    "TimeRange": {
      "StartTime": "05:05:16.7200000",
      "EndTime": "05:05:17.8300000"
    }
  },
  {
    "TextLocation": {
      "Start": 211269,
      "End": 211281
    },
    "TimeRange": {
      "StartTime": "05:05:20.4800000",
      "EndTime": "05:05:21.5000000"
    }
  },
  {
    "TextLocation": {
      "Start": 211284,
      "End": 211287
    },
    "TimeRange": {
      "StartTime": "05:05:22.8700000",
      "EndTime": "05:05:23.0200000"
    }
  },
  {
    "TextLocation": {
      "Start": 211288,
      "End": 211292
    },
    "TimeRange": {
      "StartTime": "05:05:23.0200000",
      "EndTime": "05:05:23.2000000"
    }
  },
  {
    "TextLocation": {
      "Start": 211293,
      "End": 211295
    },
    "TimeRange": {
      "StartTime": "05:05:23.2000000",
      "EndTime": "05:05:23.3200000"
    }
  },
  {
    "TextLocation": {
      "Start": 211296,
      "End": 211298
    },
    "TimeRange": {
      "StartTime": "05:05:23.3200000",
      "EndTime": "05:05:23.5000000"
    }
  },
  {
    "TextLocation": {
      "Start": 211299,
      "End": 211303
    },
    "TimeRange": {
      "StartTime": "05:05:23.5000000",
      "EndTime": "05:05:23.6800000"
    }
  },
  {
    "TextLocation": {
      "Start": 211304,
      "End": 211308
    },
    "TimeRange": {
      "StartTime": "05:05:23.6800000",
      "EndTime": "05:05:24.0700000"
    }
  },
  {
    "TextLocation": {
      "Start": 211309,
      "End": 211311
    },
    "TimeRange": {
      "StartTime": "05:05:24.0700000",
      "EndTime": "05:05:24.2500000"
    }
  },
  {
    "TextLocation": {
      "Start": 211312,
      "End": 211316
    },
    "TimeRange": {
      "StartTime": "05:05:24.2500000",
      "EndTime": "05:05:24.4300000"
    }
  },
  {
    "TextLocation": {
      "Start": 211317,
      "End": 211322
    },
    "TimeRange": {
      "StartTime": "05:05:24.4300000",
      "EndTime": "05:05:24.8200000"
    }
  },
  {
    "TextLocation": {
      "Start": 211323,
      "End": 211325
    },
    "TimeRange": {
      "StartTime": "05:05:24.8200000",
      "EndTime": "05:05:24.9400000"
    }
  },
  {
    "TextLocation": {
      "Start": 211326,
      "End": 211328
    },
    "TimeRange": {
      "StartTime": "05:05:24.9400000",
      "EndTime": "05:05:25.1800000"
    }
  },
  {
    "TextLocation": {
      "Start": 211329,
      "End": 211333
    },
    "TimeRange": {
      "StartTime": "05:05:25.1800000",
      "EndTime": "05:05:25.4800000"
    }
  },
  {
    "TextLocation": {
      "Start": 211334,
      "End": 211336
    },
    "TimeRange": {
      "StartTime": "05:05:25.4800000",
      "EndTime": "05:05:25.6000000"
    }
  },
  {
    "TextLocation": {
      "Start": 211337,
      "End": 211340
    },
    "TimeRange": {
      "StartTime": "05:05:25.6000000",
      "EndTime": "05:05:25.9900000"
    }
  },
  {
    "TextLocation": {
      "Start": 211343,
      "End": 211346
    },
    "TimeRange": {
      "StartTime": "05:05:26.9600000",
      "EndTime": "05:05:27.4100000"
    }
  },
  {
    "TextLocation": {
      "Start": 211347,
      "End": 211348
    },
    "TimeRange": {
      "StartTime": "05:05:27.4100000",
      "EndTime": "05:05:27.8900000"
    }
  },
  {
    "TextLocation": {
      "Start": 211349,
      "End": 211351
    },
    "TimeRange": {
      "StartTime": "05:05:27.9199999",
      "EndTime": "05:05:28.0700000"
    }
  },
  {
    "TextLocation": {
      "Start": 211352,
      "End": 211358
    },
    "TimeRange": {
      "StartTime": "05:05:28.0900000",
      "EndTime": "05:05:28.5099999"
    }
  },
  {
    "TextLocation": {
      "Start": 211359,
      "End": 211361
    },
    "TimeRange": {
      "StartTime": "05:05:28.5900000",
      "EndTime": "05:05:28.7200000"
    }
  },
  {
    "TextLocation": {
      "Start": 211362,
      "End": 211367
    },
    "TimeRange": {
      "StartTime": "05:05:28.7300000",
      "EndTime": "05:05:29.1800000"
    }
  },
  {
    "TextLocation": {
      "Start": 211368,
      "End": 211373
    },
    "TimeRange": {
      "StartTime": "05:05:29.1800000",
      "EndTime": "05:05:29.8400000"
    }
  },
  {
    "TextLocation": {
      "Start": 211374,
      "End": 211376
    },
    "TimeRange": {
      "StartTime": "05:05:30.3500000",
      "EndTime": "05:05:30.8900000"
    }
  },
  {
    "TextLocation": {
      "Start": 211377,
      "End": 211379
    },
    "TimeRange": {
      "StartTime": "05:05:31.0700000",
      "EndTime": "05:05:31.4300000"
    }
  },
  {
    "TextLocation": {
      "Start": 211380,
      "End": 211382
    },
    "TimeRange": {
      "StartTime": "05:05:31.4300000",
      "EndTime": "05:05:31.9100000"
    }
  },
  {
    "TextLocation": {
      "Start": 211383,
      "End": 211385
    },
    "TimeRange": {
      "StartTime": "05:05:31.9400000",
      "EndTime": "05:05:32.0800000"
    }
  },
  {
    "TextLocation": {
      "Start": 211386,
      "End": 211387
    },
    "TimeRange": {
      "StartTime": "05:05:32.0900000",
      "EndTime": "05:05:32.8900000"
    }
  },
  {
    "TextLocation": {
      "Start": 211388,
      "End": 211390
    },
    "TimeRange": {
      "StartTime": "05:05:32.8900000",
      "EndTime": "05:05:33.6900000"
    }
  },
  {
    "TextLocation": {
      "Start": 211391,
      "End": 211393
    },
    "TimeRange": {
      "StartTime": "05:05:33.6900000",
      "EndTime": "05:05:34.4900000"
    }
  },
  {
    "TextLocation": {
      "Start": 211396,
      "End": 211398
    },
    "TimeRange": {
      "StartTime": "05:05:35.6600000",
      "EndTime": "05:05:35.7100000"
    }
  },
  {
    "TextLocation": {
      "Start": 211399,
      "End": 211404
    },
    "TimeRange": {
      "StartTime": "05:05:35.7500000",
      "EndTime": "05:05:36.1400000"
    }
  },
  {
    "TextLocation": {
      "Start": 211405,
      "End": 211410
    },
    "TimeRange": {
      "StartTime": "05:05:36.1400000",
      "EndTime": "05:05:36.6500000"
    }
  },
  {
    "TextLocation": {
      "Start": 211411,
      "End": 211417
    },
    "TimeRange": {
      "StartTime": "05:05:36.6500000",
      "EndTime": "05:05:37.4300000"
    }
  },
  {
    "TextLocation": {
      "Start": 211420,
      "End": 211424
    },
    "TimeRange": {
      "StartTime": "05:05:39.0600000",
      "EndTime": "05:05:39.3700000"
    }
  },
  {
    "TextLocation": {
      "Start": 211425,
      "End": 211429
    },
    "TimeRange": {
      "StartTime": "05:05:39.5600000",
      "EndTime": "05:05:39.8700000"
    }
  },
  {
    "TextLocation": {
      "Start": 211430,
      "End": 211436
    },
    "TimeRange": {
      "StartTime": "05:05:39.8900000",
      "EndTime": "05:05:40.4900000"
    }
  },
  {
    "TextLocation": {
      "Start": 211437,
      "End": 211439
    },
    "TimeRange": {
      "StartTime": "05:05:40.4900000",
      "EndTime": "05:05:41.2400000"
    }
  },
  {
    "TextLocation": {
      "Start": 211442,
      "End": 211446
    },
    "TimeRange": {
      "StartTime": "05:05:41.5099999",
      "EndTime": "05:05:41.7200000"
    }
  },
  {
    "TextLocation": {
      "Start": 211447,
      "End": 211456
    },
    "TimeRange": {
      "StartTime": "05:05:41.7200000",
      "EndTime": "05:05:42.4000000"
    }
  },
  {
    "TextLocation": {
      "Start": 211457,
      "End": 211460
    },
    "TimeRange": {
      "StartTime": "05:05:43.0700000",
      "EndTime": "05:05:43.3100000"
    }
  },
  {
    "TextLocation": {
      "Start": 211461,
      "End": 211462
    },
    "TimeRange": {
      "StartTime": "05:05:43.3100000",
      "EndTime": "05:05:43.3700000"
    }
  },
  {
    "TextLocation": {
      "Start": 211463,
      "End": 211466
    },
    "TimeRange": {
      "StartTime": "05:05:43.3700000",
      "EndTime": "05:05:43.6400000"
    }
  },
  {
    "TextLocation": {
      "Start": 211467,
      "End": 211472
    },
    "TimeRange": {
      "StartTime": "05:05:43.6400000",
      "EndTime": "05:05:44.0600000"
    }
  },
  {
    "TextLocation": {
      "Start": 211473,
      "End": 211475
    },
    "TimeRange": {
      "StartTime": "05:05:44.0600000",
      "EndTime": "05:05:44.3300000"
    }
  },
  {
    "TextLocation": {
      "Start": 211476,
      "End": 211478
    },
    "TimeRange": {
      "StartTime": "05:05:44.3300000",
      "EndTime": "05:05:44.5900000"
    }
  },
  {
    "TextLocation": {
      "Start": 211479,
      "End": 211482
    },
    "TimeRange": {
      "StartTime": "05:05:44.6400000",
      "EndTime": "05:05:45.1900000"
    }
  },
  {
    "TextLocation": {
      "Start": 211485,
      "End": 211488
    },
    "TimeRange": {
      "StartTime": "05:05:46.3500000",
      "EndTime": "05:05:46.4400000"
    }
  },
  {
    "TextLocation": {
      "Start": 211489,
      "End": 211493
    },
    "TimeRange": {
      "StartTime": "05:05:46.4400000",
      "EndTime": "05:05:46.4800000"
    }
  },
  {
    "TextLocation": {
      "Start": 211494,
      "End": 211498
    },
    "TimeRange": {
      "StartTime": "05:05:46.5000000",
      "EndTime": "05:05:46.5600000"
    }
  },
  {
    "TextLocation": {
      "Start": 211499,
      "End": 211502
    },
    "TimeRange": {
      "StartTime": "05:05:46.5900000",
      "EndTime": "05:05:46.6500000"
    }
  },
  {
    "TextLocation": {
      "Start": 211503,
      "End": 211510
    },
    "TimeRange": {
      "StartTime": "05:05:46.6500000",
      "EndTime": "05:05:46.9800000"
    }
  },
  {
    "TextLocation": {
      "Start": 211511,
      "End": 211516
    },
    "TimeRange": {
      "StartTime": "05:05:46.9800000",
      "EndTime": "05:05:47.2200000"
    }
  },
  {
    "TextLocation": {
      "Start": 211517,
      "End": 211519
    },
    "TimeRange": {
      "StartTime": "05:05:47.2200000",
      "EndTime": "05:05:47.3400000"
    }
  },
  {
    "TextLocation": {
      "Start": 211520,
      "End": 211524
    },
    "TimeRange": {
      "StartTime": "05:05:47.3400000",
      "EndTime": "05:05:47.5200000"
    }
  },
  {
    "TextLocation": {
      "Start": 211525,
      "End": 211528
    },
    "TimeRange": {
      "StartTime": "05:05:47.5200000",
      "EndTime": "05:05:47.9100000"
    }
  },
  {
    "TextLocation": {
      "Start": 211536,
      "End": 211540
    },
    "TimeRange": {
      "StartTime": "05:05:48.5099999",
      "EndTime": "05:05:48.9199999"
    }
  },
  {
    "TextLocation": {
      "Start": 211543,
      "End": 211545
    },
    "TimeRange": {
      "StartTime": "05:05:48.9300000",
      "EndTime": "05:05:49.0900000"
    }
  },
  {
    "TextLocation": {
      "Start": 211546,
      "End": 211553
    },
    "TimeRange": {
      "StartTime": "05:05:49.1100000",
      "EndTime": "05:05:49.3200000"
    }
  },
  {
    "TextLocation": {
      "Start": 211554,
      "End": 211561
    },
    "TimeRange": {
      "StartTime": "05:05:49.3200000",
      "EndTime": "05:05:49.6699999"
    }
  },
  {
    "TextLocation": {
      "Start": 211564,
      "End": 211566
    },
    "TimeRange": {
      "StartTime": "05:05:49.6900000",
      "EndTime": "05:05:49.8600000"
    }
  },
  {
    "TextLocation": {
      "Start": 211567,
      "End": 211573
    },
    "TimeRange": {
      "StartTime": "05:05:49.8600000",
      "EndTime": "05:05:50.1300000"
    }
  },
  {
    "TextLocation": {
      "Start": 211574,
      "End": 211577
    },
    "TimeRange": {
      "StartTime": "05:05:50.1300000",
      "EndTime": "05:05:50.4300000"
    }
  },
  {
    "TextLocation": {
      "Start": 211578,
      "End": 211579
    },
    "TimeRange": {
      "StartTime": "05:05:50.4600000",
      "EndTime": "05:05:50.6000000"
    }
  },
  {
    "TextLocation": {
      "Start": 211580,
      "End": 211584
    },
    "TimeRange": {
      "StartTime": "05:05:50.6100000",
      "EndTime": "05:05:50.7599999"
    }
  },
  {
    "TextLocation": {
      "Start": 211585,
      "End": 211591
    },
    "TimeRange": {
      "StartTime": "05:05:50.7599999",
      "EndTime": "05:05:50.9400000"
    }
  },
  {
    "TextLocation": {
      "Start": 211592,
      "End": 211599
    },
    "TimeRange": {
      "StartTime": "05:05:50.9400000",
      "EndTime": "05:05:51.3300000"
    }
  },
  {
    "TextLocation": {
      "Start": 211600,
      "End": 211605
    },
    "TimeRange": {
      "StartTime": "05:05:51.3300000",
      "EndTime": "05:05:52.0200000"
    }
  },
  {
    "TextLocation": {
      "Start": 211608,
      "End": 211615
    },
    "TimeRange": {
      "StartTime": "05:05:52.6200000",
      "EndTime": "05:05:52.9500000"
    }
  },
  {
    "TextLocation": {
      "Start": 211616,
      "End": 211619
    },
    "TimeRange": {
      "StartTime": "05:05:52.9500000",
      "EndTime": "05:05:53.0700000"
    }
  },
  {
    "TextLocation": {
      "Start": 211620,
      "End": 211627
    },
    "TimeRange": {
      "StartTime": "05:05:53.0700000",
      "EndTime": "05:05:53.4900000"
    }
  },
  {
    "TextLocation": {
      "Start": 211628,
      "End": 211630
    },
    "TimeRange": {
      "StartTime": "05:05:53.4900000",
      "EndTime": "05:05:53.5800000"
    }
  },
  {
    "TextLocation": {
      "Start": 211631,
      "End": 211637
    },
    "TimeRange": {
      "StartTime": "05:05:53.5800000",
      "EndTime": "05:05:53.9400000"
    }
  },
  {
    "TextLocation": {
      "Start": 211639,
      "End": 211640
    },
    "TimeRange": {
      "StartTime": "05:05:53.9400000",
      "EndTime": "05:05:54.0600000"
    }
  },
  {
    "TextLocation": {
      "Start": 211641,
      "End": 211646
    },
    "TimeRange": {
      "StartTime": "05:05:54.0600000",
      "EndTime": "05:05:54.3000000"
    }
  },
  {
    "TextLocation": {
      "Start": 211647,
      "End": 211649
    },
    "TimeRange": {
      "StartTime": "05:05:54.3000000",
      "EndTime": "05:05:54.3900000"
    }
  },
  {
    "TextLocation": {
      "Start": 211650,
      "End": 211654
    },
    "TimeRange": {
      "StartTime": "05:05:54.3900000",
      "EndTime": "05:05:54.5700000"
    }
  },
  {
    "TextLocation": {
      "Start": 211655,
      "End": 211660
    },
    "TimeRange": {
      "StartTime": "05:05:54.5700000",
      "EndTime": "05:05:54.9300000"
    }
  },
  {
    "TextLocation": {
      "Start": 211663,
      "End": 211664
    },
    "TimeRange": {
      "StartTime": "05:05:54.9300000",
      "EndTime": "05:05:54.9900000"
    }
  },
  {
    "TextLocation": {
      "Start": 211665,
      "End": 211670
    },
    "TimeRange": {
      "StartTime": "05:05:54.9900000",
      "EndTime": "05:05:55.1400000"
    }
  },
  {
    "TextLocation": {
      "Start": 211671,
      "End": 211676
    },
    "TimeRange": {
      "StartTime": "05:05:55.1400000",
      "EndTime": "05:05:55.2900000"
    }
  },
  {
    "TextLocation": {
      "Start": 211677,
      "End": 211684
    },
    "TimeRange": {
      "StartTime": "05:05:55.2900000",
      "EndTime": "05:05:55.5000000"
    }
  },
  {
    "TextLocation": {
      "Start": 211685,
      "End": 211688
    },
    "TimeRange": {
      "StartTime": "05:05:55.5000000",
      "EndTime": "05:05:55.7400000"
    }
  },
  {
    "TextLocation": {
      "Start": 211689,
      "End": 211696
    },
    "TimeRange": {
      "StartTime": "05:05:55.7400000",
      "EndTime": "05:05:56.4000000"
    }
  },
  {
    "TextLocation": {
      "Start": 211698,
      "End": 211701
    },
    "TimeRange": {
      "StartTime": "05:05:56.4000000",
      "EndTime": "05:05:56.6400000"
    }
  },
  {
    "TextLocation": {
      "Start": 211702,
      "End": 211705
    },
    "TimeRange": {
      "StartTime": "05:05:56.6400000",
      "EndTime": "05:05:56.7300000"
    }
  },
  {
    "TextLocation": {
      "Start": 211706,
      "End": 211710
    },
    "TimeRange": {
      "StartTime": "05:05:56.7300000",
      "EndTime": "05:05:56.9700000"
    }
  },
  {
    "TextLocation": {
      "Start": 211711,
      "End": 211713
    },
    "TimeRange": {
      "StartTime": "05:05:56.9700000",
      "EndTime": "05:05:57.0900000"
    }
  },
  {
    "TextLocation": {
      "Start": 211714,
      "End": 211718
    },
    "TimeRange": {
      "StartTime": "05:05:57.0900000",
      "EndTime": "05:05:57.2700000"
    }
  },
  {
    "TextLocation": {
      "Start": 211719,
      "End": 211723
    },
    "TimeRange": {
      "StartTime": "05:05:57.2700000",
      "EndTime": "05:05:57.5400000"
    }
  },
  {
    "TextLocation": {
      "Start": 211724,
      "End": 211727
    },
    "TimeRange": {
      "StartTime": "05:05:57.5400000",
      "EndTime": "05:05:57.8700000"
    }
  },
  {
    "TextLocation": {
      "Start": 211728,
      "End": 211731
    },
    "TimeRange": {
      "StartTime": "05:05:57.8700000",
      "EndTime": "05:05:58.4700000"
    }
  },
  {
    "TextLocation": {
      "Start": 211734,
      "End": 211737
    },
    "TimeRange": {
      "StartTime": "05:06:00.8300000",
      "EndTime": "05:06:01.0700000"
    }
  },
  {
    "TextLocation": {
      "Start": 211738,
      "End": 211743
    },
    "TimeRange": {
      "StartTime": "05:06:01.0700000",
      "EndTime": "05:06:01.3800000"
    }
  },
  {
    "TextLocation": {
      "Start": 211745,
      "End": 211749
    },
    "TimeRange": {
      "StartTime": "05:06:01.3800000",
      "EndTime": "05:06:01.5300000"
    }
  },
  {
    "TextLocation": {
      "Start": 211750,
      "End": 211754
    },
    "TimeRange": {
      "StartTime": "05:06:01.5800000",
      "EndTime": "05:06:01.7300000"
    }
  },
  {
    "TextLocation": {
      "Start": 211755,
      "End": 211760
    },
    "TimeRange": {
      "StartTime": "05:06:01.7300000",
      "EndTime": "05:06:02.0900000"
    }
  },
  {
    "TextLocation": {
      "Start": 211761,
      "End": 211764
    },
    "TimeRange": {
      "StartTime": "05:06:02.0900000",
      "EndTime": "05:06:02.3800000"
    }
  },
  {
    "TextLocation": {
      "Start": 211767,
      "End": 211774
    },
    "TimeRange": {
      "StartTime": "05:06:02.4300000",
      "EndTime": "05:06:02.9000000"
    }
  },
  {
    "TextLocation": {
      "Start": 211775,
      "End": 211778
    },
    "TimeRange": {
      "StartTime": "05:06:02.9000000",
      "EndTime": "05:06:03.0500000"
    }
  },
  {
    "TextLocation": {
      "Start": 211779,
      "End": 211781
    },
    "TimeRange": {
      "StartTime": "05:06:03.0500000",
      "EndTime": "05:06:03.6200000"
    }
  },
  {
    "TextLocation": {
      "Start": 211784,
      "End": 211787
    },
    "TimeRange": {
      "StartTime": "05:06:04.1600000",
      "EndTime": "05:06:04.3100000"
    }
  },
  {
    "TextLocation": {
      "Start": 211788,
      "End": 211790
    },
    "TimeRange": {
      "StartTime": "05:06:04.3100000",
      "EndTime": "05:06:04.4600000"
    }
  },
  {
    "TextLocation": {
      "Start": 211791,
      "End": 211794
    },
    "TimeRange": {
      "StartTime": "05:06:04.4600000",
      "EndTime": "05:06:04.6200000"
    }
  },
  {
    "TextLocation": {
      "Start": 211795,
      "End": 211797
    },
    "TimeRange": {
      "StartTime": "05:06:04.6200000",
      "EndTime": "05:06:04.7000000"
    }
  },
  {
    "TextLocation": {
      "Start": 211798,
      "End": 211802
    },
    "TimeRange": {
      "StartTime": "05:06:04.7000000",
      "EndTime": "05:06:04.8500000"
    }
  },
  {
    "TextLocation": {
      "Start": 211803,
      "End": 211807
    },
    "TimeRange": {
      "StartTime": "05:06:04.8500000",
      "EndTime": "05:06:05.0600000"
    }
  },
  {
    "TextLocation": {
      "Start": 211808,
      "End": 211813
    },
    "TimeRange": {
      "StartTime": "05:06:05.0600000",
      "EndTime": "05:06:05.2700000"
    }
  },
  {
    "TextLocation": {
      "Start": 211814,
      "End": 211821
    },
    "TimeRange": {
      "StartTime": "05:06:05.2700000",
      "EndTime": "05:06:05.6400000"
    }
  },
  {
    "TextLocation": {
      "Start": 211829,
      "End": 211833
    },
    "TimeRange": {
      "StartTime": "05:06:07.2500000",
      "EndTime": "05:06:07.4100000"
    }
  },
  {
    "TextLocation": {
      "Start": 211836,
      "End": 211841
    },
    "TimeRange": {
      "StartTime": "05:06:07.5500000",
      "EndTime": "05:06:07.6400000"
    }
  },
  {
    "TextLocation": {
      "Start": 211842,
      "End": 211846
    },
    "TimeRange": {
      "StartTime": "05:06:07.7000000",
      "EndTime": "05:06:07.9199999"
    }
  },
  {
    "TextLocation": {
      "Start": 211847,
      "End": 211850
    },
    "TimeRange": {
      "StartTime": "05:06:07.9400000",
      "EndTime": "05:06:08.0600000"
    }
  },
  {
    "TextLocation": {
      "Start": 211851,
      "End": 211854
    },
    "TimeRange": {
      "StartTime": "05:06:08.0600000",
      "EndTime": "05:06:08.7200000"
    }
  },
  {
    "TextLocation": {
      "Start": 211857,
      "End": 211859
    },
    "TimeRange": {
      "StartTime": "05:06:11.5900000",
      "EndTime": "05:06:11.8000000"
    }
  },
  {
    "TextLocation": {
      "Start": 211860,
      "End": 211868
    },
    "TimeRange": {
      "StartTime": "05:06:11.8000000",
      "EndTime": "05:06:12.2800000"
    }
  },
  {
    "TextLocation": {
      "Start": 211869,
      "End": 211873
    },
    "TimeRange": {
      "StartTime": "05:06:12.2800000",
      "EndTime": "05:06:12.5800000"
    }
  },
  {
    "TextLocation": {
      "Start": 211874,
      "End": 211883
    },
    "TimeRange": {
      "StartTime": "05:06:12.5800000",
      "EndTime": "05:06:13.0900000"
    }
  },
  {
    "TextLocation": {
      "Start": 211891,
      "End": 211892
    },
    "TimeRange": {
      "StartTime": "05:06:13.9500000",
      "EndTime": "05:06:14.0200000"
    }
  },
  {
    "TextLocation": {
      "Start": 211893,
      "End": 211898
    },
    "TimeRange": {
      "StartTime": "05:06:14.0200000",
      "EndTime": "05:06:14.2000000"
    }
  },
  {
    "TextLocation": {
      "Start": 211901,
      "End": 211904
    },
    "TimeRange": {
      "StartTime": "05:06:24.6900000",
      "EndTime": "05:06:25.0200000"
    }
  },
  {
    "TextLocation": {
      "Start": 211905,
      "End": 211909
    },
    "TimeRange": {
      "StartTime": "05:06:25.3600000",
      "EndTime": "05:06:25.6699999"
    }
  },
  {
    "TextLocation": {
      "Start": 211910,
      "End": 211912
    },
    "TimeRange": {
      "StartTime": "05:06:25.7700000",
      "EndTime": "05:06:25.7800000"
    }
  },
  {
    "TextLocation": {
      "Start": 211913,
      "End": 211916
    },
    "TimeRange": {
      "StartTime": "05:06:25.8300000",
      "EndTime": "05:06:25.9199999"
    }
  },
  {
    "TextLocation": {
      "Start": 211917,
      "End": 211922
    },
    "TimeRange": {
      "StartTime": "05:06:25.9199999",
      "EndTime": "05:06:26.2800000"
    }
  },
  {
    "TextLocation": {
      "Start": 211923,
      "End": 211927
    },
    "TimeRange": {
      "StartTime": "05:06:26.2800000",
      "EndTime": "05:06:26.4300000"
    }
  },
  {
    "TextLocation": {
      "Start": 211928,
      "End": 211931
    },
    "TimeRange": {
      "StartTime": "05:06:26.4300000",
      "EndTime": "05:06:26.8500000"
    }
  },
  {
    "TextLocation": {
      "Start": 211932,
      "End": 211940
    },
    "TimeRange": {
      "StartTime": "05:06:27",
      "EndTime": "05:06:27.6000000"
    }
  },
  {
    "TextLocation": {
      "Start": 211948,
      "End": 211952
    },
    "TimeRange": {
      "StartTime": "05:06:32.6800000",
      "EndTime": "05:06:33.1900000"
    }
  },
  {
    "TextLocation": {
      "Start": 211955,
      "End": 211956
    },
    "TimeRange": {
      "StartTime": "05:06:33.3100000",
      "EndTime": "05:06:33.4300000"
    }
  },
  {
    "TextLocation": {
      "Start": 211957,
      "End": 211962
    },
    "TimeRange": {
      "StartTime": "05:06:33.4300000",
      "EndTime": "05:06:33.6100000"
    }
  },
  {
    "TextLocation": {
      "Start": 211963,
      "End": 211966
    },
    "TimeRange": {
      "StartTime": "05:06:33.6100000",
      "EndTime": "05:06:33.7599999"
    }
  },
  {
    "TextLocation": {
      "Start": 211967,
      "End": 211970
    },
    "TimeRange": {
      "StartTime": "05:06:33.7599999",
      "EndTime": "05:06:33.9100000"
    }
  },
  {
    "TextLocation": {
      "Start": 211971,
      "End": 211978
    },
    "TimeRange": {
      "StartTime": "05:06:33.9100000",
      "EndTime": "05:06:34.2400000"
    }
  },
  {
    "TextLocation": {
      "Start": 211979,
      "End": 211983
    },
    "TimeRange": {
      "StartTime": "05:06:34.2400000",
      "EndTime": "05:06:34.3600000"
    }
  },
  {
    "TextLocation": {
      "Start": 211984,
      "End": 211988
    },
    "TimeRange": {
      "StartTime": "05:06:34.3600000",
      "EndTime": "05:06:34.6000000"
    }
  },
  {
    "TextLocation": {
      "Start": 211991,
      "End": 211992
    },
    "TimeRange": {
      "StartTime": "05:06:35.9900000",
      "EndTime": "05:06:36.0700000"
    }
  },
  {
    "TextLocation": {
      "Start": 211993,
      "End": 211998
    },
    "TimeRange": {
      "StartTime": "05:06:36.1000000",
      "EndTime": "05:06:36.2200000"
    }
  },
  {
    "TextLocation": {
      "Start": 211999,
      "End": 212003
    },
    "TimeRange": {
      "StartTime": "05:06:36.2200000",
      "EndTime": "05:06:36.3700000"
    }
  },
  {
    "TextLocation": {
      "Start": 212004,
      "End": 212006
    },
    "TimeRange": {
      "StartTime": "05:06:36.3700000",
      "EndTime": "05:06:36.4300000"
    }
  },
  {
    "TextLocation": {
      "Start": 212007,
      "End": 212009
    },
    "TimeRange": {
      "StartTime": "05:06:36.4300000",
      "EndTime": "05:06:36.6100000"
    }
  },
  {
    "TextLocation": {
      "Start": 212010,
      "End": 212015
    },
    "TimeRange": {
      "StartTime": "05:06:36.6100000",
      "EndTime": "05:06:36.9500000"
    }
  },
  {
    "TextLocation": {
      "Start": 212016,
      "End": 212023
    },
    "TimeRange": {
      "StartTime": "05:06:36.9700000",
      "EndTime": "05:06:37.4199999"
    }
  },
  {
    "TextLocation": {
      "Start": 212026,
      "End": 212032
    },
    "TimeRange": {
      "StartTime": "05:06:37.4199999",
      "EndTime": "05:06:37.7800000"
    }
  },
  {
    "TextLocation": {
      "Start": 212033,
      "End": 212036
    },
    "TimeRange": {
      "StartTime": "05:06:37.8400000",
      "EndTime": "05:06:37.9300000"
    }
  },
  {
    "TextLocation": {
      "Start": 212037,
      "End": 212042
    },
    "TimeRange": {
      "StartTime": "05:06:37.9300000",
      "EndTime": "05:06:38.1400000"
    }
  },
  {
    "TextLocation": {
      "Start": 212045,
      "End": 212047
    },
    "TimeRange": {
      "StartTime": "05:06:39.0099999",
      "EndTime": "05:06:39.1900000"
    }
  },
  {
    "TextLocation": {
      "Start": 212048,
      "End": 212058
    },
    "TimeRange": {
      "StartTime": "05:06:39.1900000",
      "EndTime": "05:06:39.8200000"
    }
  },
  {
    "TextLocation": {
      "Start": 212059,
      "End": 212061
    },
    "TimeRange": {
      "StartTime": "05:06:39.8200000",
      "EndTime": "05:06:39.9100000"
    }
  },
  {
    "TextLocation": {
      "Start": 212062,
      "End": 212066
    },
    "TimeRange": {
      "StartTime": "05:06:39.9100000",
      "EndTime": "05:06:40.3000000"
    }
  },
  {
    "TextLocation": {
      "Start": 212074,
      "End": 212080
    },
    "TimeRange": {
      "StartTime": "05:06:42.4000000",
      "EndTime": "05:06:42.7000000"
    }
  },
  {
    "TextLocation": {
      "Start": 212081,
      "End": 212083
    },
    "TimeRange": {
      "StartTime": "05:06:42.7000000",
      "EndTime": "05:06:43.0900000"
    }
  },
  {
    "TextLocation": {
      "Start": 212084,
      "End": 212086
    },
    "TimeRange": {
      "StartTime": "05:06:43.0900000",
      "EndTime": "05:06:43.2100000"
    }
  },
  {
    "TextLocation": {
      "Start": 212087,
      "End": 212092
    },
    "TimeRange": {
      "StartTime": "05:06:43.2100000",
      "EndTime": "05:06:43.5099999"
    }
  },
  {
    "TextLocation": {
      "Start": 212093,
      "End": 212101
    },
    "TimeRange": {
      "StartTime": "05:06:43.5099999",
      "EndTime": "05:06:43.9000000"
    }
  },
  {
    "TextLocation": {
      "Start": 212109,
      "End": 212111
    },
    "TimeRange": {
      "StartTime": "05:06:45.9900000",
      "EndTime": "05:06:46.1699999"
    }
  },
  {
    "TextLocation": {
      "Start": 212112,
      "End": 212121
    },
    "TimeRange": {
      "StartTime": "05:06:46.1699999",
      "EndTime": "05:06:46.6699999"
    }
  },
  {
    "TextLocation": {
      "Start": 212129,
      "End": 212135
    },
    "TimeRange": {
      "StartTime": "05:06:48.3600000",
      "EndTime": "05:06:48.8200000"
    }
  },
  {
    "TextLocation": {
      "Start": 212136,
      "End": 212138
    },
    "TimeRange": {
      "StartTime": "05:06:48.9000000",
      "EndTime": "05:06:49.6800000"
    }
  },
  {
    "TextLocation": {
      "Start": 212139,
      "End": 212141
    },
    "TimeRange": {
      "StartTime": "05:06:49.7100000",
      "EndTime": "05:06:50.2200000"
    }
  },
  {
    "TextLocation": {
      "Start": 212142,
      "End": 212145
    },
    "TimeRange": {
      "StartTime": "05:06:50.2200000",
      "EndTime": "05:06:50.5500000"
    }
  },
  {
    "TextLocation": {
      "Start": 212146,
      "End": 212154
    },
    "TimeRange": {
      "StartTime": "05:06:50.5500000",
      "EndTime": "05:06:51.1500000"
    }
  },
  {
    "TextLocation": {
      "Start": 212155,
      "End": 212158
    },
    "TimeRange": {
      "StartTime": "05:06:51.1500000",
      "EndTime": "05:06:51.5400000"
    }
  },
  {
    "TextLocation": {
      "Start": 212159,
      "End": 212165
    },
    "TimeRange": {
      "StartTime": "05:06:51.5400000",
      "EndTime": "05:06:52.2300000"
    }
  },
  {
    "TextLocation": {
      "Start": 212173,
      "End": 212182
    },
    "TimeRange": {
      "StartTime": "05:06:53.4500000",
      "EndTime": "05:06:54.1100000"
    }
  },
  {
    "TextLocation": {
      "Start": 212183,
      "End": 212185
    },
    "TimeRange": {
      "StartTime": "05:06:54.1100000",
      "EndTime": "05:06:54.2900000"
    }
  },
  {
    "TextLocation": {
      "Start": 212186,
      "End": 212189
    },
    "TimeRange": {
      "StartTime": "05:06:54.2900000",
      "EndTime": "05:06:54.5300000"
    }
  },
  {
    "TextLocation": {
      "Start": 212190,
      "End": 212195
    },
    "TimeRange": {
      "StartTime": "05:06:54.5300000",
      "EndTime": "05:06:54.8600000"
    }
  },
  {
    "TextLocation": {
      "Start": 212196,
      "End": 212198
    },
    "TimeRange": {
      "StartTime": "05:06:54.8600000",
      "EndTime": "05:06:54.9500000"
    }
  },
  {
    "TextLocation": {
      "Start": 212206,
      "End": 212213
    },
    "TimeRange": {
      "StartTime": "05:06:54.9500000",
      "EndTime": "05:06:55.5500000"
    }
  },
  {
    "TextLocation": {
      "Start": 212214,
      "End": 212217
    },
    "TimeRange": {
      "StartTime": "05:06:55.5500000",
      "EndTime": "05:06:55.7900000"
    }
  },
  {
    "TextLocation": {
      "Start": 212218,
      "End": 212223
    },
    "TimeRange": {
      "StartTime": "05:06:55.7900000",
      "EndTime": "05:06:55.9700000"
    }
  },
  {
    "TextLocation": {
      "Start": 212224,
      "End": 212226
    },
    "TimeRange": {
      "StartTime": "05:06:55.9700000",
      "EndTime": "05:06:56.0300000"
    }
  },
  {
    "TextLocation": {
      "Start": 212227,
      "End": 212229
    },
    "TimeRange": {
      "StartTime": "05:06:56.0300000",
      "EndTime": "05:06:56.1800000"
    }
  },
  {
    "TextLocation": {
      "Start": 212230,
      "End": 212234
    },
    "TimeRange": {
      "StartTime": "05:06:56.1800000",
      "EndTime": "05:06:56.5500000"
    }
  },
  {
    "TextLocation": {
      "Start": 212242,
      "End": 212245
    },
    "TimeRange": {
      "StartTime": "05:06:57.6400000",
      "EndTime": "05:06:58.2100000"
    }
  },
  {
    "TextLocation": {
      "Start": 212246,
      "End": 212248
    },
    "TimeRange": {
      "StartTime": "05:06:58.2100000",
      "EndTime": "05:06:58.9600000"
    }
  },
  {
    "TextLocation": {
      "Start": 212249,
      "End": 212251
    },
    "TimeRange": {
      "StartTime": "05:06:58.9600000",
      "EndTime": "05:06:59.2599999"
    }
  },
  {
    "TextLocation": {
      "Start": 212252,
      "End": 212255
    },
    "TimeRange": {
      "StartTime": "05:06:59.2599999",
      "EndTime": "05:06:59.8600000"
    }
  },
  {
    "TextLocation": {
      "Start": 212256,
      "End": 212262
    },
    "TimeRange": {
      "StartTime": "05:06:59.8600000",
      "EndTime": "05:07:00.2500000"
    }
  },
  {
    "TextLocation": {
      "Start": 212263,
      "End": 212265
    },
    "TimeRange": {
      "StartTime": "05:07:00.2500000",
      "EndTime": "05:07:00.4600000"
    }
  },
  {
    "TextLocation": {
      "Start": 212266,
      "End": 212269
    },
    "TimeRange": {
      "StartTime": "05:07:00.7900000",
      "EndTime": "05:07:01.1800000"
    }
  },
  {
    "TextLocation": {
      "Start": 212270,
      "End": 212276
    },
    "TimeRange": {
      "StartTime": "05:07:01.1800000",
      "EndTime": "05:07:01.8100000"
    }
  },
  {
    "TextLocation": {
      "Start": 212284,
      "End": 212288
    },
    "TimeRange": {
      "StartTime": "05:07:01.8700000",
      "EndTime": "05:07:02.2000000"
    }
  },
  {
    "TextLocation": {
      "Start": 212289,
      "End": 212298
    },
    "TimeRange": {
      "StartTime": "05:07:02.2000000",
      "EndTime": "05:07:02.9199999"
    }
  },
  {
    "TextLocation": {
      "Start": 212306,
      "End": 212309
    },
    "TimeRange": {
      "StartTime": "05:07:05.1600000",
      "EndTime": "05:07:05.4000000"
    }
  },
  {
    "TextLocation": {
      "Start": 212310,
      "End": 212314
    },
    "TimeRange": {
      "StartTime": "05:07:05.4000000",
      "EndTime": "05:07:05.9100000"
    }
  },
  {
    "TextLocation": {
      "Start": 212315,
      "End": 212323
    },
    "TimeRange": {
      "StartTime": "05:07:05.9100000",
      "EndTime": "05:07:06.2400000"
    }
  },
  {
    "TextLocation": {
      "Start": 212324,
      "End": 212328
    },
    "TimeRange": {
      "StartTime": "05:07:06.2400000",
      "EndTime": "05:07:06.4199999"
    }
  },
  {
    "TextLocation": {
      "Start": 212329,
      "End": 212331
    },
    "TimeRange": {
      "StartTime": "05:07:06.4199999",
      "EndTime": "05:07:07.4000000"
    }
  },
  {
    "TextLocation": {
      "Start": 212332,
      "End": 212334
    },
    "TimeRange": {
      "StartTime": "05:07:08.0700000",
      "EndTime": "05:07:08.1900000"
    }
  },
  {
    "TextLocation": {
      "Start": 212335,
      "End": 212338
    },
    "TimeRange": {
      "StartTime": "05:07:08.2800000",
      "EndTime": "05:07:08.4000000"
    }
  },
  {
    "TextLocation": {
      "Start": 212339,
      "End": 212347
    },
    "TimeRange": {
      "StartTime": "05:07:08.4000000",
      "EndTime": "05:07:08.7900000"
    }
  },
  {
    "TextLocation": {
      "Start": 212348,
      "End": 212356
    },
    "TimeRange": {
      "StartTime": "05:07:08.7900000",
      "EndTime": "05:07:09.2400000"
    }
  },
  {
    "TextLocation": {
      "Start": 212359,
      "End": 212361
    },
    "TimeRange": {
      "StartTime": "05:07:09.3000000",
      "EndTime": "05:07:09.5099999"
    }
  },
  {
    "TextLocation": {
      "Start": 212362,
      "End": 212364
    },
    "TimeRange": {
      "StartTime": "05:07:09.5400000",
      "EndTime": "05:07:10.2599999"
    }
  },
  {
    "TextLocation": {
      "Start": 212365,
      "End": 212367
    },
    "TimeRange": {
      "StartTime": "05:07:10.2599999",
      "EndTime": "05:07:10.6200000"
    }
  },
  {
    "TextLocation": {
      "Start": 212368,
      "End": 212371
    },
    "TimeRange": {
      "StartTime": "05:07:10.6200000",
      "EndTime": "05:07:10.7100000"
    }
  },
  {
    "TextLocation": {
      "Start": 212372,
      "End": 212376
    },
    "TimeRange": {
      "StartTime": "05:07:10.7100000",
      "EndTime": "05:07:10.9500000"
    }
  },
  {
    "TextLocation": {
      "Start": 212377,
      "End": 212382
    },
    "TimeRange": {
      "StartTime": "05:07:10.9500000",
      "EndTime": "05:07:11.1600000"
    }
  },
  {
    "TextLocation": {
      "Start": 212383,
      "End": 212386
    },
    "TimeRange": {
      "StartTime": "05:07:11.1600000",
      "EndTime": "05:07:11.2500000"
    }
  },
  {
    "TextLocation": {
      "Start": 212387,
      "End": 212396
    },
    "TimeRange": {
      "StartTime": "05:07:11.2500000",
      "EndTime": "05:07:11.6400000"
    }
  },
  {
    "TextLocation": {
      "Start": 212397,
      "End": 212405
    },
    "TimeRange": {
      "StartTime": "05:07:11.6400000",
      "EndTime": "05:07:12.1200000"
    }
  },
  {
    "TextLocation": {
      "Start": 212406,
      "End": 212408
    },
    "TimeRange": {
      "StartTime": "05:07:12.1200000",
      "EndTime": "05:07:12.3000000"
    }
  },
  {
    "TextLocation": {
      "Start": 212409,
      "End": 212414
    },
    "TimeRange": {
      "StartTime": "05:07:12.3000000",
      "EndTime": "05:07:12.9600000"
    }
  },
  {
    "TextLocation": {
      "Start": 212417,
      "End": 212419
    },
    "TimeRange": {
      "StartTime": "05:07:14.6200000",
      "EndTime": "05:07:15.2200000"
    }
  },
  {
    "TextLocation": {
      "Start": 212420,
      "End": 212422
    },
    "TimeRange": {
      "StartTime": "05:07:15.2200000",
      "EndTime": "05:07:15.4100000"
    }
  },
  {
    "TextLocation": {
      "Start": 212423,
      "End": 212426
    },
    "TimeRange": {
      "StartTime": "05:07:15.4100000",
      "EndTime": "05:07:15.4900000"
    }
  },
  {
    "TextLocation": {
      "Start": 212427,
      "End": 212431
    },
    "TimeRange": {
      "StartTime": "05:07:15.4900000",
      "EndTime": "05:07:15.7599999"
    }
  },
  {
    "TextLocation": {
      "Start": 212432,
      "End": 212437
    },
    "TimeRange": {
      "StartTime": "05:07:15.7599999",
      "EndTime": "05:07:16.0300000"
    }
  },
  {
    "TextLocation": {
      "Start": 212438,
      "End": 212442
    },
    "TimeRange": {
      "StartTime": "05:07:16.0300000",
      "EndTime": "05:07:16.2100000"
    }
  },
  {
    "TextLocation": {
      "Start": 212443,
      "End": 212446
    },
    "TimeRange": {
      "StartTime": "05:07:16.2100000",
      "EndTime": "05:07:16.3600000"
    }
  },
  {
    "TextLocation": {
      "Start": 212447,
      "End": 212452
    },
    "TimeRange": {
      "StartTime": "05:07:16.3600000",
      "EndTime": "05:07:16.6900000"
    }
  },
  {
    "TextLocation": {
      "Start": 212453,
      "End": 212462
    },
    "TimeRange": {
      "StartTime": "05:07:16.6900000",
      "EndTime": "05:07:17.2000000"
    }
  },
  {
    "TextLocation": {
      "Start": 212463,
      "End": 212468
    },
    "TimeRange": {
      "StartTime": "05:07:17.2000000",
      "EndTime": "05:07:17.4700000"
    }
  },
  {
    "TextLocation": {
      "Start": 212469,
      "End": 212472
    },
    "TimeRange": {
      "StartTime": "05:07:17.4700000",
      "EndTime": "05:07:17.5600000"
    }
  },
  {
    "TextLocation": {
      "Start": 212473,
      "End": 212484
    },
    "TimeRange": {
      "StartTime": "05:07:17.5600000",
      "EndTime": "05:07:17.9500000"
    }
  },
  {
    "TextLocation": {
      "Start": 212485,
      "End": 212491
    },
    "TimeRange": {
      "StartTime": "05:07:17.9500000",
      "EndTime": "05:07:18.4300000"
    }
  },
  {
    "TextLocation": {
      "Start": 212492,
      "End": 212495
    },
    "TimeRange": {
      "StartTime": "05:07:18.4300000",
      "EndTime": "05:07:18.5200000"
    }
  },
  {
    "TextLocation": {
      "Start": 212496,
      "End": 212500
    },
    "TimeRange": {
      "StartTime": "05:07:18.5200000",
      "EndTime": "05:07:18.6400000"
    }
  },
  {
    "TextLocation": {
      "Start": 212501,
      "End": 212504
    },
    "TimeRange": {
      "StartTime": "05:07:18.6400000",
      "EndTime": "05:07:18.7900000"
    }
  },
  {
    "TextLocation": {
      "Start": 212505,
      "End": 212515
    },
    "TimeRange": {
      "StartTime": "05:07:18.7900000",
      "EndTime": "05:07:19.5099999"
    }
  },
  {
    "TextLocation": {
      "Start": 212518,
      "End": 212520
    },
    "TimeRange": {
      "StartTime": "05:07:20.5600000",
      "EndTime": "05:07:21.3700000"
    }
  },
  {
    "TextLocation": {
      "Start": 212521,
      "End": 212523
    },
    "TimeRange": {
      "StartTime": "05:07:21.3700000",
      "EndTime": "05:07:21.6699999"
    }
  },
  {
    "TextLocation": {
      "Start": 212524,
      "End": 212527
    },
    "TimeRange": {
      "StartTime": "05:07:21.6699999",
      "EndTime": "05:07:21.8800000"
    }
  },
  {
    "TextLocation": {
      "Start": 212528,
      "End": 212532
    },
    "TimeRange": {
      "StartTime": "05:07:21.8800000",
      "EndTime": "05:07:22.2100000"
    }
  },
  {
    "TextLocation": {
      "Start": 212533,
      "End": 212536
    },
    "TimeRange": {
      "StartTime": "05:07:22.2100000",
      "EndTime": "05:07:22.6000000"
    }
  },
  {
    "TextLocation": {
      "Start": 212537,
      "End": 212540
    },
    "TimeRange": {
      "StartTime": "05:07:22.6000000",
      "EndTime": "05:07:22.9000000"
    }
  },
  {
    "TextLocation": {
      "Start": 212541,
      "End": 212543
    },
    "TimeRange": {
      "StartTime": "05:07:22.9000000",
      "EndTime": "05:07:23.4400000"
    }
  },
  {
    "TextLocation": {
      "Start": 212544,
      "End": 212547
    },
    "TimeRange": {
      "StartTime": "05:07:23.4400000",
      "EndTime": "05:07:23.5600000"
    }
  },
  {
    "TextLocation": {
      "Start": 212548,
      "End": 212551
    },
    "TimeRange": {
      "StartTime": "05:07:23.5600000",
      "EndTime": "05:07:23.6500000"
    }
  },
  {
    "TextLocation": {
      "Start": 212552,
      "End": 212559
    },
    "TimeRange": {
      "StartTime": "05:07:23.6500000",
      "EndTime": "05:07:24.0099999"
    }
  },
  {
    "TextLocation": {
      "Start": 212560,
      "End": 212565
    },
    "TimeRange": {
      "StartTime": "05:07:24.0099999",
      "EndTime": "05:07:24.4000000"
    }
  },
  {
    "TextLocation": {
      "Start": 212566,
      "End": 212570
    },
    "TimeRange": {
      "StartTime": "05:07:24.4000000",
      "EndTime": "05:07:24.5800000"
    }
  },
  {
    "TextLocation": {
      "Start": 212571,
      "End": 212574
    },
    "TimeRange": {
      "StartTime": "05:07:24.5800000",
      "EndTime": "05:07:24.7000000"
    }
  },
  {
    "TextLocation": {
      "Start": 212575,
      "End": 212584
    },
    "TimeRange": {
      "StartTime": "05:07:24.7000000",
      "EndTime": "05:07:25.3000000"
    }
  },
  {
    "TextLocation": {
      "Start": 212592,
      "End": 212594
    },
    "TimeRange": {
      "StartTime": "05:07:25.9900000",
      "EndTime": "05:07:27.0600000"
    }
  },
  {
    "TextLocation": {
      "Start": 212595,
      "End": 212597
    },
    "TimeRange": {
      "StartTime": "05:07:27.0700000",
      "EndTime": "05:07:27.4300000"
    }
  },
  {
    "TextLocation": {
      "Start": 212598,
      "End": 212603
    },
    "TimeRange": {
      "StartTime": "05:07:27.4300000",
      "EndTime": "05:07:27.6100000"
    }
  },
  {
    "TextLocation": {
      "Start": 212604,
      "End": 212610
    },
    "TimeRange": {
      "StartTime": "05:07:27.6100000",
      "EndTime": "05:07:27.9700000"
    }
  },
  {
    "TextLocation": {
      "Start": 212611,
      "End": 212613
    },
    "TimeRange": {
      "StartTime": "05:07:27.9700000",
      "EndTime": "05:07:28.2100000"
    }
  },
  {
    "TextLocation": {
      "Start": 212614,
      "End": 212618
    },
    "TimeRange": {
      "StartTime": "05:07:28.2700000",
      "EndTime": "05:07:28.6000000"
    }
  },
  {
    "TextLocation": {
      "Start": 212619,
      "End": 212627
    },
    "TimeRange": {
      "StartTime": "05:07:28.6000000",
      "EndTime": "05:07:29.0500000"
    }
  },
  {
    "TextLocation": {
      "Start": 212628,
      "End": 212630
    },
    "TimeRange": {
      "StartTime": "05:07:29.0500000",
      "EndTime": "05:07:29.2700000"
    }
  },
  {
    "TextLocation": {
      "Start": 212631,
      "End": 212634
    },
    "TimeRange": {
      "StartTime": "05:07:29.2700000",
      "EndTime": "05:07:29.3500000"
    }
  },
  {
    "TextLocation": {
      "Start": 212635,
      "End": 212640
    },
    "TimeRange": {
      "StartTime": "05:07:29.3500000",
      "EndTime": "05:07:29.7100000"
    }
  },
  {
    "TextLocation": {
      "Start": 212641,
      "End": 212643
    },
    "TimeRange": {
      "StartTime": "05:07:29.7100000",
      "EndTime": "05:07:29.8000000"
    }
  },
  {
    "TextLocation": {
      "Start": 212644,
      "End": 212651
    },
    "TimeRange": {
      "StartTime": "05:07:29.8000000",
      "EndTime": "05:07:30.4300000"
    }
  },
  {
    "TextLocation": {
      "Start": 212659,
      "End": 212661
    },
    "TimeRange": {
      "StartTime": "05:07:32.6300000",
      "EndTime": "05:07:32.8400000"
    }
  },
  {
    "TextLocation": {
      "Start": 212662,
      "End": 212671
    },
    "TimeRange": {
      "StartTime": "05:07:32.8400000",
      "EndTime": "05:07:33.3200000"
    }
  },
  {
    "TextLocation": {
      "Start": 212672,
      "End": 212674
    },
    "TimeRange": {
      "StartTime": "05:07:33.3200000",
      "EndTime": "05:07:33.4400000"
    }
  },
  {
    "TextLocation": {
      "Start": 212675,
      "End": 212678
    },
    "TimeRange": {
      "StartTime": "05:07:33.4400000",
      "EndTime": "05:07:33.5200000"
    }
  },
  {
    "TextLocation": {
      "Start": 212679,
      "End": 212683
    },
    "TimeRange": {
      "StartTime": "05:07:33.6800000",
      "EndTime": "05:07:33.8800000"
    }
  },
  {
    "TextLocation": {
      "Start": 212684,
      "End": 212692
    },
    "TimeRange": {
      "StartTime": "05:07:33.9500000",
      "EndTime": "05:07:34.3600000"
    }
  },
  {
    "TextLocation": {
      "Start": 212695,
      "End": 212696
    },
    "TimeRange": {
      "StartTime": "05:07:34.8500000",
      "EndTime": "05:07:34.9700000"
    }
  },
  {
    "TextLocation": {
      "Start": 212697,
      "End": 212702
    },
    "TimeRange": {
      "StartTime": "05:07:34.9700000",
      "EndTime": "05:07:35.1800000"
    }
  },
  {
    "TextLocation": {
      "Start": 212703,
      "End": 212710
    },
    "TimeRange": {
      "StartTime": "05:07:35.3600000",
      "EndTime": "05:07:35.6600000"
    }
  },
  {
    "TextLocation": {
      "Start": 212711,
      "End": 212721
    },
    "TimeRange": {
      "StartTime": "05:07:35.7800000",
      "EndTime": "05:07:36.2599999"
    }
  },
  {
    "TextLocation": {
      "Start": 212722,
      "End": 212729
    },
    "TimeRange": {
      "StartTime": "05:07:36.2599999",
      "EndTime": "05:07:36.6200000"
    }
  },
  {
    "TextLocation": {
      "Start": 212730,
      "End": 212734
    },
    "TimeRange": {
      "StartTime": "05:07:36.6200000",
      "EndTime": "05:07:36.7400000"
    }
  },
  {
    "TextLocation": {
      "Start": 212735,
      "End": 212740
    },
    "TimeRange": {
      "StartTime": "05:07:36.7400000",
      "EndTime": "05:07:36.8900000"
    }
  },
  {
    "TextLocation": {
      "Start": 212741,
      "End": 212745
    },
    "TimeRange": {
      "StartTime": "05:07:36.8900000",
      "EndTime": "05:07:36.9800000"
    }
  },
  {
    "TextLocation": {
      "Start": 212746,
      "End": 212750
    },
    "TimeRange": {
      "StartTime": "05:07:36.9800000",
      "EndTime": "05:07:37.3100000"
    }
  },
  {
    "TextLocation": {
      "Start": 212751,
      "End": 212753
    },
    "TimeRange": {
      "StartTime": "05:07:37.9400000",
      "EndTime": "05:07:38.2400000"
    }
  },
  {
    "TextLocation": {
      "Start": 212754,
      "End": 212761
    },
    "TimeRange": {
      "StartTime": "05:07:38.2400000",
      "EndTime": "05:07:38.7500000"
    }
  },
  {
    "TextLocation": {
      "Start": 212764,
      "End": 212767
    },
    "TimeRange": {
      "StartTime": "05:07:38.8400000",
      "EndTime": "05:07:39.0200000"
    }
  },
  {
    "TextLocation": {
      "Start": 212768,
      "End": 212774
    },
    "TimeRange": {
      "StartTime": "05:07:39.0200000",
      "EndTime": "05:07:39.4700000"
    }
  },
  {
    "TextLocation": {
      "Start": 212775,
      "End": 212778
    },
    "TimeRange": {
      "StartTime": "05:07:39.4700000",
      "EndTime": "05:07:39.9199999"
    }
  },
  {
    "TextLocation": {
      "Start": 212779,
      "End": 212782
    },
    "TimeRange": {
      "StartTime": "05:07:40.6699999",
      "EndTime": "05:07:41.0300000"
    }
  },
  {
    "TextLocation": {
      "Start": 212783,
      "End": 212787
    },
    "TimeRange": {
      "StartTime": "05:07:41.0600000",
      "EndTime": "05:07:41.2100000"
    }
  },
  {
    "TextLocation": {
      "Start": 212788,
      "End": 212790
    },
    "TimeRange": {
      "StartTime": "05:07:41.2100000",
      "EndTime": "05:07:41.3600000"
    }
  },
  {
    "TextLocation": {
      "Start": 212791,
      "End": 212799
    },
    "TimeRange": {
      "StartTime": "05:07:41.3600000",
      "EndTime": "05:07:41.7800000"
    }
  },
  {
    "TextLocation": {
      "Start": 212800,
      "End": 212804
    },
    "TimeRange": {
      "StartTime": "05:07:41.7800000",
      "EndTime": "05:07:41.9300000"
    }
  },
  {
    "TextLocation": {
      "Start": 212805,
      "End": 212808
    },
    "TimeRange": {
      "StartTime": "05:07:41.9300000",
      "EndTime": "05:07:42.0200000"
    }
  },
  {
    "TextLocation": {
      "Start": 212809,
      "End": 212816
    },
    "TimeRange": {
      "StartTime": "05:07:42.0200000",
      "EndTime": "05:07:42.2000000"
    }
  },
  {
    "TextLocation": {
      "Start": 212817,
      "End": 212826
    },
    "TimeRange": {
      "StartTime": "05:07:42.2000000",
      "EndTime": "05:07:42.5300000"
    }
  },
  {
    "TextLocation": {
      "Start": 212827,
      "End": 212829
    },
    "TimeRange": {
      "StartTime": "05:07:42.5300000",
      "EndTime": "05:07:42.7400000"
    }
  },
  {
    "TextLocation": {
      "Start": 212830,
      "End": 212838
    },
    "TimeRange": {
      "StartTime": "05:07:42.7400000",
      "EndTime": "05:07:43.1000000"
    }
  },
  {
    "TextLocation": {
      "Start": 212839,
      "End": 212841
    },
    "TimeRange": {
      "StartTime": "05:07:43.1000000",
      "EndTime": "05:07:43.2200000"
    }
  },
  {
    "TextLocation": {
      "Start": 212842,
      "End": 212845
    },
    "TimeRange": {
      "StartTime": "05:07:43.2200000",
      "EndTime": "05:07:43.4300000"
    }
  },
  {
    "TextLocation": {
      "Start": 212846,
      "End": 212848
    },
    "TimeRange": {
      "StartTime": "05:07:43.4300000",
      "EndTime": "05:07:43.5800000"
    }
  },
  {
    "TextLocation": {
      "Start": 212849,
      "End": 212856
    },
    "TimeRange": {
      "StartTime": "05:07:43.5800000",
      "EndTime": "05:07:44.0900000"
    }
  },
  {
    "TextLocation": {
      "Start": 212857,
      "End": 212865
    },
    "TimeRange": {
      "StartTime": "05:07:44.1000000",
      "EndTime": "05:07:44.5700000"
    }
  },
  {
    "TextLocation": {
      "Start": 212866,
      "End": 212879
    },
    "TimeRange": {
      "StartTime": "05:07:44.5700000",
      "EndTime": "05:07:45.1699999"
    }
  },
  {
    "TextLocation": {
      "Start": 212880,
      "End": 212883
    },
    "TimeRange": {
      "StartTime": "05:07:45.1699999",
      "EndTime": "05:07:45.2900000"
    }
  },
  {
    "TextLocation": {
      "Start": 212884,
      "End": 212888
    },
    "TimeRange": {
      "StartTime": "05:07:45.2900000",
      "EndTime": "05:07:45.5000000"
    }
  },
  {
    "TextLocation": {
      "Start": 212889,
      "End": 212894
    },
    "TimeRange": {
      "StartTime": "05:07:45.5000000",
      "EndTime": "05:07:45.9000000"
    }
  },
  {
    "TextLocation": {
      "Start": 212897,
      "End": 212899
    },
    "TimeRange": {
      "StartTime": "05:07:45.9199999",
      "EndTime": "05:07:46.2800000"
    }
  },
  {
    "TextLocation": {
      "Start": 212900,
      "End": 212904
    },
    "TimeRange": {
      "StartTime": "05:07:46.3100000",
      "EndTime": "05:07:46.4900000"
    }
  },
  {
    "TextLocation": {
      "Start": 212905,
      "End": 212915
    },
    "TimeRange": {
      "StartTime": "05:07:46.4900000",
      "EndTime": "05:07:47"
    }
  },
  {
    "TextLocation": {
      "Start": 212916,
      "End": 212923
    },
    "TimeRange": {
      "StartTime": "05:07:47",
      "EndTime": "05:07:47.3600000"
    }
  },
  {
    "TextLocation": {
      "Start": 212924,
      "End": 212928
    },
    "TimeRange": {
      "StartTime": "05:07:47.3600000",
      "EndTime": "05:07:47.5099999"
    }
  },
  {
    "TextLocation": {
      "Start": 212929,
      "End": 212933
    },
    "TimeRange": {
      "StartTime": "05:07:47.5099999",
      "EndTime": "05:07:47.8700000"
    }
  },
  {
    "TextLocation": {
      "Start": 212936,
      "End": 212940
    },
    "TimeRange": {
      "StartTime": "05:07:49.6000000",
      "EndTime": "05:07:49.8400000"
    }
  },
  {
    "TextLocation": {
      "Start": 212941,
      "End": 212945
    },
    "TimeRange": {
      "StartTime": "05:07:49.8400000",
      "EndTime": "05:07:49.9600000"
    }
  },
  {
    "TextLocation": {
      "Start": 212946,
      "End": 212950
    },
    "TimeRange": {
      "StartTime": "05:07:49.9600000",
      "EndTime": "05:07:50.0800000"
    }
  },
  {
    "TextLocation": {
      "Start": 212951,
      "End": 212955
    },
    "TimeRange": {
      "StartTime": "05:07:50.0800000",
      "EndTime": "05:07:50.3500000"
    }
  },
  {
    "TextLocation": {
      "Start": 212956,
      "End": 212958
    },
    "TimeRange": {
      "StartTime": "05:07:50.3500000",
      "EndTime": "05:07:50.4100000"
    }
  },
  {
    "TextLocation": {
      "Start": 212959,
      "End": 212961
    },
    "TimeRange": {
      "StartTime": "05:07:50.4100000",
      "EndTime": "05:07:50.6800000"
    }
  },
  {
    "TextLocation": {
      "Start": 212962,
      "End": 212964
    },
    "TimeRange": {
      "StartTime": "05:07:50.6800000",
      "EndTime": "05:07:50.8300000"
    }
  },
  {
    "TextLocation": {
      "Start": 212965,
      "End": 212972
    },
    "TimeRange": {
      "StartTime": "05:07:50.8300000",
      "EndTime": "05:07:51.2500000"
    }
  },
  {
    "TextLocation": {
      "Start": 212973,
      "End": 212976
    },
    "TimeRange": {
      "StartTime": "05:07:51.2500000",
      "EndTime": "05:07:51.3700000"
    }
  },
  {
    "TextLocation": {
      "Start": 212977,
      "End": 212982
    },
    "TimeRange": {
      "StartTime": "05:07:51.3700000",
      "EndTime": "05:07:51.6699999"
    }
  },
  {
    "TextLocation": {
      "Start": 212983,
      "End": 212985
    },
    "TimeRange": {
      "StartTime": "05:07:51.6699999",
      "EndTime": "05:07:51.7599999"
    }
  },
  {
    "TextLocation": {
      "Start": 212986,
      "End": 212993
    },
    "TimeRange": {
      "StartTime": "05:07:51.7599999",
      "EndTime": "05:07:52.3600000"
    }
  },
  {
    "TextLocation": {
      "Start": 213001,
      "End": 213004
    },
    "TimeRange": {
      "StartTime": "05:07:53.9800000",
      "EndTime": "05:07:54.2500000"
    }
  },
  {
    "TextLocation": {
      "Start": 213005,
      "End": 213009
    },
    "TimeRange": {
      "StartTime": "05:07:54.2500000",
      "EndTime": "05:07:54.4300000"
    }
  },
  {
    "TextLocation": {
      "Start": 213010,
      "End": 213015
    },
    "TimeRange": {
      "StartTime": "05:07:54.4300000",
      "EndTime": "05:07:54.5800000"
    }
  },
  {
    "TextLocation": {
      "Start": 213016,
      "End": 213018
    },
    "TimeRange": {
      "StartTime": "05:07:54.5800000",
      "EndTime": "05:07:54.7900000"
    }
  },
  {
    "TextLocation": {
      "Start": 213019,
      "End": 213021
    },
    "TimeRange": {
      "StartTime": "05:07:54.7900000",
      "EndTime": "05:07:55"
    }
  },
  {
    "TextLocation": {
      "Start": 213022,
      "End": 213024
    },
    "TimeRange": {
      "StartTime": "05:07:55",
      "EndTime": "05:07:55.1200000"
    }
  },
  {
    "TextLocation": {
      "Start": 213025,
      "End": 213028
    },
    "TimeRange": {
      "StartTime": "05:07:55.1200000",
      "EndTime": "05:07:55.4199999"
    }
  },
  {
    "TextLocation": {
      "Start": 213029,
      "End": 213031
    },
    "TimeRange": {
      "StartTime": "05:07:55.4199999",
      "EndTime": "05:07:55.5700000"
    }
  },
  {
    "TextLocation": {
      "Start": 213032,
      "End": 213033
    },
    "TimeRange": {
      "StartTime": "05:07:57.0700000",
      "EndTime": "05:07:57.4500000"
    }
  },
  {
    "TextLocation": {
      "Start": 213034,
      "End": 213039
    },
    "TimeRange": {
      "StartTime": "05:07:57.4600000",
      "EndTime": "05:07:57.7800000"
    }
  },
  {
    "TextLocation": {
      "Start": 213042,
      "End": 213049
    },
    "TimeRange": {
      "StartTime": "05:07:57.8200000",
      "EndTime": "05:07:58.0900000"
    }
  },
  {
    "TextLocation": {
      "Start": 213050,
      "End": 213052
    },
    "TimeRange": {
      "StartTime": "05:07:58.0900000",
      "EndTime": "05:07:58.1800000"
    }
  },
  {
    "TextLocation": {
      "Start": 213053,
      "End": 213059
    },
    "TimeRange": {
      "StartTime": "05:07:58.1800000",
      "EndTime": "05:07:58.6600000"
    }
  },
  {
    "TextLocation": {
      "Start": 213060,
      "End": 213068
    },
    "TimeRange": {
      "StartTime": "05:07:59.0200000",
      "EndTime": "05:07:59.8300000"
    }
  },
  {
    "TextLocation": {
      "Start": 213070,
      "End": 213071
    },
    "TimeRange": {
      "StartTime": "05:07:59.8300000",
      "EndTime": "05:08:00.1600000"
    }
  },
  {
    "TextLocation": {
      "Start": 213072,
      "End": 213075
    },
    "TimeRange": {
      "StartTime": "05:08:00.1600000",
      "EndTime": "05:08:00.3100000"
    }
  },
  {
    "TextLocation": {
      "Start": 213076,
      "End": 213080
    },
    "TimeRange": {
      "StartTime": "05:08:00.3100000",
      "EndTime": "05:08:00.4600000"
    }
  },
  {
    "TextLocation": {
      "Start": 213081,
      "End": 213083
    },
    "TimeRange": {
      "StartTime": "05:08:00.4600000",
      "EndTime": "05:08:00.6100000"
    }
  },
  {
    "TextLocation": {
      "Start": 213084,
      "End": 213090
    },
    "TimeRange": {
      "StartTime": "05:08:00.6100000",
      "EndTime": "05:08:01.2700000"
    }
  },
  {
    "TextLocation": {
      "Start": 213091,
      "End": 213093
    },
    "TimeRange": {
      "StartTime": "05:08:01.2700000",
      "EndTime": "05:08:01.5700000"
    }
  },
  {
    "TextLocation": {
      "Start": 213094,
      "End": 213099
    },
    "TimeRange": {
      "StartTime": "05:08:01.5700000",
      "EndTime": "05:08:02.1699999"
    }
  },
  {
    "TextLocation": {
      "Start": 213100,
      "End": 213102
    },
    "TimeRange": {
      "StartTime": "05:08:02.1699999",
      "EndTime": "05:08:02.5500000"
    }
  },
  {
    "TextLocation": {
      "Start": 213105,
      "End": 213108
    },
    "TimeRange": {
      "StartTime": "05:08:03.4300000",
      "EndTime": "05:08:03.6400000"
    }
  },
  {
    "TextLocation": {
      "Start": 213109,
      "End": 213112
    },
    "TimeRange": {
      "StartTime": "05:08:03.6400000",
      "EndTime": "05:08:03.8400000"
    }
  },
  {
    "TextLocation": {
      "Start": 213113,
      "End": 213121
    },
    "TimeRange": {
      "StartTime": "05:08:03.8500000",
      "EndTime": "05:08:04.3000000"
    }
  },
  {
    "TextLocation": {
      "Start": 213124,
      "End": 213128
    },
    "TimeRange": {
      "StartTime": "05:08:04.3000000",
      "EndTime": "05:08:04.4500000"
    }
  },
  {
    "TextLocation": {
      "Start": 213129,
      "End": 213137
    },
    "TimeRange": {
      "StartTime": "05:08:04.6000000",
      "EndTime": "05:08:04.9900000"
    }
  },
  {
    "TextLocation": {
      "Start": 213138,
      "End": 213142
    },
    "TimeRange": {
      "StartTime": "05:08:04.9900000",
      "EndTime": "05:08:05.2300000"
    }
  },
  {
    "TextLocation": {
      "Start": 213143,
      "End": 213147
    },
    "TimeRange": {
      "StartTime": "05:08:05.2300000",
      "EndTime": "05:08:05.4100000"
    }
  },
  {
    "TextLocation": {
      "Start": 213155,
      "End": 213159
    },
    "TimeRange": {
      "StartTime": "05:08:06.5700000",
      "EndTime": "05:08:06.6400000"
    }
  },
  {
    "TextLocation": {
      "Start": 213160,
      "End": 213164
    },
    "TimeRange": {
      "StartTime": "05:08:06.6699999",
      "EndTime": "05:08:06.9100000"
    }
  },
  {
    "TextLocation": {
      "Start": 213165,
      "End": 213171
    },
    "TimeRange": {
      "StartTime": "05:08:06.9100000",
      "EndTime": "05:08:07.2700000"
    }
  },
  {
    "TextLocation": {
      "Start": 213172,
      "End": 213175
    },
    "TimeRange": {
      "StartTime": "05:08:07.2700000",
      "EndTime": "05:08:07.3900000"
    }
  },
  {
    "TextLocation": {
      "Start": 213176,
      "End": 213178
    },
    "TimeRange": {
      "StartTime": "05:08:07.3900000",
      "EndTime": "05:08:07.6900000"
    }
  },
  {
    "TextLocation": {
      "Start": 213179,
      "End": 213181
    },
    "TimeRange": {
      "StartTime": "05:08:08.7800000",
      "EndTime": "05:08:08.8600000"
    }
  },
  {
    "TextLocation": {
      "Start": 213182,
      "End": 213185
    },
    "TimeRange": {
      "StartTime": "05:08:09.0700000",
      "EndTime": "05:08:09.2800000"
    }
  },
  {
    "TextLocation": {
      "Start": 213186,
      "End": 213189
    },
    "TimeRange": {
      "StartTime": "05:08:09.4000000",
      "EndTime": "05:08:09.6100000"
    }
  },
  {
    "TextLocation": {
      "Start": 213190,
      "End": 213194
    },
    "TimeRange": {
      "StartTime": "05:08:09.6100000",
      "EndTime": "05:08:09.9400000"
    }
  },
  {
    "TextLocation": {
      "Start": 213202,
      "End": 213206
    },
    "TimeRange": {
      "StartTime": "05:08:10.6600000",
      "EndTime": "05:08:10.8400000"
    }
  },
  {
    "TextLocation": {
      "Start": 213207,
      "End": 213211
    },
    "TimeRange": {
      "StartTime": "05:08:10.8400000",
      "EndTime": "05:08:11.0200000"
    }
  },
  {
    "TextLocation": {
      "Start": 213212,
      "End": 213216
    },
    "TimeRange": {
      "StartTime": "05:08:11.0200000",
      "EndTime": "05:08:11.2599999"
    }
  },
  {
    "TextLocation": {
      "Start": 213217,
      "End": 213221
    },
    "TimeRange": {
      "StartTime": "05:08:11.2599999",
      "EndTime": "05:08:11.4100000"
    }
  },
  {
    "TextLocation": {
      "Start": 213222,
      "End": 213223
    },
    "TimeRange": {
      "StartTime": "05:08:11.4100000",
      "EndTime": "05:08:11.5300000"
    }
  },
  {
    "TextLocation": {
      "Start": 213224,
      "End": 213227
    },
    "TimeRange": {
      "StartTime": "05:08:11.5300000",
      "EndTime": "05:08:11.7100000"
    }
  },
  {
    "TextLocation": {
      "Start": 213228,
      "End": 213232
    },
    "TimeRange": {
      "StartTime": "05:08:11.7100000",
      "EndTime": "05:08:11.9500000"
    }
  },
  {
    "TextLocation": {
      "Start": 213235,
      "End": 213239
    },
    "TimeRange": {
      "StartTime": "05:08:12.1300000",
      "EndTime": "05:08:12.4500000"
    }
  },
  {
    "TextLocation": {
      "Start": 213241,
      "End": 213242
    },
    "TimeRange": {
      "StartTime": "05:08:12.7300000",
      "EndTime": "05:08:12.9400000"
    }
  },
  {
    "TextLocation": {
      "Start": 213243,
      "End": 213246
    },
    "TimeRange": {
      "StartTime": "05:08:12.9400000",
      "EndTime": "05:08:13.0900000"
    }
  },
  {
    "TextLocation": {
      "Start": 213247,
      "End": 213250
    },
    "TimeRange": {
      "StartTime": "05:08:13.0900000",
      "EndTime": "05:08:13.2100000"
    }
  },
  {
    "TextLocation": {
      "Start": 213251,
      "End": 213255
    },
    "TimeRange": {
      "StartTime": "05:08:13.2100000",
      "EndTime": "05:08:13.4199999"
    }
  },
  {
    "TextLocation": {
      "Start": 213256,
      "End": 213263
    },
    "TimeRange": {
      "StartTime": "05:08:13.4199999",
      "EndTime": "05:08:13.9600000"
    }
  },
  {
    "TextLocation": {
      "Start": 213271,
      "End": 213278
    },
    "TimeRange": {
      "StartTime": "05:08:14.7100000",
      "EndTime": "05:08:14.8800000"
    }
  },
  {
    "TextLocation": {
      "Start": 213279,
      "End": 213281
    },
    "TimeRange": {
      "StartTime": "05:08:14.8900000",
      "EndTime": "05:08:15.0099999"
    }
  },
  {
    "TextLocation": {
      "Start": 213284,
      "End": 213287
    },
    "TimeRange": {
      "StartTime": "05:08:16.9900000",
      "EndTime": "05:08:17.1100000"
    }
  },
  {
    "TextLocation": {
      "Start": 213288,
      "End": 213293
    },
    "TimeRange": {
      "StartTime": "05:08:17.1100000",
      "EndTime": "05:08:17.3500000"
    }
  },
  {
    "TextLocation": {
      "Start": 213296,
      "End": 213298
    },
    "TimeRange": {
      "StartTime": "05:08:18.6100000",
      "EndTime": "05:08:19.1500000"
    }
  },
  {
    "TextLocation": {
      "Start": 213299,
      "End": 213305
    },
    "TimeRange": {
      "StartTime": "05:08:19.1500000",
      "EndTime": "05:08:19.3300000"
    }
  },
  {
    "TextLocation": {
      "Start": 213306,
      "End": 213309
    },
    "TimeRange": {
      "StartTime": "05:08:19.3300000",
      "EndTime": "05:08:19.4500000"
    }
  },
  {
    "TextLocation": {
      "Start": 213310,
      "End": 213317
    },
    "TimeRange": {
      "StartTime": "05:08:19.4500000",
      "EndTime": "05:08:19.9000000"
    }
  },
  {
    "TextLocation": {
      "Start": 213318,
      "End": 213324
    },
    "TimeRange": {
      "StartTime": "05:08:19.9000000",
      "EndTime": "05:08:20.6200000"
    }
  },
  {
    "TextLocation": {
      "Start": 213325,
      "End": 213327
    },
    "TimeRange": {
      "StartTime": "05:08:20.6200000",
      "EndTime": "05:08:20.7700000"
    }
  },
  {
    "TextLocation": {
      "Start": 213328,
      "End": 213331
    },
    "TimeRange": {
      "StartTime": "05:08:20.7700000",
      "EndTime": "05:08:20.8600000"
    }
  },
  {
    "TextLocation": {
      "Start": 213332,
      "End": 213337
    },
    "TimeRange": {
      "StartTime": "05:08:20.8600000",
      "EndTime": "05:08:21.1900000"
    }
  },
  {
    "TextLocation": {
      "Start": 213338,
      "End": 213340
    },
    "TimeRange": {
      "StartTime": "05:08:21.4800000",
      "EndTime": "05:08:21.6300000"
    }
  },
  {
    "TextLocation": {
      "Start": 213343,
      "End": 213346
    },
    "TimeRange": {
      "StartTime": "05:08:23.7400000",
      "EndTime": "05:08:24.0400000"
    }
  },
  {
    "TextLocation": {
      "Start": 213348,
      "End": 213352
    },
    "TimeRange": {
      "StartTime": "05:08:24.0400000",
      "EndTime": "05:08:24.3100000"
    }
  },
  {
    "TextLocation": {
      "Start": 213353,
      "End": 213356
    },
    "TimeRange": {
      "StartTime": "05:08:25.6900000",
      "EndTime": "05:08:26.4100000"
    }
  },
  {
    "TextLocation": {
      "Start": 213364,
      "End": 213366
    },
    "TimeRange": {
      "StartTime": "05:08:27.0700000",
      "EndTime": "05:08:27.3400000"
    }
  },
  {
    "TextLocation": {
      "Start": 213367,
      "End": 213372
    },
    "TimeRange": {
      "StartTime": "05:08:27.5800000",
      "EndTime": "05:08:27.8800000"
    }
  },
  {
    "TextLocation": {
      "Start": 213373,
      "End": 213376
    },
    "TimeRange": {
      "StartTime": "05:08:27.8800000",
      "EndTime": "05:08:28.3900000"
    }
  },
  {
    "TextLocation": {
      "Start": 213377,
      "End": 213379
    },
    "TimeRange": {
      "StartTime": "05:08:28.3900000",
      "EndTime": "05:08:28.7800000"
    }
  },
  {
    "TextLocation": {
      "Start": 213382,
      "End": 213385
    },
    "TimeRange": {
      "StartTime": "05:08:28.8800000",
      "EndTime": "05:08:29.0200000"
    }
  },
  {
    "TextLocation": {
      "Start": 213386,
      "End": 213390
    },
    "TimeRange": {
      "StartTime": "05:08:29.0200000",
      "EndTime": "05:08:29.2500000"
    }
  },
  {
    "TextLocation": {
      "Start": 213391,
      "End": 213393
    },
    "TimeRange": {
      "StartTime": "05:08:29.2500000",
      "EndTime": "05:08:29.2900000"
    }
  },
  {
    "TextLocation": {
      "Start": 213394,
      "End": 213396
    },
    "TimeRange": {
      "StartTime": "05:08:29.3000000",
      "EndTime": "05:08:29.8000000"
    }
  },
  {
    "TextLocation": {
      "Start": 213397,
      "End": 213403
    },
    "TimeRange": {
      "StartTime": "05:08:29.8000000",
      "EndTime": "05:08:30.2500000"
    }
  },
  {
    "TextLocation": {
      "Start": 213405,
      "End": 213406
    },
    "TimeRange": {
      "StartTime": "05:08:30.2500000",
      "EndTime": "05:08:30.3700000"
    }
  },
  {
    "TextLocation": {
      "Start": 213407,
      "End": 213412
    },
    "TimeRange": {
      "StartTime": "05:08:30.3700000",
      "EndTime": "05:08:30.6400000"
    }
  },
  {
    "TextLocation": {
      "Start": 213413,
      "End": 213418
    },
    "TimeRange": {
      "StartTime": "05:08:30.6400000",
      "EndTime": "05:08:30.7599999"
    }
  },
  {
    "TextLocation": {
      "Start": 213419,
      "End": 213421
    },
    "TimeRange": {
      "StartTime": "05:08:30.7599999",
      "EndTime": "05:08:30.8800000"
    }
  },
  {
    "TextLocation": {
      "Start": 213422,
      "End": 213426
    },
    "TimeRange": {
      "StartTime": "05:08:30.8800000",
      "EndTime": "05:08:31.1500000"
    }
  },
  {
    "TextLocation": {
      "Start": 213427,
      "End": 213437
    },
    "TimeRange": {
      "StartTime": "05:08:31.1500000",
      "EndTime": "05:08:31.8400000"
    }
  },
  {
    "TextLocation": {
      "Start": 213438,
      "End": 213442
    },
    "TimeRange": {
      "StartTime": "05:08:32.4400000",
      "EndTime": "05:08:32.6500000"
    }
  },
  {
    "TextLocation": {
      "Start": 213443,
      "End": 213446
    },
    "TimeRange": {
      "StartTime": "05:08:32.6500000",
      "EndTime": "05:08:32.8000000"
    }
  },
  {
    "TextLocation": {
      "Start": 213447,
      "End": 213452
    },
    "TimeRange": {
      "StartTime": "05:08:32.8000000",
      "EndTime": "05:08:33.3700000"
    }
  },
  {
    "TextLocation": {
      "Start": 213453,
      "End": 213456
    },
    "TimeRange": {
      "StartTime": "05:08:33.3700000",
      "EndTime": "05:08:33.7300000"
    }
  },
  {
    "TextLocation": {
      "Start": 213457,
      "End": 213459
    },
    "TimeRange": {
      "StartTime": "05:08:33.7300000",
      "EndTime": "05:08:33.9400000"
    }
  },
  {
    "TextLocation": {
      "Start": 213460,
      "End": 213468
    },
    "TimeRange": {
      "StartTime": "05:08:33.9400000",
      "EndTime": "05:08:34.3300000"
    }
  },
  {
    "TextLocation": {
      "Start": 213469,
      "End": 213471
    },
    "TimeRange": {
      "StartTime": "05:08:34.3300000",
      "EndTime": "05:08:34.4800000"
    }
  },
  {
    "TextLocation": {
      "Start": 213472,
      "End": 213481
    },
    "TimeRange": {
      "StartTime": "05:08:34.4800000",
      "EndTime": "05:08:34.9300000"
    }
  },
  {
    "TextLocation": {
      "Start": 213484,
      "End": 213486
    },
    "TimeRange": {
      "StartTime": "05:08:36.2800000",
      "EndTime": "05:08:36.4900000"
    }
  },
  {
    "TextLocation": {
      "Start": 213487,
      "End": 213490
    },
    "TimeRange": {
      "StartTime": "05:08:36.4900000",
      "EndTime": "05:08:36.5800000"
    }
  },
  {
    "TextLocation": {
      "Start": 213491,
      "End": 213496
    },
    "TimeRange": {
      "StartTime": "05:08:36.5800000",
      "EndTime": "05:08:36.8200000"
    }
  },
  {
    "TextLocation": {
      "Start": 213497,
      "End": 213505
    },
    "TimeRange": {
      "StartTime": "05:08:36.8200000",
      "EndTime": "05:08:37.2700000"
    }
  },
  {
    "TextLocation": {
      "Start": 213507,
      "End": 213510
    },
    "TimeRange": {
      "StartTime": "05:08:37.2700000",
      "EndTime": "05:08:37.4100000"
    }
  },
  {
    "TextLocation": {
      "Start": 213518,
      "End": 213523
    },
    "TimeRange": {
      "StartTime": "05:08:37.4300000",
      "EndTime": "05:08:37.5900000"
    }
  },
  {
    "TextLocation": {
      "Start": 213524,
      "End": 213527
    },
    "TimeRange": {
      "StartTime": "05:08:37.8800000",
      "EndTime": "05:08:38.0600000"
    }
  },
  {
    "TextLocation": {
      "Start": 213535,
      "End": 213538
    },
    "TimeRange": {
      "StartTime": "05:08:39.4400000",
      "EndTime": "05:08:39.5500000"
    }
  },
  {
    "TextLocation": {
      "Start": 213539,
      "End": 213544
    },
    "TimeRange": {
      "StartTime": "05:08:39.7000000",
      "EndTime": "05:08:39.8400000"
    }
  },
  {
    "TextLocation": {
      "Start": 213547,
      "End": 213553
    },
    "TimeRange": {
      "StartTime": "05:08:39.8900000",
      "EndTime": "05:08:40.3000000"
    }
  },
  {
    "TextLocation": {
      "Start": 213555,
      "End": 213556
    },
    "TimeRange": {
      "StartTime": "05:08:40.9900000",
      "EndTime": "05:08:41.1400000"
    }
  },
  {
    "TextLocation": {
      "Start": 213557,
      "End": 213562
    },
    "TimeRange": {
      "StartTime": "05:08:41.1400000",
      "EndTime": "05:08:41.3700000"
    }
  },
  {
    "TextLocation": {
      "Start": 213563,
      "End": 213567
    },
    "TimeRange": {
      "StartTime": "05:08:41.3700000",
      "EndTime": "05:08:41.4400000"
    }
  },
  {
    "TextLocation": {
      "Start": 213568,
      "End": 213575
    },
    "TimeRange": {
      "StartTime": "05:08:41.4400000",
      "EndTime": "05:08:41.8000000"
    }
  },
  {
    "TextLocation": {
      "Start": 213583,
      "End": 213585
    },
    "TimeRange": {
      "StartTime": "05:08:41.8000000",
      "EndTime": "05:08:41.9199999"
    }
  },
  {
    "TextLocation": {
      "Start": 213586,
      "End": 213588
    },
    "TimeRange": {
      "StartTime": "05:08:41.9199999",
      "EndTime": "05:08:42.2500000"
    }
  },
  {
    "TextLocation": {
      "Start": 213589,
      "End": 213591
    },
    "TimeRange": {
      "StartTime": "05:08:42.2500000",
      "EndTime": "05:08:42.6200000"
    }
  },
  {
    "TextLocation": {
      "Start": 213592,
      "End": 213594
    },
    "TimeRange": {
      "StartTime": "05:08:42.6699999",
      "EndTime": "05:08:42.8800000"
    }
  },
  {
    "TextLocation": {
      "Start": 213595,
      "End": 213600
    },
    "TimeRange": {
      "StartTime": "05:08:42.8800000",
      "EndTime": "05:08:43.3000000"
    }
  },
  {
    "TextLocation": {
      "Start": 213603,
      "End": 213606
    },
    "TimeRange": {
      "StartTime": "05:08:43.3000000",
      "EndTime": "05:08:43.5099999"
    }
  },
  {
    "TextLocation": {
      "Start": 213607,
      "End": 213609
    },
    "TimeRange": {
      "StartTime": "05:08:43.5099999",
      "EndTime": "05:08:43.7500000"
    }
  },
  {
    "TextLocation": {
      "Start": 213610,
      "End": 213611
    },
    "TimeRange": {
      "StartTime": "05:08:43.7500000",
      "EndTime": "05:08:43.9600000"
    }
  },
  {
    "TextLocation": {
      "Start": 213612,
      "End": 213619
    },
    "TimeRange": {
      "StartTime": "05:08:43.9600000",
      "EndTime": "05:08:44.5000000"
    }
  },
  {
    "TextLocation": {
      "Start": 213620,
      "End": 213624
    },
    "TimeRange": {
      "StartTime": "05:08:44.5000000",
      "EndTime": "05:08:44.9100000"
    }
  },
  {
    "TextLocation": {
      "Start": 213632,
      "End": 213634
    },
    "TimeRange": {
      "StartTime": "05:08:45.0099999",
      "EndTime": "05:08:45.1900000"
    }
  },
  {
    "TextLocation": {
      "Start": 213635,
      "End": 213642
    },
    "TimeRange": {
      "StartTime": "05:08:45.1900000",
      "EndTime": "05:08:45.5500000"
    }
  },
  {
    "TextLocation": {
      "Start": 213643,
      "End": 213647
    },
    "TimeRange": {
      "StartTime": "05:08:45.5500000",
      "EndTime": "05:08:46.0600000"
    }
  },
  {
    "TextLocation": {
      "Start": 213655,
      "End": 213660
    },
    "TimeRange": {
      "StartTime": "05:08:46.3000000",
      "EndTime": "05:08:46.7500000"
    }
  },
  {
    "TextLocation": {
      "Start": 213661,
      "End": 213663
    },
    "TimeRange": {
      "StartTime": "05:08:46.7500000",
      "EndTime": "05:08:47.7100000"
    }
  },
  {
    "TextLocation": {
      "Start": 213664,
      "End": 213669
    },
    "TimeRange": {
      "StartTime": "05:08:47.7100000",
      "EndTime": "05:08:48.5800000"
    }
  },
  {
    "TextLocation": {
      "Start": 213670,
      "End": 213673
    },
    "TimeRange": {
      "StartTime": "05:08:48.6400000",
      "EndTime": "05:08:49.0600000"
    }
  },
  {
    "TextLocation": {
      "Start": 213674,
      "End": 213686
    },
    "TimeRange": {
      "StartTime": "05:08:49.3300000",
      "EndTime": "05:08:49.7700000"
    }
  },
  {
    "TextLocation": {
      "Start": 213687,
      "End": 213695
    },
    "TimeRange": {
      "StartTime": "05:08:49.7800000",
      "EndTime": "05:08:50.1400000"
    }
  },
  {
    "TextLocation": {
      "Start": 213696,
      "End": 213700
    },
    "TimeRange": {
      "StartTime": "05:08:50.1400000",
      "EndTime": "05:08:50.2900000"
    }
  },
  {
    "TextLocation": {
      "Start": 213701,
      "End": 213702
    },
    "TimeRange": {
      "StartTime": "05:08:50.2900000",
      "EndTime": "05:08:50.3500000"
    }
  },
  {
    "TextLocation": {
      "Start": 213703,
      "End": 213708
    },
    "TimeRange": {
      "StartTime": "05:08:50.3500000",
      "EndTime": "05:08:50.9800000"
    }
  },
  {
    "TextLocation": {
      "Start": 213711,
      "End": 213716
    },
    "TimeRange": {
      "StartTime": "05:08:52.3100000",
      "EndTime": "05:08:52.6100000"
    }
  },
  {
    "TextLocation": {
      "Start": 213717,
      "End": 213719
    },
    "TimeRange": {
      "StartTime": "05:08:52.6100000",
      "EndTime": "05:08:53.3300000"
    }
  },
  {
    "TextLocation": {
      "Start": 213727,
      "End": 213734
    },
    "TimeRange": {
      "StartTime": "05:08:54.9900000",
      "EndTime": "05:08:55.2800000"
    }
  },
  {
    "TextLocation": {
      "Start": 213735,
      "End": 213737
    },
    "TimeRange": {
      "StartTime": "05:08:55.2900000",
      "EndTime": "05:08:55.4900000"
    }
  },
  {
    "TextLocation": {
      "Start": 213745,
      "End": 213747
    },
    "TimeRange": {
      "StartTime": "05:08:58.9400000",
      "EndTime": "05:08:59.4900000"
    }
  },
  {
    "TextLocation": {
      "Start": 213748,
      "End": 213750
    },
    "TimeRange": {
      "StartTime": "05:08:59.4900000",
      "EndTime": "05:08:59.5700000"
    }
  },
  {
    "TextLocation": {
      "Start": 213751,
      "End": 213754
    },
    "TimeRange": {
      "StartTime": "05:08:59.5700000",
      "EndTime": "05:08:59.6600000"
    }
  },
  {
    "TextLocation": {
      "Start": 213755,
      "End": 213765
    },
    "TimeRange": {
      "StartTime": "05:08:59.6600000",
      "EndTime": "05:09:00.2300000"
    }
  },
  {
    "TextLocation": {
      "Start": 213766,
      "End": 213768
    },
    "TimeRange": {
      "StartTime": "05:09:00.2300000",
      "EndTime": "05:09:00.3200000"
    }
  },
  {
    "TextLocation": {
      "Start": 213769,
      "End": 213780
    },
    "TimeRange": {
      "StartTime": "05:09:00.3200000",
      "EndTime": "05:09:01.0700000"
    }
  },
  {
    "TextLocation": {
      "Start": 213788,
      "End": 213791
    },
    "TimeRange": {
      "StartTime": "05:09:01.1600000",
      "EndTime": "05:09:01.6100000"
    }
  },
  {
    "TextLocation": {
      "Start": 213794,
      "End": 213796
    },
    "TimeRange": {
      "StartTime": "05:09:02.5800000",
      "EndTime": "05:09:02.7300000"
    }
  },
  {
    "TextLocation": {
      "Start": 213797,
      "End": 213802
    },
    "TimeRange": {
      "StartTime": "05:09:02.9400000",
      "EndTime": "05:09:03.1699999"
    }
  },
  {
    "TextLocation": {
      "Start": 213803,
      "End": 213807
    },
    "TimeRange": {
      "StartTime": "05:09:03.3000000",
      "EndTime": "05:09:03.5099999"
    }
  },
  {
    "TextLocation": {
      "Start": 213808,
      "End": 213815
    },
    "TimeRange": {
      "StartTime": "05:09:03.5099999",
      "EndTime": "05:09:04.1400000"
    }
  },
  {
    "TextLocation": {
      "Start": 213816,
      "End": 213820
    },
    "TimeRange": {
      "StartTime": "05:09:04.1400000",
      "EndTime": "05:09:04.6500000"
    }
  },
  {
    "TextLocation": {
      "Start": 213823,
      "End": 213824
    },
    "TimeRange": {
      "StartTime": "05:09:05.5099999",
      "EndTime": "05:09:05.6500000"
    }
  },
  {
    "TextLocation": {
      "Start": 213825,
      "End": 213830
    },
    "TimeRange": {
      "StartTime": "05:09:05.6600000",
      "EndTime": "05:09:05.8800000"
    }
  },
  {
    "TextLocation": {
      "Start": 213831,
      "End": 213836
    },
    "TimeRange": {
      "StartTime": "05:09:05.9600000",
      "EndTime": "05:09:06.2200000"
    }
  },
  {
    "TextLocation": {
      "Start": 213844,
      "End": 213848
    },
    "TimeRange": {
      "StartTime": "05:09:06.8700000",
      "EndTime": "05:09:07.1100000"
    }
  },
  {
    "TextLocation": {
      "Start": 213849,
      "End": 213851
    },
    "TimeRange": {
      "StartTime": "05:09:07.1100000",
      "EndTime": "05:09:07.2300000"
    }
  },
  {
    "TextLocation": {
      "Start": 213853,
      "End": 213854
    },
    "TimeRange": {
      "StartTime": "05:09:07.2300000",
      "EndTime": "05:09:07.2599999"
    }
  },
  {
    "TextLocation": {
      "Start": 213855,
      "End": 213862
    },
    "TimeRange": {
      "StartTime": "05:09:07.2599999",
      "EndTime": "05:09:07.5600000"
    }
  },
  {
    "TextLocation": {
      "Start": 213864,
      "End": 213869
    },
    "TimeRange": {
      "StartTime": "05:09:07.5600000",
      "EndTime": "05:09:08.1300000"
    }
  },
  {
    "TextLocation": {
      "Start": 213877,
      "End": 213878
    },
    "TimeRange": {
      "StartTime": "05:09:08.6400000",
      "EndTime": "05:09:08.7000000"
    }
  },
  {
    "TextLocation": {
      "Start": 213879,
      "End": 213883
    },
    "TimeRange": {
      "StartTime": "05:09:08.7000000",
      "EndTime": "05:09:08.8200000"
    }
  },
  {
    "TextLocation": {
      "Start": 213884,
      "End": 213889
    },
    "TimeRange": {
      "StartTime": "05:09:08.8200000",
      "EndTime": "05:09:08.9800000"
    }
  },
  {
    "TextLocation": {
      "Start": 213890,
      "End": 213893
    },
    "TimeRange": {
      "StartTime": "05:09:09.1500000",
      "EndTime": "05:09:09.2599999"
    }
  },
  {
    "TextLocation": {
      "Start": 213894,
      "End": 213899
    },
    "TimeRange": {
      "StartTime": "05:09:09.3300000",
      "EndTime": "05:09:09.9000000"
    }
  },
  {
    "TextLocation": {
      "Start": 213902,
      "End": 213905
    },
    "TimeRange": {
      "StartTime": "05:09:10.4100000",
      "EndTime": "05:09:10.5300000"
    }
  },
  {
    "TextLocation": {
      "Start": 213906,
      "End": 213910
    },
    "TimeRange": {
      "StartTime": "05:09:10.5300000",
      "EndTime": "05:09:10.9800000"
    }
  },
  {
    "TextLocation": {
      "Start": 213911,
      "End": 213914
    },
    "TimeRange": {
      "StartTime": "05:09:11.0099999",
      "EndTime": "05:09:11.1600000"
    }
  },
  {
    "TextLocation": {
      "Start": 213915,
      "End": 213918
    },
    "TimeRange": {
      "StartTime": "05:09:11.1600000",
      "EndTime": "05:09:11.3400000"
    }
  },
  {
    "TextLocation": {
      "Start": 213919,
      "End": 213923
    },
    "TimeRange": {
      "StartTime": "05:09:11.3400000",
      "EndTime": "05:09:11.4900000"
    }
  },
  {
    "TextLocation": {
      "Start": 213924,
      "End": 213926
    },
    "TimeRange": {
      "StartTime": "05:09:11.4900000",
      "EndTime": "05:09:11.6100000"
    }
  },
  {
    "TextLocation": {
      "Start": 213927,
      "End": 213932
    },
    "TimeRange": {
      "StartTime": "05:09:11.6100000",
      "EndTime": "05:09:11.9400000"
    }
  },
  {
    "TextLocation": {
      "Start": 213933,
      "End": 213935
    },
    "TimeRange": {
      "StartTime": "05:09:12.2400000",
      "EndTime": "05:09:12.6900000"
    }
  },
  {
    "TextLocation": {
      "Start": 213938,
      "End": 213940
    },
    "TimeRange": {
      "StartTime": "05:09:12.6900000",
      "EndTime": "05:09:12.8400000"
    }
  },
  {
    "TextLocation": {
      "Start": 213941,
      "End": 213946
    },
    "TimeRange": {
      "StartTime": "05:09:12.8400000",
      "EndTime": "05:09:13.1400000"
    }
  },
  {
    "TextLocation": {
      "Start": 213949,
      "End": 213953
    },
    "TimeRange": {
      "StartTime": "05:09:13.1400000",
      "EndTime": "05:09:13.2900000"
    }
  },
  {
    "TextLocation": {
      "Start": 213954,
      "End": 213956
    },
    "TimeRange": {
      "StartTime": "05:09:13.2900000",
      "EndTime": "05:09:13.3500000"
    }
  },
  {
    "TextLocation": {
      "Start": 213957,
      "End": 213961
    },
    "TimeRange": {
      "StartTime": "05:09:13.3500000",
      "EndTime": "05:09:13.5099999"
    }
  },
  {
    "TextLocation": {
      "Start": 213969,
      "End": 213971
    },
    "TimeRange": {
      "StartTime": "05:09:15.9199999",
      "EndTime": "05:09:17.0300000"
    }
  },
  {
    "TextLocation": {
      "Start": 213972,
      "End": 213974
    },
    "TimeRange": {
      "StartTime": "05:09:17.0300000",
      "EndTime": "05:09:17.6000000"
    }
  },
  {
    "TextLocation": {
      "Start": 213975,
      "End": 213977
    },
    "TimeRange": {
      "StartTime": "05:09:17.7500000",
      "EndTime": "05:09:18.2599999"
    }
  },
  {
    "TextLocation": {
      "Start": 213978,
      "End": 213983
    },
    "TimeRange": {
      "StartTime": "05:09:18.2599999",
      "EndTime": "05:09:18.9500000"
    }
  },
  {
    "TextLocation": {
      "Start": 213984,
      "End": 213986
    },
    "TimeRange": {
      "StartTime": "05:09:19.7900000",
      "EndTime": "05:09:20.5400000"
    }
  },
  {
    "TextLocation": {
      "Start": 213989,
      "End": 213991
    },
    "TimeRange": {
      "StartTime": "05:09:20.6900000",
      "EndTime": "05:09:22.0099999"
    }
  },
  {
    "TextLocation": {
      "Start": 213992,
      "End": 213994
    },
    "TimeRange": {
      "StartTime": "05:09:22.0099999",
      "EndTime": "05:09:22.3400000"
    }
  },
  {
    "TextLocation": {
      "Start": 214002,
      "End": 214006
    },
    "TimeRange": {
      "StartTime": "05:09:24.5600000",
      "EndTime": "05:09:24.7400000"
    }
  },
  {
    "TextLocation": {
      "Start": 214007,
      "End": 214010
    },
    "TimeRange": {
      "StartTime": "05:09:24.7400000",
      "EndTime": "05:09:25.1300000"
    }
  },
  {
    "TextLocation": {
      "Start": 214018,
      "End": 214020
    },
    "TimeRange": {
      "StartTime": "05:09:25.9100000",
      "EndTime": "05:09:26.9300000"
    }
  },
  {
    "TextLocation": {
      "Start": 214021,
      "End": 214023
    },
    "TimeRange": {
      "StartTime": "05:09:26.9300000",
      "EndTime": "05:09:27.3900000"
    }
  },
  {
    "TextLocation": {
      "Start": 214024,
      "End": 214028
    },
    "TimeRange": {
      "StartTime": "05:09:27.6800000",
      "EndTime": "05:09:28.0700000"
    }
  },
  {
    "TextLocation": {
      "Start": 214036,
      "End": 214038
    },
    "TimeRange": {
      "StartTime": "05:09:29.2700000",
      "EndTime": "05:09:29.7800000"
    }
  },
  {
    "TextLocation": {
      "Start": 214040,
      "End": 214044
    },
    "TimeRange": {
      "StartTime": "05:09:30.1400000",
      "EndTime": "05:09:30.3600000"
    }
  },
  {
    "TextLocation": {
      "Start": 214047,
      "End": 214050
    },
    "TimeRange": {
      "StartTime": "05:09:30.4800000",
      "EndTime": "05:09:30.5900000"
    }
  },
  {
    "TextLocation": {
      "Start": 214051,
      "End": 214054
    },
    "TimeRange": {
      "StartTime": "05:09:31.5800000",
      "EndTime": "05:09:31.7300000"
    }
  },
  {
    "TextLocation": {
      "Start": 214055,
      "End": 214060
    },
    "TimeRange": {
      "StartTime": "05:09:32.0300000",
      "EndTime": "05:09:32.5099999"
    }
  },
  {
    "TextLocation": {
      "Start": 214063,
      "End": 214068
    },
    "TimeRange": {
      "StartTime": "05:09:34.2800000",
      "EndTime": "05:09:34.5300000"
    }
  },
  {
    "TextLocation": {
      "Start": 214069,
      "End": 214071
    },
    "TimeRange": {
      "StartTime": "05:09:34.6100000",
      "EndTime": "05:09:35.4100000"
    }
  },
  {
    "TextLocation": {
      "Start": 214074,
      "End": 214076
    },
    "TimeRange": {
      "StartTime": "05:09:35.4199999",
      "EndTime": "05:09:35.5700000"
    }
  },
  {
    "TextLocation": {
      "Start": 214077,
      "End": 214082
    },
    "TimeRange": {
      "StartTime": "05:09:35.5700000",
      "EndTime": "05:09:35.6600000"
    }
  },
  {
    "TextLocation": {
      "Start": 214083,
      "End": 214087
    },
    "TimeRange": {
      "StartTime": "05:09:35.6600000",
      "EndTime": "05:09:35.8700000"
    }
  },
  {
    "TextLocation": {
      "Start": 214088,
      "End": 214090
    },
    "TimeRange": {
      "StartTime": "05:09:35.8700000",
      "EndTime": "05:09:36.0200000"
    }
  },
  {
    "TextLocation": {
      "Start": 214091,
      "End": 214096
    },
    "TimeRange": {
      "StartTime": "05:09:36.0200000",
      "EndTime": "05:09:36.6500000"
    }
  },
  {
    "TextLocation": {
      "Start": 214104,
      "End": 214108
    },
    "TimeRange": {
      "StartTime": "05:09:37.5700000",
      "EndTime": "05:09:37.7200000"
    }
  },
  {
    "TextLocation": {
      "Start": 214109,
      "End": 214111
    },
    "TimeRange": {
      "StartTime": "05:09:37.7200000",
      "EndTime": "05:09:37.8400000"
    }
  },
  {
    "TextLocation": {
      "Start": 214112,
      "End": 214116
    },
    "TimeRange": {
      "StartTime": "05:09:37.8400000",
      "EndTime": "05:09:38.0800000"
    }
  },
  {
    "TextLocation": {
      "Start": 214117,
      "End": 214118
    },
    "TimeRange": {
      "StartTime": "05:09:38.0800000",
      "EndTime": "05:09:38.1400000"
    }
  },
  {
    "TextLocation": {
      "Start": 214119,
      "End": 214125
    },
    "TimeRange": {
      "StartTime": "05:09:38.1400000",
      "EndTime": "05:09:38.5200000"
    }
  },
  {
    "TextLocation": {
      "Start": 214133,
      "End": 214136
    },
    "TimeRange": {
      "StartTime": "05:09:38.8900000",
      "EndTime": "05:09:39.0099999"
    }
  },
  {
    "TextLocation": {
      "Start": 214137,
      "End": 214139
    },
    "TimeRange": {
      "StartTime": "05:09:39.0099999",
      "EndTime": "05:09:39.1000000"
    }
  },
  {
    "TextLocation": {
      "Start": 214140,
      "End": 214142
    },
    "TimeRange": {
      "StartTime": "05:09:39.1000000",
      "EndTime": "05:09:39.2200000"
    }
  },
  {
    "TextLocation": {
      "Start": 214143,
      "End": 214147
    },
    "TimeRange": {
      "StartTime": "05:09:39.2200000",
      "EndTime": "05:09:39.3400000"
    }
  },
  {
    "TextLocation": {
      "Start": 214148,
      "End": 214153
    },
    "TimeRange": {
      "StartTime": "05:09:39.3400000",
      "EndTime": "05:09:39.7300000"
    }
  },
  {
    "TextLocation": {
      "Start": 214161,
      "End": 214166
    },
    "TimeRange": {
      "StartTime": "05:09:39.7599999",
      "EndTime": "05:09:39.8800000"
    }
  },
  {
    "TextLocation": {
      "Start": 214167,
      "End": 214172
    },
    "TimeRange": {
      "StartTime": "05:09:39.8800000",
      "EndTime": "05:09:40.0300000"
    }
  },
  {
    "TextLocation": {
      "Start": 214173,
      "End": 214175
    },
    "TimeRange": {
      "StartTime": "05:09:40.0300000",
      "EndTime": "05:09:40.1200000"
    }
  },
  {
    "TextLocation": {
      "Start": 214176,
      "End": 214183
    },
    "TimeRange": {
      "StartTime": "05:09:40.1200000",
      "EndTime": "05:09:40.9600000"
    }
  },
  {
    "TextLocation": {
      "Start": 214184,
      "End": 214189
    },
    "TimeRange": {
      "StartTime": "05:09:41.3200000",
      "EndTime": "05:09:41.6800000"
    }
  },
  {
    "TextLocation": {
      "Start": 214190,
      "End": 214192
    },
    "TimeRange": {
      "StartTime": "05:09:41.6800000",
      "EndTime": "05:09:42.7000000"
    }
  },
  {
    "TextLocation": {
      "Start": 214195,
      "End": 214200
    },
    "TimeRange": {
      "StartTime": "05:09:42.7300000",
      "EndTime": "05:09:43.1200000"
    }
  },
  {
    "TextLocation": {
      "Start": 214201,
      "End": 214203
    },
    "TimeRange": {
      "StartTime": "05:09:43.1200000",
      "EndTime": "05:09:44.0200000"
    }
  },
  {
    "TextLocation": {
      "Start": 214204,
      "End": 214207
    },
    "TimeRange": {
      "StartTime": "05:09:44.0200000",
      "EndTime": "05:09:44.1699999"
    }
  },
  {
    "TextLocation": {
      "Start": 214208,
      "End": 214213
    },
    "TimeRange": {
      "StartTime": "05:09:44.1699999",
      "EndTime": "05:09:44.5000000"
    }
  },
  {
    "TextLocation": {
      "Start": 214214,
      "End": 214216
    },
    "TimeRange": {
      "StartTime": "05:09:44.5000000",
      "EndTime": "05:09:45.3900000"
    }
  },
  {
    "TextLocation": {
      "Start": 214219,
      "End": 214226
    },
    "TimeRange": {
      "StartTime": "05:09:45.4000000",
      "EndTime": "05:09:45.8200000"
    }
  },
  {
    "TextLocation": {
      "Start": 214234,
      "End": 214239
    },
    "TimeRange": {
      "StartTime": "05:09:49.1900000",
      "EndTime": "05:09:49.4000000"
    }
  },
  {
    "TextLocation": {
      "Start": 214240,
      "End": 214243
    },
    "TimeRange": {
      "StartTime": "05:09:49.4000000",
      "EndTime": "05:09:49.4900000"
    }
  },
  {
    "TextLocation": {
      "Start": 214244,
      "End": 214247
    },
    "TimeRange": {
      "StartTime": "05:09:49.4900000",
      "EndTime": "05:09:49.5800000"
    }
  },
  {
    "TextLocation": {
      "Start": 214248,
      "End": 214252
    },
    "TimeRange": {
      "StartTime": "05:09:49.5800000",
      "EndTime": "05:09:49.7900000"
    }
  },
  {
    "TextLocation": {
      "Start": 214253,
      "End": 214255
    },
    "TimeRange": {
      "StartTime": "05:09:49.7900000",
      "EndTime": "05:09:49.8500000"
    }
  },
  {
    "TextLocation": {
      "Start": 214256,
      "End": 214264
    },
    "TimeRange": {
      "StartTime": "05:09:49.8500000",
      "EndTime": "05:09:50.6600000"
    }
  },
  {
    "TextLocation": {
      "Start": 214272,
      "End": 214277
    },
    "TimeRange": {
      "StartTime": "05:09:51.4000000",
      "EndTime": "05:09:52.0600000"
    }
  },
  {
    "TextLocation": {
      "Start": 214280,
      "End": 214284
    },
    "TimeRange": {
      "StartTime": "05:09:52.5200000",
      "EndTime": "05:09:52.6600000"
    }
  },
  {
    "TextLocation": {
      "Start": 214286,
      "End": 214289
    },
    "TimeRange": {
      "StartTime": "05:09:52.7800000",
      "EndTime": "05:09:52.8500000"
    }
  },
  {
    "TextLocation": {
      "Start": 214290,
      "End": 214295
    },
    "TimeRange": {
      "StartTime": "05:09:52.9000000",
      "EndTime": "05:09:53.1699999"
    }
  },
  {
    "TextLocation": {
      "Start": 214298,
      "End": 214303
    },
    "TimeRange": {
      "StartTime": "05:09:53.2900000",
      "EndTime": "05:09:53.6500000"
    }
  },
  {
    "TextLocation": {
      "Start": 214305,
      "End": 214308
    },
    "TimeRange": {
      "StartTime": "05:09:53.6500000",
      "EndTime": "05:09:53.9800000"
    }
  },
  {
    "TextLocation": {
      "Start": 214309,
      "End": 214312
    },
    "TimeRange": {
      "StartTime": "05:09:53.9800000",
      "EndTime": "05:09:54.1000000"
    }
  },
  {
    "TextLocation": {
      "Start": 214313,
      "End": 214317
    },
    "TimeRange": {
      "StartTime": "05:09:54.1000000",
      "EndTime": "05:09:54.4300000"
    }
  },
  {
    "TextLocation": {
      "Start": 214325,
      "End": 214330
    },
    "TimeRange": {
      "StartTime": "05:09:57.7300000",
      "EndTime": "05:09:57.9900000"
    }
  },
  {
    "TextLocation": {
      "Start": 214331,
      "End": 214336
    },
    "TimeRange": {
      "StartTime": "05:09:58.0300000",
      "EndTime": "05:09:58.2400000"
    }
  },
  {
    "TextLocation": {
      "Start": 214337,
      "End": 214340
    },
    "TimeRange": {
      "StartTime": "05:09:58.2400000",
      "EndTime": "05:09:58.6000000"
    }
  },
  {
    "TextLocation": {
      "Start": 214341,
      "End": 214349
    },
    "TimeRange": {
      "StartTime": "05:10:00.0700000",
      "EndTime": "05:10:00.8500000"
    }
  },
  {
    "TextLocation": {
      "Start": 214350,
      "End": 214352
    },
    "TimeRange": {
      "StartTime": "05:10:01.1200000",
      "EndTime": "05:10:02.1400000"
    }
  },
  {
    "TextLocation": {
      "Start": 214354,
      "End": 214359
    },
    "TimeRange": {
      "StartTime": "05:10:02.3500000",
      "EndTime": "05:10:02.6699999"
    }
  },
  {
    "TextLocation": {
      "Start": 214360,
      "End": 214362
    },
    "TimeRange": {
      "StartTime": "05:10:02.7400000",
      "EndTime": "05:10:03.7300000"
    }
  },
  {
    "TextLocation": {
      "Start": 214370,
      "End": 214376
    },
    "TimeRange": {
      "StartTime": "05:10:06.3100000",
      "EndTime": "05:10:06.5800000"
    }
  },
  {
    "TextLocation": {
      "Start": 214377,
      "End": 214380
    },
    "TimeRange": {
      "StartTime": "05:10:06.5800000",
      "EndTime": "05:10:06.8500000"
    }
  },
  {
    "TextLocation": {
      "Start": 214381,
      "End": 214391
    },
    "TimeRange": {
      "StartTime": "05:10:06.8900000",
      "EndTime": "05:10:07.3000000"
    }
  },
  {
    "TextLocation": {
      "Start": 214392,
      "End": 214396
    },
    "TimeRange": {
      "StartTime": "05:10:07.3000000",
      "EndTime": "05:10:07.5099999"
    }
  },
  {
    "TextLocation": {
      "Start": 214398,
      "End": 214401
    },
    "TimeRange": {
      "StartTime": "05:10:07.5099999",
      "EndTime": "05:10:07.8700000"
    }
  },
  {
    "TextLocation": {
      "Start": 214402,
      "End": 214407
    },
    "TimeRange": {
      "StartTime": "05:10:09.2200000",
      "EndTime": "05:10:09.7300000"
    }
  },
  {
    "TextLocation": {
      "Start": 214415,
      "End": 214420
    },
    "TimeRange": {
      "StartTime": "05:10:10.6300000",
      "EndTime": "05:10:10.9900000"
    }
  },
  {
    "TextLocation": {
      "Start": 214421,
      "End": 214424
    },
    "TimeRange": {
      "StartTime": "05:10:10.9900000",
      "EndTime": "05:10:11.0500000"
    }
  },
  {
    "TextLocation": {
      "Start": 214425,
      "End": 214428
    },
    "TimeRange": {
      "StartTime": "05:10:11.0500000",
      "EndTime": "05:10:11.1699999"
    }
  },
  {
    "TextLocation": {
      "Start": 214429,
      "End": 214433
    },
    "TimeRange": {
      "StartTime": "05:10:11.1699999",
      "EndTime": "05:10:11.3500000"
    }
  },
  {
    "TextLocation": {
      "Start": 214434,
      "End": 214436
    },
    "TimeRange": {
      "StartTime": "05:10:11.3500000",
      "EndTime": "05:10:11.4500000"
    }
  },
  {
    "TextLocation": {
      "Start": 214437,
      "End": 214443
    },
    "TimeRange": {
      "StartTime": "05:10:11.4700000",
      "EndTime": "05:10:11.8600000"
    }
  },
  {
    "TextLocation": {
      "Start": 214444,
      "End": 214449
    },
    "TimeRange": {
      "StartTime": "05:10:11.8600000",
      "EndTime": "05:10:12.0700000"
    }
  },
  {
    "TextLocation": {
      "Start": 214450,
      "End": 214453
    },
    "TimeRange": {
      "StartTime": "05:10:12.0700000",
      "EndTime": "05:10:12.2500000"
    }
  },
  {
    "TextLocation": {
      "Start": 214454,
      "End": 214459
    },
    "TimeRange": {
      "StartTime": "05:10:12.3400000",
      "EndTime": "05:10:12.7300000"
    }
  },
  {
    "TextLocation": {
      "Start": 214460,
      "End": 214463
    },
    "TimeRange": {
      "StartTime": "05:10:13.2400000",
      "EndTime": "05:10:13.4400000"
    }
  },
  {
    "TextLocation": {
      "Start": 214464,
      "End": 214474
    },
    "TimeRange": {
      "StartTime": "05:10:13.5099999",
      "EndTime": "05:10:14.3200000"
    }
  },
  {
    "TextLocation": {
      "Start": 214477,
      "End": 214479
    },
    "TimeRange": {
      "StartTime": "05:10:15.0400000",
      "EndTime": "05:10:15.7300000"
    }
  },
  {
    "TextLocation": {
      "Start": 214482,
      "End": 214484
    },
    "TimeRange": {
      "StartTime": "05:10:16.1500000",
      "EndTime": "05:10:16.8400000"
    }
  },
  {
    "TextLocation": {
      "Start": 214487,
      "End": 214495
    },
    "TimeRange": {
      "StartTime": "05:10:16.8400000",
      "EndTime": "05:10:17.5600000"
    }
  },
  {
    "TextLocation": {
      "Start": 214498,
      "End": 214503
    },
    "TimeRange": {
      "StartTime": "05:10:17.5900000",
      "EndTime": "05:10:18.2800000"
    }
  },
  {
    "TextLocation": {
      "Start": 214506,
      "End": 214508
    },
    "TimeRange": {
      "StartTime": "05:10:18.8800000",
      "EndTime": "05:10:19.1800000"
    }
  },
  {
    "TextLocation": {
      "Start": 214510,
      "End": 214515
    },
    "TimeRange": {
      "StartTime": "05:10:19.1800000",
      "EndTime": "05:10:19.7200000"
    }
  },
  {
    "TextLocation": {
      "Start": 214518,
      "End": 214520
    },
    "TimeRange": {
      "StartTime": "05:10:19.9000000",
      "EndTime": "05:10:20.2000000"
    }
  },
  {
    "TextLocation": {
      "Start": 214523,
      "End": 214526
    },
    "TimeRange": {
      "StartTime": "05:10:20.2000000",
      "EndTime": "05:10:20.8600000"
    }
  },
  {
    "TextLocation": {
      "Start": 214529,
      "End": 214531
    },
    "TimeRange": {
      "StartTime": "05:10:21.4600000",
      "EndTime": "05:10:21.7300000"
    }
  },
  {
    "TextLocation": {
      "Start": 214533,
      "End": 214537
    },
    "TimeRange": {
      "StartTime": "05:10:21.7300000",
      "EndTime": "05:10:22.0600000"
    }
  },
  {
    "TextLocation": {
      "Start": 214545,
      "End": 214551
    },
    "TimeRange": {
      "StartTime": "05:10:22.5400000",
      "EndTime": "05:10:22.6900000"
    }
  },
  {
    "TextLocation": {
      "Start": 214552,
      "End": 214556
    },
    "TimeRange": {
      "StartTime": "05:10:22.6900000",
      "EndTime": "05:10:22.7800000"
    }
  },
  {
    "TextLocation": {
      "Start": 214557,
      "End": 214559
    },
    "TimeRange": {
      "StartTime": "05:10:22.7800000",
      "EndTime": "05:10:22.9000000"
    }
  },
  {
    "TextLocation": {
      "Start": 214560,
      "End": 214564
    },
    "TimeRange": {
      "StartTime": "05:10:22.9000000",
      "EndTime": "05:10:23.2599999"
    }
  },
  {
    "TextLocation": {
      "Start": 214572,
      "End": 214576
    },
    "TimeRange": {
      "StartTime": "05:10:23.4199999",
      "EndTime": "05:10:23.8000000"
    }
  },
  {
    "TextLocation": {
      "Start": 214584,
      "End": 214587
    },
    "TimeRange": {
      "StartTime": "05:10:24.5500000",
      "EndTime": "05:10:24.6699999"
    }
  },
  {
    "TextLocation": {
      "Start": 214588,
      "End": 214592
    },
    "TimeRange": {
      "StartTime": "05:10:24.6699999",
      "EndTime": "05:10:24.8200000"
    }
  },
  {
    "TextLocation": {
      "Start": 214593,
      "End": 214599
    },
    "TimeRange": {
      "StartTime": "05:10:24.8200000",
      "EndTime": "05:10:25.4800000"
    }
  },
  {
    "TextLocation": {
      "Start": 214602,
      "End": 214607
    },
    "TimeRange": {
      "StartTime": "05:10:26.1400000",
      "EndTime": "05:10:26.3200000"
    }
  },
  {
    "TextLocation": {
      "Start": 214608,
      "End": 214611
    },
    "TimeRange": {
      "StartTime": "05:10:26.3200000",
      "EndTime": "05:10:26.4700000"
    }
  },
  {
    "TextLocation": {
      "Start": 214612,
      "End": 214619
    },
    "TimeRange": {
      "StartTime": "05:10:26.4700000",
      "EndTime": "05:10:26.7100000"
    }
  },
  {
    "TextLocation": {
      "Start": 214620,
      "End": 214622
    },
    "TimeRange": {
      "StartTime": "05:10:26.7100000",
      "EndTime": "05:10:26.8000000"
    }
  },
  {
    "TextLocation": {
      "Start": 214623,
      "End": 214626
    },
    "TimeRange": {
      "StartTime": "05:10:26.8000000",
      "EndTime": "05:10:26.9199999"
    }
  },
  {
    "TextLocation": {
      "Start": 214627,
      "End": 214638
    },
    "TimeRange": {
      "StartTime": "05:10:26.9199999",
      "EndTime": "05:10:27.4900000"
    }
  },
  {
    "TextLocation": {
      "Start": 214639,
      "End": 214647
    },
    "TimeRange": {
      "StartTime": "05:10:27.4900000",
      "EndTime": "05:10:28.1800000"
    }
  },
  {
    "TextLocation": {
      "Start": 214650,
      "End": 214652
    },
    "TimeRange": {
      "StartTime": "05:10:29",
      "EndTime": "05:10:29.1800000"
    }
  },
  {
    "TextLocation": {
      "Start": 214653,
      "End": 214657
    },
    "TimeRange": {
      "StartTime": "05:10:29.1800000",
      "EndTime": "05:10:29.3900000"
    }
  },
  {
    "TextLocation": {
      "Start": 214658,
      "End": 214660
    },
    "TimeRange": {
      "StartTime": "05:10:29.3900000",
      "EndTime": "05:10:29.5700000"
    }
  },
  {
    "TextLocation": {
      "Start": 214661,
      "End": 214665
    },
    "TimeRange": {
      "StartTime": "05:10:29.5700000",
      "EndTime": "05:10:30.2000000"
    }
  },
  {
    "TextLocation": {
      "Start": 214673,
      "End": 214678
    },
    "TimeRange": {
      "StartTime": "05:10:30.2000000",
      "EndTime": "05:10:30.4400000"
    }
  },
  {
    "TextLocation": {
      "Start": 214679,
      "End": 214682
    },
    "TimeRange": {
      "StartTime": "05:10:30.4400000",
      "EndTime": "05:10:30.5600000"
    }
  },
  {
    "TextLocation": {
      "Start": 214683,
      "End": 214687
    },
    "TimeRange": {
      "StartTime": "05:10:30.5600000",
      "EndTime": "05:10:31.1000000"
    }
  },
  {
    "TextLocation": {
      "Start": 214695,
      "End": 214698
    },
    "TimeRange": {
      "StartTime": "05:10:31.1000000",
      "EndTime": "05:10:31.2800000"
    }
  },
  {
    "TextLocation": {
      "Start": 214699,
      "End": 214706
    },
    "TimeRange": {
      "StartTime": "05:10:31.2800000",
      "EndTime": "05:10:31.8800000"
    }
  },
  {
    "TextLocation": {
      "Start": 214707,
      "End": 214710
    },
    "TimeRange": {
      "StartTime": "05:10:31.8800000",
      "EndTime": "05:10:32"
    }
  },
  {
    "TextLocation": {
      "Start": 214711,
      "End": 214720
    },
    "TimeRange": {
      "StartTime": "05:10:32",
      "EndTime": "05:10:32.4800000"
    }
  },
  {
    "TextLocation": {
      "Start": 214728,
      "End": 214733
    },
    "TimeRange": {
      "StartTime": "05:10:33.7300000",
      "EndTime": "05:10:34.0500000"
    }
  },
  {
    "TextLocation": {
      "Start": 214734,
      "End": 214739
    },
    "TimeRange": {
      "StartTime": "05:10:34.0600000",
      "EndTime": "05:10:34.4500000"
    }
  },
  {
    "TextLocation": {
      "Start": 214740,
      "End": 214744
    },
    "TimeRange": {
      "StartTime": "05:10:34.4500000",
      "EndTime": "05:10:34.8900000"
    }
  },
  {
    "TextLocation": {
      "Start": 214745,
      "End": 214747
    },
    "TimeRange": {
      "StartTime": "05:10:34.9000000",
      "EndTime": "05:10:34.9900000"
    }
  },
  {
    "TextLocation": {
      "Start": 214748,
      "End": 214749
    },
    "TimeRange": {
      "StartTime": "05:10:34.9900000",
      "EndTime": "05:10:35.0800000"
    }
  },
  {
    "TextLocation": {
      "Start": 214750,
      "End": 214756
    },
    "TimeRange": {
      "StartTime": "05:10:35.0800000",
      "EndTime": "05:10:35.5000000"
    }
  },
  {
    "TextLocation": {
      "Start": 214759,
      "End": 214760
    },
    "TimeRange": {
      "StartTime": "05:10:36.3400000",
      "EndTime": "05:10:36.4900000"
    }
  },
  {
    "TextLocation": {
      "Start": 214761,
      "End": 214764
    },
    "TimeRange": {
      "StartTime": "05:10:36.4900000",
      "EndTime": "05:10:36.9100000"
    }
  },
  {
    "TextLocation": {
      "Start": 214767,
      "End": 214771
    },
    "TimeRange": {
      "StartTime": "05:10:38.3200000",
      "EndTime": "05:10:38.5600000"
    }
  },
  {
    "TextLocation": {
      "Start": 214772,
      "End": 214776
    },
    "TimeRange": {
      "StartTime": "05:10:38.5600000",
      "EndTime": "05:10:38.9500000"
    }
  },
  {
    "TextLocation": {
      "Start": 214778,
      "End": 214781
    },
    "TimeRange": {
      "StartTime": "05:10:38.9500000",
      "EndTime": "05:10:39.0900000"
    }
  },
  {
    "TextLocation": {
      "Start": 214782,
      "End": 214786
    },
    "TimeRange": {
      "StartTime": "05:10:39.0900000",
      "EndTime": "05:10:39.1600000"
    }
  },
  {
    "TextLocation": {
      "Start": 214787,
      "End": 214793
    },
    "TimeRange": {
      "StartTime": "05:10:39.1600000",
      "EndTime": "05:10:39.4600000"
    }
  },
  {
    "TextLocation": {
      "Start": 214794,
      "End": 214795
    },
    "TimeRange": {
      "StartTime": "05:10:39.4600000",
      "EndTime": "05:10:39.5200000"
    }
  },
  {
    "TextLocation": {
      "Start": 214796,
      "End": 214799
    },
    "TimeRange": {
      "StartTime": "05:10:39.5200000",
      "EndTime": "05:10:39.7900000"
    }
  },
  {
    "TextLocation": {
      "Start": 214800,
      "End": 214805
    },
    "TimeRange": {
      "StartTime": "05:10:39.7900000",
      "EndTime": "05:10:40.2100000"
    }
  },
  {
    "TextLocation": {
      "Start": 214807,
      "End": 214808
    },
    "TimeRange": {
      "StartTime": "05:10:40.2100000",
      "EndTime": "05:10:40.3000000"
    }
  },
  {
    "TextLocation": {
      "Start": 214809,
      "End": 214816
    },
    "TimeRange": {
      "StartTime": "05:10:40.3000000",
      "EndTime": "05:10:40.9300000"
    }
  },
  {
    "TextLocation": {
      "Start": 214817,
      "End": 214819
    },
    "TimeRange": {
      "StartTime": "05:10:40.9300000",
      "EndTime": "05:10:40.9900000"
    }
  },
  {
    "TextLocation": {
      "Start": 214820,
      "End": 214825
    },
    "TimeRange": {
      "StartTime": "05:10:40.9900000",
      "EndTime": "05:10:41.4400000"
    }
  },
  {
    "TextLocation": {
      "Start": 214828,
      "End": 214830
    },
    "TimeRange": {
      "StartTime": "05:10:41.4400000",
      "EndTime": "05:10:41.6800000"
    }
  },
  {
    "TextLocation": {
      "Start": 214831,
      "End": 214834
    },
    "TimeRange": {
      "StartTime": "05:10:41.6800000",
      "EndTime": "05:10:42.1000000"
    }
  },
  {
    "TextLocation": {
      "Start": 214835,
      "End": 214841
    },
    "TimeRange": {
      "StartTime": "05:10:42.7300000",
      "EndTime": "05:10:43.1800000"
    }
  },
  {
    "TextLocation": {
      "Start": 214842,
      "End": 214846
    },
    "TimeRange": {
      "StartTime": "05:10:43.1800000",
      "EndTime": "05:10:43.3300000"
    }
  },
  {
    "TextLocation": {
      "Start": 214847,
      "End": 214850
    },
    "TimeRange": {
      "StartTime": "05:10:43.3300000",
      "EndTime": "05:10:43.4500000"
    }
  },
  {
    "TextLocation": {
      "Start": 214851,
      "End": 214855
    },
    "TimeRange": {
      "StartTime": "05:10:43.4500000",
      "EndTime": "05:10:43.6300000"
    }
  },
  {
    "TextLocation": {
      "Start": 214856,
      "End": 214863
    },
    "TimeRange": {
      "StartTime": "05:10:43.6300000",
      "EndTime": "05:10:44.0800000"
    }
  },
  {
    "TextLocation": {
      "Start": 214864,
      "End": 214868
    },
    "TimeRange": {
      "StartTime": "05:10:44.0800000",
      "EndTime": "05:10:44.3800000"
    }
  },
  {
    "TextLocation": {
      "Start": 214869,
      "End": 214872
    },
    "TimeRange": {
      "StartTime": "05:10:44.3800000",
      "EndTime": "05:10:44.8300000"
    }
  },
  {
    "TextLocation": {
      "Start": 214873,
      "End": 214881
    },
    "TimeRange": {
      "StartTime": "05:10:46.2400000",
      "EndTime": "05:10:46.6900000"
    }
  },
  {
    "TextLocation": {
      "Start": 214882,
      "End": 214888
    },
    "TimeRange": {
      "StartTime": "05:10:46.6900000",
      "EndTime": "05:10:47.1400000"
    }
  },
  {
    "TextLocation": {
      "Start": 214889,
      "End": 214896
    },
    "TimeRange": {
      "StartTime": "05:10:47.1400000",
      "EndTime": "05:10:47.7400000"
    }
  },
  {
    "TextLocation": {
      "Start": 214898,
      "End": 214901
    },
    "TimeRange": {
      "StartTime": "05:10:47.7400000",
      "EndTime": "05:10:48.2800000"
    }
  },
  {
    "TextLocation": {
      "Start": 214904,
      "End": 214908
    },
    "TimeRange": {
      "StartTime": "05:10:48.5300000",
      "EndTime": "05:10:48.9000000"
    }
  },
  {
    "TextLocation": {
      "Start": 214911,
      "End": 214913
    },
    "TimeRange": {
      "StartTime": "05:10:48.9100000",
      "EndTime": "05:10:49.6000000"
    }
  },
  {
    "TextLocation": {
      "Start": 214914,
      "End": 214917
    },
    "TimeRange": {
      "StartTime": "05:10:49.7200000",
      "EndTime": "05:10:49.8100000"
    }
  },
  {
    "TextLocation": {
      "Start": 214925,
      "End": 214930
    },
    "TimeRange": {
      "StartTime": "05:10:49.8100000",
      "EndTime": "05:10:50.1400000"
    }
  },
  {
    "TextLocation": {
      "Start": 214938,
      "End": 214943
    },
    "TimeRange": {
      "StartTime": "05:10:50.4400000",
      "EndTime": "05:10:50.7400000"
    }
  },
  {
    "TextLocation": {
      "Start": 214944,
      "End": 214947
    },
    "TimeRange": {
      "StartTime": "05:10:50.7400000",
      "EndTime": "05:10:50.8600000"
    }
  },
  {
    "TextLocation": {
      "Start": 214948,
      "End": 214952
    },
    "TimeRange": {
      "StartTime": "05:10:50.8600000",
      "EndTime": "05:10:51.3100000"
    }
  },
  {
    "TextLocation": {
      "Start": 214953,
      "End": 214957
    },
    "TimeRange": {
      "StartTime": "05:10:51.3100000",
      "EndTime": "05:10:51.8500000"
    }
  },
  {
    "TextLocation": {
      "Start": 214958,
      "End": 214964
    },
    "TimeRange": {
      "StartTime": "05:10:52.2400000",
      "EndTime": "05:10:53.0200000"
    }
  },
  {
    "TextLocation": {
      "Start": 214965,
      "End": 214969
    },
    "TimeRange": {
      "StartTime": "05:10:53.4100000",
      "EndTime": "05:10:53.8000000"
    }
  },
  {
    "TextLocation": {
      "Start": 214971,
      "End": 214976
    },
    "TimeRange": {
      "StartTime": "05:10:53.8000000",
      "EndTime": "05:10:54.0700000"
    }
  },
  {
    "TextLocation": {
      "Start": 214978,
      "End": 214980
    },
    "TimeRange": {
      "StartTime": "05:10:54.0700000",
      "EndTime": "05:10:54.5800000"
    }
  },
  {
    "TextLocation": {
      "Start": 214981,
      "End": 214984
    },
    "TimeRange": {
      "StartTime": "05:10:54.5800000",
      "EndTime": "05:10:54.7300000"
    }
  },
  {
    "TextLocation": {
      "Start": 214985,
      "End": 214988
    },
    "TimeRange": {
      "StartTime": "05:10:54.7300000",
      "EndTime": "05:10:55.2100000"
    }
  },
  {
    "TextLocation": {
      "Start": 214996,
      "End": 215000
    },
    "TimeRange": {
      "StartTime": "05:10:56.4100000",
      "EndTime": "05:10:56.5900000"
    }
  },
  {
    "TextLocation": {
      "Start": 215001,
      "End": 215007
    },
    "TimeRange": {
      "StartTime": "05:10:56.5900000",
      "EndTime": "05:10:56.8600000"
    }
  },
  {
    "TextLocation": {
      "Start": 215008,
      "End": 215012
    },
    "TimeRange": {
      "StartTime": "05:10:56.8600000",
      "EndTime": "05:10:57.0400000"
    }
  },
  {
    "TextLocation": {
      "Start": 215013,
      "End": 215016
    },
    "TimeRange": {
      "StartTime": "05:10:57.0400000",
      "EndTime": "05:10:57.1300000"
    }
  },
  {
    "TextLocation": {
      "Start": 215017,
      "End": 215021
    },
    "TimeRange": {
      "StartTime": "05:10:57.1300000",
      "EndTime": "05:10:57.4300000"
    }
  },
  {
    "TextLocation": {
      "Start": 215022,
      "End": 215027
    },
    "TimeRange": {
      "StartTime": "05:10:57.4300000",
      "EndTime": "05:10:57.8800000"
    }
  },
  {
    "TextLocation": {
      "Start": 215030,
      "End": 215032
    },
    "TimeRange": {
      "StartTime": "05:10:57.8800000",
      "EndTime": "05:10:58.1200000"
    }
  },
  {
    "TextLocation": {
      "Start": 215033,
      "End": 215038
    },
    "TimeRange": {
      "StartTime": "05:10:58.1200000",
      "EndTime": "05:10:58.3300000"
    }
  },
  {
    "TextLocation": {
      "Start": 215039,
      "End": 215046
    },
    "TimeRange": {
      "StartTime": "05:10:58.3300000",
      "EndTime": "05:10:58.5099999"
    }
  },
  {
    "TextLocation": {
      "Start": 215047,
      "End": 215049
    },
    "TimeRange": {
      "StartTime": "05:10:58.5099999",
      "EndTime": "05:10:58.6600000"
    }
  },
  {
    "TextLocation": {
      "Start": 215050,
      "End": 215057
    },
    "TimeRange": {
      "StartTime": "05:10:58.6600000",
      "EndTime": "05:10:58.9400000"
    }
  },
  {
    "TextLocation": {
      "Start": 215058,
      "End": 215062
    },
    "TimeRange": {
      "StartTime": "05:10:58.9400000",
      "EndTime": "05:10:59.0200000"
    }
  },
  {
    "TextLocation": {
      "Start": 215063,
      "End": 215065
    },
    "TimeRange": {
      "StartTime": "05:10:59.0200000",
      "EndTime": "05:10:59.4300000"
    }
  },
  {
    "TextLocation": {
      "Start": 215066,
      "End": 215068
    },
    "TimeRange": {
      "StartTime": "05:10:59.4300000",
      "EndTime": "05:10:59.8400000"
    }
  },
  {
    "TextLocation": {
      "Start": 215069,
      "End": 215071
    },
    "TimeRange": {
      "StartTime": "05:10:59.8400000",
      "EndTime": "05:11:00.2500000"
    }
  },
  {
    "TextLocation": {
      "Start": 215079,
      "End": 215083
    },
    "TimeRange": {
      "StartTime": "05:11:01.0400000",
      "EndTime": "05:11:01.4300000"
    }
  },
  {
    "TextLocation": {
      "Start": 215091,
      "End": 215097
    },
    "TimeRange": {
      "StartTime": "05:11:01.9100000",
      "EndTime": "05:11:02.2100000"
    }
  },
  {
    "TextLocation": {
      "Start": 215098,
      "End": 215102
    },
    "TimeRange": {
      "StartTime": "05:11:02.2100000",
      "EndTime": "05:11:02.3300000"
    }
  },
  {
    "TextLocation": {
      "Start": 215103,
      "End": 215106
    },
    "TimeRange": {
      "StartTime": "05:11:02.3300000",
      "EndTime": "05:11:02.4199999"
    }
  },
  {
    "TextLocation": {
      "Start": 215107,
      "End": 215111
    },
    "TimeRange": {
      "StartTime": "05:11:02.4199999",
      "EndTime": "05:11:02.7200000"
    }
  },
  {
    "TextLocation": {
      "Start": 215112,
      "End": 215117
    },
    "TimeRange": {
      "StartTime": "05:11:02.7200000",
      "EndTime": "05:11:02.9300000"
    }
  },
  {
    "TextLocation": {
      "Start": 215118,
      "End": 215131
    },
    "TimeRange": {
      "StartTime": "05:11:02.9300000",
      "EndTime": "05:11:04.0099999"
    }
  },
  {
    "TextLocation": {
      "Start": 215134,
      "End": 215136
    },
    "TimeRange": {
      "StartTime": "05:11:04.3400000",
      "EndTime": "05:11:04.6100000"
    }
  },
  {
    "TextLocation": {
      "Start": 215137,
      "End": 215141
    },
    "TimeRange": {
      "StartTime": "05:11:04.6100000",
      "EndTime": "05:11:04.8200000"
    }
  },
  {
    "TextLocation": {
      "Start": 215142,
      "End": 215144
    },
    "TimeRange": {
      "StartTime": "05:11:04.8200000",
      "EndTime": "05:11:04.9700000"
    }
  },
  {
    "TextLocation": {
      "Start": 215145,
      "End": 215149
    },
    "TimeRange": {
      "StartTime": "05:11:04.9700000",
      "EndTime": "05:11:05.2100000"
    }
  },
  {
    "TextLocation": {
      "Start": 215150,
      "End": 215160
    },
    "TimeRange": {
      "StartTime": "05:11:05.2100000",
      "EndTime": "05:11:05.7500000"
    }
  },
  {
    "TextLocation": {
      "Start": 215168,
      "End": 215171
    },
    "TimeRange": {
      "StartTime": "05:11:05.7500000",
      "EndTime": "05:11:05.8700000"
    }
  },
  {
    "TextLocation": {
      "Start": 215172,
      "End": 215175
    },
    "TimeRange": {
      "StartTime": "05:11:05.8700000",
      "EndTime": "05:11:05.9900000"
    }
  },
  {
    "TextLocation": {
      "Start": 215176,
      "End": 215180
    },
    "TimeRange": {
      "StartTime": "05:11:05.9900000",
      "EndTime": "05:11:06.3200000"
    }
  },
  {
    "TextLocation": {
      "Start": 215181,
      "End": 215184
    },
    "TimeRange": {
      "StartTime": "05:11:06.3200000",
      "EndTime": "05:11:06.6200000"
    }
  },
  {
    "TextLocation": {
      "Start": 215192,
      "End": 215195
    },
    "TimeRange": {
      "StartTime": "05:11:06.6500000",
      "EndTime": "05:11:06.8600000"
    }
  },
  {
    "TextLocation": {
      "Start": 215196,
      "End": 215199
    },
    "TimeRange": {
      "StartTime": "05:11:06.8600000",
      "EndTime": "05:11:07.0099999"
    }
  },
  {
    "TextLocation": {
      "Start": 215200,
      "End": 215203
    },
    "TimeRange": {
      "StartTime": "05:11:07.0099999",
      "EndTime": "05:11:07.2200000"
    }
  },
  {
    "TextLocation": {
      "Start": 215204,
      "End": 215210
    },
    "TimeRange": {
      "StartTime": "05:11:07.2200000",
      "EndTime": "05:11:07.5500000"
    }
  },
  {
    "TextLocation": {
      "Start": 215211,
      "End": 215219
    },
    "TimeRange": {
      "StartTime": "05:11:07.5500000",
      "EndTime": "05:11:07.9400000"
    }
  },
  {
    "TextLocation": {
      "Start": 215220,
      "End": 215222
    },
    "TimeRange": {
      "StartTime": "05:11:07.9400000",
      "EndTime": "05:11:08.0300000"
    }
  },
  {
    "TextLocation": {
      "Start": 215223,
      "End": 215225
    },
    "TimeRange": {
      "StartTime": "05:11:08.0300000",
      "EndTime": "05:11:08.6600000"
    }
  },
  {
    "TextLocation": {
      "Start": 215228,
      "End": 215231
    },
    "TimeRange": {
      "StartTime": "05:11:08.6600000",
      "EndTime": "05:11:08.8100000"
    }
  },
  {
    "TextLocation": {
      "Start": 215232,
      "End": 215237
    },
    "TimeRange": {
      "StartTime": "05:11:08.8100000",
      "EndTime": "05:11:09.1400000"
    }
  },
  {
    "TextLocation": {
      "Start": 215245,
      "End": 215247
    },
    "TimeRange": {
      "StartTime": "05:11:09.1400000",
      "EndTime": "05:11:09.2900000"
    }
  },
  {
    "TextLocation": {
      "Start": 215248,
      "End": 215252
    },
    "TimeRange": {
      "StartTime": "05:11:09.2900000",
      "EndTime": "05:11:09.8300000"
    }
  },
  {
    "TextLocation": {
      "Start": 215255,
      "End": 215257
    },
    "TimeRange": {
      "StartTime": "05:11:10.1600000",
      "EndTime": "05:11:10.3400000"
    }
  },
  {
    "TextLocation": {
      "Start": 215258,
      "End": 215260
    },
    "TimeRange": {
      "StartTime": "05:11:10.3400000",
      "EndTime": "05:11:10.4900000"
    }
  },
  {
    "TextLocation": {
      "Start": 215261,
      "End": 215266
    },
    "TimeRange": {
      "StartTime": "05:11:10.4900000",
      "EndTime": "05:11:10.7599999"
    }
  },
  {
    "TextLocation": {
      "Start": 215267,
      "End": 215269
    },
    "TimeRange": {
      "StartTime": "05:11:10.7599999",
      "EndTime": "05:11:10.9400000"
    }
  },
  {
    "TextLocation": {
      "Start": 215270,
      "End": 215277
    },
    "TimeRange": {
      "StartTime": "05:11:10.9400000",
      "EndTime": "05:11:11.3300000"
    }
  },
  {
    "TextLocation": {
      "Start": 215285,
      "End": 215291
    },
    "TimeRange": {
      "StartTime": "05:11:11.3300000",
      "EndTime": "05:11:11.6000000"
    }
  },
  {
    "TextLocation": {
      "Start": 215292,
      "End": 215294
    },
    "TimeRange": {
      "StartTime": "05:11:11.6000000",
      "EndTime": "05:11:12.0800000"
    }
  },
  {
    "TextLocation": {
      "Start": 215295,
      "End": 215298
    },
    "TimeRange": {
      "StartTime": "05:11:12.0800000",
      "EndTime": "05:11:12.1699999"
    }
  },
  {
    "TextLocation": {
      "Start": 215299,
      "End": 215301
    },
    "TimeRange": {
      "StartTime": "05:11:12.1699999",
      "EndTime": "05:11:13.0099999"
    }
  },
  {
    "TextLocation": {
      "Start": 215302,
      "End": 215304
    },
    "TimeRange": {
      "StartTime": "05:11:13.2200000",
      "EndTime": "05:11:13.4600000"
    }
  },
  {
    "TextLocation": {
      "Start": 215305,
      "End": 215308
    },
    "TimeRange": {
      "StartTime": "05:11:13.4600000",
      "EndTime": "05:11:13.8500000"
    }
  },
  {
    "TextLocation": {
      "Start": 215309,
      "End": 215314
    },
    "TimeRange": {
      "StartTime": "05:11:13.8500000",
      "EndTime": "05:11:14.4800000"
    }
  },
  {
    "TextLocation": {
      "Start": 215316,
      "End": 215319
    },
    "TimeRange": {
      "StartTime": "05:11:14.4800000",
      "EndTime": "05:11:14.6000000"
    }
  },
  {
    "TextLocation": {
      "Start": 215320,
      "End": 215332
    },
    "TimeRange": {
      "StartTime": "05:11:14.6000000",
      "EndTime": "05:11:15.1699999"
    }
  },
  {
    "TextLocation": {
      "Start": 215333,
      "End": 215338
    },
    "TimeRange": {
      "StartTime": "05:11:15.1699999",
      "EndTime": "05:11:15.5300000"
    }
  },
  {
    "TextLocation": {
      "Start": 215340,
      "End": 215343
    },
    "TimeRange": {
      "StartTime": "05:11:15.5300000",
      "EndTime": "05:11:15.6300000"
    }
  },
  {
    "TextLocation": {
      "Start": 215351,
      "End": 215354
    },
    "TimeRange": {
      "StartTime": "05:11:19.2700000",
      "EndTime": "05:11:19.3400000"
    }
  },
  {
    "TextLocation": {
      "Start": 215355,
      "End": 215360
    },
    "TimeRange": {
      "StartTime": "05:11:19.3600000",
      "EndTime": "05:11:19.6200000"
    }
  },
  {
    "TextLocation": {
      "Start": 215363,
      "End": 215365
    },
    "TimeRange": {
      "StartTime": "05:11:19.6300000",
      "EndTime": "05:11:20.2900000"
    }
  },
  {
    "TextLocation": {
      "Start": 215368,
      "End": 215372
    },
    "TimeRange": {
      "StartTime": "05:11:21.4700000",
      "EndTime": "05:11:21.8900000"
    }
  },
  {
    "TextLocation": {
      "Start": 215373,
      "End": 215377
    },
    "TimeRange": {
      "StartTime": "05:11:21.8900000",
      "EndTime": "05:11:22.3100000"
    }
  },
  {
    "TextLocation": {
      "Start": 215378,
      "End": 215385
    },
    "TimeRange": {
      "StartTime": "05:11:22.3100000",
      "EndTime": "05:11:22.6100000"
    }
  },
  {
    "TextLocation": {
      "Start": 215386,
      "End": 215388
    },
    "TimeRange": {
      "StartTime": "05:11:22.6100000",
      "EndTime": "05:11:23.3600000"
    }
  },
  {
    "TextLocation": {
      "Start": 215391,
      "End": 215395
    },
    "TimeRange": {
      "StartTime": "05:11:23.9300000",
      "EndTime": "05:11:24.1600000"
    }
  },
  {
    "TextLocation": {
      "Start": 215398,
      "End": 215402
    },
    "TimeRange": {
      "StartTime": "05:11:24.2000000",
      "EndTime": "05:11:24.7700000"
    }
  },
  {
    "TextLocation": {
      "Start": 215405,
      "End": 215411
    },
    "TimeRange": {
      "StartTime": "05:11:26.0099999",
      "EndTime": "05:11:26.4600000"
    }
  },
  {
    "TextLocation": {
      "Start": 215414,
      "End": 215416
    },
    "TimeRange": {
      "StartTime": "05:11:26.4600000",
      "EndTime": "05:11:27.4800000"
    }
  },
  {
    "TextLocation": {
      "Start": 215419,
      "End": 215421
    },
    "TimeRange": {
      "StartTime": "05:11:27.5099999",
      "EndTime": "05:11:28.5600000"
    }
  },
  {
    "TextLocation": {
      "Start": 215424,
      "End": 215426
    },
    "TimeRange": {
      "StartTime": "05:11:29.0099999",
      "EndTime": "05:11:30.0600000"
    }
  },
  {
    "TextLocation": {
      "Start": 215429,
      "End": 215438
    },
    "TimeRange": {
      "StartTime": "05:11:30.6200000",
      "EndTime": "05:11:31.4700000"
    }
  },
  {
    "TextLocation": {
      "Start": 215441,
      "End": 215442
    },
    "TimeRange": {
      "StartTime": "05:11:32.1100000",
      "EndTime": "05:11:32.1300000"
    }
  },
  {
    "TextLocation": {
      "Start": 215443,
      "End": 215448
    },
    "TimeRange": {
      "StartTime": "05:11:32.1400000",
      "EndTime": "05:11:32.4600000"
    }
  },
  {
    "TextLocation": {
      "Start": 215449,
      "End": 215455
    },
    "TimeRange": {
      "StartTime": "05:11:32.4800000",
      "EndTime": "05:11:32.7100000"
    }
  },
  {
    "TextLocation": {
      "Start": 215456,
      "End": 215462
    },
    "TimeRange": {
      "StartTime": "05:11:32.7100000",
      "EndTime": "05:11:33.0400000"
    }
  },
  {
    "TextLocation": {
      "Start": 215463,
      "End": 215467
    },
    "TimeRange": {
      "StartTime": "05:11:33.0400000",
      "EndTime": "05:11:33.6400000"
    }
  },
  {
    "TextLocation": {
      "Start": 215470,
      "End": 215472
    },
    "TimeRange": {
      "StartTime": "05:11:34.4400000",
      "EndTime": "05:11:35.5200000"
    }
  },
  {
    "TextLocation": {
      "Start": 215475,
      "End": 215478
    },
    "TimeRange": {
      "StartTime": "05:11:36.1500000",
      "EndTime": "05:11:36.3300000"
    }
  },
  {
    "TextLocation": {
      "Start": 215479,
      "End": 215481
    },
    "TimeRange": {
      "StartTime": "05:11:36.3300000",
      "EndTime": "05:11:36.3900000"
    }
  },
  {
    "TextLocation": {
      "Start": 215482,
      "End": 215485
    },
    "TimeRange": {
      "StartTime": "05:11:36.3900000",
      "EndTime": "05:11:36.5700000"
    }
  },
  {
    "TextLocation": {
      "Start": 215486,
      "End": 215488
    },
    "TimeRange": {
      "StartTime": "05:11:36.5700000",
      "EndTime": "05:11:36.7800000"
    }
  },
  {
    "TextLocation": {
      "Start": 215489,
      "End": 215498
    },
    "TimeRange": {
      "StartTime": "05:11:36.7800000",
      "EndTime": "05:11:37.6500000"
    }
  },
  {
    "TextLocation": {
      "Start": 215499,
      "End": 215507
    },
    "TimeRange": {
      "StartTime": "05:11:38.4300000",
      "EndTime": "05:11:39.1200000"
    }
  },
  {
    "TextLocation": {
      "Start": 215508,
      "End": 215510
    },
    "TimeRange": {
      "StartTime": "05:11:39.1200000",
      "EndTime": "05:11:39.3600000"
    }
  },
  {
    "TextLocation": {
      "Start": 215511,
      "End": 215516
    },
    "TimeRange": {
      "StartTime": "05:11:39.3900000",
      "EndTime": "05:11:39.9800000"
    }
  },
  {
    "TextLocation": {
      "Start": 215519,
      "End": 215522
    },
    "TimeRange": {
      "StartTime": "05:11:43.8900000",
      "EndTime": "05:11:44.6400000"
    }
  },
  {
    "TextLocation": {
      "Start": 215525,
      "End": 215528
    },
    "TimeRange": {
      "StartTime": "05:11:45.8900000",
      "EndTime": "05:11:46.0400000"
    }
  },
  {
    "TextLocation": {
      "Start": 215529,
      "End": 215535
    },
    "TimeRange": {
      "StartTime": "05:11:46.0700000",
      "EndTime": "05:11:46.5200000"
    }
  },
  {
    "TextLocation": {
      "Start": 215543,
      "End": 215546
    },
    "TimeRange": {
      "StartTime": "05:11:50.6100000",
      "EndTime": "05:11:50.9600000"
    }
  },
  {
    "TextLocation": {
      "Start": 215548,
      "End": 215549
    },
    "TimeRange": {
      "StartTime": "05:11:51.1200000",
      "EndTime": "05:11:51.2100000"
    }
  },
  {
    "TextLocation": {
      "Start": 215550,
      "End": 215554
    },
    "TimeRange": {
      "StartTime": "05:11:51.5099999",
      "EndTime": "05:11:51.7000000"
    }
  },
  {
    "TextLocation": {
      "Start": 215557,
      "End": 215561
    },
    "TimeRange": {
      "StartTime": "05:11:52.9000000",
      "EndTime": "05:11:53.0800000"
    }
  },
  {
    "TextLocation": {
      "Start": 215562,
      "End": 215565
    },
    "TimeRange": {
      "StartTime": "05:11:53.0800000",
      "EndTime": "05:11:53.3500000"
    }
  },
  {
    "TextLocation": {
      "Start": 215566,
      "End": 215570
    },
    "TimeRange": {
      "StartTime": "05:11:53.3500000",
      "EndTime": "05:11:53.7400000"
    }
  },
  {
    "TextLocation": {
      "Start": 215571,
      "End": 215573
    },
    "TimeRange": {
      "StartTime": "05:11:53.7400000",
      "EndTime": "05:11:53.8000000"
    }
  },
  {
    "TextLocation": {
      "Start": 215574,
      "End": 215576
    },
    "TimeRange": {
      "StartTime": "05:11:54.4300000",
      "EndTime": "05:11:54.6100000"
    }
  },
  {
    "TextLocation": {
      "Start": 215577,
      "End": 215585
    },
    "TimeRange": {
      "StartTime": "05:11:54.6100000",
      "EndTime": "05:11:55.1200000"
    }
  },
  {
    "TextLocation": {
      "Start": 215586,
      "End": 215590
    },
    "TimeRange": {
      "StartTime": "05:11:55.1200000",
      "EndTime": "05:11:55.3000000"
    }
  },
  {
    "TextLocation": {
      "Start": 215591,
      "End": 215592
    },
    "TimeRange": {
      "StartTime": "05:11:55.3000000",
      "EndTime": "05:11:55.4199999"
    }
  },
  {
    "TextLocation": {
      "Start": 215593,
      "End": 215601
    },
    "TimeRange": {
      "StartTime": "05:11:55.4800000",
      "EndTime": "05:11:56.1100000"
    }
  },
  {
    "TextLocation": {
      "Start": 215602,
      "End": 215605
    },
    "TimeRange": {
      "StartTime": "05:11:56.1100000",
      "EndTime": "05:11:56.3200000"
    }
  },
  {
    "TextLocation": {
      "Start": 215606,
      "End": 215610
    },
    "TimeRange": {
      "StartTime": "05:11:56.3200000",
      "EndTime": "05:11:56.6200000"
    }
  },
  {
    "TextLocation": {
      "Start": 215611,
      "End": 215616
    },
    "TimeRange": {
      "StartTime": "05:11:56.6200000",
      "EndTime": "05:11:56.8300000"
    }
  },
  {
    "TextLocation": {
      "Start": 215619,
      "End": 215625
    },
    "TimeRange": {
      "StartTime": "05:11:56.9500000",
      "EndTime": "05:11:57.2500000"
    }
  },
  {
    "TextLocation": {
      "Start": 215626,
      "End": 215630
    },
    "TimeRange": {
      "StartTime": "05:11:57.2500000",
      "EndTime": "05:11:57.6100000"
    }
  },
  {
    "TextLocation": {
      "Start": 215633,
      "End": 215642
    },
    "TimeRange": {
      "StartTime": "05:12:00.0700000",
      "EndTime": "05:12:00.6100000"
    }
  },
  {
    "TextLocation": {
      "Start": 215645,
      "End": 215647
    },
    "TimeRange": {
      "StartTime": "05:12:00.6100000",
      "EndTime": "05:12:00.7599999"
    }
  },
  {
    "TextLocation": {
      "Start": 215648,
      "End": 215653
    },
    "TimeRange": {
      "StartTime": "05:12:00.7599999",
      "EndTime": "05:12:00.9100000"
    }
  },
  {
    "TextLocation": {
      "Start": 215654,
      "End": 215658
    },
    "TimeRange": {
      "StartTime": "05:12:00.9100000",
      "EndTime": "05:12:01.2700000"
    }
  },
  {
    "TextLocation": {
      "Start": 215659,
      "End": 215663
    },
    "TimeRange": {
      "StartTime": "05:12:01.2700000",
      "EndTime": "05:12:01.5400000"
    }
  },
  {
    "TextLocation": {
      "Start": 215664,
      "End": 215668
    },
    "TimeRange": {
      "StartTime": "05:12:01.5400000",
      "EndTime": "05:12:01.7000000"
    }
  },
  {
    "TextLocation": {
      "Start": 215669,
      "End": 215670
    },
    "TimeRange": {
      "StartTime": "05:12:01.7200000",
      "EndTime": "05:12:01.8100000"
    }
  },
  {
    "TextLocation": {
      "Start": 215671,
      "End": 215675
    },
    "TimeRange": {
      "StartTime": "05:12:01.8100000",
      "EndTime": "05:12:01.9900000"
    }
  },
  {
    "TextLocation": {
      "Start": 215676,
      "End": 215678
    },
    "TimeRange": {
      "StartTime": "05:12:01.9900000",
      "EndTime": "05:12:02.5300000"
    }
  },
  {
    "TextLocation": {
      "Start": 215679,
      "End": 215685
    },
    "TimeRange": {
      "StartTime": "05:12:02.5300000",
      "EndTime": "05:12:02.8900000"
    }
  },
  {
    "TextLocation": {
      "Start": 215686,
      "End": 215688
    },
    "TimeRange": {
      "StartTime": "05:12:02.8900000",
      "EndTime": "05:12:03.0099999"
    }
  },
  {
    "TextLocation": {
      "Start": 215689,
      "End": 215691
    },
    "TimeRange": {
      "StartTime": "05:12:03.0099999",
      "EndTime": "05:12:03.1900000"
    }
  },
  {
    "TextLocation": {
      "Start": 215692,
      "End": 215695
    },
    "TimeRange": {
      "StartTime": "05:12:03.1900000",
      "EndTime": "05:12:03.4600000"
    }
  },
  {
    "TextLocation": {
      "Start": 215696,
      "End": 215705
    },
    "TimeRange": {
      "StartTime": "05:12:03.4600000",
      "EndTime": "05:12:04.0300000"
    }
  },
  {
    "TextLocation": {
      "Start": 215706,
      "End": 215712
    },
    "TimeRange": {
      "StartTime": "05:12:04.0300000",
      "EndTime": "05:12:04.6900000"
    }
  },
  {
    "TextLocation": {
      "Start": 215713,
      "End": 215717
    },
    "TimeRange": {
      "StartTime": "05:12:04.6900000",
      "EndTime": "05:12:04.9900000"
    }
  },
  {
    "TextLocation": {
      "Start": 215718,
      "End": 215721
    },
    "TimeRange": {
      "StartTime": "05:12:04.9900000",
      "EndTime": "05:12:05.1100000"
    }
  },
  {
    "TextLocation": {
      "Start": 215722,
      "End": 215727
    },
    "TimeRange": {
      "StartTime": "05:12:05.1100000",
      "EndTime": "05:12:05.4700000"
    }
  },
  {
    "TextLocation": {
      "Start": 215728,
      "End": 215731
    },
    "TimeRange": {
      "StartTime": "05:12:05.4700000",
      "EndTime": "05:12:05.7100000"
    }
  },
  {
    "TextLocation": {
      "Start": 215732,
      "End": 215735
    },
    "TimeRange": {
      "StartTime": "05:12:05.7100000",
      "EndTime": "05:12:06.0700000"
    }
  },
  {
    "TextLocation": {
      "Start": 215743,
      "End": 215749
    },
    "TimeRange": {
      "StartTime": "05:12:06.0700000",
      "EndTime": "05:12:06.5600000"
    }
  },
  {
    "TextLocation": {
      "Start": 215750,
      "End": 215752
    },
    "TimeRange": {
      "StartTime": "05:12:06.5900000",
      "EndTime": "05:12:06.7200000"
    }
  },
  {
    "TextLocation": {
      "Start": 215753,
      "End": 215758
    },
    "TimeRange": {
      "StartTime": "05:12:07.3600000",
      "EndTime": "05:12:07.7100000"
    }
  },
  {
    "TextLocation": {
      "Start": 215761,
      "End": 215771
    },
    "TimeRange": {
      "StartTime": "05:12:08.8700000",
      "EndTime": "05:12:09.5000000"
    }
  },
  {
    "TextLocation": {
      "Start": 215772,
      "End": 215774
    },
    "TimeRange": {
      "StartTime": "05:12:09.5000000",
      "EndTime": "05:12:09.6200000"
    }
  },
  {
    "TextLocation": {
      "Start": 215775,
      "End": 215778
    },
    "TimeRange": {
      "StartTime": "05:12:09.6200000",
      "EndTime": "05:12:09.7100000"
    }
  },
  {
    "TextLocation": {
      "Start": 215779,
      "End": 215784
    },
    "TimeRange": {
      "StartTime": "05:12:09.7100000",
      "EndTime": "05:12:10.1600000"
    }
  },
  {
    "TextLocation": {
      "Start": 215787,
      "End": 215791
    },
    "TimeRange": {
      "StartTime": "05:12:10.2200000",
      "EndTime": "05:12:10.5500000"
    }
  },
  {
    "TextLocation": {
      "Start": 215794,
      "End": 215798
    },
    "TimeRange": {
      "StartTime": "05:12:10.6100000",
      "EndTime": "05:12:10.8200000"
    }
  },
  {
    "TextLocation": {
      "Start": 215800,
      "End": 215806
    },
    "TimeRange": {
      "StartTime": "05:12:10.8200000",
      "EndTime": "05:12:11.2300000"
    }
  },
  {
    "TextLocation": {
      "Start": 215807,
      "End": 215816
    },
    "TimeRange": {
      "StartTime": "05:12:11.6400000",
      "EndTime": "05:12:12.4900000"
    }
  },
  {
    "TextLocation": {
      "Start": 215819,
      "End": 215822
    },
    "TimeRange": {
      "StartTime": "05:12:26.8600000",
      "EndTime": "05:12:27.0900000"
    }
  },
  {
    "TextLocation": {
      "Start": 215823,
      "End": 215825
    },
    "TimeRange": {
      "StartTime": "05:12:27.4000000",
      "EndTime": "05:12:27.4600000"
    }
  },
  {
    "TextLocation": {
      "Start": 215826,
      "End": 215829
    },
    "TimeRange": {
      "StartTime": "05:12:27.5099999",
      "EndTime": "05:12:27.6000000"
    }
  },
  {
    "TextLocation": {
      "Start": 215830,
      "End": 215834
    },
    "TimeRange": {
      "StartTime": "05:12:27.8700000",
      "EndTime": "05:12:28.0500000"
    }
  },
  {
    "TextLocation": {
      "Start": 215835,
      "End": 215842
    },
    "TimeRange": {
      "StartTime": "05:12:28.2599999",
      "EndTime": "05:12:28.7100000"
    }
  },
  {
    "TextLocation": {
      "Start": 215843,
      "End": 215847
    },
    "TimeRange": {
      "StartTime": "05:12:28.7100000",
      "EndTime": "05:12:28.8700000"
    }
  },
  {
    "TextLocation": {
      "Start": 215848,
      "End": 215850
    },
    "TimeRange": {
      "StartTime": "05:12:28.8700000",
      "EndTime": "05:12:28.9199999"
    }
  },
  {
    "TextLocation": {
      "Start": 215851,
      "End": 215854
    },
    "TimeRange": {
      "StartTime": "05:12:28.9199999",
      "EndTime": "05:12:29.0400000"
    }
  },
  {
    "TextLocation": {
      "Start": 215855,
      "End": 215862
    },
    "TimeRange": {
      "StartTime": "05:12:29.0400000",
      "EndTime": "05:12:29.4900000"
    }
  },
  {
    "TextLocation": {
      "Start": 215863,
      "End": 215867
    },
    "TimeRange": {
      "StartTime": "05:12:29.4900000",
      "EndTime": "05:12:29.8800000"
    }
  },
  {
    "TextLocation": {
      "Start": 215868,
      "End": 215871
    },
    "TimeRange": {
      "StartTime": "05:12:29.8800000",
      "EndTime": "05:12:29.9700000"
    }
  },
  {
    "TextLocation": {
      "Start": 215872,
      "End": 215877
    },
    "TimeRange": {
      "StartTime": "05:12:29.9700000",
      "EndTime": "05:12:30.3000000"
    }
  },
  {
    "TextLocation": {
      "Start": 215878,
      "End": 215884
    },
    "TimeRange": {
      "StartTime": "05:12:30.3000000",
      "EndTime": "05:12:30.7200000"
    }
  },
  {
    "TextLocation": {
      "Start": 215885,
      "End": 215893
    },
    "TimeRange": {
      "StartTime": "05:12:30.7200000",
      "EndTime": "05:12:31.2900000"
    }
  },
  {
    "TextLocation": {
      "Start": 215894,
      "End": 215896
    },
    "TimeRange": {
      "StartTime": "05:12:32.1000000",
      "EndTime": "05:12:32.7000000"
    }
  },
  {
    "TextLocation": {
      "Start": 215898,
      "End": 215902
    },
    "TimeRange": {
      "StartTime": "05:12:32.7000000",
      "EndTime": "05:12:33.0300000"
    }
  },
  {
    "TextLocation": {
      "Start": 215903,
      "End": 215908
    },
    "TimeRange": {
      "StartTime": "05:12:33.0300000",
      "EndTime": "05:12:33.3600000"
    }
  },
  {
    "TextLocation": {
      "Start": 215910,
      "End": 215914
    },
    "TimeRange": {
      "StartTime": "05:12:33.3600000",
      "EndTime": "05:12:34.7700000"
    }
  },
  {
    "TextLocation": {
      "Start": 215916,
      "End": 215920
    },
    "TimeRange": {
      "StartTime": "05:12:34.7700000",
      "EndTime": "05:12:37.2900000"
    }
  },
  {
    "TextLocation": {
      "Start": 215923,
      "End": 215926
    },
    "TimeRange": {
      "StartTime": "05:12:40.7500000",
      "EndTime": "05:12:40.8300000"
    }
  },
  {
    "TextLocation": {
      "Start": 215927,
      "End": 215932
    },
    "TimeRange": {
      "StartTime": "05:12:40.8400000",
      "EndTime": "05:12:41.1400000"
    }
  },
  {
    "TextLocation": {
      "Start": 215933,
      "End": 215938
    },
    "TimeRange": {
      "StartTime": "05:12:41.1400000",
      "EndTime": "05:12:41.4400000"
    }
  },
  {
    "TextLocation": {
      "Start": 215939,
      "End": 215942
    },
    "TimeRange": {
      "StartTime": "05:12:41.4400000",
      "EndTime": "05:12:42.0400000"
    }
  },
  {
    "TextLocation": {
      "Start": 215943,
      "End": 215948
    },
    "TimeRange": {
      "StartTime": "05:12:42.3400000",
      "EndTime": "05:12:42.7300000"
    }
  },
  {
    "TextLocation": {
      "Start": 215949,
      "End": 215951
    },
    "TimeRange": {
      "StartTime": "05:12:42.7300000",
      "EndTime": "05:12:42.8500000"
    }
  },
  {
    "TextLocation": {
      "Start": 215952,
      "End": 215959
    },
    "TimeRange": {
      "StartTime": "05:12:42.8500000",
      "EndTime": "05:12:43.2100000"
    }
  },
  {
    "TextLocation": {
      "Start": 215960,
      "End": 215969
    },
    "TimeRange": {
      "StartTime": "05:12:43.2100000",
      "EndTime": "05:12:43.6900000"
    }
  },
  {
    "TextLocation": {
      "Start": 215972,
      "End": 215976
    },
    "TimeRange": {
      "StartTime": "05:12:44.1100000",
      "EndTime": "05:12:44.6800000"
    }
  },
  {
    "TextLocation": {
      "Start": 215977,
      "End": 215987
    },
    "TimeRange": {
      "StartTime": "05:12:44.6800000",
      "EndTime": "05:12:45.0700000"
    }
  },
  {
    "TextLocation": {
      "Start": 215988,
      "End": 215993
    },
    "TimeRange": {
      "StartTime": "05:12:45.0700000",
      "EndTime": "05:12:45.4000000"
    }
  },
  {
    "TextLocation": {
      "Start": 215994,
      "End": 215997
    },
    "TimeRange": {
      "StartTime": "05:12:45.4000000",
      "EndTime": "05:12:45.5500000"
    }
  },
  {
    "TextLocation": {
      "Start": 215998,
      "End": 216003
    },
    "TimeRange": {
      "StartTime": "05:12:45.5500000",
      "EndTime": "05:12:45.8100000"
    }
  },
  {
    "TextLocation": {
      "Start": 216004,
      "End": 216013
    },
    "TimeRange": {
      "StartTime": "05:12:45.8200000",
      "EndTime": "05:12:46.1500000"
    }
  },
  {
    "TextLocation": {
      "Start": 216014,
      "End": 216024
    },
    "TimeRange": {
      "StartTime": "05:12:46.1500000",
      "EndTime": "05:12:46.8700000"
    }
  },
  {
    "TextLocation": {
      "Start": 216025,
      "End": 216027
    },
    "TimeRange": {
      "StartTime": "05:12:46.8700000",
      "EndTime": "05:12:47.0500000"
    }
  },
  {
    "TextLocation": {
      "Start": 216028,
      "End": 216030
    },
    "TimeRange": {
      "StartTime": "05:12:47.0500000",
      "EndTime": "05:12:47.1400000"
    }
  },
  {
    "TextLocation": {
      "Start": 216031,
      "End": 216038
    },
    "TimeRange": {
      "StartTime": "05:12:47.1400000",
      "EndTime": "05:12:47.4100000"
    }
  },
  {
    "TextLocation": {
      "Start": 216039,
      "End": 216043
    },
    "TimeRange": {
      "StartTime": "05:12:47.4100000",
      "EndTime": "05:12:47.6200000"
    }
  },
  {
    "TextLocation": {
      "Start": 216044,
      "End": 216052
    },
    "TimeRange": {
      "StartTime": "05:12:47.6200000",
      "EndTime": "05:12:48.1000000"
    }
  },
  {
    "TextLocation": {
      "Start": 216053,
      "End": 216060
    },
    "TimeRange": {
      "StartTime": "05:12:48.1000000",
      "EndTime": "05:12:48.7000000"
    }
  },
  {
    "TextLocation": {
      "Start": 216061,
      "End": 216063
    },
    "TimeRange": {
      "StartTime": "05:12:48.9700000",
      "EndTime": "05:12:49.2000000"
    }
  },
  {
    "TextLocation": {
      "Start": 216064,
      "End": 216069
    },
    "TimeRange": {
      "StartTime": "05:12:49.2100000",
      "EndTime": "05:12:49.6300000"
    }
  },
  {
    "TextLocation": {
      "Start": 216070,
      "End": 216073
    },
    "TimeRange": {
      "StartTime": "05:12:49.6300000",
      "EndTime": "05:12:49.8400000"
    }
  },
  {
    "TextLocation": {
      "Start": 216074,
      "End": 216078
    },
    "TimeRange": {
      "StartTime": "05:12:49.8400000",
      "EndTime": "05:12:50.0800000"
    }
  },
  {
    "TextLocation": {
      "Start": 216079,
      "End": 216085
    },
    "TimeRange": {
      "StartTime": "05:12:50.0800000",
      "EndTime": "05:12:50.4700000"
    }
  },
  {
    "TextLocation": {
      "Start": 216086,
      "End": 216092
    },
    "TimeRange": {
      "StartTime": "05:12:50.4700000",
      "EndTime": "05:12:50.8100000"
    }
  },
  {
    "TextLocation": {
      "Start": 216093,
      "End": 216094
    },
    "TimeRange": {
      "StartTime": "05:12:50.8100000",
      "EndTime": "05:12:50.8300000"
    }
  },
  {
    "TextLocation": {
      "Start": 216095,
      "End": 216105
    },
    "TimeRange": {
      "StartTime": "05:12:50.8300000",
      "EndTime": "05:12:51.2200000"
    }
  },
  {
    "TextLocation": {
      "Start": 216106,
      "End": 216111
    },
    "TimeRange": {
      "StartTime": "05:12:51.2200000",
      "EndTime": "05:12:51.5300000"
    }
  },
  {
    "TextLocation": {
      "Start": 216114,
      "End": 216115
    },
    "TimeRange": {
      "StartTime": "05:12:51.6200000",
      "EndTime": "05:12:51.6699999"
    }
  },
  {
    "TextLocation": {
      "Start": 216116,
      "End": 216121
    },
    "TimeRange": {
      "StartTime": "05:12:51.6699999",
      "EndTime": "05:12:51.9300000"
    }
  },
  {
    "TextLocation": {
      "Start": 216122,
      "End": 216126
    },
    "TimeRange": {
      "StartTime": "05:12:51.9400000",
      "EndTime": "05:12:52.1200000"
    }
  },
  {
    "TextLocation": {
      "Start": 216127,
      "End": 216133
    },
    "TimeRange": {
      "StartTime": "05:12:52.1200000",
      "EndTime": "05:12:52.5099999"
    }
  },
  {
    "TextLocation": {
      "Start": 216134,
      "End": 216136
    },
    "TimeRange": {
      "StartTime": "05:12:52.5099999",
      "EndTime": "05:12:52.7200000"
    }
  },
  {
    "TextLocation": {
      "Start": 216137,
      "End": 216141
    },
    "TimeRange": {
      "StartTime": "05:12:52.7200000",
      "EndTime": "05:12:52.9300000"
    }
  },
  {
    "TextLocation": {
      "Start": 216142,
      "End": 216144
    },
    "TimeRange": {
      "StartTime": "05:12:52.9300000",
      "EndTime": "05:12:53.0500000"
    }
  },
  {
    "TextLocation": {
      "Start": 216145,
      "End": 216149
    },
    "TimeRange": {
      "StartTime": "05:12:53.0500000",
      "EndTime": "05:12:53.2000000"
    }
  },
  {
    "TextLocation": {
      "Start": 216150,
      "End": 216154
    },
    "TimeRange": {
      "StartTime": "05:12:53.2000000",
      "EndTime": "05:12:53.5700000"
    }
  },
  {
    "TextLocation": {
      "Start": 216157,
      "End": 216159
    },
    "TimeRange": {
      "StartTime": "05:12:53.5700000",
      "EndTime": "05:12:53.9000000"
    }
  },
  {
    "TextLocation": {
      "Start": 216162,
      "End": 216165
    },
    "TimeRange": {
      "StartTime": "05:12:58.9199999",
      "EndTime": "05:12:59.2200000"
    }
  },
  {
    "TextLocation": {
      "Start": 216166,
      "End": 216170
    },
    "TimeRange": {
      "StartTime": "05:12:59.2200000",
      "EndTime": "05:12:59.9100000"
    }
  },
  {
    "TextLocation": {
      "Start": 216171,
      "End": 216174
    },
    "TimeRange": {
      "StartTime": "05:13:00.4500000",
      "EndTime": "05:13:00.7200000"
    }
  },
  {
    "TextLocation": {
      "Start": 216175,
      "End": 216180
    },
    "TimeRange": {
      "StartTime": "05:13:00.7200000",
      "EndTime": "05:13:01.2599999"
    }
  },
  {
    "TextLocation": {
      "Start": 216183,
      "End": 216185
    },
    "TimeRange": {
      "StartTime": "05:13:02.5600000",
      "EndTime": "05:13:02.6900000"
    }
  },
  {
    "TextLocation": {
      "Start": 216186,
      "End": 216191
    },
    "TimeRange": {
      "StartTime": "05:13:02.7400000",
      "EndTime": "05:13:02.8300000"
    }
  },
  {
    "TextLocation": {
      "Start": 216192,
      "End": 216196
    },
    "TimeRange": {
      "StartTime": "05:13:02.8600000",
      "EndTime": "05:13:03.0099999"
    }
  },
  {
    "TextLocation": {
      "Start": 216197,
      "End": 216199
    },
    "TimeRange": {
      "StartTime": "05:13:03.0099999",
      "EndTime": "05:13:03.4000000"
    }
  },
  {
    "TextLocation": {
      "Start": 216200,
      "End": 216208
    },
    "TimeRange": {
      "StartTime": "05:13:03.4000000",
      "EndTime": "05:13:04.1200000"
    }
  },
  {
    "TextLocation": {
      "Start": 216211,
      "End": 216215
    },
    "TimeRange": {
      "StartTime": "05:13:04.3000000",
      "EndTime": "05:13:04.7200000"
    }
  },
  {
    "TextLocation": {
      "Start": 216223,
      "End": 216225
    },
    "TimeRange": {
      "StartTime": "05:13:06.9500000",
      "EndTime": "05:13:07.3100000"
    }
  },
  {
    "TextLocation": {
      "Start": 216233,
      "End": 216236
    },
    "TimeRange": {
      "StartTime": "05:13:10.1400000",
      "EndTime": "05:13:10.2700000"
    }
  },
  {
    "TextLocation": {
      "Start": 216237,
      "End": 216241
    },
    "TimeRange": {
      "StartTime": "05:13:10.3500000",
      "EndTime": "05:13:10.5500000"
    }
  },
  {
    "TextLocation": {
      "Start": 216242,
      "End": 216246
    },
    "TimeRange": {
      "StartTime": "05:13:10.5500000",
      "EndTime": "05:13:10.6699999"
    }
  },
  {
    "TextLocation": {
      "Start": 216247,
      "End": 216249
    },
    "TimeRange": {
      "StartTime": "05:13:10.6699999",
      "EndTime": "05:13:10.7900000"
    }
  },
  {
    "TextLocation": {
      "Start": 216250,
      "End": 216254
    },
    "TimeRange": {
      "StartTime": "05:13:10.7900000",
      "EndTime": "05:13:11.1200000"
    }
  },
  {
    "TextLocation": {
      "Start": 216255,
      "End": 216260
    },
    "TimeRange": {
      "StartTime": "05:13:11.1200000",
      "EndTime": "05:13:11.4500000"
    }
  },
  {
    "TextLocation": {
      "Start": 216261,
      "End": 216271
    },
    "TimeRange": {
      "StartTime": "05:13:11.4500000",
      "EndTime": "05:13:11.9900000"
    }
  },
  {
    "TextLocation": {
      "Start": 216272,
      "End": 216278
    },
    "TimeRange": {
      "StartTime": "05:13:11.9900000",
      "EndTime": "05:13:12.2900000"
    }
  },
  {
    "TextLocation": {
      "Start": 216279,
      "End": 216282
    },
    "TimeRange": {
      "StartTime": "05:13:12.2900000",
      "EndTime": "05:13:12.4700000"
    }
  },
  {
    "TextLocation": {
      "Start": 216283,
      "End": 216293
    },
    "TimeRange": {
      "StartTime": "05:13:12.4700000",
      "EndTime": "05:13:12.9600000"
    }
  },
  {
    "TextLocation": {
      "Start": 216296,
      "End": 216300
    },
    "TimeRange": {
      "StartTime": "05:13:12.9900000",
      "EndTime": "05:13:13.1600000"
    }
  },
  {
    "TextLocation": {
      "Start": 216302,
      "End": 216307
    },
    "TimeRange": {
      "StartTime": "05:13:13.1600000",
      "EndTime": "05:13:13.3100000"
    }
  },
  {
    "TextLocation": {
      "Start": 216308,
      "End": 216312
    },
    "TimeRange": {
      "StartTime": "05:13:13.3100000",
      "EndTime": "05:13:13.4600000"
    }
  },
  {
    "TextLocation": {
      "Start": 216315,
      "End": 216318
    },
    "TimeRange": {
      "StartTime": "05:13:14.1200000",
      "EndTime": "05:13:14.2400000"
    }
  },
  {
    "TextLocation": {
      "Start": 216319,
      "End": 216323
    },
    "TimeRange": {
      "StartTime": "05:13:14.2400000",
      "EndTime": "05:13:14.6600000"
    }
  },
  {
    "TextLocation": {
      "Start": 216324,
      "End": 216328
    },
    "TimeRange": {
      "StartTime": "05:13:14.8400000",
      "EndTime": "05:13:14.9900000"
    }
  },
  {
    "TextLocation": {
      "Start": 216329,
      "End": 216331
    },
    "TimeRange": {
      "StartTime": "05:13:14.9900000",
      "EndTime": "05:13:15.0400000"
    }
  },
  {
    "TextLocation": {
      "Start": 216332,
      "End": 216334
    },
    "TimeRange": {
      "StartTime": "05:13:15.0800000",
      "EndTime": "05:13:15.1699999"
    }
  },
  {
    "TextLocation": {
      "Start": 216335,
      "End": 216338
    },
    "TimeRange": {
      "StartTime": "05:13:15.1699999",
      "EndTime": "05:13:15.2599999"
    }
  },
  {
    "TextLocation": {
      "Start": 216339,
      "End": 216345
    },
    "TimeRange": {
      "StartTime": "05:13:15.2599999",
      "EndTime": "05:13:15.6800000"
    }
  },
  {
    "TextLocation": {
      "Start": 216353,
      "End": 216357
    },
    "TimeRange": {
      "StartTime": "05:13:19.3800000",
      "EndTime": "05:13:19.5900000"
    }
  },
  {
    "TextLocation": {
      "Start": 216358,
      "End": 216363
    },
    "TimeRange": {
      "StartTime": "05:13:19.5900000",
      "EndTime": "05:13:19.8700000"
    }
  },
  {
    "TextLocation": {
      "Start": 216365,
      "End": 216367
    },
    "TimeRange": {
      "StartTime": "05:13:20.1600000",
      "EndTime": "05:13:20.5400000"
    }
  },
  {
    "TextLocation": {
      "Start": 216368,
      "End": 216370
    },
    "TimeRange": {
      "StartTime": "05:13:20.6400000",
      "EndTime": "05:13:20.8200000"
    }
  },
  {
    "TextLocation": {
      "Start": 216371,
      "End": 216375
    },
    "TimeRange": {
      "StartTime": "05:13:20.8200000",
      "EndTime": "05:13:21.0600000"
    }
  },
  {
    "TextLocation": {
      "Start": 216376,
      "End": 216382
    },
    "TimeRange": {
      "StartTime": "05:13:21.0600000",
      "EndTime": "05:13:21.5400000"
    }
  },
  {
    "TextLocation": {
      "Start": 216384,
      "End": 216386
    },
    "TimeRange": {
      "StartTime": "05:13:21.5400000",
      "EndTime": "05:13:21.8100000"
    }
  },
  {
    "TextLocation": {
      "Start": 216387,
      "End": 216395
    },
    "TimeRange": {
      "StartTime": "05:13:21.8100000",
      "EndTime": "05:13:22.7100000"
    }
  },
  {
    "TextLocation": {
      "Start": 216396,
      "End": 216402
    },
    "TimeRange": {
      "StartTime": "05:13:22.9199999",
      "EndTime": "05:13:23.5500000"
    }
  },
  {
    "TextLocation": {
      "Start": 216403,
      "End": 216412
    },
    "TimeRange": {
      "StartTime": "05:13:23.5500000",
      "EndTime": "05:13:24.4800000"
    }
  },
  {
    "TextLocation": {
      "Start": 216413,
      "End": 216416
    },
    "TimeRange": {
      "StartTime": "05:13:24.6000000",
      "EndTime": "05:13:24.9199999"
    }
  },
  {
    "TextLocation": {
      "Start": 216417,
      "End": 216426
    },
    "TimeRange": {
      "StartTime": "05:13:24.9300000",
      "EndTime": "05:13:25.3800000"
    }
  },
  {
    "TextLocation": {
      "Start": 216427,
      "End": 216433
    },
    "TimeRange": {
      "StartTime": "05:13:25.3800000",
      "EndTime": "05:13:25.8000000"
    }
  },
  {
    "TextLocation": {
      "Start": 216434,
      "End": 216444
    },
    "TimeRange": {
      "StartTime": "05:13:25.8000000",
      "EndTime": "05:13:26.3700000"
    }
  },
  {
    "TextLocation": {
      "Start": 216445,
      "End": 216447
    },
    "TimeRange": {
      "StartTime": "05:13:26.3700000",
      "EndTime": "05:13:26.5200000"
    }
  },
  {
    "TextLocation": {
      "Start": 216448,
      "End": 216450
    },
    "TimeRange": {
      "StartTime": "05:13:26.5200000",
      "EndTime": "05:13:27.0300000"
    }
  },
  {
    "TextLocation": {
      "Start": 216451,
      "End": 216453
    },
    "TimeRange": {
      "StartTime": "05:13:27.0300000",
      "EndTime": "05:13:27.3600000"
    }
  },
  {
    "TextLocation": {
      "Start": 216454,
      "End": 216458
    },
    "TimeRange": {
      "StartTime": "05:13:27.3600000",
      "EndTime": "05:13:27.6000000"
    }
  },
  {
    "TextLocation": {
      "Start": 216459,
      "End": 216461
    },
    "TimeRange": {
      "StartTime": "05:13:27.6000000",
      "EndTime": "05:13:27.8100000"
    }
  },
  {
    "TextLocation": {
      "Start": 216462,
      "End": 216466
    },
    "TimeRange": {
      "StartTime": "05:13:27.8100000",
      "EndTime": "05:13:28.1400000"
    }
  },
  {
    "TextLocation": {
      "Start": 216467,
      "End": 216469
    },
    "TimeRange": {
      "StartTime": "05:13:28.1400000",
      "EndTime": "05:13:28.3200000"
    }
  },
  {
    "TextLocation": {
      "Start": 216470,
      "End": 216476
    },
    "TimeRange": {
      "StartTime": "05:13:28.3200000",
      "EndTime": "05:13:28.7100000"
    }
  },
  {
    "TextLocation": {
      "Start": 216477,
      "End": 216480
    },
    "TimeRange": {
      "StartTime": "05:13:28.7100000",
      "EndTime": "05:13:28.8300000"
    }
  },
  {
    "TextLocation": {
      "Start": 216481,
      "End": 216488
    },
    "TimeRange": {
      "StartTime": "05:13:28.8300000",
      "EndTime": "05:13:29.2000000"
    }
  },
  {
    "TextLocation": {
      "Start": 216489,
      "End": 216494
    },
    "TimeRange": {
      "StartTime": "05:13:29.2200000",
      "EndTime": "05:13:29.5500000"
    }
  },
  {
    "TextLocation": {
      "Start": 216502,
      "End": 216508
    },
    "TimeRange": {
      "StartTime": "05:13:29.6800000",
      "EndTime": "05:13:29.8000000"
    }
  },
  {
    "TextLocation": {
      "Start": 216509,
      "End": 216514
    },
    "TimeRange": {
      "StartTime": "05:13:29.8200000",
      "EndTime": "05:13:30.0400000"
    }
  },
  {
    "TextLocation": {
      "Start": 216522,
      "End": 216525
    },
    "TimeRange": {
      "StartTime": "05:13:30.4199999",
      "EndTime": "05:13:30.9300000"
    }
  },
  {
    "TextLocation": {
      "Start": 216526,
      "End": 216527
    },
    "TimeRange": {
      "StartTime": "05:13:30.9300000",
      "EndTime": "05:13:31.5000000"
    }
  },
  {
    "TextLocation": {
      "Start": 216528,
      "End": 216538
    },
    "TimeRange": {
      "StartTime": "05:13:31.5000000",
      "EndTime": "05:13:32.2200000"
    }
  },
  {
    "TextLocation": {
      "Start": 216540,
      "End": 216542
    },
    "TimeRange": {
      "StartTime": "05:13:32.4400000",
      "EndTime": "05:13:32.7400000"
    }
  },
  {
    "TextLocation": {
      "Start": 216543,
      "End": 216547
    },
    "TimeRange": {
      "StartTime": "05:13:32.7599999",
      "EndTime": "05:13:33"
    }
  },
  {
    "TextLocation": {
      "Start": 216548,
      "End": 216550
    },
    "TimeRange": {
      "StartTime": "05:13:33",
      "EndTime": "05:13:33.3000000"
    }
  },
  {
    "TextLocation": {
      "Start": 216552,
      "End": 216556
    },
    "TimeRange": {
      "StartTime": "05:13:33.3000000",
      "EndTime": "05:13:33.7200000"
    }
  },
  {
    "TextLocation": {
      "Start": 216557,
      "End": 216559
    },
    "TimeRange": {
      "StartTime": "05:13:34.2300000",
      "EndTime": "05:13:34.4700000"
    }
  },
  {
    "TextLocation": {
      "Start": 216560,
      "End": 216563
    },
    "TimeRange": {
      "StartTime": "05:13:34.4700000",
      "EndTime": "05:13:34.8000000"
    }
  },
  {
    "TextLocation": {
      "Start": 216564,
      "End": 216570
    },
    "TimeRange": {
      "StartTime": "05:13:34.8000000",
      "EndTime": "05:13:35.1900000"
    }
  },
  {
    "TextLocation": {
      "Start": 216571,
      "End": 216574
    },
    "TimeRange": {
      "StartTime": "05:13:35.1900000",
      "EndTime": "05:13:35.3400000"
    }
  },
  {
    "TextLocation": {
      "Start": 216575,
      "End": 216579
    },
    "TimeRange": {
      "StartTime": "05:13:35.3400000",
      "EndTime": "05:13:35.7000000"
    }
  },
  {
    "TextLocation": {
      "Start": 216580,
      "End": 216583
    },
    "TimeRange": {
      "StartTime": "05:13:35.7000000",
      "EndTime": "05:13:35.9100000"
    }
  },
  {
    "TextLocation": {
      "Start": 216584,
      "End": 216588
    },
    "TimeRange": {
      "StartTime": "05:13:35.9100000",
      "EndTime": "05:13:36.2100000"
    }
  },
  {
    "TextLocation": {
      "Start": 216589,
      "End": 216591
    },
    "TimeRange": {
      "StartTime": "05:13:36.2100000",
      "EndTime": "05:13:36.3900000"
    }
  },
  {
    "TextLocation": {
      "Start": 216592,
      "End": 216597
    },
    "TimeRange": {
      "StartTime": "05:13:36.3900000",
      "EndTime": "05:13:36.7200000"
    }
  },
  {
    "TextLocation": {
      "Start": 216598,
      "End": 216600
    },
    "TimeRange": {
      "StartTime": "05:13:36.7200000",
      "EndTime": "05:13:36.9000000"
    }
  },
  {
    "TextLocation": {
      "Start": 216601,
      "End": 216606
    },
    "TimeRange": {
      "StartTime": "05:13:36.9000000",
      "EndTime": "05:13:37.3200000"
    }
  },
  {
    "TextLocation": {
      "Start": 216607,
      "End": 216610
    },
    "TimeRange": {
      "StartTime": "05:13:37.3200000",
      "EndTime": "05:13:37.4400000"
    }
  },
  {
    "TextLocation": {
      "Start": 216611,
      "End": 216615
    },
    "TimeRange": {
      "StartTime": "05:13:37.4400000",
      "EndTime": "05:13:37.6800000"
    }
  },
  {
    "TextLocation": {
      "Start": 216616,
      "End": 216618
    },
    "TimeRange": {
      "StartTime": "05:13:37.6800000",
      "EndTime": "05:13:38.0600000"
    }
  },
  {
    "TextLocation": {
      "Start": 216626,
      "End": 216628
    },
    "TimeRange": {
      "StartTime": "05:13:38.3700000",
      "EndTime": "05:13:38.5600000"
    }
  },
  {
    "TextLocation": {
      "Start": 216629,
      "End": 216634
    },
    "TimeRange": {
      "StartTime": "05:13:38.5800000",
      "EndTime": "05:13:38.8500000"
    }
  },
  {
    "TextLocation": {
      "Start": 216635,
      "End": 216638
    },
    "TimeRange": {
      "StartTime": "05:13:38.8500000",
      "EndTime": "05:13:39.0900000"
    }
  },
  {
    "TextLocation": {
      "Start": 216639,
      "End": 216643
    },
    "TimeRange": {
      "StartTime": "05:13:39.0900000",
      "EndTime": "05:13:39.4500000"
    }
  },
  {
    "TextLocation": {
      "Start": 216651,
      "End": 216653
    },
    "TimeRange": {
      "StartTime": "05:13:39.4500000",
      "EndTime": "05:13:39.9000000"
    }
  },
  {
    "TextLocation": {
      "Start": 216654,
      "End": 216659
    },
    "TimeRange": {
      "StartTime": "05:13:40.1400000",
      "EndTime": "05:13:40.6800000"
    }
  },
  {
    "TextLocation": {
      "Start": 216660,
      "End": 216662
    },
    "TimeRange": {
      "StartTime": "05:13:40.6800000",
      "EndTime": "05:13:41.2900000"
    }
  },
  {
    "TextLocation": {
      "Start": 216665,
      "End": 216666
    },
    "TimeRange": {
      "StartTime": "05:13:43.2800000",
      "EndTime": "05:13:43.6699999"
    }
  },
  {
    "TextLocation": {
      "Start": 216667,
      "End": 216671
    },
    "TimeRange": {
      "StartTime": "05:13:44.1800000",
      "EndTime": "05:13:45.1400000"
    }
  },
  {
    "TextLocation": {
      "Start": 216672,
      "End": 216677
    },
    "TimeRange": {
      "StartTime": "05:13:45.1400000",
      "EndTime": "05:13:45.5300000"
    }
  },
  {
    "TextLocation": {
      "Start": 216678,
      "End": 216681
    },
    "TimeRange": {
      "StartTime": "05:13:45.5300000",
      "EndTime": "05:13:45.7100000"
    }
  },
  {
    "TextLocation": {
      "Start": 216682,
      "End": 216685
    },
    "TimeRange": {
      "StartTime": "05:13:45.7100000",
      "EndTime": "05:13:45.8000000"
    }
  },
  {
    "TextLocation": {
      "Start": 216686,
      "End": 216692
    },
    "TimeRange": {
      "StartTime": "05:13:45.8000000",
      "EndTime": "05:13:46.2500000"
    }
  },
  {
    "TextLocation": {
      "Start": 216693,
      "End": 216697
    },
    "TimeRange": {
      "StartTime": "05:13:46.2500000",
      "EndTime": "05:13:46.5200000"
    }
  },
  {
    "TextLocation": {
      "Start": 216698,
      "End": 216700
    },
    "TimeRange": {
      "StartTime": "05:13:46.5200000",
      "EndTime": "05:13:46.8800000"
    }
  },
  {
    "TextLocation": {
      "Start": 216701,
      "End": 216702
    },
    "TimeRange": {
      "StartTime": "05:13:46.8800000",
      "EndTime": "05:13:47.0600000"
    }
  },
  {
    "TextLocation": {
      "Start": 216703,
      "End": 216708
    },
    "TimeRange": {
      "StartTime": "05:13:47.0600000",
      "EndTime": "05:13:47.5099999"
    }
  },
  {
    "TextLocation": {
      "Start": 216709,
      "End": 216711
    },
    "TimeRange": {
      "StartTime": "05:13:47.5099999",
      "EndTime": "05:13:47.6600000"
    }
  },
  {
    "TextLocation": {
      "Start": 216712,
      "End": 216713
    },
    "TimeRange": {
      "StartTime": "05:13:47.6600000",
      "EndTime": "05:13:47.8100000"
    }
  },
  {
    "TextLocation": {
      "Start": 216714,
      "End": 216720
    },
    "TimeRange": {
      "StartTime": "05:13:47.8100000",
      "EndTime": "05:13:48.2599999"
    }
  },
  {
    "TextLocation": {
      "Start": 216721,
      "End": 216723
    },
    "TimeRange": {
      "StartTime": "05:13:48.2599999",
      "EndTime": "05:13:48.4100000"
    }
  },
  {
    "TextLocation": {
      "Start": 216724,
      "End": 216728
    },
    "TimeRange": {
      "StartTime": "05:13:48.4100000",
      "EndTime": "05:13:48.7599999"
    }
  },
  {
    "TextLocation": {
      "Start": 216731,
      "End": 216732
    },
    "TimeRange": {
      "StartTime": "05:13:49.3500000",
      "EndTime": "05:13:49.5900000"
    }
  },
  {
    "TextLocation": {
      "Start": 216733,
      "End": 216737
    },
    "TimeRange": {
      "StartTime": "05:13:49.5900000",
      "EndTime": "05:13:49.8000000"
    }
  },
  {
    "TextLocation": {
      "Start": 216738,
      "End": 216742
    },
    "TimeRange": {
      "StartTime": "05:13:49.8000000",
      "EndTime": "05:13:49.9600000"
    }
  },
  {
    "TextLocation": {
      "Start": 216743,
      "End": 216745
    },
    "TimeRange": {
      "StartTime": "05:13:49.9600000",
      "EndTime": "05:13:50.0300000"
    }
  },
  {
    "TextLocation": {
      "Start": 216746,
      "End": 216749
    },
    "TimeRange": {
      "StartTime": "05:13:50.0400000",
      "EndTime": "05:13:50.1900000"
    }
  },
  {
    "TextLocation": {
      "Start": 216750,
      "End": 216753
    },
    "TimeRange": {
      "StartTime": "05:13:50.4600000",
      "EndTime": "05:13:50.5300000"
    }
  },
  {
    "TextLocation": {
      "Start": 216754,
      "End": 216764
    },
    "TimeRange": {
      "StartTime": "05:13:50.5500000",
      "EndTime": "05:13:51.3000000"
    }
  },
  {
    "TextLocation": {
      "Start": 216772,
      "End": 216775
    },
    "TimeRange": {
      "StartTime": "05:13:51.3000000",
      "EndTime": "05:13:51.4800000"
    }
  },
  {
    "TextLocation": {
      "Start": 216776,
      "End": 216778
    },
    "TimeRange": {
      "StartTime": "05:13:51.5400000",
      "EndTime": "05:13:51.6900000"
    }
  },
  {
    "TextLocation": {
      "Start": 216779,
      "End": 216783
    },
    "TimeRange": {
      "StartTime": "05:13:51.6900000",
      "EndTime": "05:13:51.9600000"
    }
  },
  {
    "TextLocation": {
      "Start": 216784,
      "End": 216786
    },
    "TimeRange": {
      "StartTime": "05:13:51.9600000",
      "EndTime": "05:13:52.1100000"
    }
  },
  {
    "TextLocation": {
      "Start": 216787,
      "End": 216795
    },
    "TimeRange": {
      "StartTime": "05:13:52.1100000",
      "EndTime": "05:13:52.5900000"
    }
  },
  {
    "TextLocation": {
      "Start": 216798,
      "End": 216802
    },
    "TimeRange": {
      "StartTime": "05:13:52.9800000",
      "EndTime": "05:13:53.2800000"
    }
  },
  {
    "TextLocation": {
      "Start": 216804,
      "End": 216813
    },
    "TimeRange": {
      "StartTime": "05:13:54.1800000",
      "EndTime": "05:13:54.6000000"
    }
  },
  {
    "TextLocation": {
      "Start": 216815,
      "End": 216821
    },
    "TimeRange": {
      "StartTime": "05:13:54.6000000",
      "EndTime": "05:13:54.7500000"
    }
  },
  {
    "TextLocation": {
      "Start": 216822,
      "End": 216830
    },
    "TimeRange": {
      "StartTime": "05:13:54.7500000",
      "EndTime": "05:13:55.1400000"
    }
  },
  {
    "TextLocation": {
      "Start": 216831,
      "End": 216832
    },
    "TimeRange": {
      "StartTime": "05:13:55.1400000",
      "EndTime": "05:13:55.1699999"
    }
  },
  {
    "TextLocation": {
      "Start": 216833,
      "End": 216839
    },
    "TimeRange": {
      "StartTime": "05:13:55.1699999",
      "EndTime": "05:13:55.3200000"
    }
  },
  {
    "TextLocation": {
      "Start": 216840,
      "End": 216845
    },
    "TimeRange": {
      "StartTime": "05:13:55.3200000",
      "EndTime": "05:13:55.8900000"
    }
  },
  {
    "TextLocation": {
      "Start": 216846,
      "End": 216854
    },
    "TimeRange": {
      "StartTime": "05:13:56.8200000",
      "EndTime": "05:13:57.4500000"
    }
  },
  {
    "TextLocation": {
      "Start": 216855,
      "End": 216858
    },
    "TimeRange": {
      "StartTime": "05:13:57.4500000",
      "EndTime": "05:13:58.1699999"
    }
  },
  {
    "TextLocation": {
      "Start": 216861,
      "End": 216863
    },
    "TimeRange": {
      "StartTime": "05:13:59.6200000",
      "EndTime": "05:14:00.2200000"
    }
  },
  {
    "TextLocation": {
      "Start": 216864,
      "End": 216868
    },
    "TimeRange": {
      "StartTime": "05:14:00.5200000",
      "EndTime": "05:14:00.8500000"
    }
  },
  {
    "TextLocation": {
      "Start": 216869,
      "End": 216871
    },
    "TimeRange": {
      "StartTime": "05:14:00.8500000",
      "EndTime": "05:14:01.0600000"
    }
  },
  {
    "TextLocation": {
      "Start": 216872,
      "End": 216876
    },
    "TimeRange": {
      "StartTime": "05:14:01.0600000",
      "EndTime": "05:14:01.2400000"
    }
  },
  {
    "TextLocation": {
      "Start": 216877,
      "End": 216884
    },
    "TimeRange": {
      "StartTime": "05:14:01.2400000",
      "EndTime": "05:14:01.6600000"
    }
  },
  {
    "TextLocation": {
      "Start": 216885,
      "End": 216887
    },
    "TimeRange": {
      "StartTime": "05:14:01.6600000",
      "EndTime": "05:14:02.0500000"
    }
  },
  {
    "TextLocation": {
      "Start": 216888,
      "End": 216896
    },
    "TimeRange": {
      "StartTime": "05:14:02.0500000",
      "EndTime": "05:14:02.7400000"
    }
  },
  {
    "TextLocation": {
      "Start": 216899,
      "End": 216903
    },
    "TimeRange": {
      "StartTime": "05:14:04.7700000",
      "EndTime": "05:14:05.1800000"
    }
  },
  {
    "TextLocation": {
      "Start": 216906,
      "End": 216909
    },
    "TimeRange": {
      "StartTime": "05:14:05.3400000",
      "EndTime": "05:14:05.7300000"
    }
  },
  {
    "TextLocation": {
      "Start": 216911,
      "End": 216914
    },
    "TimeRange": {
      "StartTime": "05:14:05.7300000",
      "EndTime": "05:14:06.5099999"
    }
  },
  {
    "TextLocation": {
      "Start": 216917,
      "End": 216922
    },
    "TimeRange": {
      "StartTime": "05:14:07.9300000",
      "EndTime": "05:14:08.3400000"
    }
  },
  {
    "TextLocation": {
      "Start": 216923,
      "End": 216927
    },
    "TimeRange": {
      "StartTime": "05:14:08.3500000",
      "EndTime": "05:14:09.1000000"
    }
  },
  {
    "TextLocation": {
      "Start": 216930,
      "End": 216935
    },
    "TimeRange": {
      "StartTime": "05:14:09.9500000",
      "EndTime": "05:14:10.1900000"
    }
  },
  {
    "TextLocation": {
      "Start": 216936,
      "End": 216938
    },
    "TimeRange": {
      "StartTime": "05:14:10.1900000",
      "EndTime": "05:14:10.4300000"
    }
  },
  {
    "TextLocation": {
      "Start": 216939,
      "End": 216941
    },
    "TimeRange": {
      "StartTime": "05:14:10.4300000",
      "EndTime": "05:14:10.5900000"
    }
  },
  {
    "TextLocation": {
      "Start": 216942,
      "End": 216943
    },
    "TimeRange": {
      "StartTime": "05:14:10.5900000",
      "EndTime": "05:14:10.6699999"
    }
  },
  {
    "TextLocation": {
      "Start": 216944,
      "End": 216948
    },
    "TimeRange": {
      "StartTime": "05:14:10.6699999",
      "EndTime": "05:14:11.0900000"
    }
  },
  {
    "TextLocation": {
      "Start": 216951,
      "End": 216955
    },
    "TimeRange": {
      "StartTime": "05:14:11.0900000",
      "EndTime": "05:14:11.3900000"
    }
  },
  {
    "TextLocation": {
      "Start": 216957,
      "End": 216960
    },
    "TimeRange": {
      "StartTime": "05:14:11.3900000",
      "EndTime": "05:14:11.8600000"
    }
  },
  {
    "TextLocation": {
      "Start": 216962,
      "End": 216967
    },
    "TimeRange": {
      "StartTime": "05:14:11.8600000",
      "EndTime": "05:14:12.0500000"
    }
  },
  {
    "TextLocation": {
      "Start": 216969,
      "End": 216974
    },
    "TimeRange": {
      "StartTime": "05:14:12.1100000",
      "EndTime": "05:14:12.4100000"
    }
  },
  {
    "TextLocation": {
      "Start": 216976,
      "End": 216980
    },
    "TimeRange": {
      "StartTime": "05:14:13.2500000",
      "EndTime": "05:14:13.6100000"
    }
  },
  {
    "TextLocation": {
      "Start": 216982,
      "End": 216985
    },
    "TimeRange": {
      "StartTime": "05:14:13.6100000",
      "EndTime": "05:14:14.0300000"
    }
  },
  {
    "TextLocation": {
      "Start": 216987,
      "End": 216989
    },
    "TimeRange": {
      "StartTime": "05:14:14.0300000",
      "EndTime": "05:14:14.4500000"
    }
  },
  {
    "TextLocation": {
      "Start": 216991,
      "End": 216993
    },
    "TimeRange": {
      "StartTime": "05:14:14.4800000",
      "EndTime": "05:14:15.1400000"
    }
  },
  {
    "TextLocation": {
      "Start": 216994,
      "End": 216998
    },
    "TimeRange": {
      "StartTime": "05:14:15.5600000",
      "EndTime": "05:14:15.7400000"
    }
  },
  {
    "TextLocation": {
      "Start": 216999,
      "End": 217002
    },
    "TimeRange": {
      "StartTime": "05:14:15.7400000",
      "EndTime": "05:14:16.0099999"
    }
  },
  {
    "TextLocation": {
      "Start": 217003,
      "End": 217005
    },
    "TimeRange": {
      "StartTime": "05:14:16.0099999",
      "EndTime": "05:14:16.2800000"
    }
  },
  {
    "TextLocation": {
      "Start": 217006,
      "End": 217008
    },
    "TimeRange": {
      "StartTime": "05:14:16.2800000",
      "EndTime": "05:14:16.6400000"
    }
  },
  {
    "TextLocation": {
      "Start": 217009,
      "End": 217012
    },
    "TimeRange": {
      "StartTime": "05:14:16.6400000",
      "EndTime": "05:14:16.8800000"
    }
  },
  {
    "TextLocation": {
      "Start": 217013,
      "End": 217017
    },
    "TimeRange": {
      "StartTime": "05:14:16.8800000",
      "EndTime": "05:14:17.4199999"
    }
  },
  {
    "TextLocation": {
      "Start": 217018,
      "End": 217026
    },
    "TimeRange": {
      "StartTime": "05:14:18.3300000",
      "EndTime": "05:14:19.2200000"
    }
  },
  {
    "TextLocation": {
      "Start": 217029,
      "End": 217031
    },
    "TimeRange": {
      "StartTime": "05:14:20.0600000",
      "EndTime": "05:14:21.0200000"
    }
  },
  {
    "TextLocation": {
      "Start": 217032,
      "End": 217039
    },
    "TimeRange": {
      "StartTime": "05:14:21.0200000",
      "EndTime": "05:14:21.5000000"
    }
  },
  {
    "TextLocation": {
      "Start": 217040,
      "End": 217042
    },
    "TimeRange": {
      "StartTime": "05:14:21.5000000",
      "EndTime": "05:14:22.6100000"
    }
  },
  {
    "TextLocation": {
      "Start": 217045,
      "End": 217050
    },
    "TimeRange": {
      "StartTime": "05:14:23.0900000",
      "EndTime": "05:14:23.2100000"
    }
  },
  {
    "TextLocation": {
      "Start": 217051,
      "End": 217053
    },
    "TimeRange": {
      "StartTime": "05:14:23.2100000",
      "EndTime": "05:14:23.3900000"
    }
  },
  {
    "TextLocation": {
      "Start": 217054,
      "End": 217056
    },
    "TimeRange": {
      "StartTime": "05:14:23.3900000",
      "EndTime": "05:14:23.5000000"
    }
  },
  {
    "TextLocation": {
      "Start": 217057,
      "End": 217061
    },
    "TimeRange": {
      "StartTime": "05:14:23.5099999",
      "EndTime": "05:14:24.1400000"
    }
  },
  {
    "TextLocation": {
      "Start": 217062,
      "End": 217068
    },
    "TimeRange": {
      "StartTime": "05:14:24.6200000",
      "EndTime": "05:14:25.0400000"
    }
  },
  {
    "TextLocation": {
      "Start": 217069,
      "End": 217071
    },
    "TimeRange": {
      "StartTime": "05:14:25.0400000",
      "EndTime": "05:14:25.7900000"
    }
  },
  {
    "TextLocation": {
      "Start": 217072,
      "End": 217079
    },
    "TimeRange": {
      "StartTime": "05:14:25.7900000",
      "EndTime": "05:14:26.1800000"
    }
  },
  {
    "TextLocation": {
      "Start": 217080,
      "End": 217082
    },
    "TimeRange": {
      "StartTime": "05:14:26.1800000",
      "EndTime": "05:14:26.9600000"
    }
  },
  {
    "TextLocation": {
      "Start": 217083,
      "End": 217086
    },
    "TimeRange": {
      "StartTime": "05:14:26.9600000",
      "EndTime": "05:14:27.0500000"
    }
  },
  {
    "TextLocation": {
      "Start": 217087,
      "End": 217089
    },
    "TimeRange": {
      "StartTime": "05:14:27.0500000",
      "EndTime": "05:14:27.2300000"
    }
  },
  {
    "TextLocation": {
      "Start": 217090,
      "End": 217092
    },
    "TimeRange": {
      "StartTime": "05:14:27.2300000",
      "EndTime": "05:14:27.3200000"
    }
  },
  {
    "TextLocation": {
      "Start": 217093,
      "End": 217096
    },
    "TimeRange": {
      "StartTime": "05:14:27.3200000",
      "EndTime": "05:14:27.4100000"
    }
  },
  {
    "TextLocation": {
      "Start": 217097,
      "End": 217101
    },
    "TimeRange": {
      "StartTime": "05:14:27.4100000",
      "EndTime": "05:14:28.0400000"
    }
  },
  {
    "TextLocation": {
      "Start": 217102,
      "End": 217107
    },
    "TimeRange": {
      "StartTime": "05:14:28.4900000",
      "EndTime": "05:14:28.7900000"
    }
  },
  {
    "TextLocation": {
      "Start": 217108,
      "End": 217110
    },
    "TimeRange": {
      "StartTime": "05:14:28.7900000",
      "EndTime": "05:14:29.4199999"
    }
  },
  {
    "TextLocation": {
      "Start": 217111,
      "End": 217118
    },
    "TimeRange": {
      "StartTime": "05:14:29.4199999",
      "EndTime": "05:14:29.7200000"
    }
  },
  {
    "TextLocation": {
      "Start": 217119,
      "End": 217121
    },
    "TimeRange": {
      "StartTime": "05:14:29.7200000",
      "EndTime": "05:14:30.2599999"
    }
  },
  {
    "TextLocation": {
      "Start": 217122,
      "End": 217126
    },
    "TimeRange": {
      "StartTime": "05:14:30.2900000",
      "EndTime": "05:14:30.4400000"
    }
  },
  {
    "TextLocation": {
      "Start": 217127,
      "End": 217129
    },
    "TimeRange": {
      "StartTime": "05:14:30.4400000",
      "EndTime": "05:14:30.6500000"
    }
  },
  {
    "TextLocation": {
      "Start": 217130,
      "End": 217132
    },
    "TimeRange": {
      "StartTime": "05:14:30.6500000",
      "EndTime": "05:14:30.8600000"
    }
  },
  {
    "TextLocation": {
      "Start": 217133,
      "End": 217136
    },
    "TimeRange": {
      "StartTime": "05:14:30.8600000",
      "EndTime": "05:14:30.9500000"
    }
  },
  {
    "TextLocation": {
      "Start": 217137,
      "End": 217141
    },
    "TimeRange": {
      "StartTime": "05:14:30.9500000",
      "EndTime": "05:14:31.5200000"
    }
  },
  {
    "TextLocation": {
      "Start": 217144,
      "End": 217152
    },
    "TimeRange": {
      "StartTime": "05:14:32.4800000",
      "EndTime": "05:14:33.2700000"
    }
  },
  {
    "TextLocation": {
      "Start": 217155,
      "End": 217157
    },
    "TimeRange": {
      "StartTime": "05:14:34.6400000",
      "EndTime": "05:14:35.3900000"
    }
  },
  {
    "TextLocation": {
      "Start": 217160,
      "End": 217163
    },
    "TimeRange": {
      "StartTime": "05:14:36.8600000",
      "EndTime": "05:14:37.6699999"
    }
  },
  {
    "TextLocation": {
      "Start": 217166,
      "End": 217173
    },
    "TimeRange": {
      "StartTime": "05:14:38.4199999",
      "EndTime": "05:14:39.2000000"
    }
  },
  {
    "TextLocation": {
      "Start": 217176,
      "End": 217178
    },
    "TimeRange": {
      "StartTime": "05:14:40.1400000",
      "EndTime": "05:14:41.3100000"
    }
  },
  {
    "TextLocation": {
      "Start": 217179,
      "End": 217186
    },
    "TimeRange": {
      "StartTime": "05:14:41.5200000",
      "EndTime": "05:14:41.7900000"
    }
  },
  {
    "TextLocation": {
      "Start": 217187,
      "End": 217189
    },
    "TimeRange": {
      "StartTime": "05:14:41.7900000",
      "EndTime": "05:14:42.8700000"
    }
  },
  {
    "TextLocation": {
      "Start": 217190,
      "End": 217194
    },
    "TimeRange": {
      "StartTime": "05:14:43.5300000",
      "EndTime": "05:14:43.7400000"
    }
  },
  {
    "TextLocation": {
      "Start": 217195,
      "End": 217197
    },
    "TimeRange": {
      "StartTime": "05:14:43.7400000",
      "EndTime": "05:14:43.9800000"
    }
  },
  {
    "TextLocation": {
      "Start": 217198,
      "End": 217200
    },
    "TimeRange": {
      "StartTime": "05:14:43.9800000",
      "EndTime": "05:14:44.1900000"
    }
  },
  {
    "TextLocation": {
      "Start": 217201,
      "End": 217204
    },
    "TimeRange": {
      "StartTime": "05:14:44.1900000",
      "EndTime": "05:14:44.2800000"
    }
  },
  {
    "TextLocation": {
      "Start": 217205,
      "End": 217209
    },
    "TimeRange": {
      "StartTime": "05:14:44.2800000",
      "EndTime": "05:14:44.9100000"
    }
  },
  {
    "TextLocation": {
      "Start": 217210,
      "End": 217213
    },
    "TimeRange": {
      "StartTime": "05:14:45.2400000",
      "EndTime": "05:14:45.4199999"
    }
  },
  {
    "TextLocation": {
      "Start": 217214,
      "End": 217220
    },
    "TimeRange": {
      "StartTime": "05:14:45.4199999",
      "EndTime": "05:14:45.8400000"
    }
  },
  {
    "TextLocation": {
      "Start": 217221,
      "End": 217223
    },
    "TimeRange": {
      "StartTime": "05:14:45.8400000",
      "EndTime": "05:14:46.5000000"
    }
  },
  {
    "TextLocation": {
      "Start": 217224,
      "End": 217227
    },
    "TimeRange": {
      "StartTime": "05:14:46.5000000",
      "EndTime": "05:14:46.5900000"
    }
  },
  {
    "TextLocation": {
      "Start": 217228,
      "End": 217230
    },
    "TimeRange": {
      "StartTime": "05:14:46.5900000",
      "EndTime": "05:14:47.4900000"
    }
  },
  {
    "TextLocation": {
      "Start": 217231,
      "End": 217235
    },
    "TimeRange": {
      "StartTime": "05:14:47.7599999",
      "EndTime": "05:14:47.8700000"
    }
  },
  {
    "TextLocation": {
      "Start": 217236,
      "End": 217238
    },
    "TimeRange": {
      "StartTime": "05:14:47.8800000",
      "EndTime": "05:14:48.0900000"
    }
  },
  {
    "TextLocation": {
      "Start": 217239,
      "End": 217248
    },
    "TimeRange": {
      "StartTime": "05:14:48.1000000",
      "EndTime": "05:14:48.7800000"
    }
  },
  {
    "TextLocation": {
      "Start": 217251,
      "End": 217256
    },
    "TimeRange": {
      "StartTime": "05:14:49.3900000",
      "EndTime": "05:14:49.8000000"
    }
  },
  {
    "TextLocation": {
      "Start": 217257,
      "End": 217260
    },
    "TimeRange": {
      "StartTime": "05:14:49.8100000",
      "EndTime": "05:14:49.9000000"
    }
  },
  {
    "TextLocation": {
      "Start": 217261,
      "End": 217266
    },
    "TimeRange": {
      "StartTime": "05:14:49.9000000",
      "EndTime": "05:14:50.2900000"
    }
  },
  {
    "TextLocation": {
      "Start": 217269,
      "End": 217272
    },
    "TimeRange": {
      "StartTime": "05:14:50.4700000",
      "EndTime": "05:14:50.6600000"
    }
  },
  {
    "TextLocation": {
      "Start": 217274,
      "End": 217278
    },
    "TimeRange": {
      "StartTime": "05:14:50.6699999",
      "EndTime": "05:14:50.8000000"
    }
  },
  {
    "TextLocation": {
      "Start": 217281,
      "End": 217285
    },
    "TimeRange": {
      "StartTime": "05:14:51.3300000",
      "EndTime": "05:14:51.6400000"
    }
  },
  {
    "TextLocation": {
      "Start": 217288,
      "End": 217292
    },
    "TimeRange": {
      "StartTime": "05:14:52.6600000",
      "EndTime": "05:14:52.9900000"
    }
  },
  {
    "TextLocation": {
      "Start": 217294,
      "End": 217298
    },
    "TimeRange": {
      "StartTime": "05:14:53.0200000",
      "EndTime": "05:14:53.2000000"
    }
  },
  {
    "TextLocation": {
      "Start": 217299,
      "End": 217307
    },
    "TimeRange": {
      "StartTime": "05:14:53.2000000",
      "EndTime": "05:14:53.8600000"
    }
  },
  {
    "TextLocation": {
      "Start": 217308,
      "End": 217311
    },
    "TimeRange": {
      "StartTime": "05:14:53.8600000",
      "EndTime": "05:14:54.2800000"
    }
  },
  {
    "TextLocation": {
      "Start": 217312,
      "End": 217324
    },
    "TimeRange": {
      "StartTime": "05:14:55.6900000",
      "EndTime": "05:14:56.5300000"
    }
  },
  {
    "TextLocation": {
      "Start": 217327,
      "End": 217328
    },
    "TimeRange": {
      "StartTime": "05:14:56.5300000",
      "EndTime": "05:14:56.8900000"
    }
  },
  {
    "TextLocation": {
      "Start": 217329,
      "End": 217334
    },
    "TimeRange": {
      "StartTime": "05:14:56.8900000",
      "EndTime": "05:14:57.2200000"
    }
  },
  {
    "TextLocation": {
      "Start": 217335,
      "End": 217341
    },
    "TimeRange": {
      "StartTime": "05:14:57.2200000",
      "EndTime": "05:14:57.8200000"
    }
  },
  {
    "TextLocation": {
      "Start": 217342,
      "End": 217344
    },
    "TimeRange": {
      "StartTime": "05:14:57.8200000",
      "EndTime": "05:14:58.6300000"
    }
  },
  {
    "TextLocation": {
      "Start": 217345,
      "End": 217349
    },
    "TimeRange": {
      "StartTime": "05:14:59.4700000",
      "EndTime": "05:14:59.8000000"
    }
  },
  {
    "TextLocation": {
      "Start": 217350,
      "End": 217353
    },
    "TimeRange": {
      "StartTime": "05:14:59.8000000",
      "EndTime": "05:15:00.1300000"
    }
  },
  {
    "TextLocation": {
      "Start": 217354,
      "End": 217358
    },
    "TimeRange": {
      "StartTime": "05:15:00.9100000",
      "EndTime": "05:15:01.3600000"
    }
  },
  {
    "TextLocation": {
      "Start": 217359,
      "End": 217360
    },
    "TimeRange": {
      "StartTime": "05:15:01.3600000",
      "EndTime": "05:15:01.4199999"
    }
  },
  {
    "TextLocation": {
      "Start": 217361,
      "End": 217365
    },
    "TimeRange": {
      "StartTime": "05:15:01.4199999",
      "EndTime": "05:15:01.9300000"
    }
  },
  {
    "TextLocation": {
      "Start": 217366,
      "End": 217368
    },
    "TimeRange": {
      "StartTime": "05:15:01.9300000",
      "EndTime": "05:15:02.0500000"
    }
  },
  {
    "TextLocation": {
      "Start": 217369,
      "End": 217373
    },
    "TimeRange": {
      "StartTime": "05:15:02.0500000",
      "EndTime": "05:15:02.4100000"
    }
  },
  {
    "TextLocation": {
      "Start": 217374,
      "End": 217379
    },
    "TimeRange": {
      "StartTime": "05:15:02.4100000",
      "EndTime": "05:15:02.9800000"
    }
  },
  {
    "TextLocation": {
      "Start": 217380,
      "End": 217382
    },
    "TimeRange": {
      "StartTime": "05:15:03.4300000",
      "EndTime": "05:15:03.6699999"
    }
  },
  {
    "TextLocation": {
      "Start": 217383,
      "End": 217385
    },
    "TimeRange": {
      "StartTime": "05:15:03.6699999",
      "EndTime": "05:15:03.7900000"
    }
  },
  {
    "TextLocation": {
      "Start": 217386,
      "End": 217388
    },
    "TimeRange": {
      "StartTime": "05:15:03.7900000",
      "EndTime": "05:15:04.0300000"
    }
  },
  {
    "TextLocation": {
      "Start": 217389,
      "End": 217396
    },
    "TimeRange": {
      "StartTime": "05:15:04.0300000",
      "EndTime": "05:15:04.3000000"
    }
  },
  {
    "TextLocation": {
      "Start": 217397,
      "End": 217401
    },
    "TimeRange": {
      "StartTime": "05:15:04.3000000",
      "EndTime": "05:15:04.4800000"
    }
  },
  {
    "TextLocation": {
      "Start": 217402,
      "End": 217410
    },
    "TimeRange": {
      "StartTime": "05:15:04.4800000",
      "EndTime": "05:15:04.9300000"
    }
  },
  {
    "TextLocation": {
      "Start": 217413,
      "End": 217420
    },
    "TimeRange": {
      "StartTime": "05:15:05.1100000",
      "EndTime": "05:15:05.3800000"
    }
  },
  {
    "TextLocation": {
      "Start": 217421,
      "End": 217426
    },
    "TimeRange": {
      "StartTime": "05:15:05.3800000",
      "EndTime": "05:15:05.7100000"
    }
  },
  {
    "TextLocation": {
      "Start": 217427,
      "End": 217429
    },
    "TimeRange": {
      "StartTime": "05:15:05.7100000",
      "EndTime": "05:15:05.9199999"
    }
  },
  {
    "TextLocation": {
      "Start": 217430,
      "End": 217439
    },
    "TimeRange": {
      "StartTime": "05:15:05.9199999",
      "EndTime": "05:15:06.7300000"
    }
  },
  {
    "TextLocation": {
      "Start": 217442,
      "End": 217445
    },
    "TimeRange": {
      "StartTime": "05:15:09.4900000",
      "EndTime": "05:15:09.6100000"
    }
  },
  {
    "TextLocation": {
      "Start": 217446,
      "End": 217449
    },
    "TimeRange": {
      "StartTime": "05:15:09.6100000",
      "EndTime": "05:15:09.8200000"
    }
  },
  {
    "TextLocation": {
      "Start": 217450,
      "End": 217455
    },
    "TimeRange": {
      "StartTime": "05:15:09.8200000",
      "EndTime": "05:15:09.9400000"
    }
  },
  {
    "TextLocation": {
      "Start": 217456,
      "End": 217458
    },
    "TimeRange": {
      "StartTime": "05:15:09.9400000",
      "EndTime": "05:15:10.0300000"
    }
  },
  {
    "TextLocation": {
      "Start": 217459,
      "End": 217462
    },
    "TimeRange": {
      "StartTime": "05:15:10.0300000",
      "EndTime": "05:15:10.2100000"
    }
  },
  {
    "TextLocation": {
      "Start": 217463,
      "End": 217465
    },
    "TimeRange": {
      "StartTime": "05:15:10.2100000",
      "EndTime": "05:15:10.3300000"
    }
  },
  {
    "TextLocation": {
      "Start": 217466,
      "End": 217468
    },
    "TimeRange": {
      "StartTime": "05:15:10.3300000",
      "EndTime": "05:15:10.5099999"
    }
  },
  {
    "TextLocation": {
      "Start": 217469,
      "End": 217471
    },
    "TimeRange": {
      "StartTime": "05:15:10.5099999",
      "EndTime": "05:15:10.6300000"
    }
  },
  {
    "TextLocation": {
      "Start": 217472,
      "End": 217475
    },
    "TimeRange": {
      "StartTime": "05:15:10.6300000",
      "EndTime": "05:15:10.6900000"
    }
  },
  {
    "TextLocation": {
      "Start": 217476,
      "End": 217482
    },
    "TimeRange": {
      "StartTime": "05:15:10.6900000",
      "EndTime": "05:15:11.0800000"
    }
  },
  {
    "TextLocation": {
      "Start": 217484,
      "End": 217487
    },
    "TimeRange": {
      "StartTime": "05:15:11.0800000",
      "EndTime": "05:15:11.2000000"
    }
  },
  {
    "TextLocation": {
      "Start": 217488,
      "End": 217492
    },
    "TimeRange": {
      "StartTime": "05:15:11.2000000",
      "EndTime": "05:15:11.3500000"
    }
  },
  {
    "TextLocation": {
      "Start": 217493,
      "End": 217494
    },
    "TimeRange": {
      "StartTime": "05:15:11.3500000",
      "EndTime": "05:15:11.4100000"
    }
  },
  {
    "TextLocation": {
      "Start": 217495,
      "End": 217497
    },
    "TimeRange": {
      "StartTime": "05:15:11.4100000",
      "EndTime": "05:15:11.5600000"
    }
  },
  {
    "TextLocation": {
      "Start": 217498,
      "End": 217503
    },
    "TimeRange": {
      "StartTime": "05:15:11.5600000",
      "EndTime": "05:15:11.6800000"
    }
  },
  {
    "TextLocation": {
      "Start": 217504,
      "End": 217506
    },
    "TimeRange": {
      "StartTime": "05:15:11.6800000",
      "EndTime": "05:15:11.7700000"
    }
  },
  {
    "TextLocation": {
      "Start": 217507,
      "End": 217510
    },
    "TimeRange": {
      "StartTime": "05:15:11.7700000",
      "EndTime": "05:15:11.9500000"
    }
  },
  {
    "TextLocation": {
      "Start": 217511,
      "End": 217513
    },
    "TimeRange": {
      "StartTime": "05:15:11.9500000",
      "EndTime": "05:15:12.1300000"
    }
  },
  {
    "TextLocation": {
      "Start": 217514,
      "End": 217516
    },
    "TimeRange": {
      "StartTime": "05:15:12.1300000",
      "EndTime": "05:15:12.3700000"
    }
  },
  {
    "TextLocation": {
      "Start": 217517,
      "End": 217520
    },
    "TimeRange": {
      "StartTime": "05:15:12.3700000",
      "EndTime": "05:15:12.8200000"
    }
  },
  {
    "TextLocation": {
      "Start": 217521,
      "End": 217527
    },
    "TimeRange": {
      "StartTime": "05:15:13.2100000",
      "EndTime": "05:15:14.0500000"
    }
  },
  {
    "TextLocation": {
      "Start": 217528,
      "End": 217532
    },
    "TimeRange": {
      "StartTime": "05:15:14.8300000",
      "EndTime": "05:15:15.0099999"
    }
  },
  {
    "TextLocation": {
      "Start": 217533,
      "End": 217535
    },
    "TimeRange": {
      "StartTime": "05:15:15.0099999",
      "EndTime": "05:15:15.1300000"
    }
  },
  {
    "TextLocation": {
      "Start": 217536,
      "End": 217539
    },
    "TimeRange": {
      "StartTime": "05:15:15.1300000",
      "EndTime": "05:15:15.2800000"
    }
  },
  {
    "TextLocation": {
      "Start": 217540,
      "End": 217543
    },
    "TimeRange": {
      "StartTime": "05:15:15.2800000",
      "EndTime": "05:15:15.4000000"
    }
  },
  {
    "TextLocation": {
      "Start": 217544,
      "End": 217548
    },
    "TimeRange": {
      "StartTime": "05:15:15.4000000",
      "EndTime": "05:15:15.7300000"
    }
  },
  {
    "TextLocation": {
      "Start": 217549,
      "End": 217553
    },
    "TimeRange": {
      "StartTime": "05:15:15.7300000",
      "EndTime": "05:15:16.3600000"
    }
  },
  {
    "TextLocation": {
      "Start": 217555,
      "End": 217559
    },
    "TimeRange": {
      "StartTime": "05:15:16.7500000",
      "EndTime": "05:15:16.9199999"
    }
  },
  {
    "TextLocation": {
      "Start": 217560,
      "End": 217564
    },
    "TimeRange": {
      "StartTime": "05:15:16.9900000",
      "EndTime": "05:15:17.2900000"
    }
  },
  {
    "TextLocation": {
      "Start": 217565,
      "End": 217567
    },
    "TimeRange": {
      "StartTime": "05:15:17.2900000",
      "EndTime": "05:15:17.9800000"
    }
  },
  {
    "TextLocation": {
      "Start": 217568,
      "End": 217572
    },
    "TimeRange": {
      "StartTime": "05:15:18.4300000",
      "EndTime": "05:15:18.7900000"
    }
  },
  {
    "TextLocation": {
      "Start": 217573,
      "End": 217575
    },
    "TimeRange": {
      "StartTime": "05:15:18.7900000",
      "EndTime": "05:15:18.9100000"
    }
  },
  {
    "TextLocation": {
      "Start": 217576,
      "End": 217583
    },
    "TimeRange": {
      "StartTime": "05:15:18.9100000",
      "EndTime": "05:15:19.9000000"
    }
  },
  {
    "TextLocation": {
      "Start": 217584,
      "End": 217586
    },
    "TimeRange": {
      "StartTime": "05:15:20.1699999",
      "EndTime": "05:15:20.5300000"
    }
  },
  {
    "TextLocation": {
      "Start": 217587,
      "End": 217594
    },
    "TimeRange": {
      "StartTime": "05:15:20.5300000",
      "EndTime": "05:15:20.9500000"
    }
  },
  {
    "TextLocation": {
      "Start": 217595,
      "End": 217599
    },
    "TimeRange": {
      "StartTime": "05:15:20.9500000",
      "EndTime": "05:15:21.4900000"
    }
  },
  {
    "TextLocation": {
      "Start": 217600,
      "End": 217604
    },
    "TimeRange": {
      "StartTime": "05:15:21.4900000",
      "EndTime": "05:15:21.7000000"
    }
  },
  {
    "TextLocation": {
      "Start": 217605,
      "End": 217611
    },
    "TimeRange": {
      "StartTime": "05:15:21.9700000",
      "EndTime": "05:15:22.3000000"
    }
  },
  {
    "TextLocation": {
      "Start": 217612,
      "End": 217615
    },
    "TimeRange": {
      "StartTime": "05:15:22.3000000",
      "EndTime": "05:15:22.6100000"
    }
  },
  {
    "TextLocation": {
      "Start": 217617,
      "End": 217620
    },
    "TimeRange": {
      "StartTime": "05:15:22.6300000",
      "EndTime": "05:15:23.2300000"
    }
  },
  {
    "TextLocation": {
      "Start": 217621,
      "End": 217627
    },
    "TimeRange": {
      "StartTime": "05:15:23.9500000",
      "EndTime": "05:15:24.4900000"
    }
  },
  {
    "TextLocation": {
      "Start": 217628,
      "End": 217633
    },
    "TimeRange": {
      "StartTime": "05:15:24.4900000",
      "EndTime": "05:15:24.8100000"
    }
  },
  {
    "TextLocation": {
      "Start": 217634,
      "End": 217637
    },
    "TimeRange": {
      "StartTime": "05:15:24.8100000",
      "EndTime": "05:15:24.8800000"
    }
  },
  {
    "TextLocation": {
      "Start": 217638,
      "End": 217642
    },
    "TimeRange": {
      "StartTime": "05:15:24.8800000",
      "EndTime": "05:15:25.6800000"
    }
  },
  {
    "TextLocation": {
      "Start": 217645,
      "End": 217648
    },
    "TimeRange": {
      "StartTime": "05:15:25.9000000",
      "EndTime": "05:15:26.4900000"
    }
  },
  {
    "TextLocation": {
      "Start": 217649,
      "End": 217653
    },
    "TimeRange": {
      "StartTime": "05:15:26.5600000",
      "EndTime": "05:15:26.9500000"
    }
  },
  {
    "TextLocation": {
      "Start": 217654,
      "End": 217665
    },
    "TimeRange": {
      "StartTime": "05:15:26.9500000",
      "EndTime": "05:15:27.5800000"
    }
  },
  {
    "TextLocation": {
      "Start": 217667,
      "End": 217672
    },
    "TimeRange": {
      "StartTime": "05:15:27.5800000",
      "EndTime": "05:15:27.7599999"
    }
  },
  {
    "TextLocation": {
      "Start": 217673,
      "End": 217675
    },
    "TimeRange": {
      "StartTime": "05:15:27.7599999",
      "EndTime": "05:15:28.0600000"
    }
  },
  {
    "TextLocation": {
      "Start": 217676,
      "End": 217679
    },
    "TimeRange": {
      "StartTime": "05:15:28.0600000",
      "EndTime": "05:15:28.5099999"
    }
  },
  {
    "TextLocation": {
      "Start": 217680,
      "End": 217688
    },
    "TimeRange": {
      "StartTime": "05:15:29.7700000",
      "EndTime": "05:15:30.2800000"
    }
  },
  {
    "TextLocation": {
      "Start": 217689,
      "End": 217695
    },
    "TimeRange": {
      "StartTime": "05:15:30.2800000",
      "EndTime": "05:15:30.7300000"
    }
  },
  {
    "TextLocation": {
      "Start": 217696,
      "End": 217703
    },
    "TimeRange": {
      "StartTime": "05:15:30.7300000",
      "EndTime": "05:15:31.3300000"
    }
  },
  {
    "TextLocation": {
      "Start": 217704,
      "End": 217708
    },
    "TimeRange": {
      "StartTime": "05:15:31.3300000",
      "EndTime": "05:15:31.5400000"
    }
  },
  {
    "TextLocation": {
      "Start": 217709,
      "End": 217710
    },
    "TimeRange": {
      "StartTime": "05:15:31.5400000",
      "EndTime": "05:15:31.5700000"
    }
  },
  {
    "TextLocation": {
      "Start": 217711,
      "End": 217716
    },
    "TimeRange": {
      "StartTime": "05:15:31.5700000",
      "EndTime": "05:15:32.3200000"
    }
  },
  {
    "TextLocation": {
      "Start": 217717,
      "End": 217723
    },
    "TimeRange": {
      "StartTime": "05:15:33.1000000",
      "EndTime": "05:15:33.6699999"
    }
  },
  {
    "TextLocation": {
      "Start": 217724,
      "End": 217727
    },
    "TimeRange": {
      "StartTime": "05:15:33.6699999",
      "EndTime": "05:15:33.7900000"
    }
  },
  {
    "TextLocation": {
      "Start": 217728,
      "End": 217732
    },
    "TimeRange": {
      "StartTime": "05:15:33.7900000",
      "EndTime": "05:15:34.3300000"
    }
  },
  {
    "TextLocation": {
      "Start": 217733,
      "End": 217737
    },
    "TimeRange": {
      "StartTime": "05:15:35.2100000",
      "EndTime": "05:15:35.5700000"
    }
  },
  {
    "TextLocation": {
      "Start": 217738,
      "End": 217743
    },
    "TimeRange": {
      "StartTime": "05:15:35.8300000",
      "EndTime": "05:15:36.1200000"
    }
  },
  {
    "TextLocation": {
      "Start": 217744,
      "End": 217748
    },
    "TimeRange": {
      "StartTime": "05:15:36.1600000",
      "EndTime": "05:15:36.4600000"
    }
  },
  {
    "TextLocation": {
      "Start": 217749,
      "End": 217752
    },
    "TimeRange": {
      "StartTime": "05:15:36.4600000",
      "EndTime": "05:15:36.7599999"
    }
  },
  {
    "TextLocation": {
      "Start": 217753,
      "End": 217757
    },
    "TimeRange": {
      "StartTime": "05:15:36.7599999",
      "EndTime": "05:15:37.2400000"
    }
  },
  {
    "TextLocation": {
      "Start": 217758,
      "End": 217760
    },
    "TimeRange": {
      "StartTime": "05:15:37.2400000",
      "EndTime": "05:15:37.4800000"
    }
  },
  {
    "TextLocation": {
      "Start": 217761,
      "End": 217765
    },
    "TimeRange": {
      "StartTime": "05:15:37.4800000",
      "EndTime": "05:15:38.0200000"
    }
  },
  {
    "TextLocation": {
      "Start": 217768,
      "End": 217771
    },
    "TimeRange": {
      "StartTime": "05:15:38.7200000",
      "EndTime": "05:15:38.8300000"
    }
  },
  {
    "TextLocation": {
      "Start": 217772,
      "End": 217776
    },
    "TimeRange": {
      "StartTime": "05:15:38.8300000",
      "EndTime": "05:15:39.2200000"
    }
  },
  {
    "TextLocation": {
      "Start": 217777,
      "End": 217781
    },
    "TimeRange": {
      "StartTime": "05:15:39.2200000",
      "EndTime": "05:15:39.4000000"
    }
  },
  {
    "TextLocation": {
      "Start": 217782,
      "End": 217785
    },
    "TimeRange": {
      "StartTime": "05:15:39.4000000",
      "EndTime": "05:15:39.5200000"
    }
  },
  {
    "TextLocation": {
      "Start": 217786,
      "End": 217789
    },
    "TimeRange": {
      "StartTime": "05:15:39.5200000",
      "EndTime": "05:15:40.2700000"
    }
  },
  {
    "TextLocation": {
      "Start": 217791,
      "End": 217795
    },
    "TimeRange": {
      "StartTime": "05:15:40.3000000",
      "EndTime": "05:15:40.8100000"
    }
  },
  {
    "TextLocation": {
      "Start": 217796,
      "End": 217800
    },
    "TimeRange": {
      "StartTime": "05:15:40.8100000",
      "EndTime": "05:15:41.2000000"
    }
  },
  {
    "TextLocation": {
      "Start": 217801,
      "End": 217804
    },
    "TimeRange": {
      "StartTime": "05:15:41.2000000",
      "EndTime": "05:15:41.6200000"
    }
  },
  {
    "TextLocation": {
      "Start": 217805,
      "End": 217818
    },
    "TimeRange": {
      "StartTime": "05:15:42.1600000",
      "EndTime": "05:15:42.9100000"
    }
  },
  {
    "TextLocation": {
      "Start": 217819,
      "End": 217825
    },
    "TimeRange": {
      "StartTime": "05:15:42.9100000",
      "EndTime": "05:15:43.4199999"
    }
  },
  {
    "TextLocation": {
      "Start": 217826,
      "End": 217829
    },
    "TimeRange": {
      "StartTime": "05:15:43.9900000",
      "EndTime": "05:15:44.4100000"
    }
  },
  {
    "TextLocation": {
      "Start": 217832,
      "End": 217835
    },
    "TimeRange": {
      "StartTime": "05:15:47.1000000",
      "EndTime": "05:15:47.2800000"
    }
  },
  {
    "TextLocation": {
      "Start": 217836,
      "End": 217840
    },
    "TimeRange": {
      "StartTime": "05:15:47.2800000",
      "EndTime": "05:15:47.5500000"
    }
  },
  {
    "TextLocation": {
      "Start": 217841,
      "End": 217844
    },
    "TimeRange": {
      "StartTime": "05:15:47.5500000",
      "EndTime": "05:15:47.8200000"
    }
  },
  {
    "TextLocation": {
      "Start": 217845,
      "End": 217849
    },
    "TimeRange": {
      "StartTime": "05:15:47.8200000",
      "EndTime": "05:15:48.3000000"
    }
  },
  {
    "TextLocation": {
      "Start": 217850,
      "End": 217852
    },
    "TimeRange": {
      "StartTime": "05:15:48.3000000",
      "EndTime": "05:15:48.6300000"
    }
  },
  {
    "TextLocation": {
      "Start": 217853,
      "End": 217856
    },
    "TimeRange": {
      "StartTime": "05:15:48.9900000",
      "EndTime": "05:15:49.0800000"
    }
  },
  {
    "TextLocation": {
      "Start": 217857,
      "End": 217864
    },
    "TimeRange": {
      "StartTime": "05:15:49.0800000",
      "EndTime": "05:15:49.4100000"
    }
  },
  {
    "TextLocation": {
      "Start": 217865,
      "End": 217870
    },
    "TimeRange": {
      "StartTime": "05:15:49.4100000",
      "EndTime": "05:15:49.7599999"
    }
  },
  {
    "TextLocation": {
      "Start": 217871,
      "End": 217873
    },
    "TimeRange": {
      "StartTime": "05:15:49.7599999",
      "EndTime": "05:15:49.8000000"
    }
  },
  {
    "TextLocation": {
      "Start": 217874,
      "End": 217879
    },
    "TimeRange": {
      "StartTime": "05:15:49.8000000",
      "EndTime": "05:15:50.0700000"
    }
  },
  {
    "TextLocation": {
      "Start": 217880,
      "End": 217884
    },
    "TimeRange": {
      "StartTime": "05:15:50.0700000",
      "EndTime": "05:15:50.3700000"
    }
  },
  {
    "TextLocation": {
      "Start": 217885,
      "End": 217887
    },
    "TimeRange": {
      "StartTime": "05:15:50.3700000",
      "EndTime": "05:15:50.5500000"
    }
  },
  {
    "TextLocation": {
      "Start": 217888,
      "End": 217891
    },
    "TimeRange": {
      "StartTime": "05:15:50.5500000",
      "EndTime": "05:15:50.6400000"
    }
  },
  {
    "TextLocation": {
      "Start": 217892,
      "End": 217896
    },
    "TimeRange": {
      "StartTime": "05:15:50.6400000",
      "EndTime": "05:15:50.9700000"
    }
  },
  {
    "TextLocation": {
      "Start": 217898,
      "End": 217907
    },
    "TimeRange": {
      "StartTime": "05:15:50.9700000",
      "EndTime": "05:15:51.4800000"
    }
  },
  {
    "TextLocation": {
      "Start": 217909,
      "End": 217912
    },
    "TimeRange": {
      "StartTime": "05:15:51.4800000",
      "EndTime": "05:15:51.5900000"
    }
  },
  {
    "TextLocation": {
      "Start": 217913,
      "End": 217916
    },
    "TimeRange": {
      "StartTime": "05:15:51.6100000",
      "EndTime": "05:15:51.8100000"
    }
  },
  {
    "TextLocation": {
      "Start": 217917,
      "End": 217919
    },
    "TimeRange": {
      "StartTime": "05:15:51.9300000",
      "EndTime": "05:15:52.1699999"
    }
  },
  {
    "TextLocation": {
      "Start": 217920,
      "End": 217922
    },
    "TimeRange": {
      "StartTime": "05:15:52.6800000",
      "EndTime": "05:15:53.0400000"
    }
  },
  {
    "TextLocation": {
      "Start": 217923,
      "End": 217929
    },
    "TimeRange": {
      "StartTime": "05:15:53.0400000",
      "EndTime": "05:15:53.4900000"
    }
  },
  {
    "TextLocation": {
      "Start": 217930,
      "End": 217934
    },
    "TimeRange": {
      "StartTime": "05:15:53.4900000",
      "EndTime": "05:15:53.6800000"
    }
  },
  {
    "TextLocation": {
      "Start": 217935,
      "End": 217936
    },
    "TimeRange": {
      "StartTime": "05:15:53.7599999",
      "EndTime": "05:15:53.8900000"
    }
  },
  {
    "TextLocation": {
      "Start": 217937,
      "End": 217941
    },
    "TimeRange": {
      "StartTime": "05:15:53.9100000",
      "EndTime": "05:15:53.9900000"
    }
  },
  {
    "TextLocation": {
      "Start": 217943,
      "End": 217945
    },
    "TimeRange": {
      "StartTime": "05:15:54.0300000",
      "EndTime": "05:15:54.3600000"
    }
  },
  {
    "TextLocation": {
      "Start": 217946,
      "End": 217952
    },
    "TimeRange": {
      "StartTime": "05:15:54.3600000",
      "EndTime": "05:15:54.8100000"
    }
  },
  {
    "TextLocation": {
      "Start": 217953,
      "End": 217955
    },
    "TimeRange": {
      "StartTime": "05:15:54.8100000",
      "EndTime": "05:15:54.9000000"
    }
  },
  {
    "TextLocation": {
      "Start": 217956,
      "End": 217964
    },
    "TimeRange": {
      "StartTime": "05:15:54.9000000",
      "EndTime": "05:15:55.4700000"
    }
  },
  {
    "TextLocation": {
      "Start": 217965,
      "End": 217967
    },
    "TimeRange": {
      "StartTime": "05:15:55.9800000",
      "EndTime": "05:15:56.5200000"
    }
  },
  {
    "TextLocation": {
      "Start": 217968,
      "End": 217972
    },
    "TimeRange": {
      "StartTime": "05:15:56.5200000",
      "EndTime": "05:15:56.8500000"
    }
  },
  {
    "TextLocation": {
      "Start": 217973,
      "End": 217978
    },
    "TimeRange": {
      "StartTime": "05:15:56.8500000",
      "EndTime": "05:15:57.2100000"
    }
  },
  {
    "TextLocation": {
      "Start": 217981,
      "End": 217983
    },
    "TimeRange": {
      "StartTime": "05:15:57.2100000",
      "EndTime": "05:15:57.4199999"
    }
  },
  {
    "TextLocation": {
      "Start": 217984,
      "End": 217988
    },
    "TimeRange": {
      "StartTime": "05:15:57.4199999",
      "EndTime": "05:15:57.5700000"
    }
  },
  {
    "TextLocation": {
      "Start": 217989,
      "End": 217992
    },
    "TimeRange": {
      "StartTime": "05:15:57.5700000",
      "EndTime": "05:15:57.7200000"
    }
  },
  {
    "TextLocation": {
      "Start": 217993,
      "End": 217996
    },
    "TimeRange": {
      "StartTime": "05:15:57.7200000",
      "EndTime": "05:15:57.9000000"
    }
  },
  {
    "TextLocation": {
      "Start": 217997,
      "End": 218001
    },
    "TimeRange": {
      "StartTime": "05:15:57.9000000",
      "EndTime": "05:15:58.1400000"
    }
  },
  {
    "TextLocation": {
      "Start": 218002,
      "End": 218004
    },
    "TimeRange": {
      "StartTime": "05:15:58.1400000",
      "EndTime": "05:15:58.2900000"
    }
  },
  {
    "TextLocation": {
      "Start": 218005,
      "End": 218007
    },
    "TimeRange": {
      "StartTime": "05:15:58.2900000",
      "EndTime": "05:15:58.3800000"
    }
  },
  {
    "TextLocation": {
      "Start": 218010,
      "End": 218014
    },
    "TimeRange": {
      "StartTime": "05:15:58.3800000",
      "EndTime": "05:15:58.6500000"
    }
  },
  {
    "TextLocation": {
      "Start": 218015,
      "End": 218019
    },
    "TimeRange": {
      "StartTime": "05:15:58.6500000",
      "EndTime": "05:15:59.2200000"
    }
  },
  {
    "TextLocation": {
      "Start": 218022,
      "End": 218023
    },
    "TimeRange": {
      "StartTime": "05:15:59.4600000",
      "EndTime": "05:15:59.5500000"
    }
  },
  {
    "TextLocation": {
      "Start": 218024,
      "End": 218029
    },
    "TimeRange": {
      "StartTime": "05:15:59.5500000",
      "EndTime": "05:15:59.7599999"
    }
  },
  {
    "TextLocation": {
      "Start": 218030,
      "End": 218035
    },
    "TimeRange": {
      "StartTime": "05:15:59.7599999",
      "EndTime": "05:15:59.9100000"
    }
  },
  {
    "TextLocation": {
      "Start": 218036,
      "End": 218043
    },
    "TimeRange": {
      "StartTime": "05:16:00.4199999",
      "EndTime": "05:16:00.7500000"
    }
  },
  {
    "TextLocation": {
      "Start": 218044,
      "End": 218047
    },
    "TimeRange": {
      "StartTime": "05:16:00.7700000",
      "EndTime": "05:16:00.9900000"
    }
  },
  {
    "TextLocation": {
      "Start": 218048,
      "End": 218051
    },
    "TimeRange": {
      "StartTime": "05:16:01",
      "EndTime": "05:16:01.2300000"
    }
  },
  {
    "TextLocation": {
      "Start": 218052,
      "End": 218056
    },
    "TimeRange": {
      "StartTime": "05:16:01.2300000",
      "EndTime": "05:16:01.5900000"
    }
  },
  {
    "TextLocation": {
      "Start": 218057,
      "End": 218061
    },
    "TimeRange": {
      "StartTime": "05:16:01.5900000",
      "EndTime": "05:16:01.8600000"
    }
  },
  {
    "TextLocation": {
      "Start": 218062,
      "End": 218067
    },
    "TimeRange": {
      "StartTime": "05:16:01.8600000",
      "EndTime": "05:16:02.0200000"
    }
  },
  {
    "TextLocation": {
      "Start": 218070,
      "End": 218074
    },
    "TimeRange": {
      "StartTime": "05:16:02.0400000",
      "EndTime": "05:16:02.1600000"
    }
  },
  {
    "TextLocation": {
      "Start": 218075,
      "End": 218081
    },
    "TimeRange": {
      "StartTime": "05:16:02.1600000",
      "EndTime": "05:16:02.3700000"
    }
  },
  {
    "TextLocation": {
      "Start": 218082,
      "End": 218090
    },
    "TimeRange": {
      "StartTime": "05:16:02.3700000",
      "EndTime": "05:16:02.7599999"
    }
  },
  {
    "TextLocation": {
      "Start": 218091,
      "End": 218098
    },
    "TimeRange": {
      "StartTime": "05:16:02.7599999",
      "EndTime": "05:16:03.2100000"
    }
  },
  {
    "TextLocation": {
      "Start": 218101,
      "End": 218104
    },
    "TimeRange": {
      "StartTime": "05:16:03.2599999",
      "EndTime": "05:16:03.4500000"
    }
  },
  {
    "TextLocation": {
      "Start": 218105,
      "End": 218108
    },
    "TimeRange": {
      "StartTime": "05:16:03.4500000",
      "EndTime": "05:16:03.6600000"
    }
  },
  {
    "TextLocation": {
      "Start": 218109,
      "End": 218113
    },
    "TimeRange": {
      "StartTime": "05:16:03.6600000",
      "EndTime": "05:16:04.0500000"
    }
  },
  {
    "TextLocation": {
      "Start": 218116,
      "End": 218119
    },
    "TimeRange": {
      "StartTime": "05:16:05.7300000",
      "EndTime": "05:16:05.8800000"
    }
  },
  {
    "TextLocation": {
      "Start": 218120,
      "End": 218125
    },
    "TimeRange": {
      "StartTime": "05:16:05.8800000",
      "EndTime": "05:16:06.1500000"
    }
  },
  {
    "TextLocation": {
      "Start": 218128,
      "End": 218132
    },
    "TimeRange": {
      "StartTime": "05:16:06.1500000",
      "EndTime": "05:16:06.4500000"
    }
  },
  {
    "TextLocation": {
      "Start": 218134,
      "End": 218136
    },
    "TimeRange": {
      "StartTime": "05:16:06.4500000",
      "EndTime": "05:16:06.6600000"
    }
  },
  {
    "TextLocation": {
      "Start": 218137,
      "End": 218141
    },
    "TimeRange": {
      "StartTime": "05:16:06.6600000",
      "EndTime": "05:16:07.1400000"
    }
  },
  {
    "TextLocation": {
      "Start": 218142,
      "End": 218144
    },
    "TimeRange": {
      "StartTime": "05:16:07.7100000",
      "EndTime": "05:16:07.8900000"
    }
  },
  {
    "TextLocation": {
      "Start": 218145,
      "End": 218149
    },
    "TimeRange": {
      "StartTime": "05:16:07.8900000",
      "EndTime": "05:16:08.1300000"
    }
  },
  {
    "TextLocation": {
      "Start": 218150,
      "End": 218158
    },
    "TimeRange": {
      "StartTime": "05:16:08.1300000",
      "EndTime": "05:16:08.6400000"
    }
  },
  {
    "TextLocation": {
      "Start": 218159,
      "End": 218162
    },
    "TimeRange": {
      "StartTime": "05:16:08.6600000",
      "EndTime": "05:16:08.7900000"
    }
  },
  {
    "TextLocation": {
      "Start": 218163,
      "End": 218167
    },
    "TimeRange": {
      "StartTime": "05:16:09.0600000",
      "EndTime": "05:16:09.3500000"
    }
  },
  {
    "TextLocation": {
      "Start": 218168,
      "End": 218172
    },
    "TimeRange": {
      "StartTime": "05:16:09.3600000",
      "EndTime": "05:16:09.5800000"
    }
  },
  {
    "TextLocation": {
      "Start": 218173,
      "End": 218175
    },
    "TimeRange": {
      "StartTime": "05:16:09.6000000",
      "EndTime": "05:16:09.7200000"
    }
  },
  {
    "TextLocation": {
      "Start": 218176,
      "End": 218178
    },
    "TimeRange": {
      "StartTime": "05:16:09.7200000",
      "EndTime": "05:16:09.8700000"
    }
  },
  {
    "TextLocation": {
      "Start": 218179,
      "End": 218181
    },
    "TimeRange": {
      "StartTime": "05:16:09.8700000",
      "EndTime": "05:16:10.0200000"
    }
  },
  {
    "TextLocation": {
      "Start": 218182,
      "End": 218186
    },
    "TimeRange": {
      "StartTime": "05:16:10.0200000",
      "EndTime": "05:16:10.2599999"
    }
  },
  {
    "TextLocation": {
      "Start": 218187,
      "End": 218189
    },
    "TimeRange": {
      "StartTime": "05:16:10.2599999",
      "EndTime": "05:16:10.3100000"
    }
  },
  {
    "TextLocation": {
      "Start": 218190,
      "End": 218192
    },
    "TimeRange": {
      "StartTime": "05:16:10.3200000",
      "EndTime": "05:16:10.5300000"
    }
  },
  {
    "TextLocation": {
      "Start": 218193,
      "End": 218197
    },
    "TimeRange": {
      "StartTime": "05:16:10.5600000",
      "EndTime": "05:16:10.7400000"
    }
  },
  {
    "TextLocation": {
      "Start": 218198,
      "End": 218200
    },
    "TimeRange": {
      "StartTime": "05:16:10.8000000",
      "EndTime": "05:16:10.9400000"
    }
  },
  {
    "TextLocation": {
      "Start": 218203,
      "End": 218205
    },
    "TimeRange": {
      "StartTime": "05:16:11.5800000",
      "EndTime": "05:16:11.7300000"
    }
  },
  {
    "TextLocation": {
      "Start": 218206,
      "End": 218211
    },
    "TimeRange": {
      "StartTime": "05:16:11.7300000",
      "EndTime": "05:16:11.9700000"
    }
  },
  {
    "TextLocation": {
      "Start": 218212,
      "End": 218214
    },
    "TimeRange": {
      "StartTime": "05:16:11.9700000",
      "EndTime": "05:16:12.0300000"
    }
  },
  {
    "TextLocation": {
      "Start": 218215,
      "End": 218217
    },
    "TimeRange": {
      "StartTime": "05:16:12.0300000",
      "EndTime": "05:16:12.2700000"
    }
  },
  {
    "TextLocation": {
      "Start": 218218,
      "End": 218222
    },
    "TimeRange": {
      "StartTime": "05:16:12.2700000",
      "EndTime": "05:16:12.3600000"
    }
  },
  {
    "TextLocation": {
      "Start": 218223,
      "End": 218230
    },
    "TimeRange": {
      "StartTime": "05:16:12.3600000",
      "EndTime": "05:16:12.9000000"
    }
  },
  {
    "TextLocation": {
      "Start": 218233,
      "End": 218237
    },
    "TimeRange": {
      "StartTime": "05:16:12.9000000",
      "EndTime": "05:16:13.1100000"
    }
  },
  {
    "TextLocation": {
      "Start": 218238,
      "End": 218245
    },
    "TimeRange": {
      "StartTime": "05:16:13.9800000",
      "EndTime": "05:16:14.4000000"
    }
  },
  {
    "TextLocation": {
      "Start": 218246,
      "End": 218250
    },
    "TimeRange": {
      "StartTime": "05:16:14.4000000",
      "EndTime": "05:16:14.8200000"
    }
  },
  {
    "TextLocation": {
      "Start": 218251,
      "End": 218253
    },
    "TimeRange": {
      "StartTime": "05:16:14.8200000",
      "EndTime": "05:16:15.1800000"
    }
  },
  {
    "TextLocation": {
      "Start": 218256,
      "End": 218258
    },
    "TimeRange": {
      "StartTime": "05:16:20.3800000",
      "EndTime": "05:16:20.5600000"
    }
  },
  {
    "TextLocation": {
      "Start": 218259,
      "End": 218266
    },
    "TimeRange": {
      "StartTime": "05:16:20.5600000",
      "EndTime": "05:16:20.8900000"
    }
  },
  {
    "TextLocation": {
      "Start": 218267,
      "End": 218271
    },
    "TimeRange": {
      "StartTime": "05:16:20.8900000",
      "EndTime": "05:16:21.2200000"
    }
  },
  {
    "TextLocation": {
      "Start": 218272,
      "End": 218274
    },
    "TimeRange": {
      "StartTime": "05:16:21.2200000",
      "EndTime": "05:16:21.3700000"
    }
  },
  {
    "TextLocation": {
      "Start": 218275,
      "End": 218278
    },
    "TimeRange": {
      "StartTime": "05:16:21.3700000",
      "EndTime": "05:16:21.7599999"
    }
  },
  {
    "TextLocation": {
      "Start": 218279,
      "End": 218283
    },
    "TimeRange": {
      "StartTime": "05:16:21.7599999",
      "EndTime": "05:16:22.1200000"
    }
  },
  {
    "TextLocation": {
      "Start": 218284,
      "End": 218290
    },
    "TimeRange": {
      "StartTime": "05:16:22.1200000",
      "EndTime": "05:16:22.6000000"
    }
  },
  {
    "TextLocation": {
      "Start": 218291,
      "End": 218298
    },
    "TimeRange": {
      "StartTime": "05:16:22.7800000",
      "EndTime": "05:16:23.3500000"
    }
  },
  {
    "TextLocation": {
      "Start": 218299,
      "End": 218302
    },
    "TimeRange": {
      "StartTime": "05:16:23.3500000",
      "EndTime": "05:16:23.5000000"
    }
  },
  {
    "TextLocation": {
      "Start": 218303,
      "End": 218307
    },
    "TimeRange": {
      "StartTime": "05:16:23.5000000",
      "EndTime": "05:16:23.8000000"
    }
  },
  {
    "TextLocation": {
      "Start": 218309,
      "End": 218315
    },
    "TimeRange": {
      "StartTime": "05:16:23.8000000",
      "EndTime": "05:16:23.9800000"
    }
  },
  {
    "TextLocation": {
      "Start": 218316,
      "End": 218319
    },
    "TimeRange": {
      "StartTime": "05:16:23.9800000",
      "EndTime": "05:16:24.1900000"
    }
  },
  {
    "TextLocation": {
      "Start": 218320,
      "End": 218325
    },
    "TimeRange": {
      "StartTime": "05:16:24.1900000",
      "EndTime": "05:16:24.4300000"
    }
  },
  {
    "TextLocation": {
      "Start": 218328,
      "End": 218331
    },
    "TimeRange": {
      "StartTime": "05:16:24.4300000",
      "EndTime": "05:16:24.6100000"
    }
  },
  {
    "TextLocation": {
      "Start": 218332,
      "End": 218339
    },
    "TimeRange": {
      "StartTime": "05:16:24.6100000",
      "EndTime": "05:16:24.7599999"
    }
  },
  {
    "TextLocation": {
      "Start": 218340,
      "End": 218348
    },
    "TimeRange": {
      "StartTime": "05:16:24.7599999",
      "EndTime": "05:16:25.0900000"
    }
  },
  {
    "TextLocation": {
      "Start": 218349,
      "End": 218351
    },
    "TimeRange": {
      "StartTime": "05:16:25.0900000",
      "EndTime": "05:16:25.2400000"
    }
  },
  {
    "TextLocation": {
      "Start": 218352,
      "End": 218353
    },
    "TimeRange": {
      "StartTime": "05:16:25.2400000",
      "EndTime": "05:16:25.3300000"
    }
  },
  {
    "TextLocation": {
      "Start": 218354,
      "End": 218360
    },
    "TimeRange": {
      "StartTime": "05:16:25.3300000",
      "EndTime": "05:16:25.5700000"
    }
  },
  {
    "TextLocation": {
      "Start": 218361,
      "End": 218364
    },
    "TimeRange": {
      "StartTime": "05:16:25.5700000",
      "EndTime": "05:16:25.8400000"
    }
  },
  {
    "TextLocation": {
      "Start": 218365,
      "End": 218367
    },
    "TimeRange": {
      "StartTime": "05:16:25.8400000",
      "EndTime": "05:16:26.1400000"
    }
  },
  {
    "TextLocation": {
      "Start": 218368,
      "End": 218369
    },
    "TimeRange": {
      "StartTime": "05:16:26.8000000",
      "EndTime": "05:16:26.9199999"
    }
  },
  {
    "TextLocation": {
      "Start": 218370,
      "End": 218376
    },
    "TimeRange": {
      "StartTime": "05:16:26.9199999",
      "EndTime": "05:16:27.1000000"
    }
  },
  {
    "TextLocation": {
      "Start": 218377,
      "End": 218380
    },
    "TimeRange": {
      "StartTime": "05:16:27.1000000",
      "EndTime": "05:16:27.2800000"
    }
  },
  {
    "TextLocation": {
      "Start": 218381,
      "End": 218385
    },
    "TimeRange": {
      "StartTime": "05:16:27.2800000",
      "EndTime": "05:16:27.5500000"
    }
  },
  {
    "TextLocation": {
      "Start": 218386,
      "End": 218390
    },
    "TimeRange": {
      "StartTime": "05:16:27.5500000",
      "EndTime": "05:16:28.1800000"
    }
  },
  {
    "TextLocation": {
      "Start": 218393,
      "End": 218399
    },
    "TimeRange": {
      "StartTime": "05:16:29.2900000",
      "EndTime": "05:16:29.6200000"
    }
  },
  {
    "TextLocation": {
      "Start": 218400,
      "End": 218402
    },
    "TimeRange": {
      "StartTime": "05:16:29.6200000",
      "EndTime": "05:16:29.8000000"
    }
  },
  {
    "TextLocation": {
      "Start": 218403,
      "End": 218406
    },
    "TimeRange": {
      "StartTime": "05:16:29.8000000",
      "EndTime": "05:16:30.4000000"
    }
  },
  {
    "TextLocation": {
      "Start": 218407,
      "End": 218411
    },
    "TimeRange": {
      "StartTime": "05:16:31.0200000",
      "EndTime": "05:16:31.1300000"
    }
  },
  {
    "TextLocation": {
      "Start": 218412,
      "End": 218420
    },
    "TimeRange": {
      "StartTime": "05:16:31.3600000",
      "EndTime": "05:16:32.2000000"
    }
  },
  {
    "TextLocation": {
      "Start": 218421,
      "End": 218424
    },
    "TimeRange": {
      "StartTime": "05:16:32.2000000",
      "EndTime": "05:16:32.7400000"
    }
  },
  {
    "TextLocation": {
      "Start": 218427,
      "End": 218436
    },
    "TimeRange": {
      "StartTime": "05:16:34.7500000",
      "EndTime": "05:16:35.2000000"
    }
  },
  {
    "TextLocation": {
      "Start": 218437,
      "End": 218439
    },
    "TimeRange": {
      "StartTime": "05:16:35.2000000",
      "EndTime": "05:16:35.3500000"
    }
  },
  {
    "TextLocation": {
      "Start": 218440,
      "End": 218443
    },
    "TimeRange": {
      "StartTime": "05:16:35.3500000",
      "EndTime": "05:16:35.6800000"
    }
  },
  {
    "TextLocation": {
      "Start": 218444,
      "End": 218447
    },
    "TimeRange": {
      "StartTime": "05:16:35.6800000",
      "EndTime": "05:16:35.8600000"
    }
  },
  {
    "TextLocation": {
      "Start": 218448,
      "End": 218451
    },
    "TimeRange": {
      "StartTime": "05:16:35.8600000",
      "EndTime": "05:16:35.9500000"
    }
  },
  {
    "TextLocation": {
      "Start": 218452,
      "End": 218457
    },
    "TimeRange": {
      "StartTime": "05:16:35.9500000",
      "EndTime": "05:16:36.2800000"
    }
  },
  {
    "TextLocation": {
      "Start": 218458,
      "End": 218470
    },
    "TimeRange": {
      "StartTime": "05:16:36.2800000",
      "EndTime": "05:16:36.8800000"
    }
  },
  {
    "TextLocation": {
      "Start": 218471,
      "End": 218479
    },
    "TimeRange": {
      "StartTime": "05:16:36.8800000",
      "EndTime": "05:16:37.5700000"
    }
  },
  {
    "TextLocation": {
      "Start": 218482,
      "End": 218484
    },
    "TimeRange": {
      "StartTime": "05:16:37.8700000",
      "EndTime": "05:16:38.0800000"
    }
  },
  {
    "TextLocation": {
      "Start": 218485,
      "End": 218487
    },
    "TimeRange": {
      "StartTime": "05:16:38.0800000",
      "EndTime": "05:16:38.1400000"
    }
  },
  {
    "TextLocation": {
      "Start": 218488,
      "End": 218492
    },
    "TimeRange": {
      "StartTime": "05:16:38.1400000",
      "EndTime": "05:16:38.4700000"
    }
  },
  {
    "TextLocation": {
      "Start": 218493,
      "End": 218497
    },
    "TimeRange": {
      "StartTime": "05:16:38.4700000",
      "EndTime": "05:16:38.7700000"
    }
  },
  {
    "TextLocation": {
      "Start": 218498,
      "End": 218501
    },
    "TimeRange": {
      "StartTime": "05:16:38.7700000",
      "EndTime": "05:16:38.8600000"
    }
  },
  {
    "TextLocation": {
      "Start": 218502,
      "End": 218506
    },
    "TimeRange": {
      "StartTime": "05:16:38.8600000",
      "EndTime": "05:16:39.1000000"
    }
  },
  {
    "TextLocation": {
      "Start": 218507,
      "End": 218516
    },
    "TimeRange": {
      "StartTime": "05:16:39.1000000",
      "EndTime": "05:16:39.7300000"
    }
  },
  {
    "TextLocation": {
      "Start": 218518,
      "End": 218519
    },
    "TimeRange": {
      "StartTime": "05:16:39.7300000",
      "EndTime": "05:16:39.8500000"
    }
  },
  {
    "TextLocation": {
      "Start": 218520,
      "End": 218525
    },
    "TimeRange": {
      "StartTime": "05:16:39.8500000",
      "EndTime": "05:16:40.1500000"
    }
  },
  {
    "TextLocation": {
      "Start": 218526,
      "End": 218531
    },
    "TimeRange": {
      "StartTime": "05:16:40.7200000",
      "EndTime": "05:16:40.9600000"
    }
  },
  {
    "TextLocation": {
      "Start": 218532,
      "End": 218536
    },
    "TimeRange": {
      "StartTime": "05:16:40.9600000",
      "EndTime": "05:16:41.0500000"
    }
  },
  {
    "TextLocation": {
      "Start": 218537,
      "End": 218541
    },
    "TimeRange": {
      "StartTime": "05:16:41.0500000",
      "EndTime": "05:16:41.2900000"
    }
  },
  {
    "TextLocation": {
      "Start": 218542,
      "End": 218544
    },
    "TimeRange": {
      "StartTime": "05:16:41.4400000",
      "EndTime": "05:16:41.5400000"
    }
  },
  {
    "TextLocation": {
      "Start": 218545,
      "End": 218551
    },
    "TimeRange": {
      "StartTime": "05:16:42.1000000",
      "EndTime": "05:16:42.5500000"
    }
  },
  {
    "TextLocation": {
      "Start": 218552,
      "End": 218559
    },
    "TimeRange": {
      "StartTime": "05:16:42.5500000",
      "EndTime": "05:16:42.9400000"
    }
  },
  {
    "TextLocation": {
      "Start": 218560,
      "End": 218562
    },
    "TimeRange": {
      "StartTime": "05:16:42.9400000",
      "EndTime": "05:16:43.3900000"
    }
  },
  {
    "TextLocation": {
      "Start": 218563,
      "End": 218565
    },
    "TimeRange": {
      "StartTime": "05:16:44.0800000",
      "EndTime": "05:16:44.5900000"
    }
  },
  {
    "TextLocation": {
      "Start": 218566,
      "End": 218571
    },
    "TimeRange": {
      "StartTime": "05:16:44.5900000",
      "EndTime": "05:16:44.9199999"
    }
  },
  {
    "TextLocation": {
      "Start": 218572,
      "End": 218584
    },
    "TimeRange": {
      "StartTime": "05:16:44.9199999",
      "EndTime": "05:16:45.6100000"
    }
  },
  {
    "TextLocation": {
      "Start": 218585,
      "End": 218588
    },
    "TimeRange": {
      "StartTime": "05:16:45.6100000",
      "EndTime": "05:16:45.7300000"
    }
  },
  {
    "TextLocation": {
      "Start": 218589,
      "End": 218597
    },
    "TimeRange": {
      "StartTime": "05:16:45.7300000",
      "EndTime": "05:16:46.3000000"
    }
  },
  {
    "TextLocation": {
      "Start": 218600,
      "End": 218603
    },
    "TimeRange": {
      "StartTime": "05:16:46.3000000",
      "EndTime": "05:16:46.5099999"
    }
  },
  {
    "TextLocation": {
      "Start": 218604,
      "End": 218613
    },
    "TimeRange": {
      "StartTime": "05:16:46.5099999",
      "EndTime": "05:16:46.9000000"
    }
  },
  {
    "TextLocation": {
      "Start": 218614,
      "End": 218616
    },
    "TimeRange": {
      "StartTime": "05:16:46.9000000",
      "EndTime": "05:16:47.0200000"
    }
  },
  {
    "TextLocation": {
      "Start": 218619,
      "End": 218628
    },
    "TimeRange": {
      "StartTime": "05:16:48.8000000",
      "EndTime": "05:16:49.2200000"
    }
  },
  {
    "TextLocation": {
      "Start": 218629,
      "End": 218631
    },
    "TimeRange": {
      "StartTime": "05:16:49.2200000",
      "EndTime": "05:16:49.3400000"
    }
  },
  {
    "TextLocation": {
      "Start": 218632,
      "End": 218635
    },
    "TimeRange": {
      "StartTime": "05:16:49.3400000",
      "EndTime": "05:16:49.4900000"
    }
  },
  {
    "TextLocation": {
      "Start": 218636,
      "End": 218639
    },
    "TimeRange": {
      "StartTime": "05:16:49.4900000",
      "EndTime": "05:16:49.6699999"
    }
  },
  {
    "TextLocation": {
      "Start": 218640,
      "End": 218644
    },
    "TimeRange": {
      "StartTime": "05:16:49.6699999",
      "EndTime": "05:16:49.8800000"
    }
  },
  {
    "TextLocation": {
      "Start": 218645,
      "End": 218649
    },
    "TimeRange": {
      "StartTime": "05:16:49.8800000",
      "EndTime": "05:16:50.1200000"
    }
  },
  {
    "TextLocation": {
      "Start": 218650,
      "End": 218658
    },
    "TimeRange": {
      "StartTime": "05:16:50.1200000",
      "EndTime": "05:16:50.5099999"
    }
  },
  {
    "TextLocation": {
      "Start": 218666,
      "End": 218671
    },
    "TimeRange": {
      "StartTime": "05:16:50.6600000",
      "EndTime": "05:16:50.8400000"
    }
  },
  {
    "TextLocation": {
      "Start": 218672,
      "End": 218675
    },
    "TimeRange": {
      "StartTime": "05:16:50.8400000",
      "EndTime": "05:16:51.1400000"
    }
  },
  {
    "TextLocation": {
      "Start": 218678,
      "End": 218680
    },
    "TimeRange": {
      "StartTime": "05:16:51.2800000",
      "EndTime": "05:16:51.4100000"
    }
  },
  {
    "TextLocation": {
      "Start": 218681,
      "End": 218682
    },
    "TimeRange": {
      "StartTime": "05:16:51.4700000",
      "EndTime": "05:16:51.5900000"
    }
  },
  {
    "TextLocation": {
      "Start": 218683,
      "End": 218688
    },
    "TimeRange": {
      "StartTime": "05:16:51.5900000",
      "EndTime": "05:16:51.8000000"
    }
  },
  {
    "TextLocation": {
      "Start": 218689,
      "End": 218690
    },
    "TimeRange": {
      "StartTime": "05:16:51.8000000",
      "EndTime": "05:16:51.9199999"
    }
  },
  {
    "TextLocation": {
      "Start": 218691,
      "End": 218694
    },
    "TimeRange": {
      "StartTime": "05:16:51.9199999",
      "EndTime": "05:16:52.0700000"
    }
  },
  {
    "TextLocation": {
      "Start": 218695,
      "End": 218697
    },
    "TimeRange": {
      "StartTime": "05:16:52.0700000",
      "EndTime": "05:16:52.2200000"
    }
  },
  {
    "TextLocation": {
      "Start": 218698,
      "End": 218702
    },
    "TimeRange": {
      "StartTime": "05:16:52.2200000",
      "EndTime": "05:16:52.3700000"
    }
  },
  {
    "TextLocation": {
      "Start": 218703,
      "End": 218705
    },
    "TimeRange": {
      "StartTime": "05:16:52.3700000",
      "EndTime": "05:16:52.5200000"
    }
  },
  {
    "TextLocation": {
      "Start": 218706,
      "End": 218708
    },
    "TimeRange": {
      "StartTime": "05:16:52.7900000",
      "EndTime": "05:16:53.1500000"
    }
  },
  {
    "TextLocation": {
      "Start": 218716,
      "End": 218718
    },
    "TimeRange": {
      "StartTime": "05:16:53.1500000",
      "EndTime": "05:16:53.2700000"
    }
  },
  {
    "TextLocation": {
      "Start": 218719,
      "End": 218721
    },
    "TimeRange": {
      "StartTime": "05:16:53.2700000",
      "EndTime": "05:16:53.3900000"
    }
  },
  {
    "TextLocation": {
      "Start": 218722,
      "End": 218732
    },
    "TimeRange": {
      "StartTime": "05:16:53.3900000",
      "EndTime": "05:16:53.8100000"
    }
  },
  {
    "TextLocation": {
      "Start": 218733,
      "End": 218737
    },
    "TimeRange": {
      "StartTime": "05:16:53.8100000",
      "EndTime": "05:16:53.9900000"
    }
  },
  {
    "TextLocation": {
      "Start": 218738,
      "End": 218745
    },
    "TimeRange": {
      "StartTime": "05:16:54.0400000",
      "EndTime": "05:16:54.3200000"
    }
  },
  {
    "TextLocation": {
      "Start": 218753,
      "End": 218762
    },
    "TimeRange": {
      "StartTime": "05:16:56.5700000",
      "EndTime": "05:16:56.9000000"
    }
  },
  {
    "TextLocation": {
      "Start": 218763,
      "End": 218765
    },
    "TimeRange": {
      "StartTime": "05:16:56.9000000",
      "EndTime": "05:16:56.9900000"
    }
  },
  {
    "TextLocation": {
      "Start": 218766,
      "End": 218769
    },
    "TimeRange": {
      "StartTime": "05:16:56.9900000",
      "EndTime": "05:16:57.1699999"
    }
  },
  {
    "TextLocation": {
      "Start": 218770,
      "End": 218775
    },
    "TimeRange": {
      "StartTime": "05:16:57.1699999",
      "EndTime": "05:16:57.5000000"
    }
  },
  {
    "TextLocation": {
      "Start": 218776,
      "End": 218781
    },
    "TimeRange": {
      "StartTime": "05:16:57.5000000",
      "EndTime": "05:16:57.7100000"
    }
  },
  {
    "TextLocation": {
      "Start": 218782,
      "End": 218784
    },
    "TimeRange": {
      "StartTime": "05:16:57.7100000",
      "EndTime": "05:16:57.8300000"
    }
  },
  {
    "TextLocation": {
      "Start": 218785,
      "End": 218789
    },
    "TimeRange": {
      "StartTime": "05:16:57.8300000",
      "EndTime": "05:16:58.4900000"
    }
  },
  {
    "TextLocation": {
      "Start": 218792,
      "End": 218796
    },
    "TimeRange": {
      "StartTime": "05:16:59.3900000",
      "EndTime": "05:16:59.6300000"
    }
  },
  {
    "TextLocation": {
      "Start": 218799,
      "End": 218802
    },
    "TimeRange": {
      "StartTime": "05:16:59.6600000",
      "EndTime": "05:16:59.8100000"
    }
  },
  {
    "TextLocation": {
      "Start": 218803,
      "End": 218808
    },
    "TimeRange": {
      "StartTime": "05:16:59.8100000",
      "EndTime": "05:17:00.0099999"
    }
  },
  {
    "TextLocation": {
      "Start": 218811,
      "End": 218816
    },
    "TimeRange": {
      "StartTime": "05:17:00.0200000",
      "EndTime": "05:17:00.2900000"
    }
  },
  {
    "TextLocation": {
      "Start": 218817,
      "End": 218820
    },
    "TimeRange": {
      "StartTime": "05:17:00.2900000",
      "EndTime": "05:17:00.4300000"
    }
  },
  {
    "TextLocation": {
      "Start": 218828,
      "End": 218832
    },
    "TimeRange": {
      "StartTime": "05:17:01.5500000",
      "EndTime": "05:17:01.8800000"
    }
  },
  {
    "TextLocation": {
      "Start": 218833,
      "End": 218835
    },
    "TimeRange": {
      "StartTime": "05:17:02.1500000",
      "EndTime": "05:17:02.2000000"
    }
  },
  {
    "TextLocation": {
      "Start": 218837,
      "End": 218842
    },
    "TimeRange": {
      "StartTime": "05:17:02.2400000",
      "EndTime": "05:17:02.4500000"
    }
  },
  {
    "TextLocation": {
      "Start": 218845,
      "End": 218846
    },
    "TimeRange": {
      "StartTime": "05:17:02.5400000",
      "EndTime": "05:17:02.7200000"
    }
  },
  {
    "TextLocation": {
      "Start": 218847,
      "End": 218849
    },
    "TimeRange": {
      "StartTime": "05:17:02.7200000",
      "EndTime": "05:17:02.8400000"
    }
  },
  {
    "TextLocation": {
      "Start": 218850,
      "End": 218857
    },
    "TimeRange": {
      "StartTime": "05:17:02.8400000",
      "EndTime": "05:17:03.6500000"
    }
  },
  {
    "TextLocation": {
      "Start": 218858,
      "End": 218862
    },
    "TimeRange": {
      "StartTime": "05:17:03.9500000",
      "EndTime": "05:17:04.2500000"
    }
  },
  {
    "TextLocation": {
      "Start": 218863,
      "End": 218867
    },
    "TimeRange": {
      "StartTime": "05:17:04.2500000",
      "EndTime": "05:17:04.5800000"
    }
  },
  {
    "TextLocation": {
      "Start": 218868,
      "End": 218870
    },
    "TimeRange": {
      "StartTime": "05:17:04.5800000",
      "EndTime": "05:17:04.7000000"
    }
  },
  {
    "TextLocation": {
      "Start": 218871,
      "End": 218879
    },
    "TimeRange": {
      "StartTime": "05:17:04.7000000",
      "EndTime": "05:17:05.2700000"
    }
  },
  {
    "TextLocation": {
      "Start": 218882,
      "End": 218884
    },
    "TimeRange": {
      "StartTime": "05:17:05.2700000",
      "EndTime": "05:17:05.4800000"
    }
  },
  {
    "TextLocation": {
      "Start": 218885,
      "End": 218888
    },
    "TimeRange": {
      "StartTime": "05:17:05.4800000",
      "EndTime": "05:17:05.6300000"
    }
  },
  {
    "TextLocation": {
      "Start": 218889,
      "End": 218893
    },
    "TimeRange": {
      "StartTime": "05:17:05.6300000",
      "EndTime": "05:17:05.7800000"
    }
  },
  {
    "TextLocation": {
      "Start": 218894,
      "End": 218902
    },
    "TimeRange": {
      "StartTime": "05:17:05.7800000",
      "EndTime": "05:17:06.1100000"
    }
  },
  {
    "TextLocation": {
      "Start": 218903,
      "End": 218907
    },
    "TimeRange": {
      "StartTime": "05:17:06.1100000",
      "EndTime": "05:17:06.3200000"
    }
  },
  {
    "TextLocation": {
      "Start": 218909,
      "End": 218912
    },
    "TimeRange": {
      "StartTime": "05:17:06.3300000",
      "EndTime": "05:17:06.4700000"
    }
  },
  {
    "TextLocation": {
      "Start": 218913,
      "End": 218915
    },
    "TimeRange": {
      "StartTime": "05:17:06.4800000",
      "EndTime": "05:17:06.5900000"
    }
  },
  {
    "TextLocation": {
      "Start": 218923,
      "End": 218925
    },
    "TimeRange": {
      "StartTime": "05:17:12.9199999",
      "EndTime": "05:17:13.1000000"
    }
  },
  {
    "TextLocation": {
      "Start": 218926,
      "End": 218929
    },
    "TimeRange": {
      "StartTime": "05:17:14.2400000",
      "EndTime": "05:17:14.7200000"
    }
  },
  {
    "TextLocation": {
      "Start": 218930,
      "End": 218932
    },
    "TimeRange": {
      "StartTime": "05:17:14.7500000",
      "EndTime": "05:17:15.1200000"
    }
  },
  {
    "TextLocation": {
      "Start": 218935,
      "End": 218938
    },
    "TimeRange": {
      "StartTime": "05:17:18.1000000",
      "EndTime": "05:17:18.4700000"
    }
  },
  {
    "TextLocation": {
      "Start": 218941,
      "End": 218943
    },
    "TimeRange": {
      "StartTime": "05:17:21.1500000",
      "EndTime": "05:17:21.4900000"
    }
  }
]</root>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2DACF2-C652-469A-8941-37AEC61D4C1F}">
  <ds:schemaRefs/>
</ds:datastoreItem>
</file>

<file path=customXml/itemProps2.xml><?xml version="1.0" encoding="utf-8"?>
<ds:datastoreItem xmlns:ds="http://schemas.openxmlformats.org/officeDocument/2006/customXml" ds:itemID="{91480699-86FC-4E80-8124-B74EE8D023D5}">
  <ds:schemaRefs/>
</ds:datastoreItem>
</file>

<file path=customXml/itemProps3.xml><?xml version="1.0" encoding="utf-8"?>
<ds:datastoreItem xmlns:ds="http://schemas.openxmlformats.org/officeDocument/2006/customXml" ds:itemID="{9AC619B0-AD72-48E5-94B6-3831D730D32C}">
  <ds:schemaRefs/>
</ds:datastoreItem>
</file>

<file path=customXml/itemProps4.xml><?xml version="1.0" encoding="utf-8"?>
<ds:datastoreItem xmlns:ds="http://schemas.openxmlformats.org/officeDocument/2006/customXml" ds:itemID="{6CCC7DC8-4F70-4645-8758-9A3171669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22cr927StatevGaryLChisenhallJrJuryTrialDay3_22cr927StatevGaryLChisenhallJrJuryTrialDay3_9ac619b0.dotm</Template>
  <TotalTime>128</TotalTime>
  <Pages>101</Pages>
  <Words>21504</Words>
  <Characters>92254</Characters>
  <Application>Microsoft Office Word</Application>
  <DocSecurity>0</DocSecurity>
  <Lines>2635</Lines>
  <Paragraphs>1496</Paragraphs>
  <ScaleCrop>false</ScaleCrop>
  <HeadingPairs>
    <vt:vector size="2" baseType="variant">
      <vt:variant>
        <vt:lpstr>Title</vt:lpstr>
      </vt:variant>
      <vt:variant>
        <vt:i4>1</vt:i4>
      </vt:variant>
    </vt:vector>
  </HeadingPairs>
  <TitlesOfParts>
    <vt:vector size="1" baseType="lpstr">
      <vt:lpstr/>
    </vt:vector>
  </TitlesOfParts>
  <Company>eScribers, LLC</Company>
  <LinksUpToDate>false</LinksUpToDate>
  <CharactersWithSpaces>112262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description>2.7.122.3 (5/13/2022)_x000d_
_x000d_
- Accessing the macro menu will no longer result in an error</dc:description>
  <cp:lastModifiedBy>David Woolner</cp:lastModifiedBy>
  <cp:revision>322</cp:revision>
  <dcterms:created xsi:type="dcterms:W3CDTF">2023-09-06T22:10:00Z</dcterms:created>
  <dcterms:modified xsi:type="dcterms:W3CDTF">2023-09-07T13:11:00Z</dcterms:modified>
</cp:coreProperties>
</file>