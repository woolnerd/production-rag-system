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03F87" w14:textId="06014F90" w:rsidR="00897BF1" w:rsidRDefault="002F1669" w:rsidP="002F1669">
      <w:pPr>
        <w:pStyle w:val="ESColloquy"/>
      </w:pPr>
      <w:r>
        <w:t xml:space="preserve">THE COURT:  In </w:t>
      </w:r>
      <w:r>
        <w:t>light of that, let me make clear for the record that there are only two statements made by Mr. Walker at the May 19th conference or in his letters to me regarding the proposed settle</w:t>
      </w:r>
      <w:r>
        <w:t xml:space="preserve">ment on which I am relying in support of my ruling.  First, that he does not wish to be bound by the stipulations of settlement signed by his counsel and filed with the Court on April 19th.  And second, that if I vacate the settlement, he does not wish to </w:t>
      </w:r>
      <w:r>
        <w:t>have Mr. Plaster represent him as the litigation proceeds.  All right.  Now, for the substance of my ruling, there are several independent grounds on which I have concluded, based on the undisputed facts in the record, that extraordinary circumstances inde</w:t>
      </w:r>
      <w:r>
        <w:t>ed exist, such that vacate or of the settlement is necessary to accomplish justice.  First, the record shows that Mr. Plassey repeatedly failed to inform and confer with his client about even the most basic aspects of the settlement to which Mr. Walker had</w:t>
      </w:r>
      <w:r>
        <w:t xml:space="preserve"> purportedly agreed before counsel filed their stipulations of settlement with the Court on April 19th.  First, Mr. Plaza admitted to the Court on May 9th that prior to getting Mr. Walker's purported authorization to settle the case and prior to reaching a</w:t>
      </w:r>
      <w:r>
        <w:t>n agreement with Mr. Scheiner, he at no point reviewed, much less calculated the litigation disbursements he had incurred over the last nine years, nor had he discussed them with his client.  He failed to do so even though his retainer specified that these</w:t>
      </w:r>
      <w:r>
        <w:t xml:space="preserve"> costs must be deducted </w:t>
      </w:r>
      <w:r>
        <w:lastRenderedPageBreak/>
        <w:t xml:space="preserve">from the settlement award before Mr. Walker received his two thirds share.  Mr. Plassey then told me that it was, quote, not my practice to calculate the amount of disbursements beforehand, unquote, when entering into a settlement. </w:t>
      </w:r>
      <w:r>
        <w:t xml:space="preserve"> Mr. Plassey finally did concede at the May 9th conference that Mr. Walker had a right to know these costs before deciding whether or not to accept the city's settlement offer.  Equally notable, Mr. Plosser still had no idea what those disbursements were. </w:t>
      </w:r>
      <w:r>
        <w:t xml:space="preserve"> Several weeks after the case was settled, when he arrived at the May 9th conference to discuss the settlement, he had to rely on his own refreshed memory to answer my questions about how many expert witnesses he had retained and what he paid them and what</w:t>
      </w:r>
      <w:r>
        <w:t xml:space="preserve"> his other costs might have been over the last decade.  Mr. classI thereafter supplemented the record with what he asserts are $4,178.48 in disbursements since this litigation was filed in 2014.  Putting aside the fact that these disbursements are outlandi</w:t>
      </w:r>
      <w:r>
        <w:t xml:space="preserve">shly low for a case of this complexity which has been in litigation for a decade and was about to go to trial when settled.  It is clear that Mr. Classy never discussed these costs with Mr. Walker prior to settling the case.  He has represented to me that </w:t>
      </w:r>
      <w:r>
        <w:t>he will negotiate with his client and potentially absorb some of the costs before the award is paid.  But that is not the point.  Mr. Walker had a right to know those costs before he settled.  And in a case where the final settlement was $25,000, it cannot</w:t>
      </w:r>
      <w:r>
        <w:t xml:space="preserve"> be said that </w:t>
      </w:r>
      <w:r>
        <w:lastRenderedPageBreak/>
        <w:t xml:space="preserve">even 40 $100 in costs is immaterial to his ultimate recovery.  Thus, to the extent Mr. Walker purportedly authorized the settlement of his case, it was not informed.  Second, Mr. Pelosi.  At no point discussed with Mr. Walker the possibility </w:t>
      </w:r>
      <w:r>
        <w:t>of leans from Medicaid, Medicare, the City of New York, or any other creditor that might have a claim against the settlement.  This is despite the fact that the settlement agreement explicitly contemplates the possibility of Medicare claims against Mr. Wal</w:t>
      </w:r>
      <w:r>
        <w:t>ker.  Settlement at one point refers to Mr. Walker as a quote unquote, Medicare recipient and contains a required affidavit of leans for Mr. Walker to sign, which details potential means from a range of sources, all of which any competent counsel would hav</w:t>
      </w:r>
      <w:r>
        <w:t xml:space="preserve">e known to both discuss with his client and independently investigate prior to finalizing the settlement.  Counsel for both parties attempted to downplay the effects of these terms would have on Mr. Walker's recovery, calling them, quote unquote standard. </w:t>
      </w:r>
      <w:r>
        <w:t xml:space="preserve"> But standard terms may have extremely different outcomes for different parties.  Further, between May 9th and May 19th, Mr. Classy had not apparently inquired any further into whether these medical liens against Mr. Walker's judgment even exist.  Then on </w:t>
      </w:r>
      <w:r>
        <w:t xml:space="preserve">May 19th, Mr. Plaster, Mr. Walker and Mr. Scheiner collectively informed me that Mr. Walker was treated at a public hospital in New York City when he was shot in connection with this incident, where he stayed for several days and underwent </w:t>
      </w:r>
      <w:r>
        <w:lastRenderedPageBreak/>
        <w:t>surgery.  I will</w:t>
      </w:r>
      <w:r>
        <w:t xml:space="preserve"> add for the record that as I discussed this issue with counsel at the last conference, Mr. Walker volunteered that he was in fact a medicaid recipient at the time he was shot.  Neither counsel has disputed this assertion, and in fact, both attorneys state</w:t>
      </w:r>
      <w:r>
        <w:t>d that they have no idea or information one way or the other as to Mr. Walker's Medicaid or Medicare status, nor whether the City of New York has any other liens against him based on the emergency hospital care he received in 2013 or otherwise.  Defense co</w:t>
      </w:r>
      <w:r>
        <w:t>unsel has argued that the issue of potential leans is not material under Rule 60 because there is no evidence currently on record that any such claims actually exist and thus would impact Mr. Walker's ultimate recovery.  But even if I were to defer a rulin</w:t>
      </w:r>
      <w:r>
        <w:t>g on the motion to allow Mr. Plaza or now Mr. Walker pro se, to investigate something that Mr. Plastic should have done months ago when settlement discussions began that would not resolve the issue.  Not only is Mr. Walker incarcerated with limited resourc</w:t>
      </w:r>
      <w:r>
        <w:t>es and ability to do that investigation on his own.  But as for Mr. Claffey, based on all I have heard and seen in this case to date, I have to be blunt zero confidence that he would exercise the necessary diligence to correctly determine and inform the Co</w:t>
      </w:r>
      <w:r>
        <w:t xml:space="preserve">urt whether his client, who walks with a cane and has claimed both substantial damages and lingering physical disabilities from being shot ten years ago, is or is not the subject of one or more leads based on the medical care he has </w:t>
      </w:r>
      <w:r>
        <w:lastRenderedPageBreak/>
        <w:t>received in the last te</w:t>
      </w:r>
      <w:r>
        <w:t xml:space="preserve">n years since from an unknown old man.  Scuse me, untold number of hospitals and providers. </w:t>
      </w:r>
    </w:p>
    <w:p w14:paraId="4411F017" w14:textId="77777777" w:rsidR="00897BF1" w:rsidRDefault="002F1669">
      <w:pPr>
        <w:pStyle w:val="ESColloquy"/>
      </w:pPr>
      <w:r>
        <w:t>S2:  We made it very clear that he's incarcerated and he has no Medicare or Medicaid by virtue of his incarceration.  So there would be nothing to investigate.  I,</w:t>
      </w:r>
      <w:r>
        <w:t xml:space="preserve"> I respectfully disagree with the Court on that. </w:t>
      </w:r>
    </w:p>
    <w:p w14:paraId="7F347838" w14:textId="77777777" w:rsidR="00897BF1" w:rsidRDefault="002F1669">
      <w:pPr>
        <w:pStyle w:val="ESColloquy"/>
      </w:pPr>
      <w:r>
        <w:t>S1:  Okay.  And I'll note your objection for the record.  I'll also note that one issue that remained open beyond the issue of Medicare and whether he was, in fact a recipient, even though he is under the a</w:t>
      </w:r>
      <w:r>
        <w:t xml:space="preserve">ge of 65, was the possibility, as Mr. Scheiner indicated at the last conference, that there would be liens from the City of New York based upon the public hospital care he received prior to the time he went to Rikers and prior to the time he went to DOCS. </w:t>
      </w:r>
      <w:r>
        <w:t xml:space="preserve"> And I think the rest of the record will speak for itself.  And I note your concern and your objection for the record once again.  Third, Mr. Plastic admitted during the court's May 19th conference that he himself had not even read the entire settlement ag</w:t>
      </w:r>
      <w:r>
        <w:t>reement and its attachments before signing the stipulations of dismissal and authorizing Mr. Shiner to file them with the Court.  He presumed that the language in the agreement attachments were quote unquote standard and did not bother to read them, even t</w:t>
      </w:r>
      <w:r>
        <w:t xml:space="preserve">hough the caption for this case was on them.  And he had no idea whether defense counsel had in any way altered or updated these standard clauses for his client to </w:t>
      </w:r>
      <w:r>
        <w:lastRenderedPageBreak/>
        <w:t>sign.  This is not only a serious issue on its own, but raised as a strong inference that Mr</w:t>
      </w:r>
      <w:r>
        <w:t xml:space="preserve">. Walker at no point discussed other excuse me, Mr. Plassey at no point discussed other material terms of the agreement with Mr. Walker prior to signing it on his behalf.  Moreover, Mr. Plosser stated in the May 19th conference that he did not consider it </w:t>
      </w:r>
      <w:r>
        <w:t>his responsibility to review the final written terms of settlements agreements or their attachments with his clients.  Rather, Mr. Plassey said that he did not discuss the terms of the settlement agreement or attached exact affidavits with Mr. Walker becau</w:t>
      </w:r>
      <w:r>
        <w:t xml:space="preserve">se it's quote, up to him unquote, to look at it.  For Mr. Plaza.  They demonstrated at the May 19th conference.  That he does not know even basic biographical information about Mr. Walker, a client he has been representing in this action for approximately </w:t>
      </w:r>
      <w:r>
        <w:t>ten years.  For instance, despite his insistence that he vigorously advocated for Mr. Walker and that he had his representation to me on May 9th, that he has been his attorney for ten years on this case and that he, quote, knows the case better than anyone</w:t>
      </w:r>
      <w:r>
        <w:t>.  On May 19th, Mr. Plastic could not recall whether or not Mr. Walker had any children.  This was despite the fact that a provision related to possible child support looms exists in the affidavit of leans that Mr. Placid had agreed that Mr. Walker would s</w:t>
      </w:r>
      <w:r>
        <w:t xml:space="preserve">ign as a term of the settlement agreement.  It is also despite the fact that this case settled just weeks before a long awaited jury trial at </w:t>
      </w:r>
      <w:r>
        <w:lastRenderedPageBreak/>
        <w:t>which his client was seeking substantial damages for emotional distress as well as physical injuries, and at which</w:t>
      </w:r>
      <w:r>
        <w:t xml:space="preserve"> potential testimony from close relatives as to damages would be of obvious relevance in counsel's trial preparation.  These facts and others collectively support the inference that Mr. Walker, who is in prison and must rely on his attorney to inform him o</w:t>
      </w:r>
      <w:r>
        <w:t>f all material developments so that he may fairly evaluate the strength of his case as he considers whether or not to settle as well as any costs or fees he might face that would impact his overall recovery.  If he does was simply too in the dark about his</w:t>
      </w:r>
      <w:r>
        <w:t xml:space="preserve"> own case to give a meaningful, informed authorization to settle it.  Mr. Classy abdicated even the basic obligations every lawyer has to his client to provide the client with relevant information and relevant risks when seeking the client's authorization </w:t>
      </w:r>
      <w:r>
        <w:t>to settle the case.  Now I will move to another independent ground that I have concluded also rises to the level of extraordinary circumstances warranting vehicular under Rule 66.  These attorneys concerned both attorneys written communications with me and</w:t>
      </w:r>
      <w:r>
        <w:t xml:space="preserve"> separate communications to one another in furtherance of their repeated efforts to have me vacate my April 24th order directing that Mr. Walker be present in court for a conference regarding the settlement.  Five days after counsel filed the April 19 stip</w:t>
      </w:r>
      <w:r>
        <w:t xml:space="preserve">ulations of dismissal.  I entered an order scheduling an in-person status conference to review it and filed a writ on that same day to have Mr. Walker </w:t>
      </w:r>
      <w:r>
        <w:lastRenderedPageBreak/>
        <w:t>produced for that conference in person.  In so doing, I was mindful of the fact that extraordinary circum</w:t>
      </w:r>
      <w:r>
        <w:t>stances must be present to disturb a civil settlement agreement.  I had no information at that time leading me to believe that such circumstances existed.  But in light of the history of this case, including but not limited to Mr. Pelosi's repeated lack of</w:t>
      </w:r>
      <w:r>
        <w:t xml:space="preserve"> diligence in prosecuting the case and his failure to update his client on material developments, I took the somewhat unusual, but certainly not unheard of step of scheduling such a conference and directing that Mr. Walker be present.  I did so simply to c</w:t>
      </w:r>
      <w:r>
        <w:t>onfirm that Mr. Walker had actually consented to the settlement and that if he did so it was because he had made an informed assessment of the risks of going to trial versus settling.  In response, the attorneys for both sides went to unusual and in my vie</w:t>
      </w:r>
      <w:r>
        <w:t>w, improper lengths to make sure that Mr. Walker did not have the opportunity to physically appear in my courtroom to discuss the settlement agreement and to delay his appearance even by video for as long as possible.  First, I will address a letter submit</w:t>
      </w:r>
      <w:r>
        <w:t>ted by Mr. Scheiner on May 1st and the conversations between counsel leading up to that filing.  Mr. Scheiner submitted a letter to the Court on May 1st arguing that Mr. Walker should not appear physically in court because, quote, plaintiff's presence in p</w:t>
      </w:r>
      <w:r>
        <w:t xml:space="preserve">erson is not necessary under the circumstances, unquote.  The letter also asked me to delay the conference until May 22nd or later because Mr. Shiner had a </w:t>
      </w:r>
      <w:r>
        <w:lastRenderedPageBreak/>
        <w:t xml:space="preserve">trial now scheduled to begin on May 15, and he needed the entire week of May 19th to 13th for trial </w:t>
      </w:r>
      <w:r>
        <w:t>preparation.  I only found out later when I declined to adjourn the May 9th conference that Mr. Steiner's other trial was in fact scheduled to run for just two days.  That certainly raised questions in my mind as to whether a trial of that length and compl</w:t>
      </w:r>
      <w:r>
        <w:t xml:space="preserve">exity actually precluded Mr. Shiner from appearing before me for an hour long conference during the entire week before his trial began.  As for his request to have Mr. Walker appear by video rather than in person, Mr. Shiner later acknowledged that he had </w:t>
      </w:r>
      <w:r>
        <w:t>never before made a similar request, i.e. filing a motion to have an opposing party excused from any in-person court appearance.  In his more than three decades of legal practice.  More fundamentally, the communications between counsel that preceded Mr. St</w:t>
      </w:r>
      <w:r>
        <w:t xml:space="preserve">einer's made a first letter included a discussion of potentially material information that they did not share with Mr. Walker or with me.  Mr. Plastic admitted during the May 9th conference that he spoke with Mr. Steiner about the grounds that Mr. Steiner </w:t>
      </w:r>
      <w:r>
        <w:t>might raise.  Before Mr. Steiner submitted his May 1st letter.  I then asked Mr. Parsi about the substance of that conversation.  Mr. Plassey first attempted to argue to me that he was not at liberty to disclose his conversations with Mr. Steiner, an argum</w:t>
      </w:r>
      <w:r>
        <w:t xml:space="preserve">ent that is completely unmoored from legal reality, given that a lawyer's conversations with his adversary are clearly not privileged.  </w:t>
      </w:r>
      <w:r>
        <w:lastRenderedPageBreak/>
        <w:t>Mr. Plassey then admitted that he gave Mr. Scheiner his permission to move to vacate the writ directing Mr. Walker's phy</w:t>
      </w:r>
      <w:r>
        <w:t xml:space="preserve">sical presence in my courtroom.  However, he then admitted that while he freely discussed that issue with his adversary and gave his consent to have Mr. Walker excused, he never discussed it with his own client.  Not only did he not ask Mr. Walker whether </w:t>
      </w:r>
      <w:r>
        <w:t>he wished to be physically present for a conference regarding the proposed settlement, he never even told him that I had entered a writ directing him to be present or that I had scheduled a conference at all.  That is all the more remarkable because Mr. Pl</w:t>
      </w:r>
      <w:r>
        <w:t>aster, his letter filed with the Court on May 26, contains a representation that he spoke to Mr. Walker for over an hour on April 26.  That was two days after I had entered the writ for Mr. Walker's appearance and several days before Mr. Scheiner submitted</w:t>
      </w:r>
      <w:r>
        <w:t xml:space="preserve"> his letter asking me to modify that order.  The letter goes on to state that Mr. Plassey Excuse me, Mr. Classes letter goes on to state that he discussed the settlement terms with his client in that hour long April 26 phone conference.  And yet the one th</w:t>
      </w:r>
      <w:r>
        <w:t>ing that Mr. Plassey undisputedly did not tell his client was that I had scheduled an upcoming in-person conference with Mr. Walker and both lawyers to discuss that very same settlement.  Mr. Shiner, for his part, stated to the Court that he could not reca</w:t>
      </w:r>
      <w:r>
        <w:t xml:space="preserve">ll whether he asked Mr. Plaster for his position on Mr. Walker's physical presence in the courtroom before he sent the May 1st </w:t>
      </w:r>
      <w:r>
        <w:lastRenderedPageBreak/>
        <w:t>letter.  Frankly, I have concerns about the veracity of this statement for several reasons.  First, Mr. Plassey recalled giving h</w:t>
      </w:r>
      <w:r>
        <w:t>is permission to Mr. Scheiner to move to excuse Mr. Walker from appearing in person.  Second, the letter states upfront that the motion was made with the consent of plaintiff unquote, to adjourn the conference and for it to be held remotely.  Third, Mr. Sc</w:t>
      </w:r>
      <w:r>
        <w:t>heiner recalled other details from that conversation, such as Mr. Plassey statements to Mr. Scheiner about Mr. Walker's mental health status.  And fourth, the local rules of the Eastern District require counsel to confer about an adversary's position and m</w:t>
      </w:r>
      <w:r>
        <w:t>ake a good faith effort to resolve any objections to any nondispositive relief SOC prior to making a motion to the Court.  So I'm troubled that Mr. Scheiner would suddenly claim a lack of recollection as to whether he asked for and obtained Mr. Classes con</w:t>
      </w:r>
      <w:r>
        <w:t>sent to this particular portion of his letter motion and thus avoid follow up questions from me about that issue.  Another troubling aspect of the May 1st letter was Mr. Steiner's claim that providing for Mr. Walker to be transferred from his facility to m</w:t>
      </w:r>
      <w:r>
        <w:t>y courtroom posed, among other things, a, quote, risk of flight, unquote.  Mr. Walker, who was shot in 2013, still walks with a cane, a fact of which Mr. Shiner is well aware.  During the court's May 9th conference, I asked Mr. Shiner why he felt it necess</w:t>
      </w:r>
      <w:r>
        <w:t xml:space="preserve">ary to raise this point to me in his letter, and he responded that he had spoken to other persons in his office and they concluded </w:t>
      </w:r>
      <w:r>
        <w:lastRenderedPageBreak/>
        <w:t>that the risk that Mr. Walker might escape from prison in transit was simply something that the Court, quote, should be aware</w:t>
      </w:r>
      <w:r>
        <w:t xml:space="preserve"> of, unquote, before deciding whether he should appear in my courtroom.  The Office of the Corporation Counsel, as Mr. Shiner noted to me at a previous conference, does not represent DOCS or the Marshals Office.  These agencies are fully capable of securel</w:t>
      </w:r>
      <w:r>
        <w:t xml:space="preserve">y transporting persons in their care, including those deemed to be far more dangerous than Mr. Walker.  And I have no doubt that they would raise any legitimate security concerns with me regarding any writ I issued to have an incarcerated person produced. </w:t>
      </w:r>
      <w:r>
        <w:t xml:space="preserve"> These facts overwhelmingly support the inference that Mr. Shiner did not raise this risk of flight argument to me in good faith.  Instead, I am concerned that Mr. Shiner was attempting to impede my ability to speak with Mr. Walker at an in-person conferen</w:t>
      </w:r>
      <w:r>
        <w:t xml:space="preserve">ce about the settlement agreement, then conferred with others in his office to come up with a purportedly neutral reason to offer in support of his desired result.  Well, Mr. Shiner has emphasized to me that his letter proposed having Mr. Walker appear by </w:t>
      </w:r>
      <w:r>
        <w:t>video.  That does not answer the question of why he took it upon himself to file a written motion requesting that an adverse party, one who at that time had his own lawyer not appear before me in person when he does not even represent the law enforcement a</w:t>
      </w:r>
      <w:r>
        <w:t xml:space="preserve">gencies whose interests he was purportedly asserting.  After I denied defendant's letter motion, I then received an email from Mr. </w:t>
      </w:r>
      <w:r>
        <w:lastRenderedPageBreak/>
        <w:t xml:space="preserve">Pelosi to my Chambers address two days later on my third.  In the email, Mr. Plassey told the Court that Mr. Walker had been </w:t>
      </w:r>
      <w:r>
        <w:t xml:space="preserve">undergoing mental health treatment at an outside facility of Dox Wendy w e Andy, but that the writ that I entered to have him produced for a conference caused Mr. Walker's walker to be returned to the Orleans Correctional Facility, one which, according to </w:t>
      </w:r>
      <w:r>
        <w:t>Mr. Plassey, lacked the ability to support his ongoing and medically necessary mental health treatment.  Understandably concerned that Mr. Walker may have been having some sort of severe mental health crisis and not wanting to do anything to disrupt his ur</w:t>
      </w:r>
      <w:r>
        <w:t>gent care, I accepted Mr. Plastic's representations and immediately vacated the writ.  I then requested that docs return Mr. Walker to Wendy.  I asked Mr. Plaster to update the public docket by filing a letter with the Court containing the relevant informa</w:t>
      </w:r>
      <w:r>
        <w:t>tion and permitted him to do so under seal, which he did on May 5th.  For obvious reasons.  Mr. Pelosi's May 3rd email raised new concerns in my mind how long Mr. Walker had been undergoing this alleged decline in his mental health and whether it in any wa</w:t>
      </w:r>
      <w:r>
        <w:t xml:space="preserve">y rendered him incompetent to give his knowing and voluntary consent to the settlement just two weeks earlier.  After asking for but hearing no objection from Mr. Claffey, I entered an order for DOCS and the Office of Mental Health to produce Mr. Walker's </w:t>
      </w:r>
      <w:r>
        <w:t xml:space="preserve">medical and mental health records.  After reviewing those records and inquiring further with Mr. Pelosi during the May </w:t>
      </w:r>
      <w:r>
        <w:lastRenderedPageBreak/>
        <w:t>9th conference, however, I learned that virtually none of what Mr. Pelosi said in his May 3rd email or May 5th letter was true.  Mr. Walk</w:t>
      </w:r>
      <w:r>
        <w:t>er had been returned to Orleans from Wendy two days before Mr. Pelosi emailed my chambers, but my writ had nothing to do with Mr. Walker's return to Orleans, and it did nothing to interfere with Mr. Walker's medical treatment.  Indeed, Mr. Walker did not h</w:t>
      </w:r>
      <w:r>
        <w:t>ave a serious mental health condition at all.  He was transferred to Wendy from Orleans because he voiced a concern about his physical safety at all times.  And while it Wendy was screened by mental health professionals, they concluded that he was experien</w:t>
      </w:r>
      <w:r>
        <w:t>cing a mild, not severe change in status with some depression noted, but he was not found to be in need of psychiatric medication.  Special accommodations for further treatment of any kind.  As a result, on May 1st, 2023, when the officials cleared Mr. Wal</w:t>
      </w:r>
      <w:r>
        <w:t>ker for return to Orleans, at which time he told them he was, quote, feeling good, unquote, and quote, blessed, unquote.  In other words, the supposed mental health treatment that led Mr. Placid to urgently move to vacate the writ was a mere screening exam</w:t>
      </w:r>
      <w:r>
        <w:t>ination, and it was resolved two days before Mr. Pelosi made these representations to me.  Moreover, Mr. Plaster has written representations that the reason Mr. Walker had been returned to Orleans was because of the writ that I had entered, and that keepin</w:t>
      </w:r>
      <w:r>
        <w:t xml:space="preserve">g the writ in place would risk compromising Mr. Walker's potentially precarious mental health.  Or simply </w:t>
      </w:r>
      <w:r>
        <w:lastRenderedPageBreak/>
        <w:t>false?  Mr. Plastic conceded at the May 9th conference that these statements were incorrect, but he insisted that they were inadvertent errors made in</w:t>
      </w:r>
      <w:r>
        <w:t xml:space="preserve"> good faith because an unnamed guidance counselor at the prison allegedly told him that Mr. Waki had been transferred to Wendy for mental health treatment.  The record belies this claim of good faith error.  Mr. Plaster made no effort to speak with Mr. Wal</w:t>
      </w:r>
      <w:r>
        <w:t xml:space="preserve">ker or any of his medical providers before making these highly specific representations to me about his client status and movement between DOCS facilities, even if he might have required a signed authorization or court order to obtain more information, he </w:t>
      </w:r>
      <w:r>
        <w:t>could have requested one, but he did not.  He also could have informed me that he had only limited information about Mr. Walker's treatment or condition and asked for a brief period of time to investigate further before his client was produced in court.  H</w:t>
      </w:r>
      <w:r>
        <w:t>e did not.  Instead, the record yields the troubling but inescapable conclusion that Mr. Pelosi concealed the pending, pending court appearance from his own client, then seized on third hand information about supposed mental health treatment to induce me t</w:t>
      </w:r>
      <w:r>
        <w:t xml:space="preserve">o counsel his client's appearance in court with what he either knew or should have known were false written representations about his client status, treatment and movement between DOCS facilities.  I also have additional concerns about Mr. China's actions </w:t>
      </w:r>
      <w:r>
        <w:t xml:space="preserve">during this period of time.  During the May 9th conference, Mr. China informed me that Mr. </w:t>
      </w:r>
      <w:r>
        <w:lastRenderedPageBreak/>
        <w:t>Pelosi had told him before Mr. Scheiner sent the May 1st letter that Mr. Walker had recently experienced a mental health issue.  However, Mr. Scheiner decided not to</w:t>
      </w:r>
      <w:r>
        <w:t xml:space="preserve"> include that information in his letter because he said he did not get the impression that it was serious and he believed it was up to Mr. Plassey to decide whether or not to share that information with the Court.  But two days later, when Mr. Scheiner was</w:t>
      </w:r>
      <w:r>
        <w:t xml:space="preserve"> copied on Mr. Place's email stating that Mr. Walker's mental health condition was so severe as to require a transfer to a new facility and prevented him from appearing in my courtroom without jeopardizing his ongoing medical care.  He did not inform the C</w:t>
      </w:r>
      <w:r>
        <w:t>ourt that two days earlier Mr. Plassey had made a very different representation to him.  Moreover, even assuming that Mr. Scheiner speculated that Mr. Walker's condition might have significantly worsened in the intervening two days, he was seemingly unconc</w:t>
      </w:r>
      <w:r>
        <w:t>erned that Mr. Walker, who had purportedly given his authorization to settle this case just a week or two before, might have lacked the competency to settle this matter.  Indeed, in light of Mr. Place's admission, the counsel for both parties had been in c</w:t>
      </w:r>
      <w:r>
        <w:t xml:space="preserve">onversation about waiving Mr. Walker's physical appearance before Mr. Scheiner sent his May 1st letter arguing risk of flight.  Mr. Scheiner had reason to question whether Mr. Plus's representations as to why it was necessary for me to vacate my writ were </w:t>
      </w:r>
      <w:r>
        <w:t xml:space="preserve">not true.  But Mr. Scheiner said nothing.  You have an obligation to bring to my attention the </w:t>
      </w:r>
      <w:r>
        <w:lastRenderedPageBreak/>
        <w:t>fact that Mr. Plaster, you had made sharply different representations about Mr. Walker's mental health status within a two day period without any apparent explan</w:t>
      </w:r>
      <w:r>
        <w:t>ation for the change.  That is, you said one thing to Mr. Scheiner privately, but made a very different statement to the Court two days later.  At the very least, Mr. Scheiner had an obligation to inquire about this discrepancy directly with Mr. Plassey an</w:t>
      </w:r>
      <w:r>
        <w:t>d ask if something had changed with Mr. Walker status that supported Mr. Plassey statements in his May 3rd email.  I list this history without even getting into what I am constrained to find where Mr. Pelosi's series of false statements on more mundane mat</w:t>
      </w:r>
      <w:r>
        <w:t>ters.  For instance, during the court's May 19th conference, which began at 1:30 p.m. I asked Mr. Plastic to address certain issues raised in Mr. China's letter brief about the parties settlement agreement that had been filed at 8:22 a.m. that morning.  Mr</w:t>
      </w:r>
      <w:r>
        <w:t>. Pelosi said he had not read it.  Then, after a short bathroom break, Mr. Plastic claimed that he had in fact read Mr. Shiner submission before the conference began, but had simply forgotten he had done so.  It seems quite likely that this is not true and</w:t>
      </w:r>
      <w:r>
        <w:t xml:space="preserve"> that Mr. Plaster had simply read the submission during the break because he realized how poorly his failure to do so before the conference reflected on his diligence as an attorney.  In sum, the actions taken and the representations made by counsel to the</w:t>
      </w:r>
      <w:r>
        <w:t xml:space="preserve"> Court between April 26 and May 19, 2023 were factual.  I find to be unusual and </w:t>
      </w:r>
      <w:r>
        <w:lastRenderedPageBreak/>
        <w:t>inappropriate conduct by both attorneys.  I am left with the inescapable and highly troubling conclusion that both lawyers took these actions to keep Mr. Walker as far away fr</w:t>
      </w:r>
      <w:r>
        <w:t>om me as possible for as long as possible, so that I would not do anything to upset the apple cart of the settlement the counsel had just reached.  This begs the question of why counsel would go to such lengths if they were truly as confident that Mr. Walk</w:t>
      </w:r>
      <w:r>
        <w:t>er had knowingly and voluntarily given Mr. Plaza authorization to settle his case, as they now claim to be.  Finally, I would like to note for the record that I have considered one additional ground for Baker, which is Mr. Pelosi's history of gross neglige</w:t>
      </w:r>
      <w:r>
        <w:t xml:space="preserve">nce as Mr. Walker's attorney in this action.  A motion to vacate for garden variety attorney negligence is typically treated in this circuit under Rule 61 and is not usually grounds on its own to vacate a settlement or judgment.  That's from Nemser versus </w:t>
      </w:r>
      <w:r>
        <w:t xml:space="preserve">Baker 793(F) second 58 Second Circuit, 1986.  GROSS negligence, however, is typically handled under Rule 66, at least procedurally, the Second Circuit has expressed, quote, reluctance unquote to vacate a settlement under Rule 66 for gross negligence by an </w:t>
      </w:r>
      <w:r>
        <w:t>attorney as a general matter.  See STEPHANOPOULOS versus City of New York 299 Federal Appendix 49 Second Circuit 2008.  But it has permitted vacant or in instances in which a client's lawyer has all but disappeared from a case, including in instances in wh</w:t>
      </w:r>
      <w:r>
        <w:t xml:space="preserve">ich the lawyer repeatedly assured his client that he was </w:t>
      </w:r>
      <w:r>
        <w:lastRenderedPageBreak/>
        <w:t>diligently pursuing the action when in fact he had failed to file anything at all resulting in a default judgment.  Mr. Walker, do you need a break?  It looks like you you need to stand or you.  Okay</w:t>
      </w:r>
      <w:r>
        <w:t>.  All right.  I see you're indicating that.  All right, I'm going to keep going.  Am posted on.  In other words, a lawyer's malfeasance or disappearance must be truly extraordinary to make a charter on grounds of gross negligence.  Ultimately, I do not ba</w:t>
      </w:r>
      <w:r>
        <w:t>se my decision on the grounds of Mr. Plastic's negligence in this action.  If ever there were a case, however, in which the Court had cause to vacate a settlement based solely on an attorney's gross negligence in a context other than total abandonment of t</w:t>
      </w:r>
      <w:r>
        <w:t>he clients litigation, it would be this one.  Since this action was reassigned to me in October 2022, Mr. Plaster has repeatedly demonstrated a lack of basic diligence and competency in his representation of Mr. Walker, resulting in what could have been ou</w:t>
      </w:r>
      <w:r>
        <w:t>tcome determinative, preclusion of evidence and either I or the presiding judges on this case before me strictly enforce the rules.  Rather than giving him repeated opportunities to cure his earlier errors.  I will note for the record, but a few such examp</w:t>
      </w:r>
      <w:r>
        <w:t>les.  During oral argument on December 19th, 2020, to Mr. Plassey came to court 20 minutes late without explanation.  Although the case was trial ready and had been for months.  He lacked the ability to articulate his theory of his client's case.  He was w</w:t>
      </w:r>
      <w:r>
        <w:t xml:space="preserve">holly unprepared for the conference, which </w:t>
      </w:r>
      <w:r>
        <w:lastRenderedPageBreak/>
        <w:t>concerned defendant's written motions to preclude key evidence offered by the plaintiff.  When I asked him to explain his theory of admissibility for certain exhibits, he said he was unable to quote unquote name a</w:t>
      </w:r>
      <w:r>
        <w:t xml:space="preserve"> rule under which the exhibits might come in.  And was incredulous that I would ask.  He withdrew exhibits voluntarily when he could not articulate a theory of admissibility.  And then after I asked whether he wanted to think more deeply about his position</w:t>
      </w:r>
      <w:r>
        <w:t xml:space="preserve"> before making those concessions, withdrew his withdrawal of certain exhibits.  At that hearing, I granted in part defendant's motion to preclude certain treating physicians from testifying as a sanction for Mr. Pelosi's failure to submit initial discovery</w:t>
      </w:r>
      <w:r>
        <w:t xml:space="preserve"> disclosures, despite the fact that medical testimony would likely be a key part of his client's case.  As to both liability and damages.  Later, in motion practice regarding the discovery and admissibility of potential impeachment material related to one </w:t>
      </w:r>
      <w:r>
        <w:t>of the individual officer defendants, Mr. Plassey wrote to the Court that he had, quote, limited resources, unquote, to do even basic legal research in support of his position.  On January 23rd, 2023, the Court received a letter directly from Mr. Walker as</w:t>
      </w:r>
      <w:r>
        <w:t>king for help tracking down Mr. Plassey, saying that he had been unable to reach Mr. Plassey for months at a time.  This letter was dated December 28th, 2022, just ten days after argument on defendant's motions, during which I made key rulings regarding th</w:t>
      </w:r>
      <w:r>
        <w:t xml:space="preserve">e case and </w:t>
      </w:r>
      <w:r>
        <w:lastRenderedPageBreak/>
        <w:t>set a trial date of which Mr. Plassey apparently did not keep Mr. Walker informed.  Mr. Walker apparently had no idea that the case had been set for trial in May, nor that I had held a lengthy conference in December when I held a video conferenc</w:t>
      </w:r>
      <w:r>
        <w:t>e on February 17th, 2023.  So specifically to discuss Mr. Walker's concerns that he was unable to contact Mr. Plassey, Mr. Plassey failed to appear when I rescheduled the conference for February 24th, 2023.  Mr. Walker further informed the Court that he co</w:t>
      </w:r>
      <w:r>
        <w:t xml:space="preserve">uld not reach Mr. Plassey by phone because Mr. Plassey never picked up and his voice mail box was full.  I then asked Mr. Walker whether he wished to continue with Mr. Plassey as his lawyer trial, whether he would like the Court to refer him to the excuse </w:t>
      </w:r>
      <w:r>
        <w:t>me, refer Mr. Plassey to the Federal Bar Council's Access to Justice program or another such program for a referral to possible pro-bono co-counsel, or whether he wished to discharge Mr. Plassey and half the Court system and finding new counsel.  Mr. Walke</w:t>
      </w:r>
      <w:r>
        <w:t xml:space="preserve">r indicated that he felt some lingering loyalty to Mr. Plassey after a decade of representation and did not want to discharge him altogether, but unequivocally stated that he wished him to retain co-counsel for trial.  Mr. Plassey then filed a letter with </w:t>
      </w:r>
      <w:r>
        <w:t xml:space="preserve">the Court one week later stating that his client had changed his mind and no longer wish to proceed with co-counsel.  I make no findings here as to how or why, Mr. Class these follow up letter came to be sent to me, but suffice to say that the </w:t>
      </w:r>
      <w:r>
        <w:lastRenderedPageBreak/>
        <w:t>present reco</w:t>
      </w:r>
      <w:r>
        <w:t>rd only reinforces the concerns that appear to have led Mr. Walker to make that request directly to me back in February.  Mr. Pelosi also stated during the May 9th conference that in his experience, when a court gets a letter from one of Mr. Pelosi's clien</w:t>
      </w:r>
      <w:r>
        <w:t xml:space="preserve">ts saying that they are unable to reach him, the Court directs Mr. Pelosi to deal with the matter rather than having the client appear directly by video or in person to discuss those concerns with the Court as I did with the video conference in February.  </w:t>
      </w:r>
      <w:r>
        <w:t>The fact that Mr. Pelosi has apparently experienced this exact situation more than once and has a personal practice for how he prefers to deal with it, raises grave concerns about whether Mr. Walker's complaints about his inability to reach his attorney an</w:t>
      </w:r>
      <w:r>
        <w:t>d find out basic information about the status of his case reflects a wider pattern and practice of client neglect on Mr. Plastic's part as trial approach to Mr. Plastic continued to Ms. key deadlines that risked severely prejudicing Mr. Walker's case.  For</w:t>
      </w:r>
      <w:r>
        <w:t xml:space="preserve"> example, at the December 19th, 2022 conference, I granted the defendant's motion to preclude testimony from all but one of Mr. Walker's trading positions in light of Mr. Pelosi's repeated failure to comply with Rule 26 in his disclosures regarding these e</w:t>
      </w:r>
      <w:r>
        <w:t xml:space="preserve">xperts, but gave Mr. Plaster the opportunity to make a supplemental disclosure as to one remaining expert that was the doctor to perform surgery on Mr. Walker immediately after he was shot during the incident in question.  </w:t>
      </w:r>
      <w:r>
        <w:lastRenderedPageBreak/>
        <w:t>Yet Mr. Pelosi's supplemental dis</w:t>
      </w:r>
      <w:r>
        <w:t xml:space="preserve">closure of this witness's intended testimony still suffered from gross deficiencies.  He failed to provide defendants with any summary of the facts and opinions to which his expert would testify as required by the plain terms of Rule 26(a) to.  Other than </w:t>
      </w:r>
      <w:r>
        <w:t>including buzzwords like, quote causally related unquote and referencing that the expert would testify consistent with his voluminous medical records.  I've been well, I would have been well within my discretion to preclude the witness altogether on this b</w:t>
      </w:r>
      <w:r>
        <w:t>asis, leaving Mr. Walker with no medical expert to testify on critical issues relating to both liability and damages.  Mr. Pelosi's negligence also extends to the settlement process itself.  In both recent conferences, he made statements to the Court demon</w:t>
      </w:r>
      <w:r>
        <w:t>strating that he lacks an understanding of basic legal concepts necessary to settle a case in a way that meaningfully protects the client's interests.  I have already listed some examples, but there are others.  For one, during the May 19th conference, Mr.</w:t>
      </w:r>
      <w:r>
        <w:t xml:space="preserve"> Pelosi volunteered to the Court that he had realized that there could be a potential action by crime victims against Mr. Walker to recover a portion of his settlement proceeds under the so-called Son of Sam Law.  But he acknowledged that he had not resear</w:t>
      </w:r>
      <w:r>
        <w:t xml:space="preserve">ched the application of the law to his client's case before it was settled or since, including issues like whether the individual defendant officers in this case might be considered victims of Mr. Walker's, who </w:t>
      </w:r>
      <w:r>
        <w:lastRenderedPageBreak/>
        <w:t xml:space="preserve">might.  In a highly ironic twist, be able to </w:t>
      </w:r>
      <w:r>
        <w:t xml:space="preserve">sue Mr. Walker to claim a portion of the settlement that the City had just paid out in representing them.  When I asked Mr. Darcy why he never discussed this with his client or sought a waiver of these potential claims from corporation counsel on the part </w:t>
      </w:r>
      <w:r>
        <w:t>of the two officers, out of an abundance of caution, he said that there was no reason to do so because a lawyer, quote, can't waive a future claim, unquote.  But of course, litigants can and do waive potential future claims all the time, often in considera</w:t>
      </w:r>
      <w:r>
        <w:t>tion for settling a pending matter.  I will add that the above recitation only includes examples of things that Mr. Plassey did or failed to do since the case was reassigned to me in October.  There is no shortage of other examples from the record before J</w:t>
      </w:r>
      <w:r>
        <w:t>udge cUo and Judge Coos.  For example, Mr. Pelosi failed to file any Rule 26 disclosure for his sole retained DNA expert, Dr. Kobilinsky, and announced his intention to call this expert for the first time in his response to the defendant's motion for summa</w:t>
      </w:r>
      <w:r>
        <w:t>ry judgment.  This despite the fact that the potential presence of Mr. Walker's DNA in a mixture of DNA on a gun recovered at the scene and how it got there, if present, could be key disputed issues at trial.  And in a 2016 letter filed by Mr. Classy on th</w:t>
      </w:r>
      <w:r>
        <w:t xml:space="preserve">e docket at ECF 37, between the dates of two of Mr. Walker's depositions, he states that he had just learned from Mr. Walker that there is now, quote, an issue of fact regarding the </w:t>
      </w:r>
      <w:r>
        <w:lastRenderedPageBreak/>
        <w:t>entrance and exit wound, unquote, of the bullet fired by one of the defend</w:t>
      </w:r>
      <w:r>
        <w:t>ant officers in 2013.  This raises the troubling inference that before Mr. Walker was deposed, Mr. Plaster had not conferred with his own client about the basic facts of the incident in question and the possible causation of Mr. Walker's injuries.  Even th</w:t>
      </w:r>
      <w:r>
        <w:t>ough the complaint had been filed two years earlier, in some, I conclude that Mr. Classes failure to inform Mr. Walker of even basic information related to his litigation and the party settlement agreement prior to obtaining Mr. Walker's purported authoriz</w:t>
      </w:r>
      <w:r>
        <w:t>ation to settle, as well as the actions of counsel by both parties and actively attempting to keep Mr. Walker out of my courtroom and prevent me from.  Inquiring into the settlement constitute the extraordinary circumstances necessary to vacate the parties</w:t>
      </w:r>
      <w:r>
        <w:t xml:space="preserve"> settlement under Rule 66.  And I hereby do so further, in light of the fact that the Second Circuit has not expressly held that gross negligence of the sort I find was engaged in by Mr. Pelosi during and prior to settlement negotiations, provides legal gr</w:t>
      </w:r>
      <w:r>
        <w:t>ounds for vacant or under Rule 66.  I do not rely on it as grounds for making her here, but I have made that factual finding and detailed just some of the facts that support my conclusion for completeness of the record.  The Parties.  April 19th, 2023 Sett</w:t>
      </w:r>
      <w:r>
        <w:t xml:space="preserve">lement is hereby vacated.  All right.  Now let's discuss further proceedings.  Mr. Plassey, as was clear at the May 19 conference and the letter filed by Mr. Walker indicated, and as </w:t>
      </w:r>
      <w:r>
        <w:lastRenderedPageBreak/>
        <w:t>he reaffirmed today.  He's just charged you with his counsel.  I do under</w:t>
      </w:r>
      <w:r>
        <w:t xml:space="preserve">stand from your May 26, 2023 letter that you're asserting a charging lean in the amount of $4,178.48.  And you've indicated that you're declining to provide Mr. Walker with his case file before you're paid that amount.  Is that correct? </w:t>
      </w:r>
    </w:p>
    <w:p w14:paraId="1AF502B1" w14:textId="77777777" w:rsidR="00897BF1" w:rsidRDefault="002F1669">
      <w:pPr>
        <w:pStyle w:val="ESColloquy"/>
      </w:pPr>
      <w:r>
        <w:t xml:space="preserve">S2:  If it was in </w:t>
      </w:r>
      <w:r>
        <w:t xml:space="preserve">my letter, Your Honor.  And it's correct.  Okay. </w:t>
      </w:r>
    </w:p>
    <w:p w14:paraId="44750E00" w14:textId="77777777" w:rsidR="00897BF1" w:rsidRDefault="002F1669">
      <w:pPr>
        <w:pStyle w:val="ESColloquy"/>
      </w:pPr>
      <w:r>
        <w:t>S1:  I am not going to advise you or Mr. Walker as to what your rights and responsibilities are here, but I would direct you to research the law and potentially seek outside advice.  My understanding, havin</w:t>
      </w:r>
      <w:r>
        <w:t>g not looked at it lately, is that you're free to assert that lean against any future settlement or judgment.  But you cannot withhold your file from Mr. Walker after he's discharged you mid litigation.  But I will leave that to you and any attorney Mr. Wa</w:t>
      </w:r>
      <w:r>
        <w:t>lker subsequently retained.  In the meantime, of course, you're instructed, as I instructed you earlier, to preserve your entire file, physical and electronic, and prepare to make it available to Mr. Walker upon request.  And in the meantime, you can enter</w:t>
      </w:r>
      <w:r>
        <w:t xml:space="preserve"> your notice of withdrawal on the docket.  Mr. Walker, let me talk with you briefly about about next steps.  I am going to refer your case to a former magistrate judge of this Court, who I mentioned to you at the February conference as well.  His name is S</w:t>
      </w:r>
      <w:r>
        <w:t xml:space="preserve">teven Gold.  He is a coordinator of a private program run by the </w:t>
      </w:r>
      <w:r>
        <w:lastRenderedPageBreak/>
        <w:t>Federal Bar counsel called Believe.  It's called Access to Justice or Access to Counsel, in which I understand they find lawyers experienced in civil rights cases to either assist or represen</w:t>
      </w:r>
      <w:r>
        <w:t>t people who are appearing pro se in ongoing matters.  I don't know how long it will take for Mr. Gold to find you an attorney or ask if there are attorneys interested in your case.  I will impress upon him the urgency, but I will not be involved in that p</w:t>
      </w:r>
      <w:r>
        <w:t>rocess.  And my understanding is that you will receive either a letter or a call from an attorney who may be interested in representing your case.  At that time, it could take up to a month.  I'm not sure.  So I will if I haven't gotten a notice of appeara</w:t>
      </w:r>
      <w:r>
        <w:t>nce from a new counsel on your behalf, I will schedule a status conference with you, pro say, before the end of June, just to make sure that things are on track.  All right.  In the meantime, let me just caution you that while you are always free to file a</w:t>
      </w:r>
      <w:r>
        <w:t>nything with the Court, you cannot communicate with me privately.  That would be an ex parte conversation or communication.  So all of the letters that you were sending are made part of the docket.  It is, of course, up to you, but I would advise you not t</w:t>
      </w:r>
      <w:r>
        <w:t>o file anything on the docket that you do not wish to be part of the record.  When you submit letters from Mr. Plassey that could be said by your adversary to waive the attorney client privilege just to certain matters.  And you want to be very careful not</w:t>
      </w:r>
      <w:r>
        <w:t xml:space="preserve"> to waive anything that isn't necessary to your litigation.  So hard as </w:t>
      </w:r>
      <w:r>
        <w:lastRenderedPageBreak/>
        <w:t xml:space="preserve">it may be, I would urge you to sit tight and limit your communications to whatever is necessary to address with the Court in the short-term.  Do you understand that there's amendment? </w:t>
      </w:r>
      <w:r>
        <w:t xml:space="preserve"> Okay.  Do you have any questions for me about the process going forward?  Oh. </w:t>
      </w:r>
    </w:p>
    <w:p w14:paraId="59A6FDB3" w14:textId="77777777" w:rsidR="00897BF1" w:rsidRDefault="002F1669">
      <w:pPr>
        <w:pStyle w:val="ESColloquy"/>
      </w:pPr>
      <w:r>
        <w:t>S3:  I think you you summed it all up.  You got everything that's I agree with everything you said.  And just basically as far as my documentations, like you said, that for him</w:t>
      </w:r>
      <w:r>
        <w:t xml:space="preserve"> to turn them over to me because I do have my criminal proceedings that I'm trying to take care of and all I need every every all my material. </w:t>
      </w:r>
    </w:p>
    <w:p w14:paraId="765FA4D9" w14:textId="77777777" w:rsidR="00897BF1" w:rsidRDefault="002F1669">
      <w:pPr>
        <w:pStyle w:val="ESColloquy"/>
      </w:pPr>
      <w:r>
        <w:t>S1:  Okay.  Logistically, I will leave that to you.  And any counsel that you retain.  It may be simpler for him</w:t>
      </w:r>
      <w:r>
        <w:t xml:space="preserve"> to transfer it to your next attorney and let them get you anything that you may need for other matters.  That is entirely up to you.  But since he has asserted this lane, it may be faster to let the attorneys work this out with him.  One other thing I wan</w:t>
      </w:r>
      <w:r>
        <w:t>ted to ask you, Mr. Walker, the May 5th letter that Mr. Posse filed was under seal, and I have not made the transcripts of these proceedings yet part of the docket, because we reference your medical history.  As I said today in my ruling, there was nothing</w:t>
      </w:r>
      <w:r>
        <w:t xml:space="preserve"> in there that indicated to me any kind of serious mental health issue or crisis.  But we do talk about your medical care.  I wanted to ask your permission to make those part of the public record because they are important to </w:t>
      </w:r>
      <w:r>
        <w:lastRenderedPageBreak/>
        <w:t>my ruling.  But that is entire</w:t>
      </w:r>
      <w:r>
        <w:t xml:space="preserve">ly up to you.  Your records themselves will stay private, other than the portions that I've discussed on the record.  So how do you feel about that? </w:t>
      </w:r>
    </w:p>
    <w:p w14:paraId="4E441D74" w14:textId="77777777" w:rsidR="00897BF1" w:rsidRDefault="002F1669">
      <w:pPr>
        <w:pStyle w:val="ESColloquy"/>
      </w:pPr>
      <w:r>
        <w:t xml:space="preserve">S3:  I have no problem with that. </w:t>
      </w:r>
    </w:p>
    <w:p w14:paraId="262AD877" w14:textId="77777777" w:rsidR="00897BF1" w:rsidRDefault="002F1669">
      <w:pPr>
        <w:pStyle w:val="ESColloquy"/>
      </w:pPr>
      <w:r>
        <w:t xml:space="preserve">S1:  Okay.  And does that go for Mr. Place's May 5th letter as well? </w:t>
      </w:r>
    </w:p>
    <w:p w14:paraId="54BF013B" w14:textId="77777777" w:rsidR="00897BF1" w:rsidRDefault="002F1669">
      <w:pPr>
        <w:pStyle w:val="ESColloquy"/>
      </w:pPr>
      <w:r>
        <w:t>S</w:t>
      </w:r>
      <w:r>
        <w:t xml:space="preserve">3:  As far as the May 5th letter, I was I was going to tell you, I never received no or no letter from Plessy.  On May 5th, I have a lot of letters off from him, but I'm kind of baffled that I've never seen a love letter from me. </w:t>
      </w:r>
    </w:p>
    <w:p w14:paraId="3E9F1085" w14:textId="77777777" w:rsidR="00897BF1" w:rsidRDefault="002F1669">
      <w:pPr>
        <w:pStyle w:val="ESColloquy"/>
      </w:pPr>
      <w:r>
        <w:t>S1:  I think that may hav</w:t>
      </w:r>
      <w:r>
        <w:t xml:space="preserve">e been one of the ones I sent you in that packet after the May 9th conference.  But I think what you're saying is you don't believe you received it from Mr. Classy when he sent it on May 5th. </w:t>
      </w:r>
    </w:p>
    <w:p w14:paraId="7749A138" w14:textId="77777777" w:rsidR="00897BF1" w:rsidRDefault="002F1669">
      <w:pPr>
        <w:pStyle w:val="ESColloquy"/>
      </w:pPr>
      <w:r>
        <w:t xml:space="preserve">S3:  Yeah.  And you said that you sent me some overnight mail. </w:t>
      </w:r>
      <w:r>
        <w:t xml:space="preserve"> The last time we spoke on this or TV conference, I never received anything for my from Orleans o night or. </w:t>
      </w:r>
    </w:p>
    <w:p w14:paraId="5EBAD88E" w14:textId="77777777" w:rsidR="00897BF1" w:rsidRDefault="002F1669">
      <w:pPr>
        <w:pStyle w:val="ESColloquy"/>
      </w:pPr>
      <w:r>
        <w:t xml:space="preserve">S1:  All right.  I will go ahead and make that letter part of the docket and direct the deputies, send you that, as well as the transcripts of the </w:t>
      </w:r>
      <w:r>
        <w:t xml:space="preserve">recent conferences that we haven't already provided you so that you have them. </w:t>
      </w:r>
    </w:p>
    <w:p w14:paraId="41129920" w14:textId="77777777" w:rsidR="00897BF1" w:rsidRDefault="002F1669">
      <w:pPr>
        <w:pStyle w:val="ESColloquy"/>
      </w:pPr>
      <w:r>
        <w:t xml:space="preserve">S3:  All right. </w:t>
      </w:r>
    </w:p>
    <w:p w14:paraId="01893CCA" w14:textId="77777777" w:rsidR="00897BF1" w:rsidRDefault="002F1669">
      <w:pPr>
        <w:pStyle w:val="ESColloquy"/>
      </w:pPr>
      <w:r>
        <w:t xml:space="preserve">S1:  Okay.  All right.  So this case will be stayed for 30 days or until new counsel enters an appearance.  Mr. </w:t>
      </w:r>
      <w:r>
        <w:lastRenderedPageBreak/>
        <w:t xml:space="preserve">Shiner, anything from you before Withdrawn? </w:t>
      </w:r>
    </w:p>
    <w:p w14:paraId="08EDD4E6" w14:textId="77777777" w:rsidR="00897BF1" w:rsidRDefault="002F1669">
      <w:pPr>
        <w:pStyle w:val="ESColloquy"/>
      </w:pPr>
      <w:r>
        <w:t>S2</w:t>
      </w:r>
      <w:r>
        <w:t>:  Yes, Your Honor.  The City has no objection to Your Honor's finding that the settlement should be vacated.  But we do have an objection to certain findings that Your Honor made regarding the conduct of myself as counsel for the City.  I never made any m</w:t>
      </w:r>
      <w:r>
        <w:t>isrepresentation to the Court whatsoever.  I exercised appropriate caution in not claiming to remember things that I can't clearly remember.  And if when I told Your Honor I couldn't remember a specific part of a conversation, it was because I couldn't.  A</w:t>
      </w:r>
      <w:r>
        <w:t>nd I did acknowledge the parts of the letter that I'd written that that referred to that.  And I think my statements to the Court were perfectly candid and accurate to the best of my ability.  Nor do I think that they misled the Court in any respect.  Rega</w:t>
      </w:r>
      <w:r>
        <w:t>rding other comments about the city's application to or request that Mr. Walker appeared by video rather than in person, that was made for the reasons stated in the letter, it was not in any respect whatsoever a pretext concocted with other, you know, coll</w:t>
      </w:r>
      <w:r>
        <w:t>eagues or otherwise, although, as I told Your Honor, I did consult with others here regarding that application, but it was not at all a pretext.  The defendants have absolutely no interest in trying to obtain a a settlement that the plaintiff does not cons</w:t>
      </w:r>
      <w:r>
        <w:t xml:space="preserve">ent to for the very reason that it is impossible for that such a settlement to be effective in actually disposing of the case.  As Your Honor, is where Mr. Walker's cooperation is </w:t>
      </w:r>
      <w:r>
        <w:lastRenderedPageBreak/>
        <w:t xml:space="preserve">required in order to bring the settlement to fruition and trying to make an </w:t>
      </w:r>
      <w:r>
        <w:t>agreement with the plaintiff's counsel, who does not have authority to make such an agreement is is fruitless.  And we had every desire and every interest in trying the case as scheduled.  And we settled it only because we had an opportunity to settle it a</w:t>
      </w:r>
      <w:r>
        <w:t xml:space="preserve">t an amount that it was in the interests of the City to settle.  So we objected to any suggestion of misconduct with regard to the.  Issue of Mr. Walker's mental health.  Treatment.  I believe I acted consistently with the interests of the City.  And I'll </w:t>
      </w:r>
      <w:r>
        <w:t>note, obviously, I'm not an attorney for Mr. Walker, and I had no reason to believe that Mr. Walker was incompetent at any time.  And there's no reason to believe now that he was.  And I don't recall any.  Any obvious inconsistency in what Mr. Clancy was s</w:t>
      </w:r>
      <w:r>
        <w:t>aying, that that would have warranted some alert to the Court that I thought that a fraud on the Court was going on.  So I don't I don't think I acted improperly at all in that respect.  So I think.  So I think that's it.  We find Iran on findings of the t</w:t>
      </w:r>
      <w:r>
        <w:t>hat I acted inappropriately or incorrectly or made misrepresentations to the Court to be clearly Romney's.  But as they said, we do not object to the results of your on his finding the vacation of the settlement and an appropriate time for Mr. Walker to ob</w:t>
      </w:r>
      <w:r>
        <w:t xml:space="preserve">tain new.  All right. </w:t>
      </w:r>
    </w:p>
    <w:p w14:paraId="270D21EC" w14:textId="77777777" w:rsidR="00897BF1" w:rsidRDefault="002F1669">
      <w:pPr>
        <w:pStyle w:val="ESColloquy"/>
      </w:pPr>
      <w:r>
        <w:t xml:space="preserve">S1:  Thank you, Mr. Shiner.  I'll note your exceptions for the record, as well as the city's position that it has no </w:t>
      </w:r>
      <w:r>
        <w:lastRenderedPageBreak/>
        <w:t>objection to the ultimate outcome of my ruling, which is to vacate the settlement and stay the case to give Mr. Walk</w:t>
      </w:r>
      <w:r>
        <w:t xml:space="preserve">er time to find new counsel.  All right.  All right.  With that, we are adjourned.  And.  Oh, yes, Mr. Walker. </w:t>
      </w:r>
    </w:p>
    <w:p w14:paraId="3DDB19B6" w14:textId="77777777" w:rsidR="00897BF1" w:rsidRDefault="002F1669">
      <w:pPr>
        <w:pStyle w:val="ESColloquy"/>
      </w:pPr>
      <w:r>
        <w:t>S3:  I know this doesn't really have anything to do, but I just knew when I knew or if you could, I suppose if you could let me know how long yo</w:t>
      </w:r>
      <w:r>
        <w:t xml:space="preserve">u have my.  Oh, my.  Oh, Newly discovered evidence.  How long has you had it? </w:t>
      </w:r>
    </w:p>
    <w:p w14:paraId="19763B71" w14:textId="77777777" w:rsidR="00897BF1" w:rsidRDefault="002F1669">
      <w:pPr>
        <w:pStyle w:val="ESColloquy"/>
      </w:pPr>
      <w:r>
        <w:t>S1:  So I think, Mr. Walker, I'm going to caution you not to get any discussions with Mr. Darcy now about how long he's had certain evidence, because you've indicated that you m</w:t>
      </w:r>
      <w:r>
        <w:t>ay wish to use some of that in your criminal proceeding if there is an option available, and that may become an issue.  So I think you should have further communications with Mr. Plassey, come through, whoever represents you next, and rely on them to prote</w:t>
      </w:r>
      <w:r>
        <w:t xml:space="preserve">ct your interests and handle those confidentially.  All right.  Okay.  All right.  With nothing further, we are adjourned, and I'll make a minute entry on the docket.  Thank you all. </w:t>
      </w:r>
    </w:p>
    <w:p w14:paraId="67D31173" w14:textId="77777777" w:rsidR="00897BF1" w:rsidRDefault="002F1669">
      <w:pPr>
        <w:pStyle w:val="ESColloquy"/>
      </w:pPr>
      <w:r>
        <w:t>S3:  Thank you.  Just a moment ago.</w:t>
      </w:r>
    </w:p>
    <w:sectPr w:rsidR="00897BF1" w:rsidSect="00E60DDC">
      <w:headerReference w:type="default" r:id="rId11"/>
      <w:pgSz w:w="12240" w:h="15840" w:code="1"/>
      <w:pgMar w:top="720" w:right="547" w:bottom="907" w:left="2520" w:header="288" w:footer="288" w:gutter="0"/>
      <w:pgBorders>
        <w:left w:val="single" w:sz="4" w:space="4"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5955B" w14:textId="77777777" w:rsidR="002F4031" w:rsidRDefault="002F4031">
      <w:pPr>
        <w:spacing w:line="240" w:lineRule="auto"/>
      </w:pPr>
      <w:r>
        <w:separator/>
      </w:r>
    </w:p>
  </w:endnote>
  <w:endnote w:type="continuationSeparator" w:id="0">
    <w:p w14:paraId="11E00494" w14:textId="77777777" w:rsidR="002F4031" w:rsidRDefault="002F4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22A79" w14:textId="77777777" w:rsidR="002F4031" w:rsidRDefault="002F4031">
      <w:pPr>
        <w:spacing w:line="240" w:lineRule="auto"/>
      </w:pPr>
      <w:r>
        <w:separator/>
      </w:r>
    </w:p>
  </w:footnote>
  <w:footnote w:type="continuationSeparator" w:id="0">
    <w:p w14:paraId="30591CC3" w14:textId="77777777" w:rsidR="002F4031" w:rsidRDefault="002F40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398AC" w14:textId="0EA5AA86" w:rsidR="006C6F3D" w:rsidRDefault="002F1669" w:rsidP="008E5ECD">
    <w:pPr>
      <w:jc w:val="right"/>
    </w:pPr>
    <w:r>
      <w:fldChar w:fldCharType="begin"/>
    </w:r>
    <w:r>
      <w:instrText xml:space="preserve"> PAGE   \* MERGEFORMAT </w:instrText>
    </w:r>
    <w:r>
      <w:fldChar w:fldCharType="separate"/>
    </w:r>
    <w:r>
      <w:rPr>
        <w:noProof/>
      </w:rPr>
      <w:t>2</w:t>
    </w:r>
    <w:r>
      <w:rPr>
        <w:noProof/>
      </w:rPr>
      <w:fldChar w:fldCharType="end"/>
    </w:r>
    <w:r>
      <w:rPr>
        <w:noProof/>
      </w:rPr>
      <w:pict w14:anchorId="6BEE2066">
        <v:line id="Line 4" o:spid="_x0000_s2052" style="position:absolute;left:0;text-align:left;flip:x;z-index:251662336;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6pt,-23.4pt" to="-6pt,7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" stroked="f"/>
      </w:pict>
    </w:r>
    <w:r>
      <w:rPr>
        <w:noProof/>
      </w:rPr>
      <w:pict w14:anchorId="4627B5B1">
        <v:line id="Line 2" o:spid="_x0000_s2051" style="position:absolute;left:0;text-align:left;z-index:251660288;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12.25pt,-14.4pt" to="-12.25pt,7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" stroked="f"/>
      </w:pict>
    </w:r>
    <w:r>
      <w:rPr>
        <w:noProof/>
      </w:rPr>
      <w:pict w14:anchorId="3360B155">
        <v:line id="Line 3" o:spid="_x0000_s2050" style="position:absolute;left:0;text-align:left;z-index:251661312;visibility:visible;mso-wrap-style:square;mso-width-percent:0;mso-height-percent:0;mso-wrap-distance-left:9.35pt;mso-wrap-distance-top:0;mso-wrap-distance-right:9.35pt;mso-wrap-distance-bottom:0;mso-position-horizontal:absolute;mso-position-horizontal-relative:text;mso-position-vertical:absolute;mso-position-vertical-relative:text;mso-width-percent:0;mso-height-percent:0;mso-width-relative:page;mso-height-relative:page" from="468pt,-14.4pt" to="468pt,7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" stroked="f"/>
      </w:pict>
    </w:r>
  </w:p>
  <w:p w14:paraId="63E4BABA" w14:textId="3528A512" w:rsidR="006C6F3D" w:rsidRDefault="002F1669" w:rsidP="00AA5F1E">
    <w:pPr>
      <w:ind w:right="-1987"/>
    </w:pPr>
    <w:r>
      <w:rPr>
        <w:noProof/>
      </w:rPr>
      <w:pict w14:anchorId="2C92C8EC">
        <v:shapetype id="_x0000_t202" coordsize="21600,21600" o:spt="202" path="m,l,21600r21600,l21600,xe">
          <v:stroke joinstyle="miter"/>
          <v:path gradientshapeok="t" o:connecttype="rect"/>
        </v:shapetype>
        <v:shape id="Text Box 1" o:spid="_x0000_s2049" type="#_x0000_t202" style="position:absolute;margin-left:-63pt;margin-top:64.8pt;width:45.35pt;height:6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" filled="f" stroked="f">
          <v:textbox>
            <w:txbxContent>
              <w:p w14:paraId="45278B26" w14:textId="77777777" w:rsidR="006C6F3D" w:rsidRDefault="002F1669" w:rsidP="00AA5F1E">
                <w:pPr>
                  <w:jc w:val="right"/>
                </w:pPr>
                <w:r>
                  <w:t>1</w:t>
                </w:r>
              </w:p>
              <w:p w14:paraId="19121177" w14:textId="77777777" w:rsidR="006C6F3D" w:rsidRDefault="002F1669" w:rsidP="00AA5F1E">
                <w:pPr>
                  <w:tabs>
                    <w:tab w:val="decimal" w:pos="0"/>
                  </w:tabs>
                  <w:jc w:val="right"/>
                </w:pPr>
                <w:r>
                  <w:t>2</w:t>
                </w:r>
              </w:p>
              <w:p w14:paraId="6534C1D8" w14:textId="77777777" w:rsidR="006C6F3D" w:rsidRDefault="002F1669" w:rsidP="00AA5F1E">
                <w:pPr>
                  <w:tabs>
                    <w:tab w:val="decimal" w:pos="0"/>
                  </w:tabs>
                  <w:jc w:val="right"/>
                </w:pPr>
                <w:r>
                  <w:t>3</w:t>
                </w:r>
              </w:p>
              <w:p w14:paraId="33FD5D7A" w14:textId="77777777" w:rsidR="006C6F3D" w:rsidRDefault="002F1669" w:rsidP="00AA5F1E">
                <w:pPr>
                  <w:tabs>
                    <w:tab w:val="decimal" w:pos="0"/>
                  </w:tabs>
                  <w:jc w:val="right"/>
                </w:pPr>
                <w:r>
                  <w:t>4</w:t>
                </w:r>
              </w:p>
              <w:p w14:paraId="19F7DB47" w14:textId="77777777" w:rsidR="006C6F3D" w:rsidRDefault="002F1669" w:rsidP="00AA5F1E">
                <w:pPr>
                  <w:tabs>
                    <w:tab w:val="decimal" w:pos="0"/>
                  </w:tabs>
                  <w:jc w:val="right"/>
                </w:pPr>
                <w:r>
                  <w:t>5</w:t>
                </w:r>
              </w:p>
              <w:p w14:paraId="54A3F0FC" w14:textId="77777777" w:rsidR="006C6F3D" w:rsidRDefault="002F1669" w:rsidP="00AA5F1E">
                <w:pPr>
                  <w:tabs>
                    <w:tab w:val="decimal" w:pos="0"/>
                  </w:tabs>
                  <w:jc w:val="right"/>
                </w:pPr>
                <w:r>
                  <w:t>6</w:t>
                </w:r>
              </w:p>
              <w:p w14:paraId="3060C43F" w14:textId="77777777" w:rsidR="006C6F3D" w:rsidRDefault="002F1669" w:rsidP="00AA5F1E">
                <w:pPr>
                  <w:tabs>
                    <w:tab w:val="decimal" w:pos="0"/>
                  </w:tabs>
                  <w:jc w:val="right"/>
                </w:pPr>
                <w:r>
                  <w:t>7</w:t>
                </w:r>
              </w:p>
              <w:p w14:paraId="0B55706B" w14:textId="77777777" w:rsidR="006C6F3D" w:rsidRDefault="002F1669" w:rsidP="00AA5F1E">
                <w:pPr>
                  <w:tabs>
                    <w:tab w:val="decimal" w:pos="0"/>
                  </w:tabs>
                  <w:jc w:val="right"/>
                </w:pPr>
                <w:r>
                  <w:t>8</w:t>
                </w:r>
              </w:p>
              <w:p w14:paraId="67C66FF1" w14:textId="77777777" w:rsidR="006C6F3D" w:rsidRDefault="002F1669" w:rsidP="00AA5F1E">
                <w:pPr>
                  <w:tabs>
                    <w:tab w:val="decimal" w:pos="0"/>
                  </w:tabs>
                  <w:jc w:val="right"/>
                </w:pPr>
                <w:r>
                  <w:t>9</w:t>
                </w:r>
              </w:p>
              <w:p w14:paraId="42C15DCC" w14:textId="77777777" w:rsidR="006C6F3D" w:rsidRDefault="002F1669" w:rsidP="00AA5F1E">
                <w:pPr>
                  <w:tabs>
                    <w:tab w:val="decimal" w:pos="0"/>
                  </w:tabs>
                  <w:jc w:val="right"/>
                </w:pPr>
                <w:r>
                  <w:t>10</w:t>
                </w:r>
              </w:p>
              <w:p w14:paraId="0F382E82" w14:textId="77777777" w:rsidR="006C6F3D" w:rsidRDefault="002F1669" w:rsidP="00AA5F1E">
                <w:pPr>
                  <w:tabs>
                    <w:tab w:val="decimal" w:pos="0"/>
                  </w:tabs>
                  <w:jc w:val="right"/>
                </w:pPr>
                <w:r>
                  <w:t>11</w:t>
                </w:r>
              </w:p>
              <w:p w14:paraId="795CEB11" w14:textId="77777777" w:rsidR="006C6F3D" w:rsidRDefault="002F1669" w:rsidP="00AA5F1E">
                <w:pPr>
                  <w:tabs>
                    <w:tab w:val="decimal" w:pos="0"/>
                  </w:tabs>
                  <w:jc w:val="right"/>
                </w:pPr>
                <w:r>
                  <w:t>12</w:t>
                </w:r>
              </w:p>
              <w:p w14:paraId="7CB2F411" w14:textId="77777777" w:rsidR="006C6F3D" w:rsidRDefault="002F1669" w:rsidP="00AA5F1E">
                <w:pPr>
                  <w:jc w:val="right"/>
                </w:pPr>
                <w:r>
                  <w:t>13</w:t>
                </w:r>
              </w:p>
              <w:p w14:paraId="784A2AFB" w14:textId="77777777" w:rsidR="006C6F3D" w:rsidRDefault="002F1669" w:rsidP="00AA5F1E">
                <w:pPr>
                  <w:jc w:val="right"/>
                </w:pPr>
                <w:r>
                  <w:t>14</w:t>
                </w:r>
              </w:p>
              <w:p w14:paraId="505FD44C" w14:textId="77777777" w:rsidR="006C6F3D" w:rsidRDefault="002F1669" w:rsidP="00AA5F1E">
                <w:pPr>
                  <w:jc w:val="right"/>
                </w:pPr>
                <w:r>
                  <w:t>15</w:t>
                </w:r>
              </w:p>
              <w:p w14:paraId="07603DDB" w14:textId="77777777" w:rsidR="006C6F3D" w:rsidRDefault="002F1669" w:rsidP="00AA5F1E">
                <w:pPr>
                  <w:jc w:val="right"/>
                </w:pPr>
                <w:r>
                  <w:t>16</w:t>
                </w:r>
              </w:p>
              <w:p w14:paraId="1231B0A9" w14:textId="77777777" w:rsidR="006C6F3D" w:rsidRDefault="002F1669" w:rsidP="00AA5F1E">
                <w:pPr>
                  <w:jc w:val="right"/>
                </w:pPr>
                <w:r>
                  <w:t>17</w:t>
                </w:r>
              </w:p>
              <w:p w14:paraId="1752FC6B" w14:textId="77777777" w:rsidR="006C6F3D" w:rsidRDefault="002F1669" w:rsidP="00AA5F1E">
                <w:pPr>
                  <w:jc w:val="right"/>
                </w:pPr>
                <w:r>
                  <w:t>18</w:t>
                </w:r>
              </w:p>
              <w:p w14:paraId="65AA511D" w14:textId="77777777" w:rsidR="006C6F3D" w:rsidRDefault="002F1669" w:rsidP="00AA5F1E">
                <w:pPr>
                  <w:jc w:val="right"/>
                </w:pPr>
                <w:r>
                  <w:t>19</w:t>
                </w:r>
              </w:p>
              <w:p w14:paraId="51F6A0DF" w14:textId="77777777" w:rsidR="006C6F3D" w:rsidRDefault="002F1669" w:rsidP="00AA5F1E">
                <w:pPr>
                  <w:jc w:val="right"/>
                </w:pPr>
                <w:r>
                  <w:t>20</w:t>
                </w:r>
              </w:p>
              <w:p w14:paraId="7D8674F5" w14:textId="77777777" w:rsidR="006C6F3D" w:rsidRDefault="002F1669" w:rsidP="00AA5F1E">
                <w:pPr>
                  <w:jc w:val="right"/>
                </w:pPr>
                <w:r>
                  <w:t>21</w:t>
                </w:r>
              </w:p>
              <w:p w14:paraId="2A41D510" w14:textId="77777777" w:rsidR="006C6F3D" w:rsidRDefault="002F1669" w:rsidP="00AA5F1E">
                <w:pPr>
                  <w:jc w:val="right"/>
                </w:pPr>
                <w:r>
                  <w:t>22</w:t>
                </w:r>
              </w:p>
              <w:p w14:paraId="3A979C9B" w14:textId="77777777" w:rsidR="006C6F3D" w:rsidRDefault="002F1669" w:rsidP="00AA5F1E">
                <w:pPr>
                  <w:jc w:val="right"/>
                </w:pPr>
                <w:r>
                  <w:t>23</w:t>
                </w:r>
              </w:p>
              <w:p w14:paraId="655FBF52" w14:textId="77777777" w:rsidR="006C6F3D" w:rsidRDefault="002F1669" w:rsidP="00AA5F1E">
                <w:pPr>
                  <w:jc w:val="right"/>
                </w:pPr>
                <w:r>
                  <w:t>24</w:t>
                </w:r>
              </w:p>
              <w:p w14:paraId="253BA4E7" w14:textId="77777777" w:rsidR="006C6F3D" w:rsidRDefault="002F1669" w:rsidP="00AA5F1E">
                <w:pPr>
                  <w:jc w:val="right"/>
                </w:pPr>
                <w:r>
                  <w:t>25</w:t>
                </w:r>
              </w:p>
              <w:p w14:paraId="7C31EBE9" w14:textId="77777777" w:rsidR="006C6F3D" w:rsidRDefault="002F1669" w:rsidP="00AA5F1E">
                <w:pPr>
                  <w:tabs>
                    <w:tab w:val="decimal" w:pos="180"/>
                  </w:tabs>
                </w:pPr>
              </w:p>
              <w:p w14:paraId="22343A1D" w14:textId="77777777" w:rsidR="006C6F3D" w:rsidRDefault="002F1669" w:rsidP="00AA5F1E">
                <w:pPr>
                  <w:tabs>
                    <w:tab w:val="decimal" w:pos="180"/>
                  </w:tabs>
                </w:pPr>
              </w:p>
            </w:txbxContent>
          </v:textbox>
          <w10:wrap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4AB4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51E776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ECC71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31AB4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C5EA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93A57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DE3CA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7021D5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FAE59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946DD24"/>
    <w:lvl w:ilvl="0">
      <w:start w:val="1"/>
      <w:numFmt w:val="bullet"/>
      <w:lvlText w:val=""/>
      <w:lvlJc w:val="left"/>
      <w:pPr>
        <w:tabs>
          <w:tab w:val="num" w:pos="360"/>
        </w:tabs>
        <w:ind w:left="360" w:hanging="360"/>
      </w:pPr>
      <w:rPr>
        <w:rFonts w:ascii="Symbol" w:hAnsi="Symbol" w:hint="default"/>
      </w:rPr>
    </w:lvl>
  </w:abstractNum>
  <w:num w:numId="1" w16cid:durableId="1250115304">
    <w:abstractNumId w:val="9"/>
  </w:num>
  <w:num w:numId="2" w16cid:durableId="388963579">
    <w:abstractNumId w:val="7"/>
  </w:num>
  <w:num w:numId="3" w16cid:durableId="1212114353">
    <w:abstractNumId w:val="6"/>
  </w:num>
  <w:num w:numId="4" w16cid:durableId="935133594">
    <w:abstractNumId w:val="5"/>
  </w:num>
  <w:num w:numId="5" w16cid:durableId="2092769928">
    <w:abstractNumId w:val="4"/>
  </w:num>
  <w:num w:numId="6" w16cid:durableId="888884881">
    <w:abstractNumId w:val="8"/>
  </w:num>
  <w:num w:numId="7" w16cid:durableId="920022550">
    <w:abstractNumId w:val="3"/>
  </w:num>
  <w:num w:numId="8" w16cid:durableId="1419016589">
    <w:abstractNumId w:val="2"/>
  </w:num>
  <w:num w:numId="9" w16cid:durableId="1582255863">
    <w:abstractNumId w:val="1"/>
  </w:num>
  <w:num w:numId="10" w16cid:durableId="141054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AudioFileName" w:val="Merged_From_Zipped_14-cv-680_Walker_v_The_City_of_New_York_et_al_1de70a30.ogg"/>
    <w:docVar w:name="AudioFileUrl" w:val="AudioFileUrl"/>
    <w:docVar w:name="bwizard" w:val="true"/>
    <w:docVar w:name="checkline" w:val="True"/>
    <w:docVar w:name="CleanedJobReference" w:val="CleanedJobReference"/>
    <w:docVar w:name="CorrelationId" w:val="1de70a30-cc88-430e-85f3-2cec19fedf3a"/>
    <w:docVar w:name="docPlaybackHooksList" w:val="{1de70a30-cc88-430e-85f3-2cec19fedf3a}"/>
    <w:docVar w:name="DocPlaybackLinksOffsetGuid" w:val="1de70a30-cc88-430e-85f3-2cec19fedf3a"/>
    <w:docVar w:name="JobReference" w:val="JobReference"/>
    <w:docVar w:name="logAlt_Shift_S" w:val="1"/>
    <w:docVar w:name="logAltU" w:val="1"/>
    <w:docVar w:name="LogNoteGrid" w:val="{a80311b2-4582-4ece-b2f3-aed0bbfe2cc6}"/>
    <w:docVar w:name="parties0" w:val="Plaintiff"/>
    <w:docVar w:name="parties1" w:val="Defendant"/>
    <w:docVar w:name="PauseResumeLogNoteList" w:val="{94f6a3fb-d06d-45ff-8340-03ba9fee753d}"/>
    <w:docVar w:name="PreFilledCover" w:val="False"/>
    <w:docVar w:name="TemplateFileUrl" w:val="TemplateFileUrl"/>
  </w:docVars>
  <w:rsids>
    <w:rsidRoot w:val="002F4031"/>
    <w:rsid w:val="002F1669"/>
    <w:rsid w:val="002F4031"/>
    <w:rsid w:val="00897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22639586"/>
  <w15:docId w15:val="{94B059F6-665F-4A38-8530-507600341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19D"/>
    <w:pPr>
      <w:widowControl w:val="0"/>
      <w:spacing w:line="480" w:lineRule="auto"/>
    </w:pPr>
    <w:rPr>
      <w:rFonts w:ascii="Courier New" w:eastAsia="Times New Roman" w:hAnsi="Courier New"/>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74C8F"/>
    <w:pPr>
      <w:jc w:val="right"/>
    </w:pPr>
  </w:style>
  <w:style w:type="character" w:customStyle="1" w:styleId="HeaderChar">
    <w:name w:val="Header Char"/>
    <w:basedOn w:val="DefaultParagraphFont"/>
    <w:link w:val="Header"/>
    <w:rsid w:val="00374C8F"/>
    <w:rPr>
      <w:rFonts w:ascii="Courier New" w:eastAsia="Times New Roman" w:hAnsi="Courier New"/>
      <w:sz w:val="24"/>
      <w:szCs w:val="24"/>
      <w:lang w:bidi="ar-SA"/>
    </w:rPr>
  </w:style>
  <w:style w:type="paragraph" w:styleId="Footer">
    <w:name w:val="footer"/>
    <w:basedOn w:val="Normal"/>
    <w:link w:val="FooterChar"/>
    <w:unhideWhenUsed/>
    <w:rsid w:val="00374C8F"/>
    <w:pPr>
      <w:tabs>
        <w:tab w:val="center" w:pos="4680"/>
        <w:tab w:val="right" w:pos="9360"/>
      </w:tabs>
      <w:spacing w:line="240" w:lineRule="auto"/>
    </w:pPr>
  </w:style>
  <w:style w:type="character" w:customStyle="1" w:styleId="FooterChar">
    <w:name w:val="Footer Char"/>
    <w:basedOn w:val="DefaultParagraphFont"/>
    <w:link w:val="Footer"/>
    <w:rsid w:val="00374C8F"/>
    <w:rPr>
      <w:rFonts w:ascii="Courier New" w:eastAsia="Times New Roman" w:hAnsi="Courier New"/>
      <w:sz w:val="24"/>
      <w:szCs w:val="24"/>
      <w:lang w:bidi="ar-SA"/>
    </w:rPr>
  </w:style>
  <w:style w:type="paragraph" w:customStyle="1" w:styleId="ESCover">
    <w:name w:val="ES Cover"/>
    <w:basedOn w:val="Normal"/>
    <w:qFormat/>
    <w:rsid w:val="00A94128"/>
    <w:pPr>
      <w:tabs>
        <w:tab w:val="left" w:pos="1440"/>
        <w:tab w:val="center" w:pos="4608"/>
        <w:tab w:val="left" w:pos="5040"/>
      </w:tabs>
      <w:spacing w:line="240" w:lineRule="auto"/>
    </w:pPr>
  </w:style>
  <w:style w:type="paragraph" w:customStyle="1" w:styleId="eScribersNormal">
    <w:name w:val="eScribers Normal"/>
    <w:basedOn w:val="Normal"/>
    <w:qFormat/>
    <w:rsid w:val="00A94128"/>
  </w:style>
  <w:style w:type="paragraph" w:customStyle="1" w:styleId="ESByLawyer">
    <w:name w:val="ESByLawyer"/>
    <w:basedOn w:val="ESColloquy"/>
    <w:qFormat/>
    <w:rsid w:val="00CB17FF"/>
    <w:pPr>
      <w:ind w:firstLine="0"/>
    </w:pPr>
  </w:style>
  <w:style w:type="paragraph" w:customStyle="1" w:styleId="ESColloquy">
    <w:name w:val="ESColloquy"/>
    <w:basedOn w:val="Normal"/>
    <w:qFormat/>
    <w:rsid w:val="000E5C99"/>
    <w:pPr>
      <w:ind w:firstLine="1325"/>
    </w:pPr>
  </w:style>
  <w:style w:type="paragraph" w:customStyle="1" w:styleId="ESCert">
    <w:name w:val="ESCert"/>
    <w:basedOn w:val="eScribersNormal"/>
    <w:qFormat/>
    <w:rsid w:val="006316CB"/>
    <w:pPr>
      <w:tabs>
        <w:tab w:val="left" w:pos="5760"/>
      </w:tabs>
    </w:pPr>
  </w:style>
  <w:style w:type="paragraph" w:customStyle="1" w:styleId="ESCoverCenter">
    <w:name w:val="ESCoverCenter"/>
    <w:basedOn w:val="Normal"/>
    <w:qFormat/>
    <w:rsid w:val="00A94128"/>
    <w:pPr>
      <w:spacing w:line="240" w:lineRule="auto"/>
      <w:jc w:val="center"/>
    </w:pPr>
  </w:style>
  <w:style w:type="paragraph" w:customStyle="1" w:styleId="ESCoverPage">
    <w:name w:val="ESCoverPage"/>
    <w:basedOn w:val="Normal"/>
    <w:next w:val="ESCover2"/>
    <w:qFormat/>
    <w:rsid w:val="00610F03"/>
    <w:pPr>
      <w:tabs>
        <w:tab w:val="left" w:pos="3600"/>
      </w:tabs>
      <w:spacing w:line="240" w:lineRule="auto"/>
      <w:ind w:left="90"/>
    </w:pPr>
    <w:rPr>
      <w:rFonts w:cs="Courier New"/>
    </w:rPr>
  </w:style>
  <w:style w:type="paragraph" w:customStyle="1" w:styleId="ESExhibit">
    <w:name w:val="ESExhibit"/>
    <w:basedOn w:val="Normal"/>
    <w:qFormat/>
    <w:rsid w:val="00A94128"/>
    <w:pPr>
      <w:ind w:firstLine="720"/>
    </w:pPr>
    <w:rPr>
      <w:lang w:bidi="he-IL"/>
    </w:rPr>
  </w:style>
  <w:style w:type="paragraph" w:customStyle="1" w:styleId="ESExhibitFill">
    <w:name w:val="ESExhibitFill"/>
    <w:basedOn w:val="eScribersNormal"/>
    <w:qFormat/>
    <w:rsid w:val="0043787B"/>
    <w:pPr>
      <w:tabs>
        <w:tab w:val="left" w:pos="1584"/>
        <w:tab w:val="center" w:pos="7560"/>
        <w:tab w:val="center" w:pos="8554"/>
      </w:tabs>
      <w:spacing w:line="240" w:lineRule="auto"/>
    </w:pPr>
  </w:style>
  <w:style w:type="paragraph" w:customStyle="1" w:styleId="ESExhibitHeading">
    <w:name w:val="ESExhibitHeading"/>
    <w:basedOn w:val="Normal"/>
    <w:qFormat/>
    <w:rsid w:val="000469A3"/>
    <w:pPr>
      <w:tabs>
        <w:tab w:val="left" w:pos="1584"/>
        <w:tab w:val="left" w:pos="7387"/>
        <w:tab w:val="left" w:pos="8194"/>
      </w:tabs>
      <w:spacing w:line="240" w:lineRule="auto"/>
    </w:pPr>
  </w:style>
  <w:style w:type="paragraph" w:customStyle="1" w:styleId="ESHeading">
    <w:name w:val="ESHeading"/>
    <w:basedOn w:val="eScribersNormal"/>
    <w:qFormat/>
    <w:rsid w:val="00CB17FF"/>
    <w:pPr>
      <w:jc w:val="center"/>
    </w:pPr>
  </w:style>
  <w:style w:type="paragraph" w:customStyle="1" w:styleId="ESIndexHeading">
    <w:name w:val="ESIndexHeading"/>
    <w:basedOn w:val="eScribersNormal"/>
    <w:qFormat/>
    <w:rsid w:val="00A94128"/>
    <w:pPr>
      <w:spacing w:line="240" w:lineRule="auto"/>
      <w:jc w:val="center"/>
    </w:pPr>
  </w:style>
  <w:style w:type="paragraph" w:customStyle="1" w:styleId="ESOpening">
    <w:name w:val="ESOpening"/>
    <w:basedOn w:val="eScribersNormal"/>
    <w:qFormat/>
    <w:rsid w:val="000469A3"/>
    <w:pPr>
      <w:tabs>
        <w:tab w:val="left" w:pos="8194"/>
      </w:tabs>
    </w:pPr>
  </w:style>
  <w:style w:type="paragraph" w:customStyle="1" w:styleId="ESParen">
    <w:name w:val="ESParen"/>
    <w:basedOn w:val="eScribersNormal"/>
    <w:qFormat/>
    <w:rsid w:val="0092450E"/>
    <w:pPr>
      <w:ind w:firstLine="576"/>
    </w:pPr>
  </w:style>
  <w:style w:type="paragraph" w:customStyle="1" w:styleId="ESQandA">
    <w:name w:val="ESQandA"/>
    <w:basedOn w:val="Normal"/>
    <w:next w:val="ESQandANextPara"/>
    <w:qFormat/>
    <w:rsid w:val="006B7D3E"/>
    <w:pPr>
      <w:tabs>
        <w:tab w:val="left" w:pos="576"/>
        <w:tab w:val="left" w:pos="1325"/>
      </w:tabs>
    </w:pPr>
  </w:style>
  <w:style w:type="paragraph" w:customStyle="1" w:styleId="ESQuote">
    <w:name w:val="ESQuote"/>
    <w:basedOn w:val="eScribersNormal"/>
    <w:qFormat/>
    <w:rsid w:val="00A94128"/>
    <w:pPr>
      <w:ind w:left="1325"/>
    </w:pPr>
  </w:style>
  <w:style w:type="paragraph" w:customStyle="1" w:styleId="ESRuling">
    <w:name w:val="ESRuling"/>
    <w:basedOn w:val="eScribersNormal"/>
    <w:rsid w:val="00840782"/>
    <w:pPr>
      <w:tabs>
        <w:tab w:val="left" w:pos="1584"/>
        <w:tab w:val="left" w:pos="2448"/>
        <w:tab w:val="center" w:pos="6840"/>
        <w:tab w:val="center" w:pos="8136"/>
      </w:tabs>
    </w:pPr>
  </w:style>
  <w:style w:type="paragraph" w:customStyle="1" w:styleId="ESRulingFill">
    <w:name w:val="ESRulingFill"/>
    <w:basedOn w:val="eScribersNormal"/>
    <w:qFormat/>
    <w:rsid w:val="006F47BB"/>
    <w:pPr>
      <w:tabs>
        <w:tab w:val="center" w:pos="7560"/>
        <w:tab w:val="center" w:pos="8554"/>
      </w:tabs>
      <w:spacing w:line="240" w:lineRule="auto"/>
    </w:pPr>
  </w:style>
  <w:style w:type="paragraph" w:customStyle="1" w:styleId="ESRulingHeading">
    <w:name w:val="ESRulingHeading"/>
    <w:basedOn w:val="Normal"/>
    <w:qFormat/>
    <w:rsid w:val="000469A3"/>
    <w:pPr>
      <w:tabs>
        <w:tab w:val="left" w:pos="7387"/>
        <w:tab w:val="left" w:pos="8194"/>
      </w:tabs>
      <w:spacing w:line="240" w:lineRule="auto"/>
    </w:pPr>
  </w:style>
  <w:style w:type="paragraph" w:customStyle="1" w:styleId="ESStatementsFill">
    <w:name w:val="ESStatementsFill"/>
    <w:basedOn w:val="eScribersNormal"/>
    <w:qFormat/>
    <w:rsid w:val="0043787B"/>
    <w:pPr>
      <w:tabs>
        <w:tab w:val="center" w:pos="8554"/>
      </w:tabs>
      <w:spacing w:line="240" w:lineRule="auto"/>
    </w:pPr>
  </w:style>
  <w:style w:type="paragraph" w:customStyle="1" w:styleId="ESStatementsHeading">
    <w:name w:val="ESStatementsHeading"/>
    <w:basedOn w:val="ESColloquy"/>
    <w:qFormat/>
    <w:rsid w:val="000469A3"/>
    <w:pPr>
      <w:tabs>
        <w:tab w:val="left" w:pos="8194"/>
      </w:tabs>
      <w:spacing w:line="240" w:lineRule="auto"/>
      <w:ind w:firstLine="0"/>
    </w:pPr>
  </w:style>
  <w:style w:type="paragraph" w:customStyle="1" w:styleId="ESSwear">
    <w:name w:val="ESSwear"/>
    <w:basedOn w:val="eScribersNormal"/>
    <w:qFormat/>
    <w:rsid w:val="00A94128"/>
    <w:pPr>
      <w:jc w:val="center"/>
    </w:pPr>
  </w:style>
  <w:style w:type="paragraph" w:customStyle="1" w:styleId="ESsworn">
    <w:name w:val="ESsworn"/>
    <w:basedOn w:val="ESColloquy"/>
    <w:qFormat/>
    <w:rsid w:val="00DB0200"/>
  </w:style>
  <w:style w:type="paragraph" w:customStyle="1" w:styleId="ESWitness">
    <w:name w:val="ESWitness"/>
    <w:basedOn w:val="eScribersNormal"/>
    <w:qFormat/>
    <w:rsid w:val="00A94128"/>
    <w:pPr>
      <w:jc w:val="center"/>
    </w:pPr>
  </w:style>
  <w:style w:type="paragraph" w:customStyle="1" w:styleId="ESWitnessFill">
    <w:name w:val="ESWitnessFill"/>
    <w:basedOn w:val="Normal"/>
    <w:qFormat/>
    <w:rsid w:val="000469A3"/>
    <w:pPr>
      <w:tabs>
        <w:tab w:val="left" w:pos="3686"/>
        <w:tab w:val="left" w:pos="4766"/>
        <w:tab w:val="left" w:pos="5976"/>
        <w:tab w:val="left" w:pos="7387"/>
        <w:tab w:val="left" w:pos="8554"/>
      </w:tabs>
      <w:spacing w:line="240" w:lineRule="auto"/>
    </w:pPr>
  </w:style>
  <w:style w:type="paragraph" w:customStyle="1" w:styleId="ESWitnessHeading">
    <w:name w:val="ESWitnessHeading"/>
    <w:basedOn w:val="eScribersNormal"/>
    <w:qFormat/>
    <w:rsid w:val="007015B4"/>
    <w:pPr>
      <w:tabs>
        <w:tab w:val="left" w:pos="3240"/>
        <w:tab w:val="left" w:pos="4392"/>
        <w:tab w:val="left" w:pos="5400"/>
        <w:tab w:val="left" w:pos="6840"/>
        <w:tab w:val="left" w:pos="8194"/>
      </w:tabs>
      <w:spacing w:line="240" w:lineRule="auto"/>
    </w:pPr>
  </w:style>
  <w:style w:type="character" w:styleId="PlaceholderText">
    <w:name w:val="Placeholder Text"/>
    <w:basedOn w:val="DefaultParagraphFont"/>
    <w:uiPriority w:val="99"/>
    <w:semiHidden/>
    <w:rsid w:val="00EB37A2"/>
    <w:rPr>
      <w:color w:val="808080"/>
    </w:rPr>
  </w:style>
  <w:style w:type="character" w:styleId="CommentReference">
    <w:name w:val="annotation reference"/>
    <w:basedOn w:val="DefaultParagraphFont"/>
    <w:semiHidden/>
    <w:unhideWhenUsed/>
    <w:rsid w:val="00227C4C"/>
    <w:rPr>
      <w:sz w:val="16"/>
      <w:szCs w:val="16"/>
    </w:rPr>
  </w:style>
  <w:style w:type="paragraph" w:styleId="CommentText">
    <w:name w:val="annotation text"/>
    <w:basedOn w:val="Normal"/>
    <w:link w:val="CommentTextChar"/>
    <w:semiHidden/>
    <w:unhideWhenUsed/>
    <w:rsid w:val="00227C4C"/>
    <w:pPr>
      <w:spacing w:line="240" w:lineRule="auto"/>
    </w:pPr>
    <w:rPr>
      <w:sz w:val="20"/>
      <w:szCs w:val="20"/>
    </w:rPr>
  </w:style>
  <w:style w:type="character" w:customStyle="1" w:styleId="CommentTextChar">
    <w:name w:val="Comment Text Char"/>
    <w:basedOn w:val="DefaultParagraphFont"/>
    <w:link w:val="CommentText"/>
    <w:semiHidden/>
    <w:rsid w:val="00227C4C"/>
    <w:rPr>
      <w:rFonts w:ascii="Courier New" w:eastAsia="Times New Roman" w:hAnsi="Courier New"/>
      <w:lang w:bidi="ar-SA"/>
    </w:rPr>
  </w:style>
  <w:style w:type="paragraph" w:styleId="CommentSubject">
    <w:name w:val="annotation subject"/>
    <w:basedOn w:val="CommentText"/>
    <w:next w:val="CommentText"/>
    <w:link w:val="CommentSubjectChar"/>
    <w:uiPriority w:val="99"/>
    <w:semiHidden/>
    <w:unhideWhenUsed/>
    <w:rsid w:val="00227C4C"/>
    <w:rPr>
      <w:b/>
      <w:bCs/>
    </w:rPr>
  </w:style>
  <w:style w:type="character" w:customStyle="1" w:styleId="CommentSubjectChar">
    <w:name w:val="Comment Subject Char"/>
    <w:basedOn w:val="CommentTextChar"/>
    <w:link w:val="CommentSubject"/>
    <w:uiPriority w:val="99"/>
    <w:semiHidden/>
    <w:rsid w:val="00227C4C"/>
    <w:rPr>
      <w:rFonts w:ascii="Courier New" w:eastAsia="Times New Roman" w:hAnsi="Courier New"/>
      <w:b/>
      <w:bCs/>
      <w:lang w:bidi="ar-SA"/>
    </w:rPr>
  </w:style>
  <w:style w:type="paragraph" w:styleId="BalloonText">
    <w:name w:val="Balloon Text"/>
    <w:basedOn w:val="Normal"/>
    <w:link w:val="BalloonTextChar"/>
    <w:uiPriority w:val="99"/>
    <w:semiHidden/>
    <w:unhideWhenUsed/>
    <w:rsid w:val="00227C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7C4C"/>
    <w:rPr>
      <w:rFonts w:ascii="Tahoma" w:eastAsia="Times New Roman" w:hAnsi="Tahoma" w:cs="Tahoma"/>
      <w:sz w:val="16"/>
      <w:szCs w:val="16"/>
      <w:lang w:bidi="ar-SA"/>
    </w:rPr>
  </w:style>
  <w:style w:type="paragraph" w:customStyle="1" w:styleId="ESCert2">
    <w:name w:val="ESCert2"/>
    <w:basedOn w:val="eScribersNormal"/>
    <w:qFormat/>
    <w:rsid w:val="000628A6"/>
    <w:pPr>
      <w:tabs>
        <w:tab w:val="left" w:pos="5760"/>
      </w:tabs>
      <w:spacing w:line="240" w:lineRule="auto"/>
    </w:pPr>
    <w:rPr>
      <w:lang w:bidi="he-IL"/>
    </w:rPr>
  </w:style>
  <w:style w:type="paragraph" w:customStyle="1" w:styleId="ESCover2">
    <w:name w:val="ESCover2"/>
    <w:basedOn w:val="ESCoverPage"/>
    <w:qFormat/>
    <w:rsid w:val="00E3145A"/>
    <w:pPr>
      <w:ind w:left="3600"/>
    </w:pPr>
  </w:style>
  <w:style w:type="table" w:styleId="TableGrid">
    <w:name w:val="Table Grid"/>
    <w:basedOn w:val="TableNormal"/>
    <w:uiPriority w:val="59"/>
    <w:rsid w:val="009E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QandANextPara">
    <w:name w:val="ESQandANextPara"/>
    <w:basedOn w:val="eScribersNormal"/>
    <w:qFormat/>
    <w:rsid w:val="00475B31"/>
    <w:pPr>
      <w:ind w:firstLine="576"/>
    </w:pPr>
    <w:rPr>
      <w:lang w:bidi="he-IL"/>
    </w:rPr>
  </w:style>
  <w:style w:type="paragraph" w:customStyle="1" w:styleId="AppearancesPA">
    <w:name w:val="AppearancesPA"/>
    <w:basedOn w:val="Normal"/>
    <w:autoRedefine/>
    <w:rsid w:val="00211347"/>
    <w:pPr>
      <w:tabs>
        <w:tab w:val="left" w:pos="360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95883">
      <w:bodyDiv w:val="1"/>
      <w:marLeft w:val="0"/>
      <w:marRight w:val="0"/>
      <w:marTop w:val="0"/>
      <w:marBottom w:val="0"/>
      <w:divBdr>
        <w:top w:val="none" w:sz="0" w:space="0" w:color="auto"/>
        <w:left w:val="none" w:sz="0" w:space="0" w:color="auto"/>
        <w:bottom w:val="none" w:sz="0" w:space="0" w:color="auto"/>
        <w:right w:val="none" w:sz="0" w:space="0" w:color="auto"/>
      </w:divBdr>
    </w:div>
    <w:div w:id="157188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OneDrive\Desktop\Diana%20-%20active%20transcripts\NEW%20YORK\00252\14-cv-680_Walker_v_The_City_of_New_York_et_al\14-cv-680_Walker_v_The_City_of_New_York_et_al_14-cv-680_Walker_v_The_City_of_New_York_et_al_1de70a3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
    "TextLocation": {
      "Start": 5,
      "End": 12
    },
    "TimeRange": {
      "StartTime": "00:05:50.1700000",
      "EndTime": "00:05:50.4700000"
    }
  },
  {
    "TextLocation": {
      "Start": 14,
      "End": 22
    },
    "TimeRange": {
      "StartTime": "00:05:50.5000000",
      "EndTime": "00:05:51.0700000"
    }
  },
  {
    "TextLocation": {
      "Start": 30,
      "End": 31
    },
    "TimeRange": {
      "StartTime": "00:05:54.0100000",
      "EndTime": "00:05:54.2200000"
    }
  },
  {
    "TextLocation": {
      "Start": 32,
      "End": 34
    },
    "TimeRange": {
      "StartTime": "00:05:54.2500000",
      "EndTime": "00:05:54.3800000"
    }
  },
  {
    "TextLocation": {
      "Start": 42,
      "End": 45
    },
    "TimeRange": {
      "StartTime": "00:05:57.0299999",
      "EndTime": "00:05:57.1800000"
    }
  },
  {
    "TextLocation": {
      "Start": 46,
      "End": 51
    },
    "TimeRange": {
      "StartTime": "00:05:57.1800000",
      "EndTime": "00:05:57.5000000"
    }
  },
  {
    "TextLocation": {
      "Start": 54,
      "End": 56
    },
    "TimeRange": {
      "StartTime": "00:05:57.5100000",
      "EndTime": "00:05:57.7200000"
    }
  },
  {
    "TextLocation": {
      "Start": 57,
      "End": 60
    },
    "TimeRange": {
      "StartTime": "00:05:57.7200000",
      "EndTime": "00:05:57.8700000"
    }
  },
  {
    "TextLocation": {
      "Start": 61,
      "End": 65
    },
    "TimeRange": {
      "StartTime": "00:05:57.8700000",
      "EndTime": "00:05:58.2000000"
    }
  },
  {
    "TextLocation": {
      "Start": 66,
      "End": 69
    },
    "TimeRange": {
      "StartTime": "00:05:58.2000000",
      "EndTime": "00:05:58.8000000"
    }
  },
  {
    "TextLocation": {
      "Start": 70,
      "End": 71
    },
    "TimeRange": {
      "StartTime": "00:05:58.8300000",
      "EndTime": "00:05:59.3700000"
    }
  },
  {
    "TextLocation": {
      "Start": 72,
      "End": 82
    },
    "TimeRange": {
      "StartTime": "00:05:59.3700000",
      "EndTime": "00:06:00.4500000"
    }
  },
  {
    "TextLocation": {
      "Start": 85,
      "End": 87
    },
    "TimeRange": {
      "StartTime": "00:06:01.1700000",
      "EndTime": "00:06:01.3800000"
    }
  },
  {
    "TextLocation": {
      "Start": 88,
      "End": 92
    },
    "TimeRange": {
      "StartTime": "00:06:01.3800000",
      "EndTime": "00:06:01.5600000"
    }
  },
  {
    "TextLocation": {
      "Start": 93,
      "End": 97
    },
    "TimeRange": {
      "StartTime": "00:06:01.5600000",
      "EndTime": "00:06:01.8600000"
    }
  },
  {
    "TextLocation": {
      "Start": 99,
      "End": 102
    },
    "TimeRange": {
      "StartTime": "00:06:01.8600000",
      "EndTime": "00:06:01.9800000"
    }
  },
  {
    "TextLocation": {
      "Start": 103,
      "End": 105
    },
    "TimeRange": {
      "StartTime": "00:06:01.9800000",
      "EndTime": "00:06:02.1300000"
    }
  },
  {
    "TextLocation": {
      "Start": 106,
      "End": 110
    },
    "TimeRange": {
      "StartTime": "00:06:02.1300000",
      "EndTime": "00:06:02.3500000"
    }
  },
  {
    "TextLocation": {
      "Start": 111,
      "End": 117
    },
    "TimeRange": {
      "StartTime": "00:06:02.3700000",
      "EndTime": "00:06:02.6400000"
    }
  },
  {
    "TextLocation": {
      "Start": 118,
      "End": 122
    },
    "TimeRange": {
      "StartTime": "00:06:02.6500000",
      "EndTime": "00:06:02.8800000"
    }
  },
  {
    "TextLocation": {
      "Start": 123,
      "End": 126
    },
    "TimeRange": {
      "StartTime": "00:06:02.8800000",
      "EndTime": "00:06:02.9700000"
    }
  },
  {
    "TextLocation": {
      "Start": 127,
      "End": 131
    },
    "TimeRange": {
      "StartTime": "00:06:02.9700000",
      "EndTime": "00:06:03.4200000"
    }
  },
  {
    "TextLocation": {
      "Start": 134,
      "End": 137
    },
    "TimeRange": {
      "StartTime": "00:06:03.4500000",
      "EndTime": "00:06:03.6000000"
    }
  },
  {
    "TextLocation": {
      "Start": 138,
      "End": 140
    },
    "TimeRange": {
      "StartTime": "00:06:03.6000000",
      "EndTime": "00:06:03.7200000"
    }
  },
  {
    "TextLocation": {
      "Start": 141,
      "End": 145
    },
    "TimeRange": {
      "StartTime": "00:06:03.7200000",
      "EndTime": "00:06:03.9000000"
    }
  },
  {
    "TextLocation": {
      "Start": 146,
      "End": 151
    },
    "TimeRange": {
      "StartTime": "00:06:03.9000000",
      "EndTime": "00:06:04.3500000"
    }
  },
  {
    "TextLocation": {
      "Start": 159,
      "End": 161
    },
    "TimeRange": {
      "StartTime": "00:06:05.6100000",
      "EndTime": "00:06:05.7900000"
    }
  },
  {
    "TextLocation": {
      "Start": 162,
      "End": 167
    },
    "TimeRange": {
      "StartTime": "00:06:05.7900000",
      "EndTime": "00:06:05.8800000"
    }
  },
  {
    "TextLocation": {
      "Start": 168,
      "End": 172
    },
    "TimeRange": {
      "StartTime": "00:06:05.8800000",
      "EndTime": "00:06:06.0800000"
    }
  },
  {
    "TextLocation": {
      "Start": 173,
      "End": 175
    },
    "TimeRange": {
      "StartTime": "00:06:06.0899999",
      "EndTime": "00:06:06.1400000"
    }
  },
  {
    "TextLocation": {
      "Start": 176,
      "End": 177
    },
    "TimeRange": {
      "StartTime": "00:06:06.1500000",
      "EndTime": "00:06:06.2100000"
    }
  },
  {
    "TextLocation": {
      "Start": 178,
      "End": 184
    },
    "TimeRange": {
      "StartTime": "00:06:06.2100000",
      "EndTime": "00:06:06.4200000"
    }
  },
  {
    "TextLocation": {
      "Start": 185,
      "End": 191
    },
    "TimeRange": {
      "StartTime": "00:06:06.4200000",
      "EndTime": "00:06:06.7500000"
    }
  },
  {
    "TextLocation": {
      "Start": 192,
      "End": 202
    },
    "TimeRange": {
      "StartTime": "00:06:06.7500000",
      "EndTime": "00:06:07.2900000"
    }
  },
  {
    "TextLocation": {
      "Start": 203,
      "End": 206
    },
    "TimeRange": {
      "StartTime": "00:06:07.2900000",
      "EndTime": "00:06:07.4400000"
    }
  },
  {
    "TextLocation": {
      "Start": 207,
      "End": 211
    },
    "TimeRange": {
      "StartTime": "00:06:07.4400000",
      "EndTime": "00:06:07.6500000"
    }
  },
  {
    "TextLocation": {
      "Start": 212,
      "End": 218
    },
    "TimeRange": {
      "StartTime": "00:06:07.6500000",
      "EndTime": "00:06:07.8600000"
    }
  },
  {
    "TextLocation": {
      "Start": 219,
      "End": 221
    },
    "TimeRange": {
      "StartTime": "00:06:07.8600000",
      "EndTime": "00:06:08.4000000"
    }
  },
  {
    "TextLocation": {
      "Start": 222,
      "End": 226
    },
    "TimeRange": {
      "StartTime": "00:06:08.4000000",
      "EndTime": "00:06:09.4800000"
    }
  },
  {
    "TextLocation": {
      "Start": 229,
      "End": 235
    },
    "TimeRange": {
      "StartTime": "00:06:09.8399999",
      "EndTime": "00:06:10.2000000"
    }
  },
  {
    "TextLocation": {
      "Start": 236,
      "End": 246
    },
    "TimeRange": {
      "StartTime": "00:06:10.2000000",
      "EndTime": "00:06:10.6200000"
    }
  },
  {
    "TextLocation": {
      "Start": 247,
      "End": 249
    },
    "TimeRange": {
      "StartTime": "00:06:10.6200000",
      "EndTime": "00:06:10.6800000"
    }
  },
  {
    "TextLocation": {
      "Start": 250,
      "End": 253
    },
    "TimeRange": {
      "StartTime": "00:06:10.6800000",
      "EndTime": "00:06:10.7700000"
    }
  },
  {
    "TextLocation": {
      "Start": 254,
      "End": 258
    },
    "TimeRange": {
      "StartTime": "00:06:10.7700000",
      "EndTime": "00:06:11.0400000"
    }
  },
  {
    "TextLocation": {
      "Start": 259,
      "End": 261
    },
    "TimeRange": {
      "StartTime": "00:06:11.0400000",
      "EndTime": "00:06:11.1600000"
    }
  },
  {
    "TextLocation": {
      "Start": 262,
      "End": 265
    },
    "TimeRange": {
      "StartTime": "00:06:11.1600000",
      "EndTime": "00:06:11.4000000"
    }
  },
  {
    "TextLocation": {
      "Start": 268,
      "End": 272
    },
    "TimeRange": {
      "StartTime": "00:06:11.8300000",
      "EndTime": "00:06:12.1200000"
    }
  },
  {
    "TextLocation": {
      "Start": 274,
      "End": 280
    },
    "TimeRange": {
      "StartTime": "00:06:12.1200000",
      "EndTime": "00:06:12.3000000"
    }
  },
  {
    "TextLocation": {
      "Start": 281,
      "End": 286
    },
    "TimeRange": {
      "StartTime": "00:06:12.3000000",
      "EndTime": "00:06:12.4800000"
    }
  },
  {
    "TextLocation": {
      "Start": 287,
      "End": 291
    },
    "TimeRange": {
      "StartTime": "00:06:12.4800000",
      "EndTime": "00:06:12.6000000"
    }
  },
  {
    "TextLocation": {
      "Start": 292,
      "End": 299
    },
    "TimeRange": {
      "StartTime": "00:06:12.6000000",
      "EndTime": "00:06:12.8800000"
    }
  },
  {
    "TextLocation": {
      "Start": 300,
      "End": 303
    },
    "TimeRange": {
      "StartTime": "00:06:12.8800000",
      "EndTime": "00:06:12.9300000"
    }
  },
  {
    "TextLocation": {
      "Start": 304,
      "End": 307
    },
    "TimeRange": {
      "StartTime": "00:06:12.9300000",
      "EndTime": "00:06:13.0100000"
    }
  },
  {
    "TextLocation": {
      "Start": 308,
      "End": 314
    },
    "TimeRange": {
      "StartTime": "00:06:13.0200000",
      "EndTime": "00:06:13.3300000"
    }
  },
  {
    "TextLocation": {
      "Start": 315,
      "End": 322
    },
    "TimeRange": {
      "StartTime": "00:06:13.3300000",
      "EndTime": "00:06:13.5600000"
    }
  },
  {
    "TextLocation": {
      "Start": 323,
      "End": 327
    },
    "TimeRange": {
      "StartTime": "00:06:13.5600000",
      "EndTime": "00:06:13.6600000"
    }
  },
  {
    "TextLocation": {
      "Start": 328,
      "End": 331
    },
    "TimeRange": {
      "StartTime": "00:06:13.6600000",
      "EndTime": "00:06:13.7100000"
    }
  },
  {
    "TextLocation": {
      "Start": 332,
      "End": 338
    },
    "TimeRange": {
      "StartTime": "00:06:13.7100000",
      "EndTime": "00:06:14.0100000"
    }
  },
  {
    "TextLocation": {
      "Start": 346,
      "End": 349
    },
    "TimeRange": {
      "StartTime": "00:06:20.8500000",
      "EndTime": "00:06:21.1200000"
    }
  },
  {
    "TextLocation": {
      "Start": 350,
      "End": 356
    },
    "TimeRange": {
      "StartTime": "00:06:21.1200000",
      "EndTime": "00:06:21.4200000"
    }
  },
  {
    "TextLocation": {
      "Start": 358,
      "End": 361
    },
    "TimeRange": {
      "StartTime": "00:06:21.4200000",
      "EndTime": "00:06:21.5700000"
    }
  },
  {
    "TextLocation": {
      "Start": 362,
      "End": 365
    },
    "TimeRange": {
      "StartTime": "00:06:21.5700000",
      "EndTime": "00:06:21.8399999"
    }
  },
  {
    "TextLocation": {
      "Start": 368,
      "End": 371
    },
    "TimeRange": {
      "StartTime": "00:06:22.4100000",
      "EndTime": "00:06:22.6500000"
    }
  },
  {
    "TextLocation": {
      "Start": 372,
      "End": 375
    },
    "TimeRange": {
      "StartTime": "00:06:22.6500000",
      "EndTime": "00:06:22.7400000"
    }
  },
  {
    "TextLocation": {
      "Start": 376,
      "End": 380
    },
    "TimeRange": {
      "StartTime": "00:06:22.7400000",
      "EndTime": "00:06:22.9200000"
    }
  },
  {
    "TextLocation": {
      "Start": 381,
      "End": 383
    },
    "TimeRange": {
      "StartTime": "00:06:22.9200000",
      "EndTime": "00:06:23.1600000"
    }
  },
  {
    "TextLocation": {
      "Start": 386,
      "End": 389
    },
    "TimeRange": {
      "StartTime": "00:06:23.3700000",
      "EndTime": "00:06:23.5800000"
    }
  },
  {
    "TextLocation": {
      "Start": 390,
      "End": 395
    },
    "TimeRange": {
      "StartTime": "00:06:23.5800000",
      "EndTime": "00:06:23.7300000"
    }
  },
  {
    "TextLocation": {
      "Start": 397,
      "End": 398
    },
    "TimeRange": {
      "StartTime": "00:06:23.7300000",
      "EndTime": "00:06:23.7900000"
    }
  },
  {
    "TextLocation": {
      "Start": 399,
      "End": 404
    },
    "TimeRange": {
      "StartTime": "00:06:23.7900000",
      "EndTime": "00:06:23.9500000"
    }
  },
  {
    "TextLocation": {
      "Start": 407,
      "End": 410
    },
    "TimeRange": {
      "StartTime": "00:06:23.9500000",
      "EndTime": "00:06:24.1200000"
    }
  },
  {
    "TextLocation": {
      "Start": 411,
      "End": 416
    },
    "TimeRange": {
      "StartTime": "00:06:24.1200000",
      "EndTime": "00:06:24.3600000"
    }
  },
  {
    "TextLocation": {
      "Start": 419,
      "End": 422
    },
    "TimeRange": {
      "StartTime": "00:06:24.3600000",
      "EndTime": "00:06:24.5400000"
    }
  },
  {
    "TextLocation": {
      "Start": 423,
      "End": 429
    },
    "TimeRange": {
      "StartTime": "00:06:24.5400000",
      "EndTime": "00:06:24.9600000"
    }
  },
  {
    "TextLocation": {
      "Start": 437,
      "End": 438
    },
    "TimeRange": {
      "StartTime": "00:06:25.7700000",
      "EndTime": "00:06:26.1600000"
    }
  },
  {
    "TextLocation": {
      "Start": 439,
      "End": 442
    },
    "TimeRange": {
      "StartTime": "00:06:26.1600000",
      "EndTime": "00:06:26.3700000"
    }
  },
  {
    "TextLocation": {
      "Start": 443,
      "End": 447
    },
    "TimeRange": {
      "StartTime": "00:06:26.3700000",
      "EndTime": "00:06:26.5500000"
    }
  },
  {
    "TextLocation": {
      "Start": 448,
      "End": 451
    },
    "TimeRange": {
      "StartTime": "00:06:26.5500000",
      "EndTime": "00:06:26.7500000"
    }
  },
  {
    "TextLocation": {
      "Start": 454,
      "End": 457
    },
    "TimeRange": {
      "StartTime": "00:06:26.7600000",
      "EndTime": "00:06:27.1200000"
    }
  },
  {
    "TextLocation": {
      "Start": 458,
      "End": 459
    },
    "TimeRange": {
      "StartTime": "00:06:27.6300000",
      "EndTime": "00:06:27.8700000"
    }
  },
  {
    "TextLocation": {
      "Start": 460,
      "End": 466
    },
    "TimeRange": {
      "StartTime": "00:06:28.2300000",
      "EndTime": "00:06:28.5899999"
    }
  },
  {
    "TextLocation": {
      "Start": 467,
      "End": 471
    },
    "TimeRange": {
      "StartTime": "00:06:28.5899999",
      "EndTime": "00:06:28.7400000"
    }
  },
  {
    "TextLocation": {
      "Start": 472,
      "End": 475
    },
    "TimeRange": {
      "StartTime": "00:06:28.7400000",
      "EndTime": "00:06:28.8300000"
    }
  },
  {
    "TextLocation": {
      "Start": 476,
      "End": 482
    },
    "TimeRange": {
      "StartTime": "00:06:28.8300000",
      "EndTime": "00:06:29.0700000"
    }
  },
  {
    "TextLocation": {
      "Start": 483,
      "End": 486
    },
    "TimeRange": {
      "StartTime": "00:06:29.0700000",
      "EndTime": "00:06:29.1600000"
    }
  },
  {
    "TextLocation": {
      "Start": 487,
      "End": 489
    },
    "TimeRange": {
      "StartTime": "00:06:29.1600000",
      "EndTime": "00:06:29.3100000"
    }
  },
  {
    "TextLocation": {
      "Start": 490,
      "End": 496
    },
    "TimeRange": {
      "StartTime": "00:06:29.3100000",
      "EndTime": "00:06:29.5700000"
    }
  },
  {
    "TextLocation": {
      "Start": 497,
      "End": 499
    },
    "TimeRange": {
      "StartTime": "00:06:29.5700000",
      "EndTime": "00:06:29.6100000"
    }
  },
  {
    "TextLocation": {
      "Start": 500,
      "End": 508
    },
    "TimeRange": {
      "StartTime": "00:06:29.6100000",
      "EndTime": "00:06:29.9400000"
    }
  },
  {
    "TextLocation": {
      "Start": 509,
      "End": 512
    },
    "TimeRange": {
      "StartTime": "00:06:29.9400000",
      "EndTime": "00:06:30.1200000"
    }
  },
  {
    "TextLocation": {
      "Start": 513,
      "End": 516
    },
    "TimeRange": {
      "StartTime": "00:06:30.1200000",
      "EndTime": "00:06:30.4200000"
    }
  },
  {
    "TextLocation": {
      "Start": 517,
      "End": 526
    },
    "TimeRange": {
      "StartTime": "00:06:30.7500000",
      "EndTime": "00:06:31.2900000"
    }
  },
  {
    "TextLocation": {
      "Start": 529,
      "End": 531
    },
    "TimeRange": {
      "StartTime": "00:06:31.5299999",
      "EndTime": "00:06:31.8300000"
    }
  },
  {
    "TextLocation": {
      "Start": 532,
      "End": 534
    },
    "TimeRange": {
      "StartTime": "00:06:31.8300000",
      "EndTime": "00:06:31.9500000"
    }
  },
  {
    "TextLocation": {
      "Start": 535,
      "End": 539
    },
    "TimeRange": {
      "StartTime": "00:06:31.9500000",
      "EndTime": "00:06:32.2700000"
    }
  },
  {
    "TextLocation": {
      "Start": 540,
      "End": 546
    },
    "TimeRange": {
      "StartTime": "00:06:32.2799999",
      "EndTime": "00:06:32.7900000"
    }
  },
  {
    "TextLocation": {
      "Start": 547,
      "End": 554
    },
    "TimeRange": {
      "StartTime": "00:06:32.7900000",
      "EndTime": "00:06:33.2100000"
    }
  },
  {
    "TextLocation": {
      "Start": 555,
      "End": 558
    },
    "TimeRange": {
      "StartTime": "00:06:33.2100000",
      "EndTime": "00:06:33.3000000"
    }
  },
  {
    "TextLocation": {
      "Start": 559,
      "End": 564
    },
    "TimeRange": {
      "StartTime": "00:06:33.3000000",
      "EndTime": "00:06:33.5100000"
    }
  },
  {
    "TextLocation": {
      "Start": 565,
      "End": 568
    },
    "TimeRange": {
      "StartTime": "00:06:33.5100000",
      "EndTime": "00:06:33.8000000"
    }
  },
  {
    "TextLocation": {
      "Start": 571,
      "End": 573
    },
    "TimeRange": {
      "StartTime": "00:06:33.8100000",
      "EndTime": "00:06:34.2300000"
    }
  },
  {
    "TextLocation": {
      "Start": 574,
      "End": 576
    },
    "TimeRange": {
      "StartTime": "00:06:35.9400000",
      "EndTime": "00:06:36.1200000"
    }
  },
  {
    "TextLocation": {
      "Start": 577,
      "End": 581
    },
    "TimeRange": {
      "StartTime": "00:06:36.1200000",
      "EndTime": "00:06:36.2700000"
    }
  },
  {
    "TextLocation": {
      "Start": 582,
      "End": 584
    },
    "TimeRange": {
      "StartTime": "00:06:36.2700000",
      "EndTime": "00:06:36.3900000"
    }
  },
  {
    "TextLocation": {
      "Start": 585,
      "End": 591
    },
    "TimeRange": {
      "StartTime": "00:06:36.3900000",
      "EndTime": "00:06:36.6600000"
    }
  },
  {
    "TextLocation": {
      "Start": 592,
      "End": 599
    },
    "TimeRange": {
      "StartTime": "00:06:36.6600000",
      "EndTime": "00:06:37.4100000"
    }
  },
  {
    "TextLocation": {
      "Start": 602,
      "End": 603
    },
    "TimeRange": {
      "StartTime": "00:06:37.5899999",
      "EndTime": "00:06:38.0100000"
    }
  },
  {
    "TextLocation": {
      "Start": 604,
      "End": 606
    },
    "TimeRange": {
      "StartTime": "00:06:38.0100000",
      "EndTime": "00:06:38.2500000"
    }
  },
  {
    "TextLocation": {
      "Start": 609,
      "End": 610
    },
    "TimeRange": {
      "StartTime": "00:06:38.3700000",
      "EndTime": "00:06:38.5800000"
    }
  },
  {
    "TextLocation": {
      "Start": 611,
      "End": 615
    },
    "TimeRange": {
      "StartTime": "00:06:38.5800000",
      "EndTime": "00:06:38.7900000"
    }
  },
  {
    "TextLocation": {
      "Start": 616,
      "End": 618
    },
    "TimeRange": {
      "StartTime": "00:06:38.7900000",
      "EndTime": "00:06:38.9100000"
    }
  },
  {
    "TextLocation": {
      "Start": 619,
      "End": 628
    },
    "TimeRange": {
      "StartTime": "00:06:38.9100000",
      "EndTime": "00:06:39.3000000"
    }
  },
  {
    "TextLocation": {
      "Start": 629,
      "End": 632
    },
    "TimeRange": {
      "StartTime": "00:06:39.3000000",
      "EndTime": "00:06:39.4200000"
    }
  },
  {
    "TextLocation": {
      "Start": 633,
      "End": 642
    },
    "TimeRange": {
      "StartTime": "00:06:39.4200000",
      "EndTime": "00:06:39.9300000"
    }
  },
  {
    "TextLocation": {
      "Start": 645,
      "End": 649
    },
    "TimeRange": {
      "StartTime": "00:06:40.3800000",
      "EndTime": "00:06:40.7100000"
    }
  },
  {
    "TextLocation": {
      "Start": 657,
      "End": 662
    },
    "TimeRange": {
      "StartTime": "00:06:40.7400000",
      "EndTime": "00:06:41.0400000"
    }
  },
  {
    "TextLocation": {
      "Start": 663,
      "End": 666
    },
    "TimeRange": {
      "StartTime": "00:06:41.0400000",
      "EndTime": "00:06:41.2799999"
    }
  },
  {
    "TextLocation": {
      "Start": 668,
      "End": 671
    },
    "TimeRange": {
      "StartTime": "00:06:43.0800000",
      "EndTime": "00:06:43.5000000"
    }
  },
  {
    "TextLocation": {
      "Start": 672,
      "End": 678
    },
    "TimeRange": {
      "StartTime": "00:06:43.5000000",
      "EndTime": "00:06:44.1600000"
    }
  },
  {
    "TextLocation": {
      "Start": 681,
      "End": 684
    },
    "TimeRange": {
      "StartTime": "00:06:44.1900000",
      "EndTime": "00:06:44.4300000"
    }
  },
  {
    "TextLocation": {
      "Start": 685,
      "End": 688
    },
    "TimeRange": {
      "StartTime": "00:06:44.4300000",
      "EndTime": "00:06:44.5800000"
    }
  },
  {
    "TextLocation": {
      "Start": 689,
      "End": 693
    },
    "TimeRange": {
      "StartTime": "00:06:44.5800000",
      "EndTime": "00:06:44.8200000"
    }
  },
  {
    "TextLocation": {
      "Start": 694,
      "End": 696
    },
    "TimeRange": {
      "StartTime": "00:06:44.8200000",
      "EndTime": "00:06:45"
    }
  },
  {
    "TextLocation": {
      "Start": 699,
      "End": 701
    },
    "TimeRange": {
      "StartTime": "00:06:45.2200000",
      "EndTime": "00:06:45.3900000"
    }
  },
  {
    "TextLocation": {
      "Start": 702,
      "End": 706
    },
    "TimeRange": {
      "StartTime": "00:06:45.3900000",
      "EndTime": "00:06:45.6200000"
    }
  },
  {
    "TextLocation": {
      "Start": 707,
      "End": 710
    },
    "TimeRange": {
      "StartTime": "00:06:45.6600000",
      "EndTime": "00:06:45.7500000"
    }
  },
  {
    "TextLocation": {
      "Start": 713,
      "End": 718
    },
    "TimeRange": {
      "StartTime": "00:06:45.7799999",
      "EndTime": "00:06:45.9300000"
    }
  },
  {
    "TextLocation": {
      "Start": 719,
      "End": 722
    },
    "TimeRange": {
      "StartTime": "00:06:45.9300000",
      "EndTime": "00:06:46.0500000"
    }
  },
  {
    "TextLocation": {
      "Start": 723,
      "End": 726
    },
    "TimeRange": {
      "StartTime": "00:06:46.0500000",
      "EndTime": "00:06:46.2000000"
    }
  },
  {
    "TextLocation": {
      "Start": 729,
      "End": 733
    },
    "TimeRange": {
      "StartTime": "00:06:46.4000000",
      "EndTime": "00:06:46.6500000"
    }
  },
  {
    "TextLocation": {
      "Start": 736,
      "End": 737
    },
    "TimeRange": {
      "StartTime": "00:06:47.2200000",
      "EndTime": "00:06:47.3399999"
    }
  },
  {
    "TextLocation": {
      "Start": 738,
      "End": 742
    },
    "TimeRange": {
      "StartTime": "00:06:47.3399999",
      "EndTime": "00:06:47.5200000"
    }
  },
  {
    "TextLocation": {
      "Start": 743,
      "End": 749
    },
    "TimeRange": {
      "StartTime": "00:06:47.5200000",
      "EndTime": "00:06:47.7300000"
    }
  },
  {
    "TextLocation": {
      "Start": 750,
      "End": 752
    },
    "TimeRange": {
      "StartTime": "00:06:47.7300000",
      "EndTime": "00:06:47.9400000"
    }
  },
  {
    "TextLocation": {
      "Start": 753,
      "End": 757
    },
    "TimeRange": {
      "StartTime": "00:06:47.9400000",
      "EndTime": "00:06:48.5100000"
    }
  },
  {
    "TextLocation": {
      "Start": 760,
      "End": 762
    },
    "TimeRange": {
      "StartTime": "00:06:49.1100000",
      "EndTime": "00:06:49.2300000"
    }
  },
  {
    "TextLocation": {
      "Start": 763,
      "End": 768
    },
    "TimeRange": {
      "StartTime": "00:06:49.2300000",
      "EndTime": "00:06:49.3800000"
    }
  },
  {
    "TextLocation": {
      "Start": 769,
      "End": 770
    },
    "TimeRange": {
      "StartTime": "00:06:49.3800000",
      "EndTime": "00:06:49.4400000"
    }
  },
  {
    "TextLocation": {
      "Start": 771,
      "End": 774
    },
    "TimeRange": {
      "StartTime": "00:06:49.4400000",
      "EndTime": "00:06:49.6500000"
    }
  },
  {
    "TextLocation": {
      "Start": 775,
      "End": 778
    },
    "TimeRange": {
      "StartTime": "00:06:49.6500000",
      "EndTime": "00:06:50.1000000"
    }
  },
  {
    "TextLocation": {
      "Start": 779,
      "End": 782
    },
    "TimeRange": {
      "StartTime": "00:06:50.9100000",
      "EndTime": "00:06:51.3000000"
    }
  },
  {
    "TextLocation": {
      "Start": 783,
      "End": 794
    },
    "TimeRange": {
      "StartTime": "00:06:51.3000000",
      "EndTime": "00:06:51.7799999"
    }
  },
  {
    "TextLocation": {
      "Start": 795,
      "End": 802
    },
    "TimeRange": {
      "StartTime": "00:06:51.7799999",
      "EndTime": "00:06:52.4400000"
    }
  },
  {
    "TextLocation": {
      "Start": 804,
      "End": 813
    },
    "TimeRange": {
      "StartTime": "00:06:52.4400000",
      "EndTime": "00:06:52.8600000"
    }
  },
  {
    "TextLocation": {
      "Start": 814,
      "End": 818
    },
    "TimeRange": {
      "StartTime": "00:06:52.8600000",
      "EndTime": "00:06:53.0700000"
    }
  },
  {
    "TextLocation": {
      "Start": 819,
      "End": 822
    },
    "TimeRange": {
      "StartTime": "00:06:53.0700000",
      "EndTime": "00:06:53.1900000"
    }
  },
  {
    "TextLocation": {
      "Start": 824,
      "End": 826
    },
    "TimeRange": {
      "StartTime": "00:06:53.1900000",
      "EndTime": "00:06:53.3100000"
    }
  },
  {
    "TextLocation": {
      "Start": 827,
      "End": 833
    },
    "TimeRange": {
      "StartTime": "00:06:53.3100000",
      "EndTime": "00:06:53.7300000"
    }
  },
  {
    "TextLocation": {
      "Start": 834,
      "End": 837
    },
    "TimeRange": {
      "StartTime": "00:06:53.7300000",
      "EndTime": "00:06:53.9100000"
    }
  },
  {
    "TextLocation": {
      "Start": 838,
      "End": 841
    },
    "TimeRange": {
      "StartTime": "00:06:53.9100000",
      "EndTime": "00:06:54.0899999"
    }
  },
  {
    "TextLocation": {
      "Start": 842,
      "End": 843
    },
    "TimeRange": {
      "StartTime": "00:06:54.0899999",
      "EndTime": "00:06:54.1500000"
    }
  },
  {
    "TextLocation": {
      "Start": 844,
      "End": 850
    },
    "TimeRange": {
      "StartTime": "00:06:54.1500000",
      "EndTime": "00:06:54.5400000"
    }
  },
  {
    "TextLocation": {
      "Start": 853,
      "End": 858
    },
    "TimeRange": {
      "StartTime": "00:06:54.6000000",
      "EndTime": "00:06:54.8100000"
    }
  },
  {
    "TextLocation": {
      "Start": 859,
      "End": 861
    },
    "TimeRange": {
      "StartTime": "00:06:54.8100000",
      "EndTime": "00:06:54.9000000"
    }
  },
  {
    "TextLocation": {
      "Start": 862,
      "End": 864
    },
    "TimeRange": {
      "StartTime": "00:06:54.9000000",
      "EndTime": "00:06:55.0800000"
    }
  },
  {
    "TextLocation": {
      "Start": 872,
      "End": 875
    },
    "TimeRange": {
      "StartTime": "00:06:55.1100000",
      "EndTime": "00:06:55.3000000"
    }
  },
  {
    "TextLocation": {
      "Start": 877,
      "End": 880
    },
    "TimeRange": {
      "StartTime": "00:06:55.3000000",
      "EndTime": "00:06:55.5899999"
    }
  },
  {
    "TextLocation": {
      "Start": 883,
      "End": 886
    },
    "TimeRange": {
      "StartTime": "00:06:55.8000000",
      "EndTime": "00:06:56.0400000"
    }
  },
  {
    "TextLocation": {
      "Start": 887,
      "End": 890
    },
    "TimeRange": {
      "StartTime": "00:06:56.0400000",
      "EndTime": "00:06:56.1300000"
    }
  },
  {
    "TextLocation": {
      "Start": 898,
      "End": 901
    },
    "TimeRange": {
      "StartTime": "00:06:56.1300000",
      "EndTime": "00:06:56.2200000"
    }
  },
  {
    "TextLocation": {
      "Start": 902,
      "End": 907
    },
    "TimeRange": {
      "StartTime": "00:06:56.2200000",
      "EndTime": "00:06:56.4000000"
    }
  },
  {
    "TextLocation": {
      "Start": 915,
      "End": 918
    },
    "TimeRange": {
      "StartTime": "00:06:57",
      "EndTime": "00:06:57.2400000"
    }
  },
  {
    "TextLocation": {
      "Start": 919,
      "End": 924
    },
    "TimeRange": {
      "StartTime": "00:06:57.2400000",
      "EndTime": "00:06:57.5200000"
    }
  },
  {
    "TextLocation": {
      "Start": 927,
      "End": 931
    },
    "TimeRange": {
      "StartTime": "00:06:57.5400000",
      "EndTime": "00:06:57.6900000"
    }
  },
  {
    "TextLocation": {
      "Start": 932,
      "End": 939
    },
    "TimeRange": {
      "StartTime": "00:06:57.6900000",
      "EndTime": "00:06:57.9900000"
    }
  },
  {
    "TextLocation": {
      "Start": 941,
      "End": 944
    },
    "TimeRange": {
      "StartTime": "00:06:57.9900000",
      "EndTime": "00:06:58.2900000"
    }
  },
  {
    "TextLocation": {
      "Start": 945,
      "End": 951
    },
    "TimeRange": {
      "StartTime": "00:06:58.2900000",
      "EndTime": "00:06:58.8000000"
    }
  },
  {
    "TextLocation": {
      "Start": 954,
      "End": 957
    },
    "TimeRange": {
      "StartTime": "00:06:59.8800000",
      "EndTime": "00:07:00.1500000"
    }
  },
  {
    "TextLocation": {
      "Start": 958,
      "End": 965
    },
    "TimeRange": {
      "StartTime": "00:07:00.1500000",
      "EndTime": "00:07:00.6000000"
    }
  },
  {
    "TextLocation": {
      "Start": 966,
      "End": 975
    },
    "TimeRange": {
      "StartTime": "00:07:00.6000000",
      "EndTime": "00:07:01.2600000"
    }
  },
  {
    "TextLocation": {
      "Start": 976,
      "End": 977
    },
    "TimeRange": {
      "StartTime": "00:07:01.2600000",
      "EndTime": "00:07:01.6800000"
    }
  },
  {
    "TextLocation": {
      "Start": 978,
      "End": 981
    },
    "TimeRange": {
      "StartTime": "00:07:01.6800000",
      "EndTime": "00:07:01.9200000"
    }
  },
  {
    "TextLocation": {
      "Start": 982,
      "End": 989
    },
    "TimeRange": {
      "StartTime": "00:07:01.9200000",
      "EndTime": "00:07:02.3100000"
    }
  },
  {
    "TextLocation": {
      "Start": 990,
      "End": 991
    },
    "TimeRange": {
      "StartTime": "00:07:02.3100000",
      "EndTime": "00:07:02.4000000"
    }
  },
  {
    "TextLocation": {
      "Start": 992,
      "End": 998
    },
    "TimeRange": {
      "StartTime": "00:07:02.4000000",
      "EndTime": "00:07:02.7600000"
    }
  },
  {
    "TextLocation": {
      "Start": 999,
      "End": 1003
    },
    "TimeRange": {
      "StartTime": "00:07:02.7600000",
      "EndTime": "00:07:03.0299999"
    }
  },
  {
    "TextLocation": {
      "Start": 1004,
      "End": 1007
    },
    "TimeRange": {
      "StartTime": "00:07:03.0299999",
      "EndTime": "00:07:03.6000000"
    }
  },
  {
    "TextLocation": {
      "Start": 1008,
      "End": 1019
    },
    "TimeRange": {
      "StartTime": "00:07:04.0500000",
      "EndTime": "00:07:04.8000000"
    }
  },
  {
    "TextLocation": {
      "Start": 1020,
      "End": 1024
    },
    "TimeRange": {
      "StartTime": "00:07:04.8000000",
      "EndTime": "00:07:04.9500000"
    }
  },
  {
    "TextLocation": {
      "Start": 1025,
      "End": 1028
    },
    "TimeRange": {
      "StartTime": "00:07:04.9500000",
      "EndTime": "00:07:05.0700000"
    }
  },
  {
    "TextLocation": {
      "Start": 1029,
      "End": 1035
    },
    "TimeRange": {
      "StartTime": "00:07:05.0700000",
      "EndTime": "00:07:05.6700000"
    }
  },
  {
    "TextLocation": {
      "Start": 1036,
      "End": 1038
    },
    "TimeRange": {
      "StartTime": "00:07:05.6700000",
      "EndTime": "00:07:05.8500000"
    }
  },
  {
    "TextLocation": {
      "Start": 1039,
      "End": 1042
    },
    "TimeRange": {
      "StartTime": "00:07:05.8500000",
      "EndTime": "00:07:05.9700000"
    }
  },
  {
    "TextLocation": {
      "Start": 1043,
      "End": 1053
    },
    "TimeRange": {
      "StartTime": "00:07:05.9700000",
      "EndTime": "00:07:06.5400000"
    }
  },
  {
    "TextLocation": {
      "Start": 1054,
      "End": 1056
    },
    "TimeRange": {
      "StartTime": "00:07:06.5400000",
      "EndTime": "00:07:06.7200000"
    }
  },
  {
    "TextLocation": {
      "Start": 1057,
      "End": 1061
    },
    "TimeRange": {
      "StartTime": "00:07:06.7200000",
      "EndTime": "00:07:06.9900000"
    }
  },
  {
    "TextLocation": {
      "Start": 1062,
      "End": 1064
    },
    "TimeRange": {
      "StartTime": "00:07:06.9900000",
      "EndTime": "00:07:07.1700000"
    }
  },
  {
    "TextLocation": {
      "Start": 1065,
      "End": 1068
    },
    "TimeRange": {
      "StartTime": "00:07:07.1700000",
      "EndTime": "00:07:07.6500000"
    }
  },
  {
    "TextLocation": {
      "Start": 1069,
      "End": 1073
    },
    "TimeRange": {
      "StartTime": "00:07:07.6500000",
      "EndTime": "00:07:08.1300000"
    }
  },
  {
    "TextLocation": {
      "Start": 1074,
      "End": 1078
    },
    "TimeRange": {
      "StartTime": "00:07:08.5200000",
      "EndTime": "00:07:08.7300000"
    }
  },
  {
    "TextLocation": {
      "Start": 1079,
      "End": 1082
    },
    "TimeRange": {
      "StartTime": "00:07:08.7300000",
      "EndTime": "00:07:08.8800000"
    }
  },
  {
    "TextLocation": {
      "Start": 1083,
      "End": 1085
    },
    "TimeRange": {
      "StartTime": "00:07:08.8800000",
      "EndTime": "00:07:09.0299999"
    }
  },
  {
    "TextLocation": {
      "Start": 1086,
      "End": 1092
    },
    "TimeRange": {
      "StartTime": "00:07:09.0299999",
      "EndTime": "00:07:09.4200000"
    }
  },
  {
    "TextLocation": {
      "Start": 1093,
      "End": 1099
    },
    "TimeRange": {
      "StartTime": "00:07:09.4200000",
      "EndTime": "00:07:09.9300000"
    }
  },
  {
    "TextLocation": {
      "Start": 1100,
      "End": 1103
    },
    "TimeRange": {
      "StartTime": "00:07:09.9300000",
      "EndTime": "00:07:10.2300000"
    }
  },
  {
    "TextLocation": {
      "Start": 1104,
      "End": 1111
    },
    "TimeRange": {
      "StartTime": "00:07:10.2300000",
      "EndTime": "00:07:10.5600000"
    }
  },
  {
    "TextLocation": {
      "Start": 1112,
      "End": 1114
    },
    "TimeRange": {
      "StartTime": "00:07:10.5600000",
      "EndTime": "00:07:10.6500000"
    }
  },
  {
    "TextLocation": {
      "Start": 1115,
      "End": 1124
    },
    "TimeRange": {
      "StartTime": "00:07:10.6500000",
      "EndTime": "00:07:11.1300000"
    }
  },
  {
    "TextLocation": {
      "Start": 1125,
      "End": 1128
    },
    "TimeRange": {
      "StartTime": "00:07:11.1300000",
      "EndTime": "00:07:11.2800000"
    }
  },
  {
    "TextLocation": {
      "Start": 1129,
      "End": 1131
    },
    "TimeRange": {
      "StartTime": "00:07:11.2800000",
      "EndTime": "00:07:11.3700000"
    }
  },
  {
    "TextLocation": {
      "Start": 1132,
      "End": 1136
    },
    "TimeRange": {
      "StartTime": "00:07:11.3700000",
      "EndTime": "00:07:11.5200000"
    }
  },
  {
    "TextLocation": {
      "Start": 1137,
      "End": 1143
    },
    "TimeRange": {
      "StartTime": "00:07:11.5200000",
      "EndTime": "00:07:11.8200000"
    }
  },
  {
    "TextLocation": {
      "Start": 1146,
      "End": 1148
    },
    "TimeRange": {
      "StartTime": "00:07:11.8500000",
      "EndTime": "00:07:11.9400000"
    }
  },
  {
    "TextLocation": {
      "Start": 1149,
      "End": 1153
    },
    "TimeRange": {
      "StartTime": "00:07:11.9400000",
      "EndTime": "00:07:12.1200000"
    }
  },
  {
    "TextLocation": {
      "Start": 1154,
      "End": 1161
    },
    "TimeRange": {
      "StartTime": "00:07:12.1200000",
      "EndTime": "00:07:12.6600000"
    }
  },
  {
    "TextLocation": {
      "Start": 1169,
      "End": 1172
    },
    "TimeRange": {
      "StartTime": "00:07:13.4100000",
      "EndTime": "00:07:13.6500000"
    }
  },
  {
    "TextLocation": {
      "Start": 1174,
      "End": 1179
    },
    "TimeRange": {
      "StartTime": "00:07:13.6500000",
      "EndTime": "00:07:13.9800000"
    }
  },
  {
    "TextLocation": {
      "Start": 1187,
      "End": 1191
    },
    "TimeRange": {
      "StartTime": "00:07:14.1900000",
      "EndTime": "00:07:14.6100000"
    }
  },
  {
    "TextLocation": {
      "Start": 1194,
      "End": 1196
    },
    "TimeRange": {
      "StartTime": "00:07:15.4500000",
      "EndTime": "00:07:15.7500000"
    }
  },
  {
    "TextLocation": {
      "Start": 1197,
      "End": 1199
    },
    "TimeRange": {
      "StartTime": "00:07:15.7500000",
      "EndTime": "00:07:16.0500000"
    }
  },
  {
    "TextLocation": {
      "Start": 1200,
      "End": 1204
    },
    "TimeRange": {
      "StartTime": "00:07:16.0500000",
      "EndTime": "00:07:16.2600000"
    }
  },
  {
    "TextLocation": {
      "Start": 1205,
      "End": 1209
    },
    "TimeRange": {
      "StartTime": "00:07:16.2600000",
      "EndTime": "00:07:16.4700000"
    }
  },
  {
    "TextLocation": {
      "Start": 1210,
      "End": 1213
    },
    "TimeRange": {
      "StartTime": "00:07:16.4700000",
      "EndTime": "00:07:16.5600000"
    }
  },
  {
    "TextLocation": {
      "Start": 1214,
      "End": 1220
    },
    "TimeRange": {
      "StartTime": "00:07:16.5600000",
      "EndTime": "00:07:16.8900000"
    }
  },
  {
    "TextLocation": {
      "Start": 1221,
      "End": 1228
    },
    "TimeRange": {
      "StartTime": "00:07:16.8900000",
      "EndTime": "00:07:17.5200000"
    }
  },
  {
    "TextLocation": {
      "Start": 1229,
      "End": 1233
    },
    "TimeRange": {
      "StartTime": "00:07:17.8800000",
      "EndTime": "00:07:18.0600000"
    }
  },
  {
    "TextLocation": {
      "Start": 1234,
      "End": 1237
    },
    "TimeRange": {
      "StartTime": "00:07:18.0600000",
      "EndTime": "00:07:18.2100000"
    }
  },
  {
    "TextLocation": {
      "Start": 1238,
      "End": 1242
    },
    "TimeRange": {
      "StartTime": "00:07:18.2100000",
      "EndTime": "00:07:18.3100000"
    }
  },
  {
    "TextLocation": {
      "Start": 1243,
      "End": 1247
    },
    "TimeRange": {
      "StartTime": "00:07:18.3100000",
      "EndTime": "00:07:18.4800000"
    }
  },
  {
    "TextLocation": {
      "Start": 1248,
      "End": 1255
    },
    "TimeRange": {
      "StartTime": "00:07:18.4800000",
      "EndTime": "00:07:18.8600000"
    }
  },
  {
    "TextLocation": {
      "Start": 1256,
      "End": 1259
    },
    "TimeRange": {
      "StartTime": "00:07:18.8700000",
      "EndTime": "00:07:19.0200000"
    }
  },
  {
    "TextLocation": {
      "Start": 1260,
      "End": 1262
    },
    "TimeRange": {
      "StartTime": "00:07:19.0200000",
      "EndTime": "00:07:19.1400000"
    }
  },
  {
    "TextLocation": {
      "Start": 1263,
      "End": 1267
    },
    "TimeRange": {
      "StartTime": "00:07:19.1400000",
      "EndTime": "00:07:19.2900000"
    }
  },
  {
    "TextLocation": {
      "Start": 1268,
      "End": 1275
    },
    "TimeRange": {
      "StartTime": "00:07:19.2900000",
      "EndTime": "00:07:20.0700000"
    }
  },
  {
    "TextLocation": {
      "Start": 1276,
      "End": 1284
    },
    "TimeRange": {
      "StartTime": "00:07:20.3700000",
      "EndTime": "00:07:20.9100000"
    }
  },
  {
    "TextLocation": {
      "Start": 1285,
      "End": 1287
    },
    "TimeRange": {
      "StartTime": "00:07:20.9100000",
      "EndTime": "00:07:21.0900000"
    }
  },
  {
    "TextLocation": {
      "Start": 1288,
      "End": 1291
    },
    "TimeRange": {
      "StartTime": "00:07:21.0900000",
      "EndTime": "00:07:21.2400000"
    }
  },
  {
    "TextLocation": {
      "Start": 1292,
      "End": 1299
    },
    "TimeRange": {
      "StartTime": "00:07:21.2400000",
      "EndTime": "00:07:21.7200000"
    }
  },
  {
    "TextLocation": {
      "Start": 1300,
      "End": 1308
    },
    "TimeRange": {
      "StartTime": "00:07:21.7200000",
      "EndTime": "00:07:22.1700000"
    }
  },
  {
    "TextLocation": {
      "Start": 1309,
      "End": 1318
    },
    "TimeRange": {
      "StartTime": "00:07:22.1700000",
      "EndTime": "00:07:22.6500000"
    }
  },
  {
    "TextLocation": {
      "Start": 1319,
      "End": 1323
    },
    "TimeRange": {
      "StartTime": "00:07:22.6500000",
      "EndTime": "00:07:22.8000000"
    }
  },
  {
    "TextLocation": {
      "Start": 1324,
      "End": 1327
    },
    "TimeRange": {
      "StartTime": "00:07:22.8000000",
      "EndTime": "00:07:22.9500000"
    }
  },
  {
    "TextLocation": {
      "Start": 1328,
      "End": 1331
    },
    "TimeRange": {
      "StartTime": "00:07:22.9500000",
      "EndTime": "00:07:23.0700000"
    }
  },
  {
    "TextLocation": {
      "Start": 1332,
      "End": 1339
    },
    "TimeRange": {
      "StartTime": "00:07:23.2200000",
      "EndTime": "00:07:23.4900000"
    }
  },
  {
    "TextLocation": {
      "Start": 1340,
      "End": 1342
    },
    "TimeRange": {
      "StartTime": "00:07:23.5200000",
      "EndTime": "00:07:23.6700000"
    }
  },
  {
    "TextLocation": {
      "Start": 1343,
      "End": 1346
    },
    "TimeRange": {
      "StartTime": "00:07:23.6700000",
      "EndTime": "00:07:24.0300000"
    }
  },
  {
    "TextLocation": {
      "Start": 1347,
      "End": 1353
    },
    "TimeRange": {
      "StartTime": "00:07:24.0300000",
      "EndTime": "00:07:24.5100000"
    }
  },
  {
    "TextLocation": {
      "Start": 1354,
      "End": 1358
    },
    "TimeRange": {
      "StartTime": "00:07:24.5100000",
      "EndTime": "00:07:24.8700000"
    }
  },
  {
    "TextLocation": {
      "Start": 1359,
      "End": 1363
    },
    "TimeRange": {
      "StartTime": "00:07:24.8700000",
      "EndTime": "00:07:25.0800000"
    }
  },
  {
    "TextLocation": {
      "Start": 1364,
      "End": 1367
    },
    "TimeRange": {
      "StartTime": "00:07:25.0800000",
      "EndTime": "00:07:25.3200000"
    }
  },
  {
    "TextLocation": {
      "Start": 1368,
      "End": 1373
    },
    "TimeRange": {
      "StartTime": "00:07:25.3200000",
      "EndTime": "00:07:25.5600000"
    }
  },
  {
    "TextLocation": {
      "Start": 1374,
      "End": 1377
    },
    "TimeRange": {
      "StartTime": "00:07:25.5600000",
      "EndTime": "00:07:25.8000000"
    }
  },
  {
    "TextLocation": {
      "Start": 1378,
      "End": 1383
    },
    "TimeRange": {
      "StartTime": "00:07:25.8000000",
      "EndTime": "00:07:26.0100000"
    }
  },
  {
    "TextLocation": {
      "Start": 1384,
      "End": 1387
    },
    "TimeRange": {
      "StartTime": "00:07:26.0100000",
      "EndTime": "00:07:26.4000000"
    }
  },
  {
    "TextLocation": {
      "Start": 1390,
      "End": 1393
    },
    "TimeRange": {
      "StartTime": "00:07:27.2700000",
      "EndTime": "00:07:28.1100000"
    }
  },
  {
    "TextLocation": {
      "Start": 1394,
      "End": 1396
    },
    "TimeRange": {
      "StartTime": "00:07:29.4000000",
      "EndTime": "00:07:29.5800000"
    }
  },
  {
    "TextLocation": {
      "Start": 1397,
      "End": 1400
    },
    "TimeRange": {
      "StartTime": "00:07:29.5800000",
      "EndTime": "00:07:29.7000000"
    }
  },
  {
    "TextLocation": {
      "Start": 1401,
      "End": 1411
    },
    "TimeRange": {
      "StartTime": "00:07:29.7000000",
      "EndTime": "00:07:30.4200000"
    }
  },
  {
    "TextLocation": {
      "Start": 1412,
      "End": 1414
    },
    "TimeRange": {
      "StartTime": "00:07:30.4200000",
      "EndTime": "00:07:30.6900000"
    }
  },
  {
    "TextLocation": {
      "Start": 1415,
      "End": 1422
    },
    "TimeRange": {
      "StartTime": "00:07:30.6900000",
      "EndTime": "00:07:31.0800000"
    }
  },
  {
    "TextLocation": {
      "Start": 1423,
      "End": 1433
    },
    "TimeRange": {
      "StartTime": "00:07:31.0800000",
      "EndTime": "00:07:31.5600000"
    }
  },
  {
    "TextLocation": {
      "Start": 1435,
      "End": 1437
    },
    "TimeRange": {
      "StartTime": "00:07:31.5600000",
      "EndTime": "00:07:31.6800000"
    }
  },
  {
    "TextLocation": {
      "Start": 1438,
      "End": 1441
    },
    "TimeRange": {
      "StartTime": "00:07:31.6800000",
      "EndTime": "00:07:31.8300000"
    }
  },
  {
    "TextLocation": {
      "Start": 1442,
      "End": 1449
    },
    "TimeRange": {
      "StartTime": "00:07:31.8300000",
      "EndTime": "00:07:32.1900000"
    }
  },
  {
    "TextLocation": {
      "Start": 1450,
      "End": 1454
    },
    "TimeRange": {
      "StartTime": "00:07:32.1900000",
      "EndTime": "00:07:32.4300000"
    }
  },
  {
    "TextLocation": {
      "Start": 1455,
      "End": 1460
    },
    "TimeRange": {
      "StartTime": "00:07:32.4300000",
      "EndTime": "00:07:32.7000000"
    }
  },
  {
    "TextLocation": {
      "Start": 1461,
      "End": 1466
    },
    "TimeRange": {
      "StartTime": "00:07:32.7000000",
      "EndTime": "00:07:33"
    }
  },
  {
    "TextLocation": {
      "Start": 1467,
      "End": 1474
    },
    "TimeRange": {
      "StartTime": "00:07:33",
      "EndTime": "00:07:33.5700000"
    }
  },
  {
    "TextLocation": {
      "Start": 1477,
      "End": 1480
    },
    "TimeRange": {
      "StartTime": "00:07:33.5700000",
      "EndTime": "00:07:33.8400000"
    }
  },
  {
    "TextLocation": {
      "Start": 1481,
      "End": 1484
    },
    "TimeRange": {
      "StartTime": "00:07:33.8400000",
      "EndTime": "00:07:34.1400000"
    }
  },
  {
    "TextLocation": {
      "Start": 1485,
      "End": 1492
    },
    "TimeRange": {
      "StartTime": "00:07:34.1400000",
      "EndTime": "00:07:34.6200000"
    }
  },
  {
    "TextLocation": {
      "Start": 1493,
      "End": 1501
    },
    "TimeRange": {
      "StartTime": "00:07:34.6200000",
      "EndTime": "00:07:35.2500000"
    }
  },
  {
    "TextLocation": {
      "Start": 1503,
      "End": 1508
    },
    "TimeRange": {
      "StartTime": "00:07:35.2500000",
      "EndTime": "00:07:35.4900000"
    }
  },
  {
    "TextLocation": {
      "Start": 1509,
      "End": 1511
    },
    "TimeRange": {
      "StartTime": "00:07:35.4900000",
      "EndTime": "00:07:35.6700000"
    }
  },
  {
    "TextLocation": {
      "Start": 1512,
      "End": 1521
    },
    "TimeRange": {
      "StartTime": "00:07:35.6700000",
      "EndTime": "00:07:36.2100000"
    }
  },
  {
    "TextLocation": {
      "Start": 1522,
      "End": 1528
    },
    "TimeRange": {
      "StartTime": "00:07:36.2100000",
      "EndTime": "00:07:36.3900000"
    }
  },
  {
    "TextLocation": {
      "Start": 1529,
      "End": 1535
    },
    "TimeRange": {
      "StartTime": "00:07:36.3900000",
      "EndTime": "00:07:36.6300000"
    }
  },
  {
    "TextLocation": {
      "Start": 1536,
      "End": 1543
    },
    "TimeRange": {
      "StartTime": "00:07:36.6300000",
      "EndTime": "00:07:37.5600000"
    }
  },
  {
    "TextLocation": {
      "Start": 1545,
      "End": 1552
    },
    "TimeRange": {
      "StartTime": "00:07:37.8000000",
      "EndTime": "00:07:38.1900000"
    }
  },
  {
    "TextLocation": {
      "Start": 1553,
      "End": 1565
    },
    "TimeRange": {
      "StartTime": "00:07:38.1900000",
      "EndTime": "00:07:38.7300000"
    }
  },
  {
    "TextLocation": {
      "Start": 1566,
      "End": 1574
    },
    "TimeRange": {
      "StartTime": "00:07:38.7300000",
      "EndTime": "00:07:39.1600000"
    }
  },
  {
    "TextLocation": {
      "Start": 1577,
      "End": 1579
    },
    "TimeRange": {
      "StartTime": "00:07:39.1800000",
      "EndTime": "00:07:39.2700000"
    }
  },
  {
    "TextLocation": {
      "Start": 1580,
      "End": 1583
    },
    "TimeRange": {
      "StartTime": "00:07:39.2700000",
      "EndTime": "00:07:39.3600000"
    }
  },
  {
    "TextLocation": {
      "Start": 1584,
      "End": 1594
    },
    "TimeRange": {
      "StartTime": "00:07:39.3600000",
      "EndTime": "00:07:39.7800000"
    }
  },
  {
    "TextLocation": {
      "Start": 1595,
      "End": 1599
    },
    "TimeRange": {
      "StartTime": "00:07:39.7800000",
      "EndTime": "00:07:40.0200000"
    }
  },
  {
    "TextLocation": {
      "Start": 1607,
      "End": 1610
    },
    "TimeRange": {
      "StartTime": "00:07:40.6200000",
      "EndTime": "00:07:40.8900000"
    }
  },
  {
    "TextLocation": {
      "Start": 1612,
      "End": 1617
    },
    "TimeRange": {
      "StartTime": "00:07:40.8900000",
      "EndTime": "00:07:41.1300000"
    }
  },
  {
    "TextLocation": {
      "Start": 1625,
      "End": 1629
    },
    "TimeRange": {
      "StartTime": "00:07:41.3700000",
      "EndTime": "00:07:41.7000000"
    }
  },
  {
    "TextLocation": {
      "Start": 1632,
      "End": 1637
    },
    "TimeRange": {
      "StartTime": "00:07:41.7000000",
      "EndTime": "00:07:42"
    }
  },
  {
    "TextLocation": {
      "Start": 1638,
      "End": 1641
    },
    "TimeRange": {
      "StartTime": "00:07:42",
      "EndTime": "00:07:42.2700000"
    }
  },
  {
    "TextLocation": {
      "Start": 1644,
      "End": 1647
    },
    "TimeRange": {
      "StartTime": "00:07:42.6300000",
      "EndTime": "00:07:42.8100000"
    }
  },
  {
    "TextLocation": {
      "Start": 1648,
      "End": 1653
    },
    "TimeRange": {
      "StartTime": "00:07:42.8100000",
      "EndTime": "00:07:43.1100000"
    }
  },
  {
    "TextLocation": {
      "Start": 1656,
      "End": 1659
    },
    "TimeRange": {
      "StartTime": "00:07:43.3500000",
      "EndTime": "00:07:43.5900000"
    }
  },
  {
    "TextLocation": {
      "Start": 1660,
      "End": 1664
    },
    "TimeRange": {
      "StartTime": "00:07:43.5900000",
      "EndTime": "00:07:43.7100000"
    }
  },
  {
    "TextLocation": {
      "Start": 1666,
      "End": 1671
    },
    "TimeRange": {
      "StartTime": "00:07:43.8500000",
      "EndTime": "00:07:44.1300000"
    }
  },
  {
    "TextLocation": {
      "Start": 1672,
      "End": 1676
    },
    "TimeRange": {
      "StartTime": "00:07:44.3400000",
      "EndTime": "00:07:44.4900000"
    }
  },
  {
    "TextLocation": {
      "Start": 1677,
      "End": 1681
    },
    "TimeRange": {
      "StartTime": "00:07:44.4900000",
      "EndTime": "00:07:44.6100000"
    }
  },
  {
    "TextLocation": {
      "Start": 1682,
      "End": 1692
    },
    "TimeRange": {
      "StartTime": "00:07:44.6100000",
      "EndTime": "00:07:45.0300000"
    }
  },
  {
    "TextLocation": {
      "Start": 1693,
      "End": 1696
    },
    "TimeRange": {
      "StartTime": "00:07:45.0300000",
      "EndTime": "00:07:45.1500000"
    }
  },
  {
    "TextLocation": {
      "Start": 1697,
      "End": 1701
    },
    "TimeRange": {
      "StartTime": "00:07:45.1500000",
      "EndTime": "00:07:45.2700000"
    }
  },
  {
    "TextLocation": {
      "Start": 1702,
      "End": 1707
    },
    "TimeRange": {
      "StartTime": "00:07:45.2700000",
      "EndTime": "00:07:45.3900000"
    }
  },
  {
    "TextLocation": {
      "Start": 1708,
      "End": 1715
    },
    "TimeRange": {
      "StartTime": "00:07:45.3900000",
      "EndTime": "00:07:45.8100000"
    }
  },
  {
    "TextLocation": {
      "Start": 1723,
      "End": 1726
    },
    "TimeRange": {
      "StartTime": "00:07:47.9700000",
      "EndTime": "00:07:48.4500000"
    }
  },
  {
    "TextLocation": {
      "Start": 1729,
      "End": 1733
    },
    "TimeRange": {
      "StartTime": "00:07:48.6300000",
      "EndTime": "00:07:48.7800000"
    }
  },
  {
    "TextLocation": {
      "Start": 1734,
      "End": 1741
    },
    "TimeRange": {
      "StartTime": "00:07:48.7800000",
      "EndTime": "00:07:49.0500000"
    }
  },
  {
    "TextLocation": {
      "Start": 1743,
      "End": 1747
    },
    "TimeRange": {
      "StartTime": "00:07:49.0500000",
      "EndTime": "00:07:49.2000000"
    }
  },
  {
    "TextLocation": {
      "Start": 1748,
      "End": 1753
    },
    "TimeRange": {
      "StartTime": "00:07:49.2000000",
      "EndTime": "00:07:49.5100000"
    }
  },
  {
    "TextLocation": {
      "Start": 1756,
      "End": 1760
    },
    "TimeRange": {
      "StartTime": "00:07:49.5300000",
      "EndTime": "00:07:50.0100000"
    }
  },
  {
    "TextLocation": {
      "Start": 1761,
      "End": 1767
    },
    "TimeRange": {
      "StartTime": "00:07:50.0100000",
      "EndTime": "00:07:50.4600000"
    }
  },
  {
    "TextLocation": {
      "Start": 1768,
      "End": 1772
    },
    "TimeRange": {
      "StartTime": "00:07:50.4600000",
      "EndTime": "00:07:50.6400000"
    }
  },
  {
    "TextLocation": {
      "Start": 1773,
      "End": 1776
    },
    "TimeRange": {
      "StartTime": "00:07:50.6400000",
      "EndTime": "00:07:50.7000000"
    }
  },
  {
    "TextLocation": {
      "Start": 1777,
      "End": 1788
    },
    "TimeRange": {
      "StartTime": "00:07:50.7000000",
      "EndTime": "00:07:51.2100000"
    }
  },
  {
    "TextLocation": {
      "Start": 1789,
      "End": 1798
    },
    "TimeRange": {
      "StartTime": "00:07:51.2100000",
      "EndTime": "00:07:51.7200000"
    }
  },
  {
    "TextLocation": {
      "Start": 1799,
      "End": 1805
    },
    "TimeRange": {
      "StartTime": "00:07:51.7200000",
      "EndTime": "00:07:52.1700000"
    }
  },
  {
    "TextLocation": {
      "Start": 1806,
      "End": 1809
    },
    "TimeRange": {
      "StartTime": "00:07:52.1700000",
      "EndTime": "00:07:52.3500000"
    }
  },
  {
    "TextLocation": {
      "Start": 1810,
      "End": 1813
    },
    "TimeRange": {
      "StartTime": "00:07:52.3500000",
      "EndTime": "00:07:52.4400000"
    }
  },
  {
    "TextLocation": {
      "Start": 1814,
      "End": 1824
    },
    "TimeRange": {
      "StartTime": "00:07:52.4400000",
      "EndTime": "00:07:53.1300000"
    }
  },
  {
    "TextLocation": {
      "Start": 1832,
      "End": 1836
    },
    "TimeRange": {
      "StartTime": "00:07:53.3700000",
      "EndTime": "00:07:53.7600000"
    }
  },
  {
    "TextLocation": {
      "Start": 1839,
      "End": 1844
    },
    "TimeRange": {
      "StartTime": "00:07:53.7600000",
      "EndTime": "00:07:54.0600000"
    }
  },
  {
    "TextLocation": {
      "Start": 1845,
      "End": 1848
    },
    "TimeRange": {
      "StartTime": "00:07:54.0600000",
      "EndTime": "00:07:54.2700000"
    }
  },
  {
    "TextLocation": {
      "Start": 1851,
      "End": 1854
    },
    "TimeRange": {
      "StartTime": "00:07:54.8700000",
      "EndTime": "00:07:54.9900000"
    }
  },
  {
    "TextLocation": {
      "Start": 1855,
      "End": 1860
    },
    "TimeRange": {
      "StartTime": "00:07:54.9900000",
      "EndTime": "00:07:55.2600000"
    }
  },
  {
    "TextLocation": {
      "Start": 1863,
      "End": 1868
    },
    "TimeRange": {
      "StartTime": "00:07:55.5900000",
      "EndTime": "00:07:55.8900000"
    }
  },
  {
    "TextLocation": {
      "Start": 1869,
      "End": 1872
    },
    "TimeRange": {
      "StartTime": "00:07:55.8900000",
      "EndTime": "00:07:56.0100000"
    }
  },
  {
    "TextLocation": {
      "Start": 1873,
      "End": 1877
    },
    "TimeRange": {
      "StartTime": "00:07:56.0100000",
      "EndTime": "00:07:56.3100000"
    }
  },
  {
    "TextLocation": {
      "Start": 1878,
      "End": 1888
    },
    "TimeRange": {
      "StartTime": "00:07:56.3100000",
      "EndTime": "00:07:56.9700000"
    }
  },
  {
    "TextLocation": {
      "Start": 1889,
      "End": 1890
    },
    "TimeRange": {
      "StartTime": "00:07:57.6900000",
      "EndTime": "00:07:57.9300000"
    }
  },
  {
    "TextLocation": {
      "Start": 1891,
      "End": 1899
    },
    "TimeRange": {
      "StartTime": "00:07:57.9300000",
      "EndTime": "00:07:58.5000000"
    }
  },
  {
    "TextLocation": {
      "Start": 1900,
      "End": 1902
    },
    "TimeRange": {
      "StartTime": "00:07:58.5000000",
      "EndTime": "00:07:58.6500000"
    }
  },
  {
    "TextLocation": {
      "Start": 1903,
      "End": 1911
    },
    "TimeRange": {
      "StartTime": "00:07:58.6500000",
      "EndTime": "00:07:59.1900000"
    }
  },
  {
    "TextLocation": {
      "Start": 1912,
      "End": 1914
    },
    "TimeRange": {
      "StartTime": "00:07:59.1900000",
      "EndTime": "00:07:59.7300000"
    }
  },
  {
    "TextLocation": {
      "Start": 1915,
      "End": 1916
    },
    "TimeRange": {
      "StartTime": "00:08:00.2100000",
      "EndTime": "00:08:00.3000000"
    }
  },
  {
    "TextLocation": {
      "Start": 1917,
      "End": 1926
    },
    "TimeRange": {
      "StartTime": "00:08:00.3000000",
      "EndTime": "00:08:00.7500000"
    }
  },
  {
    "TextLocation": {
      "Start": 1927,
      "End": 1931
    },
    "TimeRange": {
      "StartTime": "00:08:00.7500000",
      "EndTime": "00:08:01.0200000"
    }
  },
  {
    "TextLocation": {
      "Start": 1932,
      "End": 1934
    },
    "TimeRange": {
      "StartTime": "00:08:01.0200000",
      "EndTime": "00:08:01.3500000"
    }
  },
  {
    "TextLocation": {
      "Start": 1936,
      "End": 1938
    },
    "TimeRange": {
      "StartTime": "00:08:01.3500000",
      "EndTime": "00:08:01.5300000"
    }
  },
  {
    "TextLocation": {
      "Start": 1939,
      "End": 1949
    },
    "TimeRange": {
      "StartTime": "00:08:01.5300000",
      "EndTime": "00:08:01.9500000"
    }
  },
  {
    "TextLocation": {
      "Start": 1950,
      "End": 1956
    },
    "TimeRange": {
      "StartTime": "00:08:01.9500000",
      "EndTime": "00:08:02.2800000"
    }
  },
  {
    "TextLocation": {
      "Start": 1957,
      "End": 1961
    },
    "TimeRange": {
      "StartTime": "00:08:02.2800000",
      "EndTime": "00:08:02.8800000"
    }
  },
  {
    "TextLocation": {
      "Start": 1962,
      "End": 1965
    },
    "TimeRange": {
      "StartTime": "00:08:03.3000000",
      "EndTime": "00:08:03.6900000"
    }
  },
  {
    "TextLocation": {
      "Start": 1966,
      "End": 1973
    },
    "TimeRange": {
      "StartTime": "00:08:03.6900000",
      "EndTime": "00:08:04.6200000"
    }
  },
  {
    "TextLocation": {
      "Start": 1974,
      "End": 1984
    },
    "TimeRange": {
      "StartTime": "00:08:06.8100000",
      "EndTime": "00:08:07.5300000"
    }
  },
  {
    "TextLocation": {
      "Start": 1985,
      "End": 1988
    },
    "TimeRange": {
      "StartTime": "00:08:07.5300000",
      "EndTime": "00:08:07.6500000"
    }
  },
  {
    "TextLocation": {
      "Start": 1989,
      "End": 1994
    },
    "TimeRange": {
      "StartTime": "00:08:07.6500000",
      "EndTime": "00:08:08.1600000"
    }
  },
  {
    "TextLocation": {
      "Start": 1995,
      "End": 1998
    },
    "TimeRange": {
      "StartTime": "00:08:08.1600000",
      "EndTime": "00:08:08.2800000"
    }
  },
  {
    "TextLocation": {
      "Start": 1999,
      "End": 2004
    },
    "TimeRange": {
      "StartTime": "00:08:08.2800000",
      "EndTime": "00:08:08.9100000"
    }
  },
  {
    "TextLocation": {
      "Start": 2005,
      "End": 2009
    },
    "TimeRange": {
      "StartTime": "00:08:08.9100000",
      "EndTime": "00:08:09.1800000"
    }
  },
  {
    "TextLocation": {
      "Start": 2010,
      "End": 2012
    },
    "TimeRange": {
      "StartTime": "00:08:09.1800000",
      "EndTime": "00:08:09.7800000"
    }
  },
  {
    "TextLocation": {
      "Start": 2013,
      "End": 2021
    },
    "TimeRange": {
      "StartTime": "00:08:10.2000000",
      "EndTime": "00:08:10.7100000"
    }
  },
  {
    "TextLocation": {
      "Start": 2022,
      "End": 2026
    },
    "TimeRange": {
      "StartTime": "00:08:10.7100000",
      "EndTime": "00:08:10.8600000"
    }
  },
  {
    "TextLocation": {
      "Start": 2027,
      "End": 2029
    },
    "TimeRange": {
      "StartTime": "00:08:10.8600000",
      "EndTime": "00:08:10.9800000"
    }
  },
  {
    "TextLocation": {
      "Start": 2030,
      "End": 2035
    },
    "TimeRange": {
      "StartTime": "00:08:10.9800000",
      "EndTime": "00:08:11.3700000"
    }
  },
  {
    "TextLocation": {
      "Start": 2036,
      "End": 2040
    },
    "TimeRange": {
      "StartTime": "00:08:11.3700000",
      "EndTime": "00:08:11.5200000"
    }
  },
  {
    "TextLocation": {
      "Start": 2041,
      "End": 2044
    },
    "TimeRange": {
      "StartTime": "00:08:11.5200000",
      "EndTime": "00:08:11.7000000"
    }
  },
  {
    "TextLocation": {
      "Start": 2045,
      "End": 2051
    },
    "TimeRange": {
      "StartTime": "00:08:11.7000000",
      "EndTime": "00:08:12.4500000"
    }
  },
  {
    "TextLocation": {
      "Start": 2052,
      "End": 2054
    },
    "TimeRange": {
      "StartTime": "00:08:12.4500000",
      "EndTime": "00:08:12.6300000"
    }
  },
  {
    "TextLocation": {
      "Start": 2055,
      "End": 2058
    },
    "TimeRange": {
      "StartTime": "00:08:12.6300000",
      "EndTime": "00:08:12.7800000"
    }
  },
  {
    "TextLocation": {
      "Start": 2059,
      "End": 2063
    },
    "TimeRange": {
      "StartTime": "00:08:12.7800000",
      "EndTime": "00:08:12.9900000"
    }
  },
  {
    "TextLocation": {
      "Start": 2064,
      "End": 2070
    },
    "TimeRange": {
      "StartTime": "00:08:12.9900000",
      "EndTime": "00:08:13.3200000"
    }
  },
  {
    "TextLocation": {
      "Start": 2072,
      "End": 2075
    },
    "TimeRange": {
      "StartTime": "00:08:13.3200000",
      "EndTime": "00:08:13.7700000"
    }
  },
  {
    "TextLocation": {
      "Start": 2076,
      "End": 2082
    },
    "TimeRange": {
      "StartTime": "00:08:13.7700000",
      "EndTime": "00:08:14.5200000"
    }
  },
  {
    "TextLocation": {
      "Start": 2084,
      "End": 2093
    },
    "TimeRange": {
      "StartTime": "00:08:14.9100000",
      "EndTime": "00:08:15.5700000"
    }
  },
  {
    "TextLocation": {
      "Start": 2094,
      "End": 2097
    },
    "TimeRange": {
      "StartTime": "00:08:15.5700000",
      "EndTime": "00:08:15.6600000"
    }
  },
  {
    "TextLocation": {
      "Start": 2098,
      "End": 2108
    },
    "TimeRange": {
      "StartTime": "00:08:15.6600000",
      "EndTime": "00:08:16.1100000"
    }
  },
  {
    "TextLocation": {
      "Start": 2109,
      "End": 2120
    },
    "TimeRange": {
      "StartTime": "00:08:16.1100000",
      "EndTime": "00:08:16.9200000"
    }
  },
  {
    "TextLocation": {
      "Start": 2123,
      "End": 2125
    },
    "TimeRange": {
      "StartTime": "00:08:17.9700000",
      "EndTime": "00:08:18.1500000"
    }
  },
  {
    "TextLocation": {
      "Start": 2126,
      "End": 2130
    },
    "TimeRange": {
      "StartTime": "00:08:18.1500000",
      "EndTime": "00:08:18.3900000"
    }
  },
  {
    "TextLocation": {
      "Start": 2131,
      "End": 2133
    },
    "TimeRange": {
      "StartTime": "00:08:18.3900000",
      "EndTime": "00:08:18.5100000"
    }
  },
  {
    "TextLocation": {
      "Start": 2134,
      "End": 2138
    },
    "TimeRange": {
      "StartTime": "00:08:18.5100000",
      "EndTime": "00:08:18.7500000"
    }
  },
  {
    "TextLocation": {
      "Start": 2139,
      "End": 2141
    },
    "TimeRange": {
      "StartTime": "00:08:18.7500000",
      "EndTime": "00:08:18.8400000"
    }
  },
  {
    "TextLocation": {
      "Start": 2142,
      "End": 2143
    },
    "TimeRange": {
      "StartTime": "00:08:18.8400000",
      "EndTime": "00:08:18.9000000"
    }
  },
  {
    "TextLocation": {
      "Start": 2144,
      "End": 2150
    },
    "TimeRange": {
      "StartTime": "00:08:18.9000000",
      "EndTime": "00:08:19.3200000"
    }
  },
  {
    "TextLocation": {
      "Start": 2151,
      "End": 2154
    },
    "TimeRange": {
      "StartTime": "00:08:19.3200000",
      "EndTime": "00:08:19.4400000"
    }
  },
  {
    "TextLocation": {
      "Start": 2155,
      "End": 2160
    },
    "TimeRange": {
      "StartTime": "00:08:19.4400000",
      "EndTime": "00:08:19.8300000"
    }
  },
  {
    "TextLocation": {
      "Start": 2161,
      "End": 2163
    },
    "TimeRange": {
      "StartTime": "00:08:19.8300000",
      "EndTime": "00:08:19.9500000"
    }
  },
  {
    "TextLocation": {
      "Start": 2164,
      "End": 2167
    },
    "TimeRange": {
      "StartTime": "00:08:19.9500000",
      "EndTime": "00:08:20.0400000"
    }
  },
  {
    "TextLocation": {
      "Start": 2168,
      "End": 2174
    },
    "TimeRange": {
      "StartTime": "00:08:20.0400000",
      "EndTime": "00:08:20.6100000"
    }
  },
  {
    "TextLocation": {
      "Start": 2177,
      "End": 2178
    },
    "TimeRange": {
      "StartTime": "00:08:21.6000000",
      "EndTime": "00:08:21.9100000"
    }
  },
  {
    "TextLocation": {
      "Start": 2179,
      "End": 2183
    },
    "TimeRange": {
      "StartTime": "00:08:22.0500000",
      "EndTime": "00:08:22.2000000"
    }
  },
  {
    "TextLocation": {
      "Start": 2184,
      "End": 2188
    },
    "TimeRange": {
      "StartTime": "00:08:22.2000000",
      "EndTime": "00:08:22.3800000"
    }
  },
  {
    "TextLocation": {
      "Start": 2189,
      "End": 2191
    },
    "TimeRange": {
      "StartTime": "00:08:22.3800000",
      "EndTime": "00:08:22.4400000"
    }
  },
  {
    "TextLocation": {
      "Start": 2192,
      "End": 2199
    },
    "TimeRange": {
      "StartTime": "00:08:22.4400000",
      "EndTime": "00:08:22.8300000"
    }
  },
  {
    "TextLocation": {
      "Start": 2200,
      "End": 2201
    },
    "TimeRange": {
      "StartTime": "00:08:22.8300000",
      "EndTime": "00:08:22.8900000"
    }
  },
  {
    "TextLocation": {
      "Start": 2202,
      "End": 2208
    },
    "TimeRange": {
      "StartTime": "00:08:22.8900000",
      "EndTime": "00:08:23.1600000"
    }
  },
  {
    "TextLocation": {
      "Start": 2209,
      "End": 2211
    },
    "TimeRange": {
      "StartTime": "00:08:23.1600000",
      "EndTime": "00:08:23.2800000"
    }
  },
  {
    "TextLocation": {
      "Start": 2212,
      "End": 2218
    },
    "TimeRange": {
      "StartTime": "00:08:23.2800000",
      "EndTime": "00:08:23.5200000"
    }
  },
  {
    "TextLocation": {
      "Start": 2219,
      "End": 2223
    },
    "TimeRange": {
      "StartTime": "00:08:23.5200000",
      "EndTime": "00:08:23.6700000"
    }
  },
  {
    "TextLocation": {
      "Start": 2224,
      "End": 2227
    },
    "TimeRange": {
      "StartTime": "00:08:23.6700000",
      "EndTime": "00:08:24.0600000"
    }
  },
  {
    "TextLocation": {
      "Start": 2230,
      "End": 2233
    },
    "TimeRange": {
      "StartTime": "00:08:24.0900000",
      "EndTime": "00:08:24.3900000"
    }
  },
  {
    "TextLocation": {
      "Start": 2234,
      "End": 2241
    },
    "TimeRange": {
      "StartTime": "00:08:24.3900000",
      "EndTime": "00:08:25.0200000"
    }
  },
  {
    "TextLocation": {
      "Start": 2243,
      "End": 2247
    },
    "TimeRange": {
      "StartTime": "00:08:26.5500000",
      "EndTime": "00:08:26.7900000"
    }
  },
  {
    "TextLocation": {
      "Start": 2248,
      "End": 2254
    },
    "TimeRange": {
      "StartTime": "00:08:26.7900000",
      "EndTime": "00:08:27.0900000"
    }
  },
  {
    "TextLocation": {
      "Start": 2255,
      "End": 2259
    },
    "TimeRange": {
      "StartTime": "00:08:27.0900000",
      "EndTime": "00:08:27.3000000"
    }
  },
  {
    "TextLocation": {
      "Start": 2260,
      "End": 2264
    },
    "TimeRange": {
      "StartTime": "00:08:27.3000000",
      "EndTime": "00:08:27.4500000"
    }
  },
  {
    "TextLocation": {
      "Start": 2265,
      "End": 2268
    },
    "TimeRange": {
      "StartTime": "00:08:27.4500000",
      "EndTime": "00:08:27.5700000"
    }
  },
  {
    "TextLocation": {
      "Start": 2269,
      "End": 2274
    },
    "TimeRange": {
      "StartTime": "00:08:27.5700000",
      "EndTime": "00:08:27.8400000"
    }
  },
  {
    "TextLocation": {
      "Start": 2275,
      "End": 2277
    },
    "TimeRange": {
      "StartTime": "00:08:27.8400000",
      "EndTime": "00:08:28.0500000"
    }
  },
  {
    "TextLocation": {
      "Start": 2278,
      "End": 2283
    },
    "TimeRange": {
      "StartTime": "00:08:28.0500000",
      "EndTime": "00:08:28.4700000"
    }
  },
  {
    "TextLocation": {
      "Start": 2284,
      "End": 2288
    },
    "TimeRange": {
      "StartTime": "00:08:28.4700000",
      "EndTime": "00:08:28.6500000"
    }
  },
  {
    "TextLocation": {
      "Start": 2289,
      "End": 2292
    },
    "TimeRange": {
      "StartTime": "00:08:28.6500000",
      "EndTime": "00:08:29.2500000"
    }
  },
  {
    "TextLocation": {
      "Start": 2293,
      "End": 2298
    },
    "TimeRange": {
      "StartTime": "00:08:29.2500000",
      "EndTime": "00:08:29.5800000"
    }
  },
  {
    "TextLocation": {
      "Start": 2299,
      "End": 2309
    },
    "TimeRange": {
      "StartTime": "00:08:29.5800000",
      "EndTime": "00:08:30.1500000"
    }
  },
  {
    "TextLocation": {
      "Start": 2310,
      "End": 2312
    },
    "TimeRange": {
      "StartTime": "00:08:30.1800000",
      "EndTime": "00:08:30.3600000"
    }
  },
  {
    "TextLocation": {
      "Start": 2313,
      "End": 2316
    },
    "TimeRange": {
      "StartTime": "00:08:30.3600000",
      "EndTime": "00:08:30.4500000"
    }
  },
  {
    "TextLocation": {
      "Start": 2317,
      "End": 2322
    },
    "TimeRange": {
      "StartTime": "00:08:30.4500000",
      "EndTime": "00:08:30.7800000"
    }
  },
  {
    "TextLocation": {
      "Start": 2323,
      "End": 2327
    },
    "TimeRange": {
      "StartTime": "00:08:30.7800000",
      "EndTime": "00:08:30.9300000"
    }
  },
  {
    "TextLocation": {
      "Start": 2328,
      "End": 2332
    },
    "TimeRange": {
      "StartTime": "00:08:30.9300000",
      "EndTime": "00:08:31.0800000"
    }
  },
  {
    "TextLocation": {
      "Start": 2333,
      "End": 2342
    },
    "TimeRange": {
      "StartTime": "00:08:31.0800000",
      "EndTime": "00:08:31.8300000"
    }
  },
  {
    "TextLocation": {
      "Start": 2345,
      "End": 2346
    },
    "TimeRange": {
      "StartTime": "00:08:32.5800000",
      "EndTime": "00:08:32.7600000"
    }
  },
  {
    "TextLocation": {
      "Start": 2347,
      "End": 2351
    },
    "TimeRange": {
      "StartTime": "00:08:32.7600000",
      "EndTime": "00:08:33.0900000"
    }
  },
  {
    "TextLocation": {
      "Start": 2352,
      "End": 2355
    },
    "TimeRange": {
      "StartTime": "00:08:33.0900000",
      "EndTime": "00:08:33.6000000"
    }
  },
  {
    "TextLocation": {
      "Start": 2356,
      "End": 2358
    },
    "TimeRange": {
      "StartTime": "00:08:33.6000000",
      "EndTime": "00:08:33.8099999"
    }
  },
  {
    "TextLocation": {
      "Start": 2359,
      "End": 2362
    },
    "TimeRange": {
      "StartTime": "00:08:33.8099999",
      "EndTime": "00:08:33.8700000"
    }
  },
  {
    "TextLocation": {
      "Start": 2363,
      "End": 2367
    },
    "TimeRange": {
      "StartTime": "00:08:33.8700000",
      "EndTime": "00:08:34.2000000"
    }
  },
  {
    "TextLocation": {
      "Start": 2368,
      "End": 2370
    },
    "TimeRange": {
      "StartTime": "00:08:34.2000000",
      "EndTime": "00:08:34.4400000"
    }
  },
  {
    "TextLocation": {
      "Start": 2371,
      "End": 2384
    },
    "TimeRange": {
      "StartTime": "00:08:34.8600000",
      "EndTime": "00:08:35.7300000"
    }
  },
  {
    "TextLocation": {
      "Start": 2385,
      "End": 2389
    },
    "TimeRange": {
      "StartTime": "00:08:35.7300000",
      "EndTime": "00:08:35.9400000"
    }
  },
  {
    "TextLocation": {
      "Start": 2390,
      "End": 2393
    },
    "TimeRange": {
      "StartTime": "00:08:35.9400000",
      "EndTime": "00:08:36.0300000"
    }
  },
  {
    "TextLocation": {
      "Start": 2394,
      "End": 2397
    },
    "TimeRange": {
      "StartTime": "00:08:36.0300000",
      "EndTime": "00:08:36.1200000"
    }
  },
  {
    "TextLocation": {
      "Start": 2398,
      "End": 2406
    },
    "TimeRange": {
      "StartTime": "00:08:36.1200000",
      "EndTime": "00:08:36.6000000"
    }
  },
  {
    "TextLocation": {
      "Start": 2407,
      "End": 2409
    },
    "TimeRange": {
      "StartTime": "00:08:36.6000000",
      "EndTime": "00:08:36.7200000"
    }
  },
  {
    "TextLocation": {
      "Start": 2410,
      "End": 2413
    },
    "TimeRange": {
      "StartTime": "00:08:36.7200000",
      "EndTime": "00:08:36.8700000"
    }
  },
  {
    "TextLocation": {
      "Start": 2414,
      "End": 2417
    },
    "TimeRange": {
      "StartTime": "00:08:36.8700000",
      "EndTime": "00:08:37.3500000"
    }
  },
  {
    "TextLocation": {
      "Start": 2418,
      "End": 2422
    },
    "TimeRange": {
      "StartTime": "00:08:37.3500000",
      "EndTime": "00:08:37.5900000"
    }
  },
  {
    "TextLocation": {
      "Start": 2423,
      "End": 2426
    },
    "TimeRange": {
      "StartTime": "00:08:37.5900000",
      "EndTime": "00:08:37.8600000"
    }
  },
  {
    "TextLocation": {
      "Start": 2427,
      "End": 2434
    },
    "TimeRange": {
      "StartTime": "00:08:37.8600000",
      "EndTime": "00:08:38.4600000"
    }
  },
  {
    "TextLocation": {
      "Start": 2435,
      "End": 2438
    },
    "TimeRange": {
      "StartTime": "00:08:38.4600000",
      "EndTime": "00:08:38.7000000"
    }
  },
  {
    "TextLocation": {
      "Start": 2439,
      "End": 2446
    },
    "TimeRange": {
      "StartTime": "00:08:38.7000000",
      "EndTime": "00:08:39.4800000"
    }
  },
  {
    "TextLocation": {
      "Start": 2447,
      "End": 2450
    },
    "TimeRange": {
      "StartTime": "00:08:39.4800000",
      "EndTime": "00:08:39.6300000"
    }
  },
  {
    "TextLocation": {
      "Start": 2451,
      "End": 2456
    },
    "TimeRange": {
      "StartTime": "00:08:39.6300000",
      "EndTime": "00:08:39.9900000"
    }
  },
  {
    "TextLocation": {
      "Start": 2457,
      "End": 2459
    },
    "TimeRange": {
      "StartTime": "00:08:39.9900000",
      "EndTime": "00:08:40.1400000"
    }
  },
  {
    "TextLocation": {
      "Start": 2460,
      "End": 2465
    },
    "TimeRange": {
      "StartTime": "00:08:40.1400000",
      "EndTime": "00:08:40.5599999"
    }
  },
  {
    "TextLocation": {
      "Start": 2466,
      "End": 2471
    },
    "TimeRange": {
      "StartTime": "00:08:40.5599999",
      "EndTime": "00:08:41.1900000"
    }
  },
  {
    "TextLocation": {
      "Start": 2472,
      "End": 2484
    },
    "TimeRange": {
      "StartTime": "00:08:41.5200000",
      "EndTime": "00:08:42.1500000"
    }
  },
  {
    "TextLocation": {
      "Start": 2485,
      "End": 2493
    },
    "TimeRange": {
      "StartTime": "00:08:42.1500000",
      "EndTime": "00:08:42.7500000"
    }
  },
  {
    "TextLocation": {
      "Start": 2494,
      "End": 2496
    },
    "TimeRange": {
      "StartTime": "00:08:42.7500000",
      "EndTime": "00:08:42.8700000"
    }
  },
  {
    "TextLocation": {
      "Start": 2497,
      "End": 2507
    },
    "TimeRange": {
      "StartTime": "00:08:42.8700000",
      "EndTime": "00:08:43.3200000"
    }
  },
  {
    "TextLocation": {
      "Start": 2508,
      "End": 2512
    },
    "TimeRange": {
      "StartTime": "00:08:43.3200000",
      "EndTime": "00:08:43.4400000"
    }
  },
  {
    "TextLocation": {
      "Start": 2513,
      "End": 2517
    },
    "TimeRange": {
      "StartTime": "00:08:43.4400000",
      "EndTime": "00:08:43.6500000"
    }
  },
  {
    "TextLocation": {
      "Start": 2518,
      "End": 2522
    },
    "TimeRange": {
      "StartTime": "00:08:43.6500000",
      "EndTime": "00:08:44.1000000"
    }
  },
  {
    "TextLocation": {
      "Start": 2525,
      "End": 2526
    },
    "TimeRange": {
      "StartTime": "00:08:45.2700000",
      "EndTime": "00:08:45.4200000"
    }
  },
  {
    "TextLocation": {
      "Start": 2527,
      "End": 2531
    },
    "TimeRange": {
      "StartTime": "00:08:45.4200000",
      "EndTime": "00:08:45.6900000"
    }
  },
  {
    "TextLocation": {
      "Start": 2532,
      "End": 2534
    },
    "TimeRange": {
      "StartTime": "00:08:45.6900000",
      "EndTime": "00:08:45.7800000"
    }
  },
  {
    "TextLocation": {
      "Start": 2535,
      "End": 2539
    },
    "TimeRange": {
      "StartTime": "00:08:45.7800000",
      "EndTime": "00:08:45.9299999"
    }
  },
  {
    "TextLocation": {
      "Start": 2540,
      "End": 2545
    },
    "TimeRange": {
      "StartTime": "00:08:45.9299999",
      "EndTime": "00:08:46.2900000"
    }
  },
  {
    "TextLocation": {
      "Start": 2546,
      "End": 2550
    },
    "TimeRange": {
      "StartTime": "00:08:46.2900000",
      "EndTime": "00:08:46.4700000"
    }
  },
  {
    "TextLocation": {
      "Start": 2551,
      "End": 2556
    },
    "TimeRange": {
      "StartTime": "00:08:46.4700000",
      "EndTime": "00:08:46.5900000"
    }
  },
  {
    "TextLocation": {
      "Start": 2557,
      "End": 2561
    },
    "TimeRange": {
      "StartTime": "00:08:46.5900000",
      "EndTime": "00:08:46.6799999"
    }
  },
  {
    "TextLocation": {
      "Start": 2562,
      "End": 2564
    },
    "TimeRange": {
      "StartTime": "00:08:46.6799999",
      "EndTime": "00:08:46.8300000"
    }
  },
  {
    "TextLocation": {
      "Start": 2565,
      "End": 2570
    },
    "TimeRange": {
      "StartTime": "00:08:46.8300000",
      "EndTime": "00:08:47.1600000"
    }
  },
  {
    "TextLocation": {
      "Start": 2571,
      "End": 2573
    },
    "TimeRange": {
      "StartTime": "00:08:47.1600000",
      "EndTime": "00:08:47.2800000"
    }
  },
  {
    "TextLocation": {
      "Start": 2574,
      "End": 2577
    },
    "TimeRange": {
      "StartTime": "00:08:47.2800000",
      "EndTime": "00:08:47.3700000"
    }
  },
  {
    "TextLocation": {
      "Start": 2578,
      "End": 2583
    },
    "TimeRange": {
      "StartTime": "00:08:47.3700000",
      "EndTime": "00:08:47.6700000"
    }
  },
  {
    "TextLocation": {
      "Start": 2585,
      "End": 2588
    },
    "TimeRange": {
      "StartTime": "00:08:47.6700000",
      "EndTime": "00:08:47.7900000"
    }
  },
  {
    "TextLocation": {
      "Start": 2589,
      "End": 2590
    },
    "TimeRange": {
      "StartTime": "00:08:47.7900000",
      "EndTime": "00:08:47.8800000"
    }
  },
  {
    "TextLocation": {
      "Start": 2591,
      "End": 2595
    },
    "TimeRange": {
      "StartTime": "00:08:47.8800000",
      "EndTime": "00:08:48.1200000"
    }
  },
  {
    "TextLocation": {
      "Start": 2596,
      "End": 2598
    },
    "TimeRange": {
      "StartTime": "00:08:48.1200000",
      "EndTime": "00:08:48.2100000"
    }
  },
  {
    "TextLocation": {
      "Start": 2599,
      "End": 2603
    },
    "TimeRange": {
      "StartTime": "00:08:48.2100000",
      "EndTime": "00:08:48.3900000"
    }
  },
  {
    "TextLocation": {
      "Start": 2604,
      "End": 2609
    },
    "TimeRange": {
      "StartTime": "00:08:48.3900000",
      "EndTime": "00:08:48.6900000"
    }
  },
  {
    "TextLocation": {
      "Start": 2610,
      "End": 2614
    },
    "TimeRange": {
      "StartTime": "00:08:48.6900000",
      "EndTime": "00:08:48.8700000"
    }
  },
  {
    "TextLocation": {
      "Start": 2615,
      "End": 2622
    },
    "TimeRange": {
      "StartTime": "00:08:48.8700000",
      "EndTime": "00:08:49.4100000"
    }
  },
  {
    "TextLocation": {
      "Start": 2623,
      "End": 2629
    },
    "TimeRange": {
      "StartTime": "00:08:49.4100000",
      "EndTime": "00:08:49.8000000"
    }
  },
  {
    "TextLocation": {
      "Start": 2630,
      "End": 2632
    },
    "TimeRange": {
      "StartTime": "00:08:49.8000000",
      "EndTime": "00:08:49.9200000"
    }
  },
  {
    "TextLocation": {
      "Start": 2633,
      "End": 2637
    },
    "TimeRange": {
      "StartTime": "00:08:49.9200000",
      "EndTime": "00:08:50.0700000"
    }
  },
  {
    "TextLocation": {
      "Start": 2638,
      "End": 2644
    },
    "TimeRange": {
      "StartTime": "00:08:50.0700000",
      "EndTime": "00:08:50.5800000"
    }
  },
  {
    "TextLocation": {
      "Start": 2645,
      "End": 2648
    },
    "TimeRange": {
      "StartTime": "00:08:51.1799999",
      "EndTime": "00:08:51.4500000"
    }
  },
  {
    "TextLocation": {
      "Start": 2649,
      "End": 2651
    },
    "TimeRange": {
      "StartTime": "00:08:51.4500000",
      "EndTime": "00:08:51.5700000"
    }
  },
  {
    "TextLocation": {
      "Start": 2652,
      "End": 2662
    },
    "TimeRange": {
      "StartTime": "00:08:51.5700000",
      "EndTime": "00:08:51.9900000"
    }
  },
  {
    "TextLocation": {
      "Start": 2663,
      "End": 2667
    },
    "TimeRange": {
      "StartTime": "00:08:51.9900000",
      "EndTime": "00:08:52.1400000"
    }
  },
  {
    "TextLocation": {
      "Start": 2668,
      "End": 2671
    },
    "TimeRange": {
      "StartTime": "00:08:52.1400000",
      "EndTime": "00:08:52.2300000"
    }
  },
  {
    "TextLocation": {
      "Start": 2672,
      "End": 2682
    },
    "TimeRange": {
      "StartTime": "00:08:52.2300000",
      "EndTime": "00:08:52.7700000"
    }
  },
  {
    "TextLocation": {
      "Start": 2683,
      "End": 2694
    },
    "TimeRange": {
      "StartTime": "00:08:53.2500000",
      "EndTime": "00:08:53.8500000"
    }
  },
  {
    "TextLocation": {
      "Start": 2695,
      "End": 2697
    },
    "TimeRange": {
      "StartTime": "00:08:53.8500000",
      "EndTime": "00:08:53.9700000"
    }
  },
  {
    "TextLocation": {
      "Start": 2698,
      "End": 2704
    },
    "TimeRange": {
      "StartTime": "00:08:53.9700000",
      "EndTime": "00:08:54.2700000"
    }
  },
  {
    "TextLocation": {
      "Start": 2705,
      "End": 2711
    },
    "TimeRange": {
      "StartTime": "00:08:54.2700000",
      "EndTime": "00:08:54.5400000"
    }
  },
  {
    "TextLocation": {
      "Start": 2712,
      "End": 2714
    },
    "TimeRange": {
      "StartTime": "00:08:54.5400000",
      "EndTime": "00:08:54.6300000"
    }
  },
  {
    "TextLocation": {
      "Start": 2715,
      "End": 2719
    },
    "TimeRange": {
      "StartTime": "00:08:54.6300000",
      "EndTime": "00:08:54.7800000"
    }
  },
  {
    "TextLocation": {
      "Start": 2720,
      "End": 2724
    },
    "TimeRange": {
      "StartTime": "00:08:54.7800000",
      "EndTime": "00:08:55.0700000"
    }
  },
  {
    "TextLocation": {
      "Start": 2726,
      "End": 2728
    },
    "TimeRange": {
      "StartTime": "00:08:55.0800000",
      "EndTime": "00:08:55.1700000"
    }
  },
  {
    "TextLocation": {
      "Start": 2729,
      "End": 2733
    },
    "TimeRange": {
      "StartTime": "00:08:55.1700000",
      "EndTime": "00:08:55.3200000"
    }
  },
  {
    "TextLocation": {
      "Start": 2734,
      "End": 2741
    },
    "TimeRange": {
      "StartTime": "00:08:55.3200000",
      "EndTime": "00:08:55.7100000"
    }
  },
  {
    "TextLocation": {
      "Start": 2749,
      "End": 2754
    },
    "TimeRange": {
      "StartTime": "00:08:58.1500000",
      "EndTime": "00:08:58.4500000"
    }
  },
  {
    "TextLocation": {
      "Start": 2755,
      "End": 2759
    },
    "TimeRange": {
      "StartTime": "00:08:58.4500000",
      "EndTime": "00:08:58.7500000"
    }
  },
  {
    "TextLocation": {
      "Start": 2760,
      "End": 2762
    },
    "TimeRange": {
      "StartTime": "00:08:59.0500000",
      "EndTime": "00:08:59.1799999"
    }
  },
  {
    "TextLocation": {
      "Start": 2763,
      "End": 2768
    },
    "TimeRange": {
      "StartTime": "00:08:59.2600000",
      "EndTime": "00:08:59.5000000"
    }
  },
  {
    "TextLocation": {
      "Start": 2769,
      "End": 2777
    },
    "TimeRange": {
      "StartTime": "00:08:59.5000000",
      "EndTime": "00:09:00.1600000"
    }
  },
  {
    "TextLocation": {
      "Start": 2778,
      "End": 2781
    },
    "TimeRange": {
      "StartTime": "00:09:00.1600000",
      "EndTime": "00:09:00.3099999"
    }
  },
  {
    "TextLocation": {
      "Start": 2782,
      "End": 2785
    },
    "TimeRange": {
      "StartTime": "00:09:00.3099999",
      "EndTime": "00:09:00.4299999"
    }
  },
  {
    "TextLocation": {
      "Start": 2786,
      "End": 2789
    },
    "TimeRange": {
      "StartTime": "00:09:00.4600000",
      "EndTime": "00:09:00.6400000"
    }
  },
  {
    "TextLocation": {
      "Start": 2790,
      "End": 2795
    },
    "TimeRange": {
      "StartTime": "00:09:00.6400000",
      "EndTime": "00:09:01.1200000"
    }
  },
  {
    "TextLocation": {
      "Start": 2796,
      "End": 2798
    },
    "TimeRange": {
      "StartTime": "00:09:01.1200000",
      "EndTime": "00:09:01.2700000"
    }
  },
  {
    "TextLocation": {
      "Start": 2799,
      "End": 2803
    },
    "TimeRange": {
      "StartTime": "00:09:01.2700000",
      "EndTime": "00:09:01.4200000"
    }
  },
  {
    "TextLocation": {
      "Start": 2804,
      "End": 2806
    },
    "TimeRange": {
      "StartTime": "00:09:01.4200000",
      "EndTime": "00:09:01.5700000"
    }
  },
  {
    "TextLocation": {
      "Start": 2807,
      "End": 2812
    },
    "TimeRange": {
      "StartTime": "00:09:01.5700000",
      "EndTime": "00:09:01.8099999"
    }
  },
  {
    "TextLocation": {
      "Start": 2813,
      "End": 2818
    },
    "TimeRange": {
      "StartTime": "00:09:01.8099999",
      "EndTime": "00:09:02.1700000"
    }
  },
  {
    "TextLocation": {
      "Start": 2820,
      "End": 2827
    },
    "TimeRange": {
      "StartTime": "00:09:02.6500000",
      "EndTime": "00:09:03.0700000"
    }
  },
  {
    "TextLocation": {
      "Start": 2828,
      "End": 2832
    },
    "TimeRange": {
      "StartTime": "00:09:03.0700000",
      "EndTime": "00:09:03.2200000"
    }
  },
  {
    "TextLocation": {
      "Start": 2840,
      "End": 2844
    },
    "TimeRange": {
      "StartTime": "00:09:04.5500000",
      "EndTime": "00:09:04.9700000"
    }
  },
  {
    "TextLocation": {
      "Start": 2847,
      "End": 2851
    },
    "TimeRange": {
      "StartTime": "00:09:05.2400000",
      "EndTime": "00:09:05.4200000"
    }
  },
  {
    "TextLocation": {
      "Start": 2852,
      "End": 2857
    },
    "TimeRange": {
      "StartTime": "00:09:05.4200000",
      "EndTime": "00:09:05.6000000"
    }
  },
  {
    "TextLocation": {
      "Start": 2858,
      "End": 2861
    },
    "TimeRange": {
      "StartTime": "00:09:05.6000000",
      "EndTime": "00:09:05.8700000"
    }
  },
  {
    "TextLocation": {
      "Start": 2862,
      "End": 2867
    },
    "TimeRange": {
      "StartTime": "00:09:05.8700000",
      "EndTime": "00:09:06.0800000"
    }
  },
  {
    "TextLocation": {
      "Start": 2868,
      "End": 2873
    },
    "TimeRange": {
      "StartTime": "00:09:06.0800000",
      "EndTime": "00:09:06.6200000"
    }
  },
  {
    "TextLocation": {
      "Start": 2874,
      "End": 2878
    },
    "TimeRange": {
      "StartTime": "00:09:06.6200000",
      "EndTime": "00:09:06.8000000"
    }
  },
  {
    "TextLocation": {
      "Start": 2879,
      "End": 2882
    },
    "TimeRange": {
      "StartTime": "00:09:06.8000000",
      "EndTime": "00:09:07.1000000"
    }
  },
  {
    "TextLocation": {
      "Start": 2883,
      "End": 2890
    },
    "TimeRange": {
      "StartTime": "00:09:07.1000000",
      "EndTime": "00:09:07.5800000"
    }
  },
  {
    "TextLocation": {
      "Start": 2891,
      "End": 2894
    },
    "TimeRange": {
      "StartTime": "00:09:07.5800000",
      "EndTime": "00:09:07.9100000"
    }
  },
  {
    "TextLocation": {
      "Start": 2895,
      "End": 2901
    },
    "TimeRange": {
      "StartTime": "00:09:07.9100000",
      "EndTime": "00:09:08.4500000"
    }
  },
  {
    "TextLocation": {
      "Start": 2902,
      "End": 2904
    },
    "TimeRange": {
      "StartTime": "00:09:08.4500000",
      "EndTime": "00:09:08.6600000"
    }
  },
  {
    "TextLocation": {
      "Start": 2905,
      "End": 2911
    },
    "TimeRange": {
      "StartTime": "00:09:08.6600000",
      "EndTime": "00:09:09.2600000"
    }
  },
  {
    "TextLocation": {
      "Start": 2912,
      "End": 2914
    },
    "TimeRange": {
      "StartTime": "00:09:09.2600000",
      "EndTime": "00:09:09.4100000"
    }
  },
  {
    "TextLocation": {
      "Start": 2915,
      "End": 2922
    },
    "TimeRange": {
      "StartTime": "00:09:09.4100000",
      "EndTime": "00:09:09.8300000"
    }
  },
  {
    "TextLocation": {
      "Start": 2923,
      "End": 2925
    },
    "TimeRange": {
      "StartTime": "00:09:09.8300000",
      "EndTime": "00:09:10.0400000"
    }
  },
  {
    "TextLocation": {
      "Start": 2926,
      "End": 2939
    },
    "TimeRange": {
      "StartTime": "00:09:10.0400000",
      "EndTime": "00:09:10.7600000"
    }
  },
  {
    "TextLocation": {
      "Start": 2940,
      "End": 2944
    },
    "TimeRange": {
      "StartTime": "00:09:10.7600000",
      "EndTime": "00:09:10.9100000"
    }
  },
  {
    "TextLocation": {
      "Start": 2945,
      "End": 2948
    },
    "TimeRange": {
      "StartTime": "00:09:10.9100000",
      "EndTime": "00:09:11.1200000"
    }
  },
  {
    "TextLocation": {
      "Start": 2949,
      "End": 2951
    },
    "TimeRange": {
      "StartTime": "00:09:11.1200000",
      "EndTime": "00:09:11.3000000"
    }
  },
  {
    "TextLocation": {
      "Start": 2952,
      "End": 2957
    },
    "TimeRange": {
      "StartTime": "00:09:11.3000000",
      "EndTime": "00:09:11.9900000"
    }
  },
  {
    "TextLocation": {
      "Start": 2958,
      "End": 2964
    },
    "TimeRange": {
      "StartTime": "00:09:12.8900000",
      "EndTime": "00:09:13.2200000"
    }
  },
  {
    "TextLocation": {
      "Start": 2965,
      "End": 2968
    },
    "TimeRange": {
      "StartTime": "00:09:13.2200000",
      "EndTime": "00:09:13.3099999"
    }
  },
  {
    "TextLocation": {
      "Start": 2969,
      "End": 2975
    },
    "TimeRange": {
      "StartTime": "00:09:13.3099999",
      "EndTime": "00:09:13.5800000"
    }
  },
  {
    "TextLocation": {
      "Start": 2976,
      "End": 2978
    },
    "TimeRange": {
      "StartTime": "00:09:13.5800000",
      "EndTime": "00:09:13.7000000"
    }
  },
  {
    "TextLocation": {
      "Start": 2979,
      "End": 2983
    },
    "TimeRange": {
      "StartTime": "00:09:13.7000000",
      "EndTime": "00:09:13.7900000"
    }
  },
  {
    "TextLocation": {
      "Start": 2984,
      "End": 2998
    },
    "TimeRange": {
      "StartTime": "00:09:13.7900000",
      "EndTime": "00:09:14.5400000"
    }
  },
  {
    "TextLocation": {
      "Start": 2999,
      "End": 3001
    },
    "TimeRange": {
      "StartTime": "00:09:14.5400000",
      "EndTime": "00:09:14.6600000"
    }
  },
  {
    "TextLocation": {
      "Start": 3002,
      "End": 3005
    },
    "TimeRange": {
      "StartTime": "00:09:14.6600000",
      "EndTime": "00:09:14.9900000"
    }
  },
  {
    "TextLocation": {
      "Start": 3013,
      "End": 3014
    },
    "TimeRange": {
      "StartTime": "00:09:15.8600000",
      "EndTime": "00:09:16.0400000"
    }
  },
  {
    "TextLocation": {
      "Start": 3015,
      "End": 3020
    },
    "TimeRange": {
      "StartTime": "00:09:16.0400000",
      "EndTime": "00:09:16.2200000"
    }
  },
  {
    "TextLocation": {
      "Start": 3021,
      "End": 3027
    },
    "TimeRange": {
      "StartTime": "00:09:16.2200000",
      "EndTime": "00:09:16.7600000"
    }
  },
  {
    "TextLocation": {
      "Start": 3029,
      "End": 3032
    },
    "TimeRange": {
      "StartTime": "00:09:16.7600000",
      "EndTime": "00:09:17.1500000"
    }
  },
  {
    "TextLocation": {
      "Start": 3033,
      "End": 3034
    },
    "TimeRange": {
      "StartTime": "00:09:17.1500000",
      "EndTime": "00:09:17.3300000"
    }
  },
  {
    "TextLocation": {
      "Start": 3035,
      "End": 3040
    },
    "TimeRange": {
      "StartTime": "00:09:17.3300000",
      "EndTime": "00:09:17.5100000"
    }
  },
  {
    "TextLocation": {
      "Start": 3041,
      "End": 3046
    },
    "TimeRange": {
      "StartTime": "00:09:17.5100000",
      "EndTime": "00:09:17.7800000"
    }
  },
  {
    "TextLocation": {
      "Start": 3047,
      "End": 3048
    },
    "TimeRange": {
      "StartTime": "00:09:18.1100000",
      "EndTime": "00:09:18.2900000"
    }
  },
  {
    "TextLocation": {
      "Start": 3049,
      "End": 3054
    },
    "TimeRange": {
      "StartTime": "00:09:18.2900000",
      "EndTime": "00:09:18.4700000"
    }
  },
  {
    "TextLocation": {
      "Start": 3055,
      "End": 3058
    },
    "TimeRange": {
      "StartTime": "00:09:18.4700000",
      "EndTime": "00:09:18.5599999"
    }
  },
  {
    "TextLocation": {
      "Start": 3059,
      "End": 3065
    },
    "TimeRange": {
      "StartTime": "00:09:18.5599999",
      "EndTime": "00:09:18.8900000"
    }
  },
  {
    "TextLocation": {
      "Start": 3066,
      "End": 3068
    },
    "TimeRange": {
      "StartTime": "00:09:18.8900000",
      "EndTime": "00:09:19.0100000"
    }
  },
  {
    "TextLocation": {
      "Start": 3069,
      "End": 3071
    },
    "TimeRange": {
      "StartTime": "00:09:19.0100000",
      "EndTime": "00:09:19.2800000"
    }
  },
  {
    "TextLocation": {
      "Start": 3074,
      "End": 3078
    },
    "TimeRange": {
      "StartTime": "00:09:19.6100000",
      "EndTime": "00:09:19.9900000"
    }
  },
  {
    "TextLocation": {
      "Start": 3086,
      "End": 3091
    },
    "TimeRange": {
      "StartTime": "00:09:20",
      "EndTime": "00:09:20.2400000"
    }
  },
  {
    "TextLocation": {
      "Start": 3092,
      "End": 3095
    },
    "TimeRange": {
      "StartTime": "00:09:20.2400000",
      "EndTime": "00:09:20.3900000"
    }
  },
  {
    "TextLocation": {
      "Start": 3098,
      "End": 3101
    },
    "TimeRange": {
      "StartTime": "00:09:21.3500000",
      "EndTime": "00:09:21.5000000"
    }
  },
  {
    "TextLocation": {
      "Start": 3102,
      "End": 3107
    },
    "TimeRange": {
      "StartTime": "00:09:21.5000000",
      "EndTime": "00:09:21.7700000"
    }
  },
  {
    "TextLocation": {
      "Start": 3110,
      "End": 3112
    },
    "TimeRange": {
      "StartTime": "00:09:23.4200000",
      "EndTime": "00:09:23.6600000"
    }
  },
  {
    "TextLocation": {
      "Start": 3113,
      "End": 3114
    },
    "TimeRange": {
      "StartTime": "00:09:23.6600000",
      "EndTime": "00:09:23.8400000"
    }
  },
  {
    "TextLocation": {
      "Start": 3115,
      "End": 3117
    },
    "TimeRange": {
      "StartTime": "00:09:23.8400000",
      "EndTime": "00:09:23.9299999"
    }
  },
  {
    "TextLocation": {
      "Start": 3118,
      "End": 3126
    },
    "TimeRange": {
      "StartTime": "00:09:23.9299999",
      "EndTime": "00:09:24.3200000"
    }
  },
  {
    "TextLocation": {
      "Start": 3127,
      "End": 3129
    },
    "TimeRange": {
      "StartTime": "00:09:24.3200000",
      "EndTime": "00:09:24.5000000"
    }
  },
  {
    "TextLocation": {
      "Start": 3130,
      "End": 3134
    },
    "TimeRange": {
      "StartTime": "00:09:24.5000000",
      "EndTime": "00:09:24.8900000"
    }
  },
  {
    "TextLocation": {
      "Start": 3135,
      "End": 3137
    },
    "TimeRange": {
      "StartTime": "00:09:24.8900000",
      "EndTime": "00:09:25.0400000"
    }
  },
  {
    "TextLocation": {
      "Start": 3138,
      "End": 3141
    },
    "TimeRange": {
      "StartTime": "00:09:25.0400000",
      "EndTime": "00:09:25.3700000"
    }
  },
  {
    "TextLocation": {
      "Start": 3142,
      "End": 3150
    },
    "TimeRange": {
      "StartTime": "00:09:25.3700000",
      "EndTime": "00:09:26.1200000"
    }
  },
  {
    "TextLocation": {
      "Start": 3151,
      "End": 3154
    },
    "TimeRange": {
      "StartTime": "00:09:27.1600000",
      "EndTime": "00:09:27.3099999"
    }
  },
  {
    "TextLocation": {
      "Start": 3155,
      "End": 3158
    },
    "TimeRange": {
      "StartTime": "00:09:27.4400000",
      "EndTime": "00:09:27.6500000"
    }
  },
  {
    "TextLocation": {
      "Start": 3160,
      "End": 3166
    },
    "TimeRange": {
      "StartTime": "00:09:27.6500000",
      "EndTime": "00:09:28.0700000"
    }
  },
  {
    "TextLocation": {
      "Start": 3167,
      "End": 3169
    },
    "TimeRange": {
      "StartTime": "00:09:28.0700000",
      "EndTime": "00:09:28.2500000"
    }
  },
  {
    "TextLocation": {
      "Start": 3170,
      "End": 3176
    },
    "TimeRange": {
      "StartTime": "00:09:28.2500000",
      "EndTime": "00:09:28.9400000"
    }
  },
  {
    "TextLocation": {
      "Start": 3177,
      "End": 3180
    },
    "TimeRange": {
      "StartTime": "00:09:29.8700000",
      "EndTime": "00:09:29.9900000"
    }
  },
  {
    "TextLocation": {
      "Start": 3181,
      "End": 3193
    },
    "TimeRange": {
      "StartTime": "00:09:29.9900000",
      "EndTime": "00:09:30.7100000"
    }
  },
  {
    "TextLocation": {
      "Start": 3194,
      "End": 3196
    },
    "TimeRange": {
      "StartTime": "00:09:30.7100000",
      "EndTime": "00:09:30.8000000"
    }
  },
  {
    "TextLocation": {
      "Start": 3197,
      "End": 3207
    },
    "TimeRange": {
      "StartTime": "00:09:30.8000000",
      "EndTime": "00:09:31.3099999"
    }
  },
  {
    "TextLocation": {
      "Start": 3208,
      "End": 3212
    },
    "TimeRange": {
      "StartTime": "00:09:31.3099999",
      "EndTime": "00:09:31.4600000"
    }
  },
  {
    "TextLocation": {
      "Start": 3213,
      "End": 3217
    },
    "TimeRange": {
      "StartTime": "00:09:31.4600000",
      "EndTime": "00:09:31.5800000"
    }
  },
  {
    "TextLocation": {
      "Start": 3218,
      "End": 3223
    },
    "TimeRange": {
      "StartTime": "00:09:31.5800000",
      "EndTime": "00:09:32"
    }
  },
  {
    "TextLocation": {
      "Start": 3224,
      "End": 3228
    },
    "TimeRange": {
      "StartTime": "00:09:32",
      "EndTime": "00:09:32.1500000"
    }
  },
  {
    "TextLocation": {
      "Start": 3229,
      "End": 3232
    },
    "TimeRange": {
      "StartTime": "00:09:32.1500000",
      "EndTime": "00:09:32.2400000"
    }
  },
  {
    "TextLocation": {
      "Start": 3233,
      "End": 3238
    },
    "TimeRange": {
      "StartTime": "00:09:32.2400000",
      "EndTime": "00:09:32.6300000"
    }
  },
  {
    "TextLocation": {
      "Start": 3239,
      "End": 3241
    },
    "TimeRange": {
      "StartTime": "00:09:32.6300000",
      "EndTime": "00:09:32.8099999"
    }
  },
  {
    "TextLocation": {
      "Start": 3242,
      "End": 3247
    },
    "TimeRange": {
      "StartTime": "00:09:32.8099999",
      "EndTime": "00:09:33.3900000"
    }
  },
  {
    "TextLocation": {
      "Start": 3248,
      "End": 3252
    },
    "TimeRange": {
      "StartTime": "00:09:33.3900000",
      "EndTime": "00:09:33.9700000"
    }
  },
  {
    "TextLocation": {
      "Start": 3254,
      "End": 3258
    },
    "TimeRange": {
      "StartTime": "00:09:33.9800000",
      "EndTime": "00:09:35.0900000"
    }
  },
  {
    "TextLocation": {
      "Start": 3261,
      "End": 3262
    },
    "TimeRange": {
      "StartTime": "00:09:35.8700000",
      "EndTime": "00:09:36.0200000"
    }
  },
  {
    "TextLocation": {
      "Start": 3263,
      "End": 3271
    },
    "TimeRange": {
      "StartTime": "00:09:36.0200000",
      "EndTime": "00:09:36.5000000"
    }
  },
  {
    "TextLocation": {
      "Start": 3272,
      "End": 3273
    },
    "TimeRange": {
      "StartTime": "00:09:36.5000000",
      "EndTime": "00:09:36.6200000"
    }
  },
  {
    "TextLocation": {
      "Start": 3274,
      "End": 3280
    },
    "TimeRange": {
      "StartTime": "00:09:36.6200000",
      "EndTime": "00:09:37.0700000"
    }
  },
  {
    "TextLocation": {
      "Start": 3281,
      "End": 3285
    },
    "TimeRange": {
      "StartTime": "00:09:37.0700000",
      "EndTime": "00:09:37.1900000"
    }
  },
  {
    "TextLocation": {
      "Start": 3286,
      "End": 3289
    },
    "TimeRange": {
      "StartTime": "00:09:37.1900000",
      "EndTime": "00:09:37.3400000"
    }
  },
  {
    "TextLocation": {
      "Start": 3290,
      "End": 3295
    },
    "TimeRange": {
      "StartTime": "00:09:37.3400000",
      "EndTime": "00:09:37.4900000"
    }
  },
  {
    "TextLocation": {
      "Start": 3296,
      "End": 3298
    },
    "TimeRange": {
      "StartTime": "00:09:37.4900000",
      "EndTime": "00:09:37.5800000"
    }
  },
  {
    "TextLocation": {
      "Start": 3299,
      "End": 3303
    },
    "TimeRange": {
      "StartTime": "00:09:37.5800000",
      "EndTime": "00:09:38.1200000"
    }
  },
  {
    "TextLocation": {
      "Start": 3304,
      "End": 3308
    },
    "TimeRange": {
      "StartTime": "00:09:38.5100000",
      "EndTime": "00:09:38.7500000"
    }
  },
  {
    "TextLocation": {
      "Start": 3309,
      "End": 3312
    },
    "TimeRange": {
      "StartTime": "00:09:38.7500000",
      "EndTime": "00:09:38.8400000"
    }
  },
  {
    "TextLocation": {
      "Start": 3313,
      "End": 3318
    },
    "TimeRange": {
      "StartTime": "00:09:38.8400000",
      "EndTime": "00:09:39.3800000"
    }
  },
  {
    "TextLocation": {
      "Start": 3321,
      "End": 3322
    },
    "TimeRange": {
      "StartTime": "00:09:39.5900000",
      "EndTime": "00:09:39.7400000"
    }
  },
  {
    "TextLocation": {
      "Start": 3323,
      "End": 3327
    },
    "TimeRange": {
      "StartTime": "00:09:39.7400000",
      "EndTime": "00:09:39.8900000"
    }
  },
  {
    "TextLocation": {
      "Start": 3328,
      "End": 3335
    },
    "TimeRange": {
      "StartTime": "00:09:39.8900000",
      "EndTime": "00:09:40.2800000"
    }
  },
  {
    "TextLocation": {
      "Start": 3336,
      "End": 3339
    },
    "TimeRange": {
      "StartTime": "00:09:40.2800000",
      "EndTime": "00:09:40.4000000"
    }
  },
  {
    "TextLocation": {
      "Start": 3340,
      "End": 3343
    },
    "TimeRange": {
      "StartTime": "00:09:40.4000000",
      "EndTime": "00:09:40.4600000"
    }
  },
  {
    "TextLocation": {
      "Start": 3345,
      "End": 3349
    },
    "TimeRange": {
      "StartTime": "00:09:40.4700000",
      "EndTime": "00:09:40.5800000"
    }
  },
  {
    "TextLocation": {
      "Start": 3350,
      "End": 3351
    },
    "TimeRange": {
      "StartTime": "00:09:40.5800000",
      "EndTime": "00:09:40.6400000"
    }
  },
  {
    "TextLocation": {
      "Start": 3352,
      "End": 3355
    },
    "TimeRange": {
      "StartTime": "00:09:40.6400000",
      "EndTime": "00:09:40.8500000"
    }
  },
  {
    "TextLocation": {
      "Start": 3356,
      "End": 3363
    },
    "TimeRange": {
      "StartTime": "00:09:40.8500000",
      "EndTime": "00:09:41.5000000"
    }
  },
  {
    "TextLocation": {
      "Start": 3366,
      "End": 3367
    },
    "TimeRange": {
      "StartTime": "00:09:41.5100000",
      "EndTime": "00:09:41.7200000"
    }
  },
  {
    "TextLocation": {
      "Start": 3368,
      "End": 3373
    },
    "TimeRange": {
      "StartTime": "00:09:41.7200000",
      "EndTime": "00:09:41.8700000"
    }
  },
  {
    "TextLocation": {
      "Start": 3374,
      "End": 3382
    },
    "TimeRange": {
      "StartTime": "00:09:41.8700000",
      "EndTime": "00:09:42.3200000"
    }
  },
  {
    "TextLocation": {
      "Start": 3383,
      "End": 3387
    },
    "TimeRange": {
      "StartTime": "00:09:42.3200000",
      "EndTime": "00:09:42.5000000"
    }
  },
  {
    "TextLocation": {
      "Start": 3388,
      "End": 3392
    },
    "TimeRange": {
      "StartTime": "00:09:42.5000000",
      "EndTime": "00:09:42.7100000"
    }
  },
  {
    "TextLocation": {
      "Start": 3393,
      "End": 3397
    },
    "TimeRange": {
      "StartTime": "00:09:42.7100000",
      "EndTime": "00:09:42.8900000"
    }
  },
  {
    "TextLocation": {
      "Start": 3398,
      "End": 3402
    },
    "TimeRange": {
      "StartTime": "00:09:42.8900000",
      "EndTime": "00:09:43.1600000"
    }
  },
  {
    "TextLocation": {
      "Start": 3403,
      "End": 3404
    },
    "TimeRange": {
      "StartTime": "00:09:43.1600000",
      "EndTime": "00:09:43.2500000"
    }
  },
  {
    "TextLocation": {
      "Start": 3405,
      "End": 3412
    },
    "TimeRange": {
      "StartTime": "00:09:43.2500000",
      "EndTime": "00:09:43.5500000"
    }
  },
  {
    "TextLocation": {
      "Start": 3413,
      "End": 3419
    },
    "TimeRange": {
      "StartTime": "00:09:43.5500000",
      "EndTime": "00:09:44.2100000"
    }
  },
  {
    "TextLocation": {
      "Start": 3421,
      "End": 3424
    },
    "TimeRange": {
      "StartTime": "00:09:44.5400000",
      "EndTime": "00:09:44.7800000"
    }
  },
  {
    "TextLocation": {
      "Start": 3425,
      "End": 3426
    },
    "TimeRange": {
      "StartTime": "00:09:44.7800000",
      "EndTime": "00:09:44.9000000"
    }
  },
  {
    "TextLocation": {
      "Start": 3427,
      "End": 3433
    },
    "TimeRange": {
      "StartTime": "00:09:44.9000000",
      "EndTime": "00:09:45.4400000"
    }
  },
  {
    "TextLocation": {
      "Start": 3434,
      "End": 3437
    },
    "TimeRange": {
      "StartTime": "00:09:46.2500000",
      "EndTime": "00:09:46.5500000"
    }
  },
  {
    "TextLocation": {
      "Start": 3438,
      "End": 3444
    },
    "TimeRange": {
      "StartTime": "00:09:46.5500000",
      "EndTime": "00:09:46.9100000"
    }
  },
  {
    "TextLocation": {
      "Start": 3445,
      "End": 3447
    },
    "TimeRange": {
      "StartTime": "00:09:46.9100000",
      "EndTime": "00:09:47.0599999"
    }
  },
  {
    "TextLocation": {
      "Start": 3448,
      "End": 3450
    },
    "TimeRange": {
      "StartTime": "00:09:47.0599999",
      "EndTime": "00:09:47.2400000"
    }
  },
  {
    "TextLocation": {
      "Start": 3451,
      "End": 3455
    },
    "TimeRange": {
      "StartTime": "00:09:47.2400000",
      "EndTime": "00:09:47.4800000"
    }
  },
  {
    "TextLocation": {
      "Start": 3456,
      "End": 3458
    },
    "TimeRange": {
      "StartTime": "00:09:47.4800000",
      "EndTime": "00:09:47.6300000"
    }
  },
  {
    "TextLocation": {
      "Start": 3459,
      "End": 3466
    },
    "TimeRange": {
      "StartTime": "00:09:47.6300000",
      "EndTime": "00:09:48.0800000"
    }
  },
  {
    "TextLocation": {
      "Start": 3467,
      "End": 3469
    },
    "TimeRange": {
      "StartTime": "00:09:48.0800000",
      "EndTime": "00:09:48.2900000"
    }
  },
  {
    "TextLocation": {
      "Start": 3470,
      "End": 3487
    },
    "TimeRange": {
      "StartTime": "00:09:48.2900000",
      "EndTime": "00:09:49.4000000"
    }
  },
  {
    "TextLocation": {
      "Start": 3488,
      "End": 3492
    },
    "TimeRange": {
      "StartTime": "00:09:49.4000000",
      "EndTime": "00:09:49.5500000"
    }
  },
  {
    "TextLocation": {
      "Start": 3493,
      "End": 3500
    },
    "TimeRange": {
      "StartTime": "00:09:49.5500000",
      "EndTime": "00:09:50.1500000"
    }
  },
  {
    "TextLocation": {
      "Start": 3501,
      "End": 3504
    },
    "TimeRange": {
      "StartTime": "00:09:50.1500000",
      "EndTime": "00:09:50.3000000"
    }
  },
  {
    "TextLocation": {
      "Start": 3505,
      "End": 3508
    },
    "TimeRange": {
      "StartTime": "00:09:50.3000000",
      "EndTime": "00:09:50.6000000"
    }
  },
  {
    "TextLocation": {
      "Start": 3509,
      "End": 3513
    },
    "TimeRange": {
      "StartTime": "00:09:50.6000000",
      "EndTime": "00:09:50.7500000"
    }
  },
  {
    "TextLocation": {
      "Start": 3514,
      "End": 3516
    },
    "TimeRange": {
      "StartTime": "00:09:50.7500000",
      "EndTime": "00:09:50.8400000"
    }
  },
  {
    "TextLocation": {
      "Start": 3517,
      "End": 3521
    },
    "TimeRange": {
      "StartTime": "00:09:50.8400000",
      "EndTime": "00:09:51.2000000"
    }
  },
  {
    "TextLocation": {
      "Start": 3522,
      "End": 3524
    },
    "TimeRange": {
      "StartTime": "00:09:51.2000000",
      "EndTime": "00:09:51.3200000"
    }
  },
  {
    "TextLocation": {
      "Start": 3525,
      "End": 3528
    },
    "TimeRange": {
      "StartTime": "00:09:51.3200000",
      "EndTime": "00:09:51.4100000"
    }
  },
  {
    "TextLocation": {
      "Start": 3529,
      "End": 3535
    },
    "TimeRange": {
      "StartTime": "00:09:51.4100000",
      "EndTime": "00:09:51.7400000"
    }
  },
  {
    "TextLocation": {
      "Start": 3536,
      "End": 3540
    },
    "TimeRange": {
      "StartTime": "00:09:51.7400000",
      "EndTime": "00:09:52.2200000"
    }
  },
  {
    "TextLocation": {
      "Start": 3543,
      "End": 3546
    },
    "TimeRange": {
      "StartTime": "00:09:52.5200000",
      "EndTime": "00:09:52.6700000"
    }
  },
  {
    "TextLocation": {
      "Start": 3547,
      "End": 3548
    },
    "TimeRange": {
      "StartTime": "00:09:52.6700000",
      "EndTime": "00:09:52.7900000"
    }
  },
  {
    "TextLocation": {
      "Start": 3549,
      "End": 3553
    },
    "TimeRange": {
      "StartTime": "00:09:52.7900000",
      "EndTime": "00:09:53.0599999"
    }
  },
  {
    "TextLocation": {
      "Start": 3554,
      "End": 3560
    },
    "TimeRange": {
      "StartTime": "00:09:53.0599999",
      "EndTime": "00:09:53.3000000"
    }
  },
  {
    "TextLocation": {
      "Start": 3561,
      "End": 3563
    },
    "TimeRange": {
      "StartTime": "00:09:53.3000000",
      "EndTime": "00:09:53.3900000"
    }
  },
  {
    "TextLocation": {
      "Start": 3564,
      "End": 3566
    },
    "TimeRange": {
      "StartTime": "00:09:53.3900000",
      "EndTime": "00:09:53.6000000"
    }
  },
  {
    "TextLocation": {
      "Start": 3567,
      "End": 3571
    },
    "TimeRange": {
      "StartTime": "00:09:53.6000000",
      "EndTime": "00:09:53.8099999"
    }
  },
  {
    "TextLocation": {
      "Start": 3572,
      "End": 3574
    },
    "TimeRange": {
      "StartTime": "00:09:53.8099999",
      "EndTime": "00:09:53.9299999"
    }
  },
  {
    "TextLocation": {
      "Start": 3575,
      "End": 3579
    },
    "TimeRange": {
      "StartTime": "00:09:53.9299999",
      "EndTime": "00:09:54.2000000"
    }
  },
  {
    "TextLocation": {
      "Start": 3580,
      "End": 3582
    },
    "TimeRange": {
      "StartTime": "00:09:54.2000000",
      "EndTime": "00:09:54.2900000"
    }
  },
  {
    "TextLocation": {
      "Start": 3583,
      "End": 3591
    },
    "TimeRange": {
      "StartTime": "00:09:54.2900000",
      "EndTime": "00:09:54.8300000"
    }
  },
  {
    "TextLocation": {
      "Start": 3593,
      "End": 3598
    },
    "TimeRange": {
      "StartTime": "00:09:54.8300000",
      "EndTime": "00:09:55.3099999"
    }
  },
  {
    "TextLocation": {
      "Start": 3599,
      "End": 3602
    },
    "TimeRange": {
      "StartTime": "00:09:56.0300000",
      "EndTime": "00:09:56.1799999"
    }
  },
  {
    "TextLocation": {
      "Start": 3603,
      "End": 3607
    },
    "TimeRange": {
      "StartTime": "00:09:56.1799999",
      "EndTime": "00:09:56.4500000"
    }
  },
  {
    "TextLocation": {
      "Start": 3608,
      "End": 3612
    },
    "TimeRange": {
      "StartTime": "00:09:56.4500000",
      "EndTime": "00:09:56.6000000"
    }
  },
  {
    "TextLocation": {
      "Start": 3613,
      "End": 3616
    },
    "TimeRange": {
      "StartTime": "00:09:56.6000000",
      "EndTime": "00:09:56.7200000"
    }
  },
  {
    "TextLocation": {
      "Start": 3617,
      "End": 3621
    },
    "TimeRange": {
      "StartTime": "00:09:56.7200000",
      "EndTime": "00:09:56.8700000"
    }
  },
  {
    "TextLocation": {
      "Start": 3622,
      "End": 3629
    },
    "TimeRange": {
      "StartTime": "00:09:56.8700000",
      "EndTime": "00:09:57.2600000"
    }
  },
  {
    "TextLocation": {
      "Start": 3631,
      "End": 3635
    },
    "TimeRange": {
      "StartTime": "00:09:57.2600000",
      "EndTime": "00:09:57.4700000"
    }
  },
  {
    "TextLocation": {
      "Start": 3636,
      "End": 3639
    },
    "TimeRange": {
      "StartTime": "00:09:57.4700000",
      "EndTime": "00:09:57.5599999"
    }
  },
  {
    "TextLocation": {
      "Start": 3640,
      "End": 3644
    },
    "TimeRange": {
      "StartTime": "00:09:57.5599999",
      "EndTime": "00:09:57.9500000"
    }
  },
  {
    "TextLocation": {
      "Start": 3645,
      "End": 3648
    },
    "TimeRange": {
      "StartTime": "00:09:57.9500000",
      "EndTime": "00:09:58.0700000"
    }
  },
  {
    "TextLocation": {
      "Start": 3649,
      "End": 3652
    },
    "TimeRange": {
      "StartTime": "00:09:58.0700000",
      "EndTime": "00:09:58.1600000"
    }
  },
  {
    "TextLocation": {
      "Start": 3653,
      "End": 3659
    },
    "TimeRange": {
      "StartTime": "00:09:58.1600000",
      "EndTime": "00:09:58.4900000"
    }
  },
  {
    "TextLocation": {
      "Start": 3660,
      "End": 3666
    },
    "TimeRange": {
      "StartTime": "00:09:58.4900000",
      "EndTime": "00:09:58.9700000"
    }
  },
  {
    "TextLocation": {
      "Start": 3669,
      "End": 3672
    },
    "TimeRange": {
      "StartTime": "00:09:59.9600000",
      "EndTime": "00:10:00.1100000"
    }
  },
  {
    "TextLocation": {
      "Start": 3673,
      "End": 3678
    },
    "TimeRange": {
      "StartTime": "00:10:00.1100000",
      "EndTime": "00:10:00.4400000"
    }
  },
  {
    "TextLocation": {
      "Start": 3681,
      "End": 3687
    },
    "TimeRange": {
      "StartTime": "00:10:01.0100000",
      "EndTime": "00:10:01.3700000"
    }
  },
  {
    "TextLocation": {
      "Start": 3688,
      "End": 3689
    },
    "TimeRange": {
      "StartTime": "00:10:01.3700000",
      "EndTime": "00:10:01.4299999"
    }
  },
  {
    "TextLocation": {
      "Start": 3690,
      "End": 3695
    },
    "TimeRange": {
      "StartTime": "00:10:01.4299999",
      "EndTime": "00:10:01.7300000"
    }
  },
  {
    "TextLocation": {
      "Start": 3696,
      "End": 3706
    },
    "TimeRange": {
      "StartTime": "00:10:01.7300000",
      "EndTime": "00:10:02.3300000"
    }
  },
  {
    "TextLocation": {
      "Start": 3707,
      "End": 3709
    },
    "TimeRange": {
      "StartTime": "00:10:02.3300000",
      "EndTime": "00:10:02.4500000"
    }
  },
  {
    "TextLocation": {
      "Start": 3710,
      "End": 3713
    },
    "TimeRange": {
      "StartTime": "00:10:02.4500000",
      "EndTime": "00:10:02.8800000"
    }
  },
  {
    "TextLocation": {
      "Start": 3714,
      "End": 3718
    },
    "TimeRange": {
      "StartTime": "00:10:02.8800000",
      "EndTime": "00:10:03.3200000"
    }
  },
  {
    "TextLocation": {
      "Start": 3720,
      "End": 3724
    },
    "TimeRange": {
      "StartTime": "00:10:03.3200000",
      "EndTime": "00:10:04.5200000"
    }
  },
  {
    "TextLocation": {
      "Start": 3726,
      "End": 3735
    },
    "TimeRange": {
      "StartTime": "00:10:04.5200000",
      "EndTime": "00:10:05.0300000"
    }
  },
  {
    "TextLocation": {
      "Start": 3736,
      "End": 3743
    },
    "TimeRange": {
      "StartTime": "00:10:05.0300000",
      "EndTime": "00:10:05.3600000"
    }
  },
  {
    "TextLocation": {
      "Start": 3744,
      "End": 3750
    },
    "TimeRange": {
      "StartTime": "00:10:05.3600000",
      "EndTime": "00:10:06.0800000"
    }
  },
  {
    "TextLocation": {
      "Start": 3751,
      "End": 3759
    },
    "TimeRange": {
      "StartTime": "00:10:06.6200000",
      "EndTime": "00:10:07.1900000"
    }
  },
  {
    "TextLocation": {
      "Start": 3760,
      "End": 3763
    },
    "TimeRange": {
      "StartTime": "00:10:07.1900000",
      "EndTime": "00:10:07.3099999"
    }
  },
  {
    "TextLocation": {
      "Start": 3764,
      "End": 3769
    },
    "TimeRange": {
      "StartTime": "00:10:07.3099999",
      "EndTime": "00:10:07.6400000"
    }
  },
  {
    "TextLocation": {
      "Start": 3770,
      "End": 3774
    },
    "TimeRange": {
      "StartTime": "00:10:07.6400000",
      "EndTime": "00:10:07.7900000"
    }
  },
  {
    "TextLocation": {
      "Start": 3775,
      "End": 3777
    },
    "TimeRange": {
      "StartTime": "00:10:07.7900000",
      "EndTime": "00:10:07.8800000"
    }
  },
  {
    "TextLocation": {
      "Start": 3778,
      "End": 3784
    },
    "TimeRange": {
      "StartTime": "00:10:07.8800000",
      "EndTime": "00:10:08.1799999"
    }
  },
  {
    "TextLocation": {
      "Start": 3785,
      "End": 3787
    },
    "TimeRange": {
      "StartTime": "00:10:08.1799999",
      "EndTime": "00:10:08.3000000"
    }
  },
  {
    "TextLocation": {
      "Start": 3788,
      "End": 3790
    },
    "TimeRange": {
      "StartTime": "00:10:08.3000000",
      "EndTime": "00:10:08.3900000"
    }
  },
  {
    "TextLocation": {
      "Start": 3791,
      "End": 3797
    },
    "TimeRange": {
      "StartTime": "00:10:08.3900000",
      "EndTime": "00:10:08.9299999"
    }
  },
  {
    "TextLocation": {
      "Start": 3798,
      "End": 3801
    },
    "TimeRange": {
      "StartTime": "00:10:08.9299999",
      "EndTime": "00:10:09.0200000"
    }
  },
  {
    "TextLocation": {
      "Start": 3802,
      "End": 3814
    },
    "TimeRange": {
      "StartTime": "00:10:09.0200000",
      "EndTime": "00:10:09.8300000"
    }
  },
  {
    "TextLocation": {
      "Start": 3815,
      "End": 3817
    },
    "TimeRange": {
      "StartTime": "00:10:09.8300000",
      "EndTime": "00:10:09.9500000"
    }
  },
  {
    "TextLocation": {
      "Start": 3818,
      "End": 3827
    },
    "TimeRange": {
      "StartTime": "00:10:09.9500000",
      "EndTime": "00:10:10.7300000"
    }
  },
  {
    "TextLocation": {
      "Start": 3828,
      "End": 3832
    },
    "TimeRange": {
      "StartTime": "00:10:11.1200000",
      "EndTime": "00:10:11.3300000"
    }
  },
  {
    "TextLocation": {
      "Start": 3833,
      "End": 3836
    },
    "TimeRange": {
      "StartTime": "00:10:11.3300000",
      "EndTime": "00:10:11.4800000"
    }
  },
  {
    "TextLocation": {
      "Start": 3837,
      "End": 3844
    },
    "TimeRange": {
      "StartTime": "00:10:11.4800000",
      "EndTime": "00:10:11.9600000"
    }
  },
  {
    "TextLocation": {
      "Start": 3846,
      "End": 3852
    },
    "TimeRange": {
      "StartTime": "00:10:11.9600000",
      "EndTime": "00:10:12.2600000"
    }
  },
  {
    "TextLocation": {
      "Start": 3853,
      "End": 3859
    },
    "TimeRange": {
      "StartTime": "00:10:12.2600000",
      "EndTime": "00:10:12.9500000"
    }
  },
  {
    "TextLocation": {
      "Start": 3860,
      "End": 3863
    },
    "TimeRange": {
      "StartTime": "00:10:12.9500000",
      "EndTime": "00:10:13.1300000"
    }
  },
  {
    "TextLocation": {
      "Start": 3864,
      "End": 3871
    },
    "TimeRange": {
      "StartTime": "00:10:13.1300000",
      "EndTime": "00:10:13.5200000"
    }
  },
  {
    "TextLocation": {
      "Start": 3872,
      "End": 3879
    },
    "TimeRange": {
      "StartTime": "00:10:13.5200000",
      "EndTime": "00:10:14.0300000"
    }
  },
  {
    "TextLocation": {
      "Start": 3880,
      "End": 3884
    },
    "TimeRange": {
      "StartTime": "00:10:14.0300000",
      "EndTime": "00:10:14.3600000"
    }
  },
  {
    "TextLocation": {
      "Start": 3885,
      "End": 3893
    },
    "TimeRange": {
      "StartTime": "00:10:14.3600000",
      "EndTime": "00:10:14.9600000"
    }
  },
  {
    "TextLocation": {
      "Start": 3895,
      "End": 3900
    },
    "TimeRange": {
      "StartTime": "00:10:15.4400000",
      "EndTime": "00:10:16.1000000"
    }
  },
  {
    "TextLocation": {
      "Start": 3901,
      "End": 3903
    },
    "TimeRange": {
      "StartTime": "00:10:16.1000000",
      "EndTime": "00:10:16.3700000"
    }
  },
  {
    "TextLocation": {
      "Start": 3904,
      "End": 3909
    },
    "TimeRange": {
      "StartTime": "00:10:16.3700000",
      "EndTime": "00:10:16.7300000"
    }
  },
  {
    "TextLocation": {
      "Start": 3910,
      "End": 3912
    },
    "TimeRange": {
      "StartTime": "00:10:16.7300000",
      "EndTime": "00:10:17.3900000"
    }
  },
  {
    "TextLocation": {
      "Start": 3914,
      "End": 3918
    },
    "TimeRange": {
      "StartTime": "00:10:17.4700000",
      "EndTime": "00:10:18.6500000"
    }
  },
  {
    "TextLocation": {
      "Start": 3921,
      "End": 3924
    },
    "TimeRange": {
      "StartTime": "00:10:19.3099999",
      "EndTime": "00:10:19.6700000"
    }
  },
  {
    "TextLocation": {
      "Start": 3925,
      "End": 3931
    },
    "TimeRange": {
      "StartTime": "00:10:19.6700000",
      "EndTime": "00:10:20.0599999"
    }
  },
  {
    "TextLocation": {
      "Start": 3932,
      "End": 3936
    },
    "TimeRange": {
      "StartTime": "00:10:20.0599999",
      "EndTime": "00:10:20.4500000"
    }
  },
  {
    "TextLocation": {
      "Start": 3937,
      "End": 3945
    },
    "TimeRange": {
      "StartTime": "00:10:20.4500000",
      "EndTime": "00:10:20.8700000"
    }
  },
  {
    "TextLocation": {
      "Start": 3946,
      "End": 3949
    },
    "TimeRange": {
      "StartTime": "00:10:20.8700000",
      "EndTime": "00:10:20.9600000"
    }
  },
  {
    "TextLocation": {
      "Start": 3950,
      "End": 3955
    },
    "TimeRange": {
      "StartTime": "00:10:20.9600000",
      "EndTime": "00:10:21.3500000"
    }
  },
  {
    "TextLocation": {
      "Start": 3956,
      "End": 3960
    },
    "TimeRange": {
      "StartTime": "00:10:21.8900000",
      "EndTime": "00:10:22.0400000"
    }
  },
  {
    "TextLocation": {
      "Start": 3961,
      "End": 3963
    },
    "TimeRange": {
      "StartTime": "00:10:22.0400000",
      "EndTime": "00:10:22.1600000"
    }
  },
  {
    "TextLocation": {
      "Start": 3964,
      "End": 3965
    },
    "TimeRange": {
      "StartTime": "00:10:22.1600000",
      "EndTime": "00:10:22.2500000"
    }
  },
  {
    "TextLocation": {
      "Start": 3966,
      "End": 3973
    },
    "TimeRange": {
      "StartTime": "00:10:22.2500000",
      "EndTime": "00:10:22.6700000"
    }
  },
  {
    "TextLocation": {
      "Start": 3974,
      "End": 3977
    },
    "TimeRange": {
      "StartTime": "00:10:22.6700000",
      "EndTime": "00:10:22.7600000"
    }
  },
  {
    "TextLocation": {
      "Start": 3978,
      "End": 3984
    },
    "TimeRange": {
      "StartTime": "00:10:22.7600000",
      "EndTime": "00:10:23.3000000"
    }
  },
  {
    "TextLocation": {
      "Start": 3986,
      "End": 3988
    },
    "TimeRange": {
      "StartTime": "00:10:23.3000000",
      "EndTime": "00:10:23.4500000"
    }
  },
  {
    "TextLocation": {
      "Start": 3989,
      "End": 3995
    },
    "TimeRange": {
      "StartTime": "00:10:23.4500000",
      "EndTime": "00:10:23.6300000"
    }
  },
  {
    "TextLocation": {
      "Start": 3996,
      "End": 3998
    },
    "TimeRange": {
      "StartTime": "00:10:23.6300000",
      "EndTime": "00:10:23.7500000"
    }
  },
  {
    "TextLocation": {
      "Start": 3999,
      "End": 4008
    },
    "TimeRange": {
      "StartTime": "00:10:23.7500000",
      "EndTime": "00:10:24.3500000"
    }
  },
  {
    "TextLocation": {
      "Start": 4009,
      "End": 4012
    },
    "TimeRange": {
      "StartTime": "00:10:24.3500000",
      "EndTime": "00:10:24.5900000"
    }
  },
  {
    "TextLocation": {
      "Start": 4013,
      "End": 4022
    },
    "TimeRange": {
      "StartTime": "00:10:24.5900000",
      "EndTime": "00:10:25.0400000"
    }
  },
  {
    "TextLocation": {
      "Start": 4023,
      "End": 4037
    },
    "TimeRange": {
      "StartTime": "00:10:25.0400000",
      "EndTime": "00:10:26.2400000"
    }
  },
  {
    "TextLocation": {
      "Start": 4038,
      "End": 4041
    },
    "TimeRange": {
      "StartTime": "00:10:26.5700000",
      "EndTime": "00:10:26.8400000"
    }
  },
  {
    "TextLocation": {
      "Start": 4042,
      "End": 4050
    },
    "TimeRange": {
      "StartTime": "00:10:26.8400000",
      "EndTime": "00:10:27.2000000"
    }
  },
  {
    "TextLocation": {
      "Start": 4051,
      "End": 4054
    },
    "TimeRange": {
      "StartTime": "00:10:27.2000000",
      "EndTime": "00:10:27.4700000"
    }
  },
  {
    "TextLocation": {
      "Start": 4055,
      "End": 4062
    },
    "TimeRange": {
      "StartTime": "00:10:27.4700000",
      "EndTime": "00:10:27.9500000"
    }
  },
  {
    "TextLocation": {
      "Start": 4063,
      "End": 4065
    },
    "TimeRange": {
      "StartTime": "00:10:27.9500000",
      "EndTime": "00:10:28.1000000"
    }
  },
  {
    "TextLocation": {
      "Start": 4066,
      "End": 4075
    },
    "TimeRange": {
      "StartTime": "00:10:28.1000000",
      "EndTime": "00:10:28.6100000"
    }
  },
  {
    "TextLocation": {
      "Start": 4076,
      "End": 4079
    },
    "TimeRange": {
      "StartTime": "00:10:28.6100000",
      "EndTime": "00:10:29"
    }
  },
  {
    "TextLocation": {
      "Start": 4080,
      "End": 4082
    },
    "TimeRange": {
      "StartTime": "00:10:29",
      "EndTime": "00:10:29.2100000"
    }
  },
  {
    "TextLocation": {
      "Start": 4083,
      "End": 4089
    },
    "TimeRange": {
      "StartTime": "00:10:29.2100000",
      "EndTime": "00:10:29.5700000"
    }
  },
  {
    "TextLocation": {
      "Start": 4091,
      "End": 4101
    },
    "TimeRange": {
      "StartTime": "00:10:29.6600000",
      "EndTime": "00:10:30.1400000"
    }
  },
  {
    "TextLocation": {
      "Start": 4102,
      "End": 4114
    },
    "TimeRange": {
      "StartTime": "00:10:30.1400000",
      "EndTime": "00:10:31.1900000"
    }
  },
  {
    "TextLocation": {
      "Start": 4115,
      "End": 4118
    },
    "TimeRange": {
      "StartTime": "00:10:31.1900000",
      "EndTime": "00:10:31.4900000"
    }
  },
  {
    "TextLocation": {
      "Start": 4119,
      "End": 4121
    },
    "TimeRange": {
      "StartTime": "00:10:31.4900000",
      "EndTime": "00:10:31.7600000"
    }
  },
  {
    "TextLocation": {
      "Start": 4122,
      "End": 4123
    },
    "TimeRange": {
      "StartTime": "00:10:31.7600000",
      "EndTime": "00:10:31.8500000"
    }
  },
  {
    "TextLocation": {
      "Start": 4124,
      "End": 4129
    },
    "TimeRange": {
      "StartTime": "00:10:31.8600000",
      "EndTime": "00:10:32.4200000"
    }
  },
  {
    "TextLocation": {
      "Start": 4132,
      "End": 4136
    },
    "TimeRange": {
      "StartTime": "00:10:33.2300000",
      "EndTime": "00:10:33.5000000"
    }
  },
  {
    "TextLocation": {
      "Start": 4137,
      "End": 4144
    },
    "TimeRange": {
      "StartTime": "00:10:33.5000000",
      "EndTime": "00:10:33.9500000"
    }
  },
  {
    "TextLocation": {
      "Start": 4145,
      "End": 4149
    },
    "TimeRange": {
      "StartTime": "00:10:33.9500000",
      "EndTime": "00:10:34.4000000"
    }
  },
  {
    "TextLocation": {
      "Start": 4150,
      "End": 4155
    },
    "TimeRange": {
      "StartTime": "00:10:34.4000000",
      "EndTime": "00:10:34.6400000"
    }
  },
  {
    "TextLocation": {
      "Start": 4156,
      "End": 4159
    },
    "TimeRange": {
      "StartTime": "00:10:34.6400000",
      "EndTime": "00:10:34.7300000"
    }
  },
  {
    "TextLocation": {
      "Start": 4160,
      "End": 4165
    },
    "TimeRange": {
      "StartTime": "00:10:34.7300000",
      "EndTime": "00:10:35.0900000"
    }
  },
  {
    "TextLocation": {
      "Start": 4166,
      "End": 4169
    },
    "TimeRange": {
      "StartTime": "00:10:35.0900000",
      "EndTime": "00:10:35.3000000"
    }
  },
  {
    "TextLocation": {
      "Start": 4170,
      "End": 4178
    },
    "TimeRange": {
      "StartTime": "00:10:35.3000000",
      "EndTime": "00:10:35.7200000"
    }
  },
  {
    "TextLocation": {
      "Start": 4179,
      "End": 4180
    },
    "TimeRange": {
      "StartTime": "00:10:35.7200000",
      "EndTime": "00:10:35.7800000"
    }
  },
  {
    "TextLocation": {
      "Start": 4181,
      "End": 4192
    },
    "TimeRange": {
      "StartTime": "00:10:35.7800000",
      "EndTime": "00:10:36.2900000"
    }
  },
  {
    "TextLocation": {
      "Start": 4193,
      "End": 4199
    },
    "TimeRange": {
      "StartTime": "00:10:36.2900000",
      "EndTime": "00:10:36.6200000"
    }
  },
  {
    "TextLocation": {
      "Start": 4200,
      "End": 4204
    },
    "TimeRange": {
      "StartTime": "00:10:36.6200000",
      "EndTime": "00:10:36.8000000"
    }
  },
  {
    "TextLocation": {
      "Start": 4205,
      "End": 4208
    },
    "TimeRange": {
      "StartTime": "00:10:36.8000000",
      "EndTime": "00:10:37.1000000"
    }
  },
  {
    "TextLocation": {
      "Start": 4209,
      "End": 4215
    },
    "TimeRange": {
      "StartTime": "00:10:37.1000000",
      "EndTime": "00:10:37.6400000"
    }
  },
  {
    "TextLocation": {
      "Start": 4216,
      "End": 4226
    },
    "TimeRange": {
      "StartTime": "00:10:37.9400000",
      "EndTime": "00:10:38.5700000"
    }
  },
  {
    "TextLocation": {
      "Start": 4227,
      "End": 4230
    },
    "TimeRange": {
      "StartTime": "00:10:38.5700000",
      "EndTime": "00:10:38.9700000"
    }
  },
  {
    "TextLocation": {
      "Start": 4231,
      "End": 4234
    },
    "TimeRange": {
      "StartTime": "00:10:38.9700000",
      "EndTime": "00:10:39.3800000"
    }
  },
  {
    "TextLocation": {
      "Start": 4236,
      "End": 4239
    },
    "TimeRange": {
      "StartTime": "00:10:39.3800000",
      "EndTime": "00:10:39.5599999"
    }
  },
  {
    "TextLocation": {
      "Start": 4240,
      "End": 4248
    },
    "TimeRange": {
      "StartTime": "00:10:39.5599999",
      "EndTime": "00:10:40.1300000"
    }
  },
  {
    "TextLocation": {
      "Start": 4249,
      "End": 4251
    },
    "TimeRange": {
      "StartTime": "00:10:40.1300000",
      "EndTime": "00:10:40.3099999"
    }
  },
  {
    "TextLocation": {
      "Start": 4252,
      "End": 4255
    },
    "TimeRange": {
      "StartTime": "00:10:40.3099999",
      "EndTime": "00:10:40.4900000"
    }
  },
  {
    "TextLocation": {
      "Start": 4256,
      "End": 4259
    },
    "TimeRange": {
      "StartTime": "00:10:40.4900000",
      "EndTime": "00:10:40.7900000"
    }
  },
  {
    "TextLocation": {
      "Start": 4261,
      "End": 4265
    },
    "TimeRange": {
      "StartTime": "00:10:40.8500000",
      "EndTime": "00:10:41.9900000"
    }
  },
  {
    "TextLocation": {
      "Start": 4267,
      "End": 4275
    },
    "TimeRange": {
      "StartTime": "00:10:42.4100000",
      "EndTime": "00:10:42.9200000"
    }
  },
  {
    "TextLocation": {
      "Start": 4276,
      "End": 4280
    },
    "TimeRange": {
      "StartTime": "00:10:42.9200000",
      "EndTime": "00:10:43.0100000"
    }
  },
  {
    "TextLocation": {
      "Start": 4281,
      "End": 4284
    },
    "TimeRange": {
      "StartTime": "00:10:43.0100000",
      "EndTime": "00:10:43.2800000"
    }
  },
  {
    "TextLocation": {
      "Start": 4285,
      "End": 4292
    },
    "TimeRange": {
      "StartTime": "00:10:43.2900000",
      "EndTime": "00:10:43.7000000"
    }
  },
  {
    "TextLocation": {
      "Start": 4293,
      "End": 4296
    },
    "TimeRange": {
      "StartTime": "00:10:43.7400000",
      "EndTime": "00:10:43.9100000"
    }
  },
  {
    "TextLocation": {
      "Start": 4297,
      "End": 4304
    },
    "TimeRange": {
      "StartTime": "00:10:43.9100000",
      "EndTime": "00:10:44.3000000"
    }
  },
  {
    "TextLocation": {
      "Start": 4305,
      "End": 4309
    },
    "TimeRange": {
      "StartTime": "00:10:44.3000000",
      "EndTime": "00:10:44.4500000"
    }
  },
  {
    "TextLocation": {
      "Start": 4310,
      "End": 4314
    },
    "TimeRange": {
      "StartTime": "00:10:44.4500000",
      "EndTime": "00:10:44.9299999"
    }
  },
  {
    "TextLocation": {
      "Start": 4315,
      "End": 4318
    },
    "TimeRange": {
      "StartTime": "00:10:45.2000000",
      "EndTime": "00:10:45.3500000"
    }
  },
  {
    "TextLocation": {
      "Start": 4319,
      "End": 4326
    },
    "TimeRange": {
      "StartTime": "00:10:45.3500000",
      "EndTime": "00:10:46.6700000"
    }
  },
  {
    "TextLocation": {
      "Start": 4327,
      "End": 4334
    },
    "TimeRange": {
      "StartTime": "00:10:46.6700000",
      "EndTime": "00:10:47.1500000"
    }
  },
  {
    "TextLocation": {
      "Start": 4335,
      "End": 4338
    },
    "TimeRange": {
      "StartTime": "00:10:47.1500000",
      "EndTime": "00:10:47.4500000"
    }
  },
  {
    "TextLocation": {
      "Start": 4339,
      "End": 4347
    },
    "TimeRange": {
      "StartTime": "00:10:47.4500000",
      "EndTime": "00:10:47.9000000"
    }
  },
  {
    "TextLocation": {
      "Start": 4348,
      "End": 4355
    },
    "TimeRange": {
      "StartTime": "00:10:47.9000000",
      "EndTime": "00:10:48.5000000"
    }
  },
  {
    "TextLocation": {
      "Start": 4358,
      "End": 4367
    },
    "TimeRange": {
      "StartTime": "00:10:49.2800000",
      "EndTime": "00:10:50.0300000"
    }
  },
  {
    "TextLocation": {
      "Start": 4369,
      "End": 4370
    },
    "TimeRange": {
      "StartTime": "00:10:50.0300000",
      "EndTime": "00:10:50.1799999"
    }
  },
  {
    "TextLocation": {
      "Start": 4371,
      "End": 4379
    },
    "TimeRange": {
      "StartTime": "00:10:50.1799999",
      "EndTime": "00:10:50.9000000"
    }
  },
  {
    "TextLocation": {
      "Start": 4380,
      "End": 4381
    },
    "TimeRange": {
      "StartTime": "00:10:50.9000000",
      "EndTime": "00:10:51.0200000"
    }
  },
  {
    "TextLocation": {
      "Start": 4382,
      "End": 4388
    },
    "TimeRange": {
      "StartTime": "00:10:51.0200000",
      "EndTime": "00:10:51.5000000"
    }
  },
  {
    "TextLocation": {
      "Start": 4389,
      "End": 4393
    },
    "TimeRange": {
      "StartTime": "00:10:51.5000000",
      "EndTime": "00:10:51.7100000"
    }
  },
  {
    "TextLocation": {
      "Start": 4394,
      "End": 4397
    },
    "TimeRange": {
      "StartTime": "00:10:51.7100000",
      "EndTime": "00:10:52.0100000"
    }
  },
  {
    "TextLocation": {
      "Start": 4398,
      "End": 4404
    },
    "TimeRange": {
      "StartTime": "00:10:52.0100000",
      "EndTime": "00:10:52.7600000"
    }
  },
  {
    "TextLocation": {
      "Start": 4405,
      "End": 4411
    },
    "TimeRange": {
      "StartTime": "00:10:52.7900000",
      "EndTime": "00:10:53.3000000"
    }
  },
  {
    "TextLocation": {
      "Start": 4412,
      "End": 4416
    },
    "TimeRange": {
      "StartTime": "00:10:53.3000000",
      "EndTime": "00:10:53.3900000"
    }
  },
  {
    "TextLocation": {
      "Start": 4417,
      "End": 4420
    },
    "TimeRange": {
      "StartTime": "00:10:53.3900000",
      "EndTime": "00:10:53.6300000"
    }
  },
  {
    "TextLocation": {
      "Start": 4421,
      "End": 4428
    },
    "TimeRange": {
      "StartTime": "00:10:53.6300000",
      "EndTime": "00:10:54.0200000"
    }
  },
  {
    "TextLocation": {
      "Start": 4429,
      "End": 4431
    },
    "TimeRange": {
      "StartTime": "00:10:54.0200000",
      "EndTime": "00:10:54.1100000"
    }
  },
  {
    "TextLocation": {
      "Start": 4432,
      "End": 4434
    },
    "TimeRange": {
      "StartTime": "00:10:54.1100000",
      "EndTime": "00:10:54.2300000"
    }
  },
  {
    "TextLocation": {
      "Start": 4435,
      "End": 4443
    },
    "TimeRange": {
      "StartTime": "00:10:54.2300000",
      "EndTime": "00:10:54.7100000"
    }
  },
  {
    "TextLocation": {
      "Start": 4444,
      "End": 4446
    },
    "TimeRange": {
      "StartTime": "00:10:54.7100000",
      "EndTime": "00:10:54.8300000"
    }
  },
  {
    "TextLocation": {
      "Start": 4447,
      "End": 4450
    },
    "TimeRange": {
      "StartTime": "00:10:54.8300000",
      "EndTime": "00:10:54.9500000"
    }
  },
  {
    "TextLocation": {
      "Start": 4451,
      "End": 4458
    },
    "TimeRange": {
      "StartTime": "00:10:54.9500000",
      "EndTime": "00:10:55.5500000"
    }
  },
  {
    "TextLocation": {
      "Start": 4460,
      "End": 4463
    },
    "TimeRange": {
      "StartTime": "00:10:55.5500000",
      "EndTime": "00:10:55.7600000"
    }
  },
  {
    "TextLocation": {
      "Start": 4464,
      "End": 4465
    },
    "TimeRange": {
      "StartTime": "00:10:55.7600000",
      "EndTime": "00:10:55.8500000"
    }
  },
  {
    "TextLocation": {
      "Start": 4466,
      "End": 4474
    },
    "TimeRange": {
      "StartTime": "00:10:55.8500000",
      "EndTime": "00:10:56.3600000"
    }
  },
  {
    "TextLocation": {
      "Start": 4475,
      "End": 4485
    },
    "TimeRange": {
      "StartTime": "00:10:56.3600000",
      "EndTime": "00:10:56.8400000"
    }
  },
  {
    "TextLocation": {
      "Start": 4486,
      "End": 4495
    },
    "TimeRange": {
      "StartTime": "00:10:56.8400000",
      "EndTime": "00:10:57.5599999"
    }
  },
  {
    "TextLocation": {
      "Start": 4496,
      "End": 4500
    },
    "TimeRange": {
      "StartTime": "00:10:57.5599999",
      "EndTime": "00:10:57.8300000"
    }
  },
  {
    "TextLocation": {
      "Start": 4501,
      "End": 4504
    },
    "TimeRange": {
      "StartTime": "00:10:57.8300000",
      "EndTime": "00:10:58.1000000"
    }
  },
  {
    "TextLocation": {
      "Start": 4505,
      "End": 4511
    },
    "TimeRange": {
      "StartTime": "00:10:58.1000000",
      "EndTime": "00:10:58.6700000"
    }
  },
  {
    "TextLocation": {
      "Start": 4512,
      "End": 4516
    },
    "TimeRange": {
      "StartTime": "00:10:59",
      "EndTime": "00:10:59.1799999"
    }
  },
  {
    "TextLocation": {
      "Start": 4517,
      "End": 4524
    },
    "TimeRange": {
      "StartTime": "00:10:59.1799999",
      "EndTime": "00:10:59.6300000"
    }
  },
  {
    "TextLocation": {
      "Start": 4525,
      "End": 4530
    },
    "TimeRange": {
      "StartTime": "00:11:00.2000000",
      "EndTime": "00:11:00.5599999"
    }
  },
  {
    "TextLocation": {
      "Start": 4531,
      "End": 4538
    },
    "TimeRange": {
      "StartTime": "00:11:00.5599999",
      "EndTime": "00:11:01.1300000"
    }
  },
  {
    "TextLocation": {
      "Start": 4539,
      "End": 4542
    },
    "TimeRange": {
      "StartTime": "00:11:01.1600000",
      "EndTime": "00:11:01.7300000"
    }
  },
  {
    "TextLocation": {
      "Start": 4543,
      "End": 4550
    },
    "TimeRange": {
      "StartTime": "00:11:01.7600000",
      "EndTime": "00:11:02.1200000"
    }
  },
  {
    "TextLocation": {
      "Start": 4551,
      "End": 4562
    },
    "TimeRange": {
      "StartTime": "00:11:02.1200000",
      "EndTime": "00:11:02.8400000"
    }
  },
  {
    "TextLocation": {
      "Start": 4563,
      "End": 4565
    },
    "TimeRange": {
      "StartTime": "00:11:02.8400000",
      "EndTime": "00:11:03.0200000"
    }
  },
  {
    "TextLocation": {
      "Start": 4566,
      "End": 4570
    },
    "TimeRange": {
      "StartTime": "00:11:03.0200000",
      "EndTime": "00:11:03.2000000"
    }
  },
  {
    "TextLocation": {
      "Start": 4571,
      "End": 4577
    },
    "TimeRange": {
      "StartTime": "00:11:03.2000000",
      "EndTime": "00:11:03.7700000"
    }
  },
  {
    "TextLocation": {
      "Start": 4578,
      "End": 4581
    },
    "TimeRange": {
      "StartTime": "00:11:03.7700000",
      "EndTime": "00:11:03.9800000"
    }
  },
  {
    "TextLocation": {
      "Start": 4582,
      "End": 4591
    },
    "TimeRange": {
      "StartTime": "00:11:03.9800000",
      "EndTime": "00:11:04.4900000"
    }
  },
  {
    "TextLocation": {
      "Start": 4592,
      "End": 4599
    },
    "TimeRange": {
      "StartTime": "00:11:04.4900000",
      "EndTime": "00:11:04.7300000"
    }
  },
  {
    "TextLocation": {
      "Start": 4600,
      "End": 4611
    },
    "TimeRange": {
      "StartTime": "00:11:04.7300000",
      "EndTime": "00:11:05.3300000"
    }
  },
  {
    "TextLocation": {
      "Start": 4612,
      "End": 4616
    },
    "TimeRange": {
      "StartTime": "00:11:05.3300000",
      "EndTime": "00:11:05.5100000"
    }
  },
  {
    "TextLocation": {
      "Start": 4617,
      "End": 4627
    },
    "TimeRange": {
      "StartTime": "00:11:05.5100000",
      "EndTime": "00:11:06.2000000"
    }
  },
  {
    "TextLocation": {
      "Start": 4629,
      "End": 4631
    },
    "TimeRange": {
      "StartTime": "00:11:06.2000000",
      "EndTime": "00:11:06.3500000"
    }
  },
  {
    "TextLocation": {
      "Start": 4632,
      "End": 4636
    },
    "TimeRange": {
      "StartTime": "00:11:06.3500000",
      "EndTime": "00:11:06.5300000"
    }
  },
  {
    "TextLocation": {
      "Start": 4637,
      "End": 4639
    },
    "TimeRange": {
      "StartTime": "00:11:06.5300000",
      "EndTime": "00:11:06.6500000"
    }
  },
  {
    "TextLocation": {
      "Start": 4640,
      "End": 4641
    },
    "TimeRange": {
      "StartTime": "00:11:06.6500000",
      "EndTime": "00:11:06.7400000"
    }
  },
  {
    "TextLocation": {
      "Start": 4642,
      "End": 4648
    },
    "TimeRange": {
      "StartTime": "00:11:06.7400000",
      "EndTime": "00:11:07.0700000"
    }
  },
  {
    "TextLocation": {
      "Start": 4649,
      "End": 4653
    },
    "TimeRange": {
      "StartTime": "00:11:07.0700000",
      "EndTime": "00:11:07.2500000"
    }
  },
  {
    "TextLocation": {
      "Start": 4654,
      "End": 4657
    },
    "TimeRange": {
      "StartTime": "00:11:07.2500000",
      "EndTime": "00:11:07.4900000"
    }
  },
  {
    "TextLocation": {
      "Start": 4658,
      "End": 4665
    },
    "TimeRange": {
      "StartTime": "00:11:07.4900000",
      "EndTime": "00:11:08.2100000"
    }
  },
  {
    "TextLocation": {
      "Start": 4666,
      "End": 4675
    },
    "TimeRange": {
      "StartTime": "00:11:08.6300000",
      "EndTime": "00:11:09.2300000"
    }
  },
  {
    "TextLocation": {
      "Start": 4676,
      "End": 4686
    },
    "TimeRange": {
      "StartTime": "00:11:09.2300000",
      "EndTime": "00:11:09.7100000"
    }
  },
  {
    "TextLocation": {
      "Start": 4687,
      "End": 4698
    },
    "TimeRange": {
      "StartTime": "00:11:09.7100000",
      "EndTime": "00:11:10.4299999"
    }
  },
  {
    "TextLocation": {
      "Start": 4699,
      "End": 4701
    },
    "TimeRange": {
      "StartTime": "00:11:10.4299999",
      "EndTime": "00:11:10.7000000"
    }
  },
  {
    "TextLocation": {
      "Start": 4702,
      "End": 4704
    },
    "TimeRange": {
      "StartTime": "00:11:10.7000000",
      "EndTime": "00:11:10.8200000"
    }
  },
  {
    "TextLocation": {
      "Start": 4705,
      "End": 4708
    },
    "TimeRange": {
      "StartTime": "00:11:10.8200000",
      "EndTime": "00:11:10.9100000"
    }
  },
  {
    "TextLocation": {
      "Start": 4709,
      "End": 4714
    },
    "TimeRange": {
      "StartTime": "00:11:10.9100000",
      "EndTime": "00:11:11.4200000"
    }
  },
  {
    "TextLocation": {
      "Start": 4715,
      "End": 4718
    },
    "TimeRange": {
      "StartTime": "00:11:11.4200000",
      "EndTime": "00:11:11.5700000"
    }
  },
  {
    "TextLocation": {
      "Start": 4719,
      "End": 4725
    },
    "TimeRange": {
      "StartTime": "00:11:11.5700000",
      "EndTime": "00:11:12.0200000"
    }
  },
  {
    "TextLocation": {
      "Start": 4726,
      "End": 4728
    },
    "TimeRange": {
      "StartTime": "00:11:12.0200000",
      "EndTime": "00:11:12.1700000"
    }
  },
  {
    "TextLocation": {
      "Start": 4729,
      "End": 4732
    },
    "TimeRange": {
      "StartTime": "00:11:12.1700000",
      "EndTime": "00:11:12.3200000"
    }
  },
  {
    "TextLocation": {
      "Start": 4733,
      "End": 4736
    },
    "TimeRange": {
      "StartTime": "00:11:12.3200000",
      "EndTime": "00:11:12.6500000"
    }
  },
  {
    "TextLocation": {
      "Start": 4737,
      "End": 4740
    },
    "TimeRange": {
      "StartTime": "00:11:12.6500000",
      "EndTime": "00:11:12.8000000"
    }
  },
  {
    "TextLocation": {
      "Start": 4741,
      "End": 4745
    },
    "TimeRange": {
      "StartTime": "00:11:12.8000000",
      "EndTime": "00:11:13.0400000"
    }
  },
  {
    "TextLocation": {
      "Start": 4746,
      "End": 4756
    },
    "TimeRange": {
      "StartTime": "00:11:13.0400000",
      "EndTime": "00:11:13.4299999"
    }
  },
  {
    "TextLocation": {
      "Start": 4757,
      "End": 4771
    },
    "TimeRange": {
      "StartTime": "00:11:13.4299999",
      "EndTime": "00:11:14.2400000"
    }
  },
  {
    "TextLocation": {
      "Start": 4772,
      "End": 4776
    },
    "TimeRange": {
      "StartTime": "00:11:14.2400000",
      "EndTime": "00:11:14.3900000"
    }
  },
  {
    "TextLocation": {
      "Start": 4777,
      "End": 4780
    },
    "TimeRange": {
      "StartTime": "00:11:14.3900000",
      "EndTime": "00:11:14.6900000"
    }
  },
  {
    "TextLocation": {
      "Start": 4781,
      "End": 4787
    },
    "TimeRange": {
      "StartTime": "00:11:14.6900000",
      "EndTime": "00:11:15.2000000"
    }
  },
  {
    "TextLocation": {
      "Start": 4790,
      "End": 4791
    },
    "TimeRange": {
      "StartTime": "00:11:15.6799999",
      "EndTime": "00:11:15.8600000"
    }
  },
  {
    "TextLocation": {
      "Start": 4792,
      "End": 4796
    },
    "TimeRange": {
      "StartTime": "00:11:15.8600000",
      "EndTime": "00:11:15.9800000"
    }
  },
  {
    "TextLocation": {
      "Start": 4797,
      "End": 4804
    },
    "TimeRange": {
      "StartTime": "00:11:15.9800000",
      "EndTime": "00:11:16.4000000"
    }
  },
  {
    "TextLocation": {
      "Start": 4805,
      "End": 4807
    },
    "TimeRange": {
      "StartTime": "00:11:16.4000000",
      "EndTime": "00:11:16.5200000"
    }
  },
  {
    "TextLocation": {
      "Start": 4808,
      "End": 4813
    },
    "TimeRange": {
      "StartTime": "00:11:16.5200000",
      "EndTime": "00:11:16.9700000"
    }
  },
  {
    "TextLocation": {
      "Start": 4814,
      "End": 4817
    },
    "TimeRange": {
      "StartTime": "00:11:16.9700000",
      "EndTime": "00:11:17.2700000"
    }
  },
  {
    "TextLocation": {
      "Start": 4818,
      "End": 4826
    },
    "TimeRange": {
      "StartTime": "00:11:17.2700000",
      "EndTime": "00:11:17.6600000"
    }
  },
  {
    "TextLocation": {
      "Start": 4827,
      "End": 4838
    },
    "TimeRange": {
      "StartTime": "00:11:17.6600000",
      "EndTime": "00:11:18.4700000"
    }
  },
  {
    "TextLocation": {
      "Start": 4839,
      "End": 4842
    },
    "TimeRange": {
      "StartTime": "00:11:18.4700000",
      "EndTime": "00:11:18.6799999"
    }
  },
  {
    "TextLocation": {
      "Start": 4843,
      "End": 4849
    },
    "TimeRange": {
      "StartTime": "00:11:18.6799999",
      "EndTime": "00:11:19.1900000"
    }
  },
  {
    "TextLocation": {
      "Start": 4850,
      "End": 4853
    },
    "TimeRange": {
      "StartTime": "00:11:19.1900000",
      "EndTime": "00:11:19.2800000"
    }
  },
  {
    "TextLocation": {
      "Start": 4854,
      "End": 4866
    },
    "TimeRange": {
      "StartTime": "00:11:19.5599999",
      "EndTime": "00:11:20.3600000"
    }
  },
  {
    "TextLocation": {
      "Start": 4867,
      "End": 4869
    },
    "TimeRange": {
      "StartTime": "00:11:20.3600000",
      "EndTime": "00:11:20.4800000"
    }
  },
  {
    "TextLocation": {
      "Start": 4870,
      "End": 4879
    },
    "TimeRange": {
      "StartTime": "00:11:20.4800000",
      "EndTime": "00:11:21.1700000"
    }
  },
  {
    "TextLocation": {
      "Start": 4880,
      "End": 4884
    },
    "TimeRange": {
      "StartTime": "00:11:21.5000000",
      "EndTime": "00:11:21.7100000"
    }
  },
  {
    "TextLocation": {
      "Start": 4885,
      "End": 4888
    },
    "TimeRange": {
      "StartTime": "00:11:21.7100000",
      "EndTime": "00:11:21.8000000"
    }
  },
  {
    "TextLocation": {
      "Start": 4889,
      "End": 4896
    },
    "TimeRange": {
      "StartTime": "00:11:21.8000000",
      "EndTime": "00:11:22.1900000"
    }
  },
  {
    "TextLocation": {
      "Start": 4897,
      "End": 4902
    },
    "TimeRange": {
      "StartTime": "00:11:22.1900000",
      "EndTime": "00:11:22.7600000"
    }
  },
  {
    "TextLocation": {
      "Start": 4903,
      "End": 4905
    },
    "TimeRange": {
      "StartTime": "00:11:22.7600000",
      "EndTime": "00:11:22.9400000"
    }
  },
  {
    "TextLocation": {
      "Start": 4906,
      "End": 4911
    },
    "TimeRange": {
      "StartTime": "00:11:22.9400000",
      "EndTime": "00:11:23.3400000"
    }
  },
  {
    "TextLocation": {
      "Start": 4912,
      "End": 4916
    },
    "TimeRange": {
      "StartTime": "00:11:23.3400000",
      "EndTime": "00:11:23.7500000"
    }
  },
  {
    "TextLocation": {
      "Start": 4918,
      "End": 4922
    },
    "TimeRange": {
      "StartTime": "00:11:23.7500000",
      "EndTime": "00:11:24.8000000"
    }
  },
  {
    "TextLocation": {
      "Start": 4925,
      "End": 4926
    },
    "TimeRange": {
      "StartTime": "00:11:25.6100000",
      "EndTime": "00:11:25.7900000"
    }
  },
  {
    "TextLocation": {
      "Start": 4927,
      "End": 4929
    },
    "TimeRange": {
      "StartTime": "00:11:25.7900000",
      "EndTime": "00:11:26"
    }
  },
  {
    "TextLocation": {
      "Start": 4930,
      "End": 4932
    },
    "TimeRange": {
      "StartTime": "00:11:26",
      "EndTime": "00:11:26.2400000"
    }
  },
  {
    "TextLocation": {
      "Start": 4933,
      "End": 4941
    },
    "TimeRange": {
      "StartTime": "00:11:26.2400000",
      "EndTime": "00:11:26.7800000"
    }
  },
  {
    "TextLocation": {
      "Start": 4942,
      "End": 4944
    },
    "TimeRange": {
      "StartTime": "00:11:26.7800000",
      "EndTime": "00:11:26.9000000"
    }
  },
  {
    "TextLocation": {
      "Start": 4945,
      "End": 4949
    },
    "TimeRange": {
      "StartTime": "00:11:26.9000000",
      "EndTime": "00:11:27.1100000"
    }
  },
  {
    "TextLocation": {
      "Start": 4950,
      "End": 4952
    },
    "TimeRange": {
      "StartTime": "00:11:27.1100000",
      "EndTime": "00:11:28.3099999"
    }
  },
  {
    "TextLocation": {
      "Start": 4953,
      "End": 4955
    },
    "TimeRange": {
      "StartTime": "00:11:28.3099999",
      "EndTime": "00:11:28.5200000"
    }
  },
  {
    "TextLocation": {
      "Start": 4956,
      "End": 4959
    },
    "TimeRange": {
      "StartTime": "00:11:28.5200000",
      "EndTime": "00:11:28.6100000"
    }
  },
  {
    "TextLocation": {
      "Start": 4960,
      "End": 4967
    },
    "TimeRange": {
      "StartTime": "00:11:28.6100000",
      "EndTime": "00:11:28.9400000"
    }
  },
  {
    "TextLocation": {
      "Start": 4968,
      "End": 4973
    },
    "TimeRange": {
      "StartTime": "00:11:28.9400000",
      "EndTime": "00:11:29.2400000"
    }
  },
  {
    "TextLocation": {
      "Start": 4974,
      "End": 4976
    },
    "TimeRange": {
      "StartTime": "00:11:29.2400000",
      "EndTime": "00:11:29.3300000"
    }
  },
  {
    "TextLocation": {
      "Start": 4977,
      "End": 4982
    },
    "TimeRange": {
      "StartTime": "00:11:29.3300000",
      "EndTime": "00:11:29.6600000"
    }
  },
  {
    "TextLocation": {
      "Start": 4983,
      "End": 4992
    },
    "TimeRange": {
      "StartTime": "00:11:29.6600000",
      "EndTime": "00:11:30.3500000"
    }
  },
  {
    "TextLocation": {
      "Start": 4995,
      "End": 4999
    },
    "TimeRange": {
      "StartTime": "00:11:30.7100000",
      "EndTime": "00:11:30.9200000"
    }
  },
  {
    "TextLocation": {
      "Start": 5000,
      "End": 5004
    },
    "TimeRange": {
      "StartTime": "00:11:30.9200000",
      "EndTime": "00:11:31.2800000"
    }
  },
  {
    "TextLocation": {
      "Start": 5005,
      "End": 5009
    },
    "TimeRange": {
      "StartTime": "00:11:31.2800000",
      "EndTime": "00:11:31.4000000"
    }
  },
  {
    "TextLocation": {
      "Start": 5010,
      "End": 5012
    },
    "TimeRange": {
      "StartTime": "00:11:31.4000000",
      "EndTime": "00:11:31.5500000"
    }
  },
  {
    "TextLocation": {
      "Start": 5013,
      "End": 5020
    },
    "TimeRange": {
      "StartTime": "00:11:31.5500000",
      "EndTime": "00:11:32"
    }
  },
  {
    "TextLocation": {
      "Start": 5021,
      "End": 5027
    },
    "TimeRange": {
      "StartTime": "00:11:32",
      "EndTime": "00:11:32.6300000"
    }
  },
  {
    "TextLocation": {
      "Start": 5028,
      "End": 5030
    },
    "TimeRange": {
      "StartTime": "00:11:32.8700000",
      "EndTime": "00:11:33.0500000"
    }
  },
  {
    "TextLocation": {
      "Start": 5031,
      "End": 5035
    },
    "TimeRange": {
      "StartTime": "00:11:33.0500000",
      "EndTime": "00:11:33.2900000"
    }
  },
  {
    "TextLocation": {
      "Start": 5036,
      "End": 5039
    },
    "TimeRange": {
      "StartTime": "00:11:33.2900000",
      "EndTime": "00:11:33.5599999"
    }
  },
  {
    "TextLocation": {
      "Start": 5040,
      "End": 5046
    },
    "TimeRange": {
      "StartTime": "00:11:33.5599999",
      "EndTime": "00:11:34.0100000"
    }
  },
  {
    "TextLocation": {
      "Start": 5047,
      "End": 5049
    },
    "TimeRange": {
      "StartTime": "00:11:34.0100000",
      "EndTime": "00:11:34.1600000"
    }
  },
  {
    "TextLocation": {
      "Start": 5050,
      "End": 5061
    },
    "TimeRange": {
      "StartTime": "00:11:34.1600000",
      "EndTime": "00:11:34.9100000"
    }
  },
  {
    "TextLocation": {
      "Start": 5062,
      "End": 5064
    },
    "TimeRange": {
      "StartTime": "00:11:34.9100000",
      "EndTime": "00:11:35.0599999"
    }
  },
  {
    "TextLocation": {
      "Start": 5065,
      "End": 5071
    },
    "TimeRange": {
      "StartTime": "00:11:35.0599999",
      "EndTime": "00:11:35.4500000"
    }
  },
  {
    "TextLocation": {
      "Start": 5072,
      "End": 5075
    },
    "TimeRange": {
      "StartTime": "00:11:35.4500000",
      "EndTime": "00:11:35.6000000"
    }
  },
  {
    "TextLocation": {
      "Start": 5076,
      "End": 5083
    },
    "TimeRange": {
      "StartTime": "00:11:35.6000000",
      "EndTime": "00:11:36.1400000"
    }
  },
  {
    "TextLocation": {
      "Start": 5086,
      "End": 5090
    },
    "TimeRange": {
      "StartTime": "00:11:37.6700000",
      "EndTime": "00:11:37.9100000"
    }
  },
  {
    "TextLocation": {
      "Start": 5091,
      "End": 5093
    },
    "TimeRange": {
      "StartTime": "00:11:37.9100000",
      "EndTime": "00:11:38.8700000"
    }
  },
  {
    "TextLocation": {
      "Start": 5094,
      "End": 5096
    },
    "TimeRange": {
      "StartTime": "00:11:38.8700000",
      "EndTime": "00:11:38.9900000"
    }
  },
  {
    "TextLocation": {
      "Start": 5097,
      "End": 5100
    },
    "TimeRange": {
      "StartTime": "00:11:38.9900000",
      "EndTime": "00:11:39.0800000"
    }
  },
  {
    "TextLocation": {
      "Start": 5101,
      "End": 5108
    },
    "TimeRange": {
      "StartTime": "00:11:39.0800000",
      "EndTime": "00:11:39.3800000"
    }
  },
  {
    "TextLocation": {
      "Start": 5109,
      "End": 5114
    },
    "TimeRange": {
      "StartTime": "00:11:39.3800000",
      "EndTime": "00:11:39.6799999"
    }
  },
  {
    "TextLocation": {
      "Start": 5115,
      "End": 5117
    },
    "TimeRange": {
      "StartTime": "00:11:39.6799999",
      "EndTime": "00:11:39.8000000"
    }
  },
  {
    "TextLocation": {
      "Start": 5118,
      "End": 5123
    },
    "TimeRange": {
      "StartTime": "00:11:39.8000000",
      "EndTime": "00:11:40.0700000"
    }
  },
  {
    "TextLocation": {
      "Start": 5124,
      "End": 5133
    },
    "TimeRange": {
      "StartTime": "00:11:40.0700000",
      "EndTime": "00:11:40.8500000"
    }
  },
  {
    "TextLocation": {
      "Start": 5135,
      "End": 5140
    },
    "TimeRange": {
      "StartTime": "00:11:40.8500000",
      "EndTime": "00:11:41.2700000"
    }
  },
  {
    "TextLocation": {
      "Start": 5142,
      "End": 5149
    },
    "TimeRange": {
      "StartTime": "00:11:41.3300000",
      "EndTime": "00:11:41.9299999"
    }
  },
  {
    "TextLocation": {
      "Start": 5150,
      "End": 5155
    },
    "TimeRange": {
      "StartTime": "00:11:41.9299999",
      "EndTime": "00:11:42.3500000"
    }
  },
  {
    "TextLocation": {
      "Start": 5156,
      "End": 5166
    },
    "TimeRange": {
      "StartTime": "00:11:42.3500000",
      "EndTime": "00:11:43.0100000"
    }
  },
  {
    "TextLocation": {
      "Start": 5167,
      "End": 5169
    },
    "TimeRange": {
      "StartTime": "00:11:43.0100000",
      "EndTime": "00:11:43.1300000"
    }
  },
  {
    "TextLocation": {
      "Start": 5170,
      "End": 5173
    },
    "TimeRange": {
      "StartTime": "00:11:43.1300000",
      "EndTime": "00:11:43.2200000"
    }
  },
  {
    "TextLocation": {
      "Start": 5174,
      "End": 5179
    },
    "TimeRange": {
      "StartTime": "00:11:43.2200000",
      "EndTime": "00:11:43.5800000"
    }
  },
  {
    "TextLocation": {
      "Start": 5180,
      "End": 5185
    },
    "TimeRange": {
      "StartTime": "00:11:43.5800000",
      "EndTime": "00:11:43.9100000"
    }
  },
  {
    "TextLocation": {
      "Start": 5186,
      "End": 5188
    },
    "TimeRange": {
      "StartTime": "00:11:43.9100000",
      "EndTime": "00:11:44.0300000"
    }
  },
  {
    "TextLocation": {
      "Start": 5189,
      "End": 5194
    },
    "TimeRange": {
      "StartTime": "00:11:44.0599999",
      "EndTime": "00:11:44.3900000"
    }
  },
  {
    "TextLocation": {
      "Start": 5195,
      "End": 5201
    },
    "TimeRange": {
      "StartTime": "00:11:44.3900000",
      "EndTime": "00:11:44.8700000"
    }
  },
  {
    "TextLocation": {
      "Start": 5203,
      "End": 5207
    },
    "TimeRange": {
      "StartTime": "00:11:44.8700000",
      "EndTime": "00:11:45.1100000"
    }
  },
  {
    "TextLocation": {
      "Start": 5208,
      "End": 5219
    },
    "TimeRange": {
      "StartTime": "00:11:45.1100000",
      "EndTime": "00:11:45.7100000"
    }
  },
  {
    "TextLocation": {
      "Start": 5221,
      "End": 5223
    },
    "TimeRange": {
      "StartTime": "00:11:45.7100000",
      "EndTime": "00:11:45.8900000"
    }
  },
  {
    "TextLocation": {
      "Start": 5224,
      "End": 5234
    },
    "TimeRange": {
      "StartTime": "00:11:45.8900000",
      "EndTime": "00:11:46.4600000"
    }
  },
  {
    "TextLocation": {
      "Start": 5235,
      "End": 5242
    },
    "TimeRange": {
      "StartTime": "00:11:46.4600000",
      "EndTime": "00:11:47"
    }
  },
  {
    "TextLocation": {
      "Start": 5244,
      "End": 5247
    },
    "TimeRange": {
      "StartTime": "00:11:47",
      "EndTime": "00:11:47.2400000"
    }
  },
  {
    "TextLocation": {
      "Start": 5248,
      "End": 5253
    },
    "TimeRange": {
      "StartTime": "00:11:47.2400000",
      "EndTime": "00:11:47.6600000"
    }
  },
  {
    "TextLocation": {
      "Start": 5255,
      "End": 5258
    },
    "TimeRange": {
      "StartTime": "00:11:48.0800000",
      "EndTime": "00:11:48.6799999"
    }
  },
  {
    "TextLocation": {
      "Start": 5259,
      "End": 5263
    },
    "TimeRange": {
      "StartTime": "00:11:48.6799999",
      "EndTime": "00:11:49.0400000"
    }
  },
  {
    "TextLocation": {
      "Start": 5264,
      "End": 5269
    },
    "TimeRange": {
      "StartTime": "00:11:49.0400000",
      "EndTime": "00:11:49.3700000"
    }
  },
  {
    "TextLocation": {
      "Start": 5270,
      "End": 5281
    },
    "TimeRange": {
      "StartTime": "00:11:49.3700000",
      "EndTime": "00:11:50.1500000"
    }
  },
  {
    "TextLocation": {
      "Start": 5282,
      "End": 5283
    },
    "TimeRange": {
      "StartTime": "00:11:50.1500000",
      "EndTime": "00:11:50.2100000"
    }
  },
  {
    "TextLocation": {
      "Start": 5284,
      "End": 5289
    },
    "TimeRange": {
      "StartTime": "00:11:50.2100000",
      "EndTime": "00:11:50.6600000"
    }
  },
  {
    "TextLocation": {
      "Start": 5290,
      "End": 5299
    },
    "TimeRange": {
      "StartTime": "00:11:50.6600000",
      "EndTime": "00:11:51.4100000"
    }
  },
  {
    "TextLocation": {
      "Start": 5300,
      "End": 5302
    },
    "TimeRange": {
      "StartTime": "00:11:51.4100000",
      "EndTime": "00:11:51.5900000"
    }
  },
  {
    "TextLocation": {
      "Start": 5303,
      "End": 5312
    },
    "TimeRange": {
      "StartTime": "00:11:51.5900000",
      "EndTime": "00:11:52.1000000"
    }
  },
  {
    "TextLocation": {
      "Start": 5313,
      "End": 5318
    },
    "TimeRange": {
      "StartTime": "00:11:52.1000000",
      "EndTime": "00:11:52.7300000"
    }
  },
  {
    "TextLocation": {
      "Start": 5319,
      "End": 5321
    },
    "TimeRange": {
      "StartTime": "00:11:53.1200000",
      "EndTime": "00:11:53.2700000"
    }
  },
  {
    "TextLocation": {
      "Start": 5322,
      "End": 5324
    },
    "TimeRange": {
      "StartTime": "00:11:53.2700000",
      "EndTime": "00:11:53.5100000"
    }
  },
  {
    "TextLocation": {
      "Start": 5325,
      "End": 5332
    },
    "TimeRange": {
      "StartTime": "00:11:53.5100000",
      "EndTime": "00:11:54.0800000"
    }
  },
  {
    "TextLocation": {
      "Start": 5333,
      "End": 5335
    },
    "TimeRange": {
      "StartTime": "00:11:54.0800000",
      "EndTime": "00:11:54.2900000"
    }
  },
  {
    "TextLocation": {
      "Start": 5336,
      "End": 5337
    },
    "TimeRange": {
      "StartTime": "00:11:54.2900000",
      "EndTime": "00:11:54.3200000"
    }
  },
  {
    "TextLocation": {
      "Start": 5338,
      "End": 5348
    },
    "TimeRange": {
      "StartTime": "00:11:54.3200000",
      "EndTime": "00:11:54.9200000"
    }
  },
  {
    "TextLocation": {
      "Start": 5349,
      "End": 5353
    },
    "TimeRange": {
      "StartTime": "00:11:54.9200000",
      "EndTime": "00:11:55.4000000"
    }
  },
  {
    "TextLocation": {
      "Start": 5356,
      "End": 5359
    },
    "TimeRange": {
      "StartTime": "00:11:55.4000000",
      "EndTime": "00:11:55.6700000"
    }
  },
  {
    "TextLocation": {
      "Start": 5360,
      "End": 5365
    },
    "TimeRange": {
      "StartTime": "00:11:55.6700000",
      "EndTime": "00:11:56.1200000"
    }
  },
  {
    "TextLocation": {
      "Start": 5367,
      "End": 5373
    },
    "TimeRange": {
      "StartTime": "00:11:56.4800000",
      "EndTime": "00:11:56.7800000"
    }
  },
  {
    "TextLocation": {
      "Start": 5374,
      "End": 5378
    },
    "TimeRange": {
      "StartTime": "00:11:56.7800000",
      "EndTime": "00:11:57.1700000"
    }
  },
  {
    "TextLocation": {
      "Start": 5379,
      "End": 5386
    },
    "TimeRange": {
      "StartTime": "00:11:57.1700000",
      "EndTime": "00:11:57.7100000"
    }
  },
  {
    "TextLocation": {
      "Start": 5387,
      "End": 5395
    },
    "TimeRange": {
      "StartTime": "00:11:57.7100000",
      "EndTime": "00:11:58.3400000"
    }
  },
  {
    "TextLocation": {
      "Start": 5396,
      "End": 5402
    },
    "TimeRange": {
      "StartTime": "00:11:58.3400000",
      "EndTime": "00:11:58.7300000"
    }
  },
  {
    "TextLocation": {
      "Start": 5403,
      "End": 5411
    },
    "TimeRange": {
      "StartTime": "00:11:58.7300000",
      "EndTime": "00:11:59.5700000"
    }
  },
  {
    "TextLocation": {
      "Start": 5414,
      "End": 5420
    },
    "TimeRange": {
      "StartTime": "00:11:59.9299999",
      "EndTime": "00:12:01.2800000"
    }
  },
  {
    "TextLocation": {
      "Start": 5421,
      "End": 5426
    },
    "TimeRange": {
      "StartTime": "00:12:01.2800000",
      "EndTime": "00:12:01.6100000"
    }
  },
  {
    "TextLocation": {
      "Start": 5427,
      "End": 5431
    },
    "TimeRange": {
      "StartTime": "00:12:01.6100000",
      "EndTime": "00:12:03.2900000"
    }
  },
  {
    "TextLocation": {
      "Start": 5434,
      "End": 5440
    },
    "TimeRange": {
      "StartTime": "00:12:03.2900000",
      "EndTime": "00:12:03.6500000"
    }
  },
  {
    "TextLocation": {
      "Start": 5441,
      "End": 5448
    },
    "TimeRange": {
      "StartTime": "00:12:03.6500000",
      "EndTime": "00:12:04.0400000"
    }
  },
  {
    "TextLocation": {
      "Start": 5449,
      "End": 5451
    },
    "TimeRange": {
      "StartTime": "00:12:04.1000000",
      "EndTime": "00:12:05.1200000"
    }
  },
  {
    "TextLocation": {
      "Start": 5454,
      "End": 5460
    },
    "TimeRange": {
      "StartTime": "00:12:05.7800000",
      "EndTime": "00:12:06.3200000"
    }
  },
  {
    "TextLocation": {
      "Start": 5462,
      "End": 5466
    },
    "TimeRange": {
      "StartTime": "00:12:06.3200000",
      "EndTime": "00:12:06.5000000"
    }
  },
  {
    "TextLocation": {
      "Start": 5467,
      "End": 5469
    },
    "TimeRange": {
      "StartTime": "00:12:06.5000000",
      "EndTime": "00:12:07.3700000"
    }
  },
  {
    "TextLocation": {
      "Start": 5470,
      "End": 5475
    },
    "TimeRange": {
      "StartTime": "00:12:07.3700000",
      "EndTime": "00:12:07.7600000"
    }
  },
  {
    "TextLocation": {
      "Start": 5476,
      "End": 5484
    },
    "TimeRange": {
      "StartTime": "00:12:07.7600000",
      "EndTime": "00:12:08.2700000"
    }
  },
  {
    "TextLocation": {
      "Start": 5485,
      "End": 5491
    },
    "TimeRange": {
      "StartTime": "00:12:08.2700000",
      "EndTime": "00:12:08.6600000"
    }
  },
  {
    "TextLocation": {
      "Start": 5492,
      "End": 5496
    },
    "TimeRange": {
      "StartTime": "00:12:08.6600000",
      "EndTime": "00:12:08.8400000"
    }
  },
  {
    "TextLocation": {
      "Start": 5497,
      "End": 5506
    },
    "TimeRange": {
      "StartTime": "00:12:08.8400000",
      "EndTime": "00:12:09.5300000"
    }
  },
  {
    "TextLocation": {
      "Start": 5507,
      "End": 5515
    },
    "TimeRange": {
      "StartTime": "00:12:09.5300000",
      "EndTime": "00:12:10.0700000"
    }
  },
  {
    "TextLocation": {
      "Start": 5516,
      "End": 5518
    },
    "TimeRange": {
      "StartTime": "00:12:10.0700000",
      "EndTime": "00:12:10.2200000"
    }
  },
  {
    "TextLocation": {
      "Start": 5519,
      "End": 5525
    },
    "TimeRange": {
      "StartTime": "00:12:10.2200000",
      "EndTime": "00:12:10.5800000"
    }
  },
  {
    "TextLocation": {
      "Start": 5526,
      "End": 5530
    },
    "TimeRange": {
      "StartTime": "00:12:10.5800000",
      "EndTime": "00:12:10.7600000"
    }
  },
  {
    "TextLocation": {
      "Start": 5531,
      "End": 5533
    },
    "TimeRange": {
      "StartTime": "00:12:10.7600000",
      "EndTime": "00:12:10.9100000"
    }
  },
  {
    "TextLocation": {
      "Start": 5534,
      "End": 5540
    },
    "TimeRange": {
      "StartTime": "00:12:10.9100000",
      "EndTime": "00:12:11.3000000"
    }
  },
  {
    "TextLocation": {
      "Start": 5541,
      "End": 5550
    },
    "TimeRange": {
      "StartTime": "00:12:11.3000000",
      "EndTime": "00:12:11.9600000"
    }
  },
  {
    "TextLocation": {
      "Start": 5551,
      "End": 5559
    },
    "TimeRange": {
      "StartTime": "00:12:12.2600000",
      "EndTime": "00:12:12.9200000"
    }
  },
  {
    "TextLocation": {
      "Start": 5560,
      "End": 5564
    },
    "TimeRange": {
      "StartTime": "00:12:12.9200000",
      "EndTime": "00:12:13.2200000"
    }
  },
  {
    "TextLocation": {
      "Start": 5565,
      "End": 5571
    },
    "TimeRange": {
      "StartTime": "00:12:13.2200000",
      "EndTime": "00:12:13.8200000"
    }
  },
  {
    "TextLocation": {
      "Start": 5572,
      "End": 5574
    },
    "TimeRange": {
      "StartTime": "00:12:13.8200000",
      "EndTime": "00:12:14"
    }
  },
  {
    "TextLocation": {
      "Start": 5575,
      "End": 5586
    },
    "TimeRange": {
      "StartTime": "00:12:14",
      "EndTime": "00:12:14.6300000"
    }
  },
  {
    "TextLocation": {
      "Start": 5587,
      "End": 5589
    },
    "TimeRange": {
      "StartTime": "00:12:14.6300000",
      "EndTime": "00:12:14.8099999"
    }
  },
  {
    "TextLocation": {
      "Start": 5590,
      "End": 5600
    },
    "TimeRange": {
      "StartTime": "00:12:14.8099999",
      "EndTime": "00:12:15.3500000"
    }
  },
  {
    "TextLocation": {
      "Start": 5601,
      "End": 5608
    },
    "TimeRange": {
      "StartTime": "00:12:15.3500000",
      "EndTime": "00:12:15.9200000"
    }
  },
  {
    "TextLocation": {
      "Start": 5610,
      "End": 5617
    },
    "TimeRange": {
      "StartTime": "00:12:15.9200000",
      "EndTime": "00:12:16.6100000"
    }
  },
  {
    "TextLocation": {
      "Start": 5620,
      "End": 5626
    },
    "TimeRange": {
      "StartTime": "00:12:16.9400000",
      "EndTime": "00:12:17.3000000"
    }
  },
  {
    "TextLocation": {
      "Start": 5627,
      "End": 5631
    },
    "TimeRange": {
      "StartTime": "00:12:17.3000000",
      "EndTime": "00:12:17.7500000"
    }
  },
  {
    "TextLocation": {
      "Start": 5632,
      "End": 5637
    },
    "TimeRange": {
      "StartTime": "00:12:18.0500000",
      "EndTime": "00:12:18.4700000"
    }
  },
  {
    "TextLocation": {
      "Start": 5638,
      "End": 5643
    },
    "TimeRange": {
      "StartTime": "00:12:18.4700000",
      "EndTime": "00:12:18.8900000"
    }
  },
  {
    "TextLocation": {
      "Start": 5644,
      "End": 5650
    },
    "TimeRange": {
      "StartTime": "00:12:18.8900000",
      "EndTime": "00:12:19.2800000"
    }
  },
  {
    "TextLocation": {
      "Start": 5651,
      "End": 5657
    },
    "TimeRange": {
      "StartTime": "00:12:19.2800000",
      "EndTime": "00:12:19.5500000"
    }
  },
  {
    "TextLocation": {
      "Start": 5658,
      "End": 5666
    },
    "TimeRange": {
      "StartTime": "00:12:19.5500000",
      "EndTime": "00:12:20.1500000"
    }
  },
  {
    "TextLocation": {
      "Start": 5667,
      "End": 5678
    },
    "TimeRange": {
      "StartTime": "00:12:20.1500000",
      "EndTime": "00:12:20.8400000"
    }
  },
  {
    "TextLocation": {
      "Start": 5679,
      "End": 5684
    },
    "TimeRange": {
      "StartTime": "00:12:20.8400000",
      "EndTime": "00:12:21.3200000"
    }
  },
  {
    "TextLocation": {
      "Start": 5685,
      "End": 5688
    },
    "TimeRange": {
      "StartTime": "00:12:21.7100000",
      "EndTime": "00:12:22.0100000"
    }
  },
  {
    "TextLocation": {
      "Start": 5689,
      "End": 5691
    },
    "TimeRange": {
      "StartTime": "00:12:22.0100000",
      "EndTime": "00:12:22.6100000"
    }
  },
  {
    "TextLocation": {
      "Start": 5692,
      "End": 5696
    },
    "TimeRange": {
      "StartTime": "00:12:22.6100000",
      "EndTime": "00:12:23.1500000"
    }
  },
  {
    "TextLocation": {
      "Start": 5697,
      "End": 5702
    },
    "TimeRange": {
      "StartTime": "00:12:23.1600000",
      "EndTime": "00:12:23.3300000"
    }
  },
  {
    "TextLocation": {
      "Start": 5703,
      "End": 5707
    },
    "TimeRange": {
      "StartTime": "00:12:23.3300000",
      "EndTime": "00:12:25.4299999"
    }
  },
  {
    "TextLocation": {
      "Start": 5708,
      "End": 5712
    },
    "TimeRange": {
      "StartTime": "00:12:25.4400000",
      "EndTime": "00:12:26.6600000"
    }
  },
  {
    "TextLocation": {
      "Start": 5715,
      "End": 5720
    },
    "TimeRange": {
      "StartTime": "00:12:27.1700000",
      "EndTime": "00:12:27.5599999"
    }
  },
  {
    "TextLocation": {
      "Start": 5721,
      "End": 5723
    },
    "TimeRange": {
      "StartTime": "00:12:27.5599999",
      "EndTime": "00:12:27.7100000"
    }
  },
  {
    "TextLocation": {
      "Start": 5724,
      "End": 5726
    },
    "TimeRange": {
      "StartTime": "00:12:27.7100000",
      "EndTime": "00:12:27.8600000"
    }
  },
  {
    "TextLocation": {
      "Start": 5727,
      "End": 5735
    },
    "TimeRange": {
      "StartTime": "00:12:27.8600000",
      "EndTime": "00:12:28.4299999"
    }
  },
  {
    "TextLocation": {
      "Start": 5736,
      "End": 5743
    },
    "TimeRange": {
      "StartTime": "00:12:28.4299999",
      "EndTime": "00:12:29"
    }
  },
  {
    "TextLocation": {
      "Start": 5744,
      "End": 5749
    },
    "TimeRange": {
      "StartTime": "00:12:29.1500000",
      "EndTime": "00:12:29.3600000"
    }
  },
  {
    "TextLocation": {
      "Start": 5750,
      "End": 5755
    },
    "TimeRange": {
      "StartTime": "00:12:29.3600000",
      "EndTime": "00:12:29.5100000"
    }
  },
  {
    "TextLocation": {
      "Start": 5756,
      "End": 5759
    },
    "TimeRange": {
      "StartTime": "00:12:29.5100000",
      "EndTime": "00:12:29.6300000"
    }
  },
  {
    "TextLocation": {
      "Start": 5760,
      "End": 5773
    },
    "TimeRange": {
      "StartTime": "00:12:29.6300000",
      "EndTime": "00:12:30.3500000"
    }
  },
  {
    "TextLocation": {
      "Start": 5774,
      "End": 5787
    },
    "TimeRange": {
      "StartTime": "00:12:30.3500000",
      "EndTime": "00:12:31.4299999"
    }
  },
  {
    "TextLocation": {
      "Start": 5788,
      "End": 5790
    },
    "TimeRange": {
      "StartTime": "00:12:31.4299999",
      "EndTime": "00:12:31.7900000"
    }
  },
  {
    "TextLocation": {
      "Start": 5791,
      "End": 5796
    },
    "TimeRange": {
      "StartTime": "00:12:31.7900000",
      "EndTime": "00:12:31.9700000"
    }
  },
  {
    "TextLocation": {
      "Start": 5797,
      "End": 5800
    },
    "TimeRange": {
      "StartTime": "00:12:31.9700000",
      "EndTime": "00:12:32.0900000"
    }
  },
  {
    "TextLocation": {
      "Start": 5801,
      "End": 5809
    },
    "TimeRange": {
      "StartTime": "00:12:32.0900000",
      "EndTime": "00:12:32.5400000"
    }
  },
  {
    "TextLocation": {
      "Start": 5810,
      "End": 5813
    },
    "TimeRange": {
      "StartTime": "00:12:32.5400000",
      "EndTime": "00:12:32.7200000"
    }
  },
  {
    "TextLocation": {
      "Start": 5814,
      "End": 5818
    },
    "TimeRange": {
      "StartTime": "00:12:32.7200000",
      "EndTime": "00:12:33.0300000"
    }
  },
  {
    "TextLocation": {
      "Start": 5819,
      "End": 5821
    },
    "TimeRange": {
      "StartTime": "00:12:33.0300000",
      "EndTime": "00:12:33.0800000"
    }
  },
  {
    "TextLocation": {
      "Start": 5822,
      "End": 5824
    },
    "TimeRange": {
      "StartTime": "00:12:33.0800000",
      "EndTime": "00:12:33.1700000"
    }
  },
  {
    "TextLocation": {
      "Start": 5825,
      "End": 5832
    },
    "TimeRange": {
      "StartTime": "00:12:33.1700000",
      "EndTime": "00:12:33.7700000"
    }
  },
  {
    "TextLocation": {
      "Start": 5833,
      "End": 5836
    },
    "TimeRange": {
      "StartTime": "00:12:33.7700000",
      "EndTime": "00:12:33.9200000"
    }
  },
  {
    "TextLocation": {
      "Start": 5837,
      "End": 5842
    },
    "TimeRange": {
      "StartTime": "00:12:33.9200000",
      "EndTime": "00:12:34.3099999"
    }
  },
  {
    "TextLocation": {
      "Start": 5843,
      "End": 5851
    },
    "TimeRange": {
      "StartTime": "00:12:34.3099999",
      "EndTime": "00:12:35"
    }
  },
  {
    "TextLocation": {
      "Start": 5853,
      "End": 5860
    },
    "TimeRange": {
      "StartTime": "00:12:35",
      "EndTime": "00:12:35.7200000"
    }
  },
  {
    "TextLocation": {
      "Start": 5863,
      "End": 5866
    },
    "TimeRange": {
      "StartTime": "00:12:36.0200000",
      "EndTime": "00:12:36.2300000"
    }
  },
  {
    "TextLocation": {
      "Start": 5867,
      "End": 5873
    },
    "TimeRange": {
      "StartTime": "00:12:36.2300000",
      "EndTime": "00:12:36.4700000"
    }
  },
  {
    "TextLocation": {
      "Start": 5874,
      "End": 5878
    },
    "TimeRange": {
      "StartTime": "00:12:36.4700000",
      "EndTime": "00:12:36.6500000"
    }
  },
  {
    "TextLocation": {
      "Start": 5879,
      "End": 5882
    },
    "TimeRange": {
      "StartTime": "00:12:36.6500000",
      "EndTime": "00:12:36.7400000"
    }
  },
  {
    "TextLocation": {
      "Start": 5883,
      "End": 5890
    },
    "TimeRange": {
      "StartTime": "00:12:36.7400000",
      "EndTime": "00:12:37.2500000"
    }
  },
  {
    "TextLocation": {
      "Start": 5891,
      "End": 5899
    },
    "TimeRange": {
      "StartTime": "00:12:37.2500000",
      "EndTime": "00:12:37.7900000"
    }
  },
  {
    "TextLocation": {
      "Start": 5900,
      "End": 5904
    },
    "TimeRange": {
      "StartTime": "00:12:37.7900000",
      "EndTime": "00:12:38.1799999"
    }
  },
  {
    "TextLocation": {
      "Start": 5907,
      "End": 5910
    },
    "TimeRange": {
      "StartTime": "00:12:38.1799999",
      "EndTime": "00:12:39.2600000"
    }
  },
  {
    "TextLocation": {
      "Start": 5913,
      "End": 5918
    },
    "TimeRange": {
      "StartTime": "00:12:39.5300000",
      "EndTime": "00:12:40.2800000"
    }
  },
  {
    "TextLocation": {
      "Start": 5919,
      "End": 5923
    },
    "TimeRange": {
      "StartTime": "00:12:40.2800000",
      "EndTime": "00:12:40.4600000"
    }
  },
  {
    "TextLocation": {
      "Start": 5925,
      "End": 5927
    },
    "TimeRange": {
      "StartTime": "00:12:40.4600000",
      "EndTime": "00:12:41.2100000"
    }
  },
  {
    "TextLocation": {
      "Start": 5928,
      "End": 5933
    },
    "TimeRange": {
      "StartTime": "00:12:42.5300000",
      "EndTime": "00:12:42.8600000"
    }
  },
  {
    "TextLocation": {
      "Start": 5934,
      "End": 5936
    },
    "TimeRange": {
      "StartTime": "00:12:42.8600000",
      "EndTime": "00:12:42.9800000"
    }
  },
  {
    "TextLocation": {
      "Start": 5937,
      "End": 5939
    },
    "TimeRange": {
      "StartTime": "00:12:42.9800000",
      "EndTime": "00:12:43.1300000"
    }
  },
  {
    "TextLocation": {
      "Start": 5940,
      "End": 5946
    },
    "TimeRange": {
      "StartTime": "00:12:43.1300000",
      "EndTime": "00:12:43.4299999"
    }
  },
  {
    "TextLocation": {
      "Start": 5947,
      "End": 5957
    },
    "TimeRange": {
      "StartTime": "00:12:43.4299999",
      "EndTime": "00:12:43.9100000"
    }
  },
  {
    "TextLocation": {
      "Start": 5958,
      "End": 5962
    },
    "TimeRange": {
      "StartTime": "00:12:43.9100000",
      "EndTime": "00:12:44.0599999"
    }
  },
  {
    "TextLocation": {
      "Start": 5963,
      "End": 5966
    },
    "TimeRange": {
      "StartTime": "00:12:44.0599999",
      "EndTime": "00:12:44.1500000"
    }
  },
  {
    "TextLocation": {
      "Start": 5967,
      "End": 5974
    },
    "TimeRange": {
      "StartTime": "00:12:44.1500000",
      "EndTime": "00:12:44.8400000"
    }
  },
  {
    "TextLocation": {
      "Start": 5976,
      "End": 5983
    },
    "TimeRange": {
      "StartTime": "00:12:44.8400000",
      "EndTime": "00:12:45.2300000"
    }
  },
  {
    "TextLocation": {
      "Start": 5984,
      "End": 5991
    },
    "TimeRange": {
      "StartTime": "00:12:45.2300000",
      "EndTime": "00:12:45.6200000"
    }
  },
  {
    "TextLocation": {
      "Start": 5992,
      "End": 5996
    },
    "TimeRange": {
      "StartTime": "00:12:45.6200000",
      "EndTime": "00:12:45.8000000"
    }
  },
  {
    "TextLocation": {
      "Start": 5997,
      "End": 5998
    },
    "TimeRange": {
      "StartTime": "00:12:45.8000000",
      "EndTime": "00:12:45.8600000"
    }
  },
  {
    "TextLocation": {
      "Start": 5999,
      "End": 6006
    },
    "TimeRange": {
      "StartTime": "00:12:45.8600000",
      "EndTime": "00:12:46.1300000"
    }
  },
  {
    "TextLocation": {
      "Start": 6007,
      "End": 6014
    },
    "TimeRange": {
      "StartTime": "00:12:46.1300000",
      "EndTime": "00:12:46.6400000"
    }
  },
  {
    "TextLocation": {
      "Start": 6015,
      "End": 6017
    },
    "TimeRange": {
      "StartTime": "00:12:46.6400000",
      "EndTime": "00:12:46.7600000"
    }
  },
  {
    "TextLocation": {
      "Start": 6018,
      "End": 6022
    },
    "TimeRange": {
      "StartTime": "00:12:46.7600000",
      "EndTime": "00:12:47"
    }
  },
  {
    "TextLocation": {
      "Start": 6023,
      "End": 6024
    },
    "TimeRange": {
      "StartTime": "00:12:47",
      "EndTime": "00:12:47.0599999"
    }
  },
  {
    "TextLocation": {
      "Start": 6025,
      "End": 6031
    },
    "TimeRange": {
      "StartTime": "00:12:47.0599999",
      "EndTime": "00:12:47.5100000"
    }
  },
  {
    "TextLocation": {
      "Start": 6032,
      "End": 6043
    },
    "TimeRange": {
      "StartTime": "00:12:47.5100000",
      "EndTime": "00:12:48.2000000"
    }
  },
  {
    "TextLocation": {
      "Start": 6044,
      "End": 6051
    },
    "TimeRange": {
      "StartTime": "00:12:48.2000000",
      "EndTime": "00:12:48.6799999"
    }
  },
  {
    "TextLocation": {
      "Start": 6052,
      "End": 6054
    },
    "TimeRange": {
      "StartTime": "00:12:48.6799999",
      "EndTime": "00:12:48.8600000"
    }
  },
  {
    "TextLocation": {
      "Start": 6055,
      "End": 6058
    },
    "TimeRange": {
      "StartTime": "00:12:48.8600000",
      "EndTime": "00:12:49.1000000"
    }
  },
  {
    "TextLocation": {
      "Start": 6059,
      "End": 6067
    },
    "TimeRange": {
      "StartTime": "00:12:49.1000000",
      "EndTime": "00:12:49.4900000"
    }
  },
  {
    "TextLocation": {
      "Start": 6068,
      "End": 6074
    },
    "TimeRange": {
      "StartTime": "00:12:49.4900000",
      "EndTime": "00:12:50.0599999"
    }
  },
  {
    "TextLocation": {
      "Start": 6076,
      "End": 6081
    },
    "TimeRange": {
      "StartTime": "00:12:50.3900000",
      "EndTime": "00:12:50.7200000"
    }
  },
  {
    "TextLocation": {
      "Start": 6082,
      "End": 6084
    },
    "TimeRange": {
      "StartTime": "00:12:50.7200000",
      "EndTime": "00:12:50.8700000"
    }
  },
  {
    "TextLocation": {
      "Start": 6085,
      "End": 6095
    },
    "TimeRange": {
      "StartTime": "00:12:50.8700000",
      "EndTime": "00:12:51.6799999"
    }
  },
  {
    "TextLocation": {
      "Start": 6096,
      "End": 6098
    },
    "TimeRange": {
      "StartTime": "00:12:51.6799999",
      "EndTime": "00:12:51.8300000"
    }
  },
  {
    "TextLocation": {
      "Start": 6099,
      "End": 6102
    },
    "TimeRange": {
      "StartTime": "00:12:51.8300000",
      "EndTime": "00:12:51.9200000"
    }
  },
  {
    "TextLocation": {
      "Start": 6103,
      "End": 6106
    },
    "TimeRange": {
      "StartTime": "00:12:51.9200000",
      "EndTime": "00:12:52.2900000"
    }
  },
  {
    "TextLocation": {
      "Start": 6107,
      "End": 6111
    },
    "TimeRange": {
      "StartTime": "00:12:52.2900000",
      "EndTime": "00:12:52.6700000"
    }
  },
  {
    "TextLocation": {
      "Start": 6112,
      "End": 6122
    },
    "TimeRange": {
      "StartTime": "00:12:52.6700000",
      "EndTime": "00:12:53.3900000"
    }
  },
  {
    "TextLocation": {
      "Start": 6125,
      "End": 6137
    },
    "TimeRange": {
      "StartTime": "00:12:54.0500000",
      "EndTime": "00:12:54.7100000"
    }
  },
  {
    "TextLocation": {
      "Start": 6139,
      "End": 6142
    },
    "TimeRange": {
      "StartTime": "00:12:54.7100000",
      "EndTime": "00:12:54.9800000"
    }
  },
  {
    "TextLocation": {
      "Start": 6143,
      "End": 6149
    },
    "TimeRange": {
      "StartTime": "00:12:54.9800000",
      "EndTime": "00:12:55.3400000"
    }
  },
  {
    "TextLocation": {
      "Start": 6150,
      "End": 6159
    },
    "TimeRange": {
      "StartTime": "00:12:55.3400000",
      "EndTime": "00:12:55.8800000"
    }
  },
  {
    "TextLocation": {
      "Start": 6160,
      "End": 6164
    },
    "TimeRange": {
      "StartTime": "00:12:55.8800000",
      "EndTime": "00:12:56.0300000"
    }
  },
  {
    "TextLocation": {
      "Start": 6165,
      "End": 6166
    },
    "TimeRange": {
      "StartTime": "00:12:56.0300000",
      "EndTime": "00:12:56.1200000"
    }
  },
  {
    "TextLocation": {
      "Start": 6167,
      "End": 6172
    },
    "TimeRange": {
      "StartTime": "00:12:56.1200000",
      "EndTime": "00:12:56.4500000"
    }
  },
  {
    "TextLocation": {
      "Start": 6173,
      "End": 6176
    },
    "TimeRange": {
      "StartTime": "00:12:56.4500000",
      "EndTime": "00:12:56.7500000"
    }
  },
  {
    "TextLocation": {
      "Start": 6177,
      "End": 6183
    },
    "TimeRange": {
      "StartTime": "00:12:56.7500000",
      "EndTime": "00:12:57.1100000"
    }
  },
  {
    "TextLocation": {
      "Start": 6184,
      "End": 6189
    },
    "TimeRange": {
      "StartTime": "00:12:57.1100000",
      "EndTime": "00:12:57.4100000"
    }
  },
  {
    "TextLocation": {
      "Start": 6190,
      "End": 6194
    },
    "TimeRange": {
      "StartTime": "00:12:57.4100000",
      "EndTime": "00:12:57.9200000"
    }
  },
  {
    "TextLocation": {
      "Start": 6195,
      "End": 6197
    },
    "TimeRange": {
      "StartTime": "00:12:57.9200000",
      "EndTime": "00:12:58.1600000"
    }
  },
  {
    "TextLocation": {
      "Start": 6198,
      "End": 6202
    },
    "TimeRange": {
      "StartTime": "00:12:58.1600000",
      "EndTime": "00:12:58.2800000"
    }
  },
  {
    "TextLocation": {
      "Start": 6203,
      "End": 6206
    },
    "TimeRange": {
      "StartTime": "00:12:58.2800000",
      "EndTime": "00:12:58.5200000"
    }
  },
  {
    "TextLocation": {
      "Start": 6207,
      "End": 6213
    },
    "TimeRange": {
      "StartTime": "00:12:58.5200000",
      "EndTime": "00:12:58.9100000"
    }
  },
  {
    "TextLocation": {
      "Start": 6214,
      "End": 6219
    },
    "TimeRange": {
      "StartTime": "00:12:58.9100000",
      "EndTime": "00:12:59.0599999"
    }
  },
  {
    "TextLocation": {
      "Start": 6220,
      "End": 6233
    },
    "TimeRange": {
      "StartTime": "00:12:59.0599999",
      "EndTime": "00:12:59.8700000"
    }
  },
  {
    "TextLocation": {
      "Start": 6234,
      "End": 6237
    },
    "TimeRange": {
      "StartTime": "00:12:59.8700000",
      "EndTime": "00:13:00.2000000"
    }
  },
  {
    "TextLocation": {
      "Start": 6238,
      "End": 6243
    },
    "TimeRange": {
      "StartTime": "00:13:00.2000000",
      "EndTime": "00:13:00.4700000"
    }
  },
  {
    "TextLocation": {
      "Start": 6244,
      "End": 6245
    },
    "TimeRange": {
      "StartTime": "00:13:00.4700000",
      "EndTime": "00:13:00.5300000"
    }
  },
  {
    "TextLocation": {
      "Start": 6246,
      "End": 6251
    },
    "TimeRange": {
      "StartTime": "00:13:00.5300000",
      "EndTime": "00:13:00.8600000"
    }
  },
  {
    "TextLocation": {
      "Start": 6252,
      "End": 6254
    },
    "TimeRange": {
      "StartTime": "00:13:00.8600000",
      "EndTime": "00:13:00.9800000"
    }
  },
  {
    "TextLocation": {
      "Start": 6255,
      "End": 6261
    },
    "TimeRange": {
      "StartTime": "00:13:00.9800000",
      "EndTime": "00:13:01.4000000"
    }
  },
  {
    "TextLocation": {
      "Start": 6262,
      "End": 6269
    },
    "TimeRange": {
      "StartTime": "00:13:01.4000000",
      "EndTime": "00:13:01.8500000"
    }
  },
  {
    "TextLocation": {
      "Start": 6270,
      "End": 6272
    },
    "TimeRange": {
      "StartTime": "00:13:01.8500000",
      "EndTime": "00:13:01.9700000"
    }
  },
  {
    "TextLocation": {
      "Start": 6273,
      "End": 6276
    },
    "TimeRange": {
      "StartTime": "00:13:01.9700000",
      "EndTime": "00:13:02.0900000"
    }
  },
  {
    "TextLocation": {
      "Start": 6277,
      "End": 6287
    },
    "TimeRange": {
      "StartTime": "00:13:02.0900000",
      "EndTime": "00:13:02.6300000"
    }
  },
  {
    "TextLocation": {
      "Start": 6289,
      "End": 6298
    },
    "TimeRange": {
      "StartTime": "00:13:03.0500000",
      "EndTime": "00:13:03.8000000"
    }
  },
  {
    "TextLocation": {
      "Start": 6299,
      "End": 6306
    },
    "TimeRange": {
      "StartTime": "00:13:03.8000000",
      "EndTime": "00:13:04.1000000"
    }
  },
  {
    "TextLocation": {
      "Start": 6307,
      "End": 6309
    },
    "TimeRange": {
      "StartTime": "00:13:04.1000000",
      "EndTime": "00:13:04.2500000"
    }
  },
  {
    "TextLocation": {
      "Start": 6310,
      "End": 6314
    },
    "TimeRange": {
      "StartTime": "00:13:04.2500000",
      "EndTime": "00:13:04.5500000"
    }
  },
  {
    "TextLocation": {
      "Start": 6315,
      "End": 6318
    },
    "TimeRange": {
      "StartTime": "00:13:04.5500000",
      "EndTime": "00:13:04.8200000"
    }
  },
  {
    "TextLocation": {
      "Start": 6319,
      "End": 6324
    },
    "TimeRange": {
      "StartTime": "00:13:04.8200000",
      "EndTime": "00:13:05.3300000"
    }
  },
  {
    "TextLocation": {
      "Start": 6325,
      "End": 6334
    },
    "TimeRange": {
      "StartTime": "00:13:05.3300000",
      "EndTime": "00:13:05.8700000"
    }
  },
  {
    "TextLocation": {
      "Start": 6335,
      "End": 6337
    },
    "TimeRange": {
      "StartTime": "00:13:05.8700000",
      "EndTime": "00:13:06.0200000"
    }
  },
  {
    "TextLocation": {
      "Start": 6338,
      "End": 6344
    },
    "TimeRange": {
      "StartTime": "00:13:06.0200000",
      "EndTime": "00:13:06.3500000"
    }
  },
  {
    "TextLocation": {
      "Start": 6345,
      "End": 6348
    },
    "TimeRange": {
      "StartTime": "00:13:06.3500000",
      "EndTime": "00:13:06.4700000"
    }
  },
  {
    "TextLocation": {
      "Start": 6349,
      "End": 6353
    },
    "TimeRange": {
      "StartTime": "00:13:06.4700000",
      "EndTime": "00:13:06.9200000"
    }
  },
  {
    "TextLocation": {
      "Start": 6354,
      "End": 6357
    },
    "TimeRange": {
      "StartTime": "00:13:07.2500000",
      "EndTime": "00:13:07.4299999"
    }
  },
  {
    "TextLocation": {
      "Start": 6358,
      "End": 6365
    },
    "TimeRange": {
      "StartTime": "00:13:07.4299999",
      "EndTime": "00:13:08.8700000"
    }
  },
  {
    "TextLocation": {
      "Start": 6366,
      "End": 6368
    },
    "TimeRange": {
      "StartTime": "00:13:08.8700000",
      "EndTime": "00:13:09.1400000"
    }
  },
  {
    "TextLocation": {
      "Start": 6369,
      "End": 6371
    },
    "TimeRange": {
      "StartTime": "00:13:09.1400000",
      "EndTime": "00:13:09.2300000"
    }
  },
  {
    "TextLocation": {
      "Start": 6372,
      "End": 6378
    },
    "TimeRange": {
      "StartTime": "00:13:09.2300000",
      "EndTime": "00:13:09.6799999"
    }
  },
  {
    "TextLocation": {
      "Start": 6379,
      "End": 6384
    },
    "TimeRange": {
      "StartTime": "00:13:09.6799999",
      "EndTime": "00:13:10.1700000"
    }
  },
  {
    "TextLocation": {
      "Start": 6385,
      "End": 6389
    },
    "TimeRange": {
      "StartTime": "00:13:10.1700000",
      "EndTime": "00:13:10.6700000"
    }
  },
  {
    "TextLocation": {
      "Start": 6391,
      "End": 6394
    },
    "TimeRange": {
      "StartTime": "00:13:11.0900000",
      "EndTime": "00:13:11.3300000"
    }
  },
  {
    "TextLocation": {
      "Start": 6395,
      "End": 6398
    },
    "TimeRange": {
      "StartTime": "00:13:11.3300000",
      "EndTime": "00:13:11.6000000"
    }
  },
  {
    "TextLocation": {
      "Start": 6399,
      "End": 6402
    },
    "TimeRange": {
      "StartTime": "00:13:11.6000000",
      "EndTime": "00:13:11.9000000"
    }
  },
  {
    "TextLocation": {
      "Start": 6403,
      "End": 6409
    },
    "TimeRange": {
      "StartTime": "00:13:11.9000000",
      "EndTime": "00:13:12.2600000"
    }
  },
  {
    "TextLocation": {
      "Start": 6410,
      "End": 6414
    },
    "TimeRange": {
      "StartTime": "00:13:12.2600000",
      "EndTime": "00:13:12.6500000"
    }
  },
  {
    "TextLocation": {
      "Start": 6415,
      "End": 6417
    },
    "TimeRange": {
      "StartTime": "00:13:12.6500000",
      "EndTime": "00:13:12.7700000"
    }
  },
  {
    "TextLocation": {
      "Start": 6418,
      "End": 6423
    },
    "TimeRange": {
      "StartTime": "00:13:12.7700000",
      "EndTime": "00:13:13.0400000"
    }
  },
  {
    "TextLocation": {
      "Start": 6424,
      "End": 6429
    },
    "TimeRange": {
      "StartTime": "00:13:13.0400000",
      "EndTime": "00:13:13.3700000"
    }
  },
  {
    "TextLocation": {
      "Start": 6430,
      "End": 6433
    },
    "TimeRange": {
      "StartTime": "00:13:13.3700000",
      "EndTime": "00:13:13.5500000"
    }
  },
  {
    "TextLocation": {
      "Start": 6434,
      "End": 6441
    },
    "TimeRange": {
      "StartTime": "00:13:13.5500000",
      "EndTime": "00:13:14.0900000"
    }
  },
  {
    "TextLocation": {
      "Start": 6442,
      "End": 6445
    },
    "TimeRange": {
      "StartTime": "00:13:14.0900000",
      "EndTime": "00:13:14.1799999"
    }
  },
  {
    "TextLocation": {
      "Start": 6446,
      "End": 6456
    },
    "TimeRange": {
      "StartTime": "00:13:14.1799999",
      "EndTime": "00:13:14.6600000"
    }
  },
  {
    "TextLocation": {
      "Start": 6459,
      "End": 6469
    },
    "TimeRange": {
      "StartTime": "00:13:14.6900000",
      "EndTime": "00:13:15.4400000"
    }
  },
  {
    "TextLocation": {
      "Start": 6471,
      "End": 6478
    },
    "TimeRange": {
      "StartTime": "00:13:16.4299999",
      "EndTime": "00:13:17.1500000"
    }
  },
  {
    "TextLocation": {
      "Start": 6480,
      "End": 6482
    },
    "TimeRange": {
      "StartTime": "00:13:17.1500000",
      "EndTime": "00:13:17.3600000"
    }
  },
  {
    "TextLocation": {
      "Start": 6483,
      "End": 6494
    },
    "TimeRange": {
      "StartTime": "00:13:17.3600000",
      "EndTime": "00:13:17.9900000"
    }
  },
  {
    "TextLocation": {
      "Start": 6495,
      "End": 6502
    },
    "TimeRange": {
      "StartTime": "00:13:17.9900000",
      "EndTime": "00:13:18.5000000"
    }
  },
  {
    "TextLocation": {
      "Start": 6503,
      "End": 6505
    },
    "TimeRange": {
      "StartTime": "00:13:18.5000000",
      "EndTime": "00:13:18.6799999"
    }
  },
  {
    "TextLocation": {
      "Start": 6506,
      "End": 6507
    },
    "TimeRange": {
      "StartTime": "00:13:18.6799999",
      "EndTime": "00:13:18.7400000"
    }
  },
  {
    "TextLocation": {
      "Start": 6508,
      "End": 6512
    },
    "TimeRange": {
      "StartTime": "00:13:18.7400000",
      "EndTime": "00:13:18.9800000"
    }
  },
  {
    "TextLocation": {
      "Start": 6513,
      "End": 6515
    },
    "TimeRange": {
      "StartTime": "00:13:18.9800000",
      "EndTime": "00:13:19.3400000"
    }
  },
  {
    "TextLocation": {
      "Start": 6516,
      "End": 6522
    },
    "TimeRange": {
      "StartTime": "00:13:19.5200000",
      "EndTime": "00:13:20.0300000"
    }
  },
  {
    "TextLocation": {
      "Start": 6523,
      "End": 6525
    },
    "TimeRange": {
      "StartTime": "00:13:20.0300000",
      "EndTime": "00:13:20.2400000"
    }
  },
  {
    "TextLocation": {
      "Start": 6526,
      "End": 6530
    },
    "TimeRange": {
      "StartTime": "00:13:20.2400000",
      "EndTime": "00:13:20.6300000"
    }
  },
  {
    "TextLocation": {
      "Start": 6531,
      "End": 6540
    },
    "TimeRange": {
      "StartTime": "00:13:20.6300000",
      "EndTime": "00:13:21.3500000"
    }
  },
  {
    "TextLocation": {
      "Start": 6541,
      "End": 6543
    },
    "TimeRange": {
      "StartTime": "00:13:21.3500000",
      "EndTime": "00:13:21.4700000"
    }
  },
  {
    "TextLocation": {
      "Start": 6544,
      "End": 6547
    },
    "TimeRange": {
      "StartTime": "00:13:21.4700000",
      "EndTime": "00:13:21.5599999"
    }
  },
  {
    "TextLocation": {
      "Start": 6548,
      "End": 6553
    },
    "TimeRange": {
      "StartTime": "00:13:21.5599999",
      "EndTime": "00:13:21.8900000"
    }
  },
  {
    "TextLocation": {
      "Start": 6554,
      "End": 6558
    },
    "TimeRange": {
      "StartTime": "00:13:21.8900000",
      "EndTime": "00:13:22.1600000"
    }
  },
  {
    "TextLocation": {
      "Start": 6559,
      "End": 6566
    },
    "TimeRange": {
      "StartTime": "00:13:22.1600000",
      "EndTime": "00:13:22.6100000"
    }
  },
  {
    "TextLocation": {
      "Start": 6567,
      "End": 6568
    },
    "TimeRange": {
      "StartTime": "00:13:22.6100000",
      "EndTime": "00:13:22.7000000"
    }
  },
  {
    "TextLocation": {
      "Start": 6569,
      "End": 6577
    },
    "TimeRange": {
      "StartTime": "00:13:22.7000000",
      "EndTime": "00:13:23.4800000"
    }
  },
  {
    "TextLocation": {
      "Start": 6578,
      "End": 6583
    },
    "TimeRange": {
      "StartTime": "00:13:23.4800000",
      "EndTime": "00:13:23.8700000"
    }
  },
  {
    "TextLocation": {
      "Start": 6584,
      "End": 6586
    },
    "TimeRange": {
      "StartTime": "00:13:23.8700000",
      "EndTime": "00:13:23.9900000"
    }
  },
  {
    "TextLocation": {
      "Start": 6587,
      "End": 6595
    },
    "TimeRange": {
      "StartTime": "00:13:23.9900000",
      "EndTime": "00:13:24.5599999"
    }
  },
  {
    "TextLocation": {
      "Start": 6596,
      "End": 6600
    },
    "TimeRange": {
      "StartTime": "00:13:24.5599999",
      "EndTime": "00:13:25.0700000"
    }
  },
  {
    "TextLocation": {
      "Start": 6601,
      "End": 6603
    },
    "TimeRange": {
      "StartTime": "00:13:25.4000000",
      "EndTime": "00:13:25.6100000"
    }
  },
  {
    "TextLocation": {
      "Start": 6604,
      "End": 6609
    },
    "TimeRange": {
      "StartTime": "00:13:25.6100000",
      "EndTime": "00:13:25.8500000"
    }
  },
  {
    "TextLocation": {
      "Start": 6610,
      "End": 6612
    },
    "TimeRange": {
      "StartTime": "00:13:25.8500000",
      "EndTime": "00:13:26"
    }
  },
  {
    "TextLocation": {
      "Start": 6613,
      "End": 6619
    },
    "TimeRange": {
      "StartTime": "00:13:26",
      "EndTime": "00:13:26.4500000"
    }
  },
  {
    "TextLocation": {
      "Start": 6620,
      "End": 6623
    },
    "TimeRange": {
      "StartTime": "00:13:26.4500000",
      "EndTime": "00:13:26.5700000"
    }
  },
  {
    "TextLocation": {
      "Start": 6624,
      "End": 6630
    },
    "TimeRange": {
      "StartTime": "00:13:26.5700000",
      "EndTime": "00:13:27.1700000"
    }
  },
  {
    "TextLocation": {
      "Start": 6633,
      "End": 6639
    },
    "TimeRange": {
      "StartTime": "00:13:27.5900000",
      "EndTime": "00:13:27.8600000"
    }
  },
  {
    "TextLocation": {
      "Start": 6640,
      "End": 6644
    },
    "TimeRange": {
      "StartTime": "00:13:27.8600000",
      "EndTime": "00:13:28.0700000"
    }
  },
  {
    "TextLocation": {
      "Start": 6645,
      "End": 6649
    },
    "TimeRange": {
      "StartTime": "00:13:28.0700000",
      "EndTime": "00:13:28.6100000"
    }
  },
  {
    "TextLocation": {
      "Start": 6650,
      "End": 6656
    },
    "TimeRange": {
      "StartTime": "00:13:28.7600000",
      "EndTime": "00:13:29.6600000"
    }
  },
  {
    "TextLocation": {
      "Start": 6657,
      "End": 6663
    },
    "TimeRange": {
      "StartTime": "00:13:29.6600000",
      "EndTime": "00:13:30.0500000"
    }
  },
  {
    "TextLocation": {
      "Start": 6664,
      "End": 6670
    },
    "TimeRange": {
      "StartTime": "00:13:30.0500000",
      "EndTime": "00:13:30.6799999"
    }
  },
  {
    "TextLocation": {
      "Start": 6672,
      "End": 6676
    },
    "TimeRange": {
      "StartTime": "00:13:30.6799999",
      "EndTime": "00:13:32.2700000"
    }
  },
  {
    "TextLocation": {
      "Start": 6677,
      "End": 6683
    },
    "TimeRange": {
      "StartTime": "00:13:32.6900000",
      "EndTime": "00:13:33.7100000"
    }
  },
  {
    "TextLocation": {
      "Start": 6684,
      "End": 6690
    },
    "TimeRange": {
      "StartTime": "00:13:33.7100000",
      "EndTime": "00:13:34.2200000"
    }
  },
  {
    "TextLocation": {
      "Start": 6691,
      "End": 6694
    },
    "TimeRange": {
      "StartTime": "00:13:34.2200000",
      "EndTime": "00:13:35.0900000"
    }
  },
  {
    "TextLocation": {
      "Start": 6695,
      "End": 6698
    },
    "TimeRange": {
      "StartTime": "00:13:35.0900000",
      "EndTime": "00:13:36.0200000"
    }
  },
  {
    "TextLocation": {
      "Start": 6699,
      "End": 6705
    },
    "TimeRange": {
      "StartTime": "00:13:36.0800000",
      "EndTime": "00:13:36.4700000"
    }
  },
  {
    "TextLocation": {
      "Start": 6706,
      "End": 6713
    },
    "TimeRange": {
      "StartTime": "00:13:36.4700000",
      "EndTime": "00:13:36.8800000"
    }
  },
  {
    "TextLocation": {
      "Start": 6715,
      "End": 6719
    },
    "TimeRange": {
      "StartTime": "00:13:36.9000000",
      "EndTime": "00:13:38.3000000"
    }
  },
  {
    "TextLocation": {
      "Start": 6720,
      "End": 6722
    },
    "TimeRange": {
      "StartTime": "00:13:39.2000000",
      "EndTime": "00:13:39.3800000"
    }
  },
  {
    "TextLocation": {
      "Start": 6723,
      "End": 6727
    },
    "TimeRange": {
      "StartTime": "00:13:39.3800000",
      "EndTime": "00:13:39.6200000"
    }
  },
  {
    "TextLocation": {
      "Start": 6728,
      "End": 6730
    },
    "TimeRange": {
      "StartTime": "00:13:39.6200000",
      "EndTime": "00:13:39.7700000"
    }
  },
  {
    "TextLocation": {
      "Start": 6731,
      "End": 6733
    },
    "TimeRange": {
      "StartTime": "00:13:39.7700000",
      "EndTime": "00:13:40.1600000"
    }
  },
  {
    "TextLocation": {
      "Start": 6734,
      "End": 6740
    },
    "TimeRange": {
      "StartTime": "00:13:40.1600000",
      "EndTime": "00:13:40.4900000"
    }
  },
  {
    "TextLocation": {
      "Start": 6741,
      "End": 6744
    },
    "TimeRange": {
      "StartTime": "00:13:40.4900000",
      "EndTime": "00:13:40.6100000"
    }
  },
  {
    "TextLocation": {
      "Start": 6745,
      "End": 6753
    },
    "TimeRange": {
      "StartTime": "00:13:40.6100000",
      "EndTime": "00:13:41.1200000"
    }
  },
  {
    "TextLocation": {
      "Start": 6754,
      "End": 6757
    },
    "TimeRange": {
      "StartTime": "00:13:41.1200000",
      "EndTime": "00:13:41.2400000"
    }
  },
  {
    "TextLocation": {
      "Start": 6758,
      "End": 6762
    },
    "TimeRange": {
      "StartTime": "00:13:41.2400000",
      "EndTime": "00:13:41.4500000"
    }
  },
  {
    "TextLocation": {
      "Start": 6763,
      "End": 6771
    },
    "TimeRange": {
      "StartTime": "00:13:41.4500000",
      "EndTime": "00:13:42.2800000"
    }
  },
  {
    "TextLocation": {
      "Start": 6774,
      "End": 6777
    },
    "TimeRange": {
      "StartTime": "00:13:42.2900000",
      "EndTime": "00:13:43.1000000"
    }
  },
  {
    "TextLocation": {
      "Start": 6778,
      "End": 6783
    },
    "TimeRange": {
      "StartTime": "00:13:43.1000000",
      "EndTime": "00:13:43.7000000"
    }
  },
  {
    "TextLocation": {
      "Start": 6784,
      "End": 6787
    },
    "TimeRange": {
      "StartTime": "00:13:43.7000000",
      "EndTime": "00:13:44.8099999"
    }
  },
  {
    "TextLocation": {
      "Start": 6788,
      "End": 6791
    },
    "TimeRange": {
      "StartTime": "00:13:44.8099999",
      "EndTime": "00:13:45.0500000"
    }
  },
  {
    "TextLocation": {
      "Start": 6792,
      "End": 6795
    },
    "TimeRange": {
      "StartTime": "00:13:45.0599999",
      "EndTime": "00:13:45.5900000"
    }
  },
  {
    "TextLocation": {
      "Start": 6796,
      "End": 6802
    },
    "TimeRange": {
      "StartTime": "00:13:45.8900000",
      "EndTime": "00:13:46.3099999"
    }
  },
  {
    "TextLocation": {
      "Start": 6803,
      "End": 6810
    },
    "TimeRange": {
      "StartTime": "00:13:46.3099999",
      "EndTime": "00:13:46.7000000"
    }
  },
  {
    "TextLocation": {
      "Start": 6811,
      "End": 6815
    },
    "TimeRange": {
      "StartTime": "00:13:46.7100000",
      "EndTime": "00:13:47.7500000"
    }
  },
  {
    "TextLocation": {
      "Start": 6818,
      "End": 6822
    },
    "TimeRange": {
      "StartTime": "00:13:48.5599999",
      "EndTime": "00:13:48.8900000"
    }
  },
  {
    "TextLocation": {
      "Start": 6823,
      "End": 6826
    },
    "TimeRange": {
      "StartTime": "00:13:48.8900000",
      "EndTime": "00:13:49.2500000"
    }
  },
  {
    "TextLocation": {
      "Start": 6827,
      "End": 6831
    },
    "TimeRange": {
      "StartTime": "00:13:49.2500000",
      "EndTime": "00:13:49.4299999"
    }
  },
  {
    "TextLocation": {
      "Start": 6832,
      "End": 6836
    },
    "TimeRange": {
      "StartTime": "00:13:49.4299999",
      "EndTime": "00:13:49.6100000"
    }
  },
  {
    "TextLocation": {
      "Start": 6837,
      "End": 6840
    },
    "TimeRange": {
      "StartTime": "00:13:49.6100000",
      "EndTime": "00:13:49.8800000"
    }
  },
  {
    "TextLocation": {
      "Start": 6841,
      "End": 6848
    },
    "TimeRange": {
      "StartTime": "00:13:49.8800000",
      "EndTime": "00:13:50.2100000"
    }
  },
  {
    "TextLocation": {
      "Start": 6849,
      "End": 6860
    },
    "TimeRange": {
      "StartTime": "00:13:50.2100000",
      "EndTime": "00:13:50.7800000"
    }
  },
  {
    "TextLocation": {
      "Start": 6861,
      "End": 6865
    },
    "TimeRange": {
      "StartTime": "00:13:50.7800000",
      "EndTime": "00:13:50.9600000"
    }
  },
  {
    "TextLocation": {
      "Start": 6866,
      "End": 6869
    },
    "TimeRange": {
      "StartTime": "00:13:50.9600000",
      "EndTime": "00:13:51.0500000"
    }
  },
  {
    "TextLocation": {
      "Start": 6870,
      "End": 6877
    },
    "TimeRange": {
      "StartTime": "00:13:51.0500000",
      "EndTime": "00:13:51.6200000"
    }
  },
  {
    "TextLocation": {
      "Start": 6878,
      "End": 6886
    },
    "TimeRange": {
      "StartTime": "00:13:51.9800000",
      "EndTime": "00:13:52.4600000"
    }
  },
  {
    "TextLocation": {
      "Start": 6887,
      "End": 6893
    },
    "TimeRange": {
      "StartTime": "00:13:52.4600000",
      "EndTime": "00:13:52.7600000"
    }
  },
  {
    "TextLocation": {
      "Start": 6894,
      "End": 6898
    },
    "TimeRange": {
      "StartTime": "00:13:52.7600000",
      "EndTime": "00:13:53.1700000"
    }
  },
  {
    "TextLocation": {
      "Start": 6899,
      "End": 6904
    },
    "TimeRange": {
      "StartTime": "00:13:53.1700000",
      "EndTime": "00:13:53.5700000"
    }
  },
  {
    "TextLocation": {
      "Start": 6905,
      "End": 6907
    },
    "TimeRange": {
      "StartTime": "00:13:53.9299999",
      "EndTime": "00:13:54.0800000"
    }
  },
  {
    "TextLocation": {
      "Start": 6908,
      "End": 6913
    },
    "TimeRange": {
      "StartTime": "00:13:54.0800000",
      "EndTime": "00:13:54.2900000"
    }
  },
  {
    "TextLocation": {
      "Start": 6914,
      "End": 6921
    },
    "TimeRange": {
      "StartTime": "00:13:54.2900000",
      "EndTime": "00:13:54.7100000"
    }
  },
  {
    "TextLocation": {
      "Start": 6922,
      "End": 6930
    },
    "TimeRange": {
      "StartTime": "00:13:54.7100000",
      "EndTime": "00:13:55.0400000"
    }
  },
  {
    "TextLocation": {
      "Start": 6931,
      "End": 6933
    },
    "TimeRange": {
      "StartTime": "00:13:55.0400000",
      "EndTime": "00:13:55.1900000"
    }
  },
  {
    "TextLocation": {
      "Start": 6934,
      "End": 6943
    },
    "TimeRange": {
      "StartTime": "00:13:55.1900000",
      "EndTime": "00:13:55.8200000"
    }
  },
  {
    "TextLocation": {
      "Start": 6944,
      "End": 6947
    },
    "TimeRange": {
      "StartTime": "00:13:55.8200000",
      "EndTime": "00:13:55.9700000"
    }
  },
  {
    "TextLocation": {
      "Start": 6948,
      "End": 6951
    },
    "TimeRange": {
      "StartTime": "00:13:55.9700000",
      "EndTime": "00:13:56.1500000"
    }
  },
  {
    "TextLocation": {
      "Start": 6952,
      "End": 6961
    },
    "TimeRange": {
      "StartTime": "00:13:56.1500000",
      "EndTime": "00:13:56.6600000"
    }
  },
  {
    "TextLocation": {
      "Start": 6962,
      "End": 6975
    },
    "TimeRange": {
      "StartTime": "00:13:56.6600000",
      "EndTime": "00:13:57.4700000"
    }
  },
  {
    "TextLocation": {
      "Start": 6976,
      "End": 6978
    },
    "TimeRange": {
      "StartTime": "00:13:57.4700000",
      "EndTime": "00:13:57.5900000"
    }
  },
  {
    "TextLocation": {
      "Start": 6979,
      "End": 6983
    },
    "TimeRange": {
      "StartTime": "00:13:57.5900000",
      "EndTime": "00:13:57.7700000"
    }
  },
  {
    "TextLocation": {
      "Start": 6984,
      "End": 6992
    },
    "TimeRange": {
      "StartTime": "00:13:57.7700000",
      "EndTime": "00:13:58.1600000"
    }
  },
  {
    "TextLocation": {
      "Start": 6993,
      "End": 7008
    },
    "TimeRange": {
      "StartTime": "00:13:58.1600000",
      "EndTime": "00:13:59.3000000"
    }
  },
  {
    "TextLocation": {
      "Start": 7009,
      "End": 7014
    },
    "TimeRange": {
      "StartTime": "00:13:59.6600000",
      "EndTime": "00:13:59.9900000"
    }
  },
  {
    "TextLocation": {
      "Start": 7015,
      "End": 7018
    },
    "TimeRange": {
      "StartTime": "00:13:59.9900000",
      "EndTime": "00:14:00.0800000"
    }
  },
  {
    "TextLocation": {
      "Start": 7019,
      "End": 7026
    },
    "TimeRange": {
      "StartTime": "00:14:00.0800000",
      "EndTime": "00:14:00.5000000"
    }
  },
  {
    "TextLocation": {
      "Start": 7027,
      "End": 7029
    },
    "TimeRange": {
      "StartTime": "00:14:00.5000000",
      "EndTime": "00:14:00.5900000"
    }
  },
  {
    "TextLocation": {
      "Start": 7030,
      "End": 7033
    },
    "TimeRange": {
      "StartTime": "00:14:00.5900000",
      "EndTime": "00:14:00.6799999"
    }
  },
  {
    "TextLocation": {
      "Start": 7034,
      "End": 7044
    },
    "TimeRange": {
      "StartTime": "00:14:00.6799999",
      "EndTime": "00:14:01.0700000"
    }
  },
  {
    "TextLocation": {
      "Start": 7045,
      "End": 7057
    },
    "TimeRange": {
      "StartTime": "00:14:01.0700000",
      "EndTime": "00:14:01.9700000"
    }
  },
  {
    "TextLocation": {
      "Start": 7058,
      "End": 7061
    },
    "TimeRange": {
      "StartTime": "00:14:01.9700000",
      "EndTime": "00:14:02.1500000"
    }
  },
  {
    "TextLocation": {
      "Start": 7062,
      "End": 7066
    },
    "TimeRange": {
      "StartTime": "00:14:02.1500000",
      "EndTime": "00:14:02.3300000"
    }
  },
  {
    "TextLocation": {
      "Start": 7067,
      "End": 7077
    },
    "TimeRange": {
      "StartTime": "00:14:02.3300000",
      "EndTime": "00:14:03.1400000"
    }
  },
  {
    "TextLocation": {
      "Start": 7078,
      "End": 7084
    },
    "TimeRange": {
      "StartTime": "00:14:03.1400000",
      "EndTime": "00:14:03.6799999"
    }
  },
  {
    "TextLocation": {
      "Start": 7087,
      "End": 7090
    },
    "TimeRange": {
      "StartTime": "00:14:03.6799999",
      "EndTime": "00:14:03.8300000"
    }
  },
  {
    "TextLocation": {
      "Start": 7093,
      "End": 7098
    },
    "TimeRange": {
      "StartTime": "00:14:04.0200000",
      "EndTime": "00:14:04.2100000"
    }
  },
  {
    "TextLocation": {
      "Start": 7099,
      "End": 7102
    },
    "TimeRange": {
      "StartTime": "00:14:04.2600000",
      "EndTime": "00:14:04.3800000"
    }
  },
  {
    "TextLocation": {
      "Start": 7103,
      "End": 7113
    },
    "TimeRange": {
      "StartTime": "00:14:04.3800000",
      "EndTime": "00:14:04.7700000"
    }
  },
  {
    "TextLocation": {
      "Start": 7114,
      "End": 7123
    },
    "TimeRange": {
      "StartTime": "00:14:04.7700000",
      "EndTime": "00:14:05.3099999"
    }
  },
  {
    "TextLocation": {
      "Start": 7124,
      "End": 7128
    },
    "TimeRange": {
      "StartTime": "00:14:05.3099999",
      "EndTime": "00:14:05.4299999"
    }
  },
  {
    "TextLocation": {
      "Start": 7129,
      "End": 7134
    },
    "TimeRange": {
      "StartTime": "00:14:05.4299999",
      "EndTime": "00:14:05.9100000"
    }
  },
  {
    "TextLocation": {
      "Start": 7135,
      "End": 7140
    },
    "TimeRange": {
      "StartTime": "00:14:07.7400000",
      "EndTime": "00:14:08.1300000"
    }
  },
  {
    "TextLocation": {
      "Start": 7141,
      "End": 7143
    },
    "TimeRange": {
      "StartTime": "00:14:08.1300000",
      "EndTime": "00:14:08.2500000"
    }
  },
  {
    "TextLocation": {
      "Start": 7144,
      "End": 7147
    },
    "TimeRange": {
      "StartTime": "00:14:08.2500000",
      "EndTime": "00:14:08.3700000"
    }
  },
  {
    "TextLocation": {
      "Start": 7148,
      "End": 7159
    },
    "TimeRange": {
      "StartTime": "00:14:08.3700000",
      "EndTime": "00:14:08.9100000"
    }
  },
  {
    "TextLocation": {
      "Start": 7162,
      "End": 7165
    },
    "TimeRange": {
      "StartTime": "00:14:09.1100000",
      "EndTime": "00:14:09.1500000"
    }
  },
  {
    "TextLocation": {
      "Start": 7166,
      "End": 7170
    },
    "TimeRange": {
      "StartTime": "00:14:09.1500000",
      "EndTime": "00:14:09.2300000"
    }
  },
  {
    "TextLocation": {
      "Start": 7172,
      "End": 7175
    },
    "TimeRange": {
      "StartTime": "00:14:09.2700000",
      "EndTime": "00:14:09.4800000"
    }
  },
  {
    "TextLocation": {
      "Start": 7176,
      "End": 7182
    },
    "TimeRange": {
      "StartTime": "00:14:09.4800000",
      "EndTime": "00:14:09.7500000"
    }
  },
  {
    "TextLocation": {
      "Start": 7184,
      "End": 7187
    },
    "TimeRange": {
      "StartTime": "00:14:09.7500000",
      "EndTime": "00:14:09.9000000"
    }
  },
  {
    "TextLocation": {
      "Start": 7188,
      "End": 7193
    },
    "TimeRange": {
      "StartTime": "00:14:09.9000000",
      "EndTime": "00:14:10.0200000"
    }
  },
  {
    "TextLocation": {
      "Start": 7194,
      "End": 7196
    },
    "TimeRange": {
      "StartTime": "00:14:10.0200000",
      "EndTime": "00:14:10.2300000"
    }
  },
  {
    "TextLocation": {
      "Start": 7197,
      "End": 7200
    },
    "TimeRange": {
      "StartTime": "00:14:10.6200000",
      "EndTime": "00:14:10.8600000"
    }
  },
  {
    "TextLocation": {
      "Start": 7201,
      "End": 7203
    },
    "TimeRange": {
      "StartTime": "00:14:10.8600000",
      "EndTime": "00:14:10.9500000"
    }
  },
  {
    "TextLocation": {
      "Start": 7204,
      "End": 7208
    },
    "TimeRange": {
      "StartTime": "00:14:10.9500000",
      "EndTime": "00:14:11.0700000"
    }
  },
  {
    "TextLocation": {
      "Start": 7209,
      "End": 7212
    },
    "TimeRange": {
      "StartTime": "00:14:11.0700000",
      "EndTime": "00:14:11.2500000"
    }
  },
  {
    "TextLocation": {
      "Start": 7213,
      "End": 7217
    },
    "TimeRange": {
      "StartTime": "00:14:11.2500000",
      "EndTime": "00:14:11.4900000"
    }
  },
  {
    "TextLocation": {
      "Start": 7218,
      "End": 7221
    },
    "TimeRange": {
      "StartTime": "00:14:11.4900000",
      "EndTime": "00:14:11.6700000"
    }
  },
  {
    "TextLocation": {
      "Start": 7222,
      "End": 7226
    },
    "TimeRange": {
      "StartTime": "00:14:11.6700000",
      "EndTime": "00:14:11.9700000"
    }
  },
  {
    "TextLocation": {
      "Start": 7227,
      "End": 7231
    },
    "TimeRange": {
      "StartTime": "00:14:12.2700000",
      "EndTime": "00:14:12.4500000"
    }
  },
  {
    "TextLocation": {
      "Start": 7232,
      "End": 7235
    },
    "TimeRange": {
      "StartTime": "00:14:12.4500000",
      "EndTime": "00:14:12.6000000"
    }
  },
  {
    "TextLocation": {
      "Start": 7238,
      "End": 7243
    },
    "TimeRange": {
      "StartTime": "00:14:12.7500000",
      "EndTime": "00:14:12.8700000"
    }
  },
  {
    "TextLocation": {
      "Start": 7244,
      "End": 7247
    },
    "TimeRange": {
      "StartTime": "00:14:12.8700000",
      "EndTime": "00:14:12.9900000"
    }
  },
  {
    "TextLocation": {
      "Start": 7248,
      "End": 7251
    },
    "TimeRange": {
      "StartTime": "00:14:12.9900000",
      "EndTime": "00:14:13.0800000"
    }
  },
  {
    "TextLocation": {
      "Start": 7252,
      "End": 7262
    },
    "TimeRange": {
      "StartTime": "00:14:13.0800000",
      "EndTime": "00:14:13.4000000"
    }
  },
  {
    "TextLocation": {
      "Start": 7263,
      "End": 7268
    },
    "TimeRange": {
      "StartTime": "00:14:13.4000000",
      "EndTime": "00:14:13.5800000"
    }
  },
  {
    "TextLocation": {
      "Start": 7271,
      "End": 7276
    },
    "TimeRange": {
      "StartTime": "00:14:13.5800000",
      "EndTime": "00:14:13.7400000"
    }
  },
  {
    "TextLocation": {
      "Start": 7277,
      "End": 7280
    },
    "TimeRange": {
      "StartTime": "00:14:13.7400000",
      "EndTime": "00:14:13.8000000"
    }
  },
  {
    "TextLocation": {
      "Start": 7281,
      "End": 7285
    },
    "TimeRange": {
      "StartTime": "00:14:13.8000000",
      "EndTime": "00:14:13.9500000"
    }
  },
  {
    "TextLocation": {
      "Start": 7286,
      "End": 7290
    },
    "TimeRange": {
      "StartTime": "00:14:13.9500000",
      "EndTime": "00:14:14.2500000"
    }
  },
  {
    "TextLocation": {
      "Start": 7293,
      "End": 7298
    },
    "TimeRange": {
      "StartTime": "00:14:15.8099999",
      "EndTime": "00:14:16.1700000"
    }
  },
  {
    "TextLocation": {
      "Start": 7299,
      "End": 7301
    },
    "TimeRange": {
      "StartTime": "00:14:16.1700000",
      "EndTime": "00:14:16.2900000"
    }
  },
  {
    "TextLocation": {
      "Start": 7302,
      "End": 7305
    },
    "TimeRange": {
      "StartTime": "00:14:16.2900000",
      "EndTime": "00:14:16.3800000"
    }
  },
  {
    "TextLocation": {
      "Start": 7306,
      "End": 7317
    },
    "TimeRange": {
      "StartTime": "00:14:16.3800000",
      "EndTime": "00:14:17.0100000"
    }
  },
  {
    "TextLocation": {
      "Start": 7318,
      "End": 7326
    },
    "TimeRange": {
      "StartTime": "00:14:17.0100000",
      "EndTime": "00:14:17.4900000"
    }
  },
  {
    "TextLocation": {
      "Start": 7327,
      "End": 7329
    },
    "TimeRange": {
      "StartTime": "00:14:17.4900000",
      "EndTime": "00:14:17.6400000"
    }
  },
  {
    "TextLocation": {
      "Start": 7330,
      "End": 7334
    },
    "TimeRange": {
      "StartTime": "00:14:17.6400000",
      "EndTime": "00:14:17.9100000"
    }
  },
  {
    "TextLocation": {
      "Start": 7335,
      "End": 7342
    },
    "TimeRange": {
      "StartTime": "00:14:17.9100000",
      "EndTime": "00:14:18.4500000"
    }
  },
  {
    "TextLocation": {
      "Start": 7343,
      "End": 7345
    },
    "TimeRange": {
      "StartTime": "00:14:18.4500000",
      "EndTime": "00:14:18.6300000"
    }
  },
  {
    "TextLocation": {
      "Start": 7346,
      "End": 7354
    },
    "TimeRange": {
      "StartTime": "00:14:18.6300000",
      "EndTime": "00:14:19.1400000"
    }
  },
  {
    "TextLocation": {
      "Start": 7355,
      "End": 7357
    },
    "TimeRange": {
      "StartTime": "00:14:19.1400000",
      "EndTime": "00:14:19.2600000"
    }
  },
  {
    "TextLocation": {
      "Start": 7358,
      "End": 7361
    },
    "TimeRange": {
      "StartTime": "00:14:19.2600000",
      "EndTime": "00:14:19.3500000"
    }
  },
  {
    "TextLocation": {
      "Start": 7362,
      "End": 7367
    },
    "TimeRange": {
      "StartTime": "00:14:19.3500000",
      "EndTime": "00:14:19.8000000"
    }
  },
  {
    "TextLocation": {
      "Start": 7369,
      "End": 7371
    },
    "TimeRange": {
      "StartTime": "00:14:20.0400000",
      "EndTime": "00:14:20.2500000"
    }
  },
  {
    "TextLocation": {
      "Start": 7372,
      "End": 7374
    },
    "TimeRange": {
      "StartTime": "00:14:20.2500000",
      "EndTime": "00:14:20.3700000"
    }
  },
  {
    "TextLocation": {
      "Start": 7375,
      "End": 7380
    },
    "TimeRange": {
      "StartTime": "00:14:20.3700000",
      "EndTime": "00:14:20.7300000"
    }
  },
  {
    "TextLocation": {
      "Start": 7381,
      "End": 7385
    },
    "TimeRange": {
      "StartTime": "00:14:20.7300000",
      "EndTime": "00:14:20.8800000"
    }
  },
  {
    "TextLocation": {
      "Start": 7386,
      "End": 7388
    },
    "TimeRange": {
      "StartTime": "00:14:20.8800000",
      "EndTime": "00:14:21.0600000"
    }
  },
  {
    "TextLocation": {
      "Start": 7389,
      "End": 7400
    },
    "TimeRange": {
      "StartTime": "00:14:21.0600000",
      "EndTime": "00:14:21.6900000"
    }
  },
  {
    "TextLocation": {
      "Start": 7401,
      "End": 7408
    },
    "TimeRange": {
      "StartTime": "00:14:21.6900000",
      "EndTime": "00:14:22.1400000"
    }
  },
  {
    "TextLocation": {
      "Start": 7409,
      "End": 7411
    },
    "TimeRange": {
      "StartTime": "00:14:22.1400000",
      "EndTime": "00:14:22.2900000"
    }
  },
  {
    "TextLocation": {
      "Start": 7412,
      "End": 7415
    },
    "TimeRange": {
      "StartTime": "00:14:22.2900000",
      "EndTime": "00:14:22.4100000"
    }
  },
  {
    "TextLocation": {
      "Start": 7416,
      "End": 7422
    },
    "TimeRange": {
      "StartTime": "00:14:22.4100000",
      "EndTime": "00:14:22.7100000"
    }
  },
  {
    "TextLocation": {
      "Start": 7423,
      "End": 7431
    },
    "TimeRange": {
      "StartTime": "00:14:22.7100000",
      "EndTime": "00:14:23.1600000"
    }
  },
  {
    "TextLocation": {
      "Start": 7432,
      "End": 7434
    },
    "TimeRange": {
      "StartTime": "00:14:23.1600000",
      "EndTime": "00:14:23.2800000"
    }
  },
  {
    "TextLocation": {
      "Start": 7435,
      "End": 7438
    },
    "TimeRange": {
      "StartTime": "00:14:23.2800000",
      "EndTime": "00:14:23.3700000"
    }
  },
  {
    "TextLocation": {
      "Start": 7439,
      "End": 7442
    },
    "TimeRange": {
      "StartTime": "00:14:23.3700000",
      "EndTime": "00:14:23.5500000"
    }
  },
  {
    "TextLocation": {
      "Start": 7443,
      "End": 7453
    },
    "TimeRange": {
      "StartTime": "00:14:23.5500000",
      "EndTime": "00:14:24.0600000"
    }
  },
  {
    "TextLocation": {
      "Start": 7454,
      "End": 7456
    },
    "TimeRange": {
      "StartTime": "00:14:24.0600000",
      "EndTime": "00:14:24.2100000"
    }
  },
  {
    "TextLocation": {
      "Start": 7457,
      "End": 7466
    },
    "TimeRange": {
      "StartTime": "00:14:24.2100000",
      "EndTime": "00:14:24.8100000"
    }
  },
  {
    "TextLocation": {
      "Start": 7467,
      "End": 7471
    },
    "TimeRange": {
      "StartTime": "00:14:24.8100000",
      "EndTime": "00:14:25.2300000"
    }
  },
  {
    "TextLocation": {
      "Start": 7474,
      "End": 7478
    },
    "TimeRange": {
      "StartTime": "00:14:25.9200000",
      "EndTime": "00:14:26.1600000"
    }
  },
  {
    "TextLocation": {
      "Start": 7479,
      "End": 7481
    },
    "TimeRange": {
      "StartTime": "00:14:26.1600000",
      "EndTime": "00:14:26.2800000"
    }
  },
  {
    "TextLocation": {
      "Start": 7482,
      "End": 7489
    },
    "TimeRange": {
      "StartTime": "00:14:26.2800000",
      "EndTime": "00:14:26.6700000"
    }
  },
  {
    "TextLocation": {
      "Start": 7490,
      "End": 7495
    },
    "TimeRange": {
      "StartTime": "00:14:26.6700000",
      "EndTime": "00:14:26.8800000"
    }
  },
  {
    "TextLocation": {
      "Start": 7496,
      "End": 7498
    },
    "TimeRange": {
      "StartTime": "00:14:26.8800000",
      "EndTime": "00:14:27.0300000"
    }
  },
  {
    "TextLocation": {
      "Start": 7499,
      "End": 7500
    },
    "TimeRange": {
      "StartTime": "00:14:27.0300000",
      "EndTime": "00:14:27.1200000"
    }
  },
  {
    "TextLocation": {
      "Start": 7501,
      "End": 7509
    },
    "TimeRange": {
      "StartTime": "00:14:27.1200000",
      "EndTime": "00:14:27.8400000"
    }
  },
  {
    "TextLocation": {
      "Start": 7510,
      "End": 7512
    },
    "TimeRange": {
      "StartTime": "00:14:27.8400000",
      "EndTime": "00:14:28.0200000"
    }
  },
  {
    "TextLocation": {
      "Start": 7513,
      "End": 7523
    },
    "TimeRange": {
      "StartTime": "00:14:28.0200000",
      "EndTime": "00:14:28.6800000"
    }
  },
  {
    "TextLocation": {
      "Start": 7524,
      "End": 7529
    },
    "TimeRange": {
      "StartTime": "00:14:28.6800000",
      "EndTime": "00:14:29.1900000"
    }
  },
  {
    "TextLocation": {
      "Start": 7530,
      "End": 7532
    },
    "TimeRange": {
      "StartTime": "00:14:29.1900000",
      "EndTime": "00:14:29.4000000"
    }
  },
  {
    "TextLocation": {
      "Start": 7533,
      "End": 7539
    },
    "TimeRange": {
      "StartTime": "00:14:29.4000000",
      "EndTime": "00:14:30.0300000"
    }
  },
  {
    "TextLocation": {
      "Start": 7540,
      "End": 7548
    },
    "TimeRange": {
      "StartTime": "00:14:30.0300000",
      "EndTime": "00:14:30.5700000"
    }
  },
  {
    "TextLocation": {
      "Start": 7549,
      "End": 7551
    },
    "TimeRange": {
      "StartTime": "00:14:30.5700000",
      "EndTime": "00:14:30.7500000"
    }
  },
  {
    "TextLocation": {
      "Start": 7552,
      "End": 7554
    },
    "TimeRange": {
      "StartTime": "00:14:30.7500000",
      "EndTime": "00:14:30.9300000"
    }
  },
  {
    "TextLocation": {
      "Start": 7555,
      "End": 7559
    },
    "TimeRange": {
      "StartTime": "00:14:30.9300000",
      "EndTime": "00:14:31.1400000"
    }
  },
  {
    "TextLocation": {
      "Start": 7560,
      "End": 7564
    },
    "TimeRange": {
      "StartTime": "00:14:31.1400000",
      "EndTime": "00:14:31.4100000"
    }
  },
  {
    "TextLocation": {
      "Start": 7565,
      "End": 7574
    },
    "TimeRange": {
      "StartTime": "00:14:31.4100000",
      "EndTime": "00:14:32.0400000"
    }
  },
  {
    "TextLocation": {
      "Start": 7575,
      "End": 7584
    },
    "TimeRange": {
      "StartTime": "00:14:32.4300000",
      "EndTime": "00:14:32.9100000"
    }
  },
  {
    "TextLocation": {
      "Start": 7585,
      "End": 7588
    },
    "TimeRange": {
      "StartTime": "00:14:32.9100000",
      "EndTime": "00:14:32.9700000"
    }
  },
  {
    "TextLocation": {
      "Start": 7589,
      "End": 7596
    },
    "TimeRange": {
      "StartTime": "00:14:32.9700000",
      "EndTime": "00:14:33.3600000"
    }
  },
  {
    "TextLocation": {
      "Start": 7597,
      "End": 7599
    },
    "TimeRange": {
      "StartTime": "00:14:33.3600000",
      "EndTime": "00:14:33.4800000"
    }
  },
  {
    "TextLocation": {
      "Start": 7600,
      "End": 7604
    },
    "TimeRange": {
      "StartTime": "00:14:33.4800000",
      "EndTime": "00:14:33.6600000"
    }
  },
  {
    "TextLocation": {
      "Start": 7605,
      "End": 7609
    },
    "TimeRange": {
      "StartTime": "00:14:33.6600000",
      "EndTime": "00:14:34.0800000"
    }
  },
  {
    "TextLocation": {
      "Start": 7610,
      "End": 7613
    },
    "TimeRange": {
      "StartTime": "00:14:34.0800000",
      "EndTime": "00:14:34.2300000"
    }
  },
  {
    "TextLocation": {
      "Start": 7614,
      "End": 7617
    },
    "TimeRange": {
      "StartTime": "00:14:34.2300000",
      "EndTime": "00:14:34.4400000"
    }
  },
  {
    "TextLocation": {
      "Start": 7618,
      "End": 7621
    },
    "TimeRange": {
      "StartTime": "00:14:34.4400000",
      "EndTime": "00:14:34.5300000"
    }
  },
  {
    "TextLocation": {
      "Start": 7622,
      "End": 7632
    },
    "TimeRange": {
      "StartTime": "00:14:34.5300000",
      "EndTime": "00:14:34.9500000"
    }
  },
  {
    "TextLocation": {
      "Start": 7633,
      "End": 7636
    },
    "TimeRange": {
      "StartTime": "00:14:34.9500000",
      "EndTime": "00:14:35.1000000"
    }
  },
  {
    "TextLocation": {
      "Start": 7637,
      "End": 7644
    },
    "TimeRange": {
      "StartTime": "00:14:35.1000000",
      "EndTime": "00:14:35.6400000"
    }
  },
  {
    "TextLocation": {
      "Start": 7646,
      "End": 7651
    },
    "TimeRange": {
      "StartTime": "00:14:35.9100000",
      "EndTime": "00:14:36.1500000"
    }
  },
  {
    "TextLocation": {
      "Start": 7652,
      "End": 7656
    },
    "TimeRange": {
      "StartTime": "00:14:36.1500000",
      "EndTime": "00:14:36.2400000"
    }
  },
  {
    "TextLocation": {
      "Start": 7657,
      "End": 7662
    },
    "TimeRange": {
      "StartTime": "00:14:36.2400000",
      "EndTime": "00:14:36.5700000"
    }
  },
  {
    "TextLocation": {
      "Start": 7663,
      "End": 7672
    },
    "TimeRange": {
      "StartTime": "00:14:36.5700000",
      "EndTime": "00:14:37.0500000"
    }
  },
  {
    "TextLocation": {
      "Start": 7673,
      "End": 7675
    },
    "TimeRange": {
      "StartTime": "00:14:37.0500000",
      "EndTime": "00:14:37.2600000"
    }
  },
  {
    "TextLocation": {
      "Start": 7676,
      "End": 7680
    },
    "TimeRange": {
      "StartTime": "00:14:37.2600000",
      "EndTime": "00:14:37.4400000"
    }
  },
  {
    "TextLocation": {
      "Start": 7681,
      "End": 7686
    },
    "TimeRange": {
      "StartTime": "00:14:37.4400000",
      "EndTime": "00:14:37.6200000"
    }
  },
  {
    "TextLocation": {
      "Start": 7687,
      "End": 7689
    },
    "TimeRange": {
      "StartTime": "00:14:37.6200000",
      "EndTime": "00:14:37.8600000"
    }
  },
  {
    "TextLocation": {
      "Start": 7690,
      "End": 7695
    },
    "TimeRange": {
      "StartTime": "00:14:37.8600000",
      "EndTime": "00:14:38.4000000"
    }
  },
  {
    "TextLocation": {
      "Start": 7696,
      "End": 7709
    },
    "TimeRange": {
      "StartTime": "00:14:38.4000000",
      "EndTime": "00:14:39.1200000"
    }
  },
  {
    "TextLocation": {
      "Start": 7710,
      "End": 7723
    },
    "TimeRange": {
      "StartTime": "00:14:39.1200000",
      "EndTime": "00:14:40.1100000"
    }
  },
  {
    "TextLocation": {
      "Start": 7724,
      "End": 7734
    },
    "TimeRange": {
      "StartTime": "00:14:40.3500000",
      "EndTime": "00:14:40.9200000"
    }
  },
  {
    "TextLocation": {
      "Start": 7735,
      "End": 7741
    },
    "TimeRange": {
      "StartTime": "00:14:40.9200000",
      "EndTime": "00:14:41.3100000"
    }
  },
  {
    "TextLocation": {
      "Start": 7742,
      "End": 7746
    },
    "TimeRange": {
      "StartTime": "00:14:41.3100000",
      "EndTime": "00:14:41.5500000"
    }
  },
  {
    "TextLocation": {
      "Start": 7747,
      "End": 7750
    },
    "TimeRange": {
      "StartTime": "00:14:41.5500000",
      "EndTime": "00:14:41.6100000"
    }
  },
  {
    "TextLocation": {
      "Start": 7751,
      "End": 7761
    },
    "TimeRange": {
      "StartTime": "00:14:41.6100000",
      "EndTime": "00:14:42.2100000"
    }
  },
  {
    "TextLocation": {
      "Start": 7764,
      "End": 7765
    },
    "TimeRange": {
      "StartTime": "00:14:43.2600000",
      "EndTime": "00:14:43.4400000"
    }
  },
  {
    "TextLocation": {
      "Start": 7766,
      "End": 7775
    },
    "TimeRange": {
      "StartTime": "00:14:43.4400000",
      "EndTime": "00:14:44.0700000"
    }
  },
  {
    "TextLocation": {
      "Start": 7776,
      "End": 7780
    },
    "TimeRange": {
      "StartTime": "00:14:44.0700000",
      "EndTime": "00:14:44.1900000"
    }
  },
  {
    "TextLocation": {
      "Start": 7781,
      "End": 7784
    },
    "TimeRange": {
      "StartTime": "00:14:44.1900000",
      "EndTime": "00:14:44.4600000"
    }
  },
  {
    "TextLocation": {
      "Start": 7785,
      "End": 7791
    },
    "TimeRange": {
      "StartTime": "00:14:44.4600000",
      "EndTime": "00:14:44.8500000"
    }
  },
  {
    "TextLocation": {
      "Start": 7792,
      "End": 7795
    },
    "TimeRange": {
      "StartTime": "00:14:44.8500000",
      "EndTime": "00:14:45.0900000"
    }
  },
  {
    "TextLocation": {
      "Start": 7796,
      "End": 7799
    },
    "TimeRange": {
      "StartTime": "00:14:45.0900000",
      "EndTime": "00:14:45.3900000"
    }
  },
  {
    "TextLocation": {
      "Start": 7800,
      "End": 7807
    },
    "TimeRange": {
      "StartTime": "00:14:45.3900000",
      "EndTime": "00:14:45.8900000"
    }
  },
  {
    "TextLocation": {
      "Start": 7808,
      "End": 7812
    },
    "TimeRange": {
      "StartTime": "00:14:45.9000000",
      "EndTime": "00:14:46.0800000"
    }
  },
  {
    "TextLocation": {
      "Start": 7813,
      "End": 7821
    },
    "TimeRange": {
      "StartTime": "00:14:46.0800000",
      "EndTime": "00:14:46.8600000"
    }
  },
  {
    "TextLocation": {
      "Start": 7822,
      "End": 7829
    },
    "TimeRange": {
      "StartTime": "00:14:46.8600000",
      "EndTime": "00:14:47.2500000"
    }
  },
  {
    "TextLocation": {
      "Start": 7830,
      "End": 7832
    },
    "TimeRange": {
      "StartTime": "00:14:47.2500000",
      "EndTime": "00:14:47.3700000"
    }
  },
  {
    "TextLocation": {
      "Start": 7833,
      "End": 7836
    },
    "TimeRange": {
      "StartTime": "00:14:47.3700000",
      "EndTime": "00:14:47.6700000"
    }
  },
  {
    "TextLocation": {
      "Start": 7837,
      "End": 7840
    },
    "TimeRange": {
      "StartTime": "00:14:47.6700000",
      "EndTime": "00:14:48"
    }
  },
  {
    "TextLocation": {
      "Start": 7841,
      "End": 7847
    },
    "TimeRange": {
      "StartTime": "00:14:48",
      "EndTime": "00:14:48.3600000"
    }
  },
  {
    "TextLocation": {
      "Start": 7848,
      "End": 7852
    },
    "TimeRange": {
      "StartTime": "00:14:48.3600000",
      "EndTime": "00:14:48.7200000"
    }
  },
  {
    "TextLocation": {
      "Start": 7853,
      "End": 7856
    },
    "TimeRange": {
      "StartTime": "00:14:48.7200000",
      "EndTime": "00:14:48.9000000"
    }
  },
  {
    "TextLocation": {
      "Start": 7857,
      "End": 7865
    },
    "TimeRange": {
      "StartTime": "00:14:48.9000000",
      "EndTime": "00:14:49.6200000"
    }
  },
  {
    "TextLocation": {
      "Start": 7866,
      "End": 7879
    },
    "TimeRange": {
      "StartTime": "00:14:49.6200000",
      "EndTime": "00:14:50.4900000"
    }
  },
  {
    "TextLocation": {
      "Start": 7880,
      "End": 7882
    },
    "TimeRange": {
      "StartTime": "00:14:50.4900000",
      "EndTime": "00:14:50.6400000"
    }
  },
  {
    "TextLocation": {
      "Start": 7883,
      "End": 7889
    },
    "TimeRange": {
      "StartTime": "00:14:50.6400000",
      "EndTime": "00:14:50.9400000"
    }
  },
  {
    "TextLocation": {
      "Start": 7890,
      "End": 7893
    },
    "TimeRange": {
      "StartTime": "00:14:50.9400000",
      "EndTime": "00:14:51.0300000"
    }
  },
  {
    "TextLocation": {
      "Start": 7894,
      "End": 7898
    },
    "TimeRange": {
      "StartTime": "00:14:51.0300000",
      "EndTime": "00:14:51.4500000"
    }
  },
  {
    "TextLocation": {
      "Start": 7899,
      "End": 7902
    },
    "TimeRange": {
      "StartTime": "00:14:51.7200000",
      "EndTime": "00:14:51.9000000"
    }
  },
  {
    "TextLocation": {
      "Start": 7903,
      "End": 7910
    },
    "TimeRange": {
      "StartTime": "00:14:51.9000000",
      "EndTime": "00:14:53.2700000"
    }
  },
  {
    "TextLocation": {
      "Start": 7911,
      "End": 7916
    },
    "TimeRange": {
      "StartTime": "00:14:53.5800000",
      "EndTime": "00:14:54.0300000"
    }
  },
  {
    "TextLocation": {
      "Start": 7917,
      "End": 7919
    },
    "TimeRange": {
      "StartTime": "00:14:54.0300000",
      "EndTime": "00:14:54.1500000"
    }
  },
  {
    "TextLocation": {
      "Start": 7920,
      "End": 7924
    },
    "TimeRange": {
      "StartTime": "00:14:54.1500000",
      "EndTime": "00:14:54.6900000"
    }
  },
  {
    "TextLocation": {
      "Start": 7925,
      "End": 7929
    },
    "TimeRange": {
      "StartTime": "00:14:54.6900000",
      "EndTime": "00:14:55.2300000"
    }
  },
  {
    "TextLocation": {
      "Start": 7930,
      "End": 7932
    },
    "TimeRange": {
      "StartTime": "00:14:55.2300000",
      "EndTime": "00:14:55.4100000"
    }
  },
  {
    "TextLocation": {
      "Start": 7933,
      "End": 7938
    },
    "TimeRange": {
      "StartTime": "00:14:55.4100000",
      "EndTime": "00:14:55.8700000"
    }
  },
  {
    "TextLocation": {
      "Start": 7939,
      "End": 7943
    },
    "TimeRange": {
      "StartTime": "00:14:55.8700000",
      "EndTime": "00:14:56.3400000"
    }
  },
  {
    "TextLocation": {
      "Start": 7945,
      "End": 7949
    },
    "TimeRange": {
      "StartTime": "00:14:56.3700000",
      "EndTime": "00:14:57.5400000"
    }
  },
  {
    "TextLocation": {
      "Start": 7952,
      "End": 7956
    },
    "TimeRange": {
      "StartTime": "00:14:57.7500000",
      "EndTime": "00:14:58.0200000"
    }
  },
  {
    "TextLocation": {
      "Start": 7957,
      "End": 7960
    },
    "TimeRange": {
      "StartTime": "00:14:58.0200000",
      "EndTime": "00:14:58.0800000"
    }
  },
  {
    "TextLocation": {
      "Start": 7961,
      "End": 7973
    },
    "TimeRange": {
      "StartTime": "00:14:58.0800000",
      "EndTime": "00:14:58.7700000"
    }
  },
  {
    "TextLocation": {
      "Start": 7974,
      "End": 7978
    },
    "TimeRange": {
      "StartTime": "00:14:58.7700000",
      "EndTime": "00:14:58.9200000"
    }
  },
  {
    "TextLocation": {
      "Start": 7979,
      "End": 7984
    },
    "TimeRange": {
      "StartTime": "00:14:58.9200000",
      "EndTime": "00:14:59.4000000"
    }
  },
  {
    "TextLocation": {
      "Start": 7985,
      "End": 7989
    },
    "TimeRange": {
      "StartTime": "00:14:59.4000000",
      "EndTime": "00:14:59.6100000"
    }
  },
  {
    "TextLocation": {
      "Start": 7990,
      "End": 7994
    },
    "TimeRange": {
      "StartTime": "00:14:59.6100000",
      "EndTime": "00:14:59.8200000"
    }
  },
  {
    "TextLocation": {
      "Start": 7995,
      "End": 8000
    },
    "TimeRange": {
      "StartTime": "00:14:59.8200000",
      "EndTime": "00:15:00.2100000"
    }
  },
  {
    "TextLocation": {
      "Start": 8002,
      "End": 8005
    },
    "TimeRange": {
      "StartTime": "00:15:00.8400000",
      "EndTime": "00:15:01.1400000"
    }
  },
  {
    "TextLocation": {
      "Start": 8006,
      "End": 8013
    },
    "TimeRange": {
      "StartTime": "00:15:01.1400000",
      "EndTime": "00:15:01.5600000"
    }
  },
  {
    "TextLocation": {
      "Start": 8014,
      "End": 8018
    },
    "TimeRange": {
      "StartTime": "00:15:01.5600000",
      "EndTime": "00:15:01.9200000"
    }
  },
  {
    "TextLocation": {
      "Start": 8019,
      "End": 8022
    },
    "TimeRange": {
      "StartTime": "00:15:01.9200000",
      "EndTime": "00:15:02.1900000"
    }
  },
  {
    "TextLocation": {
      "Start": 8023,
      "End": 8029
    },
    "TimeRange": {
      "StartTime": "00:15:02.1900000",
      "EndTime": "00:15:02.5200000"
    }
  },
  {
    "TextLocation": {
      "Start": 8030,
      "End": 8040
    },
    "TimeRange": {
      "StartTime": "00:15:02.5200000",
      "EndTime": "00:15:03.0900000"
    }
  },
  {
    "TextLocation": {
      "Start": 8041,
      "End": 8044
    },
    "TimeRange": {
      "StartTime": "00:15:03.0900000",
      "EndTime": "00:15:03.2400000"
    }
  },
  {
    "TextLocation": {
      "Start": 8045,
      "End": 8047
    },
    "TimeRange": {
      "StartTime": "00:15:03.2400000",
      "EndTime": "00:15:03.3600000"
    }
  },
  {
    "TextLocation": {
      "Start": 8048,
      "End": 8050
    },
    "TimeRange": {
      "StartTime": "00:15:03.3600000",
      "EndTime": "00:15:03.5400000"
    }
  },
  {
    "TextLocation": {
      "Start": 8051,
      "End": 8053
    },
    "TimeRange": {
      "StartTime": "00:15:03.5400000",
      "EndTime": "00:15:03.9900000"
    }
  },
  {
    "TextLocation": {
      "Start": 8056,
      "End": 8059
    },
    "TimeRange": {
      "StartTime": "00:15:04.0200000",
      "EndTime": "00:15:04.3200000"
    }
  },
  {
    "TextLocation": {
      "Start": 8060,
      "End": 8066
    },
    "TimeRange": {
      "StartTime": "00:15:04.3200000",
      "EndTime": "00:15:04.6800000"
    }
  },
  {
    "TextLocation": {
      "Start": 8067,
      "End": 8078
    },
    "TimeRange": {
      "StartTime": "00:15:04.6800000",
      "EndTime": "00:15:05.3100000"
    }
  },
  {
    "TextLocation": {
      "Start": 8079,
      "End": 8081
    },
    "TimeRange": {
      "StartTime": "00:15:05.3100000",
      "EndTime": "00:15:05.4600000"
    }
  },
  {
    "TextLocation": {
      "Start": 8082,
      "End": 8084
    },
    "TimeRange": {
      "StartTime": "00:15:05.4600000",
      "EndTime": "00:15:05.8200000"
    }
  },
  {
    "TextLocation": {
      "Start": 8085,
      "End": 8089
    },
    "TimeRange": {
      "StartTime": "00:15:05.8200000",
      "EndTime": "00:15:06.0300000"
    }
  },
  {
    "TextLocation": {
      "Start": 8090,
      "End": 8092
    },
    "TimeRange": {
      "StartTime": "00:15:06.0300000",
      "EndTime": "00:15:06.1500000"
    }
  },
  {
    "TextLocation": {
      "Start": 8093,
      "End": 8096
    },
    "TimeRange": {
      "StartTime": "00:15:06.1500000",
      "EndTime": "00:15:06.3300000"
    }
  },
  {
    "TextLocation": {
      "Start": 8097,
      "End": 8100
    },
    "TimeRange": {
      "StartTime": "00:15:06.3300000",
      "EndTime": "00:15:06.6900000"
    }
  },
  {
    "TextLocation": {
      "Start": 8103,
      "End": 8105
    },
    "TimeRange": {
      "StartTime": "00:15:07.2600000",
      "EndTime": "00:15:07.4700000"
    }
  },
  {
    "TextLocation": {
      "Start": 8106,
      "End": 8107
    },
    "TimeRange": {
      "StartTime": "00:15:07.4700000",
      "EndTime": "00:15:07.5900000"
    }
  },
  {
    "TextLocation": {
      "Start": 8108,
      "End": 8114
    },
    "TimeRange": {
      "StartTime": "00:15:07.5900000",
      "EndTime": "00:15:07.8900000"
    }
  },
  {
    "TextLocation": {
      "Start": 8115,
      "End": 8117
    },
    "TimeRange": {
      "StartTime": "00:15:07.8900000",
      "EndTime": "00:15:08.0100000"
    }
  },
  {
    "TextLocation": {
      "Start": 8118,
      "End": 8125
    },
    "TimeRange": {
      "StartTime": "00:15:08.0100000",
      "EndTime": "00:15:08.3700000"
    }
  },
  {
    "TextLocation": {
      "Start": 8126,
      "End": 8130
    },
    "TimeRange": {
      "StartTime": "00:15:08.3700000",
      "EndTime": "00:15:08.5800000"
    }
  },
  {
    "TextLocation": {
      "Start": 8131,
      "End": 8136
    },
    "TimeRange": {
      "StartTime": "00:15:08.5800000",
      "EndTime": "00:15:08.9400000"
    }
  },
  {
    "TextLocation": {
      "Start": 8137,
      "End": 8139
    },
    "TimeRange": {
      "StartTime": "00:15:08.9400000",
      "EndTime": "00:15:09.0600000"
    }
  },
  {
    "TextLocation": {
      "Start": 8140,
      "End": 8148
    },
    "TimeRange": {
      "StartTime": "00:15:09.0600000",
      "EndTime": "00:15:09.5100000"
    }
  },
  {
    "TextLocation": {
      "Start": 8149,
      "End": 8152
    },
    "TimeRange": {
      "StartTime": "00:15:09.5100000",
      "EndTime": "00:15:09.7500000"
    }
  },
  {
    "TextLocation": {
      "Start": 8153,
      "End": 8161
    },
    "TimeRange": {
      "StartTime": "00:15:09.7500000",
      "EndTime": "00:15:10.1400000"
    }
  },
  {
    "TextLocation": {
      "Start": 8162,
      "End": 8168
    },
    "TimeRange": {
      "StartTime": "00:15:10.1400000",
      "EndTime": "00:15:10.7100000"
    }
  },
  {
    "TextLocation": {
      "Start": 8170,
      "End": 8171
    },
    "TimeRange": {
      "StartTime": "00:15:10.7100000",
      "EndTime": "00:15:10.9500000"
    }
  },
  {
    "TextLocation": {
      "Start": 8172,
      "End": 8177
    },
    "TimeRange": {
      "StartTime": "00:15:10.9500000",
      "EndTime": "00:15:11.2200000"
    }
  },
  {
    "TextLocation": {
      "Start": 8178,
      "End": 8182
    },
    "TimeRange": {
      "StartTime": "00:15:11.2200000",
      "EndTime": "00:15:11.4300000"
    }
  },
  {
    "TextLocation": {
      "Start": 8183,
      "End": 8186
    },
    "TimeRange": {
      "StartTime": "00:15:11.4300000",
      "EndTime": "00:15:11.5500000"
    }
  },
  {
    "TextLocation": {
      "Start": 8187,
      "End": 8194
    },
    "TimeRange": {
      "StartTime": "00:15:11.5500000",
      "EndTime": "00:15:12"
    }
  },
  {
    "TextLocation": {
      "Start": 8195,
      "End": 8204
    },
    "TimeRange": {
      "StartTime": "00:15:12",
      "EndTime": "00:15:12.5400000"
    }
  },
  {
    "TextLocation": {
      "Start": 8205,
      "End": 8207
    },
    "TimeRange": {
      "StartTime": "00:15:12.5400000",
      "EndTime": "00:15:12.6900000"
    }
  },
  {
    "TextLocation": {
      "Start": 8208,
      "End": 8211
    },
    "TimeRange": {
      "StartTime": "00:15:12.6900000",
      "EndTime": "00:15:12.7800000"
    }
  },
  {
    "TextLocation": {
      "Start": 8212,
      "End": 8215
    },
    "TimeRange": {
      "StartTime": "00:15:12.7800000",
      "EndTime": "00:15:12.9300000"
    }
  },
  {
    "TextLocation": {
      "Start": 8216,
      "End": 8226
    },
    "TimeRange": {
      "StartTime": "00:15:12.9300000",
      "EndTime": "00:15:13.4400000"
    }
  },
  {
    "TextLocation": {
      "Start": 8227,
      "End": 8230
    },
    "TimeRange": {
      "StartTime": "00:15:13.4400000",
      "EndTime": "00:15:13.5900000"
    }
  },
  {
    "TextLocation": {
      "Start": 8231,
      "End": 8234
    },
    "TimeRange": {
      "StartTime": "00:15:13.5900000",
      "EndTime": "00:15:13.7700000"
    }
  },
  {
    "TextLocation": {
      "Start": 8235,
      "End": 8238
    },
    "TimeRange": {
      "StartTime": "00:15:13.7700000",
      "EndTime": "00:15:14.0700000"
    }
  },
  {
    "TextLocation": {
      "Start": 8239,
      "End": 8245
    },
    "TimeRange": {
      "StartTime": "00:15:14.0700000",
      "EndTime": "00:15:14.4900000"
    }
  },
  {
    "TextLocation": {
      "Start": 8246,
      "End": 8251
    },
    "TimeRange": {
      "StartTime": "00:15:14.4900000",
      "EndTime": "00:15:14.7600000"
    }
  },
  {
    "TextLocation": {
      "Start": 8252,
      "End": 8256
    },
    "TimeRange": {
      "StartTime": "00:15:14.7600000",
      "EndTime": "00:15:15.1200000"
    }
  },
  {
    "TextLocation": {
      "Start": 8259,
      "End": 8262
    },
    "TimeRange": {
      "StartTime": "00:15:16",
      "EndTime": "00:15:16.2100000"
    }
  },
  {
    "TextLocation": {
      "Start": 8263,
      "End": 8265
    },
    "TimeRange": {
      "StartTime": "00:15:16.2100000",
      "EndTime": "00:15:16.3300000"
    }
  },
  {
    "TextLocation": {
      "Start": 8266,
      "End": 8267
    },
    "TimeRange": {
      "StartTime": "00:15:16.3300000",
      "EndTime": "00:15:16.4200000"
    }
  },
  {
    "TextLocation": {
      "Start": 8268,
      "End": 8272
    },
    "TimeRange": {
      "StartTime": "00:15:16.4200000",
      "EndTime": "00:15:16.5100000"
    }
  },
  {
    "TextLocation": {
      "Start": 8273,
      "End": 8280
    },
    "TimeRange": {
      "StartTime": "00:15:16.5100000",
      "EndTime": "00:15:16.9300000"
    }
  },
  {
    "TextLocation": {
      "Start": 8281,
      "End": 8288
    },
    "TimeRange": {
      "StartTime": "00:15:16.9300000",
      "EndTime": "00:15:17.6200000"
    }
  },
  {
    "TextLocation": {
      "Start": 8290,
      "End": 8295
    },
    "TimeRange": {
      "StartTime": "00:15:17.6200000",
      "EndTime": "00:15:17.8600000"
    }
  },
  {
    "TextLocation": {
      "Start": 8296,
      "End": 8299
    },
    "TimeRange": {
      "StartTime": "00:15:17.8600000",
      "EndTime": "00:15:17.9500000"
    }
  },
  {
    "TextLocation": {
      "Start": 8300,
      "End": 8305
    },
    "TimeRange": {
      "StartTime": "00:15:17.9500000",
      "EndTime": "00:15:18.3100000"
    }
  },
  {
    "TextLocation": {
      "Start": 8306,
      "End": 8311
    },
    "TimeRange": {
      "StartTime": "00:15:18.3100000",
      "EndTime": "00:15:18.5800000"
    }
  },
  {
    "TextLocation": {
      "Start": 8312,
      "End": 8317
    },
    "TimeRange": {
      "StartTime": "00:15:18.5800000",
      "EndTime": "00:15:19.0600000"
    }
  },
  {
    "TextLocation": {
      "Start": 8318,
      "End": 8322
    },
    "TimeRange": {
      "StartTime": "00:15:19.0600000",
      "EndTime": "00:15:19.2100000"
    }
  },
  {
    "TextLocation": {
      "Start": 8323,
      "End": 8330
    },
    "TimeRange": {
      "StartTime": "00:15:19.2100000",
      "EndTime": "00:15:19.5400000"
    }
  },
  {
    "TextLocation": {
      "Start": 8331,
      "End": 8338
    },
    "TimeRange": {
      "StartTime": "00:15:19.5400000",
      "EndTime": "00:15:19.9300000"
    }
  },
  {
    "TextLocation": {
      "Start": 8339,
      "End": 8347
    },
    "TimeRange": {
      "StartTime": "00:15:19.9300000",
      "EndTime": "00:15:20.5900000"
    }
  },
  {
    "TextLocation": {
      "Start": 8348,
      "End": 8351
    },
    "TimeRange": {
      "StartTime": "00:15:20.5900000",
      "EndTime": "00:15:20.7400000"
    }
  },
  {
    "TextLocation": {
      "Start": 8352,
      "End": 8357
    },
    "TimeRange": {
      "StartTime": "00:15:20.7400000",
      "EndTime": "00:15:20.9500000"
    }
  },
  {
    "TextLocation": {
      "Start": 8358,
      "End": 8365
    },
    "TimeRange": {
      "StartTime": "00:15:20.9500000",
      "EndTime": "00:15:21.3700000"
    }
  },
  {
    "TextLocation": {
      "Start": 8366,
      "End": 8373
    },
    "TimeRange": {
      "StartTime": "00:15:21.3700000",
      "EndTime": "00:15:22.1400000"
    }
  },
  {
    "TextLocation": {
      "Start": 8374,
      "End": 8377
    },
    "TimeRange": {
      "StartTime": "00:15:22.1500000",
      "EndTime": "00:15:22.2700000"
    }
  },
  {
    "TextLocation": {
      "Start": 8378,
      "End": 8384
    },
    "TimeRange": {
      "StartTime": "00:15:22.2700000",
      "EndTime": "00:15:22.7500000"
    }
  },
  {
    "TextLocation": {
      "Start": 8385,
      "End": 8388
    },
    "TimeRange": {
      "StartTime": "00:15:22.7500000",
      "EndTime": "00:15:23.0500000"
    }
  },
  {
    "TextLocation": {
      "Start": 8389,
      "End": 8395
    },
    "TimeRange": {
      "StartTime": "00:15:23.0500000",
      "EndTime": "00:15:23.4100000"
    }
  },
  {
    "TextLocation": {
      "Start": 8396,
      "End": 8401
    },
    "TimeRange": {
      "StartTime": "00:15:23.4100000",
      "EndTime": "00:15:23.9200000"
    }
  },
  {
    "TextLocation": {
      "Start": 8404,
      "End": 8407
    },
    "TimeRange": {
      "StartTime": "00:15:25.0100000",
      "EndTime": "00:15:25.1900000"
    }
  },
  {
    "TextLocation": {
      "Start": 8408,
      "End": 8413
    },
    "TimeRange": {
      "StartTime": "00:15:25.1900000",
      "EndTime": "00:15:25.4300000"
    }
  },
  {
    "TextLocation": {
      "Start": 8414,
      "End": 8420
    },
    "TimeRange": {
      "StartTime": "00:15:25.4300000",
      "EndTime": "00:15:25.8200000"
    }
  },
  {
    "TextLocation": {
      "Start": 8421,
      "End": 8422
    },
    "TimeRange": {
      "StartTime": "00:15:25.8200000",
      "EndTime": "00:15:25.9400000"
    }
  },
  {
    "TextLocation": {
      "Start": 8423,
      "End": 8427
    },
    "TimeRange": {
      "StartTime": "00:15:25.9400000",
      "EndTime": "00:15:26.0600000"
    }
  },
  {
    "TextLocation": {
      "Start": 8428,
      "End": 8435
    },
    "TimeRange": {
      "StartTime": "00:15:26.0600000",
      "EndTime": "00:15:26.4800000"
    }
  },
  {
    "TextLocation": {
      "Start": 8436,
      "End": 8439
    },
    "TimeRange": {
      "StartTime": "00:15:26.4800000",
      "EndTime": "00:15:26.7200000"
    }
  },
  {
    "TextLocation": {
      "Start": 8440,
      "End": 8442
    },
    "TimeRange": {
      "StartTime": "00:15:26.7200000",
      "EndTime": "00:15:26.8100000"
    }
  },
  {
    "TextLocation": {
      "Start": 8443,
      "End": 8447
    },
    "TimeRange": {
      "StartTime": "00:15:26.8100000",
      "EndTime": "00:15:27.0200000"
    }
  },
  {
    "TextLocation": {
      "Start": 8448,
      "End": 8450
    },
    "TimeRange": {
      "StartTime": "00:15:27.0200000",
      "EndTime": "00:15:27.1100000"
    }
  },
  {
    "TextLocation": {
      "Start": 8451,
      "End": 8462
    },
    "TimeRange": {
      "StartTime": "00:15:27.1100000",
      "EndTime": "00:15:27.7100000"
    }
  },
  {
    "TextLocation": {
      "Start": 8463,
      "End": 8470
    },
    "TimeRange": {
      "StartTime": "00:15:27.7100000",
      "EndTime": "00:15:28.1900000"
    }
  },
  {
    "TextLocation": {
      "Start": 8471,
      "End": 8473
    },
    "TimeRange": {
      "StartTime": "00:15:28.1900000",
      "EndTime": "00:15:28.3100000"
    }
  },
  {
    "TextLocation": {
      "Start": 8474,
      "End": 8478
    },
    "TimeRange": {
      "StartTime": "00:15:28.3100000",
      "EndTime": "00:15:28.4600000"
    }
  },
  {
    "TextLocation": {
      "Start": 8479,
      "End": 8480
    },
    "TimeRange": {
      "StartTime": "00:15:28.4600000",
      "EndTime": "00:15:28.5800000"
    }
  },
  {
    "TextLocation": {
      "Start": 8481,
      "End": 8483
    },
    "TimeRange": {
      "StartTime": "00:15:28.5800000",
      "EndTime": "00:15:28.7000000"
    }
  },
  {
    "TextLocation": {
      "Start": 8484,
      "End": 8493
    },
    "TimeRange": {
      "StartTime": "00:15:28.7000000",
      "EndTime": "00:15:29.2400000"
    }
  },
  {
    "TextLocation": {
      "Start": 8494,
      "End": 8499
    },
    "TimeRange": {
      "StartTime": "00:15:29.2400000",
      "EndTime": "00:15:29.4500000"
    }
  },
  {
    "TextLocation": {
      "Start": 8500,
      "End": 8503
    },
    "TimeRange": {
      "StartTime": "00:15:29.4500000",
      "EndTime": "00:15:29.5400000"
    }
  },
  {
    "TextLocation": {
      "Start": 8504,
      "End": 8511
    },
    "TimeRange": {
      "StartTime": "00:15:29.5400000",
      "EndTime": "00:15:30.0800000"
    }
  },
  {
    "TextLocation": {
      "Start": 8512,
      "End": 8515
    },
    "TimeRange": {
      "StartTime": "00:15:30.0800000",
      "EndTime": "00:15:30.2000000"
    }
  },
  {
    "TextLocation": {
      "Start": 8516,
      "End": 8521
    },
    "TimeRange": {
      "StartTime": "00:15:30.2000000",
      "EndTime": "00:15:30.3800000"
    }
  },
  {
    "TextLocation": {
      "Start": 8522,
      "End": 8529
    },
    "TimeRange": {
      "StartTime": "00:15:30.3800000",
      "EndTime": "00:15:30.7700000"
    }
  },
  {
    "TextLocation": {
      "Start": 8530,
      "End": 8537
    },
    "TimeRange": {
      "StartTime": "00:15:30.7700000",
      "EndTime": "00:15:31.1900000"
    }
  },
  {
    "TextLocation": {
      "Start": 8538,
      "End": 8541
    },
    "TimeRange": {
      "StartTime": "00:15:31.1900000",
      "EndTime": "00:15:31.3700000"
    }
  },
  {
    "TextLocation": {
      "Start": 8542,
      "End": 8551
    },
    "TimeRange": {
      "StartTime": "00:15:31.3700000",
      "EndTime": "00:15:32.0300000"
    }
  },
  {
    "TextLocation": {
      "Start": 8552,
      "End": 8555
    },
    "TimeRange": {
      "StartTime": "00:15:32.0300000",
      "EndTime": "00:15:32.1800000"
    }
  },
  {
    "TextLocation": {
      "Start": 8556,
      "End": 8567
    },
    "TimeRange": {
      "StartTime": "00:15:32.1800000",
      "EndTime": "00:15:32.8700000"
    }
  },
  {
    "TextLocation": {
      "Start": 8568,
      "End": 8570
    },
    "TimeRange": {
      "StartTime": "00:15:32.8700000",
      "EndTime": "00:15:32.9600000"
    }
  },
  {
    "TextLocation": {
      "Start": 8571,
      "End": 8584
    },
    "TimeRange": {
      "StartTime": "00:15:32.9600000",
      "EndTime": "00:15:33.6800000"
    }
  },
  {
    "TextLocation": {
      "Start": 8585,
      "End": 8588
    },
    "TimeRange": {
      "StartTime": "00:15:33.6800000",
      "EndTime": "00:15:33.9800000"
    }
  },
  {
    "TextLocation": {
      "Start": 8589,
      "End": 8595
    },
    "TimeRange": {
      "StartTime": "00:15:33.9800000",
      "EndTime": "00:15:34.5200000"
    }
  },
  {
    "TextLocation": {
      "Start": 8596,
      "End": 8599
    },
    "TimeRange": {
      "StartTime": "00:15:34.8500000",
      "EndTime": "00:15:35.0900000"
    }
  },
  {
    "TextLocation": {
      "Start": 8600,
      "End": 8607
    },
    "TimeRange": {
      "StartTime": "00:15:35.0900000",
      "EndTime": "00:15:35.3900000"
    }
  },
  {
    "TextLocation": {
      "Start": 8608,
      "End": 8610
    },
    "TimeRange": {
      "StartTime": "00:15:35.3900000",
      "EndTime": "00:15:35.5100000"
    }
  },
  {
    "TextLocation": {
      "Start": 8611,
      "End": 8616
    },
    "TimeRange": {
      "StartTime": "00:15:35.5100000",
      "EndTime": "00:15:35.7800000"
    }
  },
  {
    "TextLocation": {
      "Start": 8617,
      "End": 8625
    },
    "TimeRange": {
      "StartTime": "00:15:35.7800000",
      "EndTime": "00:15:36.3800000"
    }
  },
  {
    "TextLocation": {
      "Start": 8626,
      "End": 8635
    },
    "TimeRange": {
      "StartTime": "00:15:36.3800000",
      "EndTime": "00:15:36.8600000"
    }
  },
  {
    "TextLocation": {
      "Start": 8636,
      "End": 8639
    },
    "TimeRange": {
      "StartTime": "00:15:36.8600000",
      "EndTime": "00:15:37.0700000"
    }
  },
  {
    "TextLocation": {
      "Start": 8640,
      "End": 8645
    },
    "TimeRange": {
      "StartTime": "00:15:37.0700000",
      "EndTime": "00:15:37.4000000"
    }
  },
  {
    "TextLocation": {
      "Start": 8646,
      "End": 8653
    },
    "TimeRange": {
      "StartTime": "00:15:37.4000000",
      "EndTime": "00:15:37.9100000"
    }
  },
  {
    "TextLocation": {
      "Start": 8656,
      "End": 8661
    },
    "TimeRange": {
      "StartTime": "00:15:38.6000000",
      "EndTime": "00:15:38.9600000"
    }
  },
  {
    "TextLocation": {
      "Start": 8662,
      "End": 8664
    },
    "TimeRange": {
      "StartTime": "00:15:38.9600000",
      "EndTime": "00:15:39.0800000"
    }
  },
  {
    "TextLocation": {
      "Start": 8665,
      "End": 8669
    },
    "TimeRange": {
      "StartTime": "00:15:39.0800000",
      "EndTime": "00:15:39.2300000"
    }
  },
  {
    "TextLocation": {
      "Start": 8670,
      "End": 8671
    },
    "TimeRange": {
      "StartTime": "00:15:39.2300000",
      "EndTime": "00:15:39.3200000"
    }
  },
  {
    "TextLocation": {
      "Start": 8672,
      "End": 8676
    },
    "TimeRange": {
      "StartTime": "00:15:39.3200000",
      "EndTime": "00:15:39.4400000"
    }
  },
  {
    "TextLocation": {
      "Start": 8677,
      "End": 8681
    },
    "TimeRange": {
      "StartTime": "00:15:39.4400000",
      "EndTime": "00:15:39.6800000"
    }
  },
  {
    "TextLocation": {
      "Start": 8682,
      "End": 8684
    },
    "TimeRange": {
      "StartTime": "00:15:39.6800000",
      "EndTime": "00:15:39.9200000"
    }
  },
  {
    "TextLocation": {
      "Start": 8685,
      "End": 8688
    },
    "TimeRange": {
      "StartTime": "00:15:39.9200000",
      "EndTime": "00:15:40.4400000"
    }
  },
  {
    "TextLocation": {
      "Start": 8691,
      "End": 8692
    },
    "TimeRange": {
      "StartTime": "00:15:40.4600000",
      "EndTime": "00:15:40.6100000"
    }
  },
  {
    "TextLocation": {
      "Start": 8693,
      "End": 8701
    },
    "TimeRange": {
      "StartTime": "00:15:40.6100000",
      "EndTime": "00:15:41.1200000"
    }
  },
  {
    "TextLocation": {
      "Start": 8702,
      "End": 8706
    },
    "TimeRange": {
      "StartTime": "00:15:41.1200000",
      "EndTime": "00:15:41.3000000"
    }
  },
  {
    "TextLocation": {
      "Start": 8707,
      "End": 8712
    },
    "TimeRange": {
      "StartTime": "00:15:41.3000000",
      "EndTime": "00:15:41.5400000"
    }
  },
  {
    "TextLocation": {
      "Start": 8713,
      "End": 8715
    },
    "TimeRange": {
      "StartTime": "00:15:41.5400000",
      "EndTime": "00:15:41.6600000"
    }
  },
  {
    "TextLocation": {
      "Start": 8716,
      "End": 8717
    },
    "TimeRange": {
      "StartTime": "00:15:41.6600000",
      "EndTime": "00:15:41.7500000"
    }
  },
  {
    "TextLocation": {
      "Start": 8718,
      "End": 8722
    },
    "TimeRange": {
      "StartTime": "00:15:41.7500000",
      "EndTime": "00:15:42.0800000"
    }
  },
  {
    "TextLocation": {
      "Start": 8723,
      "End": 8727
    },
    "TimeRange": {
      "StartTime": "00:15:42.0800000",
      "EndTime": "00:15:42.2300000"
    }
  },
  {
    "TextLocation": {
      "Start": 8728,
      "End": 8735
    },
    "TimeRange": {
      "StartTime": "00:15:42.2300000",
      "EndTime": "00:15:42.6200000"
    }
  },
  {
    "TextLocation": {
      "Start": 8736,
      "End": 8743
    },
    "TimeRange": {
      "StartTime": "00:15:42.6200000",
      "EndTime": "00:15:43.1000000"
    }
  },
  {
    "TextLocation": {
      "Start": 8744,
      "End": 8747
    },
    "TimeRange": {
      "StartTime": "00:15:43.1000000",
      "EndTime": "00:15:43.2800000"
    }
  },
  {
    "TextLocation": {
      "Start": 8748,
      "End": 8751
    },
    "TimeRange": {
      "StartTime": "00:15:43.2800000",
      "EndTime": "00:15:43.5500000"
    }
  },
  {
    "TextLocation": {
      "Start": 8752,
      "End": 8756
    },
    "TimeRange": {
      "StartTime": "00:15:43.5500000",
      "EndTime": "00:15:43.7900000"
    }
  },
  {
    "TextLocation": {
      "Start": 8757,
      "End": 8758
    },
    "TimeRange": {
      "StartTime": "00:15:43.7900000",
      "EndTime": "00:15:43.8500000"
    }
  },
  {
    "TextLocation": {
      "Start": 8759,
      "End": 8766
    },
    "TimeRange": {
      "StartTime": "00:15:43.8500000",
      "EndTime": "00:15:44.3000000"
    }
  },
  {
    "TextLocation": {
      "Start": 8767,
      "End": 8769
    },
    "TimeRange": {
      "StartTime": "00:15:44.3000000",
      "EndTime": "00:15:44.4500000"
    }
  },
  {
    "TextLocation": {
      "Start": 8770,
      "End": 8771
    },
    "TimeRange": {
      "StartTime": "00:15:44.4500000",
      "EndTime": "00:15:44.5100000"
    }
  },
  {
    "TextLocation": {
      "Start": 8772,
      "End": 8779
    },
    "TimeRange": {
      "StartTime": "00:15:44.5100000",
      "EndTime": "00:15:44.9000000"
    }
  },
  {
    "TextLocation": {
      "Start": 8780,
      "End": 8790
    },
    "TimeRange": {
      "StartTime": "00:15:44.9000000",
      "EndTime": "00:15:45.6800000"
    }
  },
  {
    "TextLocation": {
      "Start": 8791,
      "End": 8795
    },
    "TimeRange": {
      "StartTime": "00:15:45.6800000",
      "EndTime": "00:15:46.0400000"
    }
  },
  {
    "TextLocation": {
      "Start": 8796,
      "End": 8804
    },
    "TimeRange": {
      "StartTime": "00:15:46.0400000",
      "EndTime": "00:15:46.4300000"
    }
  },
  {
    "TextLocation": {
      "Start": 8805,
      "End": 8811
    },
    "TimeRange": {
      "StartTime": "00:15:46.4300000",
      "EndTime": "00:15:46.7900000"
    }
  },
  {
    "TextLocation": {
      "Start": 8812,
      "End": 8826
    },
    "TimeRange": {
      "StartTime": "00:15:46.7900000",
      "EndTime": "00:15:47.7200000"
    }
  },
  {
    "TextLocation": {
      "Start": 8827,
      "End": 8832
    },
    "TimeRange": {
      "StartTime": "00:15:48.0800000",
      "EndTime": "00:15:48.4400000"
    }
  },
  {
    "TextLocation": {
      "Start": 8833,
      "End": 8843
    },
    "TimeRange": {
      "StartTime": "00:15:48.4400000",
      "EndTime": "00:15:48.8600000"
    }
  },
  {
    "TextLocation": {
      "Start": 8844,
      "End": 8856
    },
    "TimeRange": {
      "StartTime": "00:15:48.8600000",
      "EndTime": "00:15:49.8800000"
    }
  },
  {
    "TextLocation": {
      "Start": 8857,
      "End": 8860
    },
    "TimeRange": {
      "StartTime": "00:15:49.8800000",
      "EndTime": "00:15:50.0600000"
    }
  },
  {
    "TextLocation": {
      "Start": 8861,
      "End": 8864
    },
    "TimeRange": {
      "StartTime": "00:15:50.0600000",
      "EndTime": "00:15:50.1500000"
    }
  },
  {
    "TextLocation": {
      "Start": 8865,
      "End": 8871
    },
    "TimeRange": {
      "StartTime": "00:15:50.1500000",
      "EndTime": "00:15:50.4800000"
    }
  },
  {
    "TextLocation": {
      "Start": 8872,
      "End": 8874
    },
    "TimeRange": {
      "StartTime": "00:15:50.4800000",
      "EndTime": "00:15:50.6000000"
    }
  },
  {
    "TextLocation": {
      "Start": 8875,
      "End": 8878
    },
    "TimeRange": {
      "StartTime": "00:15:50.6000000",
      "EndTime": "00:15:50.6900000"
    }
  },
  {
    "TextLocation": {
      "Start": 8879,
      "End": 8883
    },
    "TimeRange": {
      "StartTime": "00:15:50.6900000",
      "EndTime": "00:15:51.2000000"
    }
  },
  {
    "TextLocation": {
      "Start": 8885,
      "End": 8888
    },
    "TimeRange": {
      "StartTime": "00:15:51.6200000",
      "EndTime": "00:15:51.8300000"
    }
  },
  {
    "TextLocation": {
      "Start": 8889,
      "End": 8892
    },
    "TimeRange": {
      "StartTime": "00:15:51.8300000",
      "EndTime": "00:15:52.0400000"
    }
  },
  {
    "TextLocation": {
      "Start": 8893,
      "End": 8896
    },
    "TimeRange": {
      "StartTime": "00:15:52.0400000",
      "EndTime": "00:15:52.2800000"
    }
  },
  {
    "TextLocation": {
      "Start": 8897,
      "End": 8900
    },
    "TimeRange": {
      "StartTime": "00:15:52.2800000",
      "EndTime": "00:15:52.3700000"
    }
  },
  {
    "TextLocation": {
      "Start": 8901,
      "End": 8908
    },
    "TimeRange": {
      "StartTime": "00:15:52.3700000",
      "EndTime": "00:15:52.7900000"
    }
  },
  {
    "TextLocation": {
      "Start": 8909,
      "End": 8912
    },
    "TimeRange": {
      "StartTime": "00:15:52.7900000",
      "EndTime": "00:15:53.1200000"
    }
  },
  {
    "TextLocation": {
      "Start": 8913,
      "End": 8919
    },
    "TimeRange": {
      "StartTime": "00:15:53.1200000",
      "EndTime": "00:15:53.6600000"
    }
  },
  {
    "TextLocation": {
      "Start": 8920,
      "End": 8922
    },
    "TimeRange": {
      "StartTime": "00:15:53.6600000",
      "EndTime": "00:15:53.8400000"
    }
  },
  {
    "TextLocation": {
      "Start": 8923,
      "End": 8938
    },
    "TimeRange": {
      "StartTime": "00:15:53.8400000",
      "EndTime": "00:15:54.7400000"
    }
  },
  {
    "TextLocation": {
      "Start": 8939,
      "End": 8942
    },
    "TimeRange": {
      "StartTime": "00:15:54.7400000",
      "EndTime": "00:15:55.1000000"
    }
  },
  {
    "TextLocation": {
      "Start": 8943,
      "End": 8948
    },
    "TimeRange": {
      "StartTime": "00:15:55.1000000",
      "EndTime": "00:15:55.3700000"
    }
  },
  {
    "TextLocation": {
      "Start": 8949,
      "End": 8954
    },
    "TimeRange": {
      "StartTime": "00:15:55.3700000",
      "EndTime": "00:15:55.7000000"
    }
  },
  {
    "TextLocation": {
      "Start": 8955,
      "End": 8968
    },
    "TimeRange": {
      "StartTime": "00:15:55.7000000",
      "EndTime": "00:15:56.6000000"
    }
  },
  {
    "TextLocation": {
      "Start": 8969,
      "End": 8971
    },
    "TimeRange": {
      "StartTime": "00:15:56.9000000",
      "EndTime": "00:15:57.0800000"
    }
  },
  {
    "TextLocation": {
      "Start": 8972,
      "End": 8980
    },
    "TimeRange": {
      "StartTime": "00:15:57.0800000",
      "EndTime": "00:15:57.5300000"
    }
  },
  {
    "TextLocation": {
      "Start": 8981,
      "End": 8983
    },
    "TimeRange": {
      "StartTime": "00:15:57.5300000",
      "EndTime": "00:15:57.6200000"
    }
  },
  {
    "TextLocation": {
      "Start": 8984,
      "End": 8996
    },
    "TimeRange": {
      "StartTime": "00:15:57.6200000",
      "EndTime": "00:15:58.2200000"
    }
  },
  {
    "TextLocation": {
      "Start": 8997,
      "End": 9002
    },
    "TimeRange": {
      "StartTime": "00:15:58.2200000",
      "EndTime": "00:15:58.5200000"
    }
  },
  {
    "TextLocation": {
      "Start": 9003,
      "End": 9007
    },
    "TimeRange": {
      "StartTime": "00:15:58.5200000",
      "EndTime": "00:15:59"
    }
  },
  {
    "TextLocation": {
      "Start": 9008,
      "End": 9011
    },
    "TimeRange": {
      "StartTime": "00:15:59.5700000",
      "EndTime": "00:15:59.7800000"
    }
  },
  {
    "TextLocation": {
      "Start": 9012,
      "End": 9014
    },
    "TimeRange": {
      "StartTime": "00:15:59.7800000",
      "EndTime": "00:15:59.8700000"
    }
  },
  {
    "TextLocation": {
      "Start": 9015,
      "End": 9018
    },
    "TimeRange": {
      "StartTime": "00:15:59.8700000",
      "EndTime": "00:16:00.1400000"
    }
  },
  {
    "TextLocation": {
      "Start": 9019,
      "End": 9024
    },
    "TimeRange": {
      "StartTime": "00:16:00.1400000",
      "EndTime": "00:16:00.2900000"
    }
  },
  {
    "TextLocation": {
      "Start": 9025,
      "End": 9035
    },
    "TimeRange": {
      "StartTime": "00:16:00.2900000",
      "EndTime": "00:16:00.6800000"
    }
  },
  {
    "TextLocation": {
      "Start": 9036,
      "End": 9043
    },
    "TimeRange": {
      "StartTime": "00:16:00.6800000",
      "EndTime": "00:16:01.1000000"
    }
  },
  {
    "TextLocation": {
      "Start": 9044,
      "End": 9047
    },
    "TimeRange": {
      "StartTime": "00:16:01.1000000",
      "EndTime": "00:16:01.2800000"
    }
  },
  {
    "TextLocation": {
      "Start": 9048,
      "End": 9050
    },
    "TimeRange": {
      "StartTime": "00:16:01.2800000",
      "EndTime": "00:16:01.4000000"
    }
  },
  {
    "TextLocation": {
      "Start": 9051,
      "End": 9055
    },
    "TimeRange": {
      "StartTime": "00:16:01.4000000",
      "EndTime": "00:16:01.6100000"
    }
  },
  {
    "TextLocation": {
      "Start": 9056,
      "End": 9060
    },
    "TimeRange": {
      "StartTime": "00:16:01.6100000",
      "EndTime": "00:16:01.9400000"
    }
  },
  {
    "TextLocation": {
      "Start": 9061,
      "End": 9069
    },
    "TimeRange": {
      "StartTime": "00:16:01.9400000",
      "EndTime": "00:16:02.3900000"
    }
  },
  {
    "TextLocation": {
      "Start": 9070,
      "End": 9072
    },
    "TimeRange": {
      "StartTime": "00:16:02.3900000",
      "EndTime": "00:16:02.5100000"
    }
  },
  {
    "TextLocation": {
      "Start": 9073,
      "End": 9078
    },
    "TimeRange": {
      "StartTime": "00:16:02.5100000",
      "EndTime": "00:16:03.0200000"
    }
  },
  {
    "TextLocation": {
      "Start": 9081,
      "End": 9086
    },
    "TimeRange": {
      "StartTime": "00:16:03.7100000",
      "EndTime": "00:16:03.9800000"
    }
  },
  {
    "TextLocation": {
      "Start": 9087,
      "End": 9089
    },
    "TimeRange": {
      "StartTime": "00:16:03.9800000",
      "EndTime": "00:16:04.0700000"
    }
  },
  {
    "TextLocation": {
      "Start": 9090,
      "End": 9092
    },
    "TimeRange": {
      "StartTime": "00:16:04.0700000",
      "EndTime": "00:16:04.2500000"
    }
  },
  {
    "TextLocation": {
      "Start": 9093,
      "End": 9098
    },
    "TimeRange": {
      "StartTime": "00:16:04.2500000",
      "EndTime": "00:16:04.5800000"
    }
  },
  {
    "TextLocation": {
      "Start": 9099,
      "End": 9103
    },
    "TimeRange": {
      "StartTime": "00:16:04.5800000",
      "EndTime": "00:16:04.7000000"
    }
  },
  {
    "TextLocation": {
      "Start": 9104,
      "End": 9107
    },
    "TimeRange": {
      "StartTime": "00:16:04.7000000",
      "EndTime": "00:16:04.9400000"
    }
  },
  {
    "TextLocation": {
      "Start": 9108,
      "End": 9116
    },
    "TimeRange": {
      "StartTime": "00:16:04.9400000",
      "EndTime": "00:16:05.4800000"
    }
  },
  {
    "TextLocation": {
      "Start": 9117,
      "End": 9125
    },
    "TimeRange": {
      "StartTime": "00:16:05.4800000",
      "EndTime": "00:16:05.9000000"
    }
  },
  {
    "TextLocation": {
      "Start": 9126,
      "End": 9132
    },
    "TimeRange": {
      "StartTime": "00:16:05.9000000",
      "EndTime": "00:16:06.2900000"
    }
  },
  {
    "TextLocation": {
      "Start": 9133,
      "End": 9145
    },
    "TimeRange": {
      "StartTime": "00:16:06.2900000",
      "EndTime": "00:16:06.9800000"
    }
  },
  {
    "TextLocation": {
      "Start": 9146,
      "End": 9150
    },
    "TimeRange": {
      "StartTime": "00:16:06.9800000",
      "EndTime": "00:16:07.1300000"
    }
  },
  {
    "TextLocation": {
      "Start": 9151,
      "End": 9154
    },
    "TimeRange": {
      "StartTime": "00:16:07.1300000",
      "EndTime": "00:16:07.4000000"
    }
  },
  {
    "TextLocation": {
      "Start": 9155,
      "End": 9162
    },
    "TimeRange": {
      "StartTime": "00:16:07.4100000",
      "EndTime": "00:16:07.9400000"
    }
  },
  {
    "TextLocation": {
      "Start": 9163,
      "End": 9166
    },
    "TimeRange": {
      "StartTime": "00:16:07.9700000",
      "EndTime": "00:16:08.1500000"
    }
  },
  {
    "TextLocation": {
      "Start": 9167,
      "End": 9171
    },
    "TimeRange": {
      "StartTime": "00:16:08.1500000",
      "EndTime": "00:16:08.3000000"
    }
  },
  {
    "TextLocation": {
      "Start": 9172,
      "End": 9179
    },
    "TimeRange": {
      "StartTime": "00:16:08.3000000",
      "EndTime": "00:16:08.7200000"
    }
  },
  {
    "TextLocation": {
      "Start": 9180,
      "End": 9186
    },
    "TimeRange": {
      "StartTime": "00:16:08.7200000",
      "EndTime": "00:16:09.0800000"
    }
  },
  {
    "TextLocation": {
      "Start": 9187,
      "End": 9193
    },
    "TimeRange": {
      "StartTime": "00:16:09.0800000",
      "EndTime": "00:16:09.7700000"
    }
  },
  {
    "TextLocation": {
      "Start": 9194,
      "End": 9197
    },
    "TimeRange": {
      "StartTime": "00:16:10.1300000",
      "EndTime": "00:16:10.3400000"
    }
  },
  {
    "TextLocation": {
      "Start": 9198,
      "End": 9203
    },
    "TimeRange": {
      "StartTime": "00:16:10.3400000",
      "EndTime": "00:16:10.5200000"
    }
  },
  {
    "TextLocation": {
      "Start": 9204,
      "End": 9213
    },
    "TimeRange": {
      "StartTime": "00:16:10.5200000",
      "EndTime": "00:16:10.9400000"
    }
  },
  {
    "TextLocation": {
      "Start": 9214,
      "End": 9217
    },
    "TimeRange": {
      "StartTime": "00:16:10.9400000",
      "EndTime": "00:16:11.0600000"
    }
  },
  {
    "TextLocation": {
      "Start": 9218,
      "End": 9221
    },
    "TimeRange": {
      "StartTime": "00:16:11.0600000",
      "EndTime": "00:16:11.4200000"
    }
  },
  {
    "TextLocation": {
      "Start": 9222,
      "End": 9224
    },
    "TimeRange": {
      "StartTime": "00:16:11.4200000",
      "EndTime": "00:16:11.5700000"
    }
  },
  {
    "TextLocation": {
      "Start": 9225,
      "End": 9229
    },
    "TimeRange": {
      "StartTime": "00:16:11.5700000",
      "EndTime": "00:16:11.8100000"
    }
  },
  {
    "TextLocation": {
      "Start": 9230,
      "End": 9238
    },
    "TimeRange": {
      "StartTime": "00:16:11.8100000",
      "EndTime": "00:16:12.3200000"
    }
  },
  {
    "TextLocation": {
      "Start": 9239,
      "End": 9246
    },
    "TimeRange": {
      "StartTime": "00:16:12.3200000",
      "EndTime": "00:16:12.7700000"
    }
  },
  {
    "TextLocation": {
      "Start": 9247,
      "End": 9249
    },
    "TimeRange": {
      "StartTime": "00:16:12.7700000",
      "EndTime": "00:16:12.8900000"
    }
  },
  {
    "TextLocation": {
      "Start": 9250,
      "End": 9253
    },
    "TimeRange": {
      "StartTime": "00:16:12.8900000",
      "EndTime": "00:16:13.0700000"
    }
  },
  {
    "TextLocation": {
      "Start": 9254,
      "End": 9263
    },
    "TimeRange": {
      "StartTime": "00:16:13.0700000",
      "EndTime": "00:16:13.7600000"
    }
  },
  {
    "TextLocation": {
      "Start": 9265,
      "End": 9268
    },
    "TimeRange": {
      "StartTime": "00:16:14.3000000",
      "EndTime": "00:16:14.6000000"
    }
  },
  {
    "TextLocation": {
      "Start": 9269,
      "End": 9276
    },
    "TimeRange": {
      "StartTime": "00:16:14.6000000",
      "EndTime": "00:16:15.0800000"
    }
  },
  {
    "TextLocation": {
      "Start": 9277,
      "End": 9283
    },
    "TimeRange": {
      "StartTime": "00:16:15.0800000",
      "EndTime": "00:16:15.5000000"
    }
  },
  {
    "TextLocation": {
      "Start": 9284,
      "End": 9286
    },
    "TimeRange": {
      "StartTime": "00:16:15.5000000",
      "EndTime": "00:16:15.6200000"
    }
  },
  {
    "TextLocation": {
      "Start": 9287,
      "End": 9293
    },
    "TimeRange": {
      "StartTime": "00:16:15.6200000",
      "EndTime": "00:16:15.9800000"
    }
  },
  {
    "TextLocation": {
      "Start": 9294,
      "End": 9298
    },
    "TimeRange": {
      "StartTime": "00:16:15.9800000",
      "EndTime": "00:16:16.3400000"
    }
  },
  {
    "TextLocation": {
      "Start": 9299,
      "End": 9301
    },
    "TimeRange": {
      "StartTime": "00:16:16.3400000",
      "EndTime": "00:16:16.4300000"
    }
  },
  {
    "TextLocation": {
      "Start": 9302,
      "End": 9306
    },
    "TimeRange": {
      "StartTime": "00:16:16.4300000",
      "EndTime": "00:16:16.6400000"
    }
  },
  {
    "TextLocation": {
      "Start": 9307,
      "End": 9317
    },
    "TimeRange": {
      "StartTime": "00:16:16.6400000",
      "EndTime": "00:16:17.4200000"
    }
  },
  {
    "TextLocation": {
      "Start": 9318,
      "End": 9320
    },
    "TimeRange": {
      "StartTime": "00:16:17.4200000",
      "EndTime": "00:16:17.6300000"
    }
  },
  {
    "TextLocation": {
      "Start": 9321,
      "End": 9323
    },
    "TimeRange": {
      "StartTime": "00:16:17.6300000",
      "EndTime": "00:16:17.7200000"
    }
  },
  {
    "TextLocation": {
      "Start": 9324,
      "End": 9327
    },
    "TimeRange": {
      "StartTime": "00:16:17.7200000",
      "EndTime": "00:16:17.8400000"
    }
  },
  {
    "TextLocation": {
      "Start": 9328,
      "End": 9333
    },
    "TimeRange": {
      "StartTime": "00:16:17.8400000",
      "EndTime": "00:16:18.2900000"
    }
  },
  {
    "TextLocation": {
      "Start": 9334,
      "End": 9336
    },
    "TimeRange": {
      "StartTime": "00:16:18.2900000",
      "EndTime": "00:16:18.4100000"
    }
  },
  {
    "TextLocation": {
      "Start": 9337,
      "End": 9340
    },
    "TimeRange": {
      "StartTime": "00:16:18.4100000",
      "EndTime": "00:16:18.5900000"
    }
  },
  {
    "TextLocation": {
      "Start": 9341,
      "End": 9347
    },
    "TimeRange": {
      "StartTime": "00:16:18.5900000",
      "EndTime": "00:16:19.0700000"
    }
  },
  {
    "TextLocation": {
      "Start": 9348,
      "End": 9350
    },
    "TimeRange": {
      "StartTime": "00:16:19.0700000",
      "EndTime": "00:16:19.1900000"
    }
  },
  {
    "TextLocation": {
      "Start": 9351,
      "End": 9359
    },
    "TimeRange": {
      "StartTime": "00:16:19.1900000",
      "EndTime": "00:16:19.5800000"
    }
  },
  {
    "TextLocation": {
      "Start": 9360,
      "End": 9366
    },
    "TimeRange": {
      "StartTime": "00:16:19.5800000",
      "EndTime": "00:16:19.9100000"
    }
  },
  {
    "TextLocation": {
      "Start": 9367,
      "End": 9376
    },
    "TimeRange": {
      "StartTime": "00:16:19.9100000",
      "EndTime": "00:16:20.5100000"
    }
  },
  {
    "TextLocation": {
      "Start": 9377,
      "End": 9379
    },
    "TimeRange": {
      "StartTime": "00:16:20.8400000",
      "EndTime": "00:16:21.0200000"
    }
  },
  {
    "TextLocation": {
      "Start": 9380,
      "End": 9383
    },
    "TimeRange": {
      "StartTime": "00:16:21.0200000",
      "EndTime": "00:16:21.2900000"
    }
  },
  {
    "TextLocation": {
      "Start": 9384,
      "End": 9389
    },
    "TimeRange": {
      "StartTime": "00:16:21.2900000",
      "EndTime": "00:16:21.5900000"
    }
  },
  {
    "TextLocation": {
      "Start": 9390,
      "End": 9399
    },
    "TimeRange": {
      "StartTime": "00:16:21.5900000",
      "EndTime": "00:16:22.1000000"
    }
  },
  {
    "TextLocation": {
      "Start": 9400,
      "End": 9402
    },
    "TimeRange": {
      "StartTime": "00:16:22.1000000",
      "EndTime": "00:16:22.2800000"
    }
  },
  {
    "TextLocation": {
      "Start": 9403,
      "End": 9410
    },
    "TimeRange": {
      "StartTime": "00:16:22.2800000",
      "EndTime": "00:16:22.6700000"
    }
  },
  {
    "TextLocation": {
      "Start": 9411,
      "End": 9418
    },
    "TimeRange": {
      "StartTime": "00:16:22.6700000",
      "EndTime": "00:16:23.2700000"
    }
  },
  {
    "TextLocation": {
      "Start": 9421,
      "End": 9424
    },
    "TimeRange": {
      "StartTime": "00:16:23.8100000",
      "EndTime": "00:16:24.0200000"
    }
  },
  {
    "TextLocation": {
      "Start": 9425,
      "End": 9427
    },
    "TimeRange": {
      "StartTime": "00:16:24.0200000",
      "EndTime": "00:16:24.1100000"
    }
  },
  {
    "TextLocation": {
      "Start": 9428,
      "End": 9430
    },
    "TimeRange": {
      "StartTime": "00:16:24.1100000",
      "EndTime": "00:16:24.2600000"
    }
  },
  {
    "TextLocation": {
      "Start": 9431,
      "End": 9440
    },
    "TimeRange": {
      "StartTime": "00:16:24.2600000",
      "EndTime": "00:16:24.8300000"
    }
  },
  {
    "TextLocation": {
      "Start": 9441,
      "End": 9445
    },
    "TimeRange": {
      "StartTime": "00:16:24.8300000",
      "EndTime": "00:16:25.0700000"
    }
  },
  {
    "TextLocation": {
      "Start": 9446,
      "End": 9450
    },
    "TimeRange": {
      "StartTime": "00:16:25.0700000",
      "EndTime": "00:16:25.2200000"
    }
  },
  {
    "TextLocation": {
      "Start": 9451,
      "End": 9456
    },
    "TimeRange": {
      "StartTime": "00:16:25.2200000",
      "EndTime": "00:16:25.6100000"
    }
  },
  {
    "TextLocation": {
      "Start": 9457,
      "End": 9460
    },
    "TimeRange": {
      "StartTime": "00:16:25.6100000",
      "EndTime": "00:16:25.7900000"
    }
  },
  {
    "TextLocation": {
      "Start": 9461,
      "End": 9465
    },
    "TimeRange": {
      "StartTime": "00:16:25.7900000",
      "EndTime": "00:16:26.0600000"
    }
  },
  {
    "TextLocation": {
      "Start": 9466,
      "End": 9471
    },
    "TimeRange": {
      "StartTime": "00:16:26.0600000",
      "EndTime": "00:16:26.3600000"
    }
  },
  {
    "TextLocation": {
      "Start": 9472,
      "End": 9474
    },
    "TimeRange": {
      "StartTime": "00:16:26.3600000",
      "EndTime": "00:16:26.4800000"
    }
  },
  {
    "TextLocation": {
      "Start": 9475,
      "End": 9479
    },
    "TimeRange": {
      "StartTime": "00:16:26.4800000",
      "EndTime": "00:16:26.7200000"
    }
  },
  {
    "TextLocation": {
      "Start": 9480,
      "End": 9484
    },
    "TimeRange": {
      "StartTime": "00:16:26.7200000",
      "EndTime": "00:16:26.9300000"
    }
  },
  {
    "TextLocation": {
      "Start": 9485,
      "End": 9489
    },
    "TimeRange": {
      "StartTime": "00:16:26.9300000",
      "EndTime": "00:16:27.4100000"
    }
  },
  {
    "TextLocation": {
      "Start": 9490,
      "End": 9495
    },
    "TimeRange": {
      "StartTime": "00:16:27.6500000",
      "EndTime": "00:16:27.8300000"
    }
  },
  {
    "TextLocation": {
      "Start": 9496,
      "End": 9510
    },
    "TimeRange": {
      "StartTime": "00:16:27.8300000",
      "EndTime": "00:16:28.7600000"
    }
  },
  {
    "TextLocation": {
      "Start": 9511,
      "End": 9518
    },
    "TimeRange": {
      "StartTime": "00:16:28.7600000",
      "EndTime": "00:16:29.1500000"
    }
  },
  {
    "TextLocation": {
      "Start": 9519,
      "End": 9521
    },
    "TimeRange": {
      "StartTime": "00:16:29.1500000",
      "EndTime": "00:16:29.2700000"
    }
  },
  {
    "TextLocation": {
      "Start": 9522,
      "End": 9525
    },
    "TimeRange": {
      "StartTime": "00:16:29.2700000",
      "EndTime": "00:16:29.3600000"
    }
  },
  {
    "TextLocation": {
      "Start": 9526,
      "End": 9530
    },
    "TimeRange": {
      "StartTime": "00:16:29.3600000",
      "EndTime": "00:16:29.7200000"
    }
  },
  {
    "TextLocation": {
      "Start": 9531,
      "End": 9537
    },
    "TimeRange": {
      "StartTime": "00:16:29.7200000",
      "EndTime": "00:16:30.2300000"
    }
  },
  {
    "TextLocation": {
      "Start": 9538,
      "End": 9544
    },
    "TimeRange": {
      "StartTime": "00:16:30.2300000",
      "EndTime": "00:16:30.5900000"
    }
  },
  {
    "TextLocation": {
      "Start": 9545,
      "End": 9550
    },
    "TimeRange": {
      "StartTime": "00:16:30.5900000",
      "EndTime": "00:16:30.7700000"
    }
  },
  {
    "TextLocation": {
      "Start": 9551,
      "End": 9553
    },
    "TimeRange": {
      "StartTime": "00:16:30.7700000",
      "EndTime": "00:16:30.8900000"
    }
  },
  {
    "TextLocation": {
      "Start": 9554,
      "End": 9556
    },
    "TimeRange": {
      "StartTime": "00:16:30.8900000",
      "EndTime": "00:16:31.0700000"
    }
  },
  {
    "TextLocation": {
      "Start": 9557,
      "End": 9562
    },
    "TimeRange": {
      "StartTime": "00:16:31.0700000",
      "EndTime": "00:16:31.3100000"
    }
  },
  {
    "TextLocation": {
      "Start": 9563,
      "End": 9569
    },
    "TimeRange": {
      "StartTime": "00:16:31.3100000",
      "EndTime": "00:16:31.7600000"
    }
  },
  {
    "TextLocation": {
      "Start": 9570,
      "End": 9576
    },
    "TimeRange": {
      "StartTime": "00:16:31.7600000",
      "EndTime": "00:16:32.3300000"
    }
  },
  {
    "TextLocation": {
      "Start": 9579,
      "End": 9583
    },
    "TimeRange": {
      "StartTime": "00:16:33.0500000",
      "EndTime": "00:16:33.5300000"
    }
  },
  {
    "TextLocation": {
      "Start": 9585,
      "End": 9592
    },
    "TimeRange": {
      "StartTime": "00:16:33.9800000",
      "EndTime": "00:16:34.3400000"
    }
  },
  {
    "TextLocation": {
      "Start": 9593,
      "End": 9598
    },
    "TimeRange": {
      "StartTime": "00:16:34.3400000",
      "EndTime": "00:16:34.4600000"
    }
  },
  {
    "TextLocation": {
      "Start": 9599,
      "End": 9602
    },
    "TimeRange": {
      "StartTime": "00:16:34.4600000",
      "EndTime": "00:16:34.5500000"
    }
  },
  {
    "TextLocation": {
      "Start": 9603,
      "End": 9608
    },
    "TimeRange": {
      "StartTime": "00:16:34.5500000",
      "EndTime": "00:16:34.9400000"
    }
  },
  {
    "TextLocation": {
      "Start": 9609,
      "End": 9619
    },
    "TimeRange": {
      "StartTime": "00:16:34.9400000",
      "EndTime": "00:16:35.5400000"
    }
  },
  {
    "TextLocation": {
      "Start": 9620,
      "End": 9625
    },
    "TimeRange": {
      "StartTime": "00:16:35.5400000",
      "EndTime": "00:16:35.9600000"
    }
  },
  {
    "TextLocation": {
      "Start": 9626,
      "End": 9628
    },
    "TimeRange": {
      "StartTime": "00:16:35.9600000",
      "EndTime": "00:16:36.0500000"
    }
  },
  {
    "TextLocation": {
      "Start": 9629,
      "End": 9632
    },
    "TimeRange": {
      "StartTime": "00:16:36.0500000",
      "EndTime": "00:16:36.1400000"
    }
  },
  {
    "TextLocation": {
      "Start": 9633,
      "End": 9639
    },
    "TimeRange": {
      "StartTime": "00:16:36.1400000",
      "EndTime": "00:16:36.6800000"
    }
  },
  {
    "TextLocation": {
      "Start": 9640,
      "End": 9644
    },
    "TimeRange": {
      "StartTime": "00:16:36.6800000",
      "EndTime": "00:16:36.8600000"
    }
  },
  {
    "TextLocation": {
      "Start": 9645,
      "End": 9652
    },
    "TimeRange": {
      "StartTime": "00:16:36.8600000",
      "EndTime": "00:16:37.3700000"
    }
  },
  {
    "TextLocation": {
      "Start": 9653,
      "End": 9659
    },
    "TimeRange": {
      "StartTime": "00:16:37.3700000",
      "EndTime": "00:16:37.9100000"
    }
  },
  {
    "TextLocation": {
      "Start": 9661,
      "End": 9662
    },
    "TimeRange": {
      "StartTime": "00:16:37.9100000",
      "EndTime": "00:16:38.0900000"
    }
  },
  {
    "TextLocation": {
      "Start": 9663,
      "End": 9671
    },
    "TimeRange": {
      "StartTime": "00:16:38.0900000",
      "EndTime": "00:16:38.5400000"
    }
  },
  {
    "TextLocation": {
      "Start": 9672,
      "End": 9674
    },
    "TimeRange": {
      "StartTime": "00:16:38.5400000",
      "EndTime": "00:16:38.6300000"
    }
  },
  {
    "TextLocation": {
      "Start": 9675,
      "End": 9679
    },
    "TimeRange": {
      "StartTime": "00:16:38.6300000",
      "EndTime": "00:16:38.8700000"
    }
  },
  {
    "TextLocation": {
      "Start": 9680,
      "End": 9685
    },
    "TimeRange": {
      "StartTime": "00:16:38.8700000",
      "EndTime": "00:16:39.1700000"
    }
  },
  {
    "TextLocation": {
      "Start": 9686,
      "End": 9695
    },
    "TimeRange": {
      "StartTime": "00:16:39.1700000",
      "EndTime": "00:16:39.7400000"
    }
  },
  {
    "TextLocation": {
      "Start": 9696,
      "End": 9700
    },
    "TimeRange": {
      "StartTime": "00:16:39.7400000",
      "EndTime": "00:16:39.9200000"
    }
  },
  {
    "TextLocation": {
      "Start": 9701,
      "End": 9704
    },
    "TimeRange": {
      "StartTime": "00:16:39.9200000",
      "EndTime": "00:16:40.1900000"
    }
  },
  {
    "TextLocation": {
      "Start": 9705,
      "End": 9711
    },
    "TimeRange": {
      "StartTime": "00:16:40.1900000",
      "EndTime": "00:16:40.6400000"
    }
  },
  {
    "TextLocation": {
      "Start": 9712,
      "End": 9717
    },
    "TimeRange": {
      "StartTime": "00:16:40.6400000",
      "EndTime": "00:16:40.9400000"
    }
  },
  {
    "TextLocation": {
      "Start": 9718,
      "End": 9723
    },
    "TimeRange": {
      "StartTime": "00:16:40.9400000",
      "EndTime": "00:16:41.1500000"
    }
  },
  {
    "TextLocation": {
      "Start": 9724,
      "End": 9737
    },
    "TimeRange": {
      "StartTime": "00:16:41.1500000",
      "EndTime": "00:16:42.1100000"
    }
  },
  {
    "TextLocation": {
      "Start": 9740,
      "End": 9742
    },
    "TimeRange": {
      "StartTime": "00:16:43.2800000",
      "EndTime": "00:16:43.4900000"
    }
  },
  {
    "TextLocation": {
      "Start": 9743,
      "End": 9748
    },
    "TimeRange": {
      "StartTime": "00:16:43.4900000",
      "EndTime": "00:16:43.6400000"
    }
  },
  {
    "TextLocation": {
      "Start": 9749,
      "End": 9751
    },
    "TimeRange": {
      "StartTime": "00:16:43.6400000",
      "EndTime": "00:16:43.7600000"
    }
  },
  {
    "TextLocation": {
      "Start": 9752,
      "End": 9756
    },
    "TimeRange": {
      "StartTime": "00:16:43.7600000",
      "EndTime": "00:16:44"
    }
  },
  {
    "TextLocation": {
      "Start": 9758,
      "End": 9761
    },
    "TimeRange": {
      "StartTime": "00:16:44",
      "EndTime": "00:16:44.2100000"
    }
  },
  {
    "TextLocation": {
      "Start": 9762,
      "End": 9764
    },
    "TimeRange": {
      "StartTime": "00:16:44.2100000",
      "EndTime": "00:16:44.3300000"
    }
  },
  {
    "TextLocation": {
      "Start": 9765,
      "End": 9769
    },
    "TimeRange": {
      "StartTime": "00:16:44.3300000",
      "EndTime": "00:16:44.4800000"
    }
  },
  {
    "TextLocation": {
      "Start": 9770,
      "End": 9775
    },
    "TimeRange": {
      "StartTime": "00:16:44.4800000",
      "EndTime": "00:16:44.7500000"
    }
  },
  {
    "TextLocation": {
      "Start": 9776,
      "End": 9779
    },
    "TimeRange": {
      "StartTime": "00:16:44.7500000",
      "EndTime": "00:16:44.8700000"
    }
  },
  {
    "TextLocation": {
      "Start": 9780,
      "End": 9783
    },
    "TimeRange": {
      "StartTime": "00:16:44.8700000",
      "EndTime": "00:16:44.9900000"
    }
  },
  {
    "TextLocation": {
      "Start": 9784,
      "End": 9790
    },
    "TimeRange": {
      "StartTime": "00:16:44.9900000",
      "EndTime": "00:16:45.4100000"
    }
  },
  {
    "TextLocation": {
      "Start": 9791,
      "End": 9795
    },
    "TimeRange": {
      "StartTime": "00:16:45.4100000",
      "EndTime": "00:16:45.5600000"
    }
  },
  {
    "TextLocation": {
      "Start": 9796,
      "End": 9801
    },
    "TimeRange": {
      "StartTime": "00:16:45.5600000",
      "EndTime": "00:16:45.7400000"
    }
  },
  {
    "TextLocation": {
      "Start": 9802,
      "End": 9805
    },
    "TimeRange": {
      "StartTime": "00:16:45.7400000",
      "EndTime": "00:16:45.8300000"
    }
  },
  {
    "TextLocation": {
      "Start": 9806,
      "End": 9810
    },
    "TimeRange": {
      "StartTime": "00:16:45.8300000",
      "EndTime": "00:16:46.1600000"
    }
  },
  {
    "TextLocation": {
      "Start": 9811,
      "End": 9814
    },
    "TimeRange": {
      "StartTime": "00:16:46.1600000",
      "EndTime": "00:16:46.6700000"
    }
  },
  {
    "TextLocation": {
      "Start": 9815,
      "End": 9825
    },
    "TimeRange": {
      "StartTime": "00:16:46.7000000",
      "EndTime": "00:16:47.2400000"
    }
  },
  {
    "TextLocation": {
      "Start": 9826,
      "End": 9830
    },
    "TimeRange": {
      "StartTime": "00:16:47.2400000",
      "EndTime": "00:16:47.4500000"
    }
  },
  {
    "TextLocation": {
      "Start": 9831,
      "End": 9833
    },
    "TimeRange": {
      "StartTime": "00:16:47.4500000",
      "EndTime": "00:16:47.5700000"
    }
  },
  {
    "TextLocation": {
      "Start": 9834,
      "End": 9837
    },
    "TimeRange": {
      "StartTime": "00:16:47.5700000",
      "EndTime": "00:16:47.8700000"
    }
  },
  {
    "TextLocation": {
      "Start": 9838,
      "End": 9844
    },
    "TimeRange": {
      "StartTime": "00:16:47.8700000",
      "EndTime": "00:16:48.3500000"
    }
  },
  {
    "TextLocation": {
      "Start": 9845,
      "End": 9847
    },
    "TimeRange": {
      "StartTime": "00:16:48.3500000",
      "EndTime": "00:16:48.4700000"
    }
  },
  {
    "TextLocation": {
      "Start": 9848,
      "End": 9851
    },
    "TimeRange": {
      "StartTime": "00:16:48.4700000",
      "EndTime": "00:16:48.5900000"
    }
  },
  {
    "TextLocation": {
      "Start": 9852,
      "End": 9855
    },
    "TimeRange": {
      "StartTime": "00:16:48.5900000",
      "EndTime": "00:16:48.9500000"
    }
  },
  {
    "TextLocation": {
      "Start": 9856,
      "End": 9860
    },
    "TimeRange": {
      "StartTime": "00:16:48.9500000",
      "EndTime": "00:16:49.3100000"
    }
  },
  {
    "TextLocation": {
      "Start": 9861,
      "End": 9871
    },
    "TimeRange": {
      "StartTime": "00:16:49.3100000",
      "EndTime": "00:16:49.9700000"
    }
  },
  {
    "TextLocation": {
      "Start": 9872,
      "End": 9874
    },
    "TimeRange": {
      "StartTime": "00:16:49.9700000",
      "EndTime": "00:16:50.2100000"
    }
  },
  {
    "TextLocation": {
      "Start": 9875,
      "End": 9877
    },
    "TimeRange": {
      "StartTime": "00:16:50.2100000",
      "EndTime": "00:16:50.3300000"
    }
  },
  {
    "TextLocation": {
      "Start": 9878,
      "End": 9881
    },
    "TimeRange": {
      "StartTime": "00:16:50.3300000",
      "EndTime": "00:16:50.5100000"
    }
  },
  {
    "TextLocation": {
      "Start": 9882,
      "End": 9889
    },
    "TimeRange": {
      "StartTime": "00:16:50.5100000",
      "EndTime": "00:16:50.8700000"
    }
  },
  {
    "TextLocation": {
      "Start": 9890,
      "End": 9892
    },
    "TimeRange": {
      "StartTime": "00:16:50.8700000",
      "EndTime": "00:16:50.9600000"
    }
  },
  {
    "TextLocation": {
      "Start": 9893,
      "End": 9895
    },
    "TimeRange": {
      "StartTime": "00:16:50.9600000",
      "EndTime": "00:16:51.3200000"
    }
  },
  {
    "TextLocation": {
      "Start": 9896,
      "End": 9905
    },
    "TimeRange": {
      "StartTime": "00:16:51.6800000",
      "EndTime": "00:16:52.2200000"
    }
  },
  {
    "TextLocation": {
      "Start": 9906,
      "End": 9909
    },
    "TimeRange": {
      "StartTime": "00:16:52.2200000",
      "EndTime": "00:16:52.3100000"
    }
  },
  {
    "TextLocation": {
      "Start": 9910,
      "End": 9918
    },
    "TimeRange": {
      "StartTime": "00:16:52.3100000",
      "EndTime": "00:16:52.7600000"
    }
  },
  {
    "TextLocation": {
      "Start": 9919,
      "End": 9929
    },
    "TimeRange": {
      "StartTime": "00:16:52.7600000",
      "EndTime": "00:16:53.2700000"
    }
  },
  {
    "TextLocation": {
      "Start": 9930,
      "End": 9932
    },
    "TimeRange": {
      "StartTime": "00:16:53.2700000",
      "EndTime": "00:16:53.4200000"
    }
  },
  {
    "TextLocation": {
      "Start": 9933,
      "End": 9938
    },
    "TimeRange": {
      "StartTime": "00:16:53.4200000",
      "EndTime": "00:16:53.6300000"
    }
  },
  {
    "TextLocation": {
      "Start": 9939,
      "End": 9940
    },
    "TimeRange": {
      "StartTime": "00:16:53.6300000",
      "EndTime": "00:16:53.7200000"
    }
  },
  {
    "TextLocation": {
      "Start": 9941,
      "End": 9943
    },
    "TimeRange": {
      "StartTime": "00:16:53.7200000",
      "EndTime": "00:16:53.8400000"
    }
  },
  {
    "TextLocation": {
      "Start": 9944,
      "End": 9951
    },
    "TimeRange": {
      "StartTime": "00:16:53.8400000",
      "EndTime": "00:16:54.4100000"
    }
  },
  {
    "TextLocation": {
      "Start": 9952,
      "End": 9954
    },
    "TimeRange": {
      "StartTime": "00:16:54.4100000",
      "EndTime": "00:16:54.5300000"
    }
  },
  {
    "TextLocation": {
      "Start": 9955,
      "End": 9962
    },
    "TimeRange": {
      "StartTime": "00:16:54.5300000",
      "EndTime": "00:16:54.8600000"
    }
  },
  {
    "TextLocation": {
      "Start": 9963,
      "End": 9965
    },
    "TimeRange": {
      "StartTime": "00:16:54.8600000",
      "EndTime": "00:16:54.9500000"
    }
  },
  {
    "TextLocation": {
      "Start": 9966,
      "End": 9968
    },
    "TimeRange": {
      "StartTime": "00:16:54.9500000",
      "EndTime": "00:16:55.1000000"
    }
  },
  {
    "TextLocation": {
      "Start": 9969,
      "End": 9975
    },
    "TimeRange": {
      "StartTime": "00:16:55.1000000",
      "EndTime": "00:16:55.5200000"
    }
  },
  {
    "TextLocation": {
      "Start": 9978,
      "End": 9983
    },
    "TimeRange": {
      "StartTime": "00:16:56.2700000",
      "EndTime": "00:16:56.8700000"
    }
  },
  {
    "TextLocation": {
      "Start": 9985,
      "End": 9989
    },
    "TimeRange": {
      "StartTime": "00:16:56.8700000",
      "EndTime": "00:16:57.0500000"
    }
  },
  {
    "TextLocation": {
      "Start": 9990,
      "End": 9992
    },
    "TimeRange": {
      "StartTime": "00:16:57.0500000",
      "EndTime": "00:16:57.1400000"
    }
  },
  {
    "TextLocation": {
      "Start": 9993,
      "End": 9997
    },
    "TimeRange": {
      "StartTime": "00:16:57.1400000",
      "EndTime": "00:16:57.2900000"
    }
  },
  {
    "TextLocation": {
      "Start": 9998,
      "End": 10001
    },
    "TimeRange": {
      "StartTime": "00:16:57.2900000",
      "EndTime": "00:16:57.5600000"
    }
  },
  {
    "TextLocation": {
      "Start": 10002,
      "End": 10006
    },
    "TimeRange": {
      "StartTime": "00:16:57.5600000",
      "EndTime": "00:16:57.7700000"
    }
  },
  {
    "TextLocation": {
      "Start": 10007,
      "End": 10009
    },
    "TimeRange": {
      "StartTime": "00:16:57.7700000",
      "EndTime": "00:16:57.8900000"
    }
  },
  {
    "TextLocation": {
      "Start": 10010,
      "End": 10012
    },
    "TimeRange": {
      "StartTime": "00:16:57.8900000",
      "EndTime": "00:16:58.0100000"
    }
  },
  {
    "TextLocation": {
      "Start": 10013,
      "End": 10018
    },
    "TimeRange": {
      "StartTime": "00:16:58.0100000",
      "EndTime": "00:16:58.4000000"
    }
  },
  {
    "TextLocation": {
      "Start": 10019,
      "End": 10021
    },
    "TimeRange": {
      "StartTime": "00:16:58.4000000",
      "EndTime": "00:16:58.5500000"
    }
  },
  {
    "TextLocation": {
      "Start": 10022,
      "End": 10025
    },
    "TimeRange": {
      "StartTime": "00:16:58.5500000",
      "EndTime": "00:16:58.6400000"
    }
  },
  {
    "TextLocation": {
      "Start": 10026,
      "End": 10038
    },
    "TimeRange": {
      "StartTime": "00:16:58.6400000",
      "EndTime": "00:16:59.3300000"
    }
  },
  {
    "TextLocation": {
      "Start": 10039,
      "End": 10041
    },
    "TimeRange": {
      "StartTime": "00:16:59.3300000",
      "EndTime": "00:16:59.4200000"
    }
  },
  {
    "TextLocation": {
      "Start": 10042,
      "End": 10052
    },
    "TimeRange": {
      "StartTime": "00:16:59.4200000",
      "EndTime": "00:16:59.9600000"
    }
  },
  {
    "TextLocation": {
      "Start": 10053,
      "End": 10059
    },
    "TimeRange": {
      "StartTime": "00:16:59.9600000",
      "EndTime": "00:17:00.2600000"
    }
  },
  {
    "TextLocation": {
      "Start": 10060,
      "End": 10062
    },
    "TimeRange": {
      "StartTime": "00:17:00.2600000",
      "EndTime": "00:17:00.4400000"
    }
  },
  {
    "TextLocation": {
      "Start": 10063,
      "End": 10066
    },
    "TimeRange": {
      "StartTime": "00:17:00.4400000",
      "EndTime": "00:17:00.5900000"
    }
  },
  {
    "TextLocation": {
      "Start": 10067,
      "End": 10074
    },
    "TimeRange": {
      "StartTime": "00:17:00.5900000",
      "EndTime": "00:17:01.1900000"
    }
  },
  {
    "TextLocation": {
      "Start": 10075,
      "End": 10078
    },
    "TimeRange": {
      "StartTime": "00:17:01.4900000",
      "EndTime": "00:17:01.6700000"
    }
  },
  {
    "TextLocation": {
      "Start": 10079,
      "End": 10084
    },
    "TimeRange": {
      "StartTime": "00:17:01.6700000",
      "EndTime": "00:17:02.0900000"
    }
  },
  {
    "TextLocation": {
      "Start": 10085,
      "End": 10089
    },
    "TimeRange": {
      "StartTime": "00:17:02.0900000",
      "EndTime": "00:17:02.2400000"
    }
  },
  {
    "TextLocation": {
      "Start": 10090,
      "End": 10093
    },
    "TimeRange": {
      "StartTime": "00:17:02.2400000",
      "EndTime": "00:17:02.3300000"
    }
  },
  {
    "TextLocation": {
      "Start": 10094,
      "End": 10099
    },
    "TimeRange": {
      "StartTime": "00:17:02.3300000",
      "EndTime": "00:17:02.6600000"
    }
  },
  {
    "TextLocation": {
      "Start": 10100,
      "End": 10102
    },
    "TimeRange": {
      "StartTime": "00:17:02.6600000",
      "EndTime": "00:17:02.8100000"
    }
  },
  {
    "TextLocation": {
      "Start": 10103,
      "End": 10108
    },
    "TimeRange": {
      "StartTime": "00:17:02.8100000",
      "EndTime": "00:17:03.2300000"
    }
  },
  {
    "TextLocation": {
      "Start": 10109,
      "End": 10113
    },
    "TimeRange": {
      "StartTime": "00:17:03.2300000",
      "EndTime": "00:17:03.6500000"
    }
  },
  {
    "TextLocation": {
      "Start": 10116,
      "End": 10119
    },
    "TimeRange": {
      "StartTime": "00:17:04.2800000",
      "EndTime": "00:17:04.5200000"
    }
  },
  {
    "TextLocation": {
      "Start": 10120,
      "End": 10126
    },
    "TimeRange": {
      "StartTime": "00:17:04.5200000",
      "EndTime": "00:17:05.0600000"
    }
  },
  {
    "TextLocation": {
      "Start": 10128,
      "End": 10132
    },
    "TimeRange": {
      "StartTime": "00:17:05.0600000",
      "EndTime": "00:17:05.2700000"
    }
  },
  {
    "TextLocation": {
      "Start": 10133,
      "End": 10135
    },
    "TimeRange": {
      "StartTime": "00:17:05.2700000",
      "EndTime": "00:17:05.4200000"
    }
  },
  {
    "TextLocation": {
      "Start": 10136,
      "End": 10137
    },
    "TimeRange": {
      "StartTime": "00:17:05.4200000",
      "EndTime": "00:17:05.5400000"
    }
  },
  {
    "TextLocation": {
      "Start": 10138,
      "End": 10144
    },
    "TimeRange": {
      "StartTime": "00:17:05.5400000",
      "EndTime": "00:17:05.9900000"
    }
  },
  {
    "TextLocation": {
      "Start": 10145,
      "End": 10148
    },
    "TimeRange": {
      "StartTime": "00:17:05.9900000",
      "EndTime": "00:17:06.0800000"
    }
  },
  {
    "TextLocation": {
      "Start": 10149,
      "End": 10159
    },
    "TimeRange": {
      "StartTime": "00:17:06.0800000",
      "EndTime": "00:17:06.6199999"
    }
  },
  {
    "TextLocation": {
      "Start": 10161,
      "End": 10163
    },
    "TimeRange": {
      "StartTime": "00:17:06.8300000",
      "EndTime": "00:17:06.9800000"
    }
  },
  {
    "TextLocation": {
      "Start": 10164,
      "End": 10168
    },
    "TimeRange": {
      "StartTime": "00:17:06.9800000",
      "EndTime": "00:17:07.1300000"
    }
  },
  {
    "TextLocation": {
      "Start": 10169,
      "End": 10172
    },
    "TimeRange": {
      "StartTime": "00:17:07.1300000",
      "EndTime": "00:17:07.3400000"
    }
  },
  {
    "TextLocation": {
      "Start": 10173,
      "End": 10177
    },
    "TimeRange": {
      "StartTime": "00:17:07.3400000",
      "EndTime": "00:17:07.5800000"
    }
  },
  {
    "TextLocation": {
      "Start": 10178,
      "End": 10180
    },
    "TimeRange": {
      "StartTime": "00:17:07.5800000",
      "EndTime": "00:17:07.7000000"
    }
  },
  {
    "TextLocation": {
      "Start": 10181,
      "End": 10185
    },
    "TimeRange": {
      "StartTime": "00:17:07.7000000",
      "EndTime": "00:17:07.9400000"
    }
  },
  {
    "TextLocation": {
      "Start": 10186,
      "End": 10189
    },
    "TimeRange": {
      "StartTime": "00:17:07.9400000",
      "EndTime": "00:17:08.2100000"
    }
  },
  {
    "TextLocation": {
      "Start": 10190,
      "End": 10197
    },
    "TimeRange": {
      "StartTime": "00:17:08.2100000",
      "EndTime": "00:17:08.6000000"
    }
  },
  {
    "TextLocation": {
      "Start": 10198,
      "End": 10207
    },
    "TimeRange": {
      "StartTime": "00:17:08.6000000",
      "EndTime": "00:17:09.1099999"
    }
  },
  {
    "TextLocation": {
      "Start": 10208,
      "End": 10211
    },
    "TimeRange": {
      "StartTime": "00:17:09.1099999",
      "EndTime": "00:17:09.4100000"
    }
  },
  {
    "TextLocation": {
      "Start": 10212,
      "End": 10214
    },
    "TimeRange": {
      "StartTime": "00:17:09.4100000",
      "EndTime": "00:17:09.6800000"
    }
  },
  {
    "TextLocation": {
      "Start": 10215,
      "End": 10218
    },
    "TimeRange": {
      "StartTime": "00:17:09.6800000",
      "EndTime": "00:17:09.7700000"
    }
  },
  {
    "TextLocation": {
      "Start": 10219,
      "End": 10229
    },
    "TimeRange": {
      "StartTime": "00:17:09.7700000",
      "EndTime": "00:17:10.3699999"
    }
  },
  {
    "TextLocation": {
      "Start": 10230,
      "End": 10238
    },
    "TimeRange": {
      "StartTime": "00:17:10.3699999",
      "EndTime": "00:17:11.0300000"
    }
  },
  {
    "TextLocation": {
      "Start": 10241,
      "End": 10244
    },
    "TimeRange": {
      "StartTime": "00:17:12.2900000",
      "EndTime": "00:17:12.4100000"
    }
  },
  {
    "TextLocation": {
      "Start": 10245,
      "End": 10250
    },
    "TimeRange": {
      "StartTime": "00:17:12.4100000",
      "EndTime": "00:17:12.6800000"
    }
  },
  {
    "TextLocation": {
      "Start": 10253,
      "End": 10256
    },
    "TimeRange": {
      "StartTime": "00:17:12.7700000",
      "EndTime": "00:17:13.1300000"
    }
  },
  {
    "TextLocation": {
      "Start": 10258,
      "End": 10261
    },
    "TimeRange": {
      "StartTime": "00:17:13.1300000",
      "EndTime": "00:17:13.3100000"
    }
  },
  {
    "TextLocation": {
      "Start": 10262,
      "End": 10265
    },
    "TimeRange": {
      "StartTime": "00:17:13.3100000",
      "EndTime": "00:17:13.4000000"
    }
  },
  {
    "TextLocation": {
      "Start": 10266,
      "End": 10275
    },
    "TimeRange": {
      "StartTime": "00:17:13.4000000",
      "EndTime": "00:17:13.8500000"
    }
  },
  {
    "TextLocation": {
      "Start": 10276,
      "End": 10278
    },
    "TimeRange": {
      "StartTime": "00:17:13.8500000",
      "EndTime": "00:17:13.9700000"
    }
  },
  {
    "TextLocation": {
      "Start": 10279,
      "End": 10281
    },
    "TimeRange": {
      "StartTime": "00:17:13.9700000",
      "EndTime": "00:17:14.1199999"
    }
  },
  {
    "TextLocation": {
      "Start": 10282,
      "End": 10288
    },
    "TimeRange": {
      "StartTime": "00:17:14.1199999",
      "EndTime": "00:17:14.5700000"
    }
  },
  {
    "TextLocation": {
      "Start": 10290,
      "End": 10295
    },
    "TimeRange": {
      "StartTime": "00:17:15.3200000",
      "EndTime": "00:17:15.5000000"
    }
  },
  {
    "TextLocation": {
      "Start": 10296,
      "End": 10299
    },
    "TimeRange": {
      "StartTime": "00:17:15.5000000",
      "EndTime": "00:17:15.6199999"
    }
  },
  {
    "TextLocation": {
      "Start": 10300,
      "End": 10307
    },
    "TimeRange": {
      "StartTime": "00:17:15.6199999",
      "EndTime": "00:17:16.0700000"
    }
  },
  {
    "TextLocation": {
      "Start": 10308,
      "End": 10319
    },
    "TimeRange": {
      "StartTime": "00:17:16.0700000",
      "EndTime": "00:17:16.6400000"
    }
  },
  {
    "TextLocation": {
      "Start": 10320,
      "End": 10327
    },
    "TimeRange": {
      "StartTime": "00:17:16.6400000",
      "EndTime": "00:17:17.2100000"
    }
  },
  {
    "TextLocation": {
      "Start": 10328,
      "End": 10330
    },
    "TimeRange": {
      "StartTime": "00:17:17.2100000",
      "EndTime": "00:17:17.3900000"
    }
  },
  {
    "TextLocation": {
      "Start": 10331,
      "End": 10336
    },
    "TimeRange": {
      "StartTime": "00:17:17.3900000",
      "EndTime": "00:17:17.6300000"
    }
  },
  {
    "TextLocation": {
      "Start": 10337,
      "End": 10338
    },
    "TimeRange": {
      "StartTime": "00:17:17.6300000",
      "EndTime": "00:17:17.7800000"
    }
  },
  {
    "TextLocation": {
      "Start": 10339,
      "End": 10343
    },
    "TimeRange": {
      "StartTime": "00:17:17.7800000",
      "EndTime": "00:17:17.9000000"
    }
  },
  {
    "TextLocation": {
      "Start": 10344,
      "End": 10353
    },
    "TimeRange": {
      "StartTime": "00:17:17.9000000",
      "EndTime": "00:17:18.6199999"
    }
  },
  {
    "TextLocation": {
      "Start": 10355,
      "End": 10360
    },
    "TimeRange": {
      "StartTime": "00:17:18.9500000",
      "EndTime": "00:17:19.3100000"
    }
  },
  {
    "TextLocation": {
      "Start": 10361,
      "End": 10363
    },
    "TimeRange": {
      "StartTime": "00:17:19.3100000",
      "EndTime": "00:17:19.4300000"
    }
  },
  {
    "TextLocation": {
      "Start": 10364,
      "End": 10367
    },
    "TimeRange": {
      "StartTime": "00:17:19.4300000",
      "EndTime": "00:17:19.5200000"
    }
  },
  {
    "TextLocation": {
      "Start": 10368,
      "End": 10378
    },
    "TimeRange": {
      "StartTime": "00:17:19.5200000",
      "EndTime": "00:17:20.1199999"
    }
  },
  {
    "TextLocation": {
      "Start": 10379,
      "End": 10384
    },
    "TimeRange": {
      "StartTime": "00:17:20.1199999",
      "EndTime": "00:17:20.4800000"
    }
  },
  {
    "TextLocation": {
      "Start": 10385,
      "End": 10387
    },
    "TimeRange": {
      "StartTime": "00:17:20.4800000",
      "EndTime": "00:17:20.5700000"
    }
  },
  {
    "TextLocation": {
      "Start": 10388,
      "End": 10391
    },
    "TimeRange": {
      "StartTime": "00:17:20.5700000",
      "EndTime": "00:17:20.6600000"
    }
  },
  {
    "TextLocation": {
      "Start": 10392,
      "End": 10398
    },
    "TimeRange": {
      "StartTime": "00:17:20.6600000",
      "EndTime": "00:17:21.1700000"
    }
  },
  {
    "TextLocation": {
      "Start": 10400,
      "End": 10404
    },
    "TimeRange": {
      "StartTime": "00:17:21.5000000",
      "EndTime": "00:17:21.6500000"
    }
  },
  {
    "TextLocation": {
      "Start": 10405,
      "End": 10418
    },
    "TimeRange": {
      "StartTime": "00:17:21.6500000",
      "EndTime": "00:17:22.3100000"
    }
  },
  {
    "TextLocation": {
      "Start": 10419,
      "End": 10432
    },
    "TimeRange": {
      "StartTime": "00:17:22.3100000",
      "EndTime": "00:17:23.2700000"
    }
  },
  {
    "TextLocation": {
      "Start": 10433,
      "End": 10439
    },
    "TimeRange": {
      "StartTime": "00:17:23.2700000",
      "EndTime": "00:17:23.7500000"
    }
  },
  {
    "TextLocation": {
      "Start": 10440,
      "End": 10445
    },
    "TimeRange": {
      "StartTime": "00:17:23.7500000",
      "EndTime": "00:17:24.3500000"
    }
  },
  {
    "TextLocation": {
      "Start": 10447,
      "End": 10451
    },
    "TimeRange": {
      "StartTime": "00:17:24.6500000",
      "EndTime": "00:17:24.9500000"
    }
  },
  {
    "TextLocation": {
      "Start": 10452,
      "End": 10456
    },
    "TimeRange": {
      "StartTime": "00:17:24.9500000",
      "EndTime": "00:17:25.0700000"
    }
  },
  {
    "TextLocation": {
      "Start": 10457,
      "End": 10463
    },
    "TimeRange": {
      "StartTime": "00:17:25.0700000",
      "EndTime": "00:17:25.5200000"
    }
  },
  {
    "TextLocation": {
      "Start": 10464,
      "End": 10466
    },
    "TimeRange": {
      "StartTime": "00:17:25.5200000",
      "EndTime": "00:17:25.6099999"
    }
  },
  {
    "TextLocation": {
      "Start": 10467,
      "End": 10469
    },
    "TimeRange": {
      "StartTime": "00:17:25.6400000",
      "EndTime": "00:17:25.7600000"
    }
  },
  {
    "TextLocation": {
      "Start": 10470,
      "End": 10473
    },
    "TimeRange": {
      "StartTime": "00:17:25.7600000",
      "EndTime": "00:17:25.8500000"
    }
  },
  {
    "TextLocation": {
      "Start": 10474,
      "End": 10484
    },
    "TimeRange": {
      "StartTime": "00:17:25.8500000",
      "EndTime": "00:17:26.3300000"
    }
  },
  {
    "TextLocation": {
      "Start": 10485,
      "End": 10487
    },
    "TimeRange": {
      "StartTime": "00:17:26.3300000",
      "EndTime": "00:17:26.4500000"
    }
  },
  {
    "TextLocation": {
      "Start": 10488,
      "End": 10497
    },
    "TimeRange": {
      "StartTime": "00:17:26.4500000",
      "EndTime": "00:17:27.2300000"
    }
  },
  {
    "TextLocation": {
      "Start": 10498,
      "End": 10500
    },
    "TimeRange": {
      "StartTime": "00:17:27.2300000",
      "EndTime": "00:17:27.4400000"
    }
  },
  {
    "TextLocation": {
      "Start": 10501,
      "End": 10511
    },
    "TimeRange": {
      "StartTime": "00:17:27.4400000",
      "EndTime": "00:17:27.8900000"
    }
  },
  {
    "TextLocation": {
      "Start": 10512,
      "End": 10519
    },
    "TimeRange": {
      "StartTime": "00:17:27.8900000",
      "EndTime": "00:17:28.4600000"
    }
  },
  {
    "TextLocation": {
      "Start": 10522,
      "End": 10527
    },
    "TimeRange": {
      "StartTime": "00:17:29.9300000",
      "EndTime": "00:17:30.3800000"
    }
  },
  {
    "TextLocation": {
      "Start": 10529,
      "End": 10532
    },
    "TimeRange": {
      "StartTime": "00:17:30.5000000",
      "EndTime": "00:17:30.6199999"
    }
  },
  {
    "TextLocation": {
      "Start": 10533,
      "End": 10539
    },
    "TimeRange": {
      "StartTime": "00:17:30.6199999",
      "EndTime": "00:17:30.9800000"
    }
  },
  {
    "TextLocation": {
      "Start": 10540,
      "End": 10545
    },
    "TimeRange": {
      "StartTime": "00:17:30.9800000",
      "EndTime": "00:17:31.6099999"
    }
  },
  {
    "TextLocation": {
      "Start": 10546,
      "End": 10550
    },
    "TimeRange": {
      "StartTime": "00:17:31.6099999",
      "EndTime": "00:17:31.7600000"
    }
  },
  {
    "TextLocation": {
      "Start": 10551,
      "End": 10554
    },
    "TimeRange": {
      "StartTime": "00:17:31.7600000",
      "EndTime": "00:17:32.0300000"
    }
  },
  {
    "TextLocation": {
      "Start": 10555,
      "End": 10562
    },
    "TimeRange": {
      "StartTime": "00:17:32.0300000",
      "EndTime": "00:17:32.4500000"
    }
  },
  {
    "TextLocation": {
      "Start": 10563,
      "End": 10573
    },
    "TimeRange": {
      "StartTime": "00:17:32.4500000",
      "EndTime": "00:17:33.0800000"
    }
  },
  {
    "TextLocation": {
      "Start": 10574,
      "End": 10580
    },
    "TimeRange": {
      "StartTime": "00:17:33.0800000",
      "EndTime": "00:17:33.4100000"
    }
  },
  {
    "TextLocation": {
      "Start": 10581,
      "End": 10583
    },
    "TimeRange": {
      "StartTime": "00:17:33.4100000",
      "EndTime": "00:17:33.5600000"
    }
  },
  {
    "TextLocation": {
      "Start": 10584,
      "End": 10590
    },
    "TimeRange": {
      "StartTime": "00:17:33.5600000",
      "EndTime": "00:17:34.1300000"
    }
  },
  {
    "TextLocation": {
      "Start": 10591,
      "End": 10594
    },
    "TimeRange": {
      "StartTime": "00:17:34.1300000",
      "EndTime": "00:17:34.2800000"
    }
  },
  {
    "TextLocation": {
      "Start": 10595,
      "End": 10601
    },
    "TimeRange": {
      "StartTime": "00:17:34.2800000",
      "EndTime": "00:17:34.6400000"
    }
  },
  {
    "TextLocation": {
      "Start": 10602,
      "End": 10606
    },
    "TimeRange": {
      "StartTime": "00:17:34.6400000",
      "EndTime": "00:17:34.7900000"
    }
  },
  {
    "TextLocation": {
      "Start": 10607,
      "End": 10610
    },
    "TimeRange": {
      "StartTime": "00:17:34.7900000",
      "EndTime": "00:17:34.9400000"
    }
  },
  {
    "TextLocation": {
      "Start": 10611,
      "End": 10617
    },
    "TimeRange": {
      "StartTime": "00:17:34.9400000",
      "EndTime": "00:17:35.3900000"
    }
  },
  {
    "TextLocation": {
      "Start": 10618,
      "End": 10623
    },
    "TimeRange": {
      "StartTime": "00:17:35.3900000",
      "EndTime": "00:17:35.6600000"
    }
  },
  {
    "TextLocation": {
      "Start": 10624,
      "End": 10628
    },
    "TimeRange": {
      "StartTime": "00:17:35.6600000",
      "EndTime": "00:17:35.9600000"
    }
  },
  {
    "TextLocation": {
      "Start": 10629,
      "End": 10632
    },
    "TimeRange": {
      "StartTime": "00:17:35.9600000",
      "EndTime": "00:17:36.0500000"
    }
  },
  {
    "TextLocation": {
      "Start": 10633,
      "End": 10637
    },
    "TimeRange": {
      "StartTime": "00:17:36.0500000",
      "EndTime": "00:17:36.2600000"
    }
  },
  {
    "TextLocation": {
      "Start": 10638,
      "End": 10643
    },
    "TimeRange": {
      "StartTime": "00:17:36.2600000",
      "EndTime": "00:17:36.7100000"
    }
  },
  {
    "TextLocation": {
      "Start": 10644,
      "End": 10651
    },
    "TimeRange": {
      "StartTime": "00:17:36.7100000",
      "EndTime": "00:17:37.2200000"
    }
  },
  {
    "TextLocation": {
      "Start": 10652,
      "End": 10654
    },
    "TimeRange": {
      "StartTime": "00:17:37.2200000",
      "EndTime": "00:17:37.3100000"
    }
  },
  {
    "TextLocation": {
      "Start": 10655,
      "End": 10658
    },
    "TimeRange": {
      "StartTime": "00:17:37.3100000",
      "EndTime": "00:17:37.4000000"
    }
  },
  {
    "TextLocation": {
      "Start": 10659,
      "End": 10669
    },
    "TimeRange": {
      "StartTime": "00:17:37.4000000",
      "EndTime": "00:17:37.9700000"
    }
  },
  {
    "TextLocation": {
      "Start": 10670,
      "End": 10672
    },
    "TimeRange": {
      "StartTime": "00:17:38.3300000",
      "EndTime": "00:17:38.5100000"
    }
  },
  {
    "TextLocation": {
      "Start": 10673,
      "End": 10678
    },
    "TimeRange": {
      "StartTime": "00:17:38.5100000",
      "EndTime": "00:17:38.6900000"
    }
  },
  {
    "TextLocation": {
      "Start": 10679,
      "End": 10682
    },
    "TimeRange": {
      "StartTime": "00:17:38.6900000",
      "EndTime": "00:17:38.9600000"
    }
  },
  {
    "TextLocation": {
      "Start": 10683,
      "End": 10689
    },
    "TimeRange": {
      "StartTime": "00:17:38.9600000",
      "EndTime": "00:17:39.3800000"
    }
  },
  {
    "TextLocation": {
      "Start": 10690,
      "End": 10693
    },
    "TimeRange": {
      "StartTime": "00:17:39.3800000",
      "EndTime": "00:17:39.5300000"
    }
  },
  {
    "TextLocation": {
      "Start": 10694,
      "End": 10705
    },
    "TimeRange": {
      "StartTime": "00:17:39.5300000",
      "EndTime": "00:17:40.1900000"
    }
  },
  {
    "TextLocation": {
      "Start": 10706,
      "End": 10712
    },
    "TimeRange": {
      "StartTime": "00:17:40.1900000",
      "EndTime": "00:17:40.7600000"
    }
  },
  {
    "TextLocation": {
      "Start": 10713,
      "End": 10719
    },
    "TimeRange": {
      "StartTime": "00:17:41.0900000",
      "EndTime": "00:17:41.4800000"
    }
  },
  {
    "TextLocation": {
      "Start": 10720,
      "End": 10727
    },
    "TimeRange": {
      "StartTime": "00:17:41.4800000",
      "EndTime": "00:17:41.9000000"
    }
  },
  {
    "TextLocation": {
      "Start": 10728,
      "End": 10733
    },
    "TimeRange": {
      "StartTime": "00:17:41.9000000",
      "EndTime": "00:17:42.3800000"
    }
  },
  {
    "TextLocation": {
      "Start": 10734,
      "End": 10739
    },
    "TimeRange": {
      "StartTime": "00:17:42.3800000",
      "EndTime": "00:17:42.5300000"
    }
  },
  {
    "TextLocation": {
      "Start": 10740,
      "End": 10752
    },
    "TimeRange": {
      "StartTime": "00:17:42.5300000",
      "EndTime": "00:17:43.1900000"
    }
  },
  {
    "TextLocation": {
      "Start": 10753,
      "End": 10755
    },
    "TimeRange": {
      "StartTime": "00:17:43.1900000",
      "EndTime": "00:17:43.2800000"
    }
  },
  {
    "TextLocation": {
      "Start": 10756,
      "End": 10766
    },
    "TimeRange": {
      "StartTime": "00:17:43.2800000",
      "EndTime": "00:17:43.7600000"
    }
  },
  {
    "TextLocation": {
      "Start": 10767,
      "End": 10771
    },
    "TimeRange": {
      "StartTime": "00:17:43.7600000",
      "EndTime": "00:17:43.9100000"
    }
  },
  {
    "TextLocation": {
      "Start": 10772,
      "End": 10775
    },
    "TimeRange": {
      "StartTime": "00:17:43.9100000",
      "EndTime": "00:17:44"
    }
  },
  {
    "TextLocation": {
      "Start": 10776,
      "End": 10781
    },
    "TimeRange": {
      "StartTime": "00:17:44",
      "EndTime": "00:17:44.4200000"
    }
  },
  {
    "TextLocation": {
      "Start": 10782,
      "End": 10784
    },
    "TimeRange": {
      "StartTime": "00:17:44.4200000",
      "EndTime": "00:17:44.6000000"
    }
  },
  {
    "TextLocation": {
      "Start": 10785,
      "End": 10790
    },
    "TimeRange": {
      "StartTime": "00:17:44.6000000",
      "EndTime": "00:17:45.0300000"
    }
  },
  {
    "TextLocation": {
      "Start": 10791,
      "End": 10795
    },
    "TimeRange": {
      "StartTime": "00:17:45.0300000",
      "EndTime": "00:17:45.4700000"
    }
  },
  {
    "TextLocation": {
      "Start": 10798,
      "End": 10803
    },
    "TimeRange": {
      "StartTime": "00:17:46.8200000",
      "EndTime": "00:17:47.3000000"
    }
  },
  {
    "TextLocation": {
      "Start": 10805,
      "End": 10808
    },
    "TimeRange": {
      "StartTime": "00:17:47.4500000",
      "EndTime": "00:17:47.7200000"
    }
  },
  {
    "TextLocation": {
      "Start": 10809,
      "End": 10814
    },
    "TimeRange": {
      "StartTime": "00:17:47.7200000",
      "EndTime": "00:17:48.1400000"
    }
  },
  {
    "TextLocation": {
      "Start": 10815,
      "End": 10823
    },
    "TimeRange": {
      "StartTime": "00:17:48.1400000",
      "EndTime": "00:17:48.5000000"
    }
  },
  {
    "TextLocation": {
      "Start": 10824,
      "End": 10826
    },
    "TimeRange": {
      "StartTime": "00:17:48.5000000",
      "EndTime": "00:17:48.6199999"
    }
  },
  {
    "TextLocation": {
      "Start": 10827,
      "End": 10830
    },
    "TimeRange": {
      "StartTime": "00:17:48.6199999",
      "EndTime": "00:17:48.7400000"
    }
  },
  {
    "TextLocation": {
      "Start": 10831,
      "End": 10836
    },
    "TimeRange": {
      "StartTime": "00:17:48.7400000",
      "EndTime": "00:17:49.0700000"
    }
  },
  {
    "TextLocation": {
      "Start": 10837,
      "End": 10839
    },
    "TimeRange": {
      "StartTime": "00:17:49.0700000",
      "EndTime": "00:17:49.2200000"
    }
  },
  {
    "TextLocation": {
      "Start": 10840,
      "End": 10843
    },
    "TimeRange": {
      "StartTime": "00:17:49.2200000",
      "EndTime": "00:17:49.4700000"
    }
  },
  {
    "TextLocation": {
      "Start": 10844,
      "End": 10847
    },
    "TimeRange": {
      "StartTime": "00:17:49.4700000",
      "EndTime": "00:17:49.7300000"
    }
  },
  {
    "TextLocation": {
      "Start": 10848,
      "End": 10852
    },
    "TimeRange": {
      "StartTime": "00:17:49.9100000",
      "EndTime": "00:17:50.1199999"
    }
  },
  {
    "TextLocation": {
      "Start": 10853,
      "End": 10858
    },
    "TimeRange": {
      "StartTime": "00:17:50.1199999",
      "EndTime": "00:17:50.5100000"
    }
  },
  {
    "TextLocation": {
      "Start": 10859,
      "End": 10861
    },
    "TimeRange": {
      "StartTime": "00:17:50.5100000",
      "EndTime": "00:17:50.6300000"
    }
  },
  {
    "TextLocation": {
      "Start": 10862,
      "End": 10869
    },
    "TimeRange": {
      "StartTime": "00:17:50.6300000",
      "EndTime": "00:17:50.9600000"
    }
  },
  {
    "TextLocation": {
      "Start": 10870,
      "End": 10873
    },
    "TimeRange": {
      "StartTime": "00:17:50.9600000",
      "EndTime": "00:17:51.2300000"
    }
  },
  {
    "TextLocation": {
      "Start": 10874,
      "End": 10882
    },
    "TimeRange": {
      "StartTime": "00:17:51.2300000",
      "EndTime": "00:17:51.7400000"
    }
  },
  {
    "TextLocation": {
      "Start": 10883,
      "End": 10892
    },
    "TimeRange": {
      "StartTime": "00:17:51.7400000",
      "EndTime": "00:17:52.3400000"
    }
  },
  {
    "TextLocation": {
      "Start": 10893,
      "End": 10906
    },
    "TimeRange": {
      "StartTime": "00:17:52.3400000",
      "EndTime": "00:17:53.0600000"
    }
  },
  {
    "TextLocation": {
      "Start": 10907,
      "End": 10909
    },
    "TimeRange": {
      "StartTime": "00:17:53.0600000",
      "EndTime": "00:17:53.2100000"
    }
  },
  {
    "TextLocation": {
      "Start": 10910,
      "End": 10916
    },
    "TimeRange": {
      "StartTime": "00:17:53.2100000",
      "EndTime": "00:17:53.5100000"
    }
  },
  {
    "TextLocation": {
      "Start": 10917,
      "End": 10920
    },
    "TimeRange": {
      "StartTime": "00:17:53.5100000",
      "EndTime": "00:17:53.6000000"
    }
  },
  {
    "TextLocation": {
      "Start": 10921,
      "End": 10925
    },
    "TimeRange": {
      "StartTime": "00:17:53.6000000",
      "EndTime": "00:17:54.0800000"
    }
  },
  {
    "TextLocation": {
      "Start": 10926,
      "End": 10929
    },
    "TimeRange": {
      "StartTime": "00:17:54.4100000",
      "EndTime": "00:17:54.6199999"
    }
  },
  {
    "TextLocation": {
      "Start": 10930,
      "End": 10935
    },
    "TimeRange": {
      "StartTime": "00:17:54.6199999",
      "EndTime": "00:17:54.9800000"
    }
  },
  {
    "TextLocation": {
      "Start": 10936,
      "End": 10938
    },
    "TimeRange": {
      "StartTime": "00:17:54.9800000",
      "EndTime": "00:17:55.1300000"
    }
  },
  {
    "TextLocation": {
      "Start": 10939,
      "End": 10947
    },
    "TimeRange": {
      "StartTime": "00:17:55.1300000",
      "EndTime": "00:17:55.5200000"
    }
  },
  {
    "TextLocation": {
      "Start": 10948,
      "End": 10950
    },
    "TimeRange": {
      "StartTime": "00:17:55.5200000",
      "EndTime": "00:17:55.6099999"
    }
  },
  {
    "TextLocation": {
      "Start": 10951,
      "End": 10960
    },
    "TimeRange": {
      "StartTime": "00:17:55.6099999",
      "EndTime": "00:17:56"
    }
  },
  {
    "TextLocation": {
      "Start": 10961,
      "End": 10965
    },
    "TimeRange": {
      "StartTime": "00:17:56",
      "EndTime": "00:17:56.1199999"
    }
  },
  {
    "TextLocation": {
      "Start": 10966,
      "End": 10969
    },
    "TimeRange": {
      "StartTime": "00:17:56.1199999",
      "EndTime": "00:17:56.3900000"
    }
  },
  {
    "TextLocation": {
      "Start": 10970,
      "End": 10978
    },
    "TimeRange": {
      "StartTime": "00:17:56.3900000",
      "EndTime": "00:17:56.9300000"
    }
  },
  {
    "TextLocation": {
      "Start": 10980,
      "End": 10982
    },
    "TimeRange": {
      "StartTime": "00:17:57.4100000",
      "EndTime": "00:17:57.5900000"
    }
  },
  {
    "TextLocation": {
      "Start": 10983,
      "End": 10985
    },
    "TimeRange": {
      "StartTime": "00:17:57.5900000",
      "EndTime": "00:17:57.6800000"
    }
  },
  {
    "TextLocation": {
      "Start": 10986,
      "End": 10988
    },
    "TimeRange": {
      "StartTime": "00:17:57.6800000",
      "EndTime": "00:17:57.9200000"
    }
  },
  {
    "TextLocation": {
      "Start": 10989,
      "End": 10994
    },
    "TimeRange": {
      "StartTime": "00:17:57.9200000",
      "EndTime": "00:17:58.1900000"
    }
  },
  {
    "TextLocation": {
      "Start": 10995,
      "End": 11003
    },
    "TimeRange": {
      "StartTime": "00:17:58.1900000",
      "EndTime": "00:17:58.8200000"
    }
  },
  {
    "TextLocation": {
      "Start": 11005,
      "End": 11009
    },
    "TimeRange": {
      "StartTime": "00:17:58.8200000",
      "EndTime": "00:17:59.1199999"
    }
  },
  {
    "TextLocation": {
      "Start": 11010,
      "End": 11014
    },
    "TimeRange": {
      "StartTime": "00:17:59.1199999",
      "EndTime": "00:17:59.2700000"
    }
  },
  {
    "TextLocation": {
      "Start": 11015,
      "End": 11025
    },
    "TimeRange": {
      "StartTime": "00:17:59.2700000",
      "EndTime": "00:18:00.1400000"
    }
  },
  {
    "TextLocation": {
      "Start": 11026,
      "End": 11029
    },
    "TimeRange": {
      "StartTime": "00:18:00.4700000",
      "EndTime": "00:18:00.5600000"
    }
  },
  {
    "TextLocation": {
      "Start": 11030,
      "End": 11040
    },
    "TimeRange": {
      "StartTime": "00:18:00.5600000",
      "EndTime": "00:18:01.1300000"
    }
  },
  {
    "TextLocation": {
      "Start": 11041,
      "End": 11054
    },
    "TimeRange": {
      "StartTime": "00:18:01.1300000",
      "EndTime": "00:18:01.8500000"
    }
  },
  {
    "TextLocation": {
      "Start": 11055,
      "End": 11057
    },
    "TimeRange": {
      "StartTime": "00:18:01.8500000",
      "EndTime": "00:18:01.9700000"
    }
  },
  {
    "TextLocation": {
      "Start": 11058,
      "End": 11061
    },
    "TimeRange": {
      "StartTime": "00:18:01.9700000",
      "EndTime": "00:18:02.0900000"
    }
  },
  {
    "TextLocation": {
      "Start": 11062,
      "End": 11070
    },
    "TimeRange": {
      "StartTime": "00:18:02.0900000",
      "EndTime": "00:18:02.6600000"
    }
  },
  {
    "TextLocation": {
      "Start": 11071,
      "End": 11075
    },
    "TimeRange": {
      "StartTime": "00:18:02.6600000",
      "EndTime": "00:18:02.9000000"
    }
  },
  {
    "TextLocation": {
      "Start": 11076,
      "End": 11079
    },
    "TimeRange": {
      "StartTime": "00:18:02.9000000",
      "EndTime": "00:18:03.0200000"
    }
  },
  {
    "TextLocation": {
      "Start": 11080,
      "End": 11084
    },
    "TimeRange": {
      "StartTime": "00:18:03.0200000",
      "EndTime": "00:18:03.3200000"
    }
  },
  {
    "TextLocation": {
      "Start": 11085,
      "End": 11089
    },
    "TimeRange": {
      "StartTime": "00:18:03.3200000",
      "EndTime": "00:18:03.6199999"
    }
  },
  {
    "TextLocation": {
      "Start": 11090,
      "End": 11095
    },
    "TimeRange": {
      "StartTime": "00:18:03.6199999",
      "EndTime": "00:18:04.1300000"
    }
  },
  {
    "TextLocation": {
      "Start": 11097,
      "End": 11100
    },
    "TimeRange": {
      "StartTime": "00:18:04.4600000",
      "EndTime": "00:18:04.7600000"
    }
  },
  {
    "TextLocation": {
      "Start": 11101,
      "End": 11104
    },
    "TimeRange": {
      "StartTime": "00:18:04.7600000",
      "EndTime": "00:18:04.9100000"
    }
  },
  {
    "TextLocation": {
      "Start": 11105,
      "End": 11107
    },
    "TimeRange": {
      "StartTime": "00:18:04.9100000",
      "EndTime": "00:18:05.0300000"
    }
  },
  {
    "TextLocation": {
      "Start": 11108,
      "End": 11117
    },
    "TimeRange": {
      "StartTime": "00:18:05.0300000",
      "EndTime": "00:18:05.4500000"
    }
  },
  {
    "TextLocation": {
      "Start": 11118,
      "End": 11122
    },
    "TimeRange": {
      "StartTime": "00:18:05.4500000",
      "EndTime": "00:18:05.6000000"
    }
  },
  {
    "TextLocation": {
      "Start": 11123,
      "End": 11127
    },
    "TimeRange": {
      "StartTime": "00:18:05.6000000",
      "EndTime": "00:18:05.7500000"
    }
  },
  {
    "TextLocation": {
      "Start": 11128,
      "End": 11131
    },
    "TimeRange": {
      "StartTime": "00:18:05.7500000",
      "EndTime": "00:18:05.9000000"
    }
  },
  {
    "TextLocation": {
      "Start": 11132,
      "End": 11138
    },
    "TimeRange": {
      "StartTime": "00:18:05.9000000",
      "EndTime": "00:18:06.4100000"
    }
  },
  {
    "TextLocation": {
      "Start": 11141,
      "End": 11143
    },
    "TimeRange": {
      "StartTime": "00:18:07.1600000",
      "EndTime": "00:18:07.3100000"
    }
  },
  {
    "TextLocation": {
      "Start": 11144,
      "End": 11150
    },
    "TimeRange": {
      "StartTime": "00:18:07.3100000",
      "EndTime": "00:18:07.6400000"
    }
  },
  {
    "TextLocation": {
      "Start": 11151,
      "End": 11153
    },
    "TimeRange": {
      "StartTime": "00:18:07.6400000",
      "EndTime": "00:18:07.7300000"
    }
  },
  {
    "TextLocation": {
      "Start": 11154,
      "End": 11156
    },
    "TimeRange": {
      "StartTime": "00:18:07.7300000",
      "EndTime": "00:18:07.9100000"
    }
  },
  {
    "TextLocation": {
      "Start": 11157,
      "End": 11159
    },
    "TimeRange": {
      "StartTime": "00:18:07.9100000",
      "EndTime": "00:18:08.2400000"
    }
  },
  {
    "TextLocation": {
      "Start": 11160,
      "End": 11164
    },
    "TimeRange": {
      "StartTime": "00:18:08.2400000",
      "EndTime": "00:18:08.5700000"
    }
  },
  {
    "TextLocation": {
      "Start": 11165,
      "End": 11171
    },
    "TimeRange": {
      "StartTime": "00:18:08.5700000",
      "EndTime": "00:18:08.7500000"
    }
  },
  {
    "TextLocation": {
      "Start": 11172,
      "End": 11175
    },
    "TimeRange": {
      "StartTime": "00:18:08.7500000",
      "EndTime": "00:18:08.9300000"
    }
  },
  {
    "TextLocation": {
      "Start": 11176,
      "End": 11184
    },
    "TimeRange": {
      "StartTime": "00:18:08.9300000",
      "EndTime": "00:18:09.3800000"
    }
  },
  {
    "TextLocation": {
      "Start": 11185,
      "End": 11194
    },
    "TimeRange": {
      "StartTime": "00:18:09.3800000",
      "EndTime": "00:18:10.1300000"
    }
  },
  {
    "TextLocation": {
      "Start": 11195,
      "End": 11199
    },
    "TimeRange": {
      "StartTime": "00:18:10.1300000",
      "EndTime": "00:18:10.2500000"
    }
  },
  {
    "TextLocation": {
      "Start": 11200,
      "End": 11205
    },
    "TimeRange": {
      "StartTime": "00:18:10.2500000",
      "EndTime": "00:18:10.4600000"
    }
  },
  {
    "TextLocation": {
      "Start": 11206,
      "End": 11211
    },
    "TimeRange": {
      "StartTime": "00:18:10.4600000",
      "EndTime": "00:18:10.8500000"
    }
  },
  {
    "TextLocation": {
      "Start": 11212,
      "End": 11216
    },
    "TimeRange": {
      "StartTime": "00:18:10.8500000",
      "EndTime": "00:18:11.1500000"
    }
  },
  {
    "TextLocation": {
      "Start": 11217,
      "End": 11219
    },
    "TimeRange": {
      "StartTime": "00:18:11.1500000",
      "EndTime": "00:18:11.2700000"
    }
  },
  {
    "TextLocation": {
      "Start": 11220,
      "End": 11228
    },
    "TimeRange": {
      "StartTime": "00:18:11.2700000",
      "EndTime": "00:18:11.8100000"
    }
  },
  {
    "TextLocation": {
      "Start": 11229,
      "End": 11233
    },
    "TimeRange": {
      "StartTime": "00:18:11.8100000",
      "EndTime": "00:18:11.9900000"
    }
  },
  {
    "TextLocation": {
      "Start": 11234,
      "End": 11237
    },
    "TimeRange": {
      "StartTime": "00:18:11.9900000",
      "EndTime": "00:18:12.0800000"
    }
  },
  {
    "TextLocation": {
      "Start": 11238,
      "End": 11248
    },
    "TimeRange": {
      "StartTime": "00:18:12.0800000",
      "EndTime": "00:18:12.5000000"
    }
  },
  {
    "TextLocation": {
      "Start": 11249,
      "End": 11254
    },
    "TimeRange": {
      "StartTime": "00:18:12.5000000",
      "EndTime": "00:18:13.0100000"
    }
  },
  {
    "TextLocation": {
      "Start": 11255,
      "End": 11261
    },
    "TimeRange": {
      "StartTime": "00:18:13.3400000",
      "EndTime": "00:18:13.8200000"
    }
  },
  {
    "TextLocation": {
      "Start": 11262,
      "End": 11265
    },
    "TimeRange": {
      "StartTime": "00:18:13.8200000",
      "EndTime": "00:18:14.1199999"
    }
  },
  {
    "TextLocation": {
      "Start": 11266,
      "End": 11272
    },
    "TimeRange": {
      "StartTime": "00:18:14.1199999",
      "EndTime": "00:18:14.4800000"
    }
  },
  {
    "TextLocation": {
      "Start": 11273,
      "End": 11281
    },
    "TimeRange": {
      "StartTime": "00:18:14.4800000",
      "EndTime": "00:18:15.0800000"
    }
  },
  {
    "TextLocation": {
      "Start": 11282,
      "End": 11285
    },
    "TimeRange": {
      "StartTime": "00:18:15.0800000",
      "EndTime": "00:18:15.2600000"
    }
  },
  {
    "TextLocation": {
      "Start": 11286,
      "End": 11289
    },
    "TimeRange": {
      "StartTime": "00:18:15.2600000",
      "EndTime": "00:18:15.5000000"
    }
  },
  {
    "TextLocation": {
      "Start": 11290,
      "End": 11296
    },
    "TimeRange": {
      "StartTime": "00:18:15.5000000",
      "EndTime": "00:18:15.7400000"
    }
  },
  {
    "TextLocation": {
      "Start": 11297,
      "End": 11302
    },
    "TimeRange": {
      "StartTime": "00:18:15.7400000",
      "EndTime": "00:18:16.2200000"
    }
  },
  {
    "TextLocation": {
      "Start": 11305,
      "End": 11308
    },
    "TimeRange": {
      "StartTime": "00:18:17.0600000",
      "EndTime": "00:18:17.3599999"
    }
  },
  {
    "TextLocation": {
      "Start": 11309,
      "End": 11316
    },
    "TimeRange": {
      "StartTime": "00:18:17.3599999",
      "EndTime": "00:18:17.7800000"
    }
  },
  {
    "TextLocation": {
      "Start": 11317,
      "End": 11321
    },
    "TimeRange": {
      "StartTime": "00:18:17.7800000",
      "EndTime": "00:18:17.9900000"
    }
  },
  {
    "TextLocation": {
      "Start": 11322,
      "End": 11326
    },
    "TimeRange": {
      "StartTime": "00:18:17.9900000",
      "EndTime": "00:18:18.2300000"
    }
  },
  {
    "TextLocation": {
      "Start": 11327,
      "End": 11329
    },
    "TimeRange": {
      "StartTime": "00:18:18.2300000",
      "EndTime": "00:18:18.3800000"
    }
  },
  {
    "TextLocation": {
      "Start": 11330,
      "End": 11334
    },
    "TimeRange": {
      "StartTime": "00:18:18.3800000",
      "EndTime": "00:18:18.5300000"
    }
  },
  {
    "TextLocation": {
      "Start": 11335,
      "End": 11337
    },
    "TimeRange": {
      "StartTime": "00:18:18.5300000",
      "EndTime": "00:18:18.6199999"
    }
  },
  {
    "TextLocation": {
      "Start": 11338,
      "End": 11341
    },
    "TimeRange": {
      "StartTime": "00:18:18.6199999",
      "EndTime": "00:18:18.7700000"
    }
  },
  {
    "TextLocation": {
      "Start": 11343,
      "End": 11348
    },
    "TimeRange": {
      "StartTime": "00:18:18.7700000",
      "EndTime": "00:18:19.1500000"
    }
  },
  {
    "TextLocation": {
      "Start": 11350,
      "End": 11353
    },
    "TimeRange": {
      "StartTime": "00:18:19.1900000",
      "EndTime": "00:18:19.4900000"
    }
  },
  {
    "TextLocation": {
      "Start": 11354,
      "End": 11356
    },
    "TimeRange": {
      "StartTime": "00:18:19.4900000",
      "EndTime": "00:18:19.6700000"
    }
  },
  {
    "TextLocation": {
      "Start": 11357,
      "End": 11365
    },
    "TimeRange": {
      "StartTime": "00:18:19.6700000",
      "EndTime": "00:18:20.1500000"
    }
  },
  {
    "TextLocation": {
      "Start": 11366,
      "End": 11368
    },
    "TimeRange": {
      "StartTime": "00:18:20.1500000",
      "EndTime": "00:18:20.2700000"
    }
  },
  {
    "TextLocation": {
      "Start": 11369,
      "End": 11378
    },
    "TimeRange": {
      "StartTime": "00:18:20.2700000",
      "EndTime": "00:18:20.8699999"
    }
  },
  {
    "TextLocation": {
      "Start": 11379,
      "End": 11382
    },
    "TimeRange": {
      "StartTime": "00:18:20.8699999",
      "EndTime": "00:18:20.9900000"
    }
  },
  {
    "TextLocation": {
      "Start": 11383,
      "End": 11389
    },
    "TimeRange": {
      "StartTime": "00:18:20.9900000",
      "EndTime": "00:18:21.3200000"
    }
  },
  {
    "TextLocation": {
      "Start": 11390,
      "End": 11392
    },
    "TimeRange": {
      "StartTime": "00:18:21.3200000",
      "EndTime": "00:18:21.4700000"
    }
  },
  {
    "TextLocation": {
      "Start": 11393,
      "End": 11406
    },
    "TimeRange": {
      "StartTime": "00:18:21.4700000",
      "EndTime": "00:18:22.1300000"
    }
  },
  {
    "TextLocation": {
      "Start": 11407,
      "End": 11417
    },
    "TimeRange": {
      "StartTime": "00:18:22.1300000",
      "EndTime": "00:18:22.9700000"
    }
  },
  {
    "TextLocation": {
      "Start": 11419,
      "End": 11426
    },
    "TimeRange": {
      "StartTime": "00:18:23",
      "EndTime": "00:18:23.6300000"
    }
  },
  {
    "TextLocation": {
      "Start": 11428,
      "End": 11432
    },
    "TimeRange": {
      "StartTime": "00:18:23.9900000",
      "EndTime": "00:18:24.2000000"
    }
  },
  {
    "TextLocation": {
      "Start": 11433,
      "End": 11441
    },
    "TimeRange": {
      "StartTime": "00:18:24.2000000",
      "EndTime": "00:18:24.6800000"
    }
  },
  {
    "TextLocation": {
      "Start": 11442,
      "End": 11446
    },
    "TimeRange": {
      "StartTime": "00:18:24.6800000",
      "EndTime": "00:18:24.9800000"
    }
  },
  {
    "TextLocation": {
      "Start": 11447,
      "End": 11448
    },
    "TimeRange": {
      "StartTime": "00:18:24.9800000",
      "EndTime": "00:18:25.0400000"
    }
  },
  {
    "TextLocation": {
      "Start": 11449,
      "End": 11459
    },
    "TimeRange": {
      "StartTime": "00:18:25.0400000",
      "EndTime": "00:18:25.6099999"
    }
  },
  {
    "TextLocation": {
      "Start": 11462,
      "End": 11465
    },
    "TimeRange": {
      "StartTime": "00:18:26.2700000",
      "EndTime": "00:18:26.5700000"
    }
  },
  {
    "TextLocation": {
      "Start": 11466,
      "End": 11473
    },
    "TimeRange": {
      "StartTime": "00:18:26.5700000",
      "EndTime": "00:18:26.9900000"
    }
  },
  {
    "TextLocation": {
      "Start": 11474,
      "End": 11481
    },
    "TimeRange": {
      "StartTime": "00:18:26.9900000",
      "EndTime": "00:18:27.4700000"
    }
  },
  {
    "TextLocation": {
      "Start": 11482,
      "End": 11485
    },
    "TimeRange": {
      "StartTime": "00:18:27.4700000",
      "EndTime": "00:18:27.7100000"
    }
  },
  {
    "TextLocation": {
      "Start": 11486,
      "End": 11493
    },
    "TimeRange": {
      "StartTime": "00:18:27.7100000",
      "EndTime": "00:18:28.1600000"
    }
  },
  {
    "TextLocation": {
      "Start": 11494,
      "End": 11496
    },
    "TimeRange": {
      "StartTime": "00:18:28.1600000",
      "EndTime": "00:18:28.2500000"
    }
  },
  {
    "TextLocation": {
      "Start": 11497,
      "End": 11500
    },
    "TimeRange": {
      "StartTime": "00:18:28.2500000",
      "EndTime": "00:18:28.3400000"
    }
  },
  {
    "TextLocation": {
      "Start": 11501,
      "End": 11504
    },
    "TimeRange": {
      "StartTime": "00:18:28.3400000",
      "EndTime": "00:18:28.5500000"
    }
  },
  {
    "TextLocation": {
      "Start": 11505,
      "End": 11508
    },
    "TimeRange": {
      "StartTime": "00:18:28.5500000",
      "EndTime": "00:18:28.7600000"
    }
  },
  {
    "TextLocation": {
      "Start": 11509,
      "End": 11519
    },
    "TimeRange": {
      "StartTime": "00:18:28.7600000",
      "EndTime": "00:18:29.3599999"
    }
  },
  {
    "TextLocation": {
      "Start": 11520,
      "End": 11524
    },
    "TimeRange": {
      "StartTime": "00:18:29.3599999",
      "EndTime": "00:18:29.4800000"
    }
  },
  {
    "TextLocation": {
      "Start": 11525,
      "End": 11528
    },
    "TimeRange": {
      "StartTime": "00:18:29.4800000",
      "EndTime": "00:18:29.7800000"
    }
  },
  {
    "TextLocation": {
      "Start": 11529,
      "End": 11535
    },
    "TimeRange": {
      "StartTime": "00:18:29.7800000",
      "EndTime": "00:18:30.1700000"
    }
  },
  {
    "TextLocation": {
      "Start": 11536,
      "End": 11539
    },
    "TimeRange": {
      "StartTime": "00:18:30.1700000",
      "EndTime": "00:18:30.4700000"
    }
  },
  {
    "TextLocation": {
      "Start": 11540,
      "End": 11541
    },
    "TimeRange": {
      "StartTime": "00:18:30.4700000",
      "EndTime": "00:18:30.5300000"
    }
  },
  {
    "TextLocation": {
      "Start": 11542,
      "End": 11547
    },
    "TimeRange": {
      "StartTime": "00:18:30.5300000",
      "EndTime": "00:18:30.8000000"
    }
  },
  {
    "TextLocation": {
      "Start": 11548,
      "End": 11550
    },
    "TimeRange": {
      "StartTime": "00:18:30.8000000",
      "EndTime": "00:18:30.9200000"
    }
  },
  {
    "TextLocation": {
      "Start": 11551,
      "End": 11555
    },
    "TimeRange": {
      "StartTime": "00:18:30.9200000",
      "EndTime": "00:18:31.1300000"
    }
  },
  {
    "TextLocation": {
      "Start": 11556,
      "End": 11561
    },
    "TimeRange": {
      "StartTime": "00:18:31.1300000",
      "EndTime": "00:18:31.3100000"
    }
  },
  {
    "TextLocation": {
      "Start": 11562,
      "End": 11567
    },
    "TimeRange": {
      "StartTime": "00:18:31.3100000",
      "EndTime": "00:18:31.7600000"
    }
  },
  {
    "TextLocation": {
      "Start": 11568,
      "End": 11574
    },
    "TimeRange": {
      "StartTime": "00:18:31.7600000",
      "EndTime": "00:18:32.1800000"
    }
  },
  {
    "TextLocation": {
      "Start": 11575,
      "End": 11583
    },
    "TimeRange": {
      "StartTime": "00:18:32.1800000",
      "EndTime": "00:18:32.8400000"
    }
  },
  {
    "TextLocation": {
      "Start": 11584,
      "End": 11591
    },
    "TimeRange": {
      "StartTime": "00:18:33.0500000",
      "EndTime": "00:18:33.4100000"
    }
  },
  {
    "TextLocation": {
      "Start": 11592,
      "End": 11594
    },
    "TimeRange": {
      "StartTime": "00:18:33.4100000",
      "EndTime": "00:18:33.5300000"
    }
  },
  {
    "TextLocation": {
      "Start": 11595,
      "End": 11598
    },
    "TimeRange": {
      "StartTime": "00:18:33.5300000",
      "EndTime": "00:18:33.7700000"
    }
  },
  {
    "TextLocation": {
      "Start": 11599,
      "End": 11601
    },
    "TimeRange": {
      "StartTime": "00:18:33.7700000",
      "EndTime": "00:18:33.9200000"
    }
  },
  {
    "TextLocation": {
      "Start": 11602,
      "End": 11608
    },
    "TimeRange": {
      "StartTime": "00:18:33.9200000",
      "EndTime": "00:18:34.3100000"
    }
  },
  {
    "TextLocation": {
      "Start": 11609,
      "End": 11612
    },
    "TimeRange": {
      "StartTime": "00:18:34.3100000",
      "EndTime": "00:18:34.4000000"
    }
  },
  {
    "TextLocation": {
      "Start": 11613,
      "End": 11619
    },
    "TimeRange": {
      "StartTime": "00:18:34.4000000",
      "EndTime": "00:18:34.7300000"
    }
  },
  {
    "TextLocation": {
      "Start": 11620,
      "End": 11630
    },
    "TimeRange": {
      "StartTime": "00:18:34.7300000",
      "EndTime": "00:18:35.2100000"
    }
  },
  {
    "TextLocation": {
      "Start": 11631,
      "End": 11636
    },
    "TimeRange": {
      "StartTime": "00:18:35.2100000",
      "EndTime": "00:18:35.7200000"
    }
  },
  {
    "TextLocation": {
      "Start": 11639,
      "End": 11646
    },
    "TimeRange": {
      "StartTime": "00:18:37.5800000",
      "EndTime": "00:18:38.0300000"
    }
  },
  {
    "TextLocation": {
      "Start": 11647,
      "End": 11654
    },
    "TimeRange": {
      "StartTime": "00:18:38.0300000",
      "EndTime": "00:18:38.6000000"
    }
  },
  {
    "TextLocation": {
      "Start": 11656,
      "End": 11659
    },
    "TimeRange": {
      "StartTime": "00:18:38.6300000",
      "EndTime": "00:18:38.9300000"
    }
  },
  {
    "TextLocation": {
      "Start": 11660,
      "End": 11667
    },
    "TimeRange": {
      "StartTime": "00:18:38.9300000",
      "EndTime": "00:18:39.3800000"
    }
  },
  {
    "TextLocation": {
      "Start": 11668,
      "End": 11673
    },
    "TimeRange": {
      "StartTime": "00:18:39.3800000",
      "EndTime": "00:18:39.6500000"
    }
  },
  {
    "TextLocation": {
      "Start": 11674,
      "End": 11677
    },
    "TimeRange": {
      "StartTime": "00:18:39.6500000",
      "EndTime": "00:18:39.8300000"
    }
  },
  {
    "TextLocation": {
      "Start": 11678,
      "End": 11680
    },
    "TimeRange": {
      "StartTime": "00:18:39.8300000",
      "EndTime": "00:18:40.1000000"
    }
  },
  {
    "TextLocation": {
      "Start": 11681,
      "End": 11685
    },
    "TimeRange": {
      "StartTime": "00:18:40.1000000",
      "EndTime": "00:18:40.4600000"
    }
  },
  {
    "TextLocation": {
      "Start": 11686,
      "End": 11690
    },
    "TimeRange": {
      "StartTime": "00:18:40.4600000",
      "EndTime": "00:18:40.6400000"
    }
  },
  {
    "TextLocation": {
      "Start": 11691,
      "End": 11696
    },
    "TimeRange": {
      "StartTime": "00:18:40.6400000",
      "EndTime": "00:18:40.8500000"
    }
  },
  {
    "TextLocation": {
      "Start": 11697,
      "End": 11710
    },
    "TimeRange": {
      "StartTime": "00:18:40.8500000",
      "EndTime": "00:18:41.5100000"
    }
  },
  {
    "TextLocation": {
      "Start": 11711,
      "End": 11715
    },
    "TimeRange": {
      "StartTime": "00:18:41.5100000",
      "EndTime": "00:18:41.9900000"
    }
  },
  {
    "TextLocation": {
      "Start": 11718,
      "End": 11725
    },
    "TimeRange": {
      "StartTime": "00:18:42.0200000",
      "EndTime": "00:18:42.4400000"
    }
  },
  {
    "TextLocation": {
      "Start": 11726,
      "End": 11731
    },
    "TimeRange": {
      "StartTime": "00:18:42.4400000",
      "EndTime": "00:18:42.8000000"
    }
  },
  {
    "TextLocation": {
      "Start": 11732,
      "End": 11737
    },
    "TimeRange": {
      "StartTime": "00:18:42.8000000",
      "EndTime": "00:18:43.2200000"
    }
  },
  {
    "TextLocation": {
      "Start": 11738,
      "End": 11741
    },
    "TimeRange": {
      "StartTime": "00:18:43.2200000",
      "EndTime": "00:18:43.3100000"
    }
  },
  {
    "TextLocation": {
      "Start": 11742,
      "End": 11746
    },
    "TimeRange": {
      "StartTime": "00:18:43.3100000",
      "EndTime": "00:18:43.6099999"
    }
  },
  {
    "TextLocation": {
      "Start": 11747,
      "End": 11750
    },
    "TimeRange": {
      "StartTime": "00:18:43.6099999",
      "EndTime": "00:18:43.7300000"
    }
  },
  {
    "TextLocation": {
      "Start": 11751,
      "End": 11758
    },
    "TimeRange": {
      "StartTime": "00:18:43.7300000",
      "EndTime": "00:18:44.3000000"
    }
  },
  {
    "TextLocation": {
      "Start": 11760,
      "End": 11764
    },
    "TimeRange": {
      "StartTime": "00:18:44.3000000",
      "EndTime": "00:18:44.4800000"
    }
  },
  {
    "TextLocation": {
      "Start": 11765,
      "End": 11767
    },
    "TimeRange": {
      "StartTime": "00:18:44.4800000",
      "EndTime": "00:18:44.6000000"
    }
  },
  {
    "TextLocation": {
      "Start": 11768,
      "End": 11775
    },
    "TimeRange": {
      "StartTime": "00:18:44.6000000",
      "EndTime": "00:18:45.1700000"
    }
  },
  {
    "TextLocation": {
      "Start": 11776,
      "End": 11778
    },
    "TimeRange": {
      "StartTime": "00:18:45.1700000",
      "EndTime": "00:18:45.3200000"
    }
  },
  {
    "TextLocation": {
      "Start": 11779,
      "End": 11782
    },
    "TimeRange": {
      "StartTime": "00:18:45.3200000",
      "EndTime": "00:18:45.4100000"
    }
  },
  {
    "TextLocation": {
      "Start": 11783,
      "End": 11786
    },
    "TimeRange": {
      "StartTime": "00:18:45.4100000",
      "EndTime": "00:18:45.6199999"
    }
  },
  {
    "TextLocation": {
      "Start": 11787,
      "End": 11790
    },
    "TimeRange": {
      "StartTime": "00:18:45.6199999",
      "EndTime": "00:18:45.8300000"
    }
  },
  {
    "TextLocation": {
      "Start": 11791,
      "End": 11801
    },
    "TimeRange": {
      "StartTime": "00:18:45.8300000",
      "EndTime": "00:18:46.3699999"
    }
  },
  {
    "TextLocation": {
      "Start": 11802,
      "End": 11804
    },
    "TimeRange": {
      "StartTime": "00:18:46.3699999",
      "EndTime": "00:18:46.4900000"
    }
  },
  {
    "TextLocation": {
      "Start": 11805,
      "End": 11812
    },
    "TimeRange": {
      "StartTime": "00:18:46.4900000",
      "EndTime": "00:18:47.0300000"
    }
  },
  {
    "TextLocation": {
      "Start": 11813,
      "End": 11816
    },
    "TimeRange": {
      "StartTime": "00:18:47.0300000",
      "EndTime": "00:18:47.1500000"
    }
  },
  {
    "TextLocation": {
      "Start": 11817,
      "End": 11827
    },
    "TimeRange": {
      "StartTime": "00:18:47.1500000",
      "EndTime": "00:18:47.6600000"
    }
  },
  {
    "TextLocation": {
      "Start": 11829,
      "End": 11831
    },
    "TimeRange": {
      "StartTime": "00:18:48.4100000",
      "EndTime": "00:18:48.5600000"
    }
  },
  {
    "TextLocation": {
      "Start": 11832,
      "End": 11835
    },
    "TimeRange": {
      "StartTime": "00:18:48.5600000",
      "EndTime": "00:18:48.7700000"
    }
  },
  {
    "TextLocation": {
      "Start": 11836,
      "End": 11838
    },
    "TimeRange": {
      "StartTime": "00:18:48.7700000",
      "EndTime": "00:18:48.8900000"
    }
  },
  {
    "TextLocation": {
      "Start": 11839,
      "End": 11843
    },
    "TimeRange": {
      "StartTime": "00:18:48.8900000",
      "EndTime": "00:18:49.3400000"
    }
  },
  {
    "TextLocation": {
      "Start": 11844,
      "End": 11846
    },
    "TimeRange": {
      "StartTime": "00:18:49.3400000",
      "EndTime": "00:18:49.4900000"
    }
  },
  {
    "TextLocation": {
      "Start": 11847,
      "End": 11850
    },
    "TimeRange": {
      "StartTime": "00:18:49.4900000",
      "EndTime": "00:18:49.6700000"
    }
  },
  {
    "TextLocation": {
      "Start": 11851,
      "End": 11854
    },
    "TimeRange": {
      "StartTime": "00:18:49.6700000",
      "EndTime": "00:18:49.8800000"
    }
  },
  {
    "TextLocation": {
      "Start": 11855,
      "End": 11864
    },
    "TimeRange": {
      "StartTime": "00:18:49.8800000",
      "EndTime": "00:18:50.2700000"
    }
  },
  {
    "TextLocation": {
      "Start": 11865,
      "End": 11871
    },
    "TimeRange": {
      "StartTime": "00:18:50.2700000",
      "EndTime": "00:18:50.7200000"
    }
  },
  {
    "TextLocation": {
      "Start": 11872,
      "End": 11874
    },
    "TimeRange": {
      "StartTime": "00:18:50.7200000",
      "EndTime": "00:18:50.8400000"
    }
  },
  {
    "TextLocation": {
      "Start": 11875,
      "End": 11881
    },
    "TimeRange": {
      "StartTime": "00:18:50.8400000",
      "EndTime": "00:18:51.2300000"
    }
  },
  {
    "TextLocation": {
      "Start": 11882,
      "End": 11884
    },
    "TimeRange": {
      "StartTime": "00:18:51.2300000",
      "EndTime": "00:18:51.3500000"
    }
  },
  {
    "TextLocation": {
      "Start": 11885,
      "End": 11894
    },
    "TimeRange": {
      "StartTime": "00:18:51.3500000",
      "EndTime": "00:18:52.0100000"
    }
  },
  {
    "TextLocation": {
      "Start": 11895,
      "End": 11900
    },
    "TimeRange": {
      "StartTime": "00:18:52.0100000",
      "EndTime": "00:18:52.3400000"
    }
  },
  {
    "TextLocation": {
      "Start": 11901,
      "End": 11904
    },
    "TimeRange": {
      "StartTime": "00:18:52.3400000",
      "EndTime": "00:18:52.5200000"
    }
  },
  {
    "TextLocation": {
      "Start": 11905,
      "End": 11909
    },
    "TimeRange": {
      "StartTime": "00:18:52.5200000",
      "EndTime": "00:18:52.7900000"
    }
  },
  {
    "TextLocation": {
      "Start": 11910,
      "End": 11916
    },
    "TimeRange": {
      "StartTime": "00:18:52.7900000",
      "EndTime": "00:18:53.1500000"
    }
  },
  {
    "TextLocation": {
      "Start": 11917,
      "End": 11926
    },
    "TimeRange": {
      "StartTime": "00:18:53.1500000",
      "EndTime": "00:18:53.6600000"
    }
  },
  {
    "TextLocation": {
      "Start": 11927,
      "End": 11929
    },
    "TimeRange": {
      "StartTime": "00:18:53.6600000",
      "EndTime": "00:18:53.7500000"
    }
  },
  {
    "TextLocation": {
      "Start": 11930,
      "End": 11933
    },
    "TimeRange": {
      "StartTime": "00:18:53.7500000",
      "EndTime": "00:18:53.8699999"
    }
  },
  {
    "TextLocation": {
      "Start": 11934,
      "End": 11942
    },
    "TimeRange": {
      "StartTime": "00:18:53.8699999",
      "EndTime": "00:18:54.5000000"
    }
  },
  {
    "TextLocation": {
      "Start": 11943,
      "End": 11946
    },
    "TimeRange": {
      "StartTime": "00:18:54.5000000",
      "EndTime": "00:18:54.6500000"
    }
  },
  {
    "TextLocation": {
      "Start": 11947,
      "End": 11951
    },
    "TimeRange": {
      "StartTime": "00:18:54.6500000",
      "EndTime": "00:18:54.8000000"
    }
  },
  {
    "TextLocation": {
      "Start": 11952,
      "End": 11954
    },
    "TimeRange": {
      "StartTime": "00:18:54.8000000",
      "EndTime": "00:18:54.8900000"
    }
  },
  {
    "TextLocation": {
      "Start": 11955,
      "End": 11959
    },
    "TimeRange": {
      "StartTime": "00:18:54.8900000",
      "EndTime": "00:18:55.1900000"
    }
  },
  {
    "TextLocation": {
      "Start": 11960,
      "End": 11964
    },
    "TimeRange": {
      "StartTime": "00:18:55.1900000",
      "EndTime": "00:18:55.5500000"
    }
  },
  {
    "TextLocation": {
      "Start": 11965,
      "End": 11968
    },
    "TimeRange": {
      "StartTime": "00:18:55.8800000",
      "EndTime": "00:18:56.0600000"
    }
  },
  {
    "TextLocation": {
      "Start": 11969,
      "End": 11973
    },
    "TimeRange": {
      "StartTime": "00:18:56.0600000",
      "EndTime": "00:18:56.2100000"
    }
  },
  {
    "TextLocation": {
      "Start": 11974,
      "End": 11977
    },
    "TimeRange": {
      "StartTime": "00:18:56.2100000",
      "EndTime": "00:18:56.3599999"
    }
  },
  {
    "TextLocation": {
      "Start": 11978,
      "End": 11983
    },
    "TimeRange": {
      "StartTime": "00:18:56.3599999",
      "EndTime": "00:18:56.6000000"
    }
  },
  {
    "TextLocation": {
      "Start": 11984,
      "End": 11989
    },
    "TimeRange": {
      "StartTime": "00:18:56.6000000",
      "EndTime": "00:18:56.9600000"
    }
  },
  {
    "TextLocation": {
      "Start": 11990,
      "End": 11995
    },
    "TimeRange": {
      "StartTime": "00:18:56.9600000",
      "EndTime": "00:18:57.1700000"
    }
  },
  {
    "TextLocation": {
      "Start": 11996,
      "End": 12000
    },
    "TimeRange": {
      "StartTime": "00:18:57.1700000",
      "EndTime": "00:18:57.2900000"
    }
  },
  {
    "TextLocation": {
      "Start": 12001,
      "End": 12005
    },
    "TimeRange": {
      "StartTime": "00:18:57.2900000",
      "EndTime": "00:18:57.6500000"
    }
  },
  {
    "TextLocation": {
      "Start": 12006,
      "End": 12010
    },
    "TimeRange": {
      "StartTime": "00:18:57.6500000",
      "EndTime": "00:18:57.9500000"
    }
  },
  {
    "TextLocation": {
      "Start": 12011,
      "End": 12014
    },
    "TimeRange": {
      "StartTime": "00:18:57.9500000",
      "EndTime": "00:18:58.0700000"
    }
  },
  {
    "TextLocation": {
      "Start": 12015,
      "End": 12019
    },
    "TimeRange": {
      "StartTime": "00:18:58.0700000",
      "EndTime": "00:18:58.3699999"
    }
  },
  {
    "TextLocation": {
      "Start": 12020,
      "End": 12026
    },
    "TimeRange": {
      "StartTime": "00:18:58.3699999",
      "EndTime": "00:18:58.8500000"
    }
  },
  {
    "TextLocation": {
      "Start": 12029,
      "End": 12032
    },
    "TimeRange": {
      "StartTime": "00:18:59.7800000",
      "EndTime": "00:19:00.0800000"
    }
  },
  {
    "TextLocation": {
      "Start": 12033,
      "End": 12039
    },
    "TimeRange": {
      "StartTime": "00:19:00.0800000",
      "EndTime": "00:19:00.4700000"
    }
  },
  {
    "TextLocation": {
      "Start": 12040,
      "End": 12050
    },
    "TimeRange": {
      "StartTime": "00:19:00.4700000",
      "EndTime": "00:19:01.0100000"
    }
  },
  {
    "TextLocation": {
      "Start": 12051,
      "End": 12063
    },
    "TimeRange": {
      "StartTime": "00:19:01.0100000",
      "EndTime": "00:19:01.6099999"
    }
  },
  {
    "TextLocation": {
      "Start": 12064,
      "End": 12067
    },
    "TimeRange": {
      "StartTime": "00:19:01.6099999",
      "EndTime": "00:19:01.7000000"
    }
  },
  {
    "TextLocation": {
      "Start": 12068,
      "End": 12074
    },
    "TimeRange": {
      "StartTime": "00:19:01.7000000",
      "EndTime": "00:19:02.2400000"
    }
  },
  {
    "TextLocation": {
      "Start": 12075,
      "End": 12079
    },
    "TimeRange": {
      "StartTime": "00:19:02.2400000",
      "EndTime": "00:19:02.4500000"
    }
  },
  {
    "TextLocation": {
      "Start": 12080,
      "End": 12084
    },
    "TimeRange": {
      "StartTime": "00:19:02.4500000",
      "EndTime": "00:19:02.6000000"
    }
  },
  {
    "TextLocation": {
      "Start": 12085,
      "End": 12087
    },
    "TimeRange": {
      "StartTime": "00:19:02.6000000",
      "EndTime": "00:19:02.7500000"
    }
  },
  {
    "TextLocation": {
      "Start": 12088,
      "End": 12095
    },
    "TimeRange": {
      "StartTime": "00:19:02.7500000",
      "EndTime": "00:19:03.2300000"
    }
  },
  {
    "TextLocation": {
      "Start": 12096,
      "End": 12099
    },
    "TimeRange": {
      "StartTime": "00:19:03.2300000",
      "EndTime": "00:19:03.5300000"
    }
  },
  {
    "TextLocation": {
      "Start": 12100,
      "End": 12109
    },
    "TimeRange": {
      "StartTime": "00:19:03.5300000",
      "EndTime": "00:19:07.4000000"
    }
  },
  {
    "TextLocation": {
      "Start": 12110,
      "End": 12112
    },
    "TimeRange": {
      "StartTime": "00:19:07.4000000",
      "EndTime": "00:19:07.5500000"
    }
  },
  {
    "TextLocation": {
      "Start": 12113,
      "End": 12126
    },
    "TimeRange": {
      "StartTime": "00:19:07.5500000",
      "EndTime": "00:19:08.3599999"
    }
  },
  {
    "TextLocation": {
      "Start": 12127,
      "End": 12132
    },
    "TimeRange": {
      "StartTime": "00:19:08.7500000",
      "EndTime": "00:19:09.0800000"
    }
  },
  {
    "TextLocation": {
      "Start": 12133,
      "End": 12137
    },
    "TimeRange": {
      "StartTime": "00:19:09.0800000",
      "EndTime": "00:19:09.2500000"
    }
  },
  {
    "TextLocation": {
      "Start": 12138,
      "End": 12148
    },
    "TimeRange": {
      "StartTime": "00:19:09.2600000",
      "EndTime": "00:19:09.8300000"
    }
  },
  {
    "TextLocation": {
      "Start": 12149,
      "End": 12152
    },
    "TimeRange": {
      "StartTime": "00:19:09.8300000",
      "EndTime": "00:19:09.9800000"
    }
  },
  {
    "TextLocation": {
      "Start": 12153,
      "End": 12158
    },
    "TimeRange": {
      "StartTime": "00:19:09.9800000",
      "EndTime": "00:19:10.4300000"
    }
  },
  {
    "TextLocation": {
      "Start": 12159,
      "End": 12161
    },
    "TimeRange": {
      "StartTime": "00:19:10.4300000",
      "EndTime": "00:19:10.5500000"
    }
  },
  {
    "TextLocation": {
      "Start": 12162,
      "End": 12166
    },
    "TimeRange": {
      "StartTime": "00:19:10.5500000",
      "EndTime": "00:19:11.4200000"
    }
  },
  {
    "TextLocation": {
      "Start": 12169,
      "End": 12176
    },
    "TimeRange": {
      "StartTime": "00:19:12.3500000",
      "EndTime": "00:19:12.6500000"
    }
  },
  {
    "TextLocation": {
      "Start": 12177,
      "End": 12182
    },
    "TimeRange": {
      "StartTime": "00:19:12.6500000",
      "EndTime": "00:19:12.9800000"
    }
  },
  {
    "TextLocation": {
      "Start": 12183,
      "End": 12186
    },
    "TimeRange": {
      "StartTime": "00:19:12.9800000",
      "EndTime": "00:19:13.0700000"
    }
  },
  {
    "TextLocation": {
      "Start": 12187,
      "End": 12191
    },
    "TimeRange": {
      "StartTime": "00:19:13.0700000",
      "EndTime": "00:19:13.3699999"
    }
  },
  {
    "TextLocation": {
      "Start": 12192,
      "End": 12196
    },
    "TimeRange": {
      "StartTime": "00:19:13.3699999",
      "EndTime": "00:19:13.4900000"
    }
  },
  {
    "TextLocation": {
      "Start": 12197,
      "End": 12202
    },
    "TimeRange": {
      "StartTime": "00:19:13.4900000",
      "EndTime": "00:19:13.7000000"
    }
  },
  {
    "TextLocation": {
      "Start": 12203,
      "End": 12216
    },
    "TimeRange": {
      "StartTime": "00:19:13.7000000",
      "EndTime": "00:19:14.4800000"
    }
  },
  {
    "TextLocation": {
      "Start": 12217,
      "End": 12220
    },
    "TimeRange": {
      "StartTime": "00:19:14.4800000",
      "EndTime": "00:19:14.6600000"
    }
  },
  {
    "TextLocation": {
      "Start": 12221,
      "End": 12233
    },
    "TimeRange": {
      "StartTime": "00:19:14.6600000",
      "EndTime": "00:19:15.2600000"
    }
  },
  {
    "TextLocation": {
      "Start": 12234,
      "End": 12237
    },
    "TimeRange": {
      "StartTime": "00:19:15.2600000",
      "EndTime": "00:19:15.5300000"
    }
  },
  {
    "TextLocation": {
      "Start": 12238,
      "End": 12241
    },
    "TimeRange": {
      "StartTime": "00:19:15.5300000",
      "EndTime": "00:19:15.7100000"
    }
  },
  {
    "TextLocation": {
      "Start": 12242,
      "End": 12243
    },
    "TimeRange": {
      "StartTime": "00:19:15.7100000",
      "EndTime": "00:19:15.7700000"
    }
  },
  {
    "TextLocation": {
      "Start": 12244,
      "End": 12248
    },
    "TimeRange": {
      "StartTime": "00:19:15.7700000",
      "EndTime": "00:19:16.0400000"
    }
  },
  {
    "TextLocation": {
      "Start": 12249,
      "End": 12251
    },
    "TimeRange": {
      "StartTime": "00:19:16.0400000",
      "EndTime": "00:19:16.1600000"
    }
  },
  {
    "TextLocation": {
      "Start": 12252,
      "End": 12256
    },
    "TimeRange": {
      "StartTime": "00:19:16.1600000",
      "EndTime": "00:19:16.3100000"
    }
  },
  {
    "TextLocation": {
      "Start": 12257,
      "End": 12267
    },
    "TimeRange": {
      "StartTime": "00:19:16.3100000",
      "EndTime": "00:19:17.0900000"
    }
  },
  {
    "TextLocation": {
      "Start": 12268,
      "End": 12273
    },
    "TimeRange": {
      "StartTime": "00:19:17.0900000",
      "EndTime": "00:19:17.3000000"
    }
  },
  {
    "TextLocation": {
      "Start": 12274,
      "End": 12277
    },
    "TimeRange": {
      "StartTime": "00:19:17.3000000",
      "EndTime": "00:19:17.4200000"
    }
  },
  {
    "TextLocation": {
      "Start": 12278,
      "End": 12282
    },
    "TimeRange": {
      "StartTime": "00:19:17.4200000",
      "EndTime": "00:19:17.5700000"
    }
  },
  {
    "TextLocation": {
      "Start": 12283,
      "End": 12285
    },
    "TimeRange": {
      "StartTime": "00:19:17.5700000",
      "EndTime": "00:19:17.6600000"
    }
  },
  {
    "TextLocation": {
      "Start": 12286,
      "End": 12296
    },
    "TimeRange": {
      "StartTime": "00:19:17.6600000",
      "EndTime": "00:19:18.2000000"
    }
  },
  {
    "TextLocation": {
      "Start": 12297,
      "End": 12300
    },
    "TimeRange": {
      "StartTime": "00:19:18.2000000",
      "EndTime": "00:19:18.3500000"
    }
  },
  {
    "TextLocation": {
      "Start": 12301,
      "End": 12302
    },
    "TimeRange": {
      "StartTime": "00:19:18.3500000",
      "EndTime": "00:19:18.4100000"
    }
  },
  {
    "TextLocation": {
      "Start": 12303,
      "End": 12309
    },
    "TimeRange": {
      "StartTime": "00:19:18.4100000",
      "EndTime": "00:19:19.0100000"
    }
  },
  {
    "TextLocation": {
      "Start": 12310,
      "End": 12313
    },
    "TimeRange": {
      "StartTime": "00:19:19.2500000",
      "EndTime": "00:19:19.4000000"
    }
  },
  {
    "TextLocation": {
      "Start": 12314,
      "End": 12317
    },
    "TimeRange": {
      "StartTime": "00:19:19.4000000",
      "EndTime": "00:19:19.5500000"
    }
  },
  {
    "TextLocation": {
      "Start": 12318,
      "End": 12323
    },
    "TimeRange": {
      "StartTime": "00:19:19.5500000",
      "EndTime": "00:19:19.8200000"
    }
  },
  {
    "TextLocation": {
      "Start": 12324,
      "End": 12326
    },
    "TimeRange": {
      "StartTime": "00:19:19.8200000",
      "EndTime": "00:19:19.9100000"
    }
  },
  {
    "TextLocation": {
      "Start": 12327,
      "End": 12329
    },
    "TimeRange": {
      "StartTime": "00:19:19.9100000",
      "EndTime": "00:19:20.0300000"
    }
  },
  {
    "TextLocation": {
      "Start": 12330,
      "End": 12332
    },
    "TimeRange": {
      "StartTime": "00:19:20.0300000",
      "EndTime": "00:19:20.1199999"
    }
  },
  {
    "TextLocation": {
      "Start": 12333,
      "End": 12338
    },
    "TimeRange": {
      "StartTime": "00:19:20.1199999",
      "EndTime": "00:19:20.6000000"
    }
  },
  {
    "TextLocation": {
      "Start": 12339,
      "End": 12343
    },
    "TimeRange": {
      "StartTime": "00:19:20.6000000",
      "EndTime": "00:19:20.7500000"
    }
  },
  {
    "TextLocation": {
      "Start": 12344,
      "End": 12351
    },
    "TimeRange": {
      "StartTime": "00:19:20.7500000",
      "EndTime": "00:19:21.3500000"
    }
  },
  {
    "TextLocation": {
      "Start": 12354,
      "End": 12356
    },
    "TimeRange": {
      "StartTime": "00:19:21.8300000",
      "EndTime": "00:19:22.0400000"
    }
  },
  {
    "TextLocation": {
      "Start": 12357,
      "End": 12359
    },
    "TimeRange": {
      "StartTime": "00:19:22.0400000",
      "EndTime": "00:19:22.1600000"
    }
  },
  {
    "TextLocation": {
      "Start": 12360,
      "End": 12365
    },
    "TimeRange": {
      "StartTime": "00:19:22.1600000",
      "EndTime": "00:19:22.4900000"
    }
  },
  {
    "TextLocation": {
      "Start": 12366,
      "End": 12370
    },
    "TimeRange": {
      "StartTime": "00:19:22.4900000",
      "EndTime": "00:19:22.6099999"
    }
  },
  {
    "TextLocation": {
      "Start": 12371,
      "End": 12374
    },
    "TimeRange": {
      "StartTime": "00:19:22.6099999",
      "EndTime": "00:19:22.8500000"
    }
  },
  {
    "TextLocation": {
      "Start": 12375,
      "End": 12381
    },
    "TimeRange": {
      "StartTime": "00:19:22.8500000",
      "EndTime": "00:19:23.3000000"
    }
  },
  {
    "TextLocation": {
      "Start": 12382,
      "End": 12387
    },
    "TimeRange": {
      "StartTime": "00:19:23.3000000",
      "EndTime": "00:19:23.5400000"
    }
  },
  {
    "TextLocation": {
      "Start": 12388,
      "End": 12397
    },
    "TimeRange": {
      "StartTime": "00:19:23.5400000",
      "EndTime": "00:19:23.9900000"
    }
  },
  {
    "TextLocation": {
      "Start": 12398,
      "End": 12403
    },
    "TimeRange": {
      "StartTime": "00:19:23.9900000",
      "EndTime": "00:19:24.1700000"
    }
  },
  {
    "TextLocation": {
      "Start": 12404,
      "End": 12409
    },
    "TimeRange": {
      "StartTime": "00:19:24.1700000",
      "EndTime": "00:19:24.5900000"
    }
  },
  {
    "TextLocation": {
      "Start": 12410,
      "End": 12414
    },
    "TimeRange": {
      "StartTime": "00:19:24.5900000",
      "EndTime": "00:19:24.7100000"
    }
  },
  {
    "TextLocation": {
      "Start": 12415,
      "End": 12418
    },
    "TimeRange": {
      "StartTime": "00:19:24.7100000",
      "EndTime": "00:19:24.9800000"
    }
  },
  {
    "TextLocation": {
      "Start": 12419,
      "End": 12425
    },
    "TimeRange": {
      "StartTime": "00:19:24.9800000",
      "EndTime": "00:19:25.4000000"
    }
  },
  {
    "TextLocation": {
      "Start": 12426,
      "End": 12431
    },
    "TimeRange": {
      "StartTime": "00:19:25.4000000",
      "EndTime": "00:19:25.7900000"
    }
  },
  {
    "TextLocation": {
      "Start": 12432,
      "End": 12434
    },
    "TimeRange": {
      "StartTime": "00:19:25.7900000",
      "EndTime": "00:19:25.9400000"
    }
  },
  {
    "TextLocation": {
      "Start": 12435,
      "End": 12443
    },
    "TimeRange": {
      "StartTime": "00:19:25.9400000",
      "EndTime": "00:19:26.3599999"
    }
  },
  {
    "TextLocation": {
      "Start": 12444,
      "End": 12447
    },
    "TimeRange": {
      "StartTime": "00:19:26.3599999",
      "EndTime": "00:19:26.4500000"
    }
  },
  {
    "TextLocation": {
      "Start": 12448,
      "End": 12452
    },
    "TimeRange": {
      "StartTime": "00:19:26.4500000",
      "EndTime": "00:19:26.9000000"
    }
  },
  {
    "TextLocation": {
      "Start": 12455,
      "End": 12457
    },
    "TimeRange": {
      "StartTime": "00:19:27.7100000",
      "EndTime": "00:19:27.8599999"
    }
  },
  {
    "TextLocation": {
      "Start": 12458,
      "End": 12461
    },
    "TimeRange": {
      "StartTime": "00:19:27.8599999",
      "EndTime": "00:19:27.9800000"
    }
  },
  {
    "TextLocation": {
      "Start": 12462,
      "End": 12473
    },
    "TimeRange": {
      "StartTime": "00:19:27.9800000",
      "EndTime": "00:19:28.5200000"
    }
  },
  {
    "TextLocation": {
      "Start": 12474,
      "End": 12476
    },
    "TimeRange": {
      "StartTime": "00:19:28.5200000",
      "EndTime": "00:19:28.6400000"
    }
  },
  {
    "TextLocation": {
      "Start": 12477,
      "End": 12479
    },
    "TimeRange": {
      "StartTime": "00:19:28.6400000",
      "EndTime": "00:19:28.8500000"
    }
  },
  {
    "TextLocation": {
      "Start": 12480,
      "End": 12484
    },
    "TimeRange": {
      "StartTime": "00:19:28.8500000",
      "EndTime": "00:19:28.9700000"
    }
  },
  {
    "TextLocation": {
      "Start": 12485,
      "End": 12487
    },
    "TimeRange": {
      "StartTime": "00:19:28.9700000",
      "EndTime": "00:19:29.1199999"
    }
  },
  {
    "TextLocation": {
      "Start": 12488,
      "End": 12492
    },
    "TimeRange": {
      "StartTime": "00:19:29.1199999",
      "EndTime": "00:19:29.2100000"
    }
  },
  {
    "TextLocation": {
      "Start": 12493,
      "End": 12502
    },
    "TimeRange": {
      "StartTime": "00:19:29.2100000",
      "EndTime": "00:19:29.7800000"
    }
  },
  {
    "TextLocation": {
      "Start": 12503,
      "End": 12507
    },
    "TimeRange": {
      "StartTime": "00:19:29.7800000",
      "EndTime": "00:19:29.9300000"
    }
  },
  {
    "TextLocation": {
      "Start": 12508,
      "End": 12511
    },
    "TimeRange": {
      "StartTime": "00:19:29.9300000",
      "EndTime": "00:19:30.0500000"
    }
  },
  {
    "TextLocation": {
      "Start": 12512,
      "End": 12518
    },
    "TimeRange": {
      "StartTime": "00:19:30.0500000",
      "EndTime": "00:19:30.6500000"
    }
  },
  {
    "TextLocation": {
      "Start": 12519,
      "End": 12522
    },
    "TimeRange": {
      "StartTime": "00:19:30.6500000",
      "EndTime": "00:19:30.8599999"
    }
  },
  {
    "TextLocation": {
      "Start": 12523,
      "End": 12534
    },
    "TimeRange": {
      "StartTime": "00:19:30.8599999",
      "EndTime": "00:19:31.3699999"
    }
  },
  {
    "TextLocation": {
      "Start": 12535,
      "End": 12541
    },
    "TimeRange": {
      "StartTime": "00:19:31.3699999",
      "EndTime": "00:19:31.8200000"
    }
  },
  {
    "TextLocation": {
      "Start": 12542,
      "End": 12546
    },
    "TimeRange": {
      "StartTime": "00:19:31.8200000",
      "EndTime": "00:19:32.0300000"
    }
  },
  {
    "TextLocation": {
      "Start": 12547,
      "End": 12549
    },
    "TimeRange": {
      "StartTime": "00:19:32.0300000",
      "EndTime": "00:19:32.1199999"
    }
  },
  {
    "TextLocation": {
      "Start": 12550,
      "End": 12553
    },
    "TimeRange": {
      "StartTime": "00:19:32.1199999",
      "EndTime": "00:19:32.2100000"
    }
  },
  {
    "TextLocation": {
      "Start": 12554,
      "End": 12559
    },
    "TimeRange": {
      "StartTime": "00:19:32.2100000",
      "EndTime": "00:19:32.6300000"
    }
  },
  {
    "TextLocation": {
      "Start": 12560,
      "End": 12566
    },
    "TimeRange": {
      "StartTime": "00:19:32.6300000",
      "EndTime": "00:19:32.9900000"
    }
  },
  {
    "TextLocation": {
      "Start": 12567,
      "End": 12570
    },
    "TimeRange": {
      "StartTime": "00:19:32.9900000",
      "EndTime": "00:19:33.1099999"
    }
  },
  {
    "TextLocation": {
      "Start": 12571,
      "End": 12576
    },
    "TimeRange": {
      "StartTime": "00:19:33.1099999",
      "EndTime": "00:19:33.4700000"
    }
  },
  {
    "TextLocation": {
      "Start": 12577,
      "End": 12579
    },
    "TimeRange": {
      "StartTime": "00:19:33.4700000",
      "EndTime": "00:19:33.5900000"
    }
  },
  {
    "TextLocation": {
      "Start": 12580,
      "End": 12584
    },
    "TimeRange": {
      "StartTime": "00:19:33.5900000",
      "EndTime": "00:19:34.0700000"
    }
  },
  {
    "TextLocation": {
      "Start": 12587,
      "End": 12590
    },
    "TimeRange": {
      "StartTime": "00:19:34.3400000",
      "EndTime": "00:19:34.5200000"
    }
  },
  {
    "TextLocation": {
      "Start": 12591,
      "End": 12595
    },
    "TimeRange": {
      "StartTime": "00:19:34.5200000",
      "EndTime": "00:19:34.7000000"
    }
  },
  {
    "TextLocation": {
      "Start": 12596,
      "End": 12598
    },
    "TimeRange": {
      "StartTime": "00:19:34.7000000",
      "EndTime": "00:19:34.8200000"
    }
  },
  {
    "TextLocation": {
      "Start": 12599,
      "End": 12602
    },
    "TimeRange": {
      "StartTime": "00:19:34.8200000",
      "EndTime": "00:19:34.9700000"
    }
  },
  {
    "TextLocation": {
      "Start": 12603,
      "End": 12606
    },
    "TimeRange": {
      "StartTime": "00:19:34.9700000",
      "EndTime": "00:19:35.0600000"
    }
  },
  {
    "TextLocation": {
      "Start": 12607,
      "End": 12612
    },
    "TimeRange": {
      "StartTime": "00:19:35.0600000",
      "EndTime": "00:19:35.4500000"
    }
  },
  {
    "TextLocation": {
      "Start": 12615,
      "End": 12618
    },
    "TimeRange": {
      "StartTime": "00:19:35.8699999",
      "EndTime": "00:19:36.1700000"
    }
  },
  {
    "TextLocation": {
      "Start": 12619,
      "End": 12625
    },
    "TimeRange": {
      "StartTime": "00:19:36.1700000",
      "EndTime": "00:19:36.5600000"
    }
  },
  {
    "TextLocation": {
      "Start": 12626,
      "End": 12629
    },
    "TimeRange": {
      "StartTime": "00:19:36.5600000",
      "EndTime": "00:19:36.7400000"
    }
  },
  {
    "TextLocation": {
      "Start": 12630,
      "End": 12631
    },
    "TimeRange": {
      "StartTime": "00:19:36.7400000",
      "EndTime": "00:19:36.8000000"
    }
  },
  {
    "TextLocation": {
      "Start": 12632,
      "End": 12637
    },
    "TimeRange": {
      "StartTime": "00:19:36.8000000",
      "EndTime": "00:19:37.0400000"
    }
  },
  {
    "TextLocation": {
      "Start": 12638,
      "End": 12640
    },
    "TimeRange": {
      "StartTime": "00:19:37.0400000",
      "EndTime": "00:19:37.1600000"
    }
  },
  {
    "TextLocation": {
      "Start": 12641,
      "End": 12645
    },
    "TimeRange": {
      "StartTime": "00:19:37.1600000",
      "EndTime": "00:19:37.3400000"
    }
  },
  {
    "TextLocation": {
      "Start": 12646,
      "End": 12651
    },
    "TimeRange": {
      "StartTime": "00:19:37.3400000",
      "EndTime": "00:19:37.5500000"
    }
  },
  {
    "TextLocation": {
      "Start": 12652,
      "End": 12657
    },
    "TimeRange": {
      "StartTime": "00:19:37.5500000",
      "EndTime": "00:19:37.9100000"
    }
  },
  {
    "TextLocation": {
      "Start": 12658,
      "End": 12664
    },
    "TimeRange": {
      "StartTime": "00:19:37.9100000",
      "EndTime": "00:19:38.3900000"
    }
  },
  {
    "TextLocation": {
      "Start": 12665,
      "End": 12667
    },
    "TimeRange": {
      "StartTime": "00:19:38.3900000",
      "EndTime": "00:19:38.5400000"
    }
  },
  {
    "TextLocation": {
      "Start": 12668,
      "End": 12675
    },
    "TimeRange": {
      "StartTime": "00:19:38.5400000",
      "EndTime": "00:19:39.0200000"
    }
  },
  {
    "TextLocation": {
      "Start": 12678,
      "End": 12681
    },
    "TimeRange": {
      "StartTime": "00:19:39.5600000",
      "EndTime": "00:19:39.7400000"
    }
  },
  {
    "TextLocation": {
      "Start": 12682,
      "End": 12684
    },
    "TimeRange": {
      "StartTime": "00:19:39.7400000",
      "EndTime": "00:19:39.8599999"
    }
  },
  {
    "TextLocation": {
      "Start": 12685,
      "End": 12686
    },
    "TimeRange": {
      "StartTime": "00:19:39.8599999",
      "EndTime": "00:19:39.9200000"
    }
  },
  {
    "TextLocation": {
      "Start": 12687,
      "End": 12691
    },
    "TimeRange": {
      "StartTime": "00:19:39.9200000",
      "EndTime": "00:19:40.2200000"
    }
  },
  {
    "TextLocation": {
      "Start": 12692,
      "End": 12697
    },
    "TimeRange": {
      "StartTime": "00:19:40.2200000",
      "EndTime": "00:19:40.3699999"
    }
  },
  {
    "TextLocation": {
      "Start": 12698,
      "End": 12701
    },
    "TimeRange": {
      "StartTime": "00:19:40.3699999",
      "EndTime": "00:19:40.4300000"
    }
  },
  {
    "TextLocation": {
      "Start": 12702,
      "End": 12707
    },
    "TimeRange": {
      "StartTime": "00:19:40.4300000",
      "EndTime": "00:19:40.7900000"
    }
  },
  {
    "TextLocation": {
      "Start": 12708,
      "End": 12718
    },
    "TimeRange": {
      "StartTime": "00:19:40.7900000",
      "EndTime": "00:19:41.2400000"
    }
  },
  {
    "TextLocation": {
      "Start": 12719,
      "End": 12722
    },
    "TimeRange": {
      "StartTime": "00:19:41.2400000",
      "EndTime": "00:19:41.3599999"
    }
  },
  {
    "TextLocation": {
      "Start": 12723,
      "End": 12730
    },
    "TimeRange": {
      "StartTime": "00:19:41.3599999",
      "EndTime": "00:19:42.7400000"
    }
  },
  {
    "TextLocation": {
      "Start": 12732,
      "End": 12734
    },
    "TimeRange": {
      "StartTime": "00:19:43.0400000",
      "EndTime": "00:19:43.2200000"
    }
  },
  {
    "TextLocation": {
      "Start": 12735,
      "End": 12741
    },
    "TimeRange": {
      "StartTime": "00:19:43.2200000",
      "EndTime": "00:19:43.5500000"
    }
  },
  {
    "TextLocation": {
      "Start": 12742,
      "End": 12744
    },
    "TimeRange": {
      "StartTime": "00:19:43.5500000",
      "EndTime": "00:19:43.6700000"
    }
  },
  {
    "TextLocation": {
      "Start": 12745,
      "End": 12749
    },
    "TimeRange": {
      "StartTime": "00:19:43.6700000",
      "EndTime": "00:19:43.9700000"
    }
  },
  {
    "TextLocation": {
      "Start": 12750,
      "End": 12754
    },
    "TimeRange": {
      "StartTime": "00:19:43.9700000",
      "EndTime": "00:19:44.1199999"
    }
  },
  {
    "TextLocation": {
      "Start": 12755,
      "End": 12759
    },
    "TimeRange": {
      "StartTime": "00:19:44.1199999",
      "EndTime": "00:19:44.3900000"
    }
  },
  {
    "TextLocation": {
      "Start": 12760,
      "End": 12762
    },
    "TimeRange": {
      "StartTime": "00:19:44.3900000",
      "EndTime": "00:19:44.7500000"
    }
  },
  {
    "TextLocation": {
      "Start": 12763,
      "End": 12767
    },
    "TimeRange": {
      "StartTime": "00:19:44.7500000",
      "EndTime": "00:19:45.5600000"
    }
  },
  {
    "TextLocation": {
      "Start": 12768,
      "End": 12770
    },
    "TimeRange": {
      "StartTime": "00:19:45.5600000",
      "EndTime": "00:19:45.6500000"
    }
  },
  {
    "TextLocation": {
      "Start": 12771,
      "End": 12776
    },
    "TimeRange": {
      "StartTime": "00:19:45.6500000",
      "EndTime": "00:19:46.2200000"
    }
  },
  {
    "TextLocation": {
      "Start": 12777,
      "End": 12779
    },
    "TimeRange": {
      "StartTime": "00:19:46.4900000",
      "EndTime": "00:19:46.7300000"
    }
  },
  {
    "TextLocation": {
      "Start": 12780,
      "End": 12790
    },
    "TimeRange": {
      "StartTime": "00:19:46.7300000",
      "EndTime": "00:19:47.4800000"
    }
  },
  {
    "TextLocation": {
      "Start": 12791,
      "End": 12793
    },
    "TimeRange": {
      "StartTime": "00:19:47.4800000",
      "EndTime": "00:19:47.6000000"
    }
  },
  {
    "TextLocation": {
      "Start": 12794,
      "End": 12797
    },
    "TimeRange": {
      "StartTime": "00:19:47.6000000",
      "EndTime": "00:19:47.7500000"
    }
  },
  {
    "TextLocation": {
      "Start": 12798,
      "End": 12806
    },
    "TimeRange": {
      "StartTime": "00:19:47.7500000",
      "EndTime": "00:19:48.1400000"
    }
  },
  {
    "TextLocation": {
      "Start": 12807,
      "End": 12815
    },
    "TimeRange": {
      "StartTime": "00:19:48.1400000",
      "EndTime": "00:19:48.7400000"
    }
  },
  {
    "TextLocation": {
      "Start": 12818,
      "End": 12822
    },
    "TimeRange": {
      "StartTime": "00:19:49.3400000",
      "EndTime": "00:19:49.8800000"
    }
  },
  {
    "TextLocation": {
      "Start": 12824,
      "End": 12826
    },
    "TimeRange": {
      "StartTime": "00:19:49.8800000",
      "EndTime": "00:19:50.0300000"
    }
  },
  {
    "TextLocation": {
      "Start": 12827,
      "End": 12830
    },
    "TimeRange": {
      "StartTime": "00:19:50.0300000",
      "EndTime": "00:19:50.1500000"
    }
  },
  {
    "TextLocation": {
      "Start": 12831,
      "End": 12837
    },
    "TimeRange": {
      "StartTime": "00:19:50.1500000",
      "EndTime": "00:19:50.5700000"
    }
  },
  {
    "TextLocation": {
      "Start": 12838,
      "End": 12841
    },
    "TimeRange": {
      "StartTime": "00:19:50.8100000",
      "EndTime": "00:19:51.1099999"
    }
  },
  {
    "TextLocation": {
      "Start": 12842,
      "End": 12848
    },
    "TimeRange": {
      "StartTime": "00:19:51.1099999",
      "EndTime": "00:19:51.4400000"
    }
  },
  {
    "TextLocation": {
      "Start": 12849,
      "End": 12860
    },
    "TimeRange": {
      "StartTime": "00:19:51.4400000",
      "EndTime": "00:19:52.0700000"
    }
  },
  {
    "TextLocation": {
      "Start": 12861,
      "End": 12871
    },
    "TimeRange": {
      "StartTime": "00:19:52.0700000",
      "EndTime": "00:19:52.6400000"
    }
  },
  {
    "TextLocation": {
      "Start": 12872,
      "End": 12875
    },
    "TimeRange": {
      "StartTime": "00:19:52.6400000",
      "EndTime": "00:19:52.7000000"
    }
  },
  {
    "TextLocation": {
      "Start": 12876,
      "End": 12886
    },
    "TimeRange": {
      "StartTime": "00:19:52.7000000",
      "EndTime": "00:19:53.1199999"
    }
  },
  {
    "TextLocation": {
      "Start": 12887,
      "End": 12889
    },
    "TimeRange": {
      "StartTime": "00:19:53.1199999",
      "EndTime": "00:19:53.2100000"
    }
  },
  {
    "TextLocation": {
      "Start": 12890,
      "End": 12893
    },
    "TimeRange": {
      "StartTime": "00:19:53.2100000",
      "EndTime": "00:19:53.3599999"
    }
  },
  {
    "TextLocation": {
      "Start": 12894,
      "End": 12898
    },
    "TimeRange": {
      "StartTime": "00:19:53.3599999",
      "EndTime": "00:19:53.7200000"
    }
  },
  {
    "TextLocation": {
      "Start": 12900,
      "End": 12902
    },
    "TimeRange": {
      "StartTime": "00:19:53.7200000",
      "EndTime": "00:19:53.8699999"
    }
  },
  {
    "TextLocation": {
      "Start": 12903,
      "End": 12906
    },
    "TimeRange": {
      "StartTime": "00:19:53.8699999",
      "EndTime": "00:19:54.0200000"
    }
  },
  {
    "TextLocation": {
      "Start": 12907,
      "End": 12910
    },
    "TimeRange": {
      "StartTime": "00:19:54.0200000",
      "EndTime": "00:19:54.2000000"
    }
  },
  {
    "TextLocation": {
      "Start": 12911,
      "End": 12919
    },
    "TimeRange": {
      "StartTime": "00:19:54.2100000",
      "EndTime": "00:19:54.7400000"
    }
  },
  {
    "TextLocation": {
      "Start": 12922,
      "End": 12928
    },
    "TimeRange": {
      "StartTime": "00:19:57.0900000",
      "EndTime": "00:19:57.5100000"
    }
  },
  {
    "TextLocation": {
      "Start": 12930,
      "End": 12933
    },
    "TimeRange": {
      "StartTime": "00:19:57.9300000",
      "EndTime": "00:19:58.2600000"
    }
  },
  {
    "TextLocation": {
      "Start": 12934,
      "End": 12940
    },
    "TimeRange": {
      "StartTime": "00:19:58.2600000",
      "EndTime": "00:19:58.7400000"
    }
  },
  {
    "TextLocation": {
      "Start": 12943,
      "End": 12945
    },
    "TimeRange": {
      "StartTime": "00:19:58.7400000",
      "EndTime": "00:19:58.9500000"
    }
  },
  {
    "TextLocation": {
      "Start": 12946,
      "End": 12948
    },
    "TimeRange": {
      "StartTime": "00:19:58.9500000",
      "EndTime": "00:19:59.1300000"
    }
  },
  {
    "TextLocation": {
      "Start": 12949,
      "End": 12954
    },
    "TimeRange": {
      "StartTime": "00:19:59.1300000",
      "EndTime": "00:19:59.4600000"
    }
  },
  {
    "TextLocation": {
      "Start": 12955,
      "End": 12964
    },
    "TimeRange": {
      "StartTime": "00:19:59.4600000",
      "EndTime": "00:19:59.9100000"
    }
  },
  {
    "TextLocation": {
      "Start": 12965,
      "End": 12969
    },
    "TimeRange": {
      "StartTime": "00:19:59.9100000",
      "EndTime": "00:20:00.0600000"
    }
  },
  {
    "TextLocation": {
      "Start": 12970,
      "End": 12973
    },
    "TimeRange": {
      "StartTime": "00:20:00.0600000",
      "EndTime": "00:20:00.3300000"
    }
  },
  {
    "TextLocation": {
      "Start": 12974,
      "End": 12980
    },
    "TimeRange": {
      "StartTime": "00:20:00.3300000",
      "EndTime": "00:20:00.8699999"
    }
  },
  {
    "TextLocation": {
      "Start": 12981,
      "End": 12984
    },
    "TimeRange": {
      "StartTime": "00:20:01.1400000",
      "EndTime": "00:20:01.2600000"
    }
  },
  {
    "TextLocation": {
      "Start": 12985,
      "End": 12996
    },
    "TimeRange": {
      "StartTime": "00:20:01.2600000",
      "EndTime": "00:20:01.9500000"
    }
  },
  {
    "TextLocation": {
      "Start": 12997,
      "End": 12999
    },
    "TimeRange": {
      "StartTime": "00:20:01.9500000",
      "EndTime": "00:20:02.0700000"
    }
  },
  {
    "TextLocation": {
      "Start": 13000,
      "End": 13005
    },
    "TimeRange": {
      "StartTime": "00:20:02.0700000",
      "EndTime": "00:20:02.5200000"
    }
  },
  {
    "TextLocation": {
      "Start": 13006,
      "End": 13010
    },
    "TimeRange": {
      "StartTime": "00:20:02.5200000",
      "EndTime": "00:20:02.7000000"
    }
  },
  {
    "TextLocation": {
      "Start": 13011,
      "End": 13019
    },
    "TimeRange": {
      "StartTime": "00:20:02.7000000",
      "EndTime": "00:20:03.3900000"
    }
  },
  {
    "TextLocation": {
      "Start": 13021,
      "End": 13029
    },
    "TimeRange": {
      "StartTime": "00:20:03.3900000",
      "EndTime": "00:20:04.1700000"
    }
  },
  {
    "TextLocation": {
      "Start": 13031,
      "End": 13034
    },
    "TimeRange": {
      "StartTime": "00:20:04.4700000",
      "EndTime": "00:20:04.6199999"
    }
  },
  {
    "TextLocation": {
      "Start": 13035,
      "End": 13042
    },
    "TimeRange": {
      "StartTime": "00:20:04.6199999",
      "EndTime": "00:20:04.9800000"
    }
  },
  {
    "TextLocation": {
      "Start": 13043,
      "End": 13046
    },
    "TimeRange": {
      "StartTime": "00:20:04.9800000",
      "EndTime": "00:20:05.1000000"
    }
  },
  {
    "TextLocation": {
      "Start": 13047,
      "End": 13051
    },
    "TimeRange": {
      "StartTime": "00:20:05.1000000",
      "EndTime": "00:20:05.5500000"
    }
  },
  {
    "TextLocation": {
      "Start": 13053,
      "End": 13055
    },
    "TimeRange": {
      "StartTime": "00:20:05.5500000",
      "EndTime": "00:20:05.7600000"
    }
  },
  {
    "TextLocation": {
      "Start": 13056,
      "End": 13059
    },
    "TimeRange": {
      "StartTime": "00:20:05.7600000",
      "EndTime": "00:20:06.0300000"
    }
  },
  {
    "TextLocation": {
      "Start": 13060,
      "End": 13065
    },
    "TimeRange": {
      "StartTime": "00:20:06.0300000",
      "EndTime": "00:20:06.2700000"
    }
  },
  {
    "TextLocation": {
      "Start": 13066,
      "End": 13074
    },
    "TimeRange": {
      "StartTime": "00:20:06.2700000",
      "EndTime": "00:20:06.9300000"
    }
  },
  {
    "TextLocation": {
      "Start": 13075,
      "End": 13079
    },
    "TimeRange": {
      "StartTime": "00:20:07.2300000",
      "EndTime": "00:20:07.4400000"
    }
  },
  {
    "TextLocation": {
      "Start": 13080,
      "End": 13085
    },
    "TimeRange": {
      "StartTime": "00:20:07.4400000",
      "EndTime": "00:20:07.6800000"
    }
  },
  {
    "TextLocation": {
      "Start": 13086,
      "End": 13090
    },
    "TimeRange": {
      "StartTime": "00:20:07.6800000",
      "EndTime": "00:20:07.8300000"
    }
  },
  {
    "TextLocation": {
      "Start": 13091,
      "End": 13092
    },
    "TimeRange": {
      "StartTime": "00:20:07.8300000",
      "EndTime": "00:20:07.8900000"
    }
  },
  {
    "TextLocation": {
      "Start": 13093,
      "End": 13098
    },
    "TimeRange": {
      "StartTime": "00:20:07.8900000",
      "EndTime": "00:20:08.3100000"
    }
  },
  {
    "TextLocation": {
      "Start": 13099,
      "End": 13106
    },
    "TimeRange": {
      "StartTime": "00:20:08.3100000",
      "EndTime": "00:20:08.7000000"
    }
  },
  {
    "TextLocation": {
      "Start": 13107,
      "End": 13110
    },
    "TimeRange": {
      "StartTime": "00:20:08.7000000",
      "EndTime": "00:20:08.7900000"
    }
  },
  {
    "TextLocation": {
      "Start": 13111,
      "End": 13121
    },
    "TimeRange": {
      "StartTime": "00:20:08.7900000",
      "EndTime": "00:20:09.2700000"
    }
  },
  {
    "TextLocation": {
      "Start": 13124,
      "End": 13128
    },
    "TimeRange": {
      "StartTime": "00:20:10.0500000",
      "EndTime": "00:20:10.2600000"
    }
  },
  {
    "TextLocation": {
      "Start": 13129,
      "End": 13131
    },
    "TimeRange": {
      "StartTime": "00:20:10.2600000",
      "EndTime": "00:20:10.3800000"
    }
  },
  {
    "TextLocation": {
      "Start": 13132,
      "End": 13139
    },
    "TimeRange": {
      "StartTime": "00:20:10.3800000",
      "EndTime": "00:20:10.8300000"
    }
  },
  {
    "TextLocation": {
      "Start": 13140,
      "End": 13143
    },
    "TimeRange": {
      "StartTime": "00:20:10.8300000",
      "EndTime": "00:20:10.9200000"
    }
  },
  {
    "TextLocation": {
      "Start": 13144,
      "End": 13148
    },
    "TimeRange": {
      "StartTime": "00:20:10.9200000",
      "EndTime": "00:20:11.2200000"
    }
  },
  {
    "TextLocation": {
      "Start": 13149,
      "End": 13153
    },
    "TimeRange": {
      "StartTime": "00:20:11.2200000",
      "EndTime": "00:20:11.3400000"
    }
  },
  {
    "TextLocation": {
      "Start": 13154,
      "End": 13157
    },
    "TimeRange": {
      "StartTime": "00:20:11.3400000",
      "EndTime": "00:20:11.4600000"
    }
  },
  {
    "TextLocation": {
      "Start": 13158,
      "End": 13168
    },
    "TimeRange": {
      "StartTime": "00:20:11.4600000",
      "EndTime": "00:20:11.8800000"
    }
  },
  {
    "TextLocation": {
      "Start": 13169,
      "End": 13178
    },
    "TimeRange": {
      "StartTime": "00:20:11.8800000",
      "EndTime": "00:20:12.3000000"
    }
  },
  {
    "TextLocation": {
      "Start": 13179,
      "End": 13189
    },
    "TimeRange": {
      "StartTime": "00:20:12.3000000",
      "EndTime": "00:20:12.9900000"
    }
  },
  {
    "TextLocation": {
      "Start": 13190,
      "End": 13202
    },
    "TimeRange": {
      "StartTime": "00:20:12.9900000",
      "EndTime": "00:20:13.6800000"
    }
  },
  {
    "TextLocation": {
      "Start": 13203,
      "End": 13206
    },
    "TimeRange": {
      "StartTime": "00:20:13.6800000",
      "EndTime": "00:20:13.7700000"
    }
  },
  {
    "TextLocation": {
      "Start": 13207,
      "End": 13218
    },
    "TimeRange": {
      "StartTime": "00:20:13.7700000",
      "EndTime": "00:20:14.5800000"
    }
  },
  {
    "TextLocation": {
      "Start": 13219,
      "End": 13221
    },
    "TimeRange": {
      "StartTime": "00:20:14.5800000",
      "EndTime": "00:20:14.7000000"
    }
  },
  {
    "TextLocation": {
      "Start": 13222,
      "End": 13230
    },
    "TimeRange": {
      "StartTime": "00:20:14.7000000",
      "EndTime": "00:20:15.2100000"
    }
  },
  {
    "TextLocation": {
      "Start": 13231,
      "End": 13237
    },
    "TimeRange": {
      "StartTime": "00:20:15.2100000",
      "EndTime": "00:20:15.7800000"
    }
  },
  {
    "TextLocation": {
      "Start": 13238,
      "End": 13245
    },
    "TimeRange": {
      "StartTime": "00:20:15.7800000",
      "EndTime": "00:20:16.1099999"
    }
  },
  {
    "TextLocation": {
      "Start": 13246,
      "End": 13249
    },
    "TimeRange": {
      "StartTime": "00:20:16.1099999",
      "EndTime": "00:20:16.3800000"
    }
  },
  {
    "TextLocation": {
      "Start": 13250,
      "End": 13256
    },
    "TimeRange": {
      "StartTime": "00:20:16.3800000",
      "EndTime": "00:20:16.7100000"
    }
  },
  {
    "TextLocation": {
      "Start": 13259,
      "End": 13269
    },
    "TimeRange": {
      "StartTime": "00:20:16.7100000",
      "EndTime": "00:20:17.3400000"
    }
  },
  {
    "TextLocation": {
      "Start": 13270,
      "End": 13272
    },
    "TimeRange": {
      "StartTime": "00:20:17.8200000",
      "EndTime": "00:20:18.0300000"
    }
  },
  {
    "TextLocation": {
      "Start": 13273,
      "End": 13276
    },
    "TimeRange": {
      "StartTime": "00:20:18.0300000",
      "EndTime": "00:20:18.3000000"
    }
  },
  {
    "TextLocation": {
      "Start": 13277,
      "End": 13282
    },
    "TimeRange": {
      "StartTime": "00:20:18.3000000",
      "EndTime": "00:20:18.5400000"
    }
  },
  {
    "TextLocation": {
      "Start": 13283,
      "End": 13289
    },
    "TimeRange": {
      "StartTime": "00:20:18.5400000",
      "EndTime": "00:20:18.9000000"
    }
  },
  {
    "TextLocation": {
      "Start": 13290,
      "End": 13292
    },
    "TimeRange": {
      "StartTime": "00:20:18.9000000",
      "EndTime": "00:20:18.9900000"
    }
  },
  {
    "TextLocation": {
      "Start": 13293,
      "End": 13296
    },
    "TimeRange": {
      "StartTime": "00:20:18.9900000",
      "EndTime": "00:20:19.2900000"
    }
  },
  {
    "TextLocation": {
      "Start": 13297,
      "End": 13303
    },
    "TimeRange": {
      "StartTime": "00:20:19.2900000",
      "EndTime": "00:20:19.6500000"
    }
  },
  {
    "TextLocation": {
      "Start": 13304,
      "End": 13306
    },
    "TimeRange": {
      "StartTime": "00:20:19.6500000",
      "EndTime": "00:20:19.8000000"
    }
  },
  {
    "TextLocation": {
      "Start": 13307,
      "End": 13308
    },
    "TimeRange": {
      "StartTime": "00:20:19.8000000",
      "EndTime": "00:20:19.8599999"
    }
  },
  {
    "TextLocation": {
      "Start": 13309,
      "End": 13314
    },
    "TimeRange": {
      "StartTime": "00:20:19.8599999",
      "EndTime": "00:20:20.0700000"
    }
  },
  {
    "TextLocation": {
      "Start": 13315,
      "End": 13322
    },
    "TimeRange": {
      "StartTime": "00:20:20.0700000",
      "EndTime": "00:20:20.3699999"
    }
  },
  {
    "TextLocation": {
      "Start": 13324,
      "End": 13332
    },
    "TimeRange": {
      "StartTime": "00:20:20.3699999",
      "EndTime": "00:20:20.8500000"
    }
  },
  {
    "TextLocation": {
      "Start": 13333,
      "End": 13342
    },
    "TimeRange": {
      "StartTime": "00:20:20.8500000",
      "EndTime": "00:20:21.5400000"
    }
  },
  {
    "TextLocation": {
      "Start": 13343,
      "End": 13346
    },
    "TimeRange": {
      "StartTime": "00:20:21.9600000",
      "EndTime": "00:20:22.1400000"
    }
  },
  {
    "TextLocation": {
      "Start": 13347,
      "End": 13355
    },
    "TimeRange": {
      "StartTime": "00:20:22.1400000",
      "EndTime": "00:20:22.8300000"
    }
  },
  {
    "TextLocation": {
      "Start": 13356,
      "End": 13357
    },
    "TimeRange": {
      "StartTime": "00:20:22.8300000",
      "EndTime": "00:20:22.9200000"
    }
  },
  {
    "TextLocation": {
      "Start": 13358,
      "End": 13366
    },
    "TimeRange": {
      "StartTime": "00:20:22.9200000",
      "EndTime": "00:20:23.4600000"
    }
  },
  {
    "TextLocation": {
      "Start": 13367,
      "End": 13376
    },
    "TimeRange": {
      "StartTime": "00:20:23.4600000",
      "EndTime": "00:20:24.0300000"
    }
  },
  {
    "TextLocation": {
      "Start": 13377,
      "End": 13379
    },
    "TimeRange": {
      "StartTime": "00:20:24.0300000",
      "EndTime": "00:20:24.1500000"
    }
  },
  {
    "TextLocation": {
      "Start": 13380,
      "End": 13385
    },
    "TimeRange": {
      "StartTime": "00:20:24.1500000",
      "EndTime": "00:20:24.6600000"
    }
  },
  {
    "TextLocation": {
      "Start": 13386,
      "End": 13389
    },
    "TimeRange": {
      "StartTime": "00:20:24.6600000",
      "EndTime": "00:20:24.7800000"
    }
  },
  {
    "TextLocation": {
      "Start": 13390,
      "End": 13393
    },
    "TimeRange": {
      "StartTime": "00:20:24.7800000",
      "EndTime": "00:20:25.0500000"
    }
  },
  {
    "TextLocation": {
      "Start": 13394,
      "End": 13400
    },
    "TimeRange": {
      "StartTime": "00:20:25.0500000",
      "EndTime": "00:20:25.3500000"
    }
  },
  {
    "TextLocation": {
      "Start": 13401,
      "End": 13403
    },
    "TimeRange": {
      "StartTime": "00:20:25.3500000",
      "EndTime": "00:20:25.5000000"
    }
  },
  {
    "TextLocation": {
      "Start": 13404,
      "End": 13408
    },
    "TimeRange": {
      "StartTime": "00:20:25.5000000",
      "EndTime": "00:20:26.0400000"
    }
  },
  {
    "TextLocation": {
      "Start": 13410,
      "End": 13415
    },
    "TimeRange": {
      "StartTime": "00:20:26.4900000",
      "EndTime": "00:20:26.7600000"
    }
  },
  {
    "TextLocation": {
      "Start": 13416,
      "End": 13423
    },
    "TimeRange": {
      "StartTime": "00:20:26.7600000",
      "EndTime": "00:20:27.2700000"
    }
  },
  {
    "TextLocation": {
      "Start": 13424,
      "End": 13433
    },
    "TimeRange": {
      "StartTime": "00:20:27.2700000",
      "EndTime": "00:20:27.8100000"
    }
  },
  {
    "TextLocation": {
      "Start": 13434,
      "End": 13439
    },
    "TimeRange": {
      "StartTime": "00:20:27.8100000",
      "EndTime": "00:20:28.2000000"
    }
  },
  {
    "TextLocation": {
      "Start": 13440,
      "End": 13444
    },
    "TimeRange": {
      "StartTime": "00:20:28.2000000",
      "EndTime": "00:20:28.4100000"
    }
  },
  {
    "TextLocation": {
      "Start": 13445,
      "End": 13446
    },
    "TimeRange": {
      "StartTime": "00:20:28.4100000",
      "EndTime": "00:20:28.4700000"
    }
  },
  {
    "TextLocation": {
      "Start": 13447,
      "End": 13452
    },
    "TimeRange": {
      "StartTime": "00:20:28.4700000",
      "EndTime": "00:20:28.8599999"
    }
  },
  {
    "TextLocation": {
      "Start": 13453,
      "End": 13455
    },
    "TimeRange": {
      "StartTime": "00:20:28.8599999",
      "EndTime": "00:20:28.9500000"
    }
  },
  {
    "TextLocation": {
      "Start": 13456,
      "End": 13463
    },
    "TimeRange": {
      "StartTime": "00:20:28.9500000",
      "EndTime": "00:20:29.6099999"
    }
  },
  {
    "TextLocation": {
      "Start": 13465,
      "End": 13468
    },
    "TimeRange": {
      "StartTime": "00:20:30.2100000",
      "EndTime": "00:20:30.4800000"
    }
  },
  {
    "TextLocation": {
      "Start": 13469,
      "End": 13471
    },
    "TimeRange": {
      "StartTime": "00:20:30.4800000",
      "EndTime": "00:20:30.6000000"
    }
  },
  {
    "TextLocation": {
      "Start": 13472,
      "End": 13477
    },
    "TimeRange": {
      "StartTime": "00:20:30.6000000",
      "EndTime": "00:20:30.8699999"
    }
  },
  {
    "TextLocation": {
      "Start": 13478,
      "End": 13481
    },
    "TimeRange": {
      "StartTime": "00:20:30.8699999",
      "EndTime": "00:20:31.1700000"
    }
  },
  {
    "TextLocation": {
      "Start": 13482,
      "End": 13491
    },
    "TimeRange": {
      "StartTime": "00:20:31.1700000",
      "EndTime": "00:20:31.6500000"
    }
  },
  {
    "TextLocation": {
      "Start": 13492,
      "End": 13499
    },
    "TimeRange": {
      "StartTime": "00:20:31.6500000",
      "EndTime": "00:20:32.1300000"
    }
  },
  {
    "TextLocation": {
      "Start": 13500,
      "End": 13505
    },
    "TimeRange": {
      "StartTime": "00:20:32.1300000",
      "EndTime": "00:20:32.2800000"
    }
  },
  {
    "TextLocation": {
      "Start": 13506,
      "End": 13510
    },
    "TimeRange": {
      "StartTime": "00:20:32.2800000",
      "EndTime": "00:20:32.4000000"
    }
  },
  {
    "TextLocation": {
      "Start": 13511,
      "End": 13516
    },
    "TimeRange": {
      "StartTime": "00:20:32.4000000",
      "EndTime": "00:20:32.7000000"
    }
  },
  {
    "TextLocation": {
      "Start": 13517,
      "End": 13519
    },
    "TimeRange": {
      "StartTime": "00:20:32.7000000",
      "EndTime": "00:20:32.8200000"
    }
  },
  {
    "TextLocation": {
      "Start": 13520,
      "End": 13524
    },
    "TimeRange": {
      "StartTime": "00:20:32.8200000",
      "EndTime": "00:20:33.0300000"
    }
  },
  {
    "TextLocation": {
      "Start": 13525,
      "End": 13532
    },
    "TimeRange": {
      "StartTime": "00:20:33.0300000",
      "EndTime": "00:20:33.4800000"
    }
  },
  {
    "TextLocation": {
      "Start": 13533,
      "End": 13537
    },
    "TimeRange": {
      "StartTime": "00:20:33.4800000",
      "EndTime": "00:20:33.6300000"
    }
  },
  {
    "TextLocation": {
      "Start": 13538,
      "End": 13541
    },
    "TimeRange": {
      "StartTime": "00:20:33.6300000",
      "EndTime": "00:20:33.7800000"
    }
  },
  {
    "TextLocation": {
      "Start": 13542,
      "End": 13548
    },
    "TimeRange": {
      "StartTime": "00:20:33.7800000",
      "EndTime": "00:20:34.3500000"
    }
  },
  {
    "TextLocation": {
      "Start": 13549,
      "End": 13552
    },
    "TimeRange": {
      "StartTime": "00:20:34.6800000",
      "EndTime": "00:20:35.1300000"
    }
  },
  {
    "TextLocation": {
      "Start": 13553,
      "End": 13566
    },
    "TimeRange": {
      "StartTime": "00:20:35.1300000",
      "EndTime": "00:20:35.8200000"
    }
  },
  {
    "TextLocation": {
      "Start": 13567,
      "End": 13578
    },
    "TimeRange": {
      "StartTime": "00:20:35.8200000",
      "EndTime": "00:20:36.6000000"
    }
  },
  {
    "TextLocation": {
      "Start": 13579,
      "End": 13584
    },
    "TimeRange": {
      "StartTime": "00:20:36.8400000",
      "EndTime": "00:20:37.2900000"
    }
  },
  {
    "TextLocation": {
      "Start": 13585,
      "End": 13587
    },
    "TimeRange": {
      "StartTime": "00:20:37.2900000",
      "EndTime": "00:20:37.4100000"
    }
  },
  {
    "TextLocation": {
      "Start": 13588,
      "End": 13598
    },
    "TimeRange": {
      "StartTime": "00:20:37.4100000",
      "EndTime": "00:20:38.1300000"
    }
  },
  {
    "TextLocation": {
      "Start": 13599,
      "End": 13602
    },
    "TimeRange": {
      "StartTime": "00:20:38.1300000",
      "EndTime": "00:20:38.2200000"
    }
  },
  {
    "TextLocation": {
      "Start": 13603,
      "End": 13613
    },
    "TimeRange": {
      "StartTime": "00:20:38.2200000",
      "EndTime": "00:20:38.7000000"
    }
  },
  {
    "TextLocation": {
      "Start": 13616,
      "End": 13623
    },
    "TimeRange": {
      "StartTime": "00:20:39.6300000",
      "EndTime": "00:20:40.0200000"
    }
  },
  {
    "TextLocation": {
      "Start": 13624,
      "End": 13627
    },
    "TimeRange": {
      "StartTime": "00:20:40.0200000",
      "EndTime": "00:20:40.1700000"
    }
  },
  {
    "TextLocation": {
      "Start": 13628,
      "End": 13632
    },
    "TimeRange": {
      "StartTime": "00:20:40.1700000",
      "EndTime": "00:20:40.4400000"
    }
  },
  {
    "TextLocation": {
      "Start": 13633,
      "End": 13640
    },
    "TimeRange": {
      "StartTime": "00:20:40.4400000",
      "EndTime": "00:20:40.9200000"
    }
  },
  {
    "TextLocation": {
      "Start": 13641,
      "End": 13650
    },
    "TimeRange": {
      "StartTime": "00:20:40.9200000",
      "EndTime": "00:20:41.3100000"
    }
  },
  {
    "TextLocation": {
      "Start": 13651,
      "End": 13653
    },
    "TimeRange": {
      "StartTime": "00:20:41.3100000",
      "EndTime": "00:20:41.4300000"
    }
  },
  {
    "TextLocation": {
      "Start": 13654,
      "End": 13662
    },
    "TimeRange": {
      "StartTime": "00:20:41.4300000",
      "EndTime": "00:20:42"
    }
  },
  {
    "TextLocation": {
      "Start": 13663,
      "End": 13666
    },
    "TimeRange": {
      "StartTime": "00:20:42",
      "EndTime": "00:20:42.1500000"
    }
  },
  {
    "TextLocation": {
      "Start": 13667,
      "End": 13674
    },
    "TimeRange": {
      "StartTime": "00:20:42.1500000",
      "EndTime": "00:20:42.5400000"
    }
  },
  {
    "TextLocation": {
      "Start": 13675,
      "End": 13677
    },
    "TimeRange": {
      "StartTime": "00:20:42.5400000",
      "EndTime": "00:20:42.6300000"
    }
  },
  {
    "TextLocation": {
      "Start": 13678,
      "End": 13683
    },
    "TimeRange": {
      "StartTime": "00:20:42.6300000",
      "EndTime": "00:20:42.8100000"
    }
  },
  {
    "TextLocation": {
      "Start": 13684,
      "End": 13689
    },
    "TimeRange": {
      "StartTime": "00:20:42.8100000",
      "EndTime": "00:20:43.2000000"
    }
  },
  {
    "TextLocation": {
      "Start": 13690,
      "End": 13695
    },
    "TimeRange": {
      "StartTime": "00:20:43.2000000",
      "EndTime": "00:20:43.3500000"
    }
  },
  {
    "TextLocation": {
      "Start": 13696,
      "End": 13700
    },
    "TimeRange": {
      "StartTime": "00:20:43.3500000",
      "EndTime": "00:20:43.6800000"
    }
  },
  {
    "TextLocation": {
      "Start": 13701,
      "End": 13703
    },
    "TimeRange": {
      "StartTime": "00:20:43.6800000",
      "EndTime": "00:20:43.8000000"
    }
  },
  {
    "TextLocation": {
      "Start": 13704,
      "End": 13707
    },
    "TimeRange": {
      "StartTime": "00:20:43.8000000",
      "EndTime": "00:20:44.0700000"
    }
  },
  {
    "TextLocation": {
      "Start": 13708,
      "End": 13716
    },
    "TimeRange": {
      "StartTime": "00:20:44.0700000",
      "EndTime": "00:20:44.4600000"
    }
  },
  {
    "TextLocation": {
      "Start": 13717,
      "End": 13725
    },
    "TimeRange": {
      "StartTime": "00:20:44.4600000",
      "EndTime": "00:20:45.1199999"
    }
  },
  {
    "TextLocation": {
      "Start": 13727,
      "End": 13734
    },
    "TimeRange": {
      "StartTime": "00:20:45.2400000",
      "EndTime": "00:20:45.6600000"
    }
  },
  {
    "TextLocation": {
      "Start": 13735,
      "End": 13739
    },
    "TimeRange": {
      "StartTime": "00:20:45.6600000",
      "EndTime": "00:20:45.9000000"
    }
  },
  {
    "TextLocation": {
      "Start": 13741,
      "End": 13746
    },
    "TimeRange": {
      "StartTime": "00:20:45.9000000",
      "EndTime": "00:20:46.1099999"
    }
  },
  {
    "TextLocation": {
      "Start": 13747,
      "End": 13754
    },
    "TimeRange": {
      "StartTime": "00:20:46.1099999",
      "EndTime": "00:20:46.4100000"
    }
  },
  {
    "TextLocation": {
      "Start": 13755,
      "End": 13763
    },
    "TimeRange": {
      "StartTime": "00:20:46.4100000",
      "EndTime": "00:20:47.1600000"
    }
  },
  {
    "TextLocation": {
      "Start": 13766,
      "End": 13769
    },
    "TimeRange": {
      "StartTime": "00:20:47.6400000",
      "EndTime": "00:20:47.8500000"
    }
  },
  {
    "TextLocation": {
      "Start": 13770,
      "End": 13778
    },
    "TimeRange": {
      "StartTime": "00:20:47.8500000",
      "EndTime": "00:20:48.2700000"
    }
  },
  {
    "TextLocation": {
      "Start": 13779,
      "End": 13784
    },
    "TimeRange": {
      "StartTime": "00:20:48.2700000",
      "EndTime": "00:20:48.7200000"
    }
  },
  {
    "TextLocation": {
      "Start": 13785,
      "End": 13788
    },
    "TimeRange": {
      "StartTime": "00:20:48.7200000",
      "EndTime": "00:20:48.8699999"
    }
  },
  {
    "TextLocation": {
      "Start": 13789,
      "End": 13793
    },
    "TimeRange": {
      "StartTime": "00:20:48.8699999",
      "EndTime": "00:20:49.0200000"
    }
  },
  {
    "TextLocation": {
      "Start": 13794,
      "End": 13803
    },
    "TimeRange": {
      "StartTime": "00:20:49.0200000",
      "EndTime": "00:20:49.5900000"
    }
  },
  {
    "TextLocation": {
      "Start": 13804,
      "End": 13813
    },
    "TimeRange": {
      "StartTime": "00:20:49.5900000",
      "EndTime": "00:20:49.8900000"
    }
  },
  {
    "TextLocation": {
      "Start": 13814,
      "End": 13822
    },
    "TimeRange": {
      "StartTime": "00:20:49.8900000",
      "EndTime": "00:20:50.4900000"
    }
  },
  {
    "TextLocation": {
      "Start": 13823,
      "End": 13826
    },
    "TimeRange": {
      "StartTime": "00:20:50.4900000",
      "EndTime": "00:20:50.6400000"
    }
  },
  {
    "TextLocation": {
      "Start": 13827,
      "End": 13836
    },
    "TimeRange": {
      "StartTime": "00:20:50.6400000",
      "EndTime": "00:20:50.9100000"
    }
  },
  {
    "TextLocation": {
      "Start": 13837,
      "End": 13844
    },
    "TimeRange": {
      "StartTime": "00:20:50.9100000",
      "EndTime": "00:20:51.5100000"
    }
  },
  {
    "TextLocation": {
      "Start": 13847,
      "End": 13854
    },
    "TimeRange": {
      "StartTime": "00:20:52.3800000",
      "EndTime": "00:20:52.9500000"
    }
  },
  {
    "TextLocation": {
      "Start": 13856,
      "End": 13863
    },
    "TimeRange": {
      "StartTime": "00:20:52.9500000",
      "EndTime": "00:20:53.2800000"
    }
  },
  {
    "TextLocation": {
      "Start": 13864,
      "End": 13867
    },
    "TimeRange": {
      "StartTime": "00:20:53.2800000",
      "EndTime": "00:20:53.5200000"
    }
  },
  {
    "TextLocation": {
      "Start": 13868,
      "End": 13871
    },
    "TimeRange": {
      "StartTime": "00:20:53.5200000",
      "EndTime": "00:20:53.7600000"
    }
  },
  {
    "TextLocation": {
      "Start": 13872,
      "End": 13875
    },
    "TimeRange": {
      "StartTime": "00:20:53.7600000",
      "EndTime": "00:20:53.8800000"
    }
  },
  {
    "TextLocation": {
      "Start": 13876,
      "End": 13879
    },
    "TimeRange": {
      "StartTime": "00:20:53.8800000",
      "EndTime": "00:20:54.2800000"
    }
  },
  {
    "TextLocation": {
      "Start": 13880,
      "End": 13884
    },
    "TimeRange": {
      "StartTime": "00:20:54.2800000",
      "EndTime": "00:20:54.6900000"
    }
  },
  {
    "TextLocation": {
      "Start": 13886,
      "End": 13889
    },
    "TimeRange": {
      "StartTime": "00:20:55.1400000",
      "EndTime": "00:20:55.4400000"
    }
  },
  {
    "TextLocation": {
      "Start": 13890,
      "End": 13896
    },
    "TimeRange": {
      "StartTime": "00:20:55.4400000",
      "EndTime": "00:20:55.8599999"
    }
  },
  {
    "TextLocation": {
      "Start": 13897,
      "End": 13900
    },
    "TimeRange": {
      "StartTime": "00:20:55.8900000",
      "EndTime": "00:20:56.0400000"
    }
  },
  {
    "TextLocation": {
      "Start": 13901,
      "End": 13904
    },
    "TimeRange": {
      "StartTime": "00:20:56.0400000",
      "EndTime": "00:20:56.3100000"
    }
  },
  {
    "TextLocation": {
      "Start": 13905,
      "End": 13915
    },
    "TimeRange": {
      "StartTime": "00:20:56.3100000",
      "EndTime": "00:20:56.8200000"
    }
  },
  {
    "TextLocation": {
      "Start": 13916,
      "End": 13924
    },
    "TimeRange": {
      "StartTime": "00:20:56.8200000",
      "EndTime": "00:20:57.3900000"
    }
  },
  {
    "TextLocation": {
      "Start": 13925,
      "End": 13928
    },
    "TimeRange": {
      "StartTime": "00:20:57.3900000",
      "EndTime": "00:20:57.6300000"
    }
  },
  {
    "TextLocation": {
      "Start": 13929,
      "End": 13936
    },
    "TimeRange": {
      "StartTime": "00:20:57.6300000",
      "EndTime": "00:20:58.2000000"
    }
  },
  {
    "TextLocation": {
      "Start": 13937,
      "End": 13941
    },
    "TimeRange": {
      "StartTime": "00:20:58.2000000",
      "EndTime": "00:20:58.4700000"
    }
  },
  {
    "TextLocation": {
      "Start": 13942,
      "End": 13949
    },
    "TimeRange": {
      "StartTime": "00:20:58.4700000",
      "EndTime": "00:20:58.7700000"
    }
  },
  {
    "TextLocation": {
      "Start": 13950,
      "End": 13955
    },
    "TimeRange": {
      "StartTime": "00:20:58.7700000",
      "EndTime": "00:20:58.9500000"
    }
  },
  {
    "TextLocation": {
      "Start": 13956,
      "End": 13963
    },
    "TimeRange": {
      "StartTime": "00:20:58.9500000",
      "EndTime": "00:20:59.3100000"
    }
  },
  {
    "TextLocation": {
      "Start": 13964,
      "End": 13969
    },
    "TimeRange": {
      "StartTime": "00:20:59.3100000",
      "EndTime": "00:20:59.7600000"
    }
  },
  {
    "TextLocation": {
      "Start": 13970,
      "End": 13977
    },
    "TimeRange": {
      "StartTime": "00:20:59.7600000",
      "EndTime": "00:21:00.1199999"
    }
  },
  {
    "TextLocation": {
      "Start": 13978,
      "End": 13981
    },
    "TimeRange": {
      "StartTime": "00:21:00.1199999",
      "EndTime": "00:21:00.3900000"
    }
  },
  {
    "TextLocation": {
      "Start": 13982,
      "End": 13990
    },
    "TimeRange": {
      "StartTime": "00:21:00.3900000",
      "EndTime": "00:21:00.7500000"
    }
  },
  {
    "TextLocation": {
      "Start": 13991,
      "End": 13999
    },
    "TimeRange": {
      "StartTime": "00:21:00.7500000",
      "EndTime": "00:21:01.2000000"
    }
  },
  {
    "TextLocation": {
      "Start": 14000,
      "End": 14004
    },
    "TimeRange": {
      "StartTime": "00:21:01.2000000",
      "EndTime": "00:21:01.5000000"
    }
  },
  {
    "TextLocation": {
      "Start": 14005,
      "End": 14010
    },
    "TimeRange": {
      "StartTime": "00:21:01.5000000",
      "EndTime": "00:21:02.1300000"
    }
  },
  {
    "TextLocation": {
      "Start": 14013,
      "End": 14017
    },
    "TimeRange": {
      "StartTime": "00:21:02.9400000",
      "EndTime": "00:21:03.4500000"
    }
  },
  {
    "TextLocation": {
      "Start": 14018,
      "End": 14020
    },
    "TimeRange": {
      "StartTime": "00:21:03.4500000",
      "EndTime": "00:21:03.6300000"
    }
  },
  {
    "TextLocation": {
      "Start": 14021,
      "End": 14024
    },
    "TimeRange": {
      "StartTime": "00:21:03.6300000",
      "EndTime": "00:21:04.0800000"
    }
  },
  {
    "TextLocation": {
      "Start": 14025,
      "End": 14029
    },
    "TimeRange": {
      "StartTime": "00:21:04.0800000",
      "EndTime": "00:21:04.5300000"
    }
  },
  {
    "TextLocation": {
      "Start": 14031,
      "End": 14034
    },
    "TimeRange": {
      "StartTime": "00:21:04.5300000",
      "EndTime": "00:21:04.8000000"
    }
  },
  {
    "TextLocation": {
      "Start": 14035,
      "End": 14042
    },
    "TimeRange": {
      "StartTime": "00:21:04.8000000",
      "EndTime": "00:21:05.1900000"
    }
  },
  {
    "TextLocation": {
      "Start": 14044,
      "End": 14047
    },
    "TimeRange": {
      "StartTime": "00:21:05.3400000",
      "EndTime": "00:21:05.5800000"
    }
  },
  {
    "TextLocation": {
      "Start": 14048,
      "End": 14054
    },
    "TimeRange": {
      "StartTime": "00:21:05.5800000",
      "EndTime": "00:21:06.0300000"
    }
  },
  {
    "TextLocation": {
      "Start": 14055,
      "End": 14058
    },
    "TimeRange": {
      "StartTime": "00:21:06.0300000",
      "EndTime": "00:21:06.4500000"
    }
  },
  {
    "TextLocation": {
      "Start": 14059,
      "End": 14062
    },
    "TimeRange": {
      "StartTime": "00:21:06.4500000",
      "EndTime": "00:21:06.7500000"
    }
  },
  {
    "TextLocation": {
      "Start": 14063,
      "End": 14071
    },
    "TimeRange": {
      "StartTime": "00:21:06.7500000",
      "EndTime": "00:21:07.2300000"
    }
  },
  {
    "TextLocation": {
      "Start": 14072,
      "End": 14084
    },
    "TimeRange": {
      "StartTime": "00:21:07.4700000",
      "EndTime": "00:21:08.1000000"
    }
  },
  {
    "TextLocation": {
      "Start": 14085,
      "End": 14093
    },
    "TimeRange": {
      "StartTime": "00:21:08.1000000",
      "EndTime": "00:21:08.6099999"
    }
  },
  {
    "TextLocation": {
      "Start": 14094,
      "End": 14096
    },
    "TimeRange": {
      "StartTime": "00:21:08.6099999",
      "EndTime": "00:21:09.0300000"
    }
  },
  {
    "TextLocation": {
      "Start": 14097,
      "End": 14101
    },
    "TimeRange": {
      "StartTime": "00:21:09.0300000",
      "EndTime": "00:21:09.1800000"
    }
  },
  {
    "TextLocation": {
      "Start": 14102,
      "End": 14105
    },
    "TimeRange": {
      "StartTime": "00:21:09.1800000",
      "EndTime": "00:21:09.4500000"
    }
  },
  {
    "TextLocation": {
      "Start": 14106,
      "End": 14112
    },
    "TimeRange": {
      "StartTime": "00:21:09.4500000",
      "EndTime": "00:21:09.7800000"
    }
  },
  {
    "TextLocation": {
      "Start": 14113,
      "End": 14116
    },
    "TimeRange": {
      "StartTime": "00:21:09.7800000",
      "EndTime": "00:21:09.9300000"
    }
  },
  {
    "TextLocation": {
      "Start": 14117,
      "End": 14124
    },
    "TimeRange": {
      "StartTime": "00:21:09.9300000",
      "EndTime": "00:21:10.4400000"
    }
  },
  {
    "TextLocation": {
      "Start": 14125,
      "End": 14127
    },
    "TimeRange": {
      "StartTime": "00:21:10.4400000",
      "EndTime": "00:21:10.5900000"
    }
  },
  {
    "TextLocation": {
      "Start": 14128,
      "End": 14129
    },
    "TimeRange": {
      "StartTime": "00:21:10.5900000",
      "EndTime": "00:21:10.6500000"
    }
  },
  {
    "TextLocation": {
      "Start": 14130,
      "End": 14136
    },
    "TimeRange": {
      "StartTime": "00:21:10.6500000",
      "EndTime": "00:21:11.0100000"
    }
  },
  {
    "TextLocation": {
      "Start": 14137,
      "End": 14145
    },
    "TimeRange": {
      "StartTime": "00:21:11.0100000",
      "EndTime": "00:21:11.5800000"
    }
  },
  {
    "TextLocation": {
      "Start": 14146,
      "End": 14148
    },
    "TimeRange": {
      "StartTime": "00:21:11.5800000",
      "EndTime": "00:21:11.6700000"
    }
  },
  {
    "TextLocation": {
      "Start": 14149,
      "End": 14152
    },
    "TimeRange": {
      "StartTime": "00:21:11.6700000",
      "EndTime": "00:21:11.7600000"
    }
  },
  {
    "TextLocation": {
      "Start": 14153,
      "End": 14157
    },
    "TimeRange": {
      "StartTime": "00:21:11.7600000",
      "EndTime": "00:21:11.9700000"
    }
  },
  {
    "TextLocation": {
      "Start": 14158,
      "End": 14162
    },
    "TimeRange": {
      "StartTime": "00:21:11.9700000",
      "EndTime": "00:21:12.4500000"
    }
  },
  {
    "TextLocation": {
      "Start": 14163,
      "End": 14167
    },
    "TimeRange": {
      "StartTime": "00:21:12.7500000",
      "EndTime": "00:21:12.9300000"
    }
  },
  {
    "TextLocation": {
      "Start": 14168,
      "End": 14170
    },
    "TimeRange": {
      "StartTime": "00:21:12.9300000",
      "EndTime": "00:21:13.0500000"
    }
  },
  {
    "TextLocation": {
      "Start": 14171,
      "End": 14174
    },
    "TimeRange": {
      "StartTime": "00:21:13.0500000",
      "EndTime": "00:21:13.1700000"
    }
  },
  {
    "TextLocation": {
      "Start": 14175,
      "End": 14179
    },
    "TimeRange": {
      "StartTime": "00:21:13.1700000",
      "EndTime": "00:21:13.5600000"
    }
  },
  {
    "TextLocation": {
      "Start": 14180,
      "End": 14182
    },
    "TimeRange": {
      "StartTime": "00:21:13.5600000",
      "EndTime": "00:21:13.7100000"
    }
  },
  {
    "TextLocation": {
      "Start": 14183,
      "End": 14193
    },
    "TimeRange": {
      "StartTime": "00:21:13.7100000",
      "EndTime": "00:21:14.1600000"
    }
  },
  {
    "TextLocation": {
      "Start": 14194,
      "End": 14198
    },
    "TimeRange": {
      "StartTime": "00:21:14.1600000",
      "EndTime": "00:21:14.3100000"
    }
  },
  {
    "TextLocation": {
      "Start": 14199,
      "End": 14203
    },
    "TimeRange": {
      "StartTime": "00:21:14.3100000",
      "EndTime": "00:21:14.4600000"
    }
  },
  {
    "TextLocation": {
      "Start": 14204,
      "End": 14212
    },
    "TimeRange": {
      "StartTime": "00:21:14.4600000",
      "EndTime": "00:21:15.0300000"
    }
  },
  {
    "TextLocation": {
      "Start": 14214,
      "End": 14219
    },
    "TimeRange": {
      "StartTime": "00:21:15.3000000",
      "EndTime": "00:21:15.4800000"
    }
  },
  {
    "TextLocation": {
      "Start": 14220,
      "End": 14222
    },
    "TimeRange": {
      "StartTime": "00:21:15.4800000",
      "EndTime": "00:21:15.5700000"
    }
  },
  {
    "TextLocation": {
      "Start": 14223,
      "End": 14229
    },
    "TimeRange": {
      "StartTime": "00:21:15.5700000",
      "EndTime": "00:21:15.9000000"
    }
  },
  {
    "TextLocation": {
      "Start": 14230,
      "End": 14233
    },
    "TimeRange": {
      "StartTime": "00:21:15.9000000",
      "EndTime": "00:21:16.0500000"
    }
  },
  {
    "TextLocation": {
      "Start": 14234,
      "End": 14241
    },
    "TimeRange": {
      "StartTime": "00:21:16.0500000",
      "EndTime": "00:21:16.3800000"
    }
  },
  {
    "TextLocation": {
      "Start": 14242,
      "End": 14246
    },
    "TimeRange": {
      "StartTime": "00:21:16.3800000",
      "EndTime": "00:21:16.8000000"
    }
  },
  {
    "TextLocation": {
      "Start": 14247,
      "End": 14250
    },
    "TimeRange": {
      "StartTime": "00:21:17.0100000",
      "EndTime": "00:21:17.2200000"
    }
  },
  {
    "TextLocation": {
      "Start": 14251,
      "End": 14260
    },
    "TimeRange": {
      "StartTime": "00:21:17.2200000",
      "EndTime": "00:21:17.6700000"
    }
  },
  {
    "TextLocation": {
      "Start": 14261,
      "End": 14268
    },
    "TimeRange": {
      "StartTime": "00:21:17.6700000",
      "EndTime": "00:21:18.2400000"
    }
  },
  {
    "TextLocation": {
      "Start": 14271,
      "End": 14272
    },
    "TimeRange": {
      "StartTime": "00:21:19.6900000",
      "EndTime": "00:21:19.8400000"
    }
  },
  {
    "TextLocation": {
      "Start": 14273,
      "End": 14277
    },
    "TimeRange": {
      "StartTime": "00:21:19.8400000",
      "EndTime": "00:21:19.9600000"
    }
  },
  {
    "TextLocation": {
      "Start": 14278,
      "End": 14281
    },
    "TimeRange": {
      "StartTime": "00:21:19.9600000",
      "EndTime": "00:21:20.2000000"
    }
  },
  {
    "TextLocation": {
      "Start": 14282,
      "End": 14285
    },
    "TimeRange": {
      "StartTime": "00:21:20.2000000",
      "EndTime": "00:21:20.3500000"
    }
  },
  {
    "TextLocation": {
      "Start": 14286,
      "End": 14289
    },
    "TimeRange": {
      "StartTime": "00:21:20.3500000",
      "EndTime": "00:21:20.4400000"
    }
  },
  {
    "TextLocation": {
      "Start": 14290,
      "End": 14296
    },
    "TimeRange": {
      "StartTime": "00:21:20.4400000",
      "EndTime": "00:21:20.8000000"
    }
  },
  {
    "TextLocation": {
      "Start": 14297,
      "End": 14301
    },
    "TimeRange": {
      "StartTime": "00:21:20.8000000",
      "EndTime": "00:21:20.9500000"
    }
  },
  {
    "TextLocation": {
      "Start": 14302,
      "End": 14304
    },
    "TimeRange": {
      "StartTime": "00:21:20.9500000",
      "EndTime": "00:21:21.1000000"
    }
  },
  {
    "TextLocation": {
      "Start": 14305,
      "End": 14306
    },
    "TimeRange": {
      "StartTime": "00:21:21.1000000",
      "EndTime": "00:21:21.1900000"
    }
  },
  {
    "TextLocation": {
      "Start": 14307,
      "End": 14316
    },
    "TimeRange": {
      "StartTime": "00:21:21.2100000",
      "EndTime": "00:21:21.6700000"
    }
  },
  {
    "TextLocation": {
      "Start": 14317,
      "End": 14321
    },
    "TimeRange": {
      "StartTime": "00:21:21.6700000",
      "EndTime": "00:21:21.8500000"
    }
  },
  {
    "TextLocation": {
      "Start": 14322,
      "End": 14327
    },
    "TimeRange": {
      "StartTime": "00:21:21.8500000",
      "EndTime": "00:21:22.1500000"
    }
  },
  {
    "TextLocation": {
      "Start": 14328,
      "End": 14332
    },
    "TimeRange": {
      "StartTime": "00:21:22.1500000",
      "EndTime": "00:21:22.2700000"
    }
  },
  {
    "TextLocation": {
      "Start": 14333,
      "End": 14340
    },
    "TimeRange": {
      "StartTime": "00:21:22.2700000",
      "EndTime": "00:21:22.7200000"
    }
  },
  {
    "TextLocation": {
      "Start": 14341,
      "End": 14343
    },
    "TimeRange": {
      "StartTime": "00:21:22.7200000",
      "EndTime": "00:21:22.8400000"
    }
  },
  {
    "TextLocation": {
      "Start": 14344,
      "End": 14347
    },
    "TimeRange": {
      "StartTime": "00:21:22.8400000",
      "EndTime": "00:21:22.9300000"
    }
  },
  {
    "TextLocation": {
      "Start": 14348,
      "End": 14352
    },
    "TimeRange": {
      "StartTime": "00:21:22.9300000",
      "EndTime": "00:21:23.2300000"
    }
  },
  {
    "TextLocation": {
      "Start": 14353,
      "End": 14363
    },
    "TimeRange": {
      "StartTime": "00:21:23.2300000",
      "EndTime": "00:21:23.8599999"
    }
  },
  {
    "TextLocation": {
      "Start": 14365,
      "End": 14368
    },
    "TimeRange": {
      "StartTime": "00:21:23.8599999",
      "EndTime": "00:21:24.1600000"
    }
  },
  {
    "TextLocation": {
      "Start": 14369,
      "End": 14375
    },
    "TimeRange": {
      "StartTime": "00:21:24.1600000",
      "EndTime": "00:21:24.4900000"
    }
  },
  {
    "TextLocation": {
      "Start": 14376,
      "End": 14387
    },
    "TimeRange": {
      "StartTime": "00:21:24.4900000",
      "EndTime": "00:21:25.1800000"
    }
  },
  {
    "TextLocation": {
      "Start": 14388,
      "End": 14392
    },
    "TimeRange": {
      "StartTime": "00:21:25.1800000",
      "EndTime": "00:21:25.3300000"
    }
  },
  {
    "TextLocation": {
      "Start": 14393,
      "End": 14395
    },
    "TimeRange": {
      "StartTime": "00:21:25.3300000",
      "EndTime": "00:21:25.4800000"
    }
  },
  {
    "TextLocation": {
      "Start": 14396,
      "End": 14399
    },
    "TimeRange": {
      "StartTime": "00:21:25.4800000",
      "EndTime": "00:21:25.6600000"
    }
  },
  {
    "TextLocation": {
      "Start": 14400,
      "End": 14402
    },
    "TimeRange": {
      "StartTime": "00:21:25.6600000",
      "EndTime": "00:21:25.7800000"
    }
  },
  {
    "TextLocation": {
      "Start": 14403,
      "End": 14407
    },
    "TimeRange": {
      "StartTime": "00:21:25.7800000",
      "EndTime": "00:21:26.1400000"
    }
  },
  {
    "TextLocation": {
      "Start": 14408,
      "End": 14409
    },
    "TimeRange": {
      "StartTime": "00:21:26.1400000",
      "EndTime": "00:21:26.2300000"
    }
  },
  {
    "TextLocation": {
      "Start": 14410,
      "End": 14418
    },
    "TimeRange": {
      "StartTime": "00:21:26.2300000",
      "EndTime": "00:21:26.7400000"
    }
  },
  {
    "TextLocation": {
      "Start": 14419,
      "End": 14428
    },
    "TimeRange": {
      "StartTime": "00:21:26.7400000",
      "EndTime": "00:21:27.3400000"
    }
  },
  {
    "TextLocation": {
      "Start": 14429,
      "End": 14431
    },
    "TimeRange": {
      "StartTime": "00:21:27.3400000",
      "EndTime": "00:21:27.4900000"
    }
  },
  {
    "TextLocation": {
      "Start": 14432,
      "End": 14435
    },
    "TimeRange": {
      "StartTime": "00:21:27.4900000",
      "EndTime": "00:21:27.5800000"
    }
  },
  {
    "TextLocation": {
      "Start": 14436,
      "End": 14440
    },
    "TimeRange": {
      "StartTime": "00:21:27.5800000",
      "EndTime": "00:21:27.9400000"
    }
  },
  {
    "TextLocation": {
      "Start": 14441,
      "End": 14443
    },
    "TimeRange": {
      "StartTime": "00:21:27.9400000",
      "EndTime": "00:21:28.0600000"
    }
  },
  {
    "TextLocation": {
      "Start": 14444,
      "End": 14447
    },
    "TimeRange": {
      "StartTime": "00:21:28.0600000",
      "EndTime": "00:21:28.1800000"
    }
  },
  {
    "TextLocation": {
      "Start": 14448,
      "End": 14452
    },
    "TimeRange": {
      "StartTime": "00:21:28.1800000",
      "EndTime": "00:21:28.6000000"
    }
  },
  {
    "TextLocation": {
      "Start": 14455,
      "End": 14462
    },
    "TimeRange": {
      "StartTime": "00:21:29.3800000",
      "EndTime": "00:21:29.7100000"
    }
  },
  {
    "TextLocation": {
      "Start": 14463,
      "End": 14470
    },
    "TimeRange": {
      "StartTime": "00:21:29.7100000",
      "EndTime": "00:21:30.1600000"
    }
  },
  {
    "TextLocation": {
      "Start": 14471,
      "End": 14474
    },
    "TimeRange": {
      "StartTime": "00:21:30.1600000",
      "EndTime": "00:21:30.3100000"
    }
  },
  {
    "TextLocation": {
      "Start": 14475,
      "End": 14483
    },
    "TimeRange": {
      "StartTime": "00:21:30.3100000",
      "EndTime": "00:21:30.7600000"
    }
  },
  {
    "TextLocation": {
      "Start": 14484,
      "End": 14488
    },
    "TimeRange": {
      "StartTime": "00:21:30.7600000",
      "EndTime": "00:21:30.9400000"
    }
  },
  {
    "TextLocation": {
      "Start": 14489,
      "End": 14498
    },
    "TimeRange": {
      "StartTime": "00:21:30.9400000",
      "EndTime": "00:21:31.5400000"
    }
  },
  {
    "TextLocation": {
      "Start": 14500,
      "End": 14503
    },
    "TimeRange": {
      "StartTime": "00:21:31.5400000",
      "EndTime": "00:21:31.7200000"
    }
  },
  {
    "TextLocation": {
      "Start": 14504,
      "End": 14506
    },
    "TimeRange": {
      "StartTime": "00:21:31.7200000",
      "EndTime": "00:21:31.8100000"
    }
  },
  {
    "TextLocation": {
      "Start": 14507,
      "End": 14511
    },
    "TimeRange": {
      "StartTime": "00:21:31.8100000",
      "EndTime": "00:21:32.0500000"
    }
  },
  {
    "TextLocation": {
      "Start": 14513,
      "End": 14517
    },
    "TimeRange": {
      "StartTime": "00:21:32.0500000",
      "EndTime": "00:21:32.3200000"
    }
  },
  {
    "TextLocation": {
      "Start": 14518,
      "End": 14527
    },
    "TimeRange": {
      "StartTime": "00:21:32.3200000",
      "EndTime": "00:21:32.7100000"
    }
  },
  {
    "TextLocation": {
      "Start": 14528,
      "End": 14534
    },
    "TimeRange": {
      "StartTime": "00:21:32.7100000",
      "EndTime": "00:21:33.1600000"
    }
  },
  {
    "TextLocation": {
      "Start": 14535,
      "End": 14539
    },
    "TimeRange": {
      "StartTime": "00:21:33.1600000",
      "EndTime": "00:21:33.3100000"
    }
  },
  {
    "TextLocation": {
      "Start": 14540,
      "End": 14544
    },
    "TimeRange": {
      "StartTime": "00:21:33.3100000",
      "EndTime": "00:21:33.4600000"
    }
  },
  {
    "TextLocation": {
      "Start": 14545,
      "End": 14549
    },
    "TimeRange": {
      "StartTime": "00:21:33.4600000",
      "EndTime": "00:21:33.6099999"
    }
  },
  {
    "TextLocation": {
      "Start": 14550,
      "End": 14552
    },
    "TimeRange": {
      "StartTime": "00:21:33.6099999",
      "EndTime": "00:21:33.8500000"
    }
  },
  {
    "TextLocation": {
      "Start": 14553,
      "End": 14557
    },
    "TimeRange": {
      "StartTime": "00:21:33.8500000",
      "EndTime": "00:21:34.3000000"
    }
  },
  {
    "TextLocation": {
      "Start": 14558,
      "End": 14560
    },
    "TimeRange": {
      "StartTime": "00:21:34.3000000",
      "EndTime": "00:21:34.5400000"
    }
  },
  {
    "TextLocation": {
      "Start": 14561,
      "End": 14572
    },
    "TimeRange": {
      "StartTime": "00:21:34.5400000",
      "EndTime": "00:21:35.2600000"
    }
  },
  {
    "TextLocation": {
      "Start": 14573,
      "End": 14576
    },
    "TimeRange": {
      "StartTime": "00:21:35.2600000",
      "EndTime": "00:21:35.5600000"
    }
  },
  {
    "TextLocation": {
      "Start": 14577,
      "End": 14580
    },
    "TimeRange": {
      "StartTime": "00:21:35.5600000",
      "EndTime": "00:21:35.6800000"
    }
  },
  {
    "TextLocation": {
      "Start": 14581,
      "End": 14583
    },
    "TimeRange": {
      "StartTime": "00:21:35.6800000",
      "EndTime": "00:21:35.7700000"
    }
  },
  {
    "TextLocation": {
      "Start": 14584,
      "End": 14587
    },
    "TimeRange": {
      "StartTime": "00:21:35.7700000",
      "EndTime": "00:21:35.9200000"
    }
  },
  {
    "TextLocation": {
      "Start": 14588,
      "End": 14593
    },
    "TimeRange": {
      "StartTime": "00:21:35.9200000",
      "EndTime": "00:21:36.3699999"
    }
  },
  {
    "TextLocation": {
      "Start": 14594,
      "End": 14596
    },
    "TimeRange": {
      "StartTime": "00:21:36.7300000",
      "EndTime": "00:21:37.0300000"
    }
  },
  {
    "TextLocation": {
      "Start": 14597,
      "End": 14599
    },
    "TimeRange": {
      "StartTime": "00:21:37.0300000",
      "EndTime": "00:21:37.1199999"
    }
  },
  {
    "TextLocation": {
      "Start": 14600,
      "End": 14603
    },
    "TimeRange": {
      "StartTime": "00:21:37.1199999",
      "EndTime": "00:21:37.3900000"
    }
  },
  {
    "TextLocation": {
      "Start": 14604,
      "End": 14612
    },
    "TimeRange": {
      "StartTime": "00:21:37.3900000",
      "EndTime": "00:21:37.7800000"
    }
  },
  {
    "TextLocation": {
      "Start": 14613,
      "End": 14621
    },
    "TimeRange": {
      "StartTime": "00:21:37.7800000",
      "EndTime": "00:21:38.3800000"
    }
  },
  {
    "TextLocation": {
      "Start": 14622,
      "End": 14624
    },
    "TimeRange": {
      "StartTime": "00:21:38.3800000",
      "EndTime": "00:21:38.5600000"
    }
  },
  {
    "TextLocation": {
      "Start": 14625,
      "End": 14633
    },
    "TimeRange": {
      "StartTime": "00:21:38.5600000",
      "EndTime": "00:21:38.9800000"
    }
  },
  {
    "TextLocation": {
      "Start": 14634,
      "End": 14640
    },
    "TimeRange": {
      "StartTime": "00:21:38.9800000",
      "EndTime": "00:21:39.5800000"
    }
  },
  {
    "TextLocation": {
      "Start": 14642,
      "End": 14645
    },
    "TimeRange": {
      "StartTime": "00:21:39.9700000",
      "EndTime": "00:21:40.3000000"
    }
  },
  {
    "TextLocation": {
      "Start": 14646,
      "End": 14653
    },
    "TimeRange": {
      "StartTime": "00:21:40.3000000",
      "EndTime": "00:21:40.5700000"
    }
  },
  {
    "TextLocation": {
      "Start": 14654,
      "End": 14657
    },
    "TimeRange": {
      "StartTime": "00:21:40.5700000",
      "EndTime": "00:21:40.6900000"
    }
  },
  {
    "TextLocation": {
      "Start": 14658,
      "End": 14665
    },
    "TimeRange": {
      "StartTime": "00:21:40.6900000",
      "EndTime": "00:21:41.0800000"
    }
  },
  {
    "TextLocation": {
      "Start": 14666,
      "End": 14669
    },
    "TimeRange": {
      "StartTime": "00:21:41.0800000",
      "EndTime": "00:21:41.2000000"
    }
  },
  {
    "TextLocation": {
      "Start": 14670,
      "End": 14674
    },
    "TimeRange": {
      "StartTime": "00:21:41.2000000",
      "EndTime": "00:21:41.5300000"
    }
  },
  {
    "TextLocation": {
      "Start": 14675,
      "End": 14678
    },
    "TimeRange": {
      "StartTime": "00:21:41.7700000",
      "EndTime": "00:21:41.9800000"
    }
  },
  {
    "TextLocation": {
      "Start": 14679,
      "End": 14682
    },
    "TimeRange": {
      "StartTime": "00:21:41.9800000",
      "EndTime": "00:21:42.2200000"
    }
  },
  {
    "TextLocation": {
      "Start": 14683,
      "End": 14688
    },
    "TimeRange": {
      "StartTime": "00:21:42.2200000",
      "EndTime": "00:21:42.4600000"
    }
  },
  {
    "TextLocation": {
      "Start": 14689,
      "End": 14694
    },
    "TimeRange": {
      "StartTime": "00:21:42.4600000",
      "EndTime": "00:21:42.7900000"
    }
  },
  {
    "TextLocation": {
      "Start": 14695,
      "End": 14702
    },
    "TimeRange": {
      "StartTime": "00:21:42.7900000",
      "EndTime": "00:21:43.2700000"
    }
  },
  {
    "TextLocation": {
      "Start": 14703,
      "End": 14706
    },
    "TimeRange": {
      "StartTime": "00:21:43.2700000",
      "EndTime": "00:21:43.5700000"
    }
  },
  {
    "TextLocation": {
      "Start": 14707,
      "End": 14712
    },
    "TimeRange": {
      "StartTime": "00:21:43.8400000",
      "EndTime": "00:21:44.2300000"
    }
  },
  {
    "TextLocation": {
      "Start": 14713,
      "End": 14715
    },
    "TimeRange": {
      "StartTime": "00:21:44.2300000",
      "EndTime": "00:21:44.3200000"
    }
  },
  {
    "TextLocation": {
      "Start": 14716,
      "End": 14719
    },
    "TimeRange": {
      "StartTime": "00:21:44.3200000",
      "EndTime": "00:21:44.4400000"
    }
  },
  {
    "TextLocation": {
      "Start": 14720,
      "End": 14729
    },
    "TimeRange": {
      "StartTime": "00:21:44.4400000",
      "EndTime": "00:21:44.9500000"
    }
  },
  {
    "TextLocation": {
      "Start": 14730,
      "End": 14738
    },
    "TimeRange": {
      "StartTime": "00:21:44.9500000",
      "EndTime": "00:21:45.4000000"
    }
  },
  {
    "TextLocation": {
      "Start": 14739,
      "End": 14743
    },
    "TimeRange": {
      "StartTime": "00:21:45.4000000",
      "EndTime": "00:21:45.7300000"
    }
  },
  {
    "TextLocation": {
      "Start": 14744,
      "End": 14746
    },
    "TimeRange": {
      "StartTime": "00:21:45.7300000",
      "EndTime": "00:21:45.8500000"
    }
  },
  {
    "TextLocation": {
      "Start": 14747,
      "End": 14755
    },
    "TimeRange": {
      "StartTime": "00:21:45.8500000",
      "EndTime": "00:21:46.4800000"
    }
  },
  {
    "TextLocation": {
      "Start": 14756,
      "End": 14758
    },
    "TimeRange": {
      "StartTime": "00:21:46.4800000",
      "EndTime": "00:21:46.6300000"
    }
  },
  {
    "TextLocation": {
      "Start": 14759,
      "End": 14763
    },
    "TimeRange": {
      "StartTime": "00:21:46.6300000",
      "EndTime": "00:21:47.4700000"
    }
  },
  {
    "TextLocation": {
      "Start": 14764,
      "End": 14766
    },
    "TimeRange": {
      "StartTime": "00:21:47.4700000",
      "EndTime": "00:21:47.6500000"
    }
  },
  {
    "TextLocation": {
      "Start": 14767,
      "End": 14776
    },
    "TimeRange": {
      "StartTime": "00:21:47.6500000",
      "EndTime": "00:21:48.2400000"
    }
  },
  {
    "TextLocation": {
      "Start": 14779,
      "End": 14786
    },
    "TimeRange": {
      "StartTime": "00:21:49.8200000",
      "EndTime": "00:21:50.2100000"
    }
  },
  {
    "TextLocation": {
      "Start": 14787,
      "End": 14794
    },
    "TimeRange": {
      "StartTime": "00:21:50.2100000",
      "EndTime": "00:21:50.5700000"
    }
  },
  {
    "TextLocation": {
      "Start": 14795,
      "End": 14798
    },
    "TimeRange": {
      "StartTime": "00:21:50.5700000",
      "EndTime": "00:21:50.7200000"
    }
  },
  {
    "TextLocation": {
      "Start": 14799,
      "End": 14805
    },
    "TimeRange": {
      "StartTime": "00:21:50.7200000",
      "EndTime": "00:21:51.1400000"
    }
  },
  {
    "TextLocation": {
      "Start": 14806,
      "End": 14810
    },
    "TimeRange": {
      "StartTime": "00:21:51.1400000",
      "EndTime": "00:21:51.2900000"
    }
  },
  {
    "TextLocation": {
      "Start": 14811,
      "End": 14814
    },
    "TimeRange": {
      "StartTime": "00:21:51.2900000",
      "EndTime": "00:21:51.4100000"
    }
  },
  {
    "TextLocation": {
      "Start": 14815,
      "End": 14820
    },
    "TimeRange": {
      "StartTime": "00:21:51.4100000",
      "EndTime": "00:21:51.8300000"
    }
  },
  {
    "TextLocation": {
      "Start": 14821,
      "End": 14823
    },
    "TimeRange": {
      "StartTime": "00:21:51.8300000",
      "EndTime": "00:21:51.8900000"
    }
  },
  {
    "TextLocation": {
      "Start": 14824,
      "End": 14833
    },
    "TimeRange": {
      "StartTime": "00:21:51.8900000",
      "EndTime": "00:21:52.4000000"
    }
  },
  {
    "TextLocation": {
      "Start": 14834,
      "End": 14839
    },
    "TimeRange": {
      "StartTime": "00:21:52.4000000",
      "EndTime": "00:21:52.7900000"
    }
  },
  {
    "TextLocation": {
      "Start": 14840,
      "End": 14842
    },
    "TimeRange": {
      "StartTime": "00:21:52.7900000",
      "EndTime": "00:21:52.9400000"
    }
  },
  {
    "TextLocation": {
      "Start": 14843,
      "End": 14846
    },
    "TimeRange": {
      "StartTime": "00:21:52.9400000",
      "EndTime": "00:21:53.1199999"
    }
  },
  {
    "TextLocation": {
      "Start": 14847,
      "End": 14855
    },
    "TimeRange": {
      "StartTime": "00:21:53.1199999",
      "EndTime": "00:21:53.7200000"
    }
  },
  {
    "TextLocation": {
      "Start": 14856,
      "End": 14861
    },
    "TimeRange": {
      "StartTime": "00:21:53.7200000",
      "EndTime": "00:21:53.9600000"
    }
  },
  {
    "TextLocation": {
      "Start": 14862,
      "End": 14866
    },
    "TimeRange": {
      "StartTime": "00:21:53.9600000",
      "EndTime": "00:21:54.1400000"
    }
  },
  {
    "TextLocation": {
      "Start": 14867,
      "End": 14869
    },
    "TimeRange": {
      "StartTime": "00:21:54.1400000",
      "EndTime": "00:21:54.8300000"
    }
  },
  {
    "TextLocation": {
      "Start": 14870,
      "End": 14877
    },
    "TimeRange": {
      "StartTime": "00:21:54.8300000",
      "EndTime": "00:21:55.2500000"
    }
  },
  {
    "TextLocation": {
      "Start": 14878,
      "End": 14883
    },
    "TimeRange": {
      "StartTime": "00:21:55.2500000",
      "EndTime": "00:21:55.4000000"
    }
  },
  {
    "TextLocation": {
      "Start": 14884,
      "End": 14886
    },
    "TimeRange": {
      "StartTime": "00:21:55.4000000",
      "EndTime": "00:21:55.4900000"
    }
  },
  {
    "TextLocation": {
      "Start": 14887,
      "End": 14889
    },
    "TimeRange": {
      "StartTime": "00:21:55.4900000",
      "EndTime": "00:21:55.7000000"
    }
  },
  {
    "TextLocation": {
      "Start": 14890,
      "End": 14898
    },
    "TimeRange": {
      "StartTime": "00:21:55.7000000",
      "EndTime": "00:21:56.1500000"
    }
  },
  {
    "TextLocation": {
      "Start": 14899,
      "End": 14908
    },
    "TimeRange": {
      "StartTime": "00:21:56.1500000",
      "EndTime": "00:21:56.6900000"
    }
  },
  {
    "TextLocation": {
      "Start": 14909,
      "End": 14911
    },
    "TimeRange": {
      "StartTime": "00:21:56.6900000",
      "EndTime": "00:21:56.8699999"
    }
  },
  {
    "TextLocation": {
      "Start": 14912,
      "End": 14918
    },
    "TimeRange": {
      "StartTime": "00:21:56.8699999",
      "EndTime": "00:21:57.4400000"
    }
  },
  {
    "TextLocation": {
      "Start": 14919,
      "End": 14923
    },
    "TimeRange": {
      "StartTime": "00:21:57.8300000",
      "EndTime": "00:21:58.0400000"
    }
  },
  {
    "TextLocation": {
      "Start": 14924,
      "End": 14927
    },
    "TimeRange": {
      "StartTime": "00:21:58.0400000",
      "EndTime": "00:21:58.2500000"
    }
  },
  {
    "TextLocation": {
      "Start": 14928,
      "End": 14932
    },
    "TimeRange": {
      "StartTime": "00:21:58.2500000",
      "EndTime": "00:21:58.5200000"
    }
  },
  {
    "TextLocation": {
      "Start": 14933,
      "End": 14939
    },
    "TimeRange": {
      "StartTime": "00:21:58.5200000",
      "EndTime": "00:21:58.8500000"
    }
  },
  {
    "TextLocation": {
      "Start": 14940,
      "End": 14948
    },
    "TimeRange": {
      "StartTime": "00:21:58.8500000",
      "EndTime": "00:21:59.3599999"
    }
  },
  {
    "TextLocation": {
      "Start": 14949,
      "End": 14954
    },
    "TimeRange": {
      "StartTime": "00:21:59.3599999",
      "EndTime": "00:21:59.9900000"
    }
  },
  {
    "TextLocation": {
      "Start": 14955,
      "End": 14958
    },
    "TimeRange": {
      "StartTime": "00:21:59.9900000",
      "EndTime": "00:22:00.2300000"
    }
  },
  {
    "TextLocation": {
      "Start": 14959,
      "End": 14963
    },
    "TimeRange": {
      "StartTime": "00:22:00.2300000",
      "EndTime": "00:22:00.4400000"
    }
  },
  {
    "TextLocation": {
      "Start": 14964,
      "End": 14969
    },
    "TimeRange": {
      "StartTime": "00:22:00.4400000",
      "EndTime": "00:22:00.5600000"
    }
  },
  {
    "TextLocation": {
      "Start": 14970,
      "End": 14976
    },
    "TimeRange": {
      "StartTime": "00:22:00.5600000",
      "EndTime": "00:22:01.0700000"
    }
  },
  {
    "TextLocation": {
      "Start": 14977,
      "End": 14980
    },
    "TimeRange": {
      "StartTime": "00:22:01.0700000",
      "EndTime": "00:22:01.3699999"
    }
  },
  {
    "TextLocation": {
      "Start": 14981,
      "End": 14989
    },
    "TimeRange": {
      "StartTime": "00:22:01.3699999",
      "EndTime": "00:22:01.7900000"
    }
  },
  {
    "TextLocation": {
      "Start": 14990,
      "End": 14998
    },
    "TimeRange": {
      "StartTime": "00:22:01.8200000",
      "EndTime": "00:22:02.3000000"
    }
  },
  {
    "TextLocation": {
      "Start": 14999,
      "End": 15007
    },
    "TimeRange": {
      "StartTime": "00:22:02.3000000",
      "EndTime": "00:22:02.9900000"
    }
  },
  {
    "TextLocation": {
      "Start": 15010,
      "End": 15013
    },
    "TimeRange": {
      "StartTime": "00:22:03.7700000",
      "EndTime": "00:22:03.9500000"
    }
  },
  {
    "TextLocation": {
      "Start": 15014,
      "End": 15018
    },
    "TimeRange": {
      "StartTime": "00:22:03.9500000",
      "EndTime": "00:22:04.3100000"
    }
  },
  {
    "TextLocation": {
      "Start": 15019,
      "End": 15021
    },
    "TimeRange": {
      "StartTime": "00:22:04.3100000",
      "EndTime": "00:22:04.4300000"
    }
  },
  {
    "TextLocation": {
      "Start": 15022,
      "End": 15023
    },
    "TimeRange": {
      "StartTime": "00:22:04.4300000",
      "EndTime": "00:22:04.5500000"
    }
  },
  {
    "TextLocation": {
      "Start": 15024,
      "End": 15028
    },
    "TimeRange": {
      "StartTime": "00:22:04.5500000",
      "EndTime": "00:22:04.6700000"
    }
  },
  {
    "TextLocation": {
      "Start": 15029,
      "End": 15031
    },
    "TimeRange": {
      "StartTime": "00:22:04.6700000",
      "EndTime": "00:22:04.8200000"
    }
  },
  {
    "TextLocation": {
      "Start": 15032,
      "End": 15037
    },
    "TimeRange": {
      "StartTime": "00:22:04.8200000",
      "EndTime": "00:22:05.1199999"
    }
  },
  {
    "TextLocation": {
      "Start": 15038,
      "End": 15039
    },
    "TimeRange": {
      "StartTime": "00:22:05.1199999",
      "EndTime": "00:22:05.2100000"
    }
  },
  {
    "TextLocation": {
      "Start": 15040,
      "End": 15046
    },
    "TimeRange": {
      "StartTime": "00:22:05.2100000",
      "EndTime": "00:22:05.6000000"
    }
  },
  {
    "TextLocation": {
      "Start": 15047,
      "End": 15049
    },
    "TimeRange": {
      "StartTime": "00:22:05.6000000",
      "EndTime": "00:22:05.6900000"
    }
  },
  {
    "TextLocation": {
      "Start": 15050,
      "End": 15053
    },
    "TimeRange": {
      "StartTime": "00:22:05.6900000",
      "EndTime": "00:22:05.7800000"
    }
  },
  {
    "TextLocation": {
      "Start": 15054,
      "End": 15060
    },
    "TimeRange": {
      "StartTime": "00:22:05.7800000",
      "EndTime": "00:22:06.4100000"
    }
  },
  {
    "TextLocation": {
      "Start": 15061,
      "End": 15063
    },
    "TimeRange": {
      "StartTime": "00:22:06.4400000",
      "EndTime": "00:22:06.7100000"
    }
  },
  {
    "TextLocation": {
      "Start": 15064,
      "End": 15069
    },
    "TimeRange": {
      "StartTime": "00:22:06.7100000",
      "EndTime": "00:22:07.2200000"
    }
  },
  {
    "TextLocation": {
      "Start": 15070,
      "End": 15073
    },
    "TimeRange": {
      "StartTime": "00:22:07.2500000",
      "EndTime": "00:22:07.5200000"
    }
  },
  {
    "TextLocation": {
      "Start": 15074,
      "End": 15079
    },
    "TimeRange": {
      "StartTime": "00:22:07.5400000",
      "EndTime": "00:22:08.1099999"
    }
  },
  {
    "TextLocation": {
      "Start": 15080,
      "End": 15082
    },
    "TimeRange": {
      "StartTime": "00:22:08.1199999",
      "EndTime": "00:22:08.3000000"
    }
  },
  {
    "TextLocation": {
      "Start": 15083,
      "End": 15086
    },
    "TimeRange": {
      "StartTime": "00:22:08.3000000",
      "EndTime": "00:22:08.4800000"
    }
  },
  {
    "TextLocation": {
      "Start": 15087,
      "End": 15090
    },
    "TimeRange": {
      "StartTime": "00:22:08.5100000",
      "EndTime": "00:22:08.8100000"
    }
  },
  {
    "TextLocation": {
      "Start": 15091,
      "End": 15097
    },
    "TimeRange": {
      "StartTime": "00:22:08.8100000",
      "EndTime": "00:22:09.1400000"
    }
  },
  {
    "TextLocation": {
      "Start": 15098,
      "End": 15101
    },
    "TimeRange": {
      "StartTime": "00:22:09.1400000",
      "EndTime": "00:22:09.3800000"
    }
  },
  {
    "TextLocation": {
      "Start": 15102,
      "End": 15104
    },
    "TimeRange": {
      "StartTime": "00:22:09.3800000",
      "EndTime": "00:22:09.5900000"
    }
  },
  {
    "TextLocation": {
      "Start": 15106,
      "End": 15108
    },
    "TimeRange": {
      "StartTime": "00:22:10.1900000",
      "EndTime": "00:22:10.3699999"
    }
  },
  {
    "TextLocation": {
      "Start": 15109,
      "End": 15120
    },
    "TimeRange": {
      "StartTime": "00:22:10.3699999",
      "EndTime": "00:22:10.9700000"
    }
  },
  {
    "TextLocation": {
      "Start": 15121,
      "End": 15130
    },
    "TimeRange": {
      "StartTime": "00:22:10.9700000",
      "EndTime": "00:22:11.5700000"
    }
  },
  {
    "TextLocation": {
      "Start": 15131,
      "End": 15135
    },
    "TimeRange": {
      "StartTime": "00:22:11.6900000",
      "EndTime": "00:22:11.8699999"
    }
  },
  {
    "TextLocation": {
      "Start": 15136,
      "End": 15139
    },
    "TimeRange": {
      "StartTime": "00:22:11.8699999",
      "EndTime": "00:22:12.1099999"
    }
  },
  {
    "TextLocation": {
      "Start": 15140,
      "End": 15147
    },
    "TimeRange": {
      "StartTime": "00:22:12.1099999",
      "EndTime": "00:22:12.5000000"
    }
  },
  {
    "TextLocation": {
      "Start": 15148,
      "End": 15154
    },
    "TimeRange": {
      "StartTime": "00:22:12.5000000",
      "EndTime": "00:22:12.7100000"
    }
  },
  {
    "TextLocation": {
      "Start": 15155,
      "End": 15159
    },
    "TimeRange": {
      "StartTime": "00:22:12.7100000",
      "EndTime": "00:22:12.8599999"
    }
  },
  {
    "TextLocation": {
      "Start": 15160,
      "End": 15164
    },
    "TimeRange": {
      "StartTime": "00:22:12.8599999",
      "EndTime": "00:22:13.0400000"
    }
  },
  {
    "TextLocation": {
      "Start": 15165,
      "End": 15171
    },
    "TimeRange": {
      "StartTime": "00:22:13.0400000",
      "EndTime": "00:22:13.3400000"
    }
  },
  {
    "TextLocation": {
      "Start": 15172,
      "End": 15175
    },
    "TimeRange": {
      "StartTime": "00:22:13.3400000",
      "EndTime": "00:22:13.7900000"
    }
  },
  {
    "TextLocation": {
      "Start": 15176,
      "End": 15180
    },
    "TimeRange": {
      "StartTime": "00:22:13.7900000",
      "EndTime": "00:22:13.9700000"
    }
  },
  {
    "TextLocation": {
      "Start": 15181,
      "End": 15191
    },
    "TimeRange": {
      "StartTime": "00:22:13.9700000",
      "EndTime": "00:22:14.3599999"
    }
  },
  {
    "TextLocation": {
      "Start": 15192,
      "End": 15203
    },
    "TimeRange": {
      "StartTime": "00:22:14.3599999",
      "EndTime": "00:22:14.9000000"
    }
  },
  {
    "TextLocation": {
      "Start": 15204,
      "End": 15209
    },
    "TimeRange": {
      "StartTime": "00:22:14.9000000",
      "EndTime": "00:22:15.4700000"
    }
  },
  {
    "TextLocation": {
      "Start": 15210,
      "End": 15214
    },
    "TimeRange": {
      "StartTime": "00:22:15.8300000",
      "EndTime": "00:22:16.1600000"
    }
  },
  {
    "TextLocation": {
      "Start": 15215,
      "End": 15220
    },
    "TimeRange": {
      "StartTime": "00:22:16.1600000",
      "EndTime": "00:22:16.3100000"
    }
  },
  {
    "TextLocation": {
      "Start": 15221,
      "End": 15224
    },
    "TimeRange": {
      "StartTime": "00:22:16.3100000",
      "EndTime": "00:22:16.5800000"
    }
  },
  {
    "TextLocation": {
      "Start": 15225,
      "End": 15232
    },
    "TimeRange": {
      "StartTime": "00:22:16.5800000",
      "EndTime": "00:22:17"
    }
  },
  {
    "TextLocation": {
      "Start": 15233,
      "End": 15236
    },
    "TimeRange": {
      "StartTime": "00:22:17",
      "EndTime": "00:22:17.1500000"
    }
  },
  {
    "TextLocation": {
      "Start": 15237,
      "End": 15242
    },
    "TimeRange": {
      "StartTime": "00:22:17.1500000",
      "EndTime": "00:22:17.6000000"
    }
  },
  {
    "TextLocation": {
      "Start": 15245,
      "End": 15248
    },
    "TimeRange": {
      "StartTime": "00:22:19.2100000",
      "EndTime": "00:22:19.4200000"
    }
  },
  {
    "TextLocation": {
      "Start": 15249,
      "End": 15253
    },
    "TimeRange": {
      "StartTime": "00:22:19.4200000",
      "EndTime": "00:22:19.6000000"
    }
  },
  {
    "TextLocation": {
      "Start": 15254,
      "End": 15256
    },
    "TimeRange": {
      "StartTime": "00:22:19.6000000",
      "EndTime": "00:22:19.7200000"
    }
  },
  {
    "TextLocation": {
      "Start": 15257,
      "End": 15260
    },
    "TimeRange": {
      "StartTime": "00:22:19.7200000",
      "EndTime": "00:22:19.9600000"
    }
  },
  {
    "TextLocation": {
      "Start": 15261,
      "End": 15267
    },
    "TimeRange": {
      "StartTime": "00:22:19.9600000",
      "EndTime": "00:22:20.2900000"
    }
  },
  {
    "TextLocation": {
      "Start": 15268,
      "End": 15280
    },
    "TimeRange": {
      "StartTime": "00:22:20.2900000",
      "EndTime": "00:22:21.3100000"
    }
  },
  {
    "TextLocation": {
      "Start": 15281,
      "End": 15285
    },
    "TimeRange": {
      "StartTime": "00:22:21.3100000",
      "EndTime": "00:22:21.4900000"
    }
  },
  {
    "TextLocation": {
      "Start": 15286,
      "End": 15293
    },
    "TimeRange": {
      "StartTime": "00:22:21.4900000",
      "EndTime": "00:22:21.8800000"
    }
  },
  {
    "TextLocation": {
      "Start": 15294,
      "End": 15303
    },
    "TimeRange": {
      "StartTime": "00:22:21.8800000",
      "EndTime": "00:22:22.6300000"
    }
  },
  {
    "TextLocation": {
      "Start": 15304,
      "End": 15307
    },
    "TimeRange": {
      "StartTime": "00:22:22.6300000",
      "EndTime": "00:22:22.7800000"
    }
  },
  {
    "TextLocation": {
      "Start": 15308,
      "End": 15315
    },
    "TimeRange": {
      "StartTime": "00:22:22.7800000",
      "EndTime": "00:22:23.3500000"
    }
  },
  {
    "TextLocation": {
      "Start": 15316,
      "End": 15318
    },
    "TimeRange": {
      "StartTime": "00:22:23.3500000",
      "EndTime": "00:22:23.4700000"
    }
  },
  {
    "TextLocation": {
      "Start": 15319,
      "End": 15321
    },
    "TimeRange": {
      "StartTime": "00:22:23.4700000",
      "EndTime": "00:22:23.6500000"
    }
  },
  {
    "TextLocation": {
      "Start": 15322,
      "End": 15326
    },
    "TimeRange": {
      "StartTime": "00:22:23.6500000",
      "EndTime": "00:22:23.8300000"
    }
  },
  {
    "TextLocation": {
      "Start": 15327,
      "End": 15340
    },
    "TimeRange": {
      "StartTime": "00:22:23.8300000",
      "EndTime": "00:22:24.5800000"
    }
  },
  {
    "TextLocation": {
      "Start": 15341,
      "End": 15343
    },
    "TimeRange": {
      "StartTime": "00:22:24.5800000",
      "EndTime": "00:22:24.7300000"
    }
  },
  {
    "TextLocation": {
      "Start": 15344,
      "End": 15347
    },
    "TimeRange": {
      "StartTime": "00:22:24.7300000",
      "EndTime": "00:22:24.9100000"
    }
  },
  {
    "TextLocation": {
      "Start": 15348,
      "End": 15351
    },
    "TimeRange": {
      "StartTime": "00:22:24.9100000",
      "EndTime": "00:22:25.3900000"
    }
  },
  {
    "TextLocation": {
      "Start": 15354,
      "End": 15357
    },
    "TimeRange": {
      "StartTime": "00:22:26.0500000",
      "EndTime": "00:22:26.2600000"
    }
  },
  {
    "TextLocation": {
      "Start": 15358,
      "End": 15360
    },
    "TimeRange": {
      "StartTime": "00:22:26.2600000",
      "EndTime": "00:22:26.4400000"
    }
  },
  {
    "TextLocation": {
      "Start": 15361,
      "End": 15364
    },
    "TimeRange": {
      "StartTime": "00:22:26.4400000",
      "EndTime": "00:22:26.5600000"
    }
  },
  {
    "TextLocation": {
      "Start": 15365,
      "End": 15368
    },
    "TimeRange": {
      "StartTime": "00:22:26.5600000",
      "EndTime": "00:22:26.8300000"
    }
  },
  {
    "TextLocation": {
      "Start": 15369,
      "End": 15376
    },
    "TimeRange": {
      "StartTime": "00:22:26.8300000",
      "EndTime": "00:22:27.5200000"
    }
  },
  {
    "TextLocation": {
      "Start": 15378,
      "End": 15383
    },
    "TimeRange": {
      "StartTime": "00:22:27.5200000",
      "EndTime": "00:22:27.8200000"
    }
  },
  {
    "TextLocation": {
      "Start": 15384,
      "End": 15386
    },
    "TimeRange": {
      "StartTime": "00:22:27.8200000",
      "EndTime": "00:22:27.9400000"
    }
  },
  {
    "TextLocation": {
      "Start": 15387,
      "End": 15390
    },
    "TimeRange": {
      "StartTime": "00:22:27.9400000",
      "EndTime": "00:22:28.3000000"
    }
  },
  {
    "TextLocation": {
      "Start": 15391,
      "End": 15392
    },
    "TimeRange": {
      "StartTime": "00:22:28.3000000",
      "EndTime": "00:22:28.4200000"
    }
  },
  {
    "TextLocation": {
      "Start": 15393,
      "End": 15397
    },
    "TimeRange": {
      "StartTime": "00:22:28.4200000",
      "EndTime": "00:22:28.5700000"
    }
  },
  {
    "TextLocation": {
      "Start": 15398,
      "End": 15403
    },
    "TimeRange": {
      "StartTime": "00:22:28.5700000",
      "EndTime": "00:22:29.0200000"
    }
  },
  {
    "TextLocation": {
      "Start": 15404,
      "End": 15407
    },
    "TimeRange": {
      "StartTime": "00:22:29.0200000",
      "EndTime": "00:22:29.1700000"
    }
  },
  {
    "TextLocation": {
      "Start": 15408,
      "End": 15412
    },
    "TimeRange": {
      "StartTime": "00:22:29.1700000",
      "EndTime": "00:22:29.4400000"
    }
  },
  {
    "TextLocation": {
      "Start": 15413,
      "End": 15415
    },
    "TimeRange": {
      "StartTime": "00:22:29.4400000",
      "EndTime": "00:22:29.5600000"
    }
  },
  {
    "TextLocation": {
      "Start": 15416,
      "End": 15420
    },
    "TimeRange": {
      "StartTime": "00:22:29.5600000",
      "EndTime": "00:22:29.6800000"
    }
  },
  {
    "TextLocation": {
      "Start": 15421,
      "End": 15425
    },
    "TimeRange": {
      "StartTime": "00:22:29.6800000",
      "EndTime": "00:22:29.9500000"
    }
  },
  {
    "TextLocation": {
      "Start": 15426,
      "End": 15428
    },
    "TimeRange": {
      "StartTime": "00:22:29.9500000",
      "EndTime": "00:22:30.0400000"
    }
  },
  {
    "TextLocation": {
      "Start": 15429,
      "End": 15433
    },
    "TimeRange": {
      "StartTime": "00:22:30.0400000",
      "EndTime": "00:22:30.4600000"
    }
  },
  {
    "TextLocation": {
      "Start": 15435,
      "End": 15436
    },
    "TimeRange": {
      "StartTime": "00:22:30.4600000",
      "EndTime": "00:22:30.6400000"
    }
  },
  {
    "TextLocation": {
      "Start": 15437,
      "End": 15441
    },
    "TimeRange": {
      "StartTime": "00:22:30.6400000",
      "EndTime": "00:22:31"
    }
  },
  {
    "TextLocation": {
      "Start": 15442,
      "End": 15444
    },
    "TimeRange": {
      "StartTime": "00:22:31",
      "EndTime": "00:22:31.1199999"
    }
  },
  {
    "TextLocation": {
      "Start": 15445,
      "End": 15447
    },
    "TimeRange": {
      "StartTime": "00:22:31.1199999",
      "EndTime": "00:22:31.2700000"
    }
  },
  {
    "TextLocation": {
      "Start": 15448,
      "End": 15453
    },
    "TimeRange": {
      "StartTime": "00:22:31.2700000",
      "EndTime": "00:22:31.6600000"
    }
  },
  {
    "TextLocation": {
      "Start": 15454,
      "End": 15458
    },
    "TimeRange": {
      "StartTime": "00:22:32.0200000",
      "EndTime": "00:22:32.5600000"
    }
  },
  {
    "TextLocation": {
      "Start": 15459,
      "End": 15469
    },
    "TimeRange": {
      "StartTime": "00:22:32.5600000",
      "EndTime": "00:22:33.2200000"
    }
  },
  {
    "TextLocation": {
      "Start": 15470,
      "End": 15474
    },
    "TimeRange": {
      "StartTime": "00:22:33.2200000",
      "EndTime": "00:22:33.3400000"
    }
  },
  {
    "TextLocation": {
      "Start": 15475,
      "End": 15477
    },
    "TimeRange": {
      "StartTime": "00:22:33.3400000",
      "EndTime": "00:22:33.4600000"
    }
  },
  {
    "TextLocation": {
      "Start": 15478,
      "End": 15483
    },
    "TimeRange": {
      "StartTime": "00:22:33.4600000",
      "EndTime": "00:22:33.5800000"
    }
  },
  {
    "TextLocation": {
      "Start": 15484,
      "End": 15492
    },
    "TimeRange": {
      "StartTime": "00:22:33.5800000",
      "EndTime": "00:22:34.2700000"
    }
  },
  {
    "TextLocation": {
      "Start": 15493,
      "End": 15496
    },
    "TimeRange": {
      "StartTime": "00:22:34.2700000",
      "EndTime": "00:22:34.3599999"
    }
  },
  {
    "TextLocation": {
      "Start": 15497,
      "End": 15506
    },
    "TimeRange": {
      "StartTime": "00:22:34.3599999",
      "EndTime": "00:22:34.9300000"
    }
  },
  {
    "TextLocation": {
      "Start": 15507,
      "End": 15516
    },
    "TimeRange": {
      "StartTime": "00:22:34.9300000",
      "EndTime": "00:22:35.6500000"
    }
  },
  {
    "TextLocation": {
      "Start": 15517,
      "End": 15519
    },
    "TimeRange": {
      "StartTime": "00:22:35.9200000",
      "EndTime": "00:22:36.0700000"
    }
  },
  {
    "TextLocation": {
      "Start": 15520,
      "End": 15529
    },
    "TimeRange": {
      "StartTime": "00:22:36.0700000",
      "EndTime": "00:22:36.5500000"
    }
  },
  {
    "TextLocation": {
      "Start": 15530,
      "End": 15539
    },
    "TimeRange": {
      "StartTime": "00:22:36.5500000",
      "EndTime": "00:22:37.0300000"
    }
  },
  {
    "TextLocation": {
      "Start": 15540,
      "End": 15543
    },
    "TimeRange": {
      "StartTime": "00:22:37.0300000",
      "EndTime": "00:22:37.2400000"
    }
  },
  {
    "TextLocation": {
      "Start": 15544,
      "End": 15550
    },
    "TimeRange": {
      "StartTime": "00:22:37.2400000",
      "EndTime": "00:22:37.7800000"
    }
  },
  {
    "TextLocation": {
      "Start": 15551,
      "End": 15554
    },
    "TimeRange": {
      "StartTime": "00:22:37.7800000",
      "EndTime": "00:22:37.8699999"
    }
  },
  {
    "TextLocation": {
      "Start": 15555,
      "End": 15560
    },
    "TimeRange": {
      "StartTime": "00:22:37.8699999",
      "EndTime": "00:22:38.2900000"
    }
  },
  {
    "TextLocation": {
      "Start": 15561,
      "End": 15568
    },
    "TimeRange": {
      "StartTime": "00:22:38.7400000",
      "EndTime": "00:22:39.1300000"
    }
  },
  {
    "TextLocation": {
      "Start": 15569,
      "End": 15572
    },
    "TimeRange": {
      "StartTime": "00:22:39.1300000",
      "EndTime": "00:22:39.2800000"
    }
  },
  {
    "TextLocation": {
      "Start": 15573,
      "End": 15579
    },
    "TimeRange": {
      "StartTime": "00:22:39.2800000",
      "EndTime": "00:22:39.8500000"
    }
  },
  {
    "TextLocation": {
      "Start": 15581,
      "End": 15584
    },
    "TimeRange": {
      "StartTime": "00:22:40.2100000",
      "EndTime": "00:22:40.3900000"
    }
  },
  {
    "TextLocation": {
      "Start": 15585,
      "End": 15590
    },
    "TimeRange": {
      "StartTime": "00:22:40.3900000",
      "EndTime": "00:22:40.6900000"
    }
  },
  {
    "TextLocation": {
      "Start": 15591,
      "End": 15595
    },
    "TimeRange": {
      "StartTime": "00:22:40.6900000",
      "EndTime": "00:22:40.8400000"
    }
  },
  {
    "TextLocation": {
      "Start": 15596,
      "End": 15597
    },
    "TimeRange": {
      "StartTime": "00:22:40.8400000",
      "EndTime": "00:22:40.9000000"
    }
  },
  {
    "TextLocation": {
      "Start": 15598,
      "End": 15602
    },
    "TimeRange": {
      "StartTime": "00:22:40.9000000",
      "EndTime": "00:22:41.4100000"
    }
  },
  {
    "TextLocation": {
      "Start": 15603,
      "End": 15606
    },
    "TimeRange": {
      "StartTime": "00:22:41.4100000",
      "EndTime": "00:22:41.5300000"
    }
  },
  {
    "TextLocation": {
      "Start": 15607,
      "End": 15610
    },
    "TimeRange": {
      "StartTime": "00:22:41.5300000",
      "EndTime": "00:22:41.6500000"
    }
  },
  {
    "TextLocation": {
      "Start": 15611,
      "End": 15618
    },
    "TimeRange": {
      "StartTime": "00:22:41.6500000",
      "EndTime": "00:22:42.1300000"
    }
  },
  {
    "TextLocation": {
      "Start": 15619,
      "End": 15623
    },
    "TimeRange": {
      "StartTime": "00:22:42.1300000",
      "EndTime": "00:22:42.3100000"
    }
  },
  {
    "TextLocation": {
      "Start": 15624,
      "End": 15635
    },
    "TimeRange": {
      "StartTime": "00:22:42.3100000",
      "EndTime": "00:22:42.8800000"
    }
  },
  {
    "TextLocation": {
      "Start": 15636,
      "End": 15643
    },
    "TimeRange": {
      "StartTime": "00:22:42.8800000",
      "EndTime": "00:22:43.5700000"
    }
  },
  {
    "TextLocation": {
      "Start": 15644,
      "End": 15647
    },
    "TimeRange": {
      "StartTime": "00:22:43.5700000",
      "EndTime": "00:22:43.9600000"
    }
  },
  {
    "TextLocation": {
      "Start": 15648,
      "End": 15657
    },
    "TimeRange": {
      "StartTime": "00:22:43.9600000",
      "EndTime": "00:22:44.4400000"
    }
  },
  {
    "TextLocation": {
      "Start": 15658,
      "End": 15666
    },
    "TimeRange": {
      "StartTime": "00:22:44.4400000",
      "EndTime": "00:22:44.8000000"
    }
  },
  {
    "TextLocation": {
      "Start": 15667,
      "End": 15679
    },
    "TimeRange": {
      "StartTime": "00:22:44.8000000",
      "EndTime": "00:22:45.5800000"
    }
  },
  {
    "TextLocation": {
      "Start": 15680,
      "End": 15684
    },
    "TimeRange": {
      "StartTime": "00:22:45.5800000",
      "EndTime": "00:22:45.7600000"
    }
  },
  {
    "TextLocation": {
      "Start": 15685,
      "End": 15690
    },
    "TimeRange": {
      "StartTime": "00:22:45.7600000",
      "EndTime": "00:22:46"
    }
  },
  {
    "TextLocation": {
      "Start": 15691,
      "End": 15695
    },
    "TimeRange": {
      "StartTime": "00:22:46",
      "EndTime": "00:22:46.2700000"
    }
  },
  {
    "TextLocation": {
      "Start": 15696,
      "End": 15699
    },
    "TimeRange": {
      "StartTime": "00:22:46.3000000",
      "EndTime": "00:22:46.5100000"
    }
  },
  {
    "TextLocation": {
      "Start": 15700,
      "End": 15705
    },
    "TimeRange": {
      "StartTime": "00:22:46.5100000",
      "EndTime": "00:22:46.8100000"
    }
  },
  {
    "TextLocation": {
      "Start": 15706,
      "End": 15709
    },
    "TimeRange": {
      "StartTime": "00:22:46.8100000",
      "EndTime": "00:22:47.2900000"
    }
  },
  {
    "TextLocation": {
      "Start": 15711,
      "End": 15713
    },
    "TimeRange": {
      "StartTime": "00:22:47.7100000",
      "EndTime": "00:22:48.1000000"
    }
  },
  {
    "TextLocation": {
      "Start": 15714,
      "End": 15716
    },
    "TimeRange": {
      "StartTime": "00:22:48.1000000",
      "EndTime": "00:22:48.2800000"
    }
  },
  {
    "TextLocation": {
      "Start": 15717,
      "End": 15719
    },
    "TimeRange": {
      "StartTime": "00:22:48.2800000",
      "EndTime": "00:22:48.4000000"
    }
  },
  {
    "TextLocation": {
      "Start": 15720,
      "End": 15723
    },
    "TimeRange": {
      "StartTime": "00:22:48.4000000",
      "EndTime": "00:22:48.6400000"
    }
  },
  {
    "TextLocation": {
      "Start": 15724,
      "End": 15727
    },
    "TimeRange": {
      "StartTime": "00:22:48.6400000",
      "EndTime": "00:22:48.7300000"
    }
  },
  {
    "TextLocation": {
      "Start": 15728,
      "End": 15735
    },
    "TimeRange": {
      "StartTime": "00:22:48.7300000",
      "EndTime": "00:22:49.2400000"
    }
  },
  {
    "TextLocation": {
      "Start": 15736,
      "End": 15738
    },
    "TimeRange": {
      "StartTime": "00:22:49.2400000",
      "EndTime": "00:22:49.4200000"
    }
  },
  {
    "TextLocation": {
      "Start": 15739,
      "End": 15742
    },
    "TimeRange": {
      "StartTime": "00:22:49.4200000",
      "EndTime": "00:22:49.6300000"
    }
  },
  {
    "TextLocation": {
      "Start": 15743,
      "End": 15745
    },
    "TimeRange": {
      "StartTime": "00:22:49.6300000",
      "EndTime": "00:22:49.7200000"
    }
  },
  {
    "TextLocation": {
      "Start": 15746,
      "End": 15750
    },
    "TimeRange": {
      "StartTime": "00:22:49.7200000",
      "EndTime": "00:22:49.9300000"
    }
  },
  {
    "TextLocation": {
      "Start": 15751,
      "End": 15756
    },
    "TimeRange": {
      "StartTime": "00:22:49.9300000",
      "EndTime": "00:22:50.4400000"
    }
  },
  {
    "TextLocation": {
      "Start": 15757,
      "End": 15762
    },
    "TimeRange": {
      "StartTime": "00:22:50.7100000",
      "EndTime": "00:22:51.1300000"
    }
  },
  {
    "TextLocation": {
      "Start": 15763,
      "End": 15765
    },
    "TimeRange": {
      "StartTime": "00:22:51.1300000",
      "EndTime": "00:22:51.4000000"
    }
  },
  {
    "TextLocation": {
      "Start": 15766,
      "End": 15769
    },
    "TimeRange": {
      "StartTime": "00:22:51.4000000",
      "EndTime": "00:22:51.4600000"
    }
  },
  {
    "TextLocation": {
      "Start": 15770,
      "End": 15777
    },
    "TimeRange": {
      "StartTime": "00:22:51.4600000",
      "EndTime": "00:22:51.8500000"
    }
  },
  {
    "TextLocation": {
      "Start": 15778,
      "End": 15782
    },
    "TimeRange": {
      "StartTime": "00:22:51.8500000",
      "EndTime": "00:22:52.1800000"
    }
  },
  {
    "TextLocation": {
      "Start": 15783,
      "End": 15785
    },
    "TimeRange": {
      "StartTime": "00:22:52.1800000",
      "EndTime": "00:22:52.3300000"
    }
  },
  {
    "TextLocation": {
      "Start": 15786,
      "End": 15789
    },
    "TimeRange": {
      "StartTime": "00:22:52.3300000",
      "EndTime": "00:22:52.5400000"
    }
  },
  {
    "TextLocation": {
      "Start": 15790,
      "End": 15798
    },
    "TimeRange": {
      "StartTime": "00:22:52.5400000",
      "EndTime": "00:22:53.0500000"
    }
  },
  {
    "TextLocation": {
      "Start": 15799,
      "End": 15801
    },
    "TimeRange": {
      "StartTime": "00:22:53.0500000",
      "EndTime": "00:22:53.1700000"
    }
  },
  {
    "TextLocation": {
      "Start": 15802,
      "End": 15805
    },
    "TimeRange": {
      "StartTime": "00:22:53.1700000",
      "EndTime": "00:22:53.2600000"
    }
  },
  {
    "TextLocation": {
      "Start": 15806,
      "End": 15810
    },
    "TimeRange": {
      "StartTime": "00:22:53.2600000",
      "EndTime": "00:22:53.5600000"
    }
  },
  {
    "TextLocation": {
      "Start": 15811,
      "End": 15814
    },
    "TimeRange": {
      "StartTime": "00:22:53.5600000",
      "EndTime": "00:22:53.8000000"
    }
  },
  {
    "TextLocation": {
      "Start": 15815,
      "End": 15820
    },
    "TimeRange": {
      "StartTime": "00:22:53.8000000",
      "EndTime": "00:22:54.0700000"
    }
  },
  {
    "TextLocation": {
      "Start": 15821,
      "End": 15826
    },
    "TimeRange": {
      "StartTime": "00:22:54.0700000",
      "EndTime": "00:22:54.6400000"
    }
  },
  {
    "TextLocation": {
      "Start": 15827,
      "End": 15831
    },
    "TimeRange": {
      "StartTime": "00:22:54.9400000",
      "EndTime": "00:22:55.1199999"
    }
  },
  {
    "TextLocation": {
      "Start": 15832,
      "End": 15834
    },
    "TimeRange": {
      "StartTime": "00:22:55.1199999",
      "EndTime": "00:22:55.2400000"
    }
  },
  {
    "TextLocation": {
      "Start": 15835,
      "End": 15842
    },
    "TimeRange": {
      "StartTime": "00:22:55.2400000",
      "EndTime": "00:22:55.6199999"
    }
  },
  {
    "TextLocation": {
      "Start": 15843,
      "End": 15846
    },
    "TimeRange": {
      "StartTime": "00:22:55.6199999",
      "EndTime": "00:22:55.8599999"
    }
  },
  {
    "TextLocation": {
      "Start": 15847,
      "End": 15850
    },
    "TimeRange": {
      "StartTime": "00:22:55.8699999",
      "EndTime": "00:22:56.1400000"
    }
  },
  {
    "TextLocation": {
      "Start": 15853,
      "End": 15858
    },
    "TimeRange": {
      "StartTime": "00:22:56.1400000",
      "EndTime": "00:22:56.3800000"
    }
  },
  {
    "TextLocation": {
      "Start": 15859,
      "End": 15861
    },
    "TimeRange": {
      "StartTime": "00:22:56.3800000",
      "EndTime": "00:22:56.5300000"
    }
  },
  {
    "TextLocation": {
      "Start": 15863,
      "End": 15869
    },
    "TimeRange": {
      "StartTime": "00:22:56.5300000",
      "EndTime": "00:22:57.0700000"
    }
  },
  {
    "TextLocation": {
      "Start": 15870,
      "End": 15876
    },
    "TimeRange": {
      "StartTime": "00:22:57.0700000",
      "EndTime": "00:22:57.5800000"
    }
  },
  {
    "TextLocation": {
      "Start": 15877,
      "End": 15879
    },
    "TimeRange": {
      "StartTime": "00:22:57.8800000",
      "EndTime": "00:22:58.0600000"
    }
  },
  {
    "TextLocation": {
      "Start": 15880,
      "End": 15889
    },
    "TimeRange": {
      "StartTime": "00:22:58.0600000",
      "EndTime": "00:22:58.6600000"
    }
  },
  {
    "TextLocation": {
      "Start": 15890,
      "End": 15893
    },
    "TimeRange": {
      "StartTime": "00:22:58.6600000",
      "EndTime": "00:22:58.9000000"
    }
  },
  {
    "TextLocation": {
      "Start": 15894,
      "End": 15903
    },
    "TimeRange": {
      "StartTime": "00:22:58.9000000",
      "EndTime": "00:22:59.6199999"
    }
  },
  {
    "TextLocation": {
      "Start": 15911,
      "End": 15913
    },
    "TimeRange": {
      "StartTime": "00:23:00.4300000",
      "EndTime": "00:23:00.5800000"
    }
  },
  {
    "TextLocation": {
      "Start": 15914,
      "End": 15918
    },
    "TimeRange": {
      "StartTime": "00:23:00.5800000",
      "EndTime": "00:23:00.7600000"
    }
  },
  {
    "TextLocation": {
      "Start": 15919,
      "End": 15921
    },
    "TimeRange": {
      "StartTime": "00:23:00.7600000",
      "EndTime": "00:23:00.8200000"
    }
  },
  {
    "TextLocation": {
      "Start": 15922,
      "End": 15926
    },
    "TimeRange": {
      "StartTime": "00:23:00.8200000",
      "EndTime": "00:23:01.1800000"
    }
  },
  {
    "TextLocation": {
      "Start": 15927,
      "End": 15932
    },
    "TimeRange": {
      "StartTime": "00:23:01.1800000",
      "EndTime": "00:23:01.6000000"
    }
  },
  {
    "TextLocation": {
      "Start": 15933,
      "End": 15937
    },
    "TimeRange": {
      "StartTime": "00:23:01.6000000",
      "EndTime": "00:23:01.8100000"
    }
  },
  {
    "TextLocation": {
      "Start": 15938,
      "End": 15942
    },
    "TimeRange": {
      "StartTime": "00:23:01.8100000",
      "EndTime": "00:23:02.0200000"
    }
  },
  {
    "TextLocation": {
      "Start": 15943,
      "End": 15955
    },
    "TimeRange": {
      "StartTime": "00:23:02.0200000",
      "EndTime": "00:23:02.9200000"
    }
  },
  {
    "TextLocation": {
      "Start": 15956,
      "End": 15959
    },
    "TimeRange": {
      "StartTime": "00:23:02.9200000",
      "EndTime": "00:23:03.0400000"
    }
  },
  {
    "TextLocation": {
      "Start": 15960,
      "End": 15962
    },
    "TimeRange": {
      "StartTime": "00:23:03.0400000",
      "EndTime": "00:23:03.1600000"
    }
  },
  {
    "TextLocation": {
      "Start": 15963,
      "End": 15966
    },
    "TimeRange": {
      "StartTime": "00:23:03.1600000",
      "EndTime": "00:23:03.4000000"
    }
  },
  {
    "TextLocation": {
      "Start": 15967,
      "End": 15969
    },
    "TimeRange": {
      "StartTime": "00:23:03.4000000",
      "EndTime": "00:23:03.5800000"
    }
  },
  {
    "TextLocation": {
      "Start": 15970,
      "End": 15978
    },
    "TimeRange": {
      "StartTime": "00:23:03.5800000",
      "EndTime": "00:23:04.1199999"
    }
  },
  {
    "TextLocation": {
      "Start": 15979,
      "End": 15981
    },
    "TimeRange": {
      "StartTime": "00:23:04.4200000",
      "EndTime": "00:23:04.5100000"
    }
  },
  {
    "TextLocation": {
      "Start": 15982,
      "End": 15990
    },
    "TimeRange": {
      "StartTime": "00:23:04.5100000",
      "EndTime": "00:23:04.9600000"
    }
  },
  {
    "TextLocation": {
      "Start": 15991,
      "End": 15993
    },
    "TimeRange": {
      "StartTime": "00:23:05.2600000",
      "EndTime": "00:23:05.5000000"
    }
  },
  {
    "TextLocation": {
      "Start": 15994,
      "End": 16000
    },
    "TimeRange": {
      "StartTime": "00:23:05.5000000",
      "EndTime": "00:23:05.8300000"
    }
  },
  {
    "TextLocation": {
      "Start": 16001,
      "End": 16003
    },
    "TimeRange": {
      "StartTime": "00:23:05.8300000",
      "EndTime": "00:23:05.9200000"
    }
  },
  {
    "TextLocation": {
      "Start": 16004,
      "End": 16007
    },
    "TimeRange": {
      "StartTime": "00:23:05.9200000",
      "EndTime": "00:23:06.0100000"
    }
  },
  {
    "TextLocation": {
      "Start": 16008,
      "End": 16021
    },
    "TimeRange": {
      "StartTime": "00:23:06.0100000",
      "EndTime": "00:23:06.9400000"
    }
  },
  {
    "TextLocation": {
      "Start": 16024,
      "End": 16026
    },
    "TimeRange": {
      "StartTime": "00:23:07.3000000",
      "EndTime": "00:23:07.7500000"
    }
  },
  {
    "TextLocation": {
      "Start": 16027,
      "End": 16032
    },
    "TimeRange": {
      "StartTime": "00:23:08.4400000",
      "EndTime": "00:23:08.6199999"
    }
  },
  {
    "TextLocation": {
      "Start": 16033,
      "End": 16038
    },
    "TimeRange": {
      "StartTime": "00:23:08.6199999",
      "EndTime": "00:23:08.7400000"
    }
  },
  {
    "TextLocation": {
      "Start": 16039,
      "End": 16041
    },
    "TimeRange": {
      "StartTime": "00:23:08.7400000",
      "EndTime": "00:23:08.8900000"
    }
  },
  {
    "TextLocation": {
      "Start": 16042,
      "End": 16049
    },
    "TimeRange": {
      "StartTime": "00:23:08.8900000",
      "EndTime": "00:23:09.2200000"
    }
  },
  {
    "TextLocation": {
      "Start": 16050,
      "End": 16052
    },
    "TimeRange": {
      "StartTime": "00:23:09.2200000",
      "EndTime": "00:23:09.3400000"
    }
  },
  {
    "TextLocation": {
      "Start": 16053,
      "End": 16064
    },
    "TimeRange": {
      "StartTime": "00:23:09.3400000",
      "EndTime": "00:23:10.1300000"
    }
  },
  {
    "TextLocation": {
      "Start": 16067,
      "End": 16068
    },
    "TimeRange": {
      "StartTime": "00:23:10.3000000",
      "EndTime": "00:23:10.5400000"
    }
  },
  {
    "TextLocation": {
      "Start": 16070,
      "End": 16071
    },
    "TimeRange": {
      "StartTime": "00:23:11.2300000",
      "EndTime": "00:23:11.4100000"
    }
  },
  {
    "TextLocation": {
      "Start": 16072,
      "End": 16084
    },
    "TimeRange": {
      "StartTime": "00:23:11.4100000",
      "EndTime": "00:23:12.2800000"
    }
  },
  {
    "TextLocation": {
      "Start": 16085,
      "End": 16093
    },
    "TimeRange": {
      "StartTime": "00:23:12.8200000",
      "EndTime": "00:23:13.3000000"
    }
  },
  {
    "TextLocation": {
      "Start": 16094,
      "End": 16098
    },
    "TimeRange": {
      "StartTime": "00:23:13.3000000",
      "EndTime": "00:23:13.4200000"
    }
  },
  {
    "TextLocation": {
      "Start": 16099,
      "End": 16102
    },
    "TimeRange": {
      "StartTime": "00:23:13.4200000",
      "EndTime": "00:23:13.4800000"
    }
  },
  {
    "TextLocation": {
      "Start": 16103,
      "End": 16108
    },
    "TimeRange": {
      "StartTime": "00:23:13.4800000",
      "EndTime": "00:23:13.7800000"
    }
  },
  {
    "TextLocation": {
      "Start": 16109,
      "End": 16111
    },
    "TimeRange": {
      "StartTime": "00:23:13.7800000",
      "EndTime": "00:23:13.9000000"
    }
  },
  {
    "TextLocation": {
      "Start": 16112,
      "End": 16116
    },
    "TimeRange": {
      "StartTime": "00:23:13.9000000",
      "EndTime": "00:23:14.2000000"
    }
  },
  {
    "TextLocation": {
      "Start": 16124,
      "End": 16128
    },
    "TimeRange": {
      "StartTime": "00:23:14.3800000",
      "EndTime": "00:23:14.7700000"
    }
  },
  {
    "TextLocation": {
      "Start": 16131,
      "End": 16134
    },
    "TimeRange": {
      "StartTime": "00:23:14.8000000",
      "EndTime": "00:23:15.0300000"
    }
  },
  {
    "TextLocation": {
      "Start": 16135,
      "End": 16139
    },
    "TimeRange": {
      "StartTime": "00:23:15.0400000",
      "EndTime": "00:23:15.4600000"
    }
  },
  {
    "TextLocation": {
      "Start": 16140,
      "End": 16144
    },
    "TimeRange": {
      "StartTime": "00:23:15.4600000",
      "EndTime": "00:23:15.6400000"
    }
  },
  {
    "TextLocation": {
      "Start": 16145,
      "End": 16149
    },
    "TimeRange": {
      "StartTime": "00:23:15.6400000",
      "EndTime": "00:23:15.7300000"
    }
  },
  {
    "TextLocation": {
      "Start": 16150,
      "End": 16159
    },
    "TimeRange": {
      "StartTime": "00:23:15.7300000",
      "EndTime": "00:23:16.1199999"
    }
  },
  {
    "TextLocation": {
      "Start": 16160,
      "End": 16163
    },
    "TimeRange": {
      "StartTime": "00:23:16.1199999",
      "EndTime": "00:23:16.2700000"
    }
  },
  {
    "TextLocation": {
      "Start": 16164,
      "End": 16167
    },
    "TimeRange": {
      "StartTime": "00:23:16.2700000",
      "EndTime": "00:23:16.3300000"
    }
  },
  {
    "TextLocation": {
      "Start": 16168,
      "End": 16174
    },
    "TimeRange": {
      "StartTime": "00:23:16.3300000",
      "EndTime": "00:23:16.6700000"
    }
  },
  {
    "TextLocation": {
      "Start": 16177,
      "End": 16181
    },
    "TimeRange": {
      "StartTime": "00:23:16.6900000",
      "EndTime": "00:23:16.7800000"
    }
  },
  {
    "TextLocation": {
      "Start": 16182,
      "End": 16186
    },
    "TimeRange": {
      "StartTime": "00:23:16.7800000",
      "EndTime": "00:23:17.0800000"
    }
  },
  {
    "TextLocation": {
      "Start": 16187,
      "End": 16191
    },
    "TimeRange": {
      "StartTime": "00:23:17.0800000",
      "EndTime": "00:23:17.3200000"
    }
  },
  {
    "TextLocation": {
      "Start": 16192,
      "End": 16196
    },
    "TimeRange": {
      "StartTime": "00:23:17.3200000",
      "EndTime": "00:23:17.5600000"
    }
  },
  {
    "TextLocation": {
      "Start": 16197,
      "End": 16200
    },
    "TimeRange": {
      "StartTime": "00:23:18.4300000",
      "EndTime": "00:23:18.7600000"
    }
  },
  {
    "TextLocation": {
      "Start": 16201,
      "End": 16206
    },
    "TimeRange": {
      "StartTime": "00:23:18.7600000",
      "EndTime": "00:23:18.9700000"
    }
  },
  {
    "TextLocation": {
      "Start": 16207,
      "End": 16211
    },
    "TimeRange": {
      "StartTime": "00:23:18.9700000",
      "EndTime": "00:23:19.0900000"
    }
  },
  {
    "TextLocation": {
      "Start": 16212,
      "End": 16220
    },
    "TimeRange": {
      "StartTime": "00:23:19.0900000",
      "EndTime": "00:23:19.4200000"
    }
  },
  {
    "TextLocation": {
      "Start": 16221,
      "End": 16225
    },
    "TimeRange": {
      "StartTime": "00:23:19.4200000",
      "EndTime": "00:23:19.7800000"
    }
  },
  {
    "TextLocation": {
      "Start": 16226,
      "End": 16232
    },
    "TimeRange": {
      "StartTime": "00:23:19.7800000",
      "EndTime": "00:23:20.1700000"
    }
  },
  {
    "TextLocation": {
      "Start": 16233,
      "End": 16236
    },
    "TimeRange": {
      "StartTime": "00:23:20.1700000",
      "EndTime": "00:23:20.2900000"
    }
  },
  {
    "TextLocation": {
      "Start": 16237,
      "End": 16242
    },
    "TimeRange": {
      "StartTime": "00:23:20.2900000",
      "EndTime": "00:23:20.5300000"
    }
  },
  {
    "TextLocation": {
      "Start": 16243,
      "End": 16245
    },
    "TimeRange": {
      "StartTime": "00:23:20.5300000",
      "EndTime": "00:23:20.6199999"
    }
  },
  {
    "TextLocation": {
      "Start": 16246,
      "End": 16254
    },
    "TimeRange": {
      "StartTime": "00:23:20.6199999",
      "EndTime": "00:23:21.3100000"
    }
  },
  {
    "TextLocation": {
      "Start": 16255,
      "End": 16258
    },
    "TimeRange": {
      "StartTime": "00:23:21.3100000",
      "EndTime": "00:23:21.4900000"
    }
  },
  {
    "TextLocation": {
      "Start": 16259,
      "End": 16266
    },
    "TimeRange": {
      "StartTime": "00:23:21.4900000",
      "EndTime": "00:23:21.8200000"
    }
  },
  {
    "TextLocation": {
      "Start": 16267,
      "End": 16269
    },
    "TimeRange": {
      "StartTime": "00:23:21.8200000",
      "EndTime": "00:23:22.2400000"
    }
  },
  {
    "TextLocation": {
      "Start": 16270,
      "End": 16273
    },
    "TimeRange": {
      "StartTime": "00:23:22.2400000",
      "EndTime": "00:23:22.5400000"
    }
  },
  {
    "TextLocation": {
      "Start": 16275,
      "End": 16277
    },
    "TimeRange": {
      "StartTime": "00:23:22.5400000",
      "EndTime": "00:23:22.6300000"
    }
  },
  {
    "TextLocation": {
      "Start": 16278,
      "End": 16282
    },
    "TimeRange": {
      "StartTime": "00:23:22.6300000",
      "EndTime": "00:23:22.9000000"
    }
  },
  {
    "TextLocation": {
      "Start": 16283,
      "End": 16284
    },
    "TimeRange": {
      "StartTime": "00:23:22.9000000",
      "EndTime": "00:23:22.9600000"
    }
  },
  {
    "TextLocation": {
      "Start": 16285,
      "End": 16294
    },
    "TimeRange": {
      "StartTime": "00:23:22.9600000",
      "EndTime": "00:23:23.6500000"
    }
  },
  {
    "TextLocation": {
      "Start": 16296,
      "End": 16300
    },
    "TimeRange": {
      "StartTime": "00:23:24.0700000",
      "EndTime": "00:23:24.4000000"
    }
  },
  {
    "TextLocation": {
      "Start": 16301,
      "End": 16307
    },
    "TimeRange": {
      "StartTime": "00:23:24.4000000",
      "EndTime": "00:23:24.5200000"
    }
  },
  {
    "TextLocation": {
      "Start": 16308,
      "End": 16310
    },
    "TimeRange": {
      "StartTime": "00:23:24.5200000",
      "EndTime": "00:23:24.6400000"
    }
  },
  {
    "TextLocation": {
      "Start": 16311,
      "End": 16313
    },
    "TimeRange": {
      "StartTime": "00:23:24.6400000",
      "EndTime": "00:23:24.7300000"
    }
  },
  {
    "TextLocation": {
      "Start": 16314,
      "End": 16319
    },
    "TimeRange": {
      "StartTime": "00:23:24.7300000",
      "EndTime": "00:23:24.9400000"
    }
  },
  {
    "TextLocation": {
      "Start": 16320,
      "End": 16323
    },
    "TimeRange": {
      "StartTime": "00:23:24.9400000",
      "EndTime": "00:23:25.0600000"
    }
  },
  {
    "TextLocation": {
      "Start": 16324,
      "End": 16327
    },
    "TimeRange": {
      "StartTime": "00:23:25.0600000",
      "EndTime": "00:23:25.2100000"
    }
  },
  {
    "TextLocation": {
      "Start": 16328,
      "End": 16330
    },
    "TimeRange": {
      "StartTime": "00:23:25.2100000",
      "EndTime": "00:23:25.2700000"
    }
  },
  {
    "TextLocation": {
      "Start": 16331,
      "End": 16333
    },
    "TimeRange": {
      "StartTime": "00:23:25.2700000",
      "EndTime": "00:23:26.1099999"
    }
  },
  {
    "TextLocation": {
      "Start": 16335,
      "End": 16338
    },
    "TimeRange": {
      "StartTime": "00:23:26.3800000",
      "EndTime": "00:23:27.0100000"
    }
  },
  {
    "TextLocation": {
      "Start": 16339,
      "End": 16342
    },
    "TimeRange": {
      "StartTime": "00:23:27.6400000",
      "EndTime": "00:23:27.7600000"
    }
  },
  {
    "TextLocation": {
      "Start": 16343,
      "End": 16354
    },
    "TimeRange": {
      "StartTime": "00:23:27.7600000",
      "EndTime": "00:23:28.4800000"
    }
  },
  {
    "TextLocation": {
      "Start": 16356,
      "End": 16358
    },
    "TimeRange": {
      "StartTime": "00:23:28.4800000",
      "EndTime": "00:23:28.6000000"
    }
  },
  {
    "TextLocation": {
      "Start": 16359,
      "End": 16362
    },
    "TimeRange": {
      "StartTime": "00:23:28.6000000",
      "EndTime": "00:23:28.8400000"
    }
  },
  {
    "TextLocation": {
      "Start": 16363,
      "End": 16371
    },
    "TimeRange": {
      "StartTime": "00:23:28.8400000",
      "EndTime": "00:23:29.2000000"
    }
  },
  {
    "TextLocation": {
      "Start": 16372,
      "End": 16381
    },
    "TimeRange": {
      "StartTime": "00:23:29.2000000",
      "EndTime": "00:23:29.8599999"
    }
  },
  {
    "TextLocation": {
      "Start": 16382,
      "End": 16384
    },
    "TimeRange": {
      "StartTime": "00:23:30.2200000",
      "EndTime": "00:23:30.4000000"
    }
  },
  {
    "TextLocation": {
      "Start": 16385,
      "End": 16388
    },
    "TimeRange": {
      "StartTime": "00:23:30.4000000",
      "EndTime": "00:23:30.4900000"
    }
  },
  {
    "TextLocation": {
      "Start": 16389,
      "End": 16393
    },
    "TimeRange": {
      "StartTime": "00:23:30.4900000",
      "EndTime": "00:23:30.7900000"
    }
  },
  {
    "TextLocation": {
      "Start": 16394,
      "End": 16404
    },
    "TimeRange": {
      "StartTime": "00:23:30.7900000",
      "EndTime": "00:23:31.4800000"
    }
  },
  {
    "TextLocation": {
      "Start": 16406,
      "End": 16410
    },
    "TimeRange": {
      "StartTime": "00:23:31.6300000",
      "EndTime": "00:23:31.8100000"
    }
  },
  {
    "TextLocation": {
      "Start": 16411,
      "End": 16416
    },
    "TimeRange": {
      "StartTime": "00:23:31.8100000",
      "EndTime": "00:23:31.9300000"
    }
  },
  {
    "TextLocation": {
      "Start": 16417,
      "End": 16422
    },
    "TimeRange": {
      "StartTime": "00:23:31.9300000",
      "EndTime": "00:23:32.0500000"
    }
  },
  {
    "TextLocation": {
      "Start": 16423,
      "End": 16425
    },
    "TimeRange": {
      "StartTime": "00:23:32.0500000",
      "EndTime": "00:23:32.1700000"
    }
  },
  {
    "TextLocation": {
      "Start": 16426,
      "End": 16431
    },
    "TimeRange": {
      "StartTime": "00:23:32.1700000",
      "EndTime": "00:23:32.5300000"
    }
  },
  {
    "TextLocation": {
      "Start": 16432,
      "End": 16436
    },
    "TimeRange": {
      "StartTime": "00:23:32.5300000",
      "EndTime": "00:23:32.6800000"
    }
  },
  {
    "TextLocation": {
      "Start": 16437,
      "End": 16440
    },
    "TimeRange": {
      "StartTime": "00:23:32.6800000",
      "EndTime": "00:23:32.7700000"
    }
  },
  {
    "TextLocation": {
      "Start": 16441,
      "End": 16448
    },
    "TimeRange": {
      "StartTime": "00:23:32.7700000",
      "EndTime": "00:23:33.1600000"
    }
  },
  {
    "TextLocation": {
      "Start": 16449,
      "End": 16452
    },
    "TimeRange": {
      "StartTime": "00:23:33.1600000",
      "EndTime": "00:23:33.2800000"
    }
  },
  {
    "TextLocation": {
      "Start": 16453,
      "End": 16457
    },
    "TimeRange": {
      "StartTime": "00:23:33.2800000",
      "EndTime": "00:23:33.7300000"
    }
  },
  {
    "TextLocation": {
      "Start": 16458,
      "End": 16463
    },
    "TimeRange": {
      "StartTime": "00:23:33.7300000",
      "EndTime": "00:23:34"
    }
  },
  {
    "TextLocation": {
      "Start": 16464,
      "End": 16468
    },
    "TimeRange": {
      "StartTime": "00:23:34",
      "EndTime": "00:23:34.3000000"
    }
  },
  {
    "TextLocation": {
      "Start": 16469,
      "End": 16472
    },
    "TimeRange": {
      "StartTime": "00:23:34.3000000",
      "EndTime": "00:23:34.3599999"
    }
  },
  {
    "TextLocation": {
      "Start": 16473,
      "End": 16479
    },
    "TimeRange": {
      "StartTime": "00:23:34.3599999",
      "EndTime": "00:23:34.7200000"
    }
  },
  {
    "TextLocation": {
      "Start": 16480,
      "End": 16488
    },
    "TimeRange": {
      "StartTime": "00:23:34.7200000",
      "EndTime": "00:23:35.2300000"
    }
  },
  {
    "TextLocation": {
      "Start": 16489,
      "End": 16493
    },
    "TimeRange": {
      "StartTime": "00:23:35.2300000",
      "EndTime": "00:23:35.4400000"
    }
  },
  {
    "TextLocation": {
      "Start": 16494,
      "End": 16496
    },
    "TimeRange": {
      "StartTime": "00:23:35.4400000",
      "EndTime": "00:23:35.5900000"
    }
  },
  {
    "TextLocation": {
      "Start": 16497,
      "End": 16505
    },
    "TimeRange": {
      "StartTime": "00:23:35.6199999",
      "EndTime": "00:23:36.1600000"
    }
  },
  {
    "TextLocation": {
      "Start": 16506,
      "End": 16511
    },
    "TimeRange": {
      "StartTime": "00:23:36.1600000",
      "EndTime": "00:23:36.6099999"
    }
  },
  {
    "TextLocation": {
      "Start": 16512,
      "End": 16514
    },
    "TimeRange": {
      "StartTime": "00:23:36.6099999",
      "EndTime": "00:23:36.7300000"
    }
  },
  {
    "TextLocation": {
      "Start": 16515,
      "End": 16518
    },
    "TimeRange": {
      "StartTime": "00:23:36.7300000",
      "EndTime": "00:23:36.8200000"
    }
  },
  {
    "TextLocation": {
      "Start": 16519,
      "End": 16523
    },
    "TimeRange": {
      "StartTime": "00:23:36.8200000",
      "EndTime": "00:23:37.1800000"
    }
  },
  {
    "TextLocation": {
      "Start": 16524,
      "End": 16526
    },
    "TimeRange": {
      "StartTime": "00:23:37.1800000",
      "EndTime": "00:23:37.2700000"
    }
  },
  {
    "TextLocation": {
      "Start": 16527,
      "End": 16531
    },
    "TimeRange": {
      "StartTime": "00:23:37.2700000",
      "EndTime": "00:23:37.4200000"
    }
  },
  {
    "TextLocation": {
      "Start": 16532,
      "End": 16534
    },
    "TimeRange": {
      "StartTime": "00:23:37.4200000",
      "EndTime": "00:23:37.5400000"
    }
  },
  {
    "TextLocation": {
      "Start": 16535,
      "End": 16541
    },
    "TimeRange": {
      "StartTime": "00:23:37.5400000",
      "EndTime": "00:23:38.1099999"
    }
  },
  {
    "TextLocation": {
      "Start": 16542,
      "End": 16545
    },
    "TimeRange": {
      "StartTime": "00:23:38.3200000",
      "EndTime": "00:23:38.4700000"
    }
  },
  {
    "TextLocation": {
      "Start": 16546,
      "End": 16551
    },
    "TimeRange": {
      "StartTime": "00:23:38.4700000",
      "EndTime": "00:23:38.8300000"
    }
  },
  {
    "TextLocation": {
      "Start": 16552,
      "End": 16554
    },
    "TimeRange": {
      "StartTime": "00:23:38.8300000",
      "EndTime": "00:23:38.9200000"
    }
  },
  {
    "TextLocation": {
      "Start": 16555,
      "End": 16558
    },
    "TimeRange": {
      "StartTime": "00:23:38.9200000",
      "EndTime": "00:23:39.0400000"
    }
  },
  {
    "TextLocation": {
      "Start": 16559,
      "End": 16563
    },
    "TimeRange": {
      "StartTime": "00:23:39.0400000",
      "EndTime": "00:23:39.3100000"
    }
  },
  {
    "TextLocation": {
      "Start": 16564,
      "End": 16566
    },
    "TimeRange": {
      "StartTime": "00:23:39.3100000",
      "EndTime": "00:23:39.4300000"
    }
  },
  {
    "TextLocation": {
      "Start": 16567,
      "End": 16571
    },
    "TimeRange": {
      "StartTime": "00:23:39.4300000",
      "EndTime": "00:23:39.5800000"
    }
  },
  {
    "TextLocation": {
      "Start": 16572,
      "End": 16574
    },
    "TimeRange": {
      "StartTime": "00:23:39.5800000",
      "EndTime": "00:23:39.7000000"
    }
  },
  {
    "TextLocation": {
      "Start": 16575,
      "End": 16579
    },
    "TimeRange": {
      "StartTime": "00:23:39.7000000",
      "EndTime": "00:23:40.1800000"
    }
  },
  {
    "TextLocation": {
      "Start": 16582,
      "End": 16585
    },
    "TimeRange": {
      "StartTime": "00:23:40.7500000",
      "EndTime": "00:23:40.9300000"
    }
  },
  {
    "TextLocation": {
      "Start": 16586,
      "End": 16587
    },
    "TimeRange": {
      "StartTime": "00:23:40.9300000",
      "EndTime": "00:23:40.9900000"
    }
  },
  {
    "TextLocation": {
      "Start": 16588,
      "End": 16593
    },
    "TimeRange": {
      "StartTime": "00:23:40.9900000",
      "EndTime": "00:23:41.2000000"
    }
  },
  {
    "TextLocation": {
      "Start": 16594,
      "End": 16597
    },
    "TimeRange": {
      "StartTime": "00:23:41.2000000",
      "EndTime": "00:23:41.2600000"
    }
  },
  {
    "TextLocation": {
      "Start": 16598,
      "End": 16602
    },
    "TimeRange": {
      "StartTime": "00:23:41.2600000",
      "EndTime": "00:23:41.5000000"
    }
  },
  {
    "TextLocation": {
      "Start": 16603,
      "End": 16605
    },
    "TimeRange": {
      "StartTime": "00:23:41.5000000",
      "EndTime": "00:23:41.5600000"
    }
  },
  {
    "TextLocation": {
      "Start": 16606,
      "End": 16609
    },
    "TimeRange": {
      "StartTime": "00:23:41.5600000",
      "EndTime": "00:23:41.6500000"
    }
  },
  {
    "TextLocation": {
      "Start": 16610,
      "End": 16616
    },
    "TimeRange": {
      "StartTime": "00:23:41.6500000",
      "EndTime": "00:23:42.0700000"
    }
  },
  {
    "TextLocation": {
      "Start": 16617,
      "End": 16621
    },
    "TimeRange": {
      "StartTime": "00:23:42.0700000",
      "EndTime": "00:23:42.1900000"
    }
  },
  {
    "TextLocation": {
      "Start": 16622,
      "End": 16627
    },
    "TimeRange": {
      "StartTime": "00:23:42.1900000",
      "EndTime": "00:23:42.4300000"
    }
  },
  {
    "TextLocation": {
      "Start": 16628,
      "End": 16631
    },
    "TimeRange": {
      "StartTime": "00:23:42.4300000",
      "EndTime": "00:23:42.5500000"
    }
  },
  {
    "TextLocation": {
      "Start": 16632,
      "End": 16638
    },
    "TimeRange": {
      "StartTime": "00:23:42.5500000",
      "EndTime": "00:23:43.0600000"
    }
  },
  {
    "TextLocation": {
      "Start": 16641,
      "End": 16644
    },
    "TimeRange": {
      "StartTime": "00:23:43.0600000",
      "EndTime": "00:23:43.2700000"
    }
  },
  {
    "TextLocation": {
      "Start": 16645,
      "End": 16646
    },
    "TimeRange": {
      "StartTime": "00:23:43.2700000",
      "EndTime": "00:23:43.6000000"
    }
  },
  {
    "TextLocation": {
      "Start": 16647,
      "End": 16651
    },
    "TimeRange": {
      "StartTime": "00:23:43.6000000",
      "EndTime": "00:23:43.8100000"
    }
  },
  {
    "TextLocation": {
      "Start": 16652,
      "End": 16656
    },
    "TimeRange": {
      "StartTime": "00:23:43.8100000",
      "EndTime": "00:23:44.1700000"
    }
  },
  {
    "TextLocation": {
      "Start": 16657,
      "End": 16664
    },
    "TimeRange": {
      "StartTime": "00:23:44.4100000",
      "EndTime": "00:23:44.8900000"
    }
  },
  {
    "TextLocation": {
      "Start": 16665,
      "End": 16668
    },
    "TimeRange": {
      "StartTime": "00:23:44.8900000",
      "EndTime": "00:23:44.9800000"
    }
  },
  {
    "TextLocation": {
      "Start": 16669,
      "End": 16673
    },
    "TimeRange": {
      "StartTime": "00:23:44.9800000",
      "EndTime": "00:23:45.1000000"
    }
  },
  {
    "TextLocation": {
      "Start": 16674,
      "End": 16683
    },
    "TimeRange": {
      "StartTime": "00:23:45.1000000",
      "EndTime": "00:23:45.5500000"
    }
  },
  {
    "TextLocation": {
      "Start": 16684,
      "End": 16687
    },
    "TimeRange": {
      "StartTime": "00:23:45.5500000",
      "EndTime": "00:23:45.6700000"
    }
  },
  {
    "TextLocation": {
      "Start": 16688,
      "End": 16691
    },
    "TimeRange": {
      "StartTime": "00:23:45.6700000",
      "EndTime": "00:23:45.7600000"
    }
  },
  {
    "TextLocation": {
      "Start": 16692,
      "End": 16698
    },
    "TimeRange": {
      "StartTime": "00:23:45.7600000",
      "EndTime": "00:23:46.1800000"
    }
  },
  {
    "TextLocation": {
      "Start": 16699,
      "End": 16703
    },
    "TimeRange": {
      "StartTime": "00:23:46.1800000",
      "EndTime": "00:23:46.4800000"
    }
  },
  {
    "TextLocation": {
      "Start": 16704,
      "End": 16709
    },
    "TimeRange": {
      "StartTime": "00:23:46.4800000",
      "EndTime": "00:23:46.7800000"
    }
  },
  {
    "TextLocation": {
      "Start": 16712,
      "End": 16717
    },
    "TimeRange": {
      "StartTime": "00:23:48.3800000",
      "EndTime": "00:23:48.8599999"
    }
  },
  {
    "TextLocation": {
      "Start": 16719,
      "End": 16722
    },
    "TimeRange": {
      "StartTime": "00:23:49.2500000",
      "EndTime": "00:23:49.6099999"
    }
  },
  {
    "TextLocation": {
      "Start": 16723,
      "End": 16730
    },
    "TimeRange": {
      "StartTime": "00:23:49.6099999",
      "EndTime": "00:23:50"
    }
  },
  {
    "TextLocation": {
      "Start": 16731,
      "End": 16739
    },
    "TimeRange": {
      "StartTime": "00:23:50",
      "EndTime": "00:23:50.3599999"
    }
  },
  {
    "TextLocation": {
      "Start": 16740,
      "End": 16746
    },
    "TimeRange": {
      "StartTime": "00:23:50.3599999",
      "EndTime": "00:23:50.6600000"
    }
  },
  {
    "TextLocation": {
      "Start": 16747,
      "End": 16750
    },
    "TimeRange": {
      "StartTime": "00:23:50.6600000",
      "EndTime": "00:23:50.7500000"
    }
  },
  {
    "TextLocation": {
      "Start": 16751,
      "End": 16758
    },
    "TimeRange": {
      "StartTime": "00:23:50.7500000",
      "EndTime": "00:23:51.0800000"
    }
  },
  {
    "TextLocation": {
      "Start": 16759,
      "End": 16762
    },
    "TimeRange": {
      "StartTime": "00:23:51.0800000",
      "EndTime": "00:23:51.4800000"
    }
  },
  {
    "TextLocation": {
      "Start": 16763,
      "End": 16767
    },
    "TimeRange": {
      "StartTime": "00:23:51.4800000",
      "EndTime": "00:23:51.8900000"
    }
  },
  {
    "TextLocation": {
      "Start": 16768,
      "End": 16778
    },
    "TimeRange": {
      "StartTime": "00:23:51.8900000",
      "EndTime": "00:23:52.5200000"
    }
  },
  {
    "TextLocation": {
      "Start": 16779,
      "End": 16783
    },
    "TimeRange": {
      "StartTime": "00:23:52.5200000",
      "EndTime": "00:23:52.6700000"
    }
  },
  {
    "TextLocation": {
      "Start": 16784,
      "End": 16786
    },
    "TimeRange": {
      "StartTime": "00:23:52.6700000",
      "EndTime": "00:23:52.8500000"
    }
  },
  {
    "TextLocation": {
      "Start": 16787,
      "End": 16794
    },
    "TimeRange": {
      "StartTime": "00:23:52.8500000",
      "EndTime": "00:23:53.3599999"
    }
  },
  {
    "TextLocation": {
      "Start": 16795,
      "End": 16798
    },
    "TimeRange": {
      "StartTime": "00:23:53.3599999",
      "EndTime": "00:23:53.5100000"
    }
  },
  {
    "TextLocation": {
      "Start": 16799,
      "End": 16802
    },
    "TimeRange": {
      "StartTime": "00:23:53.5100000",
      "EndTime": "00:23:53.7200000"
    }
  },
  {
    "TextLocation": {
      "Start": 16803,
      "End": 16807
    },
    "TimeRange": {
      "StartTime": "00:23:53.7200000",
      "EndTime": "00:23:53.9300000"
    }
  },
  {
    "TextLocation": {
      "Start": 16808,
      "End": 16812
    },
    "TimeRange": {
      "StartTime": "00:23:53.9300000",
      "EndTime": "00:23:54.2600000"
    }
  },
  {
    "TextLocation": {
      "Start": 16813,
      "End": 16816
    },
    "TimeRange": {
      "StartTime": "00:23:54.2600000",
      "EndTime": "00:23:54.4100000"
    }
  },
  {
    "TextLocation": {
      "Start": 16817,
      "End": 16823
    },
    "TimeRange": {
      "StartTime": "00:23:54.4100000",
      "EndTime": "00:23:54.8900000"
    }
  },
  {
    "TextLocation": {
      "Start": 16824,
      "End": 16834
    },
    "TimeRange": {
      "StartTime": "00:23:54.8900000",
      "EndTime": "00:23:55.3100000"
    }
  },
  {
    "TextLocation": {
      "Start": 16835,
      "End": 16844
    },
    "TimeRange": {
      "StartTime": "00:23:55.3100000",
      "EndTime": "00:23:55.8500000"
    }
  },
  {
    "TextLocation": {
      "Start": 16845,
      "End": 16848
    },
    "TimeRange": {
      "StartTime": "00:23:56.1500000",
      "EndTime": "00:23:56.4800000"
    }
  },
  {
    "TextLocation": {
      "Start": 16849,
      "End": 16852
    },
    "TimeRange": {
      "StartTime": "00:23:56.4800000",
      "EndTime": "00:23:56.6300000"
    }
  },
  {
    "TextLocation": {
      "Start": 16853,
      "End": 16864
    },
    "TimeRange": {
      "StartTime": "00:23:56.6300000",
      "EndTime": "00:23:57.3200000"
    }
  },
  {
    "TextLocation": {
      "Start": 16865,
      "End": 16871
    },
    "TimeRange": {
      "StartTime": "00:23:57.3200000",
      "EndTime": "00:23:57.6199999"
    }
  },
  {
    "TextLocation": {
      "Start": 16872,
      "End": 16879
    },
    "TimeRange": {
      "StartTime": "00:23:57.6199999",
      "EndTime": "00:23:58.0700000"
    }
  },
  {
    "TextLocation": {
      "Start": 16880,
      "End": 16883
    },
    "TimeRange": {
      "StartTime": "00:23:58.0700000",
      "EndTime": "00:23:58.1300000"
    }
  },
  {
    "TextLocation": {
      "Start": 16884,
      "End": 16896
    },
    "TimeRange": {
      "StartTime": "00:23:58.1300000",
      "EndTime": "00:23:58.8800000"
    }
  },
  {
    "TextLocation": {
      "Start": 16897,
      "End": 16899
    },
    "TimeRange": {
      "StartTime": "00:23:58.8800000",
      "EndTime": "00:23:58.9700000"
    }
  },
  {
    "TextLocation": {
      "Start": 16900,
      "End": 16909
    },
    "TimeRange": {
      "StartTime": "00:23:58.9700000",
      "EndTime": "00:23:59.7200000"
    }
  },
  {
    "TextLocation": {
      "Start": 16910,
      "End": 16913
    },
    "TimeRange": {
      "StartTime": "00:23:59.9600000",
      "EndTime": "00:24:00.1700000"
    }
  },
  {
    "TextLocation": {
      "Start": 16914,
      "End": 16925
    },
    "TimeRange": {
      "StartTime": "00:24:00.1700000",
      "EndTime": "00:24:00.8599999"
    }
  },
  {
    "TextLocation": {
      "Start": 16926,
      "End": 16929
    },
    "TimeRange": {
      "StartTime": "00:24:00.8599999",
      "EndTime": "00:24:01.1300000"
    }
  },
  {
    "TextLocation": {
      "Start": 16930,
      "End": 16936
    },
    "TimeRange": {
      "StartTime": "00:24:01.1300000",
      "EndTime": "00:24:01.5200000"
    }
  },
  {
    "TextLocation": {
      "Start": 16937,
      "End": 16939
    },
    "TimeRange": {
      "StartTime": "00:24:01.5200000",
      "EndTime": "00:24:01.6400000"
    }
  },
  {
    "TextLocation": {
      "Start": 16940,
      "End": 16944
    },
    "TimeRange": {
      "StartTime": "00:24:01.6400000",
      "EndTime": "00:24:02.0300000"
    }
  },
  {
    "TextLocation": {
      "Start": 16945,
      "End": 16949
    },
    "TimeRange": {
      "StartTime": "00:24:02.0300000",
      "EndTime": "00:24:02.2100000"
    }
  },
  {
    "TextLocation": {
      "Start": 16950,
      "End": 16954
    },
    "TimeRange": {
      "StartTime": "00:24:02.2100000",
      "EndTime": "00:24:02.4500000"
    }
  },
  {
    "TextLocation": {
      "Start": 16955,
      "End": 16958
    },
    "TimeRange": {
      "StartTime": "00:24:02.4500000",
      "EndTime": "00:24:02.5700000"
    }
  },
  {
    "TextLocation": {
      "Start": 16959,
      "End": 16964
    },
    "TimeRange": {
      "StartTime": "00:24:02.5700000",
      "EndTime": "00:24:02.9600000"
    }
  },
  {
    "TextLocation": {
      "Start": 16967,
      "End": 16969
    },
    "TimeRange": {
      "StartTime": "00:24:03.6199999",
      "EndTime": "00:24:03.8000000"
    }
  },
  {
    "TextLocation": {
      "Start": 16970,
      "End": 16978
    },
    "TimeRange": {
      "StartTime": "00:24:03.8000000",
      "EndTime": "00:24:04.3699999"
    }
  },
  {
    "TextLocation": {
      "Start": 16979,
      "End": 16983
    },
    "TimeRange": {
      "StartTime": "00:24:04.3699999",
      "EndTime": "00:24:04.5200000"
    }
  },
  {
    "TextLocation": {
      "Start": 16984,
      "End": 16987
    },
    "TimeRange": {
      "StartTime": "00:24:04.5200000",
      "EndTime": "00:24:04.6099999"
    }
  },
  {
    "TextLocation": {
      "Start": 16988,
      "End": 16996
    },
    "TimeRange": {
      "StartTime": "00:24:04.6099999",
      "EndTime": "00:24:05"
    }
  },
  {
    "TextLocation": {
      "Start": 16997,
      "End": 16999
    },
    "TimeRange": {
      "StartTime": "00:24:05",
      "EndTime": "00:24:05.0900000"
    }
  },
  {
    "TextLocation": {
      "Start": 17000,
      "End": 17003
    },
    "TimeRange": {
      "StartTime": "00:24:05.0900000",
      "EndTime": "00:24:05.1800000"
    }
  },
  {
    "TextLocation": {
      "Start": 17004,
      "End": 17013
    },
    "TimeRange": {
      "StartTime": "00:24:05.1800000",
      "EndTime": "00:24:05.6300000"
    }
  },
  {
    "TextLocation": {
      "Start": 17014,
      "End": 17025
    },
    "TimeRange": {
      "StartTime": "00:24:05.6300000",
      "EndTime": "00:24:06.3200000"
    }
  },
  {
    "TextLocation": {
      "Start": 17026,
      "End": 17030
    },
    "TimeRange": {
      "StartTime": "00:24:06.3200000",
      "EndTime": "00:24:06.4400000"
    }
  },
  {
    "TextLocation": {
      "Start": 17031,
      "End": 17036
    },
    "TimeRange": {
      "StartTime": "00:24:06.4400000",
      "EndTime": "00:24:06.6500000"
    }
  },
  {
    "TextLocation": {
      "Start": 17037,
      "End": 17044
    },
    "TimeRange": {
      "StartTime": "00:24:06.6500000",
      "EndTime": "00:24:06.9800000"
    }
  },
  {
    "TextLocation": {
      "Start": 17045,
      "End": 17053
    },
    "TimeRange": {
      "StartTime": "00:24:06.9800000",
      "EndTime": "00:24:07.6400000"
    }
  },
  {
    "TextLocation": {
      "Start": 17054,
      "End": 17057
    },
    "TimeRange": {
      "StartTime": "00:24:08.0300000",
      "EndTime": "00:24:08.2400000"
    }
  },
  {
    "TextLocation": {
      "Start": 17058,
      "End": 17061
    },
    "TimeRange": {
      "StartTime": "00:24:08.2400000",
      "EndTime": "00:24:08.3599999"
    }
  },
  {
    "TextLocation": {
      "Start": 17062,
      "End": 17065
    },
    "TimeRange": {
      "StartTime": "00:24:08.3599999",
      "EndTime": "00:24:08.5400000"
    }
  },
  {
    "TextLocation": {
      "Start": 17066,
      "End": 17072
    },
    "TimeRange": {
      "StartTime": "00:24:08.5400000",
      "EndTime": "00:24:08.9000000"
    }
  },
  {
    "TextLocation": {
      "Start": 17073,
      "End": 17075
    },
    "TimeRange": {
      "StartTime": "00:24:08.9000000",
      "EndTime": "00:24:09.0500000"
    }
  },
  {
    "TextLocation": {
      "Start": 17076,
      "End": 17080
    },
    "TimeRange": {
      "StartTime": "00:24:09.0500000",
      "EndTime": "00:24:09.2900000"
    }
  },
  {
    "TextLocation": {
      "Start": 17081,
      "End": 17085
    },
    "TimeRange": {
      "StartTime": "00:24:09.2900000",
      "EndTime": "00:24:09.6500000"
    }
  },
  {
    "TextLocation": {
      "Start": 17087,
      "End": 17091
    },
    "TimeRange": {
      "StartTime": "00:24:09.6500000",
      "EndTime": "00:24:09.9800000"
    }
  },
  {
    "TextLocation": {
      "Start": 17092,
      "End": 17098
    },
    "TimeRange": {
      "StartTime": "00:24:09.9800000",
      "EndTime": "00:24:10.1300000"
    }
  },
  {
    "TextLocation": {
      "Start": 17099,
      "End": 17102
    },
    "TimeRange": {
      "StartTime": "00:24:10.1300000",
      "EndTime": "00:24:10.2200000"
    }
  },
  {
    "TextLocation": {
      "Start": 17103,
      "End": 17110
    },
    "TimeRange": {
      "StartTime": "00:24:10.2200000",
      "EndTime": "00:24:10.7300000"
    }
  },
  {
    "TextLocation": {
      "Start": 17111,
      "End": 17114
    },
    "TimeRange": {
      "StartTime": "00:24:10.7300000",
      "EndTime": "00:24:10.8800000"
    }
  },
  {
    "TextLocation": {
      "Start": 17115,
      "End": 17119
    },
    "TimeRange": {
      "StartTime": "00:24:10.8800000",
      "EndTime": "00:24:11.0600000"
    }
  },
  {
    "TextLocation": {
      "Start": 17120,
      "End": 17124
    },
    "TimeRange": {
      "StartTime": "00:24:11.0600000",
      "EndTime": "00:24:11.3599999"
    }
  },
  {
    "TextLocation": {
      "Start": 17125,
      "End": 17128
    },
    "TimeRange": {
      "StartTime": "00:24:11.3599999",
      "EndTime": "00:24:11.5100000"
    }
  },
  {
    "TextLocation": {
      "Start": 17129,
      "End": 17131
    },
    "TimeRange": {
      "StartTime": "00:24:11.5100000",
      "EndTime": "00:24:11.7800000"
    }
  },
  {
    "TextLocation": {
      "Start": 17132,
      "End": 17136
    },
    "TimeRange": {
      "StartTime": "00:24:11.7800000",
      "EndTime": "00:24:12.0500000"
    }
  },
  {
    "TextLocation": {
      "Start": 17139,
      "End": 17142
    },
    "TimeRange": {
      "StartTime": "00:24:12.2900000",
      "EndTime": "00:24:12.4700000"
    }
  },
  {
    "TextLocation": {
      "Start": 17143,
      "End": 17145
    },
    "TimeRange": {
      "StartTime": "00:24:12.4700000",
      "EndTime": "00:24:12.5900000"
    }
  },
  {
    "TextLocation": {
      "Start": 17146,
      "End": 17149
    },
    "TimeRange": {
      "StartTime": "00:24:12.5900000",
      "EndTime": "00:24:12.7400000"
    }
  },
  {
    "TextLocation": {
      "Start": 17150,
      "End": 17152
    },
    "TimeRange": {
      "StartTime": "00:24:12.7400000",
      "EndTime": "00:24:13.0400000"
    }
  },
  {
    "TextLocation": {
      "Start": 17153,
      "End": 17157
    },
    "TimeRange": {
      "StartTime": "00:24:13.0400000",
      "EndTime": "00:24:13.4900000"
    }
  },
  {
    "TextLocation": {
      "Start": 17158,
      "End": 17165
    },
    "TimeRange": {
      "StartTime": "00:24:13.4900000",
      "EndTime": "00:24:13.7600000"
    }
  },
  {
    "TextLocation": {
      "Start": 17166,
      "End": 17173
    },
    "TimeRange": {
      "StartTime": "00:24:13.7600000",
      "EndTime": "00:24:14.1500000"
    }
  },
  {
    "TextLocation": {
      "Start": 17174,
      "End": 17181
    },
    "TimeRange": {
      "StartTime": "00:24:14.1500000",
      "EndTime": "00:24:14.5700000"
    }
  },
  {
    "TextLocation": {
      "Start": 17182,
      "End": 17185
    },
    "TimeRange": {
      "StartTime": "00:24:14.5700000",
      "EndTime": "00:24:14.8400000"
    }
  },
  {
    "TextLocation": {
      "Start": 17186,
      "End": 17188
    },
    "TimeRange": {
      "StartTime": "00:24:14.8400000",
      "EndTime": "00:24:15.0200000"
    }
  },
  {
    "TextLocation": {
      "Start": 17189,
      "End": 17192
    },
    "TimeRange": {
      "StartTime": "00:24:15.0200000",
      "EndTime": "00:24:15.2600000"
    }
  },
  {
    "TextLocation": {
      "Start": 17193,
      "End": 17196
    },
    "TimeRange": {
      "StartTime": "00:24:15.2600000",
      "EndTime": "00:24:15.4400000"
    }
  },
  {
    "TextLocation": {
      "Start": 17197,
      "End": 17204
    },
    "TimeRange": {
      "StartTime": "00:24:15.4400000",
      "EndTime": "00:24:16.0100000"
    }
  },
  {
    "TextLocation": {
      "Start": 17205,
      "End": 17207
    },
    "TimeRange": {
      "StartTime": "00:24:16.2800000",
      "EndTime": "00:24:16.4900000"
    }
  },
  {
    "TextLocation": {
      "Start": 17208,
      "End": 17215
    },
    "TimeRange": {
      "StartTime": "00:24:16.4900000",
      "EndTime": "00:24:17"
    }
  },
  {
    "TextLocation": {
      "Start": 17216,
      "End": 17221
    },
    "TimeRange": {
      "StartTime": "00:24:17",
      "EndTime": "00:24:17.1800000"
    }
  },
  {
    "TextLocation": {
      "Start": 17222,
      "End": 17230
    },
    "TimeRange": {
      "StartTime": "00:24:17.1800000",
      "EndTime": "00:24:17.6000000"
    }
  },
  {
    "TextLocation": {
      "Start": 17231,
      "End": 17238
    },
    "TimeRange": {
      "StartTime": "00:24:17.6000000",
      "EndTime": "00:24:18.2000000"
    }
  },
  {
    "TextLocation": {
      "Start": 17239,
      "End": 17242
    },
    "TimeRange": {
      "StartTime": "00:24:18.2000000",
      "EndTime": "00:24:18.3500000"
    }
  },
  {
    "TextLocation": {
      "Start": 17243,
      "End": 17246
    },
    "TimeRange": {
      "StartTime": "00:24:18.3500000",
      "EndTime": "00:24:18.5000000"
    }
  },
  {
    "TextLocation": {
      "Start": 17247,
      "End": 17253
    },
    "TimeRange": {
      "StartTime": "00:24:18.5000000",
      "EndTime": "00:24:18.8599999"
    }
  },
  {
    "TextLocation": {
      "Start": 17254,
      "End": 17256
    },
    "TimeRange": {
      "StartTime": "00:24:18.8599999",
      "EndTime": "00:24:18.9800000"
    }
  },
  {
    "TextLocation": {
      "Start": 17257,
      "End": 17261
    },
    "TimeRange": {
      "StartTime": "00:24:18.9800000",
      "EndTime": "00:24:19.4600000"
    }
  },
  {
    "TextLocation": {
      "Start": 17264,
      "End": 17268
    },
    "TimeRange": {
      "StartTime": "00:24:20.2700000",
      "EndTime": "00:24:20.4800000"
    }
  },
  {
    "TextLocation": {
      "Start": 17269,
      "End": 17271
    },
    "TimeRange": {
      "StartTime": "00:24:20.4800000",
      "EndTime": "00:24:20.5700000"
    }
  },
  {
    "TextLocation": {
      "Start": 17272,
      "End": 17275
    },
    "TimeRange": {
      "StartTime": "00:24:20.5700000",
      "EndTime": "00:24:20.7800000"
    }
  },
  {
    "TextLocation": {
      "Start": 17276,
      "End": 17280
    },
    "TimeRange": {
      "StartTime": "00:24:20.7800000",
      "EndTime": "00:24:21.0200000"
    }
  },
  {
    "TextLocation": {
      "Start": 17281,
      "End": 17282
    },
    "TimeRange": {
      "StartTime": "00:24:21.0200000",
      "EndTime": "00:24:21.0800000"
    }
  },
  {
    "TextLocation": {
      "Start": 17283,
      "End": 17290
    },
    "TimeRange": {
      "StartTime": "00:24:21.0800000",
      "EndTime": "00:24:21.5300000"
    }
  },
  {
    "TextLocation": {
      "Start": 17291,
      "End": 17296
    },
    "TimeRange": {
      "StartTime": "00:24:21.5300000",
      "EndTime": "00:24:21.8599999"
    }
  },
  {
    "TextLocation": {
      "Start": 17297,
      "End": 17299
    },
    "TimeRange": {
      "StartTime": "00:24:21.8599999",
      "EndTime": "00:24:22.0100000"
    }
  },
  {
    "TextLocation": {
      "Start": 17300,
      "End": 17303
    },
    "TimeRange": {
      "StartTime": "00:24:22.0100000",
      "EndTime": "00:24:22.1600000"
    }
  },
  {
    "TextLocation": {
      "Start": 17304,
      "End": 17307
    },
    "TimeRange": {
      "StartTime": "00:24:22.1600000",
      "EndTime": "00:24:22.6400000"
    }
  },
  {
    "TextLocation": {
      "Start": 17309,
      "End": 17312
    },
    "TimeRange": {
      "StartTime": "00:24:22.9400000",
      "EndTime": "00:24:23.1199999"
    }
  },
  {
    "TextLocation": {
      "Start": 17313,
      "End": 17319
    },
    "TimeRange": {
      "StartTime": "00:24:23.1199999",
      "EndTime": "00:24:23.4200000"
    }
  },
  {
    "TextLocation": {
      "Start": 17320,
      "End": 17322
    },
    "TimeRange": {
      "StartTime": "00:24:23.4200000",
      "EndTime": "00:24:23.5400000"
    }
  },
  {
    "TextLocation": {
      "Start": 17323,
      "End": 17324
    },
    "TimeRange": {
      "StartTime": "00:24:23.5400000",
      "EndTime": "00:24:23.6000000"
    }
  },
  {
    "TextLocation": {
      "Start": 17325,
      "End": 17331
    },
    "TimeRange": {
      "StartTime": "00:24:23.6000000",
      "EndTime": "00:24:24.0200000"
    }
  },
  {
    "TextLocation": {
      "Start": 17332,
      "End": 17341
    },
    "TimeRange": {
      "StartTime": "00:24:24.0200000",
      "EndTime": "00:24:24.5000000"
    }
  },
  {
    "TextLocation": {
      "Start": 17342,
      "End": 17346
    },
    "TimeRange": {
      "StartTime": "00:24:24.5000000",
      "EndTime": "00:24:24.6199999"
    }
  },
  {
    "TextLocation": {
      "Start": 17347,
      "End": 17350
    },
    "TimeRange": {
      "StartTime": "00:24:24.6199999",
      "EndTime": "00:24:24.8900000"
    }
  },
  {
    "TextLocation": {
      "Start": 17351,
      "End": 17357
    },
    "TimeRange": {
      "StartTime": "00:24:24.8900000",
      "EndTime": "00:24:25.4600000"
    }
  },
  {
    "TextLocation": {
      "Start": 17358,
      "End": 17360
    },
    "TimeRange": {
      "StartTime": "00:24:25.7900000",
      "EndTime": "00:24:25.9700000"
    }
  },
  {
    "TextLocation": {
      "Start": 17361,
      "End": 17363
    },
    "TimeRange": {
      "StartTime": "00:24:25.9700000",
      "EndTime": "00:24:26.2400000"
    }
  },
  {
    "TextLocation": {
      "Start": 17364,
      "End": 17369
    },
    "TimeRange": {
      "StartTime": "00:24:26.2400000",
      "EndTime": "00:24:26.6300000"
    }
  },
  {
    "TextLocation": {
      "Start": 17370,
      "End": 17379
    },
    "TimeRange": {
      "StartTime": "00:24:26.6300000",
      "EndTime": "00:24:27.2900000"
    }
  },
  {
    "TextLocation": {
      "Start": 17380,
      "End": 17385
    },
    "TimeRange": {
      "StartTime": "00:24:27.3200000",
      "EndTime": "00:24:27.6199999"
    }
  },
  {
    "TextLocation": {
      "Start": 17386,
      "End": 17392
    },
    "TimeRange": {
      "StartTime": "00:24:27.7100000",
      "EndTime": "00:24:27.9500000"
    }
  },
  {
    "TextLocation": {
      "Start": 17393,
      "End": 17395
    },
    "TimeRange": {
      "StartTime": "00:24:27.9500000",
      "EndTime": "00:24:28.0700000"
    }
  },
  {
    "TextLocation": {
      "Start": 17397,
      "End": 17400
    },
    "TimeRange": {
      "StartTime": "00:24:28.0700000",
      "EndTime": "00:24:28.4600000"
    }
  },
  {
    "TextLocation": {
      "Start": 17401,
      "End": 17408
    },
    "TimeRange": {
      "StartTime": "00:24:28.7000000",
      "EndTime": "00:24:29.3300000"
    }
  },
  {
    "TextLocation": {
      "Start": 17409,
      "End": 17411
    },
    "TimeRange": {
      "StartTime": "00:24:29.3300000",
      "EndTime": "00:24:29.4500000"
    }
  },
  {
    "TextLocation": {
      "Start": 17412,
      "End": 17414
    },
    "TimeRange": {
      "StartTime": "00:24:29.4500000",
      "EndTime": "00:24:29.6600000"
    }
  },
  {
    "TextLocation": {
      "Start": 17415,
      "End": 17420
    },
    "TimeRange": {
      "StartTime": "00:24:29.6600000",
      "EndTime": "00:24:29.9600000"
    }
  },
  {
    "TextLocation": {
      "Start": 17421,
      "End": 17430
    },
    "TimeRange": {
      "StartTime": "00:24:29.9600000",
      "EndTime": "00:24:30.4100000"
    }
  },
  {
    "TextLocation": {
      "Start": 17431,
      "End": 17436
    },
    "TimeRange": {
      "StartTime": "00:24:30.4100000",
      "EndTime": "00:24:30.7100000"
    }
  },
  {
    "TextLocation": {
      "Start": 17437,
      "End": 17445
    },
    "TimeRange": {
      "StartTime": "00:24:30.7100000",
      "EndTime": "00:24:31.1900000"
    }
  },
  {
    "TextLocation": {
      "Start": 17446,
      "End": 17451
    },
    "TimeRange": {
      "StartTime": "00:24:31.1900000",
      "EndTime": "00:24:31.5200000"
    }
  },
  {
    "TextLocation": {
      "Start": 17452,
      "End": 17454
    },
    "TimeRange": {
      "StartTime": "00:24:31.5200000",
      "EndTime": "00:24:31.6099999"
    }
  },
  {
    "TextLocation": {
      "Start": 17455,
      "End": 17458
    },
    "TimeRange": {
      "StartTime": "00:24:31.6099999",
      "EndTime": "00:24:31.7000000"
    }
  },
  {
    "TextLocation": {
      "Start": 17459,
      "End": 17468
    },
    "TimeRange": {
      "StartTime": "00:24:31.7000000",
      "EndTime": "00:24:32.2100000"
    }
  },
  {
    "TextLocation": {
      "Start": 17469,
      "End": 17473
    },
    "TimeRange": {
      "StartTime": "00:24:32.4200000",
      "EndTime": "00:24:32.6000000"
    }
  },
  {
    "TextLocation": {
      "Start": 17474,
      "End": 17477
    },
    "TimeRange": {
      "StartTime": "00:24:32.6000000",
      "EndTime": "00:24:32.8699999"
    }
  },
  {
    "TextLocation": {
      "Start": 17478,
      "End": 17484
    },
    "TimeRange": {
      "StartTime": "00:24:32.8699999",
      "EndTime": "00:24:33.2900000"
    }
  },
  {
    "TextLocation": {
      "Start": 17485,
      "End": 17490
    },
    "TimeRange": {
      "StartTime": "00:24:33.2900000",
      "EndTime": "00:24:33.6199999"
    }
  },
  {
    "TextLocation": {
      "Start": 17491,
      "End": 17493
    },
    "TimeRange": {
      "StartTime": "00:24:33.6199999",
      "EndTime": "00:24:33.7400000"
    }
  },
  {
    "TextLocation": {
      "Start": 17494,
      "End": 17501
    },
    "TimeRange": {
      "StartTime": "00:24:33.7400000",
      "EndTime": "00:24:34.1300000"
    }
  },
  {
    "TextLocation": {
      "Start": 17502,
      "End": 17504
    },
    "TimeRange": {
      "StartTime": "00:24:34.1300000",
      "EndTime": "00:24:34.2500000"
    }
  },
  {
    "TextLocation": {
      "Start": 17505,
      "End": 17507
    },
    "TimeRange": {
      "StartTime": "00:24:34.2500000",
      "EndTime": "00:24:34.5200000"
    }
  },
  {
    "TextLocation": {
      "Start": 17508,
      "End": 17511
    },
    "TimeRange": {
      "StartTime": "00:24:34.5200000",
      "EndTime": "00:24:34.7000000"
    }
  },
  {
    "TextLocation": {
      "Start": 17512,
      "End": 17518
    },
    "TimeRange": {
      "StartTime": "00:24:34.7000000",
      "EndTime": "00:24:35.2100000"
    }
  },
  {
    "TextLocation": {
      "Start": 17521,
      "End": 17529
    },
    "TimeRange": {
      "StartTime": "00:24:36.1099999",
      "EndTime": "00:24:36.7100000"
    }
  },
  {
    "TextLocation": {
      "Start": 17531,
      "End": 17534
    },
    "TimeRange": {
      "StartTime": "00:24:36.7100000",
      "EndTime": "00:24:36.9800000"
    }
  },
  {
    "TextLocation": {
      "Start": 17535,
      "End": 17542
    },
    "TimeRange": {
      "StartTime": "00:24:36.9800000",
      "EndTime": "00:24:37.3699999"
    }
  },
  {
    "TextLocation": {
      "Start": 17543,
      "End": 17549
    },
    "TimeRange": {
      "StartTime": "00:24:37.3699999",
      "EndTime": "00:24:37.8200000"
    }
  },
  {
    "TextLocation": {
      "Start": 17550,
      "End": 17552
    },
    "TimeRange": {
      "StartTime": "00:24:37.8200000",
      "EndTime": "00:24:37.9100000"
    }
  },
  {
    "TextLocation": {
      "Start": 17553,
      "End": 17556
    },
    "TimeRange": {
      "StartTime": "00:24:37.9100000",
      "EndTime": "00:24:38"
    }
  },
  {
    "TextLocation": {
      "Start": 17557,
      "End": 17560
    },
    "TimeRange": {
      "StartTime": "00:24:38",
      "EndTime": "00:24:38.3100000"
    }
  },
  {
    "TextLocation": {
      "Start": 17561,
      "End": 17565
    },
    "TimeRange": {
      "StartTime": "00:24:38.3100000",
      "EndTime": "00:24:38.6300000"
    }
  },
  {
    "TextLocation": {
      "Start": 17566,
      "End": 17576
    },
    "TimeRange": {
      "StartTime": "00:24:38.6300000",
      "EndTime": "00:24:39.2000000"
    }
  },
  {
    "TextLocation": {
      "Start": 17577,
      "End": 17581
    },
    "TimeRange": {
      "StartTime": "00:24:39.2000000",
      "EndTime": "00:24:39.2900000"
    }
  },
  {
    "TextLocation": {
      "Start": 17582,
      "End": 17584
    },
    "TimeRange": {
      "StartTime": "00:24:39.2900000",
      "EndTime": "00:24:39.3800000"
    }
  },
  {
    "TextLocation": {
      "Start": 17585,
      "End": 17588
    },
    "TimeRange": {
      "StartTime": "00:24:39.3800000",
      "EndTime": "00:24:39.5300000"
    }
  },
  {
    "TextLocation": {
      "Start": 17589,
      "End": 17592
    },
    "TimeRange": {
      "StartTime": "00:24:39.5300000",
      "EndTime": "00:24:39.7700000"
    }
  },
  {
    "TextLocation": {
      "Start": 17593,
      "End": 17601
    },
    "TimeRange": {
      "StartTime": "00:24:39.7700000",
      "EndTime": "00:24:40.2500000"
    }
  },
  {
    "TextLocation": {
      "Start": 17602,
      "End": 17604
    },
    "TimeRange": {
      "StartTime": "00:24:40.2500000",
      "EndTime": "00:24:40.3699999"
    }
  },
  {
    "TextLocation": {
      "Start": 17605,
      "End": 17608
    },
    "TimeRange": {
      "StartTime": "00:24:40.3699999",
      "EndTime": "00:24:40.5500000"
    }
  },
  {
    "TextLocation": {
      "Start": 17609,
      "End": 17623
    },
    "TimeRange": {
      "StartTime": "00:24:40.5500000",
      "EndTime": "00:24:41.5100000"
    }
  },
  {
    "TextLocation": {
      "Start": 17624,
      "End": 17626
    },
    "TimeRange": {
      "StartTime": "00:24:41.5100000",
      "EndTime": "00:24:41.6300000"
    }
  },
  {
    "TextLocation": {
      "Start": 17627,
      "End": 17633
    },
    "TimeRange": {
      "StartTime": "00:24:41.6300000",
      "EndTime": "00:24:42.0500000"
    }
  },
  {
    "TextLocation": {
      "Start": 17634,
      "End": 17637
    },
    "TimeRange": {
      "StartTime": "00:24:42.0500000",
      "EndTime": "00:24:42.1400000"
    }
  },
  {
    "TextLocation": {
      "Start": 17638,
      "End": 17643
    },
    "TimeRange": {
      "StartTime": "00:24:42.1400000",
      "EndTime": "00:24:42.5000000"
    }
  },
  {
    "TextLocation": {
      "Start": 17644,
      "End": 17651
    },
    "TimeRange": {
      "StartTime": "00:24:42.5000000",
      "EndTime": "00:24:42.7400000"
    }
  },
  {
    "TextLocation": {
      "Start": 17652,
      "End": 17657
    },
    "TimeRange": {
      "StartTime": "00:24:42.7400000",
      "EndTime": "00:24:43.2800000"
    }
  },
  {
    "TextLocation": {
      "Start": 17658,
      "End": 17660
    },
    "TimeRange": {
      "StartTime": "00:24:43.2800000",
      "EndTime": "00:24:43.3699999"
    }
  },
  {
    "TextLocation": {
      "Start": 17661,
      "End": 17672
    },
    "TimeRange": {
      "StartTime": "00:24:43.3699999",
      "EndTime": "00:24:43.8200000"
    }
  },
  {
    "TextLocation": {
      "Start": 17673,
      "End": 17683
    },
    "TimeRange": {
      "StartTime": "00:24:43.8200000",
      "EndTime": "00:24:44.3900000"
    }
  },
  {
    "TextLocation": {
      "Start": 17684,
      "End": 17686
    },
    "TimeRange": {
      "StartTime": "00:24:44.6300000",
      "EndTime": "00:24:44.9000000"
    }
  },
  {
    "TextLocation": {
      "Start": 17687,
      "End": 17692
    },
    "TimeRange": {
      "StartTime": "00:24:44.9000000",
      "EndTime": "00:24:45.0800000"
    }
  },
  {
    "TextLocation": {
      "Start": 17693,
      "End": 17704
    },
    "TimeRange": {
      "StartTime": "00:24:45.0800000",
      "EndTime": "00:24:45.7100000"
    }
  },
  {
    "TextLocation": {
      "Start": 17705,
      "End": 17709
    },
    "TimeRange": {
      "StartTime": "00:24:45.7100000",
      "EndTime": "00:24:45.9200000"
    }
  },
  {
    "TextLocation": {
      "Start": 17710,
      "End": 17713
    },
    "TimeRange": {
      "StartTime": "00:24:45.9200000",
      "EndTime": "00:24:46.0700000"
    }
  },
  {
    "TextLocation": {
      "Start": 17714,
      "End": 17721
    },
    "TimeRange": {
      "StartTime": "00:24:46.0700000",
      "EndTime": "00:24:46.7600000"
    }
  },
  {
    "TextLocation": {
      "Start": 17724,
      "End": 17730
    },
    "TimeRange": {
      "StartTime": "00:24:47.2400000",
      "EndTime": "00:24:47.7200000"
    }
  },
  {
    "TextLocation": {
      "Start": 17732,
      "End": 17735
    },
    "TimeRange": {
      "StartTime": "00:24:47.7200000",
      "EndTime": "00:24:47.9600000"
    }
  },
  {
    "TextLocation": {
      "Start": 17736,
      "End": 17743
    },
    "TimeRange": {
      "StartTime": "00:24:47.9600000",
      "EndTime": "00:24:48.3500000"
    }
  },
  {
    "TextLocation": {
      "Start": 17744,
      "End": 17748
    },
    "TimeRange": {
      "StartTime": "00:24:48.3500000",
      "EndTime": "00:24:48.5900000"
    }
  },
  {
    "TextLocation": {
      "Start": 17749,
      "End": 17753
    },
    "TimeRange": {
      "StartTime": "00:24:48.5900000",
      "EndTime": "00:24:48.7100000"
    }
  },
  {
    "TextLocation": {
      "Start": 17754,
      "End": 17756
    },
    "TimeRange": {
      "StartTime": "00:24:48.7100000",
      "EndTime": "00:24:48.8300000"
    }
  },
  {
    "TextLocation": {
      "Start": 17757,
      "End": 17760
    },
    "TimeRange": {
      "StartTime": "00:24:48.8300000",
      "EndTime": "00:24:48.9800000"
    }
  },
  {
    "TextLocation": {
      "Start": 17761,
      "End": 17764
    },
    "TimeRange": {
      "StartTime": "00:24:48.9800000",
      "EndTime": "00:24:49.2200000"
    }
  },
  {
    "TextLocation": {
      "Start": 17765,
      "End": 17772
    },
    "TimeRange": {
      "StartTime": "00:24:49.2200000",
      "EndTime": "00:24:49.5800000"
    }
  },
  {
    "TextLocation": {
      "Start": 17773,
      "End": 17776
    },
    "TimeRange": {
      "StartTime": "00:24:49.5800000",
      "EndTime": "00:24:49.7000000"
    }
  },
  {
    "TextLocation": {
      "Start": 17777,
      "End": 17782
    },
    "TimeRange": {
      "StartTime": "00:24:49.7000000",
      "EndTime": "00:24:50.2700000"
    }
  },
  {
    "TextLocation": {
      "Start": 17783,
      "End": 17785
    },
    "TimeRange": {
      "StartTime": "00:24:50.5400000",
      "EndTime": "00:24:50.7500000"
    }
  },
  {
    "TextLocation": {
      "Start": 17786,
      "End": 17789
    },
    "TimeRange": {
      "StartTime": "00:24:50.7500000",
      "EndTime": "00:24:50.8400000"
    }
  },
  {
    "TextLocation": {
      "Start": 17790,
      "End": 17800
    },
    "TimeRange": {
      "StartTime": "00:24:50.8400000",
      "EndTime": "00:24:51.2300000"
    }
  },
  {
    "TextLocation": {
      "Start": 17801,
      "End": 17810
    },
    "TimeRange": {
      "StartTime": "00:24:51.2300000",
      "EndTime": "00:24:51.6800000"
    }
  },
  {
    "TextLocation": {
      "Start": 17811,
      "End": 17813
    },
    "TimeRange": {
      "StartTime": "00:24:51.6800000",
      "EndTime": "00:24:51.8599999"
    }
  },
  {
    "TextLocation": {
      "Start": 17814,
      "End": 17822
    },
    "TimeRange": {
      "StartTime": "00:24:51.8599999",
      "EndTime": "00:24:52.2800000"
    }
  },
  {
    "TextLocation": {
      "Start": 17823,
      "End": 17828
    },
    "TimeRange": {
      "StartTime": "00:24:52.2800000",
      "EndTime": "00:24:52.6099999"
    }
  },
  {
    "TextLocation": {
      "Start": 17829,
      "End": 17839
    },
    "TimeRange": {
      "StartTime": "00:24:52.6099999",
      "EndTime": "00:24:53.3900000"
    }
  },
  {
    "TextLocation": {
      "Start": 17840,
      "End": 17844
    },
    "TimeRange": {
      "StartTime": "00:24:53.3900000",
      "EndTime": "00:24:53.5400000"
    }
  },
  {
    "TextLocation": {
      "Start": 17845,
      "End": 17848
    },
    "TimeRange": {
      "StartTime": "00:24:53.5400000",
      "EndTime": "00:24:53.7800000"
    }
  },
  {
    "TextLocation": {
      "Start": 17849,
      "End": 17855
    },
    "TimeRange": {
      "StartTime": "00:24:53.7800000",
      "EndTime": "00:24:54.2000000"
    }
  },
  {
    "TextLocation": {
      "Start": 17856,
      "End": 17863
    },
    "TimeRange": {
      "StartTime": "00:24:54.2000000",
      "EndTime": "00:24:54.6800000"
    }
  },
  {
    "TextLocation": {
      "Start": 17864,
      "End": 17868
    },
    "TimeRange": {
      "StartTime": "00:24:54.6800000",
      "EndTime": "00:24:55.0400000"
    }
  },
  {
    "TextLocation": {
      "Start": 17869,
      "End": 17874
    },
    "TimeRange": {
      "StartTime": "00:24:55.0400000",
      "EndTime": "00:24:55.3699999"
    }
  },
  {
    "TextLocation": {
      "Start": 17876,
      "End": 17878
    },
    "TimeRange": {
      "StartTime": "00:24:55.3699999",
      "EndTime": "00:24:55.5800000"
    }
  },
  {
    "TextLocation": {
      "Start": 17879,
      "End": 17881
    },
    "TimeRange": {
      "StartTime": "00:24:55.5800000",
      "EndTime": "00:24:55.7300000"
    }
  },
  {
    "TextLocation": {
      "Start": 17882,
      "End": 17885
    },
    "TimeRange": {
      "StartTime": "00:24:55.7300000",
      "EndTime": "00:24:56.0300000"
    }
  },
  {
    "TextLocation": {
      "Start": 17886,
      "End": 17893
    },
    "TimeRange": {
      "StartTime": "00:24:56.0300000",
      "EndTime": "00:24:56.6000000"
    }
  },
  {
    "TextLocation": {
      "Start": 17895,
      "End": 17897
    },
    "TimeRange": {
      "StartTime": "00:24:56.8100000",
      "EndTime": "00:24:56.9900000"
    }
  },
  {
    "TextLocation": {
      "Start": 17898,
      "End": 17902
    },
    "TimeRange": {
      "StartTime": "00:24:56.9900000",
      "EndTime": "00:24:57.2000000"
    }
  },
  {
    "TextLocation": {
      "Start": 17903,
      "End": 17905
    },
    "TimeRange": {
      "StartTime": "00:24:57.2000000",
      "EndTime": "00:24:57.3500000"
    }
  },
  {
    "TextLocation": {
      "Start": 17906,
      "End": 17908
    },
    "TimeRange": {
      "StartTime": "00:24:57.3500000",
      "EndTime": "00:24:57.4700000"
    }
  },
  {
    "TextLocation": {
      "Start": 17911,
      "End": 17914
    },
    "TimeRange": {
      "StartTime": "00:24:59.2700000",
      "EndTime": "00:24:59.6900000"
    }
  },
  {
    "TextLocation": {
      "Start": 17915,
      "End": 17918
    },
    "TimeRange": {
      "StartTime": "00:24:59.9600000",
      "EndTime": "00:25:00.2300000"
    }
  },
  {
    "TextLocation": {
      "Start": 17919,
      "End": 17924
    },
    "TimeRange": {
      "StartTime": "00:25:00.2300000",
      "EndTime": "00:25:00.5300000"
    }
  },
  {
    "TextLocation": {
      "Start": 17927,
      "End": 17931
    },
    "TimeRange": {
      "StartTime": "00:25:00.5300000",
      "EndTime": "00:25:00.6199999"
    }
  },
  {
    "TextLocation": {
      "Start": 17932,
      "End": 17944
    },
    "TimeRange": {
      "StartTime": "00:25:00.6199999",
      "EndTime": "00:25:01.3100000"
    }
  },
  {
    "TextLocation": {
      "Start": 17945,
      "End": 17947
    },
    "TimeRange": {
      "StartTime": "00:25:01.3100000",
      "EndTime": "00:25:01.4300000"
    }
  },
  {
    "TextLocation": {
      "Start": 17948,
      "End": 17951
    },
    "TimeRange": {
      "StartTime": "00:25:01.4300000",
      "EndTime": "00:25:01.5200000"
    }
  },
  {
    "TextLocation": {
      "Start": 17952,
      "End": 17955
    },
    "TimeRange": {
      "StartTime": "00:25:01.5200000",
      "EndTime": "00:25:01.8200000"
    }
  },
  {
    "TextLocation": {
      "Start": 17956,
      "End": 17960
    },
    "TimeRange": {
      "StartTime": "00:25:01.8200000",
      "EndTime": "00:25:02.1199999"
    }
  },
  {
    "TextLocation": {
      "Start": 17961,
      "End": 17971
    },
    "TimeRange": {
      "StartTime": "00:25:02.1199999",
      "EndTime": "00:25:02.8400000"
    }
  },
  {
    "TextLocation": {
      "Start": 17974,
      "End": 17978
    },
    "TimeRange": {
      "StartTime": "00:25:07.5600000",
      "EndTime": "00:25:07.7700000"
    }
  },
  {
    "TextLocation": {
      "Start": 17979,
      "End": 17981
    },
    "TimeRange": {
      "StartTime": "00:25:07.7700000",
      "EndTime": "00:25:07.9200000"
    }
  },
  {
    "TextLocation": {
      "Start": 17982,
      "End": 17986
    },
    "TimeRange": {
      "StartTime": "00:25:07.9200000",
      "EndTime": "00:25:08.1300000"
    }
  },
  {
    "TextLocation": {
      "Start": 17987,
      "End": 17990
    },
    "TimeRange": {
      "StartTime": "00:25:08.1300000",
      "EndTime": "00:25:08.3699999"
    }
  },
  {
    "TextLocation": {
      "Start": 17991,
      "End": 17995
    },
    "TimeRange": {
      "StartTime": "00:25:08.3699999",
      "EndTime": "00:25:08.7000000"
    }
  },
  {
    "TextLocation": {
      "Start": 17996,
      "End": 18000
    },
    "TimeRange": {
      "StartTime": "00:25:08.7000000",
      "EndTime": "00:25:09"
    }
  },
  {
    "TextLocation": {
      "Start": 18001,
      "End": 18006
    },
    "TimeRange": {
      "StartTime": "00:25:09",
      "EndTime": "00:25:09.4500000"
    }
  },
  {
    "TextLocation": {
      "Start": 18007,
      "End": 18019
    },
    "TimeRange": {
      "StartTime": "00:25:09.4500000",
      "EndTime": "00:25:10.2300000"
    }
  },
  {
    "TextLocation": {
      "Start": 18020,
      "End": 18031
    },
    "TimeRange": {
      "StartTime": "00:25:10.2300000",
      "EndTime": "00:25:10.9800000"
    }
  },
  {
    "TextLocation": {
      "Start": 18032,
      "End": 18037
    },
    "TimeRange": {
      "StartTime": "00:25:10.9800000",
      "EndTime": "00:25:11.2800000"
    }
  },
  {
    "TextLocation": {
      "Start": 18038,
      "End": 18041
    },
    "TimeRange": {
      "StartTime": "00:25:11.2800000",
      "EndTime": "00:25:11.5800000"
    }
  },
  {
    "TextLocation": {
      "Start": 18042,
      "End": 18048
    },
    "TimeRange": {
      "StartTime": "00:25:11.5800000",
      "EndTime": "00:25:12.0300000"
    }
  },
  {
    "TextLocation": {
      "Start": 18050,
      "End": 18051
    },
    "TimeRange": {
      "StartTime": "00:25:12.3599999",
      "EndTime": "00:25:12.5100000"
    }
  },
  {
    "TextLocation": {
      "Start": 18052,
      "End": 18058
    },
    "TimeRange": {
      "StartTime": "00:25:12.5100000",
      "EndTime": "00:25:12.9000000"
    }
  },
  {
    "TextLocation": {
      "Start": 18059,
      "End": 18061
    },
    "TimeRange": {
      "StartTime": "00:25:12.9000000",
      "EndTime": "00:25:12.9900000"
    }
  },
  {
    "TextLocation": {
      "Start": 18062,
      "End": 18065
    },
    "TimeRange": {
      "StartTime": "00:25:12.9900000",
      "EndTime": "00:25:13.1099999"
    }
  },
  {
    "TextLocation": {
      "Start": 18066,
      "End": 18070
    },
    "TimeRange": {
      "StartTime": "00:25:13.1099999",
      "EndTime": "00:25:13.2600000"
    }
  },
  {
    "TextLocation": {
      "Start": 18071,
      "End": 18083
    },
    "TimeRange": {
      "StartTime": "00:25:13.2600000",
      "EndTime": "00:25:13.8000000"
    }
  },
  {
    "TextLocation": {
      "Start": 18084,
      "End": 18086
    },
    "TimeRange": {
      "StartTime": "00:25:13.8000000",
      "EndTime": "00:25:13.9200000"
    }
  },
  {
    "TextLocation": {
      "Start": 18087,
      "End": 18091
    },
    "TimeRange": {
      "StartTime": "00:25:13.9200000",
      "EndTime": "00:25:14.0700000"
    }
  },
  {
    "TextLocation": {
      "Start": 18092,
      "End": 18098
    },
    "TimeRange": {
      "StartTime": "00:25:14.0700000",
      "EndTime": "00:25:14.6700000"
    }
  },
  {
    "TextLocation": {
      "Start": 18099,
      "End": 18102
    },
    "TimeRange": {
      "StartTime": "00:25:14.9100000",
      "EndTime": "00:25:15.1500000"
    }
  },
  {
    "TextLocation": {
      "Start": 18103,
      "End": 18116
    },
    "TimeRange": {
      "StartTime": "00:25:15.1500000",
      "EndTime": "00:25:15.8699999"
    }
  },
  {
    "TextLocation": {
      "Start": 18117,
      "End": 18120
    },
    "TimeRange": {
      "StartTime": "00:25:15.8699999",
      "EndTime": "00:25:16.1400000"
    }
  },
  {
    "TextLocation": {
      "Start": 18121,
      "End": 18126
    },
    "TimeRange": {
      "StartTime": "00:25:16.1400000",
      "EndTime": "00:25:16.5900000"
    }
  },
  {
    "TextLocation": {
      "Start": 18129,
      "End": 18132
    },
    "TimeRange": {
      "StartTime": "00:25:17.2500000",
      "EndTime": "00:25:17.4600000"
    }
  },
  {
    "TextLocation": {
      "Start": 18133,
      "End": 18141
    },
    "TimeRange": {
      "StartTime": "00:25:17.4600000",
      "EndTime": "00:25:17.9700000"
    }
  },
  {
    "TextLocation": {
      "Start": 18143,
      "End": 18150
    },
    "TimeRange": {
      "StartTime": "00:25:17.9700000",
      "EndTime": "00:25:18.4200000"
    }
  },
  {
    "TextLocation": {
      "Start": 18151,
      "End": 18154
    },
    "TimeRange": {
      "StartTime": "00:25:18.4200000",
      "EndTime": "00:25:18.5400000"
    }
  },
  {
    "TextLocation": {
      "Start": 18155,
      "End": 18165
    },
    "TimeRange": {
      "StartTime": "00:25:18.5400000",
      "EndTime": "00:25:19.1700000"
    }
  },
  {
    "TextLocation": {
      "Start": 18166,
      "End": 18170
    },
    "TimeRange": {
      "StartTime": "00:25:19.1700000",
      "EndTime": "00:25:19.2600000"
    }
  },
  {
    "TextLocation": {
      "Start": 18171,
      "End": 18173
    },
    "TimeRange": {
      "StartTime": "00:25:19.2600000",
      "EndTime": "00:25:19.3800000"
    }
  },
  {
    "TextLocation": {
      "Start": 18174,
      "End": 18184
    },
    "TimeRange": {
      "StartTime": "00:25:19.3800000",
      "EndTime": "00:25:19.9800000"
    }
  },
  {
    "TextLocation": {
      "Start": 18185,
      "End": 18194
    },
    "TimeRange": {
      "StartTime": "00:25:19.9800000",
      "EndTime": "00:25:20.5800000"
    }
  },
  {
    "TextLocation": {
      "Start": 18195,
      "End": 18198
    },
    "TimeRange": {
      "StartTime": "00:25:20.5800000",
      "EndTime": "00:25:20.7000000"
    }
  },
  {
    "TextLocation": {
      "Start": 18199,
      "End": 18202
    },
    "TimeRange": {
      "StartTime": "00:25:20.7000000",
      "EndTime": "00:25:20.9700000"
    }
  },
  {
    "TextLocation": {
      "Start": 18203,
      "End": 18209
    },
    "TimeRange": {
      "StartTime": "00:25:20.9700000",
      "EndTime": "00:25:21.5700000"
    }
  },
  {
    "TextLocation": {
      "Start": 18210,
      "End": 18213
    },
    "TimeRange": {
      "StartTime": "00:25:22.1700000",
      "EndTime": "00:25:22.3800000"
    }
  },
  {
    "TextLocation": {
      "Start": 18214,
      "End": 18218
    },
    "TimeRange": {
      "StartTime": "00:25:22.3800000",
      "EndTime": "00:25:22.5000000"
    }
  },
  {
    "TextLocation": {
      "Start": 18219,
      "End": 18221
    },
    "TimeRange": {
      "StartTime": "00:25:22.5000000",
      "EndTime": "00:25:22.6800000"
    }
  },
  {
    "TextLocation": {
      "Start": 18222,
      "End": 18225
    },
    "TimeRange": {
      "StartTime": "00:25:22.6800000",
      "EndTime": "00:25:22.9200000"
    }
  },
  {
    "TextLocation": {
      "Start": 18226,
      "End": 18229
    },
    "TimeRange": {
      "StartTime": "00:25:23.1900000",
      "EndTime": "00:25:23.3699999"
    }
  },
  {
    "TextLocation": {
      "Start": 18230,
      "End": 18244
    },
    "TimeRange": {
      "StartTime": "00:25:23.3699999",
      "EndTime": "00:25:24.1199999"
    }
  },
  {
    "TextLocation": {
      "Start": 18245,
      "End": 18247
    },
    "TimeRange": {
      "StartTime": "00:25:24.1199999",
      "EndTime": "00:25:24.2400000"
    }
  },
  {
    "TextLocation": {
      "Start": 18248,
      "End": 18250
    },
    "TimeRange": {
      "StartTime": "00:25:24.2400000",
      "EndTime": "00:25:24.3900000"
    }
  },
  {
    "TextLocation": {
      "Start": 18251,
      "End": 18253
    },
    "TimeRange": {
      "StartTime": "00:25:24.3900000",
      "EndTime": "00:25:24.5100000"
    }
  },
  {
    "TextLocation": {
      "Start": 18254,
      "End": 18257
    },
    "TimeRange": {
      "StartTime": "00:25:24.5100000",
      "EndTime": "00:25:24.7300000"
    }
  },
  {
    "TextLocation": {
      "Start": 18258,
      "End": 18261
    },
    "TimeRange": {
      "StartTime": "00:25:24.7300000",
      "EndTime": "00:25:24.9600000"
    }
  },
  {
    "TextLocation": {
      "Start": 18263,
      "End": 18267
    },
    "TimeRange": {
      "StartTime": "00:25:24.9600000",
      "EndTime": "00:25:25.0800000"
    }
  },
  {
    "TextLocation": {
      "Start": 18268,
      "End": 18270
    },
    "TimeRange": {
      "StartTime": "00:25:25.0800000",
      "EndTime": "00:25:25.2600000"
    }
  },
  {
    "TextLocation": {
      "Start": 18271,
      "End": 18274
    },
    "TimeRange": {
      "StartTime": "00:25:25.2600000",
      "EndTime": "00:25:25.4700000"
    }
  },
  {
    "TextLocation": {
      "Start": 18275,
      "End": 18279
    },
    "TimeRange": {
      "StartTime": "00:25:25.5300000",
      "EndTime": "00:25:25.7400000"
    }
  },
  {
    "TextLocation": {
      "Start": 18280,
      "End": 18283
    },
    "TimeRange": {
      "StartTime": "00:25:25.7400000",
      "EndTime": "00:25:25.8900000"
    }
  },
  {
    "TextLocation": {
      "Start": 18284,
      "End": 18292
    },
    "TimeRange": {
      "StartTime": "00:25:25.8900000",
      "EndTime": "00:25:26.3400000"
    }
  },
  {
    "TextLocation": {
      "Start": 18293,
      "End": 18296
    },
    "TimeRange": {
      "StartTime": "00:25:26.3400000",
      "EndTime": "00:25:26.4900000"
    }
  },
  {
    "TextLocation": {
      "Start": 18297,
      "End": 18300
    },
    "TimeRange": {
      "StartTime": "00:25:26.4900000",
      "EndTime": "00:25:26.7300000"
    }
  },
  {
    "TextLocation": {
      "Start": 18301,
      "End": 18306
    },
    "TimeRange": {
      "StartTime": "00:25:26.7300000",
      "EndTime": "00:25:27.0300000"
    }
  },
  {
    "TextLocation": {
      "Start": 18307,
      "End": 18309
    },
    "TimeRange": {
      "StartTime": "00:25:27.0300000",
      "EndTime": "00:25:27.1500000"
    }
  },
  {
    "TextLocation": {
      "Start": 18310,
      "End": 18314
    },
    "TimeRange": {
      "StartTime": "00:25:27.1500000",
      "EndTime": "00:25:27.3000000"
    }
  },
  {
    "TextLocation": {
      "Start": 18315,
      "End": 18319
    },
    "TimeRange": {
      "StartTime": "00:25:27.3000000",
      "EndTime": "00:25:27.6600000"
    }
  },
  {
    "TextLocation": {
      "Start": 18320,
      "End": 18323
    },
    "TimeRange": {
      "StartTime": "00:25:27.6600000",
      "EndTime": "00:25:27.7800000"
    }
  },
  {
    "TextLocation": {
      "Start": 18324,
      "End": 18328
    },
    "TimeRange": {
      "StartTime": "00:25:27.7800000",
      "EndTime": "00:25:27.9000000"
    }
  },
  {
    "TextLocation": {
      "Start": 18329,
      "End": 18331
    },
    "TimeRange": {
      "StartTime": "00:25:27.9000000",
      "EndTime": "00:25:28.0200000"
    }
  },
  {
    "TextLocation": {
      "Start": 18333,
      "End": 18338
    },
    "TimeRange": {
      "StartTime": "00:25:28.0200000",
      "EndTime": "00:25:28.3500000"
    }
  },
  {
    "TextLocation": {
      "Start": 18340,
      "End": 18345
    },
    "TimeRange": {
      "StartTime": "00:25:28.5900000",
      "EndTime": "00:25:29.0100000"
    }
  },
  {
    "TextLocation": {
      "Start": 18346,
      "End": 18349
    },
    "TimeRange": {
      "StartTime": "00:25:29.0100000",
      "EndTime": "00:25:29.1300000"
    }
  },
  {
    "TextLocation": {
      "Start": 18350,
      "End": 18354
    },
    "TimeRange": {
      "StartTime": "00:25:29.1300000",
      "EndTime": "00:25:29.4300000"
    }
  },
  {
    "TextLocation": {
      "Start": 18355,
      "End": 18361
    },
    "TimeRange": {
      "StartTime": "00:25:29.4300000",
      "EndTime": "00:25:29.8800000"
    }
  },
  {
    "TextLocation": {
      "Start": 18362,
      "End": 18366
    },
    "TimeRange": {
      "StartTime": "00:25:29.8800000",
      "EndTime": "00:25:30.0600000"
    }
  },
  {
    "TextLocation": {
      "Start": 18367,
      "End": 18373
    },
    "TimeRange": {
      "StartTime": "00:25:30.0600000",
      "EndTime": "00:25:30.7200000"
    }
  },
  {
    "TextLocation": {
      "Start": 18376,
      "End": 18378
    },
    "TimeRange": {
      "StartTime": "00:25:31.1700000",
      "EndTime": "00:25:31.3500000"
    }
  },
  {
    "TextLocation": {
      "Start": 18379,
      "End": 18382
    },
    "TimeRange": {
      "StartTime": "00:25:31.3500000",
      "EndTime": "00:25:31.7800000"
    }
  },
  {
    "TextLocation": {
      "Start": 18383,
      "End": 18387
    },
    "TimeRange": {
      "StartTime": "00:25:31.7800000",
      "EndTime": "00:25:32.2200000"
    }
  },
  {
    "TextLocation": {
      "Start": 18389,
      "End": 18392
    },
    "TimeRange": {
      "StartTime": "00:25:32.2500000",
      "EndTime": "00:25:32.5800000"
    }
  },
  {
    "TextLocation": {
      "Start": 18393,
      "End": 18400
    },
    "TimeRange": {
      "StartTime": "00:25:32.5800000",
      "EndTime": "00:25:32.9400000"
    }
  },
  {
    "TextLocation": {
      "Start": 18401,
      "End": 18406
    },
    "TimeRange": {
      "StartTime": "00:25:32.9400000",
      "EndTime": "00:25:33.1199999"
    }
  },
  {
    "TextLocation": {
      "Start": 18407,
      "End": 18410
    },
    "TimeRange": {
      "StartTime": "00:25:33.1199999",
      "EndTime": "00:25:33.3900000"
    }
  },
  {
    "TextLocation": {
      "Start": 18411,
      "End": 18417
    },
    "TimeRange": {
      "StartTime": "00:25:33.3900000",
      "EndTime": "00:25:33.8100000"
    }
  },
  {
    "TextLocation": {
      "Start": 18418,
      "End": 18425
    },
    "TimeRange": {
      "StartTime": "00:25:33.8100000",
      "EndTime": "00:25:34.1099999"
    }
  },
  {
    "TextLocation": {
      "Start": 18426,
      "End": 18428
    },
    "TimeRange": {
      "StartTime": "00:25:34.1099999",
      "EndTime": "00:25:34.1700000"
    }
  },
  {
    "TextLocation": {
      "Start": 18429,
      "End": 18432
    },
    "TimeRange": {
      "StartTime": "00:25:34.1700000",
      "EndTime": "00:25:34.3500000"
    }
  },
  {
    "TextLocation": {
      "Start": 18433,
      "End": 18436
    },
    "TimeRange": {
      "StartTime": "00:25:34.3500000",
      "EndTime": "00:25:34.6199999"
    }
  },
  {
    "TextLocation": {
      "Start": 18437,
      "End": 18443
    },
    "TimeRange": {
      "StartTime": "00:25:34.6199999",
      "EndTime": "00:25:35.1300000"
    }
  },
  {
    "TextLocation": {
      "Start": 18444,
      "End": 18447
    },
    "TimeRange": {
      "StartTime": "00:25:35.2500000",
      "EndTime": "00:25:35.5800000"
    }
  },
  {
    "TextLocation": {
      "Start": 18448,
      "End": 18451
    },
    "TimeRange": {
      "StartTime": "00:25:35.5800000",
      "EndTime": "00:25:35.7600000"
    }
  },
  {
    "TextLocation": {
      "Start": 18452,
      "End": 18460
    },
    "TimeRange": {
      "StartTime": "00:25:35.7600000",
      "EndTime": "00:25:36.3300000"
    }
  },
  {
    "TextLocation": {
      "Start": 18463,
      "End": 18467
    },
    "TimeRange": {
      "StartTime": "00:25:36.9600000",
      "EndTime": "00:25:37.2000000"
    }
  },
  {
    "TextLocation": {
      "Start": 18468,
      "End": 18471
    },
    "TimeRange": {
      "StartTime": "00:25:37.2000000",
      "EndTime": "00:25:37.3200000"
    }
  },
  {
    "TextLocation": {
      "Start": 18472,
      "End": 18479
    },
    "TimeRange": {
      "StartTime": "00:25:37.3200000",
      "EndTime": "00:25:37.7400000"
    }
  },
  {
    "TextLocation": {
      "Start": 18480,
      "End": 18483
    },
    "TimeRange": {
      "StartTime": "00:25:37.7400000",
      "EndTime": "00:25:37.8300000"
    }
  },
  {
    "TextLocation": {
      "Start": 18484,
      "End": 18488
    },
    "TimeRange": {
      "StartTime": "00:25:37.8300000",
      "EndTime": "00:25:38.1600000"
    }
  },
  {
    "TextLocation": {
      "Start": 18489,
      "End": 18493
    },
    "TimeRange": {
      "StartTime": "00:25:38.1600000",
      "EndTime": "00:25:38.3100000"
    }
  },
  {
    "TextLocation": {
      "Start": 18494,
      "End": 18495
    },
    "TimeRange": {
      "StartTime": "00:25:38.3100000",
      "EndTime": "00:25:38.3699999"
    }
  },
  {
    "TextLocation": {
      "Start": 18496,
      "End": 18505
    },
    "TimeRange": {
      "StartTime": "00:25:38.3699999",
      "EndTime": "00:25:38.8200000"
    }
  },
  {
    "TextLocation": {
      "Start": 18506,
      "End": 18513
    },
    "TimeRange": {
      "StartTime": "00:25:38.8200000",
      "EndTime": "00:25:39.2700000"
    }
  },
  {
    "TextLocation": {
      "Start": 18514,
      "End": 18516
    },
    "TimeRange": {
      "StartTime": "00:25:39.2700000",
      "EndTime": "00:25:39.3900000"
    }
  },
  {
    "TextLocation": {
      "Start": 18517,
      "End": 18525
    },
    "TimeRange": {
      "StartTime": "00:25:39.3900000",
      "EndTime": "00:25:39.8400000"
    }
  },
  {
    "TextLocation": {
      "Start": 18526,
      "End": 18531
    },
    "TimeRange": {
      "StartTime": "00:25:39.8400000",
      "EndTime": "00:25:40.2000000"
    }
  },
  {
    "TextLocation": {
      "Start": 18532,
      "End": 18539
    },
    "TimeRange": {
      "StartTime": "00:25:40.2000000",
      "EndTime": "00:25:40.5900000"
    }
  },
  {
    "TextLocation": {
      "Start": 18540,
      "End": 18545
    },
    "TimeRange": {
      "StartTime": "00:25:40.6000000",
      "EndTime": "00:25:41.1000000"
    }
  },
  {
    "TextLocation": {
      "Start": 18546,
      "End": 18552
    },
    "TimeRange": {
      "StartTime": "00:25:41.3400000",
      "EndTime": "00:25:41.8200000"
    }
  },
  {
    "TextLocation": {
      "Start": 18553,
      "End": 18555
    },
    "TimeRange": {
      "StartTime": "00:25:41.8200000",
      "EndTime": "00:25:41.9100000"
    }
  },
  {
    "TextLocation": {
      "Start": 18556,
      "End": 18559
    },
    "TimeRange": {
      "StartTime": "00:25:41.9100000",
      "EndTime": "00:25:42"
    }
  },
  {
    "TextLocation": {
      "Start": 18560,
      "End": 18569
    },
    "TimeRange": {
      "StartTime": "00:25:42",
      "EndTime": "00:25:42.6300000"
    }
  },
  {
    "TextLocation": {
      "Start": 18570,
      "End": 18572
    },
    "TimeRange": {
      "StartTime": "00:25:42.6300000",
      "EndTime": "00:25:42.7300000"
    }
  },
  {
    "TextLocation": {
      "Start": 18573,
      "End": 18578
    },
    "TimeRange": {
      "StartTime": "00:25:42.7300000",
      "EndTime": "00:25:43.2300000"
    }
  },
  {
    "TextLocation": {
      "Start": 18579,
      "End": 18583
    },
    "TimeRange": {
      "StartTime": "00:25:43.4700000",
      "EndTime": "00:25:43.6199999"
    }
  },
  {
    "TextLocation": {
      "Start": 18584,
      "End": 18587
    },
    "TimeRange": {
      "StartTime": "00:25:43.6199999",
      "EndTime": "00:25:43.8599999"
    }
  },
  {
    "TextLocation": {
      "Start": 18588,
      "End": 18594
    },
    "TimeRange": {
      "StartTime": "00:25:43.8599999",
      "EndTime": "00:25:44.3699999"
    }
  },
  {
    "TextLocation": {
      "Start": 18595,
      "End": 18598
    },
    "TimeRange": {
      "StartTime": "00:25:44.3699999",
      "EndTime": "00:25:44.5200000"
    }
  },
  {
    "TextLocation": {
      "Start": 18599,
      "End": 18605
    },
    "TimeRange": {
      "StartTime": "00:25:44.5200000",
      "EndTime": "00:25:45"
    }
  },
  {
    "TextLocation": {
      "Start": 18606,
      "End": 18610
    },
    "TimeRange": {
      "StartTime": "00:25:45",
      "EndTime": "00:25:45.1500000"
    }
  },
  {
    "TextLocation": {
      "Start": 18611,
      "End": 18614
    },
    "TimeRange": {
      "StartTime": "00:25:45.1500000",
      "EndTime": "00:25:45.3900000"
    }
  },
  {
    "TextLocation": {
      "Start": 18615,
      "End": 18621
    },
    "TimeRange": {
      "StartTime": "00:25:45.3900000",
      "EndTime": "00:25:45.7500000"
    }
  },
  {
    "TextLocation": {
      "Start": 18622,
      "End": 18627
    },
    "TimeRange": {
      "StartTime": "00:25:45.7500000",
      "EndTime": "00:25:45.9000000"
    }
  },
  {
    "TextLocation": {
      "Start": 18628,
      "End": 18632
    },
    "TimeRange": {
      "StartTime": "00:25:45.9000000",
      "EndTime": "00:25:46.5300000"
    }
  },
  {
    "TextLocation": {
      "Start": 18633,
      "End": 18635
    },
    "TimeRange": {
      "StartTime": "00:25:46.8000000",
      "EndTime": "00:25:47.0400000"
    }
  },
  {
    "TextLocation": {
      "Start": 18636,
      "End": 18637
    },
    "TimeRange": {
      "StartTime": "00:25:47.0400000",
      "EndTime": "00:25:47.1000000"
    }
  },
  {
    "TextLocation": {
      "Start": 18638,
      "End": 18642
    },
    "TimeRange": {
      "StartTime": "00:25:47.1000000",
      "EndTime": "00:25:47.5200000"
    }
  },
  {
    "TextLocation": {
      "Start": 18643,
      "End": 18645
    },
    "TimeRange": {
      "StartTime": "00:25:47.5200000",
      "EndTime": "00:25:47.5800000"
    }
  },
  {
    "TextLocation": {
      "Start": 18646,
      "End": 18649
    },
    "TimeRange": {
      "StartTime": "00:25:47.5800000",
      "EndTime": "00:25:47.7000000"
    }
  },
  {
    "TextLocation": {
      "Start": 18650,
      "End": 18660
    },
    "TimeRange": {
      "StartTime": "00:25:47.7000000",
      "EndTime": "00:25:48.0900000"
    }
  },
  {
    "TextLocation": {
      "Start": 18661,
      "End": 18670
    },
    "TimeRange": {
      "StartTime": "00:25:48.0900000",
      "EndTime": "00:25:48.5700000"
    }
  },
  {
    "TextLocation": {
      "Start": 18673,
      "End": 18675
    },
    "TimeRange": {
      "StartTime": "00:25:49.2600000",
      "EndTime": "00:25:49.4400000"
    }
  },
  {
    "TextLocation": {
      "Start": 18676,
      "End": 18678
    },
    "TimeRange": {
      "StartTime": "00:25:49.4400000",
      "EndTime": "00:25:49.5600000"
    }
  },
  {
    "TextLocation": {
      "Start": 18679,
      "End": 18683
    },
    "TimeRange": {
      "StartTime": "00:25:49.5600000",
      "EndTime": "00:25:49.8900000"
    }
  },
  {
    "TextLocation": {
      "Start": 18684,
      "End": 18691
    },
    "TimeRange": {
      "StartTime": "00:25:49.8900000",
      "EndTime": "00:25:50.2500000"
    }
  },
  {
    "TextLocation": {
      "Start": 18692,
      "End": 18695
    },
    "TimeRange": {
      "StartTime": "00:25:50.2500000",
      "EndTime": "00:25:50.3400000"
    }
  },
  {
    "TextLocation": {
      "Start": 18696,
      "End": 18700
    },
    "TimeRange": {
      "StartTime": "00:25:50.3400000",
      "EndTime": "00:25:50.6400000"
    }
  },
  {
    "TextLocation": {
      "Start": 18701,
      "End": 18705
    },
    "TimeRange": {
      "StartTime": "00:25:50.6400000",
      "EndTime": "00:25:50.7600000"
    }
  },
  {
    "TextLocation": {
      "Start": 18706,
      "End": 18710
    },
    "TimeRange": {
      "StartTime": "00:25:50.7600000",
      "EndTime": "00:25:50.9400000"
    }
  },
  {
    "TextLocation": {
      "Start": 18711,
      "End": 18715
    },
    "TimeRange": {
      "StartTime": "00:25:50.9400000",
      "EndTime": "00:25:51.2100000"
    }
  },
  {
    "TextLocation": {
      "Start": 18716,
      "End": 18723
    },
    "TimeRange": {
      "StartTime": "00:25:51.2100000",
      "EndTime": "00:25:51.5100000"
    }
  },
  {
    "TextLocation": {
      "Start": 18724,
      "End": 18728
    },
    "TimeRange": {
      "StartTime": "00:25:51.5100000",
      "EndTime": "00:25:51.7500000"
    }
  },
  {
    "TextLocation": {
      "Start": 18729,
      "End": 18734
    },
    "TimeRange": {
      "StartTime": "00:25:51.7500000",
      "EndTime": "00:25:52.1099999"
    }
  },
  {
    "TextLocation": {
      "Start": 18735,
      "End": 18741
    },
    "TimeRange": {
      "StartTime": "00:25:52.1099999",
      "EndTime": "00:25:52.4100000"
    }
  },
  {
    "TextLocation": {
      "Start": 18742,
      "End": 18743
    },
    "TimeRange": {
      "StartTime": "00:25:52.4100000",
      "EndTime": "00:25:52.4700000"
    }
  },
  {
    "TextLocation": {
      "Start": 18744,
      "End": 18748
    },
    "TimeRange": {
      "StartTime": "00:25:52.4700000",
      "EndTime": "00:25:52.7400000"
    }
  },
  {
    "TextLocation": {
      "Start": 18749,
      "End": 18756
    },
    "TimeRange": {
      "StartTime": "00:25:52.7400000",
      "EndTime": "00:25:53.0700000"
    }
  },
  {
    "TextLocation": {
      "Start": 18757,
      "End": 18761
    },
    "TimeRange": {
      "StartTime": "00:25:53.0700000",
      "EndTime": "00:25:53.3699999"
    }
  },
  {
    "TextLocation": {
      "Start": 18762,
      "End": 18767
    },
    "TimeRange": {
      "StartTime": "00:25:53.3699999",
      "EndTime": "00:25:53.9100000"
    }
  },
  {
    "TextLocation": {
      "Start": 18768,
      "End": 18770
    },
    "TimeRange": {
      "StartTime": "00:25:54.1500000",
      "EndTime": "00:25:54.3300000"
    }
  },
  {
    "TextLocation": {
      "Start": 18771,
      "End": 18776
    },
    "TimeRange": {
      "StartTime": "00:25:54.3300000",
      "EndTime": "00:25:54.5400000"
    }
  },
  {
    "TextLocation": {
      "Start": 18777,
      "End": 18780
    },
    "TimeRange": {
      "StartTime": "00:25:54.5400000",
      "EndTime": "00:25:54.6600000"
    }
  },
  {
    "TextLocation": {
      "Start": 18781,
      "End": 18787
    },
    "TimeRange": {
      "StartTime": "00:25:54.6600000",
      "EndTime": "00:25:55.0800000"
    }
  },
  {
    "TextLocation": {
      "Start": 18788,
      "End": 18791
    },
    "TimeRange": {
      "StartTime": "00:25:55.0800000",
      "EndTime": "00:25:55.1700000"
    }
  },
  {
    "TextLocation": {
      "Start": 18792,
      "End": 18799
    },
    "TimeRange": {
      "StartTime": "00:25:55.1700000",
      "EndTime": "00:25:55.5600000"
    }
  },
  {
    "TextLocation": {
      "Start": 18800,
      "End": 18811
    },
    "TimeRange": {
      "StartTime": "00:25:55.5600000",
      "EndTime": "00:25:56.1300000"
    }
  },
  {
    "TextLocation": {
      "Start": 18812,
      "End": 18819
    },
    "TimeRange": {
      "StartTime": "00:25:56.1300000",
      "EndTime": "00:25:56.7000000"
    }
  },
  {
    "TextLocation": {
      "Start": 18820,
      "End": 18823
    },
    "TimeRange": {
      "StartTime": "00:25:56.7000000",
      "EndTime": "00:25:56.8500000"
    }
  },
  {
    "TextLocation": {
      "Start": 18824,
      "End": 18833
    },
    "TimeRange": {
      "StartTime": "00:25:56.8500000",
      "EndTime": "00:25:57.3300000"
    }
  },
  {
    "TextLocation": {
      "Start": 18834,
      "End": 18842
    },
    "TimeRange": {
      "StartTime": "00:25:57.3300000",
      "EndTime": "00:25:57.9300000"
    }
  },
  {
    "TextLocation": {
      "Start": 18843,
      "End": 18845
    },
    "TimeRange": {
      "StartTime": "00:25:58.1700000",
      "EndTime": "00:25:58.3500000"
    }
  },
  {
    "TextLocation": {
      "Start": 18846,
      "End": 18850
    },
    "TimeRange": {
      "StartTime": "00:25:58.3500000",
      "EndTime": "00:25:58.5600000"
    }
  },
  {
    "TextLocation": {
      "Start": 18851,
      "End": 18853
    },
    "TimeRange": {
      "StartTime": "00:25:58.5600000",
      "EndTime": "00:25:58.6800000"
    }
  },
  {
    "TextLocation": {
      "Start": 18854,
      "End": 18862
    },
    "TimeRange": {
      "StartTime": "00:25:58.6800000",
      "EndTime": "00:25:59.0700000"
    }
  },
  {
    "TextLocation": {
      "Start": 18863,
      "End": 18871
    },
    "TimeRange": {
      "StartTime": "00:25:59.0700000",
      "EndTime": "00:25:59.6400000"
    }
  },
  {
    "TextLocation": {
      "Start": 18873,
      "End": 18876
    },
    "TimeRange": {
      "StartTime": "00:26:00",
      "EndTime": "00:26:00.2400000"
    }
  },
  {
    "TextLocation": {
      "Start": 18877,
      "End": 18879
    },
    "TimeRange": {
      "StartTime": "00:26:00.2400000",
      "EndTime": "00:26:00.3300000"
    }
  },
  {
    "TextLocation": {
      "Start": 18880,
      "End": 18885
    },
    "TimeRange": {
      "StartTime": "00:26:00.3300000",
      "EndTime": "00:26:00.5400000"
    }
  },
  {
    "TextLocation": {
      "Start": 18886,
      "End": 18895
    },
    "TimeRange": {
      "StartTime": "00:26:00.5400000",
      "EndTime": "00:26:01.2600000"
    }
  },
  {
    "TextLocation": {
      "Start": 18896,
      "End": 18905
    },
    "TimeRange": {
      "StartTime": "00:26:01.2600000",
      "EndTime": "00:26:01.9800000"
    }
  },
  {
    "TextLocation": {
      "Start": 18906,
      "End": 18910
    },
    "TimeRange": {
      "StartTime": "00:26:02.2200000",
      "EndTime": "00:26:02.4600000"
    }
  },
  {
    "TextLocation": {
      "Start": 18911,
      "End": 18916
    },
    "TimeRange": {
      "StartTime": "00:26:02.4600000",
      "EndTime": "00:26:02.7300000"
    }
  },
  {
    "TextLocation": {
      "Start": 18917,
      "End": 18926
    },
    "TimeRange": {
      "StartTime": "00:26:02.7300000",
      "EndTime": "00:26:03.3300000"
    }
  },
  {
    "TextLocation": {
      "Start": 18927,
      "End": 18929
    },
    "TimeRange": {
      "StartTime": "00:26:03.3300000",
      "EndTime": "00:26:03.5400000"
    }
  },
  {
    "TextLocation": {
      "Start": 18930,
      "End": 18932
    },
    "TimeRange": {
      "StartTime": "00:26:03.5400000",
      "EndTime": "00:26:03.6300000"
    }
  },
  {
    "TextLocation": {
      "Start": 18933,
      "End": 18940
    },
    "TimeRange": {
      "StartTime": "00:26:03.6300000",
      "EndTime": "00:26:04.3500000"
    }
  },
  {
    "TextLocation": {
      "Start": 18941,
      "End": 18946
    },
    "TimeRange": {
      "StartTime": "00:26:04.5900000",
      "EndTime": "00:26:04.8000000"
    }
  },
  {
    "TextLocation": {
      "Start": 18947,
      "End": 18949
    },
    "TimeRange": {
      "StartTime": "00:26:04.8000000",
      "EndTime": "00:26:04.8599999"
    }
  },
  {
    "TextLocation": {
      "Start": 18950,
      "End": 18952
    },
    "TimeRange": {
      "StartTime": "00:26:04.8599999",
      "EndTime": "00:26:05.0100000"
    }
  },
  {
    "TextLocation": {
      "Start": 18953,
      "End": 18960
    },
    "TimeRange": {
      "StartTime": "00:26:05.0100000",
      "EndTime": "00:26:05.5800000"
    }
  },
  {
    "TextLocation": {
      "Start": 18961,
      "End": 18970
    },
    "TimeRange": {
      "StartTime": "00:26:05.5800000",
      "EndTime": "00:26:06.0900000"
    }
  },
  {
    "TextLocation": {
      "Start": 18971,
      "End": 18973
    },
    "TimeRange": {
      "StartTime": "00:26:06.0900000",
      "EndTime": "00:26:06.2700000"
    }
  },
  {
    "TextLocation": {
      "Start": 18974,
      "End": 18983
    },
    "TimeRange": {
      "StartTime": "00:26:06.2700000",
      "EndTime": "00:26:06.7800000"
    }
  },
  {
    "TextLocation": {
      "Start": 18984,
      "End": 18989
    },
    "TimeRange": {
      "StartTime": "00:26:06.7800000",
      "EndTime": "00:26:07.1099999"
    }
  },
  {
    "TextLocation": {
      "Start": 18990,
      "End": 19001
    },
    "TimeRange": {
      "StartTime": "00:26:07.1099999",
      "EndTime": "00:26:07.8300000"
    }
  },
  {
    "TextLocation": {
      "Start": 19004,
      "End": 19009
    },
    "TimeRange": {
      "StartTime": "00:26:09.3200000",
      "EndTime": "00:26:09.6199999"
    }
  },
  {
    "TextLocation": {
      "Start": 19010,
      "End": 19015
    },
    "TimeRange": {
      "StartTime": "00:26:09.6199999",
      "EndTime": "00:26:09.9200000"
    }
  },
  {
    "TextLocation": {
      "Start": 19016,
      "End": 19019
    },
    "TimeRange": {
      "StartTime": "00:26:09.9200000",
      "EndTime": "00:26:10.0400000"
    }
  },
  {
    "TextLocation": {
      "Start": 19020,
      "End": 19026
    },
    "TimeRange": {
      "StartTime": "00:26:10.0400000",
      "EndTime": "00:26:10.5200000"
    }
  },
  {
    "TextLocation": {
      "Start": 19027,
      "End": 19039
    },
    "TimeRange": {
      "StartTime": "00:26:10.5200000",
      "EndTime": "00:26:11.1500000"
    }
  },
  {
    "TextLocation": {
      "Start": 19040,
      "End": 19047
    },
    "TimeRange": {
      "StartTime": "00:26:11.1500000",
      "EndTime": "00:26:11.5100000"
    }
  },
  {
    "TextLocation": {
      "Start": 19048,
      "End": 19051
    },
    "TimeRange": {
      "StartTime": "00:26:11.5100000",
      "EndTime": "00:26:11.6300000"
    }
  },
  {
    "TextLocation": {
      "Start": 19052,
      "End": 19061
    },
    "TimeRange": {
      "StartTime": "00:26:11.6300000",
      "EndTime": "00:26:12.0500000"
    }
  },
  {
    "TextLocation": {
      "Start": 19062,
      "End": 19066
    },
    "TimeRange": {
      "StartTime": "00:26:12.0500000",
      "EndTime": "00:26:12.1700000"
    }
  },
  {
    "TextLocation": {
      "Start": 19067,
      "End": 19070
    },
    "TimeRange": {
      "StartTime": "00:26:12.1700000",
      "EndTime": "00:26:12.4400000"
    }
  },
  {
    "TextLocation": {
      "Start": 19071,
      "End": 19077
    },
    "TimeRange": {
      "StartTime": "00:26:12.4400000",
      "EndTime": "00:26:13.1300000"
    }
  },
  {
    "TextLocation": {
      "Start": 19079,
      "End": 19082
    },
    "TimeRange": {
      "StartTime": "00:26:13.1300000",
      "EndTime": "00:26:13.3100000"
    }
  },
  {
    "TextLocation": {
      "Start": 19083,
      "End": 19085
    },
    "TimeRange": {
      "StartTime": "00:26:13.3100000",
      "EndTime": "00:26:13.4000000"
    }
  },
  {
    "TextLocation": {
      "Start": 19086,
      "End": 19088
    },
    "TimeRange": {
      "StartTime": "00:26:13.4000000",
      "EndTime": "00:26:13.5200000"
    }
  },
  {
    "TextLocation": {
      "Start": 19089,
      "End": 19095
    },
    "TimeRange": {
      "StartTime": "00:26:13.5200000",
      "EndTime": "00:26:14"
    }
  },
  {
    "TextLocation": {
      "Start": 19096,
      "End": 19099
    },
    "TimeRange": {
      "StartTime": "00:26:14",
      "EndTime": "00:26:14.1800000"
    }
  },
  {
    "TextLocation": {
      "Start": 19100,
      "End": 19104
    },
    "TimeRange": {
      "StartTime": "00:26:14.1800000",
      "EndTime": "00:26:14.4200000"
    }
  },
  {
    "TextLocation": {
      "Start": 19105,
      "End": 19109
    },
    "TimeRange": {
      "StartTime": "00:26:14.4200000",
      "EndTime": "00:26:14.7500000"
    }
  },
  {
    "TextLocation": {
      "Start": 19110,
      "End": 19112
    },
    "TimeRange": {
      "StartTime": "00:26:14.7500000",
      "EndTime": "00:26:14.8699999"
    }
  },
  {
    "TextLocation": {
      "Start": 19113,
      "End": 19116
    },
    "TimeRange": {
      "StartTime": "00:26:14.8699999",
      "EndTime": "00:26:15.0500000"
    }
  },
  {
    "TextLocation": {
      "Start": 19117,
      "End": 19125
    },
    "TimeRange": {
      "StartTime": "00:26:15.0500000",
      "EndTime": "00:26:15.5300000"
    }
  },
  {
    "TextLocation": {
      "Start": 19126,
      "End": 19128
    },
    "TimeRange": {
      "StartTime": "00:26:15.5300000",
      "EndTime": "00:26:15.7100000"
    }
  },
  {
    "TextLocation": {
      "Start": 19129,
      "End": 19135
    },
    "TimeRange": {
      "StartTime": "00:26:15.7100000",
      "EndTime": "00:26:16.1300000"
    }
  },
  {
    "TextLocation": {
      "Start": 19136,
      "End": 19139
    },
    "TimeRange": {
      "StartTime": "00:26:16.1300000",
      "EndTime": "00:26:16.3100000"
    }
  },
  {
    "TextLocation": {
      "Start": 19140,
      "End": 19142
    },
    "TimeRange": {
      "StartTime": "00:26:16.3100000",
      "EndTime": "00:26:16.4300000"
    }
  },
  {
    "TextLocation": {
      "Start": 19143,
      "End": 19146
    },
    "TimeRange": {
      "StartTime": "00:26:16.4300000",
      "EndTime": "00:26:16.7600000"
    }
  },
  {
    "TextLocation": {
      "Start": 19147,
      "End": 19155
    },
    "TimeRange": {
      "StartTime": "00:26:16.7600000",
      "EndTime": "00:26:17.2400000"
    }
  },
  {
    "TextLocation": {
      "Start": 19156,
      "End": 19168
    },
    "TimeRange": {
      "StartTime": "00:26:17.2400000",
      "EndTime": "00:26:17.9900000"
    }
  },
  {
    "TextLocation": {
      "Start": 19169,
      "End": 19171
    },
    "TimeRange": {
      "StartTime": "00:26:18.2900000",
      "EndTime": "00:26:18.5000000"
    }
  },
  {
    "TextLocation": {
      "Start": 19172,
      "End": 19176
    },
    "TimeRange": {
      "StartTime": "00:26:18.5000000",
      "EndTime": "00:26:18.6199999"
    }
  },
  {
    "TextLocation": {
      "Start": 19177,
      "End": 19179
    },
    "TimeRange": {
      "StartTime": "00:26:18.6199999",
      "EndTime": "00:26:18.7400000"
    }
  },
  {
    "TextLocation": {
      "Start": 19180,
      "End": 19183
    },
    "TimeRange": {
      "StartTime": "00:26:18.7400000",
      "EndTime": "00:26:18.8599999"
    }
  },
  {
    "TextLocation": {
      "Start": 19184,
      "End": 19190
    },
    "TimeRange": {
      "StartTime": "00:26:18.8599999",
      "EndTime": "00:26:19.3400000"
    }
  },
  {
    "TextLocation": {
      "Start": 19191,
      "End": 19199
    },
    "TimeRange": {
      "StartTime": "00:26:19.3400000",
      "EndTime": "00:26:19.9400000"
    }
  },
  {
    "TextLocation": {
      "Start": 19200,
      "End": 19203
    },
    "TimeRange": {
      "StartTime": "00:26:19.9400000",
      "EndTime": "00:26:20.0300000"
    }
  },
  {
    "TextLocation": {
      "Start": 19204,
      "End": 19212
    },
    "TimeRange": {
      "StartTime": "00:26:20.0300000",
      "EndTime": "00:26:20.3599999"
    }
  },
  {
    "TextLocation": {
      "Start": 19213,
      "End": 19215
    },
    "TimeRange": {
      "StartTime": "00:26:20.3599999",
      "EndTime": "00:26:20.4500000"
    }
  },
  {
    "TextLocation": {
      "Start": 19216,
      "End": 19219
    },
    "TimeRange": {
      "StartTime": "00:26:20.4500000",
      "EndTime": "00:26:20.6000000"
    }
  },
  {
    "TextLocation": {
      "Start": 19220,
      "End": 19224
    },
    "TimeRange": {
      "StartTime": "00:26:20.6000000",
      "EndTime": "00:26:21.0500000"
    }
  },
  {
    "TextLocation": {
      "Start": 19225,
      "End": 19227
    },
    "TimeRange": {
      "StartTime": "00:26:21.3200000",
      "EndTime": "00:26:21.5000000"
    }
  },
  {
    "TextLocation": {
      "Start": 19228,
      "End": 19230
    },
    "TimeRange": {
      "StartTime": "00:26:21.5000000",
      "EndTime": "00:26:21.6199999"
    }
  },
  {
    "TextLocation": {
      "Start": 19231,
      "End": 19240
    },
    "TimeRange": {
      "StartTime": "00:26:21.6199999",
      "EndTime": "00:26:22.2200000"
    }
  },
  {
    "TextLocation": {
      "Start": 19241,
      "End": 19248
    },
    "TimeRange": {
      "StartTime": "00:26:22.2200000",
      "EndTime": "00:26:22.6099999"
    }
  },
  {
    "TextLocation": {
      "Start": 19249,
      "End": 19251
    },
    "TimeRange": {
      "StartTime": "00:26:22.6099999",
      "EndTime": "00:26:22.6700000"
    }
  },
  {
    "TextLocation": {
      "Start": 19252,
      "End": 19255
    },
    "TimeRange": {
      "StartTime": "00:26:22.6700000",
      "EndTime": "00:26:22.8500000"
    }
  },
  {
    "TextLocation": {
      "Start": 19256,
      "End": 19258
    },
    "TimeRange": {
      "StartTime": "00:26:22.8500000",
      "EndTime": "00:26:22.9700000"
    }
  },
  {
    "TextLocation": {
      "Start": 19259,
      "End": 19265
    },
    "TimeRange": {
      "StartTime": "00:26:22.9700000",
      "EndTime": "00:26:23.5100000"
    }
  },
  {
    "TextLocation": {
      "Start": 19266,
      "End": 19268
    },
    "TimeRange": {
      "StartTime": "00:26:23.9600000",
      "EndTime": "00:26:24.1700000"
    }
  },
  {
    "TextLocation": {
      "Start": 19269,
      "End": 19273
    },
    "TimeRange": {
      "StartTime": "00:26:24.1700000",
      "EndTime": "00:26:24.3800000"
    }
  },
  {
    "TextLocation": {
      "Start": 19274,
      "End": 19276
    },
    "TimeRange": {
      "StartTime": "00:26:24.3800000",
      "EndTime": "00:26:24.5000000"
    }
  },
  {
    "TextLocation": {
      "Start": 19277,
      "End": 19280
    },
    "TimeRange": {
      "StartTime": "00:26:24.5000000",
      "EndTime": "00:26:24.6500000"
    }
  },
  {
    "TextLocation": {
      "Start": 19281,
      "End": 19286
    },
    "TimeRange": {
      "StartTime": "00:26:24.6500000",
      "EndTime": "00:26:25.0700000"
    }
  },
  {
    "TextLocation": {
      "Start": 19287,
      "End": 19289
    },
    "TimeRange": {
      "StartTime": "00:26:25.0700000",
      "EndTime": "00:26:25.1600000"
    }
  },
  {
    "TextLocation": {
      "Start": 19290,
      "End": 19294
    },
    "TimeRange": {
      "StartTime": "00:26:25.1600000",
      "EndTime": "00:26:25.4900000"
    }
  },
  {
    "TextLocation": {
      "Start": 19295,
      "End": 19297
    },
    "TimeRange": {
      "StartTime": "00:26:25.4900000",
      "EndTime": "00:26:25.6099999"
    }
  },
  {
    "TextLocation": {
      "Start": 19298,
      "End": 19303
    },
    "TimeRange": {
      "StartTime": "00:26:25.6099999",
      "EndTime": "00:26:25.7900000"
    }
  },
  {
    "TextLocation": {
      "Start": 19304,
      "End": 19308
    },
    "TimeRange": {
      "StartTime": "00:26:25.7900000",
      "EndTime": "00:26:26.1500000"
    }
  },
  {
    "TextLocation": {
      "Start": 19309,
      "End": 19313
    },
    "TimeRange": {
      "StartTime": "00:26:26.1500000",
      "EndTime": "00:26:26.3000000"
    }
  },
  {
    "TextLocation": {
      "Start": 19314,
      "End": 19319
    },
    "TimeRange": {
      "StartTime": "00:26:26.3000000",
      "EndTime": "00:26:26.4200000"
    }
  },
  {
    "TextLocation": {
      "Start": 19320,
      "End": 19326
    },
    "TimeRange": {
      "StartTime": "00:26:26.4200000",
      "EndTime": "00:26:26.9000000"
    }
  },
  {
    "TextLocation": {
      "Start": 19327,
      "End": 19330
    },
    "TimeRange": {
      "StartTime": "00:26:26.9000000",
      "EndTime": "00:26:27.0500000"
    }
  },
  {
    "TextLocation": {
      "Start": 19331,
      "End": 19338
    },
    "TimeRange": {
      "StartTime": "00:26:27.0500000",
      "EndTime": "00:26:27.5000000"
    }
  },
  {
    "TextLocation": {
      "Start": 19339,
      "End": 19347
    },
    "TimeRange": {
      "StartTime": "00:26:27.5000000",
      "EndTime": "00:26:28.1500000"
    }
  },
  {
    "TextLocation": {
      "Start": 19350,
      "End": 19352
    },
    "TimeRange": {
      "StartTime": "00:26:28.1600000",
      "EndTime": "00:26:28.2800000"
    }
  },
  {
    "TextLocation": {
      "Start": 19353,
      "End": 19355
    },
    "TimeRange": {
      "StartTime": "00:26:28.2800000",
      "EndTime": "00:26:28.3699999"
    }
  },
  {
    "TextLocation": {
      "Start": 19356,
      "End": 19360
    },
    "TimeRange": {
      "StartTime": "00:26:28.3699999",
      "EndTime": "00:26:28.9100000"
    }
  },
  {
    "TextLocation": {
      "Start": 19361,
      "End": 19364
    },
    "TimeRange": {
      "StartTime": "00:26:29.3599999",
      "EndTime": "00:26:29.5700000"
    }
  },
  {
    "TextLocation": {
      "Start": 19365,
      "End": 19371
    },
    "TimeRange": {
      "StartTime": "00:26:29.5700000",
      "EndTime": "00:26:29.9300000"
    }
  },
  {
    "TextLocation": {
      "Start": 19372,
      "End": 19375
    },
    "TimeRange": {
      "StartTime": "00:26:29.9300000",
      "EndTime": "00:26:30.2600000"
    }
  },
  {
    "TextLocation": {
      "Start": 19376,
      "End": 19378
    },
    "TimeRange": {
      "StartTime": "00:26:30.2600000",
      "EndTime": "00:26:30.4100000"
    }
  },
  {
    "TextLocation": {
      "Start": 19379,
      "End": 19382
    },
    "TimeRange": {
      "StartTime": "00:26:30.4100000",
      "EndTime": "00:26:30.5000000"
    }
  },
  {
    "TextLocation": {
      "Start": 19383,
      "End": 19387
    },
    "TimeRange": {
      "StartTime": "00:26:30.5000000",
      "EndTime": "00:26:30.9200000"
    }
  },
  {
    "TextLocation": {
      "Start": 19388,
      "End": 19393
    },
    "TimeRange": {
      "StartTime": "00:26:30.9200000",
      "EndTime": "00:26:31.2200000"
    }
  },
  {
    "TextLocation": {
      "Start": 19394,
      "End": 19397
    },
    "TimeRange": {
      "StartTime": "00:26:31.2200000",
      "EndTime": "00:26:31.3699999"
    }
  },
  {
    "TextLocation": {
      "Start": 19398,
      "End": 19401
    },
    "TimeRange": {
      "StartTime": "00:26:31.3699999",
      "EndTime": "00:26:31.6099999"
    }
  },
  {
    "TextLocation": {
      "Start": 19402,
      "End": 19406
    },
    "TimeRange": {
      "StartTime": "00:26:31.6099999",
      "EndTime": "00:26:32"
    }
  },
  {
    "TextLocation": {
      "Start": 19407,
      "End": 19409
    },
    "TimeRange": {
      "StartTime": "00:26:32",
      "EndTime": "00:26:32.1199999"
    }
  },
  {
    "TextLocation": {
      "Start": 19410,
      "End": 19414
    },
    "TimeRange": {
      "StartTime": "00:26:32.1199999",
      "EndTime": "00:26:32.2700000"
    }
  },
  {
    "TextLocation": {
      "Start": 19415,
      "End": 19416
    },
    "TimeRange": {
      "StartTime": "00:26:32.2700000",
      "EndTime": "00:26:32.3300000"
    }
  },
  {
    "TextLocation": {
      "Start": 19417,
      "End": 19427
    },
    "TimeRange": {
      "StartTime": "00:26:32.3300000",
      "EndTime": "00:26:32.8699999"
    }
  },
  {
    "TextLocation": {
      "Start": 19429,
      "End": 19437
    },
    "TimeRange": {
      "StartTime": "00:26:32.8699999",
      "EndTime": "00:26:33.4100000"
    }
  },
  {
    "TextLocation": {
      "Start": 19438,
      "End": 19451
    },
    "TimeRange": {
      "StartTime": "00:26:33.4400000",
      "EndTime": "00:26:34.2200000"
    }
  },
  {
    "TextLocation": {
      "Start": 19452,
      "End": 19454
    },
    "TimeRange": {
      "StartTime": "00:26:34.2200000",
      "EndTime": "00:26:34.3400000"
    }
  },
  {
    "TextLocation": {
      "Start": 19455,
      "End": 19461
    },
    "TimeRange": {
      "StartTime": "00:26:34.3400000",
      "EndTime": "00:26:34.7000000"
    }
  },
  {
    "TextLocation": {
      "Start": 19462,
      "End": 19464
    },
    "TimeRange": {
      "StartTime": "00:26:34.7000000",
      "EndTime": "00:26:34.8500000"
    }
  },
  {
    "TextLocation": {
      "Start": 19467,
      "End": 19470
    },
    "TimeRange": {
      "StartTime": "00:26:35.5100000",
      "EndTime": "00:26:35.8100000"
    }
  },
  {
    "TextLocation": {
      "Start": 19471,
      "End": 19477
    },
    "TimeRange": {
      "StartTime": "00:26:35.8100000",
      "EndTime": "00:26:36.2300000"
    }
  },
  {
    "TextLocation": {
      "Start": 19478,
      "End": 19487
    },
    "TimeRange": {
      "StartTime": "00:26:36.2300000",
      "EndTime": "00:26:36.8900000"
    }
  },
  {
    "TextLocation": {
      "Start": 19488,
      "End": 19492
    },
    "TimeRange": {
      "StartTime": "00:26:36.8900000",
      "EndTime": "00:26:37.1300000"
    }
  },
  {
    "TextLocation": {
      "Start": 19493,
      "End": 19496
    },
    "TimeRange": {
      "StartTime": "00:26:37.1300000",
      "EndTime": "00:26:37.2200000"
    }
  },
  {
    "TextLocation": {
      "Start": 19497,
      "End": 19502
    },
    "TimeRange": {
      "StartTime": "00:26:37.2200000",
      "EndTime": "00:26:37.6400000"
    }
  },
  {
    "TextLocation": {
      "Start": 19503,
      "End": 19514
    },
    "TimeRange": {
      "StartTime": "00:26:37.6400000",
      "EndTime": "00:26:38.5400000"
    }
  },
  {
    "TextLocation": {
      "Start": 19515,
      "End": 19520
    },
    "TimeRange": {
      "StartTime": "00:26:38.8699999",
      "EndTime": "00:26:39.2600000"
    }
  },
  {
    "TextLocation": {
      "Start": 19521,
      "End": 19527
    },
    "TimeRange": {
      "StartTime": "00:26:39.2600000",
      "EndTime": "00:26:39.5900000"
    }
  },
  {
    "TextLocation": {
      "Start": 19528,
      "End": 19531
    },
    "TimeRange": {
      "StartTime": "00:26:39.5900000",
      "EndTime": "00:26:39.9200000"
    }
  },
  {
    "TextLocation": {
      "Start": 19532,
      "End": 19534
    },
    "TimeRange": {
      "StartTime": "00:26:39.9200000",
      "EndTime": "00:26:40.0700000"
    }
  },
  {
    "TextLocation": {
      "Start": 19535,
      "End": 19538
    },
    "TimeRange": {
      "StartTime": "00:26:40.0700000",
      "EndTime": "00:26:40.2200000"
    }
  },
  {
    "TextLocation": {
      "Start": 19539,
      "End": 19545
    },
    "TimeRange": {
      "StartTime": "00:26:40.2200000",
      "EndTime": "00:26:40.7600000"
    }
  },
  {
    "TextLocation": {
      "Start": 19546,
      "End": 19548
    },
    "TimeRange": {
      "StartTime": "00:26:41.0600000",
      "EndTime": "00:26:41.1800000"
    }
  },
  {
    "TextLocation": {
      "Start": 19549,
      "End": 19556
    },
    "TimeRange": {
      "StartTime": "00:26:41.1800000",
      "EndTime": "00:26:41.6000000"
    }
  },
  {
    "TextLocation": {
      "Start": 19557,
      "End": 19560
    },
    "TimeRange": {
      "StartTime": "00:26:41.6000000",
      "EndTime": "00:26:41.6900000"
    }
  },
  {
    "TextLocation": {
      "Start": 19561,
      "End": 19567
    },
    "TimeRange": {
      "StartTime": "00:26:41.6900000",
      "EndTime": "00:26:42.0800000"
    }
  },
  {
    "TextLocation": {
      "Start": 19568,
      "End": 19572
    },
    "TimeRange": {
      "StartTime": "00:26:42.0800000",
      "EndTime": "00:26:42.2300000"
    }
  },
  {
    "TextLocation": {
      "Start": 19573,
      "End": 19581
    },
    "TimeRange": {
      "StartTime": "00:26:42.2300000",
      "EndTime": "00:26:42.6199999"
    }
  },
  {
    "TextLocation": {
      "Start": 19582,
      "End": 19593
    },
    "TimeRange": {
      "StartTime": "00:26:42.6199999",
      "EndTime": "00:26:43.4300000"
    }
  },
  {
    "TextLocation": {
      "Start": 19594,
      "End": 19597
    },
    "TimeRange": {
      "StartTime": "00:26:43.5500000",
      "EndTime": "00:26:43.7600000"
    }
  },
  {
    "TextLocation": {
      "Start": 19598,
      "End": 19606
    },
    "TimeRange": {
      "StartTime": "00:26:43.7600000",
      "EndTime": "00:26:44.0900000"
    }
  },
  {
    "TextLocation": {
      "Start": 19607,
      "End": 19612
    },
    "TimeRange": {
      "StartTime": "00:26:44.0900000",
      "EndTime": "00:26:44.5400000"
    }
  },
  {
    "TextLocation": {
      "Start": 19613,
      "End": 19617
    },
    "TimeRange": {
      "StartTime": "00:26:44.8100000",
      "EndTime": "00:26:45.0200000"
    }
  },
  {
    "TextLocation": {
      "Start": 19618,
      "End": 19625
    },
    "TimeRange": {
      "StartTime": "00:26:45.0200000",
      "EndTime": "00:26:45.3200000"
    }
  },
  {
    "TextLocation": {
      "Start": 19626,
      "End": 19629
    },
    "TimeRange": {
      "StartTime": "00:26:45.3200000",
      "EndTime": "00:26:45.4100000"
    }
  },
  {
    "TextLocation": {
      "Start": 19630,
      "End": 19638
    },
    "TimeRange": {
      "StartTime": "00:26:45.4100000",
      "EndTime": "00:26:45.8599999"
    }
  },
  {
    "TextLocation": {
      "Start": 19639,
      "End": 19652
    },
    "TimeRange": {
      "StartTime": "00:26:45.8599999",
      "EndTime": "00:26:46.6700000"
    }
  },
  {
    "TextLocation": {
      "Start": 19653,
      "End": 19655
    },
    "TimeRange": {
      "StartTime": "00:26:46.6700000",
      "EndTime": "00:26:46.8200000"
    }
  },
  {
    "TextLocation": {
      "Start": 19656,
      "End": 19662
    },
    "TimeRange": {
      "StartTime": "00:26:46.8200000",
      "EndTime": "00:26:47.3000000"
    }
  },
  {
    "TextLocation": {
      "Start": 19663,
      "End": 19666
    },
    "TimeRange": {
      "StartTime": "00:26:47.3000000",
      "EndTime": "00:26:47.3900000"
    }
  },
  {
    "TextLocation": {
      "Start": 19667,
      "End": 19671
    },
    "TimeRange": {
      "StartTime": "00:26:47.3900000",
      "EndTime": "00:26:47.7800000"
    }
  },
  {
    "TextLocation": {
      "Start": 19674,
      "End": 19677
    },
    "TimeRange": {
      "StartTime": "00:26:49.6099999",
      "EndTime": "00:26:49.9400000"
    }
  },
  {
    "TextLocation": {
      "Start": 19678,
      "End": 19679
    },
    "TimeRange": {
      "StartTime": "00:26:49.9400000",
      "EndTime": "00:26:50.0300000"
    }
  },
  {
    "TextLocation": {
      "Start": 19680,
      "End": 19684
    },
    "TimeRange": {
      "StartTime": "00:26:50.0300000",
      "EndTime": "00:26:50.1199999"
    }
  },
  {
    "TextLocation": {
      "Start": 19685,
      "End": 19689
    },
    "TimeRange": {
      "StartTime": "00:26:50.1199999",
      "EndTime": "00:26:50.3599999"
    }
  },
  {
    "TextLocation": {
      "Start": 19690,
      "End": 19692
    },
    "TimeRange": {
      "StartTime": "00:26:50.3599999",
      "EndTime": "00:26:50.5100000"
    }
  },
  {
    "TextLocation": {
      "Start": 19693,
      "End": 19700
    },
    "TimeRange": {
      "StartTime": "00:26:50.5100000",
      "EndTime": "00:26:50.9000000"
    }
  },
  {
    "TextLocation": {
      "Start": 19701,
      "End": 19712
    },
    "TimeRange": {
      "StartTime": "00:26:50.9000000",
      "EndTime": "00:26:51.4700000"
    }
  },
  {
    "TextLocation": {
      "Start": 19713,
      "End": 19719
    },
    "TimeRange": {
      "StartTime": "00:26:51.4700000",
      "EndTime": "00:26:52.0700000"
    }
  },
  {
    "TextLocation": {
      "Start": 19720,
      "End": 19724
    },
    "TimeRange": {
      "StartTime": "00:26:52.0700000",
      "EndTime": "00:26:52.2200000"
    }
  },
  {
    "TextLocation": {
      "Start": 19725,
      "End": 19726
    },
    "TimeRange": {
      "StartTime": "00:26:52.2200000",
      "EndTime": "00:26:52.3400000"
    }
  },
  {
    "TextLocation": {
      "Start": 19727,
      "End": 19731
    },
    "TimeRange": {
      "StartTime": "00:26:52.3400000",
      "EndTime": "00:26:52.4600000"
    }
  },
  {
    "TextLocation": {
      "Start": 19732,
      "End": 19741
    },
    "TimeRange": {
      "StartTime": "00:26:52.4600000",
      "EndTime": "00:26:53.0900000"
    }
  },
  {
    "TextLocation": {
      "Start": 19742,
      "End": 19746
    },
    "TimeRange": {
      "StartTime": "00:26:53.0900000",
      "EndTime": "00:26:53.4800000"
    }
  },
  {
    "TextLocation": {
      "Start": 19747,
      "End": 19752
    },
    "TimeRange": {
      "StartTime": "00:26:53.4800000",
      "EndTime": "00:26:53.9600000"
    }
  },
  {
    "TextLocation": {
      "Start": 19753,
      "End": 19755
    },
    "TimeRange": {
      "StartTime": "00:26:53.9600000",
      "EndTime": "00:26:54.0800000"
    }
  },
  {
    "TextLocation": {
      "Start": 19756,
      "End": 19759
    },
    "TimeRange": {
      "StartTime": "00:26:54.0800000",
      "EndTime": "00:26:54.2000000"
    }
  },
  {
    "TextLocation": {
      "Start": 19760,
      "End": 19765
    },
    "TimeRange": {
      "StartTime": "00:26:54.2000000",
      "EndTime": "00:26:54.6199999"
    }
  },
  {
    "TextLocation": {
      "Start": 19766,
      "End": 19768
    },
    "TimeRange": {
      "StartTime": "00:26:54.6199999",
      "EndTime": "00:26:54.7400000"
    }
  },
  {
    "TextLocation": {
      "Start": 19769,
      "End": 19782
    },
    "TimeRange": {
      "StartTime": "00:26:54.7400000",
      "EndTime": "00:26:55.3100000"
    }
  },
  {
    "TextLocation": {
      "Start": 19783,
      "End": 19796
    },
    "TimeRange": {
      "StartTime": "00:26:55.3100000",
      "EndTime": "00:26:56.3300000"
    }
  },
  {
    "TextLocation": {
      "Start": 19797,
      "End": 19807
    },
    "TimeRange": {
      "StartTime": "00:26:56.3300000",
      "EndTime": "00:26:56.8100000"
    }
  },
  {
    "TextLocation": {
      "Start": 19808,
      "End": 19817
    },
    "TimeRange": {
      "StartTime": "00:26:56.8100000",
      "EndTime": "00:26:57.3200000"
    }
  },
  {
    "TextLocation": {
      "Start": 19818,
      "End": 19823
    },
    "TimeRange": {
      "StartTime": "00:26:57.3200000",
      "EndTime": "00:26:57.5900000"
    }
  },
  {
    "TextLocation": {
      "Start": 19824,
      "End": 19828
    },
    "TimeRange": {
      "StartTime": "00:26:57.5900000",
      "EndTime": "00:26:57.8300000"
    }
  },
  {
    "TextLocation": {
      "Start": 19829,
      "End": 19831
    },
    "TimeRange": {
      "StartTime": "00:26:57.8300000",
      "EndTime": "00:26:58.8500000"
    }
  },
  {
    "TextLocation": {
      "Start": 19834,
      "End": 19839
    },
    "TimeRange": {
      "StartTime": "00:26:59.5400000",
      "EndTime": "00:26:59.8100000"
    }
  },
  {
    "TextLocation": {
      "Start": 19840,
      "End": 19849
    },
    "TimeRange": {
      "StartTime": "00:26:59.8100000",
      "EndTime": "00:27:00.2300000"
    }
  },
  {
    "TextLocation": {
      "Start": 19850,
      "End": 19859
    },
    "TimeRange": {
      "StartTime": "00:27:00.3500000",
      "EndTime": "00:27:00.9500000"
    }
  },
  {
    "TextLocation": {
      "Start": 19860,
      "End": 19864
    },
    "TimeRange": {
      "StartTime": "00:27:00.9500000",
      "EndTime": "00:27:01.3400000"
    }
  },
  {
    "TextLocation": {
      "Start": 19865,
      "End": 19874
    },
    "TimeRange": {
      "StartTime": "00:27:01.3400000",
      "EndTime": "00:27:01.8500000"
    }
  },
  {
    "TextLocation": {
      "Start": 19875,
      "End": 19882
    },
    "TimeRange": {
      "StartTime": "00:27:01.8500000",
      "EndTime": "00:27:02.1500000"
    }
  },
  {
    "TextLocation": {
      "Start": 19883,
      "End": 19897
    },
    "TimeRange": {
      "StartTime": "00:27:02.1500000",
      "EndTime": "00:27:02.9000000"
    }
  },
  {
    "TextLocation": {
      "Start": 19898,
      "End": 19902
    },
    "TimeRange": {
      "StartTime": "00:27:02.9000000",
      "EndTime": "00:27:03.0500000"
    }
  },
  {
    "TextLocation": {
      "Start": 19903,
      "End": 19905
    },
    "TimeRange": {
      "StartTime": "00:27:03.0500000",
      "EndTime": "00:27:03.4700000"
    }
  },
  {
    "TextLocation": {
      "Start": 19906,
      "End": 19909
    },
    "TimeRange": {
      "StartTime": "00:27:03.8599999",
      "EndTime": "00:27:04.0400000"
    }
  },
  {
    "TextLocation": {
      "Start": 19910,
      "End": 19918
    },
    "TimeRange": {
      "StartTime": "00:27:04.0400000",
      "EndTime": "00:27:04.4000000"
    }
  },
  {
    "TextLocation": {
      "Start": 19919,
      "End": 19933
    },
    "TimeRange": {
      "StartTime": "00:27:04.4000000",
      "EndTime": "00:27:05.0900000"
    }
  },
  {
    "TextLocation": {
      "Start": 19934,
      "End": 19936
    },
    "TimeRange": {
      "StartTime": "00:27:05.0900000",
      "EndTime": "00:27:05.2100000"
    }
  },
  {
    "TextLocation": {
      "Start": 19937,
      "End": 19940
    },
    "TimeRange": {
      "StartTime": "00:27:05.2100000",
      "EndTime": "00:27:05.3900000"
    }
  },
  {
    "TextLocation": {
      "Start": 19941,
      "End": 19948
    },
    "TimeRange": {
      "StartTime": "00:27:05.3900000",
      "EndTime": "00:27:05.9300000"
    }
  },
  {
    "TextLocation": {
      "Start": 19949,
      "End": 19951
    },
    "TimeRange": {
      "StartTime": "00:27:06.1099999",
      "EndTime": "00:27:06.3500000"
    }
  },
  {
    "TextLocation": {
      "Start": 19952,
      "End": 19963
    },
    "TimeRange": {
      "StartTime": "00:27:06.3500000",
      "EndTime": "00:27:06.9500000"
    }
  },
  {
    "TextLocation": {
      "Start": 19964,
      "End": 19966
    },
    "TimeRange": {
      "StartTime": "00:27:06.9500000",
      "EndTime": "00:27:07.1000000"
    }
  },
  {
    "TextLocation": {
      "Start": 19967,
      "End": 19972
    },
    "TimeRange": {
      "StartTime": "00:27:07.1000000",
      "EndTime": "00:27:07.2500000"
    }
  },
  {
    "TextLocation": {
      "Start": 19973,
      "End": 19981
    },
    "TimeRange": {
      "StartTime": "00:27:07.2500000",
      "EndTime": "00:27:07.7600000"
    }
  },
  {
    "TextLocation": {
      "Start": 19982,
      "End": 19989
    },
    "TimeRange": {
      "StartTime": "00:27:07.7600000",
      "EndTime": "00:27:08.2100000"
    }
  },
  {
    "TextLocation": {
      "Start": 19990,
      "End": 19992
    },
    "TimeRange": {
      "StartTime": "00:27:08.2100000",
      "EndTime": "00:27:08.3300000"
    }
  },
  {
    "TextLocation": {
      "Start": 19993,
      "End": 19997
    },
    "TimeRange": {
      "StartTime": "00:27:08.3300000",
      "EndTime": "00:27:08.5100000"
    }
  },
  {
    "TextLocation": {
      "Start": 19998,
      "End": 20000
    },
    "TimeRange": {
      "StartTime": "00:27:08.5100000",
      "EndTime": "00:27:08.6300000"
    }
  },
  {
    "TextLocation": {
      "Start": 20001,
      "End": 20007
    },
    "TimeRange": {
      "StartTime": "00:27:08.6300000",
      "EndTime": "00:27:09.2300000"
    }
  },
  {
    "TextLocation": {
      "Start": 20008,
      "End": 20010
    },
    "TimeRange": {
      "StartTime": "00:27:09.2300000",
      "EndTime": "00:27:09.4400000"
    }
  },
  {
    "TextLocation": {
      "Start": 20011,
      "End": 20016
    },
    "TimeRange": {
      "StartTime": "00:27:09.4400000",
      "EndTime": "00:27:09.8699999"
    }
  },
  {
    "TextLocation": {
      "Start": 20017,
      "End": 20021
    },
    "TimeRange": {
      "StartTime": "00:27:09.8699999",
      "EndTime": "00:27:10.3100000"
    }
  },
  {
    "TextLocation": {
      "Start": 20022,
      "End": 20027
    },
    "TimeRange": {
      "StartTime": "00:27:10.3100000",
      "EndTime": "00:27:10.8500000"
    }
  },
  {
    "TextLocation": {
      "Start": 20028,
      "End": 20037
    },
    "TimeRange": {
      "StartTime": "00:27:11.1800000",
      "EndTime": "00:27:11.7200000"
    }
  },
  {
    "TextLocation": {
      "Start": 20038,
      "End": 20042
    },
    "TimeRange": {
      "StartTime": "00:27:11.7200000",
      "EndTime": "00:27:11.8400000"
    }
  },
  {
    "TextLocation": {
      "Start": 20043,
      "End": 20046
    },
    "TimeRange": {
      "StartTime": "00:27:11.8400000",
      "EndTime": "00:27:12.1099999"
    }
  },
  {
    "TextLocation": {
      "Start": 20047,
      "End": 20053
    },
    "TimeRange": {
      "StartTime": "00:27:12.1099999",
      "EndTime": "00:27:12.4400000"
    }
  },
  {
    "TextLocation": {
      "Start": 20054,
      "End": 20056
    },
    "TimeRange": {
      "StartTime": "00:27:12.4400000",
      "EndTime": "00:27:12.5900000"
    }
  },
  {
    "TextLocation": {
      "Start": 20057,
      "End": 20064
    },
    "TimeRange": {
      "StartTime": "00:27:12.5900000",
      "EndTime": "00:27:12.9800000"
    }
  },
  {
    "TextLocation": {
      "Start": 20065,
      "End": 20067
    },
    "TimeRange": {
      "StartTime": "00:27:12.9800000",
      "EndTime": "00:27:13.1000000"
    }
  },
  {
    "TextLocation": {
      "Start": 20068,
      "End": 20073
    },
    "TimeRange": {
      "StartTime": "00:27:13.1000000",
      "EndTime": "00:27:13.4900000"
    }
  },
  {
    "TextLocation": {
      "Start": 20074,
      "End": 20077
    },
    "TimeRange": {
      "StartTime": "00:27:13.4900000",
      "EndTime": "00:27:13.7300000"
    }
  },
  {
    "TextLocation": {
      "Start": 20078,
      "End": 20079
    },
    "TimeRange": {
      "StartTime": "00:27:13.7300000",
      "EndTime": "00:27:13.7900000"
    }
  },
  {
    "TextLocation": {
      "Start": 20080,
      "End": 20090
    },
    "TimeRange": {
      "StartTime": "00:27:13.7900000",
      "EndTime": "00:27:14.4500000"
    }
  },
  {
    "TextLocation": {
      "Start": 20091,
      "End": 20100
    },
    "TimeRange": {
      "StartTime": "00:27:14.4500000",
      "EndTime": "00:27:15.0200000"
    }
  },
  {
    "TextLocation": {
      "Start": 20101,
      "End": 20104
    },
    "TimeRange": {
      "StartTime": "00:27:15.0500000",
      "EndTime": "00:27:15.1700000"
    }
  },
  {
    "TextLocation": {
      "Start": 20105,
      "End": 20115
    },
    "TimeRange": {
      "StartTime": "00:27:15.1700000",
      "EndTime": "00:27:15.7400000"
    }
  },
  {
    "TextLocation": {
      "Start": 20118,
      "End": 20122
    },
    "TimeRange": {
      "StartTime": "00:27:17.2100000",
      "EndTime": "00:27:17.5700000"
    }
  },
  {
    "TextLocation": {
      "Start": 20123,
      "End": 20127
    },
    "TimeRange": {
      "StartTime": "00:27:17.5700000",
      "EndTime": "00:27:17.9300000"
    }
  },
  {
    "TextLocation": {
      "Start": 20128,
      "End": 20133
    },
    "TimeRange": {
      "StartTime": "00:27:17.9300000",
      "EndTime": "00:27:18.2000000"
    }
  },
  {
    "TextLocation": {
      "Start": 20134,
      "End": 20141
    },
    "TimeRange": {
      "StartTime": "00:27:18.2000000",
      "EndTime": "00:27:18.6199999"
    }
  },
  {
    "TextLocation": {
      "Start": 20142,
      "End": 20147
    },
    "TimeRange": {
      "StartTime": "00:27:18.6199999",
      "EndTime": "00:27:19.0700000"
    }
  },
  {
    "TextLocation": {
      "Start": 20148,
      "End": 20151
    },
    "TimeRange": {
      "StartTime": "00:27:19.0700000",
      "EndTime": "00:27:19.2200000"
    }
  },
  {
    "TextLocation": {
      "Start": 20152,
      "End": 20157
    },
    "TimeRange": {
      "StartTime": "00:27:19.2200000",
      "EndTime": "00:27:19.5500000"
    }
  },
  {
    "TextLocation": {
      "Start": 20158,
      "End": 20160
    },
    "TimeRange": {
      "StartTime": "00:27:19.5500000",
      "EndTime": "00:27:20"
    }
  },
  {
    "TextLocation": {
      "Start": 20161,
      "End": 20173
    },
    "TimeRange": {
      "StartTime": "00:27:20",
      "EndTime": "00:27:20.6900000"
    }
  },
  {
    "TextLocation": {
      "Start": 20174,
      "End": 20176
    },
    "TimeRange": {
      "StartTime": "00:27:20.6900000",
      "EndTime": "00:27:20.8100000"
    }
  },
  {
    "TextLocation": {
      "Start": 20177,
      "End": 20186
    },
    "TimeRange": {
      "StartTime": "00:27:20.8100000",
      "EndTime": "00:27:21.5000000"
    }
  },
  {
    "TextLocation": {
      "Start": 20189,
      "End": 20190
    },
    "TimeRange": {
      "StartTime": "00:27:21.8300000",
      "EndTime": "00:27:22.0400000"
    }
  },
  {
    "TextLocation": {
      "Start": 20191,
      "End": 20198
    },
    "TimeRange": {
      "StartTime": "00:27:22.0400000",
      "EndTime": "00:27:22.4300000"
    }
  },
  {
    "TextLocation": {
      "Start": 20199,
      "End": 20201
    },
    "TimeRange": {
      "StartTime": "00:27:22.4300000",
      "EndTime": "00:27:22.5200000"
    }
  },
  {
    "TextLocation": {
      "Start": 20202,
      "End": 20207
    },
    "TimeRange": {
      "StartTime": "00:27:22.5200000",
      "EndTime": "00:27:22.8800000"
    }
  },
  {
    "TextLocation": {
      "Start": 20208,
      "End": 20218
    },
    "TimeRange": {
      "StartTime": "00:27:22.8800000",
      "EndTime": "00:27:23.5100000"
    }
  },
  {
    "TextLocation": {
      "Start": 20219,
      "End": 20221
    },
    "TimeRange": {
      "StartTime": "00:27:23.5100000",
      "EndTime": "00:27:23.6600000"
    }
  },
  {
    "TextLocation": {
      "Start": 20222,
      "End": 20231
    },
    "TimeRange": {
      "StartTime": "00:27:23.6600000",
      "EndTime": "00:27:24.1700000"
    }
  },
  {
    "TextLocation": {
      "Start": 20232,
      "End": 20238
    },
    "TimeRange": {
      "StartTime": "00:27:24.1700000",
      "EndTime": "00:27:24.6199999"
    }
  },
  {
    "TextLocation": {
      "Start": 20239,
      "End": 20249
    },
    "TimeRange": {
      "StartTime": "00:27:24.6199999",
      "EndTime": "00:27:25.1000000"
    }
  },
  {
    "TextLocation": {
      "Start": 20250,
      "End": 20252
    },
    "TimeRange": {
      "StartTime": "00:27:25.1000000",
      "EndTime": "00:27:25.2200000"
    }
  },
  {
    "TextLocation": {
      "Start": 20253,
      "End": 20259
    },
    "TimeRange": {
      "StartTime": "00:27:25.2200000",
      "EndTime": "00:27:25.5800000"
    }
  },
  {
    "TextLocation": {
      "Start": 20260,
      "End": 20262
    },
    "TimeRange": {
      "StartTime": "00:27:25.5800000",
      "EndTime": "00:27:25.8200000"
    }
  },
  {
    "TextLocation": {
      "Start": 20263,
      "End": 20266
    },
    "TimeRange": {
      "StartTime": "00:27:26.1800000",
      "EndTime": "00:27:26.3300000"
    }
  },
  {
    "TextLocation": {
      "Start": 20267,
      "End": 20272
    },
    "TimeRange": {
      "StartTime": "00:27:26.3300000",
      "EndTime": "00:27:26.6900000"
    }
  },
  {
    "TextLocation": {
      "Start": 20273,
      "End": 20274
    },
    "TimeRange": {
      "StartTime": "00:27:26.6900000",
      "EndTime": "00:27:26.7500000"
    }
  },
  {
    "TextLocation": {
      "Start": 20275,
      "End": 20279
    },
    "TimeRange": {
      "StartTime": "00:27:26.7500000",
      "EndTime": "00:27:27.0500000"
    }
  },
  {
    "TextLocation": {
      "Start": 20280,
      "End": 20282
    },
    "TimeRange": {
      "StartTime": "00:27:27.0500000",
      "EndTime": "00:27:27.2300000"
    }
  },
  {
    "TextLocation": {
      "Start": 20283,
      "End": 20287
    },
    "TimeRange": {
      "StartTime": "00:27:27.2300000",
      "EndTime": "00:27:27.3800000"
    }
  },
  {
    "TextLocation": {
      "Start": 20288,
      "End": 20292
    },
    "TimeRange": {
      "StartTime": "00:27:27.3800000",
      "EndTime": "00:27:27.6500000"
    }
  },
  {
    "TextLocation": {
      "Start": 20293,
      "End": 20296
    },
    "TimeRange": {
      "StartTime": "00:27:27.6500000",
      "EndTime": "00:27:28.0700000"
    }
  },
  {
    "TextLocation": {
      "Start": 20297,
      "End": 20299
    },
    "TimeRange": {
      "StartTime": "00:27:28.0700000",
      "EndTime": "00:27:28.2200000"
    }
  },
  {
    "TextLocation": {
      "Start": 20300,
      "End": 20304
    },
    "TimeRange": {
      "StartTime": "00:27:28.2200000",
      "EndTime": "00:27:28.4900000"
    }
  },
  {
    "TextLocation": {
      "Start": 20305,
      "End": 20308
    },
    "TimeRange": {
      "StartTime": "00:27:28.4900000",
      "EndTime": "00:27:28.7900000"
    }
  },
  {
    "TextLocation": {
      "Start": 20309,
      "End": 20315
    },
    "TimeRange": {
      "StartTime": "00:27:28.7900000",
      "EndTime": "00:27:29.1199999"
    }
  },
  {
    "TextLocation": {
      "Start": 20316,
      "End": 20324
    },
    "TimeRange": {
      "StartTime": "00:27:29.1199999",
      "EndTime": "00:27:29.5700000"
    }
  },
  {
    "TextLocation": {
      "Start": 20325,
      "End": 20328
    },
    "TimeRange": {
      "StartTime": "00:27:29.5700000",
      "EndTime": "00:27:29.6600000"
    }
  },
  {
    "TextLocation": {
      "Start": 20329,
      "End": 20333
    },
    "TimeRange": {
      "StartTime": "00:27:29.6600000",
      "EndTime": "00:27:29.8699999"
    }
  },
  {
    "TextLocation": {
      "Start": 20334,
      "End": 20344
    },
    "TimeRange": {
      "StartTime": "00:27:29.8699999",
      "EndTime": "00:27:30.4400000"
    }
  },
  {
    "TextLocation": {
      "Start": 20345,
      "End": 20347
    },
    "TimeRange": {
      "StartTime": "00:27:30.4400000",
      "EndTime": "00:27:30.6800000"
    }
  },
  {
    "TextLocation": {
      "Start": 20348,
      "End": 20354
    },
    "TimeRange": {
      "StartTime": "00:27:30.6800000",
      "EndTime": "00:27:31.1900000"
    }
  },
  {
    "TextLocation": {
      "Start": 20357,
      "End": 20359
    },
    "TimeRange": {
      "StartTime": "00:27:32.3900000",
      "EndTime": "00:27:32.6300000"
    }
  },
  {
    "TextLocation": {
      "Start": 20360,
      "End": 20362
    },
    "TimeRange": {
      "StartTime": "00:27:32.6300000",
      "EndTime": "00:27:32.8400000"
    }
  },
  {
    "TextLocation": {
      "Start": 20363,
      "End": 20368
    },
    "TimeRange": {
      "StartTime": "00:27:32.8400000",
      "EndTime": "00:27:33.2900000"
    }
  },
  {
    "TextLocation": {
      "Start": 20370,
      "End": 20371
    },
    "TimeRange": {
      "StartTime": "00:27:33.2900000",
      "EndTime": "00:27:33.4100000"
    }
  },
  {
    "TextLocation": {
      "Start": 20372,
      "End": 20375
    },
    "TimeRange": {
      "StartTime": "00:27:33.4100000",
      "EndTime": "00:27:33.5600000"
    }
  },
  {
    "TextLocation": {
      "Start": 20376,
      "End": 20383
    },
    "TimeRange": {
      "StartTime": "00:27:33.5600000",
      "EndTime": "00:27:34.0400000"
    }
  },
  {
    "TextLocation": {
      "Start": 20384,
      "End": 20386
    },
    "TimeRange": {
      "StartTime": "00:27:34.0400000",
      "EndTime": "00:27:34.1600000"
    }
  },
  {
    "TextLocation": {
      "Start": 20387,
      "End": 20390
    },
    "TimeRange": {
      "StartTime": "00:27:34.1600000",
      "EndTime": "00:27:34.2200000"
    }
  },
  {
    "TextLocation": {
      "Start": 20391,
      "End": 20395
    },
    "TimeRange": {
      "StartTime": "00:27:34.2200000",
      "EndTime": "00:27:34.5800000"
    }
  },
  {
    "TextLocation": {
      "Start": 20396,
      "End": 20400
    },
    "TimeRange": {
      "StartTime": "00:27:34.5800000",
      "EndTime": "00:27:34.7300000"
    }
  },
  {
    "TextLocation": {
      "Start": 20401,
      "End": 20414
    },
    "TimeRange": {
      "StartTime": "00:27:34.7300000",
      "EndTime": "00:27:35.3900000"
    }
  },
  {
    "TextLocation": {
      "Start": 20415,
      "End": 20428
    },
    "TimeRange": {
      "StartTime": "00:27:35.3900000",
      "EndTime": "00:27:36.1700000"
    }
  },
  {
    "TextLocation": {
      "Start": 20429,
      "End": 20433
    },
    "TimeRange": {
      "StartTime": "00:27:36.1700000",
      "EndTime": "00:27:36.4700000"
    }
  },
  {
    "TextLocation": {
      "Start": 20434,
      "End": 20436
    },
    "TimeRange": {
      "StartTime": "00:27:36.4700000",
      "EndTime": "00:27:36.6199999"
    }
  },
  {
    "TextLocation": {
      "Start": 20437,
      "End": 20444
    },
    "TimeRange": {
      "StartTime": "00:27:36.6199999",
      "EndTime": "00:27:37.0400000"
    }
  },
  {
    "TextLocation": {
      "Start": 20445,
      "End": 20447
    },
    "TimeRange": {
      "StartTime": "00:27:37.0400000",
      "EndTime": "00:27:37.1900000"
    }
  },
  {
    "TextLocation": {
      "Start": 20448,
      "End": 20455
    },
    "TimeRange": {
      "StartTime": "00:27:37.1900000",
      "EndTime": "00:27:37.7900000"
    }
  },
  {
    "TextLocation": {
      "Start": 20456,
      "End": 20457
    },
    "TimeRange": {
      "StartTime": "00:27:37.7900000",
      "EndTime": "00:27:37.8800000"
    }
  },
  {
    "TextLocation": {
      "Start": 20458,
      "End": 20463
    },
    "TimeRange": {
      "StartTime": "00:27:37.8800000",
      "EndTime": "00:27:38.3000000"
    }
  },
  {
    "TextLocation": {
      "Start": 20464,
      "End": 20474
    },
    "TimeRange": {
      "StartTime": "00:27:38.3000000",
      "EndTime": "00:27:38.7500000"
    }
  },
  {
    "TextLocation": {
      "Start": 20475,
      "End": 20484
    },
    "TimeRange": {
      "StartTime": "00:27:38.7500000",
      "EndTime": "00:27:39.2900000"
    }
  },
  {
    "TextLocation": {
      "Start": 20487,
      "End": 20488
    },
    "TimeRange": {
      "StartTime": "00:27:39.8599999",
      "EndTime": "00:27:40.0400000"
    }
  },
  {
    "TextLocation": {
      "Start": 20489,
      "End": 20492
    },
    "TimeRange": {
      "StartTime": "00:27:40.0400000",
      "EndTime": "00:27:40.1900000"
    }
  },
  {
    "TextLocation": {
      "Start": 20493,
      "End": 20495
    },
    "TimeRange": {
      "StartTime": "00:27:40.1900000",
      "EndTime": "00:27:40.5500000"
    }
  },
  {
    "TextLocation": {
      "Start": 20496,
      "End": 20507
    },
    "TimeRange": {
      "StartTime": "00:27:40.5500000",
      "EndTime": "00:27:41.1199999"
    }
  },
  {
    "TextLocation": {
      "Start": 20508,
      "End": 20510
    },
    "TimeRange": {
      "StartTime": "00:27:41.1199999",
      "EndTime": "00:27:41.3300000"
    }
  },
  {
    "TextLocation": {
      "Start": 20511,
      "End": 20515
    },
    "TimeRange": {
      "StartTime": "00:27:41.3300000",
      "EndTime": "00:27:41.4800000"
    }
  },
  {
    "TextLocation": {
      "Start": 20516,
      "End": 20520
    },
    "TimeRange": {
      "StartTime": "00:27:41.4800000",
      "EndTime": "00:27:42.0200000"
    }
  },
  {
    "TextLocation": {
      "Start": 20521,
      "End": 20528
    },
    "TimeRange": {
      "StartTime": "00:27:42.0500000",
      "EndTime": "00:27:42.4700000"
    }
  },
  {
    "TextLocation": {
      "Start": 20529,
      "End": 20531
    },
    "TimeRange": {
      "StartTime": "00:27:42.4700000",
      "EndTime": "00:27:42.6199999"
    }
  },
  {
    "TextLocation": {
      "Start": 20532,
      "End": 20534
    },
    "TimeRange": {
      "StartTime": "00:27:42.6199999",
      "EndTime": "00:27:42.6800000"
    }
  },
  {
    "TextLocation": {
      "Start": 20535,
      "End": 20542
    },
    "TimeRange": {
      "StartTime": "00:27:42.6800000",
      "EndTime": "00:27:43.2800000"
    }
  },
  {
    "TextLocation": {
      "Start": 20543,
      "End": 20547
    },
    "TimeRange": {
      "StartTime": "00:27:43.4900000",
      "EndTime": "00:27:43.7000000"
    }
  },
  {
    "TextLocation": {
      "Start": 20548,
      "End": 20552
    },
    "TimeRange": {
      "StartTime": "00:27:43.7000000",
      "EndTime": "00:27:43.9400000"
    }
  },
  {
    "TextLocation": {
      "Start": 20553,
      "End": 20566
    },
    "TimeRange": {
      "StartTime": "00:27:43.9400000",
      "EndTime": "00:27:44.6600000"
    }
  },
  {
    "TextLocation": {
      "Start": 20567,
      "End": 20574
    },
    "TimeRange": {
      "StartTime": "00:27:44.6600000",
      "EndTime": "00:27:45.2900000"
    }
  },
  {
    "TextLocation": {
      "Start": 20577,
      "End": 20580
    },
    "TimeRange": {
      "StartTime": "00:27:45.9500000",
      "EndTime": "00:27:46.1900000"
    }
  },
  {
    "TextLocation": {
      "Start": 20581,
      "End": 20583
    },
    "TimeRange": {
      "StartTime": "00:27:46.1900000",
      "EndTime": "00:27:46.2800000"
    }
  },
  {
    "TextLocation": {
      "Start": 20584,
      "End": 20589
    },
    "TimeRange": {
      "StartTime": "00:27:46.2800000",
      "EndTime": "00:27:46.4600000"
    }
  },
  {
    "TextLocation": {
      "Start": 20590,
      "End": 20592
    },
    "TimeRange": {
      "StartTime": "00:27:46.4600000",
      "EndTime": "00:27:46.5500000"
    }
  },
  {
    "TextLocation": {
      "Start": 20593,
      "End": 20596
    },
    "TimeRange": {
      "StartTime": "00:27:46.5500000",
      "EndTime": "00:27:46.6700000"
    }
  },
  {
    "TextLocation": {
      "Start": 20597,
      "End": 20604
    },
    "TimeRange": {
      "StartTime": "00:27:46.6700000",
      "EndTime": "00:27:47.0600000"
    }
  },
  {
    "TextLocation": {
      "Start": 20605,
      "End": 20607
    },
    "TimeRange": {
      "StartTime": "00:27:47.0600000",
      "EndTime": "00:27:47.1800000"
    }
  },
  {
    "TextLocation": {
      "Start": 20608,
      "End": 20612
    },
    "TimeRange": {
      "StartTime": "00:27:47.1800000",
      "EndTime": "00:27:47.3599999"
    }
  },
  {
    "TextLocation": {
      "Start": 20613,
      "End": 20617
    },
    "TimeRange": {
      "StartTime": "00:27:47.3599999",
      "EndTime": "00:27:47.8699999"
    }
  },
  {
    "TextLocation": {
      "Start": 20619,
      "End": 20628
    },
    "TimeRange": {
      "StartTime": "00:27:48.2300000",
      "EndTime": "00:27:48.8300000"
    }
  },
  {
    "TextLocation": {
      "Start": 20629,
      "End": 20632
    },
    "TimeRange": {
      "StartTime": "00:27:48.8300000",
      "EndTime": "00:27:48.9800000"
    }
  },
  {
    "TextLocation": {
      "Start": 20633,
      "End": 20636
    },
    "TimeRange": {
      "StartTime": "00:27:48.9800000",
      "EndTime": "00:27:49.1600000"
    }
  },
  {
    "TextLocation": {
      "Start": 20637,
      "End": 20644
    },
    "TimeRange": {
      "StartTime": "00:27:49.1600000",
      "EndTime": "00:27:49.5500000"
    }
  },
  {
    "TextLocation": {
      "Start": 20645,
      "End": 20647
    },
    "TimeRange": {
      "StartTime": "00:27:49.5500000",
      "EndTime": "00:27:49.6700000"
    }
  },
  {
    "TextLocation": {
      "Start": 20648,
      "End": 20651
    },
    "TimeRange": {
      "StartTime": "00:27:49.6700000",
      "EndTime": "00:27:49.9400000"
    }
  },
  {
    "TextLocation": {
      "Start": 20652,
      "End": 20660
    },
    "TimeRange": {
      "StartTime": "00:27:49.9400000",
      "EndTime": "00:27:50.4500000"
    }
  },
  {
    "TextLocation": {
      "Start": 20661,
      "End": 20669
    },
    "TimeRange": {
      "StartTime": "00:27:50.4500000",
      "EndTime": "00:27:50.9300000"
    }
  },
  {
    "TextLocation": {
      "Start": 20670,
      "End": 20674
    },
    "TimeRange": {
      "StartTime": "00:27:50.9300000",
      "EndTime": "00:27:51.1700000"
    }
  },
  {
    "TextLocation": {
      "Start": 20675,
      "End": 20677
    },
    "TimeRange": {
      "StartTime": "00:27:51.1700000",
      "EndTime": "00:27:51.2600000"
    }
  },
  {
    "TextLocation": {
      "Start": 20678,
      "End": 20687
    },
    "TimeRange": {
      "StartTime": "00:27:51.2600000",
      "EndTime": "00:27:51.8300000"
    }
  },
  {
    "TextLocation": {
      "Start": 20688,
      "End": 20690
    },
    "TimeRange": {
      "StartTime": "00:27:51.8300000",
      "EndTime": "00:27:51.9500000"
    }
  },
  {
    "TextLocation": {
      "Start": 20691,
      "End": 20702
    },
    "TimeRange": {
      "StartTime": "00:27:51.9500000",
      "EndTime": "00:27:52.6099999"
    }
  },
  {
    "TextLocation": {
      "Start": 20703,
      "End": 20706
    },
    "TimeRange": {
      "StartTime": "00:27:52.6099999",
      "EndTime": "00:27:52.6700000"
    }
  },
  {
    "TextLocation": {
      "Start": 20707,
      "End": 20711
    },
    "TimeRange": {
      "StartTime": "00:27:52.6700000",
      "EndTime": "00:27:53.1199999"
    }
  },
  {
    "TextLocation": {
      "Start": 20712,
      "End": 20715
    },
    "TimeRange": {
      "StartTime": "00:27:53.3900000",
      "EndTime": "00:27:53.6000000"
    }
  },
  {
    "TextLocation": {
      "Start": 20716,
      "End": 20719
    },
    "TimeRange": {
      "StartTime": "00:27:53.6000000",
      "EndTime": "00:27:53.7200000"
    }
  },
  {
    "TextLocation": {
      "Start": 20720,
      "End": 20727
    },
    "TimeRange": {
      "StartTime": "00:27:53.7200000",
      "EndTime": "00:27:54.1099999"
    }
  },
  {
    "TextLocation": {
      "Start": 20728,
      "End": 20730
    },
    "TimeRange": {
      "StartTime": "00:27:54.1099999",
      "EndTime": "00:27:54.2300000"
    }
  },
  {
    "TextLocation": {
      "Start": 20731,
      "End": 20737
    },
    "TimeRange": {
      "StartTime": "00:27:54.2300000",
      "EndTime": "00:27:54.6199999"
    }
  },
  {
    "TextLocation": {
      "Start": 20738,
      "End": 20741
    },
    "TimeRange": {
      "StartTime": "00:27:54.6199999",
      "EndTime": "00:27:54.7700000"
    }
  },
  {
    "TextLocation": {
      "Start": 20742,
      "End": 20748
    },
    "TimeRange": {
      "StartTime": "00:27:54.7700000",
      "EndTime": "00:27:55.1900000"
    }
  },
  {
    "TextLocation": {
      "Start": 20749,
      "End": 20751
    },
    "TimeRange": {
      "StartTime": "00:27:55.1900000",
      "EndTime": "00:27:55.3400000"
    }
  },
  {
    "TextLocation": {
      "Start": 20752,
      "End": 20760
    },
    "TimeRange": {
      "StartTime": "00:27:55.3400000",
      "EndTime": "00:27:55.7600000"
    }
  },
  {
    "TextLocation": {
      "Start": 20761,
      "End": 20773
    },
    "TimeRange": {
      "StartTime": "00:27:55.7600000",
      "EndTime": "00:27:56.5400000"
    }
  },
  {
    "TextLocation": {
      "Start": 20775,
      "End": 20776
    },
    "TimeRange": {
      "StartTime": "00:27:57.0200000",
      "EndTime": "00:27:57.1700000"
    }
  },
  {
    "TextLocation": {
      "Start": 20777,
      "End": 20781
    },
    "TimeRange": {
      "StartTime": "00:27:57.1700000",
      "EndTime": "00:27:57.3800000"
    }
  },
  {
    "TextLocation": {
      "Start": 20782,
      "End": 20785
    },
    "TimeRange": {
      "StartTime": "00:27:57.3800000",
      "EndTime": "00:27:57.4700000"
    }
  },
  {
    "TextLocation": {
      "Start": 20786,
      "End": 20794
    },
    "TimeRange": {
      "StartTime": "00:27:57.4700000",
      "EndTime": "00:27:57.8599999"
    }
  },
  {
    "TextLocation": {
      "Start": 20795,
      "End": 20802
    },
    "TimeRange": {
      "StartTime": "00:27:57.8599999",
      "EndTime": "00:27:58.6099999"
    }
  },
  {
    "TextLocation": {
      "Start": 20804,
      "End": 20807
    },
    "TimeRange": {
      "StartTime": "00:27:58.6099999",
      "EndTime": "00:27:58.8200000"
    }
  },
  {
    "TextLocation": {
      "Start": 20808,
      "End": 20817
    },
    "TimeRange": {
      "StartTime": "00:27:58.8200000",
      "EndTime": "00:27:59.2400000"
    }
  },
  {
    "TextLocation": {
      "Start": 20818,
      "End": 20821
    },
    "TimeRange": {
      "StartTime": "00:27:59.2400000",
      "EndTime": "00:27:59.4500000"
    }
  },
  {
    "TextLocation": {
      "Start": 20822,
      "End": 20829
    },
    "TimeRange": {
      "StartTime": "00:27:59.4500000",
      "EndTime": "00:27:59.9000000"
    }
  },
  {
    "TextLocation": {
      "Start": 20830,
      "End": 20832
    },
    "TimeRange": {
      "StartTime": "00:27:59.9000000",
      "EndTime": "00:28:00.2000000"
    }
  },
  {
    "TextLocation": {
      "Start": 20833,
      "End": 20837
    },
    "TimeRange": {
      "StartTime": "00:28:00.4400000",
      "EndTime": "00:28:00.9500000"
    }
  },
  {
    "TextLocation": {
      "Start": 20838,
      "End": 20840
    },
    "TimeRange": {
      "StartTime": "00:28:00.9500000",
      "EndTime": "00:28:01.0700000"
    }
  },
  {
    "TextLocation": {
      "Start": 20841,
      "End": 20851
    },
    "TimeRange": {
      "StartTime": "00:28:01.0700000",
      "EndTime": "00:28:01.5500000"
    }
  },
  {
    "TextLocation": {
      "Start": 20852,
      "End": 20856
    },
    "TimeRange": {
      "StartTime": "00:28:01.5500000",
      "EndTime": "00:28:01.7900000"
    }
  },
  {
    "TextLocation": {
      "Start": 20857,
      "End": 20858
    },
    "TimeRange": {
      "StartTime": "00:28:01.7900000",
      "EndTime": "00:28:01.8500000"
    }
  },
  {
    "TextLocation": {
      "Start": 20859,
      "End": 20869
    },
    "TimeRange": {
      "StartTime": "00:28:01.8500000",
      "EndTime": "00:28:02.4800000"
    }
  },
  {
    "TextLocation": {
      "Start": 20870,
      "End": 20873
    },
    "TimeRange": {
      "StartTime": "00:28:02.7200000",
      "EndTime": "00:28:02.9000000"
    }
  },
  {
    "TextLocation": {
      "Start": 20874,
      "End": 20883
    },
    "TimeRange": {
      "StartTime": "00:28:02.9000000",
      "EndTime": "00:28:03.5300000"
    }
  },
  {
    "TextLocation": {
      "Start": 20884,
      "End": 20888
    },
    "TimeRange": {
      "StartTime": "00:28:03.5300000",
      "EndTime": "00:28:03.6800000"
    }
  },
  {
    "TextLocation": {
      "Start": 20889,
      "End": 20892
    },
    "TimeRange": {
      "StartTime": "00:28:03.6800000",
      "EndTime": "00:28:03.9500000"
    }
  },
  {
    "TextLocation": {
      "Start": 20893,
      "End": 20899
    },
    "TimeRange": {
      "StartTime": "00:28:03.9500000",
      "EndTime": "00:28:04.3100000"
    }
  },
  {
    "TextLocation": {
      "Start": 20900,
      "End": 20902
    },
    "TimeRange": {
      "StartTime": "00:28:04.3100000",
      "EndTime": "00:28:04.4900000"
    }
  },
  {
    "TextLocation": {
      "Start": 20903,
      "End": 20910
    },
    "TimeRange": {
      "StartTime": "00:28:04.4900000",
      "EndTime": "00:28:04.9100000"
    }
  },
  {
    "TextLocation": {
      "Start": 20913,
      "End": 20914
    },
    "TimeRange": {
      "StartTime": "00:28:05.7500000",
      "EndTime": "00:28:05.9300000"
    }
  },
  {
    "TextLocation": {
      "Start": 20915,
      "End": 20918
    },
    "TimeRange": {
      "StartTime": "00:28:05.9300000",
      "EndTime": "00:28:06.1400000"
    }
  },
  {
    "TextLocation": {
      "Start": 20919,
      "End": 20921
    },
    "TimeRange": {
      "StartTime": "00:28:06.1400000",
      "EndTime": "00:28:06.3500000"
    }
  },
  {
    "TextLocation": {
      "Start": 20922,
      "End": 20928
    },
    "TimeRange": {
      "StartTime": "00:28:06.3500000",
      "EndTime": "00:28:06.7100000"
    }
  },
  {
    "TextLocation": {
      "Start": 20929,
      "End": 20931
    },
    "TimeRange": {
      "StartTime": "00:28:06.7100000",
      "EndTime": "00:28:06.8599999"
    }
  },
  {
    "TextLocation": {
      "Start": 20932,
      "End": 20939
    },
    "TimeRange": {
      "StartTime": "00:28:06.8599999",
      "EndTime": "00:28:07.4000000"
    }
  },
  {
    "TextLocation": {
      "Start": 20940,
      "End": 20944
    },
    "TimeRange": {
      "StartTime": "00:28:07.4000000",
      "EndTime": "00:28:07.5200000"
    }
  },
  {
    "TextLocation": {
      "Start": 20945,
      "End": 20948
    },
    "TimeRange": {
      "StartTime": "00:28:07.5200000",
      "EndTime": "00:28:07.7900000"
    }
  },
  {
    "TextLocation": {
      "Start": 20949,
      "End": 20955
    },
    "TimeRange": {
      "StartTime": "00:28:07.7900000",
      "EndTime": "00:28:08.1199999"
    }
  },
  {
    "TextLocation": {
      "Start": 20956,
      "End": 20959
    },
    "TimeRange": {
      "StartTime": "00:28:08.1199999",
      "EndTime": "00:28:08.2700000"
    }
  },
  {
    "TextLocation": {
      "Start": 20960,
      "End": 20968
    },
    "TimeRange": {
      "StartTime": "00:28:08.2700000",
      "EndTime": "00:28:08.8100000"
    }
  },
  {
    "TextLocation": {
      "Start": 20969,
      "End": 20978
    },
    "TimeRange": {
      "StartTime": "00:28:08.8100000",
      "EndTime": "00:28:09.3500000"
    }
  },
  {
    "TextLocation": {
      "Start": 20979,
      "End": 20981
    },
    "TimeRange": {
      "StartTime": "00:28:09.3500000",
      "EndTime": "00:28:09.5000000"
    }
  },
  {
    "TextLocation": {
      "Start": 20982,
      "End": 20985
    },
    "TimeRange": {
      "StartTime": "00:28:09.5000000",
      "EndTime": "00:28:09.5900000"
    }
  },
  {
    "TextLocation": {
      "Start": 20986,
      "End": 20996
    },
    "TimeRange": {
      "StartTime": "00:28:09.5900000",
      "EndTime": "00:28:10.1300000"
    }
  },
  {
    "TextLocation": {
      "Start": 20997,
      "End": 21000
    },
    "TimeRange": {
      "StartTime": "00:28:10.5500000",
      "EndTime": "00:28:10.7600000"
    }
  },
  {
    "TextLocation": {
      "Start": 21001,
      "End": 21005
    },
    "TimeRange": {
      "StartTime": "00:28:10.7600000",
      "EndTime": "00:28:10.9100000"
    }
  },
  {
    "TextLocation": {
      "Start": 21006,
      "End": 21008
    },
    "TimeRange": {
      "StartTime": "00:28:10.9100000",
      "EndTime": "00:28:11.0900000"
    }
  },
  {
    "TextLocation": {
      "Start": 21009,
      "End": 21011
    },
    "TimeRange": {
      "StartTime": "00:28:11.0900000",
      "EndTime": "00:28:11.2100000"
    }
  },
  {
    "TextLocation": {
      "Start": 21012,
      "End": 21015
    },
    "TimeRange": {
      "StartTime": "00:28:11.2100000",
      "EndTime": "00:28:11.4500000"
    }
  },
  {
    "TextLocation": {
      "Start": 21016,
      "End": 21018
    },
    "TimeRange": {
      "StartTime": "00:28:11.4500000",
      "EndTime": "00:28:11.8699999"
    }
  },
  {
    "TextLocation": {
      "Start": 21019,
      "End": 21021
    },
    "TimeRange": {
      "StartTime": "00:28:11.8699999",
      "EndTime": "00:28:12.0200000"
    }
  },
  {
    "TextLocation": {
      "Start": 21022,
      "End": 21025
    },
    "TimeRange": {
      "StartTime": "00:28:12.0200000",
      "EndTime": "00:28:12.1400000"
    }
  },
  {
    "TextLocation": {
      "Start": 21026,
      "End": 21033
    },
    "TimeRange": {
      "StartTime": "00:28:12.1400000",
      "EndTime": "00:28:12.5300000"
    }
  },
  {
    "TextLocation": {
      "Start": 21034,
      "End": 21036
    },
    "TimeRange": {
      "StartTime": "00:28:12.5300000",
      "EndTime": "00:28:12.6199999"
    }
  },
  {
    "TextLocation": {
      "Start": 21037,
      "End": 21040
    },
    "TimeRange": {
      "StartTime": "00:28:12.6199999",
      "EndTime": "00:28:12.7100000"
    }
  },
  {
    "TextLocation": {
      "Start": 21041,
      "End": 21045
    },
    "TimeRange": {
      "StartTime": "00:28:12.7100000",
      "EndTime": "00:28:13.0100000"
    }
  },
  {
    "TextLocation": {
      "Start": 21046,
      "End": 21048
    },
    "TimeRange": {
      "StartTime": "00:28:13.0100000",
      "EndTime": "00:28:13.1300000"
    }
  },
  {
    "TextLocation": {
      "Start": 21049,
      "End": 21057
    },
    "TimeRange": {
      "StartTime": "00:28:13.1300000",
      "EndTime": "00:28:13.6700000"
    }
  },
  {
    "TextLocation": {
      "Start": 21058,
      "End": 21068
    },
    "TimeRange": {
      "StartTime": "00:28:13.6700000",
      "EndTime": "00:28:14.2400000"
    }
  },
  {
    "TextLocation": {
      "Start": 21069,
      "End": 21071
    },
    "TimeRange": {
      "StartTime": "00:28:14.2400000",
      "EndTime": "00:28:14.3900000"
    }
  },
  {
    "TextLocation": {
      "Start": 21072,
      "End": 21075
    },
    "TimeRange": {
      "StartTime": "00:28:14.3900000",
      "EndTime": "00:28:14.4800000"
    }
  },
  {
    "TextLocation": {
      "Start": 21076,
      "End": 21081
    },
    "TimeRange": {
      "StartTime": "00:28:14.4800000",
      "EndTime": "00:28:14.8400000"
    }
  },
  {
    "TextLocation": {
      "Start": 21082,
      "End": 21084
    },
    "TimeRange": {
      "StartTime": "00:28:14.8400000",
      "EndTime": "00:28:14.9300000"
    }
  },
  {
    "TextLocation": {
      "Start": 21085,
      "End": 21090
    },
    "TimeRange": {
      "StartTime": "00:28:14.9300000",
      "EndTime": "00:28:15.2000000"
    }
  },
  {
    "TextLocation": {
      "Start": 21091,
      "End": 21093
    },
    "TimeRange": {
      "StartTime": "00:28:15.2000000",
      "EndTime": "00:28:15.3200000"
    }
  },
  {
    "TextLocation": {
      "Start": 21094,
      "End": 21099
    },
    "TimeRange": {
      "StartTime": "00:28:15.3200000",
      "EndTime": "00:28:15.8599999"
    }
  },
  {
    "TextLocation": {
      "Start": 21100,
      "End": 21106
    },
    "TimeRange": {
      "StartTime": "00:28:16.1300000",
      "EndTime": "00:28:16.5200000"
    }
  },
  {
    "TextLocation": {
      "Start": 21107,
      "End": 21115
    },
    "TimeRange": {
      "StartTime": "00:28:16.5200000",
      "EndTime": "00:28:17.0600000"
    }
  },
  {
    "TextLocation": {
      "Start": 21118,
      "End": 21120
    },
    "TimeRange": {
      "StartTime": "00:28:17.9000000",
      "EndTime": "00:28:18.1400000"
    }
  },
  {
    "TextLocation": {
      "Start": 21121,
      "End": 21129
    },
    "TimeRange": {
      "StartTime": "00:28:18.1400000",
      "EndTime": "00:28:18.8900000"
    }
  },
  {
    "TextLocation": {
      "Start": 21131,
      "End": 21134
    },
    "TimeRange": {
      "StartTime": "00:28:18.8900000",
      "EndTime": "00:28:19.0700000"
    }
  },
  {
    "TextLocation": {
      "Start": 21135,
      "End": 21144
    },
    "TimeRange": {
      "StartTime": "00:28:19.0700000",
      "EndTime": "00:28:19.4900000"
    }
  },
  {
    "TextLocation": {
      "Start": 21145,
      "End": 21148
    },
    "TimeRange": {
      "StartTime": "00:28:19.4900000",
      "EndTime": "00:28:19.6400000"
    }
  },
  {
    "TextLocation": {
      "Start": 21149,
      "End": 21153
    },
    "TimeRange": {
      "StartTime": "00:28:19.6400000",
      "EndTime": "00:28:19.9100000"
    }
  },
  {
    "TextLocation": {
      "Start": 21154,
      "End": 21159
    },
    "TimeRange": {
      "StartTime": "00:28:19.9100000",
      "EndTime": "00:28:20.3300000"
    }
  },
  {
    "TextLocation": {
      "Start": 21160,
      "End": 21164
    },
    "TimeRange": {
      "StartTime": "00:28:20.3300000",
      "EndTime": "00:28:20.5100000"
    }
  },
  {
    "TextLocation": {
      "Start": 21165,
      "End": 21167
    },
    "TimeRange": {
      "StartTime": "00:28:20.5100000",
      "EndTime": "00:28:20.6300000"
    }
  },
  {
    "TextLocation": {
      "Start": 21168,
      "End": 21175
    },
    "TimeRange": {
      "StartTime": "00:28:20.6300000",
      "EndTime": "00:28:21.3200000"
    }
  },
  {
    "TextLocation": {
      "Start": 21176,
      "End": 21179
    },
    "TimeRange": {
      "StartTime": "00:28:21.3200000",
      "EndTime": "00:28:21.5000000"
    }
  },
  {
    "TextLocation": {
      "Start": 21180,
      "End": 21182
    },
    "TimeRange": {
      "StartTime": "00:28:21.5000000",
      "EndTime": "00:28:21.5900000"
    }
  },
  {
    "TextLocation": {
      "Start": 21183,
      "End": 21185
    },
    "TimeRange": {
      "StartTime": "00:28:21.5900000",
      "EndTime": "00:28:21.8300000"
    }
  },
  {
    "TextLocation": {
      "Start": 21186,
      "End": 21190
    },
    "TimeRange": {
      "StartTime": "00:28:21.8300000",
      "EndTime": "00:28:22.1900000"
    }
  },
  {
    "TextLocation": {
      "Start": 21192,
      "End": 21200
    },
    "TimeRange": {
      "StartTime": "00:28:22.1900000",
      "EndTime": "00:28:22.7600000"
    }
  },
  {
    "TextLocation": {
      "Start": 21201,
      "End": 21208
    },
    "TimeRange": {
      "StartTime": "00:28:22.7600000",
      "EndTime": "00:28:23.2100000"
    }
  },
  {
    "TextLocation": {
      "Start": 21209,
      "End": 21211
    },
    "TimeRange": {
      "StartTime": "00:28:23.5100000",
      "EndTime": "00:28:23.6900000"
    }
  },
  {
    "TextLocation": {
      "Start": 21212,
      "End": 21216
    },
    "TimeRange": {
      "StartTime": "00:28:23.6900000",
      "EndTime": "00:28:23.9000000"
    }
  },
  {
    "TextLocation": {
      "Start": 21217,
      "End": 21221
    },
    "TimeRange": {
      "StartTime": "00:28:23.9000000",
      "EndTime": "00:28:24.1400000"
    }
  },
  {
    "TextLocation": {
      "Start": 21222,
      "End": 21226
    },
    "TimeRange": {
      "StartTime": "00:28:24.1400000",
      "EndTime": "00:28:24.2600000"
    }
  },
  {
    "TextLocation": {
      "Start": 21227,
      "End": 21230
    },
    "TimeRange": {
      "StartTime": "00:28:24.2600000",
      "EndTime": "00:28:24.5600000"
    }
  },
  {
    "TextLocation": {
      "Start": 21231,
      "End": 21237
    },
    "TimeRange": {
      "StartTime": "00:28:24.5600000",
      "EndTime": "00:28:24.9500000"
    }
  },
  {
    "TextLocation": {
      "Start": 21238,
      "End": 21241
    },
    "TimeRange": {
      "StartTime": "00:28:24.9500000",
      "EndTime": "00:28:25.2200000"
    }
  },
  {
    "TextLocation": {
      "Start": 21242,
      "End": 21245
    },
    "TimeRange": {
      "StartTime": "00:28:25.2200000",
      "EndTime": "00:28:25.4600000"
    }
  },
  {
    "TextLocation": {
      "Start": 21246,
      "End": 21250
    },
    "TimeRange": {
      "StartTime": "00:28:25.4600000",
      "EndTime": "00:28:25.7000000"
    }
  },
  {
    "TextLocation": {
      "Start": 21251,
      "End": 21254
    },
    "TimeRange": {
      "StartTime": "00:28:25.7000000",
      "EndTime": "00:28:25.8200000"
    }
  },
  {
    "TextLocation": {
      "Start": 21255,
      "End": 21266
    },
    "TimeRange": {
      "StartTime": "00:28:25.8200000",
      "EndTime": "00:28:26.6000000"
    }
  },
  {
    "TextLocation": {
      "Start": 21267,
      "End": 21269
    },
    "TimeRange": {
      "StartTime": "00:28:26.8400000",
      "EndTime": "00:28:27.0200000"
    }
  },
  {
    "TextLocation": {
      "Start": 21270,
      "End": 21280
    },
    "TimeRange": {
      "StartTime": "00:28:27.0200000",
      "EndTime": "00:28:27.5300000"
    }
  },
  {
    "TextLocation": {
      "Start": 21281,
      "End": 21287
    },
    "TimeRange": {
      "StartTime": "00:28:27.5300000",
      "EndTime": "00:28:27.8900000"
    }
  },
  {
    "TextLocation": {
      "Start": 21288,
      "End": 21290
    },
    "TimeRange": {
      "StartTime": "00:28:27.8900000",
      "EndTime": "00:28:28.0100000"
    }
  },
  {
    "TextLocation": {
      "Start": 21291,
      "End": 21293
    },
    "TimeRange": {
      "StartTime": "00:28:28.0100000",
      "EndTime": "00:28:28.1300000"
    }
  },
  {
    "TextLocation": {
      "Start": 21294,
      "End": 21303
    },
    "TimeRange": {
      "StartTime": "00:28:28.1300000",
      "EndTime": "00:28:28.5500000"
    }
  },
  {
    "TextLocation": {
      "Start": 21304,
      "End": 21306
    },
    "TimeRange": {
      "StartTime": "00:28:28.5500000",
      "EndTime": "00:28:28.6700000"
    }
  },
  {
    "TextLocation": {
      "Start": 21307,
      "End": 21314
    },
    "TimeRange": {
      "StartTime": "00:28:28.6700000",
      "EndTime": "00:28:29.0900000"
    }
  },
  {
    "TextLocation": {
      "Start": 21315,
      "End": 21318
    },
    "TimeRange": {
      "StartTime": "00:28:29.0900000",
      "EndTime": "00:28:29.1800000"
    }
  },
  {
    "TextLocation": {
      "Start": 21319,
      "End": 21329
    },
    "TimeRange": {
      "StartTime": "00:28:29.1800000",
      "EndTime": "00:28:29.6000000"
    }
  },
  {
    "TextLocation": {
      "Start": 21330,
      "End": 21339
    },
    "TimeRange": {
      "StartTime": "00:28:29.6000000",
      "EndTime": "00:28:30.0800000"
    }
  },
  {
    "TextLocation": {
      "Start": 21340,
      "End": 21343
    },
    "TimeRange": {
      "StartTime": "00:28:30.4700000",
      "EndTime": "00:28:30.6800000"
    }
  },
  {
    "TextLocation": {
      "Start": 21344,
      "End": 21346
    },
    "TimeRange": {
      "StartTime": "00:28:30.6800000",
      "EndTime": "00:28:30.7700000"
    }
  },
  {
    "TextLocation": {
      "Start": 21347,
      "End": 21352
    },
    "TimeRange": {
      "StartTime": "00:28:30.7700000",
      "EndTime": "00:28:31.1600000"
    }
  },
  {
    "TextLocation": {
      "Start": 21353,
      "End": 21356
    },
    "TimeRange": {
      "StartTime": "00:28:31.1600000",
      "EndTime": "00:28:31.3400000"
    }
  },
  {
    "TextLocation": {
      "Start": 21357,
      "End": 21367
    },
    "TimeRange": {
      "StartTime": "00:28:31.3400000",
      "EndTime": "00:28:31.9400000"
    }
  },
  {
    "TextLocation": {
      "Start": 21368,
      "End": 21372
    },
    "TimeRange": {
      "StartTime": "00:28:32.3000000",
      "EndTime": "00:28:32.6000000"
    }
  },
  {
    "TextLocation": {
      "Start": 21373,
      "End": 21375
    },
    "TimeRange": {
      "StartTime": "00:28:32.6000000",
      "EndTime": "00:28:32.7800000"
    }
  },
  {
    "TextLocation": {
      "Start": 21376,
      "End": 21381
    },
    "TimeRange": {
      "StartTime": "00:28:32.7800000",
      "EndTime": "00:28:33.2300000"
    }
  },
  {
    "TextLocation": {
      "Start": 21382,
      "End": 21385
    },
    "TimeRange": {
      "StartTime": "00:28:33.2300000",
      "EndTime": "00:28:33.3800000"
    }
  },
  {
    "TextLocation": {
      "Start": 21386,
      "End": 21388
    },
    "TimeRange": {
      "StartTime": "00:28:33.3800000",
      "EndTime": "00:28:33.5000000"
    }
  },
  {
    "TextLocation": {
      "Start": 21389,
      "End": 21393
    },
    "TimeRange": {
      "StartTime": "00:28:33.5000000",
      "EndTime": "00:28:33.7400000"
    }
  },
  {
    "TextLocation": {
      "Start": 21394,
      "End": 21396
    },
    "TimeRange": {
      "StartTime": "00:28:33.7400000",
      "EndTime": "00:28:33.8599999"
    }
  },
  {
    "TextLocation": {
      "Start": 21397,
      "End": 21405
    },
    "TimeRange": {
      "StartTime": "00:28:33.8599999",
      "EndTime": "00:28:34.4300000"
    }
  },
  {
    "TextLocation": {
      "Start": 21408,
      "End": 21413
    },
    "TimeRange": {
      "StartTime": "00:28:35.6500000",
      "EndTime": "00:28:36.1000000"
    }
  },
  {
    "TextLocation": {
      "Start": 21415,
      "End": 21416
    },
    "TimeRange": {
      "StartTime": "00:28:36.1000000",
      "EndTime": "00:28:36.2500000"
    }
  },
  {
    "TextLocation": {
      "Start": 21417,
      "End": 21421
    },
    "TimeRange": {
      "StartTime": "00:28:36.2500000",
      "EndTime": "00:28:36.4000000"
    }
  },
  {
    "TextLocation": {
      "Start": 21422,
      "End": 21429
    },
    "TimeRange": {
      "StartTime": "00:28:36.4000000",
      "EndTime": "00:28:36.6900000"
    }
  },
  {
    "TextLocation": {
      "Start": 21430,
      "End": 21431
    },
    "TimeRange": {
      "StartTime": "00:28:36.7000000",
      "EndTime": "00:28:36.7600000"
    }
  },
  {
    "TextLocation": {
      "Start": 21432,
      "End": 21438
    },
    "TimeRange": {
      "StartTime": "00:28:36.7600000",
      "EndTime": "00:28:37.0300000"
    }
  },
  {
    "TextLocation": {
      "Start": 21439,
      "End": 21448
    },
    "TimeRange": {
      "StartTime": "00:28:37.0300000",
      "EndTime": "00:28:37.4200000"
    }
  },
  {
    "TextLocation": {
      "Start": 21449,
      "End": 21451
    },
    "TimeRange": {
      "StartTime": "00:28:37.4200000",
      "EndTime": "00:28:37.5700000"
    }
  },
  {
    "TextLocation": {
      "Start": 21452,
      "End": 21455
    },
    "TimeRange": {
      "StartTime": "00:28:37.5700000",
      "EndTime": "00:28:37.8400000"
    }
  },
  {
    "TextLocation": {
      "Start": 21456,
      "End": 21464
    },
    "TimeRange": {
      "StartTime": "00:28:37.8400000",
      "EndTime": "00:28:38.2600000"
    }
  },
  {
    "TextLocation": {
      "Start": 21465,
      "End": 21467
    },
    "TimeRange": {
      "StartTime": "00:28:38.2600000",
      "EndTime": "00:28:38.3800000"
    }
  },
  {
    "TextLocation": {
      "Start": 21468,
      "End": 21471
    },
    "TimeRange": {
      "StartTime": "00:28:38.3800000",
      "EndTime": "00:28:38.7500000"
    }
  },
  {
    "TextLocation": {
      "Start": 21472,
      "End": 21475
    },
    "TimeRange": {
      "StartTime": "00:28:38.7500000",
      "EndTime": "00:28:39.1300000"
    }
  },
  {
    "TextLocation": {
      "Start": 21476,
      "End": 21479
    },
    "TimeRange": {
      "StartTime": "00:28:39.4600000",
      "EndTime": "00:28:39.6700000"
    }
  },
  {
    "TextLocation": {
      "Start": 21480,
      "End": 21483
    },
    "TimeRange": {
      "StartTime": "00:28:39.6700000",
      "EndTime": "00:28:39.7600000"
    }
  },
  {
    "TextLocation": {
      "Start": 21484,
      "End": 21497
    },
    "TimeRange": {
      "StartTime": "00:28:39.7600000",
      "EndTime": "00:28:40.4800000"
    }
  },
  {
    "TextLocation": {
      "Start": 21498,
      "End": 21505
    },
    "TimeRange": {
      "StartTime": "00:28:40.4800000",
      "EndTime": "00:28:40.8400000"
    }
  },
  {
    "TextLocation": {
      "Start": 21506,
      "End": 21513
    },
    "TimeRange": {
      "StartTime": "00:28:40.8400000",
      "EndTime": "00:28:41.5000000"
    }
  },
  {
    "TextLocation": {
      "Start": 21514,
      "End": 21521
    },
    "TimeRange": {
      "StartTime": "00:28:41.5000000",
      "EndTime": "00:28:41.8600000"
    }
  },
  {
    "TextLocation": {
      "Start": 21522,
      "End": 21524
    },
    "TimeRange": {
      "StartTime": "00:28:41.8600000",
      "EndTime": "00:28:41.9800000"
    }
  },
  {
    "TextLocation": {
      "Start": 21525,
      "End": 21527
    },
    "TimeRange": {
      "StartTime": "00:28:41.9800000",
      "EndTime": "00:28:42.0700000"
    }
  },
  {
    "TextLocation": {
      "Start": 21528,
      "End": 21532
    },
    "TimeRange": {
      "StartTime": "00:28:42.0700000",
      "EndTime": "00:28:42.2500000"
    }
  },
  {
    "TextLocation": {
      "Start": 21533,
      "End": 21539
    },
    "TimeRange": {
      "StartTime": "00:28:42.2500000",
      "EndTime": "00:28:42.7300000"
    }
  },
  {
    "TextLocation": {
      "Start": 21542,
      "End": 21545
    },
    "TimeRange": {
      "StartTime": "00:28:43.7800000",
      "EndTime": "00:28:44.0800000"
    }
  },
  {
    "TextLocation": {
      "Start": 21546,
      "End": 21554
    },
    "TimeRange": {
      "StartTime": "00:28:44.0800000",
      "EndTime": "00:28:44.4400000"
    }
  },
  {
    "TextLocation": {
      "Start": 21555,
      "End": 21564
    },
    "TimeRange": {
      "StartTime": "00:28:44.4400000",
      "EndTime": "00:28:44.8900000"
    }
  },
  {
    "TextLocation": {
      "Start": 21565,
      "End": 21566
    },
    "TimeRange": {
      "StartTime": "00:28:44.8900000",
      "EndTime": "00:28:44.9500000"
    }
  },
  {
    "TextLocation": {
      "Start": 21567,
      "End": 21573
    },
    "TimeRange": {
      "StartTime": "00:28:44.9500000",
      "EndTime": "00:28:45.1900000"
    }
  },
  {
    "TextLocation": {
      "Start": 21574,
      "End": 21576
    },
    "TimeRange": {
      "StartTime": "00:28:45.1900000",
      "EndTime": "00:28:45.3100000"
    }
  },
  {
    "TextLocation": {
      "Start": 21577,
      "End": 21580
    },
    "TimeRange": {
      "StartTime": "00:28:45.3100000",
      "EndTime": "00:28:45.4000000"
    }
  },
  {
    "TextLocation": {
      "Start": 21581,
      "End": 21586
    },
    "TimeRange": {
      "StartTime": "00:28:45.4000000",
      "EndTime": "00:28:45.7000000"
    }
  },
  {
    "TextLocation": {
      "Start": 21587,
      "End": 21589
    },
    "TimeRange": {
      "StartTime": "00:28:45.7000000",
      "EndTime": "00:28:45.8500000"
    }
  },
  {
    "TextLocation": {
      "Start": 21590,
      "End": 21593
    },
    "TimeRange": {
      "StartTime": "00:28:45.8500000",
      "EndTime": "00:28:46.1100000"
    }
  },
  {
    "TextLocation": {
      "Start": 21594,
      "End": 21597
    },
    "TimeRange": {
      "StartTime": "00:28:46.1100000",
      "EndTime": "00:28:46.3600000"
    }
  },
  {
    "TextLocation": {
      "Start": 21598,
      "End": 21605
    },
    "TimeRange": {
      "StartTime": "00:28:46.3600000",
      "EndTime": "00:28:46.8400000"
    }
  },
  {
    "TextLocation": {
      "Start": 21606,
      "End": 21610
    },
    "TimeRange": {
      "StartTime": "00:28:46.8400000",
      "EndTime": "00:28:46.9600000"
    }
  },
  {
    "TextLocation": {
      "Start": 21611,
      "End": 21614
    },
    "TimeRange": {
      "StartTime": "00:28:46.9600000",
      "EndTime": "00:28:47.2300000"
    }
  },
  {
    "TextLocation": {
      "Start": 21615,
      "End": 21621
    },
    "TimeRange": {
      "StartTime": "00:28:47.2300000",
      "EndTime": "00:28:47.5900000"
    }
  },
  {
    "TextLocation": {
      "Start": 21622,
      "End": 21628
    },
    "TimeRange": {
      "StartTime": "00:28:47.5900000",
      "EndTime": "00:28:47.7700000"
    }
  },
  {
    "TextLocation": {
      "Start": 21629,
      "End": 21632
    },
    "TimeRange": {
      "StartTime": "00:28:47.7700000",
      "EndTime": "00:28:48.0400000"
    }
  },
  {
    "TextLocation": {
      "Start": 21633,
      "End": 21639
    },
    "TimeRange": {
      "StartTime": "00:28:48.0400000",
      "EndTime": "00:28:48.3700000"
    }
  },
  {
    "TextLocation": {
      "Start": 21640,
      "End": 21650
    },
    "TimeRange": {
      "StartTime": "00:28:48.3700000",
      "EndTime": "00:28:48.8500000"
    }
  },
  {
    "TextLocation": {
      "Start": 21651,
      "End": 21653
    },
    "TimeRange": {
      "StartTime": "00:28:48.8500000",
      "EndTime": "00:28:48.9700000"
    }
  },
  {
    "TextLocation": {
      "Start": 21654,
      "End": 21659
    },
    "TimeRange": {
      "StartTime": "00:28:48.9700000",
      "EndTime": "00:28:49.3300000"
    }
  },
  {
    "TextLocation": {
      "Start": 21660,
      "End": 21667
    },
    "TimeRange": {
      "StartTime": "00:28:49.3300000",
      "EndTime": "00:28:49.6300000"
    }
  },
  {
    "TextLocation": {
      "Start": 21669,
      "End": 21674
    },
    "TimeRange": {
      "StartTime": "00:28:49.6300000",
      "EndTime": "00:28:49.9600000"
    }
  },
  {
    "TextLocation": {
      "Start": 21676,
      "End": 21687
    },
    "TimeRange": {
      "StartTime": "00:28:49.9600000",
      "EndTime": "00:28:50.4700000"
    }
  },
  {
    "TextLocation": {
      "Start": 21688,
      "End": 21696
    },
    "TimeRange": {
      "StartTime": "00:28:50.4700000",
      "EndTime": "00:28:51.1600000"
    }
  },
  {
    "TextLocation": {
      "Start": 21697,
      "End": 21699
    },
    "TimeRange": {
      "StartTime": "00:28:51.1600000",
      "EndTime": "00:28:51.3400000"
    }
  },
  {
    "TextLocation": {
      "Start": 21700,
      "End": 21706
    },
    "TimeRange": {
      "StartTime": "00:28:51.3400000",
      "EndTime": "00:28:51.9400000"
    }
  },
  {
    "TextLocation": {
      "Start": 21707,
      "End": 21709
    },
    "TimeRange": {
      "StartTime": "00:28:52.2400000",
      "EndTime": "00:28:52.5400000"
    }
  },
  {
    "TextLocation": {
      "Start": 21710,
      "End": 21713
    },
    "TimeRange": {
      "StartTime": "00:28:52.5400000",
      "EndTime": "00:28:52.7500000"
    }
  },
  {
    "TextLocation": {
      "Start": 21714,
      "End": 21723
    },
    "TimeRange": {
      "StartTime": "00:28:52.7500000",
      "EndTime": "00:28:53.4100000"
    }
  },
  {
    "TextLocation": {
      "Start": 21724,
      "End": 21729
    },
    "TimeRange": {
      "StartTime": "00:28:53.4100000",
      "EndTime": "00:28:53.7100000"
    }
  },
  {
    "TextLocation": {
      "Start": 21730,
      "End": 21733
    },
    "TimeRange": {
      "StartTime": "00:28:53.7100000",
      "EndTime": "00:28:53.8300000"
    }
  },
  {
    "TextLocation": {
      "Start": 21734,
      "End": 21747
    },
    "TimeRange": {
      "StartTime": "00:28:53.8300000",
      "EndTime": "00:28:54.9100000"
    }
  },
  {
    "TextLocation": {
      "Start": 21749,
      "End": 21756
    },
    "TimeRange": {
      "StartTime": "00:28:54.9100000",
      "EndTime": "00:28:55.4200000"
    }
  },
  {
    "TextLocation": {
      "Start": 21759,
      "End": 21762
    },
    "TimeRange": {
      "StartTime": "00:28:56.2600000",
      "EndTime": "00:28:56.4100000"
    }
  },
  {
    "TextLocation": {
      "Start": 21763,
      "End": 21769
    },
    "TimeRange": {
      "StartTime": "00:28:56.4100000",
      "EndTime": "00:28:56.6800000"
    }
  },
  {
    "TextLocation": {
      "Start": 21770,
      "End": 21774
    },
    "TimeRange": {
      "StartTime": "00:28:56.6800000",
      "EndTime": "00:28:57.0700000"
    }
  },
  {
    "TextLocation": {
      "Start": 21775,
      "End": 21780
    },
    "TimeRange": {
      "StartTime": "00:28:57.0700000",
      "EndTime": "00:28:57.3100000"
    }
  },
  {
    "TextLocation": {
      "Start": 21781,
      "End": 21783
    },
    "TimeRange": {
      "StartTime": "00:28:57.3100000",
      "EndTime": "00:28:57.4600000"
    }
  },
  {
    "TextLocation": {
      "Start": 21784,
      "End": 21786
    },
    "TimeRange": {
      "StartTime": "00:28:57.4600000",
      "EndTime": "00:28:57.5500000"
    }
  },
  {
    "TextLocation": {
      "Start": 21787,
      "End": 21792
    },
    "TimeRange": {
      "StartTime": "00:28:57.5500000",
      "EndTime": "00:28:57.9100000"
    }
  },
  {
    "TextLocation": {
      "Start": 21793,
      "End": 21796
    },
    "TimeRange": {
      "StartTime": "00:28:57.9100000",
      "EndTime": "00:28:58"
    }
  },
  {
    "TextLocation": {
      "Start": 21797,
      "End": 21807
    },
    "TimeRange": {
      "StartTime": "00:28:58",
      "EndTime": "00:28:58.5700000"
    }
  },
  {
    "TextLocation": {
      "Start": 21808,
      "End": 21813
    },
    "TimeRange": {
      "StartTime": "00:28:58.5700000",
      "EndTime": "00:28:58.8400000"
    }
  },
  {
    "TextLocation": {
      "Start": 21814,
      "End": 21817
    },
    "TimeRange": {
      "StartTime": "00:28:58.8400000",
      "EndTime": "00:28:59.2400000"
    }
  },
  {
    "TextLocation": {
      "Start": 21818,
      "End": 21822
    },
    "TimeRange": {
      "StartTime": "00:28:59.2400000",
      "EndTime": "00:28:59.6500000"
    }
  },
  {
    "TextLocation": {
      "Start": 21823,
      "End": 21825
    },
    "TimeRange": {
      "StartTime": "00:28:59.6500000",
      "EndTime": "00:28:59.8000000"
    }
  },
  {
    "TextLocation": {
      "Start": 21826,
      "End": 21831
    },
    "TimeRange": {
      "StartTime": "00:28:59.8000000",
      "EndTime": "00:29:00.3100000"
    }
  },
  {
    "TextLocation": {
      "Start": 21832,
      "End": 21839
    },
    "TimeRange": {
      "StartTime": "00:29:00.6400000",
      "EndTime": "00:29:00.9400000"
    }
  },
  {
    "TextLocation": {
      "Start": 21840,
      "End": 21843
    },
    "TimeRange": {
      "StartTime": "00:29:00.9400000",
      "EndTime": "00:29:01.2100000"
    }
  },
  {
    "TextLocation": {
      "Start": 21844,
      "End": 21850
    },
    "TimeRange": {
      "StartTime": "00:29:01.2100000",
      "EndTime": "00:29:01.6300000"
    }
  },
  {
    "TextLocation": {
      "Start": 21851,
      "End": 21854
    },
    "TimeRange": {
      "StartTime": "00:29:01.6300000",
      "EndTime": "00:29:01.8100000"
    }
  },
  {
    "TextLocation": {
      "Start": 21855,
      "End": 21856
    },
    "TimeRange": {
      "StartTime": "00:29:01.8100000",
      "EndTime": "00:29:01.8700000"
    }
  },
  {
    "TextLocation": {
      "Start": 21857,
      "End": 21862
    },
    "TimeRange": {
      "StartTime": "00:29:01.8700000",
      "EndTime": "00:29:02.4700000"
    }
  },
  {
    "TextLocation": {
      "Start": 21863,
      "End": 21866
    },
    "TimeRange": {
      "StartTime": "00:29:02.4700000",
      "EndTime": "00:29:02.8000000"
    }
  },
  {
    "TextLocation": {
      "Start": 21867,
      "End": 21876
    },
    "TimeRange": {
      "StartTime": "00:29:02.8000000",
      "EndTime": "00:29:03.1600000"
    }
  },
  {
    "TextLocation": {
      "Start": 21877,
      "End": 21879
    },
    "TimeRange": {
      "StartTime": "00:29:03.1600000",
      "EndTime": "00:29:03.2800000"
    }
  },
  {
    "TextLocation": {
      "Start": 21880,
      "End": 21885
    },
    "TimeRange": {
      "StartTime": "00:29:03.2800000",
      "EndTime": "00:29:03.7000000"
    }
  },
  {
    "TextLocation": {
      "Start": 21886,
      "End": 21888
    },
    "TimeRange": {
      "StartTime": "00:29:03.7000000",
      "EndTime": "00:29:03.8800000"
    }
  },
  {
    "TextLocation": {
      "Start": 21889,
      "End": 21892
    },
    "TimeRange": {
      "StartTime": "00:29:03.8800000",
      "EndTime": "00:29:04"
    }
  },
  {
    "TextLocation": {
      "Start": 21893,
      "End": 21895
    },
    "TimeRange": {
      "StartTime": "00:29:04",
      "EndTime": "00:29:04.7200000"
    }
  },
  {
    "TextLocation": {
      "Start": 21897,
      "End": 21900
    },
    "TimeRange": {
      "StartTime": "00:29:05.0500000",
      "EndTime": "00:29:05.2300000"
    }
  },
  {
    "TextLocation": {
      "Start": 21901,
      "End": 21903
    },
    "TimeRange": {
      "StartTime": "00:29:05.2300000",
      "EndTime": "00:29:05.3200000"
    }
  },
  {
    "TextLocation": {
      "Start": 21904,
      "End": 21910
    },
    "TimeRange": {
      "StartTime": "00:29:05.3200000",
      "EndTime": "00:29:05.5900000"
    }
  },
  {
    "TextLocation": {
      "Start": 21911,
      "End": 21914
    },
    "TimeRange": {
      "StartTime": "00:29:05.5900000",
      "EndTime": "00:29:05.7100000"
    }
  },
  {
    "TextLocation": {
      "Start": 21915,
      "End": 21921
    },
    "TimeRange": {
      "StartTime": "00:29:05.7100000",
      "EndTime": "00:29:06.1900000"
    }
  },
  {
    "TextLocation": {
      "Start": 21922,
      "End": 21926
    },
    "TimeRange": {
      "StartTime": "00:29:06.1900000",
      "EndTime": "00:29:06.4600000"
    }
  },
  {
    "TextLocation": {
      "Start": 21927,
      "End": 21929
    },
    "TimeRange": {
      "StartTime": "00:29:06.4600000",
      "EndTime": "00:29:06.5500000"
    }
  },
  {
    "TextLocation": {
      "Start": 21930,
      "End": 21933
    },
    "TimeRange": {
      "StartTime": "00:29:06.5500000",
      "EndTime": "00:29:06.9300000"
    }
  },
  {
    "TextLocation": {
      "Start": 21934,
      "End": 21938
    },
    "TimeRange": {
      "StartTime": "00:29:06.9300000",
      "EndTime": "00:29:07.3200000"
    }
  },
  {
    "TextLocation": {
      "Start": 21939,
      "End": 21941
    },
    "TimeRange": {
      "StartTime": "00:29:07.3300000",
      "EndTime": "00:29:07.4500000"
    }
  },
  {
    "TextLocation": {
      "Start": 21942,
      "End": 21946
    },
    "TimeRange": {
      "StartTime": "00:29:07.4500000",
      "EndTime": "00:29:07.9900000"
    }
  },
  {
    "TextLocation": {
      "Start": 21947,
      "End": 21950
    },
    "TimeRange": {
      "StartTime": "00:29:07.9900000",
      "EndTime": "00:29:08.1400000"
    }
  },
  {
    "TextLocation": {
      "Start": 21951,
      "End": 21956
    },
    "TimeRange": {
      "StartTime": "00:29:08.1400000",
      "EndTime": "00:29:08.4400000"
    }
  },
  {
    "TextLocation": {
      "Start": 21957,
      "End": 21968
    },
    "TimeRange": {
      "StartTime": "00:29:08.4400000",
      "EndTime": "00:29:09.1600000"
    }
  },
  {
    "TextLocation": {
      "Start": 21971,
      "End": 21972
    },
    "TimeRange": {
      "StartTime": "00:29:09.8800000",
      "EndTime": "00:29:10.0600000"
    }
  },
  {
    "TextLocation": {
      "Start": 21973,
      "End": 21977
    },
    "TimeRange": {
      "StartTime": "00:29:10.0600000",
      "EndTime": "00:29:10.3600000"
    }
  },
  {
    "TextLocation": {
      "Start": 21978,
      "End": 21983
    },
    "TimeRange": {
      "StartTime": "00:29:10.3600000",
      "EndTime": "00:29:10.6000000"
    }
  },
  {
    "TextLocation": {
      "Start": 21984,
      "End": 21987
    },
    "TimeRange": {
      "StartTime": "00:29:10.6000000",
      "EndTime": "00:29:10.7500000"
    }
  },
  {
    "TextLocation": {
      "Start": 21988,
      "End": 21993
    },
    "TimeRange": {
      "StartTime": "00:29:10.7500000",
      "EndTime": "00:29:11.2600000"
    }
  },
  {
    "TextLocation": {
      "Start": 21994,
      "End": 21998
    },
    "TimeRange": {
      "StartTime": "00:29:11.2600000",
      "EndTime": "00:29:11.4400000"
    }
  },
  {
    "TextLocation": {
      "Start": 21999,
      "End": 22000
    },
    "TimeRange": {
      "StartTime": "00:29:11.4400000",
      "EndTime": "00:29:11.5300000"
    }
  },
  {
    "TextLocation": {
      "Start": 22001,
      "End": 22009
    },
    "TimeRange": {
      "StartTime": "00:29:11.5300000",
      "EndTime": "00:29:12.0100000"
    }
  },
  {
    "TextLocation": {
      "Start": 22010,
      "End": 22012
    },
    "TimeRange": {
      "StartTime": "00:29:12.0100000",
      "EndTime": "00:29:12.1600000"
    }
  },
  {
    "TextLocation": {
      "Start": 22013,
      "End": 22020
    },
    "TimeRange": {
      "StartTime": "00:29:12.1600000",
      "EndTime": "00:29:12.4600000"
    }
  },
  {
    "TextLocation": {
      "Start": 22021,
      "End": 22024
    },
    "TimeRange": {
      "StartTime": "00:29:12.4600000",
      "EndTime": "00:29:12.5500000"
    }
  },
  {
    "TextLocation": {
      "Start": 22025,
      "End": 22028
    },
    "TimeRange": {
      "StartTime": "00:29:12.5500000",
      "EndTime": "00:29:12.7400000"
    }
  },
  {
    "TextLocation": {
      "Start": 22029,
      "End": 22032
    },
    "TimeRange": {
      "StartTime": "00:29:12.7400000",
      "EndTime": "00:29:12.9400000"
    }
  },
  {
    "TextLocation": {
      "Start": 22033,
      "End": 22043
    },
    "TimeRange": {
      "StartTime": "00:29:12.9400000",
      "EndTime": "00:29:13.5400000"
    }
  },
  {
    "TextLocation": {
      "Start": 22044,
      "End": 22048
    },
    "TimeRange": {
      "StartTime": "00:29:13.7500000",
      "EndTime": "00:29:13.9000000"
    }
  },
  {
    "TextLocation": {
      "Start": 22049,
      "End": 22052
    },
    "TimeRange": {
      "StartTime": "00:29:13.9000000",
      "EndTime": "00:29:14.1700000"
    }
  },
  {
    "TextLocation": {
      "Start": 22053,
      "End": 22062
    },
    "TimeRange": {
      "StartTime": "00:29:14.1700000",
      "EndTime": "00:29:14.5600000"
    }
  },
  {
    "TextLocation": {
      "Start": 22063,
      "End": 22068
    },
    "TimeRange": {
      "StartTime": "00:29:14.5600000",
      "EndTime": "00:29:14.8600000"
    }
  },
  {
    "TextLocation": {
      "Start": 22069,
      "End": 22074
    },
    "TimeRange": {
      "StartTime": "00:29:14.8600000",
      "EndTime": "00:29:15.3100000"
    }
  },
  {
    "TextLocation": {
      "Start": 22075,
      "End": 22078
    },
    "TimeRange": {
      "StartTime": "00:29:15.3100000",
      "EndTime": "00:29:15.4600000"
    }
  },
  {
    "TextLocation": {
      "Start": 22079,
      "End": 22081
    },
    "TimeRange": {
      "StartTime": "00:29:15.4600000",
      "EndTime": "00:29:15.5500000"
    }
  },
  {
    "TextLocation": {
      "Start": 22082,
      "End": 22086
    },
    "TimeRange": {
      "StartTime": "00:29:15.5500000",
      "EndTime": "00:29:15.7900000"
    }
  },
  {
    "TextLocation": {
      "Start": 22087,
      "End": 22096
    },
    "TimeRange": {
      "StartTime": "00:29:15.7900000",
      "EndTime": "00:29:16.1800000"
    }
  },
  {
    "TextLocation": {
      "Start": 22097,
      "End": 22099
    },
    "TimeRange": {
      "StartTime": "00:29:16.1800000",
      "EndTime": "00:29:16.3000000"
    }
  },
  {
    "TextLocation": {
      "Start": 22100,
      "End": 22103
    },
    "TimeRange": {
      "StartTime": "00:29:16.3000000",
      "EndTime": "00:29:16.5400000"
    }
  },
  {
    "TextLocation": {
      "Start": 22104,
      "End": 22107
    },
    "TimeRange": {
      "StartTime": "00:29:16.5400000",
      "EndTime": "00:29:16.7200000"
    }
  },
  {
    "TextLocation": {
      "Start": 22108,
      "End": 22112
    },
    "TimeRange": {
      "StartTime": "00:29:16.7200000",
      "EndTime": "00:29:17.0200000"
    }
  },
  {
    "TextLocation": {
      "Start": 22113,
      "End": 22116
    },
    "TimeRange": {
      "StartTime": "00:29:17.0200000",
      "EndTime": "00:29:17.2300000"
    }
  },
  {
    "TextLocation": {
      "Start": 22117,
      "End": 22121
    },
    "TimeRange": {
      "StartTime": "00:29:17.2300000",
      "EndTime": "00:29:17.6800000"
    }
  },
  {
    "TextLocation": {
      "Start": 22124,
      "End": 22128
    },
    "TimeRange": {
      "StartTime": "00:29:18.7300000",
      "EndTime": "00:29:18.9100000"
    }
  },
  {
    "TextLocation": {
      "Start": 22129,
      "End": 22138
    },
    "TimeRange": {
      "StartTime": "00:29:18.9100000",
      "EndTime": "00:29:19.2700000"
    }
  },
  {
    "TextLocation": {
      "Start": 22139,
      "End": 22145
    },
    "TimeRange": {
      "StartTime": "00:29:19.2700000",
      "EndTime": "00:29:19.5100000"
    }
  },
  {
    "TextLocation": {
      "Start": 22146,
      "End": 22155
    },
    "TimeRange": {
      "StartTime": "00:29:19.5100000",
      "EndTime": "00:29:19.9900000"
    }
  },
  {
    "TextLocation": {
      "Start": 22156,
      "End": 22158
    },
    "TimeRange": {
      "StartTime": "00:29:19.9900000",
      "EndTime": "00:29:20.0800000"
    }
  },
  {
    "TextLocation": {
      "Start": 22159,
      "End": 22161
    },
    "TimeRange": {
      "StartTime": "00:29:20.0800000",
      "EndTime": "00:29:20.2000000"
    }
  },
  {
    "TextLocation": {
      "Start": 22162,
      "End": 22166
    },
    "TimeRange": {
      "StartTime": "00:29:20.2000000",
      "EndTime": "00:29:20.5900000"
    }
  },
  {
    "TextLocation": {
      "Start": 22167,
      "End": 22169
    },
    "TimeRange": {
      "StartTime": "00:29:20.5900000",
      "EndTime": "00:29:20.7400000"
    }
  },
  {
    "TextLocation": {
      "Start": 22170,
      "End": 22172
    },
    "TimeRange": {
      "StartTime": "00:29:20.7400000",
      "EndTime": "00:29:20.8600000"
    }
  },
  {
    "TextLocation": {
      "Start": 22173,
      "End": 22180
    },
    "TimeRange": {
      "StartTime": "00:29:20.8600000",
      "EndTime": "00:29:21.1300000"
    }
  },
  {
    "TextLocation": {
      "Start": 22181,
      "End": 22182
    },
    "TimeRange": {
      "StartTime": "00:29:21.1300000",
      "EndTime": "00:29:21.1900000"
    }
  },
  {
    "TextLocation": {
      "Start": 22183,
      "End": 22188
    },
    "TimeRange": {
      "StartTime": "00:29:21.1900000",
      "EndTime": "00:29:21.5800000"
    }
  },
  {
    "TextLocation": {
      "Start": 22189,
      "End": 22191
    },
    "TimeRange": {
      "StartTime": "00:29:21.5800000",
      "EndTime": "00:29:21.7000000"
    }
  },
  {
    "TextLocation": {
      "Start": 22192,
      "End": 22196
    },
    "TimeRange": {
      "StartTime": "00:29:21.7000000",
      "EndTime": "00:29:21.8500000"
    }
  },
  {
    "TextLocation": {
      "Start": 22197,
      "End": 22203
    },
    "TimeRange": {
      "StartTime": "00:29:21.8500000",
      "EndTime": "00:29:22.1200000"
    }
  },
  {
    "TextLocation": {
      "Start": 22204,
      "End": 22207
    },
    "TimeRange": {
      "StartTime": "00:29:22.1200000",
      "EndTime": "00:29:22.2100000"
    }
  },
  {
    "TextLocation": {
      "Start": 22208,
      "End": 22218
    },
    "TimeRange": {
      "StartTime": "00:29:22.2100000",
      "EndTime": "00:29:22.9600000"
    }
  },
  {
    "TextLocation": {
      "Start": 22219,
      "End": 22227
    },
    "TimeRange": {
      "StartTime": "00:29:23.1700000",
      "EndTime": "00:29:23.6800000"
    }
  },
  {
    "TextLocation": {
      "Start": 22228,
      "End": 22237
    },
    "TimeRange": {
      "StartTime": "00:29:23.6800000",
      "EndTime": "00:29:24.2500000"
    }
  },
  {
    "TextLocation": {
      "Start": 22238,
      "End": 22241
    },
    "TimeRange": {
      "StartTime": "00:29:24.2500000",
      "EndTime": "00:29:24.5500000"
    }
  },
  {
    "TextLocation": {
      "Start": 22242,
      "End": 22248
    },
    "TimeRange": {
      "StartTime": "00:29:24.5500000",
      "EndTime": "00:29:25.0600000"
    }
  },
  {
    "TextLocation": {
      "Start": 22249,
      "End": 22253
    },
    "TimeRange": {
      "StartTime": "00:29:25.0600000",
      "EndTime": "00:29:25.3000000"
    }
  },
  {
    "TextLocation": {
      "Start": 22254,
      "End": 22263
    },
    "TimeRange": {
      "StartTime": "00:29:25.3000000",
      "EndTime": "00:29:25.6900000"
    }
  },
  {
    "TextLocation": {
      "Start": 22264,
      "End": 22270
    },
    "TimeRange": {
      "StartTime": "00:29:25.6900000",
      "EndTime": "00:29:26.0200000"
    }
  },
  {
    "TextLocation": {
      "Start": 22271,
      "End": 22273
    },
    "TimeRange": {
      "StartTime": "00:29:26.0200000",
      "EndTime": "00:29:26.1700000"
    }
  },
  {
    "TextLocation": {
      "Start": 22274,
      "End": 22277
    },
    "TimeRange": {
      "StartTime": "00:29:26.1700000",
      "EndTime": "00:29:26.3200000"
    }
  },
  {
    "TextLocation": {
      "Start": 22278,
      "End": 22280
    },
    "TimeRange": {
      "StartTime": "00:29:26.3200000",
      "EndTime": "00:29:26.4400000"
    }
  },
  {
    "TextLocation": {
      "Start": 22281,
      "End": 22285
    },
    "TimeRange": {
      "StartTime": "00:29:26.4400000",
      "EndTime": "00:29:26.7100000"
    }
  },
  {
    "TextLocation": {
      "Start": 22286,
      "End": 22290
    },
    "TimeRange": {
      "StartTime": "00:29:26.7100000",
      "EndTime": "00:29:26.9200000"
    }
  },
  {
    "TextLocation": {
      "Start": 22291,
      "End": 22301
    },
    "TimeRange": {
      "StartTime": "00:29:26.9200000",
      "EndTime": "00:29:27.5800000"
    }
  },
  {
    "TextLocation": {
      "Start": 22302,
      "End": 22308
    },
    "TimeRange": {
      "StartTime": "00:29:27.8200000",
      "EndTime": "00:29:28.0900000"
    }
  },
  {
    "TextLocation": {
      "Start": 22309,
      "End": 22312
    },
    "TimeRange": {
      "StartTime": "00:29:28.0900000",
      "EndTime": "00:29:28.1800000"
    }
  },
  {
    "TextLocation": {
      "Start": 22313,
      "End": 22319
    },
    "TimeRange": {
      "StartTime": "00:29:28.1800000",
      "EndTime": "00:29:28.7200000"
    }
  },
  {
    "TextLocation": {
      "Start": 22320,
      "End": 22324
    },
    "TimeRange": {
      "StartTime": "00:29:28.7200000",
      "EndTime": "00:29:29.0200000"
    }
  },
  {
    "TextLocation": {
      "Start": 22325,
      "End": 22331
    },
    "TimeRange": {
      "StartTime": "00:29:29.0200000",
      "EndTime": "00:29:29.3200000"
    }
  },
  {
    "TextLocation": {
      "Start": 22332,
      "End": 22335
    },
    "TimeRange": {
      "StartTime": "00:29:29.3200000",
      "EndTime": "00:29:29.5000000"
    }
  },
  {
    "TextLocation": {
      "Start": 22336,
      "End": 22341
    },
    "TimeRange": {
      "StartTime": "00:29:29.5000000",
      "EndTime": "00:29:29.8000000"
    }
  },
  {
    "TextLocation": {
      "Start": 22342,
      "End": 22347
    },
    "TimeRange": {
      "StartTime": "00:29:29.8000000",
      "EndTime": "00:29:30.2500000"
    }
  },
  {
    "TextLocation": {
      "Start": 22350,
      "End": 22352
    },
    "TimeRange": {
      "StartTime": "00:29:31.1800000",
      "EndTime": "00:29:31.4800000"
    }
  },
  {
    "TextLocation": {
      "Start": 22353,
      "End": 22356
    },
    "TimeRange": {
      "StartTime": "00:29:31.4800000",
      "EndTime": "00:29:31.6000000"
    }
  },
  {
    "TextLocation": {
      "Start": 22357,
      "End": 22360
    },
    "TimeRange": {
      "StartTime": "00:29:31.6000000",
      "EndTime": "00:29:31.7800000"
    }
  },
  {
    "TextLocation": {
      "Start": 22361,
      "End": 22368
    },
    "TimeRange": {
      "StartTime": "00:29:31.7800000",
      "EndTime": "00:29:32.2000000"
    }
  },
  {
    "TextLocation": {
      "Start": 22369,
      "End": 22371
    },
    "TimeRange": {
      "StartTime": "00:29:32.2000000",
      "EndTime": "00:29:32.3200000"
    }
  },
  {
    "TextLocation": {
      "Start": 22372,
      "End": 22376
    },
    "TimeRange": {
      "StartTime": "00:29:32.3200000",
      "EndTime": "00:29:32.5000000"
    }
  },
  {
    "TextLocation": {
      "Start": 22377,
      "End": 22380
    },
    "TimeRange": {
      "StartTime": "00:29:32.5000000",
      "EndTime": "00:29:32.8000000"
    }
  },
  {
    "TextLocation": {
      "Start": 22381,
      "End": 22387
    },
    "TimeRange": {
      "StartTime": "00:29:32.8000000",
      "EndTime": "00:29:33.1600000"
    }
  },
  {
    "TextLocation": {
      "Start": 22388,
      "End": 22394
    },
    "TimeRange": {
      "StartTime": "00:29:33.1600000",
      "EndTime": "00:29:33.4000000"
    }
  },
  {
    "TextLocation": {
      "Start": 22395,
      "End": 22397
    },
    "TimeRange": {
      "StartTime": "00:29:33.4000000",
      "EndTime": "00:29:33.5500000"
    }
  },
  {
    "TextLocation": {
      "Start": 22398,
      "End": 22403
    },
    "TimeRange": {
      "StartTime": "00:29:33.5500000",
      "EndTime": "00:29:34.1200000"
    }
  },
  {
    "TextLocation": {
      "Start": 22404,
      "End": 22410
    },
    "TimeRange": {
      "StartTime": "00:29:34.1200000",
      "EndTime": "00:29:34.4800000"
    }
  },
  {
    "TextLocation": {
      "Start": 22411,
      "End": 22415
    },
    "TimeRange": {
      "StartTime": "00:29:34.4800000",
      "EndTime": "00:29:34.6600000"
    }
  },
  {
    "TextLocation": {
      "Start": 22416,
      "End": 22418
    },
    "TimeRange": {
      "StartTime": "00:29:34.6600000",
      "EndTime": "00:29:34.7500000"
    }
  },
  {
    "TextLocation": {
      "Start": 22419,
      "End": 22425
    },
    "TimeRange": {
      "StartTime": "00:29:34.7500000",
      "EndTime": "00:29:35.3500000"
    }
  },
  {
    "TextLocation": {
      "Start": 22427,
      "End": 22430
    },
    "TimeRange": {
      "StartTime": "00:29:35.5900000",
      "EndTime": "00:29:35.9200000"
    }
  },
  {
    "TextLocation": {
      "Start": 22431,
      "End": 22437
    },
    "TimeRange": {
      "StartTime": "00:29:35.9200000",
      "EndTime": "00:29:36.2800000"
    }
  },
  {
    "TextLocation": {
      "Start": 22438,
      "End": 22443
    },
    "TimeRange": {
      "StartTime": "00:29:36.2800000",
      "EndTime": "00:29:36.6100000"
    }
  },
  {
    "TextLocation": {
      "Start": 22444,
      "End": 22456
    },
    "TimeRange": {
      "StartTime": "00:29:36.6100000",
      "EndTime": "00:29:37.1800000"
    }
  },
  {
    "TextLocation": {
      "Start": 22457,
      "End": 22461
    },
    "TimeRange": {
      "StartTime": "00:29:37.1800000",
      "EndTime": "00:29:37.3000000"
    }
  },
  {
    "TextLocation": {
      "Start": 22462,
      "End": 22464
    },
    "TimeRange": {
      "StartTime": "00:29:37.3000000",
      "EndTime": "00:29:37.3900000"
    }
  },
  {
    "TextLocation": {
      "Start": 22465,
      "End": 22468
    },
    "TimeRange": {
      "StartTime": "00:29:37.3900000",
      "EndTime": "00:29:37.4800000"
    }
  },
  {
    "TextLocation": {
      "Start": 22469,
      "End": 22474
    },
    "TimeRange": {
      "StartTime": "00:29:37.4800000",
      "EndTime": "00:29:37.7800000"
    }
  },
  {
    "TextLocation": {
      "Start": 22475,
      "End": 22481
    },
    "TimeRange": {
      "StartTime": "00:29:37.7800000",
      "EndTime": "00:29:38.1700000"
    }
  },
  {
    "TextLocation": {
      "Start": 22482,
      "End": 22486
    },
    "TimeRange": {
      "StartTime": "00:29:38.2000000",
      "EndTime": "00:29:38.3800000"
    }
  },
  {
    "TextLocation": {
      "Start": 22487,
      "End": 22488
    },
    "TimeRange": {
      "StartTime": "00:29:38.3800000",
      "EndTime": "00:29:38.4400000"
    }
  },
  {
    "TextLocation": {
      "Start": 22489,
      "End": 22496
    },
    "TimeRange": {
      "StartTime": "00:29:38.4400000",
      "EndTime": "00:29:38.8000000"
    }
  },
  {
    "TextLocation": {
      "Start": 22497,
      "End": 22504
    },
    "TimeRange": {
      "StartTime": "00:29:38.8000000",
      "EndTime": "00:29:39.4000000"
    }
  },
  {
    "TextLocation": {
      "Start": 22506,
      "End": 22510
    },
    "TimeRange": {
      "StartTime": "00:29:39.5200000",
      "EndTime": "00:29:40"
    }
  },
  {
    "TextLocation": {
      "Start": 22511,
      "End": 22517
    },
    "TimeRange": {
      "StartTime": "00:29:40",
      "EndTime": "00:29:40.4200000"
    }
  },
  {
    "TextLocation": {
      "Start": 22518,
      "End": 22519
    },
    "TimeRange": {
      "StartTime": "00:29:40.4200000",
      "EndTime": "00:29:40.4800000"
    }
  },
  {
    "TextLocation": {
      "Start": 22520,
      "End": 22526
    },
    "TimeRange": {
      "StartTime": "00:29:40.4800000",
      "EndTime": "00:29:40.9900000"
    }
  },
  {
    "TextLocation": {
      "Start": 22527,
      "End": 22529
    },
    "TimeRange": {
      "StartTime": "00:29:41.2600000",
      "EndTime": "00:29:41.4100000"
    }
  },
  {
    "TextLocation": {
      "Start": 22530,
      "End": 22534
    },
    "TimeRange": {
      "StartTime": "00:29:41.4100000",
      "EndTime": "00:29:41.5900000"
    }
  },
  {
    "TextLocation": {
      "Start": 22535,
      "End": 22537
    },
    "TimeRange": {
      "StartTime": "00:29:41.5900000",
      "EndTime": "00:29:41.6800000"
    }
  },
  {
    "TextLocation": {
      "Start": 22538,
      "End": 22546
    },
    "TimeRange": {
      "StartTime": "00:29:41.6800000",
      "EndTime": "00:29:42.1300000"
    }
  },
  {
    "TextLocation": {
      "Start": 22547,
      "End": 22552
    },
    "TimeRange": {
      "StartTime": "00:29:42.1300000",
      "EndTime": "00:29:42.5200000"
    }
  },
  {
    "TextLocation": {
      "Start": 22553,
      "End": 22560
    },
    "TimeRange": {
      "StartTime": "00:29:42.5200000",
      "EndTime": "00:29:43.2400000"
    }
  },
  {
    "TextLocation": {
      "Start": 22561,
      "End": 22565
    },
    "TimeRange": {
      "StartTime": "00:29:43.4200000",
      "EndTime": "00:29:43.6000000"
    }
  },
  {
    "TextLocation": {
      "Start": 22566,
      "End": 22569
    },
    "TimeRange": {
      "StartTime": "00:29:43.6000000",
      "EndTime": "00:29:43.7800000"
    }
  },
  {
    "TextLocation": {
      "Start": 22570,
      "End": 22579
    },
    "TimeRange": {
      "StartTime": "00:29:43.7800000",
      "EndTime": "00:29:44.3200000"
    }
  },
  {
    "TextLocation": {
      "Start": 22580,
      "End": 22585
    },
    "TimeRange": {
      "StartTime": "00:29:44.3200000",
      "EndTime": "00:29:44.6200000"
    }
  },
  {
    "TextLocation": {
      "Start": 22586,
      "End": 22596
    },
    "TimeRange": {
      "StartTime": "00:29:44.6200000",
      "EndTime": "00:29:45.1300000"
    }
  },
  {
    "TextLocation": {
      "Start": 22599,
      "End": 22601
    },
    "TimeRange": {
      "StartTime": "00:29:45.4000000",
      "EndTime": "00:29:45.5800000"
    }
  },
  {
    "TextLocation": {
      "Start": 22602,
      "End": 22605
    },
    "TimeRange": {
      "StartTime": "00:29:45.5800000",
      "EndTime": "00:29:45.7300000"
    }
  },
  {
    "TextLocation": {
      "Start": 22606,
      "End": 22610
    },
    "TimeRange": {
      "StartTime": "00:29:45.7300000",
      "EndTime": "00:29:45.9100000"
    }
  },
  {
    "TextLocation": {
      "Start": 22611,
      "End": 22615
    },
    "TimeRange": {
      "StartTime": "00:29:45.9100000",
      "EndTime": "00:29:46.0600000"
    }
  },
  {
    "TextLocation": {
      "Start": 22616,
      "End": 22621
    },
    "TimeRange": {
      "StartTime": "00:29:46.0600000",
      "EndTime": "00:29:46.2700000"
    }
  },
  {
    "TextLocation": {
      "Start": 22622,
      "End": 22629
    },
    "TimeRange": {
      "StartTime": "00:29:46.2700000",
      "EndTime": "00:29:46.8100000"
    }
  },
  {
    "TextLocation": {
      "Start": 22630,
      "End": 22632
    },
    "TimeRange": {
      "StartTime": "00:29:46.8100000",
      "EndTime": "00:29:46.9300000"
    }
  },
  {
    "TextLocation": {
      "Start": 22633,
      "End": 22638
    },
    "TimeRange": {
      "StartTime": "00:29:46.9300000",
      "EndTime": "00:29:47.1700000"
    }
  },
  {
    "TextLocation": {
      "Start": 22639,
      "End": 22647
    },
    "TimeRange": {
      "StartTime": "00:29:47.1700000",
      "EndTime": "00:29:47.7700000"
    }
  },
  {
    "TextLocation": {
      "Start": 22650,
      "End": 22654
    },
    "TimeRange": {
      "StartTime": "00:29:50.0500000",
      "EndTime": "00:29:50.3500000"
    }
  },
  {
    "TextLocation": {
      "Start": 22655,
      "End": 22668
    },
    "TimeRange": {
      "StartTime": "00:29:50.3500000",
      "EndTime": "00:29:51.0400000"
    }
  },
  {
    "TextLocation": {
      "Start": 22670,
      "End": 22673
    },
    "TimeRange": {
      "StartTime": "00:29:51.0400000",
      "EndTime": "00:29:51.1300000"
    }
  },
  {
    "TextLocation": {
      "Start": 22674,
      "End": 22688
    },
    "TimeRange": {
      "StartTime": "00:29:51.1300000",
      "EndTime": "00:29:52.0300000"
    }
  },
  {
    "TextLocation": {
      "Start": 22689,
      "End": 22696
    },
    "TimeRange": {
      "StartTime": "00:29:52.0300000",
      "EndTime": "00:29:52.4500000"
    }
  },
  {
    "TextLocation": {
      "Start": 22697,
      "End": 22704
    },
    "TimeRange": {
      "StartTime": "00:29:52.4500000",
      "EndTime": "00:29:52.9600000"
    }
  },
  {
    "TextLocation": {
      "Start": 22705,
      "End": 22709
    },
    "TimeRange": {
      "StartTime": "00:29:52.9600000",
      "EndTime": "00:29:53.0800000"
    }
  },
  {
    "TextLocation": {
      "Start": 22710,
      "End": 22718
    },
    "TimeRange": {
      "StartTime": "00:29:53.0800000",
      "EndTime": "00:29:53.5900000"
    }
  },
  {
    "TextLocation": {
      "Start": 22719,
      "End": 22722
    },
    "TimeRange": {
      "StartTime": "00:29:53.5900000",
      "EndTime": "00:29:53.8600000"
    }
  },
  {
    "TextLocation": {
      "Start": 22723,
      "End": 22732
    },
    "TimeRange": {
      "StartTime": "00:29:53.8600000",
      "EndTime": "00:29:54.2800000"
    }
  },
  {
    "TextLocation": {
      "Start": 22733,
      "End": 22737
    },
    "TimeRange": {
      "StartTime": "00:29:54.2800000",
      "EndTime": "00:29:54.4900000"
    }
  },
  {
    "TextLocation": {
      "Start": 22738,
      "End": 22739
    },
    "TimeRange": {
      "StartTime": "00:29:54.4900000",
      "EndTime": "00:29:54.5200000"
    }
  },
  {
    "TextLocation": {
      "Start": 22740,
      "End": 22745
    },
    "TimeRange": {
      "StartTime": "00:29:54.5200000",
      "EndTime": "00:29:54.7900000"
    }
  },
  {
    "TextLocation": {
      "Start": 22746,
      "End": 22752
    },
    "TimeRange": {
      "StartTime": "00:29:54.7900000",
      "EndTime": "00:29:55.1800000"
    }
  },
  {
    "TextLocation": {
      "Start": 22753,
      "End": 22761
    },
    "TimeRange": {
      "StartTime": "00:29:55.1800000",
      "EndTime": "00:29:55.8100000"
    }
  },
  {
    "TextLocation": {
      "Start": 22762,
      "End": 22763
    },
    "TimeRange": {
      "StartTime": "00:29:55.8100000",
      "EndTime": "00:29:55.9000000"
    }
  },
  {
    "TextLocation": {
      "Start": 22764,
      "End": 22774
    },
    "TimeRange": {
      "StartTime": "00:29:55.9000000",
      "EndTime": "00:29:56.5300000"
    }
  },
  {
    "TextLocation": {
      "Start": 22775,
      "End": 22777
    },
    "TimeRange": {
      "StartTime": "00:29:56.5300000",
      "EndTime": "00:29:56.6500000"
    }
  },
  {
    "TextLocation": {
      "Start": 22778,
      "End": 22789
    },
    "TimeRange": {
      "StartTime": "00:29:56.6500000",
      "EndTime": "00:29:57.2800000"
    }
  },
  {
    "TextLocation": {
      "Start": 22790,
      "End": 22798
    },
    "TimeRange": {
      "StartTime": "00:29:57.2800000",
      "EndTime": "00:29:57.7600000"
    }
  },
  {
    "TextLocation": {
      "Start": 22799,
      "End": 22810
    },
    "TimeRange": {
      "StartTime": "00:29:57.7600000",
      "EndTime": "00:29:58.4800000"
    }
  },
  {
    "TextLocation": {
      "Start": 22811,
      "End": 22815
    },
    "TimeRange": {
      "StartTime": "00:29:58.6600000",
      "EndTime": "00:29:58.8400000"
    }
  },
  {
    "TextLocation": {
      "Start": 22816,
      "End": 22820
    },
    "TimeRange": {
      "StartTime": "00:29:58.8400000",
      "EndTime": "00:29:58.9600000"
    }
  },
  {
    "TextLocation": {
      "Start": 22821,
      "End": 22824
    },
    "TimeRange": {
      "StartTime": "00:29:58.9600000",
      "EndTime": "00:29:59.1100000"
    }
  },
  {
    "TextLocation": {
      "Start": 22825,
      "End": 22828
    },
    "TimeRange": {
      "StartTime": "00:29:59.1100000",
      "EndTime": "00:29:59.3500000"
    }
  },
  {
    "TextLocation": {
      "Start": 22829,
      "End": 22834
    },
    "TimeRange": {
      "StartTime": "00:29:59.3500000",
      "EndTime": "00:29:59.7100000"
    }
  },
  {
    "TextLocation": {
      "Start": 22835,
      "End": 22839
    },
    "TimeRange": {
      "StartTime": "00:29:59.7100000",
      "EndTime": "00:29:59.8600000"
    }
  },
  {
    "TextLocation": {
      "Start": 22840,
      "End": 22843
    },
    "TimeRange": {
      "StartTime": "00:29:59.8600000",
      "EndTime": "00:30:00.1600000"
    }
  },
  {
    "TextLocation": {
      "Start": 22844,
      "End": 22850
    },
    "TimeRange": {
      "StartTime": "00:30:00.1600000",
      "EndTime": "00:30:00.5500000"
    }
  },
  {
    "TextLocation": {
      "Start": 22851,
      "End": 22853
    },
    "TimeRange": {
      "StartTime": "00:30:00.5500000",
      "EndTime": "00:30:00.7600000"
    }
  },
  {
    "TextLocation": {
      "Start": 22854,
      "End": 22858
    },
    "TimeRange": {
      "StartTime": "00:30:00.7600000",
      "EndTime": "00:30:00.9100000"
    }
  },
  {
    "TextLocation": {
      "Start": 22859,
      "End": 22861
    },
    "TimeRange": {
      "StartTime": "00:30:00.9100000",
      "EndTime": "00:30:01.1800000"
    }
  },
  {
    "TextLocation": {
      "Start": 22864,
      "End": 22867
    },
    "TimeRange": {
      "StartTime": "00:30:02.0200000",
      "EndTime": "00:30:02.3200000"
    }
  },
  {
    "TextLocation": {
      "Start": 22868,
      "End": 22875
    },
    "TimeRange": {
      "StartTime": "00:30:02.3200000",
      "EndTime": "00:30:02.7100000"
    }
  },
  {
    "TextLocation": {
      "Start": 22876,
      "End": 22884
    },
    "TimeRange": {
      "StartTime": "00:30:02.7100000",
      "EndTime": "00:30:03.0700000"
    }
  },
  {
    "TextLocation": {
      "Start": 22885,
      "End": 22891
    },
    "TimeRange": {
      "StartTime": "00:30:03.0700000",
      "EndTime": "00:30:03.2800000"
    }
  },
  {
    "TextLocation": {
      "Start": 22892,
      "End": 22895
    },
    "TimeRange": {
      "StartTime": "00:30:03.2800000",
      "EndTime": "00:30:03.3700000"
    }
  },
  {
    "TextLocation": {
      "Start": 22896,
      "End": 22899
    },
    "TimeRange": {
      "StartTime": "00:30:03.3700000",
      "EndTime": "00:30:03.5600000"
    }
  },
  {
    "TextLocation": {
      "Start": 22900,
      "End": 22903
    },
    "TimeRange": {
      "StartTime": "00:30:03.5600000",
      "EndTime": "00:30:03.7600000"
    }
  },
  {
    "TextLocation": {
      "Start": 22904,
      "End": 22914
    },
    "TimeRange": {
      "StartTime": "00:30:03.7600000",
      "EndTime": "00:30:04.2700000"
    }
  },
  {
    "TextLocation": {
      "Start": 22915,
      "End": 22919
    },
    "TimeRange": {
      "StartTime": "00:30:04.2700000",
      "EndTime": "00:30:04.3900000"
    }
  },
  {
    "TextLocation": {
      "Start": 22920,
      "End": 22922
    },
    "TimeRange": {
      "StartTime": "00:30:04.3900000",
      "EndTime": "00:30:04.5400000"
    }
  },
  {
    "TextLocation": {
      "Start": 22923,
      "End": 22928
    },
    "TimeRange": {
      "StartTime": "00:30:04.5400000",
      "EndTime": "00:30:04.8400000"
    }
  },
  {
    "TextLocation": {
      "Start": 22929,
      "End": 22933
    },
    "TimeRange": {
      "StartTime": "00:30:04.8400000",
      "EndTime": "00:30:04.9600000"
    }
  },
  {
    "TextLocation": {
      "Start": 22934,
      "End": 22937
    },
    "TimeRange": {
      "StartTime": "00:30:04.9600000",
      "EndTime": "00:30:05.2300000"
    }
  },
  {
    "TextLocation": {
      "Start": 22938,
      "End": 22945
    },
    "TimeRange": {
      "StartTime": "00:30:05.2300000",
      "EndTime": "00:30:05.6500000"
    }
  },
  {
    "TextLocation": {
      "Start": 22946,
      "End": 22951
    },
    "TimeRange": {
      "StartTime": "00:30:05.6500000",
      "EndTime": "00:30:06.0100000"
    }
  },
  {
    "TextLocation": {
      "Start": 22952,
      "End": 22955
    },
    "TimeRange": {
      "StartTime": "00:30:06.0100000",
      "EndTime": "00:30:06.1300000"
    }
  },
  {
    "TextLocation": {
      "Start": 22956,
      "End": 22963
    },
    "TimeRange": {
      "StartTime": "00:30:06.1300000",
      "EndTime": "00:30:06.5800000"
    }
  },
  {
    "TextLocation": {
      "Start": 22964,
      "End": 22968
    },
    "TimeRange": {
      "StartTime": "00:30:06.5800000",
      "EndTime": "00:30:06.7000000"
    }
  },
  {
    "TextLocation": {
      "Start": 22969,
      "End": 22972
    },
    "TimeRange": {
      "StartTime": "00:30:06.7000000",
      "EndTime": "00:30:06.9700000"
    }
  },
  {
    "TextLocation": {
      "Start": 22973,
      "End": 22980
    },
    "TimeRange": {
      "StartTime": "00:30:06.9700000",
      "EndTime": "00:30:07.2700000"
    }
  },
  {
    "TextLocation": {
      "Start": 22981,
      "End": 22986
    },
    "TimeRange": {
      "StartTime": "00:30:07.2700000",
      "EndTime": "00:30:07.4500000"
    }
  },
  {
    "TextLocation": {
      "Start": 22987,
      "End": 22992
    },
    "TimeRange": {
      "StartTime": "00:30:07.4500000",
      "EndTime": "00:30:07.9600000"
    }
  },
  {
    "TextLocation": {
      "Start": 22995,
      "End": 23001
    },
    "TimeRange": {
      "StartTime": "00:30:08.2300000",
      "EndTime": "00:30:08.6800000"
    }
  },
  {
    "TextLocation": {
      "Start": 23002,
      "End": 23005
    },
    "TimeRange": {
      "StartTime": "00:30:08.6800000",
      "EndTime": "00:30:08.9500000"
    }
  },
  {
    "TextLocation": {
      "Start": 23006,
      "End": 23013
    },
    "TimeRange": {
      "StartTime": "00:30:08.9500000",
      "EndTime": "00:30:09.3100000"
    }
  },
  {
    "TextLocation": {
      "Start": 23014,
      "End": 23023
    },
    "TimeRange": {
      "StartTime": "00:30:09.3100000",
      "EndTime": "00:30:09.7900000"
    }
  },
  {
    "TextLocation": {
      "Start": 23024,
      "End": 23027
    },
    "TimeRange": {
      "StartTime": "00:30:09.7900000",
      "EndTime": "00:30:09.9400000"
    }
  },
  {
    "TextLocation": {
      "Start": 23028,
      "End": 23031
    },
    "TimeRange": {
      "StartTime": "00:30:09.9400000",
      "EndTime": "00:30:10.1600000"
    }
  },
  {
    "TextLocation": {
      "Start": 23032,
      "End": 23035
    },
    "TimeRange": {
      "StartTime": "00:30:10.1600000",
      "EndTime": "00:30:10.3900000"
    }
  },
  {
    "TextLocation": {
      "Start": 23036,
      "End": 23042
    },
    "TimeRange": {
      "StartTime": "00:30:10.3900000",
      "EndTime": "00:30:10.7800000"
    }
  },
  {
    "TextLocation": {
      "Start": 23045,
      "End": 23046
    },
    "TimeRange": {
      "StartTime": "00:30:11.3800000",
      "EndTime": "00:30:11.5300000"
    }
  },
  {
    "TextLocation": {
      "Start": 23047,
      "End": 23051
    },
    "TimeRange": {
      "StartTime": "00:30:11.5300000",
      "EndTime": "00:30:11.7400000"
    }
  },
  {
    "TextLocation": {
      "Start": 23052,
      "End": 23057
    },
    "TimeRange": {
      "StartTime": "00:30:11.7400000",
      "EndTime": "00:30:11.9500000"
    }
  },
  {
    "TextLocation": {
      "Start": 23058,
      "End": 23061
    },
    "TimeRange": {
      "StartTime": "00:30:11.9500000",
      "EndTime": "00:30:12.2200000"
    }
  },
  {
    "TextLocation": {
      "Start": 23062,
      "End": 23067
    },
    "TimeRange": {
      "StartTime": "00:30:12.2200000",
      "EndTime": "00:30:12.7000000"
    }
  },
  {
    "TextLocation": {
      "Start": 23068,
      "End": 23073
    },
    "TimeRange": {
      "StartTime": "00:30:12.7000000",
      "EndTime": "00:30:12.9400000"
    }
  },
  {
    "TextLocation": {
      "Start": 23074,
      "End": 23077
    },
    "TimeRange": {
      "StartTime": "00:30:12.9400000",
      "EndTime": "00:30:13.0300000"
    }
  },
  {
    "TextLocation": {
      "Start": 23078,
      "End": 23087
    },
    "TimeRange": {
      "StartTime": "00:30:13.0300000",
      "EndTime": "00:30:13.4800000"
    }
  },
  {
    "TextLocation": {
      "Start": 23088,
      "End": 23090
    },
    "TimeRange": {
      "StartTime": "00:30:13.4800000",
      "EndTime": "00:30:13.5700000"
    }
  },
  {
    "TextLocation": {
      "Start": 23091,
      "End": 23095
    },
    "TimeRange": {
      "StartTime": "00:30:13.5700000",
      "EndTime": "00:30:13.7200000"
    }
  },
  {
    "TextLocation": {
      "Start": 23096,
      "End": 23108
    },
    "TimeRange": {
      "StartTime": "00:30:13.7200000",
      "EndTime": "00:30:14.5000000"
    }
  },
  {
    "TextLocation": {
      "Start": 23111,
      "End": 23114
    },
    "TimeRange": {
      "StartTime": "00:30:15.0700000",
      "EndTime": "00:30:15.3700000"
    }
  },
  {
    "TextLocation": {
      "Start": 23115,
      "End": 23122
    },
    "TimeRange": {
      "StartTime": "00:30:15.3700000",
      "EndTime": "00:30:15.7300000"
    }
  },
  {
    "TextLocation": {
      "Start": 23123,
      "End": 23128
    },
    "TimeRange": {
      "StartTime": "00:30:15.7300000",
      "EndTime": "00:30:16.0600000"
    }
  },
  {
    "TextLocation": {
      "Start": 23129,
      "End": 23138
    },
    "TimeRange": {
      "StartTime": "00:30:16.0600000",
      "EndTime": "00:30:16.4500000"
    }
  },
  {
    "TextLocation": {
      "Start": 23139,
      "End": 23141
    },
    "TimeRange": {
      "StartTime": "00:30:16.4500000",
      "EndTime": "00:30:16.5700000"
    }
  },
  {
    "TextLocation": {
      "Start": 23142,
      "End": 23147
    },
    "TimeRange": {
      "StartTime": "00:30:16.5700000",
      "EndTime": "00:30:16.9000000"
    }
  },
  {
    "TextLocation": {
      "Start": 23148,
      "End": 23150
    },
    "TimeRange": {
      "StartTime": "00:30:16.9000000",
      "EndTime": "00:30:17.0500000"
    }
  },
  {
    "TextLocation": {
      "Start": 23151,
      "End": 23153
    },
    "TimeRange": {
      "StartTime": "00:30:17.0500000",
      "EndTime": "00:30:17.2000000"
    }
  },
  {
    "TextLocation": {
      "Start": 23154,
      "End": 23158
    },
    "TimeRange": {
      "StartTime": "00:30:17.2000000",
      "EndTime": "00:30:17.3200000"
    }
  },
  {
    "TextLocation": {
      "Start": 23159,
      "End": 23161
    },
    "TimeRange": {
      "StartTime": "00:30:17.3200000",
      "EndTime": "00:30:17.4400000"
    }
  },
  {
    "TextLocation": {
      "Start": 23162,
      "End": 23165
    },
    "TimeRange": {
      "StartTime": "00:30:17.4400000",
      "EndTime": "00:30:17.5900000"
    }
  },
  {
    "TextLocation": {
      "Start": 23166,
      "End": 23169
    },
    "TimeRange": {
      "StartTime": "00:30:17.5900000",
      "EndTime": "00:30:17.8000000"
    }
  },
  {
    "TextLocation": {
      "Start": 23170,
      "End": 23172
    },
    "TimeRange": {
      "StartTime": "00:30:17.8000000",
      "EndTime": "00:30:17.8900000"
    }
  },
  {
    "TextLocation": {
      "Start": 23173,
      "End": 23180
    },
    "TimeRange": {
      "StartTime": "00:30:17.8900000",
      "EndTime": "00:30:18.3100000"
    }
  },
  {
    "TextLocation": {
      "Start": 23181,
      "End": 23183
    },
    "TimeRange": {
      "StartTime": "00:30:18.3100000",
      "EndTime": "00:30:18.4300000"
    }
  },
  {
    "TextLocation": {
      "Start": 23184,
      "End": 23192
    },
    "TimeRange": {
      "StartTime": "00:30:18.4300000",
      "EndTime": "00:30:19.0300000"
    }
  },
  {
    "TextLocation": {
      "Start": 23193,
      "End": 23196
    },
    "TimeRange": {
      "StartTime": "00:30:19.0300000",
      "EndTime": "00:30:19.1500000"
    }
  },
  {
    "TextLocation": {
      "Start": 23197,
      "End": 23210
    },
    "TimeRange": {
      "StartTime": "00:30:19.1500000",
      "EndTime": "00:30:19.8400000"
    }
  },
  {
    "TextLocation": {
      "Start": 23211,
      "End": 23215
    },
    "TimeRange": {
      "StartTime": "00:30:19.8400000",
      "EndTime": "00:30:19.9600000"
    }
  },
  {
    "TextLocation": {
      "Start": 23216,
      "End": 23219
    },
    "TimeRange": {
      "StartTime": "00:30:19.9600000",
      "EndTime": "00:30:20.2300000"
    }
  },
  {
    "TextLocation": {
      "Start": 23220,
      "End": 23227
    },
    "TimeRange": {
      "StartTime": "00:30:20.2300000",
      "EndTime": "00:30:20.7400000"
    }
  },
  {
    "TextLocation": {
      "Start": 23229,
      "End": 23231
    },
    "TimeRange": {
      "StartTime": "00:30:21.1300000",
      "EndTime": "00:30:21.3100000"
    }
  },
  {
    "TextLocation": {
      "Start": 23232,
      "End": 23240
    },
    "TimeRange": {
      "StartTime": "00:30:21.3100000",
      "EndTime": "00:30:21.7600000"
    }
  },
  {
    "TextLocation": {
      "Start": 23241,
      "End": 23245
    },
    "TimeRange": {
      "StartTime": "00:30:21.7600000",
      "EndTime": "00:30:21.8800000"
    }
  },
  {
    "TextLocation": {
      "Start": 23246,
      "End": 23248
    },
    "TimeRange": {
      "StartTime": "00:30:21.8800000",
      "EndTime": "00:30:22.0300000"
    }
  },
  {
    "TextLocation": {
      "Start": 23249,
      "End": 23259
    },
    "TimeRange": {
      "StartTime": "00:30:22.0300000",
      "EndTime": "00:30:22.7200000"
    }
  },
  {
    "TextLocation": {
      "Start": 23260,
      "End": 23268
    },
    "TimeRange": {
      "StartTime": "00:30:22.7200000",
      "EndTime": "00:30:23.2600000"
    }
  },
  {
    "TextLocation": {
      "Start": 23269,
      "End": 23273
    },
    "TimeRange": {
      "StartTime": "00:30:23.2600000",
      "EndTime": "00:30:23.4700000"
    }
  },
  {
    "TextLocation": {
      "Start": 23274,
      "End": 23279
    },
    "TimeRange": {
      "StartTime": "00:30:23.4700000",
      "EndTime": "00:30:23.7400000"
    }
  },
  {
    "TextLocation": {
      "Start": 23280,
      "End": 23287
    },
    "TimeRange": {
      "StartTime": "00:30:23.7400000",
      "EndTime": "00:30:24.4300000"
    }
  },
  {
    "TextLocation": {
      "Start": 23289,
      "End": 23294
    },
    "TimeRange": {
      "StartTime": "00:30:24.6700000",
      "EndTime": "00:30:24.9700000"
    }
  },
  {
    "TextLocation": {
      "Start": 23295,
      "End": 23299
    },
    "TimeRange": {
      "StartTime": "00:30:24.9700000",
      "EndTime": "00:30:25.0900000"
    }
  },
  {
    "TextLocation": {
      "Start": 23300,
      "End": 23301
    },
    "TimeRange": {
      "StartTime": "00:30:25.0900000",
      "EndTime": "00:30:25.1500000"
    }
  },
  {
    "TextLocation": {
      "Start": 23302,
      "End": 23310
    },
    "TimeRange": {
      "StartTime": "00:30:25.1500000",
      "EndTime": "00:30:25.5700000"
    }
  },
  {
    "TextLocation": {
      "Start": 23311,
      "End": 23324
    },
    "TimeRange": {
      "StartTime": "00:30:25.5700000",
      "EndTime": "00:30:26.2900000"
    }
  },
  {
    "TextLocation": {
      "Start": 23325,
      "End": 23329
    },
    "TimeRange": {
      "StartTime": "00:30:26.2900000",
      "EndTime": "00:30:26.4700000"
    }
  },
  {
    "TextLocation": {
      "Start": 23330,
      "End": 23333
    },
    "TimeRange": {
      "StartTime": "00:30:26.4700000",
      "EndTime": "00:30:26.6200000"
    }
  },
  {
    "TextLocation": {
      "Start": 23334,
      "End": 23343
    },
    "TimeRange": {
      "StartTime": "00:30:26.6200000",
      "EndTime": "00:30:27.4300000"
    }
  },
  {
    "TextLocation": {
      "Start": 23344,
      "End": 23347
    },
    "TimeRange": {
      "StartTime": "00:30:27.4300000",
      "EndTime": "00:30:27.5800000"
    }
  },
  {
    "TextLocation": {
      "Start": 23348,
      "End": 23355
    },
    "TimeRange": {
      "StartTime": "00:30:27.5800000",
      "EndTime": "00:30:28.0600000"
    }
  },
  {
    "TextLocation": {
      "Start": 23356,
      "End": 23359
    },
    "TimeRange": {
      "StartTime": "00:30:28.0600000",
      "EndTime": "00:30:28.3900000"
    }
  },
  {
    "TextLocation": {
      "Start": 23360,
      "End": 23370
    },
    "TimeRange": {
      "StartTime": "00:30:28.3900000",
      "EndTime": "00:30:29.0200000"
    }
  },
  {
    "TextLocation": {
      "Start": 23373,
      "End": 23376
    },
    "TimeRange": {
      "StartTime": "00:30:29.8000000",
      "EndTime": "00:30:30.0700000"
    }
  },
  {
    "TextLocation": {
      "Start": 23377,
      "End": 23384
    },
    "TimeRange": {
      "StartTime": "00:30:30.0700000",
      "EndTime": "00:30:30.4900000"
    }
  },
  {
    "TextLocation": {
      "Start": 23385,
      "End": 23389
    },
    "TimeRange": {
      "StartTime": "00:30:30.4900000",
      "EndTime": "00:30:30.6400000"
    }
  },
  {
    "TextLocation": {
      "Start": 23390,
      "End": 23398
    },
    "TimeRange": {
      "StartTime": "00:30:30.6400000",
      "EndTime": "00:30:31.1200000"
    }
  },
  {
    "TextLocation": {
      "Start": 23399,
      "End": 23403
    },
    "TimeRange": {
      "StartTime": "00:30:31.1200000",
      "EndTime": "00:30:31.2700000"
    }
  },
  {
    "TextLocation": {
      "Start": 23404,
      "End": 23406
    },
    "TimeRange": {
      "StartTime": "00:30:31.2700000",
      "EndTime": "00:30:31.3600000"
    }
  },
  {
    "TextLocation": {
      "Start": 23407,
      "End": 23411
    },
    "TimeRange": {
      "StartTime": "00:30:31.3600000",
      "EndTime": "00:30:31.6600000"
    }
  },
  {
    "TextLocation": {
      "Start": 23412,
      "End": 23415
    },
    "TimeRange": {
      "StartTime": "00:30:31.6600000",
      "EndTime": "00:30:31.9300000"
    }
  },
  {
    "TextLocation": {
      "Start": 23416,
      "End": 23424
    },
    "TimeRange": {
      "StartTime": "00:30:31.9300000",
      "EndTime": "00:30:32.2900000"
    }
  },
  {
    "TextLocation": {
      "Start": 23425,
      "End": 23428
    },
    "TimeRange": {
      "StartTime": "00:30:32.2900000",
      "EndTime": "00:30:32.4400000"
    }
  },
  {
    "TextLocation": {
      "Start": 23429,
      "End": 23439
    },
    "TimeRange": {
      "StartTime": "00:30:32.4400000",
      "EndTime": "00:30:33.0100000"
    }
  },
  {
    "TextLocation": {
      "Start": 23440,
      "End": 23442
    },
    "TimeRange": {
      "StartTime": "00:30:33.0100000",
      "EndTime": "00:30:33.1600000"
    }
  },
  {
    "TextLocation": {
      "Start": 23443,
      "End": 23447
    },
    "TimeRange": {
      "StartTime": "00:30:33.1600000",
      "EndTime": "00:30:33.4300000"
    }
  },
  {
    "TextLocation": {
      "Start": 23448,
      "End": 23450
    },
    "TimeRange": {
      "StartTime": "00:30:33.4300000",
      "EndTime": "00:30:33.5800000"
    }
  },
  {
    "TextLocation": {
      "Start": 23451,
      "End": 23457
    },
    "TimeRange": {
      "StartTime": "00:30:33.5800000",
      "EndTime": "00:30:34"
    }
  },
  {
    "TextLocation": {
      "Start": 23458,
      "End": 23461
    },
    "TimeRange": {
      "StartTime": "00:30:34",
      "EndTime": "00:30:34.0900000"
    }
  },
  {
    "TextLocation": {
      "Start": 23462,
      "End": 23466
    },
    "TimeRange": {
      "StartTime": "00:30:34.0900000",
      "EndTime": "00:30:34.3900000"
    }
  },
  {
    "TextLocation": {
      "Start": 23467,
      "End": 23476
    },
    "TimeRange": {
      "StartTime": "00:30:34.6900000",
      "EndTime": "00:30:35.2300000"
    }
  },
  {
    "TextLocation": {
      "Start": 23477,
      "End": 23480
    },
    "TimeRange": {
      "StartTime": "00:30:35.2300000",
      "EndTime": "00:30:35.5000000"
    }
  },
  {
    "TextLocation": {
      "Start": 23481,
      "End": 23489
    },
    "TimeRange": {
      "StartTime": "00:30:35.5000000",
      "EndTime": "00:30:35.9200000"
    }
  },
  {
    "TextLocation": {
      "Start": 23490,
      "End": 23498
    },
    "TimeRange": {
      "StartTime": "00:30:35.9200000",
      "EndTime": "00:30:36.3100000"
    }
  },
  {
    "TextLocation": {
      "Start": 23499,
      "End": 23507
    },
    "TimeRange": {
      "StartTime": "00:30:36.3100000",
      "EndTime": "00:30:36.7900000"
    }
  },
  {
    "TextLocation": {
      "Start": 23508,
      "End": 23510
    },
    "TimeRange": {
      "StartTime": "00:30:36.7900000",
      "EndTime": "00:30:37.0300000"
    }
  },
  {
    "TextLocation": {
      "Start": 23511,
      "End": 23513
    },
    "TimeRange": {
      "StartTime": "00:30:37.0300000",
      "EndTime": "00:30:37.2100000"
    }
  },
  {
    "TextLocation": {
      "Start": 23514,
      "End": 23523
    },
    "TimeRange": {
      "StartTime": "00:30:37.2100000",
      "EndTime": "00:30:37.7200000"
    }
  },
  {
    "TextLocation": {
      "Start": 23526,
      "End": 23533
    },
    "TimeRange": {
      "StartTime": "00:30:38.3200000",
      "EndTime": "00:30:38.8900000"
    }
  },
  {
    "TextLocation": {
      "Start": 23535,
      "End": 23537
    },
    "TimeRange": {
      "StartTime": "00:30:38.8900000",
      "EndTime": "00:30:39.0400000"
    }
  },
  {
    "TextLocation": {
      "Start": 23538,
      "End": 23542
    },
    "TimeRange": {
      "StartTime": "00:30:39.0400000",
      "EndTime": "00:30:39.2500000"
    }
  },
  {
    "TextLocation": {
      "Start": 23543,
      "End": 23551
    },
    "TimeRange": {
      "StartTime": "00:30:39.2500000",
      "EndTime": "00:30:39.6700000"
    }
  },
  {
    "TextLocation": {
      "Start": 23552,
      "End": 23556
    },
    "TimeRange": {
      "StartTime": "00:30:39.6700000",
      "EndTime": "00:30:39.8500000"
    }
  },
  {
    "TextLocation": {
      "Start": 23557,
      "End": 23562
    },
    "TimeRange": {
      "StartTime": "00:30:39.8500000",
      "EndTime": "00:30:40"
    }
  },
  {
    "TextLocation": {
      "Start": 23563,
      "End": 23565
    },
    "TimeRange": {
      "StartTime": "00:30:40",
      "EndTime": "00:30:40.1200000"
    }
  },
  {
    "TextLocation": {
      "Start": 23566,
      "End": 23572
    },
    "TimeRange": {
      "StartTime": "00:30:40.1200000",
      "EndTime": "00:30:40.4800000"
    }
  },
  {
    "TextLocation": {
      "Start": 23573,
      "End": 23582
    },
    "TimeRange": {
      "StartTime": "00:30:40.4800000",
      "EndTime": "00:30:40.9300000"
    }
  },
  {
    "TextLocation": {
      "Start": 23583,
      "End": 23587
    },
    "TimeRange": {
      "StartTime": "00:30:40.9300000",
      "EndTime": "00:30:41.1100000"
    }
  },
  {
    "TextLocation": {
      "Start": 23588,
      "End": 23593
    },
    "TimeRange": {
      "StartTime": "00:30:41.1100000",
      "EndTime": "00:30:41.3800000"
    }
  },
  {
    "TextLocation": {
      "Start": 23594,
      "End": 23598
    },
    "TimeRange": {
      "StartTime": "00:30:41.3800000",
      "EndTime": "00:30:41.5300000"
    }
  },
  {
    "TextLocation": {
      "Start": 23599,
      "End": 23602
    },
    "TimeRange": {
      "StartTime": "00:30:41.5300000",
      "EndTime": "00:30:41.7100000"
    }
  },
  {
    "TextLocation": {
      "Start": 23603,
      "End": 23612
    },
    "TimeRange": {
      "StartTime": "00:30:41.7100000",
      "EndTime": "00:30:42.6700000"
    }
  },
  {
    "TextLocation": {
      "Start": 23613,
      "End": 23616
    },
    "TimeRange": {
      "StartTime": "00:30:42.9700000",
      "EndTime": "00:30:43.1800000"
    }
  },
  {
    "TextLocation": {
      "Start": 23617,
      "End": 23621
    },
    "TimeRange": {
      "StartTime": "00:30:43.1800000",
      "EndTime": "00:30:43.4500000"
    }
  },
  {
    "TextLocation": {
      "Start": 23622,
      "End": 23625
    },
    "TimeRange": {
      "StartTime": "00:30:43.4500000",
      "EndTime": "00:30:43.6300000"
    }
  },
  {
    "TextLocation": {
      "Start": 23626,
      "End": 23633
    },
    "TimeRange": {
      "StartTime": "00:30:43.6300000",
      "EndTime": "00:30:44.0500000"
    }
  },
  {
    "TextLocation": {
      "Start": 23634,
      "End": 23636
    },
    "TimeRange": {
      "StartTime": "00:30:44.0500000",
      "EndTime": "00:30:44.1400000"
    }
  },
  {
    "TextLocation": {
      "Start": 23637,
      "End": 23641
    },
    "TimeRange": {
      "StartTime": "00:30:44.1400000",
      "EndTime": "00:30:44.3500000"
    }
  },
  {
    "TextLocation": {
      "Start": 23642,
      "End": 23645
    },
    "TimeRange": {
      "StartTime": "00:30:44.3500000",
      "EndTime": "00:30:44.6500000"
    }
  },
  {
    "TextLocation": {
      "Start": 23646,
      "End": 23652
    },
    "TimeRange": {
      "StartTime": "00:30:44.6500000",
      "EndTime": "00:30:44.9800000"
    }
  },
  {
    "TextLocation": {
      "Start": 23653,
      "End": 23660
    },
    "TimeRange": {
      "StartTime": "00:30:44.9800000",
      "EndTime": "00:30:45.6700000"
    }
  },
  {
    "TextLocation": {
      "Start": 23662,
      "End": 23664
    },
    "TimeRange": {
      "StartTime": "00:30:45.9400000",
      "EndTime": "00:30:46.0900000"
    }
  },
  {
    "TextLocation": {
      "Start": 23665,
      "End": 23670
    },
    "TimeRange": {
      "StartTime": "00:30:46.0900000",
      "EndTime": "00:30:46.3600000"
    }
  },
  {
    "TextLocation": {
      "Start": 23671,
      "End": 23680
    },
    "TimeRange": {
      "StartTime": "00:30:46.3600000",
      "EndTime": "00:30:46.8400000"
    }
  },
  {
    "TextLocation": {
      "Start": 23681,
      "End": 23683
    },
    "TimeRange": {
      "StartTime": "00:30:46.8400000",
      "EndTime": "00:30:46.9600000"
    }
  },
  {
    "TextLocation": {
      "Start": 23684,
      "End": 23688
    },
    "TimeRange": {
      "StartTime": "00:30:46.9600000",
      "EndTime": "00:30:47.1100000"
    }
  },
  {
    "TextLocation": {
      "Start": 23689,
      "End": 23692
    },
    "TimeRange": {
      "StartTime": "00:30:47.1100000",
      "EndTime": "00:30:47.3200000"
    }
  },
  {
    "TextLocation": {
      "Start": 23693,
      "End": 23696
    },
    "TimeRange": {
      "StartTime": "00:30:47.3200000",
      "EndTime": "00:30:47.7100000"
    }
  },
  {
    "TextLocation": {
      "Start": 23697,
      "End": 23703
    },
    "TimeRange": {
      "StartTime": "00:30:47.8300000",
      "EndTime": "00:30:48.4300000"
    }
  },
  {
    "TextLocation": {
      "Start": 23706,
      "End": 23709
    },
    "TimeRange": {
      "StartTime": "00:30:49.1500000",
      "EndTime": "00:30:49.3600000"
    }
  },
  {
    "TextLocation": {
      "Start": 23710,
      "End": 23714
    },
    "TimeRange": {
      "StartTime": "00:30:49.3600000",
      "EndTime": "00:30:49.6000000"
    }
  },
  {
    "TextLocation": {
      "Start": 23715,
      "End": 23718
    },
    "TimeRange": {
      "StartTime": "00:30:49.6000000",
      "EndTime": "00:30:49.7200000"
    }
  },
  {
    "TextLocation": {
      "Start": 23719,
      "End": 23721
    },
    "TimeRange": {
      "StartTime": "00:30:49.7200000",
      "EndTime": "00:30:49.8400000"
    }
  },
  {
    "TextLocation": {
      "Start": 23722,
      "End": 23725
    },
    "TimeRange": {
      "StartTime": "00:30:49.8400000",
      "EndTime": "00:30:50.0200000"
    }
  },
  {
    "TextLocation": {
      "Start": 23726,
      "End": 23729
    },
    "TimeRange": {
      "StartTime": "00:30:50.0200000",
      "EndTime": "00:30:50.3800000"
    }
  },
  {
    "TextLocation": {
      "Start": 23730,
      "End": 23733
    },
    "TimeRange": {
      "StartTime": "00:30:50.3800000",
      "EndTime": "00:30:50.6800000"
    }
  },
  {
    "TextLocation": {
      "Start": 23734,
      "End": 23740
    },
    "TimeRange": {
      "StartTime": "00:30:50.6800000",
      "EndTime": "00:30:51.0400000"
    }
  },
  {
    "TextLocation": {
      "Start": 23741,
      "End": 23748
    },
    "TimeRange": {
      "StartTime": "00:30:51.0400000",
      "EndTime": "00:30:51.2800000"
    }
  },
  {
    "TextLocation": {
      "Start": 23749,
      "End": 23751
    },
    "TimeRange": {
      "StartTime": "00:30:51.2800000",
      "EndTime": "00:30:51.4600000"
    }
  },
  {
    "TextLocation": {
      "Start": 23752,
      "End": 23758
    },
    "TimeRange": {
      "StartTime": "00:30:51.4600000",
      "EndTime": "00:30:51.7300000"
    }
  },
  {
    "TextLocation": {
      "Start": 23759,
      "End": 23761
    },
    "TimeRange": {
      "StartTime": "00:30:51.7300000",
      "EndTime": "00:30:51.8200000"
    }
  },
  {
    "TextLocation": {
      "Start": 23762,
      "End": 23764
    },
    "TimeRange": {
      "StartTime": "00:30:51.8200000",
      "EndTime": "00:30:51.9400000"
    }
  },
  {
    "TextLocation": {
      "Start": 23765,
      "End": 23775
    },
    "TimeRange": {
      "StartTime": "00:30:51.9400000",
      "EndTime": "00:30:52.3600000"
    }
  },
  {
    "TextLocation": {
      "Start": 23776,
      "End": 23783
    },
    "TimeRange": {
      "StartTime": "00:30:52.3600000",
      "EndTime": "00:30:52.7800000"
    }
  },
  {
    "TextLocation": {
      "Start": 23784,
      "End": 23787
    },
    "TimeRange": {
      "StartTime": "00:30:52.7800000",
      "EndTime": "00:30:52.9300000"
    }
  },
  {
    "TextLocation": {
      "Start": 23788,
      "End": 23789
    },
    "TimeRange": {
      "StartTime": "00:30:52.9300000",
      "EndTime": "00:30:52.9900000"
    }
  },
  {
    "TextLocation": {
      "Start": 23790,
      "End": 23800
    },
    "TimeRange": {
      "StartTime": "00:30:52.9900000",
      "EndTime": "00:30:53.4700000"
    }
  },
  {
    "TextLocation": {
      "Start": 23801,
      "End": 23810
    },
    "TimeRange": {
      "StartTime": "00:30:53.4700000",
      "EndTime": "00:30:53.8900000"
    }
  },
  {
    "TextLocation": {
      "Start": 23811,
      "End": 23814
    },
    "TimeRange": {
      "StartTime": "00:30:53.8900000",
      "EndTime": "00:30:53.9800000"
    }
  },
  {
    "TextLocation": {
      "Start": 23815,
      "End": 23823
    },
    "TimeRange": {
      "StartTime": "00:30:53.9800000",
      "EndTime": "00:30:54.3400000"
    }
  },
  {
    "TextLocation": {
      "Start": 23824,
      "End": 23834
    },
    "TimeRange": {
      "StartTime": "00:30:54.3400000",
      "EndTime": "00:30:54.8800000"
    }
  },
  {
    "TextLocation": {
      "Start": 23836,
      "End": 23838
    },
    "TimeRange": {
      "StartTime": "00:30:55.2100000",
      "EndTime": "00:30:55.3600000"
    }
  },
  {
    "TextLocation": {
      "Start": 23839,
      "End": 23844
    },
    "TimeRange": {
      "StartTime": "00:30:55.3600000",
      "EndTime": "00:30:55.7500000"
    }
  },
  {
    "TextLocation": {
      "Start": 23845,
      "End": 23849
    },
    "TimeRange": {
      "StartTime": "00:30:55.7500000",
      "EndTime": "00:30:56.0500000"
    }
  },
  {
    "TextLocation": {
      "Start": 23850,
      "End": 23854
    },
    "TimeRange": {
      "StartTime": "00:30:56.0500000",
      "EndTime": "00:30:56.5300000"
    }
  },
  {
    "TextLocation": {
      "Start": 23855,
      "End": 23858
    },
    "TimeRange": {
      "StartTime": "00:30:56.5300000",
      "EndTime": "00:30:56.9200000"
    }
  },
  {
    "TextLocation": {
      "Start": 23859,
      "End": 23863
    },
    "TimeRange": {
      "StartTime": "00:30:57.1300000",
      "EndTime": "00:30:57.2800000"
    }
  },
  {
    "TextLocation": {
      "Start": 23864,
      "End": 23865
    },
    "TimeRange": {
      "StartTime": "00:30:57.2800000",
      "EndTime": "00:30:57.4000000"
    }
  },
  {
    "TextLocation": {
      "Start": 23866,
      "End": 23869
    },
    "TimeRange": {
      "StartTime": "00:30:57.4000000",
      "EndTime": "00:30:57.5500000"
    }
  },
  {
    "TextLocation": {
      "Start": 23870,
      "End": 23877
    },
    "TimeRange": {
      "StartTime": "00:30:57.5500000",
      "EndTime": "00:30:57.9700000"
    }
  },
  {
    "TextLocation": {
      "Start": 23878,
      "End": 23879
    },
    "TimeRange": {
      "StartTime": "00:30:57.9700000",
      "EndTime": "00:30:58.0300000"
    }
  },
  {
    "TextLocation": {
      "Start": 23880,
      "End": 23884
    },
    "TimeRange": {
      "StartTime": "00:30:58.0300000",
      "EndTime": "00:30:58.4800000"
    }
  },
  {
    "TextLocation": {
      "Start": 23885,
      "End": 23894
    },
    "TimeRange": {
      "StartTime": "00:30:58.4800000",
      "EndTime": "00:30:59.1400000"
    }
  },
  {
    "TextLocation": {
      "Start": 23895,
      "End": 23898
    },
    "TimeRange": {
      "StartTime": "00:30:59.1400000",
      "EndTime": "00:30:59.3200000"
    }
  },
  {
    "TextLocation": {
      "Start": 23899,
      "End": 23901
    },
    "TimeRange": {
      "StartTime": "00:30:59.3200000",
      "EndTime": "00:30:59.4400000"
    }
  },
  {
    "TextLocation": {
      "Start": 23902,
      "End": 23904
    },
    "TimeRange": {
      "StartTime": "00:30:59.4400000",
      "EndTime": "00:30:59.5900000"
    }
  },
  {
    "TextLocation": {
      "Start": 23905,
      "End": 23912
    },
    "TimeRange": {
      "StartTime": "00:30:59.5900000",
      "EndTime": "00:31:00.1300000"
    }
  },
  {
    "TextLocation": {
      "Start": 23913,
      "End": 23915
    },
    "TimeRange": {
      "StartTime": "00:31:00.4600000",
      "EndTime": "00:31:00.7900000"
    }
  },
  {
    "TextLocation": {
      "Start": 23916,
      "End": 23920
    },
    "TimeRange": {
      "StartTime": "00:31:00.7900000",
      "EndTime": "00:31:00.9400000"
    }
  },
  {
    "TextLocation": {
      "Start": 23921,
      "End": 23922
    },
    "TimeRange": {
      "StartTime": "00:31:00.9400000",
      "EndTime": "00:31:01.0600000"
    }
  },
  {
    "TextLocation": {
      "Start": 23923,
      "End": 23926
    },
    "TimeRange": {
      "StartTime": "00:31:01.0600000",
      "EndTime": "00:31:01.1800000"
    }
  },
  {
    "TextLocation": {
      "Start": 23927,
      "End": 23936
    },
    "TimeRange": {
      "StartTime": "00:31:01.1800000",
      "EndTime": "00:31:01.6600000"
    }
  },
  {
    "TextLocation": {
      "Start": 23937,
      "End": 23938
    },
    "TimeRange": {
      "StartTime": "00:31:01.6600000",
      "EndTime": "00:31:01.7200000"
    }
  },
  {
    "TextLocation": {
      "Start": 23939,
      "End": 23949
    },
    "TimeRange": {
      "StartTime": "00:31:01.7200000",
      "EndTime": "00:31:02.2600000"
    }
  },
  {
    "TextLocation": {
      "Start": 23950,
      "End": 23952
    },
    "TimeRange": {
      "StartTime": "00:31:02.2600000",
      "EndTime": "00:31:02.4400000"
    }
  },
  {
    "TextLocation": {
      "Start": 23953,
      "End": 23956
    },
    "TimeRange": {
      "StartTime": "00:31:02.4400000",
      "EndTime": "00:31:02.7700000"
    }
  },
  {
    "TextLocation": {
      "Start": 23959,
      "End": 23963
    },
    "TimeRange": {
      "StartTime": "00:31:03.4300000",
      "EndTime": "00:31:03.6100000"
    }
  },
  {
    "TextLocation": {
      "Start": 23964,
      "End": 23966
    },
    "TimeRange": {
      "StartTime": "00:31:03.6100000",
      "EndTime": "00:31:03.7600000"
    }
  },
  {
    "TextLocation": {
      "Start": 23967,
      "End": 23970
    },
    "TimeRange": {
      "StartTime": "00:31:03.7600000",
      "EndTime": "00:31:04.0600000"
    }
  },
  {
    "TextLocation": {
      "Start": 23971,
      "End": 23974
    },
    "TimeRange": {
      "StartTime": "00:31:04.0600000",
      "EndTime": "00:31:04.1500000"
    }
  },
  {
    "TextLocation": {
      "Start": 23975,
      "End": 23979
    },
    "TimeRange": {
      "StartTime": "00:31:04.1500000",
      "EndTime": "00:31:04.3600000"
    }
  },
  {
    "TextLocation": {
      "Start": 23980,
      "End": 23990
    },
    "TimeRange": {
      "StartTime": "00:31:04.3600000",
      "EndTime": "00:31:05.0500000"
    }
  },
  {
    "TextLocation": {
      "Start": 23991,
      "End": 23998
    },
    "TimeRange": {
      "StartTime": "00:31:05.0500000",
      "EndTime": "00:31:05.3200000"
    }
  },
  {
    "TextLocation": {
      "Start": 23999,
      "End": 24002
    },
    "TimeRange": {
      "StartTime": "00:31:05.3200000",
      "EndTime": "00:31:05.5900000"
    }
  },
  {
    "TextLocation": {
      "Start": 24003,
      "End": 24010
    },
    "TimeRange": {
      "StartTime": "00:31:05.5900000",
      "EndTime": "00:31:05.9500000"
    }
  },
  {
    "TextLocation": {
      "Start": 24012,
      "End": 24015
    },
    "TimeRange": {
      "StartTime": "00:31:05.9500000",
      "EndTime": "00:31:06.0700000"
    }
  },
  {
    "TextLocation": {
      "Start": 24016,
      "End": 24022
    },
    "TimeRange": {
      "StartTime": "00:31:06.0700000",
      "EndTime": "00:31:06.4600000"
    }
  },
  {
    "TextLocation": {
      "Start": 24023,
      "End": 24028
    },
    "TimeRange": {
      "StartTime": "00:31:06.4600000",
      "EndTime": "00:31:06.8500000"
    }
  },
  {
    "TextLocation": {
      "Start": 24029,
      "End": 24033
    },
    "TimeRange": {
      "StartTime": "00:31:06.8500000",
      "EndTime": "00:31:06.9700000"
    }
  },
  {
    "TextLocation": {
      "Start": 24034,
      "End": 24037
    },
    "TimeRange": {
      "StartTime": "00:31:06.9700000",
      "EndTime": "00:31:07.0900000"
    }
  },
  {
    "TextLocation": {
      "Start": 24038,
      "End": 24043
    },
    "TimeRange": {
      "StartTime": "00:31:07.0900000",
      "EndTime": "00:31:07.3900000"
    }
  },
  {
    "TextLocation": {
      "Start": 24044,
      "End": 24046
    },
    "TimeRange": {
      "StartTime": "00:31:07.3900000",
      "EndTime": "00:31:07.5400000"
    }
  },
  {
    "TextLocation": {
      "Start": 24047,
      "End": 24050
    },
    "TimeRange": {
      "StartTime": "00:31:07.5400000",
      "EndTime": "00:31:07.6900000"
    }
  },
  {
    "TextLocation": {
      "Start": 24051,
      "End": 24053
    },
    "TimeRange": {
      "StartTime": "00:31:07.6900000",
      "EndTime": "00:31:08.5600000"
    }
  },
  {
    "TextLocation": {
      "Start": 24055,
      "End": 24063
    },
    "TimeRange": {
      "StartTime": "00:31:09.1000000",
      "EndTime": "00:31:09.6400000"
    }
  },
  {
    "TextLocation": {
      "Start": 24064,
      "End": 24065
    },
    "TimeRange": {
      "StartTime": "00:31:09.6400000",
      "EndTime": "00:31:09.7000000"
    }
  },
  {
    "TextLocation": {
      "Start": 24066,
      "End": 24080
    },
    "TimeRange": {
      "StartTime": "00:31:09.7000000",
      "EndTime": "00:31:10.5100000"
    }
  },
  {
    "TextLocation": {
      "Start": 24081,
      "End": 24085
    },
    "TimeRange": {
      "StartTime": "00:31:10.5100000",
      "EndTime": "00:31:10.6300000"
    }
  },
  {
    "TextLocation": {
      "Start": 24086,
      "End": 24088
    },
    "TimeRange": {
      "StartTime": "00:31:10.6300000",
      "EndTime": "00:31:10.7500000"
    }
  },
  {
    "TextLocation": {
      "Start": 24089,
      "End": 24094
    },
    "TimeRange": {
      "StartTime": "00:31:10.7500000",
      "EndTime": "00:31:11.1400000"
    }
  },
  {
    "TextLocation": {
      "Start": 24095,
      "End": 24097
    },
    "TimeRange": {
      "StartTime": "00:31:11.1400000",
      "EndTime": "00:31:11.2600000"
    }
  },
  {
    "TextLocation": {
      "Start": 24098,
      "End": 24101
    },
    "TimeRange": {
      "StartTime": "00:31:11.2600000",
      "EndTime": "00:31:11.5600000"
    }
  },
  {
    "TextLocation": {
      "Start": 24102,
      "End": 24108
    },
    "TimeRange": {
      "StartTime": "00:31:11.5600000",
      "EndTime": "00:31:11.9200000"
    }
  },
  {
    "TextLocation": {
      "Start": 24109,
      "End": 24112
    },
    "TimeRange": {
      "StartTime": "00:31:11.9200000",
      "EndTime": "00:31:12.1300000"
    }
  },
  {
    "TextLocation": {
      "Start": 24113,
      "End": 24117
    },
    "TimeRange": {
      "StartTime": "00:31:12.1300000",
      "EndTime": "00:31:12.5800000"
    }
  },
  {
    "TextLocation": {
      "Start": 24118,
      "End": 24120
    },
    "TimeRange": {
      "StartTime": "00:31:12.5800000",
      "EndTime": "00:31:12.7600000"
    }
  },
  {
    "TextLocation": {
      "Start": 24121,
      "End": 24125
    },
    "TimeRange": {
      "StartTime": "00:31:12.7600000",
      "EndTime": "00:31:13.1800000"
    }
  },
  {
    "TextLocation": {
      "Start": 24126,
      "End": 24128
    },
    "TimeRange": {
      "StartTime": "00:31:13.1800000",
      "EndTime": "00:31:13.3900000"
    }
  },
  {
    "TextLocation": {
      "Start": 24129,
      "End": 24134
    },
    "TimeRange": {
      "StartTime": "00:31:13.3900000",
      "EndTime": "00:31:13.8100000"
    }
  },
  {
    "TextLocation": {
      "Start": 24135,
      "End": 24137
    },
    "TimeRange": {
      "StartTime": "00:31:13.8100000",
      "EndTime": "00:31:14.6500000"
    }
  },
  {
    "TextLocation": {
      "Start": 24140,
      "End": 24144
    },
    "TimeRange": {
      "StartTime": "00:31:14.9800000",
      "EndTime": "00:31:15.2200000"
    }
  },
  {
    "TextLocation": {
      "Start": 24145,
      "End": 24148
    },
    "TimeRange": {
      "StartTime": "00:31:15.2200000",
      "EndTime": "00:31:15.3700000"
    }
  },
  {
    "TextLocation": {
      "Start": 24149,
      "End": 24152
    },
    "TimeRange": {
      "StartTime": "00:31:15.3700000",
      "EndTime": "00:31:15.5500000"
    }
  },
  {
    "TextLocation": {
      "Start": 24153,
      "End": 24157
    },
    "TimeRange": {
      "StartTime": "00:31:15.5500000",
      "EndTime": "00:31:15.7900000"
    }
  },
  {
    "TextLocation": {
      "Start": 24158,
      "End": 24163
    },
    "TimeRange": {
      "StartTime": "00:31:15.8200000",
      "EndTime": "00:31:16.3300000"
    }
  },
  {
    "TextLocation": {
      "Start": 24164,
      "End": 24165
    },
    "TimeRange": {
      "StartTime": "00:31:16.3300000",
      "EndTime": "00:31:16.4800000"
    }
  },
  {
    "TextLocation": {
      "Start": 24166,
      "End": 24169
    },
    "TimeRange": {
      "StartTime": "00:31:16.4800000",
      "EndTime": "00:31:16.6300000"
    }
  },
  {
    "TextLocation": {
      "Start": 24170,
      "End": 24177
    },
    "TimeRange": {
      "StartTime": "00:31:16.6300000",
      "EndTime": "00:31:16.9600000"
    }
  },
  {
    "TextLocation": {
      "Start": 24178,
      "End": 24181
    },
    "TimeRange": {
      "StartTime": "00:31:16.9600000",
      "EndTime": "00:31:17.0500000"
    }
  },
  {
    "TextLocation": {
      "Start": 24182,
      "End": 24186
    },
    "TimeRange": {
      "StartTime": "00:31:17.0500000",
      "EndTime": "00:31:17.3200000"
    }
  },
  {
    "TextLocation": {
      "Start": 24187,
      "End": 24190
    },
    "TimeRange": {
      "StartTime": "00:31:17.5900000",
      "EndTime": "00:31:17.7400000"
    }
  },
  {
    "TextLocation": {
      "Start": 24191,
      "End": 24194
    },
    "TimeRange": {
      "StartTime": "00:31:17.7400000",
      "EndTime": "00:31:18.0100000"
    }
  },
  {
    "TextLocation": {
      "Start": 24195,
      "End": 24203
    },
    "TimeRange": {
      "StartTime": "00:31:18.0100000",
      "EndTime": "00:31:18.3700000"
    }
  },
  {
    "TextLocation": {
      "Start": 24204,
      "End": 24214
    },
    "TimeRange": {
      "StartTime": "00:31:18.3700000",
      "EndTime": "00:31:18.9400000"
    }
  },
  {
    "TextLocation": {
      "Start": 24215,
      "End": 24218
    },
    "TimeRange": {
      "StartTime": "00:31:19.1800000",
      "EndTime": "00:31:19.3900000"
    }
  },
  {
    "TextLocation": {
      "Start": 24219,
      "End": 24226
    },
    "TimeRange": {
      "StartTime": "00:31:19.3900000",
      "EndTime": "00:31:19.7500000"
    }
  },
  {
    "TextLocation": {
      "Start": 24227,
      "End": 24231
    },
    "TimeRange": {
      "StartTime": "00:31:19.7500000",
      "EndTime": "00:31:19.9900000"
    }
  },
  {
    "TextLocation": {
      "Start": 24232,
      "End": 24238
    },
    "TimeRange": {
      "StartTime": "00:31:19.9900000",
      "EndTime": "00:31:20.7400000"
    }
  },
  {
    "TextLocation": {
      "Start": 24239,
      "End": 24242
    },
    "TimeRange": {
      "StartTime": "00:31:20.7400000",
      "EndTime": "00:31:21.0400000"
    }
  },
  {
    "TextLocation": {
      "Start": 24243,
      "End": 24251
    },
    "TimeRange": {
      "StartTime": "00:31:21.0400000",
      "EndTime": "00:31:21.3700000"
    }
  },
  {
    "TextLocation": {
      "Start": 24252,
      "End": 24261
    },
    "TimeRange": {
      "StartTime": "00:31:21.3700000",
      "EndTime": "00:31:21.8200000"
    }
  },
  {
    "TextLocation": {
      "Start": 24262,
      "End": 24265
    },
    "TimeRange": {
      "StartTime": "00:31:21.8200000",
      "EndTime": "00:31:21.9700000"
    }
  },
  {
    "TextLocation": {
      "Start": 24266,
      "End": 24272
    },
    "TimeRange": {
      "StartTime": "00:31:21.9700000",
      "EndTime": "00:31:22.3900000"
    }
  },
  {
    "TextLocation": {
      "Start": 24273,
      "End": 24279
    },
    "TimeRange": {
      "StartTime": "00:31:22.5400000",
      "EndTime": "00:31:22.9400000"
    }
  },
  {
    "TextLocation": {
      "Start": 24280,
      "End": 24282
    },
    "TimeRange": {
      "StartTime": "00:31:22.9400000",
      "EndTime": "00:31:23.0500000"
    }
  },
  {
    "TextLocation": {
      "Start": 24283,
      "End": 24285
    },
    "TimeRange": {
      "StartTime": "00:31:23.0500000",
      "EndTime": "00:31:23.1400000"
    }
  },
  {
    "TextLocation": {
      "Start": 24286,
      "End": 24292
    },
    "TimeRange": {
      "StartTime": "00:31:23.1400000",
      "EndTime": "00:31:23.6200000"
    }
  },
  {
    "TextLocation": {
      "Start": 24293,
      "End": 24297
    },
    "TimeRange": {
      "StartTime": "00:31:23.6200000",
      "EndTime": "00:31:23.8000000"
    }
  },
  {
    "TextLocation": {
      "Start": 24298,
      "End": 24303
    },
    "TimeRange": {
      "StartTime": "00:31:23.8000000",
      "EndTime": "00:31:24.1300000"
    }
  },
  {
    "TextLocation": {
      "Start": 24306,
      "End": 24309
    },
    "TimeRange": {
      "StartTime": "00:31:25.0300000",
      "EndTime": "00:31:25.1800000"
    }
  },
  {
    "TextLocation": {
      "Start": 24310,
      "End": 24316
    },
    "TimeRange": {
      "StartTime": "00:31:25.1800000",
      "EndTime": "00:31:25.4500000"
    }
  },
  {
    "TextLocation": {
      "Start": 24317,
      "End": 24321
    },
    "TimeRange": {
      "StartTime": "00:31:25.4500000",
      "EndTime": "00:31:25.6600000"
    }
  },
  {
    "TextLocation": {
      "Start": 24322,
      "End": 24324
    },
    "TimeRange": {
      "StartTime": "00:31:25.6600000",
      "EndTime": "00:31:25.8400000"
    }
  },
  {
    "TextLocation": {
      "Start": 24325,
      "End": 24327
    },
    "TimeRange": {
      "StartTime": "00:31:25.8400000",
      "EndTime": "00:31:25.9600000"
    }
  },
  {
    "TextLocation": {
      "Start": 24328,
      "End": 24333
    },
    "TimeRange": {
      "StartTime": "00:31:25.9600000",
      "EndTime": "00:31:26.3500000"
    }
  },
  {
    "TextLocation": {
      "Start": 24334,
      "End": 24338
    },
    "TimeRange": {
      "StartTime": "00:31:26.4700000",
      "EndTime": "00:31:26.6500000"
    }
  },
  {
    "TextLocation": {
      "Start": 24339,
      "End": 24342
    },
    "TimeRange": {
      "StartTime": "00:31:26.6500000",
      "EndTime": "00:31:26.8900000"
    }
  },
  {
    "TextLocation": {
      "Start": 24343,
      "End": 24350
    },
    "TimeRange": {
      "StartTime": "00:31:26.8900000",
      "EndTime": "00:31:27.5200000"
    }
  },
  {
    "TextLocation": {
      "Start": 24351,
      "End": 24357
    },
    "TimeRange": {
      "StartTime": "00:31:27.5200000",
      "EndTime": "00:31:27.8500000"
    }
  },
  {
    "TextLocation": {
      "Start": 24358,
      "End": 24360
    },
    "TimeRange": {
      "StartTime": "00:31:27.8500000",
      "EndTime": "00:31:28.0900000"
    }
  },
  {
    "TextLocation": {
      "Start": 24362,
      "End": 24365
    },
    "TimeRange": {
      "StartTime": "00:31:28.8400000",
      "EndTime": "00:31:29.2300000"
    }
  },
  {
    "TextLocation": {
      "Start": 24366,
      "End": 24373
    },
    "TimeRange": {
      "StartTime": "00:31:29.2300000",
      "EndTime": "00:31:29.7100000"
    }
  },
  {
    "TextLocation": {
      "Start": 24374,
      "End": 24380
    },
    "TimeRange": {
      "StartTime": "00:31:29.7100000",
      "EndTime": "00:31:30.0100000"
    }
  },
  {
    "TextLocation": {
      "Start": 24381,
      "End": 24385
    },
    "TimeRange": {
      "StartTime": "00:31:30.0100000",
      "EndTime": "00:31:30.1900000"
    }
  },
  {
    "TextLocation": {
      "Start": 24386,
      "End": 24388
    },
    "TimeRange": {
      "StartTime": "00:31:30.1900000",
      "EndTime": "00:31:30.3400000"
    }
  },
  {
    "TextLocation": {
      "Start": 24389,
      "End": 24391
    },
    "TimeRange": {
      "StartTime": "00:31:30.3400000",
      "EndTime": "00:31:30.4600000"
    }
  },
  {
    "TextLocation": {
      "Start": 24392,
      "End": 24397
    },
    "TimeRange": {
      "StartTime": "00:31:30.4600000",
      "EndTime": "00:31:30.8500000"
    }
  },
  {
    "TextLocation": {
      "Start": 24398,
      "End": 24402
    },
    "TimeRange": {
      "StartTime": "00:31:30.8500000",
      "EndTime": "00:31:31"
    }
  },
  {
    "TextLocation": {
      "Start": 24403,
      "End": 24405
    },
    "TimeRange": {
      "StartTime": "00:31:31",
      "EndTime": "00:31:31.0900000"
    }
  },
  {
    "TextLocation": {
      "Start": 24406,
      "End": 24415
    },
    "TimeRange": {
      "StartTime": "00:31:31.0900000",
      "EndTime": "00:31:31.5400000"
    }
  },
  {
    "TextLocation": {
      "Start": 24416,
      "End": 24419
    },
    "TimeRange": {
      "StartTime": "00:31:31.5400000",
      "EndTime": "00:31:31.6300000"
    }
  },
  {
    "TextLocation": {
      "Start": 24420,
      "End": 24430
    },
    "TimeRange": {
      "StartTime": "00:31:31.6300000",
      "EndTime": "00:31:32.0500000"
    }
  },
  {
    "TextLocation": {
      "Start": 24431,
      "End": 24436
    },
    "TimeRange": {
      "StartTime": "00:31:32.0500000",
      "EndTime": "00:31:32.4400000"
    }
  },
  {
    "TextLocation": {
      "Start": 24437,
      "End": 24441
    },
    "TimeRange": {
      "StartTime": "00:31:32.4400000",
      "EndTime": "00:31:32.5600000"
    }
  },
  {
    "TextLocation": {
      "Start": 24442,
      "End": 24445
    },
    "TimeRange": {
      "StartTime": "00:31:32.5600000",
      "EndTime": "00:31:32.7100000"
    }
  },
  {
    "TextLocation": {
      "Start": 24446,
      "End": 24452
    },
    "TimeRange": {
      "StartTime": "00:31:32.7100000",
      "EndTime": "00:31:33.1600000"
    }
  },
  {
    "TextLocation": {
      "Start": 24453,
      "End": 24455
    },
    "TimeRange": {
      "StartTime": "00:31:33.4300000",
      "EndTime": "00:31:33.7300000"
    }
  },
  {
    "TextLocation": {
      "Start": 24456,
      "End": 24460
    },
    "TimeRange": {
      "StartTime": "00:31:33.7300000",
      "EndTime": "00:31:33.9100000"
    }
  },
  {
    "TextLocation": {
      "Start": 24461,
      "End": 24465
    },
    "TimeRange": {
      "StartTime": "00:31:33.9100000",
      "EndTime": "00:31:34.2100000"
    }
  },
  {
    "TextLocation": {
      "Start": 24466,
      "End": 24470
    },
    "TimeRange": {
      "StartTime": "00:31:34.2100000",
      "EndTime": "00:31:34.6300000"
    }
  },
  {
    "TextLocation": {
      "Start": 24471,
      "End": 24476
    },
    "TimeRange": {
      "StartTime": "00:31:34.6300000",
      "EndTime": "00:31:34.9300000"
    }
  },
  {
    "TextLocation": {
      "Start": 24477,
      "End": 24479
    },
    "TimeRange": {
      "StartTime": "00:31:34.9300000",
      "EndTime": "00:31:35.5000000"
    }
  },
  {
    "TextLocation": {
      "Start": 24480,
      "End": 24485
    },
    "TimeRange": {
      "StartTime": "00:31:35.5000000",
      "EndTime": "00:31:35.7400000"
    }
  },
  {
    "TextLocation": {
      "Start": 24486,
      "End": 24496
    },
    "TimeRange": {
      "StartTime": "00:31:35.7400000",
      "EndTime": "00:31:36.3400000"
    }
  },
  {
    "TextLocation": {
      "Start": 24499,
      "End": 24502
    },
    "TimeRange": {
      "StartTime": "00:31:36.7600000",
      "EndTime": "00:31:36.9700000"
    }
  },
  {
    "TextLocation": {
      "Start": 24503,
      "End": 24506
    },
    "TimeRange": {
      "StartTime": "00:31:36.9700000",
      "EndTime": "00:31:37.1200000"
    }
  },
  {
    "TextLocation": {
      "Start": 24507,
      "End": 24510
    },
    "TimeRange": {
      "StartTime": "00:31:37.1200000",
      "EndTime": "00:31:37.2100000"
    }
  },
  {
    "TextLocation": {
      "Start": 24511,
      "End": 24514
    },
    "TimeRange": {
      "StartTime": "00:31:37.2100000",
      "EndTime": "00:31:37.4500000"
    }
  },
  {
    "TextLocation": {
      "Start": 24515,
      "End": 24520
    },
    "TimeRange": {
      "StartTime": "00:31:37.4500000",
      "EndTime": "00:31:37.7800000"
    }
  },
  {
    "TextLocation": {
      "Start": 24521,
      "End": 24525
    },
    "TimeRange": {
      "StartTime": "00:31:37.7800000",
      "EndTime": "00:31:37.9000000"
    }
  },
  {
    "TextLocation": {
      "Start": 24526,
      "End": 24529
    },
    "TimeRange": {
      "StartTime": "00:31:37.9000000",
      "EndTime": "00:31:38.1400000"
    }
  },
  {
    "TextLocation": {
      "Start": 24530,
      "End": 24537
    },
    "TimeRange": {
      "StartTime": "00:31:38.1400000",
      "EndTime": "00:31:38.6500000"
    }
  },
  {
    "TextLocation": {
      "Start": 24538,
      "End": 24550
    },
    "TimeRange": {
      "StartTime": "00:31:38.6500000",
      "EndTime": "00:31:39.5800000"
    }
  },
  {
    "TextLocation": {
      "Start": 24551,
      "End": 24554
    },
    "TimeRange": {
      "StartTime": "00:31:39.5800000",
      "EndTime": "00:31:39.7600000"
    }
  },
  {
    "TextLocation": {
      "Start": 24555,
      "End": 24558
    },
    "TimeRange": {
      "StartTime": "00:31:39.7600000",
      "EndTime": "00:31:40.1500000"
    }
  },
  {
    "TextLocation": {
      "Start": 24559,
      "End": 24563
    },
    "TimeRange": {
      "StartTime": "00:31:40.1500000",
      "EndTime": "00:31:40.3600000"
    }
  },
  {
    "TextLocation": {
      "Start": 24564,
      "End": 24567
    },
    "TimeRange": {
      "StartTime": "00:31:40.3600000",
      "EndTime": "00:31:40.5400000"
    }
  },
  {
    "TextLocation": {
      "Start": 24568,
      "End": 24574
    },
    "TimeRange": {
      "StartTime": "00:31:40.5400000",
      "EndTime": "00:31:41.0200000"
    }
  },
  {
    "TextLocation": {
      "Start": 24575,
      "End": 24578
    },
    "TimeRange": {
      "StartTime": "00:31:41.3500000",
      "EndTime": "00:31:41.5600000"
    }
  },
  {
    "TextLocation": {
      "Start": 24579,
      "End": 24583
    },
    "TimeRange": {
      "StartTime": "00:31:41.5600000",
      "EndTime": "00:31:41.6800000"
    }
  },
  {
    "TextLocation": {
      "Start": 24584,
      "End": 24585
    },
    "TimeRange": {
      "StartTime": "00:31:41.6800000",
      "EndTime": "00:31:41.7700000"
    }
  },
  {
    "TextLocation": {
      "Start": 24586,
      "End": 24589
    },
    "TimeRange": {
      "StartTime": "00:31:41.7700000",
      "EndTime": "00:31:41.9200000"
    }
  },
  {
    "TextLocation": {
      "Start": 24590,
      "End": 24599
    },
    "TimeRange": {
      "StartTime": "00:31:41.9200000",
      "EndTime": "00:31:42.4900000"
    }
  },
  {
    "TextLocation": {
      "Start": 24600,
      "End": 24602
    },
    "TimeRange": {
      "StartTime": "00:31:42.4900000",
      "EndTime": "00:31:42.6700000"
    }
  },
  {
    "TextLocation": {
      "Start": 24603,
      "End": 24611
    },
    "TimeRange": {
      "StartTime": "00:31:42.6700000",
      "EndTime": "00:31:43.4500000"
    }
  },
  {
    "TextLocation": {
      "Start": 24612,
      "End": 24621
    },
    "TimeRange": {
      "StartTime": "00:31:43.6900000",
      "EndTime": "00:31:44.3200000"
    }
  },
  {
    "TextLocation": {
      "Start": 24622,
      "End": 24632
    },
    "TimeRange": {
      "StartTime": "00:31:44.3200000",
      "EndTime": "00:31:44.9200000"
    }
  },
  {
    "TextLocation": {
      "Start": 24633,
      "End": 24637
    },
    "TimeRange": {
      "StartTime": "00:31:44.9200000",
      "EndTime": "00:31:45.1600000"
    }
  },
  {
    "TextLocation": {
      "Start": 24638,
      "End": 24641
    },
    "TimeRange": {
      "StartTime": "00:31:45.1600000",
      "EndTime": "00:31:45.4600000"
    }
  },
  {
    "TextLocation": {
      "Start": 24642,
      "End": 24648
    },
    "TimeRange": {
      "StartTime": "00:31:45.4600000",
      "EndTime": "00:31:45.9100000"
    }
  },
  {
    "TextLocation": {
      "Start": 24649,
      "End": 24652
    },
    "TimeRange": {
      "StartTime": "00:31:46.0900000",
      "EndTime": "00:31:46.3000000"
    }
  },
  {
    "TextLocation": {
      "Start": 24653,
      "End": 24657
    },
    "TimeRange": {
      "StartTime": "00:31:46.3000000",
      "EndTime": "00:31:46.6000000"
    }
  },
  {
    "TextLocation": {
      "Start": 24658,
      "End": 24665
    },
    "TimeRange": {
      "StartTime": "00:31:46.6000000",
      "EndTime": "00:31:47.0500000"
    }
  },
  {
    "TextLocation": {
      "Start": 24666,
      "End": 24668
    },
    "TimeRange": {
      "StartTime": "00:31:47.0500000",
      "EndTime": "00:31:47.1700000"
    }
  },
  {
    "TextLocation": {
      "Start": 24669,
      "End": 24676
    },
    "TimeRange": {
      "StartTime": "00:31:47.1700000",
      "EndTime": "00:31:47.8000000"
    }
  },
  {
    "TextLocation": {
      "Start": 24677,
      "End": 24681
    },
    "TimeRange": {
      "StartTime": "00:31:47.8300000",
      "EndTime": "00:31:48.0400000"
    }
  },
  {
    "TextLocation": {
      "Start": 24682,
      "End": 24686
    },
    "TimeRange": {
      "StartTime": "00:31:48.0400000",
      "EndTime": "00:31:48.3700000"
    }
  },
  {
    "TextLocation": {
      "Start": 24687,
      "End": 24691
    },
    "TimeRange": {
      "StartTime": "00:31:48.3700000",
      "EndTime": "00:31:48.6700000"
    }
  },
  {
    "TextLocation": {
      "Start": 24692,
      "End": 24702
    },
    "TimeRange": {
      "StartTime": "00:31:48.6700000",
      "EndTime": "00:31:49.2100000"
    }
  },
  {
    "TextLocation": {
      "Start": 24705,
      "End": 24708
    },
    "TimeRange": {
      "StartTime": "00:31:50.6400000",
      "EndTime": "00:31:50.9100000"
    }
  },
  {
    "TextLocation": {
      "Start": 24709,
      "End": 24715
    },
    "TimeRange": {
      "StartTime": "00:31:50.9100000",
      "EndTime": "00:31:51.3300000"
    }
  },
  {
    "TextLocation": {
      "Start": 24717,
      "End": 24720
    },
    "TimeRange": {
      "StartTime": "00:31:51.3300000",
      "EndTime": "00:31:51.4800000"
    }
  },
  {
    "TextLocation": {
      "Start": 24721,
      "End": 24724
    },
    "TimeRange": {
      "StartTime": "00:31:51.4800000",
      "EndTime": "00:31:51.6600000"
    }
  },
  {
    "TextLocation": {
      "Start": 24725,
      "End": 24729
    },
    "TimeRange": {
      "StartTime": "00:31:51.6600000",
      "EndTime": "00:31:52.0500000"
    }
  },
  {
    "TextLocation": {
      "Start": 24731,
      "End": 24737
    },
    "TimeRange": {
      "StartTime": "00:31:52.0800000",
      "EndTime": "00:31:52.5000000"
    }
  },
  {
    "TextLocation": {
      "Start": 24738,
      "End": 24740
    },
    "TimeRange": {
      "StartTime": "00:31:52.5000000",
      "EndTime": "00:31:52.6200000"
    }
  },
  {
    "TextLocation": {
      "Start": 24741,
      "End": 24744
    },
    "TimeRange": {
      "StartTime": "00:31:52.6200000",
      "EndTime": "00:31:52.7400000"
    }
  },
  {
    "TextLocation": {
      "Start": 24745,
      "End": 24750
    },
    "TimeRange": {
      "StartTime": "00:31:52.7400000",
      "EndTime": "00:31:53.1000000"
    }
  },
  {
    "TextLocation": {
      "Start": 24751,
      "End": 24755
    },
    "TimeRange": {
      "StartTime": "00:31:53.1000000",
      "EndTime": "00:31:53.2200000"
    }
  },
  {
    "TextLocation": {
      "Start": 24756,
      "End": 24758
    },
    "TimeRange": {
      "StartTime": "00:31:53.2200000",
      "EndTime": "00:31:53.3400000"
    }
  },
  {
    "TextLocation": {
      "Start": 24759,
      "End": 24764
    },
    "TimeRange": {
      "StartTime": "00:31:53.3400000",
      "EndTime": "00:31:53.4900000"
    }
  },
  {
    "TextLocation": {
      "Start": 24765,
      "End": 24768
    },
    "TimeRange": {
      "StartTime": "00:31:53.4900000",
      "EndTime": "00:31:53.7300000"
    }
  },
  {
    "TextLocation": {
      "Start": 24769,
      "End": 24775
    },
    "TimeRange": {
      "StartTime": "00:31:53.7300000",
      "EndTime": "00:31:54.2100000"
    }
  },
  {
    "TextLocation": {
      "Start": 24776,
      "End": 24783
    },
    "TimeRange": {
      "StartTime": "00:31:54.2100000",
      "EndTime": "00:31:54.4800000"
    }
  },
  {
    "TextLocation": {
      "Start": 24784,
      "End": 24786
    },
    "TimeRange": {
      "StartTime": "00:31:54.4800000",
      "EndTime": "00:31:54.6000000"
    }
  },
  {
    "TextLocation": {
      "Start": 24787,
      "End": 24792
    },
    "TimeRange": {
      "StartTime": "00:31:54.6000000",
      "EndTime": "00:31:54.8700000"
    }
  },
  {
    "TextLocation": {
      "Start": 24793,
      "End": 24796
    },
    "TimeRange": {
      "StartTime": "00:31:54.8700000",
      "EndTime": "00:31:55.1400000"
    }
  },
  {
    "TextLocation": {
      "Start": 24797,
      "End": 24804
    },
    "TimeRange": {
      "StartTime": "00:31:55.1400000",
      "EndTime": "00:31:55.5900000"
    }
  },
  {
    "TextLocation": {
      "Start": 24805,
      "End": 24808
    },
    "TimeRange": {
      "StartTime": "00:31:55.5900000",
      "EndTime": "00:31:55.7400000"
    }
  },
  {
    "TextLocation": {
      "Start": 24809,
      "End": 24812
    },
    "TimeRange": {
      "StartTime": "00:31:55.7400000",
      "EndTime": "00:31:55.9200000"
    }
  },
  {
    "TextLocation": {
      "Start": 24813,
      "End": 24821
    },
    "TimeRange": {
      "StartTime": "00:31:55.9200000",
      "EndTime": "00:31:56.5500000"
    }
  },
  {
    "TextLocation": {
      "Start": 24822,
      "End": 24824
    },
    "TimeRange": {
      "StartTime": "00:31:56.5500000",
      "EndTime": "00:31:56.7300000"
    }
  },
  {
    "TextLocation": {
      "Start": 24825,
      "End": 24828
    },
    "TimeRange": {
      "StartTime": "00:31:56.7300000",
      "EndTime": "00:31:56.9700000"
    }
  },
  {
    "TextLocation": {
      "Start": 24829,
      "End": 24837
    },
    "TimeRange": {
      "StartTime": "00:31:56.9700000",
      "EndTime": "00:31:57.3900000"
    }
  },
  {
    "TextLocation": {
      "Start": 24838,
      "End": 24846
    },
    "TimeRange": {
      "StartTime": "00:31:57.3900000",
      "EndTime": "00:31:57.7500000"
    }
  },
  {
    "TextLocation": {
      "Start": 24847,
      "End": 24855
    },
    "TimeRange": {
      "StartTime": "00:31:57.7500000",
      "EndTime": "00:31:58.2300000"
    }
  },
  {
    "TextLocation": {
      "Start": 24856,
      "End": 24858
    },
    "TimeRange": {
      "StartTime": "00:31:58.2300000",
      "EndTime": "00:31:58.4100000"
    }
  },
  {
    "TextLocation": {
      "Start": 24859,
      "End": 24862
    },
    "TimeRange": {
      "StartTime": "00:31:58.4100000",
      "EndTime": "00:31:58.5000000"
    }
  },
  {
    "TextLocation": {
      "Start": 24863,
      "End": 24872
    },
    "TimeRange": {
      "StartTime": "00:31:58.5000000",
      "EndTime": "00:31:59.1600000"
    }
  },
  {
    "TextLocation": {
      "Start": 24873,
      "End": 24879
    },
    "TimeRange": {
      "StartTime": "00:31:59.5500000",
      "EndTime": "00:32:00.0300000"
    }
  },
  {
    "TextLocation": {
      "Start": 24880,
      "End": 24882
    },
    "TimeRange": {
      "StartTime": "00:32:00.0300000",
      "EndTime": "00:32:00.1500000"
    }
  },
  {
    "TextLocation": {
      "Start": 24883,
      "End": 24887
    },
    "TimeRange": {
      "StartTime": "00:32:00.1500000",
      "EndTime": "00:32:00.4200000"
    }
  },
  {
    "TextLocation": {
      "Start": 24888,
      "End": 24891
    },
    "TimeRange": {
      "StartTime": "00:32:00.4200000",
      "EndTime": "00:32:00.5400000"
    }
  },
  {
    "TextLocation": {
      "Start": 24892,
      "End": 24895
    },
    "TimeRange": {
      "StartTime": "00:32:00.5400000",
      "EndTime": "00:32:00.7900000"
    }
  },
  {
    "TextLocation": {
      "Start": 24896,
      "End": 24899
    },
    "TimeRange": {
      "StartTime": "00:32:00.7900000",
      "EndTime": "00:32:01.0500000"
    }
  },
  {
    "TextLocation": {
      "Start": 24900,
      "End": 24906
    },
    "TimeRange": {
      "StartTime": "00:32:01.0500000",
      "EndTime": "00:32:01.4700000"
    }
  },
  {
    "TextLocation": {
      "Start": 24909,
      "End": 24916
    },
    "TimeRange": {
      "StartTime": "00:32:02.1600000",
      "EndTime": "00:32:02.7300000"
    }
  },
  {
    "TextLocation": {
      "Start": 24918,
      "End": 24919
    },
    "TimeRange": {
      "StartTime": "00:32:02.7300000",
      "EndTime": "00:32:02.8500000"
    }
  },
  {
    "TextLocation": {
      "Start": 24920,
      "End": 24924
    },
    "TimeRange": {
      "StartTime": "00:32:02.8500000",
      "EndTime": "00:32:03"
    }
  },
  {
    "TextLocation": {
      "Start": 24925,
      "End": 24933
    },
    "TimeRange": {
      "StartTime": "00:32:03",
      "EndTime": "00:32:03.6900000"
    }
  },
  {
    "TextLocation": {
      "Start": 24934,
      "End": 24939
    },
    "TimeRange": {
      "StartTime": "00:32:03.6900000",
      "EndTime": "00:32:03.9600000"
    }
  },
  {
    "TextLocation": {
      "Start": 24940,
      "End": 24943
    },
    "TimeRange": {
      "StartTime": "00:32:03.9600000",
      "EndTime": "00:32:04.0500000"
    }
  },
  {
    "TextLocation": {
      "Start": 24944,
      "End": 24952
    },
    "TimeRange": {
      "StartTime": "00:32:04.0500000",
      "EndTime": "00:32:04.6200000"
    }
  },
  {
    "TextLocation": {
      "Start": 24953,
      "End": 24955
    },
    "TimeRange": {
      "StartTime": "00:32:04.6200000",
      "EndTime": "00:32:04.7100000"
    }
  },
  {
    "TextLocation": {
      "Start": 24956,
      "End": 24960
    },
    "TimeRange": {
      "StartTime": "00:32:04.7100000",
      "EndTime": "00:32:04.8300000"
    }
  },
  {
    "TextLocation": {
      "Start": 24961,
      "End": 24970
    },
    "TimeRange": {
      "StartTime": "00:32:04.8300000",
      "EndTime": "00:32:05.2200000"
    }
  },
  {
    "TextLocation": {
      "Start": 24971,
      "End": 24974
    },
    "TimeRange": {
      "StartTime": "00:32:05.2200000",
      "EndTime": "00:32:05.3700000"
    }
  },
  {
    "TextLocation": {
      "Start": 24975,
      "End": 24982
    },
    "TimeRange": {
      "StartTime": "00:32:05.3700000",
      "EndTime": "00:32:05.7000000"
    }
  },
  {
    "TextLocation": {
      "Start": 24983,
      "End": 24990
    },
    "TimeRange": {
      "StartTime": "00:32:05.7000000",
      "EndTime": "00:32:06.1800000"
    }
  },
  {
    "TextLocation": {
      "Start": 24993,
      "End": 24998
    },
    "TimeRange": {
      "StartTime": "00:32:06.7800000",
      "EndTime": "00:32:07.3800000"
    }
  },
  {
    "TextLocation": {
      "Start": 25000,
      "End": 25003
    },
    "TimeRange": {
      "StartTime": "00:32:07.3800000",
      "EndTime": "00:32:07.6500000"
    }
  },
  {
    "TextLocation": {
      "Start": 25004,
      "End": 25011
    },
    "TimeRange": {
      "StartTime": "00:32:07.6500000",
      "EndTime": "00:32:08.0700000"
    }
  },
  {
    "TextLocation": {
      "Start": 25012,
      "End": 25020
    },
    "TimeRange": {
      "StartTime": "00:32:08.0700000",
      "EndTime": "00:32:08.5200000"
    }
  },
  {
    "TextLocation": {
      "Start": 25021,
      "End": 25027
    },
    "TimeRange": {
      "StartTime": "00:32:08.5200000",
      "EndTime": "00:32:08.8200000"
    }
  },
  {
    "TextLocation": {
      "Start": 25028,
      "End": 25031
    },
    "TimeRange": {
      "StartTime": "00:32:08.8200000",
      "EndTime": "00:32:09"
    }
  },
  {
    "TextLocation": {
      "Start": 25032,
      "End": 25042
    },
    "TimeRange": {
      "StartTime": "00:32:09",
      "EndTime": "00:32:09.4200000"
    }
  },
  {
    "TextLocation": {
      "Start": 25043,
      "End": 25045
    },
    "TimeRange": {
      "StartTime": "00:32:09.4200000",
      "EndTime": "00:32:09.5400000"
    }
  },
  {
    "TextLocation": {
      "Start": 25046,
      "End": 25049
    },
    "TimeRange": {
      "StartTime": "00:32:09.5400000",
      "EndTime": "00:32:09.8100000"
    }
  },
  {
    "TextLocation": {
      "Start": 25050,
      "End": 25058
    },
    "TimeRange": {
      "StartTime": "00:32:09.8100000",
      "EndTime": "00:32:10.2900000"
    }
  },
  {
    "TextLocation": {
      "Start": 25059,
      "End": 25061
    },
    "TimeRange": {
      "StartTime": "00:32:10.5000000",
      "EndTime": "00:32:10.6800000"
    }
  },
  {
    "TextLocation": {
      "Start": 25062,
      "End": 25066
    },
    "TimeRange": {
      "StartTime": "00:32:10.6800000",
      "EndTime": "00:32:10.8900000"
    }
  },
  {
    "TextLocation": {
      "Start": 25067,
      "End": 25069
    },
    "TimeRange": {
      "StartTime": "00:32:10.8900000",
      "EndTime": "00:32:11.0400000"
    }
  },
  {
    "TextLocation": {
      "Start": 25070,
      "End": 25076
    },
    "TimeRange": {
      "StartTime": "00:32:11.0400000",
      "EndTime": "00:32:11.4600000"
    }
  },
  {
    "TextLocation": {
      "Start": 25077,
      "End": 25080
    },
    "TimeRange": {
      "StartTime": "00:32:11.4600000",
      "EndTime": "00:32:11.7300000"
    }
  },
  {
    "TextLocation": {
      "Start": 25081,
      "End": 25087
    },
    "TimeRange": {
      "StartTime": "00:32:11.7300000",
      "EndTime": "00:32:12.0900000"
    }
  },
  {
    "TextLocation": {
      "Start": 25088,
      "End": 25092
    },
    "TimeRange": {
      "StartTime": "00:32:12.0900000",
      "EndTime": "00:32:12.2700000"
    }
  },
  {
    "TextLocation": {
      "Start": 25093,
      "End": 25102
    },
    "TimeRange": {
      "StartTime": "00:32:12.2700000",
      "EndTime": "00:32:12.6900000"
    }
  },
  {
    "TextLocation": {
      "Start": 25103,
      "End": 25105
    },
    "TimeRange": {
      "StartTime": "00:32:12.6900000",
      "EndTime": "00:32:12.7800000"
    }
  },
  {
    "TextLocation": {
      "Start": 25106,
      "End": 25112
    },
    "TimeRange": {
      "StartTime": "00:32:12.7800000",
      "EndTime": "00:32:13.2600000"
    }
  },
  {
    "TextLocation": {
      "Start": 25115,
      "End": 25121
    },
    "TimeRange": {
      "StartTime": "00:32:13.9500000",
      "EndTime": "00:32:14.4900000"
    }
  },
  {
    "TextLocation": {
      "Start": 25123,
      "End": 25126
    },
    "TimeRange": {
      "StartTime": "00:32:14.5200000",
      "EndTime": "00:32:14.6400000"
    }
  },
  {
    "TextLocation": {
      "Start": 25127,
      "End": 25133
    },
    "TimeRange": {
      "StartTime": "00:32:14.6400000",
      "EndTime": "00:32:14.9100000"
    }
  },
  {
    "TextLocation": {
      "Start": 25134,
      "End": 25140
    },
    "TimeRange": {
      "StartTime": "00:32:14.9100000",
      "EndTime": "00:32:15.2400000"
    }
  },
  {
    "TextLocation": {
      "Start": 25141,
      "End": 25148
    },
    "TimeRange": {
      "StartTime": "00:32:15.2400000",
      "EndTime": "00:32:15.7500000"
    }
  },
  {
    "TextLocation": {
      "Start": 25149,
      "End": 25153
    },
    "TimeRange": {
      "StartTime": "00:32:15.7500000",
      "EndTime": "00:32:15.9000000"
    }
  },
  {
    "TextLocation": {
      "Start": 25154,
      "End": 25157
    },
    "TimeRange": {
      "StartTime": "00:32:15.9000000",
      "EndTime": "00:32:16.0200000"
    }
  },
  {
    "TextLocation": {
      "Start": 25158,
      "End": 25164
    },
    "TimeRange": {
      "StartTime": "00:32:16.0200000",
      "EndTime": "00:32:16.3500000"
    }
  },
  {
    "TextLocation": {
      "Start": 25165,
      "End": 25168
    },
    "TimeRange": {
      "StartTime": "00:32:16.3500000",
      "EndTime": "00:32:16.5000000"
    }
  },
  {
    "TextLocation": {
      "Start": 25169,
      "End": 25173
    },
    "TimeRange": {
      "StartTime": "00:32:16.5000000",
      "EndTime": "00:32:16.7400000"
    }
  },
  {
    "TextLocation": {
      "Start": 25174,
      "End": 25178
    },
    "TimeRange": {
      "StartTime": "00:32:17.1300000",
      "EndTime": "00:32:17.3400000"
    }
  },
  {
    "TextLocation": {
      "Start": 25179,
      "End": 25182
    },
    "TimeRange": {
      "StartTime": "00:32:17.3400000",
      "EndTime": "00:32:17.4300000"
    }
  },
  {
    "TextLocation": {
      "Start": 25183,
      "End": 25190
    },
    "TimeRange": {
      "StartTime": "00:32:17.4300000",
      "EndTime": "00:32:17.8500000"
    }
  },
  {
    "TextLocation": {
      "Start": 25191,
      "End": 25193
    },
    "TimeRange": {
      "StartTime": "00:32:17.8500000",
      "EndTime": "00:32:17.9700000"
    }
  },
  {
    "TextLocation": {
      "Start": 25194,
      "End": 25203
    },
    "TimeRange": {
      "StartTime": "00:32:17.9700000",
      "EndTime": "00:32:18.4800000"
    }
  },
  {
    "TextLocation": {
      "Start": 25204,
      "End": 25211
    },
    "TimeRange": {
      "StartTime": "00:32:18.4800000",
      "EndTime": "00:32:19.0800000"
    }
  },
  {
    "TextLocation": {
      "Start": 25213,
      "End": 25215
    },
    "TimeRange": {
      "StartTime": "00:32:19.3500000",
      "EndTime": "00:32:19.5600000"
    }
  },
  {
    "TextLocation": {
      "Start": 25216,
      "End": 25223
    },
    "TimeRange": {
      "StartTime": "00:32:19.5600000",
      "EndTime": "00:32:19.8900000"
    }
  },
  {
    "TextLocation": {
      "Start": 25224,
      "End": 25227
    },
    "TimeRange": {
      "StartTime": "00:32:19.8900000",
      "EndTime": "00:32:19.9500000"
    }
  },
  {
    "TextLocation": {
      "Start": 25228,
      "End": 25238
    },
    "TimeRange": {
      "StartTime": "00:32:19.9500000",
      "EndTime": "00:32:20.5500000"
    }
  },
  {
    "TextLocation": {
      "Start": 25239,
      "End": 25242
    },
    "TimeRange": {
      "StartTime": "00:32:20.5500000",
      "EndTime": "00:32:20.8800000"
    }
  },
  {
    "TextLocation": {
      "Start": 25243,
      "End": 25246
    },
    "TimeRange": {
      "StartTime": "00:32:20.8800000",
      "EndTime": "00:32:21.0600000"
    }
  },
  {
    "TextLocation": {
      "Start": 25247,
      "End": 25249
    },
    "TimeRange": {
      "StartTime": "00:32:21.0600000",
      "EndTime": "00:32:21.1500000"
    }
  },
  {
    "TextLocation": {
      "Start": 25250,
      "End": 25252
    },
    "TimeRange": {
      "StartTime": "00:32:21.1500000",
      "EndTime": "00:32:21.2400000"
    }
  },
  {
    "TextLocation": {
      "Start": 25253,
      "End": 25255
    },
    "TimeRange": {
      "StartTime": "00:32:21.2400000",
      "EndTime": "00:32:21.3900000"
    }
  },
  {
    "TextLocation": {
      "Start": 25256,
      "End": 25260
    },
    "TimeRange": {
      "StartTime": "00:32:21.3900000",
      "EndTime": "00:32:21.6600000"
    }
  },
  {
    "TextLocation": {
      "Start": 25261,
      "End": 25269
    },
    "TimeRange": {
      "StartTime": "00:32:21.6600000",
      "EndTime": "00:32:22.2900000"
    }
  },
  {
    "TextLocation": {
      "Start": 25272,
      "End": 25277
    },
    "TimeRange": {
      "StartTime": "00:32:23.1000000",
      "EndTime": "00:32:23.6700000"
    }
  },
  {
    "TextLocation": {
      "Start": 25279,
      "End": 25282
    },
    "TimeRange": {
      "StartTime": "00:32:23.6700000",
      "EndTime": "00:32:23.9700000"
    }
  },
  {
    "TextLocation": {
      "Start": 25283,
      "End": 25291
    },
    "TimeRange": {
      "StartTime": "00:32:23.9700000",
      "EndTime": "00:32:24.3000000"
    }
  },
  {
    "TextLocation": {
      "Start": 25292,
      "End": 25300
    },
    "TimeRange": {
      "StartTime": "00:32:24.3000000",
      "EndTime": "00:32:24.6600000"
    }
  },
  {
    "TextLocation": {
      "Start": 25301,
      "End": 25306
    },
    "TimeRange": {
      "StartTime": "00:32:24.6600000",
      "EndTime": "00:32:24.9300000"
    }
  },
  {
    "TextLocation": {
      "Start": 25307,
      "End": 25314
    },
    "TimeRange": {
      "StartTime": "00:32:24.9300000",
      "EndTime": "00:32:25.3800000"
    }
  },
  {
    "TextLocation": {
      "Start": 25315,
      "End": 25319
    },
    "TimeRange": {
      "StartTime": "00:32:25.3800000",
      "EndTime": "00:32:25.5300000"
    }
  },
  {
    "TextLocation": {
      "Start": 25320,
      "End": 25324
    },
    "TimeRange": {
      "StartTime": "00:32:25.5300000",
      "EndTime": "00:32:25.6800000"
    }
  },
  {
    "TextLocation": {
      "Start": 25325,
      "End": 25337
    },
    "TimeRange": {
      "StartTime": "00:32:25.6800000",
      "EndTime": "00:32:26.5200000"
    }
  },
  {
    "TextLocation": {
      "Start": 25339,
      "End": 25343
    },
    "TimeRange": {
      "StartTime": "00:32:26.8500000",
      "EndTime": "00:32:27.1200000"
    }
  },
  {
    "TextLocation": {
      "Start": 25344,
      "End": 25346
    },
    "TimeRange": {
      "StartTime": "00:32:27.1200000",
      "EndTime": "00:32:27.2100000"
    }
  },
  {
    "TextLocation": {
      "Start": 25347,
      "End": 25350
    },
    "TimeRange": {
      "StartTime": "00:32:27.2100000",
      "EndTime": "00:32:27.4500000"
    }
  },
  {
    "TextLocation": {
      "Start": 25351,
      "End": 25358
    },
    "TimeRange": {
      "StartTime": "00:32:27.4500000",
      "EndTime": "00:32:27.9000000"
    }
  },
  {
    "TextLocation": {
      "Start": 25359,
      "End": 25369
    },
    "TimeRange": {
      "StartTime": "00:32:27.9000000",
      "EndTime": "00:32:28.3500000"
    }
  },
  {
    "TextLocation": {
      "Start": 25370,
      "End": 25372
    },
    "TimeRange": {
      "StartTime": "00:32:28.3500000",
      "EndTime": "00:32:28.4400000"
    }
  },
  {
    "TextLocation": {
      "Start": 25373,
      "End": 25376
    },
    "TimeRange": {
      "StartTime": "00:32:28.4400000",
      "EndTime": "00:32:28.7400000"
    }
  },
  {
    "TextLocation": {
      "Start": 25377,
      "End": 25385
    },
    "TimeRange": {
      "StartTime": "00:32:28.7400000",
      "EndTime": "00:32:29.2500000"
    }
  },
  {
    "TextLocation": {
      "Start": 25386,
      "End": 25391
    },
    "TimeRange": {
      "StartTime": "00:32:29.2500000",
      "EndTime": "00:32:29.5200000"
    }
  },
  {
    "TextLocation": {
      "Start": 25392,
      "End": 25395
    },
    "TimeRange": {
      "StartTime": "00:32:29.5200000",
      "EndTime": "00:32:29.7900000"
    }
  },
  {
    "TextLocation": {
      "Start": 25396,
      "End": 25404
    },
    "TimeRange": {
      "StartTime": "00:32:29.7900000",
      "EndTime": "00:32:30.2100000"
    }
  },
  {
    "TextLocation": {
      "Start": 25405,
      "End": 25411
    },
    "TimeRange": {
      "StartTime": "00:32:30.2100000",
      "EndTime": "00:32:30.5100000"
    }
  },
  {
    "TextLocation": {
      "Start": 25412,
      "End": 25418
    },
    "TimeRange": {
      "StartTime": "00:32:30.5100000",
      "EndTime": "00:32:30.6900000"
    }
  },
  {
    "TextLocation": {
      "Start": 25419,
      "End": 25425
    },
    "TimeRange": {
      "StartTime": "00:32:30.6900000",
      "EndTime": "00:32:31.3200000"
    }
  },
  {
    "TextLocation": {
      "Start": 25428,
      "End": 25431
    },
    "TimeRange": {
      "StartTime": "00:32:31.7400000",
      "EndTime": "00:32:31.9500000"
    }
  },
  {
    "TextLocation": {
      "Start": 25432,
      "End": 25438
    },
    "TimeRange": {
      "StartTime": "00:32:31.9500000",
      "EndTime": "00:32:32.4600000"
    }
  },
  {
    "TextLocation": {
      "Start": 25440,
      "End": 25443
    },
    "TimeRange": {
      "StartTime": "00:32:32.8200000",
      "EndTime": "00:32:32.9700000"
    }
  },
  {
    "TextLocation": {
      "Start": 25444,
      "End": 25449
    },
    "TimeRange": {
      "StartTime": "00:32:32.9700000",
      "EndTime": "00:32:33.3000000"
    }
  },
  {
    "TextLocation": {
      "Start": 25450,
      "End": 25455
    },
    "TimeRange": {
      "StartTime": "00:32:33.3000000",
      "EndTime": "00:32:33.6000000"
    }
  },
  {
    "TextLocation": {
      "Start": 25456,
      "End": 25458
    },
    "TimeRange": {
      "StartTime": "00:32:33.6000000",
      "EndTime": "00:32:33.6900000"
    }
  },
  {
    "TextLocation": {
      "Start": 25459,
      "End": 25462
    },
    "TimeRange": {
      "StartTime": "00:32:33.6900000",
      "EndTime": "00:32:33.7800000"
    }
  },
  {
    "TextLocation": {
      "Start": 25463,
      "End": 25470
    },
    "TimeRange": {
      "StartTime": "00:32:33.7800000",
      "EndTime": "00:32:34.1700000"
    }
  },
  {
    "TextLocation": {
      "Start": 25471,
      "End": 25479
    },
    "TimeRange": {
      "StartTime": "00:32:34.1700000",
      "EndTime": "00:32:34.7100000"
    }
  },
  {
    "TextLocation": {
      "Start": 25480,
      "End": 25487
    },
    "TimeRange": {
      "StartTime": "00:32:34.7100000",
      "EndTime": "00:32:35.1900000"
    }
  },
  {
    "TextLocation": {
      "Start": 25488,
      "End": 25495
    },
    "TimeRange": {
      "StartTime": "00:32:35.1900000",
      "EndTime": "00:32:35.5800000"
    }
  },
  {
    "TextLocation": {
      "Start": 25496,
      "End": 25498
    },
    "TimeRange": {
      "StartTime": "00:32:35.5800000",
      "EndTime": "00:32:35.7300000"
    }
  },
  {
    "TextLocation": {
      "Start": 25499,
      "End": 25505
    },
    "TimeRange": {
      "StartTime": "00:32:35.7300000",
      "EndTime": "00:32:36.3600000"
    }
  },
  {
    "TextLocation": {
      "Start": 25506,
      "End": 25511
    },
    "TimeRange": {
      "StartTime": "00:32:36.3600000",
      "EndTime": "00:32:36.6300000"
    }
  },
  {
    "TextLocation": {
      "Start": 25512,
      "End": 25514
    },
    "TimeRange": {
      "StartTime": "00:32:36.6300000",
      "EndTime": "00:32:36.7500000"
    }
  },
  {
    "TextLocation": {
      "Start": 25515,
      "End": 25526
    },
    "TimeRange": {
      "StartTime": "00:32:36.7500000",
      "EndTime": "00:32:37.4100000"
    }
  },
  {
    "TextLocation": {
      "Start": 25527,
      "End": 25535
    },
    "TimeRange": {
      "StartTime": "00:32:37.4100000",
      "EndTime": "00:32:37.9800000"
    }
  },
  {
    "TextLocation": {
      "Start": 25536,
      "End": 25539
    },
    "TimeRange": {
      "StartTime": "00:32:37.9800000",
      "EndTime": "00:32:38.1000000"
    }
  },
  {
    "TextLocation": {
      "Start": 25540,
      "End": 25544
    },
    "TimeRange": {
      "StartTime": "00:32:38.1000000",
      "EndTime": "00:32:38.2800000"
    }
  },
  {
    "TextLocation": {
      "Start": 25545,
      "End": 25546
    },
    "TimeRange": {
      "StartTime": "00:32:38.2800000",
      "EndTime": "00:32:38.3400000"
    }
  },
  {
    "TextLocation": {
      "Start": 25547,
      "End": 25551
    },
    "TimeRange": {
      "StartTime": "00:32:38.3400000",
      "EndTime": "00:32:38.5200000"
    }
  },
  {
    "TextLocation": {
      "Start": 25552,
      "End": 25557
    },
    "TimeRange": {
      "StartTime": "00:32:38.5200000",
      "EndTime": "00:32:38.7900000"
    }
  },
  {
    "TextLocation": {
      "Start": 25558,
      "End": 25564
    },
    "TimeRange": {
      "StartTime": "00:32:38.7900000",
      "EndTime": "00:32:39.1500000"
    }
  },
  {
    "TextLocation": {
      "Start": 25565,
      "End": 25567
    },
    "TimeRange": {
      "StartTime": "00:32:39.1500000",
      "EndTime": "00:32:39.2700000"
    }
  },
  {
    "TextLocation": {
      "Start": 25568,
      "End": 25575
    },
    "TimeRange": {
      "StartTime": "00:32:39.2700000",
      "EndTime": "00:32:39.6900000"
    }
  },
  {
    "TextLocation": {
      "Start": 25576,
      "End": 25579
    },
    "TimeRange": {
      "StartTime": "00:32:39.6900000",
      "EndTime": "00:32:39.9300000"
    }
  },
  {
    "TextLocation": {
      "Start": 25580,
      "End": 25590
    },
    "TimeRange": {
      "StartTime": "00:32:39.9300000",
      "EndTime": "00:32:40.7400000"
    }
  },
  {
    "TextLocation": {
      "Start": 25591,
      "End": 25593
    },
    "TimeRange": {
      "StartTime": "00:32:41.1300000",
      "EndTime": "00:32:41.3100000"
    }
  },
  {
    "TextLocation": {
      "Start": 25594,
      "End": 25597
    },
    "TimeRange": {
      "StartTime": "00:32:41.3100000",
      "EndTime": "00:32:41.5800000"
    }
  },
  {
    "TextLocation": {
      "Start": 25598,
      "End": 25612
    },
    "TimeRange": {
      "StartTime": "00:32:41.5800000",
      "EndTime": "00:32:42.5400000"
    }
  },
  {
    "TextLocation": {
      "Start": 25613,
      "End": 25619
    },
    "TimeRange": {
      "StartTime": "00:32:42.5400000",
      "EndTime": "00:32:42.8400000"
    }
  },
  {
    "TextLocation": {
      "Start": 25620,
      "End": 25623
    },
    "TimeRange": {
      "StartTime": "00:32:42.8400000",
      "EndTime": "00:32:43.3500000"
    }
  },
  {
    "TextLocation": {
      "Start": 25624,
      "End": 25629
    },
    "TimeRange": {
      "StartTime": "00:32:43.5600000",
      "EndTime": "00:32:43.9500000"
    }
  },
  {
    "TextLocation": {
      "Start": 25630,
      "End": 25632
    },
    "TimeRange": {
      "StartTime": "00:32:43.9500000",
      "EndTime": "00:32:44.0700000"
    }
  },
  {
    "TextLocation": {
      "Start": 25633,
      "End": 25639
    },
    "TimeRange": {
      "StartTime": "00:32:44.0700000",
      "EndTime": "00:32:44.4000000"
    }
  },
  {
    "TextLocation": {
      "Start": 25640,
      "End": 25641
    },
    "TimeRange": {
      "StartTime": "00:32:44.4000000",
      "EndTime": "00:32:44.4600000"
    }
  },
  {
    "TextLocation": {
      "Start": 25642,
      "End": 25648
    },
    "TimeRange": {
      "StartTime": "00:32:44.4600000",
      "EndTime": "00:32:44.7900000"
    }
  },
  {
    "TextLocation": {
      "Start": 25649,
      "End": 25651
    },
    "TimeRange": {
      "StartTime": "00:32:44.7900000",
      "EndTime": "00:32:44.9100000"
    }
  },
  {
    "TextLocation": {
      "Start": 25652,
      "End": 25655
    },
    "TimeRange": {
      "StartTime": "00:32:44.9100000",
      "EndTime": "00:32:45.0300000"
    }
  },
  {
    "TextLocation": {
      "Start": 25656,
      "End": 25661
    },
    "TimeRange": {
      "StartTime": "00:32:45.0300000",
      "EndTime": "00:32:45.3900000"
    }
  },
  {
    "TextLocation": {
      "Start": 25664,
      "End": 25666
    },
    "TimeRange": {
      "StartTime": "00:32:46.0200000",
      "EndTime": "00:32:46.2000000"
    }
  },
  {
    "TextLocation": {
      "Start": 25667,
      "End": 25670
    },
    "TimeRange": {
      "StartTime": "00:32:46.2000000",
      "EndTime": "00:32:46.3500000"
    }
  },
  {
    "TextLocation": {
      "Start": 25671,
      "End": 25679
    },
    "TimeRange": {
      "StartTime": "00:32:46.3500000",
      "EndTime": "00:32:46.7700000"
    }
  },
  {
    "TextLocation": {
      "Start": 25680,
      "End": 25684
    },
    "TimeRange": {
      "StartTime": "00:32:46.7700000",
      "EndTime": "00:32:46.8900000"
    }
  },
  {
    "TextLocation": {
      "Start": 25685,
      "End": 25688
    },
    "TimeRange": {
      "StartTime": "00:32:46.8900000",
      "EndTime": "00:32:47.1300000"
    }
  },
  {
    "TextLocation": {
      "Start": 25689,
      "End": 25697
    },
    "TimeRange": {
      "StartTime": "00:32:47.1300000",
      "EndTime": "00:32:47.4900000"
    }
  },
  {
    "TextLocation": {
      "Start": 25698,
      "End": 25703
    },
    "TimeRange": {
      "StartTime": "00:32:47.4900000",
      "EndTime": "00:32:47.6400000"
    }
  },
  {
    "TextLocation": {
      "Start": 25704,
      "End": 25712
    },
    "TimeRange": {
      "StartTime": "00:32:47.6400000",
      "EndTime": "00:32:47.9700000"
    }
  },
  {
    "TextLocation": {
      "Start": 25713,
      "End": 25718
    },
    "TimeRange": {
      "StartTime": "00:32:47.9700000",
      "EndTime": "00:32:48.4500000"
    }
  },
  {
    "TextLocation": {
      "Start": 25719,
      "End": 25720
    },
    "TimeRange": {
      "StartTime": "00:32:48.4500000",
      "EndTime": "00:32:48.5100000"
    }
  },
  {
    "TextLocation": {
      "Start": 25721,
      "End": 25725
    },
    "TimeRange": {
      "StartTime": "00:32:48.5100000",
      "EndTime": "00:32:48.7800000"
    }
  },
  {
    "TextLocation": {
      "Start": 25726,
      "End": 25728
    },
    "TimeRange": {
      "StartTime": "00:32:48.7800000",
      "EndTime": "00:32:48.8700000"
    }
  },
  {
    "TextLocation": {
      "Start": 25729,
      "End": 25741
    },
    "TimeRange": {
      "StartTime": "00:32:48.8700000",
      "EndTime": "00:32:49.7100000"
    }
  },
  {
    "TextLocation": {
      "Start": 25742,
      "End": 25744
    },
    "TimeRange": {
      "StartTime": "00:32:49.7100000",
      "EndTime": "00:32:49.9200000"
    }
  },
  {
    "TextLocation": {
      "Start": 25745,
      "End": 25747
    },
    "TimeRange": {
      "StartTime": "00:32:49.9200000",
      "EndTime": "00:32:50.0100000"
    }
  },
  {
    "TextLocation": {
      "Start": 25748,
      "End": 25755
    },
    "TimeRange": {
      "StartTime": "00:32:50.0100000",
      "EndTime": "00:32:50.3100000"
    }
  },
  {
    "TextLocation": {
      "Start": 25756,
      "End": 25758
    },
    "TimeRange": {
      "StartTime": "00:32:50.3100000",
      "EndTime": "00:32:50.4300000"
    }
  },
  {
    "TextLocation": {
      "Start": 25759,
      "End": 25764
    },
    "TimeRange": {
      "StartTime": "00:32:50.4300000",
      "EndTime": "00:32:50.7600000"
    }
  },
  {
    "TextLocation": {
      "Start": 25765,
      "End": 25768
    },
    "TimeRange": {
      "StartTime": "00:32:50.7600000",
      "EndTime": "00:32:51.0300000"
    }
  },
  {
    "TextLocation": {
      "Start": 25769,
      "End": 25772
    },
    "TimeRange": {
      "StartTime": "00:32:51.0300000",
      "EndTime": "00:32:51.1500000"
    }
  },
  {
    "TextLocation": {
      "Start": 25773,
      "End": 25781
    },
    "TimeRange": {
      "StartTime": "00:32:51.1500000",
      "EndTime": "00:32:51.8400000"
    }
  },
  {
    "TextLocation": {
      "Start": 25782,
      "End": 25785
    },
    "TimeRange": {
      "StartTime": "00:32:52.1700000",
      "EndTime": "00:32:52.4700000"
    }
  },
  {
    "TextLocation": {
      "Start": 25786,
      "End": 25793
    },
    "TimeRange": {
      "StartTime": "00:32:52.4700000",
      "EndTime": "00:32:52.9500000"
    }
  },
  {
    "TextLocation": {
      "Start": 25794,
      "End": 25801
    },
    "TimeRange": {
      "StartTime": "00:32:52.9500000",
      "EndTime": "00:32:53.4400000"
    }
  },
  {
    "TextLocation": {
      "Start": 25802,
      "End": 25804
    },
    "TimeRange": {
      "StartTime": "00:32:53.4400000",
      "EndTime": "00:32:53.5200000"
    }
  },
  {
    "TextLocation": {
      "Start": 25805,
      "End": 25809
    },
    "TimeRange": {
      "StartTime": "00:32:53.5200000",
      "EndTime": "00:32:53.7600000"
    }
  },
  {
    "TextLocation": {
      "Start": 25810,
      "End": 25820
    },
    "TimeRange": {
      "StartTime": "00:32:53.7600000",
      "EndTime": "00:32:54.4200000"
    }
  },
  {
    "TextLocation": {
      "Start": 25821,
      "End": 25828
    },
    "TimeRange": {
      "StartTime": "00:32:54.4200000",
      "EndTime": "00:32:54.9000000"
    }
  },
  {
    "TextLocation": {
      "Start": 25829,
      "End": 25831
    },
    "TimeRange": {
      "StartTime": "00:32:54.9000000",
      "EndTime": "00:32:55.0200000"
    }
  },
  {
    "TextLocation": {
      "Start": 25832,
      "End": 25835
    },
    "TimeRange": {
      "StartTime": "00:32:55.0200000",
      "EndTime": "00:32:55.1700000"
    }
  },
  {
    "TextLocation": {
      "Start": 25836,
      "End": 25842
    },
    "TimeRange": {
      "StartTime": "00:32:55.1700000",
      "EndTime": "00:32:55.4400000"
    }
  },
  {
    "TextLocation": {
      "Start": 25843,
      "End": 25849
    },
    "TimeRange": {
      "StartTime": "00:32:55.4400000",
      "EndTime": "00:32:55.9800000"
    }
  },
  {
    "TextLocation": {
      "Start": 25850,
      "End": 25853
    },
    "TimeRange": {
      "StartTime": "00:32:56.3100000",
      "EndTime": "00:32:56.5200000"
    }
  },
  {
    "TextLocation": {
      "Start": 25854,
      "End": 25858
    },
    "TimeRange": {
      "StartTime": "00:32:56.5200000",
      "EndTime": "00:32:56.7900000"
    }
  },
  {
    "TextLocation": {
      "Start": 25859,
      "End": 25864
    },
    "TimeRange": {
      "StartTime": "00:32:56.7900000",
      "EndTime": "00:32:57.3900000"
    }
  },
  {
    "TextLocation": {
      "Start": 25865,
      "End": 25871
    },
    "TimeRange": {
      "StartTime": "00:32:57.4800000",
      "EndTime": "00:32:57.8700000"
    }
  },
  {
    "TextLocation": {
      "Start": 25872,
      "End": 25874
    },
    "TimeRange": {
      "StartTime": "00:32:57.8700000",
      "EndTime": "00:32:57.9900000"
    }
  },
  {
    "TextLocation": {
      "Start": 25875,
      "End": 25884
    },
    "TimeRange": {
      "StartTime": "00:32:57.9900000",
      "EndTime": "00:32:58.4400000"
    }
  },
  {
    "TextLocation": {
      "Start": 25885,
      "End": 25889
    },
    "TimeRange": {
      "StartTime": "00:32:58.4400000",
      "EndTime": "00:32:58.5900000"
    }
  },
  {
    "TextLocation": {
      "Start": 25890,
      "End": 25892
    },
    "TimeRange": {
      "StartTime": "00:32:58.5900000",
      "EndTime": "00:32:58.8900000"
    }
  },
  {
    "TextLocation": {
      "Start": 25893,
      "End": 25898
    },
    "TimeRange": {
      "StartTime": "00:32:58.8900000",
      "EndTime": "00:32:59.2500000"
    }
  },
  {
    "TextLocation": {
      "Start": 25899,
      "End": 25903
    },
    "TimeRange": {
      "StartTime": "00:32:59.2500000",
      "EndTime": "00:32:59.4300000"
    }
  },
  {
    "TextLocation": {
      "Start": 25904,
      "End": 25909
    },
    "TimeRange": {
      "StartTime": "00:32:59.4300000",
      "EndTime": "00:32:59.8200000"
    }
  },
  {
    "TextLocation": {
      "Start": 25912,
      "End": 25919
    },
    "TimeRange": {
      "StartTime": "00:33:02.0200000",
      "EndTime": "00:33:02.4400000"
    }
  },
  {
    "TextLocation": {
      "Start": 25920,
      "End": 25929
    },
    "TimeRange": {
      "StartTime": "00:33:02.4400000",
      "EndTime": "00:33:02.8300000"
    }
  },
  {
    "TextLocation": {
      "Start": 25930,
      "End": 25936
    },
    "TimeRange": {
      "StartTime": "00:33:02.8300000",
      "EndTime": "00:33:03.4000000"
    }
  },
  {
    "TextLocation": {
      "Start": 25937,
      "End": 25939
    },
    "TimeRange": {
      "StartTime": "00:33:03.4000000",
      "EndTime": "00:33:03.5500000"
    }
  },
  {
    "TextLocation": {
      "Start": 25940,
      "End": 25943
    },
    "TimeRange": {
      "StartTime": "00:33:03.5500000",
      "EndTime": "00:33:03.6400000"
    }
  },
  {
    "TextLocation": {
      "Start": 25944,
      "End": 25947
    },
    "TimeRange": {
      "StartTime": "00:33:03.6400000",
      "EndTime": "00:33:03.8200000"
    }
  },
  {
    "TextLocation": {
      "Start": 25948,
      "End": 25951
    },
    "TimeRange": {
      "StartTime": "00:33:03.8200000",
      "EndTime": "00:33:04"
    }
  },
  {
    "TextLocation": {
      "Start": 25952,
      "End": 25958
    },
    "TimeRange": {
      "StartTime": "00:33:04",
      "EndTime": "00:33:04.4500000"
    }
  },
  {
    "TextLocation": {
      "Start": 25959,
      "End": 25962
    },
    "TimeRange": {
      "StartTime": "00:33:04.6000000",
      "EndTime": "00:33:04.8100000"
    }
  },
  {
    "TextLocation": {
      "Start": 25963,
      "End": 25966
    },
    "TimeRange": {
      "StartTime": "00:33:04.8100000",
      "EndTime": "00:33:05.0700000"
    }
  },
  {
    "TextLocation": {
      "Start": 25967,
      "End": 25976
    },
    "TimeRange": {
      "StartTime": "00:33:05.0800000",
      "EndTime": "00:33:05.4400000"
    }
  },
  {
    "TextLocation": {
      "Start": 25977,
      "End": 25982
    },
    "TimeRange": {
      "StartTime": "00:33:05.4400000",
      "EndTime": "00:33:05.8600000"
    }
  },
  {
    "TextLocation": {
      "Start": 25983,
      "End": 25987
    },
    "TimeRange": {
      "StartTime": "00:33:05.8600000",
      "EndTime": "00:33:06.0100000"
    }
  },
  {
    "TextLocation": {
      "Start": 25988,
      "End": 25997
    },
    "TimeRange": {
      "StartTime": "00:33:06.0100000",
      "EndTime": "00:33:06.4900000"
    }
  },
  {
    "TextLocation": {
      "Start": 25998,
      "End": 26001
    },
    "TimeRange": {
      "StartTime": "00:33:06.4900000",
      "EndTime": "00:33:06.6100000"
    }
  },
  {
    "TextLocation": {
      "Start": 26002,
      "End": 26005
    },
    "TimeRange": {
      "StartTime": "00:33:06.6100000",
      "EndTime": "00:33:06.8800000"
    }
  },
  {
    "TextLocation": {
      "Start": 26006,
      "End": 26012
    },
    "TimeRange": {
      "StartTime": "00:33:06.8800000",
      "EndTime": "00:33:07.3600000"
    }
  },
  {
    "TextLocation": {
      "Start": 26013,
      "End": 26015
    },
    "TimeRange": {
      "StartTime": "00:33:07.6600000",
      "EndTime": "00:33:07.8100000"
    }
  },
  {
    "TextLocation": {
      "Start": 26016,
      "End": 26018
    },
    "TimeRange": {
      "StartTime": "00:33:07.8100000",
      "EndTime": "00:33:07.9300000"
    }
  },
  {
    "TextLocation": {
      "Start": 26019,
      "End": 26030
    },
    "TimeRange": {
      "StartTime": "00:33:07.9300000",
      "EndTime": "00:33:08.5000000"
    }
  },
  {
    "TextLocation": {
      "Start": 26031,
      "End": 26035
    },
    "TimeRange": {
      "StartTime": "00:33:08.5000000",
      "EndTime": "00:33:08.6500000"
    }
  },
  {
    "TextLocation": {
      "Start": 26036,
      "End": 26039
    },
    "TimeRange": {
      "StartTime": "00:33:08.6500000",
      "EndTime": "00:33:08.8300000"
    }
  },
  {
    "TextLocation": {
      "Start": 26040,
      "End": 26048
    },
    "TimeRange": {
      "StartTime": "00:33:08.8300000",
      "EndTime": "00:33:09.3700000"
    }
  },
  {
    "TextLocation": {
      "Start": 26049,
      "End": 26051
    },
    "TimeRange": {
      "StartTime": "00:33:09.3700000",
      "EndTime": "00:33:09.4900000"
    }
  },
  {
    "TextLocation": {
      "Start": 26052,
      "End": 26054
    },
    "TimeRange": {
      "StartTime": "00:33:09.4900000",
      "EndTime": "00:33:09.6400000"
    }
  },
  {
    "TextLocation": {
      "Start": 26055,
      "End": 26064
    },
    "TimeRange": {
      "StartTime": "00:33:09.6400000",
      "EndTime": "00:33:10.1900000"
    }
  },
  {
    "TextLocation": {
      "Start": 26065,
      "End": 26070
    },
    "TimeRange": {
      "StartTime": "00:33:10.1900000",
      "EndTime": "00:33:10.7200000"
    }
  },
  {
    "TextLocation": {
      "Start": 26072,
      "End": 26077
    },
    "TimeRange": {
      "StartTime": "00:33:10.9600000",
      "EndTime": "00:33:11.2900000"
    }
  },
  {
    "TextLocation": {
      "Start": 26078,
      "End": 26083
    },
    "TimeRange": {
      "StartTime": "00:33:11.2900000",
      "EndTime": "00:33:11.5300000"
    }
  },
  {
    "TextLocation": {
      "Start": 26084,
      "End": 26090
    },
    "TimeRange": {
      "StartTime": "00:33:11.5300000",
      "EndTime": "00:33:12.0100000"
    }
  },
  {
    "TextLocation": {
      "Start": 26092,
      "End": 26093
    },
    "TimeRange": {
      "StartTime": "00:33:12.0100000",
      "EndTime": "00:33:12.1000000"
    }
  },
  {
    "TextLocation": {
      "Start": 26095,
      "End": 26100
    },
    "TimeRange": {
      "StartTime": "00:33:12.1000000",
      "EndTime": "00:33:12.5800000"
    }
  },
  {
    "TextLocation": {
      "Start": 26102,
      "End": 26106
    },
    "TimeRange": {
      "StartTime": "00:33:12.5800000",
      "EndTime": "00:33:13.0300000"
    }
  },
  {
    "TextLocation": {
      "Start": 26107,
      "End": 26109
    },
    "TimeRange": {
      "StartTime": "00:33:13.0300000",
      "EndTime": "00:33:13.1200000"
    }
  },
  {
    "TextLocation": {
      "Start": 26110,
      "End": 26116
    },
    "TimeRange": {
      "StartTime": "00:33:13.1200000",
      "EndTime": "00:33:13.5100000"
    }
  },
  {
    "TextLocation": {
      "Start": 26118,
      "End": 26125
    },
    "TimeRange": {
      "StartTime": "00:33:13.5100000",
      "EndTime": "00:33:14.0800000"
    }
  },
  {
    "TextLocation": {
      "Start": 26128,
      "End": 26131
    },
    "TimeRange": {
      "StartTime": "00:33:14.8900000",
      "EndTime": "00:33:15.1900000"
    }
  },
  {
    "TextLocation": {
      "Start": 26132,
      "End": 26138
    },
    "TimeRange": {
      "StartTime": "00:33:15.1900000",
      "EndTime": "00:33:15.5800000"
    }
  },
  {
    "TextLocation": {
      "Start": 26140,
      "End": 26143
    },
    "TimeRange": {
      "StartTime": "00:33:15.5800000",
      "EndTime": "00:33:15.7000000"
    }
  },
  {
    "TextLocation": {
      "Start": 26144,
      "End": 26147
    },
    "TimeRange": {
      "StartTime": "00:33:15.7000000",
      "EndTime": "00:33:15.8200000"
    }
  },
  {
    "TextLocation": {
      "Start": 26148,
      "End": 26152
    },
    "TimeRange": {
      "StartTime": "00:33:15.8200000",
      "EndTime": "00:33:16.1200000"
    }
  },
  {
    "TextLocation": {
      "Start": 26153,
      "End": 26155
    },
    "TimeRange": {
      "StartTime": "00:33:16.1200000",
      "EndTime": "00:33:16.2400000"
    }
  },
  {
    "TextLocation": {
      "Start": 26156,
      "End": 26160
    },
    "TimeRange": {
      "StartTime": "00:33:16.2400000",
      "EndTime": "00:33:17.1400000"
    }
  },
  {
    "TextLocation": {
      "Start": 26162,
      "End": 26167
    },
    "TimeRange": {
      "StartTime": "00:33:17.1400000",
      "EndTime": "00:33:17.4100000"
    }
  },
  {
    "TextLocation": {
      "Start": 26168,
      "End": 26173
    },
    "TimeRange": {
      "StartTime": "00:33:17.4100000",
      "EndTime": "00:33:17.7100000"
    }
  },
  {
    "TextLocation": {
      "Start": 26174,
      "End": 26178
    },
    "TimeRange": {
      "StartTime": "00:33:17.7100000",
      "EndTime": "00:33:17.8600000"
    }
  },
  {
    "TextLocation": {
      "Start": 26179,
      "End": 26180
    },
    "TimeRange": {
      "StartTime": "00:33:17.8600000",
      "EndTime": "00:33:17.8900000"
    }
  },
  {
    "TextLocation": {
      "Start": 26181,
      "End": 26185
    },
    "TimeRange": {
      "StartTime": "00:33:17.8900000",
      "EndTime": "00:33:18.4300000"
    }
  },
  {
    "TextLocation": {
      "Start": 26187,
      "End": 26188
    },
    "TimeRange": {
      "StartTime": "00:33:18.7900000",
      "EndTime": "00:33:18.9100000"
    }
  },
  {
    "TextLocation": {
      "Start": 26189,
      "End": 26193
    },
    "TimeRange": {
      "StartTime": "00:33:18.9100000",
      "EndTime": "00:33:19.2400000"
    }
  },
  {
    "TextLocation": {
      "Start": 26194,
      "End": 26196
    },
    "TimeRange": {
      "StartTime": "00:33:19.2400000",
      "EndTime": "00:33:19.3600000"
    }
  },
  {
    "TextLocation": {
      "Start": 26197,
      "End": 26202
    },
    "TimeRange": {
      "StartTime": "00:33:19.3600000",
      "EndTime": "00:33:19.5700000"
    }
  },
  {
    "TextLocation": {
      "Start": 26203,
      "End": 26206
    },
    "TimeRange": {
      "StartTime": "00:33:19.5700000",
      "EndTime": "00:33:19.8400000"
    }
  },
  {
    "TextLocation": {
      "Start": 26207,
      "End": 26213
    },
    "TimeRange": {
      "StartTime": "00:33:19.8400000",
      "EndTime": "00:33:20.2900000"
    }
  },
  {
    "TextLocation": {
      "Start": 26214,
      "End": 26216
    },
    "TimeRange": {
      "StartTime": "00:33:20.2900000",
      "EndTime": "00:33:20.4400000"
    }
  },
  {
    "TextLocation": {
      "Start": 26217,
      "End": 26221
    },
    "TimeRange": {
      "StartTime": "00:33:20.4400000",
      "EndTime": "00:33:20.6200000"
    }
  },
  {
    "TextLocation": {
      "Start": 26222,
      "End": 26227
    },
    "TimeRange": {
      "StartTime": "00:33:20.6200000",
      "EndTime": "00:33:21.0400000"
    }
  },
  {
    "TextLocation": {
      "Start": 26230,
      "End": 26236
    },
    "TimeRange": {
      "StartTime": "00:33:21.7000000",
      "EndTime": "00:33:22.0300000"
    }
  },
  {
    "TextLocation": {
      "Start": 26237,
      "End": 26240
    },
    "TimeRange": {
      "StartTime": "00:33:22.0300000",
      "EndTime": "00:33:22.1200000"
    }
  },
  {
    "TextLocation": {
      "Start": 26241,
      "End": 26248
    },
    "TimeRange": {
      "StartTime": "00:33:22.1200000",
      "EndTime": "00:33:22.4200000"
    }
  },
  {
    "TextLocation": {
      "Start": 26249,
      "End": 26252
    },
    "TimeRange": {
      "StartTime": "00:33:22.4200000",
      "EndTime": "00:33:22.6300000"
    }
  },
  {
    "TextLocation": {
      "Start": 26253,
      "End": 26256
    },
    "TimeRange": {
      "StartTime": "00:33:22.6300000",
      "EndTime": "00:33:22.8400000"
    }
  },
  {
    "TextLocation": {
      "Start": 26257,
      "End": 26267
    },
    "TimeRange": {
      "StartTime": "00:33:22.8400000",
      "EndTime": "00:33:23.5300000"
    }
  },
  {
    "TextLocation": {
      "Start": 26269,
      "End": 26270
    },
    "TimeRange": {
      "StartTime": "00:33:23.5300000",
      "EndTime": "00:33:23.7100000"
    }
  },
  {
    "TextLocation": {
      "Start": 26271,
      "End": 26276
    },
    "TimeRange": {
      "StartTime": "00:33:23.7100000",
      "EndTime": "00:33:23.9800000"
    }
  },
  {
    "TextLocation": {
      "Start": 26277,
      "End": 26280
    },
    "TimeRange": {
      "StartTime": "00:33:23.9800000",
      "EndTime": "00:33:24.2500000"
    }
  },
  {
    "TextLocation": {
      "Start": 26281,
      "End": 26287
    },
    "TimeRange": {
      "StartTime": "00:33:24.2500000",
      "EndTime": "00:33:24.6400000"
    }
  },
  {
    "TextLocation": {
      "Start": 26288,
      "End": 26291
    },
    "TimeRange": {
      "StartTime": "00:33:24.6400000",
      "EndTime": "00:33:24.9400000"
    }
  },
  {
    "TextLocation": {
      "Start": 26292,
      "End": 26294
    },
    "TimeRange": {
      "StartTime": "00:33:24.9400000",
      "EndTime": "00:33:25.0600000"
    }
  },
  {
    "TextLocation": {
      "Start": 26295,
      "End": 26299
    },
    "TimeRange": {
      "StartTime": "00:33:25.0600000",
      "EndTime": "00:33:25.3300000"
    }
  },
  {
    "TextLocation": {
      "Start": 26300,
      "End": 26302
    },
    "TimeRange": {
      "StartTime": "00:33:25.3300000",
      "EndTime": "00:33:25.4200000"
    }
  },
  {
    "TextLocation": {
      "Start": 26303,
      "End": 26312
    },
    "TimeRange": {
      "StartTime": "00:33:25.4200000",
      "EndTime": "00:33:26.1400000"
    }
  },
  {
    "TextLocation": {
      "Start": 26313,
      "End": 26315
    },
    "TimeRange": {
      "StartTime": "00:33:26.1400000",
      "EndTime": "00:33:26.2600000"
    }
  },
  {
    "TextLocation": {
      "Start": 26316,
      "End": 26321
    },
    "TimeRange": {
      "StartTime": "00:33:26.2600000",
      "EndTime": "00:33:26.5000000"
    }
  },
  {
    "TextLocation": {
      "Start": 26322,
      "End": 26326
    },
    "TimeRange": {
      "StartTime": "00:33:26.5000000",
      "EndTime": "00:33:26.6500000"
    }
  },
  {
    "TextLocation": {
      "Start": 26327,
      "End": 26332
    },
    "TimeRange": {
      "StartTime": "00:33:26.6500000",
      "EndTime": "00:33:26.8900000"
    }
  },
  {
    "TextLocation": {
      "Start": 26333,
      "End": 26335
    },
    "TimeRange": {
      "StartTime": "00:33:26.8900000",
      "EndTime": "00:33:27.0100000"
    }
  },
  {
    "TextLocation": {
      "Start": 26336,
      "End": 26338
    },
    "TimeRange": {
      "StartTime": "00:33:27.0100000",
      "EndTime": "00:33:27.1300000"
    }
  },
  {
    "TextLocation": {
      "Start": 26339,
      "End": 26341
    },
    "TimeRange": {
      "StartTime": "00:33:27.1300000",
      "EndTime": "00:33:27.2500000"
    }
  },
  {
    "TextLocation": {
      "Start": 26342,
      "End": 26345
    },
    "TimeRange": {
      "StartTime": "00:33:27.2500000",
      "EndTime": "00:33:27.4000000"
    }
  },
  {
    "TextLocation": {
      "Start": 26346,
      "End": 26352
    },
    "TimeRange": {
      "StartTime": "00:33:27.4000000",
      "EndTime": "00:33:27.8700000"
    }
  },
  {
    "TextLocation": {
      "Start": 26354,
      "End": 26357
    },
    "TimeRange": {
      "StartTime": "00:33:28.2400000",
      "EndTime": "00:33:28.4500000"
    }
  },
  {
    "TextLocation": {
      "Start": 26358,
      "End": 26360
    },
    "TimeRange": {
      "StartTime": "00:33:28.4500000",
      "EndTime": "00:33:28.6000000"
    }
  },
  {
    "TextLocation": {
      "Start": 26361,
      "End": 26370
    },
    "TimeRange": {
      "StartTime": "00:33:28.6000000",
      "EndTime": "00:33:29.1400000"
    }
  },
  {
    "TextLocation": {
      "Start": 26371,
      "End": 26375
    },
    "TimeRange": {
      "StartTime": "00:33:29.1400000",
      "EndTime": "00:33:29.2600000"
    }
  },
  {
    "TextLocation": {
      "Start": 26376,
      "End": 26378
    },
    "TimeRange": {
      "StartTime": "00:33:29.2600000",
      "EndTime": "00:33:29.3800000"
    }
  },
  {
    "TextLocation": {
      "Start": 26379,
      "End": 26382
    },
    "TimeRange": {
      "StartTime": "00:33:29.3800000",
      "EndTime": "00:33:29.5000000"
    }
  },
  {
    "TextLocation": {
      "Start": 26383,
      "End": 26389
    },
    "TimeRange": {
      "StartTime": "00:33:29.5000000",
      "EndTime": "00:33:29.9500000"
    }
  },
  {
    "TextLocation": {
      "Start": 26390,
      "End": 26392
    },
    "TimeRange": {
      "StartTime": "00:33:29.9500000",
      "EndTime": "00:33:30.1000000"
    }
  },
  {
    "TextLocation": {
      "Start": 26393,
      "End": 26398
    },
    "TimeRange": {
      "StartTime": "00:33:30.1000000",
      "EndTime": "00:33:30.4000000"
    }
  },
  {
    "TextLocation": {
      "Start": 26399,
      "End": 26406
    },
    "TimeRange": {
      "StartTime": "00:33:30.4000000",
      "EndTime": "00:33:30.8500000"
    }
  },
  {
    "TextLocation": {
      "Start": 26407,
      "End": 26409
    },
    "TimeRange": {
      "StartTime": "00:33:30.8500000",
      "EndTime": "00:33:31.0300000"
    }
  },
  {
    "TextLocation": {
      "Start": 26410,
      "End": 26413
    },
    "TimeRange": {
      "StartTime": "00:33:31.0300000",
      "EndTime": "00:33:31.1800000"
    }
  },
  {
    "TextLocation": {
      "Start": 26414,
      "End": 26420
    },
    "TimeRange": {
      "StartTime": "00:33:31.1800000",
      "EndTime": "00:33:31.7500000"
    }
  },
  {
    "TextLocation": {
      "Start": 26421,
      "End": 26424
    },
    "TimeRange": {
      "StartTime": "00:33:32.1100000",
      "EndTime": "00:33:32.3200000"
    }
  },
  {
    "TextLocation": {
      "Start": 26425,
      "End": 26429
    },
    "TimeRange": {
      "StartTime": "00:33:32.3200000",
      "EndTime": "00:33:32.4700000"
    }
  },
  {
    "TextLocation": {
      "Start": 26430,
      "End": 26439
    },
    "TimeRange": {
      "StartTime": "00:33:32.4700000",
      "EndTime": "00:33:33.0100000"
    }
  },
  {
    "TextLocation": {
      "Start": 26440,
      "End": 26444
    },
    "TimeRange": {
      "StartTime": "00:33:33.0100000",
      "EndTime": "00:33:33.1600000"
    }
  },
  {
    "TextLocation": {
      "Start": 26445,
      "End": 26448
    },
    "TimeRange": {
      "StartTime": "00:33:33.1600000",
      "EndTime": "00:33:33.2500000"
    }
  },
  {
    "TextLocation": {
      "Start": 26449,
      "End": 26453
    },
    "TimeRange": {
      "StartTime": "00:33:33.2500000",
      "EndTime": "00:33:33.6100000"
    }
  },
  {
    "TextLocation": {
      "Start": 26454,
      "End": 26458
    },
    "TimeRange": {
      "StartTime": "00:33:33.6100000",
      "EndTime": "00:33:33.7000000"
    }
  },
  {
    "TextLocation": {
      "Start": 26459,
      "End": 26462
    },
    "TimeRange": {
      "StartTime": "00:33:33.7000000",
      "EndTime": "00:33:33.9700000"
    }
  },
  {
    "TextLocation": {
      "Start": 26463,
      "End": 26469
    },
    "TimeRange": {
      "StartTime": "00:33:33.9700000",
      "EndTime": "00:33:34.3900000"
    }
  },
  {
    "TextLocation": {
      "Start": 26470,
      "End": 26475
    },
    "TimeRange": {
      "StartTime": "00:33:34.3900000",
      "EndTime": "00:33:34.6900000"
    }
  },
  {
    "TextLocation": {
      "Start": 26476,
      "End": 26482
    },
    "TimeRange": {
      "StartTime": "00:33:34.6900000",
      "EndTime": "00:33:35.1100000"
    }
  },
  {
    "TextLocation": {
      "Start": 26483,
      "End": 26487
    },
    "TimeRange": {
      "StartTime": "00:33:35.1100000",
      "EndTime": "00:33:35.3200000"
    }
  },
  {
    "TextLocation": {
      "Start": 26488,
      "End": 26494
    },
    "TimeRange": {
      "StartTime": "00:33:35.3200000",
      "EndTime": "00:33:35.6800000"
    }
  },
  {
    "TextLocation": {
      "Start": 26495,
      "End": 26497
    },
    "TimeRange": {
      "StartTime": "00:33:35.6800000",
      "EndTime": "00:33:35.8000000"
    }
  },
  {
    "TextLocation": {
      "Start": 26498,
      "End": 26505
    },
    "TimeRange": {
      "StartTime": "00:33:35.8000000",
      "EndTime": "00:33:36.2800000"
    }
  },
  {
    "TextLocation": {
      "Start": 26506,
      "End": 26509
    },
    "TimeRange": {
      "StartTime": "00:33:36.5500000",
      "EndTime": "00:33:36.7300000"
    }
  },
  {
    "TextLocation": {
      "Start": 26510,
      "End": 26516
    },
    "TimeRange": {
      "StartTime": "00:33:36.7300000",
      "EndTime": "00:33:37.0900000"
    }
  },
  {
    "TextLocation": {
      "Start": 26517,
      "End": 26526
    },
    "TimeRange": {
      "StartTime": "00:33:37.0900000",
      "EndTime": "00:33:37.4800000"
    }
  },
  {
    "TextLocation": {
      "Start": 26527,
      "End": 26531
    },
    "TimeRange": {
      "StartTime": "00:33:37.4800000",
      "EndTime": "00:33:37.6300000"
    }
  },
  {
    "TextLocation": {
      "Start": 26532,
      "End": 26535
    },
    "TimeRange": {
      "StartTime": "00:33:37.6300000",
      "EndTime": "00:33:37.7200000"
    }
  },
  {
    "TextLocation": {
      "Start": 26536,
      "End": 26541
    },
    "TimeRange": {
      "StartTime": "00:33:37.7200000",
      "EndTime": "00:33:38.0800000"
    }
  },
  {
    "TextLocation": {
      "Start": 26543,
      "End": 26548
    },
    "TimeRange": {
      "StartTime": "00:33:38.0800000",
      "EndTime": "00:33:38.4100000"
    }
  },
  {
    "TextLocation": {
      "Start": 26550,
      "End": 26556
    },
    "TimeRange": {
      "StartTime": "00:33:38.4700000",
      "EndTime": "00:33:38.6800000"
    }
  },
  {
    "TextLocation": {
      "Start": 26557,
      "End": 26559
    },
    "TimeRange": {
      "StartTime": "00:33:38.6800000",
      "EndTime": "00:33:38.8000000"
    }
  },
  {
    "TextLocation": {
      "Start": 26560,
      "End": 26565
    },
    "TimeRange": {
      "StartTime": "00:33:38.8000000",
      "EndTime": "00:33:39.1300000"
    }
  },
  {
    "TextLocation": {
      "Start": 26566,
      "End": 26568
    },
    "TimeRange": {
      "StartTime": "00:33:39.1300000",
      "EndTime": "00:33:39.3400000"
    }
  },
  {
    "TextLocation": {
      "Start": 26570,
      "End": 26577
    },
    "TimeRange": {
      "StartTime": "00:33:39.3400000",
      "EndTime": "00:33:39.8800000"
    }
  },
  {
    "TextLocation": {
      "Start": 26579,
      "End": 26585
    },
    "TimeRange": {
      "StartTime": "00:33:40.2100000",
      "EndTime": "00:33:40.6000000"
    }
  },
  {
    "TextLocation": {
      "Start": 26586,
      "End": 26594
    },
    "TimeRange": {
      "StartTime": "00:33:40.6000000",
      "EndTime": "00:33:41.2300000"
    }
  },
  {
    "TextLocation": {
      "Start": 26595,
      "End": 26602
    },
    "TimeRange": {
      "StartTime": "00:33:41.2300000",
      "EndTime": "00:33:41.6200000"
    }
  },
  {
    "TextLocation": {
      "Start": 26603,
      "End": 26605
    },
    "TimeRange": {
      "StartTime": "00:33:41.6200000",
      "EndTime": "00:33:41.7700000"
    }
  },
  {
    "TextLocation": {
      "Start": 26606,
      "End": 26612
    },
    "TimeRange": {
      "StartTime": "00:33:41.7700000",
      "EndTime": "00:33:41.9500000"
    }
  },
  {
    "TextLocation": {
      "Start": 26613,
      "End": 26619
    },
    "TimeRange": {
      "StartTime": "00:33:41.9500000",
      "EndTime": "00:33:42.3700000"
    }
  },
  {
    "TextLocation": {
      "Start": 26620,
      "End": 26622
    },
    "TimeRange": {
      "StartTime": "00:33:42.3700000",
      "EndTime": "00:33:42.5500000"
    }
  },
  {
    "TextLocation": {
      "Start": 26623,
      "End": 26625
    },
    "TimeRange": {
      "StartTime": "00:33:42.5500000",
      "EndTime": "00:33:42.7000000"
    }
  },
  {
    "TextLocation": {
      "Start": 26626,
      "End": 26635
    },
    "TimeRange": {
      "StartTime": "00:33:42.7000000",
      "EndTime": "00:33:43.2100000"
    }
  },
  {
    "TextLocation": {
      "Start": 26638,
      "End": 26641
    },
    "TimeRange": {
      "StartTime": "00:33:44.1700000",
      "EndTime": "00:33:44.3500000"
    }
  },
  {
    "TextLocation": {
      "Start": 26642,
      "End": 26648
    },
    "TimeRange": {
      "StartTime": "00:33:44.3500000",
      "EndTime": "00:33:44.6800000"
    }
  },
  {
    "TextLocation": {
      "Start": 26649,
      "End": 26651
    },
    "TimeRange": {
      "StartTime": "00:33:44.6800000",
      "EndTime": "00:33:44.7700000"
    }
  },
  {
    "TextLocation": {
      "Start": 26652,
      "End": 26655
    },
    "TimeRange": {
      "StartTime": "00:33:44.7700000",
      "EndTime": "00:33:44.8600000"
    }
  },
  {
    "TextLocation": {
      "Start": 26656,
      "End": 26667
    },
    "TimeRange": {
      "StartTime": "00:33:44.8600000",
      "EndTime": "00:33:45.4600000"
    }
  },
  {
    "TextLocation": {
      "Start": 26668,
      "End": 26675
    },
    "TimeRange": {
      "StartTime": "00:33:45.4600000",
      "EndTime": "00:33:46.0300000"
    }
  },
  {
    "TextLocation": {
      "Start": 26677,
      "End": 26679
    },
    "TimeRange": {
      "StartTime": "00:33:46.0300000",
      "EndTime": "00:33:46.2100000"
    }
  },
  {
    "TextLocation": {
      "Start": 26680,
      "End": 26683
    },
    "TimeRange": {
      "StartTime": "00:33:46.2100000",
      "EndTime": "00:33:46.4800000"
    }
  },
  {
    "TextLocation": {
      "Start": 26684,
      "End": 26690
    },
    "TimeRange": {
      "StartTime": "00:33:46.4800000",
      "EndTime": "00:33:46.9900000"
    }
  },
  {
    "TextLocation": {
      "Start": 26691,
      "End": 26696
    },
    "TimeRange": {
      "StartTime": "00:33:46.9900000",
      "EndTime": "00:33:47.3500000"
    }
  },
  {
    "TextLocation": {
      "Start": 26697,
      "End": 26699
    },
    "TimeRange": {
      "StartTime": "00:33:47.3500000",
      "EndTime": "00:33:47.4700000"
    }
  },
  {
    "TextLocation": {
      "Start": 26700,
      "End": 26702
    },
    "TimeRange": {
      "StartTime": "00:33:47.4700000",
      "EndTime": "00:33:47.7100000"
    }
  },
  {
    "TextLocation": {
      "Start": 26703,
      "End": 26705
    },
    "TimeRange": {
      "StartTime": "00:33:47.7100000",
      "EndTime": "00:33:47.8300000"
    }
  },
  {
    "TextLocation": {
      "Start": 26706,
      "End": 26707
    },
    "TimeRange": {
      "StartTime": "00:33:47.8300000",
      "EndTime": "00:33:47.8600000"
    }
  },
  {
    "TextLocation": {
      "Start": 26708,
      "End": 26716
    },
    "TimeRange": {
      "StartTime": "00:33:47.8600000",
      "EndTime": "00:33:48.3100000"
    }
  },
  {
    "TextLocation": {
      "Start": 26717,
      "End": 26727
    },
    "TimeRange": {
      "StartTime": "00:33:48.3100000",
      "EndTime": "00:33:49"
    }
  },
  {
    "TextLocation": {
      "Start": 26729,
      "End": 26733
    },
    "TimeRange": {
      "StartTime": "00:33:49",
      "EndTime": "00:33:49.2400000"
    }
  },
  {
    "TextLocation": {
      "Start": 26734,
      "End": 26737
    },
    "TimeRange": {
      "StartTime": "00:33:49.2400000",
      "EndTime": "00:33:49.4500000"
    }
  },
  {
    "TextLocation": {
      "Start": 26738,
      "End": 26747
    },
    "TimeRange": {
      "StartTime": "00:33:49.4500000",
      "EndTime": "00:33:49.8400000"
    }
  },
  {
    "TextLocation": {
      "Start": 26748,
      "End": 26752
    },
    "TimeRange": {
      "StartTime": "00:33:49.8400000",
      "EndTime": "00:33:50.2600000"
    }
  },
  {
    "TextLocation": {
      "Start": 26753,
      "End": 26755
    },
    "TimeRange": {
      "StartTime": "00:33:50.2600000",
      "EndTime": "00:33:50.6200000"
    }
  },
  {
    "TextLocation": {
      "Start": 26756,
      "End": 26759
    },
    "TimeRange": {
      "StartTime": "00:33:50.6200000",
      "EndTime": "00:33:50.7400000"
    }
  },
  {
    "TextLocation": {
      "Start": 26760,
      "End": 26768
    },
    "TimeRange": {
      "StartTime": "00:33:50.7400000",
      "EndTime": "00:33:51.1000000"
    }
  },
  {
    "TextLocation": {
      "Start": 26769,
      "End": 26775
    },
    "TimeRange": {
      "StartTime": "00:33:51.1000000",
      "EndTime": "00:33:51.5800000"
    }
  },
  {
    "TextLocation": {
      "Start": 26778,
      "End": 26783
    },
    "TimeRange": {
      "StartTime": "00:33:52.1200000",
      "EndTime": "00:33:52.3600000"
    }
  },
  {
    "TextLocation": {
      "Start": 26784,
      "End": 26792
    },
    "TimeRange": {
      "StartTime": "00:33:52.3600000",
      "EndTime": "00:33:52.9600000"
    }
  },
  {
    "TextLocation": {
      "Start": 26793,
      "End": 26796
    },
    "TimeRange": {
      "StartTime": "00:33:52.9600000",
      "EndTime": "00:33:53.0800000"
    }
  },
  {
    "TextLocation": {
      "Start": 26797,
      "End": 26802
    },
    "TimeRange": {
      "StartTime": "00:33:53.0800000",
      "EndTime": "00:33:53.5000000"
    }
  },
  {
    "TextLocation": {
      "Start": 26803,
      "End": 26810
    },
    "TimeRange": {
      "StartTime": "00:33:53.5000000",
      "EndTime": "00:33:54.0700000"
    }
  },
  {
    "TextLocation": {
      "Start": 26811,
      "End": 26813
    },
    "TimeRange": {
      "StartTime": "00:33:54.0700000",
      "EndTime": "00:33:54.1900000"
    }
  },
  {
    "TextLocation": {
      "Start": 26814,
      "End": 26822
    },
    "TimeRange": {
      "StartTime": "00:33:54.1900000",
      "EndTime": "00:33:54.6700000"
    }
  },
  {
    "TextLocation": {
      "Start": 26823,
      "End": 26835
    },
    "TimeRange": {
      "StartTime": "00:33:54.6700000",
      "EndTime": "00:33:55.2700000"
    }
  },
  {
    "TextLocation": {
      "Start": 26836,
      "End": 26843
    },
    "TimeRange": {
      "StartTime": "00:33:55.2700000",
      "EndTime": "00:33:55.6600000"
    }
  },
  {
    "TextLocation": {
      "Start": 26844,
      "End": 26846
    },
    "TimeRange": {
      "StartTime": "00:33:55.6600000",
      "EndTime": "00:33:55.7500000"
    }
  },
  {
    "TextLocation": {
      "Start": 26847,
      "End": 26852
    },
    "TimeRange": {
      "StartTime": "00:33:55.7500000",
      "EndTime": "00:33:55.9000000"
    }
  },
  {
    "TextLocation": {
      "Start": 26853,
      "End": 26857
    },
    "TimeRange": {
      "StartTime": "00:33:55.9000000",
      "EndTime": "00:33:56.4100000"
    }
  },
  {
    "TextLocation": {
      "Start": 26859,
      "End": 26868
    },
    "TimeRange": {
      "StartTime": "00:33:56.7700000",
      "EndTime": "00:33:57.3100000"
    }
  },
  {
    "TextLocation": {
      "Start": 26869,
      "End": 26874
    },
    "TimeRange": {
      "StartTime": "00:33:57.3100000",
      "EndTime": "00:33:57.6700000"
    }
  },
  {
    "TextLocation": {
      "Start": 26875,
      "End": 26881
    },
    "TimeRange": {
      "StartTime": "00:33:57.6700000",
      "EndTime": "00:33:57.9400000"
    }
  },
  {
    "TextLocation": {
      "Start": 26882,
      "End": 26884
    },
    "TimeRange": {
      "StartTime": "00:33:57.9400000",
      "EndTime": "00:33:58.0600000"
    }
  },
  {
    "TextLocation": {
      "Start": 26885,
      "End": 26887
    },
    "TimeRange": {
      "StartTime": "00:33:58.0600000",
      "EndTime": "00:33:58.2100000"
    }
  },
  {
    "TextLocation": {
      "Start": 26888,
      "End": 26891
    },
    "TimeRange": {
      "StartTime": "00:33:58.2100000",
      "EndTime": "00:33:58.4500000"
    }
  },
  {
    "TextLocation": {
      "Start": 26892,
      "End": 26896
    },
    "TimeRange": {
      "StartTime": "00:33:58.4500000",
      "EndTime": "00:33:58.6300000"
    }
  },
  {
    "TextLocation": {
      "Start": 26897,
      "End": 26906
    },
    "TimeRange": {
      "StartTime": "00:33:58.6300000",
      "EndTime": "00:33:59.1400000"
    }
  },
  {
    "TextLocation": {
      "Start": 26907,
      "End": 26911
    },
    "TimeRange": {
      "StartTime": "00:33:59.1400000",
      "EndTime": "00:33:59.2600000"
    }
  },
  {
    "TextLocation": {
      "Start": 26912,
      "End": 26915
    },
    "TimeRange": {
      "StartTime": "00:33:59.2600000",
      "EndTime": "00:33:59.5300000"
    }
  },
  {
    "TextLocation": {
      "Start": 26916,
      "End": 26922
    },
    "TimeRange": {
      "StartTime": "00:33:59.5300000",
      "EndTime": "00:34:00.0700000"
    }
  },
  {
    "TextLocation": {
      "Start": 26925,
      "End": 26928
    },
    "TimeRange": {
      "StartTime": "00:34:00.3700000",
      "EndTime": "00:34:00.5800000"
    }
  },
  {
    "TextLocation": {
      "Start": 26929,
      "End": 26930
    },
    "TimeRange": {
      "StartTime": "00:34:00.5800000",
      "EndTime": "00:34:00.6700000"
    }
  },
  {
    "TextLocation": {
      "Start": 26931,
      "End": 26935
    },
    "TimeRange": {
      "StartTime": "00:34:00.6700000",
      "EndTime": "00:34:00.8200000"
    }
  },
  {
    "TextLocation": {
      "Start": 26936,
      "End": 26938
    },
    "TimeRange": {
      "StartTime": "00:34:00.8200000",
      "EndTime": "00:34:01.0600000"
    }
  },
  {
    "TextLocation": {
      "Start": 26939,
      "End": 26944
    },
    "TimeRange": {
      "StartTime": "00:34:01.0600000",
      "EndTime": "00:34:01.3600000"
    }
  },
  {
    "TextLocation": {
      "Start": 26945,
      "End": 26949
    },
    "TimeRange": {
      "StartTime": "00:34:01.3600000",
      "EndTime": "00:34:01.5100000"
    }
  },
  {
    "TextLocation": {
      "Start": 26950,
      "End": 26954
    },
    "TimeRange": {
      "StartTime": "00:34:01.5100000",
      "EndTime": "00:34:01.6600000"
    }
  },
  {
    "TextLocation": {
      "Start": 26955,
      "End": 26960
    },
    "TimeRange": {
      "StartTime": "00:34:01.6600000",
      "EndTime": "00:34:01.8400000"
    }
  },
  {
    "TextLocation": {
      "Start": 26961,
      "End": 26966
    },
    "TimeRange": {
      "StartTime": "00:34:01.8400000",
      "EndTime": "00:34:02.1100000"
    }
  },
  {
    "TextLocation": {
      "Start": 26967,
      "End": 26970
    },
    "TimeRange": {
      "StartTime": "00:34:02.1100000",
      "EndTime": "00:34:02.3800000"
    }
  },
  {
    "TextLocation": {
      "Start": 26971,
      "End": 26981
    },
    "TimeRange": {
      "StartTime": "00:34:02.3800000",
      "EndTime": "00:34:02.9200000"
    }
  },
  {
    "TextLocation": {
      "Start": 26982,
      "End": 26990
    },
    "TimeRange": {
      "StartTime": "00:34:02.9200000",
      "EndTime": "00:34:03.4000000"
    }
  },
  {
    "TextLocation": {
      "Start": 26991,
      "End": 26999
    },
    "TimeRange": {
      "StartTime": "00:34:03.4000000",
      "EndTime": "00:34:03.8800000"
    }
  },
  {
    "TextLocation": {
      "Start": 27000,
      "End": 27004
    },
    "TimeRange": {
      "StartTime": "00:34:03.8800000",
      "EndTime": "00:34:04.0300000"
    }
  },
  {
    "TextLocation": {
      "Start": 27005,
      "End": 27007
    },
    "TimeRange": {
      "StartTime": "00:34:04.0300000",
      "EndTime": "00:34:04.3600000"
    }
  },
  {
    "TextLocation": {
      "Start": 27008,
      "End": 27017
    },
    "TimeRange": {
      "StartTime": "00:34:04.6300000",
      "EndTime": "00:34:05.0800000"
    }
  },
  {
    "TextLocation": {
      "Start": 27018,
      "End": 27021
    },
    "TimeRange": {
      "StartTime": "00:34:05.0800000",
      "EndTime": "00:34:05.3500000"
    }
  },
  {
    "TextLocation": {
      "Start": 27022,
      "End": 27026
    },
    "TimeRange": {
      "StartTime": "00:34:05.3500000",
      "EndTime": "00:34:05.5600000"
    }
  },
  {
    "TextLocation": {
      "Start": 27027,
      "End": 27028
    },
    "TimeRange": {
      "StartTime": "00:34:05.5600000",
      "EndTime": "00:34:05.6700000"
    }
  },
  {
    "TextLocation": {
      "Start": 27029,
      "End": 27035
    },
    "TimeRange": {
      "StartTime": "00:34:05.7100000",
      "EndTime": "00:34:06.1900000"
    }
  },
  {
    "TextLocation": {
      "Start": 27036,
      "End": 27038
    },
    "TimeRange": {
      "StartTime": "00:34:06.4000000",
      "EndTime": "00:34:06.5500000"
    }
  },
  {
    "TextLocation": {
      "Start": 27039,
      "End": 27043
    },
    "TimeRange": {
      "StartTime": "00:34:06.5500000",
      "EndTime": "00:34:06.8800000"
    }
  },
  {
    "TextLocation": {
      "Start": 27044,
      "End": 27046
    },
    "TimeRange": {
      "StartTime": "00:34:06.8800000",
      "EndTime": "00:34:07"
    }
  },
  {
    "TextLocation": {
      "Start": 27047,
      "End": 27059
    },
    "TimeRange": {
      "StartTime": "00:34:07",
      "EndTime": "00:34:07.7200000"
    }
  },
  {
    "TextLocation": {
      "Start": 27060,
      "End": 27066
    },
    "TimeRange": {
      "StartTime": "00:34:07.7200000",
      "EndTime": "00:34:08.1100000"
    }
  },
  {
    "TextLocation": {
      "Start": 27067,
      "End": 27075
    },
    "TimeRange": {
      "StartTime": "00:34:08.1100000",
      "EndTime": "00:34:08.6800000"
    }
  },
  {
    "TextLocation": {
      "Start": 27078,
      "End": 27083
    },
    "TimeRange": {
      "StartTime": "00:34:09.5500000",
      "EndTime": "00:34:09.8200000"
    }
  },
  {
    "TextLocation": {
      "Start": 27084,
      "End": 27089
    },
    "TimeRange": {
      "StartTime": "00:34:09.8200000",
      "EndTime": "00:34:10.1800000"
    }
  },
  {
    "TextLocation": {
      "Start": 27090,
      "End": 27104
    },
    "TimeRange": {
      "StartTime": "00:34:10.1800000",
      "EndTime": "00:34:10.9600000"
    }
  },
  {
    "TextLocation": {
      "Start": 27105,
      "End": 27112
    },
    "TimeRange": {
      "StartTime": "00:34:10.9600000",
      "EndTime": "00:34:11.3200000"
    }
  },
  {
    "TextLocation": {
      "Start": 27113,
      "End": 27116
    },
    "TimeRange": {
      "StartTime": "00:34:11.3200000",
      "EndTime": "00:34:11.4100000"
    }
  },
  {
    "TextLocation": {
      "Start": 27117,
      "End": 27126
    },
    "TimeRange": {
      "StartTime": "00:34:11.4100000",
      "EndTime": "00:34:11.9200000"
    }
  },
  {
    "TextLocation": {
      "Start": 27127,
      "End": 27131
    },
    "TimeRange": {
      "StartTime": "00:34:11.9200000",
      "EndTime": "00:34:12.0400000"
    }
  },
  {
    "TextLocation": {
      "Start": 27132,
      "End": 27135
    },
    "TimeRange": {
      "StartTime": "00:34:12.0400000",
      "EndTime": "00:34:12.3100000"
    }
  },
  {
    "TextLocation": {
      "Start": 27136,
      "End": 27142
    },
    "TimeRange": {
      "StartTime": "00:34:12.3100000",
      "EndTime": "00:34:12.6700000"
    }
  },
  {
    "TextLocation": {
      "Start": 27143,
      "End": 27146
    },
    "TimeRange": {
      "StartTime": "00:34:12.6700000",
      "EndTime": "00:34:12.8200000"
    }
  },
  {
    "TextLocation": {
      "Start": 27147,
      "End": 27150
    },
    "TimeRange": {
      "StartTime": "00:34:12.8200000",
      "EndTime": "00:34:13.1200000"
    }
  },
  {
    "TextLocation": {
      "Start": 27151,
      "End": 27156
    },
    "TimeRange": {
      "StartTime": "00:34:13.1200000",
      "EndTime": "00:34:13.3900000"
    }
  },
  {
    "TextLocation": {
      "Start": 27157,
      "End": 27161
    },
    "TimeRange": {
      "StartTime": "00:34:13.3900000",
      "EndTime": "00:34:13.6000000"
    }
  },
  {
    "TextLocation": {
      "Start": 27162,
      "End": 27166
    },
    "TimeRange": {
      "StartTime": "00:34:13.6000000",
      "EndTime": "00:34:13.8700000"
    }
  },
  {
    "TextLocation": {
      "Start": 27167,
      "End": 27169
    },
    "TimeRange": {
      "StartTime": "00:34:13.8700000",
      "EndTime": "00:34:13.9300000"
    }
  },
  {
    "TextLocation": {
      "Start": 27170,
      "End": 27176
    },
    "TimeRange": {
      "StartTime": "00:34:13.9300000",
      "EndTime": "00:34:14.2600000"
    }
  },
  {
    "TextLocation": {
      "Start": 27177,
      "End": 27185
    },
    "TimeRange": {
      "StartTime": "00:34:14.2600000",
      "EndTime": "00:34:14.7100000"
    }
  },
  {
    "TextLocation": {
      "Start": 27186,
      "End": 27188
    },
    "TimeRange": {
      "StartTime": "00:34:14.7100000",
      "EndTime": "00:34:14.8000000"
    }
  },
  {
    "TextLocation": {
      "Start": 27189,
      "End": 27191
    },
    "TimeRange": {
      "StartTime": "00:34:14.8000000",
      "EndTime": "00:34:15.0700000"
    }
  },
  {
    "TextLocation": {
      "Start": 27192,
      "End": 27194
    },
    "TimeRange": {
      "StartTime": "00:34:15.0700000",
      "EndTime": "00:34:15.2500000"
    }
  },
  {
    "TextLocation": {
      "Start": 27195,
      "End": 27199
    },
    "TimeRange": {
      "StartTime": "00:34:15.2500000",
      "EndTime": "00:34:15.4300000"
    }
  },
  {
    "TextLocation": {
      "Start": 27200,
      "End": 27205
    },
    "TimeRange": {
      "StartTime": "00:34:15.4300000",
      "EndTime": "00:34:15.7600000"
    }
  },
  {
    "TextLocation": {
      "Start": 27208,
      "End": 27215
    },
    "TimeRange": {
      "StartTime": "00:34:16.4800000",
      "EndTime": "00:34:17.2600000"
    }
  },
  {
    "TextLocation": {
      "Start": 27217,
      "End": 27218
    },
    "TimeRange": {
      "StartTime": "00:34:17.5300000",
      "EndTime": "00:34:17.6800000"
    }
  },
  {
    "TextLocation": {
      "Start": 27219,
      "End": 27221
    },
    "TimeRange": {
      "StartTime": "00:34:17.6800000",
      "EndTime": "00:34:17.8000000"
    }
  },
  {
    "TextLocation": {
      "Start": 27222,
      "End": 27231
    },
    "TimeRange": {
      "StartTime": "00:34:17.8000000",
      "EndTime": "00:34:18.2800000"
    }
  },
  {
    "TextLocation": {
      "Start": 27232,
      "End": 27236
    },
    "TimeRange": {
      "StartTime": "00:34:18.2800000",
      "EndTime": "00:34:18.4000000"
    }
  },
  {
    "TextLocation": {
      "Start": 27237,
      "End": 27240
    },
    "TimeRange": {
      "StartTime": "00:34:18.4000000",
      "EndTime": "00:34:18.6700000"
    }
  },
  {
    "TextLocation": {
      "Start": 27241,
      "End": 27247
    },
    "TimeRange": {
      "StartTime": "00:34:18.6700000",
      "EndTime": "00:34:19.1500000"
    }
  },
  {
    "TextLocation": {
      "Start": 27248,
      "End": 27251
    },
    "TimeRange": {
      "StartTime": "00:34:19.1500000",
      "EndTime": "00:34:19.3300000"
    }
  },
  {
    "TextLocation": {
      "Start": 27252,
      "End": 27262
    },
    "TimeRange": {
      "StartTime": "00:34:19.3300000",
      "EndTime": "00:34:19.8400000"
    }
  },
  {
    "TextLocation": {
      "Start": 27263,
      "End": 27265
    },
    "TimeRange": {
      "StartTime": "00:34:19.8400000",
      "EndTime": "00:34:19.9899999"
    }
  },
  {
    "TextLocation": {
      "Start": 27266,
      "End": 27272
    },
    "TimeRange": {
      "StartTime": "00:34:19.9899999",
      "EndTime": "00:34:20.4400000"
    }
  },
  {
    "TextLocation": {
      "Start": 27273,
      "End": 27275
    },
    "TimeRange": {
      "StartTime": "00:34:20.4400000",
      "EndTime": "00:34:20.6200000"
    }
  },
  {
    "TextLocation": {
      "Start": 27276,
      "End": 27283
    },
    "TimeRange": {
      "StartTime": "00:34:20.6200000",
      "EndTime": "00:34:21.0400000"
    }
  },
  {
    "TextLocation": {
      "Start": 27284,
      "End": 27286
    },
    "TimeRange": {
      "StartTime": "00:34:21.0400000",
      "EndTime": "00:34:21.1600000"
    }
  },
  {
    "TextLocation": {
      "Start": 27287,
      "End": 27292
    },
    "TimeRange": {
      "StartTime": "00:34:21.1600000",
      "EndTime": "00:34:21.4899999"
    }
  },
  {
    "TextLocation": {
      "Start": 27293,
      "End": 27297
    },
    "TimeRange": {
      "StartTime": "00:34:21.4899999",
      "EndTime": "00:34:21.6400000"
    }
  },
  {
    "TextLocation": {
      "Start": 27298,
      "End": 27301
    },
    "TimeRange": {
      "StartTime": "00:34:21.6400000",
      "EndTime": "00:34:21.9400000"
    }
  },
  {
    "TextLocation": {
      "Start": 27302,
      "End": 27308
    },
    "TimeRange": {
      "StartTime": "00:34:21.9400000",
      "EndTime": "00:34:22.4200000"
    }
  },
  {
    "TextLocation": {
      "Start": 27309,
      "End": 27311
    },
    "TimeRange": {
      "StartTime": "00:34:22.4200000",
      "EndTime": "00:34:22.5700000"
    }
  },
  {
    "TextLocation": {
      "Start": 27312,
      "End": 27314
    },
    "TimeRange": {
      "StartTime": "00:34:22.5700000",
      "EndTime": "00:34:22.6900000"
    }
  },
  {
    "TextLocation": {
      "Start": 27315,
      "End": 27324
    },
    "TimeRange": {
      "StartTime": "00:34:22.6900000",
      "EndTime": "00:34:23.2000000"
    }
  },
  {
    "TextLocation": {
      "Start": 27325,
      "End": 27335
    },
    "TimeRange": {
      "StartTime": "00:34:23.2000000",
      "EndTime": "00:34:23.8000000"
    }
  },
  {
    "TextLocation": {
      "Start": 27336,
      "End": 27341
    },
    "TimeRange": {
      "StartTime": "00:34:23.8000000",
      "EndTime": "00:34:24.1900000"
    }
  },
  {
    "TextLocation": {
      "Start": 27342,
      "End": 27345
    },
    "TimeRange": {
      "StartTime": "00:34:24.1900000",
      "EndTime": "00:34:24.2800000"
    }
  },
  {
    "TextLocation": {
      "Start": 27346,
      "End": 27356
    },
    "TimeRange": {
      "StartTime": "00:34:24.2800000",
      "EndTime": "00:34:24.7000000"
    }
  },
  {
    "TextLocation": {
      "Start": 27357,
      "End": 27366
    },
    "TimeRange": {
      "StartTime": "00:34:24.7000000",
      "EndTime": "00:34:25.2100000"
    }
  },
  {
    "TextLocation": {
      "Start": 27368,
      "End": 27372
    },
    "TimeRange": {
      "StartTime": "00:34:25.6300000",
      "EndTime": "00:34:25.8400000"
    }
  },
  {
    "TextLocation": {
      "Start": 27373,
      "End": 27382
    },
    "TimeRange": {
      "StartTime": "00:34:25.8400000",
      "EndTime": "00:34:26.2600000"
    }
  },
  {
    "TextLocation": {
      "Start": 27383,
      "End": 27387
    },
    "TimeRange": {
      "StartTime": "00:34:26.2600000",
      "EndTime": "00:34:26.4400000"
    }
  },
  {
    "TextLocation": {
      "Start": 27388,
      "End": 27394
    },
    "TimeRange": {
      "StartTime": "00:34:26.4400000",
      "EndTime": "00:34:26.8600000"
    }
  },
  {
    "TextLocation": {
      "Start": 27395,
      "End": 27397
    },
    "TimeRange": {
      "StartTime": "00:34:26.8600000",
      "EndTime": "00:34:26.9500000"
    }
  },
  {
    "TextLocation": {
      "Start": 27398,
      "End": 27401
    },
    "TimeRange": {
      "StartTime": "00:34:26.9500000",
      "EndTime": "00:34:27.1300000"
    }
  },
  {
    "TextLocation": {
      "Start": 27402,
      "End": 27408
    },
    "TimeRange": {
      "StartTime": "00:34:27.1300000",
      "EndTime": "00:34:27.5200000"
    }
  },
  {
    "TextLocation": {
      "Start": 27409,
      "End": 27411
    },
    "TimeRange": {
      "StartTime": "00:34:27.5200000",
      "EndTime": "00:34:27.6400000"
    }
  },
  {
    "TextLocation": {
      "Start": 27412,
      "End": 27416
    },
    "TimeRange": {
      "StartTime": "00:34:27.6400000",
      "EndTime": "00:34:27.9100000"
    }
  },
  {
    "TextLocation": {
      "Start": 27417,
      "End": 27419
    },
    "TimeRange": {
      "StartTime": "00:34:27.9100000",
      "EndTime": "00:34:28.0300000"
    }
  },
  {
    "TextLocation": {
      "Start": 27420,
      "End": 27424
    },
    "TimeRange": {
      "StartTime": "00:34:28.0300000",
      "EndTime": "00:34:28.2100000"
    }
  },
  {
    "TextLocation": {
      "Start": 27425,
      "End": 27426
    },
    "TimeRange": {
      "StartTime": "00:34:28.2100000",
      "EndTime": "00:34:28.2700000"
    }
  },
  {
    "TextLocation": {
      "Start": 27427,
      "End": 27438
    },
    "TimeRange": {
      "StartTime": "00:34:28.2700000",
      "EndTime": "00:34:28.9600000"
    }
  },
  {
    "TextLocation": {
      "Start": 27439,
      "End": 27446
    },
    "TimeRange": {
      "StartTime": "00:34:28.9600000",
      "EndTime": "00:34:29.3200000"
    }
  },
  {
    "TextLocation": {
      "Start": 27447,
      "End": 27453
    },
    "TimeRange": {
      "StartTime": "00:34:29.3200000",
      "EndTime": "00:34:29.7700000"
    }
  },
  {
    "TextLocation": {
      "Start": 27454,
      "End": 27456
    },
    "TimeRange": {
      "StartTime": "00:34:29.8300000",
      "EndTime": "00:34:29.9800000"
    }
  },
  {
    "TextLocation": {
      "Start": 27457,
      "End": 27462
    },
    "TimeRange": {
      "StartTime": "00:34:29.9800000",
      "EndTime": "00:34:30.4899999"
    }
  },
  {
    "TextLocation": {
      "Start": 27463,
      "End": 27465
    },
    "TimeRange": {
      "StartTime": "00:34:30.7300000",
      "EndTime": "00:34:30.9699999"
    }
  },
  {
    "TextLocation": {
      "Start": 27466,
      "End": 27473
    },
    "TimeRange": {
      "StartTime": "00:34:30.9699999",
      "EndTime": "00:34:31.4500000"
    }
  },
  {
    "TextLocation": {
      "Start": 27474,
      "End": 27476
    },
    "TimeRange": {
      "StartTime": "00:34:31.4500000",
      "EndTime": "00:34:31.5400000"
    }
  },
  {
    "TextLocation": {
      "Start": 27477,
      "End": 27480
    },
    "TimeRange": {
      "StartTime": "00:34:31.5400000",
      "EndTime": "00:34:31.7199999"
    }
  },
  {
    "TextLocation": {
      "Start": 27481,
      "End": 27488
    },
    "TimeRange": {
      "StartTime": "00:34:31.7199999",
      "EndTime": "00:34:32.2900000"
    }
  },
  {
    "TextLocation": {
      "Start": 27489,
      "End": 27495
    },
    "TimeRange": {
      "StartTime": "00:34:32.2900000",
      "EndTime": "00:34:32.8000000"
    }
  },
  {
    "TextLocation": {
      "Start": 27498,
      "End": 27502
    },
    "TimeRange": {
      "StartTime": "00:34:33.5800000",
      "EndTime": "00:34:33.7300000"
    }
  },
  {
    "TextLocation": {
      "Start": 27504,
      "End": 27507
    },
    "TimeRange": {
      "StartTime": "00:34:33.7300000",
      "EndTime": "00:34:34"
    }
  },
  {
    "TextLocation": {
      "Start": 27508,
      "End": 27514
    },
    "TimeRange": {
      "StartTime": "00:34:34",
      "EndTime": "00:34:34.3900000"
    }
  },
  {
    "TextLocation": {
      "Start": 27515,
      "End": 27518
    },
    "TimeRange": {
      "StartTime": "00:34:34.3900000",
      "EndTime": "00:34:34.5700000"
    }
  },
  {
    "TextLocation": {
      "Start": 27519,
      "End": 27529
    },
    "TimeRange": {
      "StartTime": "00:34:34.5700000",
      "EndTime": "00:34:35.1400000"
    }
  },
  {
    "TextLocation": {
      "Start": 27530,
      "End": 27532
    },
    "TimeRange": {
      "StartTime": "00:34:35.1400000",
      "EndTime": "00:34:35.2300000"
    }
  },
  {
    "TextLocation": {
      "Start": 27533,
      "End": 27535
    },
    "TimeRange": {
      "StartTime": "00:34:35.2300000",
      "EndTime": "00:34:35.4100000"
    }
  },
  {
    "TextLocation": {
      "Start": 27536,
      "End": 27540
    },
    "TimeRange": {
      "StartTime": "00:34:35.4100000",
      "EndTime": "00:34:35.5300000"
    }
  },
  {
    "TextLocation": {
      "Start": 27541,
      "End": 27544
    },
    "TimeRange": {
      "StartTime": "00:34:35.5300000",
      "EndTime": "00:34:35.6800000"
    }
  },
  {
    "TextLocation": {
      "Start": 27545,
      "End": 27551
    },
    "TimeRange": {
      "StartTime": "00:34:35.6800000",
      "EndTime": "00:34:35.9800000"
    }
  },
  {
    "TextLocation": {
      "Start": 27552,
      "End": 27560
    },
    "TimeRange": {
      "StartTime": "00:34:35.9800000",
      "EndTime": "00:34:36.4600000"
    }
  },
  {
    "TextLocation": {
      "Start": 27561,
      "End": 27567
    },
    "TimeRange": {
      "StartTime": "00:34:36.4600000",
      "EndTime": "00:34:36.7900000"
    }
  },
  {
    "TextLocation": {
      "Start": 27568,
      "End": 27571
    },
    "TimeRange": {
      "StartTime": "00:34:36.7900000",
      "EndTime": "00:34:37.0600000"
    }
  },
  {
    "TextLocation": {
      "Start": 27572,
      "End": 27578
    },
    "TimeRange": {
      "StartTime": "00:34:37.0600000",
      "EndTime": "00:34:37.4500000"
    }
  },
  {
    "TextLocation": {
      "Start": 27579,
      "End": 27585
    },
    "TimeRange": {
      "StartTime": "00:34:37.4500000",
      "EndTime": "00:34:37.7199999"
    }
  },
  {
    "TextLocation": {
      "Start": 27586,
      "End": 27588
    },
    "TimeRange": {
      "StartTime": "00:34:37.7199999",
      "EndTime": "00:34:37.9000000"
    }
  },
  {
    "TextLocation": {
      "Start": 27589,
      "End": 27594
    },
    "TimeRange": {
      "StartTime": "00:34:37.9000000",
      "EndTime": "00:34:38.5000000"
    }
  },
  {
    "TextLocation": {
      "Start": 27597,
      "End": 27601
    },
    "TimeRange": {
      "StartTime": "00:34:38.8300000",
      "EndTime": "00:34:39.0100000"
    }
  },
  {
    "TextLocation": {
      "Start": 27602,
      "End": 27606
    },
    "TimeRange": {
      "StartTime": "00:34:39.0100000",
      "EndTime": "00:34:39.1900000"
    }
  },
  {
    "TextLocation": {
      "Start": 27607,
      "End": 27610
    },
    "TimeRange": {
      "StartTime": "00:34:39.1900000",
      "EndTime": "00:34:39.5200000"
    }
  },
  {
    "TextLocation": {
      "Start": 27611,
      "End": 27617
    },
    "TimeRange": {
      "StartTime": "00:34:39.5200000",
      "EndTime": "00:34:39.8500000"
    }
  },
  {
    "TextLocation": {
      "Start": 27618,
      "End": 27621
    },
    "TimeRange": {
      "StartTime": "00:34:39.8500000",
      "EndTime": "00:34:39.9400000"
    }
  },
  {
    "TextLocation": {
      "Start": 27622,
      "End": 27630
    },
    "TimeRange": {
      "StartTime": "00:34:39.9400000",
      "EndTime": "00:34:40.4200000"
    }
  },
  {
    "TextLocation": {
      "Start": 27631,
      "End": 27633
    },
    "TimeRange": {
      "StartTime": "00:34:40.4200000",
      "EndTime": "00:34:40.5400000"
    }
  },
  {
    "TextLocation": {
      "Start": 27634,
      "End": 27637
    },
    "TimeRange": {
      "StartTime": "00:34:40.5400000",
      "EndTime": "00:34:40.7199999"
    }
  },
  {
    "TextLocation": {
      "Start": 27638,
      "End": 27640
    },
    "TimeRange": {
      "StartTime": "00:34:40.7199999",
      "EndTime": "00:34:40.8700000"
    }
  },
  {
    "TextLocation": {
      "Start": 27641,
      "End": 27645
    },
    "TimeRange": {
      "StartTime": "00:34:40.8700000",
      "EndTime": "00:34:41.1100000"
    }
  },
  {
    "TextLocation": {
      "Start": 27646,
      "End": 27648
    },
    "TimeRange": {
      "StartTime": "00:34:41.1100000",
      "EndTime": "00:34:41.2000000"
    }
  },
  {
    "TextLocation": {
      "Start": 27649,
      "End": 27653
    },
    "TimeRange": {
      "StartTime": "00:34:41.2000000",
      "EndTime": "00:34:41.5600000"
    }
  },
  {
    "TextLocation": {
      "Start": 27654,
      "End": 27661
    },
    "TimeRange": {
      "StartTime": "00:34:41.5600000",
      "EndTime": "00:34:42.1300000"
    }
  },
  {
    "TextLocation": {
      "Start": 27662,
      "End": 27664
    },
    "TimeRange": {
      "StartTime": "00:34:42.4000000",
      "EndTime": "00:34:42.5500000"
    }
  },
  {
    "TextLocation": {
      "Start": 27665,
      "End": 27669
    },
    "TimeRange": {
      "StartTime": "00:34:42.5500000",
      "EndTime": "00:34:42.8800000"
    }
  },
  {
    "TextLocation": {
      "Start": 27670,
      "End": 27671
    },
    "TimeRange": {
      "StartTime": "00:34:42.8800000",
      "EndTime": "00:34:42.9400000"
    }
  },
  {
    "TextLocation": {
      "Start": 27672,
      "End": 27679
    },
    "TimeRange": {
      "StartTime": "00:34:42.9400000",
      "EndTime": "00:34:43.3600000"
    }
  },
  {
    "TextLocation": {
      "Start": 27680,
      "End": 27686
    },
    "TimeRange": {
      "StartTime": "00:34:43.3600000",
      "EndTime": "00:34:43.9300000"
    }
  },
  {
    "TextLocation": {
      "Start": 27687,
      "End": 27697
    },
    "TimeRange": {
      "StartTime": "00:34:43.9300000",
      "EndTime": "00:34:44.5600000"
    }
  },
  {
    "TextLocation": {
      "Start": 27698,
      "End": 27702
    },
    "TimeRange": {
      "StartTime": "00:34:44.5600000",
      "EndTime": "00:34:44.6500000"
    }
  },
  {
    "TextLocation": {
      "Start": 27703,
      "End": 27705
    },
    "TimeRange": {
      "StartTime": "00:34:44.6500000",
      "EndTime": "00:34:44.7700000"
    }
  },
  {
    "TextLocation": {
      "Start": 27706,
      "End": 27713
    },
    "TimeRange": {
      "StartTime": "00:34:44.7700000",
      "EndTime": "00:34:45.3100000"
    }
  },
  {
    "TextLocation": {
      "Start": 27714,
      "End": 27719
    },
    "TimeRange": {
      "StartTime": "00:34:45.3100000",
      "EndTime": "00:34:45.8200000"
    }
  },
  {
    "TextLocation": {
      "Start": 27721,
      "End": 27724
    },
    "TimeRange": {
      "StartTime": "00:34:46.1800000",
      "EndTime": "00:34:46.4800000"
    }
  },
  {
    "TextLocation": {
      "Start": 27725,
      "End": 27728
    },
    "TimeRange": {
      "StartTime": "00:34:46.4800000",
      "EndTime": "00:34:46.6300000"
    }
  },
  {
    "TextLocation": {
      "Start": 27729,
      "End": 27731
    },
    "TimeRange": {
      "StartTime": "00:34:46.6300000",
      "EndTime": "00:34:46.8400000"
    }
  },
  {
    "TextLocation": {
      "Start": 27732,
      "End": 27736
    },
    "TimeRange": {
      "StartTime": "00:34:46.8400000",
      "EndTime": "00:34:47.0200000"
    }
  },
  {
    "TextLocation": {
      "Start": 27737,
      "End": 27741
    },
    "TimeRange": {
      "StartTime": "00:34:47.0200000",
      "EndTime": "00:34:47.3800000"
    }
  },
  {
    "TextLocation": {
      "Start": 27742,
      "End": 27745
    },
    "TimeRange": {
      "StartTime": "00:34:47.3800000",
      "EndTime": "00:34:47.5900000"
    }
  },
  {
    "TextLocation": {
      "Start": 27746,
      "End": 27749
    },
    "TimeRange": {
      "StartTime": "00:34:47.5900000",
      "EndTime": "00:34:47.7700000"
    }
  },
  {
    "TextLocation": {
      "Start": 27750,
      "End": 27753
    },
    "TimeRange": {
      "StartTime": "00:34:47.7700000",
      "EndTime": "00:34:48.0700000"
    }
  },
  {
    "TextLocation": {
      "Start": 27754,
      "End": 27760
    },
    "TimeRange": {
      "StartTime": "00:34:48.0700000",
      "EndTime": "00:34:48.5800000"
    }
  },
  {
    "TextLocation": {
      "Start": 27761,
      "End": 27764
    },
    "TimeRange": {
      "StartTime": "00:34:48.8800000",
      "EndTime": "00:34:49.2399999"
    }
  },
  {
    "TextLocation": {
      "Start": 27765,
      "End": 27771
    },
    "TimeRange": {
      "StartTime": "00:34:49.2399999",
      "EndTime": "00:34:49.5700000"
    }
  },
  {
    "TextLocation": {
      "Start": 27772,
      "End": 27778
    },
    "TimeRange": {
      "StartTime": "00:34:49.5700000",
      "EndTime": "00:34:49.9000000"
    }
  },
  {
    "TextLocation": {
      "Start": 27779,
      "End": 27781
    },
    "TimeRange": {
      "StartTime": "00:34:49.9000000",
      "EndTime": "00:34:50.0800000"
    }
  },
  {
    "TextLocation": {
      "Start": 27782,
      "End": 27784
    },
    "TimeRange": {
      "StartTime": "00:34:50.0800000",
      "EndTime": "00:34:50.2000000"
    }
  },
  {
    "TextLocation": {
      "Start": 27785,
      "End": 27791
    },
    "TimeRange": {
      "StartTime": "00:34:50.2000000",
      "EndTime": "00:34:50.7100000"
    }
  },
  {
    "TextLocation": {
      "Start": 27792,
      "End": 27796
    },
    "TimeRange": {
      "StartTime": "00:34:51.0100000",
      "EndTime": "00:34:51.2199999"
    }
  },
  {
    "TextLocation": {
      "Start": 27797,
      "End": 27799
    },
    "TimeRange": {
      "StartTime": "00:34:51.2199999",
      "EndTime": "00:34:51.3100000"
    }
  },
  {
    "TextLocation": {
      "Start": 27800,
      "End": 27804
    },
    "TimeRange": {
      "StartTime": "00:34:51.3100000",
      "EndTime": "00:34:51.4899999"
    }
  },
  {
    "TextLocation": {
      "Start": 27805,
      "End": 27808
    },
    "TimeRange": {
      "StartTime": "00:34:51.4899999",
      "EndTime": "00:34:51.7600000"
    }
  },
  {
    "TextLocation": {
      "Start": 27809,
      "End": 27813
    },
    "TimeRange": {
      "StartTime": "00:34:51.7600000",
      "EndTime": "00:34:52.0300000"
    }
  },
  {
    "TextLocation": {
      "Start": 27814,
      "End": 27823
    },
    "TimeRange": {
      "StartTime": "00:34:52.0300000",
      "EndTime": "00:34:52.5100000"
    }
  },
  {
    "TextLocation": {
      "Start": 27824,
      "End": 27827
    },
    "TimeRange": {
      "StartTime": "00:34:52.5100000",
      "EndTime": "00:34:52.6000000"
    }
  },
  {
    "TextLocation": {
      "Start": 27828,
      "End": 27831
    },
    "TimeRange": {
      "StartTime": "00:34:52.6000000",
      "EndTime": "00:34:52.8100000"
    }
  },
  {
    "TextLocation": {
      "Start": 27832,
      "End": 27843
    },
    "TimeRange": {
      "StartTime": "00:34:52.8100000",
      "EndTime": "00:34:53.3200000"
    }
  },
  {
    "TextLocation": {
      "Start": 27844,
      "End": 27852
    },
    "TimeRange": {
      "StartTime": "00:34:53.3200000",
      "EndTime": "00:34:53.9800000"
    }
  },
  {
    "TextLocation": {
      "Start": 27853,
      "End": 27858
    },
    "TimeRange": {
      "StartTime": "00:34:54.2500000",
      "EndTime": "00:34:54.4600000"
    }
  },
  {
    "TextLocation": {
      "Start": 27859,
      "End": 27868
    },
    "TimeRange": {
      "StartTime": "00:34:54.4600000",
      "EndTime": "00:34:55.0900000"
    }
  },
  {
    "TextLocation": {
      "Start": 27869,
      "End": 27871
    },
    "TimeRange": {
      "StartTime": "00:34:55.1200000",
      "EndTime": "00:34:55.2700000"
    }
  },
  {
    "TextLocation": {
      "Start": 27872,
      "End": 27875
    },
    "TimeRange": {
      "StartTime": "00:34:55.2700000",
      "EndTime": "00:34:55.4200000"
    }
  },
  {
    "TextLocation": {
      "Start": 27876,
      "End": 27887
    },
    "TimeRange": {
      "StartTime": "00:34:55.4200000",
      "EndTime": "00:34:56.0500000"
    }
  },
  {
    "TextLocation": {
      "Start": 27888,
      "End": 27897
    },
    "TimeRange": {
      "StartTime": "00:34:56.0500000",
      "EndTime": "00:34:56.5900000"
    }
  },
  {
    "TextLocation": {
      "Start": 27900,
      "End": 27905
    },
    "TimeRange": {
      "StartTime": "00:34:58.2500000",
      "EndTime": "00:34:58.6100000"
    }
  },
  {
    "TextLocation": {
      "Start": 27906,
      "End": 27907
    },
    "TimeRange": {
      "StartTime": "00:34:58.6100000",
      "EndTime": "00:34:58.7000000"
    }
  },
  {
    "TextLocation": {
      "Start": 27908,
      "End": 27914
    },
    "TimeRange": {
      "StartTime": "00:34:58.7000000",
      "EndTime": "00:34:59.0900000"
    }
  },
  {
    "TextLocation": {
      "Start": 27915,
      "End": 27926
    },
    "TimeRange": {
      "StartTime": "00:34:59.0900000",
      "EndTime": "00:34:59.5400000"
    }
  },
  {
    "TextLocation": {
      "Start": 27927,
      "End": 27933
    },
    "TimeRange": {
      "StartTime": "00:34:59.5400000",
      "EndTime": "00:34:59.8100000"
    }
  },
  {
    "TextLocation": {
      "Start": 27934,
      "End": 27940
    },
    "TimeRange": {
      "StartTime": "00:34:59.8100000",
      "EndTime": "00:35:00.3500000"
    }
  },
  {
    "TextLocation": {
      "Start": 27942,
      "End": 27943
    },
    "TimeRange": {
      "StartTime": "00:35:00.3500000",
      "EndTime": "00:35:00.5000000"
    }
  },
  {
    "TextLocation": {
      "Start": 27944,
      "End": 27948
    },
    "TimeRange": {
      "StartTime": "00:35:00.5000000",
      "EndTime": "00:35:00.7399999"
    }
  },
  {
    "TextLocation": {
      "Start": 27949,
      "End": 27957
    },
    "TimeRange": {
      "StartTime": "00:35:00.7399999",
      "EndTime": "00:35:01.1000000"
    }
  },
  {
    "TextLocation": {
      "Start": 27958,
      "End": 27960
    },
    "TimeRange": {
      "StartTime": "00:35:01.1000000",
      "EndTime": "00:35:01.2199999"
    }
  },
  {
    "TextLocation": {
      "Start": 27961,
      "End": 27966
    },
    "TimeRange": {
      "StartTime": "00:35:01.2199999",
      "EndTime": "00:35:01.5500000"
    }
  },
  {
    "TextLocation": {
      "Start": 27967,
      "End": 27971
    },
    "TimeRange": {
      "StartTime": "00:35:01.5500000",
      "EndTime": "00:35:01.7300000"
    }
  },
  {
    "TextLocation": {
      "Start": 27972,
      "End": 27975
    },
    "TimeRange": {
      "StartTime": "00:35:01.7300000",
      "EndTime": "00:35:01.9699999"
    }
  },
  {
    "TextLocation": {
      "Start": 27976,
      "End": 27982
    },
    "TimeRange": {
      "StartTime": "00:35:01.9699999",
      "EndTime": "00:35:02.4200000"
    }
  },
  {
    "TextLocation": {
      "Start": 27983,
      "End": 27985
    },
    "TimeRange": {
      "StartTime": "00:35:02.4200000",
      "EndTime": "00:35:02.7199999"
    }
  },
  {
    "TextLocation": {
      "Start": 27986,
      "End": 27988
    },
    "TimeRange": {
      "StartTime": "00:35:02.7199999",
      "EndTime": "00:35:02.8700000"
    }
  },
  {
    "TextLocation": {
      "Start": 27989,
      "End": 27997
    },
    "TimeRange": {
      "StartTime": "00:35:02.8700000",
      "EndTime": "00:35:03.3500000"
    }
  },
  {
    "TextLocation": {
      "Start": 27998,
      "End": 28005
    },
    "TimeRange": {
      "StartTime": "00:35:03.3500000",
      "EndTime": "00:35:03.8900000"
    }
  },
  {
    "TextLocation": {
      "Start": 28006,
      "End": 28009
    },
    "TimeRange": {
      "StartTime": "00:35:03.8900000",
      "EndTime": "00:35:04.1600000"
    }
  },
  {
    "TextLocation": {
      "Start": 28010,
      "End": 28014
    },
    "TimeRange": {
      "StartTime": "00:35:04.1600000",
      "EndTime": "00:35:04.4000000"
    }
  },
  {
    "TextLocation": {
      "Start": 28015,
      "End": 28020
    },
    "TimeRange": {
      "StartTime": "00:35:04.4000000",
      "EndTime": "00:35:04.8500000"
    }
  },
  {
    "TextLocation": {
      "Start": 28021,
      "End": 28023
    },
    "TimeRange": {
      "StartTime": "00:35:04.8500000",
      "EndTime": "00:35:05.0600000"
    }
  },
  {
    "TextLocation": {
      "Start": 28024,
      "End": 28026
    },
    "TimeRange": {
      "StartTime": "00:35:05.0600000",
      "EndTime": "00:35:05.1800000"
    }
  },
  {
    "TextLocation": {
      "Start": 28027,
      "End": 28032
    },
    "TimeRange": {
      "StartTime": "00:35:05.1900000",
      "EndTime": "00:35:05.6000000"
    }
  },
  {
    "TextLocation": {
      "Start": 28035,
      "End": 28037
    },
    "TimeRange": {
      "StartTime": "00:35:06.3800000",
      "EndTime": "00:35:06.6200000"
    }
  },
  {
    "TextLocation": {
      "Start": 28038,
      "End": 28041
    },
    "TimeRange": {
      "StartTime": "00:35:06.6200000",
      "EndTime": "00:35:06.7100000"
    }
  },
  {
    "TextLocation": {
      "Start": 28042,
      "End": 28047
    },
    "TimeRange": {
      "StartTime": "00:35:06.7100000",
      "EndTime": "00:35:07.0900000"
    }
  },
  {
    "TextLocation": {
      "Start": 28049,
      "End": 28052
    },
    "TimeRange": {
      "StartTime": "00:35:07.1000000",
      "EndTime": "00:35:07.3400000"
    }
  },
  {
    "TextLocation": {
      "Start": 28053,
      "End": 28060
    },
    "TimeRange": {
      "StartTime": "00:35:07.3400000",
      "EndTime": "00:35:07.7600000"
    }
  },
  {
    "TextLocation": {
      "Start": 28061,
      "End": 28065
    },
    "TimeRange": {
      "StartTime": "00:35:07.7600000",
      "EndTime": "00:35:08.1200000"
    }
  },
  {
    "TextLocation": {
      "Start": 28066,
      "End": 28069
    },
    "TimeRange": {
      "StartTime": "00:35:08.1200000",
      "EndTime": "00:35:08.2100000"
    }
  },
  {
    "TextLocation": {
      "Start": 28070,
      "End": 28075
    },
    "TimeRange": {
      "StartTime": "00:35:08.2100000",
      "EndTime": "00:35:08.5100000"
    }
  },
  {
    "TextLocation": {
      "Start": 28076,
      "End": 28080
    },
    "TimeRange": {
      "StartTime": "00:35:08.5100000",
      "EndTime": "00:35:08.6300000"
    }
  },
  {
    "TextLocation": {
      "Start": 28081,
      "End": 28084
    },
    "TimeRange": {
      "StartTime": "00:35:08.6300000",
      "EndTime": "00:35:08.9000000"
    }
  },
  {
    "TextLocation": {
      "Start": 28085,
      "End": 28091
    },
    "TimeRange": {
      "StartTime": "00:35:08.9000000",
      "EndTime": "00:35:09.3500000"
    }
  },
  {
    "TextLocation": {
      "Start": 28092,
      "End": 28095
    },
    "TimeRange": {
      "StartTime": "00:35:09.3500000",
      "EndTime": "00:35:09.5000000"
    }
  },
  {
    "TextLocation": {
      "Start": 28096,
      "End": 28100
    },
    "TimeRange": {
      "StartTime": "00:35:09.5000000",
      "EndTime": "00:35:09.6500000"
    }
  },
  {
    "TextLocation": {
      "Start": 28101,
      "End": 28111
    },
    "TimeRange": {
      "StartTime": "00:35:09.6500000",
      "EndTime": "00:35:10.1900000"
    }
  },
  {
    "TextLocation": {
      "Start": 28112,
      "End": 28118
    },
    "TimeRange": {
      "StartTime": "00:35:10.1900000",
      "EndTime": "00:35:10.4899999"
    }
  },
  {
    "TextLocation": {
      "Start": 28119,
      "End": 28125
    },
    "TimeRange": {
      "StartTime": "00:35:10.4899999",
      "EndTime": "00:35:10.7900000"
    }
  },
  {
    "TextLocation": {
      "Start": 28126,
      "End": 28135
    },
    "TimeRange": {
      "StartTime": "00:35:10.7900000",
      "EndTime": "00:35:11.2700000"
    }
  },
  {
    "TextLocation": {
      "Start": 28136,
      "End": 28138
    },
    "TimeRange": {
      "StartTime": "00:35:11.6000000",
      "EndTime": "00:35:11.8100000"
    }
  },
  {
    "TextLocation": {
      "Start": 28139,
      "End": 28141
    },
    "TimeRange": {
      "StartTime": "00:35:11.8100000",
      "EndTime": "00:35:11.9300000"
    }
  },
  {
    "TextLocation": {
      "Start": 28142,
      "End": 28149
    },
    "TimeRange": {
      "StartTime": "00:35:11.9300000",
      "EndTime": "00:35:12.4100000"
    }
  },
  {
    "TextLocation": {
      "Start": 28150,
      "End": 28158
    },
    "TimeRange": {
      "StartTime": "00:35:12.4100000",
      "EndTime": "00:35:13.0700000"
    }
  },
  {
    "TextLocation": {
      "Start": 28159,
      "End": 28161
    },
    "TimeRange": {
      "StartTime": "00:35:13.0700000",
      "EndTime": "00:35:13.2199999"
    }
  },
  {
    "TextLocation": {
      "Start": 28162,
      "End": 28165
    },
    "TimeRange": {
      "StartTime": "00:35:13.2199999",
      "EndTime": "00:35:13.7399999"
    }
  },
  {
    "TextLocation": {
      "Start": 28166,
      "End": 28171
    },
    "TimeRange": {
      "StartTime": "00:35:13.7600000",
      "EndTime": "00:35:14.3900000"
    }
  },
  {
    "TextLocation": {
      "Start": 28172,
      "End": 28173
    },
    "TimeRange": {
      "StartTime": "00:35:14.3900000",
      "EndTime": "00:35:14.8100000"
    }
  },
  {
    "TextLocation": {
      "Start": 28174,
      "End": 28175
    },
    "TimeRange": {
      "StartTime": "00:35:14.8100000",
      "EndTime": "00:35:15.0100000"
    }
  },
  {
    "TextLocation": {
      "Start": 28176,
      "End": 28180
    },
    "TimeRange": {
      "StartTime": "00:35:15.0500000",
      "EndTime": "00:35:15.8200000"
    }
  },
  {
    "TextLocation": {
      "Start": 28182,
      "End": 28185
    },
    "TimeRange": {
      "StartTime": "00:35:16.4300000",
      "EndTime": "00:35:16.6400000"
    }
  },
  {
    "TextLocation": {
      "Start": 28186,
      "End": 28190
    },
    "TimeRange": {
      "StartTime": "00:35:16.6400000",
      "EndTime": "00:35:16.7900000"
    }
  },
  {
    "TextLocation": {
      "Start": 28191,
      "End": 28194
    },
    "TimeRange": {
      "StartTime": "00:35:16.7900000",
      "EndTime": "00:35:16.9100000"
    }
  },
  {
    "TextLocation": {
      "Start": 28195,
      "End": 28199
    },
    "TimeRange": {
      "StartTime": "00:35:16.9100000",
      "EndTime": "00:35:17.2399999"
    }
  },
  {
    "TextLocation": {
      "Start": 28200,
      "End": 28204
    },
    "TimeRange": {
      "StartTime": "00:35:17.2399999",
      "EndTime": "00:35:17.4200000"
    }
  },
  {
    "TextLocation": {
      "Start": 28205,
      "End": 28206
    },
    "TimeRange": {
      "StartTime": "00:35:17.4200000",
      "EndTime": "00:35:17.5400000"
    }
  },
  {
    "TextLocation": {
      "Start": 28207,
      "End": 28214
    },
    "TimeRange": {
      "StartTime": "00:35:17.5400000",
      "EndTime": "00:35:17.9300000"
    }
  },
  {
    "TextLocation": {
      "Start": 28215,
      "End": 28217
    },
    "TimeRange": {
      "StartTime": "00:35:17.9300000",
      "EndTime": "00:35:18.0500000"
    }
  },
  {
    "TextLocation": {
      "Start": 28218,
      "End": 28222
    },
    "TimeRange": {
      "StartTime": "00:35:18.0500000",
      "EndTime": "00:35:18.3500000"
    }
  },
  {
    "TextLocation": {
      "Start": 28223,
      "End": 28226
    },
    "TimeRange": {
      "StartTime": "00:35:18.3500000",
      "EndTime": "00:35:18.5000000"
    }
  },
  {
    "TextLocation": {
      "Start": 28227,
      "End": 28235
    },
    "TimeRange": {
      "StartTime": "00:35:18.5000000",
      "EndTime": "00:35:18.9200000"
    }
  },
  {
    "TextLocation": {
      "Start": 28236,
      "End": 28239
    },
    "TimeRange": {
      "StartTime": "00:35:18.9200000",
      "EndTime": "00:35:19.0600000"
    }
  },
  {
    "TextLocation": {
      "Start": 28240,
      "End": 28241
    },
    "TimeRange": {
      "StartTime": "00:35:19.0700000",
      "EndTime": "00:35:19.1300000"
    }
  },
  {
    "TextLocation": {
      "Start": 28242,
      "End": 28252
    },
    "TimeRange": {
      "StartTime": "00:35:19.1300000",
      "EndTime": "00:35:19.7300000"
    }
  },
  {
    "TextLocation": {
      "Start": 28253,
      "End": 28259
    },
    "TimeRange": {
      "StartTime": "00:35:19.7300000",
      "EndTime": "00:35:20.3000000"
    }
  },
  {
    "TextLocation": {
      "Start": 28260,
      "End": 28263
    },
    "TimeRange": {
      "StartTime": "00:35:20.3000000",
      "EndTime": "00:35:20.6000000"
    }
  },
  {
    "TextLocation": {
      "Start": 28264,
      "End": 28272
    },
    "TimeRange": {
      "StartTime": "00:35:20.6000000",
      "EndTime": "00:35:21.2000000"
    }
  },
  {
    "TextLocation": {
      "Start": 28273,
      "End": 28279
    },
    "TimeRange": {
      "StartTime": "00:35:21.6800000",
      "EndTime": "00:35:22.1000000"
    }
  },
  {
    "TextLocation": {
      "Start": 28280,
      "End": 28282
    },
    "TimeRange": {
      "StartTime": "00:35:22.1000000",
      "EndTime": "00:35:22.2199999"
    }
  },
  {
    "TextLocation": {
      "Start": 28283,
      "End": 28285
    },
    "TimeRange": {
      "StartTime": "00:35:22.2199999",
      "EndTime": "00:35:22.3700000"
    }
  },
  {
    "TextLocation": {
      "Start": 28286,
      "End": 28294
    },
    "TimeRange": {
      "StartTime": "00:35:22.3700000",
      "EndTime": "00:35:23.0900000"
    }
  },
  {
    "TextLocation": {
      "Start": 28295,
      "End": 28297
    },
    "TimeRange": {
      "StartTime": "00:35:23.0900000",
      "EndTime": "00:35:23.2100000"
    }
  },
  {
    "TextLocation": {
      "Start": 28298,
      "End": 28301
    },
    "TimeRange": {
      "StartTime": "00:35:23.2100000",
      "EndTime": "00:35:23.3600000"
    }
  },
  {
    "TextLocation": {
      "Start": 28302,
      "End": 28309
    },
    "TimeRange": {
      "StartTime": "00:35:23.3600000",
      "EndTime": "00:35:24.0500000"
    }
  },
  {
    "TextLocation": {
      "Start": 28310,
      "End": 28322
    },
    "TimeRange": {
      "StartTime": "00:35:24.0500000",
      "EndTime": "00:35:24.5600000"
    }
  },
  {
    "TextLocation": {
      "Start": 28323,
      "End": 28331
    },
    "TimeRange": {
      "StartTime": "00:35:24.5600000",
      "EndTime": "00:35:25.2199999"
    }
  },
  {
    "TextLocation": {
      "Start": 28333,
      "End": 28336
    },
    "TimeRange": {
      "StartTime": "00:35:25.6100000",
      "EndTime": "00:35:25.9400000"
    }
  },
  {
    "TextLocation": {
      "Start": 28337,
      "End": 28342
    },
    "TimeRange": {
      "StartTime": "00:35:25.9400000",
      "EndTime": "00:35:26.3900000"
    }
  },
  {
    "TextLocation": {
      "Start": 28344,
      "End": 28353
    },
    "TimeRange": {
      "StartTime": "00:35:26.3900000",
      "EndTime": "00:35:26.8100000"
    }
  },
  {
    "TextLocation": {
      "Start": 28354,
      "End": 28356
    },
    "TimeRange": {
      "StartTime": "00:35:26.8100000",
      "EndTime": "00:35:26.9000000"
    }
  },
  {
    "TextLocation": {
      "Start": 28357,
      "End": 28360
    },
    "TimeRange": {
      "StartTime": "00:35:26.9000000",
      "EndTime": "00:35:27.1700000"
    }
  },
  {
    "TextLocation": {
      "Start": 28361,
      "End": 28368
    },
    "TimeRange": {
      "StartTime": "00:35:27.1700000",
      "EndTime": "00:35:27.8300000"
    }
  },
  {
    "TextLocation": {
      "Start": 28370,
      "End": 28376
    },
    "TimeRange": {
      "StartTime": "00:35:28.1600000",
      "EndTime": "00:35:28.4899999"
    }
  },
  {
    "TextLocation": {
      "Start": 28377,
      "End": 28380
    },
    "TimeRange": {
      "StartTime": "00:35:28.4899999",
      "EndTime": "00:35:28.5800000"
    }
  },
  {
    "TextLocation": {
      "Start": 28381,
      "End": 28388
    },
    "TimeRange": {
      "StartTime": "00:35:28.5800000",
      "EndTime": "00:35:29"
    }
  },
  {
    "TextLocation": {
      "Start": 28389,
      "End": 28391
    },
    "TimeRange": {
      "StartTime": "00:35:29",
      "EndTime": "00:35:29.0900000"
    }
  },
  {
    "TextLocation": {
      "Start": 28392,
      "End": 28399
    },
    "TimeRange": {
      "StartTime": "00:35:29.0900000",
      "EndTime": "00:35:29.6000000"
    }
  },
  {
    "TextLocation": {
      "Start": 28400,
      "End": 28403
    },
    "TimeRange": {
      "StartTime": "00:35:29.6000000",
      "EndTime": "00:35:29.8100000"
    }
  },
  {
    "TextLocation": {
      "Start": 28404,
      "End": 28411
    },
    "TimeRange": {
      "StartTime": "00:35:29.8100000",
      "EndTime": "00:35:30.5300000"
    }
  },
  {
    "TextLocation": {
      "Start": 28412,
      "End": 28415
    },
    "TimeRange": {
      "StartTime": "00:35:30.7100000",
      "EndTime": "00:35:30.9200000"
    }
  },
  {
    "TextLocation": {
      "Start": 28416,
      "End": 28425
    },
    "TimeRange": {
      "StartTime": "00:35:30.9200000",
      "EndTime": "00:35:31.3400000"
    }
  },
  {
    "TextLocation": {
      "Start": 28426,
      "End": 28435
    },
    "TimeRange": {
      "StartTime": "00:35:31.3400000",
      "EndTime": "00:35:32.0900000"
    }
  },
  {
    "TextLocation": {
      "Start": 28436,
      "End": 28442
    },
    "TimeRange": {
      "StartTime": "00:35:32.0900000",
      "EndTime": "00:35:32.4500000"
    }
  },
  {
    "TextLocation": {
      "Start": 28443,
      "End": 28449
    },
    "TimeRange": {
      "StartTime": "00:35:32.4500000",
      "EndTime": "00:35:32.6900000"
    }
  },
  {
    "TextLocation": {
      "Start": 28450,
      "End": 28459
    },
    "TimeRange": {
      "StartTime": "00:35:32.6900000",
      "EndTime": "00:35:33.1700000"
    }
  },
  {
    "TextLocation": {
      "Start": 28462,
      "End": 28476
    },
    "TimeRange": {
      "StartTime": "00:35:33.9800000",
      "EndTime": "00:35:34.7900000"
    }
  },
  {
    "TextLocation": {
      "Start": 28477,
      "End": 28486
    },
    "TimeRange": {
      "StartTime": "00:35:34.7900000",
      "EndTime": "00:35:35.2700000"
    }
  },
  {
    "TextLocation": {
      "Start": 28487,
      "End": 28491
    },
    "TimeRange": {
      "StartTime": "00:35:35.2700000",
      "EndTime": "00:35:35.3600000"
    }
  },
  {
    "TextLocation": {
      "Start": 28492,
      "End": 28495
    },
    "TimeRange": {
      "StartTime": "00:35:35.3600000",
      "EndTime": "00:35:35.6300000"
    }
  },
  {
    "TextLocation": {
      "Start": 28496,
      "End": 28502
    },
    "TimeRange": {
      "StartTime": "00:35:35.6300000",
      "EndTime": "00:35:35.9899999"
    }
  },
  {
    "TextLocation": {
      "Start": 28503,
      "End": 28506
    },
    "TimeRange": {
      "StartTime": "00:35:35.9899999",
      "EndTime": "00:35:36.1700000"
    }
  },
  {
    "TextLocation": {
      "Start": 28507,
      "End": 28511
    },
    "TimeRange": {
      "StartTime": "00:35:36.1700000",
      "EndTime": "00:35:36.2900000"
    }
  },
  {
    "TextLocation": {
      "Start": 28512,
      "End": 28516
    },
    "TimeRange": {
      "StartTime": "00:35:36.2900000",
      "EndTime": "00:35:36.4100000"
    }
  },
  {
    "TextLocation": {
      "Start": 28517,
      "End": 28523
    },
    "TimeRange": {
      "StartTime": "00:35:36.4100000",
      "EndTime": "00:35:36.7700000"
    }
  },
  {
    "TextLocation": {
      "Start": 28524,
      "End": 28528
    },
    "TimeRange": {
      "StartTime": "00:35:36.7700000",
      "EndTime": "00:35:37.0100000"
    }
  },
  {
    "TextLocation": {
      "Start": 28529,
      "End": 28533
    },
    "TimeRange": {
      "StartTime": "00:35:37.0100000",
      "EndTime": "00:35:37.2500000"
    }
  },
  {
    "TextLocation": {
      "Start": 28534,
      "End": 28536
    },
    "TimeRange": {
      "StartTime": "00:35:37.2500000",
      "EndTime": "00:35:37.3400000"
    }
  },
  {
    "TextLocation": {
      "Start": 28537,
      "End": 28543
    },
    "TimeRange": {
      "StartTime": "00:35:37.3400000",
      "EndTime": "00:35:37.7000000"
    }
  },
  {
    "TextLocation": {
      "Start": 28544,
      "End": 28550
    },
    "TimeRange": {
      "StartTime": "00:35:37.7000000",
      "EndTime": "00:35:37.9699999"
    }
  },
  {
    "TextLocation": {
      "Start": 28551,
      "End": 28557
    },
    "TimeRange": {
      "StartTime": "00:35:37.9699999",
      "EndTime": "00:35:38.2399999"
    }
  },
  {
    "TextLocation": {
      "Start": 28558,
      "End": 28564
    },
    "TimeRange": {
      "StartTime": "00:35:38.2399999",
      "EndTime": "00:35:38.8700000"
    }
  },
  {
    "TextLocation": {
      "Start": 28565,
      "End": 28568
    },
    "TimeRange": {
      "StartTime": "00:35:39.2300000",
      "EndTime": "00:35:39.4100000"
    }
  },
  {
    "TextLocation": {
      "Start": 28569,
      "End": 28572
    },
    "TimeRange": {
      "StartTime": "00:35:39.4100000",
      "EndTime": "00:35:39.6500000"
    }
  },
  {
    "TextLocation": {
      "Start": 28573,
      "End": 28580
    },
    "TimeRange": {
      "StartTime": "00:35:39.6500000",
      "EndTime": "00:35:39.9800000"
    }
  },
  {
    "TextLocation": {
      "Start": 28581,
      "End": 28583
    },
    "TimeRange": {
      "StartTime": "00:35:39.9800000",
      "EndTime": "00:35:40.0700000"
    }
  },
  {
    "TextLocation": {
      "Start": 28584,
      "End": 28586
    },
    "TimeRange": {
      "StartTime": "00:35:40.0700000",
      "EndTime": "00:35:40.2199999"
    }
  },
  {
    "TextLocation": {
      "Start": 28587,
      "End": 28595
    },
    "TimeRange": {
      "StartTime": "00:35:40.2199999",
      "EndTime": "00:35:40.6400000"
    }
  },
  {
    "TextLocation": {
      "Start": 28596,
      "End": 28598
    },
    "TimeRange": {
      "StartTime": "00:35:40.6400000",
      "EndTime": "00:35:40.7600000"
    }
  },
  {
    "TextLocation": {
      "Start": 28599,
      "End": 28606
    },
    "TimeRange": {
      "StartTime": "00:35:40.7600000",
      "EndTime": "00:35:41.2399999"
    }
  },
  {
    "TextLocation": {
      "Start": 28607,
      "End": 28610
    },
    "TimeRange": {
      "StartTime": "00:35:41.2399999",
      "EndTime": "00:35:41.4200000"
    }
  },
  {
    "TextLocation": {
      "Start": 28611,
      "End": 28617
    },
    "TimeRange": {
      "StartTime": "00:35:41.4200000",
      "EndTime": "00:35:41.7500000"
    }
  },
  {
    "TextLocation": {
      "Start": 28618,
      "End": 28622
    },
    "TimeRange": {
      "StartTime": "00:35:41.7500000",
      "EndTime": "00:35:42.1700000"
    }
  },
  {
    "TextLocation": {
      "Start": 28624,
      "End": 28625
    },
    "TimeRange": {
      "StartTime": "00:35:42.7399999",
      "EndTime": "00:35:42.9500000"
    }
  },
  {
    "TextLocation": {
      "Start": 28626,
      "End": 28634
    },
    "TimeRange": {
      "StartTime": "00:35:42.9500000",
      "EndTime": "00:35:43.6400000"
    }
  },
  {
    "TextLocation": {
      "Start": 28635,
      "End": 28638
    },
    "TimeRange": {
      "StartTime": "00:35:43.7000000",
      "EndTime": "00:35:44"
    }
  },
  {
    "TextLocation": {
      "Start": 28639,
      "End": 28648
    },
    "TimeRange": {
      "StartTime": "00:35:44",
      "EndTime": "00:35:44.4500000"
    }
  },
  {
    "TextLocation": {
      "Start": 28649,
      "End": 28664
    },
    "TimeRange": {
      "StartTime": "00:35:44.4500000",
      "EndTime": "00:35:45.4699999"
    }
  },
  {
    "TextLocation": {
      "Start": 28665,
      "End": 28668
    },
    "TimeRange": {
      "StartTime": "00:35:45.4699999",
      "EndTime": "00:35:45.6200000"
    }
  },
  {
    "TextLocation": {
      "Start": 28669,
      "End": 28680
    },
    "TimeRange": {
      "StartTime": "00:35:45.6200000",
      "EndTime": "00:35:46.3400000"
    }
  },
  {
    "TextLocation": {
      "Start": 28681,
      "End": 28688
    },
    "TimeRange": {
      "StartTime": "00:35:46.3400000",
      "EndTime": "00:35:46.8800000"
    }
  },
  {
    "TextLocation": {
      "Start": 28689,
      "End": 28692
    },
    "TimeRange": {
      "StartTime": "00:35:46.8800000",
      "EndTime": "00:35:46.9699999"
    }
  },
  {
    "TextLocation": {
      "Start": 28693,
      "End": 28697
    },
    "TimeRange": {
      "StartTime": "00:35:46.9699999",
      "EndTime": "00:35:47.3600000"
    }
  },
  {
    "TextLocation": {
      "Start": 28700,
      "End": 28701
    },
    "TimeRange": {
      "StartTime": "00:35:47.7199999",
      "EndTime": "00:35:47.9000000"
    }
  },
  {
    "TextLocation": {
      "Start": 28702,
      "End": 28706
    },
    "TimeRange": {
      "StartTime": "00:35:47.9000000",
      "EndTime": "00:35:48.1400000"
    }
  },
  {
    "TextLocation": {
      "Start": 28707,
      "End": 28716
    },
    "TimeRange": {
      "StartTime": "00:35:48.1400000",
      "EndTime": "00:35:48.6500000"
    }
  },
  {
    "TextLocation": {
      "Start": 28717,
      "End": 28721
    },
    "TimeRange": {
      "StartTime": "00:35:48.6500000",
      "EndTime": "00:35:48.7700000"
    }
  },
  {
    "TextLocation": {
      "Start": 28722,
      "End": 28726
    },
    "TimeRange": {
      "StartTime": "00:35:48.7700000",
      "EndTime": "00:35:49.1300000"
    }
  },
  {
    "TextLocation": {
      "Start": 28727,
      "End": 28733
    },
    "TimeRange": {
      "StartTime": "00:35:49.1300000",
      "EndTime": "00:35:49.5500000"
    }
  },
  {
    "TextLocation": {
      "Start": 28734,
      "End": 28737
    },
    "TimeRange": {
      "StartTime": "00:35:49.5500000",
      "EndTime": "00:35:49.8200000"
    }
  },
  {
    "TextLocation": {
      "Start": 28738,
      "End": 28744
    },
    "TimeRange": {
      "StartTime": "00:35:49.8200000",
      "EndTime": "00:35:50.1200000"
    }
  },
  {
    "TextLocation": {
      "Start": 28745,
      "End": 28747
    },
    "TimeRange": {
      "StartTime": "00:35:50.1200000",
      "EndTime": "00:35:50.2700000"
    }
  },
  {
    "TextLocation": {
      "Start": 28748,
      "End": 28753
    },
    "TimeRange": {
      "StartTime": "00:35:50.2700000",
      "EndTime": "00:35:50.6900000"
    }
  },
  {
    "TextLocation": {
      "Start": 28756,
      "End": 28757
    },
    "TimeRange": {
      "StartTime": "00:35:51.3200000",
      "EndTime": "00:35:51.5300000"
    }
  },
  {
    "TextLocation": {
      "Start": 28758,
      "End": 28763
    },
    "TimeRange": {
      "StartTime": "00:35:51.5300000",
      "EndTime": "00:35:51.7700000"
    }
  },
  {
    "TextLocation": {
      "Start": 28764,
      "End": 28767
    },
    "TimeRange": {
      "StartTime": "00:35:51.7700000",
      "EndTime": "00:35:52.0100000"
    }
  },
  {
    "TextLocation": {
      "Start": 28768,
      "End": 28775
    },
    "TimeRange": {
      "StartTime": "00:35:52.0100000",
      "EndTime": "00:35:52.4600000"
    }
  },
  {
    "TextLocation": {
      "Start": 28776,
      "End": 28778
    },
    "TimeRange": {
      "StartTime": "00:35:52.4600000",
      "EndTime": "00:35:52.5800000"
    }
  },
  {
    "TextLocation": {
      "Start": 28779,
      "End": 28785
    },
    "TimeRange": {
      "StartTime": "00:35:52.5800000",
      "EndTime": "00:35:52.9400000"
    }
  },
  {
    "TextLocation": {
      "Start": 28786,
      "End": 28789
    },
    "TimeRange": {
      "StartTime": "00:35:52.9400000",
      "EndTime": "00:35:53.0300000"
    }
  },
  {
    "TextLocation": {
      "Start": 28790,
      "End": 28796
    },
    "TimeRange": {
      "StartTime": "00:35:53.0300000",
      "EndTime": "00:35:53.3900000"
    }
  },
  {
    "TextLocation": {
      "Start": 28797,
      "End": 28803
    },
    "TimeRange": {
      "StartTime": "00:35:53.3900000",
      "EndTime": "00:35:53.8400000"
    }
  },
  {
    "TextLocation": {
      "Start": 28804,
      "End": 28806
    },
    "TimeRange": {
      "StartTime": "00:35:53.8400000",
      "EndTime": "00:35:53.9899999"
    }
  },
  {
    "TextLocation": {
      "Start": 28807,
      "End": 28813
    },
    "TimeRange": {
      "StartTime": "00:35:53.9899999",
      "EndTime": "00:35:54.4100000"
    }
  },
  {
    "TextLocation": {
      "Start": 28814,
      "End": 28815
    },
    "TimeRange": {
      "StartTime": "00:35:54.4100000",
      "EndTime": "00:35:54.4699999"
    }
  },
  {
    "TextLocation": {
      "Start": 28816,
      "End": 28822
    },
    "TimeRange": {
      "StartTime": "00:35:54.4699999",
      "EndTime": "00:35:54.7700000"
    }
  },
  {
    "TextLocation": {
      "Start": 28823,
      "End": 28827
    },
    "TimeRange": {
      "StartTime": "00:35:54.7700000",
      "EndTime": "00:35:54.9200000"
    }
  },
  {
    "TextLocation": {
      "Start": 28828,
      "End": 28831
    },
    "TimeRange": {
      "StartTime": "00:35:54.9200000",
      "EndTime": "00:35:55.0100000"
    }
  },
  {
    "TextLocation": {
      "Start": 28832,
      "End": 28837
    },
    "TimeRange": {
      "StartTime": "00:35:55.0100000",
      "EndTime": "00:35:55.3400000"
    }
  },
  {
    "TextLocation": {
      "Start": 28838,
      "End": 28848
    },
    "TimeRange": {
      "StartTime": "00:35:55.3400000",
      "EndTime": "00:35:55.8200000"
    }
  },
  {
    "TextLocation": {
      "Start": 28849,
      "End": 28852
    },
    "TimeRange": {
      "StartTime": "00:35:55.8200000",
      "EndTime": "00:35:55.9100000"
    }
  },
  {
    "TextLocation": {
      "Start": 28853,
      "End": 28861
    },
    "TimeRange": {
      "StartTime": "00:35:55.9100000",
      "EndTime": "00:35:56.2700000"
    }
  },
  {
    "TextLocation": {
      "Start": 28862,
      "End": 28873
    },
    "TimeRange": {
      "StartTime": "00:35:56.2700000",
      "EndTime": "00:35:57.0200000"
    }
  },
  {
    "TextLocation": {
      "Start": 28874,
      "End": 28877
    },
    "TimeRange": {
      "StartTime": "00:35:57.2900000",
      "EndTime": "00:35:57.5000000"
    }
  },
  {
    "TextLocation": {
      "Start": 28878,
      "End": 28887
    },
    "TimeRange": {
      "StartTime": "00:35:57.5000000",
      "EndTime": "00:35:57.8900000"
    }
  },
  {
    "TextLocation": {
      "Start": 28888,
      "End": 28891
    },
    "TimeRange": {
      "StartTime": "00:35:57.8900000",
      "EndTime": "00:35:58.0400000"
    }
  },
  {
    "TextLocation": {
      "Start": 28892,
      "End": 28894
    },
    "TimeRange": {
      "StartTime": "00:35:58.0400000",
      "EndTime": "00:35:58.1600000"
    }
  },
  {
    "TextLocation": {
      "Start": 28895,
      "End": 28897
    },
    "TimeRange": {
      "StartTime": "00:35:58.1600000",
      "EndTime": "00:35:58.3400000"
    }
  },
  {
    "TextLocation": {
      "Start": 28898,
      "End": 28900
    },
    "TimeRange": {
      "StartTime": "00:35:58.3400000",
      "EndTime": "00:35:58.5800000"
    }
  },
  {
    "TextLocation": {
      "Start": 28901,
      "End": 28906
    },
    "TimeRange": {
      "StartTime": "00:35:58.5800000",
      "EndTime": "00:35:58.8500000"
    }
  },
  {
    "TextLocation": {
      "Start": 28907,
      "End": 28911
    },
    "TimeRange": {
      "StartTime": "00:35:58.8500000",
      "EndTime": "00:35:59.3600000"
    }
  },
  {
    "TextLocation": {
      "Start": 28913,
      "End": 28918
    },
    "TimeRange": {
      "StartTime": "00:35:59.5400000",
      "EndTime": "00:35:59.8400000"
    }
  },
  {
    "TextLocation": {
      "Start": 28919,
      "End": 28921
    },
    "TimeRange": {
      "StartTime": "00:35:59.8400000",
      "EndTime": "00:35:59.9300000"
    }
  },
  {
    "TextLocation": {
      "Start": 28922,
      "End": 28925
    },
    "TimeRange": {
      "StartTime": "00:35:59.9300000",
      "EndTime": "00:36:00.2900000"
    }
  },
  {
    "TextLocation": {
      "Start": 28926,
      "End": 28928
    },
    "TimeRange": {
      "StartTime": "00:36:00.2900000",
      "EndTime": "00:36:00.5900000"
    }
  },
  {
    "TextLocation": {
      "Start": 28929,
      "End": 28932
    },
    "TimeRange": {
      "StartTime": "00:36:00.5900000",
      "EndTime": "00:36:00.8600000"
    }
  },
  {
    "TextLocation": {
      "Start": 28933,
      "End": 28936
    },
    "TimeRange": {
      "StartTime": "00:36:00.8600000",
      "EndTime": "00:36:01.1300000"
    }
  },
  {
    "TextLocation": {
      "Start": 28939,
      "End": 28942
    },
    "TimeRange": {
      "StartTime": "00:36:02.6000000",
      "EndTime": "00:36:02.7500000"
    }
  },
  {
    "TextLocation": {
      "Start": 28943,
      "End": 28950
    },
    "TimeRange": {
      "StartTime": "00:36:02.7500000",
      "EndTime": "00:36:03.1400000"
    }
  },
  {
    "TextLocation": {
      "Start": 28951,
      "End": 28958
    },
    "TimeRange": {
      "StartTime": "00:36:03.1400000",
      "EndTime": "00:36:03.5600000"
    }
  },
  {
    "TextLocation": {
      "Start": 28961,
      "End": 28964
    },
    "TimeRange": {
      "StartTime": "00:36:03.5600000",
      "EndTime": "00:36:03.8300000"
    }
  },
  {
    "TextLocation": {
      "Start": 28965,
      "End": 28973
    },
    "TimeRange": {
      "StartTime": "00:36:03.8300000",
      "EndTime": "00:36:04.3100000"
    }
  },
  {
    "TextLocation": {
      "Start": 28974,
      "End": 28977
    },
    "TimeRange": {
      "StartTime": "00:36:04.3100000",
      "EndTime": "00:36:04.5800000"
    }
  },
  {
    "TextLocation": {
      "Start": 28978,
      "End": 28981
    },
    "TimeRange": {
      "StartTime": "00:36:04.5800000",
      "EndTime": "00:36:04.8500000"
    }
  },
  {
    "TextLocation": {
      "Start": 28982,
      "End": 28987
    },
    "TimeRange": {
      "StartTime": "00:36:04.8500000",
      "EndTime": "00:36:05.2100000"
    }
  },
  {
    "TextLocation": {
      "Start": 28988,
      "End": 28994
    },
    "TimeRange": {
      "StartTime": "00:36:05.2100000",
      "EndTime": "00:36:05.4200000"
    }
  },
  {
    "TextLocation": {
      "Start": 28995,
      "End": 28998
    },
    "TimeRange": {
      "StartTime": "00:36:05.4200000",
      "EndTime": "00:36:05.5700000"
    }
  },
  {
    "TextLocation": {
      "Start": 28999,
      "End": 29007
    },
    "TimeRange": {
      "StartTime": "00:36:05.5700000",
      "EndTime": "00:36:06.0800000"
    }
  },
  {
    "TextLocation": {
      "Start": 29008,
      "End": 29010
    },
    "TimeRange": {
      "StartTime": "00:36:06.0800000",
      "EndTime": "00:36:06.1700000"
    }
  },
  {
    "TextLocation": {
      "Start": 29011,
      "End": 29013
    },
    "TimeRange": {
      "StartTime": "00:36:06.1700000",
      "EndTime": "00:36:06.2900000"
    }
  },
  {
    "TextLocation": {
      "Start": 29014,
      "End": 29018
    },
    "TimeRange": {
      "StartTime": "00:36:06.2900000",
      "EndTime": "00:36:06.6800000"
    }
  },
  {
    "TextLocation": {
      "Start": 29019,
      "End": 29022
    },
    "TimeRange": {
      "StartTime": "00:36:06.9800000",
      "EndTime": "00:36:07.2199999"
    }
  },
  {
    "TextLocation": {
      "Start": 29023,
      "End": 29027
    },
    "TimeRange": {
      "StartTime": "00:36:07.2199999",
      "EndTime": "00:36:07.4600000"
    }
  },
  {
    "TextLocation": {
      "Start": 29028,
      "End": 29031
    },
    "TimeRange": {
      "StartTime": "00:36:07.4600000",
      "EndTime": "00:36:07.7300000"
    }
  },
  {
    "TextLocation": {
      "Start": 29032,
      "End": 29038
    },
    "TimeRange": {
      "StartTime": "00:36:07.7300000",
      "EndTime": "00:36:08.0900000"
    }
  },
  {
    "TextLocation": {
      "Start": 29039,
      "End": 29042
    },
    "TimeRange": {
      "StartTime": "00:36:08.0900000",
      "EndTime": "00:36:08.2399999"
    }
  },
  {
    "TextLocation": {
      "Start": 29043,
      "End": 29047
    },
    "TimeRange": {
      "StartTime": "00:36:08.2399999",
      "EndTime": "00:36:08.3600000"
    }
  },
  {
    "TextLocation": {
      "Start": 29048,
      "End": 29058
    },
    "TimeRange": {
      "StartTime": "00:36:08.3600000",
      "EndTime": "00:36:08.9600000"
    }
  },
  {
    "TextLocation": {
      "Start": 29059,
      "End": 29063
    },
    "TimeRange": {
      "StartTime": "00:36:08.9600000",
      "EndTime": "00:36:09.1400000"
    }
  },
  {
    "TextLocation": {
      "Start": 29064,
      "End": 29071
    },
    "TimeRange": {
      "StartTime": "00:36:09.1400000",
      "EndTime": "00:36:09.4400000"
    }
  },
  {
    "TextLocation": {
      "Start": 29072,
      "End": 29079
    },
    "TimeRange": {
      "StartTime": "00:36:09.4400000",
      "EndTime": "00:36:09.9500000"
    }
  },
  {
    "TextLocation": {
      "Start": 29080,
      "End": 29082
    },
    "TimeRange": {
      "StartTime": "00:36:09.9500000",
      "EndTime": "00:36:10.0400000"
    }
  },
  {
    "TextLocation": {
      "Start": 29083,
      "End": 29086
    },
    "TimeRange": {
      "StartTime": "00:36:10.0400000",
      "EndTime": "00:36:10.2199999"
    }
  },
  {
    "TextLocation": {
      "Start": 29087,
      "End": 29093
    },
    "TimeRange": {
      "StartTime": "00:36:10.2199999",
      "EndTime": "00:36:10.4899999"
    }
  },
  {
    "TextLocation": {
      "Start": 29094,
      "End": 29100
    },
    "TimeRange": {
      "StartTime": "00:36:10.4899999",
      "EndTime": "00:36:10.9400000"
    }
  },
  {
    "TextLocation": {
      "Start": 29101,
      "End": 29104
    },
    "TimeRange": {
      "StartTime": "00:36:11.2100000",
      "EndTime": "00:36:11.4200000"
    }
  },
  {
    "TextLocation": {
      "Start": 29105,
      "End": 29112
    },
    "TimeRange": {
      "StartTime": "00:36:11.4200000",
      "EndTime": "00:36:11.7199999"
    }
  },
  {
    "TextLocation": {
      "Start": 29113,
      "End": 29115
    },
    "TimeRange": {
      "StartTime": "00:36:11.7199999",
      "EndTime": "00:36:11.8100000"
    }
  },
  {
    "TextLocation": {
      "Start": 29116,
      "End": 29118
    },
    "TimeRange": {
      "StartTime": "00:36:11.8100000",
      "EndTime": "00:36:11.9300000"
    }
  },
  {
    "TextLocation": {
      "Start": 29119,
      "End": 29122
    },
    "TimeRange": {
      "StartTime": "00:36:11.9300000",
      "EndTime": "00:36:12.2300000"
    }
  },
  {
    "TextLocation": {
      "Start": 29123,
      "End": 29126
    },
    "TimeRange": {
      "StartTime": "00:36:12.2300000",
      "EndTime": "00:36:12.4400000"
    }
  },
  {
    "TextLocation": {
      "Start": 29127,
      "End": 29135
    },
    "TimeRange": {
      "StartTime": "00:36:12.4400000",
      "EndTime": "00:36:12.7700000"
    }
  },
  {
    "TextLocation": {
      "Start": 29136,
      "End": 29139
    },
    "TimeRange": {
      "StartTime": "00:36:12.7700000",
      "EndTime": "00:36:12.9800000"
    }
  },
  {
    "TextLocation": {
      "Start": 29140,
      "End": 29151
    },
    "TimeRange": {
      "StartTime": "00:36:12.9800000",
      "EndTime": "00:36:13.7300000"
    }
  },
  {
    "TextLocation": {
      "Start": 29152,
      "End": 29154
    },
    "TimeRange": {
      "StartTime": "00:36:13.7300000",
      "EndTime": "00:36:13.8500000"
    }
  },
  {
    "TextLocation": {
      "Start": 29155,
      "End": 29159
    },
    "TimeRange": {
      "StartTime": "00:36:13.8500000",
      "EndTime": "00:36:14.0300000"
    }
  },
  {
    "TextLocation": {
      "Start": 29160,
      "End": 29163
    },
    "TimeRange": {
      "StartTime": "00:36:14.0300000",
      "EndTime": "00:36:14.1800000"
    }
  },
  {
    "TextLocation": {
      "Start": 29164,
      "End": 29171
    },
    "TimeRange": {
      "StartTime": "00:36:14.1800000",
      "EndTime": "00:36:14.6300000"
    }
  },
  {
    "TextLocation": {
      "Start": 29172,
      "End": 29175
    },
    "TimeRange": {
      "StartTime": "00:36:14.6300000",
      "EndTime": "00:36:14.7500000"
    }
  },
  {
    "TextLocation": {
      "Start": 29176,
      "End": 29185
    },
    "TimeRange": {
      "StartTime": "00:36:14.7500000",
      "EndTime": "00:36:15.3200000"
    }
  },
  {
    "TextLocation": {
      "Start": 29186,
      "End": 29193
    },
    "TimeRange": {
      "StartTime": "00:36:15.3200000",
      "EndTime": "00:36:15.7399999"
    }
  },
  {
    "TextLocation": {
      "Start": 29194,
      "End": 29196
    },
    "TimeRange": {
      "StartTime": "00:36:15.7399999",
      "EndTime": "00:36:15.8600000"
    }
  },
  {
    "TextLocation": {
      "Start": 29197,
      "End": 29200
    },
    "TimeRange": {
      "StartTime": "00:36:15.8600000",
      "EndTime": "00:36:15.9500000"
    }
  },
  {
    "TextLocation": {
      "Start": 29201,
      "End": 29211
    },
    "TimeRange": {
      "StartTime": "00:36:15.9500000",
      "EndTime": "00:36:16.4300000"
    }
  },
  {
    "TextLocation": {
      "Start": 29212,
      "End": 29216
    },
    "TimeRange": {
      "StartTime": "00:36:16.6400000",
      "EndTime": "00:36:16.9699999"
    }
  },
  {
    "TextLocation": {
      "Start": 29217,
      "End": 29220
    },
    "TimeRange": {
      "StartTime": "00:36:16.9699999",
      "EndTime": "00:36:17.2100000"
    }
  },
  {
    "TextLocation": {
      "Start": 29221,
      "End": 29226
    },
    "TimeRange": {
      "StartTime": "00:36:17.2100000",
      "EndTime": "00:36:17.4800000"
    }
  },
  {
    "TextLocation": {
      "Start": 29227,
      "End": 29234
    },
    "TimeRange": {
      "StartTime": "00:36:17.4800000",
      "EndTime": "00:36:17.9899999"
    }
  },
  {
    "TextLocation": {
      "Start": 29237,
      "End": 29242
    },
    "TimeRange": {
      "StartTime": "00:36:18.6200000",
      "EndTime": "00:36:18.9800000"
    }
  },
  {
    "TextLocation": {
      "Start": 29243,
      "End": 29249
    },
    "TimeRange": {
      "StartTime": "00:36:18.9800000",
      "EndTime": "00:36:19.4300000"
    }
  },
  {
    "TextLocation": {
      "Start": 29250,
      "End": 29253
    },
    "TimeRange": {
      "StartTime": "00:36:19.4300000",
      "EndTime": "00:36:19.7000000"
    }
  },
  {
    "TextLocation": {
      "Start": 29254,
      "End": 29257
    },
    "TimeRange": {
      "StartTime": "00:36:19.7000000",
      "EndTime": "00:36:19.8200000"
    }
  },
  {
    "TextLocation": {
      "Start": 29258,
      "End": 29265
    },
    "TimeRange": {
      "StartTime": "00:36:19.8200000",
      "EndTime": "00:36:20.2100000"
    }
  },
  {
    "TextLocation": {
      "Start": 29266,
      "End": 29268
    },
    "TimeRange": {
      "StartTime": "00:36:20.2100000",
      "EndTime": "00:36:20.3900000"
    }
  },
  {
    "TextLocation": {
      "Start": 29269,
      "End": 29278
    },
    "TimeRange": {
      "StartTime": "00:36:20.3900000",
      "EndTime": "00:36:20.8700000"
    }
  },
  {
    "TextLocation": {
      "Start": 29279,
      "End": 29283
    },
    "TimeRange": {
      "StartTime": "00:36:20.8700000",
      "EndTime": "00:36:21.0200000"
    }
  },
  {
    "TextLocation": {
      "Start": 29284,
      "End": 29287
    },
    "TimeRange": {
      "StartTime": "00:36:21.0200000",
      "EndTime": "00:36:21.2600000"
    }
  },
  {
    "TextLocation": {
      "Start": 29288,
      "End": 29295
    },
    "TimeRange": {
      "StartTime": "00:36:21.2600000",
      "EndTime": "00:36:21.8200000"
    }
  },
  {
    "TextLocation": {
      "Start": 29297,
      "End": 29298
    },
    "TimeRange": {
      "StartTime": "00:36:22.1300000",
      "EndTime": "00:36:22.3100000"
    }
  },
  {
    "TextLocation": {
      "Start": 29299,
      "End": 29306
    },
    "TimeRange": {
      "StartTime": "00:36:22.3100000",
      "EndTime": "00:36:22.6700000"
    }
  },
  {
    "TextLocation": {
      "Start": 29307,
      "End": 29309
    },
    "TimeRange": {
      "StartTime": "00:36:22.6700000",
      "EndTime": "00:36:22.7600000"
    }
  },
  {
    "TextLocation": {
      "Start": 29310,
      "End": 29315
    },
    "TimeRange": {
      "StartTime": "00:36:22.7600000",
      "EndTime": "00:36:23"
    }
  },
  {
    "TextLocation": {
      "Start": 29316,
      "End": 29319
    },
    "TimeRange": {
      "StartTime": "00:36:23",
      "EndTime": "00:36:23.1500000"
    }
  },
  {
    "TextLocation": {
      "Start": 29320,
      "End": 29324
    },
    "TimeRange": {
      "StartTime": "00:36:23.1500000",
      "EndTime": "00:36:23.6300000"
    }
  },
  {
    "TextLocation": {
      "Start": 29325,
      "End": 29328
    },
    "TimeRange": {
      "StartTime": "00:36:23.6300000",
      "EndTime": "00:36:23.8100000"
    }
  },
  {
    "TextLocation": {
      "Start": 29329,
      "End": 29332
    },
    "TimeRange": {
      "StartTime": "00:36:23.8100000",
      "EndTime": "00:36:23.9300000"
    }
  },
  {
    "TextLocation": {
      "Start": 29333,
      "End": 29339
    },
    "TimeRange": {
      "StartTime": "00:36:23.9300000",
      "EndTime": "00:36:24.2300000"
    }
  },
  {
    "TextLocation": {
      "Start": 29340,
      "End": 29342
    },
    "TimeRange": {
      "StartTime": "00:36:24.2300000",
      "EndTime": "00:36:24.3200000"
    }
  },
  {
    "TextLocation": {
      "Start": 29343,
      "End": 29349
    },
    "TimeRange": {
      "StartTime": "00:36:24.3200000",
      "EndTime": "00:36:24.6500000"
    }
  },
  {
    "TextLocation": {
      "Start": 29350,
      "End": 29356
    },
    "TimeRange": {
      "StartTime": "00:36:24.6500000",
      "EndTime": "00:36:25.0700000"
    }
  },
  {
    "TextLocation": {
      "Start": 29357,
      "End": 29359
    },
    "TimeRange": {
      "StartTime": "00:36:25.3700000",
      "EndTime": "00:36:25.5500000"
    }
  },
  {
    "TextLocation": {
      "Start": 29360,
      "End": 29367
    },
    "TimeRange": {
      "StartTime": "00:36:25.5500000",
      "EndTime": "00:36:25.9699999"
    }
  },
  {
    "TextLocation": {
      "Start": 29368,
      "End": 29371
    },
    "TimeRange": {
      "StartTime": "00:36:25.9699999",
      "EndTime": "00:36:26.2399999"
    }
  },
  {
    "TextLocation": {
      "Start": 29372,
      "End": 29380
    },
    "TimeRange": {
      "StartTime": "00:36:26.2399999",
      "EndTime": "00:36:26.7500000"
    }
  },
  {
    "TextLocation": {
      "Start": 29381,
      "End": 29388
    },
    "TimeRange": {
      "StartTime": "00:36:26.7500000",
      "EndTime": "00:36:27.2600000"
    }
  },
  {
    "TextLocation": {
      "Start": 29389,
      "End": 29392
    },
    "TimeRange": {
      "StartTime": "00:36:27.2600000",
      "EndTime": "00:36:27.7100000"
    }
  },
  {
    "TextLocation": {
      "Start": 29393,
      "End": 29399
    },
    "TimeRange": {
      "StartTime": "00:36:27.7100000",
      "EndTime": "00:36:28.0100000"
    }
  },
  {
    "TextLocation": {
      "Start": 29400,
      "End": 29406
    },
    "TimeRange": {
      "StartTime": "00:36:28.0100000",
      "EndTime": "00:36:28.2500000"
    }
  },
  {
    "TextLocation": {
      "Start": 29407,
      "End": 29414
    },
    "TimeRange": {
      "StartTime": "00:36:28.2500000",
      "EndTime": "00:36:28.7900000"
    }
  },
  {
    "TextLocation": {
      "Start": 29417,
      "End": 29422
    },
    "TimeRange": {
      "StartTime": "00:36:29.9400000",
      "EndTime": "00:36:30.2700000"
    }
  },
  {
    "TextLocation": {
      "Start": 29423,
      "End": 29432
    },
    "TimeRange": {
      "StartTime": "00:36:30.2700000",
      "EndTime": "00:36:30.6600000"
    }
  },
  {
    "TextLocation": {
      "Start": 29433,
      "End": 29438
    },
    "TimeRange": {
      "StartTime": "00:36:30.6600000",
      "EndTime": "00:36:30.8400000"
    }
  },
  {
    "TextLocation": {
      "Start": 29439,
      "End": 29446
    },
    "TimeRange": {
      "StartTime": "00:36:30.8400000",
      "EndTime": "00:36:31.3500000"
    }
  },
  {
    "TextLocation": {
      "Start": 29447,
      "End": 29450
    },
    "TimeRange": {
      "StartTime": "00:36:31.3500000",
      "EndTime": "00:36:31.5000000"
    }
  },
  {
    "TextLocation": {
      "Start": 29451,
      "End": 29460
    },
    "TimeRange": {
      "StartTime": "00:36:31.5000000",
      "EndTime": "00:36:32.0400000"
    }
  },
  {
    "TextLocation": {
      "Start": 29461,
      "End": 29468
    },
    "TimeRange": {
      "StartTime": "00:36:32.0400000",
      "EndTime": "00:36:32.4000000"
    }
  },
  {
    "TextLocation": {
      "Start": 29469,
      "End": 29473
    },
    "TimeRange": {
      "StartTime": "00:36:32.4000000",
      "EndTime": "00:36:32.5200000"
    }
  },
  {
    "TextLocation": {
      "Start": 29474,
      "End": 29477
    },
    "TimeRange": {
      "StartTime": "00:36:32.5200000",
      "EndTime": "00:36:32.7600000"
    }
  },
  {
    "TextLocation": {
      "Start": 29478,
      "End": 29484
    },
    "TimeRange": {
      "StartTime": "00:36:32.7600000",
      "EndTime": "00:36:33.2100000"
    }
  },
  {
    "TextLocation": {
      "Start": 29485,
      "End": 29491
    },
    "TimeRange": {
      "StartTime": "00:36:33.2100000",
      "EndTime": "00:36:33.5400000"
    }
  },
  {
    "TextLocation": {
      "Start": 29492,
      "End": 29495
    },
    "TimeRange": {
      "StartTime": "00:36:33.5400000",
      "EndTime": "00:36:33.6300000"
    }
  },
  {
    "TextLocation": {
      "Start": 29496,
      "End": 29499
    },
    "TimeRange": {
      "StartTime": "00:36:33.6300000",
      "EndTime": "00:36:33.7800000"
    }
  },
  {
    "TextLocation": {
      "Start": 29500,
      "End": 29503
    },
    "TimeRange": {
      "StartTime": "00:36:33.7800000",
      "EndTime": "00:36:33.9899999"
    }
  },
  {
    "TextLocation": {
      "Start": 29504,
      "End": 29514
    },
    "TimeRange": {
      "StartTime": "00:36:33.9899999",
      "EndTime": "00:36:34.5600000"
    }
  },
  {
    "TextLocation": {
      "Start": 29516,
      "End": 29523
    },
    "TimeRange": {
      "StartTime": "00:36:34.5600000",
      "EndTime": "00:36:35.1600000"
    }
  },
  {
    "TextLocation": {
      "Start": 29525,
      "End": 29526
    },
    "TimeRange": {
      "StartTime": "00:36:35.3700000",
      "EndTime": "00:36:35.5800000"
    }
  },
  {
    "TextLocation": {
      "Start": 29527,
      "End": 29534
    },
    "TimeRange": {
      "StartTime": "00:36:35.5800000",
      "EndTime": "00:36:35.8500000"
    }
  },
  {
    "TextLocation": {
      "Start": 29535,
      "End": 29539
    },
    "TimeRange": {
      "StartTime": "00:36:35.8500000",
      "EndTime": "00:36:36"
    }
  },
  {
    "TextLocation": {
      "Start": 29540,
      "End": 29549
    },
    "TimeRange": {
      "StartTime": "00:36:36",
      "EndTime": "00:36:36.4200000"
    }
  },
  {
    "TextLocation": {
      "Start": 29550,
      "End": 29554
    },
    "TimeRange": {
      "StartTime": "00:36:36.4200000",
      "EndTime": "00:36:36.8100000"
    }
  },
  {
    "TextLocation": {
      "Start": 29555,
      "End": 29557
    },
    "TimeRange": {
      "StartTime": "00:36:36.8100000",
      "EndTime": "00:36:36.9600000"
    }
  },
  {
    "TextLocation": {
      "Start": 29558,
      "End": 29562
    },
    "TimeRange": {
      "StartTime": "00:36:36.9600000",
      "EndTime": "00:36:37.1100000"
    }
  },
  {
    "TextLocation": {
      "Start": 29563,
      "End": 29566
    },
    "TimeRange": {
      "StartTime": "00:36:37.1100000",
      "EndTime": "00:36:37.3800000"
    }
  },
  {
    "TextLocation": {
      "Start": 29567,
      "End": 29573
    },
    "TimeRange": {
      "StartTime": "00:36:37.3800000",
      "EndTime": "00:36:37.8300000"
    }
  },
  {
    "TextLocation": {
      "Start": 29574,
      "End": 29578
    },
    "TimeRange": {
      "StartTime": "00:36:37.8300000",
      "EndTime": "00:36:38.2800000"
    }
  },
  {
    "TextLocation": {
      "Start": 29579,
      "End": 29581
    },
    "TimeRange": {
      "StartTime": "00:36:38.2800000",
      "EndTime": "00:36:38.4300000"
    }
  },
  {
    "TextLocation": {
      "Start": 29582,
      "End": 29585
    },
    "TimeRange": {
      "StartTime": "00:36:38.4300000",
      "EndTime": "00:36:38.6100000"
    }
  },
  {
    "TextLocation": {
      "Start": 29586,
      "End": 29589
    },
    "TimeRange": {
      "StartTime": "00:36:38.6100000",
      "EndTime": "00:36:38.8300000"
    }
  },
  {
    "TextLocation": {
      "Start": 29590,
      "End": 29593
    },
    "TimeRange": {
      "StartTime": "00:36:38.8300000",
      "EndTime": "00:36:39.0600000"
    }
  },
  {
    "TextLocation": {
      "Start": 29594,
      "End": 29599
    },
    "TimeRange": {
      "StartTime": "00:36:39.0600000",
      "EndTime": "00:36:39.6600000"
    }
  },
  {
    "TextLocation": {
      "Start": 29600,
      "End": 29602
    },
    "TimeRange": {
      "StartTime": "00:36:39.8100000",
      "EndTime": "00:36:39.9899999"
    }
  },
  {
    "TextLocation": {
      "Start": 29603,
      "End": 29606
    },
    "TimeRange": {
      "StartTime": "00:36:39.9899999",
      "EndTime": "00:36:40.2000000"
    }
  },
  {
    "TextLocation": {
      "Start": 29607,
      "End": 29610
    },
    "TimeRange": {
      "StartTime": "00:36:40.2000000",
      "EndTime": "00:36:40.4100000"
    }
  },
  {
    "TextLocation": {
      "Start": 29611,
      "End": 29617
    },
    "TimeRange": {
      "StartTime": "00:36:40.4100000",
      "EndTime": "00:36:40.8300000"
    }
  },
  {
    "TextLocation": {
      "Start": 29618,
      "End": 29621
    },
    "TimeRange": {
      "StartTime": "00:36:40.8300000",
      "EndTime": "00:36:41.0700000"
    }
  },
  {
    "TextLocation": {
      "Start": 29622,
      "End": 29626
    },
    "TimeRange": {
      "StartTime": "00:36:41.0700000",
      "EndTime": "00:36:41.4000000"
    }
  },
  {
    "TextLocation": {
      "Start": 29629,
      "End": 29632
    },
    "TimeRange": {
      "StartTime": "00:36:42.2399999",
      "EndTime": "00:36:42.5400000"
    }
  },
  {
    "TextLocation": {
      "Start": 29633,
      "End": 29639
    },
    "TimeRange": {
      "StartTime": "00:36:42.5400000",
      "EndTime": "00:36:42.9300000"
    }
  },
  {
    "TextLocation": {
      "Start": 29640,
      "End": 29643
    },
    "TimeRange": {
      "StartTime": "00:36:42.9300000",
      "EndTime": "00:36:43.0500000"
    }
  },
  {
    "TextLocation": {
      "Start": 29644,
      "End": 29648
    },
    "TimeRange": {
      "StartTime": "00:36:43.0500000",
      "EndTime": "00:36:43.2000000"
    }
  },
  {
    "TextLocation": {
      "Start": 29649,
      "End": 29657
    },
    "TimeRange": {
      "StartTime": "00:36:43.2000000",
      "EndTime": "00:36:43.7100000"
    }
  },
  {
    "TextLocation": {
      "Start": 29658,
      "End": 29660
    },
    "TimeRange": {
      "StartTime": "00:36:43.7100000",
      "EndTime": "00:36:43.8300000"
    }
  },
  {
    "TextLocation": {
      "Start": 29661,
      "End": 29668
    },
    "TimeRange": {
      "StartTime": "00:36:43.8300000",
      "EndTime": "00:36:44.2800000"
    }
  },
  {
    "TextLocation": {
      "Start": 29669,
      "End": 29673
    },
    "TimeRange": {
      "StartTime": "00:36:44.2800000",
      "EndTime": "00:36:44.4600000"
    }
  },
  {
    "TextLocation": {
      "Start": 29674,
      "End": 29679
    },
    "TimeRange": {
      "StartTime": "00:36:44.4600000",
      "EndTime": "00:36:44.9400000"
    }
  },
  {
    "TextLocation": {
      "Start": 29680,
      "End": 29683
    },
    "TimeRange": {
      "StartTime": "00:36:44.9699999",
      "EndTime": "00:36:45.2100000"
    }
  },
  {
    "TextLocation": {
      "Start": 29684,
      "End": 29688
    },
    "TimeRange": {
      "StartTime": "00:36:45.2100000",
      "EndTime": "00:36:45.4800000"
    }
  },
  {
    "TextLocation": {
      "Start": 29689,
      "End": 29695
    },
    "TimeRange": {
      "StartTime": "00:36:45.4800000",
      "EndTime": "00:36:46.2000000"
    }
  },
  {
    "TextLocation": {
      "Start": 29696,
      "End": 29699
    },
    "TimeRange": {
      "StartTime": "00:36:46.2000000",
      "EndTime": "00:36:46.5000000"
    }
  },
  {
    "TextLocation": {
      "Start": 29700,
      "End": 29706
    },
    "TimeRange": {
      "StartTime": "00:36:46.5000000",
      "EndTime": "00:36:46.9200000"
    }
  },
  {
    "TextLocation": {
      "Start": 29707,
      "End": 29714
    },
    "TimeRange": {
      "StartTime": "00:36:46.9200000",
      "EndTime": "00:36:47.2800000"
    }
  },
  {
    "TextLocation": {
      "Start": 29715,
      "End": 29717
    },
    "TimeRange": {
      "StartTime": "00:36:47.2800000",
      "EndTime": "00:36:47.4300000"
    }
  },
  {
    "TextLocation": {
      "Start": 29718,
      "End": 29726
    },
    "TimeRange": {
      "StartTime": "00:36:47.4300000",
      "EndTime": "00:36:48.1200000"
    }
  },
  {
    "TextLocation": {
      "Start": 29728,
      "End": 29731
    },
    "TimeRange": {
      "StartTime": "00:36:48.4500000",
      "EndTime": "00:36:48.6000000"
    }
  },
  {
    "TextLocation": {
      "Start": 29732,
      "End": 29734
    },
    "TimeRange": {
      "StartTime": "00:36:48.6000000",
      "EndTime": "00:36:48.7800000"
    }
  },
  {
    "TextLocation": {
      "Start": 29735,
      "End": 29739
    },
    "TimeRange": {
      "StartTime": "00:36:48.7800000",
      "EndTime": "00:36:48.9899999"
    }
  },
  {
    "TextLocation": {
      "Start": 29740,
      "End": 29743
    },
    "TimeRange": {
      "StartTime": "00:36:48.9899999",
      "EndTime": "00:36:49.1700000"
    }
  },
  {
    "TextLocation": {
      "Start": 29744,
      "End": 29751
    },
    "TimeRange": {
      "StartTime": "00:36:49.1700000",
      "EndTime": "00:36:49.5600000"
    }
  },
  {
    "TextLocation": {
      "Start": 29752,
      "End": 29754
    },
    "TimeRange": {
      "StartTime": "00:36:49.5600000",
      "EndTime": "00:36:49.6800000"
    }
  },
  {
    "TextLocation": {
      "Start": 29755,
      "End": 29757
    },
    "TimeRange": {
      "StartTime": "00:36:49.6800000",
      "EndTime": "00:36:49.9200000"
    }
  },
  {
    "TextLocation": {
      "Start": 29758,
      "End": 29762
    },
    "TimeRange": {
      "StartTime": "00:36:49.9200000",
      "EndTime": "00:36:50.0400000"
    }
  },
  {
    "TextLocation": {
      "Start": 29763,
      "End": 29766
    },
    "TimeRange": {
      "StartTime": "00:36:50.0400000",
      "EndTime": "00:36:50.3400000"
    }
  },
  {
    "TextLocation": {
      "Start": 29767,
      "End": 29775
    },
    "TimeRange": {
      "StartTime": "00:36:50.3400000",
      "EndTime": "00:36:50.7600000"
    }
  },
  {
    "TextLocation": {
      "Start": 29776,
      "End": 29782
    },
    "TimeRange": {
      "StartTime": "00:36:50.7600000",
      "EndTime": "00:36:51.1500000"
    }
  },
  {
    "TextLocation": {
      "Start": 29783,
      "End": 29785
    },
    "TimeRange": {
      "StartTime": "00:36:51.1500000",
      "EndTime": "00:36:51.2700000"
    }
  },
  {
    "TextLocation": {
      "Start": 29786,
      "End": 29793
    },
    "TimeRange": {
      "StartTime": "00:36:51.2700000",
      "EndTime": "00:36:51.9899999"
    }
  },
  {
    "TextLocation": {
      "Start": 29795,
      "End": 29798
    },
    "TimeRange": {
      "StartTime": "00:36:52.2600000",
      "EndTime": "00:36:52.4699999"
    }
  },
  {
    "TextLocation": {
      "Start": 29799,
      "End": 29801
    },
    "TimeRange": {
      "StartTime": "00:36:52.4699999",
      "EndTime": "00:36:52.5600000"
    }
  },
  {
    "TextLocation": {
      "Start": 29802,
      "End": 29805
    },
    "TimeRange": {
      "StartTime": "00:36:52.5600000",
      "EndTime": "00:36:52.7100000"
    }
  },
  {
    "TextLocation": {
      "Start": 29806,
      "End": 29813
    },
    "TimeRange": {
      "StartTime": "00:36:52.7100000",
      "EndTime": "00:36:53.1300000"
    }
  },
  {
    "TextLocation": {
      "Start": 29814,
      "End": 29816
    },
    "TimeRange": {
      "StartTime": "00:36:53.1300000",
      "EndTime": "00:36:53.2500000"
    }
  },
  {
    "TextLocation": {
      "Start": 29817,
      "End": 29826
    },
    "TimeRange": {
      "StartTime": "00:36:53.2500000",
      "EndTime": "00:36:53.8500000"
    }
  },
  {
    "TextLocation": {
      "Start": 29827,
      "End": 29831
    },
    "TimeRange": {
      "StartTime": "00:36:53.8500000",
      "EndTime": "00:36:54"
    }
  },
  {
    "TextLocation": {
      "Start": 29832,
      "End": 29835
    },
    "TimeRange": {
      "StartTime": "00:36:54",
      "EndTime": "00:36:54.2700000"
    }
  },
  {
    "TextLocation": {
      "Start": 29836,
      "End": 29844
    },
    "TimeRange": {
      "StartTime": "00:36:54.2700000",
      "EndTime": "00:36:54.6900000"
    }
  },
  {
    "TextLocation": {
      "Start": 29845,
      "End": 29852
    },
    "TimeRange": {
      "StartTime": "00:36:54.6900000",
      "EndTime": "00:36:55.0800000"
    }
  },
  {
    "TextLocation": {
      "Start": 29853,
      "End": 29862
    },
    "TimeRange": {
      "StartTime": "00:36:55.0800000",
      "EndTime": "00:36:55.6200000"
    }
  },
  {
    "TextLocation": {
      "Start": 29865,
      "End": 29871
    },
    "TimeRange": {
      "StartTime": "00:36:56.1900000",
      "EndTime": "00:36:56.8500000"
    }
  },
  {
    "TextLocation": {
      "Start": 29873,
      "End": 29876
    },
    "TimeRange": {
      "StartTime": "00:36:56.8500000",
      "EndTime": "00:36:57.1500000"
    }
  },
  {
    "TextLocation": {
      "Start": 29877,
      "End": 29883
    },
    "TimeRange": {
      "StartTime": "00:36:57.1500000",
      "EndTime": "00:36:57.4800000"
    }
  },
  {
    "TextLocation": {
      "Start": 29884,
      "End": 29887
    },
    "TimeRange": {
      "StartTime": "00:36:57.4800000",
      "EndTime": "00:36:57.6300000"
    }
  },
  {
    "TextLocation": {
      "Start": 29888,
      "End": 29891
    },
    "TimeRange": {
      "StartTime": "00:36:57.6300000",
      "EndTime": "00:36:57.9899999"
    }
  },
  {
    "TextLocation": {
      "Start": 29892,
      "End": 29896
    },
    "TimeRange": {
      "StartTime": "00:36:57.9899999",
      "EndTime": "00:36:58.3200000"
    }
  },
  {
    "TextLocation": {
      "Start": 29897,
      "End": 29898
    },
    "TimeRange": {
      "StartTime": "00:36:58.3200000",
      "EndTime": "00:36:58.3800000"
    }
  },
  {
    "TextLocation": {
      "Start": 29899,
      "End": 29906
    },
    "TimeRange": {
      "StartTime": "00:36:58.3800000",
      "EndTime": "00:36:58.8600000"
    }
  },
  {
    "TextLocation": {
      "Start": 29907,
      "End": 29913
    },
    "TimeRange": {
      "StartTime": "00:36:58.8600000",
      "EndTime": "00:36:59.1300000"
    }
  },
  {
    "TextLocation": {
      "Start": 29914,
      "End": 29920
    },
    "TimeRange": {
      "StartTime": "00:36:59.1300000",
      "EndTime": "00:36:59.3700000"
    }
  },
  {
    "TextLocation": {
      "Start": 29921,
      "End": 29930
    },
    "TimeRange": {
      "StartTime": "00:36:59.3700000",
      "EndTime": "00:36:59.8500000"
    }
  },
  {
    "TextLocation": {
      "Start": 29931,
      "End": 29933
    },
    "TimeRange": {
      "StartTime": "00:36:59.8500000",
      "EndTime": "00:37:00.0900000"
    }
  },
  {
    "TextLocation": {
      "Start": 29934,
      "End": 29937
    },
    "TimeRange": {
      "StartTime": "00:37:00.0900000",
      "EndTime": "00:37:00.4800000"
    }
  },
  {
    "TextLocation": {
      "Start": 29940,
      "End": 29942
    },
    "TimeRange": {
      "StartTime": "00:37:01.0500000",
      "EndTime": "00:37:01.2300000"
    }
  },
  {
    "TextLocation": {
      "Start": 29943,
      "End": 29946
    },
    "TimeRange": {
      "StartTime": "00:37:01.2300000",
      "EndTime": "00:37:01.3800000"
    }
  },
  {
    "TextLocation": {
      "Start": 29947,
      "End": 29958
    },
    "TimeRange": {
      "StartTime": "00:37:01.3800000",
      "EndTime": "00:37:01.8600000"
    }
  },
  {
    "TextLocation": {
      "Start": 29959,
      "End": 29961
    },
    "TimeRange": {
      "StartTime": "00:37:01.8600000",
      "EndTime": "00:37:01.9800000"
    }
  },
  {
    "TextLocation": {
      "Start": 29962,
      "End": 29967
    },
    "TimeRange": {
      "StartTime": "00:37:01.9800000",
      "EndTime": "00:37:02.3100000"
    }
  },
  {
    "TextLocation": {
      "Start": 29968,
      "End": 29972
    },
    "TimeRange": {
      "StartTime": "00:37:02.3100000",
      "EndTime": "00:37:02.4899999"
    }
  },
  {
    "TextLocation": {
      "Start": 29973,
      "End": 29980
    },
    "TimeRange": {
      "StartTime": "00:37:02.4899999",
      "EndTime": "00:37:03.0300000"
    }
  },
  {
    "TextLocation": {
      "Start": 29981,
      "End": 29988
    },
    "TimeRange": {
      "StartTime": "00:37:03.0300000",
      "EndTime": "00:37:03.3300000"
    }
  },
  {
    "TextLocation": {
      "Start": 29989,
      "End": 29991
    },
    "TimeRange": {
      "StartTime": "00:37:03.3300000",
      "EndTime": "00:37:03.4200000"
    }
  },
  {
    "TextLocation": {
      "Start": 29992,
      "End": 29998
    },
    "TimeRange": {
      "StartTime": "00:37:03.4200000",
      "EndTime": "00:37:03.7500000"
    }
  },
  {
    "TextLocation": {
      "Start": 29999,
      "End": 30000
    },
    "TimeRange": {
      "StartTime": "00:37:03.7500000",
      "EndTime": "00:37:03.8100000"
    }
  },
  {
    "TextLocation": {
      "Start": 30001,
      "End": 30008
    },
    "TimeRange": {
      "StartTime": "00:37:03.8100000",
      "EndTime": "00:37:04.3500000"
    }
  },
  {
    "TextLocation": {
      "Start": 30009,
      "End": 30014
    },
    "TimeRange": {
      "StartTime": "00:37:04.3500000",
      "EndTime": "00:37:04.5600000"
    }
  },
  {
    "TextLocation": {
      "Start": 30015,
      "End": 30018
    },
    "TimeRange": {
      "StartTime": "00:37:04.5600000",
      "EndTime": "00:37:04.7700000"
    }
  },
  {
    "TextLocation": {
      "Start": 30019,
      "End": 30027
    },
    "TimeRange": {
      "StartTime": "00:37:04.7700000",
      "EndTime": "00:37:05.2500000"
    }
  },
  {
    "TextLocation": {
      "Start": 30028,
      "End": 30034
    },
    "TimeRange": {
      "StartTime": "00:37:05.2500000",
      "EndTime": "00:37:05.7000000"
    }
  },
  {
    "TextLocation": {
      "Start": 30035,
      "End": 30037
    },
    "TimeRange": {
      "StartTime": "00:37:05.7000000",
      "EndTime": "00:37:05.7900000"
    }
  },
  {
    "TextLocation": {
      "Start": 30038,
      "End": 30041
    },
    "TimeRange": {
      "StartTime": "00:37:05.7900000",
      "EndTime": "00:37:06"
    }
  },
  {
    "TextLocation": {
      "Start": 30042,
      "End": 30047
    },
    "TimeRange": {
      "StartTime": "00:37:06",
      "EndTime": "00:37:06.4200000"
    }
  },
  {
    "TextLocation": {
      "Start": 30050,
      "End": 30053
    },
    "TimeRange": {
      "StartTime": "00:37:06.7199999",
      "EndTime": "00:37:06.9300000"
    }
  },
  {
    "TextLocation": {
      "Start": 30054,
      "End": 30059
    },
    "TimeRange": {
      "StartTime": "00:37:06.9300000",
      "EndTime": "00:37:07.2000000"
    }
  },
  {
    "TextLocation": {
      "Start": 30060,
      "End": 30062
    },
    "TimeRange": {
      "StartTime": "00:37:07.2000000",
      "EndTime": "00:37:07.2900000"
    }
  },
  {
    "TextLocation": {
      "Start": 30063,
      "End": 30068
    },
    "TimeRange": {
      "StartTime": "00:37:07.2900000",
      "EndTime": "00:37:07.7700000"
    }
  },
  {
    "TextLocation": {
      "Start": 30069,
      "End": 30072
    },
    "TimeRange": {
      "StartTime": "00:37:07.9200000",
      "EndTime": "00:37:08.1300000"
    }
  },
  {
    "TextLocation": {
      "Start": 30073,
      "End": 30081
    },
    "TimeRange": {
      "StartTime": "00:37:08.1300000",
      "EndTime": "00:37:08.5500000"
    }
  },
  {
    "TextLocation": {
      "Start": 30082,
      "End": 30084
    },
    "TimeRange": {
      "StartTime": "00:37:08.5500000",
      "EndTime": "00:37:08.6700000"
    }
  },
  {
    "TextLocation": {
      "Start": 30085,
      "End": 30091
    },
    "TimeRange": {
      "StartTime": "00:37:08.6700000",
      "EndTime": "00:37:08.9400000"
    }
  },
  {
    "TextLocation": {
      "Start": 30092,
      "End": 30098
    },
    "TimeRange": {
      "StartTime": "00:37:08.9400000",
      "EndTime": "00:37:09.1800000"
    }
  },
  {
    "TextLocation": {
      "Start": 30099,
      "End": 30112
    },
    "TimeRange": {
      "StartTime": "00:37:09.1800000",
      "EndTime": "00:37:09.9000000"
    }
  },
  {
    "TextLocation": {
      "Start": 30114,
      "End": 30118
    },
    "TimeRange": {
      "StartTime": "00:37:10.3800000",
      "EndTime": "00:37:10.5300000"
    }
  },
  {
    "TextLocation": {
      "Start": 30119,
      "End": 30128
    },
    "TimeRange": {
      "StartTime": "00:37:10.5300000",
      "EndTime": "00:37:11.1300000"
    }
  },
  {
    "TextLocation": {
      "Start": 30129,
      "End": 30133
    },
    "TimeRange": {
      "StartTime": "00:37:11.1300000",
      "EndTime": "00:37:11.2500000"
    }
  },
  {
    "TextLocation": {
      "Start": 30134,
      "End": 30136
    },
    "TimeRange": {
      "StartTime": "00:37:11.2500000",
      "EndTime": "00:37:11.3700000"
    }
  },
  {
    "TextLocation": {
      "Start": 30137,
      "End": 30140
    },
    "TimeRange": {
      "StartTime": "00:37:11.3700000",
      "EndTime": "00:37:11.5500000"
    }
  },
  {
    "TextLocation": {
      "Start": 30141,
      "End": 30153
    },
    "TimeRange": {
      "StartTime": "00:37:11.5500000",
      "EndTime": "00:37:12.2700000"
    }
  },
  {
    "TextLocation": {
      "Start": 30154,
      "End": 30155
    },
    "TimeRange": {
      "StartTime": "00:37:12.2700000",
      "EndTime": "00:37:12.3600000"
    }
  },
  {
    "TextLocation": {
      "Start": 30156,
      "End": 30160
    },
    "TimeRange": {
      "StartTime": "00:37:12.3600000",
      "EndTime": "00:37:12.9600000"
    }
  },
  {
    "TextLocation": {
      "Start": 30162,
      "End": 30165
    },
    "TimeRange": {
      "StartTime": "00:37:12.9899999",
      "EndTime": "00:37:13.3200000"
    }
  },
  {
    "TextLocation": {
      "Start": 30166,
      "End": 30172
    },
    "TimeRange": {
      "StartTime": "00:37:13.3200000",
      "EndTime": "00:37:13.7700000"
    }
  },
  {
    "TextLocation": {
      "Start": 30173,
      "End": 30179
    },
    "TimeRange": {
      "StartTime": "00:37:13.7700000",
      "EndTime": "00:37:14.0400000"
    }
  },
  {
    "TextLocation": {
      "Start": 30180,
      "End": 30182
    },
    "TimeRange": {
      "StartTime": "00:37:14.0400000",
      "EndTime": "00:37:14.1600000"
    }
  },
  {
    "TextLocation": {
      "Start": 30183,
      "End": 30189
    },
    "TimeRange": {
      "StartTime": "00:37:14.1600000",
      "EndTime": "00:37:14.7900000"
    }
  },
  {
    "TextLocation": {
      "Start": 30190,
      "End": 30194
    },
    "TimeRange": {
      "StartTime": "00:37:15.0300000",
      "EndTime": "00:37:15.2399999"
    }
  },
  {
    "TextLocation": {
      "Start": 30195,
      "End": 30199
    },
    "TimeRange": {
      "StartTime": "00:37:15.2399999",
      "EndTime": "00:37:15.6900000"
    }
  },
  {
    "TextLocation": {
      "Start": 30200,
      "End": 30210
    },
    "TimeRange": {
      "StartTime": "00:37:15.6900000",
      "EndTime": "00:37:16.2600000"
    }
  },
  {
    "TextLocation": {
      "Start": 30211,
      "End": 30216
    },
    "TimeRange": {
      "StartTime": "00:37:16.2600000",
      "EndTime": "00:37:16.7100000"
    }
  },
  {
    "TextLocation": {
      "Start": 30218,
      "End": 30221
    },
    "TimeRange": {
      "StartTime": "00:37:17.3100000",
      "EndTime": "00:37:17.4600000"
    }
  },
  {
    "TextLocation": {
      "Start": 30222,
      "End": 30224
    },
    "TimeRange": {
      "StartTime": "00:37:17.4600000",
      "EndTime": "00:37:17.5800000"
    }
  },
  {
    "TextLocation": {
      "Start": 30225,
      "End": 30228
    },
    "TimeRange": {
      "StartTime": "00:37:17.5800000",
      "EndTime": "00:37:17.7000000"
    }
  },
  {
    "TextLocation": {
      "Start": 30229,
      "End": 30232
    },
    "TimeRange": {
      "StartTime": "00:37:17.7000000",
      "EndTime": "00:37:17.9400000"
    }
  },
  {
    "TextLocation": {
      "Start": 30233,
      "End": 30238
    },
    "TimeRange": {
      "StartTime": "00:37:17.9400000",
      "EndTime": "00:37:18.1800000"
    }
  },
  {
    "TextLocation": {
      "Start": 30239,
      "End": 30241
    },
    "TimeRange": {
      "StartTime": "00:37:18.1800000",
      "EndTime": "00:37:18.3000000"
    }
  },
  {
    "TextLocation": {
      "Start": 30242,
      "End": 30244
    },
    "TimeRange": {
      "StartTime": "00:37:18.3000000",
      "EndTime": "00:37:18.4200000"
    }
  },
  {
    "TextLocation": {
      "Start": 30245,
      "End": 30247
    },
    "TimeRange": {
      "StartTime": "00:37:18.4200000",
      "EndTime": "00:37:18.5100000"
    }
  },
  {
    "TextLocation": {
      "Start": 30248,
      "End": 30252
    },
    "TimeRange": {
      "StartTime": "00:37:18.5100000",
      "EndTime": "00:37:18.8400000"
    }
  },
  {
    "TextLocation": {
      "Start": 30253,
      "End": 30255
    },
    "TimeRange": {
      "StartTime": "00:37:18.8400000",
      "EndTime": "00:37:18.9300000"
    }
  },
  {
    "TextLocation": {
      "Start": 30256,
      "End": 30267
    },
    "TimeRange": {
      "StartTime": "00:37:18.9300000",
      "EndTime": "00:37:19.5300000"
    }
  },
  {
    "TextLocation": {
      "Start": 30268,
      "End": 30278
    },
    "TimeRange": {
      "StartTime": "00:37:19.5300000",
      "EndTime": "00:37:20.4000000"
    }
  },
  {
    "TextLocation": {
      "Start": 30281,
      "End": 30288
    },
    "TimeRange": {
      "StartTime": "00:37:20.6100000",
      "EndTime": "00:37:21.0600000"
    }
  },
  {
    "TextLocation": {
      "Start": 30289,
      "End": 30303
    },
    "TimeRange": {
      "StartTime": "00:37:21.0600000",
      "EndTime": "00:37:21.9000000"
    }
  },
  {
    "TextLocation": {
      "Start": 30304,
      "End": 30307
    },
    "TimeRange": {
      "StartTime": "00:37:21.9000000",
      "EndTime": "00:37:22.0500000"
    }
  },
  {
    "TextLocation": {
      "Start": 30308,
      "End": 30315
    },
    "TimeRange": {
      "StartTime": "00:37:22.0500000",
      "EndTime": "00:37:22.4100000"
    }
  },
  {
    "TextLocation": {
      "Start": 30316,
      "End": 30325
    },
    "TimeRange": {
      "StartTime": "00:37:22.4100000",
      "EndTime": "00:37:22.8000000"
    }
  },
  {
    "TextLocation": {
      "Start": 30326,
      "End": 30328
    },
    "TimeRange": {
      "StartTime": "00:37:22.8000000",
      "EndTime": "00:37:22.9500000"
    }
  },
  {
    "TextLocation": {
      "Start": 30329,
      "End": 30332
    },
    "TimeRange": {
      "StartTime": "00:37:22.9500000",
      "EndTime": "00:37:23.1900000"
    }
  },
  {
    "TextLocation": {
      "Start": 30333,
      "End": 30337
    },
    "TimeRange": {
      "StartTime": "00:37:23.1900000",
      "EndTime": "00:37:23.5800000"
    }
  },
  {
    "TextLocation": {
      "Start": 30340,
      "End": 30342
    },
    "TimeRange": {
      "StartTime": "00:37:24.1200000",
      "EndTime": "00:37:24.3600000"
    }
  },
  {
    "TextLocation": {
      "Start": 30343,
      "End": 30344
    },
    "TimeRange": {
      "StartTime": "00:37:24.3600000",
      "EndTime": "00:37:24.4200000"
    }
  },
  {
    "TextLocation": {
      "Start": 30345,
      "End": 30351
    },
    "TimeRange": {
      "StartTime": "00:37:24.4200000",
      "EndTime": "00:37:24.8900000"
    }
  },
  {
    "TextLocation": {
      "Start": 30353,
      "End": 30355
    },
    "TimeRange": {
      "StartTime": "00:37:24.9000000",
      "EndTime": "00:37:25.0800000"
    }
  },
  {
    "TextLocation": {
      "Start": 30356,
      "End": 30359
    },
    "TimeRange": {
      "StartTime": "00:37:25.0800000",
      "EndTime": "00:37:25.3200000"
    }
  },
  {
    "TextLocation": {
      "Start": 30360,
      "End": 30363
    },
    "TimeRange": {
      "StartTime": "00:37:25.3200000",
      "EndTime": "00:37:25.5600000"
    }
  },
  {
    "TextLocation": {
      "Start": 30365,
      "End": 30369
    },
    "TimeRange": {
      "StartTime": "00:37:25.5600000",
      "EndTime": "00:37:26.5800000"
    }
  },
  {
    "TextLocation": {
      "Start": 30371,
      "End": 30375
    },
    "TimeRange": {
      "StartTime": "00:37:26.8800000",
      "EndTime": "00:37:27.1200000"
    }
  },
  {
    "TextLocation": {
      "Start": 30376,
      "End": 30379
    },
    "TimeRange": {
      "StartTime": "00:37:27.1500000",
      "EndTime": "00:37:27.2399999"
    }
  },
  {
    "TextLocation": {
      "Start": 30380,
      "End": 30389
    },
    "TimeRange": {
      "StartTime": "00:37:27.2399999",
      "EndTime": "00:37:27.7199999"
    }
  },
  {
    "TextLocation": {
      "Start": 30390,
      "End": 30397
    },
    "TimeRange": {
      "StartTime": "00:37:27.7199999",
      "EndTime": "00:37:28.1400000"
    }
  },
  {
    "TextLocation": {
      "Start": 30398,
      "End": 30401
    },
    "TimeRange": {
      "StartTime": "00:37:28.1400000",
      "EndTime": "00:37:28.4100000"
    }
  },
  {
    "TextLocation": {
      "Start": 30402,
      "End": 30408
    },
    "TimeRange": {
      "StartTime": "00:37:28.4100000",
      "EndTime": "00:37:28.8000000"
    }
  },
  {
    "TextLocation": {
      "Start": 30409,
      "End": 30412
    },
    "TimeRange": {
      "StartTime": "00:37:28.8000000",
      "EndTime": "00:37:28.9200000"
    }
  },
  {
    "TextLocation": {
      "Start": 30413,
      "End": 30419
    },
    "TimeRange": {
      "StartTime": "00:37:28.9200000",
      "EndTime": "00:37:29.3700000"
    }
  },
  {
    "TextLocation": {
      "Start": 30420,
      "End": 30422
    },
    "TimeRange": {
      "StartTime": "00:37:29.3700000",
      "EndTime": "00:37:29.4899999"
    }
  },
  {
    "TextLocation": {
      "Start": 30423,
      "End": 30430
    },
    "TimeRange": {
      "StartTime": "00:37:29.4899999",
      "EndTime": "00:37:30.1500000"
    }
  },
  {
    "TextLocation": {
      "Start": 30432,
      "End": 30434
    },
    "TimeRange": {
      "StartTime": "00:37:30.4500000",
      "EndTime": "00:37:30.6300000"
    }
  },
  {
    "TextLocation": {
      "Start": 30435,
      "End": 30440
    },
    "TimeRange": {
      "StartTime": "00:37:30.6300000",
      "EndTime": "00:37:30.8400000"
    }
  },
  {
    "TextLocation": {
      "Start": 30441,
      "End": 30445
    },
    "TimeRange": {
      "StartTime": "00:37:30.8400000",
      "EndTime": "00:37:31.0800000"
    }
  },
  {
    "TextLocation": {
      "Start": 30446,
      "End": 30448
    },
    "TimeRange": {
      "StartTime": "00:37:31.0800000",
      "EndTime": "00:37:31.1700000"
    }
  },
  {
    "TextLocation": {
      "Start": 30449,
      "End": 30453
    },
    "TimeRange": {
      "StartTime": "00:37:31.1700000",
      "EndTime": "00:37:31.4400000"
    }
  },
  {
    "TextLocation": {
      "Start": 30454,
      "End": 30458
    },
    "TimeRange": {
      "StartTime": "00:37:31.4400000",
      "EndTime": "00:37:31.6200000"
    }
  },
  {
    "TextLocation": {
      "Start": 30459,
      "End": 30461
    },
    "TimeRange": {
      "StartTime": "00:37:31.6200000",
      "EndTime": "00:37:31.7399999"
    }
  },
  {
    "TextLocation": {
      "Start": 30462,
      "End": 30465
    },
    "TimeRange": {
      "StartTime": "00:37:31.7399999",
      "EndTime": "00:37:31.8900000"
    }
  },
  {
    "TextLocation": {
      "Start": 30467,
      "End": 30472
    },
    "TimeRange": {
      "StartTime": "00:37:31.8900000",
      "EndTime": "00:37:32.2500000"
    }
  },
  {
    "TextLocation": {
      "Start": 30474,
      "End": 30481
    },
    "TimeRange": {
      "StartTime": "00:37:32.2500000",
      "EndTime": "00:37:32.5800000"
    }
  },
  {
    "TextLocation": {
      "Start": 30482,
      "End": 30486
    },
    "TimeRange": {
      "StartTime": "00:37:32.5800000",
      "EndTime": "00:37:32.8500000"
    }
  },
  {
    "TextLocation": {
      "Start": 30488,
      "End": 30495
    },
    "TimeRange": {
      "StartTime": "00:37:32.8500000",
      "EndTime": "00:37:33.4500000"
    }
  },
  {
    "TextLocation": {
      "Start": 30497,
      "End": 30500
    },
    "TimeRange": {
      "StartTime": "00:37:33.4500000",
      "EndTime": "00:37:33.6300000"
    }
  },
  {
    "TextLocation": {
      "Start": 30501,
      "End": 30506
    },
    "TimeRange": {
      "StartTime": "00:37:33.6300000",
      "EndTime": "00:37:33.9600000"
    }
  },
  {
    "TextLocation": {
      "Start": 30508,
      "End": 30515
    },
    "TimeRange": {
      "StartTime": "00:37:33.9600000",
      "EndTime": "00:37:34.5300000"
    }
  },
  {
    "TextLocation": {
      "Start": 30517,
      "End": 30524
    },
    "TimeRange": {
      "StartTime": "00:37:34.5300000",
      "EndTime": "00:37:35.1000000"
    }
  },
  {
    "TextLocation": {
      "Start": 30527,
      "End": 30529
    },
    "TimeRange": {
      "StartTime": "00:37:35.6700000",
      "EndTime": "00:37:35.8800000"
    }
  },
  {
    "TextLocation": {
      "Start": 30530,
      "End": 30535
    },
    "TimeRange": {
      "StartTime": "00:37:35.8800000",
      "EndTime": "00:37:36.1500000"
    }
  },
  {
    "TextLocation": {
      "Start": 30536,
      "End": 30541
    },
    "TimeRange": {
      "StartTime": "00:37:36.1500000",
      "EndTime": "00:37:36.5700000"
    }
  },
  {
    "TextLocation": {
      "Start": 30543,
      "End": 30546
    },
    "TimeRange": {
      "StartTime": "00:37:36.7800000",
      "EndTime": "00:37:36.9300000"
    }
  },
  {
    "TextLocation": {
      "Start": 30547,
      "End": 30555
    },
    "TimeRange": {
      "StartTime": "00:37:36.9300000",
      "EndTime": "00:37:37.7100000"
    }
  },
  {
    "TextLocation": {
      "Start": 30556,
      "End": 30562
    },
    "TimeRange": {
      "StartTime": "00:37:37.7100000",
      "EndTime": "00:37:38.0700000"
    }
  },
  {
    "TextLocation": {
      "Start": 30563,
      "End": 30569
    },
    "TimeRange": {
      "StartTime": "00:37:38.0700000",
      "EndTime": "00:37:38.3100000"
    }
  },
  {
    "TextLocation": {
      "Start": 30570,
      "End": 30579
    },
    "TimeRange": {
      "StartTime": "00:37:38.3100000",
      "EndTime": "00:37:38.7000000"
    }
  },
  {
    "TextLocation": {
      "Start": 30580,
      "End": 30584
    },
    "TimeRange": {
      "StartTime": "00:37:38.7000000",
      "EndTime": "00:37:38.8200000"
    }
  },
  {
    "TextLocation": {
      "Start": 30585,
      "End": 30588
    },
    "TimeRange": {
      "StartTime": "00:37:38.8200000",
      "EndTime": "00:37:39.0600000"
    }
  },
  {
    "TextLocation": {
      "Start": 30589,
      "End": 30592
    },
    "TimeRange": {
      "StartTime": "00:37:39.0600000",
      "EndTime": "00:37:39.3000000"
    }
  },
  {
    "TextLocation": {
      "Start": 30593,
      "End": 30599
    },
    "TimeRange": {
      "StartTime": "00:37:39.3100000",
      "EndTime": "00:37:39.7199999"
    }
  },
  {
    "TextLocation": {
      "Start": 30600,
      "End": 30602
    },
    "TimeRange": {
      "StartTime": "00:37:39.7199999",
      "EndTime": "00:37:39.9000000"
    }
  },
  {
    "TextLocation": {
      "Start": 30603,
      "End": 30611
    },
    "TimeRange": {
      "StartTime": "00:37:39.9000000",
      "EndTime": "00:37:40.5300000"
    }
  },
  {
    "TextLocation": {
      "Start": 30612,
      "End": 30616
    },
    "TimeRange": {
      "StartTime": "00:37:40.5300000",
      "EndTime": "00:37:40.7399999"
    }
  },
  {
    "TextLocation": {
      "Start": 30617,
      "End": 30619
    },
    "TimeRange": {
      "StartTime": "00:37:40.7399999",
      "EndTime": "00:37:40.8600000"
    }
  },
  {
    "TextLocation": {
      "Start": 30620,
      "End": 30626
    },
    "TimeRange": {
      "StartTime": "00:37:40.8600000",
      "EndTime": "00:37:41.2500000"
    }
  },
  {
    "TextLocation": {
      "Start": 30627,
      "End": 30630
    },
    "TimeRange": {
      "StartTime": "00:37:41.2500000",
      "EndTime": "00:37:41.3400000"
    }
  },
  {
    "TextLocation": {
      "Start": 30631,
      "End": 30635
    },
    "TimeRange": {
      "StartTime": "00:37:41.3400000",
      "EndTime": "00:37:41.6400000"
    }
  },
  {
    "TextLocation": {
      "Start": 30636,
      "End": 30639
    },
    "TimeRange": {
      "StartTime": "00:37:41.8800000",
      "EndTime": "00:37:42.1200000"
    }
  },
  {
    "TextLocation": {
      "Start": 30640,
      "End": 30641
    },
    "TimeRange": {
      "StartTime": "00:37:42.1200000",
      "EndTime": "00:37:42.1500000"
    }
  },
  {
    "TextLocation": {
      "Start": 30642,
      "End": 30646
    },
    "TimeRange": {
      "StartTime": "00:37:42.1500000",
      "EndTime": "00:37:42.4500000"
    }
  },
  {
    "TextLocation": {
      "Start": 30647,
      "End": 30656
    },
    "TimeRange": {
      "StartTime": "00:37:42.4500000",
      "EndTime": "00:37:42.8700000"
    }
  },
  {
    "TextLocation": {
      "Start": 30657,
      "End": 30668
    },
    "TimeRange": {
      "StartTime": "00:37:42.8700000",
      "EndTime": "00:37:43.7100000"
    }
  },
  {
    "TextLocation": {
      "Start": 30670,
      "End": 30673
    },
    "TimeRange": {
      "StartTime": "00:37:44.2199999",
      "EndTime": "00:37:44.4300000"
    }
  },
  {
    "TextLocation": {
      "Start": 30674,
      "End": 30676
    },
    "TimeRange": {
      "StartTime": "00:37:44.4300000",
      "EndTime": "00:37:44.5200000"
    }
  },
  {
    "TextLocation": {
      "Start": 30677,
      "End": 30680
    },
    "TimeRange": {
      "StartTime": "00:37:44.5200000",
      "EndTime": "00:37:44.6700000"
    }
  },
  {
    "TextLocation": {
      "Start": 30681,
      "End": 30689
    },
    "TimeRange": {
      "StartTime": "00:37:44.6700000",
      "EndTime": "00:37:45.1800000"
    }
  },
  {
    "TextLocation": {
      "Start": 30690,
      "End": 30693
    },
    "TimeRange": {
      "StartTime": "00:37:45.1800000",
      "EndTime": "00:37:45.3900000"
    }
  },
  {
    "TextLocation": {
      "Start": 30694,
      "End": 30698
    },
    "TimeRange": {
      "StartTime": "00:37:45.3900000",
      "EndTime": "00:37:45.6300000"
    }
  },
  {
    "TextLocation": {
      "Start": 30699,
      "End": 30705
    },
    "TimeRange": {
      "StartTime": "00:37:45.6300000",
      "EndTime": "00:37:46.1700000"
    }
  },
  {
    "TextLocation": {
      "Start": 30706,
      "End": 30709
    },
    "TimeRange": {
      "StartTime": "00:37:46.1700000",
      "EndTime": "00:37:46.4400000"
    }
  },
  {
    "TextLocation": {
      "Start": 30710,
      "End": 30716
    },
    "TimeRange": {
      "StartTime": "00:37:46.4500000",
      "EndTime": "00:37:47.0100000"
    }
  },
  {
    "TextLocation": {
      "Start": 30717,
      "End": 30721
    },
    "TimeRange": {
      "StartTime": "00:37:47.0100000",
      "EndTime": "00:37:47.3100000"
    }
  },
  {
    "TextLocation": {
      "Start": 30722,
      "End": 30727
    },
    "TimeRange": {
      "StartTime": "00:37:47.3100000",
      "EndTime": "00:37:47.4899999"
    }
  },
  {
    "TextLocation": {
      "Start": 30728,
      "End": 30743
    },
    "TimeRange": {
      "StartTime": "00:37:47.4899999",
      "EndTime": "00:37:48.3000000"
    }
  },
  {
    "TextLocation": {
      "Start": 30744,
      "End": 30746
    },
    "TimeRange": {
      "StartTime": "00:37:48.3000000",
      "EndTime": "00:37:48.4200000"
    }
  },
  {
    "TextLocation": {
      "Start": 30747,
      "End": 30749
    },
    "TimeRange": {
      "StartTime": "00:37:48.4200000",
      "EndTime": "00:37:48.7199999"
    }
  },
  {
    "TextLocation": {
      "Start": 30752,
      "End": 30760
    },
    "TimeRange": {
      "StartTime": "00:37:49.7100000",
      "EndTime": "00:37:50.4300000"
    }
  },
  {
    "TextLocation": {
      "Start": 30762,
      "End": 30765
    },
    "TimeRange": {
      "StartTime": "00:37:50.4600000",
      "EndTime": "00:37:50.7300000"
    }
  },
  {
    "TextLocation": {
      "Start": 30766,
      "End": 30773
    },
    "TimeRange": {
      "StartTime": "00:37:50.7300000",
      "EndTime": "00:37:51.0600000"
    }
  },
  {
    "TextLocation": {
      "Start": 30774,
      "End": 30777
    },
    "TimeRange": {
      "StartTime": "00:37:51.0700000",
      "EndTime": "00:37:51.2100000"
    }
  },
  {
    "TextLocation": {
      "Start": 30778,
      "End": 30785
    },
    "TimeRange": {
      "StartTime": "00:37:51.2100000",
      "EndTime": "00:37:51.4800000"
    }
  },
  {
    "TextLocation": {
      "Start": 30786,
      "End": 30801
    },
    "TimeRange": {
      "StartTime": "00:37:51.4800000",
      "EndTime": "00:37:52.4699999"
    }
  },
  {
    "TextLocation": {
      "Start": 30802,
      "End": 30806
    },
    "TimeRange": {
      "StartTime": "00:37:52.4699999",
      "EndTime": "00:37:52.6800000"
    }
  },
  {
    "TextLocation": {
      "Start": 30807,
      "End": 30810
    },
    "TimeRange": {
      "StartTime": "00:37:52.6800000",
      "EndTime": "00:37:52.7700000"
    }
  },
  {
    "TextLocation": {
      "Start": 30811,
      "End": 30817
    },
    "TimeRange": {
      "StartTime": "00:37:52.7700000",
      "EndTime": "00:37:53.3100000"
    }
  },
  {
    "TextLocation": {
      "Start": 30818,
      "End": 30821
    },
    "TimeRange": {
      "StartTime": "00:37:53.3100000",
      "EndTime": "00:37:53.6100000"
    }
  },
  {
    "TextLocation": {
      "Start": 30822,
      "End": 30828
    },
    "TimeRange": {
      "StartTime": "00:37:53.6100000",
      "EndTime": "00:37:53.9699999"
    }
  },
  {
    "TextLocation": {
      "Start": 30829,
      "End": 30832
    },
    "TimeRange": {
      "StartTime": "00:37:53.9699999",
      "EndTime": "00:37:54.1200000"
    }
  },
  {
    "TextLocation": {
      "Start": 30833,
      "End": 30837
    },
    "TimeRange": {
      "StartTime": "00:37:54.1200000",
      "EndTime": "00:37:54.2700000"
    }
  },
  {
    "TextLocation": {
      "Start": 30838,
      "End": 30846
    },
    "TimeRange": {
      "StartTime": "00:37:54.2700000",
      "EndTime": "00:37:54.8400000"
    }
  },
  {
    "TextLocation": {
      "Start": 30847,
      "End": 30849
    },
    "TimeRange": {
      "StartTime": "00:37:54.8400000",
      "EndTime": "00:37:54.9600000"
    }
  },
  {
    "TextLocation": {
      "Start": 30850,
      "End": 30857
    },
    "TimeRange": {
      "StartTime": "00:37:54.9600000",
      "EndTime": "00:37:55.5300000"
    }
  },
  {
    "TextLocation": {
      "Start": 30858,
      "End": 30861
    },
    "TimeRange": {
      "StartTime": "00:37:55.6800000",
      "EndTime": "00:37:55.9200000"
    }
  },
  {
    "TextLocation": {
      "Start": 30862,
      "End": 30869
    },
    "TimeRange": {
      "StartTime": "00:37:55.9200000",
      "EndTime": "00:37:56.4899999"
    }
  },
  {
    "TextLocation": {
      "Start": 30870,
      "End": 30872
    },
    "TimeRange": {
      "StartTime": "00:37:56.4899999",
      "EndTime": "00:37:56.7000000"
    }
  },
  {
    "TextLocation": {
      "Start": 30873,
      "End": 30876
    },
    "TimeRange": {
      "StartTime": "00:37:56.7000000",
      "EndTime": "00:37:56.7900000"
    }
  },
  {
    "TextLocation": {
      "Start": 30877,
      "End": 30881
    },
    "TimeRange": {
      "StartTime": "00:37:56.7900000",
      "EndTime": "00:37:57.0300000"
    }
  },
  {
    "TextLocation": {
      "Start": 30882,
      "End": 30886
    },
    "TimeRange": {
      "StartTime": "00:37:57.0300000",
      "EndTime": "00:37:57.1800000"
    }
  },
  {
    "TextLocation": {
      "Start": 30887,
      "End": 30888
    },
    "TimeRange": {
      "StartTime": "00:37:57.1800000",
      "EndTime": "00:37:57.3300000"
    }
  },
  {
    "TextLocation": {
      "Start": 30889,
      "End": 30892
    },
    "TimeRange": {
      "StartTime": "00:37:57.3300000",
      "EndTime": "00:37:57.5400000"
    }
  },
  {
    "TextLocation": {
      "Start": 30893,
      "End": 30900
    },
    "TimeRange": {
      "StartTime": "00:37:57.5400000",
      "EndTime": "00:37:58.0500000"
    }
  },
  {
    "TextLocation": {
      "Start": 30902,
      "End": 30905
    },
    "TimeRange": {
      "StartTime": "00:37:58.3800000",
      "EndTime": "00:37:58.5900000"
    }
  },
  {
    "TextLocation": {
      "Start": 30906,
      "End": 30910
    },
    "TimeRange": {
      "StartTime": "00:37:58.5900000",
      "EndTime": "00:37:58.7100000"
    }
  },
  {
    "TextLocation": {
      "Start": 30911,
      "End": 30918
    },
    "TimeRange": {
      "StartTime": "00:37:58.7100000",
      "EndTime": "00:37:59.1300000"
    }
  },
  {
    "TextLocation": {
      "Start": 30919,
      "End": 30922
    },
    "TimeRange": {
      "StartTime": "00:37:59.1300000",
      "EndTime": "00:37:59.2199999"
    }
  },
  {
    "TextLocation": {
      "Start": 30923,
      "End": 30927
    },
    "TimeRange": {
      "StartTime": "00:37:59.2199999",
      "EndTime": "00:37:59.4600000"
    }
  },
  {
    "TextLocation": {
      "Start": 30928,
      "End": 30930
    },
    "TimeRange": {
      "StartTime": "00:37:59.4600000",
      "EndTime": "00:37:59.6100000"
    }
  },
  {
    "TextLocation": {
      "Start": 30931,
      "End": 30936
    },
    "TimeRange": {
      "StartTime": "00:37:59.6100000",
      "EndTime": "00:38:00.0300000"
    }
  },
  {
    "TextLocation": {
      "Start": 30937,
      "End": 30942
    },
    "TimeRange": {
      "StartTime": "00:38:00.0300000",
      "EndTime": "00:38:00.2100000"
    }
  },
  {
    "TextLocation": {
      "Start": 30943,
      "End": 30947
    },
    "TimeRange": {
      "StartTime": "00:38:00.2100000",
      "EndTime": "00:38:00.4200000"
    }
  },
  {
    "TextLocation": {
      "Start": 30948,
      "End": 30960
    },
    "TimeRange": {
      "StartTime": "00:38:00.4200000",
      "EndTime": "00:38:01.2300000"
    }
  },
  {
    "TextLocation": {
      "Start": 30961,
      "End": 30964
    },
    "TimeRange": {
      "StartTime": "00:38:01.2300000",
      "EndTime": "00:38:01.5000000"
    }
  },
  {
    "TextLocation": {
      "Start": 30965,
      "End": 30973
    },
    "TimeRange": {
      "StartTime": "00:38:01.5000000",
      "EndTime": "00:38:02.0400000"
    }
  },
  {
    "TextLocation": {
      "Start": 30974,
      "End": 30985
    },
    "TimeRange": {
      "StartTime": "00:38:02.3400000",
      "EndTime": "00:38:03.0300000"
    }
  },
  {
    "TextLocation": {
      "Start": 30986,
      "End": 30996
    },
    "TimeRange": {
      "StartTime": "00:38:03.0300000",
      "EndTime": "00:38:03.6900000"
    }
  },
  {
    "TextLocation": {
      "Start": 30997,
      "End": 31003
    },
    "TimeRange": {
      "StartTime": "00:38:03.6900000",
      "EndTime": "00:38:04.0200000"
    }
  },
  {
    "TextLocation": {
      "Start": 31004,
      "End": 31010
    },
    "TimeRange": {
      "StartTime": "00:38:04.0200000",
      "EndTime": "00:38:04.3500000"
    }
  },
  {
    "TextLocation": {
      "Start": 31013,
      "End": 31015
    },
    "TimeRange": {
      "StartTime": "00:38:04.6500000",
      "EndTime": "00:38:04.8300000"
    }
  },
  {
    "TextLocation": {
      "Start": 31016,
      "End": 31022
    },
    "TimeRange": {
      "StartTime": "00:38:04.8300000",
      "EndTime": "00:38:05.2199999"
    }
  },
  {
    "TextLocation": {
      "Start": 31023,
      "End": 31028
    },
    "TimeRange": {
      "StartTime": "00:38:05.2199999",
      "EndTime": "00:38:05.7000000"
    }
  },
  {
    "TextLocation": {
      "Start": 31031,
      "End": 31034
    },
    "TimeRange": {
      "StartTime": "00:38:06.8900000",
      "EndTime": "00:38:07.1900000"
    }
  },
  {
    "TextLocation": {
      "Start": 31035,
      "End": 31042
    },
    "TimeRange": {
      "StartTime": "00:38:07.1900000",
      "EndTime": "00:38:07.5800000"
    }
  },
  {
    "TextLocation": {
      "Start": 31043,
      "End": 31051
    },
    "TimeRange": {
      "StartTime": "00:38:07.5800000",
      "EndTime": "00:38:08.0600000"
    }
  },
  {
    "TextLocation": {
      "Start": 31052,
      "End": 31054
    },
    "TimeRange": {
      "StartTime": "00:38:08.0600000",
      "EndTime": "00:38:08.1800000"
    }
  },
  {
    "TextLocation": {
      "Start": 31055,
      "End": 31058
    },
    "TimeRange": {
      "StartTime": "00:38:08.1800000",
      "EndTime": "00:38:08.2399999"
    }
  },
  {
    "TextLocation": {
      "Start": 31059,
      "End": 31062
    },
    "TimeRange": {
      "StartTime": "00:38:08.2399999",
      "EndTime": "00:38:08.4500000"
    }
  },
  {
    "TextLocation": {
      "Start": 31063,
      "End": 31066
    },
    "TimeRange": {
      "StartTime": "00:38:08.4500000",
      "EndTime": "00:38:08.6600000"
    }
  },
  {
    "TextLocation": {
      "Start": 31067,
      "End": 31077
    },
    "TimeRange": {
      "StartTime": "00:38:08.6600000",
      "EndTime": "00:38:09.2600000"
    }
  },
  {
    "TextLocation": {
      "Start": 31078,
      "End": 31082
    },
    "TimeRange": {
      "StartTime": "00:38:09.2600000",
      "EndTime": "00:38:09.3800000"
    }
  },
  {
    "TextLocation": {
      "Start": 31083,
      "End": 31088
    },
    "TimeRange": {
      "StartTime": "00:38:09.3800000",
      "EndTime": "00:38:09.5600000"
    }
  },
  {
    "TextLocation": {
      "Start": 31089,
      "End": 31099
    },
    "TimeRange": {
      "StartTime": "00:38:09.5600000",
      "EndTime": "00:38:10.0400000"
    }
  },
  {
    "TextLocation": {
      "Start": 31100,
      "End": 31104
    },
    "TimeRange": {
      "StartTime": "00:38:10.0400000",
      "EndTime": "00:38:10.1600000"
    }
  },
  {
    "TextLocation": {
      "Start": 31105,
      "End": 31114
    },
    "TimeRange": {
      "StartTime": "00:38:10.1600000",
      "EndTime": "00:38:10.7600000"
    }
  },
  {
    "TextLocation": {
      "Start": 31116,
      "End": 31119
    },
    "TimeRange": {
      "StartTime": "00:38:11.2700000",
      "EndTime": "00:38:11.4500000"
    }
  },
  {
    "TextLocation": {
      "Start": 31120,
      "End": 31122
    },
    "TimeRange": {
      "StartTime": "00:38:11.4500000",
      "EndTime": "00:38:11.5700000"
    }
  },
  {
    "TextLocation": {
      "Start": 31123,
      "End": 31131
    },
    "TimeRange": {
      "StartTime": "00:38:11.5700000",
      "EndTime": "00:38:12.1100000"
    }
  },
  {
    "TextLocation": {
      "Start": 31132,
      "End": 31136
    },
    "TimeRange": {
      "StartTime": "00:38:12.1100000",
      "EndTime": "00:38:12.2300000"
    }
  },
  {
    "TextLocation": {
      "Start": 31137,
      "End": 31141
    },
    "TimeRange": {
      "StartTime": "00:38:12.2300000",
      "EndTime": "00:38:12.4100000"
    }
  },
  {
    "TextLocation": {
      "Start": 31142,
      "End": 31146
    },
    "TimeRange": {
      "StartTime": "00:38:12.4100000",
      "EndTime": "00:38:12.5600000"
    }
  },
  {
    "TextLocation": {
      "Start": 31147,
      "End": 31158
    },
    "TimeRange": {
      "StartTime": "00:38:12.5600000",
      "EndTime": "00:38:13.1300000"
    }
  },
  {
    "TextLocation": {
      "Start": 31159,
      "End": 31165
    },
    "TimeRange": {
      "StartTime": "00:38:13.1300000",
      "EndTime": "00:38:13.5500000"
    }
  },
  {
    "TextLocation": {
      "Start": 31166,
      "End": 31170
    },
    "TimeRange": {
      "StartTime": "00:38:13.5500000",
      "EndTime": "00:38:13.7900000"
    }
  },
  {
    "TextLocation": {
      "Start": 31171,
      "End": 31173
    },
    "TimeRange": {
      "StartTime": "00:38:13.7900000",
      "EndTime": "00:38:13.8800000"
    }
  },
  {
    "TextLocation": {
      "Start": 31174,
      "End": 31178
    },
    "TimeRange": {
      "StartTime": "00:38:13.8800000",
      "EndTime": "00:38:14.0600000"
    }
  },
  {
    "TextLocation": {
      "Start": 31179,
      "End": 31184
    },
    "TimeRange": {
      "StartTime": "00:38:14.0600000",
      "EndTime": "00:38:14.4500000"
    }
  },
  {
    "TextLocation": {
      "Start": 31185,
      "End": 31192
    },
    "TimeRange": {
      "StartTime": "00:38:14.8100000",
      "EndTime": "00:38:15.1100000"
    }
  },
  {
    "TextLocation": {
      "Start": 31193,
      "End": 31195
    },
    "TimeRange": {
      "StartTime": "00:38:15.1100000",
      "EndTime": "00:38:15.2000000"
    }
  },
  {
    "TextLocation": {
      "Start": 31196,
      "End": 31203
    },
    "TimeRange": {
      "StartTime": "00:38:15.2000000",
      "EndTime": "00:38:15.6500000"
    }
  },
  {
    "TextLocation": {
      "Start": 31204,
      "End": 31212
    },
    "TimeRange": {
      "StartTime": "00:38:15.6500000",
      "EndTime": "00:38:15.9800000"
    }
  },
  {
    "TextLocation": {
      "Start": 31213,
      "End": 31222
    },
    "TimeRange": {
      "StartTime": "00:38:15.9800000",
      "EndTime": "00:38:16.5800000"
    }
  },
  {
    "TextLocation": {
      "Start": 31223,
      "End": 31225
    },
    "TimeRange": {
      "StartTime": "00:38:16.5800000",
      "EndTime": "00:38:16.7300000"
    }
  },
  {
    "TextLocation": {
      "Start": 31226,
      "End": 31229
    },
    "TimeRange": {
      "StartTime": "00:38:16.7300000",
      "EndTime": "00:38:16.8200000"
    }
  },
  {
    "TextLocation": {
      "Start": 31230,
      "End": 31236
    },
    "TimeRange": {
      "StartTime": "00:38:16.8200000",
      "EndTime": "00:38:17.3600000"
    }
  },
  {
    "TextLocation": {
      "Start": 31237,
      "End": 31246
    },
    "TimeRange": {
      "StartTime": "00:38:17.6000000",
      "EndTime": "00:38:18.1700000"
    }
  },
  {
    "TextLocation": {
      "Start": 31247,
      "End": 31251
    },
    "TimeRange": {
      "StartTime": "00:38:18.1700000",
      "EndTime": "00:38:18.5300000"
    }
  },
  {
    "TextLocation": {
      "Start": 31252,
      "End": 31255
    },
    "TimeRange": {
      "StartTime": "00:38:18.5300000",
      "EndTime": "00:38:18.9200000"
    }
  },
  {
    "TextLocation": {
      "Start": 31256,
      "End": 31260
    },
    "TimeRange": {
      "StartTime": "00:38:18.9800000",
      "EndTime": "00:38:19.1600000"
    }
  },
  {
    "TextLocation": {
      "Start": 31261,
      "End": 31264
    },
    "TimeRange": {
      "StartTime": "00:38:19.1600000",
      "EndTime": "00:38:19.4300000"
    }
  },
  {
    "TextLocation": {
      "Start": 31265,
      "End": 31269
    },
    "TimeRange": {
      "StartTime": "00:38:19.4300000",
      "EndTime": "00:38:19.8200000"
    }
  },
  {
    "TextLocation": {
      "Start": 31270,
      "End": 31273
    },
    "TimeRange": {
      "StartTime": "00:38:19.8200000",
      "EndTime": "00:38:19.9400000"
    }
  },
  {
    "TextLocation": {
      "Start": 31274,
      "End": 31278
    },
    "TimeRange": {
      "StartTime": "00:38:19.9400000",
      "EndTime": "00:38:20.0900000"
    }
  },
  {
    "TextLocation": {
      "Start": 31279,
      "End": 31290
    },
    "TimeRange": {
      "StartTime": "00:38:20.0900000",
      "EndTime": "00:38:20.6000000"
    }
  },
  {
    "TextLocation": {
      "Start": 31291,
      "End": 31293
    },
    "TimeRange": {
      "StartTime": "00:38:20.6000000",
      "EndTime": "00:38:20.7500000"
    }
  },
  {
    "TextLocation": {
      "Start": 31294,
      "End": 31299
    },
    "TimeRange": {
      "StartTime": "00:38:20.7500000",
      "EndTime": "00:38:21.2000000"
    }
  },
  {
    "TextLocation": {
      "Start": 31300,
      "End": 31303
    },
    "TimeRange": {
      "StartTime": "00:38:21.2000000",
      "EndTime": "00:38:21.3800000"
    }
  },
  {
    "TextLocation": {
      "Start": 31304,
      "End": 31310
    },
    "TimeRange": {
      "StartTime": "00:38:21.3800000",
      "EndTime": "00:38:21.6800000"
    }
  },
  {
    "TextLocation": {
      "Start": 31311,
      "End": 31317
    },
    "TimeRange": {
      "StartTime": "00:38:21.6800000",
      "EndTime": "00:38:21.9200000"
    }
  },
  {
    "TextLocation": {
      "Start": 31318,
      "End": 31327
    },
    "TimeRange": {
      "StartTime": "00:38:21.9200000",
      "EndTime": "00:38:22.3700000"
    }
  },
  {
    "TextLocation": {
      "Start": 31330,
      "End": 31333
    },
    "TimeRange": {
      "StartTime": "00:38:23.0600000",
      "EndTime": "00:38:23.1800000"
    }
  },
  {
    "TextLocation": {
      "Start": 31334,
      "End": 31340
    },
    "TimeRange": {
      "StartTime": "00:38:23.1800000",
      "EndTime": "00:38:23.5700000"
    }
  },
  {
    "TextLocation": {
      "Start": 31341,
      "End": 31347
    },
    "TimeRange": {
      "StartTime": "00:38:23.5700000",
      "EndTime": "00:38:24.0200000"
    }
  },
  {
    "TextLocation": {
      "Start": 31348,
      "End": 31352
    },
    "TimeRange": {
      "StartTime": "00:38:24.0200000",
      "EndTime": "00:38:24.2000000"
    }
  },
  {
    "TextLocation": {
      "Start": 31353,
      "End": 31358
    },
    "TimeRange": {
      "StartTime": "00:38:24.2000000",
      "EndTime": "00:38:24.6200000"
    }
  },
  {
    "TextLocation": {
      "Start": 31359,
      "End": 31361
    },
    "TimeRange": {
      "StartTime": "00:38:24.6200000",
      "EndTime": "00:38:24.7700000"
    }
  },
  {
    "TextLocation": {
      "Start": 31362,
      "End": 31366
    },
    "TimeRange": {
      "StartTime": "00:38:24.7700000",
      "EndTime": "00:38:24.9500000"
    }
  },
  {
    "TextLocation": {
      "Start": 31367,
      "End": 31372
    },
    "TimeRange": {
      "StartTime": "00:38:24.9500000",
      "EndTime": "00:38:25.1900000"
    }
  },
  {
    "TextLocation": {
      "Start": 31373,
      "End": 31378
    },
    "TimeRange": {
      "StartTime": "00:38:25.1900000",
      "EndTime": "00:38:25.6100000"
    }
  },
  {
    "TextLocation": {
      "Start": 31381,
      "End": 31384
    },
    "TimeRange": {
      "StartTime": "00:38:26.3900000",
      "EndTime": "00:38:26.6900000"
    }
  },
  {
    "TextLocation": {
      "Start": 31385,
      "End": 31392
    },
    "TimeRange": {
      "StartTime": "00:38:26.6900000",
      "EndTime": "00:38:27.0700000"
    }
  },
  {
    "TextLocation": {
      "Start": 31393,
      "End": 31397
    },
    "TimeRange": {
      "StartTime": "00:38:27.1100000",
      "EndTime": "00:38:27.2900000"
    }
  },
  {
    "TextLocation": {
      "Start": 31398,
      "End": 31400
    },
    "TimeRange": {
      "StartTime": "00:38:27.2900000",
      "EndTime": "00:38:27.5600000"
    }
  },
  {
    "TextLocation": {
      "Start": 31401,
      "End": 31407
    },
    "TimeRange": {
      "StartTime": "00:38:27.5600000",
      "EndTime": "00:38:27.8900000"
    }
  },
  {
    "TextLocation": {
      "Start": 31408,
      "End": 31410
    },
    "TimeRange": {
      "StartTime": "00:38:27.8900000",
      "EndTime": "00:38:28.0100000"
    }
  },
  {
    "TextLocation": {
      "Start": 31411,
      "End": 31416
    },
    "TimeRange": {
      "StartTime": "00:38:28.0100000",
      "EndTime": "00:38:28.2800000"
    }
  },
  {
    "TextLocation": {
      "Start": 31417,
      "End": 31421
    },
    "TimeRange": {
      "StartTime": "00:38:28.2800000",
      "EndTime": "00:38:28.4000000"
    }
  },
  {
    "TextLocation": {
      "Start": 31422,
      "End": 31425
    },
    "TimeRange": {
      "StartTime": "00:38:28.4000000",
      "EndTime": "00:38:28.6700000"
    }
  },
  {
    "TextLocation": {
      "Start": 31426,
      "End": 31432
    },
    "TimeRange": {
      "StartTime": "00:38:28.6700000",
      "EndTime": "00:38:29.2100000"
    }
  },
  {
    "TextLocation": {
      "Start": 31433,
      "End": 31435
    },
    "TimeRange": {
      "StartTime": "00:38:29.6300000",
      "EndTime": "00:38:29.8100000"
    }
  },
  {
    "TextLocation": {
      "Start": 31436,
      "End": 31439
    },
    "TimeRange": {
      "StartTime": "00:38:29.8100000",
      "EndTime": "00:38:30.1100000"
    }
  },
  {
    "TextLocation": {
      "Start": 31440,
      "End": 31442
    },
    "TimeRange": {
      "StartTime": "00:38:30.1100000",
      "EndTime": "00:38:30.2300000"
    }
  },
  {
    "TextLocation": {
      "Start": 31443,
      "End": 31446
    },
    "TimeRange": {
      "StartTime": "00:38:30.2300000",
      "EndTime": "00:38:30.3800000"
    }
  },
  {
    "TextLocation": {
      "Start": 31447,
      "End": 31454
    },
    "TimeRange": {
      "StartTime": "00:38:30.3800000",
      "EndTime": "00:38:30.7700000"
    }
  },
  {
    "TextLocation": {
      "Start": 31455,
      "End": 31464
    },
    "TimeRange": {
      "StartTime": "00:38:30.7700000",
      "EndTime": "00:38:31.4600000"
    }
  },
  {
    "TextLocation": {
      "Start": 31465,
      "End": 31471
    },
    "TimeRange": {
      "StartTime": "00:38:31.7600000",
      "EndTime": "00:38:32.1200000"
    }
  },
  {
    "TextLocation": {
      "Start": 31472,
      "End": 31478
    },
    "TimeRange": {
      "StartTime": "00:38:32.1200000",
      "EndTime": "00:38:32.4800000"
    }
  },
  {
    "TextLocation": {
      "Start": 31479,
      "End": 31484
    },
    "TimeRange": {
      "StartTime": "00:38:32.4800000",
      "EndTime": "00:38:32.6600000"
    }
  },
  {
    "TextLocation": {
      "Start": 31485,
      "End": 31491
    },
    "TimeRange": {
      "StartTime": "00:38:32.6600000",
      "EndTime": "00:38:33.0500000"
    }
  },
  {
    "TextLocation": {
      "Start": 31492,
      "End": 31500
    },
    "TimeRange": {
      "StartTime": "00:38:33.0500000",
      "EndTime": "00:38:33.5900000"
    }
  },
  {
    "TextLocation": {
      "Start": 31501,
      "End": 31516
    },
    "TimeRange": {
      "StartTime": "00:38:33.5900000",
      "EndTime": "00:38:34.3700000"
    }
  },
  {
    "TextLocation": {
      "Start": 31517,
      "End": 31519
    },
    "TimeRange": {
      "StartTime": "00:38:34.3700000",
      "EndTime": "00:38:34.4899999"
    }
  },
  {
    "TextLocation": {
      "Start": 31520,
      "End": 31522
    },
    "TimeRange": {
      "StartTime": "00:38:34.4899999",
      "EndTime": "00:38:34.9100000"
    }
  },
  {
    "TextLocation": {
      "Start": 31523,
      "End": 31528
    },
    "TimeRange": {
      "StartTime": "00:38:34.9100000",
      "EndTime": "00:38:35.1800000"
    }
  },
  {
    "TextLocation": {
      "Start": 31529,
      "End": 31532
    },
    "TimeRange": {
      "StartTime": "00:38:35.1800000",
      "EndTime": "00:38:35.3300000"
    }
  },
  {
    "TextLocation": {
      "Start": 31533,
      "End": 31539
    },
    "TimeRange": {
      "StartTime": "00:38:35.3300000",
      "EndTime": "00:38:35.6000000"
    }
  },
  {
    "TextLocation": {
      "Start": 31540,
      "End": 31546
    },
    "TimeRange": {
      "StartTime": "00:38:35.6100000",
      "EndTime": "00:38:36.2300000"
    }
  },
  {
    "TextLocation": {
      "Start": 31547,
      "End": 31550
    },
    "TimeRange": {
      "StartTime": "00:38:36.2300000",
      "EndTime": "00:38:36.4100000"
    }
  },
  {
    "TextLocation": {
      "Start": 31551,
      "End": 31559
    },
    "TimeRange": {
      "StartTime": "00:38:36.4100000",
      "EndTime": "00:38:36.7700000"
    }
  },
  {
    "TextLocation": {
      "Start": 31560,
      "End": 31567
    },
    "TimeRange": {
      "StartTime": "00:38:36.7700000",
      "EndTime": "00:38:37.1300000"
    }
  },
  {
    "TextLocation": {
      "Start": 31568,
      "End": 31572
    },
    "TimeRange": {
      "StartTime": "00:38:37.1300000",
      "EndTime": "00:38:37.4300000"
    }
  },
  {
    "TextLocation": {
      "Start": 31573,
      "End": 31583
    },
    "TimeRange": {
      "StartTime": "00:38:37.4300000",
      "EndTime": "00:38:38.1200000"
    }
  },
  {
    "TextLocation": {
      "Start": 31585,
      "End": 31589
    },
    "TimeRange": {
      "StartTime": "00:38:38.9600000",
      "EndTime": "00:38:39.2900000"
    }
  },
  {
    "TextLocation": {
      "Start": 31590,
      "End": 31592
    },
    "TimeRange": {
      "StartTime": "00:38:39.2900000",
      "EndTime": "00:38:39.4100000"
    }
  },
  {
    "TextLocation": {
      "Start": 31593,
      "End": 31595
    },
    "TimeRange": {
      "StartTime": "00:38:39.4100000",
      "EndTime": "00:38:39.5600000"
    }
  },
  {
    "TextLocation": {
      "Start": 31596,
      "End": 31601
    },
    "TimeRange": {
      "StartTime": "00:38:39.5600000",
      "EndTime": "00:38:39.7700000"
    }
  },
  {
    "TextLocation": {
      "Start": 31602,
      "End": 31606
    },
    "TimeRange": {
      "StartTime": "00:38:39.7700000",
      "EndTime": "00:38:39.9200000"
    }
  },
  {
    "TextLocation": {
      "Start": 31607,
      "End": 31615
    },
    "TimeRange": {
      "StartTime": "00:38:39.9200000",
      "EndTime": "00:38:40.4899999"
    }
  },
  {
    "TextLocation": {
      "Start": 31616,
      "End": 31617
    },
    "TimeRange": {
      "StartTime": "00:38:40.4899999",
      "EndTime": "00:38:40.5500000"
    }
  },
  {
    "TextLocation": {
      "Start": 31618,
      "End": 31624
    },
    "TimeRange": {
      "StartTime": "00:38:40.5500000",
      "EndTime": "00:38:40.9400000"
    }
  },
  {
    "TextLocation": {
      "Start": 31625,
      "End": 31638
    },
    "TimeRange": {
      "StartTime": "00:38:40.9400000",
      "EndTime": "00:38:41.7199999"
    }
  },
  {
    "TextLocation": {
      "Start": 31639,
      "End": 31641
    },
    "TimeRange": {
      "StartTime": "00:38:41.7199999",
      "EndTime": "00:38:41.8300000"
    }
  },
  {
    "TextLocation": {
      "Start": 31642,
      "End": 31647
    },
    "TimeRange": {
      "StartTime": "00:38:41.8400000",
      "EndTime": "00:38:42.1100000"
    }
  },
  {
    "TextLocation": {
      "Start": 31648,
      "End": 31653
    },
    "TimeRange": {
      "StartTime": "00:38:42.1100000",
      "EndTime": "00:38:42.5300000"
    }
  },
  {
    "TextLocation": {
      "Start": 31654,
      "End": 31656
    },
    "TimeRange": {
      "StartTime": "00:38:42.7100000",
      "EndTime": "00:38:42.9200000"
    }
  },
  {
    "TextLocation": {
      "Start": 31657,
      "End": 31663
    },
    "TimeRange": {
      "StartTime": "00:38:42.9200000",
      "EndTime": "00:38:43.3400000"
    }
  },
  {
    "TextLocation": {
      "Start": 31664,
      "End": 31668
    },
    "TimeRange": {
      "StartTime": "00:38:43.3400000",
      "EndTime": "00:38:43.5200000"
    }
  },
  {
    "TextLocation": {
      "Start": 31669,
      "End": 31680
    },
    "TimeRange": {
      "StartTime": "00:38:43.5200000",
      "EndTime": "00:38:44.2700000"
    }
  },
  {
    "TextLocation": {
      "Start": 31682,
      "End": 31684
    },
    "TimeRange": {
      "StartTime": "00:38:44.5400000",
      "EndTime": "00:38:44.6900000"
    }
  },
  {
    "TextLocation": {
      "Start": 31685,
      "End": 31690
    },
    "TimeRange": {
      "StartTime": "00:38:44.6900000",
      "EndTime": "00:38:44.9000000"
    }
  },
  {
    "TextLocation": {
      "Start": 31691,
      "End": 31695
    },
    "TimeRange": {
      "StartTime": "00:38:44.9000000",
      "EndTime": "00:38:44.9899999"
    }
  },
  {
    "TextLocation": {
      "Start": 31696,
      "End": 31705
    },
    "TimeRange": {
      "StartTime": "00:38:44.9899999",
      "EndTime": "00:38:45.5000000"
    }
  },
  {
    "TextLocation": {
      "Start": 31706,
      "End": 31709
    },
    "TimeRange": {
      "StartTime": "00:38:45.5000000",
      "EndTime": "00:38:45.8300000"
    }
  },
  {
    "TextLocation": {
      "Start": 31711,
      "End": 31714
    },
    "TimeRange": {
      "StartTime": "00:38:46.1000000",
      "EndTime": "00:38:46.3400000"
    }
  },
  {
    "TextLocation": {
      "Start": 31715,
      "End": 31717
    },
    "TimeRange": {
      "StartTime": "00:38:46.3400000",
      "EndTime": "00:38:46.4300000"
    }
  },
  {
    "TextLocation": {
      "Start": 31718,
      "End": 31721
    },
    "TimeRange": {
      "StartTime": "00:38:46.4300000",
      "EndTime": "00:38:46.6100000"
    }
  },
  {
    "TextLocation": {
      "Start": 31722,
      "End": 31725
    },
    "TimeRange": {
      "StartTime": "00:38:46.6100000",
      "EndTime": "00:38:46.9100000"
    }
  },
  {
    "TextLocation": {
      "Start": 31728,
      "End": 31730
    },
    "TimeRange": {
      "StartTime": "00:38:47.3900000",
      "EndTime": "00:38:47.5700000"
    }
  },
  {
    "TextLocation": {
      "Start": 31731,
      "End": 31735
    },
    "TimeRange": {
      "StartTime": "00:38:47.5700000",
      "EndTime": "00:38:47.9000000"
    }
  },
  {
    "TextLocation": {
      "Start": 31736,
      "End": 31741
    },
    "TimeRange": {
      "StartTime": "00:38:47.9000000",
      "EndTime": "00:38:48.0800000"
    }
  },
  {
    "TextLocation": {
      "Start": 31742,
      "End": 31746
    },
    "TimeRange": {
      "StartTime": "00:38:48.0800000",
      "EndTime": "00:38:48.2300000"
    }
  },
  {
    "TextLocation": {
      "Start": 31747,
      "End": 31755
    },
    "TimeRange": {
      "StartTime": "00:38:48.2300000",
      "EndTime": "00:38:48.8000000"
    }
  },
  {
    "TextLocation": {
      "Start": 31756,
      "End": 31758
    },
    "TimeRange": {
      "StartTime": "00:38:48.8000000",
      "EndTime": "00:38:49.0700000"
    }
  },
  {
    "TextLocation": {
      "Start": 31759,
      "End": 31763
    },
    "TimeRange": {
      "StartTime": "00:38:49.0700000",
      "EndTime": "00:38:49.2199999"
    }
  },
  {
    "TextLocation": {
      "Start": 31764,
      "End": 31766
    },
    "TimeRange": {
      "StartTime": "00:38:49.2199999",
      "EndTime": "00:38:49.3700000"
    }
  },
  {
    "TextLocation": {
      "Start": 31767,
      "End": 31770
    },
    "TimeRange": {
      "StartTime": "00:38:49.3700000",
      "EndTime": "00:38:49.5500000"
    }
  },
  {
    "TextLocation": {
      "Start": 31771,
      "End": 31775
    },
    "TimeRange": {
      "StartTime": "00:38:49.5500000",
      "EndTime": "00:38:49.8200000"
    }
  },
  {
    "TextLocation": {
      "Start": 31776,
      "End": 31783
    },
    "TimeRange": {
      "StartTime": "00:38:49.8200000",
      "EndTime": "00:38:50.2399999"
    }
  },
  {
    "TextLocation": {
      "Start": 31784,
      "End": 31795
    },
    "TimeRange": {
      "StartTime": "00:38:50.2399999",
      "EndTime": "00:38:50.9300000"
    }
  },
  {
    "TextLocation": {
      "Start": 31796,
      "End": 31801
    },
    "TimeRange": {
      "StartTime": "00:38:50.9300000",
      "EndTime": "00:38:51.2600000"
    }
  },
  {
    "TextLocation": {
      "Start": 31802,
      "End": 31805
    },
    "TimeRange": {
      "StartTime": "00:38:51.2600000",
      "EndTime": "00:38:51.5300000"
    }
  },
  {
    "TextLocation": {
      "Start": 31806,
      "End": 31814
    },
    "TimeRange": {
      "StartTime": "00:38:51.5300000",
      "EndTime": "00:38:51.9200000"
    }
  },
  {
    "TextLocation": {
      "Start": 31815,
      "End": 31824
    },
    "TimeRange": {
      "StartTime": "00:38:51.9200000",
      "EndTime": "00:38:52.3100000"
    }
  },
  {
    "TextLocation": {
      "Start": 31825,
      "End": 31827
    },
    "TimeRange": {
      "StartTime": "00:38:52.3100000",
      "EndTime": "00:38:52.4899999"
    }
  },
  {
    "TextLocation": {
      "Start": 31828,
      "End": 31837
    },
    "TimeRange": {
      "StartTime": "00:38:52.4899999",
      "EndTime": "00:38:53.1800000"
    }
  },
  {
    "TextLocation": {
      "Start": 31838,
      "End": 31841
    },
    "TimeRange": {
      "StartTime": "00:38:53.4800000",
      "EndTime": "00:38:53.6600000"
    }
  },
  {
    "TextLocation": {
      "Start": 31842,
      "End": 31847
    },
    "TimeRange": {
      "StartTime": "00:38:53.6600000",
      "EndTime": "00:38:53.9000000"
    }
  },
  {
    "TextLocation": {
      "Start": 31848,
      "End": 31851
    },
    "TimeRange": {
      "StartTime": "00:38:53.9000000",
      "EndTime": "00:38:54.0800000"
    }
  },
  {
    "TextLocation": {
      "Start": 31852,
      "End": 31853
    },
    "TimeRange": {
      "StartTime": "00:38:54.0800000",
      "EndTime": "00:38:54.1400000"
    }
  },
  {
    "TextLocation": {
      "Start": 31854,
      "End": 31859
    },
    "TimeRange": {
      "StartTime": "00:38:54.1400000",
      "EndTime": "00:38:54.4100000"
    }
  },
  {
    "TextLocation": {
      "Start": 31860,
      "End": 31866
    },
    "TimeRange": {
      "StartTime": "00:38:54.4100000",
      "EndTime": "00:38:54.8000000"
    }
  },
  {
    "TextLocation": {
      "Start": 31867,
      "End": 31869
    },
    "TimeRange": {
      "StartTime": "00:38:54.8000000",
      "EndTime": "00:38:54.8900000"
    }
  },
  {
    "TextLocation": {
      "Start": 31870,
      "End": 31874
    },
    "TimeRange": {
      "StartTime": "00:38:54.8900000",
      "EndTime": "00:38:55.4000000"
    }
  },
  {
    "TextLocation": {
      "Start": 31875,
      "End": 31877
    },
    "TimeRange": {
      "StartTime": "00:38:55.4000000",
      "EndTime": "00:38:55.5500000"
    }
  },
  {
    "TextLocation": {
      "Start": 31878,
      "End": 31889
    },
    "TimeRange": {
      "StartTime": "00:38:55.5500000",
      "EndTime": "00:38:56.1500000"
    }
  },
  {
    "TextLocation": {
      "Start": 31890,
      "End": 31897
    },
    "TimeRange": {
      "StartTime": "00:38:56.1500000",
      "EndTime": "00:38:56.6300000"
    }
  },
  {
    "TextLocation": {
      "Start": 31898,
      "End": 31904
    },
    "TimeRange": {
      "StartTime": "00:38:56.9000000",
      "EndTime": "00:38:57.3800000"
    }
  },
  {
    "TextLocation": {
      "Start": 31905,
      "End": 31908
    },
    "TimeRange": {
      "StartTime": "00:38:57.3800000",
      "EndTime": "00:38:57.5600000"
    }
  },
  {
    "TextLocation": {
      "Start": 31909,
      "End": 31915
    },
    "TimeRange": {
      "StartTime": "00:38:57.5600000",
      "EndTime": "00:38:57.9200000"
    }
  },
  {
    "TextLocation": {
      "Start": 31916,
      "End": 31919
    },
    "TimeRange": {
      "StartTime": "00:38:57.9200000",
      "EndTime": "00:38:58.1000000"
    }
  },
  {
    "TextLocation": {
      "Start": 31920,
      "End": 31928
    },
    "TimeRange": {
      "StartTime": "00:38:58.1000000",
      "EndTime": "00:38:58.5800000"
    }
  },
  {
    "TextLocation": {
      "Start": 31929,
      "End": 31931
    },
    "TimeRange": {
      "StartTime": "00:38:58.5800000",
      "EndTime": "00:38:58.7300000"
    }
  },
  {
    "TextLocation": {
      "Start": 31932,
      "End": 31937
    },
    "TimeRange": {
      "StartTime": "00:38:58.7300000",
      "EndTime": "00:38:59.1200000"
    }
  },
  {
    "TextLocation": {
      "Start": 31940,
      "End": 31942
    },
    "TimeRange": {
      "StartTime": "00:38:59.5100000",
      "EndTime": "00:38:59.6600000"
    }
  },
  {
    "TextLocation": {
      "Start": 31943,
      "End": 31946
    },
    "TimeRange": {
      "StartTime": "00:38:59.6600000",
      "EndTime": "00:38:59.8100000"
    }
  },
  {
    "TextLocation": {
      "Start": 31947,
      "End": 31950
    },
    "TimeRange": {
      "StartTime": "00:38:59.8100000",
      "EndTime": "00:39:00.1700000"
    }
  },
  {
    "TextLocation": {
      "Start": 31953,
      "End": 31960
    },
    "TimeRange": {
      "StartTime": "00:39:00.9200000",
      "EndTime": "00:39:01.5500000"
    }
  },
  {
    "TextLocation": {
      "Start": 31962,
      "End": 31965
    },
    "TimeRange": {
      "StartTime": "00:39:01.5500000",
      "EndTime": "00:39:01.6700000"
    }
  },
  {
    "TextLocation": {
      "Start": 31966,
      "End": 31972
    },
    "TimeRange": {
      "StartTime": "00:39:01.6700000",
      "EndTime": "00:39:02.0300000"
    }
  },
  {
    "TextLocation": {
      "Start": 31973,
      "End": 31979
    },
    "TimeRange": {
      "StartTime": "00:39:02.0300000",
      "EndTime": "00:39:02.3600000"
    }
  },
  {
    "TextLocation": {
      "Start": 31980,
      "End": 31983
    },
    "TimeRange": {
      "StartTime": "00:39:02.3600000",
      "EndTime": "00:39:02.4500000"
    }
  },
  {
    "TextLocation": {
      "Start": 31984,
      "End": 31993
    },
    "TimeRange": {
      "StartTime": "00:39:02.4500000",
      "EndTime": "00:39:03.1100000"
    }
  },
  {
    "TextLocation": {
      "Start": 31994,
      "End": 31997
    },
    "TimeRange": {
      "StartTime": "00:39:03.1100000",
      "EndTime": "00:39:03.3200000"
    }
  },
  {
    "TextLocation": {
      "Start": 31998,
      "End": 32009
    },
    "TimeRange": {
      "StartTime": "00:39:03.3200000",
      "EndTime": "00:39:03.9800000"
    }
  },
  {
    "TextLocation": {
      "Start": 32010,
      "End": 32020
    },
    "TimeRange": {
      "StartTime": "00:39:03.9800000",
      "EndTime": "00:39:04.5800000"
    }
  },
  {
    "TextLocation": {
      "Start": 32021,
      "End": 32025
    },
    "TimeRange": {
      "StartTime": "00:39:04.5800000",
      "EndTime": "00:39:04.6700000"
    }
  },
  {
    "TextLocation": {
      "Start": 32026,
      "End": 32029
    },
    "TimeRange": {
      "StartTime": "00:39:04.6700000",
      "EndTime": "00:39:04.9400000"
    }
  },
  {
    "TextLocation": {
      "Start": 32030,
      "End": 32036
    },
    "TimeRange": {
      "StartTime": "00:39:04.9400000",
      "EndTime": "00:39:05.3800000"
    }
  },
  {
    "TextLocation": {
      "Start": 32037,
      "End": 32046
    },
    "TimeRange": {
      "StartTime": "00:39:05.3900000",
      "EndTime": "00:39:05.9600000"
    }
  },
  {
    "TextLocation": {
      "Start": 32047,
      "End": 32050
    },
    "TimeRange": {
      "StartTime": "00:39:05.9600000",
      "EndTime": "00:39:06.0200000"
    }
  },
  {
    "TextLocation": {
      "Start": 32051,
      "End": 32058
    },
    "TimeRange": {
      "StartTime": "00:39:06.0200000",
      "EndTime": "00:39:06.3500000"
    }
  },
  {
    "TextLocation": {
      "Start": 32060,
      "End": 32067
    },
    "TimeRange": {
      "StartTime": "00:39:06.3500000",
      "EndTime": "00:39:06.8000000"
    }
  },
  {
    "TextLocation": {
      "Start": 32068,
      "End": 32073
    },
    "TimeRange": {
      "StartTime": "00:39:06.8000000",
      "EndTime": "00:39:07.0100000"
    }
  },
  {
    "TextLocation": {
      "Start": 32074,
      "End": 32084
    },
    "TimeRange": {
      "StartTime": "00:39:07.0100000",
      "EndTime": "00:39:07.4300000"
    }
  },
  {
    "TextLocation": {
      "Start": 32085,
      "End": 32089
    },
    "TimeRange": {
      "StartTime": "00:39:07.4300000",
      "EndTime": "00:39:07.6100000"
    }
  },
  {
    "TextLocation": {
      "Start": 32090,
      "End": 32093
    },
    "TimeRange": {
      "StartTime": "00:39:07.6100000",
      "EndTime": "00:39:07.7600000"
    }
  },
  {
    "TextLocation": {
      "Start": 32094,
      "End": 32097
    },
    "TimeRange": {
      "StartTime": "00:39:07.7600000",
      "EndTime": "00:39:07.9699999"
    }
  },
  {
    "TextLocation": {
      "Start": 32098,
      "End": 32104
    },
    "TimeRange": {
      "StartTime": "00:39:07.9699999",
      "EndTime": "00:39:08.5100000"
    }
  },
  {
    "TextLocation": {
      "Start": 32106,
      "End": 32110
    },
    "TimeRange": {
      "StartTime": "00:39:08.8400000",
      "EndTime": "00:39:09.1400000"
    }
  },
  {
    "TextLocation": {
      "Start": 32111,
      "End": 32117
    },
    "TimeRange": {
      "StartTime": "00:39:09.1400000",
      "EndTime": "00:39:09.6200000"
    }
  },
  {
    "TextLocation": {
      "Start": 32118,
      "End": 32120
    },
    "TimeRange": {
      "StartTime": "00:39:09.6200000",
      "EndTime": "00:39:09.7700000"
    }
  },
  {
    "TextLocation": {
      "Start": 32121,
      "End": 32126
    },
    "TimeRange": {
      "StartTime": "00:39:09.7700000",
      "EndTime": "00:39:10.0700000"
    }
  },
  {
    "TextLocation": {
      "Start": 32127,
      "End": 32131
    },
    "TimeRange": {
      "StartTime": "00:39:10.0700000",
      "EndTime": "00:39:10.3400000"
    }
  },
  {
    "TextLocation": {
      "Start": 32132,
      "End": 32143
    },
    "TimeRange": {
      "StartTime": "00:39:10.3400000",
      "EndTime": "00:39:11.0600000"
    }
  },
  {
    "TextLocation": {
      "Start": 32144,
      "End": 32149
    },
    "TimeRange": {
      "StartTime": "00:39:11.0600000",
      "EndTime": "00:39:11.4200000"
    }
  },
  {
    "TextLocation": {
      "Start": 32150,
      "End": 32158
    },
    "TimeRange": {
      "StartTime": "00:39:11.4200000",
      "EndTime": "00:39:12.0500000"
    }
  },
  {
    "TextLocation": {
      "Start": 32159,
      "End": 32165
    },
    "TimeRange": {
      "StartTime": "00:39:12.2900000",
      "EndTime": "00:39:12.6800000"
    }
  },
  {
    "TextLocation": {
      "Start": 32166,
      "End": 32172
    },
    "TimeRange": {
      "StartTime": "00:39:12.6800000",
      "EndTime": "00:39:12.9500000"
    }
  },
  {
    "TextLocation": {
      "Start": 32173,
      "End": 32182
    },
    "TimeRange": {
      "StartTime": "00:39:12.9500000",
      "EndTime": "00:39:13.4899999"
    }
  },
  {
    "TextLocation": {
      "Start": 32183,
      "End": 32185
    },
    "TimeRange": {
      "StartTime": "00:39:13.7900000",
      "EndTime": "00:39:13.9699999"
    }
  },
  {
    "TextLocation": {
      "Start": 32186,
      "End": 32192
    },
    "TimeRange": {
      "StartTime": "00:39:13.9699999",
      "EndTime": "00:39:14.3600000"
    }
  },
  {
    "TextLocation": {
      "Start": 32193,
      "End": 32195
    },
    "TimeRange": {
      "StartTime": "00:39:14.3600000",
      "EndTime": "00:39:14.5100000"
    }
  },
  {
    "TextLocation": {
      "Start": 32196,
      "End": 32198
    },
    "TimeRange": {
      "StartTime": "00:39:14.5100000",
      "EndTime": "00:39:14.6300000"
    }
  },
  {
    "TextLocation": {
      "Start": 32199,
      "End": 32206
    },
    "TimeRange": {
      "StartTime": "00:39:14.6300000",
      "EndTime": "00:39:15.0800000"
    }
  },
  {
    "TextLocation": {
      "Start": 32207,
      "End": 32210
    },
    "TimeRange": {
      "StartTime": "00:39:15.0800000",
      "EndTime": "00:39:15.2300000"
    }
  },
  {
    "TextLocation": {
      "Start": 32211,
      "End": 32219
    },
    "TimeRange": {
      "StartTime": "00:39:15.2300000",
      "EndTime": "00:39:15.6200000"
    }
  },
  {
    "TextLocation": {
      "Start": 32220,
      "End": 32230
    },
    "TimeRange": {
      "StartTime": "00:39:15.6200000",
      "EndTime": "00:39:16.0400000"
    }
  },
  {
    "TextLocation": {
      "Start": 32231,
      "End": 32233
    },
    "TimeRange": {
      "StartTime": "00:39:16.0400000",
      "EndTime": "00:39:16.1600000"
    }
  },
  {
    "TextLocation": {
      "Start": 32234,
      "End": 32239
    },
    "TimeRange": {
      "StartTime": "00:39:16.1600000",
      "EndTime": "00:39:16.5500000"
    }
  },
  {
    "TextLocation": {
      "Start": 32240,
      "End": 32244
    },
    "TimeRange": {
      "StartTime": "00:39:16.9699999",
      "EndTime": "00:39:17.1800000"
    }
  },
  {
    "TextLocation": {
      "Start": 32245,
      "End": 32249
    },
    "TimeRange": {
      "StartTime": "00:39:17.1800000",
      "EndTime": "00:39:17.3300000"
    }
  },
  {
    "TextLocation": {
      "Start": 32250,
      "End": 32252
    },
    "TimeRange": {
      "StartTime": "00:39:17.3300000",
      "EndTime": "00:39:17.5100000"
    }
  },
  {
    "TextLocation": {
      "Start": 32253,
      "End": 32259
    },
    "TimeRange": {
      "StartTime": "00:39:17.5100000",
      "EndTime": "00:39:17.8400000"
    }
  },
  {
    "TextLocation": {
      "Start": 32260,
      "End": 32264
    },
    "TimeRange": {
      "StartTime": "00:39:17.8400000",
      "EndTime": "00:39:18.2300000"
    }
  },
  {
    "TextLocation": {
      "Start": 32265,
      "End": 32267
    },
    "TimeRange": {
      "StartTime": "00:39:18.2300000",
      "EndTime": "00:39:18.3800000"
    }
  },
  {
    "TextLocation": {
      "Start": 32268,
      "End": 32274
    },
    "TimeRange": {
      "StartTime": "00:39:18.3800000",
      "EndTime": "00:39:18.6200000"
    }
  },
  {
    "TextLocation": {
      "Start": 32275,
      "End": 32279
    },
    "TimeRange": {
      "StartTime": "00:39:18.6200000",
      "EndTime": "00:39:18.7100000"
    }
  },
  {
    "TextLocation": {
      "Start": 32280,
      "End": 32285
    },
    "TimeRange": {
      "StartTime": "00:39:18.7100000",
      "EndTime": "00:39:19.1300000"
    }
  },
  {
    "TextLocation": {
      "Start": 32286,
      "End": 32290
    },
    "TimeRange": {
      "StartTime": "00:39:19.3400000",
      "EndTime": "00:39:19.5200000"
    }
  },
  {
    "TextLocation": {
      "Start": 32291,
      "End": 32296
    },
    "TimeRange": {
      "StartTime": "00:39:19.5200000",
      "EndTime": "00:39:19.8800000"
    }
  },
  {
    "TextLocation": {
      "Start": 32297,
      "End": 32304
    },
    "TimeRange": {
      "StartTime": "00:39:19.8800000",
      "EndTime": "00:39:20.1500000"
    }
  },
  {
    "TextLocation": {
      "Start": 32305,
      "End": 32320
    },
    "TimeRange": {
      "StartTime": "00:39:20.1500000",
      "EndTime": "00:39:21.1100000"
    }
  },
  {
    "TextLocation": {
      "Start": 32321,
      "End": 32326
    },
    "TimeRange": {
      "StartTime": "00:39:21.1100000",
      "EndTime": "00:39:21.3500000"
    }
  },
  {
    "TextLocation": {
      "Start": 32327,
      "End": 32330
    },
    "TimeRange": {
      "StartTime": "00:39:21.3500000",
      "EndTime": "00:39:21.4699999"
    }
  },
  {
    "TextLocation": {
      "Start": 32331,
      "End": 32337
    },
    "TimeRange": {
      "StartTime": "00:39:21.4699999",
      "EndTime": "00:39:21.8000000"
    }
  },
  {
    "TextLocation": {
      "Start": 32338,
      "End": 32344
    },
    "TimeRange": {
      "StartTime": "00:39:21.8000000",
      "EndTime": "00:39:22.4600000"
    }
  },
  {
    "TextLocation": {
      "Start": 32346,
      "End": 32355
    },
    "TimeRange": {
      "StartTime": "00:39:22.7000000",
      "EndTime": "00:39:23.3300000"
    }
  },
  {
    "TextLocation": {
      "Start": 32356,
      "End": 32359
    },
    "TimeRange": {
      "StartTime": "00:39:23.5100000",
      "EndTime": "00:39:23.7500000"
    }
  },
  {
    "TextLocation": {
      "Start": 32360,
      "End": 32368
    },
    "TimeRange": {
      "StartTime": "00:39:23.7500000",
      "EndTime": "00:39:24.1400000"
    }
  },
  {
    "TextLocation": {
      "Start": 32369,
      "End": 32376
    },
    "TimeRange": {
      "StartTime": "00:39:24.1400000",
      "EndTime": "00:39:24.5300000"
    }
  },
  {
    "TextLocation": {
      "Start": 32377,
      "End": 32381
    },
    "TimeRange": {
      "StartTime": "00:39:24.5300000",
      "EndTime": "00:39:24.9200000"
    }
  },
  {
    "TextLocation": {
      "Start": 32382,
      "End": 32392
    },
    "TimeRange": {
      "StartTime": "00:39:24.9200000",
      "EndTime": "00:39:25.6100000"
    }
  },
  {
    "TextLocation": {
      "Start": 32395,
      "End": 32396
    },
    "TimeRange": {
      "StartTime": "00:39:27.4500000",
      "EndTime": "00:39:27.6300000"
    }
  },
  {
    "TextLocation": {
      "Start": 32397,
      "End": 32401
    },
    "TimeRange": {
      "StartTime": "00:39:27.6300000",
      "EndTime": "00:39:27.9600000"
    }
  },
  {
    "TextLocation": {
      "Start": 32402,
      "End": 32406
    },
    "TimeRange": {
      "StartTime": "00:39:27.9600000",
      "EndTime": "00:39:28.0800000"
    }
  },
  {
    "TextLocation": {
      "Start": 32407,
      "End": 32417
    },
    "TimeRange": {
      "StartTime": "00:39:28.0800000",
      "EndTime": "00:39:28.5000000"
    }
  },
  {
    "TextLocation": {
      "Start": 32418,
      "End": 32426
    },
    "TimeRange": {
      "StartTime": "00:39:28.5000000",
      "EndTime": "00:39:28.9500000"
    }
  },
  {
    "TextLocation": {
      "Start": 32427,
      "End": 32432
    },
    "TimeRange": {
      "StartTime": "00:39:28.9500000",
      "EndTime": "00:39:29.1300000"
    }
  },
  {
    "TextLocation": {
      "Start": 32433,
      "End": 32436
    },
    "TimeRange": {
      "StartTime": "00:39:29.1300000",
      "EndTime": "00:39:29.4000000"
    }
  },
  {
    "TextLocation": {
      "Start": 32437,
      "End": 32444
    },
    "TimeRange": {
      "StartTime": "00:39:29.4000000",
      "EndTime": "00:39:29.8200000"
    }
  },
  {
    "TextLocation": {
      "Start": 32445,
      "End": 32452
    },
    "TimeRange": {
      "StartTime": "00:39:29.8200000",
      "EndTime": "00:39:30.2700000"
    }
  },
  {
    "TextLocation": {
      "Start": 32453,
      "End": 32459
    },
    "TimeRange": {
      "StartTime": "00:39:30.2700000",
      "EndTime": "00:39:30.5100000"
    }
  },
  {
    "TextLocation": {
      "Start": 32460,
      "End": 32464
    },
    "TimeRange": {
      "StartTime": "00:39:30.5100000",
      "EndTime": "00:39:30.6600000"
    }
  },
  {
    "TextLocation": {
      "Start": 32465,
      "End": 32471
    },
    "TimeRange": {
      "StartTime": "00:39:30.6600000",
      "EndTime": "00:39:30.9899999"
    }
  },
  {
    "TextLocation": {
      "Start": 32472,
      "End": 32474
    },
    "TimeRange": {
      "StartTime": "00:39:30.9899999",
      "EndTime": "00:39:31.0800000"
    }
  },
  {
    "TextLocation": {
      "Start": 32475,
      "End": 32479
    },
    "TimeRange": {
      "StartTime": "00:39:31.0800000",
      "EndTime": "00:39:31.4400000"
    }
  },
  {
    "TextLocation": {
      "Start": 32482,
      "End": 32488
    },
    "TimeRange": {
      "StartTime": "00:39:32.1900000",
      "EndTime": "00:39:32.5200000"
    }
  },
  {
    "TextLocation": {
      "Start": 32489,
      "End": 32492
    },
    "TimeRange": {
      "StartTime": "00:39:32.5200000",
      "EndTime": "00:39:32.5800000"
    }
  },
  {
    "TextLocation": {
      "Start": 32493,
      "End": 32496
    },
    "TimeRange": {
      "StartTime": "00:39:32.5800000",
      "EndTime": "00:39:32.7900000"
    }
  },
  {
    "TextLocation": {
      "Start": 32497,
      "End": 32500
    },
    "TimeRange": {
      "StartTime": "00:39:32.7900000",
      "EndTime": "00:39:33"
    }
  },
  {
    "TextLocation": {
      "Start": 32501,
      "End": 32511
    },
    "TimeRange": {
      "StartTime": "00:39:33",
      "EndTime": "00:39:33.5700000"
    }
  },
  {
    "TextLocation": {
      "Start": 32513,
      "End": 32516
    },
    "TimeRange": {
      "StartTime": "00:39:33.5700000",
      "EndTime": "00:39:33.8400000"
    }
  },
  {
    "TextLocation": {
      "Start": 32517,
      "End": 32522
    },
    "TimeRange": {
      "StartTime": "00:39:33.8400000",
      "EndTime": "00:39:34.2000000"
    }
  },
  {
    "TextLocation": {
      "Start": 32523,
      "End": 32531
    },
    "TimeRange": {
      "StartTime": "00:39:34.2000000",
      "EndTime": "00:39:34.6800000"
    }
  },
  {
    "TextLocation": {
      "Start": 32532,
      "End": 32534
    },
    "TimeRange": {
      "StartTime": "00:39:34.6800000",
      "EndTime": "00:39:34.8600000"
    }
  },
  {
    "TextLocation": {
      "Start": 32535,
      "End": 32539
    },
    "TimeRange": {
      "StartTime": "00:39:34.8600000",
      "EndTime": "00:39:34.9800000"
    }
  },
  {
    "TextLocation": {
      "Start": 32540,
      "End": 32543
    },
    "TimeRange": {
      "StartTime": "00:39:34.9800000",
      "EndTime": "00:39:35.2500000"
    }
  },
  {
    "TextLocation": {
      "Start": 32544,
      "End": 32550
    },
    "TimeRange": {
      "StartTime": "00:39:35.2500000",
      "EndTime": "00:39:35.6900000"
    }
  },
  {
    "TextLocation": {
      "Start": 32551,
      "End": 32554
    },
    "TimeRange": {
      "StartTime": "00:39:35.7000000",
      "EndTime": "00:39:36"
    }
  },
  {
    "TextLocation": {
      "Start": 32555,
      "End": 32559
    },
    "TimeRange": {
      "StartTime": "00:39:36.0300000",
      "EndTime": "00:39:36.4200000"
    }
  },
  {
    "TextLocation": {
      "Start": 32560,
      "End": 32563
    },
    "TimeRange": {
      "StartTime": "00:39:36.4200000",
      "EndTime": "00:39:36.7800000"
    }
  },
  {
    "TextLocation": {
      "Start": 32564,
      "End": 32570
    },
    "TimeRange": {
      "StartTime": "00:39:36.7800000",
      "EndTime": "00:39:37.3200000"
    }
  },
  {
    "TextLocation": {
      "Start": 32571,
      "End": 32574
    },
    "TimeRange": {
      "StartTime": "00:39:37.3200000",
      "EndTime": "00:39:37.5900000"
    }
  },
  {
    "TextLocation": {
      "Start": 32575,
      "End": 32583
    },
    "TimeRange": {
      "StartTime": "00:39:37.5900000",
      "EndTime": "00:39:37.9500000"
    }
  },
  {
    "TextLocation": {
      "Start": 32584,
      "End": 32588
    },
    "TimeRange": {
      "StartTime": "00:39:37.9500000",
      "EndTime": "00:39:38.1900000"
    }
  },
  {
    "TextLocation": {
      "Start": 32589,
      "End": 32592
    },
    "TimeRange": {
      "StartTime": "00:39:38.1900000",
      "EndTime": "00:39:38.2800000"
    }
  },
  {
    "TextLocation": {
      "Start": 32593,
      "End": 32596
    },
    "TimeRange": {
      "StartTime": "00:39:38.2800000",
      "EndTime": "00:39:38.4899999"
    }
  },
  {
    "TextLocation": {
      "Start": 32597,
      "End": 32600
    },
    "TimeRange": {
      "StartTime": "00:39:38.4899999",
      "EndTime": "00:39:38.7000000"
    }
  },
  {
    "TextLocation": {
      "Start": 32601,
      "End": 32607
    },
    "TimeRange": {
      "StartTime": "00:39:38.7000000",
      "EndTime": "00:39:39.1200000"
    }
  },
  {
    "TextLocation": {
      "Start": 32608,
      "End": 32612
    },
    "TimeRange": {
      "StartTime": "00:39:39.5100000",
      "EndTime": "00:39:39.6600000"
    }
  },
  {
    "TextLocation": {
      "Start": 32613,
      "End": 32616
    },
    "TimeRange": {
      "StartTime": "00:39:39.6600000",
      "EndTime": "00:39:39.9300000"
    }
  },
  {
    "TextLocation": {
      "Start": 32617,
      "End": 32623
    },
    "TimeRange": {
      "StartTime": "00:39:39.9300000",
      "EndTime": "00:39:40.3500000"
    }
  },
  {
    "TextLocation": {
      "Start": 32624,
      "End": 32627
    },
    "TimeRange": {
      "StartTime": "00:39:40.3500000",
      "EndTime": "00:39:40.5000000"
    }
  },
  {
    "TextLocation": {
      "Start": 32628,
      "End": 32636
    },
    "TimeRange": {
      "StartTime": "00:39:40.5000000",
      "EndTime": "00:39:41.0100000"
    }
  },
  {
    "TextLocation": {
      "Start": 32637,
      "End": 32648
    },
    "TimeRange": {
      "StartTime": "00:39:41.0100000",
      "EndTime": "00:39:41.6700000"
    }
  },
  {
    "TextLocation": {
      "Start": 32649,
      "End": 32650
    },
    "TimeRange": {
      "StartTime": "00:39:41.6700000",
      "EndTime": "00:39:41.7300000"
    }
  },
  {
    "TextLocation": {
      "Start": 32651,
      "End": 32657
    },
    "TimeRange": {
      "StartTime": "00:39:41.7300000",
      "EndTime": "00:39:42.0600000"
    }
  },
  {
    "TextLocation": {
      "Start": 32658,
      "End": 32664
    },
    "TimeRange": {
      "StartTime": "00:39:42.0600000",
      "EndTime": "00:39:42.3300000"
    }
  },
  {
    "TextLocation": {
      "Start": 32665,
      "End": 32670
    },
    "TimeRange": {
      "StartTime": "00:39:42.3300000",
      "EndTime": "00:39:42.7800000"
    }
  },
  {
    "TextLocation": {
      "Start": 32673,
      "End": 32680
    },
    "TimeRange": {
      "StartTime": "00:39:43.3500000",
      "EndTime": "00:39:43.9500000"
    }
  },
  {
    "TextLocation": {
      "Start": 32682,
      "End": 32685
    },
    "TimeRange": {
      "StartTime": "00:39:43.9500000",
      "EndTime": "00:39:44.2199999"
    }
  },
  {
    "TextLocation": {
      "Start": 32686,
      "End": 32694
    },
    "TimeRange": {
      "StartTime": "00:39:44.2199999",
      "EndTime": "00:39:44.5800000"
    }
  },
  {
    "TextLocation": {
      "Start": 32695,
      "End": 32702
    },
    "TimeRange": {
      "StartTime": "00:39:44.5800000",
      "EndTime": "00:39:45.0300000"
    }
  },
  {
    "TextLocation": {
      "Start": 32703,
      "End": 32706
    },
    "TimeRange": {
      "StartTime": "00:39:45.0300000",
      "EndTime": "00:39:45.2100000"
    }
  },
  {
    "TextLocation": {
      "Start": 32707,
      "End": 32709
    },
    "TimeRange": {
      "StartTime": "00:39:45.2100000",
      "EndTime": "00:39:45.3300000"
    }
  },
  {
    "TextLocation": {
      "Start": 32710,
      "End": 32717
    },
    "TimeRange": {
      "StartTime": "00:39:45.3300000",
      "EndTime": "00:39:45.7199999"
    }
  },
  {
    "TextLocation": {
      "Start": 32718,
      "End": 32722
    },
    "TimeRange": {
      "StartTime": "00:39:45.7199999",
      "EndTime": "00:39:45.9000000"
    }
  },
  {
    "TextLocation": {
      "Start": 32723,
      "End": 32734
    },
    "TimeRange": {
      "StartTime": "00:39:45.9000000",
      "EndTime": "00:39:46.4400000"
    }
  },
  {
    "TextLocation": {
      "Start": 32735,
      "End": 32737
    },
    "TimeRange": {
      "StartTime": "00:39:46.4400000",
      "EndTime": "00:39:46.5300000"
    }
  },
  {
    "TextLocation": {
      "Start": 32738,
      "End": 32741
    },
    "TimeRange": {
      "StartTime": "00:39:46.5300000",
      "EndTime": "00:39:46.6800000"
    }
  },
  {
    "TextLocation": {
      "Start": 32742,
      "End": 32748
    },
    "TimeRange": {
      "StartTime": "00:39:46.6800000",
      "EndTime": "00:39:47.0400000"
    }
  },
  {
    "TextLocation": {
      "Start": 32749,
      "End": 32756
    },
    "TimeRange": {
      "StartTime": "00:39:47.0400000",
      "EndTime": "00:39:47.6700000"
    }
  },
  {
    "TextLocation": {
      "Start": 32757,
      "End": 32759
    },
    "TimeRange": {
      "StartTime": "00:39:47.6700000",
      "EndTime": "00:39:47.8200000"
    }
  },
  {
    "TextLocation": {
      "Start": 32760,
      "End": 32764
    },
    "TimeRange": {
      "StartTime": "00:39:47.8200000",
      "EndTime": "00:39:48.1800000"
    }
  },
  {
    "TextLocation": {
      "Start": 32765,
      "End": 32767
    },
    "TimeRange": {
      "StartTime": "00:39:48.4500000",
      "EndTime": "00:39:48.6300000"
    }
  },
  {
    "TextLocation": {
      "Start": 32768,
      "End": 32771
    },
    "TimeRange": {
      "StartTime": "00:39:48.6300000",
      "EndTime": "00:39:48.7800000"
    }
  },
  {
    "TextLocation": {
      "Start": 32772,
      "End": 32775
    },
    "TimeRange": {
      "StartTime": "00:39:48.7800000",
      "EndTime": "00:39:49.0200000"
    }
  },
  {
    "TextLocation": {
      "Start": 32776,
      "End": 32779
    },
    "TimeRange": {
      "StartTime": "00:39:49.0200000",
      "EndTime": "00:39:49.2900000"
    }
  },
  {
    "TextLocation": {
      "Start": 32780,
      "End": 32783
    },
    "TimeRange": {
      "StartTime": "00:39:49.2900000",
      "EndTime": "00:39:49.4400000"
    }
  },
  {
    "TextLocation": {
      "Start": 32784,
      "End": 32794
    },
    "TimeRange": {
      "StartTime": "00:39:49.4400000",
      "EndTime": "00:39:50.0100000"
    }
  },
  {
    "TextLocation": {
      "Start": 32795,
      "End": 32799
    },
    "TimeRange": {
      "StartTime": "00:39:50.0100000",
      "EndTime": "00:39:50.1600000"
    }
  },
  {
    "TextLocation": {
      "Start": 32800,
      "End": 32802
    },
    "TimeRange": {
      "StartTime": "00:39:50.1600000",
      "EndTime": "00:39:50.2500000"
    }
  },
  {
    "TextLocation": {
      "Start": 32803,
      "End": 32806
    },
    "TimeRange": {
      "StartTime": "00:39:50.2500000",
      "EndTime": "00:39:50.4000000"
    }
  },
  {
    "TextLocation": {
      "Start": 32807,
      "End": 32814
    },
    "TimeRange": {
      "StartTime": "00:39:50.4000000",
      "EndTime": "00:39:51.0600000"
    }
  },
  {
    "TextLocation": {
      "Start": 32815,
      "End": 32818
    },
    "TimeRange": {
      "StartTime": "00:39:51.3600000",
      "EndTime": "00:39:51.5700000"
    }
  },
  {
    "TextLocation": {
      "Start": 32819,
      "End": 32821
    },
    "TimeRange": {
      "StartTime": "00:39:51.5700000",
      "EndTime": "00:39:51.6900000"
    }
  },
  {
    "TextLocation": {
      "Start": 32822,
      "End": 32830
    },
    "TimeRange": {
      "StartTime": "00:39:51.6900000",
      "EndTime": "00:39:52.1400000"
    }
  },
  {
    "TextLocation": {
      "Start": 32831,
      "End": 32833
    },
    "TimeRange": {
      "StartTime": "00:39:52.1400000",
      "EndTime": "00:39:52.2000000"
    }
  },
  {
    "TextLocation": {
      "Start": 32834,
      "End": 32837
    },
    "TimeRange": {
      "StartTime": "00:39:52.2000000",
      "EndTime": "00:39:52.3800000"
    }
  },
  {
    "TextLocation": {
      "Start": 32838,
      "End": 32840
    },
    "TimeRange": {
      "StartTime": "00:39:52.3800000",
      "EndTime": "00:39:52.5600000"
    }
  },
  {
    "TextLocation": {
      "Start": 32841,
      "End": 32843
    },
    "TimeRange": {
      "StartTime": "00:39:52.5600000",
      "EndTime": "00:39:52.6800000"
    }
  },
  {
    "TextLocation": {
      "Start": 32844,
      "End": 32847
    },
    "TimeRange": {
      "StartTime": "00:39:52.6800000",
      "EndTime": "00:39:52.9800000"
    }
  },
  {
    "TextLocation": {
      "Start": 32848,
      "End": 32855
    },
    "TimeRange": {
      "StartTime": "00:39:52.9800000",
      "EndTime": "00:39:53.5200000"
    }
  },
  {
    "TextLocation": {
      "Start": 32856,
      "End": 32858
    },
    "TimeRange": {
      "StartTime": "00:39:53.5200000",
      "EndTime": "00:39:53.6700000"
    }
  },
  {
    "TextLocation": {
      "Start": 32859,
      "End": 32865
    },
    "TimeRange": {
      "StartTime": "00:39:53.6700000",
      "EndTime": "00:39:54.1500000"
    }
  },
  {
    "TextLocation": {
      "Start": 32866,
      "End": 32873
    },
    "TimeRange": {
      "StartTime": "00:39:54.1500000",
      "EndTime": "00:39:54.4800000"
    }
  },
  {
    "TextLocation": {
      "Start": 32874,
      "End": 32876
    },
    "TimeRange": {
      "StartTime": "00:39:54.4800000",
      "EndTime": "00:39:54.5400000"
    }
  },
  {
    "TextLocation": {
      "Start": 32877,
      "End": 32880
    },
    "TimeRange": {
      "StartTime": "00:39:54.5400000",
      "EndTime": "00:39:54.7800000"
    }
  },
  {
    "TextLocation": {
      "Start": 32881,
      "End": 32883
    },
    "TimeRange": {
      "StartTime": "00:39:54.7800000",
      "EndTime": "00:39:54.9000000"
    }
  },
  {
    "TextLocation": {
      "Start": 32884,
      "End": 32889
    },
    "TimeRange": {
      "StartTime": "00:39:54.9000000",
      "EndTime": "00:39:55.2300000"
    }
  },
  {
    "TextLocation": {
      "Start": 32890,
      "End": 32894
    },
    "TimeRange": {
      "StartTime": "00:39:55.2300000",
      "EndTime": "00:39:55.4100000"
    }
  },
  {
    "TextLocation": {
      "Start": 32895,
      "End": 32906
    },
    "TimeRange": {
      "StartTime": "00:39:55.4100000",
      "EndTime": "00:39:55.9800000"
    }
  },
  {
    "TextLocation": {
      "Start": 32907,
      "End": 32911
    },
    "TimeRange": {
      "StartTime": "00:39:55.9800000",
      "EndTime": "00:39:56.1900000"
    }
  },
  {
    "TextLocation": {
      "Start": 32912,
      "End": 32915
    },
    "TimeRange": {
      "StartTime": "00:39:56.1900000",
      "EndTime": "00:39:56.2800000"
    }
  },
  {
    "TextLocation": {
      "Start": 32916,
      "End": 32921
    },
    "TimeRange": {
      "StartTime": "00:39:56.2800000",
      "EndTime": "00:39:56.6700000"
    }
  },
  {
    "TextLocation": {
      "Start": 32924,
      "End": 32927
    },
    "TimeRange": {
      "StartTime": "00:39:57.3600000",
      "EndTime": "00:39:57.5700000"
    }
  },
  {
    "TextLocation": {
      "Start": 32928,
      "End": 32931
    },
    "TimeRange": {
      "StartTime": "00:39:57.5700000",
      "EndTime": "00:39:57.7500000"
    }
  },
  {
    "TextLocation": {
      "Start": 32932,
      "End": 32936
    },
    "TimeRange": {
      "StartTime": "00:39:57.7500000",
      "EndTime": "00:39:57.9899999"
    }
  },
  {
    "TextLocation": {
      "Start": 32937,
      "End": 32942
    },
    "TimeRange": {
      "StartTime": "00:39:57.9899999",
      "EndTime": "00:39:58.5000000"
    }
  },
  {
    "TextLocation": {
      "Start": 32944,
      "End": 32948
    },
    "TimeRange": {
      "StartTime": "00:39:58.6800000",
      "EndTime": "00:39:58.8900000"
    }
  },
  {
    "TextLocation": {
      "Start": 32949,
      "End": 32952
    },
    "TimeRange": {
      "StartTime": "00:39:58.8900000",
      "EndTime": "00:39:59.1300000"
    }
  },
  {
    "TextLocation": {
      "Start": 32953,
      "End": 32961
    },
    "TimeRange": {
      "StartTime": "00:39:59.1300000",
      "EndTime": "00:39:59.4899999"
    }
  },
  {
    "TextLocation": {
      "Start": 32962,
      "End": 32965
    },
    "TimeRange": {
      "StartTime": "00:39:59.4899999",
      "EndTime": "00:39:59.6400000"
    }
  },
  {
    "TextLocation": {
      "Start": 32966,
      "End": 32972
    },
    "TimeRange": {
      "StartTime": "00:39:59.6400000",
      "EndTime": "00:40:00.0600000"
    }
  },
  {
    "TextLocation": {
      "Start": 32973,
      "End": 32975
    },
    "TimeRange": {
      "StartTime": "00:40:00.0600000",
      "EndTime": "00:40:00.1800000"
    }
  },
  {
    "TextLocation": {
      "Start": 32976,
      "End": 32979
    },
    "TimeRange": {
      "StartTime": "00:40:00.1800000",
      "EndTime": "00:40:00.4200000"
    }
  },
  {
    "TextLocation": {
      "Start": 32980,
      "End": 32987
    },
    "TimeRange": {
      "StartTime": "00:40:00.4200000",
      "EndTime": "00:40:00.8700000"
    }
  },
  {
    "TextLocation": {
      "Start": 32988,
      "End": 32993
    },
    "TimeRange": {
      "StartTime": "00:40:00.8700000",
      "EndTime": "00:40:01.5000000"
    }
  },
  {
    "TextLocation": {
      "Start": 32994,
      "End": 33001
    },
    "TimeRange": {
      "StartTime": "00:40:01.6500000",
      "EndTime": "00:40:02.0700000"
    }
  },
  {
    "TextLocation": {
      "Start": 33002,
      "End": 33006
    },
    "TimeRange": {
      "StartTime": "00:40:02.0700000",
      "EndTime": "00:40:02.1900000"
    }
  },
  {
    "TextLocation": {
      "Start": 33007,
      "End": 33010
    },
    "TimeRange": {
      "StartTime": "00:40:02.1900000",
      "EndTime": "00:40:02.4600000"
    }
  },
  {
    "TextLocation": {
      "Start": 33011,
      "End": 33019
    },
    "TimeRange": {
      "StartTime": "00:40:02.4600000",
      "EndTime": "00:40:02.8500000"
    }
  },
  {
    "TextLocation": {
      "Start": 33020,
      "End": 33026
    },
    "TimeRange": {
      "StartTime": "00:40:02.8500000",
      "EndTime": "00:40:03.1200000"
    }
  },
  {
    "TextLocation": {
      "Start": 33027,
      "End": 33033
    },
    "TimeRange": {
      "StartTime": "00:40:03.1200000",
      "EndTime": "00:40:03.3600000"
    }
  },
  {
    "TextLocation": {
      "Start": 33034,
      "End": 33043
    },
    "TimeRange": {
      "StartTime": "00:40:03.3600000",
      "EndTime": "00:40:03.9600000"
    }
  },
  {
    "TextLocation": {
      "Start": 33044,
      "End": 33047
    },
    "TimeRange": {
      "StartTime": "00:40:04.1400000",
      "EndTime": "00:40:04.3500000"
    }
  },
  {
    "TextLocation": {
      "Start": 33048,
      "End": 33050
    },
    "TimeRange": {
      "StartTime": "00:40:04.3500000",
      "EndTime": "00:40:04.5600000"
    }
  },
  {
    "TextLocation": {
      "Start": 33051,
      "End": 33057
    },
    "TimeRange": {
      "StartTime": "00:40:04.5600000",
      "EndTime": "00:40:05.1600000"
    }
  },
  {
    "TextLocation": {
      "Start": 33058,
      "End": 33060
    },
    "TimeRange": {
      "StartTime": "00:40:05.1600000",
      "EndTime": "00:40:05.3400000"
    }
  },
  {
    "TextLocation": {
      "Start": 33061,
      "End": 33063
    },
    "TimeRange": {
      "StartTime": "00:40:05.3400000",
      "EndTime": "00:40:05.4300000"
    }
  },
  {
    "TextLocation": {
      "Start": 33064,
      "End": 33071
    },
    "TimeRange": {
      "StartTime": "00:40:05.4300000",
      "EndTime": "00:40:05.8000000"
    }
  },
  {
    "TextLocation": {
      "Start": 33072,
      "End": 33073
    },
    "TimeRange": {
      "StartTime": "00:40:05.8000000",
      "EndTime": "00:40:05.8200000"
    }
  },
  {
    "TextLocation": {
      "Start": 33074,
      "End": 33082
    },
    "TimeRange": {
      "StartTime": "00:40:05.8200000",
      "EndTime": "00:40:06.3000000"
    }
  },
  {
    "TextLocation": {
      "Start": 33083,
      "End": 33085
    },
    "TimeRange": {
      "StartTime": "00:40:06.3000000",
      "EndTime": "00:40:06.4800000"
    }
  },
  {
    "TextLocation": {
      "Start": 33086,
      "End": 33087
    },
    "TimeRange": {
      "StartTime": "00:40:06.4800000",
      "EndTime": "00:40:06.5100000"
    }
  },
  {
    "TextLocation": {
      "Start": 33088,
      "End": 33091
    },
    "TimeRange": {
      "StartTime": "00:40:06.5100000",
      "EndTime": "00:40:06.6600000"
    }
  },
  {
    "TextLocation": {
      "Start": 33092,
      "End": 33100
    },
    "TimeRange": {
      "StartTime": "00:40:06.6600000",
      "EndTime": "00:40:07.3800000"
    }
  },
  {
    "TextLocation": {
      "Start": 33101,
      "End": 33104
    },
    "TimeRange": {
      "StartTime": "00:40:07.6800000",
      "EndTime": "00:40:07.8900000"
    }
  },
  {
    "TextLocation": {
      "Start": 33105,
      "End": 33114
    },
    "TimeRange": {
      "StartTime": "00:40:07.8900000",
      "EndTime": "00:40:08.3400000"
    }
  },
  {
    "TextLocation": {
      "Start": 33115,
      "End": 33118
    },
    "TimeRange": {
      "StartTime": "00:40:08.3400000",
      "EndTime": "00:40:08.4899999"
    }
  },
  {
    "TextLocation": {
      "Start": 33119,
      "End": 33123
    },
    "TimeRange": {
      "StartTime": "00:40:08.4899999",
      "EndTime": "00:40:08.6700000"
    }
  },
  {
    "TextLocation": {
      "Start": 33124,
      "End": 33133
    },
    "TimeRange": {
      "StartTime": "00:40:08.6700000",
      "EndTime": "00:40:09.1200000"
    }
  },
  {
    "TextLocation": {
      "Start": 33134,
      "End": 33136
    },
    "TimeRange": {
      "StartTime": "00:40:09.1200000",
      "EndTime": "00:40:09.2100000"
    }
  },
  {
    "TextLocation": {
      "Start": 33137,
      "End": 33139
    },
    "TimeRange": {
      "StartTime": "00:40:09.2100000",
      "EndTime": "00:40:09.3600000"
    }
  },
  {
    "TextLocation": {
      "Start": 33140,
      "End": 33149
    },
    "TimeRange": {
      "StartTime": "00:40:09.3600000",
      "EndTime": "00:40:09.8700000"
    }
  },
  {
    "TextLocation": {
      "Start": 33150,
      "End": 33157
    },
    "TimeRange": {
      "StartTime": "00:40:09.8700000",
      "EndTime": "00:40:10.1700000"
    }
  },
  {
    "TextLocation": {
      "Start": 33158,
      "End": 33170
    },
    "TimeRange": {
      "StartTime": "00:40:10.1700000",
      "EndTime": "00:40:10.8600000"
    }
  },
  {
    "TextLocation": {
      "Start": 33171,
      "End": 33174
    },
    "TimeRange": {
      "StartTime": "00:40:10.8600000",
      "EndTime": "00:40:11.0100000"
    }
  },
  {
    "TextLocation": {
      "Start": 33175,
      "End": 33182
    },
    "TimeRange": {
      "StartTime": "00:40:11.0100000",
      "EndTime": "00:40:11.5200000"
    }
  },
  {
    "TextLocation": {
      "Start": 33183,
      "End": 33190
    },
    "TimeRange": {
      "StartTime": "00:40:11.5200000",
      "EndTime": "00:40:11.8500000"
    }
  },
  {
    "TextLocation": {
      "Start": 33191,
      "End": 33195
    },
    "TimeRange": {
      "StartTime": "00:40:11.8500000",
      "EndTime": "00:40:12.4200000"
    }
  },
  {
    "TextLocation": {
      "Start": 33198,
      "End": 33200
    },
    "TimeRange": {
      "StartTime": "00:40:12.8700000",
      "EndTime": "00:40:13.0200000"
    }
  },
  {
    "TextLocation": {
      "Start": 33201,
      "End": 33204
    },
    "TimeRange": {
      "StartTime": "00:40:13.0200000",
      "EndTime": "00:40:13.1400000"
    }
  },
  {
    "TextLocation": {
      "Start": 33205,
      "End": 33208
    },
    "TimeRange": {
      "StartTime": "00:40:13.1400000",
      "EndTime": "00:40:13.4699999"
    }
  },
  {
    "TextLocation": {
      "Start": 33209,
      "End": 33215
    },
    "TimeRange": {
      "StartTime": "00:40:13.4699999",
      "EndTime": "00:40:13.8600000"
    }
  },
  {
    "TextLocation": {
      "Start": 33216,
      "End": 33219
    },
    "TimeRange": {
      "StartTime": "00:40:13.8600000",
      "EndTime": "00:40:13.9200000"
    }
  },
  {
    "TextLocation": {
      "Start": 33220,
      "End": 33225
    },
    "TimeRange": {
      "StartTime": "00:40:13.9200000",
      "EndTime": "00:40:14.2500000"
    }
  },
  {
    "TextLocation": {
      "Start": 33226,
      "End": 33230
    },
    "TimeRange": {
      "StartTime": "00:40:14.2500000",
      "EndTime": "00:40:14.3700000"
    }
  },
  {
    "TextLocation": {
      "Start": 33231,
      "End": 33234
    },
    "TimeRange": {
      "StartTime": "00:40:14.3700000",
      "EndTime": "00:40:14.5500000"
    }
  },
  {
    "TextLocation": {
      "Start": 33235,
      "End": 33239
    },
    "TimeRange": {
      "StartTime": "00:40:14.5500000",
      "EndTime": "00:40:14.7900000"
    }
  },
  {
    "TextLocation": {
      "Start": 33240,
      "End": 33247
    },
    "TimeRange": {
      "StartTime": "00:40:14.7900000",
      "EndTime": "00:40:15.3900000"
    }
  },
  {
    "TextLocation": {
      "Start": 33248,
      "End": 33251
    },
    "TimeRange": {
      "StartTime": "00:40:15.5700000",
      "EndTime": "00:40:15.8700000"
    }
  },
  {
    "TextLocation": {
      "Start": 33252,
      "End": 33259
    },
    "TimeRange": {
      "StartTime": "00:40:15.8700000",
      "EndTime": "00:40:16.3200000"
    }
  },
  {
    "TextLocation": {
      "Start": 33260,
      "End": 33263
    },
    "TimeRange": {
      "StartTime": "00:40:16.3200000",
      "EndTime": "00:40:16.4699999"
    }
  },
  {
    "TextLocation": {
      "Start": 33264,
      "End": 33268
    },
    "TimeRange": {
      "StartTime": "00:40:16.4699999",
      "EndTime": "00:40:16.7399999"
    }
  },
  {
    "TextLocation": {
      "Start": 33269,
      "End": 33270
    },
    "TimeRange": {
      "StartTime": "00:40:16.7399999",
      "EndTime": "00:40:16.8600000"
    }
  },
  {
    "TextLocation": {
      "Start": 33271,
      "End": 33275
    },
    "TimeRange": {
      "StartTime": "00:40:16.8600000",
      "EndTime": "00:40:17.2199999"
    }
  },
  {
    "TextLocation": {
      "Start": 33276,
      "End": 33285
    },
    "TimeRange": {
      "StartTime": "00:40:17.2199999",
      "EndTime": "00:40:17.6400000"
    }
  },
  {
    "TextLocation": {
      "Start": 33286,
      "End": 33300
    },
    "TimeRange": {
      "StartTime": "00:40:17.6400000",
      "EndTime": "00:40:18.5100000"
    }
  },
  {
    "TextLocation": {
      "Start": 33301,
      "End": 33303
    },
    "TimeRange": {
      "StartTime": "00:40:18.5100000",
      "EndTime": "00:40:18.7199999"
    }
  },
  {
    "TextLocation": {
      "Start": 33304,
      "End": 33307
    },
    "TimeRange": {
      "StartTime": "00:40:18.7199999",
      "EndTime": "00:40:19.0200000"
    }
  },
  {
    "TextLocation": {
      "Start": 33310,
      "End": 33318
    },
    "TimeRange": {
      "StartTime": "00:40:20.1000000",
      "EndTime": "00:40:20.7600000"
    }
  },
  {
    "TextLocation": {
      "Start": 33320,
      "End": 33324
    },
    "TimeRange": {
      "StartTime": "00:40:20.7600000",
      "EndTime": "00:40:21.0600000"
    }
  },
  {
    "TextLocation": {
      "Start": 33325,
      "End": 33333
    },
    "TimeRange": {
      "StartTime": "00:40:21.0600000",
      "EndTime": "00:40:21.5100000"
    }
  },
  {
    "TextLocation": {
      "Start": 33334,
      "End": 33338
    },
    "TimeRange": {
      "StartTime": "00:40:21.5100000",
      "EndTime": "00:40:21.6000000"
    }
  },
  {
    "TextLocation": {
      "Start": 33339,
      "End": 33342
    },
    "TimeRange": {
      "StartTime": "00:40:21.6000000",
      "EndTime": "00:40:21.8700000"
    }
  },
  {
    "TextLocation": {
      "Start": 33343,
      "End": 33351
    },
    "TimeRange": {
      "StartTime": "00:40:21.8700000",
      "EndTime": "00:40:22.2300000"
    }
  },
  {
    "TextLocation": {
      "Start": 33352,
      "End": 33362
    },
    "TimeRange": {
      "StartTime": "00:40:22.2300000",
      "EndTime": "00:40:22.9500000"
    }
  },
  {
    "TextLocation": {
      "Start": 33363,
      "End": 33367
    },
    "TimeRange": {
      "StartTime": "00:40:22.9500000",
      "EndTime": "00:40:23.0700000"
    }
  },
  {
    "TextLocation": {
      "Start": 33368,
      "End": 33371
    },
    "TimeRange": {
      "StartTime": "00:40:23.0700000",
      "EndTime": "00:40:23.3400000"
    }
  },
  {
    "TextLocation": {
      "Start": 33372,
      "End": 33380
    },
    "TimeRange": {
      "StartTime": "00:40:23.3400000",
      "EndTime": "00:40:23.7300000"
    }
  },
  {
    "TextLocation": {
      "Start": 33381,
      "End": 33390
    },
    "TimeRange": {
      "StartTime": "00:40:23.7300000",
      "EndTime": "00:40:24.2100000"
    }
  },
  {
    "TextLocation": {
      "Start": 33391,
      "End": 33396
    },
    "TimeRange": {
      "StartTime": "00:40:24.2100000",
      "EndTime": "00:40:24.4200000"
    }
  },
  {
    "TextLocation": {
      "Start": 33397,
      "End": 33401
    },
    "TimeRange": {
      "StartTime": "00:40:24.4200000",
      "EndTime": "00:40:24.5400000"
    }
  },
  {
    "TextLocation": {
      "Start": 33402,
      "End": 33415
    },
    "TimeRange": {
      "StartTime": "00:40:24.5400000",
      "EndTime": "00:40:25.2600000"
    }
  },
  {
    "TextLocation": {
      "Start": 33416,
      "End": 33424
    },
    "TimeRange": {
      "StartTime": "00:40:25.2600000",
      "EndTime": "00:40:25.8600000"
    }
  },
  {
    "TextLocation": {
      "Start": 33425,
      "End": 33427
    },
    "TimeRange": {
      "StartTime": "00:40:25.8600000",
      "EndTime": "00:40:25.9800000"
    }
  },
  {
    "TextLocation": {
      "Start": 33428,
      "End": 33431
    },
    "TimeRange": {
      "StartTime": "00:40:25.9800000",
      "EndTime": "00:40:26.1000000"
    }
  },
  {
    "TextLocation": {
      "Start": 33432,
      "End": 33443
    },
    "TimeRange": {
      "StartTime": "00:40:26.1000000",
      "EndTime": "00:40:26.6400000"
    }
  },
  {
    "TextLocation": {
      "Start": 33444,
      "End": 33447
    },
    "TimeRange": {
      "StartTime": "00:40:26.6400000",
      "EndTime": "00:40:26.8200000"
    }
  },
  {
    "TextLocation": {
      "Start": 33448,
      "End": 33452
    },
    "TimeRange": {
      "StartTime": "00:40:26.8200000",
      "EndTime": "00:40:27.3000000"
    }
  },
  {
    "TextLocation": {
      "Start": 33454,
      "End": 33456
    },
    "TimeRange": {
      "StartTime": "00:40:27.6300000",
      "EndTime": "00:40:27.8100000"
    }
  },
  {
    "TextLocation": {
      "Start": 33457,
      "End": 33460
    },
    "TimeRange": {
      "StartTime": "00:40:27.8100000",
      "EndTime": "00:40:27.9300000"
    }
  },
  {
    "TextLocation": {
      "Start": 33461,
      "End": 33470
    },
    "TimeRange": {
      "StartTime": "00:40:27.9300000",
      "EndTime": "00:40:28.4699999"
    }
  },
  {
    "TextLocation": {
      "Start": 33471,
      "End": 33482
    },
    "TimeRange": {
      "StartTime": "00:40:28.4699999",
      "EndTime": "00:40:29.1900000"
    }
  },
  {
    "TextLocation": {
      "Start": 33483,
      "End": 33487
    },
    "TimeRange": {
      "StartTime": "00:40:29.1900000",
      "EndTime": "00:40:29.3100000"
    }
  },
  {
    "TextLocation": {
      "Start": 33488,
      "End": 33491
    },
    "TimeRange": {
      "StartTime": "00:40:29.3100000",
      "EndTime": "00:40:29.5800000"
    }
  },
  {
    "TextLocation": {
      "Start": 33492,
      "End": 33498
    },
    "TimeRange": {
      "StartTime": "00:40:29.5800000",
      "EndTime": "00:40:30.1200000"
    }
  },
  {
    "TextLocation": {
      "Start": 33500,
      "End": 33503
    },
    "TimeRange": {
      "StartTime": "00:40:30.4500000",
      "EndTime": "00:40:30.6300000"
    }
  },
  {
    "TextLocation": {
      "Start": 33504,
      "End": 33507
    },
    "TimeRange": {
      "StartTime": "00:40:30.6300000",
      "EndTime": "00:40:30.7199999"
    }
  },
  {
    "TextLocation": {
      "Start": 33508,
      "End": 33519
    },
    "TimeRange": {
      "StartTime": "00:40:30.7199999",
      "EndTime": "00:40:31.3200000"
    }
  },
  {
    "TextLocation": {
      "Start": 33520,
      "End": 33525
    },
    "TimeRange": {
      "StartTime": "00:40:31.3200000",
      "EndTime": "00:40:31.6500000"
    }
  },
  {
    "TextLocation": {
      "Start": 33526,
      "End": 33529
    },
    "TimeRange": {
      "StartTime": "00:40:31.6500000",
      "EndTime": "00:40:31.8300000"
    }
  },
  {
    "TextLocation": {
      "Start": 33530,
      "End": 33543
    },
    "TimeRange": {
      "StartTime": "00:40:31.8300000",
      "EndTime": "00:40:32.5500000"
    }
  },
  {
    "TextLocation": {
      "Start": 33544,
      "End": 33546
    },
    "TimeRange": {
      "StartTime": "00:40:32.5500000",
      "EndTime": "00:40:32.6700000"
    }
  },
  {
    "TextLocation": {
      "Start": 33547,
      "End": 33553
    },
    "TimeRange": {
      "StartTime": "00:40:32.6700000",
      "EndTime": "00:40:33"
    }
  },
  {
    "TextLocation": {
      "Start": 33554,
      "End": 33558
    },
    "TimeRange": {
      "StartTime": "00:40:33",
      "EndTime": "00:40:33.2100000"
    }
  },
  {
    "TextLocation": {
      "Start": 33559,
      "End": 33563
    },
    "TimeRange": {
      "StartTime": "00:40:33.2100000",
      "EndTime": "00:40:33.5700000"
    }
  },
  {
    "TextLocation": {
      "Start": 33564,
      "End": 33568
    },
    "TimeRange": {
      "StartTime": "00:40:33.5700000",
      "EndTime": "00:40:33.8100000"
    }
  },
  {
    "TextLocation": {
      "Start": 33569,
      "End": 33570
    },
    "TimeRange": {
      "StartTime": "00:40:33.8100000",
      "EndTime": "00:40:33.8700000"
    }
  },
  {
    "TextLocation": {
      "Start": 33571,
      "End": 33575
    },
    "TimeRange": {
      "StartTime": "00:40:33.8700000",
      "EndTime": "00:40:34.1100000"
    }
  },
  {
    "TextLocation": {
      "Start": 33576,
      "End": 33578
    },
    "TimeRange": {
      "StartTime": "00:40:34.1100000",
      "EndTime": "00:40:34.2000000"
    }
  },
  {
    "TextLocation": {
      "Start": 33579,
      "End": 33582
    },
    "TimeRange": {
      "StartTime": "00:40:34.2000000",
      "EndTime": "00:40:34.3800000"
    }
  },
  {
    "TextLocation": {
      "Start": 33583,
      "End": 33589
    },
    "TimeRange": {
      "StartTime": "00:40:34.3800000",
      "EndTime": "00:40:35.0100000"
    }
  },
  {
    "TextLocation": {
      "Start": 33591,
      "End": 33596
    },
    "TimeRange": {
      "StartTime": "00:40:35.3400000",
      "EndTime": "00:40:35.6700000"
    }
  },
  {
    "TextLocation": {
      "Start": 33597,
      "End": 33601
    },
    "TimeRange": {
      "StartTime": "00:40:35.6700000",
      "EndTime": "00:40:35.8200000"
    }
  },
  {
    "TextLocation": {
      "Start": 33602,
      "End": 33608
    },
    "TimeRange": {
      "StartTime": "00:40:35.8200000",
      "EndTime": "00:40:36.2100000"
    }
  },
  {
    "TextLocation": {
      "Start": 33609,
      "End": 33612
    },
    "TimeRange": {
      "StartTime": "00:40:36.2100000",
      "EndTime": "00:40:36.3300000"
    }
  },
  {
    "TextLocation": {
      "Start": 33613,
      "End": 33623
    },
    "TimeRange": {
      "StartTime": "00:40:36.3300000",
      "EndTime": "00:40:36.9300000"
    }
  },
  {
    "TextLocation": {
      "Start": 33624,
      "End": 33626
    },
    "TimeRange": {
      "StartTime": "00:40:36.9300000",
      "EndTime": "00:40:37.0800000"
    }
  },
  {
    "TextLocation": {
      "Start": 33627,
      "End": 33633
    },
    "TimeRange": {
      "StartTime": "00:40:37.0800000",
      "EndTime": "00:40:37.4100000"
    }
  },
  {
    "TextLocation": {
      "Start": 33634,
      "End": 33638
    },
    "TimeRange": {
      "StartTime": "00:40:37.4100000",
      "EndTime": "00:40:37.5600000"
    }
  },
  {
    "TextLocation": {
      "Start": 33639,
      "End": 33645
    },
    "TimeRange": {
      "StartTime": "00:40:37.5600000",
      "EndTime": "00:40:38.0400000"
    }
  },
  {
    "TextLocation": {
      "Start": 33648,
      "End": 33654
    },
    "TimeRange": {
      "StartTime": "00:40:38.7600000",
      "EndTime": "00:40:39.3600000"
    }
  },
  {
    "TextLocation": {
      "Start": 33656,
      "End": 33658
    },
    "TimeRange": {
      "StartTime": "00:40:39.3600000",
      "EndTime": "00:40:39.5100000"
    }
  },
  {
    "TextLocation": {
      "Start": 33659,
      "End": 33664
    },
    "TimeRange": {
      "StartTime": "00:40:39.5100000",
      "EndTime": "00:40:39.7199999"
    }
  },
  {
    "TextLocation": {
      "Start": 33665,
      "End": 33667
    },
    "TimeRange": {
      "StartTime": "00:40:39.7199999",
      "EndTime": "00:40:39.8100000"
    }
  },
  {
    "TextLocation": {
      "Start": 33668,
      "End": 33671
    },
    "TimeRange": {
      "StartTime": "00:40:39.8100000",
      "EndTime": "00:40:40.0500000"
    }
  },
  {
    "TextLocation": {
      "Start": 33672,
      "End": 33679
    },
    "TimeRange": {
      "StartTime": "00:40:40.0500000",
      "EndTime": "00:40:40.5300000"
    }
  },
  {
    "TextLocation": {
      "Start": 33680,
      "End": 33689
    },
    "TimeRange": {
      "StartTime": "00:40:40.5300000",
      "EndTime": "00:40:41.0400000"
    }
  },
  {
    "TextLocation": {
      "Start": 33691,
      "End": 33694
    },
    "TimeRange": {
      "StartTime": "00:40:41.0400000",
      "EndTime": "00:40:41.1300000"
    }
  },
  {
    "TextLocation": {
      "Start": 33695,
      "End": 33702
    },
    "TimeRange": {
      "StartTime": "00:40:41.1300000",
      "EndTime": "00:40:41.5200000"
    }
  },
  {
    "TextLocation": {
      "Start": 33703,
      "End": 33706
    },
    "TimeRange": {
      "StartTime": "00:40:41.5200000",
      "EndTime": "00:40:41.6700000"
    }
  },
  {
    "TextLocation": {
      "Start": 33707,
      "End": 33711
    },
    "TimeRange": {
      "StartTime": "00:40:41.6700000",
      "EndTime": "00:40:41.9400000"
    }
  },
  {
    "TextLocation": {
      "Start": 33712,
      "End": 33719
    },
    "TimeRange": {
      "StartTime": "00:40:41.9400000",
      "EndTime": "00:40:42.4200000"
    }
  },
  {
    "TextLocation": {
      "Start": 33720,
      "End": 33723
    },
    "TimeRange": {
      "StartTime": "00:40:42.4200000",
      "EndTime": "00:40:42.5400000"
    }
  },
  {
    "TextLocation": {
      "Start": 33724,
      "End": 33728
    },
    "TimeRange": {
      "StartTime": "00:40:42.5400000",
      "EndTime": "00:40:42.7199999"
    }
  },
  {
    "TextLocation": {
      "Start": 33729,
      "End": 33731
    },
    "TimeRange": {
      "StartTime": "00:40:42.7199999",
      "EndTime": "00:40:42.8100000"
    }
  },
  {
    "TextLocation": {
      "Start": 33732,
      "End": 33744
    },
    "TimeRange": {
      "StartTime": "00:40:42.8100000",
      "EndTime": "00:40:43.6200000"
    }
  },
  {
    "TextLocation": {
      "Start": 33745,
      "End": 33750
    },
    "TimeRange": {
      "StartTime": "00:40:43.6200000",
      "EndTime": "00:40:43.8300000"
    }
  },
  {
    "TextLocation": {
      "Start": 33751,
      "End": 33758
    },
    "TimeRange": {
      "StartTime": "00:40:43.8300000",
      "EndTime": "00:40:44.2199999"
    }
  },
  {
    "TextLocation": {
      "Start": 33759,
      "End": 33762
    },
    "TimeRange": {
      "StartTime": "00:40:44.2199999",
      "EndTime": "00:40:44.4899999"
    }
  },
  {
    "TextLocation": {
      "Start": 33763,
      "End": 33771
    },
    "TimeRange": {
      "StartTime": "00:40:44.4899999",
      "EndTime": "00:40:44.8800000"
    }
  },
  {
    "TextLocation": {
      "Start": 33772,
      "End": 33780
    },
    "TimeRange": {
      "StartTime": "00:40:44.8800000",
      "EndTime": "00:40:45.2700000"
    }
  },
  {
    "TextLocation": {
      "Start": 33781,
      "End": 33791
    },
    "TimeRange": {
      "StartTime": "00:40:45.2700000",
      "EndTime": "00:40:45.8100000"
    }
  },
  {
    "TextLocation": {
      "Start": 33792,
      "End": 33798
    },
    "TimeRange": {
      "StartTime": "00:40:46.1100000",
      "EndTime": "00:40:46.5900000"
    }
  },
  {
    "TextLocation": {
      "Start": 33799,
      "End": 33802
    },
    "TimeRange": {
      "StartTime": "00:40:46.5900000",
      "EndTime": "00:40:46.8900000"
    }
  },
  {
    "TextLocation": {
      "Start": 33803,
      "End": 33811
    },
    "TimeRange": {
      "StartTime": "00:40:46.8900000",
      "EndTime": "00:40:47.3100000"
    }
  },
  {
    "TextLocation": {
      "Start": 33812,
      "End": 33816
    },
    "TimeRange": {
      "StartTime": "00:40:47.3100000",
      "EndTime": "00:40:47.5200000"
    }
  },
  {
    "TextLocation": {
      "Start": 33817,
      "End": 33820
    },
    "TimeRange": {
      "StartTime": "00:40:47.5200000",
      "EndTime": "00:40:47.6700000"
    }
  },
  {
    "TextLocation": {
      "Start": 33821,
      "End": 33824
    },
    "TimeRange": {
      "StartTime": "00:40:47.6700000",
      "EndTime": "00:40:47.8900000"
    }
  },
  {
    "TextLocation": {
      "Start": 33825,
      "End": 33828
    },
    "TimeRange": {
      "StartTime": "00:40:47.8900000",
      "EndTime": "00:40:48.1200000"
    }
  },
  {
    "TextLocation": {
      "Start": 33829,
      "End": 33835
    },
    "TimeRange": {
      "StartTime": "00:40:48.1200000",
      "EndTime": "00:40:48.5100000"
    }
  },
  {
    "TextLocation": {
      "Start": 33836,
      "End": 33843
    },
    "TimeRange": {
      "StartTime": "00:40:48.5100000",
      "EndTime": "00:40:48.9600000"
    }
  },
  {
    "TextLocation": {
      "Start": 33844,
      "End": 33848
    },
    "TimeRange": {
      "StartTime": "00:40:48.9600000",
      "EndTime": "00:40:49.1700000"
    }
  },
  {
    "TextLocation": {
      "Start": 33849,
      "End": 33851
    },
    "TimeRange": {
      "StartTime": "00:40:49.1700000",
      "EndTime": "00:40:49.2600000"
    }
  },
  {
    "TextLocation": {
      "Start": 33852,
      "End": 33858
    },
    "TimeRange": {
      "StartTime": "00:40:49.2600000",
      "EndTime": "00:40:49.7100000"
    }
  },
  {
    "TextLocation": {
      "Start": 33861,
      "End": 33864
    },
    "TimeRange": {
      "StartTime": "00:40:50.4000000",
      "EndTime": "00:40:50.7000000"
    }
  },
  {
    "TextLocation": {
      "Start": 33865,
      "End": 33873
    },
    "TimeRange": {
      "StartTime": "00:40:50.7000000",
      "EndTime": "00:40:51.0900000"
    }
  },
  {
    "TextLocation": {
      "Start": 33874,
      "End": 33877
    },
    "TimeRange": {
      "StartTime": "00:40:51.0900000",
      "EndTime": "00:40:51.2700000"
    }
  },
  {
    "TextLocation": {
      "Start": 33878,
      "End": 33884
    },
    "TimeRange": {
      "StartTime": "00:40:51.2700000",
      "EndTime": "00:40:51.5400000"
    }
  },
  {
    "TextLocation": {
      "Start": 33885,
      "End": 33887
    },
    "TimeRange": {
      "StartTime": "00:40:51.5400000",
      "EndTime": "00:40:51.6600000"
    }
  },
  {
    "TextLocation": {
      "Start": 33888,
      "End": 33896
    },
    "TimeRange": {
      "StartTime": "00:40:51.6600000",
      "EndTime": "00:40:52.3500000"
    }
  },
  {
    "TextLocation": {
      "Start": 33897,
      "End": 33904
    },
    "TimeRange": {
      "StartTime": "00:40:52.5900000",
      "EndTime": "00:40:52.9800000"
    }
  },
  {
    "TextLocation": {
      "Start": 33905,
      "End": 33908
    },
    "TimeRange": {
      "StartTime": "00:40:52.9800000",
      "EndTime": "00:40:53.2500000"
    }
  },
  {
    "TextLocation": {
      "Start": 33909,
      "End": 33915
    },
    "TimeRange": {
      "StartTime": "00:40:53.2500000",
      "EndTime": "00:40:53.7000000"
    }
  },
  {
    "TextLocation": {
      "Start": 33916,
      "End": 33931
    },
    "TimeRange": {
      "StartTime": "00:40:53.7000000",
      "EndTime": "00:40:54.8400000"
    }
  },
  {
    "TextLocation": {
      "Start": 33932,
      "End": 33934
    },
    "TimeRange": {
      "StartTime": "00:40:54.8400000",
      "EndTime": "00:40:55.0200000"
    }
  },
  {
    "TextLocation": {
      "Start": 33935,
      "End": 33937
    },
    "TimeRange": {
      "StartTime": "00:40:55.0200000",
      "EndTime": "00:40:55.1400000"
    }
  },
  {
    "TextLocation": {
      "Start": 33938,
      "End": 33941
    },
    "TimeRange": {
      "StartTime": "00:40:55.1400000",
      "EndTime": "00:40:55.4100000"
    }
  },
  {
    "TextLocation": {
      "Start": 33942,
      "End": 33944
    },
    "TimeRange": {
      "StartTime": "00:40:55.4100000",
      "EndTime": "00:40:55.5000000"
    }
  },
  {
    "TextLocation": {
      "Start": 33945,
      "End": 33948
    },
    "TimeRange": {
      "StartTime": "00:40:55.5000000",
      "EndTime": "00:40:55.6200000"
    }
  },
  {
    "TextLocation": {
      "Start": 33949,
      "End": 33958
    },
    "TimeRange": {
      "StartTime": "00:40:55.6200000",
      "EndTime": "00:40:56.2800000"
    }
  },
  {
    "TextLocation": {
      "Start": 33959,
      "End": 33962
    },
    "TimeRange": {
      "StartTime": "00:40:56.2800000",
      "EndTime": "00:40:56.4300000"
    }
  },
  {
    "TextLocation": {
      "Start": 33963,
      "End": 33965
    },
    "TimeRange": {
      "StartTime": "00:40:56.4300000",
      "EndTime": "00:40:56.5500000"
    }
  },
  {
    "TextLocation": {
      "Start": 33966,
      "End": 33968
    },
    "TimeRange": {
      "StartTime": "00:40:56.5500000",
      "EndTime": "00:40:56.6400000"
    }
  },
  {
    "TextLocation": {
      "Start": 33969,
      "End": 33975
    },
    "TimeRange": {
      "StartTime": "00:40:56.6400000",
      "EndTime": "00:40:57.0600000"
    }
  },
  {
    "TextLocation": {
      "Start": 33976,
      "End": 33978
    },
    "TimeRange": {
      "StartTime": "00:40:57.0600000",
      "EndTime": "00:40:57.2399999"
    }
  },
  {
    "TextLocation": {
      "Start": 33979,
      "End": 33983
    },
    "TimeRange": {
      "StartTime": "00:40:57.2399999",
      "EndTime": "00:40:57.5100000"
    }
  },
  {
    "TextLocation": {
      "Start": 33984,
      "End": 33988
    },
    "TimeRange": {
      "StartTime": "00:40:57.7199999",
      "EndTime": "00:40:57.9000000"
    }
  },
  {
    "TextLocation": {
      "Start": 33989,
      "End": 33992
    },
    "TimeRange": {
      "StartTime": "00:40:57.9000000",
      "EndTime": "00:40:58.1100000"
    }
  },
  {
    "TextLocation": {
      "Start": 33993,
      "End": 33997
    },
    "TimeRange": {
      "StartTime": "00:40:58.1100000",
      "EndTime": "00:40:58.4699999"
    }
  },
  {
    "TextLocation": {
      "Start": 34000,
      "End": 34003
    },
    "TimeRange": {
      "StartTime": "00:40:58.9500000",
      "EndTime": "00:40:59.1000000"
    }
  },
  {
    "TextLocation": {
      "Start": 34004,
      "End": 34007
    },
    "TimeRange": {
      "StartTime": "00:40:59.1000000",
      "EndTime": "00:40:59.3700000"
    }
  },
  {
    "TextLocation": {
      "Start": 34008,
      "End": 34016
    },
    "TimeRange": {
      "StartTime": "00:40:59.3700000",
      "EndTime": "00:40:59.6700000"
    }
  },
  {
    "TextLocation": {
      "Start": 34017,
      "End": 34021
    },
    "TimeRange": {
      "StartTime": "00:40:59.6700000",
      "EndTime": "00:40:59.8800000"
    }
  },
  {
    "TextLocation": {
      "Start": 34022,
      "End": 34029
    },
    "TimeRange": {
      "StartTime": "00:40:59.8800000",
      "EndTime": "00:41:00.2700000"
    }
  },
  {
    "TextLocation": {
      "Start": 34032,
      "End": 34035
    },
    "TimeRange": {
      "StartTime": "00:41:00.8700000",
      "EndTime": "00:41:01.0200000"
    }
  },
  {
    "TextLocation": {
      "Start": 34036,
      "End": 34040
    },
    "TimeRange": {
      "StartTime": "00:41:01.0200000",
      "EndTime": "00:41:01.1700000"
    }
  },
  {
    "TextLocation": {
      "Start": 34041,
      "End": 34043
    },
    "TimeRange": {
      "StartTime": "00:41:01.1700000",
      "EndTime": "00:41:01.2600000"
    }
  },
  {
    "TextLocation": {
      "Start": 34044,
      "End": 34054
    },
    "TimeRange": {
      "StartTime": "00:41:01.2600000",
      "EndTime": "00:41:01.8900000"
    }
  },
  {
    "TextLocation": {
      "Start": 34055,
      "End": 34057
    },
    "TimeRange": {
      "StartTime": "00:41:01.8900000",
      "EndTime": "00:41:02.0100000"
    }
  },
  {
    "TextLocation": {
      "Start": 34058,
      "End": 34063
    },
    "TimeRange": {
      "StartTime": "00:41:02.0100000",
      "EndTime": "00:41:02.2500000"
    }
  },
  {
    "TextLocation": {
      "Start": 34064,
      "End": 34066
    },
    "TimeRange": {
      "StartTime": "00:41:02.2500000",
      "EndTime": "00:41:02.3700000"
    }
  },
  {
    "TextLocation": {
      "Start": 34067,
      "End": 34069
    },
    "TimeRange": {
      "StartTime": "00:41:02.3700000",
      "EndTime": "00:41:02.5200000"
    }
  },
  {
    "TextLocation": {
      "Start": 34070,
      "End": 34079
    },
    "TimeRange": {
      "StartTime": "00:41:02.5200000",
      "EndTime": "00:41:03.0300000"
    }
  },
  {
    "TextLocation": {
      "Start": 34080,
      "End": 34083
    },
    "TimeRange": {
      "StartTime": "00:41:03.0300000",
      "EndTime": "00:41:03.1200000"
    }
  },
  {
    "TextLocation": {
      "Start": 34084,
      "End": 34088
    },
    "TimeRange": {
      "StartTime": "00:41:03.1200000",
      "EndTime": "00:41:03.3900000"
    }
  },
  {
    "TextLocation": {
      "Start": 34089,
      "End": 34093
    },
    "TimeRange": {
      "StartTime": "00:41:03.3900000",
      "EndTime": "00:41:03.5100000"
    }
  },
  {
    "TextLocation": {
      "Start": 34094,
      "End": 34097
    },
    "TimeRange": {
      "StartTime": "00:41:03.5100000",
      "EndTime": "00:41:03.7500000"
    }
  },
  {
    "TextLocation": {
      "Start": 34098,
      "End": 34105
    },
    "TimeRange": {
      "StartTime": "00:41:03.7500000",
      "EndTime": "00:41:04.1400000"
    }
  },
  {
    "TextLocation": {
      "Start": 34107,
      "End": 34110
    },
    "TimeRange": {
      "StartTime": "00:41:04.1400000",
      "EndTime": "00:41:04.2100000"
    }
  },
  {
    "TextLocation": {
      "Start": 34111,
      "End": 34114
    },
    "TimeRange": {
      "StartTime": "00:41:04.2300000",
      "EndTime": "00:41:04.3500000"
    }
  },
  {
    "TextLocation": {
      "Start": 34115,
      "End": 34119
    },
    "TimeRange": {
      "StartTime": "00:41:04.3500000",
      "EndTime": "00:41:04.5900000"
    }
  },
  {
    "TextLocation": {
      "Start": 34120,
      "End": 34127
    },
    "TimeRange": {
      "StartTime": "00:41:04.5900000",
      "EndTime": "00:41:05.0400000"
    }
  },
  {
    "TextLocation": {
      "Start": 34128,
      "End": 34137
    },
    "TimeRange": {
      "StartTime": "00:41:05.0400000",
      "EndTime": "00:41:05.3400000"
    }
  },
  {
    "TextLocation": {
      "Start": 34138,
      "End": 34153
    },
    "TimeRange": {
      "StartTime": "00:41:05.3400000",
      "EndTime": "00:41:06.3900000"
    }
  },
  {
    "TextLocation": {
      "Start": 34154,
      "End": 34159
    },
    "TimeRange": {
      "StartTime": "00:41:06.8400000",
      "EndTime": "00:41:07.2600000"
    }
  },
  {
    "TextLocation": {
      "Start": 34160,
      "End": 34163
    },
    "TimeRange": {
      "StartTime": "00:41:07.2600000",
      "EndTime": "00:41:07.5300000"
    }
  },
  {
    "TextLocation": {
      "Start": 34164,
      "End": 34172
    },
    "TimeRange": {
      "StartTime": "00:41:07.5300000",
      "EndTime": "00:41:07.9800000"
    }
  },
  {
    "TextLocation": {
      "Start": 34173,
      "End": 34179
    },
    "TimeRange": {
      "StartTime": "00:41:07.9800000",
      "EndTime": "00:41:08.2800000"
    }
  },
  {
    "TextLocation": {
      "Start": 34180,
      "End": 34186
    },
    "TimeRange": {
      "StartTime": "00:41:08.2800000",
      "EndTime": "00:41:08.4899999"
    }
  },
  {
    "TextLocation": {
      "Start": 34187,
      "End": 34193
    },
    "TimeRange": {
      "StartTime": "00:41:08.4899999",
      "EndTime": "00:41:09.0900000"
    }
  },
  {
    "TextLocation": {
      "Start": 34194,
      "End": 34200
    },
    "TimeRange": {
      "StartTime": "00:41:09.2399999",
      "EndTime": "00:41:09.6000000"
    }
  },
  {
    "TextLocation": {
      "Start": 34201,
      "End": 34202
    },
    "TimeRange": {
      "StartTime": "00:41:09.6000000",
      "EndTime": "00:41:09.6600000"
    }
  },
  {
    "TextLocation": {
      "Start": 34203,
      "End": 34206
    },
    "TimeRange": {
      "StartTime": "00:41:09.6600000",
      "EndTime": "00:41:09.8400000"
    }
  },
  {
    "TextLocation": {
      "Start": 34207,
      "End": 34210
    },
    "TimeRange": {
      "StartTime": "00:41:09.8400000",
      "EndTime": "00:41:09.9899999"
    }
  },
  {
    "TextLocation": {
      "Start": 34211,
      "End": 34217
    },
    "TimeRange": {
      "StartTime": "00:41:09.9899999",
      "EndTime": "00:41:10.5300000"
    }
  },
  {
    "TextLocation": {
      "Start": 34218,
      "End": 34225
    },
    "TimeRange": {
      "StartTime": "00:41:10.7100000",
      "EndTime": "00:41:11.2199999"
    }
  },
  {
    "TextLocation": {
      "Start": 34226,
      "End": 34229
    },
    "TimeRange": {
      "StartTime": "00:41:11.2199999",
      "EndTime": "00:41:11.5200000"
    }
  },
  {
    "TextLocation": {
      "Start": 34230,
      "End": 34238
    },
    "TimeRange": {
      "StartTime": "00:41:11.5200000",
      "EndTime": "00:41:11.9699999"
    }
  },
  {
    "TextLocation": {
      "Start": 34239,
      "End": 34250
    },
    "TimeRange": {
      "StartTime": "00:41:11.9699999",
      "EndTime": "00:41:12.6000000"
    }
  },
  {
    "TextLocation": {
      "Start": 34251,
      "End": 34254
    },
    "TimeRange": {
      "StartTime": "00:41:12.6000000",
      "EndTime": "00:41:12.7500000"
    }
  },
  {
    "TextLocation": {
      "Start": 34255,
      "End": 34258
    },
    "TimeRange": {
      "StartTime": "00:41:12.7500000",
      "EndTime": "00:41:12.8400000"
    }
  },
  {
    "TextLocation": {
      "Start": 34259,
      "End": 34265
    },
    "TimeRange": {
      "StartTime": "00:41:12.8400000",
      "EndTime": "00:41:13.4400000"
    }
  },
  {
    "TextLocation": {
      "Start": 34268,
      "End": 34272
    },
    "TimeRange": {
      "StartTime": "00:41:13.7700000",
      "EndTime": "00:41:14.0400000"
    }
  },
  {
    "TextLocation": {
      "Start": 34273,
      "End": 34275
    },
    "TimeRange": {
      "StartTime": "00:41:14.0400000",
      "EndTime": "00:41:14.2800000"
    }
  },
  {
    "TextLocation": {
      "Start": 34277,
      "End": 34280
    },
    "TimeRange": {
      "StartTime": "00:41:14.2800000",
      "EndTime": "00:41:14.3700000"
    }
  },
  {
    "TextLocation": {
      "Start": 34281,
      "End": 34285
    },
    "TimeRange": {
      "StartTime": "00:41:14.3700000",
      "EndTime": "00:41:14.5800000"
    }
  },
  {
    "TextLocation": {
      "Start": 34286,
      "End": 34289
    },
    "TimeRange": {
      "StartTime": "00:41:14.5800000",
      "EndTime": "00:41:14.8200000"
    }
  },
  {
    "TextLocation": {
      "Start": 34290,
      "End": 34295
    },
    "TimeRange": {
      "StartTime": "00:41:14.8200000",
      "EndTime": "00:41:15"
    }
  },
  {
    "TextLocation": {
      "Start": 34296,
      "End": 34298
    },
    "TimeRange": {
      "StartTime": "00:41:15",
      "EndTime": "00:41:15.0900000"
    }
  },
  {
    "TextLocation": {
      "Start": 34299,
      "End": 34302
    },
    "TimeRange": {
      "StartTime": "00:41:15.0900000",
      "EndTime": "00:41:15.3600000"
    }
  },
  {
    "TextLocation": {
      "Start": 34303,
      "End": 34311
    },
    "TimeRange": {
      "StartTime": "00:41:15.3600000",
      "EndTime": "00:41:15.6600000"
    }
  },
  {
    "TextLocation": {
      "Start": 34312,
      "End": 34321
    },
    "TimeRange": {
      "StartTime": "00:41:15.6600000",
      "EndTime": "00:41:16.4400000"
    }
  },
  {
    "TextLocation": {
      "Start": 34323,
      "End": 34326
    },
    "TimeRange": {
      "StartTime": "00:41:16.6200000",
      "EndTime": "00:41:16.7700000"
    }
  },
  {
    "TextLocation": {
      "Start": 34327,
      "End": 34331
    },
    "TimeRange": {
      "StartTime": "00:41:16.7700000",
      "EndTime": "00:41:16.9500000"
    }
  },
  {
    "TextLocation": {
      "Start": 34332,
      "End": 34333
    },
    "TimeRange": {
      "StartTime": "00:41:16.9500000",
      "EndTime": "00:41:17.0100000"
    }
  },
  {
    "TextLocation": {
      "Start": 34334,
      "End": 34338
    },
    "TimeRange": {
      "StartTime": "00:41:17.0100000",
      "EndTime": "00:41:17.3100000"
    }
  },
  {
    "TextLocation": {
      "Start": 34339,
      "End": 34348
    },
    "TimeRange": {
      "StartTime": "00:41:17.3100000",
      "EndTime": "00:41:17.6700000"
    }
  },
  {
    "TextLocation": {
      "Start": 34349,
      "End": 34358
    },
    "TimeRange": {
      "StartTime": "00:41:17.6700000",
      "EndTime": "00:41:18.0300000"
    }
  },
  {
    "TextLocation": {
      "Start": 34359,
      "End": 34361
    },
    "TimeRange": {
      "StartTime": "00:41:18.0300000",
      "EndTime": "00:41:18.1500000"
    }
  },
  {
    "TextLocation": {
      "Start": 34362,
      "End": 34365
    },
    "TimeRange": {
      "StartTime": "00:41:18.1500000",
      "EndTime": "00:41:18.2700000"
    }
  },
  {
    "TextLocation": {
      "Start": 34366,
      "End": 34371
    },
    "TimeRange": {
      "StartTime": "00:41:18.2700000",
      "EndTime": "00:41:18.6900000"
    }
  },
  {
    "TextLocation": {
      "Start": 34372,
      "End": 34375
    },
    "TimeRange": {
      "StartTime": "00:41:18.9000000",
      "EndTime": "00:41:19.1400000"
    }
  },
  {
    "TextLocation": {
      "Start": 34376,
      "End": 34380
    },
    "TimeRange": {
      "StartTime": "00:41:19.1400000",
      "EndTime": "00:41:19.3800000"
    }
  },
  {
    "TextLocation": {
      "Start": 34381,
      "End": 34386
    },
    "TimeRange": {
      "StartTime": "00:41:19.3800000",
      "EndTime": "00:41:19.8300000"
    }
  },
  {
    "TextLocation": {
      "Start": 34389,
      "End": 34391
    },
    "TimeRange": {
      "StartTime": "00:41:20.4300000",
      "EndTime": "00:41:20.6100000"
    }
  },
  {
    "TextLocation": {
      "Start": 34392,
      "End": 34395
    },
    "TimeRange": {
      "StartTime": "00:41:20.6100000",
      "EndTime": "00:41:20.7000000"
    }
  },
  {
    "TextLocation": {
      "Start": 34396,
      "End": 34400
    },
    "TimeRange": {
      "StartTime": "00:41:20.7000000",
      "EndTime": "00:41:21"
    }
  },
  {
    "TextLocation": {
      "Start": 34401,
      "End": 34406
    },
    "TimeRange": {
      "StartTime": "00:41:21",
      "EndTime": "00:41:21.4800000"
    }
  },
  {
    "TextLocation": {
      "Start": 34408,
      "End": 34411
    },
    "TimeRange": {
      "StartTime": "00:41:21.4800000",
      "EndTime": "00:41:21.8100000"
    }
  },
  {
    "TextLocation": {
      "Start": 34412,
      "End": 34420
    },
    "TimeRange": {
      "StartTime": "00:41:21.8100000",
      "EndTime": "00:41:22.1400000"
    }
  },
  {
    "TextLocation": {
      "Start": 34421,
      "End": 34424
    },
    "TimeRange": {
      "StartTime": "00:41:22.1400000",
      "EndTime": "00:41:22.2900000"
    }
  },
  {
    "TextLocation": {
      "Start": 34425,
      "End": 34427
    },
    "TimeRange": {
      "StartTime": "00:41:22.2900000",
      "EndTime": "00:41:22.3800000"
    }
  },
  {
    "TextLocation": {
      "Start": 34428,
      "End": 34438
    },
    "TimeRange": {
      "StartTime": "00:41:22.3800000",
      "EndTime": "00:41:22.9800000"
    }
  },
  {
    "TextLocation": {
      "Start": 34439,
      "End": 34441
    },
    "TimeRange": {
      "StartTime": "00:41:22.9800000",
      "EndTime": "00:41:23.1600000"
    }
  },
  {
    "TextLocation": {
      "Start": 34442,
      "End": 34449
    },
    "TimeRange": {
      "StartTime": "00:41:23.1600000",
      "EndTime": "00:41:23.7900000"
    }
  },
  {
    "TextLocation": {
      "Start": 34450,
      "End": 34455
    },
    "TimeRange": {
      "StartTime": "00:41:23.7900000",
      "EndTime": "00:41:24.1200000"
    }
  },
  {
    "TextLocation": {
      "Start": 34456,
      "End": 34460
    },
    "TimeRange": {
      "StartTime": "00:41:24.1200000",
      "EndTime": "00:41:24.3000000"
    }
  },
  {
    "TextLocation": {
      "Start": 34461,
      "End": 34472
    },
    "TimeRange": {
      "StartTime": "00:41:24.3000000",
      "EndTime": "00:41:25.1400000"
    }
  },
  {
    "TextLocation": {
      "Start": 34473,
      "End": 34481
    },
    "TimeRange": {
      "StartTime": "00:41:25.2900000",
      "EndTime": "00:41:25.8000000"
    }
  },
  {
    "TextLocation": {
      "Start": 34482,
      "End": 34486
    },
    "TimeRange": {
      "StartTime": "00:41:25.8000000",
      "EndTime": "00:41:25.9200000"
    }
  },
  {
    "TextLocation": {
      "Start": 34487,
      "End": 34490
    },
    "TimeRange": {
      "StartTime": "00:41:25.9200000",
      "EndTime": "00:41:26.1900000"
    }
  },
  {
    "TextLocation": {
      "Start": 34491,
      "End": 34498
    },
    "TimeRange": {
      "StartTime": "00:41:26.1900000",
      "EndTime": "00:41:26.7900000"
    }
  },
  {
    "TextLocation": {
      "Start": 34499,
      "End": 34502
    },
    "TimeRange": {
      "StartTime": "00:41:26.9699999",
      "EndTime": "00:41:27.2100000"
    }
  },
  {
    "TextLocation": {
      "Start": 34503,
      "End": 34506
    },
    "TimeRange": {
      "StartTime": "00:41:27.2100000",
      "EndTime": "00:41:27.5400000"
    }
  },
  {
    "TextLocation": {
      "Start": 34507,
      "End": 34509
    },
    "TimeRange": {
      "StartTime": "00:41:27.5400000",
      "EndTime": "00:41:27.6300000"
    }
  },
  {
    "TextLocation": {
      "Start": 34510,
      "End": 34519
    },
    "TimeRange": {
      "StartTime": "00:41:27.6300000",
      "EndTime": "00:41:27.9899999"
    }
  },
  {
    "TextLocation": {
      "Start": 34520,
      "End": 34523
    },
    "TimeRange": {
      "StartTime": "00:41:27.9899999",
      "EndTime": "00:41:28.1400000"
    }
  },
  {
    "TextLocation": {
      "Start": 34524,
      "End": 34531
    },
    "TimeRange": {
      "StartTime": "00:41:28.1400000",
      "EndTime": "00:41:28.6200000"
    }
  },
  {
    "TextLocation": {
      "Start": 34532,
      "End": 34536
    },
    "TimeRange": {
      "StartTime": "00:41:28.6200000",
      "EndTime": "00:41:28.7700000"
    }
  },
  {
    "TextLocation": {
      "Start": 34537,
      "End": 34540
    },
    "TimeRange": {
      "StartTime": "00:41:28.7700000",
      "EndTime": "00:41:29.0400000"
    }
  },
  {
    "TextLocation": {
      "Start": 34541,
      "End": 34547
    },
    "TimeRange": {
      "StartTime": "00:41:29.0400000",
      "EndTime": "00:41:29.3700000"
    }
  },
  {
    "TextLocation": {
      "Start": 34548,
      "End": 34554
    },
    "TimeRange": {
      "StartTime": "00:41:29.3700000",
      "EndTime": "00:41:29.9400000"
    }
  },
  {
    "TextLocation": {
      "Start": 34555,
      "End": 34559
    },
    "TimeRange": {
      "StartTime": "00:41:30.2100000",
      "EndTime": "00:41:30.3900000"
    }
  },
  {
    "TextLocation": {
      "Start": 34560,
      "End": 34569
    },
    "TimeRange": {
      "StartTime": "00:41:30.3900000",
      "EndTime": "00:41:31.1400000"
    }
  },
  {
    "TextLocation": {
      "Start": 34570,
      "End": 34573
    },
    "TimeRange": {
      "StartTime": "00:41:31.1400000",
      "EndTime": "00:41:31.4400000"
    }
  },
  {
    "TextLocation": {
      "Start": 34574,
      "End": 34581
    },
    "TimeRange": {
      "StartTime": "00:41:31.4400000",
      "EndTime": "00:41:31.8900000"
    }
  },
  {
    "TextLocation": {
      "Start": 34582,
      "End": 34592
    },
    "TimeRange": {
      "StartTime": "00:41:31.9000000",
      "EndTime": "00:41:32.4300000"
    }
  },
  {
    "TextLocation": {
      "Start": 34593,
      "End": 34595
    },
    "TimeRange": {
      "StartTime": "00:41:32.4300000",
      "EndTime": "00:41:32.5800000"
    }
  },
  {
    "TextLocation": {
      "Start": 34596,
      "End": 34599
    },
    "TimeRange": {
      "StartTime": "00:41:32.5800000",
      "EndTime": "00:41:32.7300000"
    }
  },
  {
    "TextLocation": {
      "Start": 34600,
      "End": 34603
    },
    "TimeRange": {
      "StartTime": "00:41:32.7300000",
      "EndTime": "00:41:33.0300000"
    }
  },
  {
    "TextLocation": {
      "Start": 34604,
      "End": 34607
    },
    "TimeRange": {
      "StartTime": "00:41:33.0300000",
      "EndTime": "00:41:33.3300000"
    }
  },
  {
    "TextLocation": {
      "Start": 34608,
      "End": 34613
    },
    "TimeRange": {
      "StartTime": "00:41:33.3300000",
      "EndTime": "00:41:33.8400000"
    }
  },
  {
    "TextLocation": {
      "Start": 34616,
      "End": 34617
    },
    "TimeRange": {
      "StartTime": "00:41:35.1900000",
      "EndTime": "00:41:35.3700000"
    }
  },
  {
    "TextLocation": {
      "Start": 34618,
      "End": 34622
    },
    "TimeRange": {
      "StartTime": "00:41:35.3700000",
      "EndTime": "00:41:35.6400000"
    }
  },
  {
    "TextLocation": {
      "Start": 34623,
      "End": 34627
    },
    "TimeRange": {
      "StartTime": "00:41:35.6400000",
      "EndTime": "00:41:35.8200000"
    }
  },
  {
    "TextLocation": {
      "Start": 34628,
      "End": 34635
    },
    "TimeRange": {
      "StartTime": "00:41:35.8200000",
      "EndTime": "00:41:36.3900000"
    }
  },
  {
    "TextLocation": {
      "Start": 34636,
      "End": 34643
    },
    "TimeRange": {
      "StartTime": "00:41:36.5700000",
      "EndTime": "00:41:37.0500000"
    }
  },
  {
    "TextLocation": {
      "Start": 34644,
      "End": 34648
    },
    "TimeRange": {
      "StartTime": "00:41:37.0500000",
      "EndTime": "00:41:37.3200000"
    }
  },
  {
    "TextLocation": {
      "Start": 34649,
      "End": 34656
    },
    "TimeRange": {
      "StartTime": "00:41:37.3200000",
      "EndTime": "00:41:37.6500000"
    }
  },
  {
    "TextLocation": {
      "Start": 34657,
      "End": 34661
    },
    "TimeRange": {
      "StartTime": "00:41:37.6500000",
      "EndTime": "00:41:38.3700000"
    }
  },
  {
    "TextLocation": {
      "Start": 34662,
      "End": 34666
    },
    "TimeRange": {
      "StartTime": "00:41:38.5200000",
      "EndTime": "00:41:38.7900000"
    }
  },
  {
    "TextLocation": {
      "Start": 34667,
      "End": 34668
    },
    "TimeRange": {
      "StartTime": "00:41:38.7900000",
      "EndTime": "00:41:38.9699999"
    }
  },
  {
    "TextLocation": {
      "Start": 34669,
      "End": 34671
    },
    "TimeRange": {
      "StartTime": "00:41:38.9699999",
      "EndTime": "00:41:39.0900000"
    }
  },
  {
    "TextLocation": {
      "Start": 34672,
      "End": 34683
    },
    "TimeRange": {
      "StartTime": "00:41:39.0900000",
      "EndTime": "00:41:39.5400000"
    }
  },
  {
    "TextLocation": {
      "Start": 34684,
      "End": 34686
    },
    "TimeRange": {
      "StartTime": "00:41:39.5400000",
      "EndTime": "00:41:39.6600000"
    }
  },
  {
    "TextLocation": {
      "Start": 34687,
      "End": 34691
    },
    "TimeRange": {
      "StartTime": "00:41:39.6600000",
      "EndTime": "00:41:40.0200000"
    }
  },
  {
    "TextLocation": {
      "Start": 34692,
      "End": 34697
    },
    "TimeRange": {
      "StartTime": "00:41:40.0200000",
      "EndTime": "00:41:40.1400000"
    }
  },
  {
    "TextLocation": {
      "Start": 34698,
      "End": 34701
    },
    "TimeRange": {
      "StartTime": "00:41:40.1400000",
      "EndTime": "00:41:40.4100000"
    }
  },
  {
    "TextLocation": {
      "Start": 34702,
      "End": 34710
    },
    "TimeRange": {
      "StartTime": "00:41:40.4100000",
      "EndTime": "00:41:40.8300000"
    }
  },
  {
    "TextLocation": {
      "Start": 34711,
      "End": 34717
    },
    "TimeRange": {
      "StartTime": "00:41:40.8300000",
      "EndTime": "00:41:41.2800000"
    }
  },
  {
    "TextLocation": {
      "Start": 34718,
      "End": 34720
    },
    "TimeRange": {
      "StartTime": "00:41:41.2800000",
      "EndTime": "00:41:41.3700000"
    }
  },
  {
    "TextLocation": {
      "Start": 34721,
      "End": 34726
    },
    "TimeRange": {
      "StartTime": "00:41:41.3700000",
      "EndTime": "00:41:41.5800000"
    }
  },
  {
    "TextLocation": {
      "Start": 34727,
      "End": 34737
    },
    "TimeRange": {
      "StartTime": "00:41:41.5800000",
      "EndTime": "00:41:42.0900000"
    }
  },
  {
    "TextLocation": {
      "Start": 34738,
      "End": 34740
    },
    "TimeRange": {
      "StartTime": "00:41:42.0900000",
      "EndTime": "00:41:42.2399999"
    }
  },
  {
    "TextLocation": {
      "Start": 34741,
      "End": 34745
    },
    "TimeRange": {
      "StartTime": "00:41:42.2399999",
      "EndTime": "00:41:42.4200000"
    }
  },
  {
    "TextLocation": {
      "Start": 34746,
      "End": 34753
    },
    "TimeRange": {
      "StartTime": "00:41:42.4200000",
      "EndTime": "00:41:42.8100000"
    }
  },
  {
    "TextLocation": {
      "Start": 34754,
      "End": 34761
    },
    "TimeRange": {
      "StartTime": "00:41:42.8100000",
      "EndTime": "00:41:43.3500000"
    }
  },
  {
    "TextLocation": {
      "Start": 34764,
      "End": 34767
    },
    "TimeRange": {
      "StartTime": "00:41:43.8900000",
      "EndTime": "00:41:44.1000000"
    }
  },
  {
    "TextLocation": {
      "Start": 34768,
      "End": 34776
    },
    "TimeRange": {
      "StartTime": "00:41:44.1000000",
      "EndTime": "00:41:44.5500000"
    }
  },
  {
    "TextLocation": {
      "Start": 34778,
      "End": 34784
    },
    "TimeRange": {
      "StartTime": "00:41:44.5500000",
      "EndTime": "00:41:44.7900000"
    }
  },
  {
    "TextLocation": {
      "Start": 34785,
      "End": 34788
    },
    "TimeRange": {
      "StartTime": "00:41:44.7900000",
      "EndTime": "00:41:44.8800000"
    }
  },
  {
    "TextLocation": {
      "Start": 34789,
      "End": 34796
    },
    "TimeRange": {
      "StartTime": "00:41:44.8800000",
      "EndTime": "00:41:45.1800000"
    }
  },
  {
    "TextLocation": {
      "Start": 34797,
      "End": 34800
    },
    "TimeRange": {
      "StartTime": "00:41:45.1800000",
      "EndTime": "00:41:45.4800000"
    }
  },
  {
    "TextLocation": {
      "Start": 34801,
      "End": 34805
    },
    "TimeRange": {
      "StartTime": "00:41:45.4800000",
      "EndTime": "00:41:45.7800000"
    }
  },
  {
    "TextLocation": {
      "Start": 34806,
      "End": 34816
    },
    "TimeRange": {
      "StartTime": "00:41:45.7800000",
      "EndTime": "00:41:46.3500000"
    }
  },
  {
    "TextLocation": {
      "Start": 34818,
      "End": 34823
    },
    "TimeRange": {
      "StartTime": "00:41:46.3500000",
      "EndTime": "00:41:46.5300000"
    }
  },
  {
    "TextLocation": {
      "Start": 34824,
      "End": 34829
    },
    "TimeRange": {
      "StartTime": "00:41:46.5300000",
      "EndTime": "00:41:46.9200000"
    }
  },
  {
    "TextLocation": {
      "Start": 34830,
      "End": 34832
    },
    "TimeRange": {
      "StartTime": "00:41:46.9200000",
      "EndTime": "00:41:47.0100000"
    }
  },
  {
    "TextLocation": {
      "Start": 34833,
      "End": 34837
    },
    "TimeRange": {
      "StartTime": "00:41:47.0100000",
      "EndTime": "00:41:47.5000000"
    }
  },
  {
    "TextLocation": {
      "Start": 34838,
      "End": 34842
    },
    "TimeRange": {
      "StartTime": "00:41:47.5000000",
      "EndTime": "00:41:48"
    }
  },
  {
    "TextLocation": {
      "Start": 34843,
      "End": 34844
    },
    "TimeRange": {
      "StartTime": "00:41:48.4500000",
      "EndTime": "00:41:48.6000000"
    }
  },
  {
    "TextLocation": {
      "Start": 34845,
      "End": 34850
    },
    "TimeRange": {
      "StartTime": "00:41:48.6000000",
      "EndTime": "00:41:48.8700000"
    }
  },
  {
    "TextLocation": {
      "Start": 34851,
      "End": 34854
    },
    "TimeRange": {
      "StartTime": "00:41:48.8700000",
      "EndTime": "00:41:49.1400000"
    }
  },
  {
    "TextLocation": {
      "Start": 34855,
      "End": 34862
    },
    "TimeRange": {
      "StartTime": "00:41:49.1400000",
      "EndTime": "00:41:49.5900000"
    }
  },
  {
    "TextLocation": {
      "Start": 34863,
      "End": 34865
    },
    "TimeRange": {
      "StartTime": "00:41:49.5900000",
      "EndTime": "00:41:49.7399999"
    }
  },
  {
    "TextLocation": {
      "Start": 34866,
      "End": 34873
    },
    "TimeRange": {
      "StartTime": "00:41:49.7399999",
      "EndTime": "00:41:50.0700000"
    }
  },
  {
    "TextLocation": {
      "Start": 34874,
      "End": 34881
    },
    "TimeRange": {
      "StartTime": "00:41:50.0700000",
      "EndTime": "00:41:50.3400000"
    }
  },
  {
    "TextLocation": {
      "Start": 34882,
      "End": 34888
    },
    "TimeRange": {
      "StartTime": "00:41:50.3400000",
      "EndTime": "00:41:50.6700000"
    }
  },
  {
    "TextLocation": {
      "Start": 34889,
      "End": 34895
    },
    "TimeRange": {
      "StartTime": "00:41:50.6700000",
      "EndTime": "00:41:51.0600000"
    }
  },
  {
    "TextLocation": {
      "Start": 34896,
      "End": 34898
    },
    "TimeRange": {
      "StartTime": "00:41:51.0600000",
      "EndTime": "00:41:51.1500000"
    }
  },
  {
    "TextLocation": {
      "Start": 34899,
      "End": 34902
    },
    "TimeRange": {
      "StartTime": "00:41:51.1500000",
      "EndTime": "00:41:51.4200000"
    }
  },
  {
    "TextLocation": {
      "Start": 34903,
      "End": 34910
    },
    "TimeRange": {
      "StartTime": "00:41:51.4200000",
      "EndTime": "00:41:51.8100000"
    }
  },
  {
    "TextLocation": {
      "Start": 34911,
      "End": 34917
    },
    "TimeRange": {
      "StartTime": "00:41:51.8100000",
      "EndTime": "00:41:52.0800000"
    }
  },
  {
    "TextLocation": {
      "Start": 34918,
      "End": 34923
    },
    "TimeRange": {
      "StartTime": "00:41:52.0800000",
      "EndTime": "00:41:52.5300000"
    }
  },
  {
    "TextLocation": {
      "Start": 34924,
      "End": 34929
    },
    "TimeRange": {
      "StartTime": "00:41:52.8300000",
      "EndTime": "00:41:53.1600000"
    }
  },
  {
    "TextLocation": {
      "Start": 34930,
      "End": 34933
    },
    "TimeRange": {
      "StartTime": "00:41:53.1600000",
      "EndTime": "00:41:53.2500000"
    }
  },
  {
    "TextLocation": {
      "Start": 34934,
      "End": 34941
    },
    "TimeRange": {
      "StartTime": "00:41:53.2500000",
      "EndTime": "00:41:53.6700000"
    }
  },
  {
    "TextLocation": {
      "Start": 34942,
      "End": 34952
    },
    "TimeRange": {
      "StartTime": "00:41:53.6700000",
      "EndTime": "00:41:54.0900000"
    }
  },
  {
    "TextLocation": {
      "Start": 34953,
      "End": 34962
    },
    "TimeRange": {
      "StartTime": "00:41:54.0900000",
      "EndTime": "00:41:54.5400000"
    }
  },
  {
    "TextLocation": {
      "Start": 34963,
      "End": 34967
    },
    "TimeRange": {
      "StartTime": "00:41:54.5400000",
      "EndTime": "00:41:54.6900000"
    }
  },
  {
    "TextLocation": {
      "Start": 34968,
      "End": 34971
    },
    "TimeRange": {
      "StartTime": "00:41:54.6900000",
      "EndTime": "00:41:54.8100000"
    }
  },
  {
    "TextLocation": {
      "Start": 34972,
      "End": 34976
    },
    "TimeRange": {
      "StartTime": "00:41:54.8100000",
      "EndTime": "00:41:54.9600000"
    }
  },
  {
    "TextLocation": {
      "Start": 34977,
      "End": 34982
    },
    "TimeRange": {
      "StartTime": "00:41:54.9600000",
      "EndTime": "00:41:55.5600000"
    }
  },
  {
    "TextLocation": {
      "Start": 34983,
      "End": 34985
    },
    "TimeRange": {
      "StartTime": "00:41:55.5600000",
      "EndTime": "00:41:55.7700000"
    }
  },
  {
    "TextLocation": {
      "Start": 34986,
      "End": 34990
    },
    "TimeRange": {
      "StartTime": "00:41:55.7700000",
      "EndTime": "00:41:56.4699999"
    }
  },
  {
    "TextLocation": {
      "Start": 34991,
      "End": 34995
    },
    "TimeRange": {
      "StartTime": "00:41:56.4699999",
      "EndTime": "00:41:57.1800000"
    }
  },
  {
    "TextLocation": {
      "Start": 34996,
      "End": 35000
    },
    "TimeRange": {
      "StartTime": "00:41:57.1800000",
      "EndTime": "00:41:57.4500000"
    }
  },
  {
    "TextLocation": {
      "Start": 35001,
      "End": 35008
    },
    "TimeRange": {
      "StartTime": "00:41:57.4500000",
      "EndTime": "00:41:57.8700000"
    }
  },
  {
    "TextLocation": {
      "Start": 35011,
      "End": 35014
    },
    "TimeRange": {
      "StartTime": "00:41:58.4100000",
      "EndTime": "00:41:58.7100000"
    }
  },
  {
    "TextLocation": {
      "Start": 35015,
      "End": 35021
    },
    "TimeRange": {
      "StartTime": "00:41:58.7100000",
      "EndTime": "00:41:59.1000000"
    }
  },
  {
    "TextLocation": {
      "Start": 35022,
      "End": 35026
    },
    "TimeRange": {
      "StartTime": "00:41:59.1000000",
      "EndTime": "00:41:59.3400000"
    }
  },
  {
    "TextLocation": {
      "Start": 35027,
      "End": 35029
    },
    "TimeRange": {
      "StartTime": "00:41:59.3400000",
      "EndTime": "00:41:59.4600000"
    }
  },
  {
    "TextLocation": {
      "Start": 35030,
      "End": 35033
    },
    "TimeRange": {
      "StartTime": "00:41:59.4600000",
      "EndTime": "00:41:59.5800000"
    }
  },
  {
    "TextLocation": {
      "Start": 35034,
      "End": 35037
    },
    "TimeRange": {
      "StartTime": "00:41:59.5800000",
      "EndTime": "00:41:59.7900000"
    }
  },
  {
    "TextLocation": {
      "Start": 35038,
      "End": 35042
    },
    "TimeRange": {
      "StartTime": "00:41:59.7900000",
      "EndTime": "00:42:00"
    }
  },
  {
    "TextLocation": {
      "Start": 35043,
      "End": 35045
    },
    "TimeRange": {
      "StartTime": "00:42:00",
      "EndTime": "00:42:00.2100000"
    }
  },
  {
    "TextLocation": {
      "Start": 35048,
      "End": 35052
    },
    "TimeRange": {
      "StartTime": "00:42:00.7199999",
      "EndTime": "00:42:01.1700000"
    }
  },
  {
    "TextLocation": {
      "Start": 35054,
      "End": 35059
    },
    "TimeRange": {
      "StartTime": "00:42:01.1700000",
      "EndTime": "00:42:01.5000000"
    }
  },
  {
    "TextLocation": {
      "Start": 35060,
      "End": 35061
    },
    "TimeRange": {
      "StartTime": "00:42:01.5000000",
      "EndTime": "00:42:01.5600000"
    }
  },
  {
    "TextLocation": {
      "Start": 35062,
      "End": 35067
    },
    "TimeRange": {
      "StartTime": "00:42:01.5600000",
      "EndTime": "00:42:01.8000000"
    }
  },
  {
    "TextLocation": {
      "Start": 35068,
      "End": 35076
    },
    "TimeRange": {
      "StartTime": "00:42:01.8000000",
      "EndTime": "00:42:02.1900000"
    }
  },
  {
    "TextLocation": {
      "Start": 35077,
      "End": 35082
    },
    "TimeRange": {
      "StartTime": "00:42:02.1900000",
      "EndTime": "00:42:02.5800000"
    }
  },
  {
    "TextLocation": {
      "Start": 35084,
      "End": 35087
    },
    "TimeRange": {
      "StartTime": "00:42:02.5800000",
      "EndTime": "00:42:02.8500000"
    }
  },
  {
    "TextLocation": {
      "Start": 35088,
      "End": 35095
    },
    "TimeRange": {
      "StartTime": "00:42:02.8500000",
      "EndTime": "00:42:03.2100000"
    }
  },
  {
    "TextLocation": {
      "Start": 35096,
      "End": 35103
    },
    "TimeRange": {
      "StartTime": "00:42:03.2100000",
      "EndTime": "00:42:03.5400000"
    }
  },
  {
    "TextLocation": {
      "Start": 35104,
      "End": 35108
    },
    "TimeRange": {
      "StartTime": "00:42:03.5400000",
      "EndTime": "00:42:03.6600000"
    }
  },
  {
    "TextLocation": {
      "Start": 35109,
      "End": 35111
    },
    "TimeRange": {
      "StartTime": "00:42:03.6600000",
      "EndTime": "00:42:03.7800000"
    }
  },
  {
    "TextLocation": {
      "Start": 35112,
      "End": 35115
    },
    "TimeRange": {
      "StartTime": "00:42:03.7800000",
      "EndTime": "00:42:03.8700000"
    }
  },
  {
    "TextLocation": {
      "Start": 35116,
      "End": 35118
    },
    "TimeRange": {
      "StartTime": "00:42:03.8700000",
      "EndTime": "00:42:03.9899999"
    }
  },
  {
    "TextLocation": {
      "Start": 35119,
      "End": 35123
    },
    "TimeRange": {
      "StartTime": "00:42:03.9899999",
      "EndTime": "00:42:04.3500000"
    }
  },
  {
    "TextLocation": {
      "Start": 35124,
      "End": 35128
    },
    "TimeRange": {
      "StartTime": "00:42:04.3500000",
      "EndTime": "00:42:04.5600000"
    }
  },
  {
    "TextLocation": {
      "Start": 35129,
      "End": 35132
    },
    "TimeRange": {
      "StartTime": "00:42:04.5600000",
      "EndTime": "00:42:04.8300000"
    }
  },
  {
    "TextLocation": {
      "Start": 35133,
      "End": 35139
    },
    "TimeRange": {
      "StartTime": "00:42:04.8300000",
      "EndTime": "00:42:05.1600000"
    }
  },
  {
    "TextLocation": {
      "Start": 35140,
      "End": 35150
    },
    "TimeRange": {
      "StartTime": "00:42:05.1600000",
      "EndTime": "00:42:05.6400000"
    }
  },
  {
    "TextLocation": {
      "Start": 35151,
      "End": 35157
    },
    "TimeRange": {
      "StartTime": "00:42:05.6400000",
      "EndTime": "00:42:05.9699999"
    }
  },
  {
    "TextLocation": {
      "Start": 35158,
      "End": 35161
    },
    "TimeRange": {
      "StartTime": "00:42:05.9699999",
      "EndTime": "00:42:06.0600000"
    }
  },
  {
    "TextLocation": {
      "Start": 35162,
      "End": 35172
    },
    "TimeRange": {
      "StartTime": "00:42:06.0600000",
      "EndTime": "00:42:06.5100000"
    }
  },
  {
    "TextLocation": {
      "Start": 35173,
      "End": 35178
    },
    "TimeRange": {
      "StartTime": "00:42:06.5100000",
      "EndTime": "00:42:07.0500000"
    }
  },
  {
    "TextLocation": {
      "Start": 35180,
      "End": 35183
    },
    "TimeRange": {
      "StartTime": "00:42:07.3200000",
      "EndTime": "00:42:07.5300000"
    }
  },
  {
    "TextLocation": {
      "Start": 35184,
      "End": 35187
    },
    "TimeRange": {
      "StartTime": "00:42:07.5300000",
      "EndTime": "00:42:07.6200000"
    }
  },
  {
    "TextLocation": {
      "Start": 35188,
      "End": 35194
    },
    "TimeRange": {
      "StartTime": "00:42:07.6200000",
      "EndTime": "00:42:07.9800000"
    }
  },
  {
    "TextLocation": {
      "Start": 35195,
      "End": 35204
    },
    "TimeRange": {
      "StartTime": "00:42:07.9800000",
      "EndTime": "00:42:08.4899999"
    }
  },
  {
    "TextLocation": {
      "Start": 35205,
      "End": 35207
    },
    "TimeRange": {
      "StartTime": "00:42:08.4899999",
      "EndTime": "00:42:08.6100000"
    }
  },
  {
    "TextLocation": {
      "Start": 35208,
      "End": 35211
    },
    "TimeRange": {
      "StartTime": "00:42:08.6100000",
      "EndTime": "00:42:08.7000000"
    }
  },
  {
    "TextLocation": {
      "Start": 35212,
      "End": 35216
    },
    "TimeRange": {
      "StartTime": "00:42:08.7000000",
      "EndTime": "00:42:08.9400000"
    }
  },
  {
    "TextLocation": {
      "Start": 35217,
      "End": 35219
    },
    "TimeRange": {
      "StartTime": "00:42:08.9400000",
      "EndTime": "00:42:09.3600000"
    }
  },
  {
    "TextLocation": {
      "Start": 35222,
      "End": 35224
    },
    "TimeRange": {
      "StartTime": "00:42:09.8700000",
      "EndTime": "00:42:10.0500000"
    }
  },
  {
    "TextLocation": {
      "Start": 35225,
      "End": 35230
    },
    "TimeRange": {
      "StartTime": "00:42:10.0500000",
      "EndTime": "00:42:10.3200000"
    }
  },
  {
    "TextLocation": {
      "Start": 35231,
      "End": 35236
    },
    "TimeRange": {
      "StartTime": "00:42:10.3200000",
      "EndTime": "00:42:10.5600000"
    }
  },
  {
    "TextLocation": {
      "Start": 35237,
      "End": 35243
    },
    "TimeRange": {
      "StartTime": "00:42:10.5600000",
      "EndTime": "00:42:10.9200000"
    }
  },
  {
    "TextLocation": {
      "Start": 35244,
      "End": 35248
    },
    "TimeRange": {
      "StartTime": "00:42:10.9200000",
      "EndTime": "00:42:11.0400000"
    }
  },
  {
    "TextLocation": {
      "Start": 35249,
      "End": 35253
    },
    "TimeRange": {
      "StartTime": "00:42:11.0400000",
      "EndTime": "00:42:11.2199999"
    }
  },
  {
    "TextLocation": {
      "Start": 35254,
      "End": 35256
    },
    "TimeRange": {
      "StartTime": "00:42:11.2199999",
      "EndTime": "00:42:11.3400000"
    }
  },
  {
    "TextLocation": {
      "Start": 35257,
      "End": 35260
    },
    "TimeRange": {
      "StartTime": "00:42:11.3400000",
      "EndTime": "00:42:11.5200000"
    }
  },
  {
    "TextLocation": {
      "Start": 35261,
      "End": 35265
    },
    "TimeRange": {
      "StartTime": "00:42:11.5200000",
      "EndTime": "00:42:12"
    }
  },
  {
    "TextLocation": {
      "Start": 35266,
      "End": 35269
    },
    "TimeRange": {
      "StartTime": "00:42:12",
      "EndTime": "00:42:12.1500000"
    }
  },
  {
    "TextLocation": {
      "Start": 35270,
      "End": 35274
    },
    "TimeRange": {
      "StartTime": "00:42:12.1500000",
      "EndTime": "00:42:12.2700000"
    }
  },
  {
    "TextLocation": {
      "Start": 35275,
      "End": 35278
    },
    "TimeRange": {
      "StartTime": "00:42:12.2700000",
      "EndTime": "00:42:12.5100000"
    }
  },
  {
    "TextLocation": {
      "Start": 35279,
      "End": 35286
    },
    "TimeRange": {
      "StartTime": "00:42:12.5100000",
      "EndTime": "00:42:12.9000000"
    }
  },
  {
    "TextLocation": {
      "Start": 35287,
      "End": 35290
    },
    "TimeRange": {
      "StartTime": "00:42:12.9000000",
      "EndTime": "00:42:13.0200000"
    }
  },
  {
    "TextLocation": {
      "Start": 35291,
      "End": 35297
    },
    "TimeRange": {
      "StartTime": "00:42:13.0200000",
      "EndTime": "00:42:13.3800000"
    }
  },
  {
    "TextLocation": {
      "Start": 35298,
      "End": 35302
    },
    "TimeRange": {
      "StartTime": "00:42:13.3800000",
      "EndTime": "00:42:13.5600000"
    }
  },
  {
    "TextLocation": {
      "Start": 35303,
      "End": 35306
    },
    "TimeRange": {
      "StartTime": "00:42:13.5600000",
      "EndTime": "00:42:13.6500000"
    }
  },
  {
    "TextLocation": {
      "Start": 35307,
      "End": 35317
    },
    "TimeRange": {
      "StartTime": "00:42:13.6500000",
      "EndTime": "00:42:14.1000000"
    }
  },
  {
    "TextLocation": {
      "Start": 35318,
      "End": 35324
    },
    "TimeRange": {
      "StartTime": "00:42:14.1000000",
      "EndTime": "00:42:14.3400000"
    }
  },
  {
    "TextLocation": {
      "Start": 35325,
      "End": 35328
    },
    "TimeRange": {
      "StartTime": "00:42:14.3400000",
      "EndTime": "00:42:14.4000000"
    }
  },
  {
    "TextLocation": {
      "Start": 35329,
      "End": 35334
    },
    "TimeRange": {
      "StartTime": "00:42:14.4000000",
      "EndTime": "00:42:14.8200000"
    }
  },
  {
    "TextLocation": {
      "Start": 35335,
      "End": 35342
    },
    "TimeRange": {
      "StartTime": "00:42:15.1500000",
      "EndTime": "00:42:15.4800000"
    }
  },
  {
    "TextLocation": {
      "Start": 35343,
      "End": 35345
    },
    "TimeRange": {
      "StartTime": "00:42:15.4800000",
      "EndTime": "00:42:15.5700000"
    }
  },
  {
    "TextLocation": {
      "Start": 35346,
      "End": 35354
    },
    "TimeRange": {
      "StartTime": "00:42:15.5700000",
      "EndTime": "00:42:16.1400000"
    }
  },
  {
    "TextLocation": {
      "Start": 35355,
      "End": 35358
    },
    "TimeRange": {
      "StartTime": "00:42:16.1400000",
      "EndTime": "00:42:16.2600000"
    }
  },
  {
    "TextLocation": {
      "Start": 35359,
      "End": 35365
    },
    "TimeRange": {
      "StartTime": "00:42:16.2600000",
      "EndTime": "00:42:16.8300000"
    }
  },
  {
    "TextLocation": {
      "Start": 35366,
      "End": 35369
    },
    "TimeRange": {
      "StartTime": "00:42:16.8300000",
      "EndTime": "00:42:17.0100000"
    }
  },
  {
    "TextLocation": {
      "Start": 35370,
      "End": 35377
    },
    "TimeRange": {
      "StartTime": "00:42:17.0100000",
      "EndTime": "00:42:17.3400000"
    }
  },
  {
    "TextLocation": {
      "Start": 35378,
      "End": 35380
    },
    "TimeRange": {
      "StartTime": "00:42:17.3400000",
      "EndTime": "00:42:17.4600000"
    }
  },
  {
    "TextLocation": {
      "Start": 35381,
      "End": 35383
    },
    "TimeRange": {
      "StartTime": "00:42:17.4600000",
      "EndTime": "00:42:17.6400000"
    }
  },
  {
    "TextLocation": {
      "Start": 35384,
      "End": 35386
    },
    "TimeRange": {
      "StartTime": "00:42:17.6400000",
      "EndTime": "00:42:18.0900000"
    }
  },
  {
    "TextLocation": {
      "Start": 35387,
      "End": 35393
    },
    "TimeRange": {
      "StartTime": "00:42:18.4200000",
      "EndTime": "00:42:18.8400000"
    }
  },
  {
    "TextLocation": {
      "Start": 35394,
      "End": 35397
    },
    "TimeRange": {
      "StartTime": "00:42:18.8400000",
      "EndTime": "00:42:18.9600000"
    }
  },
  {
    "TextLocation": {
      "Start": 35398,
      "End": 35408
    },
    "TimeRange": {
      "StartTime": "00:42:18.9600000",
      "EndTime": "00:42:19.5300000"
    }
  },
  {
    "TextLocation": {
      "Start": 35409,
      "End": 35418
    },
    "TimeRange": {
      "StartTime": "00:42:19.5300000",
      "EndTime": "00:42:20.1300000"
    }
  },
  {
    "TextLocation": {
      "Start": 35419,
      "End": 35421
    },
    "TimeRange": {
      "StartTime": "00:42:20.1300000",
      "EndTime": "00:42:20.4000000"
    }
  },
  {
    "TextLocation": {
      "Start": 35422,
      "End": 35425
    },
    "TimeRange": {
      "StartTime": "00:42:20.4000000",
      "EndTime": "00:42:20.5800000"
    }
  },
  {
    "TextLocation": {
      "Start": 35426,
      "End": 35435
    },
    "TimeRange": {
      "StartTime": "00:42:20.5800000",
      "EndTime": "00:42:21.1500000"
    }
  },
  {
    "TextLocation": {
      "Start": 35436,
      "End": 35438
    },
    "TimeRange": {
      "StartTime": "00:42:21.1500000",
      "EndTime": "00:42:21.4200000"
    }
  },
  {
    "TextLocation": {
      "Start": 35439,
      "End": 35441
    },
    "TimeRange": {
      "StartTime": "00:42:21.4200000",
      "EndTime": "00:42:21.5400000"
    }
  },
  {
    "TextLocation": {
      "Start": 35442,
      "End": 35450
    },
    "TimeRange": {
      "StartTime": "00:42:21.5400000",
      "EndTime": "00:42:21.9600000"
    }
  },
  {
    "TextLocation": {
      "Start": 35453,
      "End": 35455
    },
    "TimeRange": {
      "StartTime": "00:42:23.2700000",
      "EndTime": "00:42:23.5100000"
    }
  },
  {
    "TextLocation": {
      "Start": 35456,
      "End": 35459
    },
    "TimeRange": {
      "StartTime": "00:42:23.5100000",
      "EndTime": "00:42:23.9000000"
    }
  },
  {
    "TextLocation": {
      "Start": 35461,
      "End": 35464
    },
    "TimeRange": {
      "StartTime": "00:42:24.2600000",
      "EndTime": "00:42:24.4100000"
    }
  },
  {
    "TextLocation": {
      "Start": 35465,
      "End": 35472
    },
    "TimeRange": {
      "StartTime": "00:42:24.4100000",
      "EndTime": "00:42:24.8600000"
    }
  },
  {
    "TextLocation": {
      "Start": 35473,
      "End": 35478
    },
    "TimeRange": {
      "StartTime": "00:42:24.8600000",
      "EndTime": "00:42:25.3700000"
    }
  },
  {
    "TextLocation": {
      "Start": 35479,
      "End": 35482
    },
    "TimeRange": {
      "StartTime": "00:42:25.5500000",
      "EndTime": "00:42:25.7600000"
    }
  },
  {
    "TextLocation": {
      "Start": 35483,
      "End": 35486
    },
    "TimeRange": {
      "StartTime": "00:42:25.7600000",
      "EndTime": "00:42:25.8500000"
    }
  },
  {
    "TextLocation": {
      "Start": 35487,
      "End": 35502
    },
    "TimeRange": {
      "StartTime": "00:42:25.8500000",
      "EndTime": "00:42:26.6600000"
    }
  },
  {
    "TextLocation": {
      "Start": 35503,
      "End": 35507
    },
    "TimeRange": {
      "StartTime": "00:42:26.6600000",
      "EndTime": "00:42:26.9000000"
    }
  },
  {
    "TextLocation": {
      "Start": 35508,
      "End": 35510
    },
    "TimeRange": {
      "StartTime": "00:42:26.9000000",
      "EndTime": "00:42:27.0500000"
    }
  },
  {
    "TextLocation": {
      "Start": 35511,
      "End": 35518
    },
    "TimeRange": {
      "StartTime": "00:42:27.0500000",
      "EndTime": "00:42:27.4400000"
    }
  },
  {
    "TextLocation": {
      "Start": 35519,
      "End": 35521
    },
    "TimeRange": {
      "StartTime": "00:42:27.4400000",
      "EndTime": "00:42:27.6800000"
    }
  },
  {
    "TextLocation": {
      "Start": 35522,
      "End": 35525
    },
    "TimeRange": {
      "StartTime": "00:42:27.6800000",
      "EndTime": "00:42:27.7700000"
    }
  },
  {
    "TextLocation": {
      "Start": 35526,
      "End": 35531
    },
    "TimeRange": {
      "StartTime": "00:42:27.7700000",
      "EndTime": "00:42:28.1000000"
    }
  },
  {
    "TextLocation": {
      "Start": 35532,
      "End": 35539
    },
    "TimeRange": {
      "StartTime": "00:42:28.1000000",
      "EndTime": "00:42:28.4600000"
    }
  },
  {
    "TextLocation": {
      "Start": 35540,
      "End": 35545
    },
    "TimeRange": {
      "StartTime": "00:42:28.4600000",
      "EndTime": "00:42:28.7600000"
    }
  },
  {
    "TextLocation": {
      "Start": 35546,
      "End": 35548
    },
    "TimeRange": {
      "StartTime": "00:42:28.7600000",
      "EndTime": "00:42:29.4200000"
    }
  },
  {
    "TextLocation": {
      "Start": 35549,
      "End": 35552
    },
    "TimeRange": {
      "StartTime": "00:42:29.4200000",
      "EndTime": "00:42:29.5400000"
    }
  },
  {
    "TextLocation": {
      "Start": 35553,
      "End": 35556
    },
    "TimeRange": {
      "StartTime": "00:42:29.5400000",
      "EndTime": "00:42:29.6900000"
    }
  },
  {
    "TextLocation": {
      "Start": 35557,
      "End": 35559
    },
    "TimeRange": {
      "StartTime": "00:42:29.6900000",
      "EndTime": "00:42:30.1100000"
    }
  },
  {
    "TextLocation": {
      "Start": 35561,
      "End": 35565
    },
    "TimeRange": {
      "StartTime": "00:42:30.1700000",
      "EndTime": "00:42:31.2199999"
    }
  },
  {
    "TextLocation": {
      "Start": 35566,
      "End": 35570
    },
    "TimeRange": {
      "StartTime": "00:42:31.6700000",
      "EndTime": "00:42:31.8200000"
    }
  },
  {
    "TextLocation": {
      "Start": 35571,
      "End": 35578
    },
    "TimeRange": {
      "StartTime": "00:42:31.8200000",
      "EndTime": "00:42:32.2700000"
    }
  },
  {
    "TextLocation": {
      "Start": 35581,
      "End": 35582
    },
    "TimeRange": {
      "StartTime": "00:42:32.2700000",
      "EndTime": "00:42:32.3600000"
    }
  },
  {
    "TextLocation": {
      "Start": 35583,
      "End": 35587
    },
    "TimeRange": {
      "StartTime": "00:42:32.3600000",
      "EndTime": "00:42:32.7199999"
    }
  },
  {
    "TextLocation": {
      "Start": 35588,
      "End": 35590
    },
    "TimeRange": {
      "StartTime": "00:42:32.7199999",
      "EndTime": "00:42:32.8400000"
    }
  },
  {
    "TextLocation": {
      "Start": 35591,
      "End": 35593
    },
    "TimeRange": {
      "StartTime": "00:42:32.8400000",
      "EndTime": "00:42:32.9600000"
    }
  },
  {
    "TextLocation": {
      "Start": 35594,
      "End": 35601
    },
    "TimeRange": {
      "StartTime": "00:42:32.9600000",
      "EndTime": "00:42:33.5900000"
    }
  },
  {
    "TextLocation": {
      "Start": 35602,
      "End": 35605
    },
    "TimeRange": {
      "StartTime": "00:42:33.5900000",
      "EndTime": "00:42:33.7700000"
    }
  },
  {
    "TextLocation": {
      "Start": 35606,
      "End": 35619
    },
    "TimeRange": {
      "StartTime": "00:42:33.7700000",
      "EndTime": "00:42:34.3700000"
    }
  },
  {
    "TextLocation": {
      "Start": 35620,
      "End": 35627
    },
    "TimeRange": {
      "StartTime": "00:42:34.3700000",
      "EndTime": "00:42:34.8500000"
    }
  },
  {
    "TextLocation": {
      "Start": 35628,
      "End": 35630
    },
    "TimeRange": {
      "StartTime": "00:42:34.8500000",
      "EndTime": "00:42:35"
    }
  },
  {
    "TextLocation": {
      "Start": 35631,
      "End": 35635
    },
    "TimeRange": {
      "StartTime": "00:42:35",
      "EndTime": "00:42:35.2399999"
    }
  },
  {
    "TextLocation": {
      "Start": 35636,
      "End": 35645
    },
    "TimeRange": {
      "StartTime": "00:42:35.2399999",
      "EndTime": "00:42:35.8100000"
    }
  },
  {
    "TextLocation": {
      "Start": 35648,
      "End": 35649
    },
    "TimeRange": {
      "StartTime": "00:42:36.6800000",
      "EndTime": "00:42:36.8300000"
    }
  },
  {
    "TextLocation": {
      "Start": 35650,
      "End": 35652
    },
    "TimeRange": {
      "StartTime": "00:42:36.8300000",
      "EndTime": "00:42:36.9500000"
    }
  },
  {
    "TextLocation": {
      "Start": 35653,
      "End": 35657
    },
    "TimeRange": {
      "StartTime": "00:42:36.9500000",
      "EndTime": "00:42:37.2800000"
    }
  },
  {
    "TextLocation": {
      "Start": 35658,
      "End": 35662
    },
    "TimeRange": {
      "StartTime": "00:42:37.2800000",
      "EndTime": "00:42:37.4000000"
    }
  },
  {
    "TextLocation": {
      "Start": 35663,
      "End": 35666
    },
    "TimeRange": {
      "StartTime": "00:42:37.4000000",
      "EndTime": "00:42:37.5200000"
    }
  },
  {
    "TextLocation": {
      "Start": 35667,
      "End": 35678
    },
    "TimeRange": {
      "StartTime": "00:42:37.5200000",
      "EndTime": "00:42:38.3000000"
    }
  },
  {
    "TextLocation": {
      "Start": 35679,
      "End": 35682
    },
    "TimeRange": {
      "StartTime": "00:42:38.3000000",
      "EndTime": "00:42:38.4500000"
    }
  },
  {
    "TextLocation": {
      "Start": 35683,
      "End": 35689
    },
    "TimeRange": {
      "StartTime": "00:42:38.4500000",
      "EndTime": "00:42:38.8700000"
    }
  },
  {
    "TextLocation": {
      "Start": 35690,
      "End": 35699
    },
    "TimeRange": {
      "StartTime": "00:42:38.8700000",
      "EndTime": "00:42:39.2900000"
    }
  },
  {
    "TextLocation": {
      "Start": 35700,
      "End": 35710
    },
    "TimeRange": {
      "StartTime": "00:42:39.2900000",
      "EndTime": "00:42:39.8900000"
    }
  },
  {
    "TextLocation": {
      "Start": 35711,
      "End": 35715
    },
    "TimeRange": {
      "StartTime": "00:42:39.8900000",
      "EndTime": "00:42:40.0400000"
    }
  },
  {
    "TextLocation": {
      "Start": 35716,
      "End": 35720
    },
    "TimeRange": {
      "StartTime": "00:42:40.0400000",
      "EndTime": "00:42:40.3400000"
    }
  },
  {
    "TextLocation": {
      "Start": 35721,
      "End": 35728
    },
    "TimeRange": {
      "StartTime": "00:42:40.3400000",
      "EndTime": "00:42:40.7300000"
    }
  },
  {
    "TextLocation": {
      "Start": 35729,
      "End": 35733
    },
    "TimeRange": {
      "StartTime": "00:42:40.7300000",
      "EndTime": "00:42:40.9400000"
    }
  },
  {
    "TextLocation": {
      "Start": 35734,
      "End": 35739
    },
    "TimeRange": {
      "StartTime": "00:42:40.9400000",
      "EndTime": "00:42:41.1200000"
    }
  },
  {
    "TextLocation": {
      "Start": 35740,
      "End": 35747
    },
    "TimeRange": {
      "StartTime": "00:42:41.1500000",
      "EndTime": "00:42:41.6300000"
    }
  },
  {
    "TextLocation": {
      "Start": 35748,
      "End": 35750
    },
    "TimeRange": {
      "StartTime": "00:42:41.6300000",
      "EndTime": "00:42:41.7199999"
    }
  },
  {
    "TextLocation": {
      "Start": 35751,
      "End": 35755
    },
    "TimeRange": {
      "StartTime": "00:42:41.7199999",
      "EndTime": "00:42:42.0200000"
    }
  },
  {
    "TextLocation": {
      "Start": 35756,
      "End": 35759
    },
    "TimeRange": {
      "StartTime": "00:42:42.0200000",
      "EndTime": "00:42:42.2900000"
    }
  },
  {
    "TextLocation": {
      "Start": 35760,
      "End": 35766
    },
    "TimeRange": {
      "StartTime": "00:42:42.2900000",
      "EndTime": "00:42:42.7100000"
    }
  },
  {
    "TextLocation": {
      "Start": 35767,
      "End": 35769
    },
    "TimeRange": {
      "StartTime": "00:42:42.7100000",
      "EndTime": "00:42:42.8900000"
    }
  },
  {
    "TextLocation": {
      "Start": 35770,
      "End": 35773
    },
    "TimeRange": {
      "StartTime": "00:42:42.8900000",
      "EndTime": "00:42:43.1600000"
    }
  },
  {
    "TextLocation": {
      "Start": 35774,
      "End": 35778
    },
    "TimeRange": {
      "StartTime": "00:42:43.1600000",
      "EndTime": "00:42:43.4000000"
    }
  },
  {
    "TextLocation": {
      "Start": 35779,
      "End": 35783
    },
    "TimeRange": {
      "StartTime": "00:42:43.4000000",
      "EndTime": "00:42:43.5800000"
    }
  },
  {
    "TextLocation": {
      "Start": 35784,
      "End": 35786
    },
    "TimeRange": {
      "StartTime": "00:42:43.5800000",
      "EndTime": "00:42:43.6700000"
    }
  },
  {
    "TextLocation": {
      "Start": 35787,
      "End": 35789
    },
    "TimeRange": {
      "StartTime": "00:42:43.6700000",
      "EndTime": "00:42:43.8200000"
    }
  },
  {
    "TextLocation": {
      "Start": 35790,
      "End": 35798
    },
    "TimeRange": {
      "StartTime": "00:42:43.8200000",
      "EndTime": "00:42:44.4800000"
    }
  },
  {
    "TextLocation": {
      "Start": 35799,
      "End": 35802
    },
    "TimeRange": {
      "StartTime": "00:42:44.4800000",
      "EndTime": "00:42:44.6900000"
    }
  },
  {
    "TextLocation": {
      "Start": 35803,
      "End": 35805
    },
    "TimeRange": {
      "StartTime": "00:42:44.6900000",
      "EndTime": "00:42:44.8100000"
    }
  },
  {
    "TextLocation": {
      "Start": 35806,
      "End": 35810
    },
    "TimeRange": {
      "StartTime": "00:42:44.8100000",
      "EndTime": "00:42:45.1400000"
    }
  },
  {
    "TextLocation": {
      "Start": 35811,
      "End": 35813
    },
    "TimeRange": {
      "StartTime": "00:42:45.1400000",
      "EndTime": "00:42:45.2300000"
    }
  },
  {
    "TextLocation": {
      "Start": 35814,
      "End": 35822
    },
    "TimeRange": {
      "StartTime": "00:42:45.2300000",
      "EndTime": "00:42:45.8300000"
    }
  },
  {
    "TextLocation": {
      "Start": 35824,
      "End": 35826
    },
    "TimeRange": {
      "StartTime": "00:42:46.1600000",
      "EndTime": "00:42:46.3700000"
    }
  },
  {
    "TextLocation": {
      "Start": 35827,
      "End": 35831
    },
    "TimeRange": {
      "StartTime": "00:42:46.3700000",
      "EndTime": "00:42:46.4899999"
    }
  },
  {
    "TextLocation": {
      "Start": 35832,
      "End": 35833
    },
    "TimeRange": {
      "StartTime": "00:42:46.4899999",
      "EndTime": "00:42:46.6100000"
    }
  },
  {
    "TextLocation": {
      "Start": 35834,
      "End": 35839
    },
    "TimeRange": {
      "StartTime": "00:42:46.6100000",
      "EndTime": "00:42:46.7300000"
    }
  },
  {
    "TextLocation": {
      "Start": 35840,
      "End": 35843
    },
    "TimeRange": {
      "StartTime": "00:42:46.7300000",
      "EndTime": "00:42:46.9400000"
    }
  },
  {
    "TextLocation": {
      "Start": 35844,
      "End": 35846
    },
    "TimeRange": {
      "StartTime": "00:42:46.9400000",
      "EndTime": "00:42:47.0900000"
    }
  },
  {
    "TextLocation": {
      "Start": 35847,
      "End": 35855
    },
    "TimeRange": {
      "StartTime": "00:42:47.0900000",
      "EndTime": "00:42:47.6600000"
    }
  },
  {
    "TextLocation": {
      "Start": 35856,
      "End": 35858
    },
    "TimeRange": {
      "StartTime": "00:42:47.6600000",
      "EndTime": "00:42:47.8100000"
    }
  },
  {
    "TextLocation": {
      "Start": 35859,
      "End": 35864
    },
    "TimeRange": {
      "StartTime": "00:42:47.8100000",
      "EndTime": "00:42:48.1700000"
    }
  },
  {
    "TextLocation": {
      "Start": 35865,
      "End": 35868
    },
    "TimeRange": {
      "StartTime": "00:42:48.1700000",
      "EndTime": "00:42:48.3200000"
    }
  },
  {
    "TextLocation": {
      "Start": 35869,
      "End": 35874
    },
    "TimeRange": {
      "StartTime": "00:42:48.3200000",
      "EndTime": "00:42:48.6200000"
    }
  },
  {
    "TextLocation": {
      "Start": 35875,
      "End": 35879
    },
    "TimeRange": {
      "StartTime": "00:42:48.6200000",
      "EndTime": "00:42:48.9400000"
    }
  },
  {
    "TextLocation": {
      "Start": 35880,
      "End": 35882
    },
    "TimeRange": {
      "StartTime": "00:42:48.9500000",
      "EndTime": "00:42:49.1000000"
    }
  },
  {
    "TextLocation": {
      "Start": 35883,
      "End": 35886
    },
    "TimeRange": {
      "StartTime": "00:42:49.1000000",
      "EndTime": "00:42:49.1900000"
    }
  },
  {
    "TextLocation": {
      "Start": 35887,
      "End": 35897
    },
    "TimeRange": {
      "StartTime": "00:42:49.1900000",
      "EndTime": "00:42:49.6700000"
    }
  },
  {
    "TextLocation": {
      "Start": 35898,
      "End": 35901
    },
    "TimeRange": {
      "StartTime": "00:42:49.6700000",
      "EndTime": "00:42:49.7600000"
    }
  },
  {
    "TextLocation": {
      "Start": 35902,
      "End": 35909
    },
    "TimeRange": {
      "StartTime": "00:42:49.7600000",
      "EndTime": "00:42:50.2100000"
    }
  },
  {
    "TextLocation": {
      "Start": 35910,
      "End": 35913
    },
    "TimeRange": {
      "StartTime": "00:42:50.2100000",
      "EndTime": "00:42:50.3600000"
    }
  },
  {
    "TextLocation": {
      "Start": 35914,
      "End": 35918
    },
    "TimeRange": {
      "StartTime": "00:42:50.3600000",
      "EndTime": "00:42:50.6900000"
    }
  },
  {
    "TextLocation": {
      "Start": 35919,
      "End": 35926
    },
    "TimeRange": {
      "StartTime": "00:42:50.6900000",
      "EndTime": "00:42:51.2000000"
    }
  },
  {
    "TextLocation": {
      "Start": 35929,
      "End": 35933
    },
    "TimeRange": {
      "StartTime": "00:42:51.8900000",
      "EndTime": "00:42:52.1000000"
    }
  },
  {
    "TextLocation": {
      "Start": 35934,
      "End": 35938
    },
    "TimeRange": {
      "StartTime": "00:42:52.1000000",
      "EndTime": "00:42:52.4300000"
    }
  },
  {
    "TextLocation": {
      "Start": 35939,
      "End": 35942
    },
    "TimeRange": {
      "StartTime": "00:42:52.4300000",
      "EndTime": "00:42:52.5200000"
    }
  },
  {
    "TextLocation": {
      "Start": 35943,
      "End": 35951
    },
    "TimeRange": {
      "StartTime": "00:42:52.5200000",
      "EndTime": "00:42:53.0300000"
    }
  },
  {
    "TextLocation": {
      "Start": 35952,
      "End": 35954
    },
    "TimeRange": {
      "StartTime": "00:42:53.0300000",
      "EndTime": "00:42:53.1500000"
    }
  },
  {
    "TextLocation": {
      "Start": 35955,
      "End": 35958
    },
    "TimeRange": {
      "StartTime": "00:42:53.1500000",
      "EndTime": "00:42:53.4200000"
    }
  },
  {
    "TextLocation": {
      "Start": 35959,
      "End": 35966
    },
    "TimeRange": {
      "StartTime": "00:42:53.4200000",
      "EndTime": "00:42:53.8100000"
    }
  },
  {
    "TextLocation": {
      "Start": 35967,
      "End": 35972
    },
    "TimeRange": {
      "StartTime": "00:42:53.8100000",
      "EndTime": "00:42:53.9600000"
    }
  },
  {
    "TextLocation": {
      "Start": 35973,
      "End": 35975
    },
    "TimeRange": {
      "StartTime": "00:42:53.9600000",
      "EndTime": "00:42:54.1700000"
    }
  },
  {
    "TextLocation": {
      "Start": 35976,
      "End": 35978
    },
    "TimeRange": {
      "StartTime": "00:42:54.1700000",
      "EndTime": "00:42:54.2600000"
    }
  },
  {
    "TextLocation": {
      "Start": 35979,
      "End": 35983
    },
    "TimeRange": {
      "StartTime": "00:42:54.2600000",
      "EndTime": "00:42:54.5600000"
    }
  },
  {
    "TextLocation": {
      "Start": 35984,
      "End": 35991
    },
    "TimeRange": {
      "StartTime": "00:42:54.5600000",
      "EndTime": "00:42:54.9800000"
    }
  },
  {
    "TextLocation": {
      "Start": 35992,
      "End": 35994
    },
    "TimeRange": {
      "StartTime": "00:42:55.3100000",
      "EndTime": "00:42:55.4899999"
    }
  },
  {
    "TextLocation": {
      "Start": 35995,
      "End": 35999
    },
    "TimeRange": {
      "StartTime": "00:42:55.4899999",
      "EndTime": "00:42:55.6100000"
    }
  },
  {
    "TextLocation": {
      "Start": 36000,
      "End": 36004
    },
    "TimeRange": {
      "StartTime": "00:42:55.6100000",
      "EndTime": "00:42:55.7300000"
    }
  },
  {
    "TextLocation": {
      "Start": 36005,
      "End": 36010
    },
    "TimeRange": {
      "StartTime": "00:42:55.7300000",
      "EndTime": "00:42:56.1800000"
    }
  },
  {
    "TextLocation": {
      "Start": 36011,
      "End": 36013
    },
    "TimeRange": {
      "StartTime": "00:42:56.1800000",
      "EndTime": "00:42:56.3000000"
    }
  },
  {
    "TextLocation": {
      "Start": 36014,
      "End": 36023
    },
    "TimeRange": {
      "StartTime": "00:42:56.3000000",
      "EndTime": "00:42:56.9000000"
    }
  },
  {
    "TextLocation": {
      "Start": 36024,
      "End": 36028
    },
    "TimeRange": {
      "StartTime": "00:42:56.9000000",
      "EndTime": "00:42:57.0800000"
    }
  },
  {
    "TextLocation": {
      "Start": 36029,
      "End": 36032
    },
    "TimeRange": {
      "StartTime": "00:42:57.0800000",
      "EndTime": "00:42:57.3200000"
    }
  },
  {
    "TextLocation": {
      "Start": 36033,
      "End": 36039
    },
    "TimeRange": {
      "StartTime": "00:42:57.3200000",
      "EndTime": "00:42:57.8000000"
    }
  },
  {
    "TextLocation": {
      "Start": 36040,
      "End": 36043
    },
    "TimeRange": {
      "StartTime": "00:42:57.8000000",
      "EndTime": "00:42:57.9500000"
    }
  },
  {
    "TextLocation": {
      "Start": 36044,
      "End": 36053
    },
    "TimeRange": {
      "StartTime": "00:42:57.9500000",
      "EndTime": "00:42:58.5500000"
    }
  },
  {
    "TextLocation": {
      "Start": 36054,
      "End": 36057
    },
    "TimeRange": {
      "StartTime": "00:42:58.7600000",
      "EndTime": "00:42:58.9400000"
    }
  },
  {
    "TextLocation": {
      "Start": 36058,
      "End": 36069
    },
    "TimeRange": {
      "StartTime": "00:42:58.9400000",
      "EndTime": "00:42:59.7199999"
    }
  },
  {
    "TextLocation": {
      "Start": 36070,
      "End": 36075
    },
    "TimeRange": {
      "StartTime": "00:42:59.7199999",
      "EndTime": "00:43:00.0200000"
    }
  },
  {
    "TextLocation": {
      "Start": 36076,
      "End": 36079
    },
    "TimeRange": {
      "StartTime": "00:43:00.0200000",
      "EndTime": "00:43:00.2600000"
    }
  },
  {
    "TextLocation": {
      "Start": 36080,
      "End": 36085
    },
    "TimeRange": {
      "StartTime": "00:43:00.2600000",
      "EndTime": "00:43:00.8200000"
    }
  },
  {
    "TextLocation": {
      "Start": 36086,
      "End": 36099
    },
    "TimeRange": {
      "StartTime": "00:43:00.9000000",
      "EndTime": "00:43:01.6400000"
    }
  },
  {
    "TextLocation": {
      "Start": 36100,
      "End": 36102
    },
    "TimeRange": {
      "StartTime": "00:43:01.6400000",
      "EndTime": "00:43:01.7300000"
    }
  },
  {
    "TextLocation": {
      "Start": 36103,
      "End": 36109
    },
    "TimeRange": {
      "StartTime": "00:43:01.7300000",
      "EndTime": "00:43:02.0600000"
    }
  },
  {
    "TextLocation": {
      "Start": 36110,
      "End": 36113
    },
    "TimeRange": {
      "StartTime": "00:43:02.0600000",
      "EndTime": "00:43:02.2399999"
    }
  },
  {
    "TextLocation": {
      "Start": 36114,
      "End": 36118
    },
    "TimeRange": {
      "StartTime": "00:43:02.2399999",
      "EndTime": "00:43:02.6600000"
    }
  },
  {
    "TextLocation": {
      "Start": 36120,
      "End": 36122
    },
    "TimeRange": {
      "StartTime": "00:43:02.9600000",
      "EndTime": "00:43:03.2000000"
    }
  },
  {
    "TextLocation": {
      "Start": 36123,
      "End": 36127
    },
    "TimeRange": {
      "StartTime": "00:43:03.2000000",
      "EndTime": "00:43:03.3200000"
    }
  },
  {
    "TextLocation": {
      "Start": 36128,
      "End": 36131
    },
    "TimeRange": {
      "StartTime": "00:43:03.3200000",
      "EndTime": "00:43:03.5600000"
    }
  },
  {
    "TextLocation": {
      "Start": 36132,
      "End": 36137
    },
    "TimeRange": {
      "StartTime": "00:43:03.5600000",
      "EndTime": "00:43:03.8600000"
    }
  },
  {
    "TextLocation": {
      "Start": 36138,
      "End": 36140
    },
    "TimeRange": {
      "StartTime": "00:43:03.8600000",
      "EndTime": "00:43:03.9800000"
    }
  },
  {
    "TextLocation": {
      "Start": 36141,
      "End": 36143
    },
    "TimeRange": {
      "StartTime": "00:43:03.9800000",
      "EndTime": "00:43:04.2500000"
    }
  },
  {
    "TextLocation": {
      "Start": 36146,
      "End": 36153
    },
    "TimeRange": {
      "StartTime": "00:43:08.1700000",
      "EndTime": "00:43:08.7399999"
    }
  },
  {
    "TextLocation": {
      "Start": 36155,
      "End": 36156
    },
    "TimeRange": {
      "StartTime": "00:43:10.5400000",
      "EndTime": "00:43:10.7199999"
    }
  },
  {
    "TextLocation": {
      "Start": 36157,
      "End": 36162
    },
    "TimeRange": {
      "StartTime": "00:43:10.7199999",
      "EndTime": "00:43:10.8400000"
    }
  },
  {
    "TextLocation": {
      "Start": 36163,
      "End": 36167
    },
    "TimeRange": {
      "StartTime": "00:43:10.8400000",
      "EndTime": "00:43:10.9899999"
    }
  },
  {
    "TextLocation": {
      "Start": 36168,
      "End": 36170
    },
    "TimeRange": {
      "StartTime": "00:43:10.9899999",
      "EndTime": "00:43:11.1100000"
    }
  },
  {
    "TextLocation": {
      "Start": 36171,
      "End": 36175
    },
    "TimeRange": {
      "StartTime": "00:43:11.1100000",
      "EndTime": "00:43:11.2600000"
    }
  },
  {
    "TextLocation": {
      "Start": 36176,
      "End": 36179
    },
    "TimeRange": {
      "StartTime": "00:43:11.2600000",
      "EndTime": "00:43:11.3800000"
    }
  },
  {
    "TextLocation": {
      "Start": 36180,
      "End": 36183
    },
    "TimeRange": {
      "StartTime": "00:43:11.3800000",
      "EndTime": "00:43:11.4699999"
    }
  },
  {
    "TextLocation": {
      "Start": 36184,
      "End": 36190
    },
    "TimeRange": {
      "StartTime": "00:43:11.4699999",
      "EndTime": "00:43:11.8300000"
    }
  },
  {
    "TextLocation": {
      "Start": 36191,
      "End": 36195
    },
    "TimeRange": {
      "StartTime": "00:43:11.8300000",
      "EndTime": "00:43:11.9500000"
    }
  },
  {
    "TextLocation": {
      "Start": 36196,
      "End": 36197
    },
    "TimeRange": {
      "StartTime": "00:43:11.9500000",
      "EndTime": "00:43:12.0700000"
    }
  },
  {
    "TextLocation": {
      "Start": 36198,
      "End": 36202
    },
    "TimeRange": {
      "StartTime": "00:43:12.0700000",
      "EndTime": "00:43:12.1600000"
    }
  },
  {
    "TextLocation": {
      "Start": 36203,
      "End": 36213
    },
    "TimeRange": {
      "StartTime": "00:43:12.1600000",
      "EndTime": "00:43:12.7300000"
    }
  },
  {
    "TextLocation": {
      "Start": 36214,
      "End": 36217
    },
    "TimeRange": {
      "StartTime": "00:43:12.7300000",
      "EndTime": "00:43:13.0900000"
    }
  },
  {
    "TextLocation": {
      "Start": 36218,
      "End": 36228
    },
    "TimeRange": {
      "StartTime": "00:43:13.0900000",
      "EndTime": "00:43:13.5400000"
    }
  },
  {
    "TextLocation": {
      "Start": 36229,
      "End": 36235
    },
    "TimeRange": {
      "StartTime": "00:43:13.5400000",
      "EndTime": "00:43:13.8700000"
    }
  },
  {
    "TextLocation": {
      "Start": 36236,
      "End": 36239
    },
    "TimeRange": {
      "StartTime": "00:43:13.8700000",
      "EndTime": "00:43:14.0200000"
    }
  },
  {
    "TextLocation": {
      "Start": 36240,
      "End": 36245
    },
    "TimeRange": {
      "StartTime": "00:43:14.0200000",
      "EndTime": "00:43:14.6200000"
    }
  },
  {
    "TextLocation": {
      "Start": 36247,
      "End": 36252
    },
    "TimeRange": {
      "StartTime": "00:43:14.9800000",
      "EndTime": "00:43:15.2199999"
    }
  },
  {
    "TextLocation": {
      "Start": 36253,
      "End": 36255
    },
    "TimeRange": {
      "StartTime": "00:43:15.2199999",
      "EndTime": "00:43:15.3400000"
    }
  },
  {
    "TextLocation": {
      "Start": 36256,
      "End": 36259
    },
    "TimeRange": {
      "StartTime": "00:43:15.3400000",
      "EndTime": "00:43:15.5800000"
    }
  },
  {
    "TextLocation": {
      "Start": 36260,
      "End": 36268
    },
    "TimeRange": {
      "StartTime": "00:43:15.5800000",
      "EndTime": "00:43:16.0600000"
    }
  },
  {
    "TextLocation": {
      "Start": 36269,
      "End": 36276
    },
    "TimeRange": {
      "StartTime": "00:43:16.0600000",
      "EndTime": "00:43:16.7800000"
    }
  },
  {
    "TextLocation": {
      "Start": 36277,
      "End": 36279
    },
    "TimeRange": {
      "StartTime": "00:43:16.7800000",
      "EndTime": "00:43:16.9600000"
    }
  },
  {
    "TextLocation": {
      "Start": 36280,
      "End": 36285
    },
    "TimeRange": {
      "StartTime": "00:43:16.9600000",
      "EndTime": "00:43:17.2300000"
    }
  },
  {
    "TextLocation": {
      "Start": 36286,
      "End": 36296
    },
    "TimeRange": {
      "StartTime": "00:43:17.2300000",
      "EndTime": "00:43:17.8300000"
    }
  },
  {
    "TextLocation": {
      "Start": 36297,
      "End": 36299
    },
    "TimeRange": {
      "StartTime": "00:43:17.8300000",
      "EndTime": "00:43:17.9800000"
    }
  },
  {
    "TextLocation": {
      "Start": 36300,
      "End": 36303
    },
    "TimeRange": {
      "StartTime": "00:43:17.9800000",
      "EndTime": "00:43:18.2500000"
    }
  },
  {
    "TextLocation": {
      "Start": 36304,
      "End": 36312
    },
    "TimeRange": {
      "StartTime": "00:43:18.2500000",
      "EndTime": "00:43:18.6700000"
    }
  },
  {
    "TextLocation": {
      "Start": 36313,
      "End": 36321
    },
    "TimeRange": {
      "StartTime": "00:43:18.6700000",
      "EndTime": "00:43:19.1500000"
    }
  },
  {
    "TextLocation": {
      "Start": 36322,
      "End": 36324
    },
    "TimeRange": {
      "StartTime": "00:43:19.1500000",
      "EndTime": "00:43:19.3300000"
    }
  },
  {
    "TextLocation": {
      "Start": 36325,
      "End": 36329
    },
    "TimeRange": {
      "StartTime": "00:43:19.3300000",
      "EndTime": "00:43:19.4800000"
    }
  },
  {
    "TextLocation": {
      "Start": 36330,
      "End": 36336
    },
    "TimeRange": {
      "StartTime": "00:43:19.4800000",
      "EndTime": "00:43:19.9899999"
    }
  },
  {
    "TextLocation": {
      "Start": 36339,
      "End": 36340
    },
    "TimeRange": {
      "StartTime": "00:43:20.7399999",
      "EndTime": "00:43:20.8900000"
    }
  },
  {
    "TextLocation": {
      "Start": 36341,
      "End": 36347
    },
    "TimeRange": {
      "StartTime": "00:43:20.8900000",
      "EndTime": "00:43:21.2199999"
    }
  },
  {
    "TextLocation": {
      "Start": 36348,
      "End": 36350
    },
    "TimeRange": {
      "StartTime": "00:43:21.2199999",
      "EndTime": "00:43:21.3400000"
    }
  },
  {
    "TextLocation": {
      "Start": 36351,
      "End": 36357
    },
    "TimeRange": {
      "StartTime": "00:43:21.3400000",
      "EndTime": "00:43:21.7300000"
    }
  },
  {
    "TextLocation": {
      "Start": 36358,
      "End": 36361
    },
    "TimeRange": {
      "StartTime": "00:43:21.7300000",
      "EndTime": "00:43:21.8500000"
    }
  },
  {
    "TextLocation": {
      "Start": 36362,
      "End": 36368
    },
    "TimeRange": {
      "StartTime": "00:43:21.8500000",
      "EndTime": "00:43:22.1500000"
    }
  },
  {
    "TextLocation": {
      "Start": 36369,
      "End": 36376
    },
    "TimeRange": {
      "StartTime": "00:43:22.1500000",
      "EndTime": "00:43:22.6300000"
    }
  },
  {
    "TextLocation": {
      "Start": 36377,
      "End": 36385
    },
    "TimeRange": {
      "StartTime": "00:43:22.6300000",
      "EndTime": "00:43:22.9899999"
    }
  },
  {
    "TextLocation": {
      "Start": 36386,
      "End": 36396
    },
    "TimeRange": {
      "StartTime": "00:43:22.9899999",
      "EndTime": "00:43:23.6400000"
    }
  },
  {
    "TextLocation": {
      "Start": 36397,
      "End": 36399
    },
    "TimeRange": {
      "StartTime": "00:43:23.6400000",
      "EndTime": "00:43:23.7399999"
    }
  },
  {
    "TextLocation": {
      "Start": 36400,
      "End": 36409
    },
    "TimeRange": {
      "StartTime": "00:43:23.7399999",
      "EndTime": "00:43:24.2199999"
    }
  },
  {
    "TextLocation": {
      "Start": 36410,
      "End": 36417
    },
    "TimeRange": {
      "StartTime": "00:43:24.2199999",
      "EndTime": "00:43:24.6100000"
    }
  },
  {
    "TextLocation": {
      "Start": 36418,
      "End": 36420
    },
    "TimeRange": {
      "StartTime": "00:43:24.6100000",
      "EndTime": "00:43:24.7300000"
    }
  },
  {
    "TextLocation": {
      "Start": 36421,
      "End": 36425
    },
    "TimeRange": {
      "StartTime": "00:43:24.7300000",
      "EndTime": "00:43:24.8500000"
    }
  },
  {
    "TextLocation": {
      "Start": 36426,
      "End": 36433
    },
    "TimeRange": {
      "StartTime": "00:43:24.8500000",
      "EndTime": "00:43:25.2399999"
    }
  },
  {
    "TextLocation": {
      "Start": 36434,
      "End": 36439
    },
    "TimeRange": {
      "StartTime": "00:43:25.2399999",
      "EndTime": "00:43:25.5100000"
    }
  },
  {
    "TextLocation": {
      "Start": 36440,
      "End": 36444
    },
    "TimeRange": {
      "StartTime": "00:43:25.5100000",
      "EndTime": "00:43:25.6900000"
    }
  },
  {
    "TextLocation": {
      "Start": 36445,
      "End": 36447
    },
    "TimeRange": {
      "StartTime": "00:43:25.6900000",
      "EndTime": "00:43:26.7100000"
    }
  },
  {
    "TextLocation": {
      "Start": 36448,
      "End": 36451
    },
    "TimeRange": {
      "StartTime": "00:43:27.0400000",
      "EndTime": "00:43:27.2500000"
    }
  },
  {
    "TextLocation": {
      "Start": 36452,
      "End": 36454
    },
    "TimeRange": {
      "StartTime": "00:43:27.2500000",
      "EndTime": "00:43:27.3400000"
    }
  },
  {
    "TextLocation": {
      "Start": 36455,
      "End": 36458
    },
    "TimeRange": {
      "StartTime": "00:43:27.3400000",
      "EndTime": "00:43:27.6100000"
    }
  },
  {
    "TextLocation": {
      "Start": 36459,
      "End": 36466
    },
    "TimeRange": {
      "StartTime": "00:43:27.6100000",
      "EndTime": "00:43:27.9699999"
    }
  },
  {
    "TextLocation": {
      "Start": 36467,
      "End": 36474
    },
    "TimeRange": {
      "StartTime": "00:43:27.9699999",
      "EndTime": "00:43:28.4500000"
    }
  },
  {
    "TextLocation": {
      "Start": 36475,
      "End": 36477
    },
    "TimeRange": {
      "StartTime": "00:43:28.4500000",
      "EndTime": "00:43:28.6900000"
    }
  },
  {
    "TextLocation": {
      "Start": 36478,
      "End": 36481
    },
    "TimeRange": {
      "StartTime": "00:43:28.6900000",
      "EndTime": "00:43:28.8100000"
    }
  },
  {
    "TextLocation": {
      "Start": 36482,
      "End": 36485
    },
    "TimeRange": {
      "StartTime": "00:43:28.8100000",
      "EndTime": "00:43:29.2900000"
    }
  },
  {
    "TextLocation": {
      "Start": 36486,
      "End": 36488
    },
    "TimeRange": {
      "StartTime": "00:43:29.2900000",
      "EndTime": "00:43:29.4400000"
    }
  },
  {
    "TextLocation": {
      "Start": 36489,
      "End": 36495
    },
    "TimeRange": {
      "StartTime": "00:43:29.4400000",
      "EndTime": "00:43:30.0400000"
    }
  },
  {
    "TextLocation": {
      "Start": 36496,
      "End": 36497
    },
    "TimeRange": {
      "StartTime": "00:43:30.0400000",
      "EndTime": "00:43:30.1600000"
    }
  },
  {
    "TextLocation": {
      "Start": 36498,
      "End": 36508
    },
    "TimeRange": {
      "StartTime": "00:43:30.1600000",
      "EndTime": "00:43:30.6700000"
    }
  },
  {
    "TextLocation": {
      "Start": 36509,
      "End": 36511
    },
    "TimeRange": {
      "StartTime": "00:43:30.6700000",
      "EndTime": "00:43:30.8200000"
    }
  },
  {
    "TextLocation": {
      "Start": 36512,
      "End": 36520
    },
    "TimeRange": {
      "StartTime": "00:43:30.8200000",
      "EndTime": "00:43:31.3300000"
    }
  },
  {
    "TextLocation": {
      "Start": 36523,
      "End": 36529
    },
    "TimeRange": {
      "StartTime": "00:43:31.6000000",
      "EndTime": "00:43:31.9300000"
    }
  },
  {
    "TextLocation": {
      "Start": 36530,
      "End": 36534
    },
    "TimeRange": {
      "StartTime": "00:43:31.9300000",
      "EndTime": "00:43:32.2300000"
    }
  },
  {
    "TextLocation": {
      "Start": 36535,
      "End": 36541
    },
    "TimeRange": {
      "StartTime": "00:43:32.2300000",
      "EndTime": "00:43:33.0700000"
    }
  },
  {
    "TextLocation": {
      "Start": 36542,
      "End": 36548
    },
    "TimeRange": {
      "StartTime": "00:43:33.0700000",
      "EndTime": "00:43:33.4600000"
    }
  },
  {
    "TextLocation": {
      "Start": 36549,
      "End": 36554
    },
    "TimeRange": {
      "StartTime": "00:43:33.4600000",
      "EndTime": "00:43:33.9100000"
    }
  },
  {
    "TextLocation": {
      "Start": 36555,
      "End": 36561
    },
    "TimeRange": {
      "StartTime": "00:43:33.9100000",
      "EndTime": "00:43:35.1100000"
    }
  },
  {
    "TextLocation": {
      "Start": 36562,
      "End": 36568
    },
    "TimeRange": {
      "StartTime": "00:43:35.1100000",
      "EndTime": "00:43:35.5000000"
    }
  },
  {
    "TextLocation": {
      "Start": 36569,
      "End": 36571
    },
    "TimeRange": {
      "StartTime": "00:43:35.5000000",
      "EndTime": "00:43:36.1600000"
    }
  },
  {
    "TextLocation": {
      "Start": 36572,
      "End": 36578
    },
    "TimeRange": {
      "StartTime": "00:43:36.4899999",
      "EndTime": "00:43:36.9100000"
    }
  },
  {
    "TextLocation": {
      "Start": 36579,
      "End": 36586
    },
    "TimeRange": {
      "StartTime": "00:43:36.9100000",
      "EndTime": "00:43:37.3000000"
    }
  },
  {
    "TextLocation": {
      "Start": 36588,
      "End": 36592
    },
    "TimeRange": {
      "StartTime": "00:43:37.3100000",
      "EndTime": "00:43:38.3500000"
    }
  },
  {
    "TextLocation": {
      "Start": 36595,
      "End": 36600
    },
    "TimeRange": {
      "StartTime": "00:43:39.1600000",
      "EndTime": "00:43:39.5500000"
    }
  },
  {
    "TextLocation": {
      "Start": 36601,
      "End": 36611
    },
    "TimeRange": {
      "StartTime": "00:43:39.5500000",
      "EndTime": "00:43:40.1200000"
    }
  },
  {
    "TextLocation": {
      "Start": 36613,
      "End": 36620
    },
    "TimeRange": {
      "StartTime": "00:43:40.1200000",
      "EndTime": "00:43:40.6300000"
    }
  },
  {
    "TextLocation": {
      "Start": 36622,
      "End": 36624
    },
    "TimeRange": {
      "StartTime": "00:43:40.6300000",
      "EndTime": "00:43:40.7500000"
    }
  },
  {
    "TextLocation": {
      "Start": 36625,
      "End": 36634
    },
    "TimeRange": {
      "StartTime": "00:43:40.7500000",
      "EndTime": "00:43:41.2300000"
    }
  },
  {
    "TextLocation": {
      "Start": 36635,
      "End": 36642
    },
    "TimeRange": {
      "StartTime": "00:43:41.2300000",
      "EndTime": "00:43:41.5600000"
    }
  },
  {
    "TextLocation": {
      "Start": 36643,
      "End": 36648
    },
    "TimeRange": {
      "StartTime": "00:43:41.5600000",
      "EndTime": "00:43:41.7399999"
    }
  },
  {
    "TextLocation": {
      "Start": 36649,
      "End": 36653
    },
    "TimeRange": {
      "StartTime": "00:43:41.7399999",
      "EndTime": "00:43:41.9500000"
    }
  },
  {
    "TextLocation": {
      "Start": 36654,
      "End": 36656
    },
    "TimeRange": {
      "StartTime": "00:43:41.9500000",
      "EndTime": "00:43:43"
    }
  },
  {
    "TextLocation": {
      "Start": 36658,
      "End": 36660
    },
    "TimeRange": {
      "StartTime": "00:43:43",
      "EndTime": "00:43:43.1800000"
    }
  },
  {
    "TextLocation": {
      "Start": 36661,
      "End": 36666
    },
    "TimeRange": {
      "StartTime": "00:43:43.1800000",
      "EndTime": "00:43:43.4800000"
    }
  },
  {
    "TextLocation": {
      "Start": 36667,
      "End": 36679
    },
    "TimeRange": {
      "StartTime": "00:43:43.4800000",
      "EndTime": "00:43:44.2300000"
    }
  },
  {
    "TextLocation": {
      "Start": 36681,
      "End": 36684
    },
    "TimeRange": {
      "StartTime": "00:43:44.8900000",
      "EndTime": "00:43:45.0100000"
    }
  },
  {
    "TextLocation": {
      "Start": 36685,
      "End": 36691
    },
    "TimeRange": {
      "StartTime": "00:43:45.0100000",
      "EndTime": "00:43:45.3400000"
    }
  },
  {
    "TextLocation": {
      "Start": 36692,
      "End": 36699
    },
    "TimeRange": {
      "StartTime": "00:43:45.3400000",
      "EndTime": "00:43:45.7300000"
    }
  },
  {
    "TextLocation": {
      "Start": 36700,
      "End": 36703
    },
    "TimeRange": {
      "StartTime": "00:43:45.7300000",
      "EndTime": "00:43:45.9100000"
    }
  },
  {
    "TextLocation": {
      "Start": 36704,
      "End": 36713
    },
    "TimeRange": {
      "StartTime": "00:43:45.9100000",
      "EndTime": "00:43:46.5100000"
    }
  },
  {
    "TextLocation": {
      "Start": 36715,
      "End": 36720
    },
    "TimeRange": {
      "StartTime": "00:43:46.5100000",
      "EndTime": "00:43:46.8900000"
    }
  },
  {
    "TextLocation": {
      "Start": 36722,
      "End": 36732
    },
    "TimeRange": {
      "StartTime": "00:43:46.9000000",
      "EndTime": "00:43:47.6500000"
    }
  },
  {
    "TextLocation": {
      "Start": 36733,
      "End": 36740
    },
    "TimeRange": {
      "StartTime": "00:43:47.6500000",
      "EndTime": "00:43:48.1300000"
    }
  },
  {
    "TextLocation": {
      "Start": 36741,
      "End": 36743
    },
    "TimeRange": {
      "StartTime": "00:43:48.1300000",
      "EndTime": "00:43:48.2500000"
    }
  },
  {
    "TextLocation": {
      "Start": 36744,
      "End": 36750
    },
    "TimeRange": {
      "StartTime": "00:43:48.2500000",
      "EndTime": "00:43:48.6100000"
    }
  },
  {
    "TextLocation": {
      "Start": 36751,
      "End": 36752
    },
    "TimeRange": {
      "StartTime": "00:43:48.6100000",
      "EndTime": "00:43:48.6700000"
    }
  },
  {
    "TextLocation": {
      "Start": 36753,
      "End": 36763
    },
    "TimeRange": {
      "StartTime": "00:43:48.6700000",
      "EndTime": "00:43:49.1800000"
    }
  },
  {
    "TextLocation": {
      "Start": 36764,
      "End": 36769
    },
    "TimeRange": {
      "StartTime": "00:43:49.1800000",
      "EndTime": "00:43:49.4200000"
    }
  },
  {
    "TextLocation": {
      "Start": 36770,
      "End": 36774
    },
    "TimeRange": {
      "StartTime": "00:43:49.4200000",
      "EndTime": "00:43:49.6600000"
    }
  },
  {
    "TextLocation": {
      "Start": 36775,
      "End": 36777
    },
    "TimeRange": {
      "StartTime": "00:43:49.6600000",
      "EndTime": "00:43:50.5300000"
    }
  },
  {
    "TextLocation": {
      "Start": 36778,
      "End": 36781
    },
    "TimeRange": {
      "StartTime": "00:43:50.5300000",
      "EndTime": "00:43:50.6500000"
    }
  },
  {
    "TextLocation": {
      "Start": 36782,
      "End": 36787
    },
    "TimeRange": {
      "StartTime": "00:43:50.6500000",
      "EndTime": "00:43:50.8600000"
    }
  },
  {
    "TextLocation": {
      "Start": 36788,
      "End": 36798
    },
    "TimeRange": {
      "StartTime": "00:43:50.8600000",
      "EndTime": "00:43:51.5200000"
    }
  },
  {
    "TextLocation": {
      "Start": 36799,
      "End": 36801
    },
    "TimeRange": {
      "StartTime": "00:43:51.9100000",
      "EndTime": "00:43:52.1500000"
    }
  },
  {
    "TextLocation": {
      "Start": 36802,
      "End": 36804
    },
    "TimeRange": {
      "StartTime": "00:43:52.1500000",
      "EndTime": "00:43:52.2399999"
    }
  },
  {
    "TextLocation": {
      "Start": 36805,
      "End": 36813
    },
    "TimeRange": {
      "StartTime": "00:43:52.2399999",
      "EndTime": "00:43:52.7199999"
    }
  },
  {
    "TextLocation": {
      "Start": 36814,
      "End": 36816
    },
    "TimeRange": {
      "StartTime": "00:43:52.7199999",
      "EndTime": "00:43:52.9000000"
    }
  },
  {
    "TextLocation": {
      "Start": 36817,
      "End": 36818
    },
    "TimeRange": {
      "StartTime": "00:43:52.9000000",
      "EndTime": "00:43:52.9600000"
    }
  },
  {
    "TextLocation": {
      "Start": 36819,
      "End": 36826
    },
    "TimeRange": {
      "StartTime": "00:43:52.9600000",
      "EndTime": "00:43:53.3200000"
    }
  },
  {
    "TextLocation": {
      "Start": 36827,
      "End": 36833
    },
    "TimeRange": {
      "StartTime": "00:43:53.3200000",
      "EndTime": "00:43:53.7700000"
    }
  },
  {
    "TextLocation": {
      "Start": 36836,
      "End": 36839
    },
    "TimeRange": {
      "StartTime": "00:43:54.0400000",
      "EndTime": "00:43:54.4300000"
    }
  },
  {
    "TextLocation": {
      "Start": 36840,
      "End": 36854
    },
    "TimeRange": {
      "StartTime": "00:43:54.4300000",
      "EndTime": "00:43:55.2700000"
    }
  },
  {
    "TextLocation": {
      "Start": 36855,
      "End": 36861
    },
    "TimeRange": {
      "StartTime": "00:43:55.2700000",
      "EndTime": "00:43:55.6000000"
    }
  },
  {
    "TextLocation": {
      "Start": 36862,
      "End": 36869
    },
    "TimeRange": {
      "StartTime": "00:43:55.6000000",
      "EndTime": "00:43:55.9300000"
    }
  },
  {
    "TextLocation": {
      "Start": 36870,
      "End": 36873
    },
    "TimeRange": {
      "StartTime": "00:43:55.9300000",
      "EndTime": "00:43:56.0500000"
    }
  },
  {
    "TextLocation": {
      "Start": 36874,
      "End": 36878
    },
    "TimeRange": {
      "StartTime": "00:43:56.0500000",
      "EndTime": "00:43:56.4699999"
    }
  },
  {
    "TextLocation": {
      "Start": 36879,
      "End": 36882
    },
    "TimeRange": {
      "StartTime": "00:43:56.9800000",
      "EndTime": "00:43:57.8500000"
    }
  },
  {
    "TextLocation": {
      "Start": 36883,
      "End": 36890
    },
    "TimeRange": {
      "StartTime": "00:43:58.0600000",
      "EndTime": "00:43:58.5100000"
    }
  },
  {
    "TextLocation": {
      "Start": 36891,
      "End": 36899
    },
    "TimeRange": {
      "StartTime": "00:43:58.5100000",
      "EndTime": "00:43:59.0800000"
    }
  },
  {
    "TextLocation": {
      "Start": 36900,
      "End": 36902
    },
    "TimeRange": {
      "StartTime": "00:43:59.0800000",
      "EndTime": "00:43:59.8600000"
    }
  },
  {
    "TextLocation": {
      "Start": 36903,
      "End": 36909
    },
    "TimeRange": {
      "StartTime": "00:43:59.8600000",
      "EndTime": "00:44:00.2500000"
    }
  },
  {
    "TextLocation": {
      "Start": 36910,
      "End": 36917
    },
    "TimeRange": {
      "StartTime": "00:44:00.2500000",
      "EndTime": "00:44:00.6100000"
    }
  },
  {
    "TextLocation": {
      "Start": 36918,
      "End": 36922
    },
    "TimeRange": {
      "StartTime": "00:44:00.6100000",
      "EndTime": "00:44:01.6000000"
    }
  },
  {
    "TextLocation": {
      "Start": 36925,
      "End": 36928
    },
    "TimeRange": {
      "StartTime": "00:44:02.1700000",
      "EndTime": "00:44:02.3800000"
    }
  },
  {
    "TextLocation": {
      "Start": 36929,
      "End": 36931
    },
    "TimeRange": {
      "StartTime": "00:44:02.3800000",
      "EndTime": "00:44:02.5000000"
    }
  },
  {
    "TextLocation": {
      "Start": 36932,
      "End": 36935
    },
    "TimeRange": {
      "StartTime": "00:44:02.5000000",
      "EndTime": "00:44:02.8900000"
    }
  },
  {
    "TextLocation": {
      "Start": 36936,
      "End": 36945
    },
    "TimeRange": {
      "StartTime": "00:44:02.8900000",
      "EndTime": "00:44:03.2800000"
    }
  },
  {
    "TextLocation": {
      "Start": 36946,
      "End": 36952
    },
    "TimeRange": {
      "StartTime": "00:44:03.2800000",
      "EndTime": "00:44:03.6100000"
    }
  },
  {
    "TextLocation": {
      "Start": 36953,
      "End": 36955
    },
    "TimeRange": {
      "StartTime": "00:44:03.6100000",
      "EndTime": "00:44:03.7500000"
    }
  },
  {
    "TextLocation": {
      "Start": 36956,
      "End": 36958
    },
    "TimeRange": {
      "StartTime": "00:44:03.7600000",
      "EndTime": "00:44:03.9100000"
    }
  },
  {
    "TextLocation": {
      "Start": 36959,
      "End": 36968
    },
    "TimeRange": {
      "StartTime": "00:44:03.9100000",
      "EndTime": "00:44:04.5400000"
    }
  },
  {
    "TextLocation": {
      "Start": 36969,
      "End": 36971
    },
    "TimeRange": {
      "StartTime": "00:44:04.5400000",
      "EndTime": "00:44:04.6600000"
    }
  },
  {
    "TextLocation": {
      "Start": 36972,
      "End": 36977
    },
    "TimeRange": {
      "StartTime": "00:44:04.6600000",
      "EndTime": "00:44:04.8700000"
    }
  },
  {
    "TextLocation": {
      "Start": 36978,
      "End": 36979
    },
    "TimeRange": {
      "StartTime": "00:44:04.8700000",
      "EndTime": "00:44:04.9000000"
    }
  },
  {
    "TextLocation": {
      "Start": 36980,
      "End": 36988
    },
    "TimeRange": {
      "StartTime": "00:44:04.9000000",
      "EndTime": "00:44:05.3500000"
    }
  },
  {
    "TextLocation": {
      "Start": 36989,
      "End": 36995
    },
    "TimeRange": {
      "StartTime": "00:44:05.3500000",
      "EndTime": "00:44:05.8300000"
    }
  },
  {
    "TextLocation": {
      "Start": 36996,
      "End": 36999
    },
    "TimeRange": {
      "StartTime": "00:44:06.0400000",
      "EndTime": "00:44:06.2500000"
    }
  },
  {
    "TextLocation": {
      "Start": 37000,
      "End": 37003
    },
    "TimeRange": {
      "StartTime": "00:44:06.2500000",
      "EndTime": "00:44:06.4899999"
    }
  },
  {
    "TextLocation": {
      "Start": 37004,
      "End": 37007
    },
    "TimeRange": {
      "StartTime": "00:44:06.4899999",
      "EndTime": "00:44:06.6400000"
    }
  },
  {
    "TextLocation": {
      "Start": 37008,
      "End": 37019
    },
    "TimeRange": {
      "StartTime": "00:44:06.6400000",
      "EndTime": "00:44:07.1800000"
    }
  },
  {
    "TextLocation": {
      "Start": 37020,
      "End": 37024
    },
    "TimeRange": {
      "StartTime": "00:44:07.1800000",
      "EndTime": "00:44:07.3600000"
    }
  },
  {
    "TextLocation": {
      "Start": 37025,
      "End": 37026
    },
    "TimeRange": {
      "StartTime": "00:44:07.3600000",
      "EndTime": "00:44:07.4200000"
    }
  },
  {
    "TextLocation": {
      "Start": 37027,
      "End": 37031
    },
    "TimeRange": {
      "StartTime": "00:44:07.4200000",
      "EndTime": "00:44:07.8700000"
    }
  },
  {
    "TextLocation": {
      "Start": 37033,
      "End": 37042
    },
    "TimeRange": {
      "StartTime": "00:44:08.3200000",
      "EndTime": "00:44:08.9200000"
    }
  },
  {
    "TextLocation": {
      "Start": 37043,
      "End": 37045
    },
    "TimeRange": {
      "StartTime": "00:44:08.9200000",
      "EndTime": "00:44:09.0100000"
    }
  },
  {
    "TextLocation": {
      "Start": 37046,
      "End": 37055
    },
    "TimeRange": {
      "StartTime": "00:44:09.0100000",
      "EndTime": "00:44:09.7600000"
    }
  },
  {
    "TextLocation": {
      "Start": 37056,
      "End": 37058
    },
    "TimeRange": {
      "StartTime": "00:44:09.7600000",
      "EndTime": "00:44:09.9100000"
    }
  },
  {
    "TextLocation": {
      "Start": 37059,
      "End": 37064
    },
    "TimeRange": {
      "StartTime": "00:44:09.9100000",
      "EndTime": "00:44:10.0900000"
    }
  },
  {
    "TextLocation": {
      "Start": 37065,
      "End": 37068
    },
    "TimeRange": {
      "StartTime": "00:44:10.0900000",
      "EndTime": "00:44:10.1800000"
    }
  },
  {
    "TextLocation": {
      "Start": 37069,
      "End": 37075
    },
    "TimeRange": {
      "StartTime": "00:44:10.1800000",
      "EndTime": "00:44:10.4800000"
    }
  },
  {
    "TextLocation": {
      "Start": 37076,
      "End": 37086
    },
    "TimeRange": {
      "StartTime": "00:44:10.4800000",
      "EndTime": "00:44:11.0800000"
    }
  },
  {
    "TextLocation": {
      "Start": 37087,
      "End": 37094
    },
    "TimeRange": {
      "StartTime": "00:44:11.0800000",
      "EndTime": "00:44:11.4100000"
    }
  },
  {
    "TextLocation": {
      "Start": 37095,
      "End": 37098
    },
    "TimeRange": {
      "StartTime": "00:44:11.4100000",
      "EndTime": "00:44:11.5600000"
    }
  },
  {
    "TextLocation": {
      "Start": 37099,
      "End": 37105
    },
    "TimeRange": {
      "StartTime": "00:44:11.5600000",
      "EndTime": "00:44:12.1300000"
    }
  },
  {
    "TextLocation": {
      "Start": 37106,
      "End": 37110
    },
    "TimeRange": {
      "StartTime": "00:44:12.4000000",
      "EndTime": "00:44:12.5500000"
    }
  },
  {
    "TextLocation": {
      "Start": 37111,
      "End": 37113
    },
    "TimeRange": {
      "StartTime": "00:44:12.5500000",
      "EndTime": "00:44:12.6700000"
    }
  },
  {
    "TextLocation": {
      "Start": 37114,
      "End": 37117
    },
    "TimeRange": {
      "StartTime": "00:44:12.6700000",
      "EndTime": "00:44:12.7900000"
    }
  },
  {
    "TextLocation": {
      "Start": 37118,
      "End": 37128
    },
    "TimeRange": {
      "StartTime": "00:44:12.7900000",
      "EndTime": "00:44:13.3300000"
    }
  },
  {
    "TextLocation": {
      "Start": 37129,
      "End": 37137
    },
    "TimeRange": {
      "StartTime": "00:44:13.3300000",
      "EndTime": "00:44:13.7800000"
    }
  },
  {
    "TextLocation": {
      "Start": 37138,
      "End": 37141
    },
    "TimeRange": {
      "StartTime": "00:44:13.7800000",
      "EndTime": "00:44:13.9000000"
    }
  },
  {
    "TextLocation": {
      "Start": 37142,
      "End": 37148
    },
    "TimeRange": {
      "StartTime": "00:44:13.9000000",
      "EndTime": "00:44:14.4699999"
    }
  },
  {
    "TextLocation": {
      "Start": 37149,
      "End": 37153
    },
    "TimeRange": {
      "StartTime": "00:44:14.8600000",
      "EndTime": "00:44:15.1000000"
    }
  },
  {
    "TextLocation": {
      "Start": 37154,
      "End": 37156
    },
    "TimeRange": {
      "StartTime": "00:44:15.1000000",
      "EndTime": "00:44:15.1900000"
    }
  },
  {
    "TextLocation": {
      "Start": 37157,
      "End": 37161
    },
    "TimeRange": {
      "StartTime": "00:44:15.1900000",
      "EndTime": "00:44:15.5800000"
    }
  },
  {
    "TextLocation": {
      "Start": 37162,
      "End": 37164
    },
    "TimeRange": {
      "StartTime": "00:44:15.5800000",
      "EndTime": "00:44:15.7000000"
    }
  },
  {
    "TextLocation": {
      "Start": 37165,
      "End": 37168
    },
    "TimeRange": {
      "StartTime": "00:44:15.7000000",
      "EndTime": "00:44:15.8200000"
    }
  },
  {
    "TextLocation": {
      "Start": 37169,
      "End": 37175
    },
    "TimeRange": {
      "StartTime": "00:44:15.8200000",
      "EndTime": "00:44:16.2100000"
    }
  },
  {
    "TextLocation": {
      "Start": 37176,
      "End": 37178
    },
    "TimeRange": {
      "StartTime": "00:44:16.2100000",
      "EndTime": "00:44:16.3000000"
    }
  },
  {
    "TextLocation": {
      "Start": 37179,
      "End": 37183
    },
    "TimeRange": {
      "StartTime": "00:44:16.3000000",
      "EndTime": "00:44:16.6300000"
    }
  },
  {
    "TextLocation": {
      "Start": 37184,
      "End": 37192
    },
    "TimeRange": {
      "StartTime": "00:44:16.6300000",
      "EndTime": "00:44:17.0500000"
    }
  },
  {
    "TextLocation": {
      "Start": 37193,
      "End": 37195
    },
    "TimeRange": {
      "StartTime": "00:44:17.0500000",
      "EndTime": "00:44:17.1400000"
    }
  },
  {
    "TextLocation": {
      "Start": 37196,
      "End": 37199
    },
    "TimeRange": {
      "StartTime": "00:44:17.1400000",
      "EndTime": "00:44:17.5300000"
    }
  },
  {
    "TextLocation": {
      "Start": 37200,
      "End": 37209
    },
    "TimeRange": {
      "StartTime": "00:44:17.7399999",
      "EndTime": "00:44:18.3400000"
    }
  },
  {
    "TextLocation": {
      "Start": 37210,
      "End": 37212
    },
    "TimeRange": {
      "StartTime": "00:44:18.3400000",
      "EndTime": "00:44:18.4899999"
    }
  },
  {
    "TextLocation": {
      "Start": 37213,
      "End": 37214
    },
    "TimeRange": {
      "StartTime": "00:44:18.4899999",
      "EndTime": "00:44:18.5500000"
    }
  },
  {
    "TextLocation": {
      "Start": 37215,
      "End": 37222
    },
    "TimeRange": {
      "StartTime": "00:44:18.5500000",
      "EndTime": "00:44:18.9400000"
    }
  },
  {
    "TextLocation": {
      "Start": 37223,
      "End": 37231
    },
    "TimeRange": {
      "StartTime": "00:44:18.9400000",
      "EndTime": "00:44:19.5100000"
    }
  },
  {
    "TextLocation": {
      "Start": 37234,
      "End": 37237
    },
    "TimeRange": {
      "StartTime": "00:44:20.1700000",
      "EndTime": "00:44:20.4100000"
    }
  },
  {
    "TextLocation": {
      "Start": 37238,
      "End": 37244
    },
    "TimeRange": {
      "StartTime": "00:44:20.4100000",
      "EndTime": "00:44:20.5900000"
    }
  },
  {
    "TextLocation": {
      "Start": 37246,
      "End": 37248
    },
    "TimeRange": {
      "StartTime": "00:44:20.5900000",
      "EndTime": "00:44:20.6500000"
    }
  },
  {
    "TextLocation": {
      "Start": 37249,
      "End": 37252
    },
    "TimeRange": {
      "StartTime": "00:44:20.6500000",
      "EndTime": "00:44:20.7100000"
    }
  },
  {
    "TextLocation": {
      "Start": 37253,
      "End": 37257
    },
    "TimeRange": {
      "StartTime": "00:44:20.7100000",
      "EndTime": "00:44:20.8600000"
    }
  },
  {
    "TextLocation": {
      "Start": 37258,
      "End": 37259
    },
    "TimeRange": {
      "StartTime": "00:44:20.8600000",
      "EndTime": "00:44:20.9200000"
    }
  },
  {
    "TextLocation": {
      "Start": 37260,
      "End": 37265
    },
    "TimeRange": {
      "StartTime": "00:44:20.9200000",
      "EndTime": "00:44:21.1900000"
    }
  },
  {
    "TextLocation": {
      "Start": 37268,
      "End": 37270
    },
    "TimeRange": {
      "StartTime": "00:44:21.3400000",
      "EndTime": "00:44:21.4899999"
    }
  },
  {
    "TextLocation": {
      "Start": 37271,
      "End": 37276
    },
    "TimeRange": {
      "StartTime": "00:44:21.4899999",
      "EndTime": "00:44:21.6700000"
    }
  },
  {
    "TextLocation": {
      "Start": 37277,
      "End": 37281
    },
    "TimeRange": {
      "StartTime": "00:44:21.6700000",
      "EndTime": "00:44:21.8500000"
    }
  },
  {
    "TextLocation": {
      "Start": 37282,
      "End": 37285
    },
    "TimeRange": {
      "StartTime": "00:44:21.8500000",
      "EndTime": "00:44:22.0700000"
    }
  },
  {
    "TextLocation": {
      "Start": 37286,
      "End": 37289
    },
    "TimeRange": {
      "StartTime": "00:44:22.0900000",
      "EndTime": "00:44:22.2399999"
    }
  },
  {
    "TextLocation": {
      "Start": 37290,
      "End": 37294
    },
    "TimeRange": {
      "StartTime": "00:44:22.2399999",
      "EndTime": "00:44:22.3600000"
    }
  },
  {
    "TextLocation": {
      "Start": 37295,
      "End": 37297
    },
    "TimeRange": {
      "StartTime": "00:44:22.3600000",
      "EndTime": "00:44:22.4500000"
    }
  },
  {
    "TextLocation": {
      "Start": 37298,
      "End": 37303
    },
    "TimeRange": {
      "StartTime": "00:44:22.4500000",
      "EndTime": "00:44:22.8700000"
    }
  },
  {
    "TextLocation": {
      "Start": 37304,
      "End": 37306
    },
    "TimeRange": {
      "StartTime": "00:44:22.8700000",
      "EndTime": "00:44:22.9600000"
    }
  },
  {
    "TextLocation": {
      "Start": 37307,
      "End": 37310
    },
    "TimeRange": {
      "StartTime": "00:44:22.9600000",
      "EndTime": "00:44:23.0500000"
    }
  },
  {
    "TextLocation": {
      "Start": 37313,
      "End": 37317
    },
    "TimeRange": {
      "StartTime": "00:44:25.7100000",
      "EndTime": "00:44:26.0400000"
    }
  },
  {
    "TextLocation": {
      "Start": 37320,
      "End": 37323
    },
    "TimeRange": {
      "StartTime": "00:44:26.1300000",
      "EndTime": "00:44:26.2800000"
    }
  },
  {
    "TextLocation": {
      "Start": 37324,
      "End": 37329
    },
    "TimeRange": {
      "StartTime": "00:44:26.2800000",
      "EndTime": "00:44:26.4800000"
    }
  },
  {
    "TextLocation": {
      "Start": 37332,
      "End": 37333
    },
    "TimeRange": {
      "StartTime": "00:44:26.4899999",
      "EndTime": "00:44:26.7600000"
    }
  },
  {
    "TextLocation": {
      "Start": 37334,
      "End": 37337
    },
    "TimeRange": {
      "StartTime": "00:44:26.7600000",
      "EndTime": "00:44:26.9100000"
    }
  },
  {
    "TextLocation": {
      "Start": 37338,
      "End": 37344
    },
    "TimeRange": {
      "StartTime": "00:44:26.9100000",
      "EndTime": "00:44:27.0300000"
    }
  },
  {
    "TextLocation": {
      "Start": 37345,
      "End": 37355
    },
    "TimeRange": {
      "StartTime": "00:44:27.0300000",
      "EndTime": "00:44:27.5100000"
    }
  },
  {
    "TextLocation": {
      "Start": 37356,
      "End": 37360
    },
    "TimeRange": {
      "StartTime": "00:44:27.5100000",
      "EndTime": "00:44:27.6200000"
    }
  },
  {
    "TextLocation": {
      "Start": 37363,
      "End": 37372
    },
    "TimeRange": {
      "StartTime": "00:44:27.6300000",
      "EndTime": "00:44:27.8300000"
    }
  },
  {
    "TextLocation": {
      "Start": 37374,
      "End": 37377
    },
    "TimeRange": {
      "StartTime": "00:44:27.8400000",
      "EndTime": "00:44:27.9000000"
    }
  },
  {
    "TextLocation": {
      "Start": 37378,
      "End": 37383
    },
    "TimeRange": {
      "StartTime": "00:44:27.9000000",
      "EndTime": "00:44:28.0200000"
    }
  },
  {
    "TextLocation": {
      "Start": 37384,
      "End": 37386
    },
    "TimeRange": {
      "StartTime": "00:44:28.0200000",
      "EndTime": "00:44:28.0800000"
    }
  },
  {
    "TextLocation": {
      "Start": 37387,
      "End": 37391
    },
    "TimeRange": {
      "StartTime": "00:44:28.0800000",
      "EndTime": "00:44:28.2600000"
    }
  },
  {
    "TextLocation": {
      "Start": 37392,
      "End": 37397
    },
    "TimeRange": {
      "StartTime": "00:44:28.2600000",
      "EndTime": "00:44:28.5600000"
    }
  },
  {
    "TextLocation": {
      "Start": 37400,
      "End": 37402
    },
    "TimeRange": {
      "StartTime": "00:44:28.5600000",
      "EndTime": "00:44:28.7500000"
    }
  },
  {
    "TextLocation": {
      "Start": 37403,
      "End": 37409
    },
    "TimeRange": {
      "StartTime": "00:44:28.7700000",
      "EndTime": "00:44:29.2199999"
    }
  },
  {
    "TextLocation": {
      "Start": 37410,
      "End": 37412
    },
    "TimeRange": {
      "StartTime": "00:44:29.2199999",
      "EndTime": "00:44:29.4000000"
    }
  },
  {
    "TextLocation": {
      "Start": 37415,
      "End": 37417
    },
    "TimeRange": {
      "StartTime": "00:44:30.7500000",
      "EndTime": "00:44:30.9600000"
    }
  },
  {
    "TextLocation": {
      "Start": 37418,
      "End": 37423
    },
    "TimeRange": {
      "StartTime": "00:44:30.9600000",
      "EndTime": "00:44:31.2300000"
    }
  },
  {
    "TextLocation": {
      "Start": 37424,
      "End": 37429
    },
    "TimeRange": {
      "StartTime": "00:44:31.2300000",
      "EndTime": "00:44:31.6500000"
    }
  },
  {
    "TextLocation": {
      "Start": 37431,
      "End": 37432
    },
    "TimeRange": {
      "StartTime": "00:44:32.2199999",
      "EndTime": "00:44:32.3700000"
    }
  },
  {
    "TextLocation": {
      "Start": 37433,
      "End": 37441
    },
    "TimeRange": {
      "StartTime": "00:44:32.3700000",
      "EndTime": "00:44:32.8200000"
    }
  },
  {
    "TextLocation": {
      "Start": 37442,
      "End": 37453
    },
    "TimeRange": {
      "StartTime": "00:44:32.8200000",
      "EndTime": "00:44:33.4800000"
    }
  },
  {
    "TextLocation": {
      "Start": 37454,
      "End": 37456
    },
    "TimeRange": {
      "StartTime": "00:44:33.4800000",
      "EndTime": "00:44:33.5700000"
    }
  },
  {
    "TextLocation": {
      "Start": 37457,
      "End": 37470
    },
    "TimeRange": {
      "StartTime": "00:44:33.5700000",
      "EndTime": "00:44:34.2800000"
    }
  },
  {
    "TextLocation": {
      "Start": 37471,
      "End": 37475
    },
    "TimeRange": {
      "StartTime": "00:44:34.2900000",
      "EndTime": "00:44:34.5000000"
    }
  },
  {
    "TextLocation": {
      "Start": 37476,
      "End": 37478
    },
    "TimeRange": {
      "StartTime": "00:44:34.5000000",
      "EndTime": "00:44:34.6200000"
    }
  },
  {
    "TextLocation": {
      "Start": 37479,
      "End": 37484
    },
    "TimeRange": {
      "StartTime": "00:44:34.6200000",
      "EndTime": "00:44:35.0400000"
    }
  },
  {
    "TextLocation": {
      "Start": 37485,
      "End": 37498
    },
    "TimeRange": {
      "StartTime": "00:44:35.0400000",
      "EndTime": "00:44:35.8200000"
    }
  },
  {
    "TextLocation": {
      "Start": 37499,
      "End": 37501
    },
    "TimeRange": {
      "StartTime": "00:44:35.8200000",
      "EndTime": "00:44:36.0300000"
    }
  },
  {
    "TextLocation": {
      "Start": 37502,
      "End": 37506
    },
    "TimeRange": {
      "StartTime": "00:44:36.3000000",
      "EndTime": "00:44:36.5400000"
    }
  },
  {
    "TextLocation": {
      "Start": 37507,
      "End": 37508
    },
    "TimeRange": {
      "StartTime": "00:44:36.5400000",
      "EndTime": "00:44:36.5700000"
    }
  },
  {
    "TextLocation": {
      "Start": 37509,
      "End": 37516
    },
    "TimeRange": {
      "StartTime": "00:44:36.5700000",
      "EndTime": "00:44:36.9000000"
    }
  },
  {
    "TextLocation": {
      "Start": 37517,
      "End": 37519
    },
    "TimeRange": {
      "StartTime": "00:44:36.9000000",
      "EndTime": "00:44:37.0800000"
    }
  },
  {
    "TextLocation": {
      "Start": 37520,
      "End": 37527
    },
    "TimeRange": {
      "StartTime": "00:44:37.0800000",
      "EndTime": "00:44:37.4400000"
    }
  },
  {
    "TextLocation": {
      "Start": 37528,
      "End": 37530
    },
    "TimeRange": {
      "StartTime": "00:44:37.4400000",
      "EndTime": "00:44:37.5300000"
    }
  },
  {
    "TextLocation": {
      "Start": 37531,
      "End": 37536
    },
    "TimeRange": {
      "StartTime": "00:44:37.5300000",
      "EndTime": "00:44:37.7700000"
    }
  },
  {
    "TextLocation": {
      "Start": 37537,
      "End": 37547
    },
    "TimeRange": {
      "StartTime": "00:44:37.7700000",
      "EndTime": "00:44:38.4600000"
    }
  },
  {
    "TextLocation": {
      "Start": 37550,
      "End": 37560
    },
    "TimeRange": {
      "StartTime": "00:44:39.2700000",
      "EndTime": "00:44:39.9300000"
    }
  },
  {
    "TextLocation": {
      "Start": 37562,
      "End": 37563
    },
    "TimeRange": {
      "StartTime": "00:44:39.9300000",
      "EndTime": "00:44:40.0500000"
    }
  },
  {
    "TextLocation": {
      "Start": 37564,
      "End": 37566
    },
    "TimeRange": {
      "StartTime": "00:44:40.0500000",
      "EndTime": "00:44:40.2000000"
    }
  },
  {
    "TextLocation": {
      "Start": 37567,
      "End": 37570
    },
    "TimeRange": {
      "StartTime": "00:44:40.2000000",
      "EndTime": "00:44:40.4400000"
    }
  },
  {
    "TextLocation": {
      "Start": 37571,
      "End": 37575
    },
    "TimeRange": {
      "StartTime": "00:44:40.4400000",
      "EndTime": "00:44:40.6500000"
    }
  },
  {
    "TextLocation": {
      "Start": 37576,
      "End": 37578
    },
    "TimeRange": {
      "StartTime": "00:44:40.6500000",
      "EndTime": "00:44:40.8000000"
    }
  },
  {
    "TextLocation": {
      "Start": 37579,
      "End": 37587
    },
    "TimeRange": {
      "StartTime": "00:44:40.8000000",
      "EndTime": "00:44:41.2800000"
    }
  },
  {
    "TextLocation": {
      "Start": 37588,
      "End": 37590
    },
    "TimeRange": {
      "StartTime": "00:44:41.2800000",
      "EndTime": "00:44:41.4000000"
    }
  },
  {
    "TextLocation": {
      "Start": 37591,
      "End": 37594
    },
    "TimeRange": {
      "StartTime": "00:44:41.4000000",
      "EndTime": "00:44:41.4899999"
    }
  },
  {
    "TextLocation": {
      "Start": 37595,
      "End": 37602
    },
    "TimeRange": {
      "StartTime": "00:44:41.4899999",
      "EndTime": "00:44:41.8500000"
    }
  },
  {
    "TextLocation": {
      "Start": 37603,
      "End": 37605
    },
    "TimeRange": {
      "StartTime": "00:44:41.8500000",
      "EndTime": "00:44:41.9400000"
    }
  },
  {
    "TextLocation": {
      "Start": 37606,
      "End": 37609
    },
    "TimeRange": {
      "StartTime": "00:44:41.9400000",
      "EndTime": "00:44:42.1800000"
    }
  },
  {
    "TextLocation": {
      "Start": 37610,
      "End": 37619
    },
    "TimeRange": {
      "StartTime": "00:44:42.1800000",
      "EndTime": "00:44:42.6300000"
    }
  },
  {
    "TextLocation": {
      "Start": 37620,
      "End": 37630
    },
    "TimeRange": {
      "StartTime": "00:44:42.6300000",
      "EndTime": "00:44:43.1400000"
    }
  },
  {
    "TextLocation": {
      "Start": 37631,
      "End": 37633
    },
    "TimeRange": {
      "StartTime": "00:44:43.1400000",
      "EndTime": "00:44:43.2300000"
    }
  },
  {
    "TextLocation": {
      "Start": 37634,
      "End": 37638
    },
    "TimeRange": {
      "StartTime": "00:44:43.2300000",
      "EndTime": "00:44:43.3800000"
    }
  },
  {
    "TextLocation": {
      "Start": 37639,
      "End": 37645
    },
    "TimeRange": {
      "StartTime": "00:44:43.3800000",
      "EndTime": "00:44:43.8900000"
    }
  },
  {
    "TextLocation": {
      "Start": 37648,
      "End": 37650
    },
    "TimeRange": {
      "StartTime": "00:44:44.4300000",
      "EndTime": "00:44:44.6400000"
    }
  },
  {
    "TextLocation": {
      "Start": 37651,
      "End": 37655
    },
    "TimeRange": {
      "StartTime": "00:44:44.6400000",
      "EndTime": "00:44:44.9100000"
    }
  },
  {
    "TextLocation": {
      "Start": 37656,
      "End": 37661
    },
    "TimeRange": {
      "StartTime": "00:44:44.9100000",
      "EndTime": "00:44:45.0600000"
    }
  },
  {
    "TextLocation": {
      "Start": 37662,
      "End": 37666
    },
    "TimeRange": {
      "StartTime": "00:44:45.0600000",
      "EndTime": "00:44:45.2399999"
    }
  },
  {
    "TextLocation": {
      "Start": 37667,
      "End": 37668
    },
    "TimeRange": {
      "StartTime": "00:44:45.2399999",
      "EndTime": "00:44:45.3000000"
    }
  },
  {
    "TextLocation": {
      "Start": 37669,
      "End": 37673
    },
    "TimeRange": {
      "StartTime": "00:44:45.3000000",
      "EndTime": "00:44:45.6600000"
    }
  },
  {
    "TextLocation": {
      "Start": 37675,
      "End": 37682
    },
    "TimeRange": {
      "StartTime": "00:44:45.6600000",
      "EndTime": "00:44:46.1700000"
    }
  },
  {
    "TextLocation": {
      "Start": 37684,
      "End": 37686
    },
    "TimeRange": {
      "StartTime": "00:44:46.1700000",
      "EndTime": "00:44:46.3200000"
    }
  },
  {
    "TextLocation": {
      "Start": 37687,
      "End": 37692
    },
    "TimeRange": {
      "StartTime": "00:44:46.3200000",
      "EndTime": "00:44:46.4699999"
    }
  },
  {
    "TextLocation": {
      "Start": 37693,
      "End": 37696
    },
    "TimeRange": {
      "StartTime": "00:44:46.6800000",
      "EndTime": "00:44:46.8000000"
    }
  },
  {
    "TextLocation": {
      "Start": 37697,
      "End": 37702
    },
    "TimeRange": {
      "StartTime": "00:44:46.8000000",
      "EndTime": "00:44:47.1300000"
    }
  },
  {
    "TextLocation": {
      "Start": 37703,
      "End": 37706
    },
    "TimeRange": {
      "StartTime": "00:44:47.1300000",
      "EndTime": "00:44:47.4300000"
    }
  },
  {
    "TextLocation": {
      "Start": 37707,
      "End": 37712
    },
    "TimeRange": {
      "StartTime": "00:44:47.4300000",
      "EndTime": "00:44:47.8500000"
    }
  },
  {
    "TextLocation": {
      "Start": 37713,
      "End": 37715
    },
    "TimeRange": {
      "StartTime": "00:44:47.8500000",
      "EndTime": "00:44:47.9400000"
    }
  },
  {
    "TextLocation": {
      "Start": 37716,
      "End": 37722
    },
    "TimeRange": {
      "StartTime": "00:44:47.9400000",
      "EndTime": "00:44:48.3600000"
    }
  },
  {
    "TextLocation": {
      "Start": 37723,
      "End": 37724
    },
    "TimeRange": {
      "StartTime": "00:44:48.3600000",
      "EndTime": "00:44:48.4500000"
    }
  },
  {
    "TextLocation": {
      "Start": 37725,
      "End": 37735
    },
    "TimeRange": {
      "StartTime": "00:44:48.4500000",
      "EndTime": "00:44:48.9300000"
    }
  },
  {
    "TextLocation": {
      "Start": 37736,
      "End": 37741
    },
    "TimeRange": {
      "StartTime": "00:44:48.9300000",
      "EndTime": "00:44:49.1700000"
    }
  },
  {
    "TextLocation": {
      "Start": 37742,
      "End": 37748
    },
    "TimeRange": {
      "StartTime": "00:44:49.1700000",
      "EndTime": "00:44:49.5600000"
    }
  },
  {
    "TextLocation": {
      "Start": 37749,
      "End": 37751
    },
    "TimeRange": {
      "StartTime": "00:44:49.5600000",
      "EndTime": "00:44:49.7100000"
    }
  },
  {
    "TextLocation": {
      "Start": 37752,
      "End": 37754
    },
    "TimeRange": {
      "StartTime": "00:44:49.7100000",
      "EndTime": "00:44:49.8000000"
    }
  },
  {
    "TextLocation": {
      "Start": 37755,
      "End": 37765
    },
    "TimeRange": {
      "StartTime": "00:44:49.8000000",
      "EndTime": "00:44:50.2500000"
    }
  },
  {
    "TextLocation": {
      "Start": 37766,
      "End": 37771
    },
    "TimeRange": {
      "StartTime": "00:44:50.2500000",
      "EndTime": "00:44:50.4600000"
    }
  },
  {
    "TextLocation": {
      "Start": 37772,
      "End": 37782
    },
    "TimeRange": {
      "StartTime": "00:44:50.4600000",
      "EndTime": "00:44:51.1500000"
    }
  },
  {
    "TextLocation": {
      "Start": 37783,
      "End": 37785
    },
    "TimeRange": {
      "StartTime": "00:44:51.5700000",
      "EndTime": "00:44:51.7500000"
    }
  },
  {
    "TextLocation": {
      "Start": 37786,
      "End": 37787
    },
    "TimeRange": {
      "StartTime": "00:44:51.7500000",
      "EndTime": "00:44:51.8100000"
    }
  },
  {
    "TextLocation": {
      "Start": 37788,
      "End": 37795
    },
    "TimeRange": {
      "StartTime": "00:44:51.8100000",
      "EndTime": "00:44:52.3500000"
    }
  },
  {
    "TextLocation": {
      "Start": 37796,
      "End": 37801
    },
    "TimeRange": {
      "StartTime": "00:44:52.3500000",
      "EndTime": "00:44:52.6200000"
    }
  },
  {
    "TextLocation": {
      "Start": 37802,
      "End": 37806
    },
    "TimeRange": {
      "StartTime": "00:44:52.6200000",
      "EndTime": "00:44:52.8000000"
    }
  },
  {
    "TextLocation": {
      "Start": 37807,
      "End": 37812
    },
    "TimeRange": {
      "StartTime": "00:44:52.8000000",
      "EndTime": "00:44:53.1900000"
    }
  },
  {
    "TextLocation": {
      "Start": 37813,
      "End": 37824
    },
    "TimeRange": {
      "StartTime": "00:44:53.1900000",
      "EndTime": "00:44:53.8500000"
    }
  },
  {
    "TextLocation": {
      "Start": 37825,
      "End": 37827
    },
    "TimeRange": {
      "StartTime": "00:44:53.8500000",
      "EndTime": "00:44:53.9699999"
    }
  },
  {
    "TextLocation": {
      "Start": 37828,
      "End": 37831
    },
    "TimeRange": {
      "StartTime": "00:44:53.9699999",
      "EndTime": "00:44:54.0600000"
    }
  },
  {
    "TextLocation": {
      "Start": 37832,
      "End": 37839
    },
    "TimeRange": {
      "StartTime": "00:44:54.0600000",
      "EndTime": "00:44:54.4500000"
    }
  },
  {
    "TextLocation": {
      "Start": 37840,
      "End": 37850
    },
    "TimeRange": {
      "StartTime": "00:44:54.4500000",
      "EndTime": "00:44:55.2300000"
    }
  },
  {
    "TextLocation": {
      "Start": 37852,
      "End": 37854
    },
    "TimeRange": {
      "StartTime": "00:44:55.4699999",
      "EndTime": "00:44:55.6800000"
    }
  },
  {
    "TextLocation": {
      "Start": 37855,
      "End": 37860
    },
    "TimeRange": {
      "StartTime": "00:44:55.6800000",
      "EndTime": "00:44:55.8600000"
    }
  },
  {
    "TextLocation": {
      "Start": 37861,
      "End": 37863
    },
    "TimeRange": {
      "StartTime": "00:44:55.8600000",
      "EndTime": "00:44:55.9800000"
    }
  },
  {
    "TextLocation": {
      "Start": 37864,
      "End": 37868
    },
    "TimeRange": {
      "StartTime": "00:44:55.9800000",
      "EndTime": "00:44:56.2199999"
    }
  },
  {
    "TextLocation": {
      "Start": 37869,
      "End": 37872
    },
    "TimeRange": {
      "StartTime": "00:44:56.2199999",
      "EndTime": "00:44:56.5200000"
    }
  },
  {
    "TextLocation": {
      "Start": 37875,
      "End": 37880
    },
    "TimeRange": {
      "StartTime": "00:44:57.2100000",
      "EndTime": "00:44:57.5100000"
    }
  },
  {
    "TextLocation": {
      "Start": 37881,
      "End": 37885
    },
    "TimeRange": {
      "StartTime": "00:44:57.5100000",
      "EndTime": "00:44:57.6600000"
    }
  },
  {
    "TextLocation": {
      "Start": 37886,
      "End": 37892
    },
    "TimeRange": {
      "StartTime": "00:44:57.6600000",
      "EndTime": "00:44:58.0500000"
    }
  },
  {
    "TextLocation": {
      "Start": 37893,
      "End": 37896
    },
    "TimeRange": {
      "StartTime": "00:44:58.0500000",
      "EndTime": "00:44:58.2000000"
    }
  },
  {
    "TextLocation": {
      "Start": 37897,
      "End": 37907
    },
    "TimeRange": {
      "StartTime": "00:44:58.2000000",
      "EndTime": "00:44:58.7100000"
    }
  },
  {
    "TextLocation": {
      "Start": 37908,
      "End": 37910
    },
    "TimeRange": {
      "StartTime": "00:44:58.7100000",
      "EndTime": "00:44:58.8000000"
    }
  },
  {
    "TextLocation": {
      "Start": 37911,
      "End": 37913
    },
    "TimeRange": {
      "StartTime": "00:44:58.8000000",
      "EndTime": "00:44:58.9500000"
    }
  },
  {
    "TextLocation": {
      "Start": 37914,
      "End": 37916
    },
    "TimeRange": {
      "StartTime": "00:44:58.9500000",
      "EndTime": "00:44:59.0400000"
    }
  },
  {
    "TextLocation": {
      "Start": 37917,
      "End": 37924
    },
    "TimeRange": {
      "StartTime": "00:44:59.0400000",
      "EndTime": "00:44:59.7300000"
    }
  },
  {
    "TextLocation": {
      "Start": 37925,
      "End": 37929
    },
    "TimeRange": {
      "StartTime": "00:44:59.7300000",
      "EndTime": "00:45:00.4200000"
    }
  },
  {
    "TextLocation": {
      "Start": 37931,
      "End": 37934
    },
    "TimeRange": {
      "StartTime": "00:45:00.7800000",
      "EndTime": "00:45:01.0800000"
    }
  },
  {
    "TextLocation": {
      "Start": 37935,
      "End": 37942
    },
    "TimeRange": {
      "StartTime": "00:45:01.0800000",
      "EndTime": "00:45:01.4699999"
    }
  },
  {
    "TextLocation": {
      "Start": 37943,
      "End": 37946
    },
    "TimeRange": {
      "StartTime": "00:45:01.5100000",
      "EndTime": "00:45:01.6800000"
    }
  },
  {
    "TextLocation": {
      "Start": 37947,
      "End": 37957
    },
    "TimeRange": {
      "StartTime": "00:45:01.6800000",
      "EndTime": "00:45:02.2800000"
    }
  },
  {
    "TextLocation": {
      "Start": 37958,
      "End": 37970
    },
    "TimeRange": {
      "StartTime": "00:45:02.2800000",
      "EndTime": "00:45:02.9400000"
    }
  },
  {
    "TextLocation": {
      "Start": 37971,
      "End": 37972
    },
    "TimeRange": {
      "StartTime": "00:45:02.9400000",
      "EndTime": "00:45:03"
    }
  },
  {
    "TextLocation": {
      "Start": 37973,
      "End": 37977
    },
    "TimeRange": {
      "StartTime": "00:45:03",
      "EndTime": "00:45:03.2700000"
    }
  },
  {
    "TextLocation": {
      "Start": 37978,
      "End": 37980
    },
    "TimeRange": {
      "StartTime": "00:45:03.2700000",
      "EndTime": "00:45:03.3600000"
    }
  },
  {
    "TextLocation": {
      "Start": 37981,
      "End": 37986
    },
    "TimeRange": {
      "StartTime": "00:45:03.3600000",
      "EndTime": "00:45:03.7199999"
    }
  },
  {
    "TextLocation": {
      "Start": 37987,
      "End": 37996
    },
    "TimeRange": {
      "StartTime": "00:45:03.7199999",
      "EndTime": "00:45:04.2300000"
    }
  },
  {
    "TextLocation": {
      "Start": 37997,
      "End": 38000
    },
    "TimeRange": {
      "StartTime": "00:45:04.2300000",
      "EndTime": "00:45:04.3800000"
    }
  },
  {
    "TextLocation": {
      "Start": 38001,
      "End": 38011
    },
    "TimeRange": {
      "StartTime": "00:45:04.3800000",
      "EndTime": "00:45:05.1600000"
    }
  },
  {
    "TextLocation": {
      "Start": 38012,
      "End": 38014
    },
    "TimeRange": {
      "StartTime": "00:45:05.1600000",
      "EndTime": "00:45:05.2800000"
    }
  },
  {
    "TextLocation": {
      "Start": 38015,
      "End": 38018
    },
    "TimeRange": {
      "StartTime": "00:45:05.2800000",
      "EndTime": "00:45:05.4000000"
    }
  },
  {
    "TextLocation": {
      "Start": 38019,
      "End": 38033
    },
    "TimeRange": {
      "StartTime": "00:45:05.4000000",
      "EndTime": "00:45:06.1500000"
    }
  },
  {
    "TextLocation": {
      "Start": 38034,
      "End": 38036
    },
    "TimeRange": {
      "StartTime": "00:45:06.1500000",
      "EndTime": "00:45:06.2100000"
    }
  },
  {
    "TextLocation": {
      "Start": 38037,
      "End": 38040
    },
    "TimeRange": {
      "StartTime": "00:45:06.2100000",
      "EndTime": "00:45:06.5100000"
    }
  },
  {
    "TextLocation": {
      "Start": 38041,
      "End": 38047
    },
    "TimeRange": {
      "StartTime": "00:45:06.5100000",
      "EndTime": "00:45:07.0200000"
    }
  },
  {
    "TextLocation": {
      "Start": 38049,
      "End": 38058
    },
    "TimeRange": {
      "StartTime": "00:45:07.4400000",
      "EndTime": "00:45:07.9800000"
    }
  },
  {
    "TextLocation": {
      "Start": 38059,
      "End": 38061
    },
    "TimeRange": {
      "StartTime": "00:45:07.9800000",
      "EndTime": "00:45:08.0700000"
    }
  },
  {
    "TextLocation": {
      "Start": 38062,
      "End": 38066
    },
    "TimeRange": {
      "StartTime": "00:45:08.0700000",
      "EndTime": "00:45:08.2199999"
    }
  },
  {
    "TextLocation": {
      "Start": 38067,
      "End": 38072
    },
    "TimeRange": {
      "StartTime": "00:45:08.2199999",
      "EndTime": "00:45:08.4600000"
    }
  },
  {
    "TextLocation": {
      "Start": 38073,
      "End": 38077
    },
    "TimeRange": {
      "StartTime": "00:45:08.4600000",
      "EndTime": "00:45:08.5500000"
    }
  },
  {
    "TextLocation": {
      "Start": 38078,
      "End": 38082
    },
    "TimeRange": {
      "StartTime": "00:45:08.5500000",
      "EndTime": "00:45:08.7900000"
    }
  },
  {
    "TextLocation": {
      "Start": 38083,
      "End": 38090
    },
    "TimeRange": {
      "StartTime": "00:45:08.7900000",
      "EndTime": "00:45:09.2700000"
    }
  },
  {
    "TextLocation": {
      "Start": 38091,
      "End": 38104
    },
    "TimeRange": {
      "StartTime": "00:45:09.2700000",
      "EndTime": "00:45:10.0200000"
    }
  },
  {
    "TextLocation": {
      "Start": 38106,
      "End": 38116
    },
    "TimeRange": {
      "StartTime": "00:45:10.0200000",
      "EndTime": "00:45:10.5900000"
    }
  },
  {
    "TextLocation": {
      "Start": 38117,
      "End": 38119
    },
    "TimeRange": {
      "StartTime": "00:45:10.6200000",
      "EndTime": "00:45:10.7399999"
    }
  },
  {
    "TextLocation": {
      "Start": 38120,
      "End": 38128
    },
    "TimeRange": {
      "StartTime": "00:45:10.7399999",
      "EndTime": "00:45:11.2199999"
    }
  },
  {
    "TextLocation": {
      "Start": 38129,
      "End": 38132
    },
    "TimeRange": {
      "StartTime": "00:45:11.5200000",
      "EndTime": "00:45:11.7000000"
    }
  },
  {
    "TextLocation": {
      "Start": 38133,
      "End": 38139
    },
    "TimeRange": {
      "StartTime": "00:45:11.7000000",
      "EndTime": "00:45:11.9699999"
    }
  },
  {
    "TextLocation": {
      "Start": 38140,
      "End": 38141
    },
    "TimeRange": {
      "StartTime": "00:45:11.9699999",
      "EndTime": "00:45:12.4800000"
    }
  },
  {
    "TextLocation": {
      "Start": 38142,
      "End": 38144
    },
    "TimeRange": {
      "StartTime": "00:45:12.7199999",
      "EndTime": "00:45:12.9000000"
    }
  },
  {
    "TextLocation": {
      "Start": 38145,
      "End": 38148
    },
    "TimeRange": {
      "StartTime": "00:45:12.9000000",
      "EndTime": "00:45:12.9899999"
    }
  },
  {
    "TextLocation": {
      "Start": 38149,
      "End": 38158
    },
    "TimeRange": {
      "StartTime": "00:45:12.9899999",
      "EndTime": "00:45:13.4699999"
    }
  },
  {
    "TextLocation": {
      "Start": 38159,
      "End": 38165
    },
    "TimeRange": {
      "StartTime": "00:45:13.4699999",
      "EndTime": "00:45:13.8600000"
    }
  },
  {
    "TextLocation": {
      "Start": 38166,
      "End": 38168
    },
    "TimeRange": {
      "StartTime": "00:45:13.8600000",
      "EndTime": "00:45:13.9800000"
    }
  },
  {
    "TextLocation": {
      "Start": 38169,
      "End": 38173
    },
    "TimeRange": {
      "StartTime": "00:45:13.9800000",
      "EndTime": "00:45:14.1300000"
    }
  },
  {
    "TextLocation": {
      "Start": 38174,
      "End": 38178
    },
    "TimeRange": {
      "StartTime": "00:45:14.1300000",
      "EndTime": "00:45:14.3700000"
    }
  },
  {
    "TextLocation": {
      "Start": 38179,
      "End": 38185
    },
    "TimeRange": {
      "StartTime": "00:45:14.3700000",
      "EndTime": "00:45:14.8200000"
    }
  },
  {
    "TextLocation": {
      "Start": 38186,
      "End": 38188
    },
    "TimeRange": {
      "StartTime": "00:45:14.8200000",
      "EndTime": "00:45:15.1500000"
    }
  },
  {
    "TextLocation": {
      "Start": 38189,
      "End": 38197
    },
    "TimeRange": {
      "StartTime": "00:45:15.3000000",
      "EndTime": "00:45:15.7800000"
    }
  },
  {
    "TextLocation": {
      "Start": 38198,
      "End": 38205
    },
    "TimeRange": {
      "StartTime": "00:45:15.7800000",
      "EndTime": "00:45:16.2000000"
    }
  },
  {
    "TextLocation": {
      "Start": 38206,
      "End": 38209
    },
    "TimeRange": {
      "StartTime": "00:45:16.2000000",
      "EndTime": "00:45:16.2900000"
    }
  },
  {
    "TextLocation": {
      "Start": 38210,
      "End": 38215
    },
    "TimeRange": {
      "StartTime": "00:45:16.2900000",
      "EndTime": "00:45:16.7399999"
    }
  },
  {
    "TextLocation": {
      "Start": 38218,
      "End": 38224
    },
    "TimeRange": {
      "StartTime": "00:45:17.0100000",
      "EndTime": "00:45:17.4300000"
    }
  },
  {
    "TextLocation": {
      "Start": 38225,
      "End": 38229
    },
    "TimeRange": {
      "StartTime": "00:45:17.4300000",
      "EndTime": "00:45:17.5800000"
    }
  },
  {
    "TextLocation": {
      "Start": 38230,
      "End": 38236
    },
    "TimeRange": {
      "StartTime": "00:45:17.5800000",
      "EndTime": "00:45:17.9100000"
    }
  },
  {
    "TextLocation": {
      "Start": 38237,
      "End": 38240
    },
    "TimeRange": {
      "StartTime": "00:45:17.9100000",
      "EndTime": "00:45:18.1500000"
    }
  },
  {
    "TextLocation": {
      "Start": 38241,
      "End": 38249
    },
    "TimeRange": {
      "StartTime": "00:45:18.1500000",
      "EndTime": "00:45:18.6900000"
    }
  },
  {
    "TextLocation": {
      "Start": 38250,
      "End": 38263
    },
    "TimeRange": {
      "StartTime": "00:45:18.7199999",
      "EndTime": "00:45:19.5000000"
    }
  },
  {
    "TextLocation": {
      "Start": 38264,
      "End": 38266
    },
    "TimeRange": {
      "StartTime": "00:45:19.5000000",
      "EndTime": "00:45:19.5900000"
    }
  },
  {
    "TextLocation": {
      "Start": 38267,
      "End": 38271
    },
    "TimeRange": {
      "StartTime": "00:45:19.5900000",
      "EndTime": "00:45:19.9500000"
    }
  },
  {
    "TextLocation": {
      "Start": 38272,
      "End": 38275
    },
    "TimeRange": {
      "StartTime": "00:45:19.9500000",
      "EndTime": "00:45:20.1000000"
    }
  },
  {
    "TextLocation": {
      "Start": 38276,
      "End": 38283
    },
    "TimeRange": {
      "StartTime": "00:45:20.1000000",
      "EndTime": "00:45:20.5200000"
    }
  },
  {
    "TextLocation": {
      "Start": 38284,
      "End": 38290
    },
    "TimeRange": {
      "StartTime": "00:45:20.5200000",
      "EndTime": "00:45:21.0300000"
    }
  },
  {
    "TextLocation": {
      "Start": 38293,
      "End": 38294
    },
    "TimeRange": {
      "StartTime": "00:45:21.8100000",
      "EndTime": "00:45:21.9899999"
    }
  },
  {
    "TextLocation": {
      "Start": 38295,
      "End": 38299
    },
    "TimeRange": {
      "StartTime": "00:45:21.9899999",
      "EndTime": "00:45:22.1100000"
    }
  },
  {
    "TextLocation": {
      "Start": 38300,
      "End": 38304
    },
    "TimeRange": {
      "StartTime": "00:45:22.1100000",
      "EndTime": "00:45:22.3200000"
    }
  },
  {
    "TextLocation": {
      "Start": 38305,
      "End": 38308
    },
    "TimeRange": {
      "StartTime": "00:45:22.3200000",
      "EndTime": "00:45:22.4400000"
    }
  },
  {
    "TextLocation": {
      "Start": 38309,
      "End": 38312
    },
    "TimeRange": {
      "StartTime": "00:45:22.4400000",
      "EndTime": "00:45:22.5300000"
    }
  },
  {
    "TextLocation": {
      "Start": 38313,
      "End": 38319
    },
    "TimeRange": {
      "StartTime": "00:45:22.5300000",
      "EndTime": "00:45:22.8600000"
    }
  },
  {
    "TextLocation": {
      "Start": 38321,
      "End": 38324
    },
    "TimeRange": {
      "StartTime": "00:45:22.8600000",
      "EndTime": "00:45:23.0400000"
    }
  },
  {
    "TextLocation": {
      "Start": 38325,
      "End": 38326
    },
    "TimeRange": {
      "StartTime": "00:45:23.0400000",
      "EndTime": "00:45:23.1000000"
    }
  },
  {
    "TextLocation": {
      "Start": 38327,
      "End": 38330
    },
    "TimeRange": {
      "StartTime": "00:45:23.1000000",
      "EndTime": "00:45:23.3400000"
    }
  },
  {
    "TextLocation": {
      "Start": 38331,
      "End": 38335
    },
    "TimeRange": {
      "StartTime": "00:45:23.3400000",
      "EndTime": "00:45:23.6100000"
    }
  },
  {
    "TextLocation": {
      "Start": 38336,
      "End": 38344
    },
    "TimeRange": {
      "StartTime": "00:45:23.6100000",
      "EndTime": "00:45:24.2700000"
    }
  },
  {
    "TextLocation": {
      "Start": 38347,
      "End": 38353
    },
    "TimeRange": {
      "StartTime": "00:45:24.9600000",
      "EndTime": "00:45:25.2600000"
    }
  },
  {
    "TextLocation": {
      "Start": 38354,
      "End": 38358
    },
    "TimeRange": {
      "StartTime": "00:45:25.2600000",
      "EndTime": "00:45:25.5600000"
    }
  },
  {
    "TextLocation": {
      "Start": 38359,
      "End": 38367
    },
    "TimeRange": {
      "StartTime": "00:45:25.5600000",
      "EndTime": "00:45:26.0100000"
    }
  },
  {
    "TextLocation": {
      "Start": 38368,
      "End": 38370
    },
    "TimeRange": {
      "StartTime": "00:45:26.0100000",
      "EndTime": "00:45:26.1300000"
    }
  },
  {
    "TextLocation": {
      "Start": 38371,
      "End": 38379
    },
    "TimeRange": {
      "StartTime": "00:45:26.1300000",
      "EndTime": "00:45:26.6000000"
    }
  },
  {
    "TextLocation": {
      "Start": 38380,
      "End": 38384
    },
    "TimeRange": {
      "StartTime": "00:45:26.6000000",
      "EndTime": "00:45:27.0800000"
    }
  },
  {
    "TextLocation": {
      "Start": 38386,
      "End": 38390
    },
    "TimeRange": {
      "StartTime": "00:45:27.0900000",
      "EndTime": "00:45:27.6900000"
    }
  },
  {
    "TextLocation": {
      "Start": 38392,
      "End": 38394
    },
    "TimeRange": {
      "StartTime": "00:45:27.6900000",
      "EndTime": "00:45:28.1100000"
    }
  },
  {
    "TextLocation": {
      "Start": 38395,
      "End": 38398
    },
    "TimeRange": {
      "StartTime": "00:45:28.3200000",
      "EndTime": "00:45:28.6200000"
    }
  },
  {
    "TextLocation": {
      "Start": 38399,
      "End": 38406
    },
    "TimeRange": {
      "StartTime": "00:45:28.6200000",
      "EndTime": "00:45:29.0100000"
    }
  },
  {
    "TextLocation": {
      "Start": 38407,
      "End": 38411
    },
    "TimeRange": {
      "StartTime": "00:45:29.0100000",
      "EndTime": "00:45:29.2800000"
    }
  },
  {
    "TextLocation": {
      "Start": 38412,
      "End": 38414
    },
    "TimeRange": {
      "StartTime": "00:45:29.2800000",
      "EndTime": "00:45:29.3700000"
    }
  },
  {
    "TextLocation": {
      "Start": 38415,
      "End": 38420
    },
    "TimeRange": {
      "StartTime": "00:45:29.3700000",
      "EndTime": "00:45:29.6100000"
    }
  },
  {
    "TextLocation": {
      "Start": 38421,
      "End": 38423
    },
    "TimeRange": {
      "StartTime": "00:45:29.6100000",
      "EndTime": "00:45:29.9100000"
    }
  },
  {
    "TextLocation": {
      "Start": 38424,
      "End": 38431
    },
    "TimeRange": {
      "StartTime": "00:45:29.9100000",
      "EndTime": "00:45:30.2100000"
    }
  },
  {
    "TextLocation": {
      "Start": 38432,
      "End": 38436
    },
    "TimeRange": {
      "StartTime": "00:45:30.2100000",
      "EndTime": "00:45:30.4400000"
    }
  },
  {
    "TextLocation": {
      "Start": 38437,
      "End": 38444
    },
    "TimeRange": {
      "StartTime": "00:45:30.4500000",
      "EndTime": "00:45:30.8100000"
    }
  },
  {
    "TextLocation": {
      "Start": 38445,
      "End": 38456
    },
    "TimeRange": {
      "StartTime": "00:45:30.8100000",
      "EndTime": "00:45:31.5300000"
    }
  },
  {
    "TextLocation": {
      "Start": 38459,
      "End": 38467
    },
    "TimeRange": {
      "StartTime": "00:45:32.3700000",
      "EndTime": "00:45:32.6400000"
    }
  },
  {
    "TextLocation": {
      "Start": 38468,
      "End": 38471
    },
    "TimeRange": {
      "StartTime": "00:45:32.6400000",
      "EndTime": "00:45:32.7300000"
    }
  },
  {
    "TextLocation": {
      "Start": 38472,
      "End": 38476
    },
    "TimeRange": {
      "StartTime": "00:45:32.7300000",
      "EndTime": "00:45:33.0300000"
    }
  },
  {
    "TextLocation": {
      "Start": 38477,
      "End": 38480
    },
    "TimeRange": {
      "StartTime": "00:45:33.0300000",
      "EndTime": "00:45:33.1500000"
    }
  },
  {
    "TextLocation": {
      "Start": 38481,
      "End": 38486
    },
    "TimeRange": {
      "StartTime": "00:45:33.1500000",
      "EndTime": "00:45:33.4500000"
    }
  },
  {
    "TextLocation": {
      "Start": 38487,
      "End": 38492
    },
    "TimeRange": {
      "StartTime": "00:45:33.4500000",
      "EndTime": "00:45:33.8400000"
    }
  },
  {
    "TextLocation": {
      "Start": 38493,
      "End": 38496
    },
    "TimeRange": {
      "StartTime": "00:45:33.8400000",
      "EndTime": "00:45:33.9600000"
    }
  },
  {
    "TextLocation": {
      "Start": 38497,
      "End": 38500
    },
    "TimeRange": {
      "StartTime": "00:45:33.9600000",
      "EndTime": "00:45:34.1400000"
    }
  },
  {
    "TextLocation": {
      "Start": 38501,
      "End": 38505
    },
    "TimeRange": {
      "StartTime": "00:45:34.1400000",
      "EndTime": "00:45:34.3200000"
    }
  },
  {
    "TextLocation": {
      "Start": 38506,
      "End": 38509
    },
    "TimeRange": {
      "StartTime": "00:45:34.3200000",
      "EndTime": "00:45:34.4699999"
    }
  },
  {
    "TextLocation": {
      "Start": 38510,
      "End": 38516
    },
    "TimeRange": {
      "StartTime": "00:45:34.4699999",
      "EndTime": "00:45:34.8400000"
    }
  },
  {
    "TextLocation": {
      "Start": 38519,
      "End": 38521
    },
    "TimeRange": {
      "StartTime": "00:45:34.8600000",
      "EndTime": "00:45:35.0100000"
    }
  },
  {
    "TextLocation": {
      "Start": 38522,
      "End": 38528
    },
    "TimeRange": {
      "StartTime": "00:45:35.0100000",
      "EndTime": "00:45:35.2500000"
    }
  },
  {
    "TextLocation": {
      "Start": 38529,
      "End": 38532
    },
    "TimeRange": {
      "StartTime": "00:45:35.2500000",
      "EndTime": "00:45:35.3700000"
    }
  },
  {
    "TextLocation": {
      "Start": 38533,
      "End": 38540
    },
    "TimeRange": {
      "StartTime": "00:45:35.3700000",
      "EndTime": "00:45:35.7900000"
    }
  },
  {
    "TextLocation": {
      "Start": 38541,
      "End": 38543
    },
    "TimeRange": {
      "StartTime": "00:45:35.7900000",
      "EndTime": "00:45:35.9400000"
    }
  },
  {
    "TextLocation": {
      "Start": 38544,
      "End": 38554
    },
    "TimeRange": {
      "StartTime": "00:45:35.9400000",
      "EndTime": "00:45:36.5400000"
    }
  },
  {
    "TextLocation": {
      "Start": 38555,
      "End": 38558
    },
    "TimeRange": {
      "StartTime": "00:45:36.5400000",
      "EndTime": "00:45:36.6600000"
    }
  },
  {
    "TextLocation": {
      "Start": 38559,
      "End": 38565
    },
    "TimeRange": {
      "StartTime": "00:45:36.6600000",
      "EndTime": "00:45:37.0800000"
    }
  },
  {
    "TextLocation": {
      "Start": 38566,
      "End": 38568
    },
    "TimeRange": {
      "StartTime": "00:45:37.0800000",
      "EndTime": "00:45:37.2000000"
    }
  },
  {
    "TextLocation": {
      "Start": 38569,
      "End": 38572
    },
    "TimeRange": {
      "StartTime": "00:45:37.2000000",
      "EndTime": "00:45:37.3200000"
    }
  },
  {
    "TextLocation": {
      "Start": 38573,
      "End": 38581
    },
    "TimeRange": {
      "StartTime": "00:45:37.3200000",
      "EndTime": "00:45:37.7100000"
    }
  },
  {
    "TextLocation": {
      "Start": 38582,
      "End": 38586
    },
    "TimeRange": {
      "StartTime": "00:45:37.7100000",
      "EndTime": "00:45:38.1900000"
    }
  },
  {
    "TextLocation": {
      "Start": 38589,
      "End": 38591
    },
    "TimeRange": {
      "StartTime": "00:45:38.6700000",
      "EndTime": "00:45:38.8200000"
    }
  },
  {
    "TextLocation": {
      "Start": 38592,
      "End": 38595
    },
    "TimeRange": {
      "StartTime": "00:45:38.8200000",
      "EndTime": "00:45:38.9400000"
    }
  },
  {
    "TextLocation": {
      "Start": 38596,
      "End": 38602
    },
    "TimeRange": {
      "StartTime": "00:45:38.9400000",
      "EndTime": "00:45:39.3600000"
    }
  },
  {
    "TextLocation": {
      "Start": 38603,
      "End": 38613
    },
    "TimeRange": {
      "StartTime": "00:45:39.3600000",
      "EndTime": "00:45:39.8700000"
    }
  },
  {
    "TextLocation": {
      "Start": 38614,
      "End": 38617
    },
    "TimeRange": {
      "StartTime": "00:45:39.8700000",
      "EndTime": "00:45:39.9899999"
    }
  },
  {
    "TextLocation": {
      "Start": 38618,
      "End": 38621
    },
    "TimeRange": {
      "StartTime": "00:45:39.9899999",
      "EndTime": "00:45:40.0800000"
    }
  },
  {
    "TextLocation": {
      "Start": 38622,
      "End": 38632
    },
    "TimeRange": {
      "StartTime": "00:45:40.0800000",
      "EndTime": "00:45:40.7100000"
    }
  },
  {
    "TextLocation": {
      "Start": 38634,
      "End": 38639
    },
    "TimeRange": {
      "StartTime": "00:45:40.9500000",
      "EndTime": "00:45:41.1900000"
    }
  },
  {
    "TextLocation": {
      "Start": 38640,
      "End": 38649
    },
    "TimeRange": {
      "StartTime": "00:45:41.1900000",
      "EndTime": "00:45:41.6400000"
    }
  },
  {
    "TextLocation": {
      "Start": 38650,
      "End": 38661
    },
    "TimeRange": {
      "StartTime": "00:45:41.6400000",
      "EndTime": "00:45:42.1500000"
    }
  },
  {
    "TextLocation": {
      "Start": 38662,
      "End": 38669
    },
    "TimeRange": {
      "StartTime": "00:45:42.1500000",
      "EndTime": "00:45:42.4500000"
    }
  },
  {
    "TextLocation": {
      "Start": 38670,
      "End": 38677
    },
    "TimeRange": {
      "StartTime": "00:45:42.4500000",
      "EndTime": "00:45:42.9000000"
    }
  },
  {
    "TextLocation": {
      "Start": 38678,
      "End": 38680
    },
    "TimeRange": {
      "StartTime": "00:45:42.9000000",
      "EndTime": "00:45:43.0200000"
    }
  },
  {
    "TextLocation": {
      "Start": 38681,
      "End": 38689
    },
    "TimeRange": {
      "StartTime": "00:45:43.0200000",
      "EndTime": "00:45:43.5000000"
    }
  },
  {
    "TextLocation": {
      "Start": 38690,
      "End": 38693
    },
    "TimeRange": {
      "StartTime": "00:45:43.5000000",
      "EndTime": "00:45:43.8000000"
    }
  },
  {
    "TextLocation": {
      "Start": 38694,
      "End": 38702
    },
    "TimeRange": {
      "StartTime": "00:45:43.8000000",
      "EndTime": "00:45:44.4300000"
    }
  },
  {
    "TextLocation": {
      "Start": 38703,
      "End": 38710
    },
    "TimeRange": {
      "StartTime": "00:45:44.4300000",
      "EndTime": "00:45:44.8200000"
    }
  },
  {
    "TextLocation": {
      "Start": 38711,
      "End": 38713
    },
    "TimeRange": {
      "StartTime": "00:45:44.8200000",
      "EndTime": "00:45:44.9699999"
    }
  },
  {
    "TextLocation": {
      "Start": 38714,
      "End": 38717
    },
    "TimeRange": {
      "StartTime": "00:45:44.9699999",
      "EndTime": "00:45:45.0600000"
    }
  },
  {
    "TextLocation": {
      "Start": 38718,
      "End": 38727
    },
    "TimeRange": {
      "StartTime": "00:45:45.0600000",
      "EndTime": "00:45:45.5700000"
    }
  },
  {
    "TextLocation": {
      "Start": 38730,
      "End": 38734
    },
    "TimeRange": {
      "StartTime": "00:45:46.1400000",
      "EndTime": "00:45:46.3500000"
    }
  },
  {
    "TextLocation": {
      "Start": 38735,
      "End": 38736
    },
    "TimeRange": {
      "StartTime": "00:45:46.3500000",
      "EndTime": "00:45:46.4400000"
    }
  },
  {
    "TextLocation": {
      "Start": 38737,
      "End": 38742
    },
    "TimeRange": {
      "StartTime": "00:45:46.4400000",
      "EndTime": "00:45:46.7399999"
    }
  },
  {
    "TextLocation": {
      "Start": 38743,
      "End": 38746
    },
    "TimeRange": {
      "StartTime": "00:45:46.7399999",
      "EndTime": "00:45:46.8300000"
    }
  },
  {
    "TextLocation": {
      "Start": 38747,
      "End": 38749
    },
    "TimeRange": {
      "StartTime": "00:45:46.8300000",
      "EndTime": "00:45:46.9800000"
    }
  },
  {
    "TextLocation": {
      "Start": 38750,
      "End": 38757
    },
    "TimeRange": {
      "StartTime": "00:45:46.9800000",
      "EndTime": "00:45:47.4600000"
    }
  },
  {
    "TextLocation": {
      "Start": 38758,
      "End": 38761
    },
    "TimeRange": {
      "StartTime": "00:45:47.4600000",
      "EndTime": "00:45:47.6400000"
    }
  },
  {
    "TextLocation": {
      "Start": 38762,
      "End": 38768
    },
    "TimeRange": {
      "StartTime": "00:45:47.6400000",
      "EndTime": "00:45:48"
    }
  },
  {
    "TextLocation": {
      "Start": 38769,
      "End": 38771
    },
    "TimeRange": {
      "StartTime": "00:45:48",
      "EndTime": "00:45:48.1500000"
    }
  },
  {
    "TextLocation": {
      "Start": 38772,
      "End": 38785
    },
    "TimeRange": {
      "StartTime": "00:45:48.1500000",
      "EndTime": "00:45:48.8400000"
    }
  },
  {
    "TextLocation": {
      "Start": 38786,
      "End": 38789
    },
    "TimeRange": {
      "StartTime": "00:45:48.8400000",
      "EndTime": "00:45:48.9899999"
    }
  },
  {
    "TextLocation": {
      "Start": 38790,
      "End": 38797
    },
    "TimeRange": {
      "StartTime": "00:45:48.9899999",
      "EndTime": "00:45:49.2900000"
    }
  },
  {
    "TextLocation": {
      "Start": 38798,
      "End": 38806
    },
    "TimeRange": {
      "StartTime": "00:45:49.2900000",
      "EndTime": "00:45:49.8300000"
    }
  },
  {
    "TextLocation": {
      "Start": 38808,
      "End": 38810
    },
    "TimeRange": {
      "StartTime": "00:45:49.8300000",
      "EndTime": "00:45:49.9800000"
    }
  },
  {
    "TextLocation": {
      "Start": 38811,
      "End": 38815
    },
    "TimeRange": {
      "StartTime": "00:45:49.9800000",
      "EndTime": "00:45:50.1600000"
    }
  },
  {
    "TextLocation": {
      "Start": 38816,
      "End": 38818
    },
    "TimeRange": {
      "StartTime": "00:45:50.1600000",
      "EndTime": "00:45:50.2500000"
    }
  },
  {
    "TextLocation": {
      "Start": 38819,
      "End": 38822
    },
    "TimeRange": {
      "StartTime": "00:45:50.2500000",
      "EndTime": "00:45:50.4000000"
    }
  },
  {
    "TextLocation": {
      "Start": 38823,
      "End": 38829
    },
    "TimeRange": {
      "StartTime": "00:45:50.4000000",
      "EndTime": "00:45:50.8500000"
    }
  },
  {
    "TextLocation": {
      "Start": 38830,
      "End": 38832
    },
    "TimeRange": {
      "StartTime": "00:45:50.8500000",
      "EndTime": "00:45:50.9699999"
    }
  },
  {
    "TextLocation": {
      "Start": 38833,
      "End": 38838
    },
    "TimeRange": {
      "StartTime": "00:45:50.9699999",
      "EndTime": "00:45:51.1500000"
    }
  },
  {
    "TextLocation": {
      "Start": 38839,
      "End": 38846
    },
    "TimeRange": {
      "StartTime": "00:45:51.1500000",
      "EndTime": "00:45:51.4500000"
    }
  },
  {
    "TextLocation": {
      "Start": 38847,
      "End": 38851
    },
    "TimeRange": {
      "StartTime": "00:45:51.4500000",
      "EndTime": "00:45:51.6600000"
    }
  },
  {
    "TextLocation": {
      "Start": 38852,
      "End": 38853
    },
    "TimeRange": {
      "StartTime": "00:45:51.6600000",
      "EndTime": "00:45:51.7199999"
    }
  },
  {
    "TextLocation": {
      "Start": 38854,
      "End": 38858
    },
    "TimeRange": {
      "StartTime": "00:45:51.7199999",
      "EndTime": "00:45:52.2600000"
    }
  },
  {
    "TextLocation": {
      "Start": 38859,
      "End": 38864
    },
    "TimeRange": {
      "StartTime": "00:45:52.7399999",
      "EndTime": "00:45:53.0100000"
    }
  },
  {
    "TextLocation": {
      "Start": 38865,
      "End": 38870
    },
    "TimeRange": {
      "StartTime": "00:45:53.0100000",
      "EndTime": "00:45:53.2199999"
    }
  },
  {
    "TextLocation": {
      "Start": 38871,
      "End": 38874
    },
    "TimeRange": {
      "StartTime": "00:45:53.2199999",
      "EndTime": "00:45:53.3100000"
    }
  },
  {
    "TextLocation": {
      "Start": 38875,
      "End": 38883
    },
    "TimeRange": {
      "StartTime": "00:45:53.3100000",
      "EndTime": "00:45:53.7600000"
    }
  },
  {
    "TextLocation": {
      "Start": 38884,
      "End": 38889
    },
    "TimeRange": {
      "StartTime": "00:45:53.7600000",
      "EndTime": "00:45:53.9400000"
    }
  },
  {
    "TextLocation": {
      "Start": 38890,
      "End": 38894
    },
    "TimeRange": {
      "StartTime": "00:45:53.9400000",
      "EndTime": "00:45:54.1800000"
    }
  },
  {
    "TextLocation": {
      "Start": 38895,
      "End": 38897
    },
    "TimeRange": {
      "StartTime": "00:45:54.1800000",
      "EndTime": "00:45:54.5100000"
    }
  },
  {
    "TextLocation": {
      "Start": 38900,
      "End": 38903
    },
    "TimeRange": {
      "StartTime": "00:45:54.7500000",
      "EndTime": "00:45:54.9300000"
    }
  },
  {
    "TextLocation": {
      "Start": 38904,
      "End": 38907
    },
    "TimeRange": {
      "StartTime": "00:45:54.9300000",
      "EndTime": "00:45:55.0800000"
    }
  },
  {
    "TextLocation": {
      "Start": 38908,
      "End": 38919
    },
    "TimeRange": {
      "StartTime": "00:45:55.0800000",
      "EndTime": "00:45:55.7100000"
    }
  },
  {
    "TextLocation": {
      "Start": 38920,
      "End": 38924
    },
    "TimeRange": {
      "StartTime": "00:45:55.7100000",
      "EndTime": "00:45:55.8300000"
    }
  },
  {
    "TextLocation": {
      "Start": 38925,
      "End": 38926
    },
    "TimeRange": {
      "StartTime": "00:45:55.8300000",
      "EndTime": "00:45:55.9500000"
    }
  },
  {
    "TextLocation": {
      "Start": 38927,
      "End": 38932
    },
    "TimeRange": {
      "StartTime": "00:45:55.9500000",
      "EndTime": "00:45:56.0700000"
    }
  },
  {
    "TextLocation": {
      "Start": 38933,
      "End": 38936
    },
    "TimeRange": {
      "StartTime": "00:45:56.0700000",
      "EndTime": "00:45:56.5200000"
    }
  },
  {
    "TextLocation": {
      "Start": 38939,
      "End": 38941
    },
    "TimeRange": {
      "StartTime": "00:45:57.0900000",
      "EndTime": "00:45:57.2700000"
    }
  },
  {
    "TextLocation": {
      "Start": 38942,
      "End": 38950
    },
    "TimeRange": {
      "StartTime": "00:45:57.2700000",
      "EndTime": "00:45:57.6600000"
    }
  },
  {
    "TextLocation": {
      "Start": 38951,
      "End": 38959
    },
    "TimeRange": {
      "StartTime": "00:45:57.6600000",
      "EndTime": "00:45:58.0500000"
    }
  },
  {
    "TextLocation": {
      "Start": 38960,
      "End": 38971
    },
    "TimeRange": {
      "StartTime": "00:45:58.0500000",
      "EndTime": "00:45:58.8600000"
    }
  },
  {
    "TextLocation": {
      "Start": 38972,
      "End": 38976
    },
    "TimeRange": {
      "StartTime": "00:45:58.8600000",
      "EndTime": "00:45:59.0100000"
    }
  },
  {
    "TextLocation": {
      "Start": 38977,
      "End": 38979
    },
    "TimeRange": {
      "StartTime": "00:45:59.0100000",
      "EndTime": "00:45:59.1300000"
    }
  },
  {
    "TextLocation": {
      "Start": 38980,
      "End": 38985
    },
    "TimeRange": {
      "StartTime": "00:45:59.1300000",
      "EndTime": "00:45:59.2500000"
    }
  },
  {
    "TextLocation": {
      "Start": 38986,
      "End": 38989
    },
    "TimeRange": {
      "StartTime": "00:45:59.2500000",
      "EndTime": "00:45:59.4600000"
    }
  },
  {
    "TextLocation": {
      "Start": 38990,
      "End": 39000
    },
    "TimeRange": {
      "StartTime": "00:45:59.4600000",
      "EndTime": "00:46:00.0600000"
    }
  },
  {
    "TextLocation": {
      "Start": 39001,
      "End": 39002
    },
    "TimeRange": {
      "StartTime": "00:46:00.0600000",
      "EndTime": "00:46:00.1200000"
    }
  },
  {
    "TextLocation": {
      "Start": 39003,
      "End": 39009
    },
    "TimeRange": {
      "StartTime": "00:46:00.1200000",
      "EndTime": "00:46:00.4500000"
    }
  },
  {
    "TextLocation": {
      "Start": 39010,
      "End": 39012
    },
    "TimeRange": {
      "StartTime": "00:46:00.4500000",
      "EndTime": "00:46:00.5400000"
    }
  },
  {
    "TextLocation": {
      "Start": 39013,
      "End": 39026
    },
    "TimeRange": {
      "StartTime": "00:46:00.5400000",
      "EndTime": "00:46:01.4400000"
    }
  },
  {
    "TextLocation": {
      "Start": 39029,
      "End": 39032
    },
    "TimeRange": {
      "StartTime": "00:46:01.6500000",
      "EndTime": "00:46:01.8900000"
    }
  },
  {
    "TextLocation": {
      "Start": 39033,
      "End": 39037
    },
    "TimeRange": {
      "StartTime": "00:46:01.8900000",
      "EndTime": "00:46:02.3700000"
    }
  },
  {
    "TextLocation": {
      "Start": 39038,
      "End": 39043
    },
    "TimeRange": {
      "StartTime": "00:46:02.3700000",
      "EndTime": "00:46:02.7600000"
    }
  },
  {
    "TextLocation": {
      "Start": 39044,
      "End": 39045
    },
    "TimeRange": {
      "StartTime": "00:46:02.7600000",
      "EndTime": "00:46:02.9699999"
    }
  },
  {
    "TextLocation": {
      "Start": 39046,
      "End": 39051
    },
    "TimeRange": {
      "StartTime": "00:46:03",
      "EndTime": "00:46:03.3000000"
    }
  },
  {
    "TextLocation": {
      "Start": 39052,
      "End": 39059
    },
    "TimeRange": {
      "StartTime": "00:46:03.3000000",
      "EndTime": "00:46:03.5100000"
    }
  },
  {
    "TextLocation": {
      "Start": 39060,
      "End": 39062
    },
    "TimeRange": {
      "StartTime": "00:46:03.5100000",
      "EndTime": "00:46:03.6300000"
    }
  },
  {
    "TextLocation": {
      "Start": 39063,
      "End": 39069
    },
    "TimeRange": {
      "StartTime": "00:46:03.6300000",
      "EndTime": "00:46:03.8700000"
    }
  },
  {
    "TextLocation": {
      "Start": 39070,
      "End": 39072
    },
    "TimeRange": {
      "StartTime": "00:46:03.8700000",
      "EndTime": "00:46:03.9600000"
    }
  },
  {
    "TextLocation": {
      "Start": 39073,
      "End": 39078
    },
    "TimeRange": {
      "StartTime": "00:46:03.9600000",
      "EndTime": "00:46:04.2000000"
    }
  },
  {
    "TextLocation": {
      "Start": 39079,
      "End": 39083
    },
    "TimeRange": {
      "StartTime": "00:46:04.2000000",
      "EndTime": "00:46:04.3800000"
    }
  },
  {
    "TextLocation": {
      "Start": 39084,
      "End": 39090
    },
    "TimeRange": {
      "StartTime": "00:46:04.3800000",
      "EndTime": "00:46:04.8300000"
    }
  },
  {
    "TextLocation": {
      "Start": 39091,
      "End": 39096
    },
    "TimeRange": {
      "StartTime": "00:46:04.8300000",
      "EndTime": "00:46:05.1300000"
    }
  },
  {
    "TextLocation": {
      "Start": 39097,
      "End": 39100
    },
    "TimeRange": {
      "StartTime": "00:46:05.1300000",
      "EndTime": "00:46:05.2800000"
    }
  },
  {
    "TextLocation": {
      "Start": 39101,
      "End": 39109
    },
    "TimeRange": {
      "StartTime": "00:46:05.2800000",
      "EndTime": "00:46:05.7900000"
    }
  },
  {
    "TextLocation": {
      "Start": 39110,
      "End": 39116
    },
    "TimeRange": {
      "StartTime": "00:46:05.7900000",
      "EndTime": "00:46:06.0900000"
    }
  },
  {
    "TextLocation": {
      "Start": 39117,
      "End": 39123
    },
    "TimeRange": {
      "StartTime": "00:46:06.0900000",
      "EndTime": "00:46:06.4200000"
    }
  },
  {
    "TextLocation": {
      "Start": 39124,
      "End": 39129
    },
    "TimeRange": {
      "StartTime": "00:46:06.4200000",
      "EndTime": "00:46:06.6000000"
    }
  },
  {
    "TextLocation": {
      "Start": 39130,
      "End": 39141
    },
    "TimeRange": {
      "StartTime": "00:46:06.6000000",
      "EndTime": "00:46:07.2900000"
    }
  },
  {
    "TextLocation": {
      "Start": 39143,
      "End": 39151
    },
    "TimeRange": {
      "StartTime": "00:46:07.5600000",
      "EndTime": "00:46:08.0400000"
    }
  },
  {
    "TextLocation": {
      "Start": 39152,
      "End": 39155
    },
    "TimeRange": {
      "StartTime": "00:46:08.0400000",
      "EndTime": "00:46:08.2199999"
    }
  },
  {
    "TextLocation": {
      "Start": 39156,
      "End": 39166
    },
    "TimeRange": {
      "StartTime": "00:46:08.2199999",
      "EndTime": "00:46:08.7300000"
    }
  },
  {
    "TextLocation": {
      "Start": 39167,
      "End": 39169
    },
    "TimeRange": {
      "StartTime": "00:46:08.7300000",
      "EndTime": "00:46:08.8200000"
    }
  },
  {
    "TextLocation": {
      "Start": 39170,
      "End": 39177
    },
    "TimeRange": {
      "StartTime": "00:46:08.8200000",
      "EndTime": "00:46:09.0900000"
    }
  },
  {
    "TextLocation": {
      "Start": 39178,
      "End": 39186
    },
    "TimeRange": {
      "StartTime": "00:46:09.0900000",
      "EndTime": "00:46:09.6600000"
    }
  },
  {
    "TextLocation": {
      "Start": 39189,
      "End": 39191
    },
    "TimeRange": {
      "StartTime": "00:46:10.4100000",
      "EndTime": "00:46:10.6500000"
    }
  },
  {
    "TextLocation": {
      "Start": 39192,
      "End": 39196
    },
    "TimeRange": {
      "StartTime": "00:46:10.6500000",
      "EndTime": "00:46:10.8600000"
    }
  },
  {
    "TextLocation": {
      "Start": 39197,
      "End": 39204
    },
    "TimeRange": {
      "StartTime": "00:46:10.8600000",
      "EndTime": "00:46:11.2800000"
    }
  },
  {
    "TextLocation": {
      "Start": 39206,
      "End": 39207
    },
    "TimeRange": {
      "StartTime": "00:46:11.2800000",
      "EndTime": "00:46:11.4000000"
    }
  },
  {
    "TextLocation": {
      "Start": 39208,
      "End": 39215
    },
    "TimeRange": {
      "StartTime": "00:46:11.4000000",
      "EndTime": "00:46:11.8500000"
    }
  },
  {
    "TextLocation": {
      "Start": 39216,
      "End": 39218
    },
    "TimeRange": {
      "StartTime": "00:46:11.8500000",
      "EndTime": "00:46:11.9699999"
    }
  },
  {
    "TextLocation": {
      "Start": 39219,
      "End": 39223
    },
    "TimeRange": {
      "StartTime": "00:46:11.9699999",
      "EndTime": "00:46:12.2700000"
    }
  },
  {
    "TextLocation": {
      "Start": 39224,
      "End": 39235
    },
    "TimeRange": {
      "StartTime": "00:46:12.2700000",
      "EndTime": "00:46:12.7800000"
    }
  },
  {
    "TextLocation": {
      "Start": 39236,
      "End": 39242
    },
    "TimeRange": {
      "StartTime": "00:46:12.7800000",
      "EndTime": "00:46:13.1100000"
    }
  },
  {
    "TextLocation": {
      "Start": 39243,
      "End": 39245
    },
    "TimeRange": {
      "StartTime": "00:46:13.1100000",
      "EndTime": "00:46:13.2300000"
    }
  },
  {
    "TextLocation": {
      "Start": 39246,
      "End": 39254
    },
    "TimeRange": {
      "StartTime": "00:46:13.2300000",
      "EndTime": "00:46:13.7399999"
    }
  },
  {
    "TextLocation": {
      "Start": 39255,
      "End": 39262
    },
    "TimeRange": {
      "StartTime": "00:46:13.7399999",
      "EndTime": "00:46:14.0400000"
    }
  },
  {
    "TextLocation": {
      "Start": 39263,
      "End": 39271
    },
    "TimeRange": {
      "StartTime": "00:46:14.0400000",
      "EndTime": "00:46:14.4300000"
    }
  },
  {
    "TextLocation": {
      "Start": 39272,
      "End": 39282
    },
    "TimeRange": {
      "StartTime": "00:46:14.4300000",
      "EndTime": "00:46:14.9100000"
    }
  },
  {
    "TextLocation": {
      "Start": 39283,
      "End": 39287
    },
    "TimeRange": {
      "StartTime": "00:46:14.9100000",
      "EndTime": "00:46:15.0900000"
    }
  },
  {
    "TextLocation": {
      "Start": 39288,
      "End": 39298
    },
    "TimeRange": {
      "StartTime": "00:46:15.0900000",
      "EndTime": "00:46:15.8400000"
    }
  },
  {
    "TextLocation": {
      "Start": 39299,
      "End": 39301
    },
    "TimeRange": {
      "StartTime": "00:46:16.1700000",
      "EndTime": "00:46:16.3800000"
    }
  },
  {
    "TextLocation": {
      "Start": 39302,
      "End": 39303
    },
    "TimeRange": {
      "StartTime": "00:46:16.3800000",
      "EndTime": "00:46:16.4400000"
    }
  },
  {
    "TextLocation": {
      "Start": 39304,
      "End": 39312
    },
    "TimeRange": {
      "StartTime": "00:46:16.4400000",
      "EndTime": "00:46:16.9500000"
    }
  },
  {
    "TextLocation": {
      "Start": 39313,
      "End": 39316
    },
    "TimeRange": {
      "StartTime": "00:46:16.9500000",
      "EndTime": "00:46:17.0700000"
    }
  },
  {
    "TextLocation": {
      "Start": 39317,
      "End": 39320
    },
    "TimeRange": {
      "StartTime": "00:46:17.0700000",
      "EndTime": "00:46:17.3400000"
    }
  },
  {
    "TextLocation": {
      "Start": 39321,
      "End": 39329
    },
    "TimeRange": {
      "StartTime": "00:46:17.3400000",
      "EndTime": "00:46:17.7600000"
    }
  },
  {
    "TextLocation": {
      "Start": 39330,
      "End": 39337
    },
    "TimeRange": {
      "StartTime": "00:46:17.7600000",
      "EndTime": "00:46:18.2100000"
    }
  },
  {
    "TextLocation": {
      "Start": 39338,
      "End": 39340
    },
    "TimeRange": {
      "StartTime": "00:46:18.2100000",
      "EndTime": "00:46:18.3300000"
    }
  },
  {
    "TextLocation": {
      "Start": 39341,
      "End": 39347
    },
    "TimeRange": {
      "StartTime": "00:46:18.3300000",
      "EndTime": "00:46:18.7500000"
    }
  },
  {
    "TextLocation": {
      "Start": 39348,
      "End": 39355
    },
    "TimeRange": {
      "StartTime": "00:46:18.7500000",
      "EndTime": "00:46:19.1400000"
    }
  },
  {
    "TextLocation": {
      "Start": 39356,
      "End": 39365
    },
    "TimeRange": {
      "StartTime": "00:46:19.1400000",
      "EndTime": "00:46:19.5900000"
    }
  },
  {
    "TextLocation": {
      "Start": 39366,
      "End": 39377
    },
    "TimeRange": {
      "StartTime": "00:46:19.5900000",
      "EndTime": "00:46:20.3700000"
    }
  },
  {
    "TextLocation": {
      "Start": 39379,
      "End": 39386
    },
    "TimeRange": {
      "StartTime": "00:46:20.8500000",
      "EndTime": "00:46:21.3300000"
    }
  },
  {
    "TextLocation": {
      "Start": 39387,
      "End": 39390
    },
    "TimeRange": {
      "StartTime": "00:46:21.3300000",
      "EndTime": "00:46:21.4500000"
    }
  },
  {
    "TextLocation": {
      "Start": 39391,
      "End": 39395
    },
    "TimeRange": {
      "StartTime": "00:46:21.4500000",
      "EndTime": "00:46:21.7199999"
    }
  },
  {
    "TextLocation": {
      "Start": 39396,
      "End": 39400
    },
    "TimeRange": {
      "StartTime": "00:46:21.7199999",
      "EndTime": "00:46:21.8400000"
    }
  },
  {
    "TextLocation": {
      "Start": 39401,
      "End": 39408
    },
    "TimeRange": {
      "StartTime": "00:46:21.8400000",
      "EndTime": "00:46:22.2000000"
    }
  },
  {
    "TextLocation": {
      "Start": 39409,
      "End": 39418
    },
    "TimeRange": {
      "StartTime": "00:46:22.2000000",
      "EndTime": "00:46:22.9500000"
    }
  },
  {
    "TextLocation": {
      "Start": 39419,
      "End": 39424
    },
    "TimeRange": {
      "StartTime": "00:46:22.9500000",
      "EndTime": "00:46:23.1300000"
    }
  },
  {
    "TextLocation": {
      "Start": 39425,
      "End": 39431
    },
    "TimeRange": {
      "StartTime": "00:46:23.1300000",
      "EndTime": "00:46:23.4899999"
    }
  },
  {
    "TextLocation": {
      "Start": 39432,
      "End": 39434
    },
    "TimeRange": {
      "StartTime": "00:46:23.4899999",
      "EndTime": "00:46:23.6700000"
    }
  },
  {
    "TextLocation": {
      "Start": 39435,
      "End": 39436
    },
    "TimeRange": {
      "StartTime": "00:46:23.6700000",
      "EndTime": "00:46:23.7300000"
    }
  },
  {
    "TextLocation": {
      "Start": 39437,
      "End": 39440
    },
    "TimeRange": {
      "StartTime": "00:46:23.7300000",
      "EndTime": "00:46:24"
    }
  },
  {
    "TextLocation": {
      "Start": 39441,
      "End": 39445
    },
    "TimeRange": {
      "StartTime": "00:46:24",
      "EndTime": "00:46:24.3300000"
    }
  },
  {
    "TextLocation": {
      "Start": 39446,
      "End": 39448
    },
    "TimeRange": {
      "StartTime": "00:46:24.3300000",
      "EndTime": "00:46:24.4200000"
    }
  },
  {
    "TextLocation": {
      "Start": 39449,
      "End": 39452
    },
    "TimeRange": {
      "StartTime": "00:46:24.4200000",
      "EndTime": "00:46:24.5700000"
    }
  },
  {
    "TextLocation": {
      "Start": 39453,
      "End": 39461
    },
    "TimeRange": {
      "StartTime": "00:46:24.5700000",
      "EndTime": "00:46:25.0200000"
    }
  },
  {
    "TextLocation": {
      "Start": 39462,
      "End": 39466
    },
    "TimeRange": {
      "StartTime": "00:46:25.0200000",
      "EndTime": "00:46:25.4100000"
    }
  },
  {
    "TextLocation": {
      "Start": 39469,
      "End": 39471
    },
    "TimeRange": {
      "StartTime": "00:46:25.6500000",
      "EndTime": "00:46:25.8300000"
    }
  },
  {
    "TextLocation": {
      "Start": 39472,
      "End": 39474
    },
    "TimeRange": {
      "StartTime": "00:46:25.8300000",
      "EndTime": "00:46:25.9200000"
    }
  },
  {
    "TextLocation": {
      "Start": 39475,
      "End": 39479
    },
    "TimeRange": {
      "StartTime": "00:46:25.9200000",
      "EndTime": "00:46:26.1300000"
    }
  },
  {
    "TextLocation": {
      "Start": 39480,
      "End": 39489
    },
    "TimeRange": {
      "StartTime": "00:46:26.1300000",
      "EndTime": "00:46:26.8500000"
    }
  },
  {
    "TextLocation": {
      "Start": 39490,
      "End": 39493
    },
    "TimeRange": {
      "StartTime": "00:46:26.8500000",
      "EndTime": "00:46:27.0900000"
    }
  },
  {
    "TextLocation": {
      "Start": 39494,
      "End": 39501
    },
    "TimeRange": {
      "StartTime": "00:46:27.0900000",
      "EndTime": "00:46:27.7500000"
    }
  },
  {
    "TextLocation": {
      "Start": 39504,
      "End": 39509
    },
    "TimeRange": {
      "StartTime": "00:46:28.4699999",
      "EndTime": "00:46:29.0100000"
    }
  },
  {
    "TextLocation": {
      "Start": 39511,
      "End": 39513
    },
    "TimeRange": {
      "StartTime": "00:46:29.0100000",
      "EndTime": "00:46:29.1900000"
    }
  },
  {
    "TextLocation": {
      "Start": 39514,
      "End": 39520
    },
    "TimeRange": {
      "StartTime": "00:46:29.1900000",
      "EndTime": "00:46:29.5200000"
    }
  },
  {
    "TextLocation": {
      "Start": 39521,
      "End": 39529
    },
    "TimeRange": {
      "StartTime": "00:46:29.5200000",
      "EndTime": "00:46:29.9699999"
    }
  },
  {
    "TextLocation": {
      "Start": 39530,
      "End": 39539
    },
    "TimeRange": {
      "StartTime": "00:46:29.9699999",
      "EndTime": "00:46:30.4200000"
    }
  },
  {
    "TextLocation": {
      "Start": 39540,
      "End": 39543
    },
    "TimeRange": {
      "StartTime": "00:46:30.4200000",
      "EndTime": "00:46:30.5100000"
    }
  },
  {
    "TextLocation": {
      "Start": 39544,
      "End": 39553
    },
    "TimeRange": {
      "StartTime": "00:46:30.5100000",
      "EndTime": "00:46:31.1400000"
    }
  },
  {
    "TextLocation": {
      "Start": 39554,
      "End": 39557
    },
    "TimeRange": {
      "StartTime": "00:46:31.1400000",
      "EndTime": "00:46:31.2600000"
    }
  },
  {
    "TextLocation": {
      "Start": 39558,
      "End": 39571
    },
    "TimeRange": {
      "StartTime": "00:46:31.2600000",
      "EndTime": "00:46:32.0100000"
    }
  },
  {
    "TextLocation": {
      "Start": 39572,
      "End": 39574
    },
    "TimeRange": {
      "StartTime": "00:46:32.0100000",
      "EndTime": "00:46:32.1300000"
    }
  },
  {
    "TextLocation": {
      "Start": 39575,
      "End": 39584
    },
    "TimeRange": {
      "StartTime": "00:46:32.1300000",
      "EndTime": "00:46:32.6100000"
    }
  },
  {
    "TextLocation": {
      "Start": 39585,
      "End": 39596
    },
    "TimeRange": {
      "StartTime": "00:46:32.6100000",
      "EndTime": "00:46:33.0900000"
    }
  },
  {
    "TextLocation": {
      "Start": 39597,
      "End": 39605
    },
    "TimeRange": {
      "StartTime": "00:46:33.0900000",
      "EndTime": "00:46:33.7500000"
    }
  },
  {
    "TextLocation": {
      "Start": 39606,
      "End": 39613
    },
    "TimeRange": {
      "StartTime": "00:46:34.0500000",
      "EndTime": "00:46:34.4699999"
    }
  },
  {
    "TextLocation": {
      "Start": 39614,
      "End": 39616
    },
    "TimeRange": {
      "StartTime": "00:46:34.4699999",
      "EndTime": "00:46:34.6200000"
    }
  },
  {
    "TextLocation": {
      "Start": 39617,
      "End": 39620
    },
    "TimeRange": {
      "StartTime": "00:46:34.6200000",
      "EndTime": "00:46:34.8000000"
    }
  },
  {
    "TextLocation": {
      "Start": 39621,
      "End": 39623
    },
    "TimeRange": {
      "StartTime": "00:46:34.8000000",
      "EndTime": "00:46:34.8900000"
    }
  },
  {
    "TextLocation": {
      "Start": 39624,
      "End": 39627
    },
    "TimeRange": {
      "StartTime": "00:46:34.8900000",
      "EndTime": "00:46:35.0100000"
    }
  },
  {
    "TextLocation": {
      "Start": 39628,
      "End": 39638
    },
    "TimeRange": {
      "StartTime": "00:46:35.0100000",
      "EndTime": "00:46:35.5800000"
    }
  },
  {
    "TextLocation": {
      "Start": 39639,
      "End": 39646
    },
    "TimeRange": {
      "StartTime": "00:46:35.6100000",
      "EndTime": "00:46:36.0300000"
    }
  },
  {
    "TextLocation": {
      "Start": 39647,
      "End": 39657
    },
    "TimeRange": {
      "StartTime": "00:46:36.0300000",
      "EndTime": "00:46:36.6600000"
    }
  },
  {
    "TextLocation": {
      "Start": 39659,
      "End": 39662
    },
    "TimeRange": {
      "StartTime": "00:46:36.9600000",
      "EndTime": "00:46:37.2600000"
    }
  },
  {
    "TextLocation": {
      "Start": 39663,
      "End": 39670
    },
    "TimeRange": {
      "StartTime": "00:46:37.2600000",
      "EndTime": "00:46:37.6500000"
    }
  },
  {
    "TextLocation": {
      "Start": 39671,
      "End": 39676
    },
    "TimeRange": {
      "StartTime": "00:46:37.6500000",
      "EndTime": "00:46:37.8600000"
    }
  },
  {
    "TextLocation": {
      "Start": 39677,
      "End": 39679
    },
    "TimeRange": {
      "StartTime": "00:46:37.8600000",
      "EndTime": "00:46:37.9800000"
    }
  },
  {
    "TextLocation": {
      "Start": 39680,
      "End": 39683
    },
    "TimeRange": {
      "StartTime": "00:46:37.9800000",
      "EndTime": "00:46:38.0700000"
    }
  },
  {
    "TextLocation": {
      "Start": 39684,
      "End": 39689
    },
    "TimeRange": {
      "StartTime": "00:46:38.0700000",
      "EndTime": "00:46:38.3700000"
    }
  },
  {
    "TextLocation": {
      "Start": 39690,
      "End": 39694
    },
    "TimeRange": {
      "StartTime": "00:46:38.3700000",
      "EndTime": "00:46:38.4899999"
    }
  },
  {
    "TextLocation": {
      "Start": 39695,
      "End": 39697
    },
    "TimeRange": {
      "StartTime": "00:46:38.4899999",
      "EndTime": "00:46:38.6400000"
    }
  },
  {
    "TextLocation": {
      "Start": 39698,
      "End": 39701
    },
    "TimeRange": {
      "StartTime": "00:46:38.6400000",
      "EndTime": "00:46:38.8200000"
    }
  },
  {
    "TextLocation": {
      "Start": 39703,
      "End": 39708
    },
    "TimeRange": {
      "StartTime": "00:46:38.8200000",
      "EndTime": "00:46:39.2100000"
    }
  },
  {
    "TextLocation": {
      "Start": 39710,
      "End": 39717
    },
    "TimeRange": {
      "StartTime": "00:46:39.2100000",
      "EndTime": "00:46:39.6600000"
    }
  },
  {
    "TextLocation": {
      "Start": 39718,
      "End": 39727
    },
    "TimeRange": {
      "StartTime": "00:46:39.6600000",
      "EndTime": "00:46:40.2900000"
    }
  },
  {
    "TextLocation": {
      "Start": 39729,
      "End": 39736
    },
    "TimeRange": {
      "StartTime": "00:46:40.2900000",
      "EndTime": "00:46:40.8900000"
    }
  },
  {
    "TextLocation": {
      "Start": 39738,
      "End": 39740
    },
    "TimeRange": {
      "StartTime": "00:46:41.2199999",
      "EndTime": "00:46:41.3400000"
    }
  },
  {
    "TextLocation": {
      "Start": 39741,
      "End": 39743
    },
    "TimeRange": {
      "StartTime": "00:46:41.3400000",
      "EndTime": "00:46:41.5800000"
    }
  },
  {
    "TextLocation": {
      "Start": 39744,
      "End": 39748
    },
    "TimeRange": {
      "StartTime": "00:46:41.5800000",
      "EndTime": "00:46:41.8500000"
    }
  },
  {
    "TextLocation": {
      "Start": 39749,
      "End": 39754
    },
    "TimeRange": {
      "StartTime": "00:46:41.8500000",
      "EndTime": "00:46:42.2399999"
    }
  },
  {
    "TextLocation": {
      "Start": 39755,
      "End": 39760
    },
    "TimeRange": {
      "StartTime": "00:46:42.2399999",
      "EndTime": "00:46:42.5100000"
    }
  },
  {
    "TextLocation": {
      "Start": 39761,
      "End": 39769
    },
    "TimeRange": {
      "StartTime": "00:46:42.5100000",
      "EndTime": "00:46:43.0200000"
    }
  },
  {
    "TextLocation": {
      "Start": 39770,
      "End": 39772
    },
    "TimeRange": {
      "StartTime": "00:46:43.0200000",
      "EndTime": "00:46:43.1700000"
    }
  },
  {
    "TextLocation": {
      "Start": 39773,
      "End": 39780
    },
    "TimeRange": {
      "StartTime": "00:46:43.1700000",
      "EndTime": "00:46:43.6200000"
    }
  },
  {
    "TextLocation": {
      "Start": 39781,
      "End": 39783
    },
    "TimeRange": {
      "StartTime": "00:46:43.6200000",
      "EndTime": "00:46:43.7399999"
    }
  },
  {
    "TextLocation": {
      "Start": 39784,
      "End": 39787
    },
    "TimeRange": {
      "StartTime": "00:46:43.7399999",
      "EndTime": "00:46:43.9500000"
    }
  },
  {
    "TextLocation": {
      "Start": 39788,
      "End": 39796
    },
    "TimeRange": {
      "StartTime": "00:46:43.9500000",
      "EndTime": "00:46:44.4899999"
    }
  },
  {
    "TextLocation": {
      "Start": 39799,
      "End": 39801
    },
    "TimeRange": {
      "StartTime": "00:46:46.1000000",
      "EndTime": "00:46:46.2800000"
    }
  },
  {
    "TextLocation": {
      "Start": 39802,
      "End": 39809
    },
    "TimeRange": {
      "StartTime": "00:46:46.2800000",
      "EndTime": "00:46:46.7900000"
    }
  },
  {
    "TextLocation": {
      "Start": 39810,
      "End": 39814
    },
    "TimeRange": {
      "StartTime": "00:46:46.7900000",
      "EndTime": "00:46:47.3000000"
    }
  },
  {
    "TextLocation": {
      "Start": 39816,
      "End": 39820
    },
    "TimeRange": {
      "StartTime": "00:46:47.3000000",
      "EndTime": "00:46:48.2000000"
    }
  },
  {
    "TextLocation": {
      "Start": 39822,
      "End": 39825
    },
    "TimeRange": {
      "StartTime": "00:46:48.2000000",
      "EndTime": "00:46:48.3200000"
    }
  },
  {
    "TextLocation": {
      "Start": 39826,
      "End": 39831
    },
    "TimeRange": {
      "StartTime": "00:46:48.3200000",
      "EndTime": "00:46:48.5900000"
    }
  },
  {
    "TextLocation": {
      "Start": 39832,
      "End": 39840
    },
    "TimeRange": {
      "StartTime": "00:46:48.5900000",
      "EndTime": "00:46:48.9200000"
    }
  },
  {
    "TextLocation": {
      "Start": 39841,
      "End": 39842
    },
    "TimeRange": {
      "StartTime": "00:46:48.9200000",
      "EndTime": "00:46:48.9800000"
    }
  },
  {
    "TextLocation": {
      "Start": 39843,
      "End": 39849
    },
    "TimeRange": {
      "StartTime": "00:46:48.9800000",
      "EndTime": "00:46:49.2500000"
    }
  },
  {
    "TextLocation": {
      "Start": 39850,
      "End": 39858
    },
    "TimeRange": {
      "StartTime": "00:46:49.2500000",
      "EndTime": "00:46:49.7000000"
    }
  },
  {
    "TextLocation": {
      "Start": 39859,
      "End": 39863
    },
    "TimeRange": {
      "StartTime": "00:46:49.7000000",
      "EndTime": "00:46:49.8500000"
    }
  },
  {
    "TextLocation": {
      "Start": 39864,
      "End": 39867
    },
    "TimeRange": {
      "StartTime": "00:46:49.8500000",
      "EndTime": "00:46:50.1200000"
    }
  },
  {
    "TextLocation": {
      "Start": 39868,
      "End": 39874
    },
    "TimeRange": {
      "StartTime": "00:46:50.1200000",
      "EndTime": "00:46:50.6300000"
    }
  },
  {
    "TextLocation": {
      "Start": 39875,
      "End": 39881
    },
    "TimeRange": {
      "StartTime": "00:46:50.8400000",
      "EndTime": "00:46:51.2900000"
    }
  },
  {
    "TextLocation": {
      "Start": 39882,
      "End": 39885
    },
    "TimeRange": {
      "StartTime": "00:46:51.2900000",
      "EndTime": "00:46:51.4699999"
    }
  },
  {
    "TextLocation": {
      "Start": 39886,
      "End": 39890
    },
    "TimeRange": {
      "StartTime": "00:46:51.4699999",
      "EndTime": "00:46:51.8000000"
    }
  },
  {
    "TextLocation": {
      "Start": 39891,
      "End": 39899
    },
    "TimeRange": {
      "StartTime": "00:46:51.8300000",
      "EndTime": "00:46:52.2500000"
    }
  },
  {
    "TextLocation": {
      "Start": 39900,
      "End": 39904
    },
    "TimeRange": {
      "StartTime": "00:46:52.2500000",
      "EndTime": "00:46:52.4899999"
    }
  },
  {
    "TextLocation": {
      "Start": 39905,
      "End": 39908
    },
    "TimeRange": {
      "StartTime": "00:46:52.4899999",
      "EndTime": "00:46:52.7500000"
    }
  },
  {
    "TextLocation": {
      "Start": 39909,
      "End": 39916
    },
    "TimeRange": {
      "StartTime": "00:46:52.7600000",
      "EndTime": "00:46:53.3300000"
    }
  },
  {
    "TextLocation": {
      "Start": 39918,
      "End": 39924
    },
    "TimeRange": {
      "StartTime": "00:46:53.3300000",
      "EndTime": "00:46:53.6600000"
    }
  },
  {
    "TextLocation": {
      "Start": 39925,
      "End": 39929
    },
    "TimeRange": {
      "StartTime": "00:46:53.6600000",
      "EndTime": "00:46:53.7800000"
    }
  },
  {
    "TextLocation": {
      "Start": 39930,
      "End": 39932
    },
    "TimeRange": {
      "StartTime": "00:46:53.7800000",
      "EndTime": "00:46:53.8700000"
    }
  },
  {
    "TextLocation": {
      "Start": 39933,
      "End": 39936
    },
    "TimeRange": {
      "StartTime": "00:46:53.8700000",
      "EndTime": "00:46:53.9600000"
    }
  },
  {
    "TextLocation": {
      "Start": 39937,
      "End": 39941
    },
    "TimeRange": {
      "StartTime": "00:46:53.9600000",
      "EndTime": "00:46:54.1100000"
    }
  },
  {
    "TextLocation": {
      "Start": 39942,
      "End": 39948
    },
    "TimeRange": {
      "StartTime": "00:46:54.1100000",
      "EndTime": "00:46:54.5300000"
    }
  },
  {
    "TextLocation": {
      "Start": 39949,
      "End": 39951
    },
    "TimeRange": {
      "StartTime": "00:46:54.5300000",
      "EndTime": "00:46:54.6500000"
    }
  },
  {
    "TextLocation": {
      "Start": 39952,
      "End": 39957
    },
    "TimeRange": {
      "StartTime": "00:46:54.6500000",
      "EndTime": "00:46:54.8900000"
    }
  },
  {
    "TextLocation": {
      "Start": 39958,
      "End": 39961
    },
    "TimeRange": {
      "StartTime": "00:46:54.8900000",
      "EndTime": "00:46:55.1300000"
    }
  },
  {
    "TextLocation": {
      "Start": 39962,
      "End": 39969
    },
    "TimeRange": {
      "StartTime": "00:46:55.1300000",
      "EndTime": "00:46:55.5500000"
    }
  },
  {
    "TextLocation": {
      "Start": 39970,
      "End": 39973
    },
    "TimeRange": {
      "StartTime": "00:46:55.5500000",
      "EndTime": "00:46:55.7000000"
    }
  },
  {
    "TextLocation": {
      "Start": 39974,
      "End": 39980
    },
    "TimeRange": {
      "StartTime": "00:46:55.7000000",
      "EndTime": "00:46:56.0300000"
    }
  },
  {
    "TextLocation": {
      "Start": 39981,
      "End": 39983
    },
    "TimeRange": {
      "StartTime": "00:46:56.0300000",
      "EndTime": "00:46:56.1500000"
    }
  },
  {
    "TextLocation": {
      "Start": 39984,
      "End": 39985
    },
    "TimeRange": {
      "StartTime": "00:46:56.1500000",
      "EndTime": "00:46:56.1800000"
    }
  },
  {
    "TextLocation": {
      "Start": 39986,
      "End": 39990
    },
    "TimeRange": {
      "StartTime": "00:46:56.1800000",
      "EndTime": "00:46:56.6000000"
    }
  },
  {
    "TextLocation": {
      "Start": 39993,
      "End": 39997
    },
    "TimeRange": {
      "StartTime": "00:46:57.2300000",
      "EndTime": "00:46:57.4400000"
    }
  },
  {
    "TextLocation": {
      "Start": 39998,
      "End": 40004
    },
    "TimeRange": {
      "StartTime": "00:46:57.4400000",
      "EndTime": "00:46:57.7100000"
    }
  },
  {
    "TextLocation": {
      "Start": 40005,
      "End": 40008
    },
    "TimeRange": {
      "StartTime": "00:46:57.7100000",
      "EndTime": "00:46:57.8600000"
    }
  },
  {
    "TextLocation": {
      "Start": 40009,
      "End": 40014
    },
    "TimeRange": {
      "StartTime": "00:46:57.8600000",
      "EndTime": "00:46:58.1300000"
    }
  },
  {
    "TextLocation": {
      "Start": 40015,
      "End": 40023
    },
    "TimeRange": {
      "StartTime": "00:46:58.1300000",
      "EndTime": "00:46:58.6100000"
    }
  },
  {
    "TextLocation": {
      "Start": 40024,
      "End": 40028
    },
    "TimeRange": {
      "StartTime": "00:46:58.6100000",
      "EndTime": "00:46:59.0900000"
    }
  },
  {
    "TextLocation": {
      "Start": 40030,
      "End": 40034
    },
    "TimeRange": {
      "StartTime": "00:46:59.0900000",
      "EndTime": "00:47:00.0500000"
    }
  },
  {
    "TextLocation": {
      "Start": 40036,
      "End": 40040
    },
    "TimeRange": {
      "StartTime": "00:47:00.2600000",
      "EndTime": "00:47:00.5000000"
    }
  },
  {
    "TextLocation": {
      "Start": 40041,
      "End": 40044
    },
    "TimeRange": {
      "StartTime": "00:47:00.5000000",
      "EndTime": "00:47:00.7700000"
    }
  },
  {
    "TextLocation": {
      "Start": 40045,
      "End": 40049
    },
    "TimeRange": {
      "StartTime": "00:47:00.7700000",
      "EndTime": "00:47:01.0700000"
    }
  },
  {
    "TextLocation": {
      "Start": 40050,
      "End": 40055
    },
    "TimeRange": {
      "StartTime": "00:47:01.0700000",
      "EndTime": "00:47:01.3700000"
    }
  },
  {
    "TextLocation": {
      "Start": 40056,
      "End": 40064
    },
    "TimeRange": {
      "StartTime": "00:47:01.4300000",
      "EndTime": "00:47:02.0900000"
    }
  },
  {
    "TextLocation": {
      "Start": 40065,
      "End": 40067
    },
    "TimeRange": {
      "StartTime": "00:47:02.0900000",
      "EndTime": "00:47:02.2100000"
    }
  },
  {
    "TextLocation": {
      "Start": 40068,
      "End": 40079
    },
    "TimeRange": {
      "StartTime": "00:47:02.2100000",
      "EndTime": "00:47:02.6900000"
    }
  },
  {
    "TextLocation": {
      "Start": 40080,
      "End": 40087
    },
    "TimeRange": {
      "StartTime": "00:47:02.6900000",
      "EndTime": "00:47:03.3500000"
    }
  },
  {
    "TextLocation": {
      "Start": 40089,
      "End": 40095
    },
    "TimeRange": {
      "StartTime": "00:47:03.6500000",
      "EndTime": "00:47:03.9500000"
    }
  },
  {
    "TextLocation": {
      "Start": 40096,
      "End": 40101
    },
    "TimeRange": {
      "StartTime": "00:47:03.9500000",
      "EndTime": "00:47:04.2800000"
    }
  },
  {
    "TextLocation": {
      "Start": 40102,
      "End": 40103
    },
    "TimeRange": {
      "StartTime": "00:47:04.2800000",
      "EndTime": "00:47:04.4600000"
    }
  },
  {
    "TextLocation": {
      "Start": 40104,
      "End": 40108
    },
    "TimeRange": {
      "StartTime": "00:47:04.4600000",
      "EndTime": "00:47:04.6700000"
    }
  },
  {
    "TextLocation": {
      "Start": 40109,
      "End": 40112
    },
    "TimeRange": {
      "StartTime": "00:47:04.6700000",
      "EndTime": "00:47:04.9100000"
    }
  },
  {
    "TextLocation": {
      "Start": 40113,
      "End": 40120
    },
    "TimeRange": {
      "StartTime": "00:47:04.9100000",
      "EndTime": "00:47:05.5100000"
    }
  },
  {
    "TextLocation": {
      "Start": 40121,
      "End": 40130
    },
    "TimeRange": {
      "StartTime": "00:47:05.5100000",
      "EndTime": "00:47:05.9600000"
    }
  },
  {
    "TextLocation": {
      "Start": 40131,
      "End": 40134
    },
    "TimeRange": {
      "StartTime": "00:47:05.9600000",
      "EndTime": "00:47:06.0500000"
    }
  },
  {
    "TextLocation": {
      "Start": 40135,
      "End": 40139
    },
    "TimeRange": {
      "StartTime": "00:47:06.0500000",
      "EndTime": "00:47:06.4699999"
    }
  },
  {
    "TextLocation": {
      "Start": 40140,
      "End": 40143
    },
    "TimeRange": {
      "StartTime": "00:47:06.4699999",
      "EndTime": "00:47:06.6500000"
    }
  },
  {
    "TextLocation": {
      "Start": 40144,
      "End": 40147
    },
    "TimeRange": {
      "StartTime": "00:47:06.6500000",
      "EndTime": "00:47:06.8300000"
    }
  },
  {
    "TextLocation": {
      "Start": 40148,
      "End": 40149
    },
    "TimeRange": {
      "StartTime": "00:47:06.8300000",
      "EndTime": "00:47:06.8900000"
    }
  },
  {
    "TextLocation": {
      "Start": 40150,
      "End": 40155
    },
    "TimeRange": {
      "StartTime": "00:47:06.8900000",
      "EndTime": "00:47:07.2800000"
    }
  },
  {
    "TextLocation": {
      "Start": 40156,
      "End": 40160
    },
    "TimeRange": {
      "StartTime": "00:47:07.2800000",
      "EndTime": "00:47:07.5800000"
    }
  },
  {
    "TextLocation": {
      "Start": 40161,
      "End": 40163
    },
    "TimeRange": {
      "StartTime": "00:47:08.0300000",
      "EndTime": "00:47:08.1600000"
    }
  },
  {
    "TextLocation": {
      "Start": 40164,
      "End": 40169
    },
    "TimeRange": {
      "StartTime": "00:47:08.1800000",
      "EndTime": "00:47:08.3600000"
    }
  },
  {
    "TextLocation": {
      "Start": 40170,
      "End": 40173
    },
    "TimeRange": {
      "StartTime": "00:47:08.4800000",
      "EndTime": "00:47:08.7800000"
    }
  },
  {
    "TextLocation": {
      "Start": 40174,
      "End": 40181
    },
    "TimeRange": {
      "StartTime": "00:47:08.7800000",
      "EndTime": "00:47:09.2000000"
    }
  },
  {
    "TextLocation": {
      "Start": 40182,
      "End": 40192
    },
    "TimeRange": {
      "StartTime": "00:47:09.2000000",
      "EndTime": "00:47:09.7399999"
    }
  },
  {
    "TextLocation": {
      "Start": 40193,
      "End": 40196
    },
    "TimeRange": {
      "StartTime": "00:47:09.7399999",
      "EndTime": "00:47:09.8600000"
    }
  },
  {
    "TextLocation": {
      "Start": 40197,
      "End": 40200
    },
    "TimeRange": {
      "StartTime": "00:47:09.8600000",
      "EndTime": "00:47:10.1000000"
    }
  },
  {
    "TextLocation": {
      "Start": 40201,
      "End": 40205
    },
    "TimeRange": {
      "StartTime": "00:47:10.1000000",
      "EndTime": "00:47:10.2800000"
    }
  },
  {
    "TextLocation": {
      "Start": 40206,
      "End": 40209
    },
    "TimeRange": {
      "StartTime": "00:47:10.2800000",
      "EndTime": "00:47:10.5500000"
    }
  },
  {
    "TextLocation": {
      "Start": 40210,
      "End": 40216
    },
    "TimeRange": {
      "StartTime": "00:47:10.5500000",
      "EndTime": "00:47:10.8800000"
    }
  },
  {
    "TextLocation": {
      "Start": 40217,
      "End": 40225
    },
    "TimeRange": {
      "StartTime": "00:47:10.8800000",
      "EndTime": "00:47:11.4500000"
    }
  },
  {
    "TextLocation": {
      "Start": 40228,
      "End": 40231
    },
    "TimeRange": {
      "StartTime": "00:47:11.9899999",
      "EndTime": "00:47:12.2900000"
    }
  },
  {
    "TextLocation": {
      "Start": 40232,
      "End": 40238
    },
    "TimeRange": {
      "StartTime": "00:47:12.2900000",
      "EndTime": "00:47:12.6200000"
    }
  },
  {
    "TextLocation": {
      "Start": 40239,
      "End": 40249
    },
    "TimeRange": {
      "StartTime": "00:47:12.6200000",
      "EndTime": "00:47:13.0700000"
    }
  },
  {
    "TextLocation": {
      "Start": 40250,
      "End": 40253
    },
    "TimeRange": {
      "StartTime": "00:47:13.0700000",
      "EndTime": "00:47:13.2199999"
    }
  },
  {
    "TextLocation": {
      "Start": 40254,
      "End": 40256
    },
    "TimeRange": {
      "StartTime": "00:47:13.2199999",
      "EndTime": "00:47:13.4000000"
    }
  },
  {
    "TextLocation": {
      "Start": 40257,
      "End": 40261
    },
    "TimeRange": {
      "StartTime": "00:47:13.4000000",
      "EndTime": "00:47:13.8200000"
    }
  },
  {
    "TextLocation": {
      "Start": 40262,
      "End": 40266
    },
    "TimeRange": {
      "StartTime": "00:47:13.8200000",
      "EndTime": "00:47:13.9699999"
    }
  },
  {
    "TextLocation": {
      "Start": 40267,
      "End": 40270
    },
    "TimeRange": {
      "StartTime": "00:47:13.9699999",
      "EndTime": "00:47:14.0600000"
    }
  },
  {
    "TextLocation": {
      "Start": 40271,
      "End": 40275
    },
    "TimeRange": {
      "StartTime": "00:47:14.0600000",
      "EndTime": "00:47:14.3600000"
    }
  },
  {
    "TextLocation": {
      "Start": 40276,
      "End": 40279
    },
    "TimeRange": {
      "StartTime": "00:47:14.3600000",
      "EndTime": "00:47:14.4500000"
    }
  },
  {
    "TextLocation": {
      "Start": 40280,
      "End": 40284
    },
    "TimeRange": {
      "StartTime": "00:47:14.4500000",
      "EndTime": "00:47:14.6000000"
    }
  },
  {
    "TextLocation": {
      "Start": 40285,
      "End": 40288
    },
    "TimeRange": {
      "StartTime": "00:47:14.6000000",
      "EndTime": "00:47:14.8400000"
    }
  },
  {
    "TextLocation": {
      "Start": 40289,
      "End": 40292
    },
    "TimeRange": {
      "StartTime": "00:47:14.8400000",
      "EndTime": "00:47:14.9600000"
    }
  },
  {
    "TextLocation": {
      "Start": 40293,
      "End": 40298
    },
    "TimeRange": {
      "StartTime": "00:47:14.9600000",
      "EndTime": "00:47:15.3200000"
    }
  },
  {
    "TextLocation": {
      "Start": 40299,
      "End": 40301
    },
    "TimeRange": {
      "StartTime": "00:47:15.3200000",
      "EndTime": "00:47:15.4100000"
    }
  },
  {
    "TextLocation": {
      "Start": 40302,
      "End": 40305
    },
    "TimeRange": {
      "StartTime": "00:47:15.4100000",
      "EndTime": "00:47:15.8300000"
    }
  },
  {
    "TextLocation": {
      "Start": 40307,
      "End": 40310
    },
    "TimeRange": {
      "StartTime": "00:47:16.0700000",
      "EndTime": "00:47:16.3700000"
    }
  },
  {
    "TextLocation": {
      "Start": 40311,
      "End": 40315
    },
    "TimeRange": {
      "StartTime": "00:47:16.3700000",
      "EndTime": "00:47:16.5200000"
    }
  },
  {
    "TextLocation": {
      "Start": 40316,
      "End": 40317
    },
    "TimeRange": {
      "StartTime": "00:47:16.5200000",
      "EndTime": "00:47:16.6100000"
    }
  },
  {
    "TextLocation": {
      "Start": 40318,
      "End": 40321
    },
    "TimeRange": {
      "StartTime": "00:47:16.6100000",
      "EndTime": "00:47:16.7600000"
    }
  },
  {
    "TextLocation": {
      "Start": 40322,
      "End": 40326
    },
    "TimeRange": {
      "StartTime": "00:47:16.7600000",
      "EndTime": "00:47:17.1500000"
    }
  },
  {
    "TextLocation": {
      "Start": 40327,
      "End": 40328
    },
    "TimeRange": {
      "StartTime": "00:47:17.1500000",
      "EndTime": "00:47:17.2399999"
    }
  },
  {
    "TextLocation": {
      "Start": 40329,
      "End": 40336
    },
    "TimeRange": {
      "StartTime": "00:47:17.2399999",
      "EndTime": "00:47:17.5700000"
    }
  },
  {
    "TextLocation": {
      "Start": 40337,
      "End": 40347
    },
    "TimeRange": {
      "StartTime": "00:47:17.5700000",
      "EndTime": "00:47:18.1400000"
    }
  },
  {
    "TextLocation": {
      "Start": 40348,
      "End": 40350
    },
    "TimeRange": {
      "StartTime": "00:47:18.1400000",
      "EndTime": "00:47:18.3200000"
    }
  },
  {
    "TextLocation": {
      "Start": 40351,
      "End": 40359
    },
    "TimeRange": {
      "StartTime": "00:47:18.3200000",
      "EndTime": "00:47:18.8600000"
    }
  },
  {
    "TextLocation": {
      "Start": 40360,
      "End": 40364
    },
    "TimeRange": {
      "StartTime": "00:47:20",
      "EndTime": "00:47:20.2100000"
    }
  },
  {
    "TextLocation": {
      "Start": 40365,
      "End": 40366
    },
    "TimeRange": {
      "StartTime": "00:47:20.2100000",
      "EndTime": "00:47:20.2700000"
    }
  },
  {
    "TextLocation": {
      "Start": 40367,
      "End": 40371
    },
    "TimeRange": {
      "StartTime": "00:47:20.2700000",
      "EndTime": "00:47:20.4800000"
    }
  },
  {
    "TextLocation": {
      "Start": 40372,
      "End": 40373
    },
    "TimeRange": {
      "StartTime": "00:47:20.4800000",
      "EndTime": "00:47:20.5400000"
    }
  },
  {
    "TextLocation": {
      "Start": 40374,
      "End": 40379
    },
    "TimeRange": {
      "StartTime": "00:47:20.5400000",
      "EndTime": "00:47:20.8400000"
    }
  },
  {
    "TextLocation": {
      "Start": 40380,
      "End": 40390
    },
    "TimeRange": {
      "StartTime": "00:47:20.8400000",
      "EndTime": "00:47:21.3500000"
    }
  },
  {
    "TextLocation": {
      "Start": 40391,
      "End": 40393
    },
    "TimeRange": {
      "StartTime": "00:47:21.3500000",
      "EndTime": "00:47:21.4699999"
    }
  },
  {
    "TextLocation": {
      "Start": 40394,
      "End": 40402
    },
    "TimeRange": {
      "StartTime": "00:47:21.4699999",
      "EndTime": "00:47:22.0100000"
    }
  },
  {
    "TextLocation": {
      "Start": 40403,
      "End": 40407
    },
    "TimeRange": {
      "StartTime": "00:47:22.0100000",
      "EndTime": "00:47:22.5500000"
    }
  },
  {
    "TextLocation": {
      "Start": 40409,
      "End": 40413
    },
    "TimeRange": {
      "StartTime": "00:47:22.5500000",
      "EndTime": "00:47:23.5700000"
    }
  },
  {
    "TextLocation": {
      "Start": 40416,
      "End": 40418
    },
    "TimeRange": {
      "StartTime": "00:47:23.8400000",
      "EndTime": "00:47:24.0100000"
    }
  },
  {
    "TextLocation": {
      "Start": 40419,
      "End": 40431
    },
    "TimeRange": {
      "StartTime": "00:47:24.0500000",
      "EndTime": "00:47:24.7700000"
    }
  },
  {
    "TextLocation": {
      "Start": 40432,
      "End": 40434
    },
    "TimeRange": {
      "StartTime": "00:47:24.7700000",
      "EndTime": "00:47:24.9200000"
    }
  },
  {
    "TextLocation": {
      "Start": 40435,
      "End": 40442
    },
    "TimeRange": {
      "StartTime": "00:47:24.9200000",
      "EndTime": "00:47:25.3400000"
    }
  },
  {
    "TextLocation": {
      "Start": 40443,
      "End": 40446
    },
    "TimeRange": {
      "StartTime": "00:47:25.3400000",
      "EndTime": "00:47:25.6100000"
    }
  },
  {
    "TextLocation": {
      "Start": 40447,
      "End": 40455
    },
    "TimeRange": {
      "StartTime": "00:47:25.6100000",
      "EndTime": "00:47:26"
    }
  },
  {
    "TextLocation": {
      "Start": 40456,
      "End": 40464
    },
    "TimeRange": {
      "StartTime": "00:47:26",
      "EndTime": "00:47:26.5400000"
    }
  },
  {
    "TextLocation": {
      "Start": 40465,
      "End": 40469
    },
    "TimeRange": {
      "StartTime": "00:47:26.5400000",
      "EndTime": "00:47:26.6600000"
    }
  },
  {
    "TextLocation": {
      "Start": 40470,
      "End": 40472
    },
    "TimeRange": {
      "StartTime": "00:47:26.6600000",
      "EndTime": "00:47:26.7500000"
    }
  },
  {
    "TextLocation": {
      "Start": 40473,
      "End": 40476
    },
    "TimeRange": {
      "StartTime": "00:47:26.7500000",
      "EndTime": "00:47:26.9000000"
    }
  },
  {
    "TextLocation": {
      "Start": 40477,
      "End": 40483
    },
    "TimeRange": {
      "StartTime": "00:47:26.9000000",
      "EndTime": "00:47:27.2900000"
    }
  },
  {
    "TextLocation": {
      "Start": 40484,
      "End": 40486
    },
    "TimeRange": {
      "StartTime": "00:47:27.2900000",
      "EndTime": "00:47:27.4100000"
    }
  },
  {
    "TextLocation": {
      "Start": 40487,
      "End": 40494
    },
    "TimeRange": {
      "StartTime": "00:47:27.4100000",
      "EndTime": "00:47:27.8900000"
    }
  },
  {
    "TextLocation": {
      "Start": 40495,
      "End": 40498
    },
    "TimeRange": {
      "StartTime": "00:47:27.8900000",
      "EndTime": "00:47:28.1300000"
    }
  },
  {
    "TextLocation": {
      "Start": 40499,
      "End": 40506
    },
    "TimeRange": {
      "StartTime": "00:47:28.1300000",
      "EndTime": "00:47:28.7000000"
    }
  },
  {
    "TextLocation": {
      "Start": 40508,
      "End": 40511
    },
    "TimeRange": {
      "StartTime": "00:47:29",
      "EndTime": "00:47:29.2700000"
    }
  },
  {
    "TextLocation": {
      "Start": 40512,
      "End": 40519
    },
    "TimeRange": {
      "StartTime": "00:47:29.2700000",
      "EndTime": "00:47:29.6900000"
    }
  },
  {
    "TextLocation": {
      "Start": 40520,
      "End": 40526
    },
    "TimeRange": {
      "StartTime": "00:47:29.6900000",
      "EndTime": "00:47:30.0800000"
    }
  },
  {
    "TextLocation": {
      "Start": 40527,
      "End": 40529
    },
    "TimeRange": {
      "StartTime": "00:47:30.0800000",
      "EndTime": "00:47:30.2600000"
    }
  },
  {
    "TextLocation": {
      "Start": 40530,
      "End": 40536
    },
    "TimeRange": {
      "StartTime": "00:47:30.2600000",
      "EndTime": "00:47:30.7100000"
    }
  },
  {
    "TextLocation": {
      "Start": 40537,
      "End": 40541
    },
    "TimeRange": {
      "StartTime": "00:47:31.2500000",
      "EndTime": "00:47:31.4600000"
    }
  },
  {
    "TextLocation": {
      "Start": 40542,
      "End": 40543
    },
    "TimeRange": {
      "StartTime": "00:47:31.4600000",
      "EndTime": "00:47:31.5500000"
    }
  },
  {
    "TextLocation": {
      "Start": 40544,
      "End": 40555
    },
    "TimeRange": {
      "StartTime": "00:47:31.5500000",
      "EndTime": "00:47:32.0300000"
    }
  },
  {
    "TextLocation": {
      "Start": 40556,
      "End": 40559
    },
    "TimeRange": {
      "StartTime": "00:47:32.0300000",
      "EndTime": "00:47:32.1200000"
    }
  },
  {
    "TextLocation": {
      "Start": 40560,
      "End": 40570
    },
    "TimeRange": {
      "StartTime": "00:47:32.1200000",
      "EndTime": "00:47:32.6000000"
    }
  },
  {
    "TextLocation": {
      "Start": 40571,
      "End": 40574
    },
    "TimeRange": {
      "StartTime": "00:47:32.6000000",
      "EndTime": "00:47:32.6900000"
    }
  },
  {
    "TextLocation": {
      "Start": 40575,
      "End": 40583
    },
    "TimeRange": {
      "StartTime": "00:47:32.6900000",
      "EndTime": "00:47:33.2000000"
    }
  },
  {
    "TextLocation": {
      "Start": 40584,
      "End": 40588
    },
    "TimeRange": {
      "StartTime": "00:47:33.2000000",
      "EndTime": "00:47:33.7100000"
    }
  },
  {
    "TextLocation": {
      "Start": 40590,
      "End": 40594
    },
    "TimeRange": {
      "StartTime": "00:47:33.7100000",
      "EndTime": "00:47:34.6700000"
    }
  },
  {
    "TextLocation": {
      "Start": 40597,
      "End": 40600
    },
    "TimeRange": {
      "StartTime": "00:47:34.9699999",
      "EndTime": "00:47:35.3000000"
    }
  },
  {
    "TextLocation": {
      "Start": 40601,
      "End": 40607
    },
    "TimeRange": {
      "StartTime": "00:47:35.3000000",
      "EndTime": "00:47:35.6600000"
    }
  },
  {
    "TextLocation": {
      "Start": 40608,
      "End": 40615
    },
    "TimeRange": {
      "StartTime": "00:47:35.6600000",
      "EndTime": "00:47:36.0800000"
    }
  },
  {
    "TextLocation": {
      "Start": 40616,
      "End": 40624
    },
    "TimeRange": {
      "StartTime": "00:47:36.0800000",
      "EndTime": "00:47:36.4699999"
    }
  },
  {
    "TextLocation": {
      "Start": 40625,
      "End": 40628
    },
    "TimeRange": {
      "StartTime": "00:47:36.4699999",
      "EndTime": "00:47:36.5600000"
    }
  },
  {
    "TextLocation": {
      "Start": 40629,
      "End": 40634
    },
    "TimeRange": {
      "StartTime": "00:47:36.5600000",
      "EndTime": "00:47:36.9500000"
    }
  },
  {
    "TextLocation": {
      "Start": 40635,
      "End": 40639
    },
    "TimeRange": {
      "StartTime": "00:47:37.1900000",
      "EndTime": "00:47:37.3100000"
    }
  },
  {
    "TextLocation": {
      "Start": 40640,
      "End": 40642
    },
    "TimeRange": {
      "StartTime": "00:47:37.3100000",
      "EndTime": "00:47:37.4000000"
    }
  },
  {
    "TextLocation": {
      "Start": 40643,
      "End": 40648
    },
    "TimeRange": {
      "StartTime": "00:47:37.4000000",
      "EndTime": "00:47:37.5500000"
    }
  },
  {
    "TextLocation": {
      "Start": 40649,
      "End": 40652
    },
    "TimeRange": {
      "StartTime": "00:47:37.5500000",
      "EndTime": "00:47:37.7300000"
    }
  },
  {
    "TextLocation": {
      "Start": 40653,
      "End": 40658
    },
    "TimeRange": {
      "StartTime": "00:47:37.7300000",
      "EndTime": "00:47:38"
    }
  },
  {
    "TextLocation": {
      "Start": 40659,
      "End": 40662
    },
    "TimeRange": {
      "StartTime": "00:47:38",
      "EndTime": "00:47:38.2700000"
    }
  },
  {
    "TextLocation": {
      "Start": 40663,
      "End": 40670
    },
    "TimeRange": {
      "StartTime": "00:47:38.2700000",
      "EndTime": "00:47:38.6600000"
    }
  },
  {
    "TextLocation": {
      "Start": 40671,
      "End": 40673
    },
    "TimeRange": {
      "StartTime": "00:47:38.6600000",
      "EndTime": "00:47:38.8100000"
    }
  },
  {
    "TextLocation": {
      "Start": 40674,
      "End": 40679
    },
    "TimeRange": {
      "StartTime": "00:47:38.8100000",
      "EndTime": "00:47:39.2600000"
    }
  },
  {
    "TextLocation": {
      "Start": 40680,
      "End": 40687
    },
    "TimeRange": {
      "StartTime": "00:47:39.5000000",
      "EndTime": "00:47:39.7700000"
    }
  },
  {
    "TextLocation": {
      "Start": 40688,
      "End": 40691
    },
    "TimeRange": {
      "StartTime": "00:47:39.7700000",
      "EndTime": "00:47:40.0100000"
    }
  },
  {
    "TextLocation": {
      "Start": 40692,
      "End": 40699
    },
    "TimeRange": {
      "StartTime": "00:47:40.0100000",
      "EndTime": "00:47:40.3700000"
    }
  },
  {
    "TextLocation": {
      "Start": 40700,
      "End": 40705
    },
    "TimeRange": {
      "StartTime": "00:47:40.3700000",
      "EndTime": "00:47:40.6100000"
    }
  },
  {
    "TextLocation": {
      "Start": 40706,
      "End": 40712
    },
    "TimeRange": {
      "StartTime": "00:47:40.6100000",
      "EndTime": "00:47:40.8800000"
    }
  },
  {
    "TextLocation": {
      "Start": 40713,
      "End": 40715
    },
    "TimeRange": {
      "StartTime": "00:47:40.8800000",
      "EndTime": "00:47:41.1800000"
    }
  },
  {
    "TextLocation": {
      "Start": 40716,
      "End": 40719
    },
    "TimeRange": {
      "StartTime": "00:47:41.1800000",
      "EndTime": "00:47:41.3300000"
    }
  },
  {
    "TextLocation": {
      "Start": 40720,
      "End": 40723
    },
    "TimeRange": {
      "StartTime": "00:47:41.3300000",
      "EndTime": "00:47:41.4800000"
    }
  },
  {
    "TextLocation": {
      "Start": 40724,
      "End": 40734
    },
    "TimeRange": {
      "StartTime": "00:47:41.4800000",
      "EndTime": "00:47:41.9000000"
    }
  },
  {
    "TextLocation": {
      "Start": 40735,
      "End": 40738
    },
    "TimeRange": {
      "StartTime": "00:47:41.9000000",
      "EndTime": "00:47:42.2600000"
    }
  },
  {
    "TextLocation": {
      "Start": 40739,
      "End": 40742
    },
    "TimeRange": {
      "StartTime": "00:47:42.2600000",
      "EndTime": "00:47:42.4400000"
    }
  },
  {
    "TextLocation": {
      "Start": 40743,
      "End": 40747
    },
    "TimeRange": {
      "StartTime": "00:47:42.4400000",
      "EndTime": "00:47:42.8300000"
    }
  },
  {
    "TextLocation": {
      "Start": 40750,
      "End": 40751
    },
    "TimeRange": {
      "StartTime": "00:47:43.3400000",
      "EndTime": "00:47:43.5200000"
    }
  },
  {
    "TextLocation": {
      "Start": 40752,
      "End": 40756
    },
    "TimeRange": {
      "StartTime": "00:47:43.5200000",
      "EndTime": "00:47:43.7000000"
    }
  },
  {
    "TextLocation": {
      "Start": 40757,
      "End": 40762
    },
    "TimeRange": {
      "StartTime": "00:47:43.7000000",
      "EndTime": "00:47:43.8800000"
    }
  },
  {
    "TextLocation": {
      "Start": 40763,
      "End": 40766
    },
    "TimeRange": {
      "StartTime": "00:47:43.8800000",
      "EndTime": "00:47:44.1500000"
    }
  },
  {
    "TextLocation": {
      "Start": 40767,
      "End": 40773
    },
    "TimeRange": {
      "StartTime": "00:47:44.1500000",
      "EndTime": "00:47:44.4800000"
    }
  },
  {
    "TextLocation": {
      "Start": 40774,
      "End": 40781
    },
    "TimeRange": {
      "StartTime": "00:47:44.4800000",
      "EndTime": "00:47:44.7199999"
    }
  },
  {
    "TextLocation": {
      "Start": 40782,
      "End": 40784
    },
    "TimeRange": {
      "StartTime": "00:47:44.7199999",
      "EndTime": "00:47:44.8700000"
    }
  },
  {
    "TextLocation": {
      "Start": 40785,
      "End": 40791
    },
    "TimeRange": {
      "StartTime": "00:47:44.8700000",
      "EndTime": "00:47:45.0800000"
    }
  },
  {
    "TextLocation": {
      "Start": 40792,
      "End": 40794
    },
    "TimeRange": {
      "StartTime": "00:47:45.0800000",
      "EndTime": "00:47:45.1700000"
    }
  },
  {
    "TextLocation": {
      "Start": 40795,
      "End": 40803
    },
    "TimeRange": {
      "StartTime": "00:47:45.1700000",
      "EndTime": "00:47:45.6200000"
    }
  },
  {
    "TextLocation": {
      "Start": 40804,
      "End": 40808
    },
    "TimeRange": {
      "StartTime": "00:47:45.6200000",
      "EndTime": "00:47:45.7700000"
    }
  },
  {
    "TextLocation": {
      "Start": 40809,
      "End": 40812
    },
    "TimeRange": {
      "StartTime": "00:47:45.7700000",
      "EndTime": "00:47:46.0100000"
    }
  },
  {
    "TextLocation": {
      "Start": 40813,
      "End": 40820
    },
    "TimeRange": {
      "StartTime": "00:47:46.0100000",
      "EndTime": "00:47:46.5200000"
    }
  },
  {
    "TextLocation": {
      "Start": 40821,
      "End": 40823
    },
    "TimeRange": {
      "StartTime": "00:47:46.5200000",
      "EndTime": "00:47:46.6700000"
    }
  },
  {
    "TextLocation": {
      "Start": 40824,
      "End": 40827
    },
    "TimeRange": {
      "StartTime": "00:47:46.6700000",
      "EndTime": "00:47:46.8200000"
    }
  },
  {
    "TextLocation": {
      "Start": 40828,
      "End": 40834
    },
    "TimeRange": {
      "StartTime": "00:47:46.8200000",
      "EndTime": "00:47:47.0900000"
    }
  },
  {
    "TextLocation": {
      "Start": 40835,
      "End": 40840
    },
    "TimeRange": {
      "StartTime": "00:47:47.1600000",
      "EndTime": "00:47:47.7800000"
    }
  },
  {
    "TextLocation": {
      "Start": 40842,
      "End": 40849
    },
    "TimeRange": {
      "StartTime": "00:47:48.2000000",
      "EndTime": "00:47:48.4699999"
    }
  },
  {
    "TextLocation": {
      "Start": 40850,
      "End": 40852
    },
    "TimeRange": {
      "StartTime": "00:47:48.4699999",
      "EndTime": "00:47:48.5600000"
    }
  },
  {
    "TextLocation": {
      "Start": 40853,
      "End": 40858
    },
    "TimeRange": {
      "StartTime": "00:47:48.5600000",
      "EndTime": "00:47:48.6800000"
    }
  },
  {
    "TextLocation": {
      "Start": 40859,
      "End": 40863
    },
    "TimeRange": {
      "StartTime": "00:47:48.6800000",
      "EndTime": "00:47:48.8900000"
    }
  },
  {
    "TextLocation": {
      "Start": 40864,
      "End": 40867
    },
    "TimeRange": {
      "StartTime": "00:47:48.8900000",
      "EndTime": "00:47:48.9800000"
    }
  },
  {
    "TextLocation": {
      "Start": 40868,
      "End": 40873
    },
    "TimeRange": {
      "StartTime": "00:47:48.9800000",
      "EndTime": "00:47:49.2800000"
    }
  },
  {
    "TextLocation": {
      "Start": 40874,
      "End": 40876
    },
    "TimeRange": {
      "StartTime": "00:47:49.2800000",
      "EndTime": "00:47:49.4000000"
    }
  },
  {
    "TextLocation": {
      "Start": 40877,
      "End": 40882
    },
    "TimeRange": {
      "StartTime": "00:47:49.4000000",
      "EndTime": "00:47:49.8200000"
    }
  },
  {
    "TextLocation": {
      "Start": 40883,
      "End": 40886
    },
    "TimeRange": {
      "StartTime": "00:47:49.8200000",
      "EndTime": "00:47:50.1500000"
    }
  },
  {
    "TextLocation": {
      "Start": 40887,
      "End": 40889
    },
    "TimeRange": {
      "StartTime": "00:47:50.1500000",
      "EndTime": "00:47:50.3300000"
    }
  },
  {
    "TextLocation": {
      "Start": 40890,
      "End": 40893
    },
    "TimeRange": {
      "StartTime": "00:47:50.3300000",
      "EndTime": "00:47:50.4200000"
    }
  },
  {
    "TextLocation": {
      "Start": 40894,
      "End": 40900
    },
    "TimeRange": {
      "StartTime": "00:47:50.6900000",
      "EndTime": "00:47:50.9300000"
    }
  },
  {
    "TextLocation": {
      "Start": 40901,
      "End": 40903
    },
    "TimeRange": {
      "StartTime": "00:47:50.9300000",
      "EndTime": "00:47:51.0500000"
    }
  },
  {
    "TextLocation": {
      "Start": 40905,
      "End": 40910
    },
    "TimeRange": {
      "StartTime": "00:47:51.0500000",
      "EndTime": "00:47:51.3200000"
    }
  },
  {
    "TextLocation": {
      "Start": 40911,
      "End": 40914
    },
    "TimeRange": {
      "StartTime": "00:47:51.3200000",
      "EndTime": "00:47:51.5600000"
    }
  },
  {
    "TextLocation": {
      "Start": 40915,
      "End": 40922
    },
    "TimeRange": {
      "StartTime": "00:47:51.5600000",
      "EndTime": "00:47:52.0100000"
    }
  },
  {
    "TextLocation": {
      "Start": 40923,
      "End": 40925
    },
    "TimeRange": {
      "StartTime": "00:47:52.0100000",
      "EndTime": "00:47:52.1300000"
    }
  },
  {
    "TextLocation": {
      "Start": 40926,
      "End": 40929
    },
    "TimeRange": {
      "StartTime": "00:47:52.1300000",
      "EndTime": "00:47:52.2199999"
    }
  },
  {
    "TextLocation": {
      "Start": 40930,
      "End": 40937
    },
    "TimeRange": {
      "StartTime": "00:47:52.2199999",
      "EndTime": "00:47:52.5500000"
    }
  },
  {
    "TextLocation": {
      "Start": 40938,
      "End": 40941
    },
    "TimeRange": {
      "StartTime": "00:47:52.5500000",
      "EndTime": "00:47:52.7600000"
    }
  },
  {
    "TextLocation": {
      "Start": 40942,
      "End": 40951
    },
    "TimeRange": {
      "StartTime": "00:47:52.7600000",
      "EndTime": "00:47:53.2700000"
    }
  },
  {
    "TextLocation": {
      "Start": 40952,
      "End": 40958
    },
    "TimeRange": {
      "StartTime": "00:47:53.2700000",
      "EndTime": "00:47:53.6900000"
    }
  },
  {
    "TextLocation": {
      "Start": 40959,
      "End": 40961
    },
    "TimeRange": {
      "StartTime": "00:47:53.6900000",
      "EndTime": "00:47:53.8100000"
    }
  },
  {
    "TextLocation": {
      "Start": 40962,
      "End": 40969
    },
    "TimeRange": {
      "StartTime": "00:47:53.8100000",
      "EndTime": "00:47:54.2000000"
    }
  },
  {
    "TextLocation": {
      "Start": 40970,
      "End": 40977
    },
    "TimeRange": {
      "StartTime": "00:47:54.2000000",
      "EndTime": "00:47:54.8000000"
    }
  },
  {
    "TextLocation": {
      "Start": 40978,
      "End": 40980
    },
    "TimeRange": {
      "StartTime": "00:47:55.1000000",
      "EndTime": "00:47:55.3100000"
    }
  },
  {
    "TextLocation": {
      "Start": 40981,
      "End": 40988
    },
    "TimeRange": {
      "StartTime": "00:47:55.3100000",
      "EndTime": "00:47:55.6400000"
    }
  },
  {
    "TextLocation": {
      "Start": 40989,
      "End": 40993
    },
    "TimeRange": {
      "StartTime": "00:47:55.6400000",
      "EndTime": "00:47:55.8800000"
    }
  },
  {
    "TextLocation": {
      "Start": 40994,
      "End": 41001
    },
    "TimeRange": {
      "StartTime": "00:47:55.8800000",
      "EndTime": "00:47:56.5100000"
    }
  },
  {
    "TextLocation": {
      "Start": 41002,
      "End": 41005
    },
    "TimeRange": {
      "StartTime": "00:47:56.8400000",
      "EndTime": "00:47:57.0500000"
    }
  },
  {
    "TextLocation": {
      "Start": 41006,
      "End": 41007
    },
    "TimeRange": {
      "StartTime": "00:47:57.0500000",
      "EndTime": "00:47:57.1100000"
    }
  },
  {
    "TextLocation": {
      "Start": 41008,
      "End": 41016
    },
    "TimeRange": {
      "StartTime": "00:47:57.1100000",
      "EndTime": "00:47:57.5300000"
    }
  },
  {
    "TextLocation": {
      "Start": 41017,
      "End": 41019
    },
    "TimeRange": {
      "StartTime": "00:47:57.5300000",
      "EndTime": "00:47:57.6200000"
    }
  },
  {
    "TextLocation": {
      "Start": 41020,
      "End": 41028
    },
    "TimeRange": {
      "StartTime": "00:47:57.6200000",
      "EndTime": "00:47:58.1900000"
    }
  },
  {
    "TextLocation": {
      "Start": 41029,
      "End": 41037
    },
    "TimeRange": {
      "StartTime": "00:47:58.1900000",
      "EndTime": "00:47:58.6700000"
    }
  },
  {
    "TextLocation": {
      "Start": 41038,
      "End": 41048
    },
    "TimeRange": {
      "StartTime": "00:47:58.6700000",
      "EndTime": "00:47:59.5400000"
    }
  },
  {
    "TextLocation": {
      "Start": 41050,
      "End": 41052
    },
    "TimeRange": {
      "StartTime": "00:47:59.9000000",
      "EndTime": "00:48:00.0800000"
    }
  },
  {
    "TextLocation": {
      "Start": 41053,
      "End": 41060
    },
    "TimeRange": {
      "StartTime": "00:48:00.0800000",
      "EndTime": "00:48:00.3500000"
    }
  },
  {
    "TextLocation": {
      "Start": 41061,
      "End": 41063
    },
    "TimeRange": {
      "StartTime": "00:48:00.3500000",
      "EndTime": "00:48:00.4699999"
    }
  },
  {
    "TextLocation": {
      "Start": 41064,
      "End": 41070
    },
    "TimeRange": {
      "StartTime": "00:48:00.4699999",
      "EndTime": "00:48:00.6800000"
    }
  },
  {
    "TextLocation": {
      "Start": 41071,
      "End": 41073
    },
    "TimeRange": {
      "StartTime": "00:48:00.6800000",
      "EndTime": "00:48:00.7700000"
    }
  },
  {
    "TextLocation": {
      "Start": 41074,
      "End": 41083
    },
    "TimeRange": {
      "StartTime": "00:48:00.7700000",
      "EndTime": "00:48:01.2800000"
    }
  },
  {
    "TextLocation": {
      "Start": 41084,
      "End": 41087
    },
    "TimeRange": {
      "StartTime": "00:48:01.2800000",
      "EndTime": "00:48:01.5200000"
    }
  },
  {
    "TextLocation": {
      "Start": 41088,
      "End": 41095
    },
    "TimeRange": {
      "StartTime": "00:48:01.5200000",
      "EndTime": "00:48:02"
    }
  },
  {
    "TextLocation": {
      "Start": 41096,
      "End": 41099
    },
    "TimeRange": {
      "StartTime": "00:48:02",
      "EndTime": "00:48:02.1500000"
    }
  },
  {
    "TextLocation": {
      "Start": 41100,
      "End": 41104
    },
    "TimeRange": {
      "StartTime": "00:48:02.1500000",
      "EndTime": "00:48:02.3600000"
    }
  },
  {
    "TextLocation": {
      "Start": 41105,
      "End": 41108
    },
    "TimeRange": {
      "StartTime": "00:48:02.3600000",
      "EndTime": "00:48:02.4500000"
    }
  },
  {
    "TextLocation": {
      "Start": 41109,
      "End": 41114
    },
    "TimeRange": {
      "StartTime": "00:48:02.4500000",
      "EndTime": "00:48:02.7800000"
    }
  },
  {
    "TextLocation": {
      "Start": 41115,
      "End": 41121
    },
    "TimeRange": {
      "StartTime": "00:48:02.7800000",
      "EndTime": "00:48:03.2900000"
    }
  },
  {
    "TextLocation": {
      "Start": 41122,
      "End": 41125
    },
    "TimeRange": {
      "StartTime": "00:48:03.2900000",
      "EndTime": "00:48:03.4100000"
    }
  },
  {
    "TextLocation": {
      "Start": 41126,
      "End": 41133
    },
    "TimeRange": {
      "StartTime": "00:48:03.4100000",
      "EndTime": "00:48:03.8900000"
    }
  },
  {
    "TextLocation": {
      "Start": 41134,
      "End": 41137
    },
    "TimeRange": {
      "StartTime": "00:48:03.8900000",
      "EndTime": "00:48:04.1600000"
    }
  },
  {
    "TextLocation": {
      "Start": 41138,
      "End": 41145
    },
    "TimeRange": {
      "StartTime": "00:48:04.1600000",
      "EndTime": "00:48:04.7000000"
    }
  },
  {
    "TextLocation": {
      "Start": 41148,
      "End": 41151
    },
    "TimeRange": {
      "StartTime": "00:48:05.4500000",
      "EndTime": "00:48:05.7800000"
    }
  },
  {
    "TextLocation": {
      "Start": 41152,
      "End": 41158
    },
    "TimeRange": {
      "StartTime": "00:48:05.7800000",
      "EndTime": "00:48:06.1100000"
    }
  },
  {
    "TextLocation": {
      "Start": 41159,
      "End": 41168
    },
    "TimeRange": {
      "StartTime": "00:48:06.1100000",
      "EndTime": "00:48:06.6800000"
    }
  },
  {
    "TextLocation": {
      "Start": 41169,
      "End": 41173
    },
    "TimeRange": {
      "StartTime": "00:48:06.6800000",
      "EndTime": "00:48:06.8000000"
    }
  },
  {
    "TextLocation": {
      "Start": 41174,
      "End": 41176
    },
    "TimeRange": {
      "StartTime": "00:48:06.8000000",
      "EndTime": "00:48:06.9200000"
    }
  },
  {
    "TextLocation": {
      "Start": 41177,
      "End": 41181
    },
    "TimeRange": {
      "StartTime": "00:48:06.9200000",
      "EndTime": "00:48:07.1300000"
    }
  },
  {
    "TextLocation": {
      "Start": 41182,
      "End": 41186
    },
    "TimeRange": {
      "StartTime": "00:48:07.1300000",
      "EndTime": "00:48:07.3400000"
    }
  },
  {
    "TextLocation": {
      "Start": 41187,
      "End": 41196
    },
    "TimeRange": {
      "StartTime": "00:48:07.3400000",
      "EndTime": "00:48:07.7900000"
    }
  },
  {
    "TextLocation": {
      "Start": 41197,
      "End": 41204
    },
    "TimeRange": {
      "StartTime": "00:48:07.7900000",
      "EndTime": "00:48:08.2700000"
    }
  },
  {
    "TextLocation": {
      "Start": 41205,
      "End": 41207
    },
    "TimeRange": {
      "StartTime": "00:48:08.2700000",
      "EndTime": "00:48:08.3900000"
    }
  },
  {
    "TextLocation": {
      "Start": 41208,
      "End": 41211
    },
    "TimeRange": {
      "StartTime": "00:48:08.3900000",
      "EndTime": "00:48:08.6600000"
    }
  },
  {
    "TextLocation": {
      "Start": 41212,
      "End": 41219
    },
    "TimeRange": {
      "StartTime": "00:48:08.6600000",
      "EndTime": "00:48:09.1400000"
    }
  },
  {
    "TextLocation": {
      "Start": 41220,
      "End": 41225
    },
    "TimeRange": {
      "StartTime": "00:48:09.1400000",
      "EndTime": "00:48:09.4699999"
    }
  },
  {
    "TextLocation": {
      "Start": 41226,
      "End": 41227
    },
    "TimeRange": {
      "StartTime": "00:48:09.4699999",
      "EndTime": "00:48:09.5300000"
    }
  },
  {
    "TextLocation": {
      "Start": 41228,
      "End": 41234
    },
    "TimeRange": {
      "StartTime": "00:48:09.5300000",
      "EndTime": "00:48:09.9200000"
    }
  },
  {
    "TextLocation": {
      "Start": 41235,
      "End": 41237
    },
    "TimeRange": {
      "StartTime": "00:48:09.9200000",
      "EndTime": "00:48:10.0400000"
    }
  },
  {
    "TextLocation": {
      "Start": 41238,
      "End": 41252
    },
    "TimeRange": {
      "StartTime": "00:48:10.0400000",
      "EndTime": "00:48:11"
    }
  },
  {
    "TextLocation": {
      "Start": 41253,
      "End": 41256
    },
    "TimeRange": {
      "StartTime": "00:48:11.2399999",
      "EndTime": "00:48:11.4200000"
    }
  },
  {
    "TextLocation": {
      "Start": 41257,
      "End": 41260
    },
    "TimeRange": {
      "StartTime": "00:48:11.4200000",
      "EndTime": "00:48:11.5400000"
    }
  },
  {
    "TextLocation": {
      "Start": 41261,
      "End": 41264
    },
    "TimeRange": {
      "StartTime": "00:48:11.5400000",
      "EndTime": "00:48:11.7800000"
    }
  },
  {
    "TextLocation": {
      "Start": 41265,
      "End": 41269
    },
    "TimeRange": {
      "StartTime": "00:48:11.7800000",
      "EndTime": "00:48:11.9600000"
    }
  },
  {
    "TextLocation": {
      "Start": 41270,
      "End": 41272
    },
    "TimeRange": {
      "StartTime": "00:48:11.9600000",
      "EndTime": "00:48:12.0200000"
    }
  },
  {
    "TextLocation": {
      "Start": 41273,
      "End": 41282
    },
    "TimeRange": {
      "StartTime": "00:48:12.0200000",
      "EndTime": "00:48:12.5000000"
    }
  },
  {
    "TextLocation": {
      "Start": 41283,
      "End": 41286
    },
    "TimeRange": {
      "StartTime": "00:48:12.5000000",
      "EndTime": "00:48:12.6800000"
    }
  },
  {
    "TextLocation": {
      "Start": 41287,
      "End": 41297
    },
    "TimeRange": {
      "StartTime": "00:48:12.6800000",
      "EndTime": "00:48:13.4000000"
    }
  },
  {
    "TextLocation": {
      "Start": 41299,
      "End": 41302
    },
    "TimeRange": {
      "StartTime": "00:48:13.7900000",
      "EndTime": "00:48:14"
    }
  },
  {
    "TextLocation": {
      "Start": 41303,
      "End": 41316
    },
    "TimeRange": {
      "StartTime": "00:48:14",
      "EndTime": "00:48:14.6600000"
    }
  },
  {
    "TextLocation": {
      "Start": 41317,
      "End": 41323
    },
    "TimeRange": {
      "StartTime": "00:48:14.6600000",
      "EndTime": "00:48:15.0500000"
    }
  },
  {
    "TextLocation": {
      "Start": 41324,
      "End": 41328
    },
    "TimeRange": {
      "StartTime": "00:48:15.0500000",
      "EndTime": "00:48:15.1700000"
    }
  },
  {
    "TextLocation": {
      "Start": 41329,
      "End": 41331
    },
    "TimeRange": {
      "StartTime": "00:48:15.1700000",
      "EndTime": "00:48:15.2900000"
    }
  },
  {
    "TextLocation": {
      "Start": 41332,
      "End": 41338
    },
    "TimeRange": {
      "StartTime": "00:48:15.2900000",
      "EndTime": "00:48:15.5600000"
    }
  },
  {
    "TextLocation": {
      "Start": 41339,
      "End": 41342
    },
    "TimeRange": {
      "StartTime": "00:48:15.5600000",
      "EndTime": "00:48:15.6800000"
    }
  },
  {
    "TextLocation": {
      "Start": 41343,
      "End": 41345
    },
    "TimeRange": {
      "StartTime": "00:48:15.6800000",
      "EndTime": "00:48:15.8000000"
    }
  },
  {
    "TextLocation": {
      "Start": 41346,
      "End": 41352
    },
    "TimeRange": {
      "StartTime": "00:48:15.8000000",
      "EndTime": "00:48:16.1600000"
    }
  },
  {
    "TextLocation": {
      "Start": 41353,
      "End": 41363
    },
    "TimeRange": {
      "StartTime": "00:48:16.1600000",
      "EndTime": "00:48:16.7900000"
    }
  },
  {
    "TextLocation": {
      "Start": 41364,
      "End": 41367
    },
    "TimeRange": {
      "StartTime": "00:48:16.7900000",
      "EndTime": "00:48:16.9100000"
    }
  },
  {
    "TextLocation": {
      "Start": 41368,
      "End": 41373
    },
    "TimeRange": {
      "StartTime": "00:48:16.9100000",
      "EndTime": "00:48:17.3900000"
    }
  },
  {
    "TextLocation": {
      "Start": 41376,
      "End": 41379
    },
    "TimeRange": {
      "StartTime": "00:48:18.0800000",
      "EndTime": "00:48:18.3500000"
    }
  },
  {
    "TextLocation": {
      "Start": 41380,
      "End": 41387
    },
    "TimeRange": {
      "StartTime": "00:48:18.3500000",
      "EndTime": "00:48:18.7399999"
    }
  },
  {
    "TextLocation": {
      "Start": 41388,
      "End": 41392
    },
    "TimeRange": {
      "StartTime": "00:48:18.7399999",
      "EndTime": "00:48:18.9500000"
    }
  },
  {
    "TextLocation": {
      "Start": 41393,
      "End": 41398
    },
    "TimeRange": {
      "StartTime": "00:48:18.9500000",
      "EndTime": "00:48:19.3100000"
    }
  },
  {
    "TextLocation": {
      "Start": 41399,
      "End": 41400
    },
    "TimeRange": {
      "StartTime": "00:48:19.3100000",
      "EndTime": "00:48:19.3400000"
    }
  },
  {
    "TextLocation": {
      "Start": 41401,
      "End": 41407
    },
    "TimeRange": {
      "StartTime": "00:48:19.3400000",
      "EndTime": "00:48:19.6400000"
    }
  },
  {
    "TextLocation": {
      "Start": 41408,
      "End": 41412
    },
    "TimeRange": {
      "StartTime": "00:48:19.6400000",
      "EndTime": "00:48:19.7600000"
    }
  },
  {
    "TextLocation": {
      "Start": 41413,
      "End": 41416
    },
    "TimeRange": {
      "StartTime": "00:48:19.7600000",
      "EndTime": "00:48:19.8500000"
    }
  },
  {
    "TextLocation": {
      "Start": 41417,
      "End": 41422
    },
    "TimeRange": {
      "StartTime": "00:48:19.8500000",
      "EndTime": "00:48:20.2399999"
    }
  },
  {
    "TextLocation": {
      "Start": 41423,
      "End": 41426
    },
    "TimeRange": {
      "StartTime": "00:48:20.2399999",
      "EndTime": "00:48:20.4500000"
    }
  },
  {
    "TextLocation": {
      "Start": 41427,
      "End": 41431
    },
    "TimeRange": {
      "StartTime": "00:48:20.4500000",
      "EndTime": "00:48:20.6600000"
    }
  },
  {
    "TextLocation": {
      "Start": 41432,
      "End": 41437
    },
    "TimeRange": {
      "StartTime": "00:48:20.6600000",
      "EndTime": "00:48:21.1100000"
    }
  },
  {
    "TextLocation": {
      "Start": 41438,
      "End": 41445
    },
    "TimeRange": {
      "StartTime": "00:48:21.3800000",
      "EndTime": "00:48:21.8000000"
    }
  },
  {
    "TextLocation": {
      "Start": 41446,
      "End": 41450
    },
    "TimeRange": {
      "StartTime": "00:48:21.8000000",
      "EndTime": "00:48:21.8900000"
    }
  },
  {
    "TextLocation": {
      "Start": 41451,
      "End": 41454
    },
    "TimeRange": {
      "StartTime": "00:48:21.8900000",
      "EndTime": "00:48:22.0400000"
    }
  },
  {
    "TextLocation": {
      "Start": 41455,
      "End": 41461
    },
    "TimeRange": {
      "StartTime": "00:48:22.0400000",
      "EndTime": "00:48:22.4000000"
    }
  },
  {
    "TextLocation": {
      "Start": 41462,
      "End": 41465
    },
    "TimeRange": {
      "StartTime": "00:48:22.4000000",
      "EndTime": "00:48:22.5500000"
    }
  },
  {
    "TextLocation": {
      "Start": 41466,
      "End": 41473
    },
    "TimeRange": {
      "StartTime": "00:48:22.5500000",
      "EndTime": "00:48:22.9400000"
    }
  },
  {
    "TextLocation": {
      "Start": 41474,
      "End": 41477
    },
    "TimeRange": {
      "StartTime": "00:48:22.9400000",
      "EndTime": "00:48:23.0900000"
    }
  },
  {
    "TextLocation": {
      "Start": 41478,
      "End": 41482
    },
    "TimeRange": {
      "StartTime": "00:48:23.0900000",
      "EndTime": "00:48:23.5100000"
    }
  },
  {
    "TextLocation": {
      "Start": 41483,
      "End": 41486
    },
    "TimeRange": {
      "StartTime": "00:48:23.5100000",
      "EndTime": "00:48:23.6600000"
    }
  },
  {
    "TextLocation": {
      "Start": 41487,
      "End": 41489
    },
    "TimeRange": {
      "StartTime": "00:48:23.6600000",
      "EndTime": "00:48:23.8400000"
    }
  },
  {
    "TextLocation": {
      "Start": 41490,
      "End": 41496
    },
    "TimeRange": {
      "StartTime": "00:48:23.8400000",
      "EndTime": "00:48:24.1400000"
    }
  },
  {
    "TextLocation": {
      "Start": 41497,
      "End": 41501
    },
    "TimeRange": {
      "StartTime": "00:48:24.1400000",
      "EndTime": "00:48:24.3500000"
    }
  },
  {
    "TextLocation": {
      "Start": 41502,
      "End": 41504
    },
    "TimeRange": {
      "StartTime": "00:48:24.3500000",
      "EndTime": "00:48:24.4699999"
    }
  },
  {
    "TextLocation": {
      "Start": 41505,
      "End": 41512
    },
    "TimeRange": {
      "StartTime": "00:48:24.4699999",
      "EndTime": "00:48:24.8600000"
    }
  },
  {
    "TextLocation": {
      "Start": 41513,
      "End": 41517
    },
    "TimeRange": {
      "StartTime": "00:48:24.8600000",
      "EndTime": "00:48:24.9800000"
    }
  },
  {
    "TextLocation": {
      "Start": 41518,
      "End": 41528
    },
    "TimeRange": {
      "StartTime": "00:48:24.9800000",
      "EndTime": "00:48:25.7300000"
    }
  },
  {
    "TextLocation": {
      "Start": 41531,
      "End": 41532
    },
    "TimeRange": {
      "StartTime": "00:48:26.2700000",
      "EndTime": "00:48:26.4200000"
    }
  },
  {
    "TextLocation": {
      "Start": 41533,
      "End": 41537
    },
    "TimeRange": {
      "StartTime": "00:48:26.4200000",
      "EndTime": "00:48:26.6300000"
    }
  },
  {
    "TextLocation": {
      "Start": 41538,
      "End": 41540
    },
    "TimeRange": {
      "StartTime": "00:48:26.6300000",
      "EndTime": "00:48:26.7800000"
    }
  },
  {
    "TextLocation": {
      "Start": 41541,
      "End": 41549
    },
    "TimeRange": {
      "StartTime": "00:48:26.7800000",
      "EndTime": "00:48:27.2600000"
    }
  },
  {
    "TextLocation": {
      "Start": 41550,
      "End": 41554
    },
    "TimeRange": {
      "StartTime": "00:48:27.2600000",
      "EndTime": "00:48:27.6200000"
    }
  },
  {
    "TextLocation": {
      "Start": 41555,
      "End": 41557
    },
    "TimeRange": {
      "StartTime": "00:48:27.6200000",
      "EndTime": "00:48:27.7399999"
    }
  },
  {
    "TextLocation": {
      "Start": 41558,
      "End": 41560
    },
    "TimeRange": {
      "StartTime": "00:48:27.7399999",
      "EndTime": "00:48:27.8600000"
    }
  },
  {
    "TextLocation": {
      "Start": 41561,
      "End": 41564
    },
    "TimeRange": {
      "StartTime": "00:48:27.8600000",
      "EndTime": "00:48:28.1000000"
    }
  },
  {
    "TextLocation": {
      "Start": 41565,
      "End": 41567
    },
    "TimeRange": {
      "StartTime": "00:48:28.1000000",
      "EndTime": "00:48:28.1900000"
    }
  },
  {
    "TextLocation": {
      "Start": 41568,
      "End": 41571
    },
    "TimeRange": {
      "StartTime": "00:48:28.1900000",
      "EndTime": "00:48:28.4600000"
    }
  },
  {
    "TextLocation": {
      "Start": 41573,
      "End": 41576
    },
    "TimeRange": {
      "StartTime": "00:48:28.4600000",
      "EndTime": "00:48:28.7300000"
    }
  },
  {
    "TextLocation": {
      "Start": 41577,
      "End": 41582
    },
    "TimeRange": {
      "StartTime": "00:48:28.7300000",
      "EndTime": "00:48:28.9699999"
    }
  },
  {
    "TextLocation": {
      "Start": 41583,
      "End": 41588
    },
    "TimeRange": {
      "StartTime": "00:48:28.9699999",
      "EndTime": "00:48:29.1200000"
    }
  },
  {
    "TextLocation": {
      "Start": 41589,
      "End": 41595
    },
    "TimeRange": {
      "StartTime": "00:48:29.1200000",
      "EndTime": "00:48:29.4500000"
    }
  },
  {
    "TextLocation": {
      "Start": 41596,
      "End": 41598
    },
    "TimeRange": {
      "StartTime": "00:48:29.4500000",
      "EndTime": "00:48:29.5700000"
    }
  },
  {
    "TextLocation": {
      "Start": 41599,
      "End": 41605
    },
    "TimeRange": {
      "StartTime": "00:48:29.5700000",
      "EndTime": "00:48:29.8700000"
    }
  },
  {
    "TextLocation": {
      "Start": 41606,
      "End": 41610
    },
    "TimeRange": {
      "StartTime": "00:48:29.8700000",
      "EndTime": "00:48:30.1100000"
    }
  },
  {
    "TextLocation": {
      "Start": 41611,
      "End": 41613
    },
    "TimeRange": {
      "StartTime": "00:48:30.1100000",
      "EndTime": "00:48:30.2300000"
    }
  },
  {
    "TextLocation": {
      "Start": 41614,
      "End": 41616
    },
    "TimeRange": {
      "StartTime": "00:48:30.2300000",
      "EndTime": "00:48:30.3500000"
    }
  },
  {
    "TextLocation": {
      "Start": 41617,
      "End": 41621
    },
    "TimeRange": {
      "StartTime": "00:48:30.3500000",
      "EndTime": "00:48:30.5900000"
    }
  },
  {
    "TextLocation": {
      "Start": 41622,
      "End": 41624
    },
    "TimeRange": {
      "StartTime": "00:48:30.5900000",
      "EndTime": "00:48:30.7100000"
    }
  },
  {
    "TextLocation": {
      "Start": 41625,
      "End": 41627
    },
    "TimeRange": {
      "StartTime": "00:48:30.7100000",
      "EndTime": "00:48:31.0100000"
    }
  },
  {
    "TextLocation": {
      "Start": 41629,
      "End": 41632
    },
    "TimeRange": {
      "StartTime": "00:48:31.3700000",
      "EndTime": "00:48:31.5800000"
    }
  },
  {
    "TextLocation": {
      "Start": 41633,
      "End": 41640
    },
    "TimeRange": {
      "StartTime": "00:48:31.5800000",
      "EndTime": "00:48:31.9699999"
    }
  },
  {
    "TextLocation": {
      "Start": 41641,
      "End": 41643
    },
    "TimeRange": {
      "StartTime": "00:48:31.9699999",
      "EndTime": "00:48:32.0600000"
    }
  },
  {
    "TextLocation": {
      "Start": 41644,
      "End": 41647
    },
    "TimeRange": {
      "StartTime": "00:48:32.0600000",
      "EndTime": "00:48:32.3000000"
    }
  },
  {
    "TextLocation": {
      "Start": 41648,
      "End": 41652
    },
    "TimeRange": {
      "StartTime": "00:48:32.3000000",
      "EndTime": "00:48:32.4200000"
    }
  },
  {
    "TextLocation": {
      "Start": 41653,
      "End": 41656
    },
    "TimeRange": {
      "StartTime": "00:48:32.4200000",
      "EndTime": "00:48:32.5100000"
    }
  },
  {
    "TextLocation": {
      "Start": 41657,
      "End": 41664
    },
    "TimeRange": {
      "StartTime": "00:48:32.5100000",
      "EndTime": "00:48:32.9000000"
    }
  },
  {
    "TextLocation": {
      "Start": 41665,
      "End": 41671
    },
    "TimeRange": {
      "StartTime": "00:48:32.9000000",
      "EndTime": "00:48:33.2900000"
    }
  },
  {
    "TextLocation": {
      "Start": 41672,
      "End": 41676
    },
    "TimeRange": {
      "StartTime": "00:48:33.2900000",
      "EndTime": "00:48:33.6800000"
    }
  },
  {
    "TextLocation": {
      "Start": 41677,
      "End": 41687
    },
    "TimeRange": {
      "StartTime": "00:48:33.6800000",
      "EndTime": "00:48:34.3400000"
    }
  },
  {
    "TextLocation": {
      "Start": 41688,
      "End": 41691
    },
    "TimeRange": {
      "StartTime": "00:48:34.3400000",
      "EndTime": "00:48:34.4300000"
    }
  },
  {
    "TextLocation": {
      "Start": 41692,
      "End": 41700
    },
    "TimeRange": {
      "StartTime": "00:48:34.4300000",
      "EndTime": "00:48:35.2700000"
    }
  },
  {
    "TextLocation": {
      "Start": 41701,
      "End": 41705
    },
    "TimeRange": {
      "StartTime": "00:48:35.6600000",
      "EndTime": "00:48:35.8700000"
    }
  },
  {
    "TextLocation": {
      "Start": 41706,
      "End": 41712
    },
    "TimeRange": {
      "StartTime": "00:48:35.8700000",
      "EndTime": "00:48:36.2000000"
    }
  },
  {
    "TextLocation": {
      "Start": 41713,
      "End": 41715
    },
    "TimeRange": {
      "StartTime": "00:48:36.2000000",
      "EndTime": "00:48:36.3800000"
    }
  },
  {
    "TextLocation": {
      "Start": 41716,
      "End": 41720
    },
    "TimeRange": {
      "StartTime": "00:48:36.3800000",
      "EndTime": "00:48:36.4699999"
    }
  },
  {
    "TextLocation": {
      "Start": 41721,
      "End": 41724
    },
    "TimeRange": {
      "StartTime": "00:48:36.4699999",
      "EndTime": "00:48:36.7100000"
    }
  },
  {
    "TextLocation": {
      "Start": 41725,
      "End": 41728
    },
    "TimeRange": {
      "StartTime": "00:48:36.7100000",
      "EndTime": "00:48:36.9800000"
    }
  },
  {
    "TextLocation": {
      "Start": 41729,
      "End": 41735
    },
    "TimeRange": {
      "StartTime": "00:48:36.9800000",
      "EndTime": "00:48:37.4600000"
    }
  },
  {
    "TextLocation": {
      "Start": 41736,
      "End": 41738
    },
    "TimeRange": {
      "StartTime": "00:48:37.4600000",
      "EndTime": "00:48:37.5800000"
    }
  },
  {
    "TextLocation": {
      "Start": 41739,
      "End": 41743
    },
    "TimeRange": {
      "StartTime": "00:48:37.5800000",
      "EndTime": "00:48:37.8200000"
    }
  },
  {
    "TextLocation": {
      "Start": 41744,
      "End": 41748
    },
    "TimeRange": {
      "StartTime": "00:48:37.8200000",
      "EndTime": "00:48:37.9699999"
    }
  },
  {
    "TextLocation": {
      "Start": 41749,
      "End": 41756
    },
    "TimeRange": {
      "StartTime": "00:48:37.9699999",
      "EndTime": "00:48:38.4200000"
    }
  },
  {
    "TextLocation": {
      "Start": 41757,
      "End": 41765
    },
    "TimeRange": {
      "StartTime": "00:48:38.4200000",
      "EndTime": "00:48:38.8400000"
    }
  },
  {
    "TextLocation": {
      "Start": 41766,
      "End": 41768
    },
    "TimeRange": {
      "StartTime": "00:48:38.8400000",
      "EndTime": "00:48:38.9899999"
    }
  },
  {
    "TextLocation": {
      "Start": 41769,
      "End": 41771
    },
    "TimeRange": {
      "StartTime": "00:48:38.9899999",
      "EndTime": "00:48:39.2000000"
    }
  },
  {
    "TextLocation": {
      "Start": 41772,
      "End": 41776
    },
    "TimeRange": {
      "StartTime": "00:48:39.2000000",
      "EndTime": "00:48:39.5600000"
    }
  },
  {
    "TextLocation": {
      "Start": 41777,
      "End": 41779
    },
    "TimeRange": {
      "StartTime": "00:48:39.5600000",
      "EndTime": "00:48:39.7399999"
    }
  },
  {
    "TextLocation": {
      "Start": 41780,
      "End": 41788
    },
    "TimeRange": {
      "StartTime": "00:48:39.7399999",
      "EndTime": "00:48:40.3100000"
    }
  },
  {
    "TextLocation": {
      "Start": 41791,
      "End": 41794
    },
    "TimeRange": {
      "StartTime": "00:48:42.2399999",
      "EndTime": "00:48:42.5400000"
    }
  },
  {
    "TextLocation": {
      "Start": 41795,
      "End": 41801
    },
    "TimeRange": {
      "StartTime": "00:48:42.5400000",
      "EndTime": "00:48:42.9300000"
    }
  },
  {
    "TextLocation": {
      "Start": 41802,
      "End": 41806
    },
    "TimeRange": {
      "StartTime": "00:48:42.9300000",
      "EndTime": "00:48:43.2600000"
    }
  },
  {
    "TextLocation": {
      "Start": 41807,
      "End": 41813
    },
    "TimeRange": {
      "StartTime": "00:48:43.2600000",
      "EndTime": "00:48:43.6200000"
    }
  },
  {
    "TextLocation": {
      "Start": 41814,
      "End": 41820
    },
    "TimeRange": {
      "StartTime": "00:48:43.6200000",
      "EndTime": "00:48:43.8300000"
    }
  },
  {
    "TextLocation": {
      "Start": 41821,
      "End": 41824
    },
    "TimeRange": {
      "StartTime": "00:48:43.8300000",
      "EndTime": "00:48:43.9200000"
    }
  },
  {
    "TextLocation": {
      "Start": 41825,
      "End": 41828
    },
    "TimeRange": {
      "StartTime": "00:48:43.9200000",
      "EndTime": "00:48:44.1100000"
    }
  },
  {
    "TextLocation": {
      "Start": 41829,
      "End": 41832
    },
    "TimeRange": {
      "StartTime": "00:48:44.1100000",
      "EndTime": "00:48:44.3100000"
    }
  },
  {
    "TextLocation": {
      "Start": 41833,
      "End": 41843
    },
    "TimeRange": {
      "StartTime": "00:48:44.3100000",
      "EndTime": "00:48:44.8200000"
    }
  },
  {
    "TextLocation": {
      "Start": 41844,
      "End": 41848
    },
    "TimeRange": {
      "StartTime": "00:48:44.8200000",
      "EndTime": "00:48:44.9699999"
    }
  },
  {
    "TextLocation": {
      "Start": 41849,
      "End": 41851
    },
    "TimeRange": {
      "StartTime": "00:48:44.9699999",
      "EndTime": "00:48:45.0900000"
    }
  },
  {
    "TextLocation": {
      "Start": 41852,
      "End": 41855
    },
    "TimeRange": {
      "StartTime": "00:48:45.0900000",
      "EndTime": "00:48:45.2700000"
    }
  },
  {
    "TextLocation": {
      "Start": 41856,
      "End": 41866
    },
    "TimeRange": {
      "StartTime": "00:48:45.2700000",
      "EndTime": "00:48:46.0200000"
    }
  },
  {
    "TextLocation": {
      "Start": 41868,
      "End": 41872
    },
    "TimeRange": {
      "StartTime": "00:48:46.0200000",
      "EndTime": "00:48:46.2300000"
    }
  },
  {
    "TextLocation": {
      "Start": 41873,
      "End": 41874
    },
    "TimeRange": {
      "StartTime": "00:48:46.2300000",
      "EndTime": "00:48:46.2900000"
    }
  },
  {
    "TextLocation": {
      "Start": 41875,
      "End": 41880
    },
    "TimeRange": {
      "StartTime": "00:48:46.2900000",
      "EndTime": "00:48:46.5600000"
    }
  },
  {
    "TextLocation": {
      "Start": 41881,
      "End": 41885
    },
    "TimeRange": {
      "StartTime": "00:48:46.5600000",
      "EndTime": "00:48:46.7700000"
    }
  },
  {
    "TextLocation": {
      "Start": 41886,
      "End": 41887
    },
    "TimeRange": {
      "StartTime": "00:48:46.7700000",
      "EndTime": "00:48:46.8600000"
    }
  },
  {
    "TextLocation": {
      "Start": 41888,
      "End": 41894
    },
    "TimeRange": {
      "StartTime": "00:48:46.8600000",
      "EndTime": "00:48:47.1900000"
    }
  },
  {
    "TextLocation": {
      "Start": 41895,
      "End": 41899
    },
    "TimeRange": {
      "StartTime": "00:48:47.1900000",
      "EndTime": "00:48:47.3700000"
    }
  },
  {
    "TextLocation": {
      "Start": 41900,
      "End": 41903
    },
    "TimeRange": {
      "StartTime": "00:48:47.3700000",
      "EndTime": "00:48:47.5200000"
    }
  },
  {
    "TextLocation": {
      "Start": 41904,
      "End": 41906
    },
    "TimeRange": {
      "StartTime": "00:48:47.5200000",
      "EndTime": "00:48:47.6100000"
    }
  },
  {
    "TextLocation": {
      "Start": 41907,
      "End": 41910
    },
    "TimeRange": {
      "StartTime": "00:48:47.6100000",
      "EndTime": "00:48:47.8800000"
    }
  },
  {
    "TextLocation": {
      "Start": 41911,
      "End": 41919
    },
    "TimeRange": {
      "StartTime": "00:48:47.8800000",
      "EndTime": "00:48:48.3300000"
    }
  },
  {
    "TextLocation": {
      "Start": 41920,
      "End": 41927
    },
    "TimeRange": {
      "StartTime": "00:48:48.3300000",
      "EndTime": "00:48:48.7500000"
    }
  },
  {
    "TextLocation": {
      "Start": 41928,
      "End": 41934
    },
    "TimeRange": {
      "StartTime": "00:48:48.7500000",
      "EndTime": "00:48:49.0200000"
    }
  },
  {
    "TextLocation": {
      "Start": 41935,
      "End": 41939
    },
    "TimeRange": {
      "StartTime": "00:48:49.0200000",
      "EndTime": "00:48:49.1400000"
    }
  },
  {
    "TextLocation": {
      "Start": 41940,
      "End": 41944
    },
    "TimeRange": {
      "StartTime": "00:48:49.1400000",
      "EndTime": "00:48:49.2600000"
    }
  },
  {
    "TextLocation": {
      "Start": 41945,
      "End": 41948
    },
    "TimeRange": {
      "StartTime": "00:48:49.2600000",
      "EndTime": "00:48:49.3500000"
    }
  },
  {
    "TextLocation": {
      "Start": 41949,
      "End": 41955
    },
    "TimeRange": {
      "StartTime": "00:48:49.3500000",
      "EndTime": "00:48:49.6800000"
    }
  },
  {
    "TextLocation": {
      "Start": 41956,
      "End": 41958
    },
    "TimeRange": {
      "StartTime": "00:48:49.6800000",
      "EndTime": "00:48:49.8300000"
    }
  },
  {
    "TextLocation": {
      "Start": 41959,
      "End": 41964
    },
    "TimeRange": {
      "StartTime": "00:48:49.8300000",
      "EndTime": "00:48:50.1600000"
    }
  },
  {
    "TextLocation": {
      "Start": 41965,
      "End": 41968
    },
    "TimeRange": {
      "StartTime": "00:48:50.1600000",
      "EndTime": "00:48:50.4600000"
    }
  },
  {
    "TextLocation": {
      "Start": 41970,
      "End": 41973
    },
    "TimeRange": {
      "StartTime": "00:48:50.7900000",
      "EndTime": "00:48:50.9100000"
    }
  },
  {
    "TextLocation": {
      "Start": 41974,
      "End": 41979
    },
    "TimeRange": {
      "StartTime": "00:48:50.9100000",
      "EndTime": "00:48:51.1800000"
    }
  },
  {
    "TextLocation": {
      "Start": 41980,
      "End": 41987
    },
    "TimeRange": {
      "StartTime": "00:48:51.1800000",
      "EndTime": "00:48:51.5700000"
    }
  },
  {
    "TextLocation": {
      "Start": 41988,
      "End": 41991
    },
    "TimeRange": {
      "StartTime": "00:48:51.5700000",
      "EndTime": "00:48:51.8400000"
    }
  },
  {
    "TextLocation": {
      "Start": 41992,
      "End": 41998
    },
    "TimeRange": {
      "StartTime": "00:48:51.8400000",
      "EndTime": "00:48:52.2600000"
    }
  },
  {
    "TextLocation": {
      "Start": 41999,
      "End": 42001
    },
    "TimeRange": {
      "StartTime": "00:48:52.2600000",
      "EndTime": "00:48:52.4100000"
    }
  },
  {
    "TextLocation": {
      "Start": 42002,
      "End": 42006
    },
    "TimeRange": {
      "StartTime": "00:48:52.4100000",
      "EndTime": "00:48:52.6500000"
    }
  },
  {
    "TextLocation": {
      "Start": 42007,
      "End": 42011
    },
    "TimeRange": {
      "StartTime": "00:48:52.6500000",
      "EndTime": "00:48:52.8000000"
    }
  },
  {
    "TextLocation": {
      "Start": 42012,
      "End": 42015
    },
    "TimeRange": {
      "StartTime": "00:48:52.8000000",
      "EndTime": "00:48:52.8900000"
    }
  },
  {
    "TextLocation": {
      "Start": 42016,
      "End": 42022
    },
    "TimeRange": {
      "StartTime": "00:48:52.8900000",
      "EndTime": "00:48:53.3100000"
    }
  },
  {
    "TextLocation": {
      "Start": 42023,
      "End": 42029
    },
    "TimeRange": {
      "StartTime": "00:48:53.6400000",
      "EndTime": "00:48:54.0300000"
    }
  },
  {
    "TextLocation": {
      "Start": 42030,
      "End": 42034
    },
    "TimeRange": {
      "StartTime": "00:48:54.0300000",
      "EndTime": "00:48:54.1800000"
    }
  },
  {
    "TextLocation": {
      "Start": 42035,
      "End": 42041
    },
    "TimeRange": {
      "StartTime": "00:48:54.1800000",
      "EndTime": "00:48:54.4800000"
    }
  },
  {
    "TextLocation": {
      "Start": 42042,
      "End": 42045
    },
    "TimeRange": {
      "StartTime": "00:48:54.4800000",
      "EndTime": "00:48:54.5700000"
    }
  },
  {
    "TextLocation": {
      "Start": 42046,
      "End": 42052
    },
    "TimeRange": {
      "StartTime": "00:48:54.5700000",
      "EndTime": "00:48:54.9300000"
    }
  },
  {
    "TextLocation": {
      "Start": 42053,
      "End": 42059
    },
    "TimeRange": {
      "StartTime": "00:48:54.9300000",
      "EndTime": "00:48:55.2600000"
    }
  },
  {
    "TextLocation": {
      "Start": 42060,
      "End": 42068
    },
    "TimeRange": {
      "StartTime": "00:48:55.2600000",
      "EndTime": "00:48:55.6800000"
    }
  },
  {
    "TextLocation": {
      "Start": 42069,
      "End": 42071
    },
    "TimeRange": {
      "StartTime": "00:48:55.6800000",
      "EndTime": "00:48:55.8300000"
    }
  },
  {
    "TextLocation": {
      "Start": 42072,
      "End": 42077
    },
    "TimeRange": {
      "StartTime": "00:48:55.8300000",
      "EndTime": "00:48:56.3400000"
    }
  },
  {
    "TextLocation": {
      "Start": 42078,
      "End": 42080
    },
    "TimeRange": {
      "StartTime": "00:48:56.3400000",
      "EndTime": "00:48:56.5200000"
    }
  },
  {
    "TextLocation": {
      "Start": 42081,
      "End": 42083
    },
    "TimeRange": {
      "StartTime": "00:48:56.5200000",
      "EndTime": "00:48:56.6100000"
    }
  },
  {
    "TextLocation": {
      "Start": 42084,
      "End": 42090
    },
    "TimeRange": {
      "StartTime": "00:48:56.6100000",
      "EndTime": "00:48:57.1500000"
    }
  },
  {
    "TextLocation": {
      "Start": 42091,
      "End": 42093
    },
    "TimeRange": {
      "StartTime": "00:48:57.1500000",
      "EndTime": "00:48:57.3000000"
    }
  },
  {
    "TextLocation": {
      "Start": 42094,
      "End": 42101
    },
    "TimeRange": {
      "StartTime": "00:48:57.3000000",
      "EndTime": "00:48:57.7500000"
    }
  },
  {
    "TextLocation": {
      "Start": 42102,
      "End": 42107
    },
    "TimeRange": {
      "StartTime": "00:48:57.7500000",
      "EndTime": "00:48:57.9300000"
    }
  },
  {
    "TextLocation": {
      "Start": 42108,
      "End": 42116
    },
    "TimeRange": {
      "StartTime": "00:48:57.9300000",
      "EndTime": "00:48:58.4400000"
    }
  },
  {
    "TextLocation": {
      "Start": 42117,
      "End": 42121
    },
    "TimeRange": {
      "StartTime": "00:48:58.4400000",
      "EndTime": "00:48:58.5900000"
    }
  },
  {
    "TextLocation": {
      "Start": 42122,
      "End": 42125
    },
    "TimeRange": {
      "StartTime": "00:48:58.5900000",
      "EndTime": "00:48:58.6800000"
    }
  },
  {
    "TextLocation": {
      "Start": 42126,
      "End": 42131
    },
    "TimeRange": {
      "StartTime": "00:48:58.6800000",
      "EndTime": "00:48:59.1000000"
    }
  },
  {
    "TextLocation": {
      "Start": 42132,
      "End": 42134
    },
    "TimeRange": {
      "StartTime": "00:48:59.4300000",
      "EndTime": "00:48:59.7300000"
    }
  },
  {
    "TextLocation": {
      "Start": 42135,
      "End": 42136
    },
    "TimeRange": {
      "StartTime": "00:48:59.7300000",
      "EndTime": "00:48:59.8200000"
    }
  },
  {
    "TextLocation": {
      "Start": 42137,
      "End": 42140
    },
    "TimeRange": {
      "StartTime": "00:48:59.8200000",
      "EndTime": "00:49:00.1800000"
    }
  },
  {
    "TextLocation": {
      "Start": 42141,
      "End": 42145
    },
    "TimeRange": {
      "StartTime": "00:49:00.1800000",
      "EndTime": "00:49:00.3600000"
    }
  },
  {
    "TextLocation": {
      "Start": 42146,
      "End": 42149
    },
    "TimeRange": {
      "StartTime": "00:49:00.3600000",
      "EndTime": "00:49:00.4500000"
    }
  },
  {
    "TextLocation": {
      "Start": 42150,
      "End": 42155
    },
    "TimeRange": {
      "StartTime": "00:49:00.4500000",
      "EndTime": "00:49:00.7800000"
    }
  },
  {
    "TextLocation": {
      "Start": 42156,
      "End": 42166
    },
    "TimeRange": {
      "StartTime": "00:49:00.7800000",
      "EndTime": "00:49:01.3200000"
    }
  },
  {
    "TextLocation": {
      "Start": 42167,
      "End": 42169
    },
    "TimeRange": {
      "StartTime": "00:49:01.3200000",
      "EndTime": "00:49:01.4699999"
    }
  },
  {
    "TextLocation": {
      "Start": 42170,
      "End": 42178
    },
    "TimeRange": {
      "StartTime": "00:49:01.4699999",
      "EndTime": "00:49:02.1000000"
    }
  },
  {
    "TextLocation": {
      "Start": 42181,
      "End": 42184
    },
    "TimeRange": {
      "StartTime": "00:49:02.8500000",
      "EndTime": "00:49:02.9699999"
    }
  },
  {
    "TextLocation": {
      "Start": 42185,
      "End": 42189
    },
    "TimeRange": {
      "StartTime": "00:49:02.9699999",
      "EndTime": "00:49:03.2399999"
    }
  },
  {
    "TextLocation": {
      "Start": 42190,
      "End": 42194
    },
    "TimeRange": {
      "StartTime": "00:49:03.2399999",
      "EndTime": "00:49:03.3600000"
    }
  },
  {
    "TextLocation": {
      "Start": 42195,
      "End": 42198
    },
    "TimeRange": {
      "StartTime": "00:49:03.3600000",
      "EndTime": "00:49:03.6000000"
    }
  },
  {
    "TextLocation": {
      "Start": 42199,
      "End": 42205
    },
    "TimeRange": {
      "StartTime": "00:49:03.6000000",
      "EndTime": "00:49:04.0800000"
    }
  },
  {
    "TextLocation": {
      "Start": 42206,
      "End": 42209
    },
    "TimeRange": {
      "StartTime": "00:49:04.0800000",
      "EndTime": "00:49:04.3200000"
    }
  },
  {
    "TextLocation": {
      "Start": 42210,
      "End": 42220
    },
    "TimeRange": {
      "StartTime": "00:49:04.3200000",
      "EndTime": "00:49:04.8300000"
    }
  },
  {
    "TextLocation": {
      "Start": 42221,
      "End": 42232
    },
    "TimeRange": {
      "StartTime": "00:49:04.8300000",
      "EndTime": "00:49:05.5200000"
    }
  },
  {
    "TextLocation": {
      "Start": 42233,
      "End": 42237
    },
    "TimeRange": {
      "StartTime": "00:49:05.5200000",
      "EndTime": "00:49:05.6700000"
    }
  },
  {
    "TextLocation": {
      "Start": 42238,
      "End": 42243
    },
    "TimeRange": {
      "StartTime": "00:49:05.6700000",
      "EndTime": "00:49:06.0900000"
    }
  },
  {
    "TextLocation": {
      "Start": 42244,
      "End": 42253
    },
    "TimeRange": {
      "StartTime": "00:49:06.0900000",
      "EndTime": "00:49:06.7800000"
    }
  },
  {
    "TextLocation": {
      "Start": 42254,
      "End": 42258
    },
    "TimeRange": {
      "StartTime": "00:49:06.7800000",
      "EndTime": "00:49:07.0800000"
    }
  },
  {
    "TextLocation": {
      "Start": 42259,
      "End": 42263
    },
    "TimeRange": {
      "StartTime": "00:49:07.0800000",
      "EndTime": "00:49:07.2600000"
    }
  },
  {
    "TextLocation": {
      "Start": 42264,
      "End": 42268
    },
    "TimeRange": {
      "StartTime": "00:49:07.2600000",
      "EndTime": "00:49:07.7100000"
    }
  },
  {
    "TextLocation": {
      "Start": 42269,
      "End": 42272
    },
    "TimeRange": {
      "StartTime": "00:49:07.9800000",
      "EndTime": "00:49:08.1300000"
    }
  },
  {
    "TextLocation": {
      "Start": 42273,
      "End": 42276
    },
    "TimeRange": {
      "StartTime": "00:49:08.1300000",
      "EndTime": "00:49:08.3100000"
    }
  },
  {
    "TextLocation": {
      "Start": 42277,
      "End": 42278
    },
    "TimeRange": {
      "StartTime": "00:49:08.3100000",
      "EndTime": "00:49:08.3700000"
    }
  },
  {
    "TextLocation": {
      "Start": 42279,
      "End": 42287
    },
    "TimeRange": {
      "StartTime": "00:49:08.3700000",
      "EndTime": "00:49:08.8800000"
    }
  },
  {
    "TextLocation": {
      "Start": 42288,
      "End": 42296
    },
    "TimeRange": {
      "StartTime": "00:49:08.8800000",
      "EndTime": "00:49:09.3600000"
    }
  },
  {
    "TextLocation": {
      "Start": 42297,
      "End": 42300
    },
    "TimeRange": {
      "StartTime": "00:49:09.3600000",
      "EndTime": "00:49:09.5100000"
    }
  },
  {
    "TextLocation": {
      "Start": 42301,
      "End": 42304
    },
    "TimeRange": {
      "StartTime": "00:49:09.5100000",
      "EndTime": "00:49:09.7199999"
    }
  },
  {
    "TextLocation": {
      "Start": 42305,
      "End": 42307
    },
    "TimeRange": {
      "StartTime": "00:49:09.7199999",
      "EndTime": "00:49:09.8400000"
    }
  },
  {
    "TextLocation": {
      "Start": 42308,
      "End": 42315
    },
    "TimeRange": {
      "StartTime": "00:49:09.8400000",
      "EndTime": "00:49:10.2900000"
    }
  },
  {
    "TextLocation": {
      "Start": 42316,
      "End": 42318
    },
    "TimeRange": {
      "StartTime": "00:49:10.2900000",
      "EndTime": "00:49:10.4100000"
    }
  },
  {
    "TextLocation": {
      "Start": 42319,
      "End": 42323
    },
    "TimeRange": {
      "StartTime": "00:49:10.4100000",
      "EndTime": "00:49:10.6500000"
    }
  },
  {
    "TextLocation": {
      "Start": 42324,
      "End": 42328
    },
    "TimeRange": {
      "StartTime": "00:49:10.6500000",
      "EndTime": "00:49:10.8300000"
    }
  },
  {
    "TextLocation": {
      "Start": 42329,
      "End": 42331
    },
    "TimeRange": {
      "StartTime": "00:49:10.8700000",
      "EndTime": "00:49:11.0400000"
    }
  },
  {
    "TextLocation": {
      "Start": 42333,
      "End": 42339
    },
    "TimeRange": {
      "StartTime": "00:49:11.2800000",
      "EndTime": "00:49:11.7000000"
    }
  },
  {
    "TextLocation": {
      "Start": 42340,
      "End": 42345
    },
    "TimeRange": {
      "StartTime": "00:49:11.7000000",
      "EndTime": "00:49:12.0600000"
    }
  },
  {
    "TextLocation": {
      "Start": 42346,
      "End": 42354
    },
    "TimeRange": {
      "StartTime": "00:49:12.0600000",
      "EndTime": "00:49:12.7500000"
    }
  },
  {
    "TextLocation": {
      "Start": 42355,
      "End": 42360
    },
    "TimeRange": {
      "StartTime": "00:49:12.7500000",
      "EndTime": "00:49:12.9899999"
    }
  },
  {
    "TextLocation": {
      "Start": 42361,
      "End": 42368
    },
    "TimeRange": {
      "StartTime": "00:49:12.9899999",
      "EndTime": "00:49:13.2300000"
    }
  },
  {
    "TextLocation": {
      "Start": 42369,
      "End": 42372
    },
    "TimeRange": {
      "StartTime": "00:49:13.2300000",
      "EndTime": "00:49:13.5000000"
    }
  },
  {
    "TextLocation": {
      "Start": 42373,
      "End": 42381
    },
    "TimeRange": {
      "StartTime": "00:49:13.5000000",
      "EndTime": "00:49:13.9200000"
    }
  },
  {
    "TextLocation": {
      "Start": 42382,
      "End": 42392
    },
    "TimeRange": {
      "StartTime": "00:49:13.9200000",
      "EndTime": "00:49:14.5200000"
    }
  },
  {
    "TextLocation": {
      "Start": 42393,
      "End": 42398
    },
    "TimeRange": {
      "StartTime": "00:49:14.8500000",
      "EndTime": "00:49:15.1500000"
    }
  },
  {
    "TextLocation": {
      "Start": 42399,
      "End": 42402
    },
    "TimeRange": {
      "StartTime": "00:49:15.1500000",
      "EndTime": "00:49:15.3000000"
    }
  },
  {
    "TextLocation": {
      "Start": 42403,
      "End": 42412
    },
    "TimeRange": {
      "StartTime": "00:49:15.3000000",
      "EndTime": "00:49:15.8700000"
    }
  },
  {
    "TextLocation": {
      "Start": 42413,
      "End": 42415
    },
    "TimeRange": {
      "StartTime": "00:49:15.8700000",
      "EndTime": "00:49:15.9600000"
    }
  },
  {
    "TextLocation": {
      "Start": 42416,
      "End": 42421
    },
    "TimeRange": {
      "StartTime": "00:49:15.9600000",
      "EndTime": "00:49:16.2600000"
    }
  },
  {
    "TextLocation": {
      "Start": 42422,
      "End": 42425
    },
    "TimeRange": {
      "StartTime": "00:49:16.2600000",
      "EndTime": "00:49:16.3800000"
    }
  },
  {
    "TextLocation": {
      "Start": 42426,
      "End": 42434
    },
    "TimeRange": {
      "StartTime": "00:49:16.3800000",
      "EndTime": "00:49:16.9500000"
    }
  },
  {
    "TextLocation": {
      "Start": 42435,
      "End": 42438
    },
    "TimeRange": {
      "StartTime": "00:49:17.1000000",
      "EndTime": "00:49:17.3100000"
    }
  },
  {
    "TextLocation": {
      "Start": 42439,
      "End": 42443
    },
    "TimeRange": {
      "StartTime": "00:49:17.3100000",
      "EndTime": "00:49:17.5800000"
    }
  },
  {
    "TextLocation": {
      "Start": 42444,
      "End": 42447
    },
    "TimeRange": {
      "StartTime": "00:49:17.5800000",
      "EndTime": "00:49:17.7300000"
    }
  },
  {
    "TextLocation": {
      "Start": 42448,
      "End": 42453
    },
    "TimeRange": {
      "StartTime": "00:49:17.7300000",
      "EndTime": "00:49:18.1500000"
    }
  },
  {
    "TextLocation": {
      "Start": 42454,
      "End": 42465
    },
    "TimeRange": {
      "StartTime": "00:49:18.1500000",
      "EndTime": "00:49:18.9300000"
    }
  },
  {
    "TextLocation": {
      "Start": 42466,
      "End": 42471
    },
    "TimeRange": {
      "StartTime": "00:49:18.9300000",
      "EndTime": "00:49:19.2000000"
    }
  },
  {
    "TextLocation": {
      "Start": 42472,
      "End": 42475
    },
    "TimeRange": {
      "StartTime": "00:49:19.2000000",
      "EndTime": "00:49:19.2900000"
    }
  },
  {
    "TextLocation": {
      "Start": 42476,
      "End": 42482
    },
    "TimeRange": {
      "StartTime": "00:49:19.2900000",
      "EndTime": "00:49:19.7100000"
    }
  },
  {
    "TextLocation": {
      "Start": 42483,
      "End": 42485
    },
    "TimeRange": {
      "StartTime": "00:49:19.7100000",
      "EndTime": "00:49:19.8300000"
    }
  },
  {
    "TextLocation": {
      "Start": 42486,
      "End": 42489
    },
    "TimeRange": {
      "StartTime": "00:49:19.8300000",
      "EndTime": "00:49:19.9800000"
    }
  },
  {
    "TextLocation": {
      "Start": 42490,
      "End": 42494
    },
    "TimeRange": {
      "StartTime": "00:49:19.9800000",
      "EndTime": "00:49:20.4000000"
    }
  },
  {
    "TextLocation": {
      "Start": 42495,
      "End": 42503
    },
    "TimeRange": {
      "StartTime": "00:49:20.7000000",
      "EndTime": "00:49:21.0900000"
    }
  },
  {
    "TextLocation": {
      "Start": 42504,
      "End": 42505
    },
    "TimeRange": {
      "StartTime": "00:49:21.0900000",
      "EndTime": "00:49:21.1800000"
    }
  },
  {
    "TextLocation": {
      "Start": 42506,
      "End": 42511
    },
    "TimeRange": {
      "StartTime": "00:49:21.1800000",
      "EndTime": "00:49:21.5700000"
    }
  },
  {
    "TextLocation": {
      "Start": 42512,
      "End": 42519
    },
    "TimeRange": {
      "StartTime": "00:49:21.5700000",
      "EndTime": "00:49:21.9600000"
    }
  },
  {
    "TextLocation": {
      "Start": 42520,
      "End": 42523
    },
    "TimeRange": {
      "StartTime": "00:49:21.9600000",
      "EndTime": "00:49:22.0500000"
    }
  },
  {
    "TextLocation": {
      "Start": 42524,
      "End": 42532
    },
    "TimeRange": {
      "StartTime": "00:49:22.0500000",
      "EndTime": "00:49:22.5600000"
    }
  },
  {
    "TextLocation": {
      "Start": 42533,
      "End": 42535
    },
    "TimeRange": {
      "StartTime": "00:49:22.5600000",
      "EndTime": "00:49:22.7100000"
    }
  },
  {
    "TextLocation": {
      "Start": 42536,
      "End": 42542
    },
    "TimeRange": {
      "StartTime": "00:49:22.7100000",
      "EndTime": "00:49:23.0400000"
    }
  },
  {
    "TextLocation": {
      "Start": 42543,
      "End": 42550
    },
    "TimeRange": {
      "StartTime": "00:49:23.0400000",
      "EndTime": "00:49:23.5200000"
    }
  },
  {
    "TextLocation": {
      "Start": 42551,
      "End": 42553
    },
    "TimeRange": {
      "StartTime": "00:49:23.5200000",
      "EndTime": "00:49:23.7000000"
    }
  },
  {
    "TextLocation": {
      "Start": 42554,
      "End": 42557
    },
    "TimeRange": {
      "StartTime": "00:49:23.7000000",
      "EndTime": "00:49:23.9400000"
    }
  },
  {
    "TextLocation": {
      "Start": 42558,
      "End": 42567
    },
    "TimeRange": {
      "StartTime": "00:49:23.9400000",
      "EndTime": "00:49:24.3900000"
    }
  },
  {
    "TextLocation": {
      "Start": 42568,
      "End": 42572
    },
    "TimeRange": {
      "StartTime": "00:49:24.3900000",
      "EndTime": "00:49:24.7500000"
    }
  },
  {
    "TextLocation": {
      "Start": 42573,
      "End": 42575
    },
    "TimeRange": {
      "StartTime": "00:49:25.9800000",
      "EndTime": "00:49:26.1900000"
    }
  },
  {
    "TextLocation": {
      "Start": 42576,
      "End": 42581
    },
    "TimeRange": {
      "StartTime": "00:49:26.1900000",
      "EndTime": "00:49:26.5200000"
    }
  },
  {
    "TextLocation": {
      "Start": 42582,
      "End": 42590
    },
    "TimeRange": {
      "StartTime": "00:49:26.5200000",
      "EndTime": "00:49:26.9500000"
    }
  },
  {
    "TextLocation": {
      "Start": 42591,
      "End": 42593
    },
    "TimeRange": {
      "StartTime": "00:49:26.9500000",
      "EndTime": "00:49:27.0300000"
    }
  },
  {
    "TextLocation": {
      "Start": 42594,
      "End": 42597
    },
    "TimeRange": {
      "StartTime": "00:49:27.0300000",
      "EndTime": "00:49:27.2700000"
    }
  },
  {
    "TextLocation": {
      "Start": 42598,
      "End": 42605
    },
    "TimeRange": {
      "StartTime": "00:49:27.2700000",
      "EndTime": "00:49:27.6600000"
    }
  },
  {
    "TextLocation": {
      "Start": 42606,
      "End": 42615
    },
    "TimeRange": {
      "StartTime": "00:49:27.6600000",
      "EndTime": "00:49:28.2000000"
    }
  },
  {
    "TextLocation": {
      "Start": 42616,
      "End": 42618
    },
    "TimeRange": {
      "StartTime": "00:49:28.2000000",
      "EndTime": "00:49:28.3200000"
    }
  },
  {
    "TextLocation": {
      "Start": 42619,
      "End": 42622
    },
    "TimeRange": {
      "StartTime": "00:49:28.3200000",
      "EndTime": "00:49:28.5000000"
    }
  },
  {
    "TextLocation": {
      "Start": 42623,
      "End": 42626
    },
    "TimeRange": {
      "StartTime": "00:49:28.5000000",
      "EndTime": "00:49:28.7399999"
    }
  },
  {
    "TextLocation": {
      "Start": 42627,
      "End": 42636
    },
    "TimeRange": {
      "StartTime": "00:49:28.7399999",
      "EndTime": "00:49:29.3700000"
    }
  },
  {
    "TextLocation": {
      "Start": 42637,
      "End": 42641
    },
    "TimeRange": {
      "StartTime": "00:49:29.3700000",
      "EndTime": "00:49:29.5200000"
    }
  },
  {
    "TextLocation": {
      "Start": 42642,
      "End": 42648
    },
    "TimeRange": {
      "StartTime": "00:49:29.5200000",
      "EndTime": "00:49:29.8800000"
    }
  },
  {
    "TextLocation": {
      "Start": 42649,
      "End": 42657
    },
    "TimeRange": {
      "StartTime": "00:49:29.8800000",
      "EndTime": "00:49:30.3900000"
    }
  },
  {
    "TextLocation": {
      "Start": 42658,
      "End": 42669
    },
    "TimeRange": {
      "StartTime": "00:49:30.3900000",
      "EndTime": "00:49:30.9600000"
    }
  },
  {
    "TextLocation": {
      "Start": 42670,
      "End": 42673
    },
    "TimeRange": {
      "StartTime": "00:49:30.9600000",
      "EndTime": "00:49:31.2000000"
    }
  },
  {
    "TextLocation": {
      "Start": 42674,
      "End": 42682
    },
    "TimeRange": {
      "StartTime": "00:49:31.2000000",
      "EndTime": "00:49:31.5600000"
    }
  },
  {
    "TextLocation": {
      "Start": 42683,
      "End": 42687
    },
    "TimeRange": {
      "StartTime": "00:49:31.5600000",
      "EndTime": "00:49:31.9800000"
    }
  },
  {
    "TextLocation": {
      "Start": 42690,
      "End": 42693
    },
    "TimeRange": {
      "StartTime": "00:49:32.6100000",
      "EndTime": "00:49:32.7900000"
    }
  },
  {
    "TextLocation": {
      "Start": 42694,
      "End": 42701
    },
    "TimeRange": {
      "StartTime": "00:49:32.7900000",
      "EndTime": "00:49:33.3000000"
    }
  },
  {
    "TextLocation": {
      "Start": 42703,
      "End": 42705
    },
    "TimeRange": {
      "StartTime": "00:49:33.3000000",
      "EndTime": "00:49:33.4200000"
    }
  },
  {
    "TextLocation": {
      "Start": 42706,
      "End": 42709
    },
    "TimeRange": {
      "StartTime": "00:49:33.4200000",
      "EndTime": "00:49:33.5100000"
    }
  },
  {
    "TextLocation": {
      "Start": 42710,
      "End": 42718
    },
    "TimeRange": {
      "StartTime": "00:49:33.5100000",
      "EndTime": "00:49:34.0200000"
    }
  },
  {
    "TextLocation": {
      "Start": 42719,
      "End": 42723
    },
    "TimeRange": {
      "StartTime": "00:49:34.0200000",
      "EndTime": "00:49:34.5300000"
    }
  },
  {
    "TextLocation": {
      "Start": 42725,
      "End": 42729
    },
    "TimeRange": {
      "StartTime": "00:49:34.5300000",
      "EndTime": "00:49:35.3400000"
    }
  },
  {
    "TextLocation": {
      "Start": 42730,
      "End": 42740
    },
    "TimeRange": {
      "StartTime": "00:49:35.3400000",
      "EndTime": "00:49:35.9400000"
    }
  },
  {
    "TextLocation": {
      "Start": 42742,
      "End": 42743
    },
    "TimeRange": {
      "StartTime": "00:49:36.3000000",
      "EndTime": "00:49:36.4500000"
    }
  },
  {
    "TextLocation": {
      "Start": 42744,
      "End": 42751
    },
    "TimeRange": {
      "StartTime": "00:49:36.4500000",
      "EndTime": "00:49:36.8700000"
    }
  },
  {
    "TextLocation": {
      "Start": 42752,
      "End": 42755
    },
    "TimeRange": {
      "StartTime": "00:49:36.8700000",
      "EndTime": "00:49:36.9600000"
    }
  },
  {
    "TextLocation": {
      "Start": 42756,
      "End": 42767
    },
    "TimeRange": {
      "StartTime": "00:49:36.9600000",
      "EndTime": "00:49:37.4699999"
    }
  },
  {
    "TextLocation": {
      "Start": 42768,
      "End": 42774
    },
    "TimeRange": {
      "StartTime": "00:49:37.4699999",
      "EndTime": "00:49:37.8300000"
    }
  },
  {
    "TextLocation": {
      "Start": 42775,
      "End": 42777
    },
    "TimeRange": {
      "StartTime": "00:49:37.8300000",
      "EndTime": "00:49:37.9800000"
    }
  },
  {
    "TextLocation": {
      "Start": 42778,
      "End": 42786
    },
    "TimeRange": {
      "StartTime": "00:49:37.9800000",
      "EndTime": "00:49:38.4600000"
    }
  },
  {
    "TextLocation": {
      "Start": 42787,
      "End": 42796
    },
    "TimeRange": {
      "StartTime": "00:49:38.4600000",
      "EndTime": "00:49:39.2100000"
    }
  },
  {
    "TextLocation": {
      "Start": 42797,
      "End": 42801
    },
    "TimeRange": {
      "StartTime": "00:49:39.5100000",
      "EndTime": "00:49:39.7500000"
    }
  },
  {
    "TextLocation": {
      "Start": 42802,
      "End": 42805
    },
    "TimeRange": {
      "StartTime": "00:49:39.7500000",
      "EndTime": "00:49:40.0200000"
    }
  },
  {
    "TextLocation": {
      "Start": 42806,
      "End": 42809
    },
    "TimeRange": {
      "StartTime": "00:49:40.0200000",
      "EndTime": "00:49:40.1700000"
    }
  },
  {
    "TextLocation": {
      "Start": 42810,
      "End": 42813
    },
    "TimeRange": {
      "StartTime": "00:49:40.1700000",
      "EndTime": "00:49:40.5900000"
    }
  },
  {
    "TextLocation": {
      "Start": 42814,
      "End": 42816
    },
    "TimeRange": {
      "StartTime": "00:49:40.5900000",
      "EndTime": "00:49:40.7399999"
    }
  },
  {
    "TextLocation": {
      "Start": 42817,
      "End": 42820
    },
    "TimeRange": {
      "StartTime": "00:49:40.7399999",
      "EndTime": "00:49:41.0100000"
    }
  },
  {
    "TextLocation": {
      "Start": 42821,
      "End": 42829
    },
    "TimeRange": {
      "StartTime": "00:49:41.0100000",
      "EndTime": "00:49:41.4300000"
    }
  },
  {
    "TextLocation": {
      "Start": 42830,
      "End": 42837
    },
    "TimeRange": {
      "StartTime": "00:49:41.4300000",
      "EndTime": "00:49:41.7600000"
    }
  },
  {
    "TextLocation": {
      "Start": 42838,
      "End": 42847
    },
    "TimeRange": {
      "StartTime": "00:49:41.7600000",
      "EndTime": "00:49:42.4800000"
    }
  },
  {
    "TextLocation": {
      "Start": 42848,
      "End": 42850
    },
    "TimeRange": {
      "StartTime": "00:49:42.7500000",
      "EndTime": "00:49:42.9600000"
    }
  },
  {
    "TextLocation": {
      "Start": 42851,
      "End": 42856
    },
    "TimeRange": {
      "StartTime": "00:49:42.9600000",
      "EndTime": "00:49:43.2000000"
    }
  },
  {
    "TextLocation": {
      "Start": 42857,
      "End": 42859
    },
    "TimeRange": {
      "StartTime": "00:49:43.2000000",
      "EndTime": "00:49:43.2900000"
    }
  },
  {
    "TextLocation": {
      "Start": 42860,
      "End": 42863
    },
    "TimeRange": {
      "StartTime": "00:49:43.2900000",
      "EndTime": "00:49:43.5600000"
    }
  },
  {
    "TextLocation": {
      "Start": 42864,
      "End": 42872
    },
    "TimeRange": {
      "StartTime": "00:49:43.5600000",
      "EndTime": "00:49:44.0700000"
    }
  },
  {
    "TextLocation": {
      "Start": 42873,
      "End": 42881
    },
    "TimeRange": {
      "StartTime": "00:49:44.0700000",
      "EndTime": "00:49:44.6100000"
    }
  },
  {
    "TextLocation": {
      "Start": 42882,
      "End": 42889
    },
    "TimeRange": {
      "StartTime": "00:49:44.6100000",
      "EndTime": "00:49:45.0600000"
    }
  },
  {
    "TextLocation": {
      "Start": 42890,
      "End": 42892
    },
    "TimeRange": {
      "StartTime": "00:49:45.0600000",
      "EndTime": "00:49:45.1800000"
    }
  },
  {
    "TextLocation": {
      "Start": 42893,
      "End": 42899
    },
    "TimeRange": {
      "StartTime": "00:49:45.1800000",
      "EndTime": "00:49:45.7199999"
    }
  },
  {
    "TextLocation": {
      "Start": 42900,
      "End": 42904
    },
    "TimeRange": {
      "StartTime": "00:49:45.7199999",
      "EndTime": "00:49:45.8700000"
    }
  },
  {
    "TextLocation": {
      "Start": 42905,
      "End": 42909
    },
    "TimeRange": {
      "StartTime": "00:49:45.8700000",
      "EndTime": "00:49:46.1100000"
    }
  },
  {
    "TextLocation": {
      "Start": 42910,
      "End": 42912
    },
    "TimeRange": {
      "StartTime": "00:49:46.1100000",
      "EndTime": "00:49:46.8300000"
    }
  },
  {
    "TextLocation": {
      "Start": 42913,
      "End": 42915
    },
    "TimeRange": {
      "StartTime": "00:49:46.8300000",
      "EndTime": "00:49:47.0700000"
    }
  },
  {
    "TextLocation": {
      "Start": 42916,
      "End": 42919
    },
    "TimeRange": {
      "StartTime": "00:49:47.0700000",
      "EndTime": "00:49:47.2199999"
    }
  },
  {
    "TextLocation": {
      "Start": 42920,
      "End": 42931
    },
    "TimeRange": {
      "StartTime": "00:49:47.2199999",
      "EndTime": "00:49:47.8200000"
    }
  },
  {
    "TextLocation": {
      "Start": 42932,
      "End": 42941
    },
    "TimeRange": {
      "StartTime": "00:49:47.8200000",
      "EndTime": "00:49:48.3300000"
    }
  },
  {
    "TextLocation": {
      "Start": 42942,
      "End": 42947
    },
    "TimeRange": {
      "StartTime": "00:49:48.3300000",
      "EndTime": "00:49:48.4800000"
    }
  },
  {
    "TextLocation": {
      "Start": 42948,
      "End": 42955
    },
    "TimeRange": {
      "StartTime": "00:49:48.4800000",
      "EndTime": "00:49:49.0800000"
    }
  },
  {
    "TextLocation": {
      "Start": 42957,
      "End": 42960
    },
    "TimeRange": {
      "StartTime": "00:49:49.5300000",
      "EndTime": "00:49:49.7100000"
    }
  },
  {
    "TextLocation": {
      "Start": 42961,
      "End": 42965
    },
    "TimeRange": {
      "StartTime": "00:49:49.7100000",
      "EndTime": "00:49:49.9500000"
    }
  },
  {
    "TextLocation": {
      "Start": 42966,
      "End": 42969
    },
    "TimeRange": {
      "StartTime": "00:49:49.9500000",
      "EndTime": "00:49:50.2199999"
    }
  },
  {
    "TextLocation": {
      "Start": 42970,
      "End": 42977
    },
    "TimeRange": {
      "StartTime": "00:49:50.2199999",
      "EndTime": "00:49:50.6700000"
    }
  },
  {
    "TextLocation": {
      "Start": 42978,
      "End": 42981
    },
    "TimeRange": {
      "StartTime": "00:49:50.6700000",
      "EndTime": "00:49:50.7900000"
    }
  },
  {
    "TextLocation": {
      "Start": 42982,
      "End": 42993
    },
    "TimeRange": {
      "StartTime": "00:49:50.7900000",
      "EndTime": "00:49:51.6000000"
    }
  },
  {
    "TextLocation": {
      "Start": 42994,
      "End": 42996
    },
    "TimeRange": {
      "StartTime": "00:49:51.8100000",
      "EndTime": "00:49:51.9600000"
    }
  },
  {
    "TextLocation": {
      "Start": 42997,
      "End": 43001
    },
    "TimeRange": {
      "StartTime": "00:49:51.9600000",
      "EndTime": "00:49:52.1400000"
    }
  },
  {
    "TextLocation": {
      "Start": 43002,
      "End": 43003
    },
    "TimeRange": {
      "StartTime": "00:49:52.1400000",
      "EndTime": "00:49:52.2300000"
    }
  },
  {
    "TextLocation": {
      "Start": 43004,
      "End": 43016
    },
    "TimeRange": {
      "StartTime": "00:49:52.2300000",
      "EndTime": "00:49:52.8000000"
    }
  },
  {
    "TextLocation": {
      "Start": 43017,
      "End": 43027
    },
    "TimeRange": {
      "StartTime": "00:49:52.8000000",
      "EndTime": "00:49:53.3700000"
    }
  },
  {
    "TextLocation": {
      "Start": 43028,
      "End": 43030
    },
    "TimeRange": {
      "StartTime": "00:49:53.3700000",
      "EndTime": "00:49:53.5500000"
    }
  },
  {
    "TextLocation": {
      "Start": 43031,
      "End": 43033
    },
    "TimeRange": {
      "StartTime": "00:49:53.5500000",
      "EndTime": "00:49:53.6700000"
    }
  },
  {
    "TextLocation": {
      "Start": 43034,
      "End": 43037
    },
    "TimeRange": {
      "StartTime": "00:49:53.6700000",
      "EndTime": "00:49:53.9400000"
    }
  },
  {
    "TextLocation": {
      "Start": 43038,
      "End": 43047
    },
    "TimeRange": {
      "StartTime": "00:49:53.9400000",
      "EndTime": "00:49:54.3900000"
    }
  },
  {
    "TextLocation": {
      "Start": 43048,
      "End": 43054
    },
    "TimeRange": {
      "StartTime": "00:49:54.3900000",
      "EndTime": "00:49:54.9600000"
    }
  },
  {
    "TextLocation": {
      "Start": 43055,
      "End": 43059
    },
    "TimeRange": {
      "StartTime": "00:49:55.3200000",
      "EndTime": "00:49:55.5600000"
    }
  },
  {
    "TextLocation": {
      "Start": 43060,
      "End": 43063
    },
    "TimeRange": {
      "StartTime": "00:49:55.5600000",
      "EndTime": "00:49:55.6800000"
    }
  },
  {
    "TextLocation": {
      "Start": 43064,
      "End": 43067
    },
    "TimeRange": {
      "StartTime": "00:49:55.6800000",
      "EndTime": "00:49:55.7700000"
    }
  },
  {
    "TextLocation": {
      "Start": 43068,
      "End": 43074
    },
    "TimeRange": {
      "StartTime": "00:49:55.7700000",
      "EndTime": "00:49:56.3400000"
    }
  },
  {
    "TextLocation": {
      "Start": 43075,
      "End": 43077
    },
    "TimeRange": {
      "StartTime": "00:49:56.4899999",
      "EndTime": "00:49:56.6100000"
    }
  },
  {
    "TextLocation": {
      "Start": 43078,
      "End": 43085
    },
    "TimeRange": {
      "StartTime": "00:49:56.6100000",
      "EndTime": "00:49:57"
    }
  },
  {
    "TextLocation": {
      "Start": 43086,
      "End": 43093
    },
    "TimeRange": {
      "StartTime": "00:49:57",
      "EndTime": "00:49:57.5400000"
    }
  },
  {
    "TextLocation": {
      "Start": 43094,
      "End": 43096
    },
    "TimeRange": {
      "StartTime": "00:49:57.5400000",
      "EndTime": "00:49:57.6900000"
    }
  },
  {
    "TextLocation": {
      "Start": 43097,
      "End": 43100
    },
    "TimeRange": {
      "StartTime": "00:49:57.6900000",
      "EndTime": "00:49:57.9300000"
    }
  },
  {
    "TextLocation": {
      "Start": 43101,
      "End": 43107
    },
    "TimeRange": {
      "StartTime": "00:49:57.9300000",
      "EndTime": "00:49:58.4100000"
    }
  },
  {
    "TextLocation": {
      "Start": 43108,
      "End": 43119
    },
    "TimeRange": {
      "StartTime": "00:49:58.5600000",
      "EndTime": "00:49:59.1300000"
    }
  },
  {
    "TextLocation": {
      "Start": 43120,
      "End": 43125
    },
    "TimeRange": {
      "StartTime": "00:49:59.1300000",
      "EndTime": "00:49:59.4300000"
    }
  },
  {
    "TextLocation": {
      "Start": 43126,
      "End": 43128
    },
    "TimeRange": {
      "StartTime": "00:49:59.4300000",
      "EndTime": "00:49:59.5500000"
    }
  },
  {
    "TextLocation": {
      "Start": 43129,
      "End": 43132
    },
    "TimeRange": {
      "StartTime": "00:49:59.5500000",
      "EndTime": "00:49:59.6400000"
    }
  },
  {
    "TextLocation": {
      "Start": 43133,
      "End": 43137
    },
    "TimeRange": {
      "StartTime": "00:49:59.6400000",
      "EndTime": "00:50:00.0600000"
    }
  },
  {
    "TextLocation": {
      "Start": 43138,
      "End": 43144
    },
    "TimeRange": {
      "StartTime": "00:50:00.0600000",
      "EndTime": "00:50:00.3300000"
    }
  },
  {
    "TextLocation": {
      "Start": 43145,
      "End": 43148
    },
    "TimeRange": {
      "StartTime": "00:50:00.3300000",
      "EndTime": "00:50:00.4200000"
    }
  },
  {
    "TextLocation": {
      "Start": 43149,
      "End": 43157
    },
    "TimeRange": {
      "StartTime": "00:50:00.4200000",
      "EndTime": "00:50:00.9000000"
    }
  },
  {
    "TextLocation": {
      "Start": 43158,
      "End": 43160
    },
    "TimeRange": {
      "StartTime": "00:50:00.9000000",
      "EndTime": "00:50:01.0200000"
    }
  },
  {
    "TextLocation": {
      "Start": 43161,
      "End": 43169
    },
    "TimeRange": {
      "StartTime": "00:50:01.0200000",
      "EndTime": "00:50:01.5900000"
    }
  },
  {
    "TextLocation": {
      "Start": 43172,
      "End": 43175
    },
    "TimeRange": {
      "StartTime": "00:50:02.4000000",
      "EndTime": "00:50:02.5800000"
    }
  },
  {
    "TextLocation": {
      "Start": 43176,
      "End": 43179
    },
    "TimeRange": {
      "StartTime": "00:50:02.5800000",
      "EndTime": "00:50:02.8200000"
    }
  },
  {
    "TextLocation": {
      "Start": 43180,
      "End": 43188
    },
    "TimeRange": {
      "StartTime": "00:50:02.8200000",
      "EndTime": "00:50:03.2399999"
    }
  },
  {
    "TextLocation": {
      "Start": 43189,
      "End": 43201
    },
    "TimeRange": {
      "StartTime": "00:50:03.2399999",
      "EndTime": "00:50:03.7800000"
    }
  },
  {
    "TextLocation": {
      "Start": 43202,
      "End": 43212
    },
    "TimeRange": {
      "StartTime": "00:50:03.7800000",
      "EndTime": "00:50:04.3800000"
    }
  },
  {
    "TextLocation": {
      "Start": 43213,
      "End": 43215
    },
    "TimeRange": {
      "StartTime": "00:50:04.3800000",
      "EndTime": "00:50:04.5300000"
    }
  },
  {
    "TextLocation": {
      "Start": 43216,
      "End": 43220
    },
    "TimeRange": {
      "StartTime": "00:50:04.5300000",
      "EndTime": "00:50:04.7100000"
    }
  },
  {
    "TextLocation": {
      "Start": 43221,
      "End": 43230
    },
    "TimeRange": {
      "StartTime": "00:50:04.7100000",
      "EndTime": "00:50:05.2800000"
    }
  },
  {
    "TextLocation": {
      "Start": 43231,
      "End": 43239
    },
    "TimeRange": {
      "StartTime": "00:50:05.2800000",
      "EndTime": "00:50:05.7000000"
    }
  },
  {
    "TextLocation": {
      "Start": 43240,
      "End": 43249
    },
    "TimeRange": {
      "StartTime": "00:50:05.7000000",
      "EndTime": "00:50:06.4500000"
    }
  },
  {
    "TextLocation": {
      "Start": 43250,
      "End": 43255
    },
    "TimeRange": {
      "StartTime": "00:50:06.7500000",
      "EndTime": "00:50:07.1400000"
    }
  },
  {
    "TextLocation": {
      "Start": 43256,
      "End": 43264
    },
    "TimeRange": {
      "StartTime": "00:50:07.1400000",
      "EndTime": "00:50:07.6500000"
    }
  },
  {
    "TextLocation": {
      "Start": 43265,
      "End": 43269
    },
    "TimeRange": {
      "StartTime": "00:50:07.6500000",
      "EndTime": "00:50:07.8600000"
    }
  },
  {
    "TextLocation": {
      "Start": 43270,
      "End": 43275
    },
    "TimeRange": {
      "StartTime": "00:50:07.8600000",
      "EndTime": "00:50:08.2500000"
    }
  },
  {
    "TextLocation": {
      "Start": 43276,
      "End": 43288
    },
    "TimeRange": {
      "StartTime": "00:50:08.2500000",
      "EndTime": "00:50:09.1500000"
    }
  },
  {
    "TextLocation": {
      "Start": 43291,
      "End": 43293
    },
    "TimeRange": {
      "StartTime": "00:50:09.7199999",
      "EndTime": "00:50:09.9000000"
    }
  },
  {
    "TextLocation": {
      "Start": 43294,
      "End": 43300
    },
    "TimeRange": {
      "StartTime": "00:50:09.9000000",
      "EndTime": "00:50:10.2300000"
    }
  },
  {
    "TextLocation": {
      "Start": 43301,
      "End": 43303
    },
    "TimeRange": {
      "StartTime": "00:50:10.2300000",
      "EndTime": "00:50:10.3200000"
    }
  },
  {
    "TextLocation": {
      "Start": 43304,
      "End": 43311
    },
    "TimeRange": {
      "StartTime": "00:50:10.3200000",
      "EndTime": "00:50:10.6800000"
    }
  },
  {
    "TextLocation": {
      "Start": 43312,
      "End": 43322
    },
    "TimeRange": {
      "StartTime": "00:50:10.6800000",
      "EndTime": "00:50:11.1600000"
    }
  },
  {
    "TextLocation": {
      "Start": 43323,
      "End": 43327
    },
    "TimeRange": {
      "StartTime": "00:50:11.1600000",
      "EndTime": "00:50:11.3100000"
    }
  },
  {
    "TextLocation": {
      "Start": 43328,
      "End": 43331
    },
    "TimeRange": {
      "StartTime": "00:50:11.3100000",
      "EndTime": "00:50:11.6400000"
    }
  },
  {
    "TextLocation": {
      "Start": 43332,
      "End": 43339
    },
    "TimeRange": {
      "StartTime": "00:50:11.6400000",
      "EndTime": "00:50:12.1200000"
    }
  },
  {
    "TextLocation": {
      "Start": 43340,
      "End": 43342
    },
    "TimeRange": {
      "StartTime": "00:50:12.1200000",
      "EndTime": "00:50:12.2399999"
    }
  },
  {
    "TextLocation": {
      "Start": 43343,
      "End": 43346
    },
    "TimeRange": {
      "StartTime": "00:50:12.2399999",
      "EndTime": "00:50:12.3300000"
    }
  },
  {
    "TextLocation": {
      "Start": 43347,
      "End": 43352
    },
    "TimeRange": {
      "StartTime": "00:50:12.3300000",
      "EndTime": "00:50:12.6900000"
    }
  },
  {
    "TextLocation": {
      "Start": 43353,
      "End": 43356
    },
    "TimeRange": {
      "StartTime": "00:50:12.6900000",
      "EndTime": "00:50:12.7800000"
    }
  },
  {
    "TextLocation": {
      "Start": 43357,
      "End": 43365
    },
    "TimeRange": {
      "StartTime": "00:50:12.7800000",
      "EndTime": "00:50:13.2600000"
    }
  },
  {
    "TextLocation": {
      "Start": 43366,
      "End": 43368
    },
    "TimeRange": {
      "StartTime": "00:50:13.2600000",
      "EndTime": "00:50:13.3800000"
    }
  },
  {
    "TextLocation": {
      "Start": 43369,
      "End": 43374
    },
    "TimeRange": {
      "StartTime": "00:50:13.3800000",
      "EndTime": "00:50:13.5600000"
    }
  },
  {
    "TextLocation": {
      "Start": 43375,
      "End": 43378
    },
    "TimeRange": {
      "StartTime": "00:50:13.5600000",
      "EndTime": "00:50:13.6800000"
    }
  },
  {
    "TextLocation": {
      "Start": 43379,
      "End": 43385
    },
    "TimeRange": {
      "StartTime": "00:50:13.6800000",
      "EndTime": "00:50:14.0100000"
    }
  },
  {
    "TextLocation": {
      "Start": 43386,
      "End": 43391
    },
    "TimeRange": {
      "StartTime": "00:50:14.0100000",
      "EndTime": "00:50:14.1000000"
    }
  },
  {
    "TextLocation": {
      "Start": 43392,
      "End": 43399
    },
    "TimeRange": {
      "StartTime": "00:50:14.1100000",
      "EndTime": "00:50:14.9100000"
    }
  },
  {
    "TextLocation": {
      "Start": 43400,
      "End": 43402
    },
    "TimeRange": {
      "StartTime": "00:50:15.2100000",
      "EndTime": "00:50:15.4200000"
    }
  },
  {
    "TextLocation": {
      "Start": 43403,
      "End": 43411
    },
    "TimeRange": {
      "StartTime": "00:50:15.4200000",
      "EndTime": "00:50:15.9600000"
    }
  },
  {
    "TextLocation": {
      "Start": 43412,
      "End": 43414
    },
    "TimeRange": {
      "StartTime": "00:50:15.9600000",
      "EndTime": "00:50:16.1100000"
    }
  },
  {
    "TextLocation": {
      "Start": 43415,
      "End": 43418
    },
    "TimeRange": {
      "StartTime": "00:50:16.1100000",
      "EndTime": "00:50:16.2000000"
    }
  },
  {
    "TextLocation": {
      "Start": 43419,
      "End": 43424
    },
    "TimeRange": {
      "StartTime": "00:50:16.2000000",
      "EndTime": "00:50:16.5300000"
    }
  },
  {
    "TextLocation": {
      "Start": 43425,
      "End": 43430
    },
    "TimeRange": {
      "StartTime": "00:50:16.5300000",
      "EndTime": "00:50:16.9500000"
    }
  },
  {
    "TextLocation": {
      "Start": 43431,
      "End": 43433
    },
    "TimeRange": {
      "StartTime": "00:50:16.9500000",
      "EndTime": "00:50:17.0400000"
    }
  },
  {
    "TextLocation": {
      "Start": 43434,
      "End": 43438
    },
    "TimeRange": {
      "StartTime": "00:50:17.0400000",
      "EndTime": "00:50:17.1900000"
    }
  },
  {
    "TextLocation": {
      "Start": 43439,
      "End": 43444
    },
    "TimeRange": {
      "StartTime": "00:50:17.1900000",
      "EndTime": "00:50:17.9800000"
    }
  },
  {
    "TextLocation": {
      "Start": 43445,
      "End": 43447
    },
    "TimeRange": {
      "StartTime": "00:50:18",
      "EndTime": "00:50:18.2100000"
    }
  },
  {
    "TextLocation": {
      "Start": 43450,
      "End": 43455
    },
    "TimeRange": {
      "StartTime": "00:50:19.1700000",
      "EndTime": "00:50:19.5000000"
    }
  },
  {
    "TextLocation": {
      "Start": 43456,
      "End": 43460
    },
    "TimeRange": {
      "StartTime": "00:50:19.5000000",
      "EndTime": "00:50:19.6200000"
    }
  },
  {
    "TextLocation": {
      "Start": 43461,
      "End": 43470
    },
    "TimeRange": {
      "StartTime": "00:50:19.6200000",
      "EndTime": "00:50:20.0700000"
    }
  },
  {
    "TextLocation": {
      "Start": 43471,
      "End": 43480
    },
    "TimeRange": {
      "StartTime": "00:50:20.0700000",
      "EndTime": "00:50:20.6700000"
    }
  },
  {
    "TextLocation": {
      "Start": 43481,
      "End": 43485
    },
    "TimeRange": {
      "StartTime": "00:50:20.6700000",
      "EndTime": "00:50:20.8200000"
    }
  },
  {
    "TextLocation": {
      "Start": 43487,
      "End": 43492
    },
    "TimeRange": {
      "StartTime": "00:50:20.8200000",
      "EndTime": "00:50:21.2100000"
    }
  },
  {
    "TextLocation": {
      "Start": 43493,
      "End": 43501
    },
    "TimeRange": {
      "StartTime": "00:50:21.2100000",
      "EndTime": "00:50:21.8400000"
    }
  },
  {
    "TextLocation": {
      "Start": 43502,
      "End": 43509
    },
    "TimeRange": {
      "StartTime": "00:50:21.8400000",
      "EndTime": "00:50:22.3500000"
    }
  },
  {
    "TextLocation": {
      "Start": 43510,
      "End": 43517
    },
    "TimeRange": {
      "StartTime": "00:50:22.3500000",
      "EndTime": "00:50:22.9200000"
    }
  },
  {
    "TextLocation": {
      "Start": 43518,
      "End": 43521
    },
    "TimeRange": {
      "StartTime": "00:50:23.1900000",
      "EndTime": "00:50:23.4000000"
    }
  },
  {
    "TextLocation": {
      "Start": 43522,
      "End": 43533
    },
    "TimeRange": {
      "StartTime": "00:50:23.4000000",
      "EndTime": "00:50:24.1500000"
    }
  },
  {
    "TextLocation": {
      "Start": 43534,
      "End": 43538
    },
    "TimeRange": {
      "StartTime": "00:50:24.1500000",
      "EndTime": "00:50:24.3300000"
    }
  },
  {
    "TextLocation": {
      "Start": 43539,
      "End": 43542
    },
    "TimeRange": {
      "StartTime": "00:50:24.3300000",
      "EndTime": "00:50:24.4200000"
    }
  },
  {
    "TextLocation": {
      "Start": 43543,
      "End": 43549
    },
    "TimeRange": {
      "StartTime": "00:50:24.4200000",
      "EndTime": "00:50:24.8400000"
    }
  },
  {
    "TextLocation": {
      "Start": 43550,
      "End": 43555
    },
    "TimeRange": {
      "StartTime": "00:50:24.8400000",
      "EndTime": "00:50:24.9600000"
    }
  },
  {
    "TextLocation": {
      "Start": 43556,
      "End": 43563
    },
    "TimeRange": {
      "StartTime": "00:50:24.9600000",
      "EndTime": "00:50:25.5300000"
    }
  },
  {
    "TextLocation": {
      "Start": 43564,
      "End": 43574
    },
    "TimeRange": {
      "StartTime": "00:50:25.5300000",
      "EndTime": "00:50:26.0700000"
    }
  },
  {
    "TextLocation": {
      "Start": 43575,
      "End": 43579
    },
    "TimeRange": {
      "StartTime": "00:50:26.0700000",
      "EndTime": "00:50:26.1900000"
    }
  },
  {
    "TextLocation": {
      "Start": 43580,
      "End": 43583
    },
    "TimeRange": {
      "StartTime": "00:50:26.1900000",
      "EndTime": "00:50:26.3700000"
    }
  },
  {
    "TextLocation": {
      "Start": 43584,
      "End": 43594
    },
    "TimeRange": {
      "StartTime": "00:50:26.3700000",
      "EndTime": "00:50:26.8800000"
    }
  },
  {
    "TextLocation": {
      "Start": 43595,
      "End": 43602
    },
    "TimeRange": {
      "StartTime": "00:50:26.8800000",
      "EndTime": "00:50:27.2399999"
    }
  },
  {
    "TextLocation": {
      "Start": 43603,
      "End": 43610
    },
    "TimeRange": {
      "StartTime": "00:50:27.2399999",
      "EndTime": "00:50:27.8100000"
    }
  },
  {
    "TextLocation": {
      "Start": 43613,
      "End": 43617
    },
    "TimeRange": {
      "StartTime": "00:50:28.4699999",
      "EndTime": "00:50:28.7100000"
    }
  },
  {
    "TextLocation": {
      "Start": 43618,
      "End": 43622
    },
    "TimeRange": {
      "StartTime": "00:50:28.7100000",
      "EndTime": "00:50:28.8600000"
    }
  },
  {
    "TextLocation": {
      "Start": 43623,
      "End": 43627
    },
    "TimeRange": {
      "StartTime": "00:50:28.8600000",
      "EndTime": "00:50:29.3100000"
    }
  },
  {
    "TextLocation": {
      "Start": 43629,
      "End": 43630
    },
    "TimeRange": {
      "StartTime": "00:50:29.3100000",
      "EndTime": "00:50:29.4600000"
    }
  },
  {
    "TextLocation": {
      "Start": 43631,
      "End": 43636
    },
    "TimeRange": {
      "StartTime": "00:50:29.4600000",
      "EndTime": "00:50:29.6700000"
    }
  },
  {
    "TextLocation": {
      "Start": 43637,
      "End": 43641
    },
    "TimeRange": {
      "StartTime": "00:50:29.6700000",
      "EndTime": "00:50:29.8500000"
    }
  },
  {
    "TextLocation": {
      "Start": 43642,
      "End": 43646
    },
    "TimeRange": {
      "StartTime": "00:50:29.8500000",
      "EndTime": "00:50:30.0300000"
    }
  },
  {
    "TextLocation": {
      "Start": 43647,
      "End": 43651
    },
    "TimeRange": {
      "StartTime": "00:50:30.0300000",
      "EndTime": "00:50:30.3000000"
    }
  },
  {
    "TextLocation": {
      "Start": 43652,
      "End": 43658
    },
    "TimeRange": {
      "StartTime": "00:50:30.3000000",
      "EndTime": "00:50:30.6000000"
    }
  },
  {
    "TextLocation": {
      "Start": 43659,
      "End": 43661
    },
    "TimeRange": {
      "StartTime": "00:50:30.6000000",
      "EndTime": "00:50:30.7500000"
    }
  },
  {
    "TextLocation": {
      "Start": 43662,
      "End": 43672
    },
    "TimeRange": {
      "StartTime": "00:50:30.7500000",
      "EndTime": "00:50:31.3200000"
    }
  },
  {
    "TextLocation": {
      "Start": 43673,
      "End": 43675
    },
    "TimeRange": {
      "StartTime": "00:50:31.3200000",
      "EndTime": "00:50:31.4400000"
    }
  },
  {
    "TextLocation": {
      "Start": 43676,
      "End": 43684
    },
    "TimeRange": {
      "StartTime": "00:50:31.4400000",
      "EndTime": "00:50:31.8600000"
    }
  },
  {
    "TextLocation": {
      "Start": 43685,
      "End": 43688
    },
    "TimeRange": {
      "StartTime": "00:50:31.8600000",
      "EndTime": "00:50:31.9500000"
    }
  },
  {
    "TextLocation": {
      "Start": 43689,
      "End": 43696
    },
    "TimeRange": {
      "StartTime": "00:50:31.9500000",
      "EndTime": "00:50:32.3100000"
    }
  },
  {
    "TextLocation": {
      "Start": 43697,
      "End": 43707
    },
    "TimeRange": {
      "StartTime": "00:50:32.3100000",
      "EndTime": "00:50:32.9400000"
    }
  },
  {
    "TextLocation": {
      "Start": 43708,
      "End": 43710
    },
    "TimeRange": {
      "StartTime": "00:50:32.9400000",
      "EndTime": "00:50:33.0600000"
    }
  },
  {
    "TextLocation": {
      "Start": 43711,
      "End": 43715
    },
    "TimeRange": {
      "StartTime": "00:50:33.0600000",
      "EndTime": "00:50:33.2100000"
    }
  },
  {
    "TextLocation": {
      "Start": 43716,
      "End": 43721
    },
    "TimeRange": {
      "StartTime": "00:50:33.2100000",
      "EndTime": "00:50:33.7199999"
    }
  },
  {
    "TextLocation": {
      "Start": 43723,
      "End": 43730
    },
    "TimeRange": {
      "StartTime": "00:50:33.9899999",
      "EndTime": "00:50:34.3200000"
    }
  },
  {
    "TextLocation": {
      "Start": 43731,
      "End": 43734
    },
    "TimeRange": {
      "StartTime": "00:50:34.3200000",
      "EndTime": "00:50:34.5900000"
    }
  },
  {
    "TextLocation": {
      "Start": 43735,
      "End": 43741
    },
    "TimeRange": {
      "StartTime": "00:50:34.5900000",
      "EndTime": "00:50:34.9800000"
    }
  },
  {
    "TextLocation": {
      "Start": 43742,
      "End": 43746
    },
    "TimeRange": {
      "StartTime": "00:50:34.9800000",
      "EndTime": "00:50:35.1300000"
    }
  },
  {
    "TextLocation": {
      "Start": 43747,
      "End": 43749
    },
    "TimeRange": {
      "StartTime": "00:50:35.1300000",
      "EndTime": "00:50:35.4300000"
    }
  },
  {
    "TextLocation": {
      "Start": 43750,
      "End": 43757
    },
    "TimeRange": {
      "StartTime": "00:50:35.4300000",
      "EndTime": "00:50:35.8200000"
    }
  },
  {
    "TextLocation": {
      "Start": 43758,
      "End": 43764
    },
    "TimeRange": {
      "StartTime": "00:50:35.8200000",
      "EndTime": "00:50:36.1800000"
    }
  },
  {
    "TextLocation": {
      "Start": 43765,
      "End": 43767
    },
    "TimeRange": {
      "StartTime": "00:50:36.1800000",
      "EndTime": "00:50:36.3000000"
    }
  },
  {
    "TextLocation": {
      "Start": 43768,
      "End": 43775
    },
    "TimeRange": {
      "StartTime": "00:50:36.3000000",
      "EndTime": "00:50:36.9600000"
    }
  },
  {
    "TextLocation": {
      "Start": 43776,
      "End": 43778
    },
    "TimeRange": {
      "StartTime": "00:50:36.9600000",
      "EndTime": "00:50:37.1100000"
    }
  },
  {
    "TextLocation": {
      "Start": 43779,
      "End": 43787
    },
    "TimeRange": {
      "StartTime": "00:50:37.1100000",
      "EndTime": "00:50:37.5300000"
    }
  },
  {
    "TextLocation": {
      "Start": 43788,
      "End": 43794
    },
    "TimeRange": {
      "StartTime": "00:50:37.5300000",
      "EndTime": "00:50:37.9800000"
    }
  },
  {
    "TextLocation": {
      "Start": 43795,
      "End": 43803
    },
    "TimeRange": {
      "StartTime": "00:50:38.2199999",
      "EndTime": "00:50:38.7000000"
    }
  },
  {
    "TextLocation": {
      "Start": 43804,
      "End": 43806
    },
    "TimeRange": {
      "StartTime": "00:50:38.7300000",
      "EndTime": "00:50:38.8200000"
    }
  },
  {
    "TextLocation": {
      "Start": 43807,
      "End": 43811
    },
    "TimeRange": {
      "StartTime": "00:50:38.8200000",
      "EndTime": "00:50:39.0200000"
    }
  },
  {
    "TextLocation": {
      "Start": 43812,
      "End": 43821
    },
    "TimeRange": {
      "StartTime": "00:50:39.0300000",
      "EndTime": "00:50:39.7500000"
    }
  },
  {
    "TextLocation": {
      "Start": 43822,
      "End": 43825
    },
    "TimeRange": {
      "StartTime": "00:50:39.7500000",
      "EndTime": "00:50:39.9300000"
    }
  },
  {
    "TextLocation": {
      "Start": 43826,
      "End": 43833
    },
    "TimeRange": {
      "StartTime": "00:50:39.9300000",
      "EndTime": "00:50:40.6200000"
    }
  },
  {
    "TextLocation": {
      "Start": 43836,
      "End": 43839
    },
    "TimeRange": {
      "StartTime": "00:50:42.0300000",
      "EndTime": "00:50:42.3300000"
    }
  },
  {
    "TextLocation": {
      "Start": 43840,
      "End": 43848
    },
    "TimeRange": {
      "StartTime": "00:50:42.3300000",
      "EndTime": "00:50:42.7199999"
    }
  },
  {
    "TextLocation": {
      "Start": 43849,
      "End": 43859
    },
    "TimeRange": {
      "StartTime": "00:50:42.7199999",
      "EndTime": "00:50:43.2300000"
    }
  },
  {
    "TextLocation": {
      "Start": 43860,
      "End": 43864
    },
    "TimeRange": {
      "StartTime": "00:50:43.2300000",
      "EndTime": "00:50:43.6200000"
    }
  },
  {
    "TextLocation": {
      "Start": 43865,
      "End": 43872
    },
    "TimeRange": {
      "StartTime": "00:50:43.6200000",
      "EndTime": "00:50:44.0400000"
    }
  },
  {
    "TextLocation": {
      "Start": 43873,
      "End": 43875
    },
    "TimeRange": {
      "StartTime": "00:50:44.0400000",
      "EndTime": "00:50:44.1600000"
    }
  },
  {
    "TextLocation": {
      "Start": 43876,
      "End": 43879
    },
    "TimeRange": {
      "StartTime": "00:50:44.1600000",
      "EndTime": "00:50:44.2500000"
    }
  },
  {
    "TextLocation": {
      "Start": 43880,
      "End": 43890
    },
    "TimeRange": {
      "StartTime": "00:50:44.2500000",
      "EndTime": "00:50:44.6400000"
    }
  },
  {
    "TextLocation": {
      "Start": 43891,
      "End": 43898
    },
    "TimeRange": {
      "StartTime": "00:50:44.6400000",
      "EndTime": "00:50:45.0900000"
    }
  },
  {
    "TextLocation": {
      "Start": 43899,
      "End": 43905
    },
    "TimeRange": {
      "StartTime": "00:50:45.0900000",
      "EndTime": "00:50:45.5700000"
    }
  },
  {
    "TextLocation": {
      "Start": 43908,
      "End": 43910
    },
    "TimeRange": {
      "StartTime": "00:50:46.1100000",
      "EndTime": "00:50:46.3200000"
    }
  },
  {
    "TextLocation": {
      "Start": 43911,
      "End": 43915
    },
    "TimeRange": {
      "StartTime": "00:50:46.3200000",
      "EndTime": "00:50:46.5900000"
    }
  },
  {
    "TextLocation": {
      "Start": 43916,
      "End": 43922
    },
    "TimeRange": {
      "StartTime": "00:50:46.5900000",
      "EndTime": "00:50:46.8900000"
    }
  },
  {
    "TextLocation": {
      "Start": 43923,
      "End": 43934
    },
    "TimeRange": {
      "StartTime": "00:50:46.8900000",
      "EndTime": "00:50:47.5500000"
    }
  },
  {
    "TextLocation": {
      "Start": 43936,
      "End": 43938
    },
    "TimeRange": {
      "StartTime": "00:50:47.5500000",
      "EndTime": "00:50:47.6700000"
    }
  },
  {
    "TextLocation": {
      "Start": 43939,
      "End": 43943
    },
    "TimeRange": {
      "StartTime": "00:50:47.6700000",
      "EndTime": "00:50:47.8500000"
    }
  },
  {
    "TextLocation": {
      "Start": 43944,
      "End": 43954
    },
    "TimeRange": {
      "StartTime": "00:50:47.8500000",
      "EndTime": "00:50:48.3300000"
    }
  },
  {
    "TextLocation": {
      "Start": 43955,
      "End": 43957
    },
    "TimeRange": {
      "StartTime": "00:50:48.3300000",
      "EndTime": "00:50:48.4500000"
    }
  },
  {
    "TextLocation": {
      "Start": 43958,
      "End": 43961
    },
    "TimeRange": {
      "StartTime": "00:50:48.4500000",
      "EndTime": "00:50:48.5700000"
    }
  },
  {
    "TextLocation": {
      "Start": 43962,
      "End": 43967
    },
    "TimeRange": {
      "StartTime": "00:50:48.5700000",
      "EndTime": "00:50:48.8700000"
    }
  },
  {
    "TextLocation": {
      "Start": 43968,
      "End": 43981
    },
    "TimeRange": {
      "StartTime": "00:50:48.8700000",
      "EndTime": "00:50:49.6200000"
    }
  },
  {
    "TextLocation": {
      "Start": 43982,
      "End": 43986
    },
    "TimeRange": {
      "StartTime": "00:50:49.6200000",
      "EndTime": "00:50:49.8000000"
    }
  },
  {
    "TextLocation": {
      "Start": 43987,
      "End": 43989
    },
    "TimeRange": {
      "StartTime": "00:50:49.8000000",
      "EndTime": "00:50:49.8600000"
    }
  },
  {
    "TextLocation": {
      "Start": 43990,
      "End": 43995
    },
    "TimeRange": {
      "StartTime": "00:50:49.8600000",
      "EndTime": "00:50:50.1900000"
    }
  },
  {
    "TextLocation": {
      "Start": 43996,
      "End": 43998
    },
    "TimeRange": {
      "StartTime": "00:50:50.1900000",
      "EndTime": "00:50:50.3100000"
    }
  },
  {
    "TextLocation": {
      "Start": 43999,
      "End": 44012
    },
    "TimeRange": {
      "StartTime": "00:50:50.3100000",
      "EndTime": "00:50:51"
    }
  },
  {
    "TextLocation": {
      "Start": 44013,
      "End": 44015
    },
    "TimeRange": {
      "StartTime": "00:50:51",
      "EndTime": "00:50:51.1800000"
    }
  },
  {
    "TextLocation": {
      "Start": 44016,
      "End": 44021
    },
    "TimeRange": {
      "StartTime": "00:50:51.1800000",
      "EndTime": "00:50:51.5400000"
    }
  },
  {
    "TextLocation": {
      "Start": 44022,
      "End": 44027
    },
    "TimeRange": {
      "StartTime": "00:50:51.5400000",
      "EndTime": "00:50:51.7800000"
    }
  },
  {
    "TextLocation": {
      "Start": 44028,
      "End": 44036
    },
    "TimeRange": {
      "StartTime": "00:50:51.7800000",
      "EndTime": "00:50:52.2900000"
    }
  },
  {
    "TextLocation": {
      "Start": 44037,
      "End": 44046
    },
    "TimeRange": {
      "StartTime": "00:50:52.2900000",
      "EndTime": "00:50:52.9800000"
    }
  },
  {
    "TextLocation": {
      "Start": 44047,
      "End": 44049
    },
    "TimeRange": {
      "StartTime": "00:50:53.2500000",
      "EndTime": "00:50:53.4000000"
    }
  },
  {
    "TextLocation": {
      "Start": 44050,
      "End": 44056
    },
    "TimeRange": {
      "StartTime": "00:50:53.4000000",
      "EndTime": "00:50:53.7300000"
    }
  },
  {
    "TextLocation": {
      "Start": 44057,
      "End": 44058
    },
    "TimeRange": {
      "StartTime": "00:50:53.7300000",
      "EndTime": "00:50:53.7600000"
    }
  },
  {
    "TextLocation": {
      "Start": 44059,
      "End": 44063
    },
    "TimeRange": {
      "StartTime": "00:50:53.7600000",
      "EndTime": "00:50:54.1500000"
    }
  },
  {
    "TextLocation": {
      "Start": 44064,
      "End": 44066
    },
    "TimeRange": {
      "StartTime": "00:50:54.1500000",
      "EndTime": "00:50:54.2700000"
    }
  },
  {
    "TextLocation": {
      "Start": 44067,
      "End": 44068
    },
    "TimeRange": {
      "StartTime": "00:50:54.2700000",
      "EndTime": "00:50:54.3300000"
    }
  },
  {
    "TextLocation": {
      "Start": 44069,
      "End": 44072
    },
    "TimeRange": {
      "StartTime": "00:50:54.3300000",
      "EndTime": "00:50:54.5400000"
    }
  },
  {
    "TextLocation": {
      "Start": 44073,
      "End": 44077
    },
    "TimeRange": {
      "StartTime": "00:50:54.5400000",
      "EndTime": "00:50:54.6900000"
    }
  },
  {
    "TextLocation": {
      "Start": 44078,
      "End": 44090
    },
    "TimeRange": {
      "StartTime": "00:50:54.6900000",
      "EndTime": "00:50:55.2000000"
    }
  },
  {
    "TextLocation": {
      "Start": 44091,
      "End": 44099
    },
    "TimeRange": {
      "StartTime": "00:50:55.2000000",
      "EndTime": "00:50:55.6200000"
    }
  },
  {
    "TextLocation": {
      "Start": 44100,
      "End": 44103
    },
    "TimeRange": {
      "StartTime": "00:50:55.6200000",
      "EndTime": "00:50:55.7100000"
    }
  },
  {
    "TextLocation": {
      "Start": 44104,
      "End": 44112
    },
    "TimeRange": {
      "StartTime": "00:50:55.7100000",
      "EndTime": "00:50:56.1000000"
    }
  },
  {
    "TextLocation": {
      "Start": 44113,
      "End": 44122
    },
    "TimeRange": {
      "StartTime": "00:50:56.1000000",
      "EndTime": "00:50:56.6400000"
    }
  },
  {
    "TextLocation": {
      "Start": 44125,
      "End": 44126
    },
    "TimeRange": {
      "StartTime": "00:50:57.3300000",
      "EndTime": "00:50:57.4800000"
    }
  },
  {
    "TextLocation": {
      "Start": 44127,
      "End": 44131
    },
    "TimeRange": {
      "StartTime": "00:50:57.4800000",
      "EndTime": "00:50:57.6000000"
    }
  },
  {
    "TextLocation": {
      "Start": 44132,
      "End": 44139
    },
    "TimeRange": {
      "StartTime": "00:50:57.6000000",
      "EndTime": "00:50:57.9300000"
    }
  },
  {
    "TextLocation": {
      "Start": 44140,
      "End": 44146
    },
    "TimeRange": {
      "StartTime": "00:50:57.9300000",
      "EndTime": "00:50:58.2600000"
    }
  },
  {
    "TextLocation": {
      "Start": 44147,
      "End": 44151
    },
    "TimeRange": {
      "StartTime": "00:50:58.2600000",
      "EndTime": "00:50:58.5000000"
    }
  },
  {
    "TextLocation": {
      "Start": 44152,
      "End": 44160
    },
    "TimeRange": {
      "StartTime": "00:50:58.5000000",
      "EndTime": "00:50:58.9800000"
    }
  },
  {
    "TextLocation": {
      "Start": 44162,
      "End": 44165
    },
    "TimeRange": {
      "StartTime": "00:50:58.9800000",
      "EndTime": "00:50:59.1000000"
    }
  },
  {
    "TextLocation": {
      "Start": 44166,
      "End": 44171
    },
    "TimeRange": {
      "StartTime": "00:50:59.1000000",
      "EndTime": "00:50:59.2500000"
    }
  },
  {
    "TextLocation": {
      "Start": 44172,
      "End": 44175
    },
    "TimeRange": {
      "StartTime": "00:50:59.2500000",
      "EndTime": "00:50:59.3400000"
    }
  },
  {
    "TextLocation": {
      "Start": 44176,
      "End": 44182
    },
    "TimeRange": {
      "StartTime": "00:50:59.3400000",
      "EndTime": "00:50:59.7900000"
    }
  },
  {
    "TextLocation": {
      "Start": 44185,
      "End": 44188
    },
    "TimeRange": {
      "StartTime": "00:51:00.0300000",
      "EndTime": "00:51:00.1800000"
    }
  },
  {
    "TextLocation": {
      "Start": 44189,
      "End": 44192
    },
    "TimeRange": {
      "StartTime": "00:51:00.1800000",
      "EndTime": "00:51:00.6000000"
    }
  },
  {
    "TextLocation": {
      "Start": 44194,
      "End": 44200
    },
    "TimeRange": {
      "StartTime": "00:51:00.9300000",
      "EndTime": "00:51:01.2300000"
    }
  },
  {
    "TextLocation": {
      "Start": 44201,
      "End": 44204
    },
    "TimeRange": {
      "StartTime": "00:51:01.2300000",
      "EndTime": "00:51:01.3200000"
    }
  },
  {
    "TextLocation": {
      "Start": 44205,
      "End": 44208
    },
    "TimeRange": {
      "StartTime": "00:51:01.3200000",
      "EndTime": "00:51:01.6300000"
    }
  },
  {
    "TextLocation": {
      "Start": 44209,
      "End": 44213
    },
    "TimeRange": {
      "StartTime": "00:51:01.6300000",
      "EndTime": "00:51:01.9500000"
    }
  },
  {
    "TextLocation": {
      "Start": 44214,
      "End": 44224
    },
    "TimeRange": {
      "StartTime": "00:51:01.9500000",
      "EndTime": "00:51:02.5500000"
    }
  },
  {
    "TextLocation": {
      "Start": 44226,
      "End": 44229
    },
    "TimeRange": {
      "StartTime": "00:51:02.8200000",
      "EndTime": "00:51:03.0900000"
    }
  },
  {
    "TextLocation": {
      "Start": 44230,
      "End": 44236
    },
    "TimeRange": {
      "StartTime": "00:51:03.1000000",
      "EndTime": "00:51:03.4500000"
    }
  },
  {
    "TextLocation": {
      "Start": 44237,
      "End": 44248
    },
    "TimeRange": {
      "StartTime": "00:51:03.4500000",
      "EndTime": "00:51:03.9899999"
    }
  },
  {
    "TextLocation": {
      "Start": 44249,
      "End": 44251
    },
    "TimeRange": {
      "StartTime": "00:51:03.9899999",
      "EndTime": "00:51:04.1100000"
    }
  },
  {
    "TextLocation": {
      "Start": 44252,
      "End": 44255
    },
    "TimeRange": {
      "StartTime": "00:51:04.1100000",
      "EndTime": "00:51:04.2300000"
    }
  },
  {
    "TextLocation": {
      "Start": 44256,
      "End": 44261
    },
    "TimeRange": {
      "StartTime": "00:51:04.2300000",
      "EndTime": "00:51:04.5600000"
    }
  },
  {
    "TextLocation": {
      "Start": 44262,
      "End": 44266
    },
    "TimeRange": {
      "StartTime": "00:51:04.5600000",
      "EndTime": "00:51:04.6800000"
    }
  },
  {
    "TextLocation": {
      "Start": 44267,
      "End": 44269
    },
    "TimeRange": {
      "StartTime": "00:51:04.6800000",
      "EndTime": "00:51:04.8300000"
    }
  },
  {
    "TextLocation": {
      "Start": 44270,
      "End": 44273
    },
    "TimeRange": {
      "StartTime": "00:51:04.8300000",
      "EndTime": "00:51:04.9800000"
    }
  },
  {
    "TextLocation": {
      "Start": 44274,
      "End": 44282
    },
    "TimeRange": {
      "StartTime": "00:51:04.9800000",
      "EndTime": "00:51:05.5200000"
    }
  },
  {
    "TextLocation": {
      "Start": 44283,
      "End": 44287
    },
    "TimeRange": {
      "StartTime": "00:51:05.5200000",
      "EndTime": "00:51:05.6700000"
    }
  },
  {
    "TextLocation": {
      "Start": 44288,
      "End": 44293
    },
    "TimeRange": {
      "StartTime": "00:51:05.6700000",
      "EndTime": "00:51:05.7900000"
    }
  },
  {
    "TextLocation": {
      "Start": 44294,
      "End": 44299
    },
    "TimeRange": {
      "StartTime": "00:51:05.7900000",
      "EndTime": "00:51:06.0300000"
    }
  },
  {
    "TextLocation": {
      "Start": 44300,
      "End": 44302
    },
    "TimeRange": {
      "StartTime": "00:51:06.0300000",
      "EndTime": "00:51:06.1500000"
    }
  },
  {
    "TextLocation": {
      "Start": 44303,
      "End": 44304
    },
    "TimeRange": {
      "StartTime": "00:51:06.1500000",
      "EndTime": "00:51:06.2100000"
    }
  },
  {
    "TextLocation": {
      "Start": 44305,
      "End": 44314
    },
    "TimeRange": {
      "StartTime": "00:51:06.2100000",
      "EndTime": "00:51:06.8400000"
    }
  },
  {
    "TextLocation": {
      "Start": 44315,
      "End": 44321
    },
    "TimeRange": {
      "StartTime": "00:51:06.8400000",
      "EndTime": "00:51:07.2600000"
    }
  },
  {
    "TextLocation": {
      "Start": 44322,
      "End": 44324
    },
    "TimeRange": {
      "StartTime": "00:51:07.2600000",
      "EndTime": "00:51:07.4100000"
    }
  },
  {
    "TextLocation": {
      "Start": 44325,
      "End": 44330
    },
    "TimeRange": {
      "StartTime": "00:51:07.4100000",
      "EndTime": "00:51:07.7100000"
    }
  },
  {
    "TextLocation": {
      "Start": 44331,
      "End": 44338
    },
    "TimeRange": {
      "StartTime": "00:51:07.7100000",
      "EndTime": "00:51:08.2800000"
    }
  },
  {
    "TextLocation": {
      "Start": 44339,
      "End": 44346
    },
    "TimeRange": {
      "StartTime": "00:51:08.5800000",
      "EndTime": "00:51:08.9699999"
    }
  },
  {
    "TextLocation": {
      "Start": 44347,
      "End": 44350
    },
    "TimeRange": {
      "StartTime": "00:51:08.9699999",
      "EndTime": "00:51:09.2399999"
    }
  },
  {
    "TextLocation": {
      "Start": 44351,
      "End": 44357
    },
    "TimeRange": {
      "StartTime": "00:51:09.2399999",
      "EndTime": "00:51:09.6900000"
    }
  },
  {
    "TextLocation": {
      "Start": 44358,
      "End": 44360
    },
    "TimeRange": {
      "StartTime": "00:51:09.6900000",
      "EndTime": "00:51:09.8100000"
    }
  },
  {
    "TextLocation": {
      "Start": 44361,
      "End": 44368
    },
    "TimeRange": {
      "StartTime": "00:51:09.8100000",
      "EndTime": "00:51:10.3500000"
    }
  },
  {
    "TextLocation": {
      "Start": 44369,
      "End": 44370
    },
    "TimeRange": {
      "StartTime": "00:51:10.3500000",
      "EndTime": "00:51:10.4100000"
    }
  },
  {
    "TextLocation": {
      "Start": 44371,
      "End": 44378
    },
    "TimeRange": {
      "StartTime": "00:51:10.4100000",
      "EndTime": "00:51:10.8300000"
    }
  },
  {
    "TextLocation": {
      "Start": 44379,
      "End": 44381
    },
    "TimeRange": {
      "StartTime": "00:51:10.8300000",
      "EndTime": "00:51:10.9200000"
    }
  },
  {
    "TextLocation": {
      "Start": 44382,
      "End": 44385
    },
    "TimeRange": {
      "StartTime": "00:51:10.9200000",
      "EndTime": "00:51:11.0400000"
    }
  },
  {
    "TextLocation": {
      "Start": 44386,
      "End": 44396
    },
    "TimeRange": {
      "StartTime": "00:51:11.0400000",
      "EndTime": "00:51:11.4300000"
    }
  },
  {
    "TextLocation": {
      "Start": 44397,
      "End": 44405
    },
    "TimeRange": {
      "StartTime": "00:51:11.4300000",
      "EndTime": "00:51:12"
    }
  },
  {
    "TextLocation": {
      "Start": 44406,
      "End": 44411
    },
    "TimeRange": {
      "StartTime": "00:51:12.3000000",
      "EndTime": "00:51:12.6000000"
    }
  },
  {
    "TextLocation": {
      "Start": 44412,
      "End": 44415
    },
    "TimeRange": {
      "StartTime": "00:51:12.6000000",
      "EndTime": "00:51:12.6900000"
    }
  },
  {
    "TextLocation": {
      "Start": 44416,
      "End": 44425
    },
    "TimeRange": {
      "StartTime": "00:51:12.6900000",
      "EndTime": "00:51:13.2900000"
    }
  },
  {
    "TextLocation": {
      "Start": 44426,
      "End": 44429
    },
    "TimeRange": {
      "StartTime": "00:51:13.2900000",
      "EndTime": "00:51:13.5300000"
    }
  },
  {
    "TextLocation": {
      "Start": 44430,
      "End": 44432
    },
    "TimeRange": {
      "StartTime": "00:51:13.5300000",
      "EndTime": "00:51:13.6200000"
    }
  },
  {
    "TextLocation": {
      "Start": 44433,
      "End": 44436
    },
    "TimeRange": {
      "StartTime": "00:51:13.6200000",
      "EndTime": "00:51:13.9200000"
    }
  },
  {
    "TextLocation": {
      "Start": 44437,
      "End": 44440
    },
    "TimeRange": {
      "StartTime": "00:51:13.9200000",
      "EndTime": "00:51:14.2500000"
    }
  },
  {
    "TextLocation": {
      "Start": 44443,
      "End": 44446
    },
    "TimeRange": {
      "StartTime": "00:51:14.7300000",
      "EndTime": "00:51:14.9400000"
    }
  },
  {
    "TextLocation": {
      "Start": 44447,
      "End": 44449
    },
    "TimeRange": {
      "StartTime": "00:51:14.9400000",
      "EndTime": "00:51:15.0300000"
    }
  },
  {
    "TextLocation": {
      "Start": 44450,
      "End": 44462
    },
    "TimeRange": {
      "StartTime": "00:51:15.0300000",
      "EndTime": "00:51:15.5700000"
    }
  },
  {
    "TextLocation": {
      "Start": 44463,
      "End": 44467
    },
    "TimeRange": {
      "StartTime": "00:51:15.5700000",
      "EndTime": "00:51:15.6600000"
    }
  },
  {
    "TextLocation": {
      "Start": 44468,
      "End": 44470
    },
    "TimeRange": {
      "StartTime": "00:51:15.6600000",
      "EndTime": "00:51:15.7800000"
    }
  },
  {
    "TextLocation": {
      "Start": 44471,
      "End": 44474
    },
    "TimeRange": {
      "StartTime": "00:51:15.7800000",
      "EndTime": "00:51:15.8700000"
    }
  },
  {
    "TextLocation": {
      "Start": 44475,
      "End": 44478
    },
    "TimeRange": {
      "StartTime": "00:51:15.8700000",
      "EndTime": "00:51:16.0800000"
    }
  },
  {
    "TextLocation": {
      "Start": 44479,
      "End": 44489
    },
    "TimeRange": {
      "StartTime": "00:51:16.0800000",
      "EndTime": "00:51:16.5600000"
    }
  },
  {
    "TextLocation": {
      "Start": 44490,
      "End": 44493
    },
    "TimeRange": {
      "StartTime": "00:51:16.5600000",
      "EndTime": "00:51:16.6500000"
    }
  },
  {
    "TextLocation": {
      "Start": 44494,
      "End": 44505
    },
    "TimeRange": {
      "StartTime": "00:51:16.6500000",
      "EndTime": "00:51:17.2500000"
    }
  },
  {
    "TextLocation": {
      "Start": 44506,
      "End": 44508
    },
    "TimeRange": {
      "StartTime": "00:51:17.2500000",
      "EndTime": "00:51:17.3400000"
    }
  },
  {
    "TextLocation": {
      "Start": 44509,
      "End": 44512
    },
    "TimeRange": {
      "StartTime": "00:51:17.3400000",
      "EndTime": "00:51:17.4000000"
    }
  },
  {
    "TextLocation": {
      "Start": 44513,
      "End": 44516
    },
    "TimeRange": {
      "StartTime": "00:51:17.4000000",
      "EndTime": "00:51:17.6400000"
    }
  },
  {
    "TextLocation": {
      "Start": 44517,
      "End": 44519
    },
    "TimeRange": {
      "StartTime": "00:51:17.6700000",
      "EndTime": "00:51:17.8200000"
    }
  },
  {
    "TextLocation": {
      "Start": 44520,
      "End": 44523
    },
    "TimeRange": {
      "StartTime": "00:51:17.8200000",
      "EndTime": "00:51:17.9400000"
    }
  },
  {
    "TextLocation": {
      "Start": 44524,
      "End": 44532
    },
    "TimeRange": {
      "StartTime": "00:51:17.9400000",
      "EndTime": "00:51:18.3300000"
    }
  },
  {
    "TextLocation": {
      "Start": 44533,
      "End": 44537
    },
    "TimeRange": {
      "StartTime": "00:51:18.3300000",
      "EndTime": "00:51:18.6600000"
    }
  },
  {
    "TextLocation": {
      "Start": 44538,
      "End": 44544
    },
    "TimeRange": {
      "StartTime": "00:51:18.9300000",
      "EndTime": "00:51:19.3200000"
    }
  },
  {
    "TextLocation": {
      "Start": 44545,
      "End": 44547
    },
    "TimeRange": {
      "StartTime": "00:51:19.3200000",
      "EndTime": "00:51:19.4100000"
    }
  },
  {
    "TextLocation": {
      "Start": 44548,
      "End": 44551
    },
    "TimeRange": {
      "StartTime": "00:51:19.4100000",
      "EndTime": "00:51:19.5300000"
    }
  },
  {
    "TextLocation": {
      "Start": 44552,
      "End": 44559
    },
    "TimeRange": {
      "StartTime": "00:51:19.5300000",
      "EndTime": "00:51:19.9200000"
    }
  },
  {
    "TextLocation": {
      "Start": 44560,
      "End": 44562
    },
    "TimeRange": {
      "StartTime": "00:51:19.9200000",
      "EndTime": "00:51:20.1300000"
    }
  },
  {
    "TextLocation": {
      "Start": 44563,
      "End": 44568
    },
    "TimeRange": {
      "StartTime": "00:51:20.1300000",
      "EndTime": "00:51:20.6100000"
    }
  },
  {
    "TextLocation": {
      "Start": 44570,
      "End": 44579
    },
    "TimeRange": {
      "StartTime": "00:51:21",
      "EndTime": "00:51:21.5700000"
    }
  },
  {
    "TextLocation": {
      "Start": 44580,
      "End": 44586
    },
    "TimeRange": {
      "StartTime": "00:51:21.5700000",
      "EndTime": "00:51:21.9600000"
    }
  },
  {
    "TextLocation": {
      "Start": 44587,
      "End": 44591
    },
    "TimeRange": {
      "StartTime": "00:51:21.9600000",
      "EndTime": "00:51:22.1700000"
    }
  },
  {
    "TextLocation": {
      "Start": 44592,
      "End": 44599
    },
    "TimeRange": {
      "StartTime": "00:51:22.1700000",
      "EndTime": "00:51:22.4699999"
    }
  },
  {
    "TextLocation": {
      "Start": 44600,
      "End": 44603
    },
    "TimeRange": {
      "StartTime": "00:51:22.4699999",
      "EndTime": "00:51:22.6200000"
    }
  },
  {
    "TextLocation": {
      "Start": 44604,
      "End": 44614
    },
    "TimeRange": {
      "StartTime": "00:51:22.6200000",
      "EndTime": "00:51:23.1900000"
    }
  },
  {
    "TextLocation": {
      "Start": 44615,
      "End": 44624
    },
    "TimeRange": {
      "StartTime": "00:51:23.1900000",
      "EndTime": "00:51:23.6400000"
    }
  },
  {
    "TextLocation": {
      "Start": 44625,
      "End": 44633
    },
    "TimeRange": {
      "StartTime": "00:51:23.6400000",
      "EndTime": "00:51:24.1200000"
    }
  },
  {
    "TextLocation": {
      "Start": 44634,
      "End": 44636
    },
    "TimeRange": {
      "StartTime": "00:51:24.1200000",
      "EndTime": "00:51:24.2100000"
    }
  },
  {
    "TextLocation": {
      "Start": 44637,
      "End": 44641
    },
    "TimeRange": {
      "StartTime": "00:51:24.2100000",
      "EndTime": "00:51:24.3900000"
    }
  },
  {
    "TextLocation": {
      "Start": 44642,
      "End": 44646
    },
    "TimeRange": {
      "StartTime": "00:51:24.3900000",
      "EndTime": "00:51:24.6900000"
    }
  },
  {
    "TextLocation": {
      "Start": 44647,
      "End": 44652
    },
    "TimeRange": {
      "StartTime": "00:51:24.6900000",
      "EndTime": "00:51:24.9899999"
    }
  },
  {
    "TextLocation": {
      "Start": 44653,
      "End": 44655
    },
    "TimeRange": {
      "StartTime": "00:51:24.9899999",
      "EndTime": "00:51:25.1400000"
    }
  },
  {
    "TextLocation": {
      "Start": 44656,
      "End": 44666
    },
    "TimeRange": {
      "StartTime": "00:51:25.1400000",
      "EndTime": "00:51:25.7100000"
    }
  },
  {
    "TextLocation": {
      "Start": 44667,
      "End": 44674
    },
    "TimeRange": {
      "StartTime": "00:51:25.7100000",
      "EndTime": "00:51:26.3100000"
    }
  },
  {
    "TextLocation": {
      "Start": 44675,
      "End": 44677
    },
    "TimeRange": {
      "StartTime": "00:51:26.3100000",
      "EndTime": "00:51:26.4300000"
    }
  },
  {
    "TextLocation": {
      "Start": 44678,
      "End": 44681
    },
    "TimeRange": {
      "StartTime": "00:51:26.4300000",
      "EndTime": "00:51:26.7000000"
    }
  },
  {
    "TextLocation": {
      "Start": 44682,
      "End": 44690
    },
    "TimeRange": {
      "StartTime": "00:51:26.7000000",
      "EndTime": "00:51:27.2700000"
    }
  },
  {
    "TextLocation": {
      "Start": 44692,
      "End": 44695
    },
    "TimeRange": {
      "StartTime": "00:51:27.5700000",
      "EndTime": "00:51:27.7500000"
    }
  },
  {
    "TextLocation": {
      "Start": 44696,
      "End": 44701
    },
    "TimeRange": {
      "StartTime": "00:51:27.7500000",
      "EndTime": "00:51:28.1400000"
    }
  },
  {
    "TextLocation": {
      "Start": 44704,
      "End": 44706
    },
    "TimeRange": {
      "StartTime": "00:51:28.3500000",
      "EndTime": "00:51:28.5300000"
    }
  },
  {
    "TextLocation": {
      "Start": 44707,
      "End": 44708
    },
    "TimeRange": {
      "StartTime": "00:51:28.5300000",
      "EndTime": "00:51:28.5900000"
    }
  },
  {
    "TextLocation": {
      "Start": 44709,
      "End": 44715
    },
    "TimeRange": {
      "StartTime": "00:51:28.5900000",
      "EndTime": "00:51:28.9500000"
    }
  },
  {
    "TextLocation": {
      "Start": 44716,
      "End": 44722
    },
    "TimeRange": {
      "StartTime": "00:51:28.9500000",
      "EndTime": "00:51:29.4000000"
    }
  },
  {
    "TextLocation": {
      "Start": 44723,
      "End": 44728
    },
    "TimeRange": {
      "StartTime": "00:51:29.4000000",
      "EndTime": "00:51:29.8800000"
    }
  },
  {
    "TextLocation": {
      "Start": 44730,
      "End": 44732
    },
    "TimeRange": {
      "StartTime": "00:51:30.1800000",
      "EndTime": "00:51:30.3300000"
    }
  },
  {
    "TextLocation": {
      "Start": 44733,
      "End": 44737
    },
    "TimeRange": {
      "StartTime": "00:51:30.3300000",
      "EndTime": "00:51:30.5400000"
    }
  },
  {
    "TextLocation": {
      "Start": 44738,
      "End": 44740
    },
    "TimeRange": {
      "StartTime": "00:51:30.5400000",
      "EndTime": "00:51:30.6600000"
    }
  },
  {
    "TextLocation": {
      "Start": 44741,
      "End": 44744
    },
    "TimeRange": {
      "StartTime": "00:51:30.6600000",
      "EndTime": "00:51:30.9899999"
    }
  },
  {
    "TextLocation": {
      "Start": 44745,
      "End": 44748
    },
    "TimeRange": {
      "StartTime": "00:51:30.9899999",
      "EndTime": "00:51:31.2900000"
    }
  },
  {
    "TextLocation": {
      "Start": 44749,
      "End": 44755
    },
    "TimeRange": {
      "StartTime": "00:51:31.2900000",
      "EndTime": "00:51:31.7100000"
    }
  },
  {
    "TextLocation": {
      "Start": 44756,
      "End": 44758
    },
    "TimeRange": {
      "StartTime": "00:51:31.7100000",
      "EndTime": "00:51:31.8300000"
    }
  },
  {
    "TextLocation": {
      "Start": 44759,
      "End": 44764
    },
    "TimeRange": {
      "StartTime": "00:51:31.8300000",
      "EndTime": "00:51:32.3100000"
    }
  },
  {
    "TextLocation": {
      "Start": 44765,
      "End": 44766
    },
    "TimeRange": {
      "StartTime": "00:51:32.3100000",
      "EndTime": "00:51:32.4000000"
    }
  },
  {
    "TextLocation": {
      "Start": 44767,
      "End": 44774
    },
    "TimeRange": {
      "StartTime": "00:51:32.4000000",
      "EndTime": "00:51:32.8200000"
    }
  },
  {
    "TextLocation": {
      "Start": 44775,
      "End": 44777
    },
    "TimeRange": {
      "StartTime": "00:51:32.8200000",
      "EndTime": "00:51:32.9100000"
    }
  },
  {
    "TextLocation": {
      "Start": 44778,
      "End": 44781
    },
    "TimeRange": {
      "StartTime": "00:51:32.9100000",
      "EndTime": "00:51:33"
    }
  },
  {
    "TextLocation": {
      "Start": 44782,
      "End": 44792
    },
    "TimeRange": {
      "StartTime": "00:51:33",
      "EndTime": "00:51:33.5700000"
    }
  },
  {
    "TextLocation": {
      "Start": 44793,
      "End": 44797
    },
    "TimeRange": {
      "StartTime": "00:51:33.8700000",
      "EndTime": "00:51:34.0500000"
    }
  },
  {
    "TextLocation": {
      "Start": 44798,
      "End": 44801
    },
    "TimeRange": {
      "StartTime": "00:51:34.0500000",
      "EndTime": "00:51:34.1400000"
    }
  },
  {
    "TextLocation": {
      "Start": 44802,
      "End": 44806
    },
    "TimeRange": {
      "StartTime": "00:51:34.1400000",
      "EndTime": "00:51:34.5000000"
    }
  },
  {
    "TextLocation": {
      "Start": 44807,
      "End": 44810
    },
    "TimeRange": {
      "StartTime": "00:51:34.5000000",
      "EndTime": "00:51:34.6200000"
    }
  },
  {
    "TextLocation": {
      "Start": 44811,
      "End": 44815
    },
    "TimeRange": {
      "StartTime": "00:51:34.6200000",
      "EndTime": "00:51:34.8300000"
    }
  },
  {
    "TextLocation": {
      "Start": 44816,
      "End": 44820
    },
    "TimeRange": {
      "StartTime": "00:51:34.8300000",
      "EndTime": "00:51:35.1000000"
    }
  },
  {
    "TextLocation": {
      "Start": 44821,
      "End": 44824
    },
    "TimeRange": {
      "StartTime": "00:51:35.1000000",
      "EndTime": "00:51:35.4899999"
    }
  },
  {
    "TextLocation": {
      "Start": 44825,
      "End": 44827
    },
    "TimeRange": {
      "StartTime": "00:51:35.8500000",
      "EndTime": "00:51:36.0900000"
    }
  },
  {
    "TextLocation": {
      "Start": 44828,
      "End": 44840
    },
    "TimeRange": {
      "StartTime": "00:51:36.0900000",
      "EndTime": "00:51:36.6600000"
    }
  },
  {
    "TextLocation": {
      "Start": 44841,
      "End": 44845
    },
    "TimeRange": {
      "StartTime": "00:51:36.6600000",
      "EndTime": "00:51:36.9300000"
    }
  },
  {
    "TextLocation": {
      "Start": 44848,
      "End": 44852
    },
    "TimeRange": {
      "StartTime": "00:51:37.5300000",
      "EndTime": "00:51:37.7399999"
    }
  },
  {
    "TextLocation": {
      "Start": 44853,
      "End": 44854
    },
    "TimeRange": {
      "StartTime": "00:51:37.7399999",
      "EndTime": "00:51:37.8600000"
    }
  },
  {
    "TextLocation": {
      "Start": 44855,
      "End": 44860
    },
    "TimeRange": {
      "StartTime": "00:51:37.8600000",
      "EndTime": "00:51:38.2500000"
    }
  },
  {
    "TextLocation": {
      "Start": 44861,
      "End": 44864
    },
    "TimeRange": {
      "StartTime": "00:51:38.2500000",
      "EndTime": "00:51:38.4899999"
    }
  },
  {
    "TextLocation": {
      "Start": 44865,
      "End": 44870
    },
    "TimeRange": {
      "StartTime": "00:51:38.5800000",
      "EndTime": "00:51:38.9400000"
    }
  },
  {
    "TextLocation": {
      "Start": 44871,
      "End": 44874
    },
    "TimeRange": {
      "StartTime": "00:51:38.9400000",
      "EndTime": "00:51:39.3300000"
    }
  },
  {
    "TextLocation": {
      "Start": 44875,
      "End": 44877
    },
    "TimeRange": {
      "StartTime": "00:51:39.3300000",
      "EndTime": "00:51:39.4800000"
    }
  },
  {
    "TextLocation": {
      "Start": 44878,
      "End": 44883
    },
    "TimeRange": {
      "StartTime": "00:51:39.4800000",
      "EndTime": "00:51:39.7199999"
    }
  },
  {
    "TextLocation": {
      "Start": 44884,
      "End": 44893
    },
    "TimeRange": {
      "StartTime": "00:51:39.7199999",
      "EndTime": "00:51:40.1700000"
    }
  },
  {
    "TextLocation": {
      "Start": 44894,
      "End": 44898
    },
    "TimeRange": {
      "StartTime": "00:51:40.1700000",
      "EndTime": "00:51:40.3500000"
    }
  },
  {
    "TextLocation": {
      "Start": 44899,
      "End": 44903
    },
    "TimeRange": {
      "StartTime": "00:51:40.3500000",
      "EndTime": "00:51:40.4699999"
    }
  },
  {
    "TextLocation": {
      "Start": 44904,
      "End": 44907
    },
    "TimeRange": {
      "StartTime": "00:51:40.4699999",
      "EndTime": "00:51:40.6200000"
    }
  },
  {
    "TextLocation": {
      "Start": 44908,
      "End": 44914
    },
    "TimeRange": {
      "StartTime": "00:51:40.6200000",
      "EndTime": "00:51:41.1000000"
    }
  },
  {
    "TextLocation": {
      "Start": 44915,
      "End": 44917
    },
    "TimeRange": {
      "StartTime": "00:51:41.1000000",
      "EndTime": "00:51:41.2800000"
    }
  },
  {
    "TextLocation": {
      "Start": 44918,
      "End": 44924
    },
    "TimeRange": {
      "StartTime": "00:51:41.2800000",
      "EndTime": "00:51:41.5200000"
    }
  },
  {
    "TextLocation": {
      "Start": 44925,
      "End": 44926
    },
    "TimeRange": {
      "StartTime": "00:51:41.5200000",
      "EndTime": "00:51:41.6100000"
    }
  },
  {
    "TextLocation": {
      "Start": 44927,
      "End": 44933
    },
    "TimeRange": {
      "StartTime": "00:51:41.6100000",
      "EndTime": "00:51:42.2100000"
    }
  },
  {
    "TextLocation": {
      "Start": 44934,
      "End": 44936
    },
    "TimeRange": {
      "StartTime": "00:51:42.2100000",
      "EndTime": "00:51:42.3600000"
    }
  },
  {
    "TextLocation": {
      "Start": 44937,
      "End": 44942
    },
    "TimeRange": {
      "StartTime": "00:51:42.3600000",
      "EndTime": "00:51:42.5400000"
    }
  },
  {
    "TextLocation": {
      "Start": 44943,
      "End": 44952
    },
    "TimeRange": {
      "StartTime": "00:51:42.5400000",
      "EndTime": "00:51:42.9899999"
    }
  },
  {
    "TextLocation": {
      "Start": 44953,
      "End": 44959
    },
    "TimeRange": {
      "StartTime": "00:51:42.9899999",
      "EndTime": "00:51:43.4100000"
    }
  },
  {
    "TextLocation": {
      "Start": 44960,
      "End": 44964
    },
    "TimeRange": {
      "StartTime": "00:51:43.4100000",
      "EndTime": "00:51:43.5600000"
    }
  },
  {
    "TextLocation": {
      "Start": 44965,
      "End": 44976
    },
    "TimeRange": {
      "StartTime": "00:51:43.5600000",
      "EndTime": "00:51:44.1600000"
    }
  },
  {
    "TextLocation": {
      "Start": 44977,
      "End": 44984
    },
    "TimeRange": {
      "StartTime": "00:51:44.1600000",
      "EndTime": "00:51:44.7300000"
    }
  },
  {
    "TextLocation": {
      "Start": 44985,
      "End": 44987
    },
    "TimeRange": {
      "StartTime": "00:51:45",
      "EndTime": "00:51:45.2100000"
    }
  },
  {
    "TextLocation": {
      "Start": 44988,
      "End": 44991
    },
    "TimeRange": {
      "StartTime": "00:51:45.2100000",
      "EndTime": "00:51:45.2700000"
    }
  },
  {
    "TextLocation": {
      "Start": 44992,
      "End": 44996
    },
    "TimeRange": {
      "StartTime": "00:51:45.2700000",
      "EndTime": "00:51:45.6000000"
    }
  },
  {
    "TextLocation": {
      "Start": 44997,
      "End": 44999
    },
    "TimeRange": {
      "StartTime": "00:51:45.6000000",
      "EndTime": "00:51:45.6900000"
    }
  },
  {
    "TextLocation": {
      "Start": 45000,
      "End": 45003
    },
    "TimeRange": {
      "StartTime": "00:51:45.6900000",
      "EndTime": "00:51:45.7800000"
    }
  },
  {
    "TextLocation": {
      "Start": 45004,
      "End": 45007
    },
    "TimeRange": {
      "StartTime": "00:51:45.7800000",
      "EndTime": "00:51:45.9899999"
    }
  },
  {
    "TextLocation": {
      "Start": 45008,
      "End": 45016
    },
    "TimeRange": {
      "StartTime": "00:51:45.9899999",
      "EndTime": "00:51:46.7700000"
    }
  },
  {
    "TextLocation": {
      "Start": 45018,
      "End": 45021
    },
    "TimeRange": {
      "StartTime": "00:51:46.7700000",
      "EndTime": "00:51:46.9800000"
    }
  },
  {
    "TextLocation": {
      "Start": 45022,
      "End": 45024
    },
    "TimeRange": {
      "StartTime": "00:51:46.9800000",
      "EndTime": "00:51:47.0700000"
    }
  },
  {
    "TextLocation": {
      "Start": 45025,
      "End": 45027
    },
    "TimeRange": {
      "StartTime": "00:51:47.0700000",
      "EndTime": "00:51:47.1600000"
    }
  },
  {
    "TextLocation": {
      "Start": 45028,
      "End": 45037
    },
    "TimeRange": {
      "StartTime": "00:51:47.1600000",
      "EndTime": "00:51:47.5800000"
    }
  },
  {
    "TextLocation": {
      "Start": 45038,
      "End": 45040
    },
    "TimeRange": {
      "StartTime": "00:51:47.5800000",
      "EndTime": "00:51:47.6700000"
    }
  },
  {
    "TextLocation": {
      "Start": 45041,
      "End": 45048
    },
    "TimeRange": {
      "StartTime": "00:51:47.6700000",
      "EndTime": "00:51:48.3000000"
    }
  },
  {
    "TextLocation": {
      "Start": 45050,
      "End": 45052
    },
    "TimeRange": {
      "StartTime": "00:51:48.7800000",
      "EndTime": "00:51:49.0200000"
    }
  },
  {
    "TextLocation": {
      "Start": 45053,
      "End": 45057
    },
    "TimeRange": {
      "StartTime": "00:51:49.0200000",
      "EndTime": "00:51:49.2600000"
    }
  },
  {
    "TextLocation": {
      "Start": 45058,
      "End": 45062
    },
    "TimeRange": {
      "StartTime": "00:51:49.2600000",
      "EndTime": "00:51:49.3800000"
    }
  },
  {
    "TextLocation": {
      "Start": 45063,
      "End": 45068
    },
    "TimeRange": {
      "StartTime": "00:51:49.3800000",
      "EndTime": "00:51:49.5600000"
    }
  },
  {
    "TextLocation": {
      "Start": 45069,
      "End": 45072
    },
    "TimeRange": {
      "StartTime": "00:51:49.5600000",
      "EndTime": "00:51:49.6800000"
    }
  },
  {
    "TextLocation": {
      "Start": 45073,
      "End": 45075
    },
    "TimeRange": {
      "StartTime": "00:51:49.6800000",
      "EndTime": "00:51:49.8900000"
    }
  },
  {
    "TextLocation": {
      "Start": 45076,
      "End": 45082
    },
    "TimeRange": {
      "StartTime": "00:51:49.8900000",
      "EndTime": "00:51:50.1600000"
    }
  },
  {
    "TextLocation": {
      "Start": 45083,
      "End": 45085
    },
    "TimeRange": {
      "StartTime": "00:51:50.1600000",
      "EndTime": "00:51:50.2800000"
    }
  },
  {
    "TextLocation": {
      "Start": 45086,
      "End": 45088
    },
    "TimeRange": {
      "StartTime": "00:51:50.2800000",
      "EndTime": "00:51:50.4899999"
    }
  },
  {
    "TextLocation": {
      "Start": 45089,
      "End": 45091
    },
    "TimeRange": {
      "StartTime": "00:51:50.4899999",
      "EndTime": "00:51:50.7300000"
    }
  },
  {
    "TextLocation": {
      "Start": 45092,
      "End": 45099
    },
    "TimeRange": {
      "StartTime": "00:51:50.7300000",
      "EndTime": "00:51:51.0300000"
    }
  },
  {
    "TextLocation": {
      "Start": 45100,
      "End": 45101
    },
    "TimeRange": {
      "StartTime": "00:51:51.0300000",
      "EndTime": "00:51:51.0900000"
    }
  },
  {
    "TextLocation": {
      "Start": 45102,
      "End": 45108
    },
    "TimeRange": {
      "StartTime": "00:51:51.0900000",
      "EndTime": "00:51:51.4500000"
    }
  },
  {
    "TextLocation": {
      "Start": 45110,
      "End": 45115
    },
    "TimeRange": {
      "StartTime": "00:51:51.4500000",
      "EndTime": "00:51:51.8700000"
    }
  },
  {
    "TextLocation": {
      "Start": 45117,
      "End": 45122
    },
    "TimeRange": {
      "StartTime": "00:51:52.0800000",
      "EndTime": "00:51:52.5300000"
    }
  },
  {
    "TextLocation": {
      "Start": 45123,
      "End": 45128
    },
    "TimeRange": {
      "StartTime": "00:51:52.5300000",
      "EndTime": "00:51:52.9500000"
    }
  },
  {
    "TextLocation": {
      "Start": 45129,
      "End": 45130
    },
    "TimeRange": {
      "StartTime": "00:51:52.9500000",
      "EndTime": "00:51:53.0400000"
    }
  },
  {
    "TextLocation": {
      "Start": 45131,
      "End": 45137
    },
    "TimeRange": {
      "StartTime": "00:51:53.0400000",
      "EndTime": "00:51:53.4300000"
    }
  },
  {
    "TextLocation": {
      "Start": 45138,
      "End": 45143
    },
    "TimeRange": {
      "StartTime": "00:51:53.4300000",
      "EndTime": "00:51:53.8800000"
    }
  },
  {
    "TextLocation": {
      "Start": 45145,
      "End": 45152
    },
    "TimeRange": {
      "StartTime": "00:51:53.8800000",
      "EndTime": "00:51:54.4800000"
    }
  },
  {
    "TextLocation": {
      "Start": 45155,
      "End": 45158
    },
    "TimeRange": {
      "StartTime": "00:51:55.1400000",
      "EndTime": "00:51:55.3200000"
    }
  },
  {
    "TextLocation": {
      "Start": 45159,
      "End": 45161
    },
    "TimeRange": {
      "StartTime": "00:51:55.3200000",
      "EndTime": "00:51:55.4400000"
    }
  },
  {
    "TextLocation": {
      "Start": 45162,
      "End": 45168
    },
    "TimeRange": {
      "StartTime": "00:51:55.4400000",
      "EndTime": "00:51:55.8900000"
    }
  },
  {
    "TextLocation": {
      "Start": 45170,
      "End": 45179
    },
    "TimeRange": {
      "StartTime": "00:51:55.8900000",
      "EndTime": "00:51:56.3700000"
    }
  },
  {
    "TextLocation": {
      "Start": 45180,
      "End": 45183
    },
    "TimeRange": {
      "StartTime": "00:51:56.3700000",
      "EndTime": "00:51:56.7900000"
    }
  },
  {
    "TextLocation": {
      "Start": 45184,
      "End": 45187
    },
    "TimeRange": {
      "StartTime": "00:51:56.7900000",
      "EndTime": "00:51:56.9400000"
    }
  },
  {
    "TextLocation": {
      "Start": 45188,
      "End": 45190
    },
    "TimeRange": {
      "StartTime": "00:51:56.9400000",
      "EndTime": "00:51:57.2100000"
    }
  },
  {
    "TextLocation": {
      "Start": 45191,
      "End": 45196
    },
    "TimeRange": {
      "StartTime": "00:51:57.2100000",
      "EndTime": "00:51:57.5100000"
    }
  },
  {
    "TextLocation": {
      "Start": 45197,
      "End": 45206
    },
    "TimeRange": {
      "StartTime": "00:51:57.5100000",
      "EndTime": "00:51:57.9899999"
    }
  },
  {
    "TextLocation": {
      "Start": 45207,
      "End": 45213
    },
    "TimeRange": {
      "StartTime": "00:51:57.9899999",
      "EndTime": "00:51:58.3200000"
    }
  },
  {
    "TextLocation": {
      "Start": 45214,
      "End": 45220
    },
    "TimeRange": {
      "StartTime": "00:51:58.3200000",
      "EndTime": "00:51:58.7399999"
    }
  },
  {
    "TextLocation": {
      "Start": 45221,
      "End": 45224
    },
    "TimeRange": {
      "StartTime": "00:51:58.7399999",
      "EndTime": "00:51:58.9500000"
    }
  },
  {
    "TextLocation": {
      "Start": 45225,
      "End": 45228
    },
    "TimeRange": {
      "StartTime": "00:51:58.9500000",
      "EndTime": "00:51:59.0700000"
    }
  },
  {
    "TextLocation": {
      "Start": 45229,
      "End": 45233
    },
    "TimeRange": {
      "StartTime": "00:51:59.0700000",
      "EndTime": "00:51:59.6400000"
    }
  },
  {
    "TextLocation": {
      "Start": 45235,
      "End": 45240
    },
    "TimeRange": {
      "StartTime": "00:51:59.9699999",
      "EndTime": "00:52:00.4200000"
    }
  },
  {
    "TextLocation": {
      "Start": 45241,
      "End": 45243
    },
    "TimeRange": {
      "StartTime": "00:52:00.4200000",
      "EndTime": "00:52:00.5400000"
    }
  },
  {
    "TextLocation": {
      "Start": 45244,
      "End": 45257
    },
    "TimeRange": {
      "StartTime": "00:52:00.5400000",
      "EndTime": "00:52:01.2900000"
    }
  },
  {
    "TextLocation": {
      "Start": 45258,
      "End": 45261
    },
    "TimeRange": {
      "StartTime": "00:52:01.2900000",
      "EndTime": "00:52:01.4400000"
    }
  },
  {
    "TextLocation": {
      "Start": 45262,
      "End": 45270
    },
    "TimeRange": {
      "StartTime": "00:52:01.4400000",
      "EndTime": "00:52:01.9500000"
    }
  },
  {
    "TextLocation": {
      "Start": 45271,
      "End": 45272
    },
    "TimeRange": {
      "StartTime": "00:52:01.9500000",
      "EndTime": "00:52:02.0400000"
    }
  },
  {
    "TextLocation": {
      "Start": 45273,
      "End": 45280
    },
    "TimeRange": {
      "StartTime": "00:52:02.0400000",
      "EndTime": "00:52:02.4000000"
    }
  },
  {
    "TextLocation": {
      "Start": 45281,
      "End": 45287
    },
    "TimeRange": {
      "StartTime": "00:52:02.4000000",
      "EndTime": "00:52:02.8200000"
    }
  },
  {
    "TextLocation": {
      "Start": 45290,
      "End": 45291
    },
    "TimeRange": {
      "StartTime": "00:52:04.5000000",
      "EndTime": "00:52:04.6800000"
    }
  },
  {
    "TextLocation": {
      "Start": 45292,
      "End": 45296
    },
    "TimeRange": {
      "StartTime": "00:52:04.6800000",
      "EndTime": "00:52:04.8000000"
    }
  },
  {
    "TextLocation": {
      "Start": 45297,
      "End": 45300
    },
    "TimeRange": {
      "StartTime": "00:52:04.8000000",
      "EndTime": "00:52:05.1300000"
    }
  },
  {
    "TextLocation": {
      "Start": 45301,
      "End": 45305
    },
    "TimeRange": {
      "StartTime": "00:52:05.1300000",
      "EndTime": "00:52:05.2500000"
    }
  },
  {
    "TextLocation": {
      "Start": 45306,
      "End": 45309
    },
    "TimeRange": {
      "StartTime": "00:52:05.2500000",
      "EndTime": "00:52:05.3400000"
    }
  },
  {
    "TextLocation": {
      "Start": 45310,
      "End": 45315
    },
    "TimeRange": {
      "StartTime": "00:52:05.3400000",
      "EndTime": "00:52:05.6400000"
    }
  },
  {
    "TextLocation": {
      "Start": 45316,
      "End": 45326
    },
    "TimeRange": {
      "StartTime": "00:52:05.6400000",
      "EndTime": "00:52:06.3900000"
    }
  },
  {
    "TextLocation": {
      "Start": 45327,
      "End": 45331
    },
    "TimeRange": {
      "StartTime": "00:52:06.3900000",
      "EndTime": "00:52:06.6900000"
    }
  },
  {
    "TextLocation": {
      "Start": 45332,
      "End": 45340
    },
    "TimeRange": {
      "StartTime": "00:52:06.6900000",
      "EndTime": "00:52:07.0800000"
    }
  },
  {
    "TextLocation": {
      "Start": 45341,
      "End": 45349
    },
    "TimeRange": {
      "StartTime": "00:52:07.0800000",
      "EndTime": "00:52:07.5600000"
    }
  },
  {
    "TextLocation": {
      "Start": 45350,
      "End": 45352
    },
    "TimeRange": {
      "StartTime": "00:52:07.5600000",
      "EndTime": "00:52:07.6800000"
    }
  },
  {
    "TextLocation": {
      "Start": 45353,
      "End": 45359
    },
    "TimeRange": {
      "StartTime": "00:52:07.6800000",
      "EndTime": "00:52:08.0100000"
    }
  },
  {
    "TextLocation": {
      "Start": 45360,
      "End": 45364
    },
    "TimeRange": {
      "StartTime": "00:52:08.0100000",
      "EndTime": "00:52:08.1000000"
    }
  },
  {
    "TextLocation": {
      "Start": 45365,
      "End": 45368
    },
    "TimeRange": {
      "StartTime": "00:52:08.1000000",
      "EndTime": "00:52:08.3700000"
    }
  },
  {
    "TextLocation": {
      "Start": 45369,
      "End": 45376
    },
    "TimeRange": {
      "StartTime": "00:52:08.3700000",
      "EndTime": "00:52:08.7600000"
    }
  },
  {
    "TextLocation": {
      "Start": 45377,
      "End": 45380
    },
    "TimeRange": {
      "StartTime": "00:52:08.7600000",
      "EndTime": "00:52:09.0600000"
    }
  },
  {
    "TextLocation": {
      "Start": 45381,
      "End": 45383
    },
    "TimeRange": {
      "StartTime": "00:52:09.0600000",
      "EndTime": "00:52:09.1800000"
    }
  },
  {
    "TextLocation": {
      "Start": 45384,
      "End": 45390
    },
    "TimeRange": {
      "StartTime": "00:52:09.1800000",
      "EndTime": "00:52:09.4800000"
    }
  },
  {
    "TextLocation": {
      "Start": 45391,
      "End": 45393
    },
    "TimeRange": {
      "StartTime": "00:52:09.4800000",
      "EndTime": "00:52:09.6000000"
    }
  },
  {
    "TextLocation": {
      "Start": 45394,
      "End": 45396
    },
    "TimeRange": {
      "StartTime": "00:52:09.6000000",
      "EndTime": "00:52:09.8400000"
    }
  },
  {
    "TextLocation": {
      "Start": 45397,
      "End": 45402
    },
    "TimeRange": {
      "StartTime": "00:52:09.8400000",
      "EndTime": "00:52:10.1100000"
    }
  },
  {
    "TextLocation": {
      "Start": 45403,
      "End": 45406
    },
    "TimeRange": {
      "StartTime": "00:52:10.1100000",
      "EndTime": "00:52:10.2000000"
    }
  },
  {
    "TextLocation": {
      "Start": 45407,
      "End": 45411
    },
    "TimeRange": {
      "StartTime": "00:52:10.2000000",
      "EndTime": "00:52:10.5300000"
    }
  },
  {
    "TextLocation": {
      "Start": 45412,
      "End": 45415
    },
    "TimeRange": {
      "StartTime": "00:52:10.5300000",
      "EndTime": "00:52:10.7100000"
    }
  },
  {
    "TextLocation": {
      "Start": 45416,
      "End": 45426
    },
    "TimeRange": {
      "StartTime": "00:52:10.7100000",
      "EndTime": "00:52:11.2500000"
    }
  },
  {
    "TextLocation": {
      "Start": 45427,
      "End": 45429
    },
    "TimeRange": {
      "StartTime": "00:52:11.2500000",
      "EndTime": "00:52:11.3700000"
    }
  },
  {
    "TextLocation": {
      "Start": 45430,
      "End": 45432
    },
    "TimeRange": {
      "StartTime": "00:52:11.3700000",
      "EndTime": "00:52:11.6700000"
    }
  },
  {
    "TextLocation": {
      "Start": 45433,
      "End": 45435
    },
    "TimeRange": {
      "StartTime": "00:52:11.6700000",
      "EndTime": "00:52:11.8200000"
    }
  },
  {
    "TextLocation": {
      "Start": 45436,
      "End": 45443
    },
    "TimeRange": {
      "StartTime": "00:52:11.8200000",
      "EndTime": "00:52:12.3900000"
    }
  },
  {
    "TextLocation": {
      "Start": 45446,
      "End": 45451
    },
    "TimeRange": {
      "StartTime": "00:52:13.0500000",
      "EndTime": "00:52:13.2300000"
    }
  },
  {
    "TextLocation": {
      "Start": 45452,
      "End": 45454
    },
    "TimeRange": {
      "StartTime": "00:52:13.2300000",
      "EndTime": "00:52:13.3200000"
    }
  },
  {
    "TextLocation": {
      "Start": 45455,
      "End": 45457
    },
    "TimeRange": {
      "StartTime": "00:52:13.3200000",
      "EndTime": "00:52:13.5000000"
    }
  },
  {
    "TextLocation": {
      "Start": 45458,
      "End": 45466
    },
    "TimeRange": {
      "StartTime": "00:52:13.5000000",
      "EndTime": "00:52:13.8900000"
    }
  },
  {
    "TextLocation": {
      "Start": 45467,
      "End": 45469
    },
    "TimeRange": {
      "StartTime": "00:52:13.8900000",
      "EndTime": "00:52:13.9800000"
    }
  },
  {
    "TextLocation": {
      "Start": 45470,
      "End": 45475
    },
    "TimeRange": {
      "StartTime": "00:52:13.9800000",
      "EndTime": "00:52:14.2199999"
    }
  },
  {
    "TextLocation": {
      "Start": 45476,
      "End": 45484
    },
    "TimeRange": {
      "StartTime": "00:52:14.2199999",
      "EndTime": "00:52:14.7000000"
    }
  },
  {
    "TextLocation": {
      "Start": 45485,
      "End": 45489
    },
    "TimeRange": {
      "StartTime": "00:52:14.7000000",
      "EndTime": "00:52:14.8200000"
    }
  },
  {
    "TextLocation": {
      "Start": 45490,
      "End": 45493
    },
    "TimeRange": {
      "StartTime": "00:52:14.8200000",
      "EndTime": "00:52:14.9100000"
    }
  },
  {
    "TextLocation": {
      "Start": 45494,
      "End": 45500
    },
    "TimeRange": {
      "StartTime": "00:52:14.9100000",
      "EndTime": "00:52:15.3000000"
    }
  },
  {
    "TextLocation": {
      "Start": 45501,
      "End": 45507
    },
    "TimeRange": {
      "StartTime": "00:52:15.3000000",
      "EndTime": "00:52:15.5700000"
    }
  },
  {
    "TextLocation": {
      "Start": 45508,
      "End": 45513
    },
    "TimeRange": {
      "StartTime": "00:52:15.5700000",
      "EndTime": "00:52:15.7800000"
    }
  },
  {
    "TextLocation": {
      "Start": 45514,
      "End": 45517
    },
    "TimeRange": {
      "StartTime": "00:52:15.7800000",
      "EndTime": "00:52:16.2100000"
    }
  },
  {
    "TextLocation": {
      "Start": 45518,
      "End": 45521
    },
    "TimeRange": {
      "StartTime": "00:52:16.2300000",
      "EndTime": "00:52:16.3200000"
    }
  },
  {
    "TextLocation": {
      "Start": 45522,
      "End": 45527
    },
    "TimeRange": {
      "StartTime": "00:52:16.3200000",
      "EndTime": "00:52:16.5600000"
    }
  },
  {
    "TextLocation": {
      "Start": 45528,
      "End": 45532
    },
    "TimeRange": {
      "StartTime": "00:52:16.5600000",
      "EndTime": "00:52:17.0100000"
    }
  },
  {
    "TextLocation": {
      "Start": 45535,
      "End": 45538
    },
    "TimeRange": {
      "StartTime": "00:52:17.6100000",
      "EndTime": "00:52:17.7600000"
    }
  },
  {
    "TextLocation": {
      "Start": 45539,
      "End": 45546
    },
    "TimeRange": {
      "StartTime": "00:52:17.7600000",
      "EndTime": "00:52:18.3600000"
    }
  },
  {
    "TextLocation": {
      "Start": 45548,
      "End": 45551
    },
    "TimeRange": {
      "StartTime": "00:52:18.3600000",
      "EndTime": "00:52:18.6000000"
    }
  },
  {
    "TextLocation": {
      "Start": 45552,
      "End": 45558
    },
    "TimeRange": {
      "StartTime": "00:52:18.6000000",
      "EndTime": "00:52:18.9800000"
    }
  },
  {
    "TextLocation": {
      "Start": 45559,
      "End": 45565
    },
    "TimeRange": {
      "StartTime": "00:52:18.9899999",
      "EndTime": "00:52:19.2900000"
    }
  },
  {
    "TextLocation": {
      "Start": 45566,
      "End": 45568
    },
    "TimeRange": {
      "StartTime": "00:52:19.2900000",
      "EndTime": "00:52:19.3800000"
    }
  },
  {
    "TextLocation": {
      "Start": 45569,
      "End": 45573
    },
    "TimeRange": {
      "StartTime": "00:52:19.3800000",
      "EndTime": "00:52:19.7399999"
    }
  },
  {
    "TextLocation": {
      "Start": 45574,
      "End": 45577
    },
    "TimeRange": {
      "StartTime": "00:52:19.7399999",
      "EndTime": "00:52:20.0100000"
    }
  },
  {
    "TextLocation": {
      "Start": 45578,
      "End": 45582
    },
    "TimeRange": {
      "StartTime": "00:52:20.0100000",
      "EndTime": "00:52:20.1600000"
    }
  },
  {
    "TextLocation": {
      "Start": 45583,
      "End": 45585
    },
    "TimeRange": {
      "StartTime": "00:52:20.1600000",
      "EndTime": "00:52:20.7000000"
    }
  },
  {
    "TextLocation": {
      "Start": 45586,
      "End": 45596
    },
    "TimeRange": {
      "StartTime": "00:52:20.7000000",
      "EndTime": "00:52:21.2100000"
    }
  },
  {
    "TextLocation": {
      "Start": 45597,
      "End": 45600
    },
    "TimeRange": {
      "StartTime": "00:52:21.2100000",
      "EndTime": "00:52:21.3300000"
    }
  },
  {
    "TextLocation": {
      "Start": 45601,
      "End": 45604
    },
    "TimeRange": {
      "StartTime": "00:52:21.3300000",
      "EndTime": "00:52:21.4800000"
    }
  },
  {
    "TextLocation": {
      "Start": 45605,
      "End": 45609
    },
    "TimeRange": {
      "StartTime": "00:52:21.4800000",
      "EndTime": "00:52:21.7500000"
    }
  },
  {
    "TextLocation": {
      "Start": 45610,
      "End": 45618
    },
    "TimeRange": {
      "StartTime": "00:52:21.7500000",
      "EndTime": "00:52:22.1700000"
    }
  },
  {
    "TextLocation": {
      "Start": 45619,
      "End": 45622
    },
    "TimeRange": {
      "StartTime": "00:52:22.1700000",
      "EndTime": "00:52:22.5900000"
    }
  },
  {
    "TextLocation": {
      "Start": 45623,
      "End": 45629
    },
    "TimeRange": {
      "StartTime": "00:52:22.5900000",
      "EndTime": "00:52:23.1300000"
    }
  },
  {
    "TextLocation": {
      "Start": 45631,
      "End": 45634
    },
    "TimeRange": {
      "StartTime": "00:52:23.1300000",
      "EndTime": "00:52:23.4300000"
    }
  },
  {
    "TextLocation": {
      "Start": 45635,
      "End": 45645
    },
    "TimeRange": {
      "StartTime": "00:52:23.4300000",
      "EndTime": "00:52:24.2399999"
    }
  },
  {
    "TextLocation": {
      "Start": 45647,
      "End": 45650
    },
    "TimeRange": {
      "StartTime": "00:52:24.6300000",
      "EndTime": "00:52:24.8100000"
    }
  },
  {
    "TextLocation": {
      "Start": 45651,
      "End": 45660
    },
    "TimeRange": {
      "StartTime": "00:52:24.8100000",
      "EndTime": "00:52:25.2600000"
    }
  },
  {
    "TextLocation": {
      "Start": 45661,
      "End": 45664
    },
    "TimeRange": {
      "StartTime": "00:52:25.2600000",
      "EndTime": "00:52:25.3500000"
    }
  },
  {
    "TextLocation": {
      "Start": 45665,
      "End": 45674
    },
    "TimeRange": {
      "StartTime": "00:52:25.3500000",
      "EndTime": "00:52:25.8000000"
    }
  },
  {
    "TextLocation": {
      "Start": 45675,
      "End": 45677
    },
    "TimeRange": {
      "StartTime": "00:52:25.8000000",
      "EndTime": "00:52:25.9200000"
    }
  },
  {
    "TextLocation": {
      "Start": 45678,
      "End": 45682
    },
    "TimeRange": {
      "StartTime": "00:52:25.9200000",
      "EndTime": "00:52:26.2199999"
    }
  },
  {
    "TextLocation": {
      "Start": 45683,
      "End": 45687
    },
    "TimeRange": {
      "StartTime": "00:52:26.2199999",
      "EndTime": "00:52:26.4000000"
    }
  },
  {
    "TextLocation": {
      "Start": 45688,
      "End": 45694
    },
    "TimeRange": {
      "StartTime": "00:52:26.4000000",
      "EndTime": "00:52:26.7900000"
    }
  },
  {
    "TextLocation": {
      "Start": 45695,
      "End": 45698
    },
    "TimeRange": {
      "StartTime": "00:52:26.7900000",
      "EndTime": "00:52:26.9400000"
    }
  },
  {
    "TextLocation": {
      "Start": 45699,
      "End": 45702
    },
    "TimeRange": {
      "StartTime": "00:52:26.9400000",
      "EndTime": "00:52:27.0300000"
    }
  },
  {
    "TextLocation": {
      "Start": 45703,
      "End": 45708
    },
    "TimeRange": {
      "StartTime": "00:52:27.0300000",
      "EndTime": "00:52:27.3000000"
    }
  },
  {
    "TextLocation": {
      "Start": 45709,
      "End": 45713
    },
    "TimeRange": {
      "StartTime": "00:52:27.3000000",
      "EndTime": "00:52:27.6900000"
    }
  },
  {
    "TextLocation": {
      "Start": 45714,
      "End": 45716
    },
    "TimeRange": {
      "StartTime": "00:52:27.6900000",
      "EndTime": "00:52:27.8400000"
    }
  },
  {
    "TextLocation": {
      "Start": 45717,
      "End": 45720
    },
    "TimeRange": {
      "StartTime": "00:52:27.8500000",
      "EndTime": "00:52:28.0200000"
    }
  },
  {
    "TextLocation": {
      "Start": 45721,
      "End": 45729
    },
    "TimeRange": {
      "StartTime": "00:52:28.0200000",
      "EndTime": "00:52:28.5300000"
    }
  },
  {
    "TextLocation": {
      "Start": 45730,
      "End": 45732
    },
    "TimeRange": {
      "StartTime": "00:52:28.5300000",
      "EndTime": "00:52:28.6500000"
    }
  },
  {
    "TextLocation": {
      "Start": 45733,
      "End": 45736
    },
    "TimeRange": {
      "StartTime": "00:52:28.6500000",
      "EndTime": "00:52:28.7399999"
    }
  },
  {
    "TextLocation": {
      "Start": 45737,
      "End": 45748
    },
    "TimeRange": {
      "StartTime": "00:52:28.7399999",
      "EndTime": "00:52:29.2500000"
    }
  },
  {
    "TextLocation": {
      "Start": 45749,
      "End": 45755
    },
    "TimeRange": {
      "StartTime": "00:52:29.2500000",
      "EndTime": "00:52:29.6100000"
    }
  },
  {
    "TextLocation": {
      "Start": 45756,
      "End": 45759
    },
    "TimeRange": {
      "StartTime": "00:52:29.6100000",
      "EndTime": "00:52:29.7300000"
    }
  },
  {
    "TextLocation": {
      "Start": 45760,
      "End": 45767
    },
    "TimeRange": {
      "StartTime": "00:52:29.7300000",
      "EndTime": "00:52:30.0600000"
    }
  },
  {
    "TextLocation": {
      "Start": 45768,
      "End": 45776
    },
    "TimeRange": {
      "StartTime": "00:52:30.0600000",
      "EndTime": "00:52:30.6000000"
    }
  },
  {
    "TextLocation": {
      "Start": 45779,
      "End": 45783
    },
    "TimeRange": {
      "StartTime": "00:52:31.0800000",
      "EndTime": "00:52:31.3500000"
    }
  },
  {
    "TextLocation": {
      "Start": 45784,
      "End": 45791
    },
    "TimeRange": {
      "StartTime": "00:52:31.3500000",
      "EndTime": "00:52:31.8000000"
    }
  },
  {
    "TextLocation": {
      "Start": 45792,
      "End": 45795
    },
    "TimeRange": {
      "StartTime": "00:52:31.8000000",
      "EndTime": "00:52:31.8900000"
    }
  },
  {
    "TextLocation": {
      "Start": 45796,
      "End": 45800
    },
    "TimeRange": {
      "StartTime": "00:52:31.8900000",
      "EndTime": "00:52:32.3100000"
    }
  },
  {
    "TextLocation": {
      "Start": 45801,
      "End": 45805
    },
    "TimeRange": {
      "StartTime": "00:52:32.6100000",
      "EndTime": "00:52:32.7900000"
    }
  },
  {
    "TextLocation": {
      "Start": 45806,
      "End": 45809
    },
    "TimeRange": {
      "StartTime": "00:52:32.7900000",
      "EndTime": "00:52:32.8500000"
    }
  },
  {
    "TextLocation": {
      "Start": 45810,
      "End": 45819
    },
    "TimeRange": {
      "StartTime": "00:52:32.8500000",
      "EndTime": "00:52:33.3300000"
    }
  },
  {
    "TextLocation": {
      "Start": 45820,
      "End": 45828
    },
    "TimeRange": {
      "StartTime": "00:52:33.3300000",
      "EndTime": "00:52:33.8100000"
    }
  },
  {
    "TextLocation": {
      "Start": 45829,
      "End": 45831
    },
    "TimeRange": {
      "StartTime": "00:52:33.8100000",
      "EndTime": "00:52:33.9000000"
    }
  },
  {
    "TextLocation": {
      "Start": 45832,
      "End": 45835
    },
    "TimeRange": {
      "StartTime": "00:52:33.9000000",
      "EndTime": "00:52:34.1700000"
    }
  },
  {
    "TextLocation": {
      "Start": 45836,
      "End": 45844
    },
    "TimeRange": {
      "StartTime": "00:52:34.1700000",
      "EndTime": "00:52:34.5600000"
    }
  },
  {
    "TextLocation": {
      "Start": 45845,
      "End": 45848
    },
    "TimeRange": {
      "StartTime": "00:52:34.5600000",
      "EndTime": "00:52:35.2199999"
    }
  },
  {
    "TextLocation": {
      "Start": 45849,
      "End": 45851
    },
    "TimeRange": {
      "StartTime": "00:52:35.4600000",
      "EndTime": "00:52:35.6700000"
    }
  },
  {
    "TextLocation": {
      "Start": 45852,
      "End": 45853
    },
    "TimeRange": {
      "StartTime": "00:52:35.6700000",
      "EndTime": "00:52:35.7300000"
    }
  },
  {
    "TextLocation": {
      "Start": 45854,
      "End": 45861
    },
    "TimeRange": {
      "StartTime": "00:52:35.7300000",
      "EndTime": "00:52:36.3600000"
    }
  },
  {
    "TextLocation": {
      "Start": 45862,
      "End": 45864
    },
    "TimeRange": {
      "StartTime": "00:52:36.3600000",
      "EndTime": "00:52:36.5100000"
    }
  },
  {
    "TextLocation": {
      "Start": 45865,
      "End": 45868
    },
    "TimeRange": {
      "StartTime": "00:52:36.5100000",
      "EndTime": "00:52:36.9300000"
    }
  },
  {
    "TextLocation": {
      "Start": 45869,
      "End": 45871
    },
    "TimeRange": {
      "StartTime": "00:52:36.9300000",
      "EndTime": "00:52:37.1100000"
    }
  },
  {
    "TextLocation": {
      "Start": 45872,
      "End": 45873
    },
    "TimeRange": {
      "StartTime": "00:52:37.1100000",
      "EndTime": "00:52:37.1700000"
    }
  },
  {
    "TextLocation": {
      "Start": 45874,
      "End": 45877
    },
    "TimeRange": {
      "StartTime": "00:52:37.1700000",
      "EndTime": "00:52:37.4699999"
    }
  },
  {
    "TextLocation": {
      "Start": 45878,
      "End": 45887
    },
    "TimeRange": {
      "StartTime": "00:52:37.4699999",
      "EndTime": "00:52:37.9500000"
    }
  },
  {
    "TextLocation": {
      "Start": 45888,
      "End": 45890
    },
    "TimeRange": {
      "StartTime": "00:52:37.9500000",
      "EndTime": "00:52:38.0400000"
    }
  },
  {
    "TextLocation": {
      "Start": 45891,
      "End": 45894
    },
    "TimeRange": {
      "StartTime": "00:52:38.0400000",
      "EndTime": "00:52:38.1300000"
    }
  },
  {
    "TextLocation": {
      "Start": 45895,
      "End": 45900
    },
    "TimeRange": {
      "StartTime": "00:52:38.1300000",
      "EndTime": "00:52:38.5500000"
    }
  },
  {
    "TextLocation": {
      "Start": 45901,
      "End": 45904
    },
    "TimeRange": {
      "StartTime": "00:52:38.7600000",
      "EndTime": "00:52:38.9699999"
    }
  },
  {
    "TextLocation": {
      "Start": 45905,
      "End": 45908
    },
    "TimeRange": {
      "StartTime": "00:52:38.9699999",
      "EndTime": "00:52:39.1800000"
    }
  },
  {
    "TextLocation": {
      "Start": 45909,
      "End": 45911
    },
    "TimeRange": {
      "StartTime": "00:52:39.1800000",
      "EndTime": "00:52:39.2700000"
    }
  },
  {
    "TextLocation": {
      "Start": 45912,
      "End": 45915
    },
    "TimeRange": {
      "StartTime": "00:52:39.2700000",
      "EndTime": "00:52:39.5400000"
    }
  },
  {
    "TextLocation": {
      "Start": 45916,
      "End": 45921
    },
    "TimeRange": {
      "StartTime": "00:52:39.5400000",
      "EndTime": "00:52:39.8100000"
    }
  },
  {
    "TextLocation": {
      "Start": 45923,
      "End": 45925
    },
    "TimeRange": {
      "StartTime": "00:52:39.8100000",
      "EndTime": "00:52:39.9300000"
    }
  },
  {
    "TextLocation": {
      "Start": 45926,
      "End": 45933
    },
    "TimeRange": {
      "StartTime": "00:52:39.9300000",
      "EndTime": "00:52:40.4400000"
    }
  },
  {
    "TextLocation": {
      "Start": 45935,
      "End": 45940
    },
    "TimeRange": {
      "StartTime": "00:52:40.6800000",
      "EndTime": "00:52:40.9200000"
    }
  },
  {
    "TextLocation": {
      "Start": 45941,
      "End": 45943
    },
    "TimeRange": {
      "StartTime": "00:52:40.9200000",
      "EndTime": "00:52:41.0700000"
    }
  },
  {
    "TextLocation": {
      "Start": 45944,
      "End": 45947
    },
    "TimeRange": {
      "StartTime": "00:52:41.0700000",
      "EndTime": "00:52:41.3700000"
    }
  },
  {
    "TextLocation": {
      "Start": 45948,
      "End": 45956
    },
    "TimeRange": {
      "StartTime": "00:52:41.4000000",
      "EndTime": "00:52:41.9400000"
    }
  },
  {
    "TextLocation": {
      "Start": 45957,
      "End": 45963
    },
    "TimeRange": {
      "StartTime": "00:52:41.9400000",
      "EndTime": "00:52:42.3300000"
    }
  },
  {
    "TextLocation": {
      "Start": 45964,
      "End": 45966
    },
    "TimeRange": {
      "StartTime": "00:52:42.3300000",
      "EndTime": "00:52:42.4800000"
    }
  },
  {
    "TextLocation": {
      "Start": 45967,
      "End": 45972
    },
    "TimeRange": {
      "StartTime": "00:52:42.4800000",
      "EndTime": "00:52:42.9899999"
    }
  },
  {
    "TextLocation": {
      "Start": 45975,
      "End": 45978
    },
    "TimeRange": {
      "StartTime": "00:52:43.7399999",
      "EndTime": "00:52:43.9200000"
    }
  },
  {
    "TextLocation": {
      "Start": 45979,
      "End": 45981
    },
    "TimeRange": {
      "StartTime": "00:52:43.9200000",
      "EndTime": "00:52:44.0400000"
    }
  },
  {
    "TextLocation": {
      "Start": 45982,
      "End": 45983
    },
    "TimeRange": {
      "StartTime": "00:52:44.0400000",
      "EndTime": "00:52:44.1000000"
    }
  },
  {
    "TextLocation": {
      "Start": 45984,
      "End": 45988
    },
    "TimeRange": {
      "StartTime": "00:52:44.1000000",
      "EndTime": "00:52:44.8200000"
    }
  },
  {
    "TextLocation": {
      "Start": 45989,
      "End": 45995
    },
    "TimeRange": {
      "StartTime": "00:52:44.8200000",
      "EndTime": "00:52:45.1200000"
    }
  },
  {
    "TextLocation": {
      "Start": 45996,
      "End": 46001
    },
    "TimeRange": {
      "StartTime": "00:52:45.1200000",
      "EndTime": "00:52:45.4500000"
    }
  },
  {
    "TextLocation": {
      "Start": 46002,
      "End": 46004
    },
    "TimeRange": {
      "StartTime": "00:52:45.4500000",
      "EndTime": "00:52:45.5700000"
    }
  },
  {
    "TextLocation": {
      "Start": 46005,
      "End": 46008
    },
    "TimeRange": {
      "StartTime": "00:52:45.5700000",
      "EndTime": "00:52:45.8400000"
    }
  },
  {
    "TextLocation": {
      "Start": 46009,
      "End": 46015
    },
    "TimeRange": {
      "StartTime": "00:52:45.8400000",
      "EndTime": "00:52:46.4100000"
    }
  },
  {
    "TextLocation": {
      "Start": 46016,
      "End": 46018
    },
    "TimeRange": {
      "StartTime": "00:52:46.4100000",
      "EndTime": "00:52:46.5900000"
    }
  },
  {
    "TextLocation": {
      "Start": 46019,
      "End": 46022
    },
    "TimeRange": {
      "StartTime": "00:52:46.5900000",
      "EndTime": "00:52:46.6500000"
    }
  },
  {
    "TextLocation": {
      "Start": 46023,
      "End": 46029
    },
    "TimeRange": {
      "StartTime": "00:52:46.6500000",
      "EndTime": "00:52:47.2199999"
    }
  },
  {
    "TextLocation": {
      "Start": 46030,
      "End": 46032
    },
    "TimeRange": {
      "StartTime": "00:52:47.2199999",
      "EndTime": "00:52:47.4000000"
    }
  },
  {
    "TextLocation": {
      "Start": 46033,
      "End": 46036
    },
    "TimeRange": {
      "StartTime": "00:52:47.4000000",
      "EndTime": "00:52:47.9100000"
    }
  },
  {
    "TextLocation": {
      "Start": 46037,
      "End": 46039
    },
    "TimeRange": {
      "StartTime": "00:52:47.9100000",
      "EndTime": "00:52:48.7199999"
    }
  },
  {
    "TextLocation": {
      "Start": 46041,
      "End": 46048
    },
    "TimeRange": {
      "StartTime": "00:52:49.1400000",
      "EndTime": "00:52:49.5300000"
    }
  },
  {
    "TextLocation": {
      "Start": 46049,
      "End": 46052
    },
    "TimeRange": {
      "StartTime": "00:52:49.5300000",
      "EndTime": "00:52:49.6200000"
    }
  },
  {
    "TextLocation": {
      "Start": 46053,
      "End": 46058
    },
    "TimeRange": {
      "StartTime": "00:52:49.6200000",
      "EndTime": "00:52:49.9500000"
    }
  },
  {
    "TextLocation": {
      "Start": 46059,
      "End": 46061
    },
    "TimeRange": {
      "StartTime": "00:52:49.9500000",
      "EndTime": "00:52:50.0400000"
    }
  },
  {
    "TextLocation": {
      "Start": 46062,
      "End": 46065
    },
    "TimeRange": {
      "StartTime": "00:52:50.0400000",
      "EndTime": "00:52:50.3100000"
    }
  },
  {
    "TextLocation": {
      "Start": 46066,
      "End": 46068
    },
    "TimeRange": {
      "StartTime": "00:52:50.3100000",
      "EndTime": "00:52:50.4300000"
    }
  },
  {
    "TextLocation": {
      "Start": 46069,
      "End": 46072
    },
    "TimeRange": {
      "StartTime": "00:52:50.4300000",
      "EndTime": "00:52:50.7000000"
    }
  },
  {
    "TextLocation": {
      "Start": 46073,
      "End": 46081
    },
    "TimeRange": {
      "StartTime": "00:52:50.7000000",
      "EndTime": "00:52:51.0600000"
    }
  },
  {
    "TextLocation": {
      "Start": 46082,
      "End": 46093
    },
    "TimeRange": {
      "StartTime": "00:52:51.0600000",
      "EndTime": "00:52:51.9300000"
    }
  },
  {
    "TextLocation": {
      "Start": 46095,
      "End": 46097
    },
    "TimeRange": {
      "StartTime": "00:52:52.5300000",
      "EndTime": "00:52:52.6800000"
    }
  },
  {
    "TextLocation": {
      "Start": 46098,
      "End": 46104
    },
    "TimeRange": {
      "StartTime": "00:52:52.6800000",
      "EndTime": "00:52:53.0700000"
    }
  },
  {
    "TextLocation": {
      "Start": 46105,
      "End": 46109
    },
    "TimeRange": {
      "StartTime": "00:52:53.0700000",
      "EndTime": "00:52:53.1900000"
    }
  },
  {
    "TextLocation": {
      "Start": 46110,
      "End": 46112
    },
    "TimeRange": {
      "StartTime": "00:52:53.1900000",
      "EndTime": "00:52:53.3100000"
    }
  },
  {
    "TextLocation": {
      "Start": 46113,
      "End": 46116
    },
    "TimeRange": {
      "StartTime": "00:52:53.3100000",
      "EndTime": "00:52:53.4000000"
    }
  },
  {
    "TextLocation": {
      "Start": 46117,
      "End": 46121
    },
    "TimeRange": {
      "StartTime": "00:52:53.4000000",
      "EndTime": "00:52:53.7300000"
    }
  },
  {
    "TextLocation": {
      "Start": 46122,
      "End": 46129
    },
    "TimeRange": {
      "StartTime": "00:52:53.7300000",
      "EndTime": "00:52:54"
    }
  },
  {
    "TextLocation": {
      "Start": 46130,
      "End": 46134
    },
    "TimeRange": {
      "StartTime": "00:52:54",
      "EndTime": "00:52:54.1200000"
    }
  },
  {
    "TextLocation": {
      "Start": 46135,
      "End": 46138
    },
    "TimeRange": {
      "StartTime": "00:52:54.1200000",
      "EndTime": "00:52:54.4200000"
    }
  },
  {
    "TextLocation": {
      "Start": 46139,
      "End": 46145
    },
    "TimeRange": {
      "StartTime": "00:52:54.4200000",
      "EndTime": "00:52:54.7800000"
    }
  },
  {
    "TextLocation": {
      "Start": 46146,
      "End": 46150
    },
    "TimeRange": {
      "StartTime": "00:52:54.7800000",
      "EndTime": "00:52:54.9300000"
    }
  },
  {
    "TextLocation": {
      "Start": 46151,
      "End": 46156
    },
    "TimeRange": {
      "StartTime": "00:52:54.9300000",
      "EndTime": "00:52:55.0800000"
    }
  },
  {
    "TextLocation": {
      "Start": 46157,
      "End": 46159
    },
    "TimeRange": {
      "StartTime": "00:52:55.0800000",
      "EndTime": "00:52:55.2000000"
    }
  },
  {
    "TextLocation": {
      "Start": 46160,
      "End": 46163
    },
    "TimeRange": {
      "StartTime": "00:52:55.2000000",
      "EndTime": "00:52:55.3800000"
    }
  },
  {
    "TextLocation": {
      "Start": 46165,
      "End": 46170
    },
    "TimeRange": {
      "StartTime": "00:52:55.3800000",
      "EndTime": "00:52:55.7399999"
    }
  },
  {
    "TextLocation": {
      "Start": 46172,
      "End": 46174
    },
    "TimeRange": {
      "StartTime": "00:52:55.7399999",
      "EndTime": "00:52:55.9500000"
    }
  },
  {
    "TextLocation": {
      "Start": 46175,
      "End": 46180
    },
    "TimeRange": {
      "StartTime": "00:52:55.9500000",
      "EndTime": "00:52:56.3100000"
    }
  },
  {
    "TextLocation": {
      "Start": 46181,
      "End": 46183
    },
    "TimeRange": {
      "StartTime": "00:52:56.3100000",
      "EndTime": "00:52:56.4000000"
    }
  },
  {
    "TextLocation": {
      "Start": 46184,
      "End": 46188
    },
    "TimeRange": {
      "StartTime": "00:52:56.4000000",
      "EndTime": "00:52:56.8200000"
    }
  },
  {
    "TextLocation": {
      "Start": 46189,
      "End": 46198
    },
    "TimeRange": {
      "StartTime": "00:52:56.8200000",
      "EndTime": "00:52:57.2700000"
    }
  },
  {
    "TextLocation": {
      "Start": 46199,
      "End": 46202
    },
    "TimeRange": {
      "StartTime": "00:52:57.2700000",
      "EndTime": "00:52:57.3900000"
    }
  },
  {
    "TextLocation": {
      "Start": 46203,
      "End": 46211
    },
    "TimeRange": {
      "StartTime": "00:52:57.3900000",
      "EndTime": "00:52:57.8100000"
    }
  },
  {
    "TextLocation": {
      "Start": 46212,
      "End": 46215
    },
    "TimeRange": {
      "StartTime": "00:52:57.8100000",
      "EndTime": "00:52:57.9600000"
    }
  },
  {
    "TextLocation": {
      "Start": 46216,
      "End": 46220
    },
    "TimeRange": {
      "StartTime": "00:52:57.9600000",
      "EndTime": "00:52:58.3500000"
    }
  },
  {
    "TextLocation": {
      "Start": 46221,
      "End": 46226
    },
    "TimeRange": {
      "StartTime": "00:52:58.3500000",
      "EndTime": "00:52:58.6500000"
    }
  },
  {
    "TextLocation": {
      "Start": 46228,
      "End": 46235
    },
    "TimeRange": {
      "StartTime": "00:52:58.6500000",
      "EndTime": "00:52:59.1900000"
    }
  },
  {
    "TextLocation": {
      "Start": 46237,
      "End": 46239
    },
    "TimeRange": {
      "StartTime": "00:52:59.1900000",
      "EndTime": "00:52:59.3700000"
    }
  },
  {
    "TextLocation": {
      "Start": 46240,
      "End": 46243
    },
    "TimeRange": {
      "StartTime": "00:52:59.3700000",
      "EndTime": "00:52:59.4600000"
    }
  },
  {
    "TextLocation": {
      "Start": 46244,
      "End": 46250
    },
    "TimeRange": {
      "StartTime": "00:52:59.4600000",
      "EndTime": "00:52:59.8500000"
    }
  },
  {
    "TextLocation": {
      "Start": 46251,
      "End": 46256
    },
    "TimeRange": {
      "StartTime": "00:52:59.8500000",
      "EndTime": "00:53:00.3000000"
    }
  },
  {
    "TextLocation": {
      "Start": 46257,
      "End": 46259
    },
    "TimeRange": {
      "StartTime": "00:53:00.3000000",
      "EndTime": "00:53:00.4500000"
    }
  },
  {
    "TextLocation": {
      "Start": 46260,
      "End": 46263
    },
    "TimeRange": {
      "StartTime": "00:53:00.4500000",
      "EndTime": "00:53:00.6900000"
    }
  },
  {
    "TextLocation": {
      "Start": 46264,
      "End": 46266
    },
    "TimeRange": {
      "StartTime": "00:53:00.6900000",
      "EndTime": "00:53:00.7800000"
    }
  },
  {
    "TextLocation": {
      "Start": 46267,
      "End": 46270
    },
    "TimeRange": {
      "StartTime": "00:53:00.7800000",
      "EndTime": "00:53:00.8400000"
    }
  },
  {
    "TextLocation": {
      "Start": 46271,
      "End": 46280
    },
    "TimeRange": {
      "StartTime": "00:53:00.8400000",
      "EndTime": "00:53:01.2900000"
    }
  },
  {
    "TextLocation": {
      "Start": 46281,
      "End": 46289
    },
    "TimeRange": {
      "StartTime": "00:53:01.2900000",
      "EndTime": "00:53:01.9800000"
    }
  },
  {
    "TextLocation": {
      "Start": 46290,
      "End": 46292
    },
    "TimeRange": {
      "StartTime": "00:53:02.1900000",
      "EndTime": "00:53:02.3700000"
    }
  },
  {
    "TextLocation": {
      "Start": 46293,
      "End": 46297
    },
    "TimeRange": {
      "StartTime": "00:53:02.3700000",
      "EndTime": "00:53:03.2399999"
    }
  },
  {
    "TextLocation": {
      "Start": 46300,
      "End": 46304
    },
    "TimeRange": {
      "StartTime": "00:53:03.9600000",
      "EndTime": "00:53:04.2300000"
    }
  },
  {
    "TextLocation": {
      "Start": 46305,
      "End": 46311
    },
    "TimeRange": {
      "StartTime": "00:53:04.2300000",
      "EndTime": "00:53:04.6200000"
    }
  },
  {
    "TextLocation": {
      "Start": 46312,
      "End": 46315
    },
    "TimeRange": {
      "StartTime": "00:53:04.6200000",
      "EndTime": "00:53:04.7100000"
    }
  },
  {
    "TextLocation": {
      "Start": 46316,
      "End": 46325
    },
    "TimeRange": {
      "StartTime": "00:53:04.7100000",
      "EndTime": "00:53:05.1600000"
    }
  },
  {
    "TextLocation": {
      "Start": 46326,
      "End": 46335
    },
    "TimeRange": {
      "StartTime": "00:53:05.1600000",
      "EndTime": "00:53:05.6100000"
    }
  },
  {
    "TextLocation": {
      "Start": 46336,
      "End": 46340
    },
    "TimeRange": {
      "StartTime": "00:53:05.6100000",
      "EndTime": "00:53:05.7600000"
    }
  },
  {
    "TextLocation": {
      "Start": 46341,
      "End": 46347
    },
    "TimeRange": {
      "StartTime": "00:53:05.7600000",
      "EndTime": "00:53:06.2100000"
    }
  },
  {
    "TextLocation": {
      "Start": 46348,
      "End": 46351
    },
    "TimeRange": {
      "StartTime": "00:53:06.2100000",
      "EndTime": "00:53:06.4800000"
    }
  },
  {
    "TextLocation": {
      "Start": 46352,
      "End": 46358
    },
    "TimeRange": {
      "StartTime": "00:53:06.4800000",
      "EndTime": "00:53:06.8400000"
    }
  },
  {
    "TextLocation": {
      "Start": 46359,
      "End": 46362
    },
    "TimeRange": {
      "StartTime": "00:53:06.8400000",
      "EndTime": "00:53:07.1400000"
    }
  },
  {
    "TextLocation": {
      "Start": 46363,
      "End": 46370
    },
    "TimeRange": {
      "StartTime": "00:53:07.1400000",
      "EndTime": "00:53:07.8300000"
    }
  },
  {
    "TextLocation": {
      "Start": 46372,
      "End": 46375
    },
    "TimeRange": {
      "StartTime": "00:53:08.2199999",
      "EndTime": "00:53:08.5500000"
    }
  },
  {
    "TextLocation": {
      "Start": 46376,
      "End": 46383
    },
    "TimeRange": {
      "StartTime": "00:53:08.5500000",
      "EndTime": "00:53:08.9100000"
    }
  },
  {
    "TextLocation": {
      "Start": 46384,
      "End": 46387
    },
    "TimeRange": {
      "StartTime": "00:53:09",
      "EndTime": "00:53:09.1500000"
    }
  },
  {
    "TextLocation": {
      "Start": 46388,
      "End": 46391
    },
    "TimeRange": {
      "StartTime": "00:53:09.1500000",
      "EndTime": "00:53:09.4500000"
    }
  },
  {
    "TextLocation": {
      "Start": 46392,
      "End": 46401
    },
    "TimeRange": {
      "StartTime": "00:53:09.4500000",
      "EndTime": "00:53:09.9600000"
    }
  },
  {
    "TextLocation": {
      "Start": 46402,
      "End": 46406
    },
    "TimeRange": {
      "StartTime": "00:53:09.9600000",
      "EndTime": "00:53:10.0800000"
    }
  },
  {
    "TextLocation": {
      "Start": 46407,
      "End": 46410
    },
    "TimeRange": {
      "StartTime": "00:53:10.0800000",
      "EndTime": "00:53:10.2600000"
    }
  },
  {
    "TextLocation": {
      "Start": 46411,
      "End": 46414
    },
    "TimeRange": {
      "StartTime": "00:53:10.2600000",
      "EndTime": "00:53:10.5900000"
    }
  },
  {
    "TextLocation": {
      "Start": 46415,
      "End": 46421
    },
    "TimeRange": {
      "StartTime": "00:53:10.5900000",
      "EndTime": "00:53:11.1600000"
    }
  },
  {
    "TextLocation": {
      "Start": 46422,
      "End": 46427
    },
    "TimeRange": {
      "StartTime": "00:53:11.1600000",
      "EndTime": "00:53:11.4600000"
    }
  },
  {
    "TextLocation": {
      "Start": 46428,
      "End": 46431
    },
    "TimeRange": {
      "StartTime": "00:53:11.4600000",
      "EndTime": "00:53:11.5500000"
    }
  },
  {
    "TextLocation": {
      "Start": 46432,
      "End": 46437
    },
    "TimeRange": {
      "StartTime": "00:53:11.5500000",
      "EndTime": "00:53:12"
    }
  },
  {
    "TextLocation": {
      "Start": 46438,
      "End": 46443
    },
    "TimeRange": {
      "StartTime": "00:53:12",
      "EndTime": "00:53:12.4500000"
    }
  },
  {
    "TextLocation": {
      "Start": 46444,
      "End": 46446
    },
    "TimeRange": {
      "StartTime": "00:53:12.4500000",
      "EndTime": "00:53:12.5700000"
    }
  },
  {
    "TextLocation": {
      "Start": 46447,
      "End": 46450
    },
    "TimeRange": {
      "StartTime": "00:53:12.5700000",
      "EndTime": "00:53:12.6600000"
    }
  },
  {
    "TextLocation": {
      "Start": 46451,
      "End": 46459
    },
    "TimeRange": {
      "StartTime": "00:53:12.6600000",
      "EndTime": "00:53:13.0500000"
    }
  },
  {
    "TextLocation": {
      "Start": 46460,
      "End": 46462
    },
    "TimeRange": {
      "StartTime": "00:53:13.0500000",
      "EndTime": "00:53:13.1700000"
    }
  },
  {
    "TextLocation": {
      "Start": 46463,
      "End": 46471
    },
    "TimeRange": {
      "StartTime": "00:53:13.1700000",
      "EndTime": "00:53:13.7700000"
    }
  },
  {
    "TextLocation": {
      "Start": 46472,
      "End": 46475
    },
    "TimeRange": {
      "StartTime": "00:53:14.1300000",
      "EndTime": "00:53:14.3400000"
    }
  },
  {
    "TextLocation": {
      "Start": 46476,
      "End": 46479
    },
    "TimeRange": {
      "StartTime": "00:53:14.3400000",
      "EndTime": "00:53:14.4300000"
    }
  },
  {
    "TextLocation": {
      "Start": 46480,
      "End": 46488
    },
    "TimeRange": {
      "StartTime": "00:53:14.4300000",
      "EndTime": "00:53:14.9100000"
    }
  },
  {
    "TextLocation": {
      "Start": 46489,
      "End": 46498
    },
    "TimeRange": {
      "StartTime": "00:53:14.9100000",
      "EndTime": "00:53:15.5400000"
    }
  },
  {
    "TextLocation": {
      "Start": 46499,
      "End": 46501
    },
    "TimeRange": {
      "StartTime": "00:53:15.5400000",
      "EndTime": "00:53:15.6600000"
    }
  },
  {
    "TextLocation": {
      "Start": 46502,
      "End": 46505
    },
    "TimeRange": {
      "StartTime": "00:53:15.6600000",
      "EndTime": "00:53:15.9000000"
    }
  },
  {
    "TextLocation": {
      "Start": 46506,
      "End": 46514
    },
    "TimeRange": {
      "StartTime": "00:53:15.9000000",
      "EndTime": "00:53:16.2900000"
    }
  },
  {
    "TextLocation": {
      "Start": 46515,
      "End": 46523
    },
    "TimeRange": {
      "StartTime": "00:53:16.2900000",
      "EndTime": "00:53:16.8900000"
    }
  },
  {
    "TextLocation": {
      "Start": 46526,
      "End": 46530
    },
    "TimeRange": {
      "StartTime": "00:53:17.3100000",
      "EndTime": "00:53:17.6400000"
    }
  },
  {
    "TextLocation": {
      "Start": 46531,
      "End": 46537
    },
    "TimeRange": {
      "StartTime": "00:53:17.6400000",
      "EndTime": "00:53:17.7900000"
    }
  },
  {
    "TextLocation": {
      "Start": 46538,
      "End": 46541
    },
    "TimeRange": {
      "StartTime": "00:53:17.7900000",
      "EndTime": "00:53:17.8800000"
    }
  },
  {
    "TextLocation": {
      "Start": 46542,
      "End": 46551
    },
    "TimeRange": {
      "StartTime": "00:53:17.8800000",
      "EndTime": "00:53:18.3300000"
    }
  },
  {
    "TextLocation": {
      "Start": 46552,
      "End": 46555
    },
    "TimeRange": {
      "StartTime": "00:53:18.3300000",
      "EndTime": "00:53:18.4800000"
    }
  },
  {
    "TextLocation": {
      "Start": 46556,
      "End": 46560
    },
    "TimeRange": {
      "StartTime": "00:53:18.4800000",
      "EndTime": "00:53:18.6300000"
    }
  },
  {
    "TextLocation": {
      "Start": 46561,
      "End": 46566
    },
    "TimeRange": {
      "StartTime": "00:53:18.6300000",
      "EndTime": "00:53:19.1100000"
    }
  },
  {
    "TextLocation": {
      "Start": 46567,
      "End": 46570
    },
    "TimeRange": {
      "StartTime": "00:53:19.3200000",
      "EndTime": "00:53:19.8000000"
    }
  },
  {
    "TextLocation": {
      "Start": 46571,
      "End": 46576
    },
    "TimeRange": {
      "StartTime": "00:53:19.8000000",
      "EndTime": "00:53:20.2500000"
    }
  },
  {
    "TextLocation": {
      "Start": 46577,
      "End": 46584
    },
    "TimeRange": {
      "StartTime": "00:53:20.2500000",
      "EndTime": "00:53:20.8200000"
    }
  },
  {
    "TextLocation": {
      "Start": 46586,
      "End": 46588
    },
    "TimeRange": {
      "StartTime": "00:53:22.2900000",
      "EndTime": "00:53:22.4699999"
    }
  },
  {
    "TextLocation": {
      "Start": 46589,
      "End": 46593
    },
    "TimeRange": {
      "StartTime": "00:53:22.4699999",
      "EndTime": "00:53:22.8300000"
    }
  },
  {
    "TextLocation": {
      "Start": 46595,
      "End": 46596
    },
    "TimeRange": {
      "StartTime": "00:53:22.8300000",
      "EndTime": "00:53:22.9800000"
    }
  },
  {
    "TextLocation": {
      "Start": 46597,
      "End": 46605
    },
    "TimeRange": {
      "StartTime": "00:53:22.9800000",
      "EndTime": "00:53:23.4000000"
    }
  },
  {
    "TextLocation": {
      "Start": 46606,
      "End": 46610
    },
    "TimeRange": {
      "StartTime": "00:53:23.4000000",
      "EndTime": "00:53:23.4899999"
    }
  },
  {
    "TextLocation": {
      "Start": 46611,
      "End": 46614
    },
    "TimeRange": {
      "StartTime": "00:53:23.4899999",
      "EndTime": "00:53:23.7600000"
    }
  },
  {
    "TextLocation": {
      "Start": 46615,
      "End": 46622
    },
    "TimeRange": {
      "StartTime": "00:53:23.7600000",
      "EndTime": "00:53:24.1800000"
    }
  },
  {
    "TextLocation": {
      "Start": 46623,
      "End": 46630
    },
    "TimeRange": {
      "StartTime": "00:53:24.1800000",
      "EndTime": "00:53:24.5700000"
    }
  },
  {
    "TextLocation": {
      "Start": 46631,
      "End": 46633
    },
    "TimeRange": {
      "StartTime": "00:53:24.5700000",
      "EndTime": "00:53:24.7199999"
    }
  },
  {
    "TextLocation": {
      "Start": 46634,
      "End": 46640
    },
    "TimeRange": {
      "StartTime": "00:53:24.7199999",
      "EndTime": "00:53:25.1100000"
    }
  },
  {
    "TextLocation": {
      "Start": 46641,
      "End": 46644
    },
    "TimeRange": {
      "StartTime": "00:53:25.1100000",
      "EndTime": "00:53:25.3800000"
    }
  },
  {
    "TextLocation": {
      "Start": 46645,
      "End": 46651
    },
    "TimeRange": {
      "StartTime": "00:53:25.3800000",
      "EndTime": "00:53:25.8300000"
    }
  },
  {
    "TextLocation": {
      "Start": 46652,
      "End": 46654
    },
    "TimeRange": {
      "StartTime": "00:53:25.8300000",
      "EndTime": "00:53:25.9500000"
    }
  },
  {
    "TextLocation": {
      "Start": 46655,
      "End": 46659
    },
    "TimeRange": {
      "StartTime": "00:53:25.9500000",
      "EndTime": "00:53:26.1900000"
    }
  },
  {
    "TextLocation": {
      "Start": 46660,
      "End": 46665
    },
    "TimeRange": {
      "StartTime": "00:53:26.1900000",
      "EndTime": "00:53:26.6100000"
    }
  },
  {
    "TextLocation": {
      "Start": 46666,
      "End": 46677
    },
    "TimeRange": {
      "StartTime": "00:53:26.6100000",
      "EndTime": "00:53:27.2100000"
    }
  },
  {
    "TextLocation": {
      "Start": 46678,
      "End": 46685
    },
    "TimeRange": {
      "StartTime": "00:53:27.2100000",
      "EndTime": "00:53:27.6000000"
    }
  },
  {
    "TextLocation": {
      "Start": 46686,
      "End": 46688
    },
    "TimeRange": {
      "StartTime": "00:53:27.6000000",
      "EndTime": "00:53:27.6600000"
    }
  },
  {
    "TextLocation": {
      "Start": 46689,
      "End": 46692
    },
    "TimeRange": {
      "StartTime": "00:53:27.6600000",
      "EndTime": "00:53:27.8400000"
    }
  },
  {
    "TextLocation": {
      "Start": 46693,
      "End": 46703
    },
    "TimeRange": {
      "StartTime": "00:53:27.8400000",
      "EndTime": "00:53:28.5600000"
    }
  },
  {
    "TextLocation": {
      "Start": 46704,
      "End": 46707
    },
    "TimeRange": {
      "StartTime": "00:53:28.8600000",
      "EndTime": "00:53:29.0400000"
    }
  },
  {
    "TextLocation": {
      "Start": 46708,
      "End": 46711
    },
    "TimeRange": {
      "StartTime": "00:53:29.0400000",
      "EndTime": "00:53:29.1300000"
    }
  },
  {
    "TextLocation": {
      "Start": 46712,
      "End": 46717
    },
    "TimeRange": {
      "StartTime": "00:53:29.1300000",
      "EndTime": "00:53:29.4300000"
    }
  },
  {
    "TextLocation": {
      "Start": 46718,
      "End": 46728
    },
    "TimeRange": {
      "StartTime": "00:53:29.4300000",
      "EndTime": "00:53:29.8500000"
    }
  },
  {
    "TextLocation": {
      "Start": 46729,
      "End": 46738
    },
    "TimeRange": {
      "StartTime": "00:53:29.8500000",
      "EndTime": "00:53:30.3000000"
    }
  },
  {
    "TextLocation": {
      "Start": 46739,
      "End": 46744
    },
    "TimeRange": {
      "StartTime": "00:53:30.3000000",
      "EndTime": "00:53:30.7199999"
    }
  },
  {
    "TextLocation": {
      "Start": 46745,
      "End": 46747
    },
    "TimeRange": {
      "StartTime": "00:53:30.7199999",
      "EndTime": "00:53:30.8700000"
    }
  },
  {
    "TextLocation": {
      "Start": 46748,
      "End": 46757
    },
    "TimeRange": {
      "StartTime": "00:53:30.8700000",
      "EndTime": "00:53:31.3200000"
    }
  },
  {
    "TextLocation": {
      "Start": 46758,
      "End": 46761
    },
    "TimeRange": {
      "StartTime": "00:53:31.3200000",
      "EndTime": "00:53:31.5600000"
    }
  },
  {
    "TextLocation": {
      "Start": 46762,
      "End": 46770
    },
    "TimeRange": {
      "StartTime": "00:53:31.5600000",
      "EndTime": "00:53:32.0100000"
    }
  },
  {
    "TextLocation": {
      "Start": 46771,
      "End": 46780
    },
    "TimeRange": {
      "StartTime": "00:53:32.0100000",
      "EndTime": "00:53:32.5200000"
    }
  },
  {
    "TextLocation": {
      "Start": 46781,
      "End": 46794
    },
    "TimeRange": {
      "StartTime": "00:53:32.5200000",
      "EndTime": "00:53:33.1500000"
    }
  },
  {
    "TextLocation": {
      "Start": 46795,
      "End": 46797
    },
    "TimeRange": {
      "StartTime": "00:53:33.1500000",
      "EndTime": "00:53:33.2700000"
    }
  },
  {
    "TextLocation": {
      "Start": 46798,
      "End": 46804
    },
    "TimeRange": {
      "StartTime": "00:53:33.2700000",
      "EndTime": "00:53:33.7800000"
    }
  },
  {
    "TextLocation": {
      "Start": 46806,
      "End": 46808
    },
    "TimeRange": {
      "StartTime": "00:53:34.2000000",
      "EndTime": "00:53:34.3800000"
    }
  },
  {
    "TextLocation": {
      "Start": 46809,
      "End": 46813
    },
    "TimeRange": {
      "StartTime": "00:53:34.3800000",
      "EndTime": "00:53:34.5600000"
    }
  },
  {
    "TextLocation": {
      "Start": 46814,
      "End": 46816
    },
    "TimeRange": {
      "StartTime": "00:53:34.5600000",
      "EndTime": "00:53:34.6500000"
    }
  },
  {
    "TextLocation": {
      "Start": 46817,
      "End": 46820
    },
    "TimeRange": {
      "StartTime": "00:53:34.6500000",
      "EndTime": "00:53:34.7700000"
    }
  },
  {
    "TextLocation": {
      "Start": 46821,
      "End": 46828
    },
    "TimeRange": {
      "StartTime": "00:53:34.7700000",
      "EndTime": "00:53:35.2199999"
    }
  },
  {
    "TextLocation": {
      "Start": 46829,
      "End": 46831
    },
    "TimeRange": {
      "StartTime": "00:53:35.2199999",
      "EndTime": "00:53:35.3400000"
    }
  },
  {
    "TextLocation": {
      "Start": 46832,
      "End": 46839
    },
    "TimeRange": {
      "StartTime": "00:53:35.3400000",
      "EndTime": "00:53:35.7300000"
    }
  },
  {
    "TextLocation": {
      "Start": 46840,
      "End": 46842
    },
    "TimeRange": {
      "StartTime": "00:53:35.7300000",
      "EndTime": "00:53:35.8800000"
    }
  },
  {
    "TextLocation": {
      "Start": 46843,
      "End": 46847
    },
    "TimeRange": {
      "StartTime": "00:53:35.8800000",
      "EndTime": "00:53:36.1200000"
    }
  },
  {
    "TextLocation": {
      "Start": 46848,
      "End": 46855
    },
    "TimeRange": {
      "StartTime": "00:53:36.1200000",
      "EndTime": "00:53:36.6300000"
    }
  },
  {
    "TextLocation": {
      "Start": 46856,
      "End": 46859
    },
    "TimeRange": {
      "StartTime": "00:53:37.0500000",
      "EndTime": "00:53:37.3500000"
    }
  },
  {
    "TextLocation": {
      "Start": 46860,
      "End": 46868
    },
    "TimeRange": {
      "StartTime": "00:53:37.3500000",
      "EndTime": "00:53:37.9200000"
    }
  },
  {
    "TextLocation": {
      "Start": 46869,
      "End": 46879
    },
    "TimeRange": {
      "StartTime": "00:53:37.9200000",
      "EndTime": "00:53:38.4300000"
    }
  },
  {
    "TextLocation": {
      "Start": 46880,
      "End": 46882
    },
    "TimeRange": {
      "StartTime": "00:53:38.4300000",
      "EndTime": "00:53:38.5500000"
    }
  },
  {
    "TextLocation": {
      "Start": 46883,
      "End": 46887
    },
    "TimeRange": {
      "StartTime": "00:53:38.5500000",
      "EndTime": "00:53:38.7900000"
    }
  },
  {
    "TextLocation": {
      "Start": 46888,
      "End": 46891
    },
    "TimeRange": {
      "StartTime": "00:53:38.7900000",
      "EndTime": "00:53:39.0900000"
    }
  },
  {
    "TextLocation": {
      "Start": 46892,
      "End": 46898
    },
    "TimeRange": {
      "StartTime": "00:53:39.0900000",
      "EndTime": "00:53:39.4500000"
    }
  },
  {
    "TextLocation": {
      "Start": 46899,
      "End": 46902
    },
    "TimeRange": {
      "StartTime": "00:53:39.4500000",
      "EndTime": "00:53:39.6600000"
    }
  },
  {
    "TextLocation": {
      "Start": 46903,
      "End": 46905
    },
    "TimeRange": {
      "StartTime": "00:53:39.6600000",
      "EndTime": "00:53:39.7500000"
    }
  },
  {
    "TextLocation": {
      "Start": 46906,
      "End": 46908
    },
    "TimeRange": {
      "StartTime": "00:53:39.7500000",
      "EndTime": "00:53:39.8700000"
    }
  },
  {
    "TextLocation": {
      "Start": 46909,
      "End": 46918
    },
    "TimeRange": {
      "StartTime": "00:53:39.8700000",
      "EndTime": "00:53:40.4400000"
    }
  },
  {
    "TextLocation": {
      "Start": 46919,
      "End": 46922
    },
    "TimeRange": {
      "StartTime": "00:53:40.6200000",
      "EndTime": "00:53:40.8000000"
    }
  },
  {
    "TextLocation": {
      "Start": 46923,
      "End": 46930
    },
    "TimeRange": {
      "StartTime": "00:53:40.8000000",
      "EndTime": "00:53:41.1600000"
    }
  },
  {
    "TextLocation": {
      "Start": 46931,
      "End": 46933
    },
    "TimeRange": {
      "StartTime": "00:53:41.1600000",
      "EndTime": "00:53:41.3100000"
    }
  },
  {
    "TextLocation": {
      "Start": 46934,
      "End": 46938
    },
    "TimeRange": {
      "StartTime": "00:53:41.3100000",
      "EndTime": "00:53:41.4600000"
    }
  },
  {
    "TextLocation": {
      "Start": 46941,
      "End": 46950
    },
    "TimeRange": {
      "StartTime": "00:53:41.5000000",
      "EndTime": "00:53:42.1000000"
    }
  },
  {
    "TextLocation": {
      "Start": 46951,
      "End": 46955
    },
    "TimeRange": {
      "StartTime": "00:53:42.1000000",
      "EndTime": "00:53:42.4000000"
    }
  },
  {
    "TextLocation": {
      "Start": 46956,
      "End": 46959
    },
    "TimeRange": {
      "StartTime": "00:53:42.4000000",
      "EndTime": "00:53:42.4899999"
    }
  },
  {
    "TextLocation": {
      "Start": 46960,
      "End": 46970
    },
    "TimeRange": {
      "StartTime": "00:53:42.4899999",
      "EndTime": "00:53:43.0300000"
    }
  },
  {
    "TextLocation": {
      "Start": 46971,
      "End": 46981
    },
    "TimeRange": {
      "StartTime": "00:53:43.3900000",
      "EndTime": "00:53:44.0500000"
    }
  },
  {
    "TextLocation": {
      "Start": 46982,
      "End": 46985
    },
    "TimeRange": {
      "StartTime": "00:53:44.0500000",
      "EndTime": "00:53:44.1400000"
    }
  },
  {
    "TextLocation": {
      "Start": 46986,
      "End": 46999
    },
    "TimeRange": {
      "StartTime": "00:53:44.1400000",
      "EndTime": "00:53:44.7399999"
    }
  },
  {
    "TextLocation": {
      "Start": 47000,
      "End": 47013
    },
    "TimeRange": {
      "StartTime": "00:53:44.7399999",
      "EndTime": "00:53:45.4899999"
    }
  },
  {
    "TextLocation": {
      "Start": 47014,
      "End": 47023
    },
    "TimeRange": {
      "StartTime": "00:53:45.4899999",
      "EndTime": "00:53:46.2399999"
    }
  },
  {
    "TextLocation": {
      "Start": 47024,
      "End": 47026
    },
    "TimeRange": {
      "StartTime": "00:53:46.4200000",
      "EndTime": "00:53:46.6300000"
    }
  },
  {
    "TextLocation": {
      "Start": 47027,
      "End": 47033
    },
    "TimeRange": {
      "StartTime": "00:53:46.6300000",
      "EndTime": "00:53:47.0500000"
    }
  },
  {
    "TextLocation": {
      "Start": 47034,
      "End": 47037
    },
    "TimeRange": {
      "StartTime": "00:53:47.0500000",
      "EndTime": "00:53:47.1100000"
    }
  },
  {
    "TextLocation": {
      "Start": 47038,
      "End": 47045
    },
    "TimeRange": {
      "StartTime": "00:53:47.1100000",
      "EndTime": "00:53:47.4400000"
    }
  },
  {
    "TextLocation": {
      "Start": 47046,
      "End": 47056
    },
    "TimeRange": {
      "StartTime": "00:53:47.4400000",
      "EndTime": "00:53:47.9200000"
    }
  },
  {
    "TextLocation": {
      "Start": 47057,
      "End": 47062
    },
    "TimeRange": {
      "StartTime": "00:53:47.9200000",
      "EndTime": "00:53:48.1600000"
    }
  },
  {
    "TextLocation": {
      "Start": 47063,
      "End": 47067
    },
    "TimeRange": {
      "StartTime": "00:53:48.1600000",
      "EndTime": "00:53:48.3700000"
    }
  },
  {
    "TextLocation": {
      "Start": 47068,
      "End": 47070
    },
    "TimeRange": {
      "StartTime": "00:53:48.3700000",
      "EndTime": "00:53:49.4200000"
    }
  },
  {
    "TextLocation": {
      "Start": 47073,
      "End": 47076
    },
    "TimeRange": {
      "StartTime": "00:53:49.6000000",
      "EndTime": "00:53:49.8100000"
    }
  },
  {
    "TextLocation": {
      "Start": 47077,
      "End": 47078
    },
    "TimeRange": {
      "StartTime": "00:53:49.8100000",
      "EndTime": "00:53:49.9000000"
    }
  },
  {
    "TextLocation": {
      "Start": 47079,
      "End": 47085
    },
    "TimeRange": {
      "StartTime": "00:53:49.9000000",
      "EndTime": "00:53:50.2300000"
    }
  },
  {
    "TextLocation": {
      "Start": 47086,
      "End": 47088
    },
    "TimeRange": {
      "StartTime": "00:53:50.2300000",
      "EndTime": "00:53:50.4100000"
    }
  },
  {
    "TextLocation": {
      "Start": 47089,
      "End": 47091
    },
    "TimeRange": {
      "StartTime": "00:53:50.4100000",
      "EndTime": "00:53:50.7700000"
    }
  },
  {
    "TextLocation": {
      "Start": 47092,
      "End": 47099
    },
    "TimeRange": {
      "StartTime": "00:53:51.4000000",
      "EndTime": "00:53:51.8500000"
    }
  },
  {
    "TextLocation": {
      "Start": 47101,
      "End": 47103
    },
    "TimeRange": {
      "StartTime": "00:53:51.8500000",
      "EndTime": "00:53:52"
    }
  },
  {
    "TextLocation": {
      "Start": 47104,
      "End": 47109
    },
    "TimeRange": {
      "StartTime": "00:53:52",
      "EndTime": "00:53:52.1800000"
    }
  },
  {
    "TextLocation": {
      "Start": 47110,
      "End": 47112
    },
    "TimeRange": {
      "StartTime": "00:53:52.1800000",
      "EndTime": "00:53:52.2700000"
    }
  },
  {
    "TextLocation": {
      "Start": 47113,
      "End": 47116
    },
    "TimeRange": {
      "StartTime": "00:53:52.2700000",
      "EndTime": "00:53:52.3600000"
    }
  },
  {
    "TextLocation": {
      "Start": 47117,
      "End": 47121
    },
    "TimeRange": {
      "StartTime": "00:53:52.3600000",
      "EndTime": "00:53:52.6300000"
    }
  },
  {
    "TextLocation": {
      "Start": 47122,
      "End": 47126
    },
    "TimeRange": {
      "StartTime": "00:53:52.6300000",
      "EndTime": "00:53:52.7199999"
    }
  },
  {
    "TextLocation": {
      "Start": 47127,
      "End": 47130
    },
    "TimeRange": {
      "StartTime": "00:53:52.7199999",
      "EndTime": "00:53:52.8100000"
    }
  },
  {
    "TextLocation": {
      "Start": 47131,
      "End": 47137
    },
    "TimeRange": {
      "StartTime": "00:53:52.8100000",
      "EndTime": "00:53:53.1400000"
    }
  },
  {
    "TextLocation": {
      "Start": 47138,
      "End": 47145
    },
    "TimeRange": {
      "StartTime": "00:53:53.1400000",
      "EndTime": "00:53:53.5300000"
    }
  },
  {
    "TextLocation": {
      "Start": 47146,
      "End": 47149
    },
    "TimeRange": {
      "StartTime": "00:53:53.5300000",
      "EndTime": "00:53:53.7100000"
    }
  },
  {
    "TextLocation": {
      "Start": 47150,
      "End": 47153
    },
    "TimeRange": {
      "StartTime": "00:53:53.7100000",
      "EndTime": "00:53:53.8900000"
    }
  },
  {
    "TextLocation": {
      "Start": 47154,
      "End": 47163
    },
    "TimeRange": {
      "StartTime": "00:53:53.8900000",
      "EndTime": "00:53:54.5200000"
    }
  },
  {
    "TextLocation": {
      "Start": 47164,
      "End": 47168
    },
    "TimeRange": {
      "StartTime": "00:53:54.5200000",
      "EndTime": "00:53:54.8800000"
    }
  },
  {
    "TextLocation": {
      "Start": 47169,
      "End": 47173
    },
    "TimeRange": {
      "StartTime": "00:53:55.2399999",
      "EndTime": "00:53:55.4200000"
    }
  },
  {
    "TextLocation": {
      "Start": 47174,
      "End": 47179
    },
    "TimeRange": {
      "StartTime": "00:53:55.4200000",
      "EndTime": "00:53:55.6600000"
    }
  },
  {
    "TextLocation": {
      "Start": 47180,
      "End": 47190
    },
    "TimeRange": {
      "StartTime": "00:53:55.6600000",
      "EndTime": "00:53:56.2600000"
    }
  },
  {
    "TextLocation": {
      "Start": 47191,
      "End": 47193
    },
    "TimeRange": {
      "StartTime": "00:53:56.2600000",
      "EndTime": "00:53:56.4100000"
    }
  },
  {
    "TextLocation": {
      "Start": 47194,
      "End": 47197
    },
    "TimeRange": {
      "StartTime": "00:53:56.4100000",
      "EndTime": "00:53:56.5000000"
    }
  },
  {
    "TextLocation": {
      "Start": 47198,
      "End": 47202
    },
    "TimeRange": {
      "StartTime": "00:53:56.5000000",
      "EndTime": "00:53:56.8300000"
    }
  },
  {
    "TextLocation": {
      "Start": 47203,
      "End": 47204
    },
    "TimeRange": {
      "StartTime": "00:53:56.8300000",
      "EndTime": "00:53:56.9500000"
    }
  },
  {
    "TextLocation": {
      "Start": 47205,
      "End": 47209
    },
    "TimeRange": {
      "StartTime": "00:53:56.9500000",
      "EndTime": "00:53:57.3400000"
    }
  },
  {
    "TextLocation": {
      "Start": 47210,
      "End": 47213
    },
    "TimeRange": {
      "StartTime": "00:53:57.3400000",
      "EndTime": "00:53:57.5200000"
    }
  },
  {
    "TextLocation": {
      "Start": 47214,
      "End": 47221
    },
    "TimeRange": {
      "StartTime": "00:53:57.5200000",
      "EndTime": "00:53:57.9699999"
    }
  },
  {
    "TextLocation": {
      "Start": 47222,
      "End": 47224
    },
    "TimeRange": {
      "StartTime": "00:53:57.9699999",
      "EndTime": "00:53:58.1200000"
    }
  },
  {
    "TextLocation": {
      "Start": 47225,
      "End": 47227
    },
    "TimeRange": {
      "StartTime": "00:53:58.1200000",
      "EndTime": "00:53:58.2700000"
    }
  },
  {
    "TextLocation": {
      "Start": 47228,
      "End": 47231
    },
    "TimeRange": {
      "StartTime": "00:53:58.2700000",
      "EndTime": "00:53:58.5700000"
    }
  },
  {
    "TextLocation": {
      "Start": 47232,
      "End": 47238
    },
    "TimeRange": {
      "StartTime": "00:53:58.5700000",
      "EndTime": "00:53:59.0500000"
    }
  },
  {
    "TextLocation": {
      "Start": 47239,
      "End": 47245
    },
    "TimeRange": {
      "StartTime": "00:53:59.0500000",
      "EndTime": "00:53:59.5000000"
    }
  },
  {
    "TextLocation": {
      "Start": 47246,
      "End": 47249
    },
    "TimeRange": {
      "StartTime": "00:53:59.5000000",
      "EndTime": "00:53:59.7700000"
    }
  },
  {
    "TextLocation": {
      "Start": 47250,
      "End": 47255
    },
    "TimeRange": {
      "StartTime": "00:53:59.7700000",
      "EndTime": "00:54:00.1300000"
    }
  },
  {
    "TextLocation": {
      "Start": 47256,
      "End": 47258
    },
    "TimeRange": {
      "StartTime": "00:54:00.1300000",
      "EndTime": "00:54:00.2500000"
    }
  },
  {
    "TextLocation": {
      "Start": 47259,
      "End": 47269
    },
    "TimeRange": {
      "StartTime": "00:54:00.2500000",
      "EndTime": "00:54:00.6100000"
    }
  },
  {
    "TextLocation": {
      "Start": 47270,
      "End": 47282
    },
    "TimeRange": {
      "StartTime": "00:54:00.6100000",
      "EndTime": "00:54:01.6300000"
    }
  },
  {
    "TextLocation": {
      "Start": 47284,
      "End": 47292
    },
    "TimeRange": {
      "StartTime": "00:54:02.0800000",
      "EndTime": "00:54:02.6500000"
    }
  },
  {
    "TextLocation": {
      "Start": 47293,
      "End": 47298
    },
    "TimeRange": {
      "StartTime": "00:54:02.6500000",
      "EndTime": "00:54:02.8900000"
    }
  },
  {
    "TextLocation": {
      "Start": 47299,
      "End": 47306
    },
    "TimeRange": {
      "StartTime": "00:54:02.8900000",
      "EndTime": "00:54:03.2199999"
    }
  },
  {
    "TextLocation": {
      "Start": 47307,
      "End": 47310
    },
    "TimeRange": {
      "StartTime": "00:54:03.2199999",
      "EndTime": "00:54:03.3700000"
    }
  },
  {
    "TextLocation": {
      "Start": 47311,
      "End": 47317
    },
    "TimeRange": {
      "StartTime": "00:54:03.3700000",
      "EndTime": "00:54:03.7000000"
    }
  },
  {
    "TextLocation": {
      "Start": 47318,
      "End": 47320
    },
    "TimeRange": {
      "StartTime": "00:54:03.7000000",
      "EndTime": "00:54:03.9100000"
    }
  },
  {
    "TextLocation": {
      "Start": 47321,
      "End": 47326
    },
    "TimeRange": {
      "StartTime": "00:54:03.9100000",
      "EndTime": "00:54:04.2100000"
    }
  },
  {
    "TextLocation": {
      "Start": 47327,
      "End": 47331
    },
    "TimeRange": {
      "StartTime": "00:54:04.2100000",
      "EndTime": "00:54:04.3900000"
    }
  },
  {
    "TextLocation": {
      "Start": 47332,
      "End": 47334
    },
    "TimeRange": {
      "StartTime": "00:54:04.3900000",
      "EndTime": "00:54:05.4100000"
    }
  },
  {
    "TextLocation": {
      "Start": 47337,
      "End": 47338
    },
    "TimeRange": {
      "StartTime": "00:54:05.6200000",
      "EndTime": "00:54:05.8300000"
    }
  },
  {
    "TextLocation": {
      "Start": 47339,
      "End": 47341
    },
    "TimeRange": {
      "StartTime": "00:54:05.8300000",
      "EndTime": "00:54:06.0700000"
    }
  },
  {
    "TextLocation": {
      "Start": 47342,
      "End": 47345
    },
    "TimeRange": {
      "StartTime": "00:54:06.0700000",
      "EndTime": "00:54:06.2800000"
    }
  },
  {
    "TextLocation": {
      "Start": 47346,
      "End": 47350
    },
    "TimeRange": {
      "StartTime": "00:54:06.2800000",
      "EndTime": "00:54:06.5800000"
    }
  },
  {
    "TextLocation": {
      "Start": 47351,
      "End": 47353
    },
    "TimeRange": {
      "StartTime": "00:54:06.5800000",
      "EndTime": "00:54:06.7000000"
    }
  },
  {
    "TextLocation": {
      "Start": 47354,
      "End": 47356
    },
    "TimeRange": {
      "StartTime": "00:54:06.7000000",
      "EndTime": "00:54:06.8200000"
    }
  },
  {
    "TextLocation": {
      "Start": 47357,
      "End": 47359
    },
    "TimeRange": {
      "StartTime": "00:54:06.8200000",
      "EndTime": "00:54:06.9699999"
    }
  },
  {
    "TextLocation": {
      "Start": 47360,
      "End": 47367
    },
    "TimeRange": {
      "StartTime": "00:54:06.9699999",
      "EndTime": "00:54:07.3000000"
    }
  },
  {
    "TextLocation": {
      "Start": 47368,
      "End": 47371
    },
    "TimeRange": {
      "StartTime": "00:54:07.3000000",
      "EndTime": "00:54:07.4200000"
    }
  },
  {
    "TextLocation": {
      "Start": 47372,
      "End": 47378
    },
    "TimeRange": {
      "StartTime": "00:54:07.4200000",
      "EndTime": "00:54:07.6900000"
    }
  },
  {
    "TextLocation": {
      "Start": 47379,
      "End": 47382
    },
    "TimeRange": {
      "StartTime": "00:54:07.6900000",
      "EndTime": "00:54:07.8100000"
    }
  },
  {
    "TextLocation": {
      "Start": 47383,
      "End": 47387
    },
    "TimeRange": {
      "StartTime": "00:54:07.8100000",
      "EndTime": "00:54:08.2600000"
    }
  },
  {
    "TextLocation": {
      "Start": 47389,
      "End": 47392
    },
    "TimeRange": {
      "StartTime": "00:54:08.5900000",
      "EndTime": "00:54:08.7700000"
    }
  },
  {
    "TextLocation": {
      "Start": 47393,
      "End": 47394
    },
    "TimeRange": {
      "StartTime": "00:54:08.7700000",
      "EndTime": "00:54:08.8600000"
    }
  },
  {
    "TextLocation": {
      "Start": 47395,
      "End": 47399
    },
    "TimeRange": {
      "StartTime": "00:54:08.8600000",
      "EndTime": "00:54:08.9800000"
    }
  },
  {
    "TextLocation": {
      "Start": 47400,
      "End": 47404
    },
    "TimeRange": {
      "StartTime": "00:54:08.9800000",
      "EndTime": "00:54:09.3400000"
    }
  },
  {
    "TextLocation": {
      "Start": 47405,
      "End": 47409
    },
    "TimeRange": {
      "StartTime": "00:54:09.6700000",
      "EndTime": "00:54:09.9400000"
    }
  },
  {
    "TextLocation": {
      "Start": 47410,
      "End": 47417
    },
    "TimeRange": {
      "StartTime": "00:54:09.9400000",
      "EndTime": "00:54:10.3900000"
    }
  },
  {
    "TextLocation": {
      "Start": 47418,
      "End": 47425
    },
    "TimeRange": {
      "StartTime": "00:54:10.3900000",
      "EndTime": "00:54:10.8700000"
    }
  },
  {
    "TextLocation": {
      "Start": 47426,
      "End": 47429
    },
    "TimeRange": {
      "StartTime": "00:54:10.8700000",
      "EndTime": "00:54:11.0500000"
    }
  },
  {
    "TextLocation": {
      "Start": 47430,
      "End": 47438
    },
    "TimeRange": {
      "StartTime": "00:54:11.0500000",
      "EndTime": "00:54:11.4400000"
    }
  },
  {
    "TextLocation": {
      "Start": 47439,
      "End": 47443
    },
    "TimeRange": {
      "StartTime": "00:54:11.4400000",
      "EndTime": "00:54:11.6500000"
    }
  },
  {
    "TextLocation": {
      "Start": 47444,
      "End": 47448
    },
    "TimeRange": {
      "StartTime": "00:54:11.6500000",
      "EndTime": "00:54:11.8600000"
    }
  },
  {
    "TextLocation": {
      "Start": 47449,
      "End": 47451
    },
    "TimeRange": {
      "StartTime": "00:54:11.8600000",
      "EndTime": "00:54:11.9500000"
    }
  },
  {
    "TextLocation": {
      "Start": 47452,
      "End": 47455
    },
    "TimeRange": {
      "StartTime": "00:54:11.9500000",
      "EndTime": "00:54:12.0100000"
    }
  },
  {
    "TextLocation": {
      "Start": 47456,
      "End": 47461
    },
    "TimeRange": {
      "StartTime": "00:54:12.0100000",
      "EndTime": "00:54:12.3700000"
    }
  },
  {
    "TextLocation": {
      "Start": 47462,
      "End": 47466
    },
    "TimeRange": {
      "StartTime": "00:54:12.3700000",
      "EndTime": "00:54:12.5200000"
    }
  },
  {
    "TextLocation": {
      "Start": 47467,
      "End": 47474
    },
    "TimeRange": {
      "StartTime": "00:54:12.5200000",
      "EndTime": "00:54:12.8800000"
    }
  },
  {
    "TextLocation": {
      "Start": 47475,
      "End": 47477
    },
    "TimeRange": {
      "StartTime": "00:54:12.8800000",
      "EndTime": "00:54:13.0300000"
    }
  },
  {
    "TextLocation": {
      "Start": 47478,
      "End": 47488
    },
    "TimeRange": {
      "StartTime": "00:54:13.0300000",
      "EndTime": "00:54:13.6900000"
    }
  },
  {
    "TextLocation": {
      "Start": 47489,
      "End": 47492
    },
    "TimeRange": {
      "StartTime": "00:54:14.0200000",
      "EndTime": "00:54:14.3200000"
    }
  },
  {
    "TextLocation": {
      "Start": 47493,
      "End": 47505
    },
    "TimeRange": {
      "StartTime": "00:54:14.3200000",
      "EndTime": "00:54:14.9200000"
    }
  },
  {
    "TextLocation": {
      "Start": 47506,
      "End": 47508
    },
    "TimeRange": {
      "StartTime": "00:54:14.9200000",
      "EndTime": "00:54:15.1300000"
    }
  },
  {
    "TextLocation": {
      "Start": 47509,
      "End": 47512
    },
    "TimeRange": {
      "StartTime": "00:54:15.1300000",
      "EndTime": "00:54:15.2199999"
    }
  },
  {
    "TextLocation": {
      "Start": 47513,
      "End": 47519
    },
    "TimeRange": {
      "StartTime": "00:54:15.2199999",
      "EndTime": "00:54:15.6400000"
    }
  },
  {
    "TextLocation": {
      "Start": 47522,
      "End": 47525
    },
    "TimeRange": {
      "StartTime": "00:54:16.3900000",
      "EndTime": "00:54:16.4800000"
    }
  },
  {
    "TextLocation": {
      "Start": 47526,
      "End": 47533
    },
    "TimeRange": {
      "StartTime": "00:54:16.4800000",
      "EndTime": "00:54:16.8100000"
    }
  },
  {
    "TextLocation": {
      "Start": 47536,
      "End": 47541
    },
    "TimeRange": {
      "StartTime": "00:54:16.8100000",
      "EndTime": "00:54:17.2000000"
    }
  },
  {
    "TextLocation": {
      "Start": 47542,
      "End": 47546
    },
    "TimeRange": {
      "StartTime": "00:54:17.2000000",
      "EndTime": "00:54:17.5900000"
    }
  },
  {
    "TextLocation": {
      "Start": 47548,
      "End": 47552
    },
    "TimeRange": {
      "StartTime": "00:54:17.5900000",
      "EndTime": "00:54:18.3400000"
    }
  },
  {
    "TextLocation": {
      "Start": 47553,
      "End": 47563
    },
    "TimeRange": {
      "StartTime": "00:54:18.3400000",
      "EndTime": "00:54:18.7900000"
    }
  },
  {
    "TextLocation": {
      "Start": 47564,
      "End": 47566
    },
    "TimeRange": {
      "StartTime": "00:54:18.7900000",
      "EndTime": "00:54:18.8800000"
    }
  },
  {
    "TextLocation": {
      "Start": 47567,
      "End": 47573
    },
    "TimeRange": {
      "StartTime": "00:54:18.8800000",
      "EndTime": "00:54:19.1800000"
    }
  },
  {
    "TextLocation": {
      "Start": 47574,
      "End": 47581
    },
    "TimeRange": {
      "StartTime": "00:54:19.1800000",
      "EndTime": "00:54:19.6600000"
    }
  },
  {
    "TextLocation": {
      "Start": 47584,
      "End": 47587
    },
    "TimeRange": {
      "StartTime": "00:54:20.5300000",
      "EndTime": "00:54:20.7100000"
    }
  },
  {
    "TextLocation": {
      "Start": 47588,
      "End": 47593
    },
    "TimeRange": {
      "StartTime": "00:54:20.7100000",
      "EndTime": "00:54:20.9200000"
    }
  },
  {
    "TextLocation": {
      "Start": 47596,
      "End": 47599
    },
    "TimeRange": {
      "StartTime": "00:54:22.1200000",
      "EndTime": "00:54:22.4800000"
    }
  },
  {
    "TextLocation": {
      "Start": 47600,
      "End": 47605
    },
    "TimeRange": {
      "StartTime": "00:54:22.4800000",
      "EndTime": "00:54:22.6600000"
    }
  },
  {
    "TextLocation": {
      "Start": 47606,
      "End": 47613
    },
    "TimeRange": {
      "StartTime": "00:54:22.6600000",
      "EndTime": "00:54:23.0500000"
    }
  },
  {
    "TextLocation": {
      "Start": 47614,
      "End": 47621
    },
    "TimeRange": {
      "StartTime": "00:54:23.0500000",
      "EndTime": "00:54:23.3800000"
    }
  },
  {
    "TextLocation": {
      "Start": 47622,
      "End": 47633
    },
    "TimeRange": {
      "StartTime": "00:54:23.3800000",
      "EndTime": "00:54:24.1000000"
    }
  },
  {
    "TextLocation": {
      "Start": 47636,
      "End": 47639
    },
    "TimeRange": {
      "StartTime": "00:54:24.9400000",
      "EndTime": "00:54:25.2399999"
    }
  },
  {
    "TextLocation": {
      "Start": 47640,
      "End": 47647
    },
    "TimeRange": {
      "StartTime": "00:54:25.2399999",
      "EndTime": "00:54:25.9000000"
    }
  },
  {
    "TextLocation": {
      "Start": 47649,
      "End": 47651
    },
    "TimeRange": {
      "StartTime": "00:54:26.8000000",
      "EndTime": "00:54:27.0400000"
    }
  },
  {
    "TextLocation": {
      "Start": 47652,
      "End": 47655
    },
    "TimeRange": {
      "StartTime": "00:54:27.0400000",
      "EndTime": "00:54:27.2199999"
    }
  },
  {
    "TextLocation": {
      "Start": 47656,
      "End": 47661
    },
    "TimeRange": {
      "StartTime": "00:54:27.2199999",
      "EndTime": "00:54:27.8800000"
    }
  },
  {
    "TextLocation": {
      "Start": 47662,
      "End": 47664
    },
    "TimeRange": {
      "StartTime": "00:54:27.8800000",
      "EndTime": "00:54:28"
    }
  },
  {
    "TextLocation": {
      "Start": 47665,
      "End": 47668
    },
    "TimeRange": {
      "StartTime": "00:54:28",
      "EndTime": "00:54:28.0900000"
    }
  },
  {
    "TextLocation": {
      "Start": 47669,
      "End": 47672
    },
    "TimeRange": {
      "StartTime": "00:54:28.0900000",
      "EndTime": "00:54:28.2100000"
    }
  },
  {
    "TextLocation": {
      "Start": 47673,
      "End": 47675
    },
    "TimeRange": {
      "StartTime": "00:54:28.2100000",
      "EndTime": "00:54:28.5700000"
    }
  },
  {
    "TextLocation": {
      "Start": 47676,
      "End": 47686
    },
    "TimeRange": {
      "StartTime": "00:54:28.5700000",
      "EndTime": "00:54:29.1400000"
    }
  },
  {
    "TextLocation": {
      "Start": 47687,
      "End": 47690
    },
    "TimeRange": {
      "StartTime": "00:54:29.1400000",
      "EndTime": "00:54:29.2500000"
    }
  },
  {
    "TextLocation": {
      "Start": 47691,
      "End": 47694
    },
    "TimeRange": {
      "StartTime": "00:54:29.3500000",
      "EndTime": "00:54:29.4400000"
    }
  },
  {
    "TextLocation": {
      "Start": 47695,
      "End": 47701
    },
    "TimeRange": {
      "StartTime": "00:54:29.4400000",
      "EndTime": "00:54:29.9200000"
    }
  },
  {
    "TextLocation": {
      "Start": 47702,
      "End": 47707
    },
    "TimeRange": {
      "StartTime": "00:54:29.9500000",
      "EndTime": "00:54:30.3400000"
    }
  },
  {
    "TextLocation": {
      "Start": 47708,
      "End": 47710
    },
    "TimeRange": {
      "StartTime": "00:54:30.3400000",
      "EndTime": "00:54:30.4899999"
    }
  },
  {
    "TextLocation": {
      "Start": 47711,
      "End": 47714
    },
    "TimeRange": {
      "StartTime": "00:54:30.4899999",
      "EndTime": "00:54:30.7600000"
    }
  },
  {
    "TextLocation": {
      "Start": 47715,
      "End": 47721
    },
    "TimeRange": {
      "StartTime": "00:54:30.7600000",
      "EndTime": "00:54:31.0600000"
    }
  },
  {
    "TextLocation": {
      "Start": 47722,
      "End": 47731
    },
    "TimeRange": {
      "StartTime": "00:54:31.0600000",
      "EndTime": "00:54:31.6600000"
    }
  },
  {
    "TextLocation": {
      "Start": 47733,
      "End": 47736
    },
    "TimeRange": {
      "StartTime": "00:54:31.6600000",
      "EndTime": "00:54:31.7800000"
    }
  },
  {
    "TextLocation": {
      "Start": 47737,
      "End": 47739
    },
    "TimeRange": {
      "StartTime": "00:54:31.7800000",
      "EndTime": "00:54:31.9000000"
    }
  },
  {
    "TextLocation": {
      "Start": 47740,
      "End": 47742
    },
    "TimeRange": {
      "StartTime": "00:54:31.9000000",
      "EndTime": "00:54:32.0200000"
    }
  },
  {
    "TextLocation": {
      "Start": 47743,
      "End": 47753
    },
    "TimeRange": {
      "StartTime": "00:54:32.0200000",
      "EndTime": "00:54:32.4400000"
    }
  },
  {
    "TextLocation": {
      "Start": 47754,
      "End": 47759
    },
    "TimeRange": {
      "StartTime": "00:54:32.4400000",
      "EndTime": "00:54:33.0100000"
    }
  },
  {
    "TextLocation": {
      "Start": 47762,
      "End": 47766
    },
    "TimeRange": {
      "StartTime": "00:54:33.7600000",
      "EndTime": "00:54:33.9699999"
    }
  },
  {
    "TextLocation": {
      "Start": 47767,
      "End": 47771
    },
    "TimeRange": {
      "StartTime": "00:54:33.9699999",
      "EndTime": "00:54:34.1200000"
    }
  },
  {
    "TextLocation": {
      "Start": 47772,
      "End": 47779
    },
    "TimeRange": {
      "StartTime": "00:54:34.1200000",
      "EndTime": "00:54:34.5100000"
    }
  },
  {
    "TextLocation": {
      "Start": 47780,
      "End": 47783
    },
    "TimeRange": {
      "StartTime": "00:54:34.5100000",
      "EndTime": "00:54:34.5700000"
    }
  },
  {
    "TextLocation": {
      "Start": 47784,
      "End": 47788
    },
    "TimeRange": {
      "StartTime": "00:54:34.5700000",
      "EndTime": "00:54:34.7199999"
    }
  },
  {
    "TextLocation": {
      "Start": 47789,
      "End": 47792
    },
    "TimeRange": {
      "StartTime": "00:54:34.7199999",
      "EndTime": "00:54:34.8400000"
    }
  },
  {
    "TextLocation": {
      "Start": 47793,
      "End": 47800
    },
    "TimeRange": {
      "StartTime": "00:54:34.8400000",
      "EndTime": "00:54:35.5000000"
    }
  },
  {
    "TextLocation": {
      "Start": 47803,
      "End": 47804
    },
    "TimeRange": {
      "StartTime": "00:54:36.0700000",
      "EndTime": "00:54:36.1900000"
    }
  },
  {
    "TextLocation": {
      "Start": 47805,
      "End": 47807
    },
    "TimeRange": {
      "StartTime": "00:54:36.1900000",
      "EndTime": "00:54:36.4000000"
    }
  },
  {
    "TextLocation": {
      "Start": 47808,
      "End": 47818
    },
    "TimeRange": {
      "StartTime": "00:54:36.4000000",
      "EndTime": "00:54:37.0300000"
    }
  },
  {
    "TextLocation": {
      "Start": 47819,
      "End": 47823
    },
    "TimeRange": {
      "StartTime": "00:54:37.0300000",
      "EndTime": "00:54:37.1800000"
    }
  },
  {
    "TextLocation": {
      "Start": 47824,
      "End": 47828
    },
    "TimeRange": {
      "StartTime": "00:54:37.1800000",
      "EndTime": "00:54:37.3000000"
    }
  },
  {
    "TextLocation": {
      "Start": 47829,
      "End": 47832
    },
    "TimeRange": {
      "StartTime": "00:54:37.3000000",
      "EndTime": "00:54:37.4800000"
    }
  },
  {
    "TextLocation": {
      "Start": 47833,
      "End": 47835
    },
    "TimeRange": {
      "StartTime": "00:54:37.4800000",
      "EndTime": "00:54:38.0800000"
    }
  },
  {
    "TextLocation": {
      "Start": 47837,
      "End": 47841
    },
    "TimeRange": {
      "StartTime": "00:54:38.0800000",
      "EndTime": "00:54:38.8300000"
    }
  },
  {
    "TextLocation": {
      "Start": 47842,
      "End": 47848
    },
    "TimeRange": {
      "StartTime": "00:54:38.8300000",
      "EndTime": "00:54:39.1600000"
    }
  },
  {
    "TextLocation": {
      "Start": 47849,
      "End": 47853
    },
    "TimeRange": {
      "StartTime": "00:54:39.1600000",
      "EndTime": "00:54:39.2800000"
    }
  },
  {
    "TextLocation": {
      "Start": 47854,
      "End": 47860
    },
    "TimeRange": {
      "StartTime": "00:54:39.2800000",
      "EndTime": "00:54:39.4000000"
    }
  },
  {
    "TextLocation": {
      "Start": 47861,
      "End": 47870
    },
    "TimeRange": {
      "StartTime": "00:54:39.4000000",
      "EndTime": "00:54:39.7900000"
    }
  },
  {
    "TextLocation": {
      "Start": 47871,
      "End": 47872
    },
    "TimeRange": {
      "StartTime": "00:54:39.7900000",
      "EndTime": "00:54:39.8500000"
    }
  },
  {
    "TextLocation": {
      "Start": 47873,
      "End": 47881
    },
    "TimeRange": {
      "StartTime": "00:54:39.8500000",
      "EndTime": "00:54:40.5100000"
    }
  },
  {
    "TextLocation": {
      "Start": 47882,
      "End": 47886
    },
    "TimeRange": {
      "StartTime": "00:54:40.5100000",
      "EndTime": "00:54:40.8700000"
    }
  },
  {
    "TextLocation": {
      "Start": 47887,
      "End": 47889
    },
    "TimeRange": {
      "StartTime": "00:54:40.8700000",
      "EndTime": "00:54:40.9899999"
    }
  },
  {
    "TextLocation": {
      "Start": 47890,
      "End": 47893
    },
    "TimeRange": {
      "StartTime": "00:54:40.9899999",
      "EndTime": "00:54:41.0800000"
    }
  },
  {
    "TextLocation": {
      "Start": 47894,
      "End": 47900
    },
    "TimeRange": {
      "StartTime": "00:54:41.0800000",
      "EndTime": "00:54:41.4100000"
    }
  },
  {
    "TextLocation": {
      "Start": 47901,
      "End": 47903
    },
    "TimeRange": {
      "StartTime": "00:54:41.4100000",
      "EndTime": "00:54:41.5900000"
    }
  },
  {
    "TextLocation": {
      "Start": 47904,
      "End": 47913
    },
    "TimeRange": {
      "StartTime": "00:54:41.8900000",
      "EndTime": "00:54:46.7199999"
    }
  },
  {
    "TextLocation": {
      "Start": 47916,
      "End": 47919
    },
    "TimeRange": {
      "StartTime": "00:54:47.1400000",
      "EndTime": "00:54:47.3800000"
    }
  },
  {
    "TextLocation": {
      "Start": 47920,
      "End": 47926
    },
    "TimeRange": {
      "StartTime": "00:54:47.3800000",
      "EndTime": "00:54:47.5300000"
    }
  },
  {
    "TextLocation": {
      "Start": 47927,
      "End": 47936
    },
    "TimeRange": {
      "StartTime": "00:54:47.5300000",
      "EndTime": "00:54:48.1000000"
    }
  },
  {
    "TextLocation": {
      "Start": 47937,
      "End": 47941
    },
    "TimeRange": {
      "StartTime": "00:54:48.1000000",
      "EndTime": "00:54:48.2199999"
    }
  },
  {
    "TextLocation": {
      "Start": 47942,
      "End": 47948
    },
    "TimeRange": {
      "StartTime": "00:54:48.2199999",
      "EndTime": "00:54:48.3700000"
    }
  },
  {
    "TextLocation": {
      "Start": 47949,
      "End": 47958
    },
    "TimeRange": {
      "StartTime": "00:54:48.3700000",
      "EndTime": "00:54:49"
    }
  },
  {
    "TextLocation": {
      "Start": 47959,
      "End": 47961
    },
    "TimeRange": {
      "StartTime": "00:54:49",
      "EndTime": "00:54:49.1200000"
    }
  },
  {
    "TextLocation": {
      "Start": 47962,
      "End": 47969
    },
    "TimeRange": {
      "StartTime": "00:54:49.1200000",
      "EndTime": "00:54:49.5400000"
    }
  },
  {
    "TextLocation": {
      "Start": 47970,
      "End": 47973
    },
    "TimeRange": {
      "StartTime": "00:54:49.5400000",
      "EndTime": "00:54:49.8400000"
    }
  },
  {
    "TextLocation": {
      "Start": 47974,
      "End": 47980
    },
    "TimeRange": {
      "StartTime": "00:54:49.8400000",
      "EndTime": "00:54:50.1400000"
    }
  },
  {
    "TextLocation": {
      "Start": 47981,
      "End": 47985
    },
    "TimeRange": {
      "StartTime": "00:54:50.1400000",
      "EndTime": "00:54:50.2900000"
    }
  },
  {
    "TextLocation": {
      "Start": 47986,
      "End": 47989
    },
    "TimeRange": {
      "StartTime": "00:54:50.2900000",
      "EndTime": "00:54:50.4400000"
    }
  },
  {
    "TextLocation": {
      "Start": 47990,
      "End": 47994
    },
    "TimeRange": {
      "StartTime": "00:54:50.4400000",
      "EndTime": "00:54:50.8000000"
    }
  },
  {
    "TextLocation": {
      "Start": 47995,
      "End": 47999
    },
    "TimeRange": {
      "StartTime": "00:54:50.8000000",
      "EndTime": "00:54:51.1000000"
    }
  },
  {
    "TextLocation": {
      "Start": 48000,
      "End": 48006
    },
    "TimeRange": {
      "StartTime": "00:54:51.1000000",
      "EndTime": "00:54:51.4600000"
    }
  },
  {
    "TextLocation": {
      "Start": 48007,
      "End": 48013
    },
    "TimeRange": {
      "StartTime": "00:54:51.4600000",
      "EndTime": "00:54:51.6400000"
    }
  },
  {
    "TextLocation": {
      "Start": 48014,
      "End": 48018
    },
    "TimeRange": {
      "StartTime": "00:54:51.6400000",
      "EndTime": "00:54:52.0600000"
    }
  },
  {
    "TextLocation": {
      "Start": 48019,
      "End": 48023
    },
    "TimeRange": {
      "StartTime": "00:54:52.0600000",
      "EndTime": "00:54:52.2700000"
    }
  },
  {
    "TextLocation": {
      "Start": 48024,
      "End": 48030
    },
    "TimeRange": {
      "StartTime": "00:54:52.2700000",
      "EndTime": "00:54:52.5600000"
    }
  },
  {
    "TextLocation": {
      "Start": 48033,
      "End": 48035
    },
    "TimeRange": {
      "StartTime": "00:54:52.5700000",
      "EndTime": "00:54:52.6600000"
    }
  },
  {
    "TextLocation": {
      "Start": 48036,
      "End": 48040
    },
    "TimeRange": {
      "StartTime": "00:54:52.6600000",
      "EndTime": "00:54:52.8100000"
    }
  },
  {
    "TextLocation": {
      "Start": 48041,
      "End": 48048
    },
    "TimeRange": {
      "StartTime": "00:54:52.8100000",
      "EndTime": "00:54:53.2600000"
    }
  },
  {
    "TextLocation": {
      "Start": 48056,
      "End": 48058
    },
    "TimeRange": {
      "StartTime": "00:54:56.9400000",
      "EndTime": "00:54:57.1500000"
    }
  },
  {
    "TextLocation": {
      "Start": 48059,
      "End": 48061
    },
    "TimeRange": {
      "StartTime": "00:54:57.1500000",
      "EndTime": "00:54:57.2100000"
    }
  },
  {
    "TextLocation": {
      "Start": 48062,
      "End": 48065
    },
    "TimeRange": {
      "StartTime": "00:54:57.2100000",
      "EndTime": "00:54:57.3900000"
    }
  },
  {
    "TextLocation": {
      "Start": 48066,
      "End": 48068
    },
    "TimeRange": {
      "StartTime": "00:54:57.3900000",
      "EndTime": "00:54:57.4800000"
    }
  },
  {
    "TextLocation": {
      "Start": 48069,
      "End": 48071
    },
    "TimeRange": {
      "StartTime": "00:54:57.4800000",
      "EndTime": "00:54:57.6300000"
    }
  },
  {
    "TextLocation": {
      "Start": 48072,
      "End": 48078
    },
    "TimeRange": {
      "StartTime": "00:54:57.6300000",
      "EndTime": "00:54:57.9000000"
    }
  },
  {
    "TextLocation": {
      "Start": 48080,
      "End": 48084
    },
    "TimeRange": {
      "StartTime": "00:54:57.9000000",
      "EndTime": "00:54:58.0500000"
    }
  },
  {
    "TextLocation": {
      "Start": 48085,
      "End": 48090
    },
    "TimeRange": {
      "StartTime": "00:54:58.0500000",
      "EndTime": "00:54:58.5200000"
    }
  },
  {
    "TextLocation": {
      "Start": 48093,
      "End": 48096
    },
    "TimeRange": {
      "StartTime": "00:54:58.5300000",
      "EndTime": "00:54:58.7399999"
    }
  },
  {
    "TextLocation": {
      "Start": 48097,
      "End": 48101
    },
    "TimeRange": {
      "StartTime": "00:54:58.7399999",
      "EndTime": "00:54:58.8900000"
    }
  },
  {
    "TextLocation": {
      "Start": 48102,
      "End": 48109
    },
    "TimeRange": {
      "StartTime": "00:54:58.8900000",
      "EndTime": "00:54:59.3400000"
    }
  },
  {
    "TextLocation": {
      "Start": 48112,
      "End": 48116
    },
    "TimeRange": {
      "StartTime": "00:54:59.7300000",
      "EndTime": "00:55:00.0900000"
    }
  },
  {
    "TextLocation": {
      "Start": 48124,
      "End": 48125
    },
    "TimeRange": {
      "StartTime": "00:55:01.3500000",
      "EndTime": "00:55:01.6200000"
    }
  },
  {
    "TextLocation": {
      "Start": 48126,
      "End": 48128
    },
    "TimeRange": {
      "StartTime": "00:55:01.6200000",
      "EndTime": "00:55:01.7399999"
    }
  },
  {
    "TextLocation": {
      "Start": 48129,
      "End": 48132
    },
    "TimeRange": {
      "StartTime": "00:55:01.7399999",
      "EndTime": "00:55:01.8900000"
    }
  },
  {
    "TextLocation": {
      "Start": 48133,
      "End": 48138
    },
    "TimeRange": {
      "StartTime": "00:55:01.8900000",
      "EndTime": "00:55:02.0100000"
    }
  },
  {
    "TextLocation": {
      "Start": 48139,
      "End": 48141
    },
    "TimeRange": {
      "StartTime": "00:55:02.0100000",
      "EndTime": "00:55:02.0700000"
    }
  },
  {
    "TextLocation": {
      "Start": 48142,
      "End": 48148
    },
    "TimeRange": {
      "StartTime": "00:55:02.0700000",
      "EndTime": "00:55:02.4000000"
    }
  },
  {
    "TextLocation": {
      "Start": 48149,
      "End": 48152
    },
    "TimeRange": {
      "StartTime": "00:55:02.4000000",
      "EndTime": "00:55:02.6400000"
    }
  },
  {
    "TextLocation": {
      "Start": 48153,
      "End": 48155
    },
    "TimeRange": {
      "StartTime": "00:55:02.6400000",
      "EndTime": "00:55:02.7300000"
    }
  },
  {
    "TextLocation": {
      "Start": 48156,
      "End": 48159
    },
    "TimeRange": {
      "StartTime": "00:55:02.7300000",
      "EndTime": "00:55:03.0300000"
    }
  },
  {
    "TextLocation": {
      "Start": 48160,
      "End": 48166
    },
    "TimeRange": {
      "StartTime": "00:55:03.0300000",
      "EndTime": "00:55:03.4200000"
    }
  },
  {
    "TextLocation": {
      "Start": 48167,
      "End": 48169
    },
    "TimeRange": {
      "StartTime": "00:55:03.4200000",
      "EndTime": "00:55:03.5400000"
    }
  },
  {
    "TextLocation": {
      "Start": 48170,
      "End": 48172
    },
    "TimeRange": {
      "StartTime": "00:55:03.5400000",
      "EndTime": "00:55:03.6600000"
    }
  },
  {
    "TextLocation": {
      "Start": 48173,
      "End": 48177
    },
    "TimeRange": {
      "StartTime": "00:55:03.6600000",
      "EndTime": "00:55:03.8100000"
    }
  },
  {
    "TextLocation": {
      "Start": 48178,
      "End": 48182
    },
    "TimeRange": {
      "StartTime": "00:55:03.8100000",
      "EndTime": "00:55:03.9300000"
    }
  },
  {
    "TextLocation": {
      "Start": 48183,
      "End": 48189
    },
    "TimeRange": {
      "StartTime": "00:55:03.9300000",
      "EndTime": "00:55:04.1700000"
    }
  },
  {
    "TextLocation": {
      "Start": 48190,
      "End": 48193
    },
    "TimeRange": {
      "StartTime": "00:55:04.1700000",
      "EndTime": "00:55:04.2600000"
    }
  },
  {
    "TextLocation": {
      "Start": 48194,
      "End": 48210
    },
    "TimeRange": {
      "StartTime": "00:55:04.2600000",
      "EndTime": "00:55:05.1300000"
    }
  },
  {
    "TextLocation": {
      "Start": 48211,
      "End": 48214
    },
    "TimeRange": {
      "StartTime": "00:55:05.1300000",
      "EndTime": "00:55:05.2800000"
    }
  },
  {
    "TextLocation": {
      "Start": 48215,
      "End": 48219
    },
    "TimeRange": {
      "StartTime": "00:55:05.2800000",
      "EndTime": "00:55:05.6100000"
    }
  },
  {
    "TextLocation": {
      "Start": 48221,
      "End": 48224
    },
    "TimeRange": {
      "StartTime": "00:55:05.6100000",
      "EndTime": "00:55:05.8200000"
    }
  },
  {
    "TextLocation": {
      "Start": 48225,
      "End": 48226
    },
    "TimeRange": {
      "StartTime": "00:55:05.8200000",
      "EndTime": "00:55:06.0300000"
    }
  },
  {
    "TextLocation": {
      "Start": 48227,
      "End": 48232
    },
    "TimeRange": {
      "StartTime": "00:55:06.0300000",
      "EndTime": "00:55:06.1800000"
    }
  },
  {
    "TextLocation": {
      "Start": 48233,
      "End": 48239
    },
    "TimeRange": {
      "StartTime": "00:55:06.1800000",
      "EndTime": "00:55:06.5700000"
    }
  },
  {
    "TextLocation": {
      "Start": 48240,
      "End": 48243
    },
    "TimeRange": {
      "StartTime": "00:55:06.5700000",
      "EndTime": "00:55:06.6900000"
    }
  },
  {
    "TextLocation": {
      "Start": 48244,
      "End": 48246
    },
    "TimeRange": {
      "StartTime": "00:55:06.6900000",
      "EndTime": "00:55:06.8100000"
    }
  },
  {
    "TextLocation": {
      "Start": 48247,
      "End": 48255
    },
    "TimeRange": {
      "StartTime": "00:55:06.8100000",
      "EndTime": "00:55:07.2600000"
    }
  },
  {
    "TextLocation": {
      "Start": 48256,
      "End": 48259
    },
    "TimeRange": {
      "StartTime": "00:55:07.2600000",
      "EndTime": "00:55:07.3500000"
    }
  },
  {
    "TextLocation": {
      "Start": 48260,
      "End": 48263
    },
    "TimeRange": {
      "StartTime": "00:55:07.3500000",
      "EndTime": "00:55:07.7100000"
    }
  },
  {
    "TextLocation": {
      "Start": 48264,
      "End": 48267
    },
    "TimeRange": {
      "StartTime": "00:55:07.7100000",
      "EndTime": "00:55:07.8600000"
    }
  },
  {
    "TextLocation": {
      "Start": 48268,
      "End": 48279
    },
    "TimeRange": {
      "StartTime": "00:55:07.8600000",
      "EndTime": "00:55:08.4000000"
    }
  },
  {
    "TextLocation": {
      "Start": 48280,
      "End": 48284
    },
    "TimeRange": {
      "StartTime": "00:55:08.4000000",
      "EndTime": "00:55:08.6700000"
    }
  },
  {
    "TextLocation": {
      "Start": 48285,
      "End": 48292
    },
    "TimeRange": {
      "StartTime": "00:55:08.6700000",
      "EndTime": "00:55:09.0600000"
    }
  },
  {
    "TextLocation": {
      "Start": 48293,
      "End": 48299
    },
    "TimeRange": {
      "StartTime": "00:55:09.0600000",
      "EndTime": "00:55:09.6000000"
    }
  },
  {
    "TextLocation": {
      "Start": 48302,
      "End": 48304
    },
    "TimeRange": {
      "StartTime": "00:55:10.4699999",
      "EndTime": "00:55:10.8900000"
    }
  },
  {
    "TextLocation": {
      "Start": 48305,
      "End": 48318
    },
    "TimeRange": {
      "StartTime": "00:55:10.8900000",
      "EndTime": "00:55:11.7300000"
    }
  },
  {
    "TextLocation": {
      "Start": 48320,
      "End": 48326
    },
    "TimeRange": {
      "StartTime": "00:55:11.7300000",
      "EndTime": "00:55:12"
    }
  },
  {
    "TextLocation": {
      "Start": 48327,
      "End": 48330
    },
    "TimeRange": {
      "StartTime": "00:55:12",
      "EndTime": "00:55:12.1800000"
    }
  },
  {
    "TextLocation": {
      "Start": 48331,
      "End": 48337
    },
    "TimeRange": {
      "StartTime": "00:55:12.1800000",
      "EndTime": "00:55:12.3600000"
    }
  },
  {
    "TextLocation": {
      "Start": 48338,
      "End": 48340
    },
    "TimeRange": {
      "StartTime": "00:55:12.3600000",
      "EndTime": "00:55:12.5100000"
    }
  },
  {
    "TextLocation": {
      "Start": 48341,
      "End": 48343
    },
    "TimeRange": {
      "StartTime": "00:55:12.5100000",
      "EndTime": "00:55:12.6000000"
    }
  },
  {
    "TextLocation": {
      "Start": 48344,
      "End": 48350
    },
    "TimeRange": {
      "StartTime": "00:55:12.6300000",
      "EndTime": "00:55:13.1700000"
    }
  },
  {
    "TextLocation": {
      "Start": 48352,
      "End": 48354
    },
    "TimeRange": {
      "StartTime": "00:55:13.1700000",
      "EndTime": "00:55:13.3500000"
    }
  },
  {
    "TextLocation": {
      "Start": 48355,
      "End": 48359
    },
    "TimeRange": {
      "StartTime": "00:55:13.3500000",
      "EndTime": "00:55:13.5000000"
    }
  },
  {
    "TextLocation": {
      "Start": 48360,
      "End": 48366
    },
    "TimeRange": {
      "StartTime": "00:55:13.5000000",
      "EndTime": "00:55:13.6200000"
    }
  },
  {
    "TextLocation": {
      "Start": 48367,
      "End": 48371
    },
    "TimeRange": {
      "StartTime": "00:55:13.6200000",
      "EndTime": "00:55:13.9200000"
    }
  },
  {
    "TextLocation": {
      "Start": 48372,
      "End": 48374
    },
    "TimeRange": {
      "StartTime": "00:55:13.9200000",
      "EndTime": "00:55:14.0700000"
    }
  },
  {
    "TextLocation": {
      "Start": 48375,
      "End": 48381
    },
    "TimeRange": {
      "StartTime": "00:55:14.0700000",
      "EndTime": "00:55:14.3700000"
    }
  },
  {
    "TextLocation": {
      "Start": 48382,
      "End": 48386
    },
    "TimeRange": {
      "StartTime": "00:55:14.3700000",
      "EndTime": "00:55:14.5800000"
    }
  },
  {
    "TextLocation": {
      "Start": 48387,
      "End": 48391
    },
    "TimeRange": {
      "StartTime": "00:55:14.5800000",
      "EndTime": "00:55:15.0900000"
    }
  },
  {
    "TextLocation": {
      "Start": 48392,
      "End": 48399
    },
    "TimeRange": {
      "StartTime": "00:55:15.3600000",
      "EndTime": "00:55:15.7800000"
    }
  },
  {
    "TextLocation": {
      "Start": 48400,
      "End": 48403
    },
    "TimeRange": {
      "StartTime": "00:55:15.7800000",
      "EndTime": "00:55:15.9899999"
    }
  },
  {
    "TextLocation": {
      "Start": 48404,
      "End": 48410
    },
    "TimeRange": {
      "StartTime": "00:55:15.9899999",
      "EndTime": "00:55:16.3800000"
    }
  },
  {
    "TextLocation": {
      "Start": 48411,
      "End": 48421
    },
    "TimeRange": {
      "StartTime": "00:55:16.3800000",
      "EndTime": "00:55:16.8000000"
    }
  },
  {
    "TextLocation": {
      "Start": 48422,
      "End": 48424
    },
    "TimeRange": {
      "StartTime": "00:55:16.8000000",
      "EndTime": "00:55:16.8900000"
    }
  },
  {
    "TextLocation": {
      "Start": 48425,
      "End": 48433
    },
    "TimeRange": {
      "StartTime": "00:55:16.8900000",
      "EndTime": "00:55:17.4000000"
    }
  },
  {
    "TextLocation": {
      "Start": 48436,
      "End": 48439
    },
    "TimeRange": {
      "StartTime": "00:55:17.4000000",
      "EndTime": "00:55:17.5500000"
    }
  },
  {
    "TextLocation": {
      "Start": 48440,
      "End": 48443
    },
    "TimeRange": {
      "StartTime": "00:55:17.5500000",
      "EndTime": "00:55:17.7000000"
    }
  },
  {
    "TextLocation": {
      "Start": 48444,
      "End": 48450
    },
    "TimeRange": {
      "StartTime": "00:55:17.7000000",
      "EndTime": "00:55:18.2100000"
    }
  },
  {
    "TextLocation": {
      "Start": 48451,
      "End": 48459
    },
    "TimeRange": {
      "StartTime": "00:55:18.2100000",
      "EndTime": "00:55:18.6600000"
    }
  },
  {
    "TextLocation": {
      "Start": 48460,
      "End": 48464
    },
    "TimeRange": {
      "StartTime": "00:55:18.6600000",
      "EndTime": "00:55:18.8100000"
    }
  },
  {
    "TextLocation": {
      "Start": 48465,
      "End": 48469
    },
    "TimeRange": {
      "StartTime": "00:55:18.8100000",
      "EndTime": "00:55:19.2600000"
    }
  },
  {
    "TextLocation": {
      "Start": 48470,
      "End": 48474
    },
    "TimeRange": {
      "StartTime": "00:55:19.2600000",
      "EndTime": "00:55:19.4100000"
    }
  },
  {
    "TextLocation": {
      "Start": 48475,
      "End": 48478
    },
    "TimeRange": {
      "StartTime": "00:55:19.4100000",
      "EndTime": "00:55:19.7100000"
    }
  },
  {
    "TextLocation": {
      "Start": 48479,
      "End": 48485
    },
    "TimeRange": {
      "StartTime": "00:55:19.7100000",
      "EndTime": "00:55:20.2500000"
    }
  },
  {
    "TextLocation": {
      "Start": 48486,
      "End": 48491
    },
    "TimeRange": {
      "StartTime": "00:55:20.2500000",
      "EndTime": "00:55:20.5500000"
    }
  },
  {
    "TextLocation": {
      "Start": 48492,
      "End": 48496
    },
    "TimeRange": {
      "StartTime": "00:55:20.5500000",
      "EndTime": "00:55:20.7300000"
    }
  },
  {
    "TextLocation": {
      "Start": 48497,
      "End": 48507
    },
    "TimeRange": {
      "StartTime": "00:55:20.7300000",
      "EndTime": "00:55:21.3600000"
    }
  },
  {
    "TextLocation": {
      "Start": 48508,
      "End": 48511
    },
    "TimeRange": {
      "StartTime": "00:55:21.3600000",
      "EndTime": "00:55:21.4800000"
    }
  },
  {
    "TextLocation": {
      "Start": 48512,
      "End": 48515
    },
    "TimeRange": {
      "StartTime": "00:55:21.4800000",
      "EndTime": "00:55:21.6900000"
    }
  },
  {
    "TextLocation": {
      "Start": 48516,
      "End": 48526
    },
    "TimeRange": {
      "StartTime": "00:55:21.6900000",
      "EndTime": "00:55:22.4699999"
    }
  },
  {
    "TextLocation": {
      "Start": 48529,
      "End": 48532
    },
    "TimeRange": {
      "StartTime": "00:55:23.4899999",
      "EndTime": "00:55:23.7000000"
    }
  },
  {
    "TextLocation": {
      "Start": 48533,
      "End": 48534
    },
    "TimeRange": {
      "StartTime": "00:55:23.7000000",
      "EndTime": "00:55:23.8500000"
    }
  },
  {
    "TextLocation": {
      "Start": 48535,
      "End": 48539
    },
    "TimeRange": {
      "StartTime": "00:55:23.8500000",
      "EndTime": "00:55:23.9699999"
    }
  },
  {
    "TextLocation": {
      "Start": 48540,
      "End": 48545
    },
    "TimeRange": {
      "StartTime": "00:55:23.9699999",
      "EndTime": "00:55:24.4200000"
    }
  },
  {
    "TextLocation": {
      "Start": 48546,
      "End": 48550
    },
    "TimeRange": {
      "StartTime": "00:55:24.4200000",
      "EndTime": "00:55:24.7500000"
    }
  },
  {
    "TextLocation": {
      "Start": 48551,
      "End": 48553
    },
    "TimeRange": {
      "StartTime": "00:55:24.7500000",
      "EndTime": "00:55:24.8700000"
    }
  },
  {
    "TextLocation": {
      "Start": 48554,
      "End": 48557
    },
    "TimeRange": {
      "StartTime": "00:55:24.8700000",
      "EndTime": "00:55:25.1700000"
    }
  },
  {
    "TextLocation": {
      "Start": 48558,
      "End": 48561
    },
    "TimeRange": {
      "StartTime": "00:55:25.1700000",
      "EndTime": "00:55:25.2900000"
    }
  },
  {
    "TextLocation": {
      "Start": 48562,
      "End": 48565
    },
    "TimeRange": {
      "StartTime": "00:55:25.2900000",
      "EndTime": "00:55:25.6500000"
    }
  },
  {
    "TextLocation": {
      "Start": 48566,
      "End": 48574
    },
    "TimeRange": {
      "StartTime": "00:55:25.6500000",
      "EndTime": "00:55:26.0400000"
    }
  },
  {
    "TextLocation": {
      "Start": 48575,
      "End": 48578
    },
    "TimeRange": {
      "StartTime": "00:55:26.0400000",
      "EndTime": "00:55:26.3100000"
    }
  },
  {
    "TextLocation": {
      "Start": 48579,
      "End": 48585
    },
    "TimeRange": {
      "StartTime": "00:55:26.3100000",
      "EndTime": "00:55:26.6100000"
    }
  },
  {
    "TextLocation": {
      "Start": 48586,
      "End": 48598
    },
    "TimeRange": {
      "StartTime": "00:55:26.6100000",
      "EndTime": "00:55:27.2100000"
    }
  },
  {
    "TextLocation": {
      "Start": 48599,
      "End": 48607
    },
    "TimeRange": {
      "StartTime": "00:55:27.2100000",
      "EndTime": "00:55:27.8400000"
    }
  },
  {
    "TextLocation": {
      "Start": 48610,
      "End": 48612
    },
    "TimeRange": {
      "StartTime": "00:55:28.5000000",
      "EndTime": "00:55:28.6500000"
    }
  },
  {
    "TextLocation": {
      "Start": 48613,
      "End": 48616
    },
    "TimeRange": {
      "StartTime": "00:55:28.6500000",
      "EndTime": "00:55:28.7399999"
    }
  },
  {
    "TextLocation": {
      "Start": 48617,
      "End": 48625
    },
    "TimeRange": {
      "StartTime": "00:55:28.7399999",
      "EndTime": "00:55:29.1600000"
    }
  },
  {
    "TextLocation": {
      "Start": 48627,
      "End": 48629
    },
    "TimeRange": {
      "StartTime": "00:55:29.1600000",
      "EndTime": "00:55:29.2500000"
    }
  },
  {
    "TextLocation": {
      "Start": 48630,
      "End": 48636
    },
    "TimeRange": {
      "StartTime": "00:55:29.2500000",
      "EndTime": "00:55:29.7300000"
    }
  },
  {
    "TextLocation": {
      "Start": 48638,
      "End": 48644
    },
    "TimeRange": {
      "StartTime": "00:55:30.0300000",
      "EndTime": "00:55:30.2100000"
    }
  },
  {
    "TextLocation": {
      "Start": 48645,
      "End": 48655
    },
    "TimeRange": {
      "StartTime": "00:55:30.2100000",
      "EndTime": "00:55:30.8700000"
    }
  },
  {
    "TextLocation": {
      "Start": 48657,
      "End": 48659
    },
    "TimeRange": {
      "StartTime": "00:55:30.8700000",
      "EndTime": "00:55:31.0200000"
    }
  },
  {
    "TextLocation": {
      "Start": 48660,
      "End": 48661
    },
    "TimeRange": {
      "StartTime": "00:55:31.0200000",
      "EndTime": "00:55:31.1400000"
    }
  },
  {
    "TextLocation": {
      "Start": 48662,
      "End": 48672
    },
    "TimeRange": {
      "StartTime": "00:55:31.1400000",
      "EndTime": "00:55:31.6200000"
    }
  },
  {
    "TextLocation": {
      "Start": 48673,
      "End": 48676
    },
    "TimeRange": {
      "StartTime": "00:55:31.6200000",
      "EndTime": "00:55:31.7399999"
    }
  },
  {
    "TextLocation": {
      "Start": 48677,
      "End": 48684
    },
    "TimeRange": {
      "StartTime": "00:55:31.7399999",
      "EndTime": "00:55:32.3100000"
    }
  },
  {
    "TextLocation": {
      "Start": 48686,
      "End": 48688
    },
    "TimeRange": {
      "StartTime": "00:55:32.8200000",
      "EndTime": "00:55:33"
    }
  },
  {
    "TextLocation": {
      "Start": 48689,
      "End": 48697
    },
    "TimeRange": {
      "StartTime": "00:55:33",
      "EndTime": "00:55:33.4500000"
    }
  },
  {
    "TextLocation": {
      "Start": 48698,
      "End": 48702
    },
    "TimeRange": {
      "StartTime": "00:55:33.4500000",
      "EndTime": "00:55:33.6000000"
    }
  },
  {
    "TextLocation": {
      "Start": 48703,
      "End": 48709
    },
    "TimeRange": {
      "StartTime": "00:55:33.6000000",
      "EndTime": "00:55:34.0200000"
    }
  },
  {
    "TextLocation": {
      "Start": 48710,
      "End": 48714
    },
    "TimeRange": {
      "StartTime": "00:55:34.0200000",
      "EndTime": "00:55:34.5000000"
    }
  },
  {
    "TextLocation": {
      "Start": 48716,
      "End": 48724
    },
    "TimeRange": {
      "StartTime": "00:55:34.5000000",
      "EndTime": "00:55:34.9200000"
    }
  },
  {
    "TextLocation": {
      "Start": 48725,
      "End": 48728
    },
    "TimeRange": {
      "StartTime": "00:55:34.9200000",
      "EndTime": "00:55:35.0400000"
    }
  },
  {
    "TextLocation": {
      "Start": 48729,
      "End": 48739
    },
    "TimeRange": {
      "StartTime": "00:55:35.0400000",
      "EndTime": "00:55:35.7900000"
    }
  },
  {
    "TextLocation": {
      "Start": 48741,
      "End": 48744
    },
    "TimeRange": {
      "StartTime": "00:55:36.0600000",
      "EndTime": "00:55:36.3000000"
    }
  },
  {
    "TextLocation": {
      "Start": 48745,
      "End": 48752
    },
    "TimeRange": {
      "StartTime": "00:55:36.3000000",
      "EndTime": "00:55:36.7500000"
    }
  },
  {
    "TextLocation": {
      "Start": 48753,
      "End": 48755
    },
    "TimeRange": {
      "StartTime": "00:55:36.7500000",
      "EndTime": "00:55:36.9000000"
    }
  },
  {
    "TextLocation": {
      "Start": 48756,
      "End": 48760
    },
    "TimeRange": {
      "StartTime": "00:55:36.9000000",
      "EndTime": "00:55:37.1100000"
    }
  },
  {
    "TextLocation": {
      "Start": 48761,
      "End": 48763
    },
    "TimeRange": {
      "StartTime": "00:55:37.1100000",
      "EndTime": "00:55:37.2000000"
    }
  },
  {
    "TextLocation": {
      "Start": 48764,
      "End": 48773
    },
    "TimeRange": {
      "StartTime": "00:55:37.2000000",
      "EndTime": "00:55:37.7100000"
    }
  },
  {
    "TextLocation": {
      "Start": 48774,
      "End": 48776
    },
    "TimeRange": {
      "StartTime": "00:55:37.7100000",
      "EndTime": "00:55:37.8000000"
    }
  },
  {
    "TextLocation": {
      "Start": 48777,
      "End": 48780
    },
    "TimeRange": {
      "StartTime": "00:55:37.8000000",
      "EndTime": "00:55:38.0700000"
    }
  },
  {
    "TextLocation": {
      "Start": 48781,
      "End": 48787
    },
    "TimeRange": {
      "StartTime": "00:55:38.0700000",
      "EndTime": "00:55:38.4899999"
    }
  },
  {
    "TextLocation": {
      "Start": 48788,
      "End": 48792
    },
    "TimeRange": {
      "StartTime": "00:55:38.4899999",
      "EndTime": "00:55:38.8200000"
    }
  },
  {
    "TextLocation": {
      "Start": 48793,
      "End": 48800
    },
    "TimeRange": {
      "StartTime": "00:55:38.8200000",
      "EndTime": "00:55:39.3600000"
    }
  },
  {
    "TextLocation": {
      "Start": 48803,
      "End": 48806
    },
    "TimeRange": {
      "StartTime": "00:55:40.1100000",
      "EndTime": "00:55:40.2600000"
    }
  },
  {
    "TextLocation": {
      "Start": 48807,
      "End": 48809
    },
    "TimeRange": {
      "StartTime": "00:55:40.2600000",
      "EndTime": "00:55:40.3500000"
    }
  },
  {
    "TextLocation": {
      "Start": 48810,
      "End": 48813
    },
    "TimeRange": {
      "StartTime": "00:55:40.3500000",
      "EndTime": "00:55:40.4400000"
    }
  },
  {
    "TextLocation": {
      "Start": 48814,
      "End": 48822
    },
    "TimeRange": {
      "StartTime": "00:55:40.4400000",
      "EndTime": "00:55:40.8900000"
    }
  },
  {
    "TextLocation": {
      "Start": 48824,
      "End": 48827
    },
    "TimeRange": {
      "StartTime": "00:55:40.8900000",
      "EndTime": "00:55:41.0100000"
    }
  },
  {
    "TextLocation": {
      "Start": 48828,
      "End": 48831
    },
    "TimeRange": {
      "StartTime": "00:55:41.0100000",
      "EndTime": "00:55:41.1900000"
    }
  },
  {
    "TextLocation": {
      "Start": 48832,
      "End": 48837
    },
    "TimeRange": {
      "StartTime": "00:55:41.1900000",
      "EndTime": "00:55:41.4300000"
    }
  },
  {
    "TextLocation": {
      "Start": 48838,
      "End": 48842
    },
    "TimeRange": {
      "StartTime": "00:55:41.4300000",
      "EndTime": "00:55:41.5800000"
    }
  },
  {
    "TextLocation": {
      "Start": 48843,
      "End": 48849
    },
    "TimeRange": {
      "StartTime": "00:55:41.5800000",
      "EndTime": "00:55:41.9400000"
    }
  },
  {
    "TextLocation": {
      "Start": 48850,
      "End": 48852
    },
    "TimeRange": {
      "StartTime": "00:55:41.9400000",
      "EndTime": "00:55:42.0300000"
    }
  },
  {
    "TextLocation": {
      "Start": 48853,
      "End": 48863
    },
    "TimeRange": {
      "StartTime": "00:55:42.0300000",
      "EndTime": "00:55:42.5400000"
    }
  },
  {
    "TextLocation": {
      "Start": 48864,
      "End": 48866
    },
    "TimeRange": {
      "StartTime": "00:55:42.5400000",
      "EndTime": "00:55:42.6900000"
    }
  },
  {
    "TextLocation": {
      "Start": 48867,
      "End": 48870
    },
    "TimeRange": {
      "StartTime": "00:55:42.6900000",
      "EndTime": "00:55:42.7500000"
    }
  },
  {
    "TextLocation": {
      "Start": 48871,
      "End": 48877
    },
    "TimeRange": {
      "StartTime": "00:55:42.7500000",
      "EndTime": "00:55:43.1700000"
    }
  },
  {
    "TextLocation": {
      "Start": 48880,
      "End": 48883
    },
    "TimeRange": {
      "StartTime": "00:55:44.8500000",
      "EndTime": "00:55:45.2399999"
    }
  },
  {
    "TextLocation": {
      "Start": 48884,
      "End": 48890
    },
    "TimeRange": {
      "StartTime": "00:55:45.2399999",
      "EndTime": "00:55:45.5400000"
    }
  },
  {
    "TextLocation": {
      "Start": 48892,
      "End": 48895
    },
    "TimeRange": {
      "StartTime": "00:55:45.5400000",
      "EndTime": "00:55:45.6600000"
    }
  },
  {
    "TextLocation": {
      "Start": 48896,
      "End": 48898
    },
    "TimeRange": {
      "StartTime": "00:55:45.6600000",
      "EndTime": "00:55:45.7500000"
    }
  },
  {
    "TextLocation": {
      "Start": 48899,
      "End": 48903
    },
    "TimeRange": {
      "StartTime": "00:55:45.7500000",
      "EndTime": "00:55:45.9899999"
    }
  },
  {
    "TextLocation": {
      "Start": 48904,
      "End": 48908
    },
    "TimeRange": {
      "StartTime": "00:55:45.9899999",
      "EndTime": "00:55:46.1400000"
    }
  },
  {
    "TextLocation": {
      "Start": 48909,
      "End": 48912
    },
    "TimeRange": {
      "StartTime": "00:55:46.1400000",
      "EndTime": "00:55:46.2600000"
    }
  },
  {
    "TextLocation": {
      "Start": 48913,
      "End": 48920
    },
    "TimeRange": {
      "StartTime": "00:55:46.2600000",
      "EndTime": "00:55:46.6800000"
    }
  },
  {
    "TextLocation": {
      "Start": 48921,
      "End": 48926
    },
    "TimeRange": {
      "StartTime": "00:55:46.6800000",
      "EndTime": "00:55:47.1000000"
    }
  },
  {
    "TextLocation": {
      "Start": 48927,
      "End": 48932
    },
    "TimeRange": {
      "StartTime": "00:55:47.1300000",
      "EndTime": "00:55:47.4600000"
    }
  },
  {
    "TextLocation": {
      "Start": 48933,
      "End": 48937
    },
    "TimeRange": {
      "StartTime": "00:55:47.4600000",
      "EndTime": "00:55:47.7300000"
    }
  },
  {
    "TextLocation": {
      "Start": 48938,
      "End": 48943
    },
    "TimeRange": {
      "StartTime": "00:55:47.7300000",
      "EndTime": "00:55:48.2399999"
    }
  },
  {
    "TextLocation": {
      "Start": 48946,
      "End": 48947
    },
    "TimeRange": {
      "StartTime": "00:55:49.3200000",
      "EndTime": "00:55:49.5900000"
    }
  },
  {
    "TextLocation": {
      "Start": 48948,
      "End": 48950
    },
    "TimeRange": {
      "StartTime": "00:55:49.5900000",
      "EndTime": "00:55:49.7100000"
    }
  },
  {
    "TextLocation": {
      "Start": 48951,
      "End": 48956
    },
    "TimeRange": {
      "StartTime": "00:55:49.7100000",
      "EndTime": "00:55:49.9800000"
    }
  },
  {
    "TextLocation": {
      "Start": 48957,
      "End": 48959
    },
    "TimeRange": {
      "StartTime": "00:55:49.9800000",
      "EndTime": "00:55:50.5800000"
    }
  },
  {
    "TextLocation": {
      "Start": 48960,
      "End": 48965
    },
    "TimeRange": {
      "StartTime": "00:55:50.5800000",
      "EndTime": "00:55:51.1200000"
    }
  },
  {
    "TextLocation": {
      "Start": 48966,
      "End": 48970
    },
    "TimeRange": {
      "StartTime": "00:55:51.1200000",
      "EndTime": "00:55:51.3300000"
    }
  },
  {
    "TextLocation": {
      "Start": 48971,
      "End": 48975
    },
    "TimeRange": {
      "StartTime": "00:55:51.3300000",
      "EndTime": "00:55:51.9899999"
    }
  },
  {
    "TextLocation": {
      "Start": 48976,
      "End": 48978
    },
    "TimeRange": {
      "StartTime": "00:55:51.9899999",
      "EndTime": "00:55:52.7399999"
    }
  },
  {
    "TextLocation": {
      "Start": 48979,
      "End": 48980
    },
    "TimeRange": {
      "StartTime": "00:55:52.7399999",
      "EndTime": "00:55:52.9600000"
    }
  },
  {
    "TextLocation": {
      "Start": 48981,
      "End": 48987
    },
    "TimeRange": {
      "StartTime": "00:55:53.0400000",
      "EndTime": "00:55:53.4300000"
    }
  },
  {
    "TextLocation": {
      "Start": 48988,
      "End": 48998
    },
    "TimeRange": {
      "StartTime": "00:55:53.4300000",
      "EndTime": "00:55:53.9699999"
    }
  },
  {
    "TextLocation": {
      "Start": 48999,
      "End": 49004
    },
    "TimeRange": {
      "StartTime": "00:55:53.9699999",
      "EndTime": "00:55:54.2100000"
    }
  },
  {
    "TextLocation": {
      "Start": 49005,
      "End": 49007
    },
    "TimeRange": {
      "StartTime": "00:55:54.2100000",
      "EndTime": "00:55:54.3300000"
    }
  },
  {
    "TextLocation": {
      "Start": 49008,
      "End": 49012
    },
    "TimeRange": {
      "StartTime": "00:55:54.3300000",
      "EndTime": "00:55:54.5100000"
    }
  },
  {
    "TextLocation": {
      "Start": 49013,
      "End": 49018
    },
    "TimeRange": {
      "StartTime": "00:55:54.5100000",
      "EndTime": "00:55:54.8700000"
    }
  },
  {
    "TextLocation": {
      "Start": 49020,
      "End": 49023
    },
    "TimeRange": {
      "StartTime": "00:55:54.8700000",
      "EndTime": "00:55:54.9899999"
    }
  },
  {
    "TextLocation": {
      "Start": 49024,
      "End": 49025
    },
    "TimeRange": {
      "StartTime": "00:55:54.9899999",
      "EndTime": "00:55:55.1400000"
    }
  },
  {
    "TextLocation": {
      "Start": 49026,
      "End": 49035
    },
    "TimeRange": {
      "StartTime": "00:55:55.1400000",
      "EndTime": "00:55:55.4400000"
    }
  },
  {
    "TextLocation": {
      "Start": 49036,
      "End": 49038
    },
    "TimeRange": {
      "StartTime": "00:55:55.4400000",
      "EndTime": "00:55:55.5600000"
    }
  },
  {
    "TextLocation": {
      "Start": 49039,
      "End": 49042
    },
    "TimeRange": {
      "StartTime": "00:55:55.5600000",
      "EndTime": "00:55:55.7700000"
    }
  },
  {
    "TextLocation": {
      "Start": 49043,
      "End": 49045
    },
    "TimeRange": {
      "StartTime": "00:55:55.7700000",
      "EndTime": "00:55:55.8600000"
    }
  },
  {
    "TextLocation": {
      "Start": 49046,
      "End": 49049
    },
    "TimeRange": {
      "StartTime": "00:55:55.8600000",
      "EndTime": "00:55:55.9500000"
    }
  },
  {
    "TextLocation": {
      "Start": 49050,
      "End": 49058
    },
    "TimeRange": {
      "StartTime": "00:55:55.9500000",
      "EndTime": "00:55:56.3700000"
    }
  },
  {
    "TextLocation": {
      "Start": 49059,
      "End": 49069
    },
    "TimeRange": {
      "StartTime": "00:55:56.3700000",
      "EndTime": "00:55:56.7900000"
    }
  },
  {
    "TextLocation": {
      "Start": 49070,
      "End": 49072
    },
    "TimeRange": {
      "StartTime": "00:55:56.7900000",
      "EndTime": "00:55:56.9400000"
    }
  },
  {
    "TextLocation": {
      "Start": 49073,
      "End": 49077
    },
    "TimeRange": {
      "StartTime": "00:55:56.9400000",
      "EndTime": "00:55:57.3400000"
    }
  },
  {
    "TextLocation": {
      "Start": 49080,
      "End": 49083
    },
    "TimeRange": {
      "StartTime": "00:55:57.3600000",
      "EndTime": "00:55:57.5400000"
    }
  },
  {
    "TextLocation": {
      "Start": 49084,
      "End": 49088
    },
    "TimeRange": {
      "StartTime": "00:55:57.5400000",
      "EndTime": "00:55:57.7199999"
    }
  },
  {
    "TextLocation": {
      "Start": 49089,
      "End": 49091
    },
    "TimeRange": {
      "StartTime": "00:55:57.7199999",
      "EndTime": "00:55:57.7800000"
    }
  },
  {
    "TextLocation": {
      "Start": 49092,
      "End": 49098
    },
    "TimeRange": {
      "StartTime": "00:55:57.7800000",
      "EndTime": "00:55:58.1400000"
    }
  },
  {
    "TextLocation": {
      "Start": 49099,
      "End": 49103
    },
    "TimeRange": {
      "StartTime": "00:55:58.1400000",
      "EndTime": "00:55:58.5900000"
    }
  },
  {
    "TextLocation": {
      "Start": 49106,
      "End": 49108
    },
    "TimeRange": {
      "StartTime": "00:55:59.4300000",
      "EndTime": "00:55:59.7000000"
    }
  },
  {
    "TextLocation": {
      "Start": 49109,
      "End": 49111
    },
    "TimeRange": {
      "StartTime": "00:55:59.7000000",
      "EndTime": "00:55:59.8500000"
    }
  },
  {
    "TextLocation": {
      "Start": 49112,
      "End": 49113
    },
    "TimeRange": {
      "StartTime": "00:55:59.8500000",
      "EndTime": "00:55:59.9100000"
    }
  },
  {
    "TextLocation": {
      "Start": 49114,
      "End": 49125
    },
    "TimeRange": {
      "StartTime": "00:55:59.9100000",
      "EndTime": "00:56:00.8700000"
    }
  },
  {
    "TextLocation": {
      "Start": 49126,
      "End": 49128
    },
    "TimeRange": {
      "StartTime": "00:56:00.8700000",
      "EndTime": "00:56:01.0500000"
    }
  },
  {
    "TextLocation": {
      "Start": 49129,
      "End": 49130
    },
    "TimeRange": {
      "StartTime": "00:56:01.0500000",
      "EndTime": "00:56:01.1100000"
    }
  },
  {
    "TextLocation": {
      "Start": 49131,
      "End": 49138
    },
    "TimeRange": {
      "StartTime": "00:56:01.1100000",
      "EndTime": "00:56:01.6500000"
    }
  },
  {
    "TextLocation": {
      "Start": 49139,
      "End": 49146
    },
    "TimeRange": {
      "StartTime": "00:56:01.6500000",
      "EndTime": "00:56:02.2199999"
    }
  },
  {
    "TextLocation": {
      "Start": 49147,
      "End": 49150
    },
    "TimeRange": {
      "StartTime": "00:56:02.2199999",
      "EndTime": "00:56:02.5800000"
    }
  },
  {
    "TextLocation": {
      "Start": 49151,
      "End": 49153
    },
    "TimeRange": {
      "StartTime": "00:56:02.5800000",
      "EndTime": "00:56:02.7600000"
    }
  },
  {
    "TextLocation": {
      "Start": 49154,
      "End": 49157
    },
    "TimeRange": {
      "StartTime": "00:56:02.7600000",
      "EndTime": "00:56:02.8500000"
    }
  },
  {
    "TextLocation": {
      "Start": 49158,
      "End": 49165
    },
    "TimeRange": {
      "StartTime": "00:56:02.8500000",
      "EndTime": "00:56:03.2399999"
    }
  },
  {
    "TextLocation": {
      "Start": 49166,
      "End": 49169
    },
    "TimeRange": {
      "StartTime": "00:56:03.2399999",
      "EndTime": "00:56:03.5400000"
    }
  },
  {
    "TextLocation": {
      "Start": 49170,
      "End": 49177
    },
    "TimeRange": {
      "StartTime": "00:56:03.5400000",
      "EndTime": "00:56:04.1100000"
    }
  },
  {
    "TextLocation": {
      "Start": 49178,
      "End": 49184
    },
    "TimeRange": {
      "StartTime": "00:56:04.1100000",
      "EndTime": "00:56:04.5900000"
    }
  },
  {
    "TextLocation": {
      "Start": 49185,
      "End": 49192
    },
    "TimeRange": {
      "StartTime": "00:56:04.8000000",
      "EndTime": "00:56:05.1000000"
    }
  },
  {
    "TextLocation": {
      "Start": 49195,
      "End": 49199
    },
    "TimeRange": {
      "StartTime": "00:56:05.1100000",
      "EndTime": "00:56:05.2199999"
    }
  },
  {
    "TextLocation": {
      "Start": 49200,
      "End": 49206
    },
    "TimeRange": {
      "StartTime": "00:56:05.2199999",
      "EndTime": "00:56:05.4000000"
    }
  },
  {
    "TextLocation": {
      "Start": 49207,
      "End": 49213
    },
    "TimeRange": {
      "StartTime": "00:56:05.4000000",
      "EndTime": "00:56:05.7900000"
    }
  },
  {
    "TextLocation": {
      "Start": 49214,
      "End": 49216
    },
    "TimeRange": {
      "StartTime": "00:56:05.7900000",
      "EndTime": "00:56:05.8800000"
    }
  },
  {
    "TextLocation": {
      "Start": 49217,
      "End": 49224
    },
    "TimeRange": {
      "StartTime": "00:56:05.8800000",
      "EndTime": "00:56:06.4500000"
    }
  },
  {
    "TextLocation": {
      "Start": 49225,
      "End": 49227
    },
    "TimeRange": {
      "StartTime": "00:56:06.4500000",
      "EndTime": "00:56:06.5700000"
    }
  },
  {
    "TextLocation": {
      "Start": 49228,
      "End": 49234
    },
    "TimeRange": {
      "StartTime": "00:56:06.5700000",
      "EndTime": "00:56:06.9000000"
    }
  },
  {
    "TextLocation": {
      "Start": 49235,
      "End": 49237
    },
    "TimeRange": {
      "StartTime": "00:56:06.9000000",
      "EndTime": "00:56:07.0200000"
    }
  },
  {
    "TextLocation": {
      "Start": 49238,
      "End": 49245
    },
    "TimeRange": {
      "StartTime": "00:56:07.0200000",
      "EndTime": "00:56:07.5900000"
    }
  },
  {
    "TextLocation": {
      "Start": 49247,
      "End": 49249
    },
    "TimeRange": {
      "StartTime": "00:56:08.5800000",
      "EndTime": "00:56:08.8500000"
    }
  },
  {
    "TextLocation": {
      "Start": 49250,
      "End": 49255
    },
    "TimeRange": {
      "StartTime": "00:56:08.8500000",
      "EndTime": "00:56:09.0300000"
    }
  },
  {
    "TextLocation": {
      "Start": 49256,
      "End": 49257
    },
    "TimeRange": {
      "StartTime": "00:56:09.0300000",
      "EndTime": "00:56:09.1800000"
    }
  },
  {
    "TextLocation": {
      "Start": 49258,
      "End": 49268
    },
    "TimeRange": {
      "StartTime": "00:56:09.1800000",
      "EndTime": "00:56:09.9600000"
    }
  },
  {
    "TextLocation": {
      "Start": 49269,
      "End": 49273
    },
    "TimeRange": {
      "StartTime": "00:56:09.9600000",
      "EndTime": "00:56:10.5600000"
    }
  },
  {
    "TextLocation": {
      "Start": 49274,
      "End": 49278
    },
    "TimeRange": {
      "StartTime": "00:56:11.4300000",
      "EndTime": "00:56:12.1800000"
    }
  },
  {
    "TextLocation": {
      "Start": 49279,
      "End": 49286
    },
    "TimeRange": {
      "StartTime": "00:56:12.1800000",
      "EndTime": "00:56:12.6900000"
    }
  },
  {
    "TextLocation": {
      "Start": 49287,
      "End": 49298
    },
    "TimeRange": {
      "StartTime": "00:56:12.6900000",
      "EndTime": "00:56:13.3500000"
    }
  },
  {
    "TextLocation": {
      "Start": 49299,
      "End": 49301
    },
    "TimeRange": {
      "StartTime": "00:56:13.3500000",
      "EndTime": "00:56:13.4400000"
    }
  },
  {
    "TextLocation": {
      "Start": 49302,
      "End": 49307
    },
    "TimeRange": {
      "StartTime": "00:56:13.4400000",
      "EndTime": "00:56:13.7100000"
    }
  },
  {
    "TextLocation": {
      "Start": 49308,
      "End": 49314
    },
    "TimeRange": {
      "StartTime": "00:56:13.7100000",
      "EndTime": "00:56:14.0100000"
    }
  },
  {
    "TextLocation": {
      "Start": 49315,
      "End": 49320
    },
    "TimeRange": {
      "StartTime": "00:56:14.0100000",
      "EndTime": "00:56:14.4300000"
    }
  },
  {
    "TextLocation": {
      "Start": 49321,
      "End": 49323
    },
    "TimeRange": {
      "StartTime": "00:56:14.4300000",
      "EndTime": "00:56:14.5200000"
    }
  },
  {
    "TextLocation": {
      "Start": 49324,
      "End": 49330
    },
    "TimeRange": {
      "StartTime": "00:56:14.5200000",
      "EndTime": "00:56:14.8200000"
    }
  },
  {
    "TextLocation": {
      "Start": 49331,
      "End": 49337
    },
    "TimeRange": {
      "StartTime": "00:56:14.8200000",
      "EndTime": "00:56:15.2700000"
    }
  },
  {
    "TextLocation": {
      "Start": 49338,
      "End": 49340
    },
    "TimeRange": {
      "StartTime": "00:56:15.2700000",
      "EndTime": "00:56:15.4200000"
    }
  },
  {
    "TextLocation": {
      "Start": 49341,
      "End": 49350
    },
    "TimeRange": {
      "StartTime": "00:56:15.4200000",
      "EndTime": "00:56:15.9600000"
    }
  },
  {
    "TextLocation": {
      "Start": 49351,
      "End": 49357
    },
    "TimeRange": {
      "StartTime": "00:56:15.9600000",
      "EndTime": "00:56:16.6200000"
    }
  },
  {
    "TextLocation": {
      "Start": 49358,
      "End": 49361
    },
    "TimeRange": {
      "StartTime": "00:56:17.4899999",
      "EndTime": "00:56:17.7300000"
    }
  },
  {
    "TextLocation": {
      "Start": 49362,
      "End": 49365
    },
    "TimeRange": {
      "StartTime": "00:56:17.7300000",
      "EndTime": "00:56:17.9400000"
    }
  },
  {
    "TextLocation": {
      "Start": 49366,
      "End": 49375
    },
    "TimeRange": {
      "StartTime": "00:56:17.9400000",
      "EndTime": "00:56:18.3000000"
    }
  },
  {
    "TextLocation": {
      "Start": 49376,
      "End": 49379
    },
    "TimeRange": {
      "StartTime": "00:56:18.3000000",
      "EndTime": "00:56:18.5100000"
    }
  },
  {
    "TextLocation": {
      "Start": 49380,
      "End": 49382
    },
    "TimeRange": {
      "StartTime": "00:56:18.5100000",
      "EndTime": "00:56:18.8100000"
    }
  },
  {
    "TextLocation": {
      "Start": 49383,
      "End": 49385
    },
    "TimeRange": {
      "StartTime": "00:56:19.0800000",
      "EndTime": "00:56:19.2600000"
    }
  },
  {
    "TextLocation": {
      "Start": 49386,
      "End": 49393
    },
    "TimeRange": {
      "StartTime": "00:56:19.2600000",
      "EndTime": "00:56:19.6800000"
    }
  },
  {
    "TextLocation": {
      "Start": 49394,
      "End": 49401
    },
    "TimeRange": {
      "StartTime": "00:56:19.6800000",
      "EndTime": "00:56:20.1900000"
    }
  },
  {
    "TextLocation": {
      "Start": 49404,
      "End": 49405
    },
    "TimeRange": {
      "StartTime": "00:56:21",
      "EndTime": "00:56:21.1500000"
    }
  },
  {
    "TextLocation": {
      "Start": 49406,
      "End": 49411
    },
    "TimeRange": {
      "StartTime": "00:56:21.1500000",
      "EndTime": "00:56:21.4200000"
    }
  },
  {
    "TextLocation": {
      "Start": 49412,
      "End": 49416
    },
    "TimeRange": {
      "StartTime": "00:56:21.4200000",
      "EndTime": "00:56:21.6300000"
    }
  },
  {
    "TextLocation": {
      "Start": 49417,
      "End": 49420
    },
    "TimeRange": {
      "StartTime": "00:56:21.6300000",
      "EndTime": "00:56:21.8400000"
    }
  },
  {
    "TextLocation": {
      "Start": 49421,
      "End": 49425
    },
    "TimeRange": {
      "StartTime": "00:56:21.8400000",
      "EndTime": "00:56:22.0800000"
    }
  },
  {
    "TextLocation": {
      "Start": 49426,
      "End": 49428
    },
    "TimeRange": {
      "StartTime": "00:56:22.0800000",
      "EndTime": "00:56:22.2000000"
    }
  },
  {
    "TextLocation": {
      "Start": 49429,
      "End": 49433
    },
    "TimeRange": {
      "StartTime": "00:56:22.2000000",
      "EndTime": "00:56:22.3200000"
    }
  },
  {
    "TextLocation": {
      "Start": 49434,
      "End": 49438
    },
    "TimeRange": {
      "StartTime": "00:56:22.3200000",
      "EndTime": "00:56:22.7100000"
    }
  },
  {
    "TextLocation": {
      "Start": 49439,
      "End": 49442
    },
    "TimeRange": {
      "StartTime": "00:56:22.7100000",
      "EndTime": "00:56:22.8900000"
    }
  },
  {
    "TextLocation": {
      "Start": 49443,
      "End": 49446
    },
    "TimeRange": {
      "StartTime": "00:56:22.8900000",
      "EndTime": "00:56:23.1600000"
    }
  },
  {
    "TextLocation": {
      "Start": 49447,
      "End": 49451
    },
    "TimeRange": {
      "StartTime": "00:56:23.1600000",
      "EndTime": "00:56:23.5200000"
    }
  },
  {
    "TextLocation": {
      "Start": 49452,
      "End": 49454
    },
    "TimeRange": {
      "StartTime": "00:56:23.5200000",
      "EndTime": "00:56:23.6700000"
    }
  },
  {
    "TextLocation": {
      "Start": 49455,
      "End": 49459
    },
    "TimeRange": {
      "StartTime": "00:56:23.6700000",
      "EndTime": "00:56:24.0900000"
    }
  },
  {
    "TextLocation": {
      "Start": 49460,
      "End": 49463
    },
    "TimeRange": {
      "StartTime": "00:56:24.0900000",
      "EndTime": "00:56:24.4200000"
    }
  },
  {
    "TextLocation": {
      "Start": 49464,
      "End": 49466
    },
    "TimeRange": {
      "StartTime": "00:56:24.4200000",
      "EndTime": "00:56:24.5400000"
    }
  },
  {
    "TextLocation": {
      "Start": 49467,
      "End": 49475
    },
    "TimeRange": {
      "StartTime": "00:56:24.5400000",
      "EndTime": "00:56:25.1400000"
    }
  },
  {
    "TextLocation": {
      "Start": 49476,
      "End": 49478
    },
    "TimeRange": {
      "StartTime": "00:56:25.1400000",
      "EndTime": "00:56:25.3200000"
    }
  },
  {
    "TextLocation": {
      "Start": 49479,
      "End": 49482
    },
    "TimeRange": {
      "StartTime": "00:56:25.3200000",
      "EndTime": "00:56:25.5900000"
    }
  },
  {
    "TextLocation": {
      "Start": 49483,
      "End": 49485
    },
    "TimeRange": {
      "StartTime": "00:56:25.5900000",
      "EndTime": "00:56:25.6800000"
    }
  },
  {
    "TextLocation": {
      "Start": 49486,
      "End": 49491
    },
    "TimeRange": {
      "StartTime": "00:56:25.6800000",
      "EndTime": "00:56:25.8000000"
    }
  },
  {
    "TextLocation": {
      "Start": 49492,
      "End": 49495
    },
    "TimeRange": {
      "StartTime": "00:56:25.8000000",
      "EndTime": "00:56:25.8300000"
    }
  },
  {
    "TextLocation": {
      "Start": 49496,
      "End": 49505
    },
    "TimeRange": {
      "StartTime": "00:56:25.8300000",
      "EndTime": "00:56:26.1900000"
    }
  },
  {
    "TextLocation": {
      "Start": 49506,
      "End": 49516
    },
    "TimeRange": {
      "StartTime": "00:56:26.1900000",
      "EndTime": "00:56:26.6400000"
    }
  },
  {
    "TextLocation": {
      "Start": 49517,
      "End": 49519
    },
    "TimeRange": {
      "StartTime": "00:56:26.6400000",
      "EndTime": "00:56:26.7300000"
    }
  },
  {
    "TextLocation": {
      "Start": 49520,
      "End": 49524
    },
    "TimeRange": {
      "StartTime": "00:56:26.7300000",
      "EndTime": "00:56:26.8800000"
    }
  },
  {
    "TextLocation": {
      "Start": 49525,
      "End": 49529
    },
    "TimeRange": {
      "StartTime": "00:56:26.8800000",
      "EndTime": "00:56:27.3000000"
    }
  },
  {
    "TextLocation": {
      "Start": 49532,
      "End": 49533
    },
    "TimeRange": {
      "StartTime": "00:56:27.7199999",
      "EndTime": "00:56:27.9300000"
    }
  },
  {
    "TextLocation": {
      "Start": 49534,
      "End": 49538
    },
    "TimeRange": {
      "StartTime": "00:56:27.9300000",
      "EndTime": "00:56:28.2900000"
    }
  },
  {
    "TextLocation": {
      "Start": 49539,
      "End": 49546
    },
    "TimeRange": {
      "StartTime": "00:56:28.2900000",
      "EndTime": "00:56:28.7100000"
    }
  },
  {
    "TextLocation": {
      "Start": 49547,
      "End": 49551
    },
    "TimeRange": {
      "StartTime": "00:56:28.7100000",
      "EndTime": "00:56:28.9800000"
    }
  },
  {
    "TextLocation": {
      "Start": 49552,
      "End": 49555
    },
    "TimeRange": {
      "StartTime": "00:56:28.9800000",
      "EndTime": "00:56:29.1600000"
    }
  },
  {
    "TextLocation": {
      "Start": 49556,
      "End": 49559
    },
    "TimeRange": {
      "StartTime": "00:56:29.1600000",
      "EndTime": "00:56:29.2500000"
    }
  },
  {
    "TextLocation": {
      "Start": 49560,
      "End": 49567
    },
    "TimeRange": {
      "StartTime": "00:56:29.2500000",
      "EndTime": "00:56:29.7900000"
    }
  },
  {
    "TextLocation": {
      "Start": 49569,
      "End": 49572
    },
    "TimeRange": {
      "StartTime": "00:56:29.7900000",
      "EndTime": "00:56:29.9100000"
    }
  },
  {
    "TextLocation": {
      "Start": 49573,
      "End": 49574
    },
    "TimeRange": {
      "StartTime": "00:56:29.9100000",
      "EndTime": "00:56:30.0300000"
    }
  },
  {
    "TextLocation": {
      "Start": 49575,
      "End": 49579
    },
    "TimeRange": {
      "StartTime": "00:56:30.0300000",
      "EndTime": "00:56:30.1200000"
    }
  },
  {
    "TextLocation": {
      "Start": 49580,
      "End": 49583
    },
    "TimeRange": {
      "StartTime": "00:56:30.1200000",
      "EndTime": "00:56:30.3000000"
    }
  },
  {
    "TextLocation": {
      "Start": 49584,
      "End": 49586
    },
    "TimeRange": {
      "StartTime": "00:56:30.3000000",
      "EndTime": "00:56:30.4200000"
    }
  },
  {
    "TextLocation": {
      "Start": 49587,
      "End": 49595
    },
    "TimeRange": {
      "StartTime": "00:56:30.4200000",
      "EndTime": "00:56:30.8100000"
    }
  },
  {
    "TextLocation": {
      "Start": 49596,
      "End": 49598
    },
    "TimeRange": {
      "StartTime": "00:56:30.8100000",
      "EndTime": "00:56:30.9000000"
    }
  },
  {
    "TextLocation": {
      "Start": 49599,
      "End": 49603
    },
    "TimeRange": {
      "StartTime": "00:56:30.9000000",
      "EndTime": "00:56:31.0500000"
    }
  },
  {
    "TextLocation": {
      "Start": 49604,
      "End": 49611
    },
    "TimeRange": {
      "StartTime": "00:56:31.0500000",
      "EndTime": "00:56:31.7100000"
    }
  },
  {
    "TextLocation": {
      "Start": 49614,
      "End": 49617
    },
    "TimeRange": {
      "StartTime": "00:56:32.4600000",
      "EndTime": "00:56:33.0900000"
    }
  },
  {
    "TextLocation": {
      "Start": 49618,
      "End": 49620
    },
    "TimeRange": {
      "StartTime": "00:56:33.5100000",
      "EndTime": "00:56:33.7199999"
    }
  },
  {
    "TextLocation": {
      "Start": 49621,
      "End": 49634
    },
    "TimeRange": {
      "StartTime": "00:56:33.7199999",
      "EndTime": "00:56:34.3800000"
    }
  },
  {
    "TextLocation": {
      "Start": 49635,
      "End": 49637
    },
    "TimeRange": {
      "StartTime": "00:56:34.3800000",
      "EndTime": "00:56:34.5000000"
    }
  },
  {
    "TextLocation": {
      "Start": 49638,
      "End": 49642
    },
    "TimeRange": {
      "StartTime": "00:56:34.5000000",
      "EndTime": "00:56:34.6200000"
    }
  },
  {
    "TextLocation": {
      "Start": 49643,
      "End": 49646
    },
    "TimeRange": {
      "StartTime": "00:56:34.6200000",
      "EndTime": "00:56:34.8000000"
    }
  },
  {
    "TextLocation": {
      "Start": 49647,
      "End": 49651
    },
    "TimeRange": {
      "StartTime": "00:56:34.8000000",
      "EndTime": "00:56:35.0400000"
    }
  },
  {
    "TextLocation": {
      "Start": 49652,
      "End": 49659
    },
    "TimeRange": {
      "StartTime": "00:56:35.0400000",
      "EndTime": "00:56:35.7300000"
    }
  },
  {
    "TextLocation": {
      "Start": 49660,
      "End": 49666
    },
    "TimeRange": {
      "StartTime": "00:56:35.7300000",
      "EndTime": "00:56:35.9400000"
    }
  },
  {
    "TextLocation": {
      "Start": 49667,
      "End": 49668
    },
    "TimeRange": {
      "StartTime": "00:56:35.9400000",
      "EndTime": "00:56:36.0300000"
    }
  },
  {
    "TextLocation": {
      "Start": 49669,
      "End": 49675
    },
    "TimeRange": {
      "StartTime": "00:56:36.0300000",
      "EndTime": "00:56:36.5700000"
    }
  },
  {
    "TextLocation": {
      "Start": 49676,
      "End": 49678
    },
    "TimeRange": {
      "StartTime": "00:56:36.5700000",
      "EndTime": "00:56:36.7600000"
    }
  },
  {
    "TextLocation": {
      "Start": 49679,
      "End": 49680
    },
    "TimeRange": {
      "StartTime": "00:56:36.7600000",
      "EndTime": "00:56:36.8100000"
    }
  },
  {
    "TextLocation": {
      "Start": 49681,
      "End": 49685
    },
    "TimeRange": {
      "StartTime": "00:56:36.8100000",
      "EndTime": "00:56:37.4400000"
    }
  },
  {
    "TextLocation": {
      "Start": 49686,
      "End": 49690
    },
    "TimeRange": {
      "StartTime": "00:56:38.1000000",
      "EndTime": "00:56:38.3100000"
    }
  },
  {
    "TextLocation": {
      "Start": 49691,
      "End": 49693
    },
    "TimeRange": {
      "StartTime": "00:56:38.3100000",
      "EndTime": "00:56:38.4000000"
    }
  },
  {
    "TextLocation": {
      "Start": 49694,
      "End": 49702
    },
    "TimeRange": {
      "StartTime": "00:56:38.4000000",
      "EndTime": "00:56:38.7600000"
    }
  },
  {
    "TextLocation": {
      "Start": 49703,
      "End": 49706
    },
    "TimeRange": {
      "StartTime": "00:56:38.7600000",
      "EndTime": "00:56:38.8800000"
    }
  },
  {
    "TextLocation": {
      "Start": 49707,
      "End": 49710
    },
    "TimeRange": {
      "StartTime": "00:56:38.8800000",
      "EndTime": "00:56:39"
    }
  },
  {
    "TextLocation": {
      "Start": 49711,
      "End": 49713
    },
    "TimeRange": {
      "StartTime": "00:56:39",
      "EndTime": "00:56:39.1500000"
    }
  },
  {
    "TextLocation": {
      "Start": 49714,
      "End": 49724
    },
    "TimeRange": {
      "StartTime": "00:56:39.1500000",
      "EndTime": "00:56:39.5700000"
    }
  },
  {
    "TextLocation": {
      "Start": 49725,
      "End": 49727
    },
    "TimeRange": {
      "StartTime": "00:56:39.5700000",
      "EndTime": "00:56:39.6900000"
    }
  },
  {
    "TextLocation": {
      "Start": 49728,
      "End": 49740
    },
    "TimeRange": {
      "StartTime": "00:56:39.6900000",
      "EndTime": "00:56:40.1400000"
    }
  },
  {
    "TextLocation": {
      "Start": 49741,
      "End": 49745
    },
    "TimeRange": {
      "StartTime": "00:56:40.1400000",
      "EndTime": "00:56:40.2600000"
    }
  },
  {
    "TextLocation": {
      "Start": 49746,
      "End": 49750
    },
    "TimeRange": {
      "StartTime": "00:56:40.2600000",
      "EndTime": "00:56:40.7100000"
    }
  },
  {
    "TextLocation": {
      "Start": 49753,
      "End": 49755
    },
    "TimeRange": {
      "StartTime": "00:56:41.6100000",
      "EndTime": "00:56:41.8500000"
    }
  },
  {
    "TextLocation": {
      "Start": 49756,
      "End": 49760
    },
    "TimeRange": {
      "StartTime": "00:56:41.8500000",
      "EndTime": "00:56:42.0300000"
    }
  },
  {
    "TextLocation": {
      "Start": 49761,
      "End": 49765
    },
    "TimeRange": {
      "StartTime": "00:56:42.0300000",
      "EndTime": "00:56:42.5700000"
    }
  },
  {
    "TextLocation": {
      "Start": 49767,
      "End": 49769
    },
    "TimeRange": {
      "StartTime": "00:56:42.9000000",
      "EndTime": "00:56:42.9899999"
    }
  },
  {
    "TextLocation": {
      "Start": 49770,
      "End": 49775
    },
    "TimeRange": {
      "StartTime": "00:56:42.9899999",
      "EndTime": "00:56:43.2000000"
    }
  },
  {
    "TextLocation": {
      "Start": 49776,
      "End": 49780
    },
    "TimeRange": {
      "StartTime": "00:56:43.2000000",
      "EndTime": "00:56:43.3800000"
    }
  },
  {
    "TextLocation": {
      "Start": 49781,
      "End": 49783
    },
    "TimeRange": {
      "StartTime": "00:56:43.3800000",
      "EndTime": "00:56:43.5000000"
    }
  },
  {
    "TextLocation": {
      "Start": 49784,
      "End": 49786
    },
    "TimeRange": {
      "StartTime": "00:56:43.5000000",
      "EndTime": "00:56:43.6200000"
    }
  },
  {
    "TextLocation": {
      "Start": 49787,
      "End": 49788
    },
    "TimeRange": {
      "StartTime": "00:56:43.6200000",
      "EndTime": "00:56:43.6800000"
    }
  },
  {
    "TextLocation": {
      "Start": 49789,
      "End": 49794
    },
    "TimeRange": {
      "StartTime": "00:56:43.6800000",
      "EndTime": "00:56:43.9800000"
    }
  },
  {
    "TextLocation": {
      "Start": 49797,
      "End": 49800
    },
    "TimeRange": {
      "StartTime": "00:56:43.9800000",
      "EndTime": "00:56:44.1000000"
    }
  },
  {
    "TextLocation": {
      "Start": 49801,
      "End": 49804
    },
    "TimeRange": {
      "StartTime": "00:56:44.1000000",
      "EndTime": "00:56:44.3100000"
    }
  },
  {
    "TextLocation": {
      "Start": 49805,
      "End": 49809
    },
    "TimeRange": {
      "StartTime": "00:56:44.3100000",
      "EndTime": "00:56:44.5500000"
    }
  },
  {
    "TextLocation": {
      "Start": 49812,
      "End": 49814
    },
    "TimeRange": {
      "StartTime": "00:56:44.5500000",
      "EndTime": "00:56:44.7600000"
    }
  },
  {
    "TextLocation": {
      "Start": 49815,
      "End": 49816
    },
    "TimeRange": {
      "StartTime": "00:56:44.7600000",
      "EndTime": "00:56:44.9100000"
    }
  },
  {
    "TextLocation": {
      "Start": 49817,
      "End": 49821
    },
    "TimeRange": {
      "StartTime": "00:56:44.9100000",
      "EndTime": "00:56:45.2100000"
    }
  },
  {
    "TextLocation": {
      "Start": 49822,
      "End": 49824
    },
    "TimeRange": {
      "StartTime": "00:56:45.8100000",
      "EndTime": "00:56:45.9600000"
    }
  },
  {
    "TextLocation": {
      "Start": 49825,
      "End": 49826
    },
    "TimeRange": {
      "StartTime": "00:56:45.9600000",
      "EndTime": "00:56:46.0500000"
    }
  },
  {
    "TextLocation": {
      "Start": 49827,
      "End": 49834
    },
    "TimeRange": {
      "StartTime": "00:56:46.0500000",
      "EndTime": "00:56:46.3500000"
    }
  },
  {
    "TextLocation": {
      "Start": 49835,
      "End": 49841
    },
    "TimeRange": {
      "StartTime": "00:56:46.3500000",
      "EndTime": "00:56:46.5900000"
    }
  },
  {
    "TextLocation": {
      "Start": 49842,
      "End": 49843
    },
    "TimeRange": {
      "StartTime": "00:56:46.5900000",
      "EndTime": "00:56:46.6500000"
    }
  },
  {
    "TextLocation": {
      "Start": 49844,
      "End": 49850
    },
    "TimeRange": {
      "StartTime": "00:56:46.6500000",
      "EndTime": "00:56:47.0100000"
    }
  },
  {
    "TextLocation": {
      "Start": 49851,
      "End": 49853
    },
    "TimeRange": {
      "StartTime": "00:56:47.0100000",
      "EndTime": "00:56:47.1000000"
    }
  },
  {
    "TextLocation": {
      "Start": 49854,
      "End": 49864
    },
    "TimeRange": {
      "StartTime": "00:56:47.1000000",
      "EndTime": "00:56:47.6100000"
    }
  },
  {
    "TextLocation": {
      "Start": 49865,
      "End": 49869
    },
    "TimeRange": {
      "StartTime": "00:56:47.6100000",
      "EndTime": "00:56:47.7600000"
    }
  },
  {
    "TextLocation": {
      "Start": 49870,
      "End": 49871
    },
    "TimeRange": {
      "StartTime": "00:56:47.7600000",
      "EndTime": "00:56:47.7900000"
    }
  },
  {
    "TextLocation": {
      "Start": 49872,
      "End": 49875
    },
    "TimeRange": {
      "StartTime": "00:56:47.7900000",
      "EndTime": "00:56:47.9400000"
    }
  },
  {
    "TextLocation": {
      "Start": 49876,
      "End": 49883
    },
    "TimeRange": {
      "StartTime": "00:56:47.9400000",
      "EndTime": "00:56:48.3300000"
    }
  },
  {
    "TextLocation": {
      "Start": 49884,
      "End": 49886
    },
    "TimeRange": {
      "StartTime": "00:56:48.3300000",
      "EndTime": "00:56:48.4200000"
    }
  },
  {
    "TextLocation": {
      "Start": 49887,
      "End": 49891
    },
    "TimeRange": {
      "StartTime": "00:56:48.4200000",
      "EndTime": "00:56:48.5400000"
    }
  },
  {
    "TextLocation": {
      "Start": 49892,
      "End": 49898
    },
    "TimeRange": {
      "StartTime": "00:56:48.5400000",
      "EndTime": "00:56:49.1100000"
    }
  },
  {
    "TextLocation": {
      "Start": 49900,
      "End": 49901
    },
    "TimeRange": {
      "StartTime": "00:56:49.8000000",
      "EndTime": "00:56:49.9500000"
    }
  },
  {
    "TextLocation": {
      "Start": 49902,
      "End": 49906
    },
    "TimeRange": {
      "StartTime": "00:56:49.9500000",
      "EndTime": "00:56:50.1000000"
    }
  },
  {
    "TextLocation": {
      "Start": 49907,
      "End": 49915
    },
    "TimeRange": {
      "StartTime": "00:56:50.1000000",
      "EndTime": "00:56:50.4600000"
    }
  },
  {
    "TextLocation": {
      "Start": 49916,
      "End": 49917
    },
    "TimeRange": {
      "StartTime": "00:56:50.4600000",
      "EndTime": "00:56:50.5200000"
    }
  },
  {
    "TextLocation": {
      "Start": 49918,
      "End": 49924
    },
    "TimeRange": {
      "StartTime": "00:56:50.5200000",
      "EndTime": "00:56:50.9400000"
    }
  },
  {
    "TextLocation": {
      "Start": 49925,
      "End": 49935
    },
    "TimeRange": {
      "StartTime": "00:56:50.9400000",
      "EndTime": "00:56:51.3900000"
    }
  },
  {
    "TextLocation": {
      "Start": 49936,
      "End": 49940
    },
    "TimeRange": {
      "StartTime": "00:56:51.3900000",
      "EndTime": "00:56:51.5400000"
    }
  },
  {
    "TextLocation": {
      "Start": 49941,
      "End": 49944
    },
    "TimeRange": {
      "StartTime": "00:56:51.5400000",
      "EndTime": "00:56:51.6600000"
    }
  },
  {
    "TextLocation": {
      "Start": 49946,
      "End": 49949
    },
    "TimeRange": {
      "StartTime": "00:56:51.6600000",
      "EndTime": "00:56:51.9000000"
    }
  },
  {
    "TextLocation": {
      "Start": 49950,
      "End": 49953
    },
    "TimeRange": {
      "StartTime": "00:56:51.9100000",
      "EndTime": "00:56:52.4300000"
    }
  },
  {
    "TextLocation": {
      "Start": 49955,
      "End": 49961
    },
    "TimeRange": {
      "StartTime": "00:56:53.0100000",
      "EndTime": "00:56:53.4600000"
    }
  },
  {
    "TextLocation": {
      "Start": 49962,
      "End": 49965
    },
    "TimeRange": {
      "StartTime": "00:56:53.4600000",
      "EndTime": "00:56:53.5800000"
    }
  },
  {
    "TextLocation": {
      "Start": 49966,
      "End": 49969
    },
    "TimeRange": {
      "StartTime": "00:56:53.5800000",
      "EndTime": "00:56:53.7300000"
    }
  },
  {
    "TextLocation": {
      "Start": 49970,
      "End": 49972
    },
    "TimeRange": {
      "StartTime": "00:56:53.7300000",
      "EndTime": "00:56:53.7900000"
    }
  },
  {
    "TextLocation": {
      "Start": 49973,
      "End": 49977
    },
    "TimeRange": {
      "StartTime": "00:56:53.7900000",
      "EndTime": "00:56:54.2100000"
    }
  },
  {
    "TextLocation": {
      "Start": 49979,
      "End": 49983
    },
    "TimeRange": {
      "StartTime": "00:56:54.2100000",
      "EndTime": "00:56:54.3900000"
    }
  },
  {
    "TextLocation": {
      "Start": 49984,
      "End": 49986
    },
    "TimeRange": {
      "StartTime": "00:56:54.3900000",
      "EndTime": "00:56:54.4800000"
    }
  },
  {
    "TextLocation": {
      "Start": 49987,
      "End": 49991
    },
    "TimeRange": {
      "StartTime": "00:56:54.4800000",
      "EndTime": "00:56:54.6600000"
    }
  },
  {
    "TextLocation": {
      "Start": 49992,
      "End": 49996
    },
    "TimeRange": {
      "StartTime": "00:56:54.6600000",
      "EndTime": "00:56:54.8400000"
    }
  },
  {
    "TextLocation": {
      "Start": 49997,
      "End": 50001
    },
    "TimeRange": {
      "StartTime": "00:56:54.8400000",
      "EndTime": "00:56:54.9600000"
    }
  },
  {
    "TextLocation": {
      "Start": 50002,
      "End": 50008
    },
    "TimeRange": {
      "StartTime": "00:56:54.9600000",
      "EndTime": "00:56:55.2300000"
    }
  },
  {
    "TextLocation": {
      "Start": 50009,
      "End": 50012
    },
    "TimeRange": {
      "StartTime": "00:56:55.2300000",
      "EndTime": "00:56:55.3200000"
    }
  },
  {
    "TextLocation": {
      "Start": 50013,
      "End": 50015
    },
    "TimeRange": {
      "StartTime": "00:56:55.3200000",
      "EndTime": "00:56:55.4699999"
    }
  },
  {
    "TextLocation": {
      "Start": 50016,
      "End": 50021
    },
    "TimeRange": {
      "StartTime": "00:56:55.4699999",
      "EndTime": "00:56:55.8700000"
    }
  },
  {
    "TextLocation": {
      "Start": 50024,
      "End": 50027
    },
    "TimeRange": {
      "StartTime": "00:56:55.8900000",
      "EndTime": "00:56:56.0100000"
    }
  },
  {
    "TextLocation": {
      "Start": 50028,
      "End": 50033
    },
    "TimeRange": {
      "StartTime": "00:56:56.0100000",
      "EndTime": "00:56:56.3100000"
    }
  },
  {
    "TextLocation": {
      "Start": 50036,
      "End": 50038
    },
    "TimeRange": {
      "StartTime": "00:56:57.4200000",
      "EndTime": "00:56:57.6900000"
    }
  },
  {
    "TextLocation": {
      "Start": 50039,
      "End": 50042
    },
    "TimeRange": {
      "StartTime": "00:56:57.6900000",
      "EndTime": "00:56:57.7500000"
    }
  },
  {
    "TextLocation": {
      "Start": 50043,
      "End": 50051
    },
    "TimeRange": {
      "StartTime": "00:56:57.7500000",
      "EndTime": "00:56:58.5900000"
    }
  },
  {
    "TextLocation": {
      "Start": 50053,
      "End": 50056
    },
    "TimeRange": {
      "StartTime": "00:56:58.5900000",
      "EndTime": "00:56:58.7100000"
    }
  },
  {
    "TextLocation": {
      "Start": 50057,
      "End": 50059
    },
    "TimeRange": {
      "StartTime": "00:56:58.7100000",
      "EndTime": "00:56:58.8000000"
    }
  },
  {
    "TextLocation": {
      "Start": 50060,
      "End": 50064
    },
    "TimeRange": {
      "StartTime": "00:56:58.8000000",
      "EndTime": "00:56:58.9800000"
    }
  },
  {
    "TextLocation": {
      "Start": 50065,
      "End": 50072
    },
    "TimeRange": {
      "StartTime": "00:56:58.9800000",
      "EndTime": "00:56:59.4600000"
    }
  },
  {
    "TextLocation": {
      "Start": 50073,
      "End": 50076
    },
    "TimeRange": {
      "StartTime": "00:56:59.4600000",
      "EndTime": "00:56:59.5800000"
    }
  },
  {
    "TextLocation": {
      "Start": 50077,
      "End": 50081
    },
    "TimeRange": {
      "StartTime": "00:56:59.5800000",
      "EndTime": "00:56:59.7300000"
    }
  },
  {
    "TextLocation": {
      "Start": 50082,
      "End": 50087
    },
    "TimeRange": {
      "StartTime": "00:56:59.7300000",
      "EndTime": "00:56:59.9699999"
    }
  },
  {
    "TextLocation": {
      "Start": 50088,
      "End": 50091
    },
    "TimeRange": {
      "StartTime": "00:56:59.9699999",
      "EndTime": "00:57:00.1500000"
    }
  },
  {
    "TextLocation": {
      "Start": 50092,
      "End": 50095
    },
    "TimeRange": {
      "StartTime": "00:57:00.1500000",
      "EndTime": "00:57:00.2700000"
    }
  },
  {
    "TextLocation": {
      "Start": 50096,
      "End": 50102
    },
    "TimeRange": {
      "StartTime": "00:57:00.2700000",
      "EndTime": "00:57:00.6300000"
    }
  },
  {
    "TextLocation": {
      "Start": 50103,
      "End": 50107
    },
    "TimeRange": {
      "StartTime": "00:57:00.6300000",
      "EndTime": "00:57:00.8700000"
    }
  },
  {
    "TextLocation": {
      "Start": 50108,
      "End": 50110
    },
    "TimeRange": {
      "StartTime": "00:57:00.8700000",
      "EndTime": "00:57:00.9600000"
    }
  },
  {
    "TextLocation": {
      "Start": 50111,
      "End": 50115
    },
    "TimeRange": {
      "StartTime": "00:57:00.9600000",
      "EndTime": "00:57:01.2900000"
    }
  },
  {
    "TextLocation": {
      "Start": 50116,
      "End": 50124
    },
    "TimeRange": {
      "StartTime": "00:57:01.2900000",
      "EndTime": "00:57:01.7700000"
    }
  },
  {
    "TextLocation": {
      "Start": 50125,
      "End": 50129
    },
    "TimeRange": {
      "StartTime": "00:57:01.7700000",
      "EndTime": "00:57:01.8900000"
    }
  },
  {
    "TextLocation": {
      "Start": 50130,
      "End": 50133
    },
    "TimeRange": {
      "StartTime": "00:57:01.8900000",
      "EndTime": "00:57:02.0100000"
    }
  },
  {
    "TextLocation": {
      "Start": 50134,
      "End": 50139
    },
    "TimeRange": {
      "StartTime": "00:57:02.0100000",
      "EndTime": "00:57:02.4300000"
    }
  },
  {
    "TextLocation": {
      "Start": 50141,
      "End": 50144
    },
    "TimeRange": {
      "StartTime": "00:57:02.7900000",
      "EndTime": "00:57:03"
    }
  },
  {
    "TextLocation": {
      "Start": 50145,
      "End": 50151
    },
    "TimeRange": {
      "StartTime": "00:57:03",
      "EndTime": "00:57:03.3900000"
    }
  },
  {
    "TextLocation": {
      "Start": 50152,
      "End": 50163
    },
    "TimeRange": {
      "StartTime": "00:57:03.3900000",
      "EndTime": "00:57:03.9899999"
    }
  },
  {
    "TextLocation": {
      "Start": 50164,
      "End": 50168
    },
    "TimeRange": {
      "StartTime": "00:57:03.9899999",
      "EndTime": "00:57:04.1400000"
    }
  },
  {
    "TextLocation": {
      "Start": 50169,
      "End": 50171
    },
    "TimeRange": {
      "StartTime": "00:57:04.1400000",
      "EndTime": "00:57:04.2900000"
    }
  },
  {
    "TextLocation": {
      "Start": 50172,
      "End": 50181
    },
    "TimeRange": {
      "StartTime": "00:57:04.2900000",
      "EndTime": "00:57:04.9800000"
    }
  },
  {
    "TextLocation": {
      "Start": 50184,
      "End": 50188
    },
    "TimeRange": {
      "StartTime": "00:57:04.9800000",
      "EndTime": "00:57:05.1300000"
    }
  },
  {
    "TextLocation": {
      "Start": 50189,
      "End": 50194
    },
    "TimeRange": {
      "StartTime": "00:57:05.1300000",
      "EndTime": "00:57:05.2500000"
    }
  },
  {
    "TextLocation": {
      "Start": 50195,
      "End": 50197
    },
    "TimeRange": {
      "StartTime": "00:57:05.2500000",
      "EndTime": "00:57:05.3700000"
    }
  },
  {
    "TextLocation": {
      "Start": 50198,
      "End": 50200
    },
    "TimeRange": {
      "StartTime": "00:57:05.3700000",
      "EndTime": "00:57:05.4600000"
    }
  },
  {
    "TextLocation": {
      "Start": 50201,
      "End": 50203
    },
    "TimeRange": {
      "StartTime": "00:57:05.4600000",
      "EndTime": "00:57:05.6400000"
    }
  },
  {
    "TextLocation": {
      "Start": 50204,
      "End": 50209
    },
    "TimeRange": {
      "StartTime": "00:57:05.6400000",
      "EndTime": "00:57:05.9400000"
    }
  },
  {
    "TextLocation": {
      "Start": 50210,
      "End": 50222
    },
    "TimeRange": {
      "StartTime": "00:57:06.0300000",
      "EndTime": "00:57:06.9000000"
    }
  },
  {
    "TextLocation": {
      "Start": 50223,
      "End": 50225
    },
    "TimeRange": {
      "StartTime": "00:57:06.9000000",
      "EndTime": "00:57:07.0500000"
    }
  },
  {
    "TextLocation": {
      "Start": 50226,
      "End": 50239
    },
    "TimeRange": {
      "StartTime": "00:57:07.0500000",
      "EndTime": "00:57:07.8300000"
    }
  },
  {
    "TextLocation": {
      "Start": 50242,
      "End": 50244
    },
    "TimeRange": {
      "StartTime": "00:57:08.1600000",
      "EndTime": "00:57:08.4000000"
    }
  },
  {
    "TextLocation": {
      "Start": 50245,
      "End": 50248
    },
    "TimeRange": {
      "StartTime": "00:57:08.4000000",
      "EndTime": "00:57:08.7000000"
    }
  },
  {
    "TextLocation": {
      "Start": 50249,
      "End": 50251
    },
    "TimeRange": {
      "StartTime": "00:57:08.7000000",
      "EndTime": "00:57:08.7900000"
    }
  },
  {
    "TextLocation": {
      "Start": 50252,
      "End": 50255
    },
    "TimeRange": {
      "StartTime": "00:57:08.7900000",
      "EndTime": "00:57:08.8800000"
    }
  },
  {
    "TextLocation": {
      "Start": 50256,
      "End": 50263
    },
    "TimeRange": {
      "StartTime": "00:57:08.8800000",
      "EndTime": "00:57:09.3300000"
    }
  },
  {
    "TextLocation": {
      "Start": 50264,
      "End": 50268
    },
    "TimeRange": {
      "StartTime": "00:57:09.3300000",
      "EndTime": "00:57:09.4500000"
    }
  },
  {
    "TextLocation": {
      "Start": 50269,
      "End": 50272
    },
    "TimeRange": {
      "StartTime": "00:57:09.4500000",
      "EndTime": "00:57:09.5800000"
    }
  },
  {
    "TextLocation": {
      "Start": 50273,
      "End": 50277
    },
    "TimeRange": {
      "StartTime": "00:57:09.5800000",
      "EndTime": "00:57:09.6900000"
    }
  },
  {
    "TextLocation": {
      "Start": 50278,
      "End": 50285
    },
    "TimeRange": {
      "StartTime": "00:57:09.6900000",
      "EndTime": "00:57:10.1100000"
    }
  },
  {
    "TextLocation": {
      "Start": 50286,
      "End": 50289
    },
    "TimeRange": {
      "StartTime": "00:57:10.1100000",
      "EndTime": "00:57:10.2000000"
    }
  },
  {
    "TextLocation": {
      "Start": 50290,
      "End": 50294
    },
    "TimeRange": {
      "StartTime": "00:57:10.2000000",
      "EndTime": "00:57:10.3800000"
    }
  },
  {
    "TextLocation": {
      "Start": 50295,
      "End": 50299
    },
    "TimeRange": {
      "StartTime": "00:57:10.3800000",
      "EndTime": "00:57:10.7399999"
    }
  },
  {
    "TextLocation": {
      "Start": 50300,
      "End": 50302
    },
    "TimeRange": {
      "StartTime": "00:57:10.7399999",
      "EndTime": "00:57:10.8300000"
    }
  },
  {
    "TextLocation": {
      "Start": 50303,
      "End": 50306
    },
    "TimeRange": {
      "StartTime": "00:57:10.8300000",
      "EndTime": "00:57:10.9500000"
    }
  },
  {
    "TextLocation": {
      "Start": 50307,
      "End": 50313
    },
    "TimeRange": {
      "StartTime": "00:57:10.9500000",
      "EndTime": "00:57:11.4899999"
    }
  },
  {
    "TextLocation": {
      "Start": 50316,
      "End": 50318
    },
    "TimeRange": {
      "StartTime": "00:57:12.4500000",
      "EndTime": "00:57:12.6000000"
    }
  },
  {
    "TextLocation": {
      "Start": 50319,
      "End": 50321
    },
    "TimeRange": {
      "StartTime": "00:57:12.6000000",
      "EndTime": "00:57:12.6900000"
    }
  },
  {
    "TextLocation": {
      "Start": 50323,
      "End": 50325
    },
    "TimeRange": {
      "StartTime": "00:57:12.6900000",
      "EndTime": "00:57:12.8100000"
    }
  },
  {
    "TextLocation": {
      "Start": 50326,
      "End": 50332
    },
    "TimeRange": {
      "StartTime": "00:57:12.8100000",
      "EndTime": "00:57:13.1700000"
    }
  },
  {
    "TextLocation": {
      "Start": 50334,
      "End": 50336
    },
    "TimeRange": {
      "StartTime": "00:57:13.1700000",
      "EndTime": "00:57:13.2900000"
    }
  },
  {
    "TextLocation": {
      "Start": 50337,
      "End": 50339
    },
    "TimeRange": {
      "StartTime": "00:57:13.2900000",
      "EndTime": "00:57:13.4400000"
    }
  },
  {
    "TextLocation": {
      "Start": 50340,
      "End": 50343
    },
    "TimeRange": {
      "StartTime": "00:57:13.4400000",
      "EndTime": "00:57:13.7399999"
    }
  },
  {
    "TextLocation": {
      "Start": 50345,
      "End": 50348
    },
    "TimeRange": {
      "StartTime": "00:57:13.7399999",
      "EndTime": "00:57:13.8900000"
    }
  },
  {
    "TextLocation": {
      "Start": 50349,
      "End": 50350
    },
    "TimeRange": {
      "StartTime": "00:57:13.8900000",
      "EndTime": "00:57:14.0700000"
    }
  },
  {
    "TextLocation": {
      "Start": 50351,
      "End": 50356
    },
    "TimeRange": {
      "StartTime": "00:57:14.0700000",
      "EndTime": "00:57:14.3700000"
    }
  },
  {
    "TextLocation": {
      "Start": 50357,
      "End": 50363
    },
    "TimeRange": {
      "StartTime": "00:57:14.8200000",
      "EndTime": "00:57:15.4500000"
    }
  },
  {
    "TextLocation": {
      "Start": 50364,
      "End": 50367
    },
    "TimeRange": {
      "StartTime": "00:57:15.4500000",
      "EndTime": "00:57:15.6900000"
    }
  },
  {
    "TextLocation": {
      "Start": 50368,
      "End": 50371
    },
    "TimeRange": {
      "StartTime": "00:57:15.6900000",
      "EndTime": "00:57:15.9600000"
    }
  },
  {
    "TextLocation": {
      "Start": 50372,
      "End": 50374
    },
    "TimeRange": {
      "StartTime": "00:57:15.9600000",
      "EndTime": "00:57:16.0800000"
    }
  },
  {
    "TextLocation": {
      "Start": 50375,
      "End": 50379
    },
    "TimeRange": {
      "StartTime": "00:57:16.0800000",
      "EndTime": "00:57:16.4700000"
    }
  },
  {
    "TextLocation": {
      "Start": 50380,
      "End": 50388
    },
    "TimeRange": {
      "StartTime": "00:57:16.4700000",
      "EndTime": "00:57:16.8600000"
    }
  },
  {
    "TextLocation": {
      "Start": 50389,
      "End": 50391
    },
    "TimeRange": {
      "StartTime": "00:57:16.8600000",
      "EndTime": "00:57:16.9800000"
    }
  },
  {
    "TextLocation": {
      "Start": 50392,
      "End": 50395
    },
    "TimeRange": {
      "StartTime": "00:57:16.9800000",
      "EndTime": "00:57:17.0700000"
    }
  },
  {
    "TextLocation": {
      "Start": 50396,
      "End": 50402
    },
    "TimeRange": {
      "StartTime": "00:57:17.0700000",
      "EndTime": "00:57:17.5200000"
    }
  },
  {
    "TextLocation": {
      "Start": 50403,
      "End": 50407
    },
    "TimeRange": {
      "StartTime": "00:57:17.5200000",
      "EndTime": "00:57:17.6700000"
    }
  },
  {
    "TextLocation": {
      "Start": 50408,
      "End": 50411
    },
    "TimeRange": {
      "StartTime": "00:57:17.6700000",
      "EndTime": "00:57:17.7900000"
    }
  },
  {
    "TextLocation": {
      "Start": 50412,
      "End": 50414
    },
    "TimeRange": {
      "StartTime": "00:57:17.7900000",
      "EndTime": "00:57:17.9100000"
    }
  },
  {
    "TextLocation": {
      "Start": 50415,
      "End": 50418
    },
    "TimeRange": {
      "StartTime": "00:57:17.9100000",
      "EndTime": "00:57:18.1500000"
    }
  },
  {
    "TextLocation": {
      "Start": 50419,
      "End": 50423
    },
    "TimeRange": {
      "StartTime": "00:57:18.1500000",
      "EndTime": "00:57:18.3900000"
    }
  },
  {
    "TextLocation": {
      "Start": 50424,
      "End": 50426
    },
    "TimeRange": {
      "StartTime": "00:57:18.3900000",
      "EndTime": "00:57:18.4800000"
    }
  },
  {
    "TextLocation": {
      "Start": 50427,
      "End": 50429
    },
    "TimeRange": {
      "StartTime": "00:57:18.4800000",
      "EndTime": "00:57:18.6000000"
    }
  },
  {
    "TextLocation": {
      "Start": 50430,
      "End": 50434
    },
    "TimeRange": {
      "StartTime": "00:57:18.6000000",
      "EndTime": "00:57:18.8400000"
    }
  },
  {
    "TextLocation": {
      "Start": 50435,
      "End": 50437
    },
    "TimeRange": {
      "StartTime": "00:57:18.8400000",
      "EndTime": "00:57:18.9300000"
    }
  },
  {
    "TextLocation": {
      "Start": 50438,
      "End": 50441
    },
    "TimeRange": {
      "StartTime": "00:57:18.9300000",
      "EndTime": "00:57:19.0200000"
    }
  },
  {
    "TextLocation": {
      "Start": 50442,
      "End": 50448
    },
    "TimeRange": {
      "StartTime": "00:57:19.0200000",
      "EndTime": "00:57:19.5300000"
    }
  },
  {
    "TextLocation": {
      "Start": 50451,
      "End": 50455
    },
    "TimeRange": {
      "StartTime": "00:57:20.3700000",
      "EndTime": "00:57:20.6700000"
    }
  },
  {
    "TextLocation": {
      "Start": 50456,
      "End": 50459
    },
    "TimeRange": {
      "StartTime": "00:57:20.6700000",
      "EndTime": "00:57:20.7900000"
    }
  },
  {
    "TextLocation": {
      "Start": 50460,
      "End": 50466
    },
    "TimeRange": {
      "StartTime": "00:57:20.7900000",
      "EndTime": "00:57:21.2700000"
    }
  },
  {
    "TextLocation": {
      "Start": 50467,
      "End": 50474
    },
    "TimeRange": {
      "StartTime": "00:57:21.2700000",
      "EndTime": "00:57:21.7500000"
    }
  },
  {
    "TextLocation": {
      "Start": 50475,
      "End": 50479
    },
    "TimeRange": {
      "StartTime": "00:57:21.7500000",
      "EndTime": "00:57:21.8700000"
    }
  },
  {
    "TextLocation": {
      "Start": 50480,
      "End": 50483
    },
    "TimeRange": {
      "StartTime": "00:57:21.8700000",
      "EndTime": "00:57:22.1700000"
    }
  },
  {
    "TextLocation": {
      "Start": 50484,
      "End": 50491
    },
    "TimeRange": {
      "StartTime": "00:57:22.2200000",
      "EndTime": "00:57:22.9200000"
    }
  },
  {
    "TextLocation": {
      "Start": 50492,
      "End": 50496
    },
    "TimeRange": {
      "StartTime": "00:57:23.4000000",
      "EndTime": "00:57:23.8500000"
    }
  },
  {
    "TextLocation": {
      "Start": 50497,
      "End": 50502
    },
    "TimeRange": {
      "StartTime": "00:57:23.8500000",
      "EndTime": "00:57:24.2400000"
    }
  },
  {
    "TextLocation": {
      "Start": 50503,
      "End": 50505
    },
    "TimeRange": {
      "StartTime": "00:57:24.2400000",
      "EndTime": "00:57:24.4200000"
    }
  },
  {
    "TextLocation": {
      "Start": 50506,
      "End": 50510
    },
    "TimeRange": {
      "StartTime": "00:57:24.4200000",
      "EndTime": "00:57:24.8400000"
    }
  },
  {
    "TextLocation": {
      "Start": 50511,
      "End": 50513
    },
    "TimeRange": {
      "StartTime": "00:57:24.8400000",
      "EndTime": "00:57:25.3500000"
    }
  },
  {
    "TextLocation": {
      "Start": 50514,
      "End": 50518
    },
    "TimeRange": {
      "StartTime": "00:57:25.3500000",
      "EndTime": "00:57:25.5600000"
    }
  },
  {
    "TextLocation": {
      "Start": 50519,
      "End": 50528
    },
    "TimeRange": {
      "StartTime": "00:57:25.5600000",
      "EndTime": "00:57:26.1900000"
    }
  },
  {
    "TextLocation": {
      "Start": 50529,
      "End": 50531
    },
    "TimeRange": {
      "StartTime": "00:57:26.1900000",
      "EndTime": "00:57:26.3400000"
    }
  },
  {
    "TextLocation": {
      "Start": 50532,
      "End": 50537
    },
    "TimeRange": {
      "StartTime": "00:57:26.3400000",
      "EndTime": "00:57:26.8200000"
    }
  },
  {
    "TextLocation": {
      "Start": 50538,
      "End": 50541
    },
    "TimeRange": {
      "StartTime": "00:57:26.8200000",
      "EndTime": "00:57:26.9400000"
    }
  },
  {
    "TextLocation": {
      "Start": 50542,
      "End": 50550
    },
    "TimeRange": {
      "StartTime": "00:57:26.9400000",
      "EndTime": "00:57:27.2700000"
    }
  },
  {
    "TextLocation": {
      "Start": 50551,
      "End": 50557
    },
    "TimeRange": {
      "StartTime": "00:57:27.2700000",
      "EndTime": "00:57:27.6000000"
    }
  },
  {
    "TextLocation": {
      "Start": 50558,
      "End": 50567
    },
    "TimeRange": {
      "StartTime": "00:57:27.6000000",
      "EndTime": "00:57:27.9600000"
    }
  },
  {
    "TextLocation": {
      "Start": 50568,
      "End": 50572
    },
    "TimeRange": {
      "StartTime": "00:57:27.9600000",
      "EndTime": "00:57:28.2000000"
    }
  },
  {
    "TextLocation": {
      "Start": 50573,
      "End": 50575
    },
    "TimeRange": {
      "StartTime": "00:57:28.2000000",
      "EndTime": "00:57:28.2600000"
    }
  },
  {
    "TextLocation": {
      "Start": 50576,
      "End": 50583
    },
    "TimeRange": {
      "StartTime": "00:57:28.2600000",
      "EndTime": "00:57:28.5600000"
    }
  },
  {
    "TextLocation": {
      "Start": 50584,
      "End": 50591
    },
    "TimeRange": {
      "StartTime": "00:57:28.5600000",
      "EndTime": "00:57:29.0100000"
    }
  },
  {
    "TextLocation": {
      "Start": 50594,
      "End": 50597
    },
    "TimeRange": {
      "StartTime": "00:57:29.0100000",
      "EndTime": "00:57:29.1300000"
    }
  },
  {
    "TextLocation": {
      "Start": 50598,
      "End": 50601
    },
    "TimeRange": {
      "StartTime": "00:57:29.1300000",
      "EndTime": "00:57:29.2200000"
    }
  },
  {
    "TextLocation": {
      "Start": 50602,
      "End": 50606
    },
    "TimeRange": {
      "StartTime": "00:57:29.2200000",
      "EndTime": "00:57:29.3700000"
    }
  },
  {
    "TextLocation": {
      "Start": 50607,
      "End": 50609
    },
    "TimeRange": {
      "StartTime": "00:57:29.3700000",
      "EndTime": "00:57:29.4300000"
    }
  },
  {
    "TextLocation": {
      "Start": 50610,
      "End": 50612
    },
    "TimeRange": {
      "StartTime": "00:57:29.4300000",
      "EndTime": "00:57:29.5500000"
    }
  },
  {
    "TextLocation": {
      "Start": 50613,
      "End": 50617
    },
    "TimeRange": {
      "StartTime": "00:57:29.5500000",
      "EndTime": "00:57:29.7900000"
    }
  },
  {
    "TextLocation": {
      "Start": 50618,
      "End": 50625
    },
    "TimeRange": {
      "StartTime": "00:57:29.7900000",
      "EndTime": "00:57:30.4800000"
    }
  },
  {
    "TextLocation": {
      "Start": 50626,
      "End": 50629
    },
    "TimeRange": {
      "StartTime": "00:57:30.7200000",
      "EndTime": "00:57:31.0200000"
    }
  },
  {
    "TextLocation": {
      "Start": 50630,
      "End": 50632
    },
    "TimeRange": {
      "StartTime": "00:57:31.0200000",
      "EndTime": "00:57:31.1400000"
    }
  },
  {
    "TextLocation": {
      "Start": 50633,
      "End": 50638
    },
    "TimeRange": {
      "StartTime": "00:57:31.1400000",
      "EndTime": "00:57:31.5000000"
    }
  },
  {
    "TextLocation": {
      "Start": 50639,
      "End": 50647
    },
    "TimeRange": {
      "StartTime": "00:57:31.5000000",
      "EndTime": "00:57:32.1600000"
    }
  },
  {
    "TextLocation": {
      "Start": 50648,
      "End": 50652
    },
    "TimeRange": {
      "StartTime": "00:57:32.5800000",
      "EndTime": "00:57:32.7300000"
    }
  },
  {
    "TextLocation": {
      "Start": 50653,
      "End": 50658
    },
    "TimeRange": {
      "StartTime": "00:57:32.7300000",
      "EndTime": "00:57:32.9400000"
    }
  },
  {
    "TextLocation": {
      "Start": 50659,
      "End": 50668
    },
    "TimeRange": {
      "StartTime": "00:57:32.9400000",
      "EndTime": "00:57:33.5700000"
    }
  },
  {
    "TextLocation": {
      "Start": 50669,
      "End": 50671
    },
    "TimeRange": {
      "StartTime": "00:57:33.5700000",
      "EndTime": "00:57:33.6900000"
    }
  },
  {
    "TextLocation": {
      "Start": 50672,
      "End": 50676
    },
    "TimeRange": {
      "StartTime": "00:57:33.6900000",
      "EndTime": "00:57:33.8400000"
    }
  },
  {
    "TextLocation": {
      "Start": 50677,
      "End": 50687
    },
    "TimeRange": {
      "StartTime": "00:57:33.8400000",
      "EndTime": "00:57:34.5000000"
    }
  },
  {
    "TextLocation": {
      "Start": 50690,
      "End": 50692
    },
    "TimeRange": {
      "StartTime": "00:57:34.5000000",
      "EndTime": "00:57:34.7100000"
    }
  },
  {
    "TextLocation": {
      "Start": 50693,
      "End": 50697
    },
    "TimeRange": {
      "StartTime": "00:57:34.7100000",
      "EndTime": "00:57:35.0100000"
    }
  },
  {
    "TextLocation": {
      "Start": 50698,
      "End": 50700
    },
    "TimeRange": {
      "StartTime": "00:57:35.0100000",
      "EndTime": "00:57:35.1600000"
    }
  },
  {
    "TextLocation": {
      "Start": 50701,
      "End": 50703
    },
    "TimeRange": {
      "StartTime": "00:57:35.1600000",
      "EndTime": "00:57:35.2800000"
    }
  },
  {
    "TextLocation": {
      "Start": 50704,
      "End": 50707
    },
    "TimeRange": {
      "StartTime": "00:57:35.2800000",
      "EndTime": "00:57:35.4600000"
    }
  },
  {
    "TextLocation": {
      "Start": 50708,
      "End": 50710
    },
    "TimeRange": {
      "StartTime": "00:57:35.4600000",
      "EndTime": "00:57:35.8800000"
    }
  },
  {
    "TextLocation": {
      "Start": 50712,
      "End": 50713
    },
    "TimeRange": {
      "StartTime": "00:57:36.4800000",
      "EndTime": "00:57:36.6600000"
    }
  },
  {
    "TextLocation": {
      "Start": 50714,
      "End": 50719
    },
    "TimeRange": {
      "StartTime": "00:57:36.6600000",
      "EndTime": "00:57:36.7800000"
    }
  },
  {
    "TextLocation": {
      "Start": 50720,
      "End": 50724
    },
    "TimeRange": {
      "StartTime": "00:57:36.7800000",
      "EndTime": "00:57:36.9600000"
    }
  },
  {
    "TextLocation": {
      "Start": 50725,
      "End": 50728
    },
    "TimeRange": {
      "StartTime": "00:57:36.9600000",
      "EndTime": "00:57:37.0800000"
    }
  },
  {
    "TextLocation": {
      "Start": 50729,
      "End": 50731
    },
    "TimeRange": {
      "StartTime": "00:57:37.0800000",
      "EndTime": "00:57:37.1700000"
    }
  },
  {
    "TextLocation": {
      "Start": 50732,
      "End": 50735
    },
    "TimeRange": {
      "StartTime": "00:57:37.1700000",
      "EndTime": "00:57:37.3800000"
    }
  },
  {
    "TextLocation": {
      "Start": 50736,
      "End": 50741
    },
    "TimeRange": {
      "StartTime": "00:57:37.3800000",
      "EndTime": "00:57:37.8000000"
    }
  },
  {
    "TextLocation": {
      "Start": 50742,
      "End": 50745
    },
    "TimeRange": {
      "StartTime": "00:57:38.5800000",
      "EndTime": "00:57:39.2400000"
    }
  },
  {
    "TextLocation": {
      "Start": 50746,
      "End": 50751
    },
    "TimeRange": {
      "StartTime": "00:57:39.7500000",
      "EndTime": "00:57:40.0500000"
    }
  },
  {
    "TextLocation": {
      "Start": 50752,
      "End": 50756
    },
    "TimeRange": {
      "StartTime": "00:57:40.0500000",
      "EndTime": "00:57:40.1700000"
    }
  },
  {
    "TextLocation": {
      "Start": 50757,
      "End": 50771
    },
    "TimeRange": {
      "StartTime": "00:57:40.1700000",
      "EndTime": "00:57:40.8600000"
    }
  },
  {
    "TextLocation": {
      "Start": 50772,
      "End": 50774
    },
    "TimeRange": {
      "StartTime": "00:57:40.8600000",
      "EndTime": "00:57:40.9800000"
    }
  },
  {
    "TextLocation": {
      "Start": 50775,
      "End": 50783
    },
    "TimeRange": {
      "StartTime": "00:57:40.9800000",
      "EndTime": "00:57:41.3700000"
    }
  },
  {
    "TextLocation": {
      "Start": 50784,
      "End": 50786
    },
    "TimeRange": {
      "StartTime": "00:57:41.3700000",
      "EndTime": "00:57:41.5200000"
    }
  },
  {
    "TextLocation": {
      "Start": 50787,
      "End": 50796
    },
    "TimeRange": {
      "StartTime": "00:57:41.5200000",
      "EndTime": "00:57:42.0600000"
    }
  },
  {
    "TextLocation": {
      "Start": 50797,
      "End": 50799
    },
    "TimeRange": {
      "StartTime": "00:57:42.0600000",
      "EndTime": "00:57:42.2100000"
    }
  },
  {
    "TextLocation": {
      "Start": 50800,
      "End": 50807
    },
    "TimeRange": {
      "StartTime": "00:57:42.2100000",
      "EndTime": "00:57:42.6300000"
    }
  },
  {
    "TextLocation": {
      "Start": 50808,
      "End": 50812
    },
    "TimeRange": {
      "StartTime": "00:57:42.6300000",
      "EndTime": "00:57:42.8100000"
    }
  },
  {
    "TextLocation": {
      "Start": 50813,
      "End": 50816
    },
    "TimeRange": {
      "StartTime": "00:57:42.8100000",
      "EndTime": "00:57:42.9000000"
    }
  },
  {
    "TextLocation": {
      "Start": 50817,
      "End": 50822
    },
    "TimeRange": {
      "StartTime": "00:57:42.9000000",
      "EndTime": "00:57:43.1700000"
    }
  },
  {
    "TextLocation": {
      "Start": 50823,
      "End": 50825
    },
    "TimeRange": {
      "StartTime": "00:57:43.1700000",
      "EndTime": "00:57:43.2900000"
    }
  },
  {
    "TextLocation": {
      "Start": 50826,
      "End": 50829
    },
    "TimeRange": {
      "StartTime": "00:57:43.2900000",
      "EndTime": "00:57:43.3500000"
    }
  },
  {
    "TextLocation": {
      "Start": 50830,
      "End": 50840
    },
    "TimeRange": {
      "StartTime": "00:57:43.3500000",
      "EndTime": "00:57:43.9000000"
    }
  },
  {
    "TextLocation": {
      "Start": 50843,
      "End": 50845
    },
    "TimeRange": {
      "StartTime": "00:57:43.9200000",
      "EndTime": "00:57:43.9800000"
    }
  },
  {
    "TextLocation": {
      "Start": 50846,
      "End": 50849
    },
    "TimeRange": {
      "StartTime": "00:57:43.9800000",
      "EndTime": "00:57:44.0700000"
    }
  },
  {
    "TextLocation": {
      "Start": 50850,
      "End": 50860
    },
    "TimeRange": {
      "StartTime": "00:57:44.0700000",
      "EndTime": "00:57:44.4300000"
    }
  },
  {
    "TextLocation": {
      "Start": 50861,
      "End": 50865
    },
    "TimeRange": {
      "StartTime": "00:57:44.4300000",
      "EndTime": "00:57:44.6700000"
    }
  },
  {
    "TextLocation": {
      "Start": 50866,
      "End": 50873
    },
    "TimeRange": {
      "StartTime": "00:57:45.1200000",
      "EndTime": "00:57:45.3600000"
    }
  },
  {
    "TextLocation": {
      "Start": 50874,
      "End": 50883
    },
    "TimeRange": {
      "StartTime": "00:57:45.3600000",
      "EndTime": "00:57:45.6900000"
    }
  },
  {
    "TextLocation": {
      "Start": 50886,
      "End": 50890
    },
    "TimeRange": {
      "StartTime": "00:57:45.8700000",
      "EndTime": "00:57:46.2600000"
    }
  },
  {
    "TextLocation": {
      "Start": 50893,
      "End": 50895
    },
    "TimeRange": {
      "StartTime": "00:57:46.8600000",
      "EndTime": "00:57:46.9800000"
    }
  },
  {
    "TextLocation": {
      "Start": 50896,
      "End": 50899
    },
    "TimeRange": {
      "StartTime": "00:57:46.9800000",
      "EndTime": "00:57:47.0700000"
    }
  },
  {
    "TextLocation": {
      "Start": 50900,
      "End": 50904
    },
    "TimeRange": {
      "StartTime": "00:57:47.0700000",
      "EndTime": "00:57:47.1900000"
    }
  },
  {
    "TextLocation": {
      "Start": 50905,
      "End": 50908
    },
    "TimeRange": {
      "StartTime": "00:57:47.1900000",
      "EndTime": "00:57:47.3400000"
    }
  },
  {
    "TextLocation": {
      "Start": 50909,
      "End": 50918
    },
    "TimeRange": {
      "StartTime": "00:57:47.3400000",
      "EndTime": "00:57:47.8200000"
    }
  },
  {
    "TextLocation": {
      "Start": 50919,
      "End": 50922
    },
    "TimeRange": {
      "StartTime": "00:57:47.8200000",
      "EndTime": "00:57:47.9700000"
    }
  },
  {
    "TextLocation": {
      "Start": 50923,
      "End": 50925
    },
    "TimeRange": {
      "StartTime": "00:57:47.9700000",
      "EndTime": "00:57:48.1500000"
    }
  },
  {
    "TextLocation": {
      "Start": 50926,
      "End": 50931
    },
    "TimeRange": {
      "StartTime": "00:57:48.1500000",
      "EndTime": "00:57:48.3600000"
    }
  },
  {
    "TextLocation": {
      "Start": 50932,
      "End": 50935
    },
    "TimeRange": {
      "StartTime": "00:57:48.3600000",
      "EndTime": "00:57:48.4500000"
    }
  },
  {
    "TextLocation": {
      "Start": 50936,
      "End": 50943
    },
    "TimeRange": {
      "StartTime": "00:57:48.4500000",
      "EndTime": "00:57:48.8700000"
    }
  },
  {
    "TextLocation": {
      "Start": 50944,
      "End": 50949
    },
    "TimeRange": {
      "StartTime": "00:57:48.8700000",
      "EndTime": "00:57:49.1100000"
    }
  },
  {
    "TextLocation": {
      "Start": 50950,
      "End": 50957
    },
    "TimeRange": {
      "StartTime": "00:57:49.1100000",
      "EndTime": "00:57:49.6500000"
    }
  },
  {
    "TextLocation": {
      "Start": 50960,
      "End": 50962
    },
    "TimeRange": {
      "StartTime": "00:57:50.5200000",
      "EndTime": "00:57:51.1500000"
    }
  },
  {
    "TextLocation": {
      "Start": 50970,
      "End": 50971
    },
    "TimeRange": {
      "StartTime": "00:57:52.2300000",
      "EndTime": "00:57:52.3800000"
    }
  },
  {
    "TextLocation": {
      "Start": 50972,
      "End": 50977
    },
    "TimeRange": {
      "StartTime": "00:57:52.3800000",
      "EndTime": "00:57:52.6500000"
    }
  },
  {
    "TextLocation": {
      "Start": 50978,
      "End": 50981
    },
    "TimeRange": {
      "StartTime": "00:57:52.6500000",
      "EndTime": "00:57:52.9900000"
    }
  },
  {
    "TextLocation": {
      "Start": 50982,
      "End": 50985
    },
    "TimeRange": {
      "StartTime": "00:57:54.5400000",
      "EndTime": "00:57:54.6900000"
    }
  },
  {
    "TextLocation": {
      "Start": 50986,
      "End": 50992
    },
    "TimeRange": {
      "StartTime": "00:57:54.6900000",
      "EndTime": "00:57:54.9900000"
    }
  },
  {
    "TextLocation": {
      "Start": 50993,
      "End": 50995
    },
    "TimeRange": {
      "StartTime": "00:57:54.9900000",
      "EndTime": "00:57:55.1400000"
    }
  },
  {
    "TextLocation": {
      "Start": 50996,
      "End": 50999
    },
    "TimeRange": {
      "StartTime": "00:57:55.1400000",
      "EndTime": "00:57:55.3500000"
    }
  },
  {
    "TextLocation": {
      "Start": 51000,
      "End": 51002
    },
    "TimeRange": {
      "StartTime": "00:57:55.3500000",
      "EndTime": "00:57:55.5600000"
    }
  },
  {
    "TextLocation": {
      "Start": 51005,
      "End": 51008
    },
    "TimeRange": {
      "StartTime": "00:57:55.7700000",
      "EndTime": "00:57:56.1600000"
    }
  },
  {
    "TextLocation": {
      "Start": 51009,
      "End": 51012
    },
    "TimeRange": {
      "StartTime": "00:57:56.3400000",
      "EndTime": "00:57:56.5500000"
    }
  },
  {
    "TextLocation": {
      "Start": 51013,
      "End": 51023
    },
    "TimeRange": {
      "StartTime": "00:57:56.5500000",
      "EndTime": "00:57:56.9400000"
    }
  },
  {
    "TextLocation": {
      "Start": 51024,
      "End": 51030
    },
    "TimeRange": {
      "StartTime": "00:57:56.9400000",
      "EndTime": "00:57:57.4600000"
    }
  },
  {
    "TextLocation": {
      "Start": 51031,
      "End": 51032
    },
    "TimeRange": {
      "StartTime": "00:57:58.4400000",
      "EndTime": "00:57:58.6200000"
    }
  },
  {
    "TextLocation": {
      "Start": 51033,
      "End": 51038
    },
    "TimeRange": {
      "StartTime": "00:57:58.6200000",
      "EndTime": "00:57:58.8600000"
    }
  },
  {
    "TextLocation": {
      "Start": 51039,
      "End": 51043
    },
    "TimeRange": {
      "StartTime": "00:57:58.8600000",
      "EndTime": "00:57:59.0100000"
    }
  },
  {
    "TextLocation": {
      "Start": 51044,
      "End": 51054
    },
    "TimeRange": {
      "StartTime": "00:57:59.0100000",
      "EndTime": "00:57:59.3700000"
    }
  },
  {
    "TextLocation": {
      "Start": 51055,
      "End": 51058
    },
    "TimeRange": {
      "StartTime": "00:57:59.3700000",
      "EndTime": "00:57:59.4900000"
    }
  },
  {
    "TextLocation": {
      "Start": 51059,
      "End": 51063
    },
    "TimeRange": {
      "StartTime": "00:57:59.4900000",
      "EndTime": "00:57:59.7600000"
    }
  },
  {
    "TextLocation": {
      "Start": 51066,
      "End": 51069
    },
    "TimeRange": {
      "StartTime": "00:57:59.7600000",
      "EndTime": "00:57:59.9400000"
    }
  },
  {
    "TextLocation": {
      "Start": 51070,
      "End": 51074
    },
    "TimeRange": {
      "StartTime": "00:58:00.2100000",
      "EndTime": "00:58:00.4500000"
    }
  },
  {
    "TextLocation": {
      "Start": 51075,
      "End": 51084
    },
    "TimeRange": {
      "StartTime": "00:58:00.4500000",
      "EndTime": "00:58:00.9300000"
    }
  },
  {
    "TextLocation": {
      "Start": 51085,
      "End": 51087
    },
    "TimeRange": {
      "StartTime": "00:58:00.9300000",
      "EndTime": "00:58:01.0500000"
    }
  },
  {
    "TextLocation": {
      "Start": 51088,
      "End": 51091
    },
    "TimeRange": {
      "StartTime": "00:58:01.0500000",
      "EndTime": "00:58:01.3200000"
    }
  },
  {
    "TextLocation": {
      "Start": 51092,
      "End": 51094
    },
    "TimeRange": {
      "StartTime": "00:58:01.3200000",
      "EndTime": "00:58:01.4700000"
    }
  },
  {
    "TextLocation": {
      "Start": 51095,
      "End": 51097
    },
    "TimeRange": {
      "StartTime": "00:58:01.4700000",
      "EndTime": "00:58:01.6800000"
    }
  },
  {
    "TextLocation": {
      "Start": 51098,
      "End": 51112
    },
    "TimeRange": {
      "StartTime": "00:58:01.6800000",
      "EndTime": "00:58:02.6700000"
    }
  },
  {
    "TextLocation": {
      "Start": 51114,
      "End": 51118
    },
    "TimeRange": {
      "StartTime": "00:58:03.1200000",
      "EndTime": "00:58:03.3300000"
    }
  },
  {
    "TextLocation": {
      "Start": 51119,
      "End": 51122
    },
    "TimeRange": {
      "StartTime": "00:58:03.3300000",
      "EndTime": "00:58:03.4500000"
    }
  },
  {
    "TextLocation": {
      "Start": 51123,
      "End": 51127
    },
    "TimeRange": {
      "StartTime": "00:58:03.4500000",
      "EndTime": "00:58:03.7200000"
    }
  },
  {
    "TextLocation": {
      "Start": 51129,
      "End": 51133
    },
    "TimeRange": {
      "StartTime": "00:58:03.7200000",
      "EndTime": "00:58:04.0500000"
    }
  },
  {
    "TextLocation": {
      "Start": 51134,
      "End": 51137
    },
    "TimeRange": {
      "StartTime": "00:58:04.0500000",
      "EndTime": "00:58:04.2900000"
    }
  },
  {
    "TextLocation": {
      "Start": 51138,
      "End": 51141
    },
    "TimeRange": {
      "StartTime": "00:58:04.2900000",
      "EndTime": "00:58:04.4700000"
    }
  },
  {
    "TextLocation": {
      "Start": 51142,
      "End": 51144
    },
    "TimeRange": {
      "StartTime": "00:58:04.4700000",
      "EndTime": "00:58:04.6500000"
    }
  },
  {
    "TextLocation": {
      "Start": 51145,
      "End": 51149
    },
    "TimeRange": {
      "StartTime": "00:58:05.4000000",
      "EndTime": "00:58:05.7000000"
    }
  },
  {
    "TextLocation": {
      "Start": 51150,
      "End": 51154
    },
    "TimeRange": {
      "StartTime": "00:58:05.7000000",
      "EndTime": "00:58:05.8200000"
    }
  },
  {
    "TextLocation": {
      "Start": 51155,
      "End": 51159
    },
    "TimeRange": {
      "StartTime": "00:58:05.8200000",
      "EndTime": "00:58:06.0300000"
    }
  },
  {
    "TextLocation": {
      "Start": 51160,
      "End": 51162
    },
    "TimeRange": {
      "StartTime": "00:58:06.0300000",
      "EndTime": "00:58:06.1800000"
    }
  },
  {
    "TextLocation": {
      "Start": 51163,
      "End": 51165
    },
    "TimeRange": {
      "StartTime": "00:58:06.1800000",
      "EndTime": "00:58:06.3900000"
    }
  },
  {
    "TextLocation": {
      "Start": 51166,
      "End": 51173
    },
    "TimeRange": {
      "StartTime": "00:58:06.7500000",
      "EndTime": "00:58:07.1700000"
    }
  },
  {
    "TextLocation": {
      "Start": 51174,
      "End": 51175
    },
    "TimeRange": {
      "StartTime": "00:58:07.1700000",
      "EndTime": "00:58:07.3200000"
    }
  },
  {
    "TextLocation": {
      "Start": 51176,
      "End": 51178
    },
    "TimeRange": {
      "StartTime": "00:58:07.3200000",
      "EndTime": "00:58:07.8000000"
    }
  },
  {
    "TextLocation": {
      "Start": 51179,
      "End": 51183
    },
    "TimeRange": {
      "StartTime": "00:58:07.8000000",
      "EndTime": "00:58:08.3400000"
    }
  },
  {
    "TextLocation": {
      "Start": 51184,
      "End": 51186
    },
    "TimeRange": {
      "StartTime": "00:58:08.8800000",
      "EndTime": "00:58:09.0600000"
    }
  },
  {
    "TextLocation": {
      "Start": 51187,
      "End": 51195
    },
    "TimeRange": {
      "StartTime": "00:58:09.0600000",
      "EndTime": "00:58:09.4200000"
    }
  },
  {
    "TextLocation": {
      "Start": 51196,
      "End": 51207
    },
    "TimeRange": {
      "StartTime": "00:58:09.4200000",
      "EndTime": "00:58:09.9100000"
    }
  },
  {
    "TextLocation": {
      "Start": 51208,
      "End": 51212
    },
    "TimeRange": {
      "StartTime": "00:58:09.9100000",
      "EndTime": "00:58:09.9900000"
    }
  },
  {
    "TextLocation": {
      "Start": 51213,
      "End": 51216
    },
    "TimeRange": {
      "StartTime": "00:58:09.9900000",
      "EndTime": "00:58:10.1100000"
    }
  },
  {
    "TextLocation": {
      "Start": 51217,
      "End": 51223
    },
    "TimeRange": {
      "StartTime": "00:58:10.1100000",
      "EndTime": "00:58:10.3800000"
    }
  },
  {
    "TextLocation": {
      "Start": 51224,
      "End": 51226
    },
    "TimeRange": {
      "StartTime": "00:58:10.3800000",
      "EndTime": "00:58:10.4700000"
    }
  },
  {
    "TextLocation": {
      "Start": 51227,
      "End": 51231
    },
    "TimeRange": {
      "StartTime": "00:58:10.4700000",
      "EndTime": "00:58:10.7000000"
    }
  },
  {
    "TextLocation": {
      "Start": 51232,
      "End": 51236
    },
    "TimeRange": {
      "StartTime": "00:58:10.7000000",
      "EndTime": "00:58:10.9800000"
    }
  },
  {
    "TextLocation": {
      "Start": 51237,
      "End": 51239
    },
    "TimeRange": {
      "StartTime": "00:58:11.0200000",
      "EndTime": "00:58:11.1900000"
    }
  },
  {
    "TextLocation": {
      "Start": 51240,
      "End": 51243
    },
    "TimeRange": {
      "StartTime": "00:58:12.0700000",
      "EndTime": "00:58:12.3000000"
    }
  },
  {
    "TextLocation": {
      "Start": 51244,
      "End": 51247
    },
    "TimeRange": {
      "StartTime": "00:58:12.3800000",
      "EndTime": "00:58:12.6300000"
    }
  },
  {
    "TextLocation": {
      "Start": 51248,
      "End": 51249
    },
    "TimeRange": {
      "StartTime": "00:58:13.6200000",
      "EndTime": "00:58:13.7100000"
    }
  },
  {
    "TextLocation": {
      "Start": 51250,
      "End": 51254
    },
    "TimeRange": {
      "StartTime": "00:58:13.7100000",
      "EndTime": "00:58:13.9200000"
    }
  },
  {
    "TextLocation": {
      "Start": 51255,
      "End": 51260
    },
    "TimeRange": {
      "StartTime": "00:58:13.9200000",
      "EndTime": "00:58:14.2700000"
    }
  },
  {
    "TextLocation": {
      "Start": 51261,
      "End": 51266
    },
    "TimeRange": {
      "StartTime": "00:58:14.4400000",
      "EndTime": "00:58:14.7700000"
    }
  },
  {
    "TextLocation": {
      "Start": 51267,
      "End": 51270
    },
    "TimeRange": {
      "StartTime": "00:58:14.7900000",
      "EndTime": "00:58:15"
    }
  },
  {
    "TextLocation": {
      "Start": 51271,
      "End": 51273
    },
    "TimeRange": {
      "StartTime": "00:58:15",
      "EndTime": "00:58:15.1800000"
    }
  },
  {
    "TextLocation": {
      "Start": 51274,
      "End": 51282
    },
    "TimeRange": {
      "StartTime": "00:58:15.1800000",
      "EndTime": "00:58:15.8100000"
    }
  },
  {
    "TextLocation": {
      "Start": 51290,
      "End": 51294
    },
    "TimeRange": {
      "StartTime": "00:58:16.8300000",
      "EndTime": "00:58:17.0800000"
    }
  },
  {
    "TextLocation": {
      "Start": 51297,
      "End": 51309
    },
    "TimeRange": {
      "StartTime": "00:58:17.3700000",
      "EndTime": "00:58:18.1500000"
    }
  },
  {
    "TextLocation": {
      "Start": 51311,
      "End": 51312
    },
    "TimeRange": {
      "StartTime": "00:58:18.1500000",
      "EndTime": "00:58:18.5400000"
    }
  },
  {
    "TextLocation": {
      "Start": 51313,
      "End": 51317
    },
    "TimeRange": {
      "StartTime": "00:58:18.5400000",
      "EndTime": "00:58:18.6600000"
    }
  },
  {
    "TextLocation": {
      "Start": 51318,
      "End": 51323
    },
    "TimeRange": {
      "StartTime": "00:58:18.6600000",
      "EndTime": "00:58:18.8700000"
    }
  },
  {
    "TextLocation": {
      "Start": 51324,
      "End": 51328
    },
    "TimeRange": {
      "StartTime": "00:58:18.8700000",
      "EndTime": "00:58:19.0500000"
    }
  },
  {
    "TextLocation": {
      "Start": 51329,
      "End": 51331
    },
    "TimeRange": {
      "StartTime": "00:58:19.0500000",
      "EndTime": "00:58:19.2000000"
    }
  },
  {
    "TextLocation": {
      "Start": 51332,
      "End": 51335
    },
    "TimeRange": {
      "StartTime": "00:58:19.2000000",
      "EndTime": "00:58:19.5300000"
    }
  },
  {
    "TextLocation": {
      "Start": 51338,
      "End": 51341
    },
    "TimeRange": {
      "StartTime": "00:58:19.5300000",
      "EndTime": "00:58:19.6800000"
    }
  },
  {
    "TextLocation": {
      "Start": 51342,
      "End": 51345
    },
    "TimeRange": {
      "StartTime": "00:58:19.6800000",
      "EndTime": "00:58:19.9200000"
    }
  },
  {
    "TextLocation": {
      "Start": 51346,
      "End": 51353
    },
    "TimeRange": {
      "StartTime": "00:58:19.9200000",
      "EndTime": "00:58:20.3100000"
    }
  },
  {
    "TextLocation": {
      "Start": 51354,
      "End": 51358
    },
    "TimeRange": {
      "StartTime": "00:58:20.3100000",
      "EndTime": "00:58:20.4300000"
    }
  },
  {
    "TextLocation": {
      "Start": 51359,
      "End": 51362
    },
    "TimeRange": {
      "StartTime": "00:58:20.4300000",
      "EndTime": "00:58:20.5800000"
    }
  },
  {
    "TextLocation": {
      "Start": 51363,
      "End": 51369
    },
    "TimeRange": {
      "StartTime": "00:58:20.5800000",
      "EndTime": "00:58:21.1500000"
    }
  },
  {
    "TextLocation": {
      "Start": 51372,
      "End": 51374
    },
    "TimeRange": {
      "StartTime": "00:58:21.1500000",
      "EndTime": "00:58:21.2700000"
    }
  },
  {
    "TextLocation": {
      "Start": 51375,
      "End": 51378
    },
    "TimeRange": {
      "StartTime": "00:58:21.2700000",
      "EndTime": "00:58:21.4200000"
    }
  },
  {
    "TextLocation": {
      "Start": 51379,
      "End": 51381
    },
    "TimeRange": {
      "StartTime": "00:58:21.4200000",
      "EndTime": "00:58:21.5700000"
    }
  },
  {
    "TextLocation": {
      "Start": 51382,
      "End": 51389
    },
    "TimeRange": {
      "StartTime": "00:58:21.5700000",
      "EndTime": "00:58:22.0200000"
    }
  },
  {
    "TextLocation": {
      "Start": 51390,
      "End": 51393
    },
    "TimeRange": {
      "StartTime": "00:58:22.0200000",
      "EndTime": "00:58:22.1700000"
    }
  },
  {
    "TextLocation": {
      "Start": 51394,
      "End": 51397
    },
    "TimeRange": {
      "StartTime": "00:58:22.1700000",
      "EndTime": "00:58:22.3200000"
    }
  },
  {
    "TextLocation": {
      "Start": 51398,
      "End": 51400
    },
    "TimeRange": {
      "StartTime": "00:58:22.3200000",
      "EndTime": "00:58:22.4100000"
    }
  },
  {
    "TextLocation": {
      "Start": 51401,
      "End": 51409
    },
    "TimeRange": {
      "StartTime": "00:58:22.4100000",
      "EndTime": "00:58:22.8900000"
    }
  },
  {
    "TextLocation": {
      "Start": 51410,
      "End": 51412
    },
    "TimeRange": {
      "StartTime": "00:58:22.8900000",
      "EndTime": "00:58:22.9800000"
    }
  },
  {
    "TextLocation": {
      "Start": 51413,
      "End": 51415
    },
    "TimeRange": {
      "StartTime": "00:58:22.9800000",
      "EndTime": "00:58:23.1000000"
    }
  },
  {
    "TextLocation": {
      "Start": 51416,
      "End": 51420
    },
    "TimeRange": {
      "StartTime": "00:58:23.1000000",
      "EndTime": "00:58:23.3400000"
    }
  },
  {
    "TextLocation": {
      "Start": 51421,
      "End": 51425
    },
    "TimeRange": {
      "StartTime": "00:58:23.3400000",
      "EndTime": "00:58:23.5800000"
    }
  },
  {
    "TextLocation": {
      "Start": 51426,
      "End": 51434
    },
    "TimeRange": {
      "StartTime": "00:58:23.5800000",
      "EndTime": "00:58:23.9700000"
    }
  },
  {
    "TextLocation": {
      "Start": 51435,
      "End": 51438
    },
    "TimeRange": {
      "StartTime": "00:58:23.9700000",
      "EndTime": "00:58:24.0900000"
    }
  },
  {
    "TextLocation": {
      "Start": 51439,
      "End": 51442
    },
    "TimeRange": {
      "StartTime": "00:58:24.0900000",
      "EndTime": "00:58:24.2100000"
    }
  },
  {
    "TextLocation": {
      "Start": 51443,
      "End": 51447
    },
    "TimeRange": {
      "StartTime": "00:58:24.2100000",
      "EndTime": "00:58:24.4200000"
    }
  },
  {
    "TextLocation": {
      "Start": 51448,
      "End": 51451
    },
    "TimeRange": {
      "StartTime": "00:58:24.4200000",
      "EndTime": "00:58:24.6000000"
    }
  },
  {
    "TextLocation": {
      "Start": 51452,
      "End": 51455
    },
    "TimeRange": {
      "StartTime": "00:58:24.6000000",
      "EndTime": "00:58:24.7200000"
    }
  },
  {
    "TextLocation": {
      "Start": 51456,
      "End": 51464
    },
    "TimeRange": {
      "StartTime": "00:58:24.7200000",
      "EndTime": "00:58:25.1300000"
    }
  },
  {
    "TextLocation": {
      "Start": 51465,
      "End": 51469
    },
    "TimeRange": {
      "StartTime": "00:58:25.1300000",
      "EndTime": "00:58:25.2000000"
    }
  },
  {
    "TextLocation": {
      "Start": 51470,
      "End": 51473
    },
    "TimeRange": {
      "StartTime": "00:58:25.2000000",
      "EndTime": "00:58:25.3200000"
    }
  },
  {
    "TextLocation": {
      "Start": 51474,
      "End": 51477
    },
    "TimeRange": {
      "StartTime": "00:58:25.3200000",
      "EndTime": "00:58:25.4400000"
    }
  },
  {
    "TextLocation": {
      "Start": 51478,
      "End": 51482
    },
    "TimeRange": {
      "StartTime": "00:58:25.4400000",
      "EndTime": "00:58:25.6200000"
    }
  },
  {
    "TextLocation": {
      "Start": 51483,
      "End": 51486
    },
    "TimeRange": {
      "StartTime": "00:58:25.6200000",
      "EndTime": "00:58:25.7400000"
    }
  },
  {
    "TextLocation": {
      "Start": 51487,
      "End": 51492
    },
    "TimeRange": {
      "StartTime": "00:58:25.7400000",
      "EndTime": "00:58:25.9500000"
    }
  },
  {
    "TextLocation": {
      "Start": 51493,
      "End": 51500
    },
    "TimeRange": {
      "StartTime": "00:58:25.9500000",
      "EndTime": "00:58:26.4300000"
    }
  },
  {
    "TextLocation": {
      "Start": 51503,
      "End": 51507
    },
    "TimeRange": {
      "StartTime": "00:58:26.6700000",
      "EndTime": "00:58:26.8500000"
    }
  },
  {
    "TextLocation": {
      "Start": 51508,
      "End": 51510
    },
    "TimeRange": {
      "StartTime": "00:58:26.8500000",
      "EndTime": "00:58:26.9400000"
    }
  },
  {
    "TextLocation": {
      "Start": 51511,
      "End": 51519
    },
    "TimeRange": {
      "StartTime": "00:58:26.9400000",
      "EndTime": "00:58:27.4200000"
    }
  },
  {
    "TextLocation": {
      "Start": 51520,
      "End": 51522
    },
    "TimeRange": {
      "StartTime": "00:58:27.4200000",
      "EndTime": "00:58:27.5700000"
    }
  },
  {
    "TextLocation": {
      "Start": 51523,
      "End": 51525
    },
    "TimeRange": {
      "StartTime": "00:58:27.5700000",
      "EndTime": "00:58:27.6600000"
    }
  },
  {
    "TextLocation": {
      "Start": 51526,
      "End": 51529
    },
    "TimeRange": {
      "StartTime": "00:58:27.6600000",
      "EndTime": "00:58:28.0200000"
    }
  },
  {
    "TextLocation": {
      "Start": 51532,
      "End": 51535
    },
    "TimeRange": {
      "StartTime": "00:58:28.7400000",
      "EndTime": "00:58:28.8900000"
    }
  },
  {
    "TextLocation": {
      "Start": 51536,
      "End": 51541
    },
    "TimeRange": {
      "StartTime": "00:58:28.8900000",
      "EndTime": "00:58:29.1000000"
    }
  },
  {
    "TextLocation": {
      "Start": 51542,
      "End": 51544
    },
    "TimeRange": {
      "StartTime": "00:58:29.1000000",
      "EndTime": "00:58:29.1900000"
    }
  },
  {
    "TextLocation": {
      "Start": 51545,
      "End": 51548
    },
    "TimeRange": {
      "StartTime": "00:58:29.1900000",
      "EndTime": "00:58:29.4000000"
    }
  },
  {
    "TextLocation": {
      "Start": 51549,
      "End": 51557
    },
    "TimeRange": {
      "StartTime": "00:58:29.4000000",
      "EndTime": "00:58:29.8200000"
    }
  },
  {
    "TextLocation": {
      "Start": 51558,
      "End": 51562
    },
    "TimeRange": {
      "StartTime": "00:58:29.8200000",
      "EndTime": "00:58:30"
    }
  },
  {
    "TextLocation": {
      "Start": 51563,
      "End": 51567
    },
    "TimeRange": {
      "StartTime": "00:58:30",
      "EndTime": "00:58:30.2700000"
    }
  },
  {
    "TextLocation": {
      "Start": 51569,
      "End": 51571
    },
    "TimeRange": {
      "StartTime": "00:58:30.2700000",
      "EndTime": "00:58:30.3600000"
    }
  },
  {
    "TextLocation": {
      "Start": 51572,
      "End": 51575
    },
    "TimeRange": {
      "StartTime": "00:58:30.3600000",
      "EndTime": "00:58:30.4800000"
    }
  },
  {
    "TextLocation": {
      "Start": 51576,
      "End": 51578
    },
    "TimeRange": {
      "StartTime": "00:58:30.4800000",
      "EndTime": "00:58:30.6000000"
    }
  },
  {
    "TextLocation": {
      "Start": 51579,
      "End": 51585
    },
    "TimeRange": {
      "StartTime": "00:58:30.6000000",
      "EndTime": "00:58:31.0800000"
    }
  },
  {
    "TextLocation": {
      "Start": 51586,
      "End": 51588
    },
    "TimeRange": {
      "StartTime": "00:58:31.0800000",
      "EndTime": "00:58:31.1700000"
    }
  },
  {
    "TextLocation": {
      "Start": 51589,
      "End": 51592
    },
    "TimeRange": {
      "StartTime": "00:58:31.1700000",
      "EndTime": "00:58:31.3200000"
    }
  },
  {
    "TextLocation": {
      "Start": 51593,
      "End": 51596
    },
    "TimeRange": {
      "StartTime": "00:58:31.3200000",
      "EndTime": "00:58:31.4400000"
    }
  },
  {
    "TextLocation": {
      "Start": 51597,
      "End": 51606
    },
    "TimeRange": {
      "StartTime": "00:58:31.4400000",
      "EndTime": "00:58:32.0400000"
    }
  },
  {
    "TextLocation": {
      "Start": 51607,
      "End": 51611
    },
    "TimeRange": {
      "StartTime": "00:58:32.3400000",
      "EndTime": "00:58:32.5500000"
    }
  },
  {
    "TextLocation": {
      "Start": 51612,
      "End": 51616
    },
    "TimeRange": {
      "StartTime": "00:58:32.5500000",
      "EndTime": "00:58:32.7000000"
    }
  },
  {
    "TextLocation": {
      "Start": 51617,
      "End": 51620
    },
    "TimeRange": {
      "StartTime": "00:58:32.7000000",
      "EndTime": "00:58:32.8500000"
    }
  },
  {
    "TextLocation": {
      "Start": 51621,
      "End": 51625
    },
    "TimeRange": {
      "StartTime": "00:58:32.8500000",
      "EndTime": "00:58:32.9700000"
    }
  },
  {
    "TextLocation": {
      "Start": 51626,
      "End": 51629
    },
    "TimeRange": {
      "StartTime": "00:58:32.9700000",
      "EndTime": "00:58:33.1500000"
    }
  },
  {
    "TextLocation": {
      "Start": 51632,
      "End": 51635
    },
    "TimeRange": {
      "StartTime": "00:58:34.6500000",
      "EndTime": "00:58:34.9500000"
    }
  },
  {
    "TextLocation": {
      "Start": 51636,
      "End": 51641
    },
    "TimeRange": {
      "StartTime": "00:58:34.9500000",
      "EndTime": "00:58:35.1300000"
    }
  },
  {
    "TextLocation": {
      "Start": 51642,
      "End": 51647
    },
    "TimeRange": {
      "StartTime": "00:58:35.1300000",
      "EndTime": "00:58:35.3100000"
    }
  },
  {
    "TextLocation": {
      "Start": 51648,
      "End": 51649
    },
    "TimeRange": {
      "StartTime": "00:58:35.3100000",
      "EndTime": "00:58:35.4000000"
    }
  },
  {
    "TextLocation": {
      "Start": 51650,
      "End": 51656
    },
    "TimeRange": {
      "StartTime": "00:58:35.4000000",
      "EndTime": "00:58:35.6400000"
    }
  },
  {
    "TextLocation": {
      "Start": 51657,
      "End": 51659
    },
    "TimeRange": {
      "StartTime": "00:58:35.6400000",
      "EndTime": "00:58:35.7300000"
    }
  },
  {
    "TextLocation": {
      "Start": 51660,
      "End": 51663
    },
    "TimeRange": {
      "StartTime": "00:58:35.7300000",
      "EndTime": "00:58:36.0300000"
    }
  },
  {
    "TextLocation": {
      "Start": 51664,
      "End": 51667
    },
    "TimeRange": {
      "StartTime": "00:58:36.0300000",
      "EndTime": "00:58:36.1200000"
    }
  },
  {
    "TextLocation": {
      "Start": 51669,
      "End": 51672
    },
    "TimeRange": {
      "StartTime": "00:58:36.1200000",
      "EndTime": "00:58:36.3900000"
    }
  },
  {
    "TextLocation": {
      "Start": 51673,
      "End": 51679
    },
    "TimeRange": {
      "StartTime": "00:58:36.3900000",
      "EndTime": "00:58:36.8700000"
    }
  },
  {
    "TextLocation": {
      "Start": 51681,
      "End": 51684
    },
    "TimeRange": {
      "StartTime": "00:58:37.1700000",
      "EndTime": "00:58:37.3200000"
    }
  },
  {
    "TextLocation": {
      "Start": 51685,
      "End": 51688
    },
    "TimeRange": {
      "StartTime": "00:58:37.3200000",
      "EndTime": "00:58:37.5600000"
    }
  },
  {
    "TextLocation": {
      "Start": 51689,
      "End": 51692
    },
    "TimeRange": {
      "StartTime": "00:58:37.5600000",
      "EndTime": "00:58:37.8000000"
    }
  },
  {
    "TextLocation": {
      "Start": 51693,
      "End": 51699
    },
    "TimeRange": {
      "StartTime": "00:58:37.8000000",
      "EndTime": "00:58:38.1900000"
    }
  },
  {
    "TextLocation": {
      "Start": 51700,
      "End": 51704
    },
    "TimeRange": {
      "StartTime": "00:58:38.1900000",
      "EndTime": "00:58:38.3400000"
    }
  },
  {
    "TextLocation": {
      "Start": 51705,
      "End": 51708
    },
    "TimeRange": {
      "StartTime": "00:58:38.3400000",
      "EndTime": "00:58:38.6100000"
    }
  },
  {
    "TextLocation": {
      "Start": 51709,
      "End": 51714
    },
    "TimeRange": {
      "StartTime": "00:58:38.6100000",
      "EndTime": "00:58:39"
    }
  },
  {
    "TextLocation": {
      "Start": 51715,
      "End": 51720
    },
    "TimeRange": {
      "StartTime": "00:58:39",
      "EndTime": "00:58:39.4800000"
    }
  },
  {
    "TextLocation": {
      "Start": 51721,
      "End": 51724
    },
    "TimeRange": {
      "StartTime": "00:58:39.4800000",
      "EndTime": "00:58:39.6300000"
    }
  },
  {
    "TextLocation": {
      "Start": 51725,
      "End": 51730
    },
    "TimeRange": {
      "StartTime": "00:58:39.6300000",
      "EndTime": "00:58:39.8700000"
    }
  },
  {
    "TextLocation": {
      "Start": 51731,
      "End": 51735
    },
    "TimeRange": {
      "StartTime": "00:58:39.8700000",
      "EndTime": "00:58:40.5600000"
    }
  },
  {
    "TextLocation": {
      "Start": 51737,
      "End": 51740
    },
    "TimeRange": {
      "StartTime": "00:58:40.9200000",
      "EndTime": "00:58:41.1600000"
    }
  },
  {
    "TextLocation": {
      "Start": 51741,
      "End": 51742
    },
    "TimeRange": {
      "StartTime": "00:58:41.1600000",
      "EndTime": "00:58:41.2800000"
    }
  },
  {
    "TextLocation": {
      "Start": 51743,
      "End": 51747
    },
    "TimeRange": {
      "StartTime": "00:58:41.2800000",
      "EndTime": "00:58:41.4600000"
    }
  },
  {
    "TextLocation": {
      "Start": 51748,
      "End": 51751
    },
    "TimeRange": {
      "StartTime": "00:58:41.4600000",
      "EndTime": "00:58:41.7900000"
    }
  },
  {
    "TextLocation": {
      "Start": 51752,
      "End": 51756
    },
    "TimeRange": {
      "StartTime": "00:58:41.7900000",
      "EndTime": "00:58:42.2100000"
    }
  },
  {
    "TextLocation": {
      "Start": 51757,
      "End": 51760
    },
    "TimeRange": {
      "StartTime": "00:58:42.2100000",
      "EndTime": "00:58:42.3600000"
    }
  },
  {
    "TextLocation": {
      "Start": 51761,
      "End": 51772
    },
    "TimeRange": {
      "StartTime": "00:58:42.3600000",
      "EndTime": "00:58:43.1400000"
    }
  },
  {
    "TextLocation": {
      "Start": 51773,
      "End": 51775
    },
    "TimeRange": {
      "StartTime": "00:58:43.1400000",
      "EndTime": "00:58:43.2300000"
    }
  },
  {
    "TextLocation": {
      "Start": 51776,
      "End": 51781
    },
    "TimeRange": {
      "StartTime": "00:58:43.2300000",
      "EndTime": "00:58:43.4400000"
    }
  },
  {
    "TextLocation": {
      "Start": 51782,
      "End": 51793
    },
    "TimeRange": {
      "StartTime": "00:58:43.4400000",
      "EndTime": "00:58:44.0700000"
    }
  },
  {
    "TextLocation": {
      "Start": 51794,
      "End": 51797
    },
    "TimeRange": {
      "StartTime": "00:58:44.0700000",
      "EndTime": "00:58:44.3700000"
    }
  },
  {
    "TextLocation": {
      "Start": 51798,
      "End": 51802
    },
    "TimeRange": {
      "StartTime": "00:58:44.3700000",
      "EndTime": "00:58:44.6700000"
    }
  },
  {
    "TextLocation": {
      "Start": 51803,
      "End": 51805
    },
    "TimeRange": {
      "StartTime": "00:58:44.6700000",
      "EndTime": "00:58:44.7600000"
    }
  },
  {
    "TextLocation": {
      "Start": 51806,
      "End": 51809
    },
    "TimeRange": {
      "StartTime": "00:58:44.7600000",
      "EndTime": "00:58:44.8500000"
    }
  },
  {
    "TextLocation": {
      "Start": 51810,
      "End": 51816
    },
    "TimeRange": {
      "StartTime": "00:58:44.8500000",
      "EndTime": "00:58:45.3900000"
    }
  },
  {
    "TextLocation": {
      "Start": 51818,
      "End": 51825
    },
    "TimeRange": {
      "StartTime": "00:58:45.3900000",
      "EndTime": "00:58:45.7500000"
    }
  },
  {
    "TextLocation": {
      "Start": 51826,
      "End": 51828
    },
    "TimeRange": {
      "StartTime": "00:58:45.7500000",
      "EndTime": "00:58:45.9000000"
    }
  },
  {
    "TextLocation": {
      "Start": 51829,
      "End": 51838
    },
    "TimeRange": {
      "StartTime": "00:58:45.9000000",
      "EndTime": "00:58:46.3200000"
    }
  },
  {
    "TextLocation": {
      "Start": 51839,
      "End": 51843
    },
    "TimeRange": {
      "StartTime": "00:58:46.3200000",
      "EndTime": "00:58:46.4700000"
    }
  },
  {
    "TextLocation": {
      "Start": 51844,
      "End": 51851
    },
    "TimeRange": {
      "StartTime": "00:58:46.4700000",
      "EndTime": "00:58:46.8600000"
    }
  },
  {
    "TextLocation": {
      "Start": 51852,
      "End": 51859
    },
    "TimeRange": {
      "StartTime": "00:58:46.8600000",
      "EndTime": "00:58:47.4300000"
    }
  },
  {
    "TextLocation": {
      "Start": 51862,
      "End": 51864
    },
    "TimeRange": {
      "StartTime": "00:58:48.2100000",
      "EndTime": "00:58:48.3600000"
    }
  },
  {
    "TextLocation": {
      "Start": 51865,
      "End": 51866
    },
    "TimeRange": {
      "StartTime": "00:58:48.3600000",
      "EndTime": "00:58:48.4500000"
    }
  },
  {
    "TextLocation": {
      "Start": 51867,
      "End": 51871
    },
    "TimeRange": {
      "StartTime": "00:58:48.4500000",
      "EndTime": "00:58:48.6600000"
    }
  },
  {
    "TextLocation": {
      "Start": 51872,
      "End": 51877
    },
    "TimeRange": {
      "StartTime": "00:58:48.6600000",
      "EndTime": "00:58:48.9600000"
    }
  },
  {
    "TextLocation": {
      "Start": 51878,
      "End": 51880
    },
    "TimeRange": {
      "StartTime": "00:58:48.9600000",
      "EndTime": "00:58:49.0500000"
    }
  },
  {
    "TextLocation": {
      "Start": 51881,
      "End": 51883
    },
    "TimeRange": {
      "StartTime": "00:58:49.0500000",
      "EndTime": "00:58:49.2000000"
    }
  },
  {
    "TextLocation": {
      "Start": 51884,
      "End": 51890
    },
    "TimeRange": {
      "StartTime": "00:58:49.2000000",
      "EndTime": "00:58:49.8600000"
    }
  },
  {
    "TextLocation": {
      "Start": 51892,
      "End": 51897
    },
    "TimeRange": {
      "StartTime": "00:58:50.6100000",
      "EndTime": "00:58:50.8200000"
    }
  },
  {
    "TextLocation": {
      "Start": 51898,
      "End": 51901
    },
    "TimeRange": {
      "StartTime": "00:58:50.8200000",
      "EndTime": "00:58:50.9700000"
    }
  },
  {
    "TextLocation": {
      "Start": 51902,
      "End": 51909
    },
    "TimeRange": {
      "StartTime": "00:58:50.9700000",
      "EndTime": "00:58:51.3000000"
    }
  },
  {
    "TextLocation": {
      "Start": 51910,
      "End": 51912
    },
    "TimeRange": {
      "StartTime": "00:58:51.3000000",
      "EndTime": "00:58:51.4200000"
    }
  },
  {
    "TextLocation": {
      "Start": 51913,
      "End": 51918
    },
    "TimeRange": {
      "StartTime": "00:58:51.4200000",
      "EndTime": "00:58:51.6000000"
    }
  },
  {
    "TextLocation": {
      "Start": 51919,
      "End": 51923
    },
    "TimeRange": {
      "StartTime": "00:58:51.6000000",
      "EndTime": "00:58:51.7200000"
    }
  },
  {
    "TextLocation": {
      "Start": 51924,
      "End": 51933
    },
    "TimeRange": {
      "StartTime": "00:58:51.7200000",
      "EndTime": "00:58:52.2900000"
    }
  },
  {
    "TextLocation": {
      "Start": 51934,
      "End": 51936
    },
    "TimeRange": {
      "StartTime": "00:58:52.2900000",
      "EndTime": "00:58:52.4100000"
    }
  },
  {
    "TextLocation": {
      "Start": 51937,
      "End": 51939
    },
    "TimeRange": {
      "StartTime": "00:58:52.4100000",
      "EndTime": "00:58:52.9200000"
    }
  },
  {
    "TextLocation": {
      "Start": 51940,
      "End": 51943
    },
    "TimeRange": {
      "StartTime": "00:58:52.9200000",
      "EndTime": "00:58:53.1600000"
    }
  },
  {
    "TextLocation": {
      "Start": 51944,
      "End": 51948
    },
    "TimeRange": {
      "StartTime": "00:58:53.1600000",
      "EndTime": "00:58:53.4000000"
    }
  },
  {
    "TextLocation": {
      "Start": 51949,
      "End": 51951
    },
    "TimeRange": {
      "StartTime": "00:58:53.4000000",
      "EndTime": "00:58:53.4900000"
    }
  },
  {
    "TextLocation": {
      "Start": 51952,
      "End": 51959
    },
    "TimeRange": {
      "StartTime": "00:58:53.4900000",
      "EndTime": "00:58:53.8800000"
    }
  },
  {
    "TextLocation": {
      "Start": 51960,
      "End": 51966
    },
    "TimeRange": {
      "StartTime": "00:58:53.8800000",
      "EndTime": "00:58:54.1500000"
    }
  },
  {
    "TextLocation": {
      "Start": 51967,
      "End": 51973
    },
    "TimeRange": {
      "StartTime": "00:58:54.1500000",
      "EndTime": "00:58:54.4500000"
    }
  },
  {
    "TextLocation": {
      "Start": 51974,
      "End": 51979
    },
    "TimeRange": {
      "StartTime": "00:58:54.4500000",
      "EndTime": "00:58:54.7500000"
    }
  },
  {
    "TextLocation": {
      "Start": 51980,
      "End": 51982
    },
    "TimeRange": {
      "StartTime": "00:58:54.7500000",
      "EndTime": "00:58:54.8700000"
    }
  },
  {
    "TextLocation": {
      "Start": 51983,
      "End": 51989
    },
    "TimeRange": {
      "StartTime": "00:58:54.8700000",
      "EndTime": "00:58:55.3800000"
    }
  },
  {
    "TextLocation": {
      "Start": 51992,
      "End": 51995
    },
    "TimeRange": {
      "StartTime": "00:58:55.3800000",
      "EndTime": "00:58:55.5300000"
    }
  },
  {
    "TextLocation": {
      "Start": 51996,
      "End": 51998
    },
    "TimeRange": {
      "StartTime": "00:58:55.5300000",
      "EndTime": "00:58:55.6200000"
    }
  },
  {
    "TextLocation": {
      "Start": 51999,
      "End": 52001
    },
    "TimeRange": {
      "StartTime": "00:58:55.6200000",
      "EndTime": "00:58:55.8000000"
    }
  },
  {
    "TextLocation": {
      "Start": 52002,
      "End": 52006
    },
    "TimeRange": {
      "StartTime": "00:58:55.8000000",
      "EndTime": "00:58:56.1300000"
    }
  },
  {
    "TextLocation": {
      "Start": 52007,
      "End": 52012
    },
    "TimeRange": {
      "StartTime": "00:58:56.1300000",
      "EndTime": "00:58:56.3700000"
    }
  },
  {
    "TextLocation": {
      "Start": 52013,
      "End": 52017
    },
    "TimeRange": {
      "StartTime": "00:58:56.3700000",
      "EndTime": "00:58:56.4900000"
    }
  },
  {
    "TextLocation": {
      "Start": 52018,
      "End": 52025
    },
    "TimeRange": {
      "StartTime": "00:58:56.7600000",
      "EndTime": "00:58:57.1800000"
    }
  },
  {
    "TextLocation": {
      "Start": 52026,
      "End": 52030
    },
    "TimeRange": {
      "StartTime": "00:58:57.1800000",
      "EndTime": "00:58:57.5700000"
    }
  },
  {
    "TextLocation": {
      "Start": 52033,
      "End": 52034
    },
    "TimeRange": {
      "StartTime": "00:58:58.4100000",
      "EndTime": "00:58:58.6800000"
    }
  },
  {
    "TextLocation": {
      "Start": 52035,
      "End": 52041
    },
    "TimeRange": {
      "StartTime": "00:58:58.6800000",
      "EndTime": "00:58:58.9800000"
    }
  },
  {
    "TextLocation": {
      "Start": 52042,
      "End": 52044
    },
    "TimeRange": {
      "StartTime": "00:58:58.9800000",
      "EndTime": "00:58:59.1000000"
    }
  },
  {
    "TextLocation": {
      "Start": 52045,
      "End": 52048
    },
    "TimeRange": {
      "StartTime": "00:58:59.1000000",
      "EndTime": "00:58:59.3700000"
    }
  },
  {
    "TextLocation": {
      "Start": 52049,
      "End": 52053
    },
    "TimeRange": {
      "StartTime": "00:58:59.3700000",
      "EndTime": "00:58:59.4900000"
    }
  },
  {
    "TextLocation": {
      "Start": 52054,
      "End": 52064
    },
    "TimeRange": {
      "StartTime": "00:58:59.4900000",
      "EndTime": "00:59:00.0600000"
    }
  },
  {
    "TextLocation": {
      "Start": 52065,
      "End": 52067
    },
    "TimeRange": {
      "StartTime": "00:59:00.0600000",
      "EndTime": "00:59:00.2100000"
    }
  },
  {
    "TextLocation": {
      "Start": 52068,
      "End": 52072
    },
    "TimeRange": {
      "StartTime": "00:59:00.2100000",
      "EndTime": "00:59:00.4200000"
    }
  },
  {
    "TextLocation": {
      "Start": 52073,
      "End": 52078
    },
    "TimeRange": {
      "StartTime": "00:59:00.4200000",
      "EndTime": "00:59:00.6000000"
    }
  },
  {
    "TextLocation": {
      "Start": 52079,
      "End": 52083
    },
    "TimeRange": {
      "StartTime": "00:59:00.6000000",
      "EndTime": "00:59:00.9000000"
    }
  },
  {
    "TextLocation": {
      "Start": 52084,
      "End": 52086
    },
    "TimeRange": {
      "StartTime": "00:59:00.9000000",
      "EndTime": "00:59:00.9900000"
    }
  },
  {
    "TextLocation": {
      "Start": 52087,
      "End": 52090
    },
    "TimeRange": {
      "StartTime": "00:59:00.9900000",
      "EndTime": "00:59:01.0800000"
    }
  },
  {
    "TextLocation": {
      "Start": 52091,
      "End": 52097
    },
    "TimeRange": {
      "StartTime": "00:59:01.0800000",
      "EndTime": "00:59:01.4700000"
    }
  },
  {
    "TextLocation": {
      "Start": 52098,
      "End": 52104
    },
    "TimeRange": {
      "StartTime": "00:59:01.4700000",
      "EndTime": "00:59:01.9500000"
    }
  },
  {
    "TextLocation": {
      "Start": 52105,
      "End": 52112
    },
    "TimeRange": {
      "StartTime": "00:59:01.9500000",
      "EndTime": "00:59:02.2500000"
    }
  },
  {
    "TextLocation": {
      "Start": 52113,
      "End": 52117
    },
    "TimeRange": {
      "StartTime": "00:59:02.2500000",
      "EndTime": "00:59:02.5800000"
    }
  },
  {
    "TextLocation": {
      "Start": 52118,
      "End": 52121
    },
    "TimeRange": {
      "StartTime": "00:59:02.7600000",
      "EndTime": "00:59:03"
    }
  },
  {
    "TextLocation": {
      "Start": 52122,
      "End": 52131
    },
    "TimeRange": {
      "StartTime": "00:59:03",
      "EndTime": "00:59:03.3900000"
    }
  },
  {
    "TextLocation": {
      "Start": 52132,
      "End": 52134
    },
    "TimeRange": {
      "StartTime": "00:59:03.3900000",
      "EndTime": "00:59:03.5100000"
    }
  },
  {
    "TextLocation": {
      "Start": 52135,
      "End": 52137
    },
    "TimeRange": {
      "StartTime": "00:59:03.5100000",
      "EndTime": "00:59:03.6900000"
    }
  },
  {
    "TextLocation": {
      "Start": 52138,
      "End": 52144
    },
    "TimeRange": {
      "StartTime": "00:59:03.6900000",
      "EndTime": "00:59:04.2000000"
    }
  },
  {
    "TextLocation": {
      "Start": 52147,
      "End": 52150
    },
    "TimeRange": {
      "StartTime": "00:59:04.7700000",
      "EndTime": "00:59:04.9200000"
    }
  },
  {
    "TextLocation": {
      "Start": 52151,
      "End": 52155
    },
    "TimeRange": {
      "StartTime": "00:59:04.9200000",
      "EndTime": "00:59:05.1000000"
    }
  },
  {
    "TextLocation": {
      "Start": 52156,
      "End": 52158
    },
    "TimeRange": {
      "StartTime": "00:59:05.1000000",
      "EndTime": "00:59:05.2500000"
    }
  },
  {
    "TextLocation": {
      "Start": 52159,
      "End": 52167
    },
    "TimeRange": {
      "StartTime": "00:59:05.2500000",
      "EndTime": "00:59:05.7300000"
    }
  },
  {
    "TextLocation": {
      "Start": 52168,
      "End": 52170
    },
    "TimeRange": {
      "StartTime": "00:59:05.7300000",
      "EndTime": "00:59:05.8800000"
    }
  },
  {
    "TextLocation": {
      "Start": 52171,
      "End": 52173
    },
    "TimeRange": {
      "StartTime": "00:59:05.8800000",
      "EndTime": "00:59:05.9700000"
    }
  },
  {
    "TextLocation": {
      "Start": 52174,
      "End": 52177
    },
    "TimeRange": {
      "StartTime": "00:59:05.9700000",
      "EndTime": "00:59:06.1600000"
    }
  },
  {
    "TextLocation": {
      "Start": 52180,
      "End": 52184
    },
    "TimeRange": {
      "StartTime": "00:59:06.1800000",
      "EndTime": "00:59:06.3600000"
    }
  },
  {
    "TextLocation": {
      "Start": 52185,
      "End": 52192
    },
    "TimeRange": {
      "StartTime": "00:59:06.3600000",
      "EndTime": "00:59:06.8100000"
    }
  },
  {
    "TextLocation": {
      "Start": 52193,
      "End": 52203
    },
    "TimeRange": {
      "StartTime": "00:59:06.8100000",
      "EndTime": "00:59:07.4100000"
    }
  },
  {
    "TextLocation": {
      "Start": 52204,
      "End": 52208
    },
    "TimeRange": {
      "StartTime": "00:59:07.4100000",
      "EndTime": "00:59:07.5600000"
    }
  },
  {
    "TextLocation": {
      "Start": 52209,
      "End": 52213
    },
    "TimeRange": {
      "StartTime": "00:59:07.5600000",
      "EndTime": "00:59:07.7700000"
    }
  },
  {
    "TextLocation": {
      "Start": 52214,
      "End": 52221
    },
    "TimeRange": {
      "StartTime": "00:59:07.7700000",
      "EndTime": "00:59:08.3400000"
    }
  },
  {
    "TextLocation": {
      "Start": 52223,
      "End": 52228
    },
    "TimeRange": {
      "StartTime": "00:59:08.5800000",
      "EndTime": "00:59:08.9100000"
    }
  },
  {
    "TextLocation": {
      "Start": 52229,
      "End": 52233
    },
    "TimeRange": {
      "StartTime": "00:59:08.9100000",
      "EndTime": "00:59:09.0600000"
    }
  },
  {
    "TextLocation": {
      "Start": 52234,
      "End": 52237
    },
    "TimeRange": {
      "StartTime": "00:59:09.0600000",
      "EndTime": "00:59:09.1500000"
    }
  },
  {
    "TextLocation": {
      "Start": 52238,
      "End": 52246
    },
    "TimeRange": {
      "StartTime": "00:59:09.1500000",
      "EndTime": "00:59:09.6900000"
    }
  },
  {
    "TextLocation": {
      "Start": 52247,
      "End": 52251
    },
    "TimeRange": {
      "StartTime": "00:59:09.6900000",
      "EndTime": "00:59:09.8400000"
    }
  },
  {
    "TextLocation": {
      "Start": 52252,
      "End": 52256
    },
    "TimeRange": {
      "StartTime": "00:59:09.8400000",
      "EndTime": "00:59:09.9900000"
    }
  },
  {
    "TextLocation": {
      "Start": 52257,
      "End": 52266
    },
    "TimeRange": {
      "StartTime": "00:59:09.9900000",
      "EndTime": "00:59:10.4100000"
    }
  },
  {
    "TextLocation": {
      "Start": 52267,
      "End": 52269
    },
    "TimeRange": {
      "StartTime": "00:59:10.4400000",
      "EndTime": "00:59:10.5600000"
    }
  },
  {
    "TextLocation": {
      "Start": 52270,
      "End": 52273
    },
    "TimeRange": {
      "StartTime": "00:59:10.5600000",
      "EndTime": "00:59:10.6500000"
    }
  },
  {
    "TextLocation": {
      "Start": 52274,
      "End": 52280
    },
    "TimeRange": {
      "StartTime": "00:59:10.6500000",
      "EndTime": "00:59:11.1000000"
    }
  },
  {
    "TextLocation": {
      "Start": 52283,
      "End": 52285
    },
    "TimeRange": {
      "StartTime": "00:59:11.8800000",
      "EndTime": "00:59:12.0600000"
    }
  },
  {
    "TextLocation": {
      "Start": 52286,
      "End": 52289
    },
    "TimeRange": {
      "StartTime": "00:59:12.0600000",
      "EndTime": "00:59:12.1500000"
    }
  },
  {
    "TextLocation": {
      "Start": 52290,
      "End": 52292
    },
    "TimeRange": {
      "StartTime": "00:59:12.1500000",
      "EndTime": "00:59:12.2100000"
    }
  },
  {
    "TextLocation": {
      "Start": 52293,
      "End": 52296
    },
    "TimeRange": {
      "StartTime": "00:59:12.2100000",
      "EndTime": "00:59:12.3000000"
    }
  },
  {
    "TextLocation": {
      "Start": 52297,
      "End": 52301
    },
    "TimeRange": {
      "StartTime": "00:59:12.3000000",
      "EndTime": "00:59:12.4800000"
    }
  },
  {
    "TextLocation": {
      "Start": 52302,
      "End": 52307
    },
    "TimeRange": {
      "StartTime": "00:59:12.4800000",
      "EndTime": "00:59:12.6900000"
    }
  },
  {
    "TextLocation": {
      "Start": 52308,
      "End": 52312
    },
    "TimeRange": {
      "StartTime": "00:59:12.6900000",
      "EndTime": "00:59:12.9300000"
    }
  },
  {
    "TextLocation": {
      "Start": 52320,
      "End": 52321
    },
    "TimeRange": {
      "StartTime": "00:59:13.5000000",
      "EndTime": "00:59:13.7100000"
    }
  },
  {
    "TextLocation": {
      "Start": 52322,
      "End": 52326
    },
    "TimeRange": {
      "StartTime": "00:59:13.7100000",
      "EndTime": "00:59:13.8000000"
    }
  },
  {
    "TextLocation": {
      "Start": 52327,
      "End": 52329
    },
    "TimeRange": {
      "StartTime": "00:59:13.8000000",
      "EndTime": "00:59:13.9200000"
    }
  },
  {
    "TextLocation": {
      "Start": 52330,
      "End": 52337
    },
    "TimeRange": {
      "StartTime": "00:59:13.9200000",
      "EndTime": "00:59:14.2300000"
    }
  },
  {
    "TextLocation": {
      "Start": 52338,
      "End": 52342
    },
    "TimeRange": {
      "StartTime": "00:59:14.2300000",
      "EndTime": "00:59:14.3100000"
    }
  },
  {
    "TextLocation": {
      "Start": 52343,
      "End": 52347
    },
    "TimeRange": {
      "StartTime": "00:59:14.3100000",
      "EndTime": "00:59:14.5400000"
    }
  },
  {
    "TextLocation": {
      "Start": 52355,
      "End": 52359
    },
    "TimeRange": {
      "StartTime": "00:59:14.8200000",
      "EndTime": "00:59:15.1500000"
    }
  },
  {
    "TextLocation": {
      "Start": 52362,
      "End": 52365
    },
    "TimeRange": {
      "StartTime": "00:59:15.7200000",
      "EndTime": "00:59:15.8100000"
    }
  },
  {
    "TextLocation": {
      "Start": 52366,
      "End": 52370
    },
    "TimeRange": {
      "StartTime": "00:59:15.8100000",
      "EndTime": "00:59:15.9300000"
    }
  },
  {
    "TextLocation": {
      "Start": 52371,
      "End": 52375
    },
    "TimeRange": {
      "StartTime": "00:59:15.9300000",
      "EndTime": "00:59:16.0800000"
    }
  },
  {
    "TextLocation": {
      "Start": 52376,
      "End": 52378
    },
    "TimeRange": {
      "StartTime": "00:59:16.0800000",
      "EndTime": "00:59:16.2300000"
    }
  },
  {
    "TextLocation": {
      "Start": 52379,
      "End": 52382
    },
    "TimeRange": {
      "StartTime": "00:59:16.2300000",
      "EndTime": "00:59:16.3800000"
    }
  },
  {
    "TextLocation": {
      "Start": 52383,
      "End": 52386
    },
    "TimeRange": {
      "StartTime": "00:59:16.3800000",
      "EndTime": "00:59:16.6200000"
    }
  },
  {
    "TextLocation": {
      "Start": 52387,
      "End": 52394
    },
    "TimeRange": {
      "StartTime": "00:59:16.6200000",
      "EndTime": "00:59:17.1900000"
    }
  },
  {
    "TextLocation": {
      "Start": 52395,
      "End": 52398
    },
    "TimeRange": {
      "StartTime": "00:59:17.4300000",
      "EndTime": "00:59:17.6100000"
    }
  },
  {
    "TextLocation": {
      "Start": 52399,
      "End": 52402
    },
    "TimeRange": {
      "StartTime": "00:59:17.6100000",
      "EndTime": "00:59:17.7900000"
    }
  },
  {
    "TextLocation": {
      "Start": 52403,
      "End": 52409
    },
    "TimeRange": {
      "StartTime": "00:59:17.7900000",
      "EndTime": "00:59:18.0600000"
    }
  },
  {
    "TextLocation": {
      "Start": 52410,
      "End": 52412
    },
    "TimeRange": {
      "StartTime": "00:59:18.0600000",
      "EndTime": "00:59:18.1800000"
    }
  },
  {
    "TextLocation": {
      "Start": 52413,
      "End": 52417
    },
    "TimeRange": {
      "StartTime": "00:59:18.1800000",
      "EndTime": "00:59:18.5100000"
    }
  },
  {
    "TextLocation": {
      "Start": 52425,
      "End": 52427
    },
    "TimeRange": {
      "StartTime": "00:59:19.7700000",
      "EndTime": "00:59:19.9800000"
    }
  },
  {
    "TextLocation": {
      "Start": 52428,
      "End": 52431
    },
    "TimeRange": {
      "StartTime": "00:59:19.9800000",
      "EndTime": "00:59:20.2500000"
    }
  },
  {
    "TextLocation": {
      "Start": 52432,
      "End": 52434
    },
    "TimeRange": {
      "StartTime": "00:59:20.2500000",
      "EndTime": "00:59:20.4000000"
    }
  },
  {
    "TextLocation": {
      "Start": 52435,
      "End": 52438
    },
    "TimeRange": {
      "StartTime": "00:59:20.4000000",
      "EndTime": "00:59:20.5200000"
    }
  },
  {
    "TextLocation": {
      "Start": 52439,
      "End": 52442
    },
    "TimeRange": {
      "StartTime": "00:59:20.5200000",
      "EndTime": "00:59:20.8200000"
    }
  },
  {
    "TextLocation": {
      "Start": 52443,
      "End": 52446
    },
    "TimeRange": {
      "StartTime": "00:59:20.8200000",
      "EndTime": "00:59:21.1200000"
    }
  },
  {
    "TextLocation": {
      "Start": 52447,
      "End": 52453
    },
    "TimeRange": {
      "StartTime": "00:59:21.1200000",
      "EndTime": "00:59:21.3900000"
    }
  },
  {
    "TextLocation": {
      "Start": 52455,
      "End": 52456
    },
    "TimeRange": {
      "StartTime": "00:59:21.3900000",
      "EndTime": "00:59:21.4800000"
    }
  },
  {
    "TextLocation": {
      "Start": 52457,
      "End": 52460
    },
    "TimeRange": {
      "StartTime": "00:59:21.4800000",
      "EndTime": "00:59:21.8100000"
    }
  },
  {
    "TextLocation": {
      "Start": 52461,
      "End": 52462
    },
    "TimeRange": {
      "StartTime": "00:59:21.8100000",
      "EndTime": "00:59:22.0500000"
    }
  },
  {
    "TextLocation": {
      "Start": 52463,
      "End": 52466
    },
    "TimeRange": {
      "StartTime": "00:59:22.0500000",
      "EndTime": "00:59:22.2000000"
    }
  },
  {
    "TextLocation": {
      "Start": 52467,
      "End": 52472
    },
    "TimeRange": {
      "StartTime": "00:59:22.2000000",
      "EndTime": "00:59:22.3800000"
    }
  },
  {
    "TextLocation": {
      "Start": 52473,
      "End": 52475
    },
    "TimeRange": {
      "StartTime": "00:59:22.3900000",
      "EndTime": "00:59:22.4700000"
    }
  },
  {
    "TextLocation": {
      "Start": 52476,
      "End": 52480
    },
    "TimeRange": {
      "StartTime": "00:59:22.4700000",
      "EndTime": "00:59:22.6800000"
    }
  },
  {
    "TextLocation": {
      "Start": 52481,
      "End": 52484
    },
    "TimeRange": {
      "StartTime": "00:59:22.6800000",
      "EndTime": "00:59:22.8300000"
    }
  },
  {
    "TextLocation": {
      "Start": 52486,
      "End": 52487
    },
    "TimeRange": {
      "StartTime": "00:59:22.8300000",
      "EndTime": "00:59:22.9500000"
    }
  },
  {
    "TextLocation": {
      "Start": 52488,
      "End": 52493
    },
    "TimeRange": {
      "StartTime": "00:59:22.9500000",
      "EndTime": "00:59:23.2200000"
    }
  },
  {
    "TextLocation": {
      "Start": 52494,
      "End": 52502
    },
    "TimeRange": {
      "StartTime": "00:59:23.2200000",
      "EndTime": "00:59:23.7000000"
    }
  },
  {
    "TextLocation": {
      "Start": 52503,
      "End": 52505
    },
    "TimeRange": {
      "StartTime": "00:59:23.7000000",
      "EndTime": "00:59:24.1000000"
    }
  },
  {
    "TextLocation": {
      "Start": 52506,
      "End": 52508
    },
    "TimeRange": {
      "StartTime": "00:59:24.1200000",
      "EndTime": "00:59:24.4700000"
    }
  },
  {
    "TextLocation": {
      "Start": 52509,
      "End": 52511
    },
    "TimeRange": {
      "StartTime": "00:59:24.6600000",
      "EndTime": "00:59:24.9000000"
    }
  },
  {
    "TextLocation": {
      "Start": 52512,
      "End": 52518
    },
    "TimeRange": {
      "StartTime": "00:59:24.9000000",
      "EndTime": "00:59:25.1400000"
    }
  },
  {
    "TextLocation": {
      "Start": 52519,
      "End": 52523
    },
    "TimeRange": {
      "StartTime": "00:59:25.1400000",
      "EndTime": "00:59:25.3500000"
    }
  },
  {
    "TextLocation": {
      "Start": 52524,
      "End": 52530
    },
    "TimeRange": {
      "StartTime": "00:59:25.3500000",
      "EndTime": "00:59:25.9800000"
    }
  },
  {
    "TextLocation": {
      "Start": 52533,
      "End": 52535
    },
    "TimeRange": {
      "StartTime": "00:59:26.4600000",
      "EndTime": "00:59:26.7600000"
    }
  },
  {
    "TextLocation": {
      "Start": 52536,
      "End": 52539
    },
    "TimeRange": {
      "StartTime": "00:59:26.7600000",
      "EndTime": "00:59:27.0900000"
    }
  },
  {
    "TextLocation": {
      "Start": 52540,
      "End": 52543
    },
    "TimeRange": {
      "StartTime": "00:59:27.0900000",
      "EndTime": "00:59:27.4100000"
    }
  },
  {
    "TextLocation": {
      "Start": 52545,
      "End": 52546
    },
    "TimeRange": {
      "StartTime": "00:59:27.4200000",
      "EndTime": "00:59:28.0900000"
    }
  },
  {
    "TextLocation": {
      "Start": 52547,
      "End": 52551
    },
    "TimeRange": {
      "StartTime": "00:59:28.1100000",
      "EndTime": "00:59:28.4400000"
    }
  },
  {
    "TextLocation": {
      "Start": 52552,
      "End": 52553
    },
    "TimeRange": {
      "StartTime": "00:59:28.4400000",
      "EndTime": "00:59:28.5000000"
    }
  },
  {
    "TextLocation": {
      "Start": 52554,
      "End": 52557
    },
    "TimeRange": {
      "StartTime": "00:59:28.5000000",
      "EndTime": "00:59:28.7100000"
    }
  },
  {
    "TextLocation": {
      "Start": 52558,
      "End": 52560
    },
    "TimeRange": {
      "StartTime": "00:59:28.7100000",
      "EndTime": "00:59:28.7700000"
    }
  },
  {
    "TextLocation": {
      "Start": 52561,
      "End": 52568
    },
    "TimeRange": {
      "StartTime": "00:59:28.7700000",
      "EndTime": "00:59:29.1300000"
    }
  },
  {
    "TextLocation": {
      "Start": 52569,
      "End": 52572
    },
    "TimeRange": {
      "StartTime": "00:59:29.1300000",
      "EndTime": "00:59:29.4700000"
    }
  },
  {
    "TextLocation": {
      "Start": 52573,
      "End": 52577
    },
    "TimeRange": {
      "StartTime": "00:59:29.7300000",
      "EndTime": "00:59:30.0300000"
    }
  },
  {
    "TextLocation": {
      "Start": 52578,
      "End": 52581
    },
    "TimeRange": {
      "StartTime": "00:59:30.0300000",
      "EndTime": "00:59:30.2100000"
    }
  },
  {
    "TextLocation": {
      "Start": 52583,
      "End": 52586
    },
    "TimeRange": {
      "StartTime": "00:59:30.2100000",
      "EndTime": "00:59:30.4800000"
    }
  },
  {
    "TextLocation": {
      "Start": 52587,
      "End": 52590
    },
    "TimeRange": {
      "StartTime": "00:59:31.5000000",
      "EndTime": "00:59:31.7400000"
    }
  },
  {
    "TextLocation": {
      "Start": 52591,
      "End": 52595
    },
    "TimeRange": {
      "StartTime": "00:59:31.7400000",
      "EndTime": "00:59:31.9800000"
    }
  },
  {
    "TextLocation": {
      "Start": 52596,
      "End": 52598
    },
    "TimeRange": {
      "StartTime": "00:59:31.9800000",
      "EndTime": "00:59:32.0700000"
    }
  },
  {
    "TextLocation": {
      "Start": 52599,
      "End": 52606
    },
    "TimeRange": {
      "StartTime": "00:59:32.0700000",
      "EndTime": "00:59:32.5200000"
    }
  },
  {
    "TextLocation": {
      "Start": 52607,
      "End": 52611
    },
    "TimeRange": {
      "StartTime": "00:59:32.5200000",
      "EndTime": "00:59:32.7900000"
    }
  },
  {
    "TextLocation": {
      "Start": 52612,
      "End": 52616
    },
    "TimeRange": {
      "StartTime": "00:59:32.7900000",
      "EndTime": "00:59:32.9800000"
    }
  },
  {
    "TextLocation": {
      "Start": 52617,
      "End": 52622
    },
    "TimeRange": {
      "StartTime": "00:59:32.9800000",
      "EndTime": "00:59:33.1500000"
    }
  },
  {
    "TextLocation": {
      "Start": 52623,
      "End": 52627
    },
    "TimeRange": {
      "StartTime": "00:59:33.1500000",
      "EndTime": "00:59:33.4200000"
    }
  },
  {
    "TextLocation": {
      "Start": 52628,
      "End": 52629
    },
    "TimeRange": {
      "StartTime": "00:59:33.4200000",
      "EndTime": "00:59:33.5100000"
    }
  },
  {
    "TextLocation": {
      "Start": 52630,
      "End": 52634
    },
    "TimeRange": {
      "StartTime": "00:59:33.5100000",
      "EndTime": "00:59:33.7200000"
    }
  },
  {
    "TextLocation": {
      "Start": 52635,
      "End": 52641
    },
    "TimeRange": {
      "StartTime": "00:59:34.0500000",
      "EndTime": "00:59:34.3500000"
    }
  },
  {
    "TextLocation": {
      "Start": 52642,
      "End": 52646
    },
    "TimeRange": {
      "StartTime": "00:59:34.3500000",
      "EndTime": "00:59:34.5600000"
    }
  },
  {
    "TextLocation": {
      "Start": 52647,
      "End": 52649
    },
    "TimeRange": {
      "StartTime": "00:59:34.5600000",
      "EndTime": "00:59:34.7900000"
    }
  },
  {
    "TextLocation": {
      "Start": 52657,
      "End": 52658
    },
    "TimeRange": {
      "StartTime": "00:59:35.9700000",
      "EndTime": "00:59:36.1500000"
    }
  },
  {
    "TextLocation": {
      "Start": 52659,
      "End": 52664
    },
    "TimeRange": {
      "StartTime": "00:59:36.1500000",
      "EndTime": "00:59:36.4200000"
    }
  },
  {
    "TextLocation": {
      "Start": 52665,
      "End": 52669
    },
    "TimeRange": {
      "StartTime": "00:59:36.4200000",
      "EndTime": "00:59:36.5700000"
    }
  },
  {
    "TextLocation": {
      "Start": 52670,
      "End": 52673
    },
    "TimeRange": {
      "StartTime": "00:59:36.5700000",
      "EndTime": "00:59:36.7500000"
    }
  },
  {
    "TextLocation": {
      "Start": 52674,
      "End": 52678
    },
    "TimeRange": {
      "StartTime": "00:59:36.7500000",
      "EndTime": "00:59:36.8700000"
    }
  },
  {
    "TextLocation": {
      "Start": 52679,
      "End": 52683
    },
    "TimeRange": {
      "StartTime": "00:59:36.8700000",
      "EndTime": "00:59:37.0200000"
    }
  },
  {
    "TextLocation": {
      "Start": 52684,
      "End": 52687
    },
    "TimeRange": {
      "StartTime": "00:59:37.0200000",
      "EndTime": "00:59:37.2000000"
    }
  },
  {
    "TextLocation": {
      "Start": 52688,
      "End": 52690
    },
    "TimeRange": {
      "StartTime": "00:59:37.2000000",
      "EndTime": "00:59:37.2600000"
    }
  },
  {
    "TextLocation": {
      "Start": 52691,
      "End": 52694
    },
    "TimeRange": {
      "StartTime": "00:59:37.2600000",
      "EndTime": "00:59:37.3500000"
    }
  },
  {
    "TextLocation": {
      "Start": 52695,
      "End": 52699
    },
    "TimeRange": {
      "StartTime": "00:59:37.3500000",
      "EndTime": "00:59:37.6500000"
    }
  },
  {
    "TextLocation": {
      "Start": 52700,
      "End": 52701
    },
    "TimeRange": {
      "StartTime": "00:59:37.6500000",
      "EndTime": "00:59:37.7700000"
    }
  },
  {
    "TextLocation": {
      "Start": 52702,
      "End": 52706
    },
    "TimeRange": {
      "StartTime": "00:59:37.7700000",
      "EndTime": "00:59:38.0400000"
    }
  },
  {
    "TextLocation": {
      "Start": 52707,
      "End": 52710
    },
    "TimeRange": {
      "StartTime": "00:59:38.0700000",
      "EndTime": "00:59:38.2200000"
    }
  },
  {
    "TextLocation": {
      "Start": 52711,
      "End": 52713
    },
    "TimeRange": {
      "StartTime": "00:59:38.2200000",
      "EndTime": "00:59:38.3100000"
    }
  },
  {
    "TextLocation": {
      "Start": 52714,
      "End": 52718
    },
    "TimeRange": {
      "StartTime": "00:59:38.3100000",
      "EndTime": "00:59:38.4900000"
    }
  },
  {
    "TextLocation": {
      "Start": 52719,
      "End": 52725
    },
    "TimeRange": {
      "StartTime": "00:59:38.4900000",
      "EndTime": "00:59:39.0600000"
    }
  },
  {
    "TextLocation": {
      "Start": 52726,
      "End": 52731
    },
    "TimeRange": {
      "StartTime": "00:59:39.0600000",
      "EndTime": "00:59:39.4500000"
    }
  },
  {
    "TextLocation": {
      "Start": 52732,
      "End": 52735
    },
    "TimeRange": {
      "StartTime": "00:59:39.4500000",
      "EndTime": "00:59:39.5400000"
    }
  },
  {
    "TextLocation": {
      "Start": 52736,
      "End": 52739
    },
    "TimeRange": {
      "StartTime": "00:59:39.5400000",
      "EndTime": "00:59:39.7800000"
    }
  },
  {
    "TextLocation": {
      "Start": 52740,
      "End": 52743
    },
    "TimeRange": {
      "StartTime": "00:59:39.7800000",
      "EndTime": "00:59:40.0200000"
    }
  },
  {
    "TextLocation": {
      "Start": 52744,
      "End": 52754
    },
    "TimeRange": {
      "StartTime": "00:59:40.0200000",
      "EndTime": "00:59:40.6200000"
    }
  },
  {
    "TextLocation": {
      "Start": 52757,
      "End": 52760
    },
    "TimeRange": {
      "StartTime": "00:59:40.6200000",
      "EndTime": "00:59:40.8900000"
    }
  },
  {
    "TextLocation": {
      "Start": 52761,
      "End": 52762
    },
    "TimeRange": {
      "StartTime": "00:59:40.8900000",
      "EndTime": "00:59:41.0100000"
    }
  },
  {
    "TextLocation": {
      "Start": 52763,
      "End": 52768
    },
    "TimeRange": {
      "StartTime": "00:59:41.0100000",
      "EndTime": "00:59:41.2200000"
    }
  },
  {
    "TextLocation": {
      "Start": 52769,
      "End": 52773
    },
    "TimeRange": {
      "StartTime": "00:59:41.2200000",
      "EndTime": "00:59:41.3400000"
    }
  },
  {
    "TextLocation": {
      "Start": 52774,
      "End": 52780
    },
    "TimeRange": {
      "StartTime": "00:59:41.3400000",
      "EndTime": "00:59:41.4600000"
    }
  },
  {
    "TextLocation": {
      "Start": 52781,
      "End": 52787
    },
    "TimeRange": {
      "StartTime": "00:59:41.4600000",
      "EndTime": "00:59:41.7300000"
    }
  },
  {
    "TextLocation": {
      "Start": 52788,
      "End": 52790
    },
    "TimeRange": {
      "StartTime": "00:59:41.7300000",
      "EndTime": "00:59:41.8500000"
    }
  },
  {
    "TextLocation": {
      "Start": 52791,
      "End": 52794
    },
    "TimeRange": {
      "StartTime": "00:59:41.8500000",
      "EndTime": "00:59:41.9400000"
    }
  },
  {
    "TextLocation": {
      "Start": 52795,
      "End": 52800
    },
    "TimeRange": {
      "StartTime": "00:59:41.9400000",
      "EndTime": "00:59:42.0600000"
    }
  },
  {
    "TextLocation": {
      "Start": 52801,
      "End": 52808
    },
    "TimeRange": {
      "StartTime": "00:59:42.0600000",
      "EndTime": "00:59:42.3300000"
    }
  },
  {
    "TextLocation": {
      "Start": 52809,
      "End": 52812
    },
    "TimeRange": {
      "StartTime": "00:59:42.3300000",
      "EndTime": "00:59:42.4200000"
    }
  },
  {
    "TextLocation": {
      "Start": 52813,
      "End": 52821
    },
    "TimeRange": {
      "StartTime": "00:59:42.4200000",
      "EndTime": "00:59:42.8100000"
    }
  },
  {
    "TextLocation": {
      "Start": 52822,
      "End": 52824
    },
    "TimeRange": {
      "StartTime": "00:59:42.8100000",
      "EndTime": "00:59:42.9000000"
    }
  },
  {
    "TextLocation": {
      "Start": 52825,
      "End": 52829
    },
    "TimeRange": {
      "StartTime": "00:59:42.9000000",
      "EndTime": "00:59:43.0500000"
    }
  },
  {
    "TextLocation": {
      "Start": 52830,
      "End": 52833
    },
    "TimeRange": {
      "StartTime": "00:59:43.0500000",
      "EndTime": "00:59:43.3100000"
    }
  },
  {
    "TextLocation": {
      "Start": 52834,
      "End": 52840
    },
    "TimeRange": {
      "StartTime": "00:59:43.3200000",
      "EndTime": "00:59:43.7400000"
    }
  },
  {
    "TextLocation": {
      "Start": 52841,
      "End": 52845
    },
    "TimeRange": {
      "StartTime": "00:59:43.7400000",
      "EndTime": "00:59:43.8600000"
    }
  },
  {
    "TextLocation": {
      "Start": 52846,
      "End": 52848
    },
    "TimeRange": {
      "StartTime": "00:59:43.8600000",
      "EndTime": "00:59:43.9800000"
    }
  },
  {
    "TextLocation": {
      "Start": 52849,
      "End": 52853
    },
    "TimeRange": {
      "StartTime": "00:59:43.9800000",
      "EndTime": "00:59:44.2800000"
    }
  },
  {
    "TextLocation": {
      "Start": 52854,
      "End": 52856
    },
    "TimeRange": {
      "StartTime": "00:59:44.2800000",
      "EndTime": "00:59:44.4600000"
    }
  },
  {
    "TextLocation": {
      "Start": 52857,
      "End": 52859
    },
    "TimeRange": {
      "StartTime": "00:59:44.4600000",
      "EndTime": "00:59:44.6400000"
    }
  },
  {
    "TextLocation": {
      "Start": 52860,
      "End": 52863
    },
    "TimeRange": {
      "StartTime": "00:59:44.6400000",
      "EndTime": "00:59:44.8300000"
    }
  },
  {
    "TextLocation": {
      "Start": 52864,
      "End": 52867
    },
    "TimeRange": {
      "StartTime": "00:59:44.8300000",
      "EndTime": "00:59:45.0300000"
    }
  },
  {
    "TextLocation": {
      "Start": 52875,
      "End": 52879
    },
    "TimeRange": {
      "StartTime": "00:59:46.5500000",
      "EndTime": "00:59:46.9700000"
    }
  },
  {
    "TextLocation": {
      "Start": 52882,
      "End": 52885
    },
    "TimeRange": {
      "StartTime": "00:59:47.2100000",
      "EndTime": "00:59:47.5000000"
    }
  },
  {
    "TextLocation": {
      "Start": 52886,
      "End": 52889
    },
    "TimeRange": {
      "StartTime": "00:59:48.3700000",
      "EndTime": "00:59:48.7000000"
    }
  },
  {
    "TextLocation": {
      "Start": 52890,
      "End": 52894
    },
    "TimeRange": {
      "StartTime": "00:59:48.7700000",
      "EndTime": "00:59:49.0400000"
    }
  },
  {
    "TextLocation": {
      "Start": 52895,
      "End": 52899
    },
    "TimeRange": {
      "StartTime": "00:59:49.0400000",
      "EndTime": "00:59:49.2800000"
    }
  },
  {
    "TextLocation": {
      "Start": 52900,
      "End": 52903
    },
    "TimeRange": {
      "StartTime": "00:59:50.2100000",
      "EndTime": "00:59:50.3900000"
    }
  },
  {
    "TextLocation": {
      "Start": 52904,
      "End": 52908
    },
    "TimeRange": {
      "StartTime": "00:59:50.3900000",
      "EndTime": "00:59:50.7200000"
    }
  },
  {
    "TextLocation": {
      "Start": 52909,
      "End": 52911
    },
    "TimeRange": {
      "StartTime": "00:59:51.2600000",
      "EndTime": "00:59:51.6200000"
    }
  },
  {
    "TextLocation": {
      "Start": 52912,
      "End": 52916
    },
    "TimeRange": {
      "StartTime": "00:59:52.1600000",
      "EndTime": "00:59:53"
    }
  },
  {
    "TextLocation": {
      "Start": 52917,
      "End": 52926
    },
    "TimeRange": {
      "StartTime": "00:59:53.3000000",
      "EndTime": "00:59:53.9300000"
    }
  },
  {
    "TextLocation": {
      "Start": 52927,
      "End": 52931
    },
    "TimeRange": {
      "StartTime": "00:59:54.0800000",
      "EndTime": "00:59:54.6200000"
    }
  },
  {
    "TextLocation": {
      "Start": 52934,
      "End": 52937
    },
    "TimeRange": {
      "StartTime": "00:59:55.5500000",
      "EndTime": "00:59:55.6000000"
    }
  },
  {
    "TextLocation": {
      "Start": 52938,
      "End": 52942
    },
    "TimeRange": {
      "StartTime": "00:59:55.6400000",
      "EndTime": "00:59:55.8800000"
    }
  },
  {
    "TextLocation": {
      "Start": 52943,
      "End": 52947
    },
    "TimeRange": {
      "StartTime": "00:59:55.8800000",
      "EndTime": "00:59:56.0900000"
    }
  },
  {
    "TextLocation": {
      "Start": 52948,
      "End": 52950
    },
    "TimeRange": {
      "StartTime": "00:59:56.0900000",
      "EndTime": "00:59:56.2400000"
    }
  },
  {
    "TextLocation": {
      "Start": 52951,
      "End": 52956
    },
    "TimeRange": {
      "StartTime": "00:59:56.2400000",
      "EndTime": "00:59:56.6300000"
    }
  },
  {
    "TextLocation": {
      "Start": 52957,
      "End": 52959
    },
    "TimeRange": {
      "StartTime": "00:59:57.2000000",
      "EndTime": "00:59:57.4100000"
    }
  },
  {
    "TextLocation": {
      "Start": 52960,
      "End": 52964
    },
    "TimeRange": {
      "StartTime": "00:59:57.4100000",
      "EndTime": "00:59:57.5900000"
    }
  },
  {
    "TextLocation": {
      "Start": 52965,
      "End": 52967
    },
    "TimeRange": {
      "StartTime": "00:59:57.5900000",
      "EndTime": "00:59:57.9700000"
    }
  },
  {
    "TextLocation": {
      "Start": 52968,
      "End": 52970
    },
    "TimeRange": {
      "StartTime": "00:59:57.9800000",
      "EndTime": "00:59:58.3700000"
    }
  },
  {
    "TextLocation": {
      "Start": 52971,
      "End": 52981
    },
    "TimeRange": {
      "StartTime": "00:59:58.3700000",
      "EndTime": "00:59:59"
    }
  },
  {
    "TextLocation": {
      "Start": 52983,
      "End": 52984
    },
    "TimeRange": {
      "StartTime": "00:59:59.5700000",
      "EndTime": "00:59:59.7500000"
    }
  },
  {
    "TextLocation": {
      "Start": 52985,
      "End": 52990
    },
    "TimeRange": {
      "StartTime": "00:59:59.7500000",
      "EndTime": "00:59:59.9900000"
    }
  },
  {
    "TextLocation": {
      "Start": 52991,
      "End": 52999
    },
    "TimeRange": {
      "StartTime": "00:59:59.9900000",
      "EndTime": "01:00:00.4400000"
    }
  },
  {
    "TextLocation": {
      "Start": 53000,
      "End": 53008
    },
    "TimeRange": {
      "StartTime": "01:00:00.4400000",
      "EndTime": "01:00:00.8000000"
    }
  },
  {
    "TextLocation": {
      "Start": 53009,
      "End": 53012
    },
    "TimeRange": {
      "StartTime": "01:00:00.8000000",
      "EndTime": "01:00:00.9800000"
    }
  },
  {
    "TextLocation": {
      "Start": 53013,
      "End": 53015
    },
    "TimeRange": {
      "StartTime": "01:00:00.9800000",
      "EndTime": "01:00:01.2600000"
    }
  },
  {
    "TextLocation": {
      "Start": 53016,
      "End": 53020
    },
    "TimeRange": {
      "StartTime": "01:00:01.2800000",
      "EndTime": "01:00:01.5100000"
    }
  },
  {
    "TextLocation": {
      "Start": 53021,
      "End": 53028
    },
    "TimeRange": {
      "StartTime": "01:00:01.6400000",
      "EndTime": "01:00:02.2100000"
    }
  },
  {
    "TextLocation": {
      "Start": 53029,
      "End": 53030
    },
    "TimeRange": {
      "StartTime": "01:00:02.9900000",
      "EndTime": "01:00:03.2600000"
    }
  },
  {
    "TextLocation": {
      "Start": 53031,
      "End": 53036
    },
    "TimeRange": {
      "StartTime": "01:00:04.0700000",
      "EndTime": "01:00:04.3400000"
    }
  },
  {
    "TextLocation": {
      "Start": 53037,
      "End": 53039
    },
    "TimeRange": {
      "StartTime": "01:00:04.3400000",
      "EndTime": "01:00:04.7300000"
    }
  },
  {
    "TextLocation": {
      "Start": 53047,
      "End": 53050
    },
    "TimeRange": {
      "StartTime": "01:00:07.6100000",
      "EndTime": "01:00:07.7300000"
    }
  },
  {
    "TextLocation": {
      "Start": 53051,
      "End": 53056
    },
    "TimeRange": {
      "StartTime": "01:00:07.7300000",
      "EndTime": "01:00:07.9400000"
    }
  },
  {
    "TextLocation": {
      "Start": 53059,
      "End": 53060
    },
    "TimeRange": {
      "StartTime": "01:00:08.2700000",
      "EndTime": "01:00:08.5100000"
    }
  },
  {
    "TextLocation": {
      "Start": 53061,
      "End": 53065
    },
    "TimeRange": {
      "StartTime": "01:00:08.5100000",
      "EndTime": "01:00:08.8700000"
    }
  },
  {
    "TextLocation": {
      "Start": 53066,
      "End": 53068
    },
    "TimeRange": {
      "StartTime": "01:00:10.2800000",
      "EndTime": "01:00:10.5200000"
    }
  },
  {
    "TextLocation": {
      "Start": 53069,
      "End": 53074
    },
    "TimeRange": {
      "StartTime": "01:00:10.5200000",
      "EndTime": "01:00:10.7600000"
    }
  },
  {
    "TextLocation": {
      "Start": 53075,
      "End": 53078
    },
    "TimeRange": {
      "StartTime": "01:00:10.7600000",
      "EndTime": "01:00:10.8500000"
    }
  },
  {
    "TextLocation": {
      "Start": 53079,
      "End": 53083
    },
    "TimeRange": {
      "StartTime": "01:00:10.8500000",
      "EndTime": "01:00:11.0300000"
    }
  },
  {
    "TextLocation": {
      "Start": 53084,
      "End": 53088
    },
    "TimeRange": {
      "StartTime": "01:00:11.0300000",
      "EndTime": "01:00:11.1800000"
    }
  },
  {
    "TextLocation": {
      "Start": 53089,
      "End": 53095
    },
    "TimeRange": {
      "StartTime": "01:00:11.1800000",
      "EndTime": "01:00:11.4500000"
    }
  },
  {
    "TextLocation": {
      "Start": 53096,
      "End": 53100
    },
    "TimeRange": {
      "StartTime": "01:00:11.4500000",
      "EndTime": "01:00:11.6600000"
    }
  },
  {
    "TextLocation": {
      "Start": 53101,
      "End": 53103
    },
    "TimeRange": {
      "StartTime": "01:00:11.6600000",
      "EndTime": "01:00:11.7200000"
    }
  },
  {
    "TextLocation": {
      "Start": 53104,
      "End": 53107
    },
    "TimeRange": {
      "StartTime": "01:00:11.7200000",
      "EndTime": "01:00:11.7800000"
    }
  },
  {
    "TextLocation": {
      "Start": 53108,
      "End": 53114
    },
    "TimeRange": {
      "StartTime": "01:00:11.7800000",
      "EndTime": "01:00:12.2600000"
    }
  },
  {
    "TextLocation": {
      "Start": 53115,
      "End": 53118
    },
    "TimeRange": {
      "StartTime": "01:00:12.2600000",
      "EndTime": "01:00:12.6500000"
    }
  },
  {
    "TextLocation": {
      "Start": 53119,
      "End": 53125
    },
    "TimeRange": {
      "StartTime": "01:00:12.9800000",
      "EndTime": "01:00:13.3100000"
    }
  },
  {
    "TextLocation": {
      "Start": 53126,
      "End": 53129
    },
    "TimeRange": {
      "StartTime": "01:00:13.3100000",
      "EndTime": "01:00:13.4000000"
    }
  },
  {
    "TextLocation": {
      "Start": 53130,
      "End": 53138
    },
    "TimeRange": {
      "StartTime": "01:00:13.4000000",
      "EndTime": "01:00:13.9100000"
    }
  },
  {
    "TextLocation": {
      "Start": 53140,
      "End": 53144
    },
    "TimeRange": {
      "StartTime": "01:00:13.9100000",
      "EndTime": "01:00:14.1200000"
    }
  },
  {
    "TextLocation": {
      "Start": 53145,
      "End": 53148
    },
    "TimeRange": {
      "StartTime": "01:00:14.1200000",
      "EndTime": "01:00:14.2400000"
    }
  },
  {
    "TextLocation": {
      "Start": 53149,
      "End": 53153
    },
    "TimeRange": {
      "StartTime": "01:00:14.2400000",
      "EndTime": "01:00:14.5100000"
    }
  },
  {
    "TextLocation": {
      "Start": 53155,
      "End": 53157
    },
    "TimeRange": {
      "StartTime": "01:00:14.5100000",
      "EndTime": "01:00:14.6300000"
    }
  },
  {
    "TextLocation": {
      "Start": 53158,
      "End": 53162
    },
    "TimeRange": {
      "StartTime": "01:00:14.6300000",
      "EndTime": "01:00:14.8400000"
    }
  },
  {
    "TextLocation": {
      "Start": 53163,
      "End": 53165
    },
    "TimeRange": {
      "StartTime": "01:00:14.8400000",
      "EndTime": "01:00:14.9600000"
    }
  },
  {
    "TextLocation": {
      "Start": 53166,
      "End": 53169
    },
    "TimeRange": {
      "StartTime": "01:00:14.9600000",
      "EndTime": "01:00:15.0500000"
    }
  },
  {
    "TextLocation": {
      "Start": 53170,
      "End": 53181
    },
    "TimeRange": {
      "StartTime": "01:00:15.0500000",
      "EndTime": "01:00:15.5900000"
    }
  },
  {
    "TextLocation": {
      "Start": 53182,
      "End": 53184
    },
    "TimeRange": {
      "StartTime": "01:00:15.5900000",
      "EndTime": "01:00:15.6800000"
    }
  },
  {
    "TextLocation": {
      "Start": 53185,
      "End": 53188
    },
    "TimeRange": {
      "StartTime": "01:00:15.6800000",
      "EndTime": "01:00:15.7700000"
    }
  },
  {
    "TextLocation": {
      "Start": 53189,
      "End": 53195
    },
    "TimeRange": {
      "StartTime": "01:00:15.7700000",
      "EndTime": "01:00:16.0400000"
    }
  },
  {
    "TextLocation": {
      "Start": 53196,
      "End": 53207
    },
    "TimeRange": {
      "StartTime": "01:00:16.0400000",
      "EndTime": "01:00:16.7600000"
    }
  },
  {
    "TextLocation": {
      "Start": 53208,
      "End": 53212
    },
    "TimeRange": {
      "StartTime": "01:00:16.9700000",
      "EndTime": "01:00:17.1200000"
    }
  },
  {
    "TextLocation": {
      "Start": 53213,
      "End": 53215
    },
    "TimeRange": {
      "StartTime": "01:00:17.1200000",
      "EndTime": "01:00:17.2100000"
    }
  },
  {
    "TextLocation": {
      "Start": 53216,
      "End": 53223
    },
    "TimeRange": {
      "StartTime": "01:00:17.2100000",
      "EndTime": "01:00:17.4000000"
    }
  },
  {
    "TextLocation": {
      "Start": 53224,
      "End": 53231
    },
    "TimeRange": {
      "StartTime": "01:00:17.4200000",
      "EndTime": "01:00:17.6600000"
    }
  },
  {
    "TextLocation": {
      "Start": 53232,
      "End": 53240
    },
    "TimeRange": {
      "StartTime": "01:00:17.6600000",
      "EndTime": "01:00:18.0800000"
    }
  },
  {
    "TextLocation": {
      "Start": 53241,
      "End": 53244
    },
    "TimeRange": {
      "StartTime": "01:00:18.0800000",
      "EndTime": "01:00:18.2000000"
    }
  },
  {
    "TextLocation": {
      "Start": 53245,
      "End": 53247
    },
    "TimeRange": {
      "StartTime": "01:00:18.2000000",
      "EndTime": "01:00:18.3500000"
    }
  },
  {
    "TextLocation": {
      "Start": 53248,
      "End": 53252
    },
    "TimeRange": {
      "StartTime": "01:00:18.3500000",
      "EndTime": "01:00:18.4400000"
    }
  },
  {
    "TextLocation": {
      "Start": 53253,
      "End": 53256
    },
    "TimeRange": {
      "StartTime": "01:00:18.4400000",
      "EndTime": "01:00:18.5300000"
    }
  },
  {
    "TextLocation": {
      "Start": 53257,
      "End": 53261
    },
    "TimeRange": {
      "StartTime": "01:00:18.5300000",
      "EndTime": "01:00:18.6800000"
    }
  },
  {
    "TextLocation": {
      "Start": 53262,
      "End": 53266
    },
    "TimeRange": {
      "StartTime": "01:00:18.6800000",
      "EndTime": "01:00:18.8600000"
    }
  },
  {
    "TextLocation": {
      "Start": 53274,
      "End": 53277
    },
    "TimeRange": {
      "StartTime": "01:00:19.3400000",
      "EndTime": "01:00:19.4300000"
    }
  },
  {
    "TextLocation": {
      "Start": 53278,
      "End": 53283
    },
    "TimeRange": {
      "StartTime": "01:00:19.5000000",
      "EndTime": "01:00:19.6800000"
    }
  },
  {
    "TextLocation": {
      "Start": 53291,
      "End": 53295
    },
    "TimeRange": {
      "StartTime": "01:00:20.5400000",
      "EndTime": "01:00:20.9800000"
    }
  },
  {
    "TextLocation": {
      "Start": 53298,
      "End": 53301
    },
    "TimeRange": {
      "StartTime": "01:00:23.3900000",
      "EndTime": "01:00:23.5400000"
    }
  },
  {
    "TextLocation": {
      "Start": 53302,
      "End": 53307
    },
    "TimeRange": {
      "StartTime": "01:00:23.5400000",
      "EndTime": "01:00:23.7200000"
    }
  },
  {
    "TextLocation": {
      "Start": 53310,
      "End": 53312
    },
    "TimeRange": {
      "StartTime": "01:00:23.7200000",
      "EndTime": "01:00:23.8700000"
    }
  },
  {
    "TextLocation": {
      "Start": 53313,
      "End": 53317
    },
    "TimeRange": {
      "StartTime": "01:00:23.8700000",
      "EndTime": "01:00:24.0200000"
    }
  },
  {
    "TextLocation": {
      "Start": 53318,
      "End": 53322
    },
    "TimeRange": {
      "StartTime": "01:00:24.0200000",
      "EndTime": "01:00:24.2600000"
    }
  },
  {
    "TextLocation": {
      "Start": 53323,
      "End": 53327
    },
    "TimeRange": {
      "StartTime": "01:00:24.2600000",
      "EndTime": "01:00:24.3800000"
    }
  },
  {
    "TextLocation": {
      "Start": 53328,
      "End": 53330
    },
    "TimeRange": {
      "StartTime": "01:00:24.3800000",
      "EndTime": "01:00:24.4700000"
    }
  },
  {
    "TextLocation": {
      "Start": 53331,
      "End": 53337
    },
    "TimeRange": {
      "StartTime": "01:00:24.4700000",
      "EndTime": "01:00:24.8300000"
    }
  },
  {
    "TextLocation": {
      "Start": 53338,
      "End": 53341
    },
    "TimeRange": {
      "StartTime": "01:00:24.8300000",
      "EndTime": "01:00:24.9800000"
    }
  },
  {
    "TextLocation": {
      "Start": 53342,
      "End": 53344
    },
    "TimeRange": {
      "StartTime": "01:00:24.9800000",
      "EndTime": "01:00:25.3100000"
    }
  },
  {
    "TextLocation": {
      "Start": 53345,
      "End": 53349
    },
    "TimeRange": {
      "StartTime": "01:00:25.3100000",
      "EndTime": "01:00:25.7900000"
    }
  },
  {
    "TextLocation": {
      "Start": 53350,
      "End": 53352
    },
    "TimeRange": {
      "StartTime": "01:00:25.7900000",
      "EndTime": "01:00:26"
    }
  },
  {
    "TextLocation": {
      "Start": 53353,
      "End": 53358
    },
    "TimeRange": {
      "StartTime": "01:00:26",
      "EndTime": "01:00:26.4200000"
    }
  },
  {
    "TextLocation": {
      "Start": 53359,
      "End": 53362
    },
    "TimeRange": {
      "StartTime": "01:00:26.4200000",
      "EndTime": "01:00:26.6000000"
    }
  },
  {
    "TextLocation": {
      "Start": 53363,
      "End": 53370
    },
    "TimeRange": {
      "StartTime": "01:00:26.6000000",
      "EndTime": "01:00:27.1100000"
    }
  },
  {
    "TextLocation": {
      "Start": 53371,
      "End": 53377
    },
    "TimeRange": {
      "StartTime": "01:00:27.1100000",
      "EndTime": "01:00:27.4700000"
    }
  },
  {
    "TextLocation": {
      "Start": 53378,
      "End": 53380
    },
    "TimeRange": {
      "StartTime": "01:00:27.4700000",
      "EndTime": "01:00:27.5600000"
    }
  },
  {
    "TextLocation": {
      "Start": 53381,
      "End": 53391
    },
    "TimeRange": {
      "StartTime": "01:00:27.5600000",
      "EndTime": "01:00:28.2500000"
    }
  },
  {
    "TextLocation": {
      "Start": 53394,
      "End": 53397
    },
    "TimeRange": {
      "StartTime": "01:00:28.8500000",
      "EndTime": "01:00:29.0900000"
    }
  },
  {
    "TextLocation": {
      "Start": 53398,
      "End": 53404
    },
    "TimeRange": {
      "StartTime": "01:00:29.0900000",
      "EndTime": "01:00:29.3900000"
    }
  },
  {
    "TextLocation": {
      "Start": 53406,
      "End": 53414
    },
    "TimeRange": {
      "StartTime": "01:00:29.3900000",
      "EndTime": "01:00:29.6600000"
    }
  },
  {
    "TextLocation": {
      "Start": 53415,
      "End": 53419
    },
    "TimeRange": {
      "StartTime": "01:00:29.6600000",
      "EndTime": "01:00:29.8100000"
    }
  },
  {
    "TextLocation": {
      "Start": 53420,
      "End": 53423
    },
    "TimeRange": {
      "StartTime": "01:00:29.8100000",
      "EndTime": "01:00:29.9300000"
    }
  },
  {
    "TextLocation": {
      "Start": 53424,
      "End": 53430
    },
    "TimeRange": {
      "StartTime": "01:00:29.9300000",
      "EndTime": "01:00:30.1700000"
    }
  },
  {
    "TextLocation": {
      "Start": 53431,
      "End": 53440
    },
    "TimeRange": {
      "StartTime": "01:00:30.1700000",
      "EndTime": "01:00:30.6200000"
    }
  },
  {
    "TextLocation": {
      "Start": 53448,
      "End": 53451
    },
    "TimeRange": {
      "StartTime": "01:00:32.6300000",
      "EndTime": "01:00:32.9900000"
    }
  },
  {
    "TextLocation": {
      "Start": 53453,
      "End": 53457
    },
    "TimeRange": {
      "StartTime": "01:00:33.1100000",
      "EndTime": "01:00:33.2300000"
    }
  },
  {
    "TextLocation": {
      "Start": 53458,
      "End": 53463
    },
    "TimeRange": {
      "StartTime": "01:00:33.2300000",
      "EndTime": "01:00:33.5300000"
    }
  },
  {
    "TextLocation": {
      "Start": 53466,
      "End": 53469
    },
    "TimeRange": {
      "StartTime": "01:00:34.7000000",
      "EndTime": "01:00:34.9100000"
    }
  },
  {
    "TextLocation": {
      "Start": 53470,
      "End": 53474
    },
    "TimeRange": {
      "StartTime": "01:00:34.9100000",
      "EndTime": "01:00:35.3000000"
    }
  },
  {
    "TextLocation": {
      "Start": 53475,
      "End": 53478
    },
    "TimeRange": {
      "StartTime": "01:00:35.3000000",
      "EndTime": "01:00:35.5100000"
    }
  },
  {
    "TextLocation": {
      "Start": 53479,
      "End": 53481
    },
    "TimeRange": {
      "StartTime": "01:00:35.5100000",
      "EndTime": "01:00:35.9900000"
    }
  },
  {
    "TextLocation": {
      "Start": 53482,
      "End": 53491
    },
    "TimeRange": {
      "StartTime": "01:00:35.9900000",
      "EndTime": "01:00:36.5900000"
    }
  },
  {
    "TextLocation": {
      "Start": 53492,
      "End": 53494
    },
    "TimeRange": {
      "StartTime": "01:00:36.5900000",
      "EndTime": "01:00:36.7100000"
    }
  },
  {
    "TextLocation": {
      "Start": 53495,
      "End": 53499
    },
    "TimeRange": {
      "StartTime": "01:00:36.7100000",
      "EndTime": "01:00:36.8300000"
    }
  },
  {
    "TextLocation": {
      "Start": 53500,
      "End": 53507
    },
    "TimeRange": {
      "StartTime": "01:00:36.8300000",
      "EndTime": "01:00:37.3100000"
    }
  },
  {
    "TextLocation": {
      "Start": 53508,
      "End": 53515
    },
    "TimeRange": {
      "StartTime": "01:00:37.3400000",
      "EndTime": "01:00:37.8500000"
    }
  },
  {
    "TextLocation": {
      "Start": 53516,
      "End": 53520
    },
    "TimeRange": {
      "StartTime": "01:00:37.8500000",
      "EndTime": "01:00:37.9700000"
    }
  },
  {
    "TextLocation": {
      "Start": 53521,
      "End": 53524
    },
    "TimeRange": {
      "StartTime": "01:00:37.9700000",
      "EndTime": "01:00:38.0300000"
    }
  },
  {
    "TextLocation": {
      "Start": 53525,
      "End": 53535
    },
    "TimeRange": {
      "StartTime": "01:00:38.0300000",
      "EndTime": "01:00:38.4800000"
    }
  },
  {
    "TextLocation": {
      "Start": 53536,
      "End": 53542
    },
    "TimeRange": {
      "StartTime": "01:00:38.4800000",
      "EndTime": "01:00:38.6600000"
    }
  },
  {
    "TextLocation": {
      "Start": 53543,
      "End": 53545
    },
    "TimeRange": {
      "StartTime": "01:00:38.6600000",
      "EndTime": "01:00:38.8100000"
    }
  },
  {
    "TextLocation": {
      "Start": 53546,
      "End": 53553
    },
    "TimeRange": {
      "StartTime": "01:00:38.8100000",
      "EndTime": "01:00:39.4100000"
    }
  },
  {
    "TextLocation": {
      "Start": 53556,
      "End": 53559
    },
    "TimeRange": {
      "StartTime": "01:00:40.9400000",
      "EndTime": "01:00:41.1800000"
    }
  },
  {
    "TextLocation": {
      "Start": 53560,
      "End": 53562
    },
    "TimeRange": {
      "StartTime": "01:00:41.1800000",
      "EndTime": "01:00:41.3300000"
    }
  },
  {
    "TextLocation": {
      "Start": 53563,
      "End": 53565
    },
    "TimeRange": {
      "StartTime": "01:00:41.3300000",
      "EndTime": "01:00:41.5100000"
    }
  },
  {
    "TextLocation": {
      "Start": 53566,
      "End": 53570
    },
    "TimeRange": {
      "StartTime": "01:00:41.5100000",
      "EndTime": "01:00:41.6300000"
    }
  },
  {
    "TextLocation": {
      "Start": 53571,
      "End": 53573
    },
    "TimeRange": {
      "StartTime": "01:00:41.6300000",
      "EndTime": "01:00:41.7200000"
    }
  },
  {
    "TextLocation": {
      "Start": 53574,
      "End": 53583
    },
    "TimeRange": {
      "StartTime": "01:00:41.7200000",
      "EndTime": "01:00:42.1700000"
    }
  },
  {
    "TextLocation": {
      "Start": 53584,
      "End": 53586
    },
    "TimeRange": {
      "StartTime": "01:00:42.1700000",
      "EndTime": "01:00:42.3200000"
    }
  },
  {
    "TextLocation": {
      "Start": 53587,
      "End": 53594
    },
    "TimeRange": {
      "StartTime": "01:00:42.3200000",
      "EndTime": "01:00:42.6500000"
    }
  },
  {
    "TextLocation": {
      "Start": 53595,
      "End": 53603
    },
    "TimeRange": {
      "StartTime": "01:00:42.6500000",
      "EndTime": "01:00:43.3400000"
    }
  },
  {
    "TextLocation": {
      "Start": 53604,
      "End": 53608
    },
    "TimeRange": {
      "StartTime": "01:00:43.4600000",
      "EndTime": "01:00:43.6700000"
    }
  },
  {
    "TextLocation": {
      "Start": 53609,
      "End": 53613
    },
    "TimeRange": {
      "StartTime": "01:00:43.6700000",
      "EndTime": "01:00:43.8200000"
    }
  },
  {
    "TextLocation": {
      "Start": 53614,
      "End": 53619
    },
    "TimeRange": {
      "StartTime": "01:00:43.8200000",
      "EndTime": "01:00:44.0600000"
    }
  },
  {
    "TextLocation": {
      "Start": 53620,
      "End": 53624
    },
    "TimeRange": {
      "StartTime": "01:00:44.0600000",
      "EndTime": "01:00:44.3300000"
    }
  },
  {
    "TextLocation": {
      "Start": 53625,
      "End": 53634
    },
    "TimeRange": {
      "StartTime": "01:00:44.3300000",
      "EndTime": "01:00:44.9900000"
    }
  },
  {
    "TextLocation": {
      "Start": 53635,
      "End": 53638
    },
    "TimeRange": {
      "StartTime": "01:00:45.9500000",
      "EndTime": "01:00:46.0400000"
    }
  },
  {
    "TextLocation": {
      "Start": 53639,
      "End": 53646
    },
    "TimeRange": {
      "StartTime": "01:00:46.0400000",
      "EndTime": "01:00:46.4600000"
    }
  },
  {
    "TextLocation": {
      "Start": 53647,
      "End": 53649
    },
    "TimeRange": {
      "StartTime": "01:00:46.4900000",
      "EndTime": "01:00:46.7500000"
    }
  },
  {
    "TextLocation": {
      "Start": 53650,
      "End": 53656
    },
    "TimeRange": {
      "StartTime": "01:00:47.0600000",
      "EndTime": "01:00:47.6900000"
    }
  },
  {
    "TextLocation": {
      "Start": 53657,
      "End": 53659
    },
    "TimeRange": {
      "StartTime": "01:00:47.8400000",
      "EndTime": "01:00:48.2300000"
    }
  },
  {
    "TextLocation": {
      "Start": 53660,
      "End": 53667
    },
    "TimeRange": {
      "StartTime": "01:00:48.2300000",
      "EndTime": "01:00:48.6500000"
    }
  },
  {
    "TextLocation": {
      "Start": 53668,
      "End": 53671
    },
    "TimeRange": {
      "StartTime": "01:00:48.6500000",
      "EndTime": "01:00:48.8000000"
    }
  },
  {
    "TextLocation": {
      "Start": 53672,
      "End": 53675
    },
    "TimeRange": {
      "StartTime": "01:00:48.8000000",
      "EndTime": "01:00:48.9200000"
    }
  },
  {
    "TextLocation": {
      "Start": 53676,
      "End": 53680
    },
    "TimeRange": {
      "StartTime": "01:00:48.9200000",
      "EndTime": "01:00:49.3100000"
    }
  },
  {
    "TextLocation": {
      "Start": 53683,
      "End": 53684
    },
    "TimeRange": {
      "StartTime": "01:00:50.2700000",
      "EndTime": "01:00:50.4200000"
    }
  },
  {
    "TextLocation": {
      "Start": 53685,
      "End": 53690
    },
    "TimeRange": {
      "StartTime": "01:00:50.4200000",
      "EndTime": "01:00:50.6600000"
    }
  },
  {
    "TextLocation": {
      "Start": 53691,
      "End": 53695
    },
    "TimeRange": {
      "StartTime": "01:00:50.6600000",
      "EndTime": "01:00:50.8700000"
    }
  },
  {
    "TextLocation": {
      "Start": 53696,
      "End": 53699
    },
    "TimeRange": {
      "StartTime": "01:00:50.8700000",
      "EndTime": "01:00:51.0800000"
    }
  },
  {
    "TextLocation": {
      "Start": 53700,
      "End": 53717
    },
    "TimeRange": {
      "StartTime": "01:00:51.0800000",
      "EndTime": "01:00:52.0700000"
    }
  },
  {
    "TextLocation": {
      "Start": 53718,
      "End": 53720
    },
    "TimeRange": {
      "StartTime": "01:00:52.0700000",
      "EndTime": "01:00:52.2200000"
    }
  },
  {
    "TextLocation": {
      "Start": 53721,
      "End": 53724
    },
    "TimeRange": {
      "StartTime": "01:00:52.2200000",
      "EndTime": "01:00:52.3100000"
    }
  },
  {
    "TextLocation": {
      "Start": 53725,
      "End": 53730
    },
    "TimeRange": {
      "StartTime": "01:00:52.3100000",
      "EndTime": "01:00:52.6100000"
    }
  },
  {
    "TextLocation": {
      "Start": 53731,
      "End": 53741
    },
    "TimeRange": {
      "StartTime": "01:00:52.6100000",
      "EndTime": "01:00:53.3900000"
    }
  },
  {
    "TextLocation": {
      "Start": 53744,
      "End": 53745
    },
    "TimeRange": {
      "StartTime": "01:00:54.4100000",
      "EndTime": "01:00:54.5900000"
    }
  },
  {
    "TextLocation": {
      "Start": 53746,
      "End": 53755
    },
    "TimeRange": {
      "StartTime": "01:00:54.5900000",
      "EndTime": "01:00:55.4300000"
    }
  },
  {
    "TextLocation": {
      "Start": 53756,
      "End": 53767
    },
    "TimeRange": {
      "StartTime": "01:00:56.6000000",
      "EndTime": "01:00:57.1400000"
    }
  },
  {
    "TextLocation": {
      "Start": 53768,
      "End": 53775
    },
    "TimeRange": {
      "StartTime": "01:00:57.1400000",
      "EndTime": "01:00:57.6800000"
    }
  },
  {
    "TextLocation": {
      "Start": 53776,
      "End": 53778
    },
    "TimeRange": {
      "StartTime": "01:00:57.6800000",
      "EndTime": "01:00:57.8300000"
    }
  },
  {
    "TextLocation": {
      "Start": 53779,
      "End": 53782
    },
    "TimeRange": {
      "StartTime": "01:00:57.8300000",
      "EndTime": "01:00:58.0400000"
    }
  },
  {
    "TextLocation": {
      "Start": 53783,
      "End": 53791
    },
    "TimeRange": {
      "StartTime": "01:00:58.0400000",
      "EndTime": "01:00:58.4600000"
    }
  },
  {
    "TextLocation": {
      "Start": 53792,
      "End": 53794
    },
    "TimeRange": {
      "StartTime": "01:00:58.4600000",
      "EndTime": "01:00:58.5800000"
    }
  },
  {
    "TextLocation": {
      "Start": 53795,
      "End": 53803
    },
    "TimeRange": {
      "StartTime": "01:00:58.5800000",
      "EndTime": "01:00:59.0300000"
    }
  },
  {
    "TextLocation": {
      "Start": 53804,
      "End": 53810
    },
    "TimeRange": {
      "StartTime": "01:00:59.0300000",
      "EndTime": "01:00:59.4200000"
    }
  },
  {
    "TextLocation": {
      "Start": 53811,
      "End": 53815
    },
    "TimeRange": {
      "StartTime": "01:00:59.4200000",
      "EndTime": "01:00:59.5700000"
    }
  },
  {
    "TextLocation": {
      "Start": 53816,
      "End": 53817
    },
    "TimeRange": {
      "StartTime": "01:00:59.5700000",
      "EndTime": "01:00:59.6900000"
    }
  },
  {
    "TextLocation": {
      "Start": 53818,
      "End": 53823
    },
    "TimeRange": {
      "StartTime": "01:00:59.6900000",
      "EndTime": "01:00:59.9900000"
    }
  },
  {
    "TextLocation": {
      "Start": 53824,
      "End": 53831
    },
    "TimeRange": {
      "StartTime": "01:00:59.9900000",
      "EndTime": "01:01:00.3200000"
    }
  },
  {
    "TextLocation": {
      "Start": 53832,
      "End": 53840
    },
    "TimeRange": {
      "StartTime": "01:01:00.3200000",
      "EndTime": "01:01:00.8600000"
    }
  },
  {
    "TextLocation": {
      "Start": 53843,
      "End": 53846
    },
    "TimeRange": {
      "StartTime": "01:01:01.8800000",
      "EndTime": "01:01:02.1500000"
    }
  },
  {
    "TextLocation": {
      "Start": 53847,
      "End": 53849
    },
    "TimeRange": {
      "StartTime": "01:01:02.1500000",
      "EndTime": "01:01:02.2900000"
    }
  },
  {
    "TextLocation": {
      "Start": 53850,
      "End": 53854
    },
    "TimeRange": {
      "StartTime": "01:01:02.6300000",
      "EndTime": "01:01:02.8100000"
    }
  },
  {
    "TextLocation": {
      "Start": 53855,
      "End": 53856
    },
    "TimeRange": {
      "StartTime": "01:01:02.8100000",
      "EndTime": "01:01:02.9000000"
    }
  },
  {
    "TextLocation": {
      "Start": 53857,
      "End": 53861
    },
    "TimeRange": {
      "StartTime": "01:01:02.9000000",
      "EndTime": "01:01:03.1400000"
    }
  },
  {
    "TextLocation": {
      "Start": 53862,
      "End": 53866
    },
    "TimeRange": {
      "StartTime": "01:01:03.1400000",
      "EndTime": "01:01:03.2600000"
    }
  },
  {
    "TextLocation": {
      "Start": 53867,
      "End": 53872
    },
    "TimeRange": {
      "StartTime": "01:01:03.2600000",
      "EndTime": "01:01:03.5000000"
    }
  },
  {
    "TextLocation": {
      "Start": 53873,
      "End": 53874
    },
    "TimeRange": {
      "StartTime": "01:01:03.5000000",
      "EndTime": "01:01:03.5600000"
    }
  },
  {
    "TextLocation": {
      "Start": 53875,
      "End": 53883
    },
    "TimeRange": {
      "StartTime": "01:01:03.5600000",
      "EndTime": "01:01:03.8600000"
    }
  },
  {
    "TextLocation": {
      "Start": 53884,
      "End": 53892
    },
    "TimeRange": {
      "StartTime": "01:01:03.8600000",
      "EndTime": "01:01:04.5200000"
    }
  },
  {
    "TextLocation": {
      "Start": 53893,
      "End": 53894
    },
    "TimeRange": {
      "StartTime": "01:01:04.5200000",
      "EndTime": "01:01:04.7600000"
    }
  },
  {
    "TextLocation": {
      "Start": 53895,
      "End": 53903
    },
    "TimeRange": {
      "StartTime": "01:01:04.7600000",
      "EndTime": "01:01:05.3300000"
    }
  },
  {
    "TextLocation": {
      "Start": 53904,
      "End": 53908
    },
    "TimeRange": {
      "StartTime": "01:01:05.3300000",
      "EndTime": "01:01:05.5400000"
    }
  },
  {
    "TextLocation": {
      "Start": 53909,
      "End": 53911
    },
    "TimeRange": {
      "StartTime": "01:01:05.5400000",
      "EndTime": "01:01:05.6300000"
    }
  },
  {
    "TextLocation": {
      "Start": 53912,
      "End": 53913
    },
    "TimeRange": {
      "StartTime": "01:01:05.6300000",
      "EndTime": "01:01:05.6600000"
    }
  },
  {
    "TextLocation": {
      "Start": 53914,
      "End": 53926
    },
    "TimeRange": {
      "StartTime": "01:01:05.6600000",
      "EndTime": "01:01:06.3800000"
    }
  },
  {
    "TextLocation": {
      "Start": 53928,
      "End": 53930
    },
    "TimeRange": {
      "StartTime": "01:01:06.3800000",
      "EndTime": "01:01:06.4700000"
    }
  },
  {
    "TextLocation": {
      "Start": 53931,
      "End": 53934
    },
    "TimeRange": {
      "StartTime": "01:01:06.4700000",
      "EndTime": "01:01:06.6200000"
    }
  },
  {
    "TextLocation": {
      "Start": 53935,
      "End": 53942
    },
    "TimeRange": {
      "StartTime": "01:01:06.6200000",
      "EndTime": "01:01:07.1000000"
    }
  },
  {
    "TextLocation": {
      "Start": 53943,
      "End": 53944
    },
    "TimeRange": {
      "StartTime": "01:01:07.5200000",
      "EndTime": "01:01:07.7000000"
    }
  },
  {
    "TextLocation": {
      "Start": 53945,
      "End": 53953
    },
    "TimeRange": {
      "StartTime": "01:01:07.7000000",
      "EndTime": "01:01:08.0300000"
    }
  },
  {
    "TextLocation": {
      "Start": 53956,
      "End": 53959
    },
    "TimeRange": {
      "StartTime": "01:01:09.2300000",
      "EndTime": "01:01:09.4400000"
    }
  },
  {
    "TextLocation": {
      "Start": 53960,
      "End": 53961
    },
    "TimeRange": {
      "StartTime": "01:01:09.4400000",
      "EndTime": "01:01:09.5600000"
    }
  },
  {
    "TextLocation": {
      "Start": 53962,
      "End": 53965
    },
    "TimeRange": {
      "StartTime": "01:01:09.5600000",
      "EndTime": "01:01:09.9800000"
    }
  },
  {
    "TextLocation": {
      "Start": 53966,
      "End": 53977
    },
    "TimeRange": {
      "StartTime": "01:01:11.0300000",
      "EndTime": "01:01:11.6600000"
    }
  },
  {
    "TextLocation": {
      "Start": 53978,
      "End": 53981
    },
    "TimeRange": {
      "StartTime": "01:01:11.6600000",
      "EndTime": "01:01:11.7500000"
    }
  },
  {
    "TextLocation": {
      "Start": 53982,
      "End": 53987
    },
    "TimeRange": {
      "StartTime": "01:01:11.7500000",
      "EndTime": "01:01:12.0800000"
    }
  },
  {
    "TextLocation": {
      "Start": 53988,
      "End": 53990
    },
    "TimeRange": {
      "StartTime": "01:01:12.0800000",
      "EndTime": "01:01:12.1700000"
    }
  },
  {
    "TextLocation": {
      "Start": 53991,
      "End": 53994
    },
    "TimeRange": {
      "StartTime": "01:01:12.1700000",
      "EndTime": "01:01:12.2600000"
    }
  },
  {
    "TextLocation": {
      "Start": 53995,
      "End": 54001
    },
    "TimeRange": {
      "StartTime": "01:01:12.2600000",
      "EndTime": "01:01:12.5300000"
    }
  },
  {
    "TextLocation": {
      "Start": 54002,
      "End": 54006
    },
    "TimeRange": {
      "StartTime": "01:01:12.5300000",
      "EndTime": "01:01:12.6500000"
    }
  },
  {
    "TextLocation": {
      "Start": 54007,
      "End": 54010
    },
    "TimeRange": {
      "StartTime": "01:01:12.6500000",
      "EndTime": "01:01:12.8300000"
    }
  },
  {
    "TextLocation": {
      "Start": 54011,
      "End": 54018
    },
    "TimeRange": {
      "StartTime": "01:01:12.8300000",
      "EndTime": "01:01:13.1600000"
    }
  },
  {
    "TextLocation": {
      "Start": 54019,
      "End": 54023
    },
    "TimeRange": {
      "StartTime": "01:01:13.1600000",
      "EndTime": "01:01:13.4300000"
    }
  },
  {
    "TextLocation": {
      "Start": 54024,
      "End": 54028
    },
    "TimeRange": {
      "StartTime": "01:01:13.5500000",
      "EndTime": "01:01:13.7900000"
    }
  },
  {
    "TextLocation": {
      "Start": 54029,
      "End": 54037
    },
    "TimeRange": {
      "StartTime": "01:01:13.7900000",
      "EndTime": "01:01:14.1800000"
    }
  },
  {
    "TextLocation": {
      "Start": 54038,
      "End": 54040
    },
    "TimeRange": {
      "StartTime": "01:01:14.1800000",
      "EndTime": "01:01:14.3300000"
    }
  },
  {
    "TextLocation": {
      "Start": 54041,
      "End": 54045
    },
    "TimeRange": {
      "StartTime": "01:01:14.3300000",
      "EndTime": "01:01:14.6300000"
    }
  },
  {
    "TextLocation": {
      "Start": 54048,
      "End": 54051
    },
    "TimeRange": {
      "StartTime": "01:01:15.5300000",
      "EndTime": "01:01:15.7100000"
    }
  },
  {
    "TextLocation": {
      "Start": 54052,
      "End": 54053
    },
    "TimeRange": {
      "StartTime": "01:01:15.7100000",
      "EndTime": "01:01:15.8000000"
    }
  },
  {
    "TextLocation": {
      "Start": 54054,
      "End": 54059
    },
    "TimeRange": {
      "StartTime": "01:01:15.8000000",
      "EndTime": "01:01:16.0100000"
    }
  },
  {
    "TextLocation": {
      "Start": 54060,
      "End": 54062
    },
    "TimeRange": {
      "StartTime": "01:01:16.0100000",
      "EndTime": "01:01:16.3700000"
    }
  },
  {
    "TextLocation": {
      "Start": 54063,
      "End": 54073
    },
    "TimeRange": {
      "StartTime": "01:01:16.8200000",
      "EndTime": "01:01:17.2100000"
    }
  },
  {
    "TextLocation": {
      "Start": 54074,
      "End": 54076
    },
    "TimeRange": {
      "StartTime": "01:01:17.2100000",
      "EndTime": "01:01:17.3000000"
    }
  },
  {
    "TextLocation": {
      "Start": 54077,
      "End": 54080
    },
    "TimeRange": {
      "StartTime": "01:01:17.3000000",
      "EndTime": "01:01:17.3900000"
    }
  },
  {
    "TextLocation": {
      "Start": 54081,
      "End": 54086
    },
    "TimeRange": {
      "StartTime": "01:01:17.3900000",
      "EndTime": "01:01:17.6600000"
    }
  },
  {
    "TextLocation": {
      "Start": 54087,
      "End": 54091
    },
    "TimeRange": {
      "StartTime": "01:01:17.6600000",
      "EndTime": "01:01:17.8400000"
    }
  },
  {
    "TextLocation": {
      "Start": 54092,
      "End": 54101
    },
    "TimeRange": {
      "StartTime": "01:01:17.8400000",
      "EndTime": "01:01:18.7100000"
    }
  },
  {
    "TextLocation": {
      "Start": 54102,
      "End": 54108
    },
    "TimeRange": {
      "StartTime": "01:01:18.7100000",
      "EndTime": "01:01:19.2200000"
    }
  },
  {
    "TextLocation": {
      "Start": 54109,
      "End": 54112
    },
    "TimeRange": {
      "StartTime": "01:01:20.4200000",
      "EndTime": "01:01:20.9900000"
    }
  },
  {
    "TextLocation": {
      "Start": 54113,
      "End": 54121
    },
    "TimeRange": {
      "StartTime": "01:01:22.3400000",
      "EndTime": "01:01:22.7900000"
    }
  },
  {
    "TextLocation": {
      "Start": 54122,
      "End": 54124
    },
    "TimeRange": {
      "StartTime": "01:01:22.7900000",
      "EndTime": "01:01:22.9100000"
    }
  },
  {
    "TextLocation": {
      "Start": 54125,
      "End": 54128
    },
    "TimeRange": {
      "StartTime": "01:01:22.9100000",
      "EndTime": "01:01:22.9700000"
    }
  },
  {
    "TextLocation": {
      "Start": 54129,
      "End": 54133
    },
    "TimeRange": {
      "StartTime": "01:01:22.9700000",
      "EndTime": "01:01:23.2700000"
    }
  },
  {
    "TextLocation": {
      "Start": 54134,
      "End": 54136
    },
    "TimeRange": {
      "StartTime": "01:01:23.2700000",
      "EndTime": "01:01:23.3600000"
    }
  },
  {
    "TextLocation": {
      "Start": 54137,
      "End": 54139
    },
    "TimeRange": {
      "StartTime": "01:01:23.3600000",
      "EndTime": "01:01:23.9000000"
    }
  },
  {
    "TextLocation": {
      "Start": 54140,
      "End": 54147
    },
    "TimeRange": {
      "StartTime": "01:01:24.2600000",
      "EndTime": "01:01:24.8600000"
    }
  },
  {
    "TextLocation": {
      "Start": 54150,
      "End": 54153
    },
    "TimeRange": {
      "StartTime": "01:01:26",
      "EndTime": "01:01:26.6600000"
    }
  },
  {
    "TextLocation": {
      "Start": 54154,
      "End": 54156
    },
    "TimeRange": {
      "StartTime": "01:01:26.8400000",
      "EndTime": "01:01:27.0200000"
    }
  },
  {
    "TextLocation": {
      "Start": 54157,
      "End": 54158
    },
    "TimeRange": {
      "StartTime": "01:01:27.0200000",
      "EndTime": "01:01:27.1100000"
    }
  },
  {
    "TextLocation": {
      "Start": 54159,
      "End": 54164
    },
    "TimeRange": {
      "StartTime": "01:01:27.1100000",
      "EndTime": "01:01:27.4100000"
    }
  },
  {
    "TextLocation": {
      "Start": 54165,
      "End": 54169
    },
    "TimeRange": {
      "StartTime": "01:01:27.4100000",
      "EndTime": "01:01:27.5900000"
    }
  },
  {
    "TextLocation": {
      "Start": 54170,
      "End": 54174
    },
    "TimeRange": {
      "StartTime": "01:01:27.5900000",
      "EndTime": "01:01:28.0400000"
    }
  },
  {
    "TextLocation": {
      "Start": 54175,
      "End": 54181
    },
    "TimeRange": {
      "StartTime": "01:01:28.9700000",
      "EndTime": "01:01:29.4200000"
    }
  },
  {
    "TextLocation": {
      "Start": 54182,
      "End": 54185
    },
    "TimeRange": {
      "StartTime": "01:01:29.4200000",
      "EndTime": "01:01:29.5100000"
    }
  },
  {
    "TextLocation": {
      "Start": 54186,
      "End": 54191
    },
    "TimeRange": {
      "StartTime": "01:01:29.5100000",
      "EndTime": "01:01:29.9300000"
    }
  },
  {
    "TextLocation": {
      "Start": 54192,
      "End": 54194
    },
    "TimeRange": {
      "StartTime": "01:01:31.1000000",
      "EndTime": "01:01:31.3400000"
    }
  },
  {
    "TextLocation": {
      "Start": 54195,
      "End": 54198
    },
    "TimeRange": {
      "StartTime": "01:01:31.3400000",
      "EndTime": "01:01:31.5200000"
    }
  },
  {
    "TextLocation": {
      "Start": 54199,
      "End": 54206
    },
    "TimeRange": {
      "StartTime": "01:01:31.5200000",
      "EndTime": "01:01:32.0600000"
    }
  },
  {
    "TextLocation": {
      "Start": 54209,
      "End": 54218
    },
    "TimeRange": {
      "StartTime": "01:01:33.8000000",
      "EndTime": "01:01:34.4300000"
    }
  },
  {
    "TextLocation": {
      "Start": 54219,
      "End": 54224
    },
    "TimeRange": {
      "StartTime": "01:01:35.8100000",
      "EndTime": "01:01:36.0800000"
    }
  },
  {
    "TextLocation": {
      "Start": 54225,
      "End": 54233
    },
    "TimeRange": {
      "StartTime": "01:01:36.0800000",
      "EndTime": "01:01:36.5600000"
    }
  },
  {
    "TextLocation": {
      "Start": 54234,
      "End": 54239
    },
    "TimeRange": {
      "StartTime": "01:01:36.5600000",
      "EndTime": "01:01:37.0400000"
    }
  },
  {
    "TextLocation": {
      "Start": 54240,
      "End": 54243
    },
    "TimeRange": {
      "StartTime": "01:01:39.0200000",
      "EndTime": "01:01:39.4400000"
    }
  },
  {
    "TextLocation": {
      "Start": 54244,
      "End": 54250
    },
    "TimeRange": {
      "StartTime": "01:01:39.6500000",
      "EndTime": "01:01:40.0700000"
    }
  },
  {
    "TextLocation": {
      "Start": 54251,
      "End": 54262
    },
    "TimeRange": {
      "StartTime": "01:01:40.0700000",
      "EndTime": "01:01:40.9400000"
    }
  },
  {
    "TextLocation": {
      "Start": 54263,
      "End": 54265
    },
    "TimeRange": {
      "StartTime": "01:01:41.6000000",
      "EndTime": "01:01:42.2600000"
    }
  },
  {
    "TextLocation": {
      "Start": 54266,
      "End": 54268
    },
    "TimeRange": {
      "StartTime": "01:01:42.2900000",
      "EndTime": "01:01:42.4400000"
    }
  },
  {
    "TextLocation": {
      "Start": 54269,
      "End": 54276
    },
    "TimeRange": {
      "StartTime": "01:01:42.5000000",
      "EndTime": "01:01:43.4000000"
    }
  },
  {
    "TextLocation": {
      "Start": 54277,
      "End": 54281
    },
    "TimeRange": {
      "StartTime": "01:01:44.3000000",
      "EndTime": "01:01:44.7200000"
    }
  },
  {
    "TextLocation": {
      "Start": 54282,
      "End": 54285
    },
    "TimeRange": {
      "StartTime": "01:01:44.7200000",
      "EndTime": "01:01:44.9900000"
    }
  },
  {
    "TextLocation": {
      "Start": 54286,
      "End": 54292
    },
    "TimeRange": {
      "StartTime": "01:01:44.9900000",
      "EndTime": "01:01:45.3500000"
    }
  },
  {
    "TextLocation": {
      "Start": 54293,
      "End": 54301
    },
    "TimeRange": {
      "StartTime": "01:01:45.3500000",
      "EndTime": "01:01:45.6500000"
    }
  },
  {
    "TextLocation": {
      "Start": 54302,
      "End": 54304
    },
    "TimeRange": {
      "StartTime": "01:01:45.6500000",
      "EndTime": "01:01:45.8300000"
    }
  },
  {
    "TextLocation": {
      "Start": 54305,
      "End": 54310
    },
    "TimeRange": {
      "StartTime": "01:01:45.8300000",
      "EndTime": "01:01:46.4000000"
    }
  },
  {
    "TextLocation": {
      "Start": 54311,
      "End": 54317
    },
    "TimeRange": {
      "StartTime": "01:01:47.2400000",
      "EndTime": "01:01:47.6000000"
    }
  },
  {
    "TextLocation": {
      "Start": 54318,
      "End": 54322
    },
    "TimeRange": {
      "StartTime": "01:01:47.6000000",
      "EndTime": "01:01:47.7800000"
    }
  },
  {
    "TextLocation": {
      "Start": 54323,
      "End": 54325
    },
    "TimeRange": {
      "StartTime": "01:01:47.7800000",
      "EndTime": "01:01:47.9000000"
    }
  },
  {
    "TextLocation": {
      "Start": 54326,
      "End": 54332
    },
    "TimeRange": {
      "StartTime": "01:01:47.9200000",
      "EndTime": "01:01:48.5000000"
    }
  },
  {
    "TextLocation": {
      "Start": 54334,
      "End": 54338
    },
    "TimeRange": {
      "StartTime": "01:01:49.3700000",
      "EndTime": "01:01:49.6400000"
    }
  },
  {
    "TextLocation": {
      "Start": 54339,
      "End": 54342
    },
    "TimeRange": {
      "StartTime": "01:01:49.6400000",
      "EndTime": "01:01:49.7900000"
    }
  },
  {
    "TextLocation": {
      "Start": 54343,
      "End": 54347
    },
    "TimeRange": {
      "StartTime": "01:01:49.7900000",
      "EndTime": "01:01:50.0300000"
    }
  },
  {
    "TextLocation": {
      "Start": 54348,
      "End": 54351
    },
    "TimeRange": {
      "StartTime": "01:01:50.0300000",
      "EndTime": "01:01:50.1500000"
    }
  },
  {
    "TextLocation": {
      "Start": 54352,
      "End": 54355
    },
    "TimeRange": {
      "StartTime": "01:01:50.1500000",
      "EndTime": "01:01:50.2400000"
    }
  },
  {
    "TextLocation": {
      "Start": 54356,
      "End": 54363
    },
    "TimeRange": {
      "StartTime": "01:01:50.2400000",
      "EndTime": "01:01:50.6300000"
    }
  },
  {
    "TextLocation": {
      "Start": 54364,
      "End": 54370
    },
    "TimeRange": {
      "StartTime": "01:01:50.6300000",
      "EndTime": "01:01:50.9900000"
    }
  },
  {
    "TextLocation": {
      "Start": 54371,
      "End": 54373
    },
    "TimeRange": {
      "StartTime": "01:01:50.9900000",
      "EndTime": "01:01:51.0800000"
    }
  },
  {
    "TextLocation": {
      "Start": 54374,
      "End": 54377
    },
    "TimeRange": {
      "StartTime": "01:01:51.0800000",
      "EndTime": "01:01:51.1400000"
    }
  },
  {
    "TextLocation": {
      "Start": 54378,
      "End": 54384
    },
    "TimeRange": {
      "StartTime": "01:01:51.1400000",
      "EndTime": "01:01:51.4700000"
    }
  },
  {
    "TextLocation": {
      "Start": 54386,
      "End": 54388
    },
    "TimeRange": {
      "StartTime": "01:01:51.8000000",
      "EndTime": "01:01:51.9800000"
    }
  },
  {
    "TextLocation": {
      "Start": 54389,
      "End": 54392
    },
    "TimeRange": {
      "StartTime": "01:01:51.9800000",
      "EndTime": "01:01:52.1600000"
    }
  },
  {
    "TextLocation": {
      "Start": 54393,
      "End": 54396
    },
    "TimeRange": {
      "StartTime": "01:01:52.1600000",
      "EndTime": "01:01:52.4600000"
    }
  },
  {
    "TextLocation": {
      "Start": 54397,
      "End": 54399
    },
    "TimeRange": {
      "StartTime": "01:01:52.4600000",
      "EndTime": "01:01:52.6400000"
    }
  },
  {
    "TextLocation": {
      "Start": 54400,
      "End": 54403
    },
    "TimeRange": {
      "StartTime": "01:01:52.6400000",
      "EndTime": "01:01:52.8800000"
    }
  },
  {
    "TextLocation": {
      "Start": 54404,
      "End": 54411
    },
    "TimeRange": {
      "StartTime": "01:01:52.8800000",
      "EndTime": "01:01:53.3000000"
    }
  },
  {
    "TextLocation": {
      "Start": 54412,
      "End": 54422
    },
    "TimeRange": {
      "StartTime": "01:01:53.3000000",
      "EndTime": "01:01:53.8700000"
    }
  },
  {
    "TextLocation": {
      "Start": 54423,
      "End": 54424
    },
    "TimeRange": {
      "StartTime": "01:01:53.8700000",
      "EndTime": "01:01:53.9300000"
    }
  },
  {
    "TextLocation": {
      "Start": 54425,
      "End": 54432
    },
    "TimeRange": {
      "StartTime": "01:01:53.9300000",
      "EndTime": "01:01:54.6800000"
    }
  },
  {
    "TextLocation": {
      "Start": 54433,
      "End": 54442
    },
    "TimeRange": {
      "StartTime": "01:01:55.9400000",
      "EndTime": "01:01:56.6900000"
    }
  },
  {
    "TextLocation": {
      "Start": 54443,
      "End": 54447
    },
    "TimeRange": {
      "StartTime": "01:01:56.6900000",
      "EndTime": "01:01:57.0200000"
    }
  },
  {
    "TextLocation": {
      "Start": 54448,
      "End": 54453
    },
    "TimeRange": {
      "StartTime": "01:01:57.5900000",
      "EndTime": "01:01:57.9800000"
    }
  },
  {
    "TextLocation": {
      "Start": 54455,
      "End": 54458
    },
    "TimeRange": {
      "StartTime": "01:01:57.9800000",
      "EndTime": "01:01:58.1600000"
    }
  },
  {
    "TextLocation": {
      "Start": 54459,
      "End": 54463
    },
    "TimeRange": {
      "StartTime": "01:01:58.1600000",
      "EndTime": "01:01:58.3500000"
    }
  },
  {
    "TextLocation": {
      "Start": 54465,
      "End": 54475
    },
    "TimeRange": {
      "StartTime": "01:01:58.4000000",
      "EndTime": "01:01:59.0300000"
    }
  },
  {
    "TextLocation": {
      "Start": 54476,
      "End": 54478
    },
    "TimeRange": {
      "StartTime": "01:01:59.0700000",
      "EndTime": "01:01:59.5900000"
    }
  },
  {
    "TextLocation": {
      "Start": 54479,
      "End": 54488
    },
    "TimeRange": {
      "StartTime": "01:01:59.6000000",
      "EndTime": "01:02:00.2900000"
    }
  },
  {
    "TextLocation": {
      "Start": 54490,
      "End": 54498
    },
    "TimeRange": {
      "StartTime": "01:02:01.1600000",
      "EndTime": "01:02:01.4600000"
    }
  },
  {
    "TextLocation": {
      "Start": 54500,
      "End": 54502
    },
    "TimeRange": {
      "StartTime": "01:02:01.4600000",
      "EndTime": "01:02:01.6300000"
    }
  },
  {
    "TextLocation": {
      "Start": 54503,
      "End": 54504
    },
    "TimeRange": {
      "StartTime": "01:02:01.6400000",
      "EndTime": "01:02:01.7300000"
    }
  },
  {
    "TextLocation": {
      "Start": 54505,
      "End": 54509
    },
    "TimeRange": {
      "StartTime": "01:02:01.7300000",
      "EndTime": "01:02:01.9700000"
    }
  },
  {
    "TextLocation": {
      "Start": 54510,
      "End": 54514
    },
    "TimeRange": {
      "StartTime": "01:02:01.9800000",
      "EndTime": "01:02:02.0900000"
    }
  },
  {
    "TextLocation": {
      "Start": 54515,
      "End": 54520
    },
    "TimeRange": {
      "StartTime": "01:02:02.0900000",
      "EndTime": "01:02:02.3000000"
    }
  },
  {
    "TextLocation": {
      "Start": 54522,
      "End": 54523
    },
    "TimeRange": {
      "StartTime": "01:02:02.3000000",
      "EndTime": "01:02:02.3600000"
    }
  },
  {
    "TextLocation": {
      "Start": 54524,
      "End": 54527
    },
    "TimeRange": {
      "StartTime": "01:02:02.3600000",
      "EndTime": "01:02:02.5400000"
    }
  },
  {
    "TextLocation": {
      "Start": 54528,
      "End": 54535
    },
    "TimeRange": {
      "StartTime": "01:02:02.5400000",
      "EndTime": "01:02:02.9900000"
    }
  },
  {
    "TextLocation": {
      "Start": 54536,
      "End": 54540
    },
    "TimeRange": {
      "StartTime": "01:02:02.9900000",
      "EndTime": "01:02:03.1700000"
    }
  },
  {
    "TextLocation": {
      "Start": 54541,
      "End": 54547
    },
    "TimeRange": {
      "StartTime": "01:02:03.1700000",
      "EndTime": "01:02:03.5300000"
    }
  },
  {
    "TextLocation": {
      "Start": 54548,
      "End": 54552
    },
    "TimeRange": {
      "StartTime": "01:02:03.5300000",
      "EndTime": "01:02:03.9500000"
    }
  },
  {
    "TextLocation": {
      "Start": 54553,
      "End": 54562
    },
    "TimeRange": {
      "StartTime": "01:02:05.8100000",
      "EndTime": "01:02:06.3800000"
    }
  },
  {
    "TextLocation": {
      "Start": 54563,
      "End": 54567
    },
    "TimeRange": {
      "StartTime": "01:02:06.3800000",
      "EndTime": "01:02:06.5300000"
    }
  },
  {
    "TextLocation": {
      "Start": 54568,
      "End": 54579
    },
    "TimeRange": {
      "StartTime": "01:02:06.5300000",
      "EndTime": "01:02:07.2200000"
    }
  },
  {
    "TextLocation": {
      "Start": 54581,
      "End": 54584
    },
    "TimeRange": {
      "StartTime": "01:02:07.2200000",
      "EndTime": "01:02:07.4300000"
    }
  },
  {
    "TextLocation": {
      "Start": 54585,
      "End": 54587
    },
    "TimeRange": {
      "StartTime": "01:02:07.4300000",
      "EndTime": "01:02:07.4900000"
    }
  },
  {
    "TextLocation": {
      "Start": 54588,
      "End": 54591
    },
    "TimeRange": {
      "StartTime": "01:02:07.4900000",
      "EndTime": "01:02:07.6700000"
    }
  },
  {
    "TextLocation": {
      "Start": 54592,
      "End": 54595
    },
    "TimeRange": {
      "StartTime": "01:02:07.6700000",
      "EndTime": "01:02:07.9400000"
    }
  },
  {
    "TextLocation": {
      "Start": 54596,
      "End": 54598
    },
    "TimeRange": {
      "StartTime": "01:02:07.9400000",
      "EndTime": "01:02:08.0300000"
    }
  },
  {
    "TextLocation": {
      "Start": 54599,
      "End": 54602
    },
    "TimeRange": {
      "StartTime": "01:02:08.0300000",
      "EndTime": "01:02:08.3900000"
    }
  },
  {
    "TextLocation": {
      "Start": 54603,
      "End": 54604
    },
    "TimeRange": {
      "StartTime": "01:02:08.3900000",
      "EndTime": "01:02:08.5400000"
    }
  },
  {
    "TextLocation": {
      "Start": 54605,
      "End": 54612
    },
    "TimeRange": {
      "StartTime": "01:02:08.5400000",
      "EndTime": "01:02:09.1700000"
    }
  },
  {
    "TextLocation": {
      "Start": 54615,
      "End": 54618
    },
    "TimeRange": {
      "StartTime": "01:02:09.5600000",
      "EndTime": "01:02:09.7100000"
    }
  },
  {
    "TextLocation": {
      "Start": 54619,
      "End": 54629
    },
    "TimeRange": {
      "StartTime": "01:02:09.7100000",
      "EndTime": "01:02:10.3400000"
    }
  },
  {
    "TextLocation": {
      "Start": 54630,
      "End": 54634
    },
    "TimeRange": {
      "StartTime": "01:02:10.8800000",
      "EndTime": "01:02:11.2100000"
    }
  },
  {
    "TextLocation": {
      "Start": 54635,
      "End": 54645
    },
    "TimeRange": {
      "StartTime": "01:02:11.2100000",
      "EndTime": "01:02:11.6600000"
    }
  },
  {
    "TextLocation": {
      "Start": 54646,
      "End": 54648
    },
    "TimeRange": {
      "StartTime": "01:02:11.6600000",
      "EndTime": "01:02:11.9000000"
    }
  },
  {
    "TextLocation": {
      "Start": 54649,
      "End": 54657
    },
    "TimeRange": {
      "StartTime": "01:02:11.9000000",
      "EndTime": "01:02:12.4100000"
    }
  },
  {
    "TextLocation": {
      "Start": 54658,
      "End": 54660
    },
    "TimeRange": {
      "StartTime": "01:02:12.8600000",
      "EndTime": "01:02:13.0700000"
    }
  },
  {
    "TextLocation": {
      "Start": 54661,
      "End": 54667
    },
    "TimeRange": {
      "StartTime": "01:02:13.0700000",
      "EndTime": "01:02:13.4000000"
    }
  },
  {
    "TextLocation": {
      "Start": 54668,
      "End": 54670
    },
    "TimeRange": {
      "StartTime": "01:02:13.4000000",
      "EndTime": "01:02:13.6100000"
    }
  },
  {
    "TextLocation": {
      "Start": 54671,
      "End": 54677
    },
    "TimeRange": {
      "StartTime": "01:02:13.6100000",
      "EndTime": "01:02:14.2400000"
    }
  },
  {
    "TextLocation": {
      "Start": 54678,
      "End": 54679
    },
    "TimeRange": {
      "StartTime": "01:02:15.6300000",
      "EndTime": "01:02:16.2800000"
    }
  },
  {
    "TextLocation": {
      "Start": 54680,
      "End": 54681
    },
    "TimeRange": {
      "StartTime": "01:02:16.4600000",
      "EndTime": "01:02:16.7600000"
    }
  },
  {
    "TextLocation": {
      "Start": 54682,
      "End": 54692
    },
    "TimeRange": {
      "StartTime": "01:02:16.7900000",
      "EndTime": "01:02:17.4200000"
    }
  },
  {
    "TextLocation": {
      "Start": 54693,
      "End": 54697
    },
    "TimeRange": {
      "StartTime": "01:02:17.5400000",
      "EndTime": "01:02:17.9300000"
    }
  },
  {
    "TextLocation": {
      "Start": 54698,
      "End": 54701
    },
    "TimeRange": {
      "StartTime": "01:02:17.9300000",
      "EndTime": "01:02:18.0500000"
    }
  },
  {
    "TextLocation": {
      "Start": 54702,
      "End": 54711
    },
    "TimeRange": {
      "StartTime": "01:02:18.0500000",
      "EndTime": "01:02:18.5000000"
    }
  },
  {
    "TextLocation": {
      "Start": 54712,
      "End": 54716
    },
    "TimeRange": {
      "StartTime": "01:02:18.5000000",
      "EndTime": "01:02:18.7100000"
    }
  },
  {
    "TextLocation": {
      "Start": 54717,
      "End": 54720
    },
    "TimeRange": {
      "StartTime": "01:02:18.7100000",
      "EndTime": "01:02:18.9200000"
    }
  },
  {
    "TextLocation": {
      "Start": 54721,
      "End": 54728
    },
    "TimeRange": {
      "StartTime": "01:02:18.9200000",
      "EndTime": "01:02:19.3100000"
    }
  },
  {
    "TextLocation": {
      "Start": 54729,
      "End": 54731
    },
    "TimeRange": {
      "StartTime": "01:02:19.3100000",
      "EndTime": "01:02:19.6100000"
    }
  },
  {
    "TextLocation": {
      "Start": 54732,
      "End": 54735
    },
    "TimeRange": {
      "StartTime": "01:02:20.2700000",
      "EndTime": "01:02:20.4500000"
    }
  },
  {
    "TextLocation": {
      "Start": 54736,
      "End": 54739
    },
    "TimeRange": {
      "StartTime": "01:02:20.4500000",
      "EndTime": "01:02:20.5400000"
    }
  },
  {
    "TextLocation": {
      "Start": 54740,
      "End": 54744
    },
    "TimeRange": {
      "StartTime": "01:02:20.5400000",
      "EndTime": "01:02:20.8100000"
    }
  },
  {
    "TextLocation": {
      "Start": 54745,
      "End": 54751
    },
    "TimeRange": {
      "StartTime": "01:02:20.8100000",
      "EndTime": "01:02:21.4100000"
    }
  },
  {
    "TextLocation": {
      "Start": 54752,
      "End": 54756
    },
    "TimeRange": {
      "StartTime": "01:02:21.4100000",
      "EndTime": "01:02:21.6800000"
    }
  },
  {
    "TextLocation": {
      "Start": 54757,
      "End": 54759
    },
    "TimeRange": {
      "StartTime": "01:02:21.6800000",
      "EndTime": "01:02:21.8000000"
    }
  },
  {
    "TextLocation": {
      "Start": 54760,
      "End": 54762
    },
    "TimeRange": {
      "StartTime": "01:02:21.8000000",
      "EndTime": "01:02:22.1000000"
    }
  },
  {
    "TextLocation": {
      "Start": 54763,
      "End": 54773
    },
    "TimeRange": {
      "StartTime": "01:02:22.1000000",
      "EndTime": "01:02:22.9700000"
    }
  },
  {
    "TextLocation": {
      "Start": 54774,
      "End": 54777
    },
    "TimeRange": {
      "StartTime": "01:02:23.2400000",
      "EndTime": "01:02:23.4200000"
    }
  },
  {
    "TextLocation": {
      "Start": 54778,
      "End": 54782
    },
    "TimeRange": {
      "StartTime": "01:02:23.4200000",
      "EndTime": "01:02:23.7500000"
    }
  },
  {
    "TextLocation": {
      "Start": 54783,
      "End": 54787
    },
    "TimeRange": {
      "StartTime": "01:02:23.8700000",
      "EndTime": "01:02:24.2600000"
    }
  },
  {
    "TextLocation": {
      "Start": 54788,
      "End": 54789
    },
    "TimeRange": {
      "StartTime": "01:02:24.2600000",
      "EndTime": "01:02:25.0200000"
    }
  },
  {
    "TextLocation": {
      "Start": 54790,
      "End": 54800
    },
    "TimeRange": {
      "StartTime": "01:02:25.0400000",
      "EndTime": "01:02:25.4600000"
    }
  },
  {
    "TextLocation": {
      "Start": 54801,
      "End": 54803
    },
    "TimeRange": {
      "StartTime": "01:02:25.4600000",
      "EndTime": "01:02:25.6100000"
    }
  },
  {
    "TextLocation": {
      "Start": 54804,
      "End": 54806
    },
    "TimeRange": {
      "StartTime": "01:02:25.6100000",
      "EndTime": "01:02:25.7300000"
    }
  },
  {
    "TextLocation": {
      "Start": 54807,
      "End": 54816
    },
    "TimeRange": {
      "StartTime": "01:02:25.7300000",
      "EndTime": "01:02:26.2100000"
    }
  },
  {
    "TextLocation": {
      "Start": 54817,
      "End": 54819
    },
    "TimeRange": {
      "StartTime": "01:02:26.6000000",
      "EndTime": "01:02:26.8100000"
    }
  },
  {
    "TextLocation": {
      "Start": 54820,
      "End": 54828
    },
    "TimeRange": {
      "StartTime": "01:02:26.8100000",
      "EndTime": "01:02:27.3200000"
    }
  },
  {
    "TextLocation": {
      "Start": 54829,
      "End": 54838
    },
    "TimeRange": {
      "StartTime": "01:02:27.3200000",
      "EndTime": "01:02:27.9500000"
    }
  },
  {
    "TextLocation": {
      "Start": 54839,
      "End": 54841
    },
    "TimeRange": {
      "StartTime": "01:02:27.9500000",
      "EndTime": "01:02:28.0700000"
    }
  },
  {
    "TextLocation": {
      "Start": 54842,
      "End": 54845
    },
    "TimeRange": {
      "StartTime": "01:02:28.0700000",
      "EndTime": "01:02:28.1600000"
    }
  },
  {
    "TextLocation": {
      "Start": 54846,
      "End": 54850
    },
    "TimeRange": {
      "StartTime": "01:02:28.1600000",
      "EndTime": "01:02:28.6100000"
    }
  },
  {
    "TextLocation": {
      "Start": 54853,
      "End": 54855
    },
    "TimeRange": {
      "StartTime": "01:02:29.6000000",
      "EndTime": "01:02:29.7800000"
    }
  },
  {
    "TextLocation": {
      "Start": 54856,
      "End": 54860
    },
    "TimeRange": {
      "StartTime": "01:02:29.7800000",
      "EndTime": "01:02:29.9000000"
    }
  },
  {
    "TextLocation": {
      "Start": 54861,
      "End": 54866
    },
    "TimeRange": {
      "StartTime": "01:02:29.9000000",
      "EndTime": "01:02:30.0800000"
    }
  },
  {
    "TextLocation": {
      "Start": 54868,
      "End": 54870
    },
    "TimeRange": {
      "StartTime": "01:02:30.0800000",
      "EndTime": "01:02:30.2300000"
    }
  },
  {
    "TextLocation": {
      "Start": 54871,
      "End": 54876
    },
    "TimeRange": {
      "StartTime": "01:02:30.2300000",
      "EndTime": "01:02:30.6800000"
    }
  },
  {
    "TextLocation": {
      "Start": 54877,
      "End": 54880
    },
    "TimeRange": {
      "StartTime": "01:02:30.7100000",
      "EndTime": "01:02:30.9800000"
    }
  },
  {
    "TextLocation": {
      "Start": 54881,
      "End": 54889
    },
    "TimeRange": {
      "StartTime": "01:02:30.9800000",
      "EndTime": "01:02:31.6100000"
    }
  },
  {
    "TextLocation": {
      "Start": 54890,
      "End": 54901
    },
    "TimeRange": {
      "StartTime": "01:02:32.0600000",
      "EndTime": "01:02:32.8400000"
    }
  },
  {
    "TextLocation": {
      "Start": 54902,
      "End": 54904
    },
    "TimeRange": {
      "StartTime": "01:02:32.8400000",
      "EndTime": "01:02:32.9900000"
    }
  },
  {
    "TextLocation": {
      "Start": 54905,
      "End": 54913
    },
    "TimeRange": {
      "StartTime": "01:02:32.9900000",
      "EndTime": "01:02:33.5000000"
    }
  },
  {
    "TextLocation": {
      "Start": 54914,
      "End": 54916
    },
    "TimeRange": {
      "StartTime": "01:02:33.5000000",
      "EndTime": "01:02:33.6200000"
    }
  },
  {
    "TextLocation": {
      "Start": 54917,
      "End": 54922
    },
    "TimeRange": {
      "StartTime": "01:02:33.6200000",
      "EndTime": "01:02:33.8300000"
    }
  },
  {
    "TextLocation": {
      "Start": 54923,
      "End": 54925
    },
    "TimeRange": {
      "StartTime": "01:02:33.8300000",
      "EndTime": "01:02:33.9500000"
    }
  },
  {
    "TextLocation": {
      "Start": 54926,
      "End": 54931
    },
    "TimeRange": {
      "StartTime": "01:02:33.9500000",
      "EndTime": "01:02:34.2800000"
    }
  },
  {
    "TextLocation": {
      "Start": 54932,
      "End": 54935
    },
    "TimeRange": {
      "StartTime": "01:02:34.2800000",
      "EndTime": "01:02:34.5500000"
    }
  },
  {
    "TextLocation": {
      "Start": 54936,
      "End": 54946
    },
    "TimeRange": {
      "StartTime": "01:02:34.5800000",
      "EndTime": "01:02:35.0900000"
    }
  },
  {
    "TextLocation": {
      "Start": 54947,
      "End": 54949
    },
    "TimeRange": {
      "StartTime": "01:02:35.0900000",
      "EndTime": "01:02:35.2700000"
    }
  },
  {
    "TextLocation": {
      "Start": 54950,
      "End": 54958
    },
    "TimeRange": {
      "StartTime": "01:02:35.2700000",
      "EndTime": "01:02:35.9000000"
    }
  },
  {
    "TextLocation": {
      "Start": 54959,
      "End": 54962
    },
    "TimeRange": {
      "StartTime": "01:02:37.0700000",
      "EndTime": "01:02:37.8500000"
    }
  },
  {
    "TextLocation": {
      "Start": 54963,
      "End": 54969
    },
    "TimeRange": {
      "StartTime": "01:02:38.1500000",
      "EndTime": "01:02:38.6300000"
    }
  },
  {
    "TextLocation": {
      "Start": 54970,
      "End": 54972
    },
    "TimeRange": {
      "StartTime": "01:02:38.6300000",
      "EndTime": "01:02:39.1700000"
    }
  },
  {
    "TextLocation": {
      "Start": 54973,
      "End": 54977
    },
    "TimeRange": {
      "StartTime": "01:02:39.6200000",
      "EndTime": "01:02:39.9800000"
    }
  },
  {
    "TextLocation": {
      "Start": 54978,
      "End": 54980
    },
    "TimeRange": {
      "StartTime": "01:02:39.9800000",
      "EndTime": "01:02:40.0700000"
    }
  },
  {
    "TextLocation": {
      "Start": 54981,
      "End": 54990
    },
    "TimeRange": {
      "StartTime": "01:02:40.0700000",
      "EndTime": "01:02:40.7300000"
    }
  },
  {
    "TextLocation": {
      "Start": 54991,
      "End": 54995
    },
    "TimeRange": {
      "StartTime": "01:02:41.4800000",
      "EndTime": "01:02:41.6900000"
    }
  },
  {
    "TextLocation": {
      "Start": 54996,
      "End": 54999
    },
    "TimeRange": {
      "StartTime": "01:02:41.6900000",
      "EndTime": "01:02:41.7800000"
    }
  },
  {
    "TextLocation": {
      "Start": 55000,
      "End": 55011
    },
    "TimeRange": {
      "StartTime": "01:02:41.7800000",
      "EndTime": "01:02:42.1400000"
    }
  },
  {
    "TextLocation": {
      "Start": 55012,
      "End": 55019
    },
    "TimeRange": {
      "StartTime": "01:02:42.1400000",
      "EndTime": "01:02:42.5900000"
    }
  },
  {
    "TextLocation": {
      "Start": 55021,
      "End": 55024
    },
    "TimeRange": {
      "StartTime": "01:02:42.5900000",
      "EndTime": "01:02:42.7100000"
    }
  },
  {
    "TextLocation": {
      "Start": 55025,
      "End": 55029
    },
    "TimeRange": {
      "StartTime": "01:02:42.7100000",
      "EndTime": "01:02:42.9200000"
    }
  },
  {
    "TextLocation": {
      "Start": 55030,
      "End": 55033
    },
    "TimeRange": {
      "StartTime": "01:02:42.9200000",
      "EndTime": "01:02:43.1900000"
    }
  },
  {
    "TextLocation": {
      "Start": 55034,
      "End": 55038
    },
    "TimeRange": {
      "StartTime": "01:02:43.1900000",
      "EndTime": "01:02:43.4000000"
    }
  },
  {
    "TextLocation": {
      "Start": 55039,
      "End": 55048
    },
    "TimeRange": {
      "StartTime": "01:02:43.4000000",
      "EndTime": "01:02:44.0600000"
    }
  },
  {
    "TextLocation": {
      "Start": 55049,
      "End": 55051
    },
    "TimeRange": {
      "StartTime": "01:02:44.6900000",
      "EndTime": "01:02:44.8400000"
    }
  },
  {
    "TextLocation": {
      "Start": 55052,
      "End": 55056
    },
    "TimeRange": {
      "StartTime": "01:02:44.8400000",
      "EndTime": "01:02:45.0500000"
    }
  },
  {
    "TextLocation": {
      "Start": 55057,
      "End": 55061
    },
    "TimeRange": {
      "StartTime": "01:02:45.0500000",
      "EndTime": "01:02:45.3200000"
    }
  },
  {
    "TextLocation": {
      "Start": 55062,
      "End": 55064
    },
    "TimeRange": {
      "StartTime": "01:02:45.3200000",
      "EndTime": "01:02:45.4100000"
    }
  },
  {
    "TextLocation": {
      "Start": 55065,
      "End": 55074
    },
    "TimeRange": {
      "StartTime": "01:02:45.4100000",
      "EndTime": "01:02:45.9500000"
    }
  },
  {
    "TextLocation": {
      "Start": 55075,
      "End": 55077
    },
    "TimeRange": {
      "StartTime": "01:02:45.9500000",
      "EndTime": "01:02:46.4900000"
    }
  },
  {
    "TextLocation": {
      "Start": 55078,
      "End": 55080
    },
    "TimeRange": {
      "StartTime": "01:02:46.7600000",
      "EndTime": "01:02:47"
    }
  },
  {
    "TextLocation": {
      "Start": 55081,
      "End": 55090
    },
    "TimeRange": {
      "StartTime": "01:02:47",
      "EndTime": "01:02:47.5100000"
    }
  },
  {
    "TextLocation": {
      "Start": 55093,
      "End": 55096
    },
    "TimeRange": {
      "StartTime": "01:02:49.3700000",
      "EndTime": "01:02:50.0600000"
    }
  },
  {
    "TextLocation": {
      "Start": 55097,
      "End": 55099
    },
    "TimeRange": {
      "StartTime": "01:02:50.0600000",
      "EndTime": "01:02:50.2700000"
    }
  },
  {
    "TextLocation": {
      "Start": 55100,
      "End": 55103
    },
    "TimeRange": {
      "StartTime": "01:02:50.2700000",
      "EndTime": "01:02:50.4500000"
    }
  },
  {
    "TextLocation": {
      "Start": 55104,
      "End": 55109
    },
    "TimeRange": {
      "StartTime": "01:02:50.4500000",
      "EndTime": "01:02:50.7800000"
    }
  },
  {
    "TextLocation": {
      "Start": 55110,
      "End": 55116
    },
    "TimeRange": {
      "StartTime": "01:02:50.7800000",
      "EndTime": "01:02:51.4400000"
    }
  },
  {
    "TextLocation": {
      "Start": 55117,
      "End": 55120
    },
    "TimeRange": {
      "StartTime": "01:02:51.4400000",
      "EndTime": "01:02:51.6500000"
    }
  },
  {
    "TextLocation": {
      "Start": 55121,
      "End": 55126
    },
    "TimeRange": {
      "StartTime": "01:02:51.6500000",
      "EndTime": "01:02:51.9200000"
    }
  },
  {
    "TextLocation": {
      "Start": 55127,
      "End": 55135
    },
    "TimeRange": {
      "StartTime": "01:02:51.9200000",
      "EndTime": "01:02:52.2800000"
    }
  },
  {
    "TextLocation": {
      "Start": 55136,
      "End": 55138
    },
    "TimeRange": {
      "StartTime": "01:02:52.2800000",
      "EndTime": "01:02:52.4000000"
    }
  },
  {
    "TextLocation": {
      "Start": 55139,
      "End": 55145
    },
    "TimeRange": {
      "StartTime": "01:02:52.4000000",
      "EndTime": "01:02:52.7600000"
    }
  },
  {
    "TextLocation": {
      "Start": 55146,
      "End": 55149
    },
    "TimeRange": {
      "StartTime": "01:02:52.7600000",
      "EndTime": "01:02:52.8500000"
    }
  },
  {
    "TextLocation": {
      "Start": 55150,
      "End": 55154
    },
    "TimeRange": {
      "StartTime": "01:02:52.8500000",
      "EndTime": "01:02:53.3300000"
    }
  },
  {
    "TextLocation": {
      "Start": 55155,
      "End": 55157
    },
    "TimeRange": {
      "StartTime": "01:02:53.6600000",
      "EndTime": "01:02:53.9600000"
    }
  },
  {
    "TextLocation": {
      "Start": 55158,
      "End": 55167
    },
    "TimeRange": {
      "StartTime": "01:02:53.9600000",
      "EndTime": "01:02:54.5900000"
    }
  },
  {
    "TextLocation": {
      "Start": 55170,
      "End": 55173
    },
    "TimeRange": {
      "StartTime": "01:02:55.8800000",
      "EndTime": "01:02:56.4200000"
    }
  },
  {
    "TextLocation": {
      "Start": 55174,
      "End": 55176
    },
    "TimeRange": {
      "StartTime": "01:02:56.8100000",
      "EndTime": "01:02:57.0800000"
    }
  },
  {
    "TextLocation": {
      "Start": 55177,
      "End": 55184
    },
    "TimeRange": {
      "StartTime": "01:02:57.0800000",
      "EndTime": "01:02:57.3800000"
    }
  },
  {
    "TextLocation": {
      "Start": 55185,
      "End": 55187
    },
    "TimeRange": {
      "StartTime": "01:02:57.3800000",
      "EndTime": "01:02:57.5000000"
    }
  },
  {
    "TextLocation": {
      "Start": 55188,
      "End": 55192
    },
    "TimeRange": {
      "StartTime": "01:02:57.5000000",
      "EndTime": "01:02:57.7100000"
    }
  },
  {
    "TextLocation": {
      "Start": 55193,
      "End": 55200
    },
    "TimeRange": {
      "StartTime": "01:02:57.7100000",
      "EndTime": "01:02:58.2500000"
    }
  },
  {
    "TextLocation": {
      "Start": 55201,
      "End": 55203
    },
    "TimeRange": {
      "StartTime": "01:02:58.2500000",
      "EndTime": "01:02:58.4900000"
    }
  },
  {
    "TextLocation": {
      "Start": 55204,
      "End": 55207
    },
    "TimeRange": {
      "StartTime": "01:02:58.4900000",
      "EndTime": "01:02:58.6700000"
    }
  },
  {
    "TextLocation": {
      "Start": 55208,
      "End": 55210
    },
    "TimeRange": {
      "StartTime": "01:02:58.6700000",
      "EndTime": "01:02:58.7600000"
    }
  },
  {
    "TextLocation": {
      "Start": 55211,
      "End": 55222
    },
    "TimeRange": {
      "StartTime": "01:02:58.7600000",
      "EndTime": "01:02:59.6300000"
    }
  },
  {
    "TextLocation": {
      "Start": 55223,
      "End": 55225
    },
    "TimeRange": {
      "StartTime": "01:02:59.6600000",
      "EndTime": "01:02:59.8400000"
    }
  },
  {
    "TextLocation": {
      "Start": 55226,
      "End": 55232
    },
    "TimeRange": {
      "StartTime": "01:02:59.8400000",
      "EndTime": "01:03:00.1700000"
    }
  },
  {
    "TextLocation": {
      "Start": 55233,
      "End": 55235
    },
    "TimeRange": {
      "StartTime": "01:03:00.1700000",
      "EndTime": "01:03:00.3200000"
    }
  },
  {
    "TextLocation": {
      "Start": 55236,
      "End": 55238
    },
    "TimeRange": {
      "StartTime": "01:03:00.3200000",
      "EndTime": "01:03:00.6800000"
    }
  },
  {
    "TextLocation": {
      "Start": 55239,
      "End": 55241
    },
    "TimeRange": {
      "StartTime": "01:03:00.6800000",
      "EndTime": "01:03:00.8000000"
    }
  },
  {
    "TextLocation": {
      "Start": 55242,
      "End": 55248
    },
    "TimeRange": {
      "StartTime": "01:03:00.8000000",
      "EndTime": "01:03:01.1300000"
    }
  },
  {
    "TextLocation": {
      "Start": 55249,
      "End": 55253
    },
    "TimeRange": {
      "StartTime": "01:03:01.1300000",
      "EndTime": "01:03:01.3700000"
    }
  },
  {
    "TextLocation": {
      "Start": 55254,
      "End": 55256
    },
    "TimeRange": {
      "StartTime": "01:03:01.3700000",
      "EndTime": "01:03:01.6100000"
    }
  },
  {
    "TextLocation": {
      "Start": 55257,
      "End": 55260
    },
    "TimeRange": {
      "StartTime": "01:03:01.6100000",
      "EndTime": "01:03:01.7900000"
    }
  },
  {
    "TextLocation": {
      "Start": 55261,
      "End": 55263
    },
    "TimeRange": {
      "StartTime": "01:03:01.7900000",
      "EndTime": "01:03:01.9100000"
    }
  },
  {
    "TextLocation": {
      "Start": 55264,
      "End": 55267
    },
    "TimeRange": {
      "StartTime": "01:03:01.9100000",
      "EndTime": "01:03:02.0300000"
    }
  },
  {
    "TextLocation": {
      "Start": 55268,
      "End": 55277
    },
    "TimeRange": {
      "StartTime": "01:03:02.0300000",
      "EndTime": "01:03:02.4200000"
    }
  },
  {
    "TextLocation": {
      "Start": 55278,
      "End": 55280
    },
    "TimeRange": {
      "StartTime": "01:03:03.2300000",
      "EndTime": "01:03:03.5000000"
    }
  },
  {
    "TextLocation": {
      "Start": 55281,
      "End": 55284
    },
    "TimeRange": {
      "StartTime": "01:03:03.5900000",
      "EndTime": "01:03:03.6800000"
    }
  },
  {
    "TextLocation": {
      "Start": 55285,
      "End": 55289
    },
    "TimeRange": {
      "StartTime": "01:03:03.6800000",
      "EndTime": "01:03:04.2200000"
    }
  },
  {
    "TextLocation": {
      "Start": 55290,
      "End": 55292
    },
    "TimeRange": {
      "StartTime": "01:03:04.5200000",
      "EndTime": "01:03:04.7000000"
    }
  },
  {
    "TextLocation": {
      "Start": 55293,
      "End": 55299
    },
    "TimeRange": {
      "StartTime": "01:03:04.7000000",
      "EndTime": "01:03:05.0600000"
    }
  },
  {
    "TextLocation": {
      "Start": 55302,
      "End": 55304
    },
    "TimeRange": {
      "StartTime": "01:03:06.8300000",
      "EndTime": "01:03:07.4000000"
    }
  },
  {
    "TextLocation": {
      "Start": 55305,
      "End": 55307
    },
    "TimeRange": {
      "StartTime": "01:03:07.7600000",
      "EndTime": "01:03:08"
    }
  },
  {
    "TextLocation": {
      "Start": 55308,
      "End": 55316
    },
    "TimeRange": {
      "StartTime": "01:03:08",
      "EndTime": "01:03:08.3300000"
    }
  },
  {
    "TextLocation": {
      "Start": 55317,
      "End": 55319
    },
    "TimeRange": {
      "StartTime": "01:03:08.3300000",
      "EndTime": "01:03:08.4200000"
    }
  },
  {
    "TextLocation": {
      "Start": 55320,
      "End": 55323
    },
    "TimeRange": {
      "StartTime": "01:03:08.4200000",
      "EndTime": "01:03:08.8700000"
    }
  },
  {
    "TextLocation": {
      "Start": 55324,
      "End": 55334
    },
    "TimeRange": {
      "StartTime": "01:03:09.2000000",
      "EndTime": "01:03:09.8300000"
    }
  },
  {
    "TextLocation": {
      "Start": 55335,
      "End": 55337
    },
    "TimeRange": {
      "StartTime": "01:03:10.3100000",
      "EndTime": "01:03:10.5600000"
    }
  },
  {
    "TextLocation": {
      "Start": 55338,
      "End": 55348
    },
    "TimeRange": {
      "StartTime": "01:03:10.7900000",
      "EndTime": "01:03:11.4500000"
    }
  },
  {
    "TextLocation": {
      "Start": 55349,
      "End": 55353
    },
    "TimeRange": {
      "StartTime": "01:03:11.9900000",
      "EndTime": "01:03:12.2600000"
    }
  },
  {
    "TextLocation": {
      "Start": 55354,
      "End": 55360
    },
    "TimeRange": {
      "StartTime": "01:03:12.2600000",
      "EndTime": "01:03:12.6500000"
    }
  },
  {
    "TextLocation": {
      "Start": 55361,
      "End": 55363
    },
    "TimeRange": {
      "StartTime": "01:03:12.6500000",
      "EndTime": "01:03:12.9800000"
    }
  },
  {
    "TextLocation": {
      "Start": 55364,
      "End": 55367
    },
    "TimeRange": {
      "StartTime": "01:03:12.9800000",
      "EndTime": "01:03:13.3700000"
    }
  },
  {
    "TextLocation": {
      "Start": 55370,
      "End": 55375
    },
    "TimeRange": {
      "StartTime": "01:03:15.7100000",
      "EndTime": "01:03:16.1300000"
    }
  },
  {
    "TextLocation": {
      "Start": 55376,
      "End": 55378
    },
    "TimeRange": {
      "StartTime": "01:03:16.1300000",
      "EndTime": "01:03:16.5100000"
    }
  },
  {
    "TextLocation": {
      "Start": 55379,
      "End": 55382
    },
    "TimeRange": {
      "StartTime": "01:03:16.5200000",
      "EndTime": "01:03:16.7600000"
    }
  },
  {
    "TextLocation": {
      "Start": 55383,
      "End": 55391
    },
    "TimeRange": {
      "StartTime": "01:03:16.7600000",
      "EndTime": "01:03:17.4200000"
    }
  },
  {
    "TextLocation": {
      "Start": 55392,
      "End": 55398
    },
    "TimeRange": {
      "StartTime": "01:03:18.3800000",
      "EndTime": "01:03:18.7700000"
    }
  },
  {
    "TextLocation": {
      "Start": 55399,
      "End": 55405
    },
    "TimeRange": {
      "StartTime": "01:03:18.7700000",
      "EndTime": "01:03:19.1000000"
    }
  },
  {
    "TextLocation": {
      "Start": 55408,
      "End": 55417
    },
    "TimeRange": {
      "StartTime": "01:03:20.5000000",
      "EndTime": "01:03:21.1300000"
    }
  },
  {
    "TextLocation": {
      "Start": 55420,
      "End": 55421
    },
    "TimeRange": {
      "StartTime": "01:03:23.7800000",
      "EndTime": "01:03:23.9600000"
    }
  },
  {
    "TextLocation": {
      "Start": 55422,
      "End": 55429
    },
    "TimeRange": {
      "StartTime": "01:03:23.9600000",
      "EndTime": "01:03:24.3500000"
    }
  },
  {
    "TextLocation": {
      "Start": 55430,
      "End": 55431
    },
    "TimeRange": {
      "StartTime": "01:03:24.3500000",
      "EndTime": "01:03:24.4700000"
    }
  },
  {
    "TextLocation": {
      "Start": 55432,
      "End": 55437
    },
    "TimeRange": {
      "StartTime": "01:03:24.4700000",
      "EndTime": "01:03:24.7700000"
    }
  },
  {
    "TextLocation": {
      "Start": 55438,
      "End": 55450
    },
    "TimeRange": {
      "StartTime": "01:03:24.7700000",
      "EndTime": "01:03:25.4900000"
    }
  },
  {
    "TextLocation": {
      "Start": 55451,
      "End": 55455
    },
    "TimeRange": {
      "StartTime": "01:03:25.4900000",
      "EndTime": "01:03:25.6700000"
    }
  },
  {
    "TextLocation": {
      "Start": 55456,
      "End": 55459
    },
    "TimeRange": {
      "StartTime": "01:03:25.6700000",
      "EndTime": "01:03:25.9100000"
    }
  },
  {
    "TextLocation": {
      "Start": 55460,
      "End": 55469
    },
    "TimeRange": {
      "StartTime": "01:03:25.9100000",
      "EndTime": "01:03:26.5700000"
    }
  },
  {
    "TextLocation": {
      "Start": 55470,
      "End": 55472
    },
    "TimeRange": {
      "StartTime": "01:03:27.0800000",
      "EndTime": "01:03:27.2900000"
    }
  },
  {
    "TextLocation": {
      "Start": 55473,
      "End": 55476
    },
    "TimeRange": {
      "StartTime": "01:03:27.2900000",
      "EndTime": "01:03:27.4100000"
    }
  },
  {
    "TextLocation": {
      "Start": 55477,
      "End": 55481
    },
    "TimeRange": {
      "StartTime": "01:03:27.4100000",
      "EndTime": "01:03:27.8000000"
    }
  },
  {
    "TextLocation": {
      "Start": 55484,
      "End": 55487
    },
    "TimeRange": {
      "StartTime": "01:03:28.4000000",
      "EndTime": "01:03:28.9100000"
    }
  },
  {
    "TextLocation": {
      "Start": 55488,
      "End": 55492
    },
    "TimeRange": {
      "StartTime": "01:03:29.6000000",
      "EndTime": "01:03:29.8100000"
    }
  },
  {
    "TextLocation": {
      "Start": 55493,
      "End": 55497
    },
    "TimeRange": {
      "StartTime": "01:03:29.8100000",
      "EndTime": "01:03:30.1400000"
    }
  },
  {
    "TextLocation": {
      "Start": 55499,
      "End": 55508
    },
    "TimeRange": {
      "StartTime": "01:03:30.1400000",
      "EndTime": "01:03:30.8300000"
    }
  },
  {
    "TextLocation": {
      "Start": 55510,
      "End": 55513
    },
    "TimeRange": {
      "StartTime": "01:03:30.8300000",
      "EndTime": "01:03:31.0700000"
    }
  },
  {
    "TextLocation": {
      "Start": 55514,
      "End": 55517
    },
    "TimeRange": {
      "StartTime": "01:03:31.0700000",
      "EndTime": "01:03:31.2800000"
    }
  },
  {
    "TextLocation": {
      "Start": 55518,
      "End": 55520
    },
    "TimeRange": {
      "StartTime": "01:03:31.2800000",
      "EndTime": "01:03:31.3700000"
    }
  },
  {
    "TextLocation": {
      "Start": 55521,
      "End": 55529
    },
    "TimeRange": {
      "StartTime": "01:03:31.3700000",
      "EndTime": "01:03:31.9100000"
    }
  },
  {
    "TextLocation": {
      "Start": 55530,
      "End": 55533
    },
    "TimeRange": {
      "StartTime": "01:03:32.0600000",
      "EndTime": "01:03:32.6600000"
    }
  },
  {
    "TextLocation": {
      "Start": 55534,
      "End": 55537
    },
    "TimeRange": {
      "StartTime": "01:03:32.9600000",
      "EndTime": "01:03:33.2600000"
    }
  },
  {
    "TextLocation": {
      "Start": 55538,
      "End": 55544
    },
    "TimeRange": {
      "StartTime": "01:03:33.2600000",
      "EndTime": "01:03:33.7400000"
    }
  },
  {
    "TextLocation": {
      "Start": 55546,
      "End": 55549
    },
    "TimeRange": {
      "StartTime": "01:03:34.7600000",
      "EndTime": "01:03:34.9700000"
    }
  },
  {
    "TextLocation": {
      "Start": 55550,
      "End": 55551
    },
    "TimeRange": {
      "StartTime": "01:03:34.9700000",
      "EndTime": "01:03:35.0600000"
    }
  },
  {
    "TextLocation": {
      "Start": 55552,
      "End": 55555
    },
    "TimeRange": {
      "StartTime": "01:03:35.0600000",
      "EndTime": "01:03:35.2400000"
    }
  },
  {
    "TextLocation": {
      "Start": 55556,
      "End": 55558
    },
    "TimeRange": {
      "StartTime": "01:03:35.2400000",
      "EndTime": "01:03:35.6900000"
    }
  },
  {
    "TextLocation": {
      "Start": 55559,
      "End": 55565
    },
    "TimeRange": {
      "StartTime": "01:03:36.4700000",
      "EndTime": "01:03:36.9500000"
    }
  },
  {
    "TextLocation": {
      "Start": 55566,
      "End": 55568
    },
    "TimeRange": {
      "StartTime": "01:03:36.9500000",
      "EndTime": "01:03:37.0700000"
    }
  },
  {
    "TextLocation": {
      "Start": 55569,
      "End": 55576
    },
    "TimeRange": {
      "StartTime": "01:03:37.0700000",
      "EndTime": "01:03:37.4300000"
    }
  },
  {
    "TextLocation": {
      "Start": 55577,
      "End": 55581
    },
    "TimeRange": {
      "StartTime": "01:03:37.4300000",
      "EndTime": "01:03:37.5500000"
    }
  },
  {
    "TextLocation": {
      "Start": 55582,
      "End": 55585
    },
    "TimeRange": {
      "StartTime": "01:03:37.5500000",
      "EndTime": "01:03:37.8200000"
    }
  },
  {
    "TextLocation": {
      "Start": 55586,
      "End": 55592
    },
    "TimeRange": {
      "StartTime": "01:03:37.8200000",
      "EndTime": "01:03:38.1200000"
    }
  },
  {
    "TextLocation": {
      "Start": 55593,
      "End": 55596
    },
    "TimeRange": {
      "StartTime": "01:03:38.1200000",
      "EndTime": "01:03:38.3000000"
    }
  },
  {
    "TextLocation": {
      "Start": 55597,
      "End": 55608
    },
    "TimeRange": {
      "StartTime": "01:03:38.3000000",
      "EndTime": "01:03:39.0500000"
    }
  },
  {
    "TextLocation": {
      "Start": 55609,
      "End": 55611
    },
    "TimeRange": {
      "StartTime": "01:03:39.0500000",
      "EndTime": "01:03:39.2900000"
    }
  },
  {
    "TextLocation": {
      "Start": 55612,
      "End": 55615
    },
    "TimeRange": {
      "StartTime": "01:03:39.2900000",
      "EndTime": "01:03:39.4700000"
    }
  },
  {
    "TextLocation": {
      "Start": 55616,
      "End": 55620
    },
    "TimeRange": {
      "StartTime": "01:03:39.4700000",
      "EndTime": "01:03:39.9800000"
    }
  },
  {
    "TextLocation": {
      "Start": 55623,
      "End": 55626
    },
    "TimeRange": {
      "StartTime": "01:03:40.4300000",
      "EndTime": "01:03:40.9400000"
    }
  },
  {
    "TextLocation": {
      "Start": 55627,
      "End": 55634
    },
    "TimeRange": {
      "StartTime": "01:03:40.9400000",
      "EndTime": "01:03:41.1500000"
    }
  },
  {
    "TextLocation": {
      "Start": 55635,
      "End": 55637
    },
    "TimeRange": {
      "StartTime": "01:03:41.1500000",
      "EndTime": "01:03:41.3000000"
    }
  },
  {
    "TextLocation": {
      "Start": 55638,
      "End": 55644
    },
    "TimeRange": {
      "StartTime": "01:03:41.3000000",
      "EndTime": "01:03:41.5700000"
    }
  },
  {
    "TextLocation": {
      "Start": 55645,
      "End": 55647
    },
    "TimeRange": {
      "StartTime": "01:03:41.5700000",
      "EndTime": "01:03:41.6600000"
    }
  },
  {
    "TextLocation": {
      "Start": 55648,
      "End": 55655
    },
    "TimeRange": {
      "StartTime": "01:03:41.6600000",
      "EndTime": "01:03:41.9300000"
    }
  },
  {
    "TextLocation": {
      "Start": 55656,
      "End": 55659
    },
    "TimeRange": {
      "StartTime": "01:03:41.9300000",
      "EndTime": "01:03:42.3800000"
    }
  },
  {
    "TextLocation": {
      "Start": 55660,
      "End": 55664
    },
    "TimeRange": {
      "StartTime": "01:03:42.6800000",
      "EndTime": "01:03:42.8900000"
    }
  },
  {
    "TextLocation": {
      "Start": 55665,
      "End": 55667
    },
    "TimeRange": {
      "StartTime": "01:03:42.8900000",
      "EndTime": "01:03:42.9800000"
    }
  },
  {
    "TextLocation": {
      "Start": 55668,
      "End": 55671
    },
    "TimeRange": {
      "StartTime": "01:03:42.9800000",
      "EndTime": "01:03:43.3700000"
    }
  },
  {
    "TextLocation": {
      "Start": 55674,
      "End": 55677
    },
    "TimeRange": {
      "StartTime": "01:03:44.5700000",
      "EndTime": "01:03:45.1400000"
    }
  },
  {
    "TextLocation": {
      "Start": 55678,
      "End": 55679
    },
    "TimeRange": {
      "StartTime": "01:03:46.0800000",
      "EndTime": "01:03:46.2900000"
    }
  },
  {
    "TextLocation": {
      "Start": 55680,
      "End": 55685
    },
    "TimeRange": {
      "StartTime": "01:03:46.3100000",
      "EndTime": "01:03:46.6400000"
    }
  },
  {
    "TextLocation": {
      "Start": 55686,
      "End": 55692
    },
    "TimeRange": {
      "StartTime": "01:03:46.6400000",
      "EndTime": "01:03:47.3300000"
    }
  },
  {
    "TextLocation": {
      "Start": 55693,
      "End": 55696
    },
    "TimeRange": {
      "StartTime": "01:03:47.9300000",
      "EndTime": "01:03:48.4100000"
    }
  },
  {
    "TextLocation": {
      "Start": 55699,
      "End": 55702
    },
    "TimeRange": {
      "StartTime": "01:03:49.7400000",
      "EndTime": "01:03:50.0100000"
    }
  },
  {
    "TextLocation": {
      "Start": 55703,
      "End": 55710
    },
    "TimeRange": {
      "StartTime": "01:03:50.0100000",
      "EndTime": "01:03:50.4600000"
    }
  },
  {
    "TextLocation": {
      "Start": 55711,
      "End": 55724
    },
    "TimeRange": {
      "StartTime": "01:03:50.4600000",
      "EndTime": "01:03:51.3600000"
    }
  },
  {
    "TextLocation": {
      "Start": 55725,
      "End": 55727
    },
    "TimeRange": {
      "StartTime": "01:03:51.3600000",
      "EndTime": "01:03:51.5100000"
    }
  },
  {
    "TextLocation": {
      "Start": 55728,
      "End": 55732
    },
    "TimeRange": {
      "StartTime": "01:03:51.5100000",
      "EndTime": "01:03:51.7200000"
    }
  },
  {
    "TextLocation": {
      "Start": 55733,
      "End": 55736
    },
    "TimeRange": {
      "StartTime": "01:03:51.7200000",
      "EndTime": "01:03:52.0100000"
    }
  },
  {
    "TextLocation": {
      "Start": 55737,
      "End": 55743
    },
    "TimeRange": {
      "StartTime": "01:03:52.0200000",
      "EndTime": "01:03:52.4100000"
    }
  },
  {
    "TextLocation": {
      "Start": 55744,
      "End": 55747
    },
    "TimeRange": {
      "StartTime": "01:03:52.4100000",
      "EndTime": "01:03:52.5300000"
    }
  },
  {
    "TextLocation": {
      "Start": 55748,
      "End": 55754
    },
    "TimeRange": {
      "StartTime": "01:03:52.5300000",
      "EndTime": "01:03:52.9200000"
    }
  },
  {
    "TextLocation": {
      "Start": 55756,
      "End": 55760
    },
    "TimeRange": {
      "StartTime": "01:03:52.9200000",
      "EndTime": "01:03:53.2500000"
    }
  },
  {
    "TextLocation": {
      "Start": 55761,
      "End": 55765
    },
    "TimeRange": {
      "StartTime": "01:03:53.2800000",
      "EndTime": "01:03:53.7600000"
    }
  },
  {
    "TextLocation": {
      "Start": 55766,
      "End": 55771
    },
    "TimeRange": {
      "StartTime": "01:03:54.6000000",
      "EndTime": "01:03:54.9000000"
    }
  },
  {
    "TextLocation": {
      "Start": 55772,
      "End": 55776
    },
    "TimeRange": {
      "StartTime": "01:03:54.9000000",
      "EndTime": "01:03:55.1100000"
    }
  },
  {
    "TextLocation": {
      "Start": 55777,
      "End": 55786
    },
    "TimeRange": {
      "StartTime": "01:03:55.1100000",
      "EndTime": "01:03:55.8000000"
    }
  },
  {
    "TextLocation": {
      "Start": 55787,
      "End": 55791
    },
    "TimeRange": {
      "StartTime": "01:03:55.8000000",
      "EndTime": "01:03:56.0400000"
    }
  },
  {
    "TextLocation": {
      "Start": 55792,
      "End": 55797
    },
    "TimeRange": {
      "StartTime": "01:03:56.0400000",
      "EndTime": "01:03:56.3100000"
    }
  },
  {
    "TextLocation": {
      "Start": 55798,
      "End": 55800
    },
    "TimeRange": {
      "StartTime": "01:03:56.3100000",
      "EndTime": "01:03:56.4300000"
    }
  },
  {
    "TextLocation": {
      "Start": 55801,
      "End": 55804
    },
    "TimeRange": {
      "StartTime": "01:03:56.4300000",
      "EndTime": "01:03:56.5500000"
    }
  },
  {
    "TextLocation": {
      "Start": 55805,
      "End": 55810
    },
    "TimeRange": {
      "StartTime": "01:03:56.5500000",
      "EndTime": "01:03:56.9400000"
    }
  },
  {
    "TextLocation": {
      "Start": 55811,
      "End": 55815
    },
    "TimeRange": {
      "StartTime": "01:03:56.9400000",
      "EndTime": "01:03:57.0900000"
    }
  },
  {
    "TextLocation": {
      "Start": 55816,
      "End": 55817
    },
    "TimeRange": {
      "StartTime": "01:03:57.0900000",
      "EndTime": "01:03:57.2400000"
    }
  },
  {
    "TextLocation": {
      "Start": 55818,
      "End": 55825
    },
    "TimeRange": {
      "StartTime": "01:03:57.2400000",
      "EndTime": "01:03:57.5400000"
    }
  },
  {
    "TextLocation": {
      "Start": 55826,
      "End": 55830
    },
    "TimeRange": {
      "StartTime": "01:03:57.7200000",
      "EndTime": "01:03:57.9000000"
    }
  },
  {
    "TextLocation": {
      "Start": 55831,
      "End": 55832
    },
    "TimeRange": {
      "StartTime": "01:03:57.9000000",
      "EndTime": "01:03:57.9600000"
    }
  },
  {
    "TextLocation": {
      "Start": 55833,
      "End": 55838
    },
    "TimeRange": {
      "StartTime": "01:03:57.9600000",
      "EndTime": "01:03:58.2300000"
    }
  },
  {
    "TextLocation": {
      "Start": 55839,
      "End": 55841
    },
    "TimeRange": {
      "StartTime": "01:03:58.2300000",
      "EndTime": "01:03:58.3500000"
    }
  },
  {
    "TextLocation": {
      "Start": 55842,
      "End": 55845
    },
    "TimeRange": {
      "StartTime": "01:03:58.3500000",
      "EndTime": "01:03:58.4100000"
    }
  },
  {
    "TextLocation": {
      "Start": 55846,
      "End": 55851
    },
    "TimeRange": {
      "StartTime": "01:03:58.4100000",
      "EndTime": "01:03:58.6500000"
    }
  },
  {
    "TextLocation": {
      "Start": 55852,
      "End": 55855
    },
    "TimeRange": {
      "StartTime": "01:03:58.6500000",
      "EndTime": "01:03:58.8000000"
    }
  },
  {
    "TextLocation": {
      "Start": 55856,
      "End": 55861
    },
    "TimeRange": {
      "StartTime": "01:03:58.8000000",
      "EndTime": "01:03:59.0700000"
    }
  },
  {
    "TextLocation": {
      "Start": 55862,
      "End": 55864
    },
    "TimeRange": {
      "StartTime": "01:03:59.0700000",
      "EndTime": "01:03:59.2800000"
    }
  },
  {
    "TextLocation": {
      "Start": 55867,
      "End": 55869
    },
    "TimeRange": {
      "StartTime": "01:04:00.3900000",
      "EndTime": "01:04:00.7500000"
    }
  },
  {
    "TextLocation": {
      "Start": 55870,
      "End": 55871
    },
    "TimeRange": {
      "StartTime": "01:04:00.7500000",
      "EndTime": "01:04:00.8400000"
    }
  },
  {
    "TextLocation": {
      "Start": 55872,
      "End": 55877
    },
    "TimeRange": {
      "StartTime": "01:04:00.8400000",
      "EndTime": "01:04:01.0500000"
    }
  },
  {
    "TextLocation": {
      "Start": 55878,
      "End": 55879
    },
    "TimeRange": {
      "StartTime": "01:04:01.0500000",
      "EndTime": "01:04:01.2300000"
    }
  },
  {
    "TextLocation": {
      "Start": 55880,
      "End": 55885
    },
    "TimeRange": {
      "StartTime": "01:04:01.2300000",
      "EndTime": "01:04:01.3800000"
    }
  },
  {
    "TextLocation": {
      "Start": 55886,
      "End": 55891
    },
    "TimeRange": {
      "StartTime": "01:04:01.3800000",
      "EndTime": "01:04:01.5600000"
    }
  },
  {
    "TextLocation": {
      "Start": 55892,
      "End": 55893
    },
    "TimeRange": {
      "StartTime": "01:04:01.5600000",
      "EndTime": "01:04:01.6500000"
    }
  },
  {
    "TextLocation": {
      "Start": 55894,
      "End": 55899
    },
    "TimeRange": {
      "StartTime": "01:04:01.6500000",
      "EndTime": "01:04:01.8900000"
    }
  },
  {
    "TextLocation": {
      "Start": 55900,
      "End": 55910
    },
    "TimeRange": {
      "StartTime": "01:04:01.8900000",
      "EndTime": "01:04:02.6700000"
    }
  },
  {
    "TextLocation": {
      "Start": 55911,
      "End": 55913
    },
    "TimeRange": {
      "StartTime": "01:04:03.3000000",
      "EndTime": "01:04:03.5700000"
    }
  },
  {
    "TextLocation": {
      "Start": 55914,
      "End": 55917
    },
    "TimeRange": {
      "StartTime": "01:04:03.5700000",
      "EndTime": "01:04:03.8100000"
    }
  },
  {
    "TextLocation": {
      "Start": 55918,
      "End": 55920
    },
    "TimeRange": {
      "StartTime": "01:04:03.8100000",
      "EndTime": "01:04:03.9000000"
    }
  },
  {
    "TextLocation": {
      "Start": 55921,
      "End": 55925
    },
    "TimeRange": {
      "StartTime": "01:04:03.9000000",
      "EndTime": "01:04:04.0800000"
    }
  },
  {
    "TextLocation": {
      "Start": 55926,
      "End": 55933
    },
    "TimeRange": {
      "StartTime": "01:04:04.0800000",
      "EndTime": "01:04:04.5900000"
    }
  },
  {
    "TextLocation": {
      "Start": 55936,
      "End": 55938
    },
    "TimeRange": {
      "StartTime": "01:04:07.8200000",
      "EndTime": "01:04:08.5700000"
    }
  },
  {
    "TextLocation": {
      "Start": 55939,
      "End": 55940
    },
    "TimeRange": {
      "StartTime": "01:04:09.3500000",
      "EndTime": "01:04:09.5900000"
    }
  },
  {
    "TextLocation": {
      "Start": 55941,
      "End": 55946
    },
    "TimeRange": {
      "StartTime": "01:04:09.5900000",
      "EndTime": "01:04:10.1000000"
    }
  },
  {
    "TextLocation": {
      "Start": 55949,
      "End": 55951
    },
    "TimeRange": {
      "StartTime": "01:04:11.6100000",
      "EndTime": "01:04:11.7600000"
    }
  },
  {
    "TextLocation": {
      "Start": 55952,
      "End": 55953
    },
    "TimeRange": {
      "StartTime": "01:04:11.7600000",
      "EndTime": "01:04:11.8500000"
    }
  },
  {
    "TextLocation": {
      "Start": 55954,
      "End": 55959
    },
    "TimeRange": {
      "StartTime": "01:04:11.8500000",
      "EndTime": "01:04:12.0300000"
    }
  },
  {
    "TextLocation": {
      "Start": 55960,
      "End": 55966
    },
    "TimeRange": {
      "StartTime": "01:04:12.0300000",
      "EndTime": "01:04:12.2700000"
    }
  },
  {
    "TextLocation": {
      "Start": 55967,
      "End": 55969
    },
    "TimeRange": {
      "StartTime": "01:04:12.2700000",
      "EndTime": "01:04:12.4200000"
    }
  },
  {
    "TextLocation": {
      "Start": 55972,
      "End": 55974
    },
    "TimeRange": {
      "StartTime": "01:04:12.4300000",
      "EndTime": "01:04:12.8700000"
    }
  },
  {
    "TextLocation": {
      "Start": 55975,
      "End": 55979
    },
    "TimeRange": {
      "StartTime": "01:04:12.8700000",
      "EndTime": "01:04:13.4100000"
    }
  },
  {
    "TextLocation": {
      "Start": 55980,
      "End": 55984
    },
    "TimeRange": {
      "StartTime": "01:04:13.9200000",
      "EndTime": "01:04:14.3000000"
    }
  },
  {
    "TextLocation": {
      "Start": 55985,
      "End": 55987
    },
    "TimeRange": {
      "StartTime": "01:04:14.3100000",
      "EndTime": "01:04:14.3400000"
    }
  },
  {
    "TextLocation": {
      "Start": 55988,
      "End": 55996
    },
    "TimeRange": {
      "StartTime": "01:04:14.5200000",
      "EndTime": "01:04:15.1800000"
    }
  },
  {
    "TextLocation": {
      "Start": 55997,
      "End": 55999
    },
    "TimeRange": {
      "StartTime": "01:04:15.2400000",
      "EndTime": "01:04:15.7500000"
    }
  },
  {
    "TextLocation": {
      "Start": 56000,
      "End": 56003
    },
    "TimeRange": {
      "StartTime": "01:04:16.1100000",
      "EndTime": "01:04:16.5600000"
    }
  },
  {
    "TextLocation": {
      "Start": 56004,
      "End": 56008
    },
    "TimeRange": {
      "StartTime": "01:04:17.7300000",
      "EndTime": "01:04:18.0600000"
    }
  },
  {
    "TextLocation": {
      "Start": 56009,
      "End": 56010
    },
    "TimeRange": {
      "StartTime": "01:04:18.0600000",
      "EndTime": "01:04:18.2100000"
    }
  },
  {
    "TextLocation": {
      "Start": 56011,
      "End": 56016
    },
    "TimeRange": {
      "StartTime": "01:04:18.2100000",
      "EndTime": "01:04:18.7200000"
    }
  },
  {
    "TextLocation": {
      "Start": 56017,
      "End": 56032
    },
    "TimeRange": {
      "StartTime": "01:04:19.0800000",
      "EndTime": "01:04:20.3100000"
    }
  },
  {
    "TextLocation": {
      "Start": 56033,
      "End": 56035
    },
    "TimeRange": {
      "StartTime": "01:04:20.3100000",
      "EndTime": "01:04:20.4900000"
    }
  },
  {
    "TextLocation": {
      "Start": 56036,
      "End": 56047
    },
    "TimeRange": {
      "StartTime": "01:04:20.4900000",
      "EndTime": "01:04:21.3000000"
    }
  },
  {
    "TextLocation": {
      "Start": 56048,
      "End": 56050
    },
    "TimeRange": {
      "StartTime": "01:04:21.6300000",
      "EndTime": "01:04:21.8100000"
    }
  },
  {
    "TextLocation": {
      "Start": 56051,
      "End": 56055
    },
    "TimeRange": {
      "StartTime": "01:04:21.8100000",
      "EndTime": "01:04:22.1400000"
    }
  },
  {
    "TextLocation": {
      "Start": 56056,
      "End": 56074
    },
    "TimeRange": {
      "StartTime": "01:04:22.1400000",
      "EndTime": "01:04:23.1900000"
    }
  },
  {
    "TextLocation": {
      "Start": 56075,
      "End": 56077
    },
    "TimeRange": {
      "StartTime": "01:04:23.1900000",
      "EndTime": "01:04:23.2800000"
    }
  },
  {
    "TextLocation": {
      "Start": 56078,
      "End": 56081
    },
    "TimeRange": {
      "StartTime": "01:04:23.2800000",
      "EndTime": "01:04:23.3700000"
    }
  },
  {
    "TextLocation": {
      "Start": 56082,
      "End": 56087
    },
    "TimeRange": {
      "StartTime": "01:04:23.3700000",
      "EndTime": "01:04:23.7300000"
    }
  },
  {
    "TextLocation": {
      "Start": 56088,
      "End": 56090
    },
    "TimeRange": {
      "StartTime": "01:04:23.7300000",
      "EndTime": "01:04:23.8800000"
    }
  },
  {
    "TextLocation": {
      "Start": 56091,
      "End": 56093
    },
    "TimeRange": {
      "StartTime": "01:04:23.8800000",
      "EndTime": "01:04:24.3600000"
    }
  },
  {
    "TextLocation": {
      "Start": 56094,
      "End": 56101
    },
    "TimeRange": {
      "StartTime": "01:04:24.6000000",
      "EndTime": "01:04:25.0200000"
    }
  },
  {
    "TextLocation": {
      "Start": 56102,
      "End": 56110
    },
    "TimeRange": {
      "StartTime": "01:04:25.0200000",
      "EndTime": "01:04:25.5600000"
    }
  },
  {
    "TextLocation": {
      "Start": 56113,
      "End": 56116
    },
    "TimeRange": {
      "StartTime": "01:04:26.4000000",
      "EndTime": "01:04:26.5500000"
    }
  },
  {
    "TextLocation": {
      "Start": 56117,
      "End": 56119
    },
    "TimeRange": {
      "StartTime": "01:04:26.5500000",
      "EndTime": "01:04:26.7100000"
    }
  },
  {
    "TextLocation": {
      "Start": 56120,
      "End": 56124
    },
    "TimeRange": {
      "StartTime": "01:04:26.7100000",
      "EndTime": "01:04:26.8200000"
    }
  },
  {
    "TextLocation": {
      "Start": 56125,
      "End": 56129
    },
    "TimeRange": {
      "StartTime": "01:04:26.8200000",
      "EndTime": "01:04:27.2100000"
    }
  },
  {
    "TextLocation": {
      "Start": 56131,
      "End": 56133
    },
    "TimeRange": {
      "StartTime": "01:04:27.6000000",
      "EndTime": "01:04:27.9000000"
    }
  },
  {
    "TextLocation": {
      "Start": 56134,
      "End": 56136
    },
    "TimeRange": {
      "StartTime": "01:04:27.9000000",
      "EndTime": "01:04:28.0500000"
    }
  },
  {
    "TextLocation": {
      "Start": 56137,
      "End": 56140
    },
    "TimeRange": {
      "StartTime": "01:04:28.0500000",
      "EndTime": "01:04:28.2300000"
    }
  },
  {
    "TextLocation": {
      "Start": 56141,
      "End": 56147
    },
    "TimeRange": {
      "StartTime": "01:04:28.2300000",
      "EndTime": "01:04:28.5300000"
    }
  },
  {
    "TextLocation": {
      "Start": 56148,
      "End": 56150
    },
    "TimeRange": {
      "StartTime": "01:04:28.5300000",
      "EndTime": "01:04:28.6500000"
    }
  },
  {
    "TextLocation": {
      "Start": 56151,
      "End": 56154
    },
    "TimeRange": {
      "StartTime": "01:04:28.6500000",
      "EndTime": "01:04:28.7400000"
    }
  },
  {
    "TextLocation": {
      "Start": 56155,
      "End": 56162
    },
    "TimeRange": {
      "StartTime": "01:04:28.7400000",
      "EndTime": "01:04:29.3700000"
    }
  },
  {
    "TextLocation": {
      "Start": 56163,
      "End": 56165
    },
    "TimeRange": {
      "StartTime": "01:04:30.1200000",
      "EndTime": "01:04:30.3300000"
    }
  },
  {
    "TextLocation": {
      "Start": 56166,
      "End": 56170
    },
    "TimeRange": {
      "StartTime": "01:04:30.3300000",
      "EndTime": "01:04:30.4500000"
    }
  },
  {
    "TextLocation": {
      "Start": 56171,
      "End": 56173
    },
    "TimeRange": {
      "StartTime": "01:04:30.4500000",
      "EndTime": "01:04:30.5700000"
    }
  },
  {
    "TextLocation": {
      "Start": 56174,
      "End": 56177
    },
    "TimeRange": {
      "StartTime": "01:04:30.5700000",
      "EndTime": "01:04:30.6900000"
    }
  },
  {
    "TextLocation": {
      "Start": 56178,
      "End": 56185
    },
    "TimeRange": {
      "StartTime": "01:04:30.6900000",
      "EndTime": "01:04:31.3200000"
    }
  },
  {
    "TextLocation": {
      "Start": 56186,
      "End": 56189
    },
    "TimeRange": {
      "StartTime": "01:04:31.7100000",
      "EndTime": "01:04:31.8300000"
    }
  },
  {
    "TextLocation": {
      "Start": 56190,
      "End": 56198
    },
    "TimeRange": {
      "StartTime": "01:04:31.8300000",
      "EndTime": "01:04:32.3400000"
    }
  },
  {
    "TextLocation": {
      "Start": 56199,
      "End": 56201
    },
    "TimeRange": {
      "StartTime": "01:04:32.3400000",
      "EndTime": "01:04:32.4300000"
    }
  },
  {
    "TextLocation": {
      "Start": 56202,
      "End": 56205
    },
    "TimeRange": {
      "StartTime": "01:04:32.4300000",
      "EndTime": "01:04:32.5200000"
    }
  },
  {
    "TextLocation": {
      "Start": 56206,
      "End": 56216
    },
    "TimeRange": {
      "StartTime": "01:04:32.5200000",
      "EndTime": "01:04:33"
    }
  },
  {
    "TextLocation": {
      "Start": 56217,
      "End": 56220
    },
    "TimeRange": {
      "StartTime": "01:04:34.3500000",
      "EndTime": "01:04:34.8900000"
    }
  },
  {
    "TextLocation": {
      "Start": 56221,
      "End": 56223
    },
    "TimeRange": {
      "StartTime": "01:04:35.5500000",
      "EndTime": "01:04:35.7300000"
    }
  },
  {
    "TextLocation": {
      "Start": 56224,
      "End": 56235
    },
    "TimeRange": {
      "StartTime": "01:04:35.7300000",
      "EndTime": "01:04:36.1500000"
    }
  },
  {
    "TextLocation": {
      "Start": 56236,
      "End": 56240
    },
    "TimeRange": {
      "StartTime": "01:04:36.1500000",
      "EndTime": "01:04:36.4200000"
    }
  },
  {
    "TextLocation": {
      "Start": 56241,
      "End": 56244
    },
    "TimeRange": {
      "StartTime": "01:04:36.4200000",
      "EndTime": "01:04:36.5400000"
    }
  },
  {
    "TextLocation": {
      "Start": 56245,
      "End": 56248
    },
    "TimeRange": {
      "StartTime": "01:04:36.5400000",
      "EndTime": "01:04:36.7800000"
    }
  },
  {
    "TextLocation": {
      "Start": 56249,
      "End": 56255
    },
    "TimeRange": {
      "StartTime": "01:04:36.7800000",
      "EndTime": "01:04:37.1400000"
    }
  },
  {
    "TextLocation": {
      "Start": 56256,
      "End": 56258
    },
    "TimeRange": {
      "StartTime": "01:04:37.1400000",
      "EndTime": "01:04:37.3200000"
    }
  },
  {
    "TextLocation": {
      "Start": 56259,
      "End": 56265
    },
    "TimeRange": {
      "StartTime": "01:04:37.3200000",
      "EndTime": "01:04:37.6800000"
    }
  },
  {
    "TextLocation": {
      "Start": 56266,
      "End": 56269
    },
    "TimeRange": {
      "StartTime": "01:04:37.6800000",
      "EndTime": "01:04:37.8300000"
    }
  },
  {
    "TextLocation": {
      "Start": 56272,
      "End": 56275
    },
    "TimeRange": {
      "StartTime": "01:04:38.8500000",
      "EndTime": "01:04:38.9700000"
    }
  },
  {
    "TextLocation": {
      "Start": 56276,
      "End": 56281
    },
    "TimeRange": {
      "StartTime": "01:04:38.9700000",
      "EndTime": "01:04:39.1800000"
    }
  },
  {
    "TextLocation": {
      "Start": 56289,
      "End": 56294
    },
    "TimeRange": {
      "StartTime": "01:04:39.7200000",
      "EndTime": "01:04:39.9300000"
    }
  },
  {
    "TextLocation": {
      "Start": 56295,
      "End": 56298
    },
    "TimeRange": {
      "StartTime": "01:04:39.9300000",
      "EndTime": "01:04:39.9900000"
    }
  },
  {
    "TextLocation": {
      "Start": 56300,
      "End": 56303
    },
    "TimeRange": {
      "StartTime": "01:04:39.9900000",
      "EndTime": "01:04:40.2600000"
    }
  },
  {
    "TextLocation": {
      "Start": 56304,
      "End": 56310
    },
    "TimeRange": {
      "StartTime": "01:04:40.2600000",
      "EndTime": "01:04:40.6200000"
    }
  },
  {
    "TextLocation": {
      "Start": 56313,
      "End": 56317
    },
    "TimeRange": {
      "StartTime": "01:04:40.8000000",
      "EndTime": "01:04:40.9800000"
    }
  },
  {
    "TextLocation": {
      "Start": 56318,
      "End": 56322
    },
    "TimeRange": {
      "StartTime": "01:04:40.9800000",
      "EndTime": "01:04:41.1300000"
    }
  },
  {
    "TextLocation": {
      "Start": 56323,
      "End": 56327
    },
    "TimeRange": {
      "StartTime": "01:04:41.1300000",
      "EndTime": "01:04:41.2500000"
    }
  },
  {
    "TextLocation": {
      "Start": 56328,
      "End": 56338
    },
    "TimeRange": {
      "StartTime": "01:04:41.2500000",
      "EndTime": "01:04:41.7300000"
    }
  },
  {
    "TextLocation": {
      "Start": 56339,
      "End": 56342
    },
    "TimeRange": {
      "StartTime": "01:04:41.7300000",
      "EndTime": "01:04:41.8800000"
    }
  },
  {
    "TextLocation": {
      "Start": 56343,
      "End": 56346
    },
    "TimeRange": {
      "StartTime": "01:04:41.8800000",
      "EndTime": "01:04:41.9700000"
    }
  },
  {
    "TextLocation": {
      "Start": 56347,
      "End": 56353
    },
    "TimeRange": {
      "StartTime": "01:04:41.9700000",
      "EndTime": "01:04:42.4500000"
    }
  },
  {
    "TextLocation": {
      "Start": 56355,
      "End": 56357
    },
    "TimeRange": {
      "StartTime": "01:04:42.7500000",
      "EndTime": "01:04:42.9300000"
    }
  },
  {
    "TextLocation": {
      "Start": 56358,
      "End": 56362
    },
    "TimeRange": {
      "StartTime": "01:04:42.9300000",
      "EndTime": "01:04:43.1100000"
    }
  },
  {
    "TextLocation": {
      "Start": 56363,
      "End": 56365
    },
    "TimeRange": {
      "StartTime": "01:04:43.1100000",
      "EndTime": "01:04:43.2300000"
    }
  },
  {
    "TextLocation": {
      "Start": 56366,
      "End": 56369
    },
    "TimeRange": {
      "StartTime": "01:04:43.2300000",
      "EndTime": "01:04:43.3200000"
    }
  },
  {
    "TextLocation": {
      "Start": 56370,
      "End": 56376
    },
    "TimeRange": {
      "StartTime": "01:04:43.3200000",
      "EndTime": "01:04:43.7400000"
    }
  },
  {
    "TextLocation": {
      "Start": 56377,
      "End": 56385
    },
    "TimeRange": {
      "StartTime": "01:04:43.7400000",
      "EndTime": "01:04:44.3700000"
    }
  },
  {
    "TextLocation": {
      "Start": 56386,
      "End": 56390
    },
    "TimeRange": {
      "StartTime": "01:04:45.0600000",
      "EndTime": "01:04:45.2400000"
    }
  },
  {
    "TextLocation": {
      "Start": 56391,
      "End": 56393
    },
    "TimeRange": {
      "StartTime": "01:04:45.2400000",
      "EndTime": "01:04:45.4800000"
    }
  },
  {
    "TextLocation": {
      "Start": 56394,
      "End": 56397
    },
    "TimeRange": {
      "StartTime": "01:04:45.9900000",
      "EndTime": "01:04:46.1700000"
    }
  },
  {
    "TextLocation": {
      "Start": 56398,
      "End": 56400
    },
    "TimeRange": {
      "StartTime": "01:04:46.1700000",
      "EndTime": "01:04:46.3500000"
    }
  },
  {
    "TextLocation": {
      "Start": 56401,
      "End": 56410
    },
    "TimeRange": {
      "StartTime": "01:04:46.3500000",
      "EndTime": "01:04:46.8000000"
    }
  },
  {
    "TextLocation": {
      "Start": 56411,
      "End": 56413
    },
    "TimeRange": {
      "StartTime": "01:04:46.8000000",
      "EndTime": "01:04:46.9200000"
    }
  },
  {
    "TextLocation": {
      "Start": 56414,
      "End": 56417
    },
    "TimeRange": {
      "StartTime": "01:04:46.9200000",
      "EndTime": "01:04:47.0400000"
    }
  },
  {
    "TextLocation": {
      "Start": 56418,
      "End": 56426
    },
    "TimeRange": {
      "StartTime": "01:04:47.0400000",
      "EndTime": "01:04:47.4000000"
    }
  },
  {
    "TextLocation": {
      "Start": 56427,
      "End": 56434
    },
    "TimeRange": {
      "StartTime": "01:04:47.4000000",
      "EndTime": "01:04:47.9700000"
    }
  },
  {
    "TextLocation": {
      "Start": 56435,
      "End": 56437
    },
    "TimeRange": {
      "StartTime": "01:04:47.9700000",
      "EndTime": "01:04:48.0900000"
    }
  },
  {
    "TextLocation": {
      "Start": 56438,
      "End": 56440
    },
    "TimeRange": {
      "StartTime": "01:04:48.0900000",
      "EndTime": "01:04:48.2700000"
    }
  },
  {
    "TextLocation": {
      "Start": 56441,
      "End": 56447
    },
    "TimeRange": {
      "StartTime": "01:04:48.2700000",
      "EndTime": "01:04:48.6300000"
    }
  },
  {
    "TextLocation": {
      "Start": 56449,
      "End": 56454
    },
    "TimeRange": {
      "StartTime": "01:04:48.6300000",
      "EndTime": "01:04:48.7800000"
    }
  },
  {
    "TextLocation": {
      "Start": 56455,
      "End": 56457
    },
    "TimeRange": {
      "StartTime": "01:04:48.7800000",
      "EndTime": "01:04:48.9000000"
    }
  },
  {
    "TextLocation": {
      "Start": 56458,
      "End": 56460
    },
    "TimeRange": {
      "StartTime": "01:04:48.9000000",
      "EndTime": "01:04:48.9900000"
    }
  },
  {
    "TextLocation": {
      "Start": 56461,
      "End": 56467
    },
    "TimeRange": {
      "StartTime": "01:04:48.9900000",
      "EndTime": "01:04:49.3500000"
    }
  },
  {
    "TextLocation": {
      "Start": 56468,
      "End": 56471
    },
    "TimeRange": {
      "StartTime": "01:04:49.3500000",
      "EndTime": "01:04:49.4400000"
    }
  },
  {
    "TextLocation": {
      "Start": 56472,
      "End": 56482
    },
    "TimeRange": {
      "StartTime": "01:04:49.4400000",
      "EndTime": "01:04:49.8900000"
    }
  },
  {
    "TextLocation": {
      "Start": 56483,
      "End": 56486
    },
    "TimeRange": {
      "StartTime": "01:04:49.8900000",
      "EndTime": "01:04:50.0700000"
    }
  },
  {
    "TextLocation": {
      "Start": 56487,
      "End": 56491
    },
    "TimeRange": {
      "StartTime": "01:04:50.0700000",
      "EndTime": "01:04:50.3100000"
    }
  },
  {
    "TextLocation": {
      "Start": 56492,
      "End": 56495
    },
    "TimeRange": {
      "StartTime": "01:04:50.3100000",
      "EndTime": "01:04:50.4000000"
    }
  },
  {
    "TextLocation": {
      "Start": 56496,
      "End": 56500
    },
    "TimeRange": {
      "StartTime": "01:04:50.4000000",
      "EndTime": "01:04:50.7300000"
    }
  },
  {
    "TextLocation": {
      "Start": 56501,
      "End": 56503
    },
    "TimeRange": {
      "StartTime": "01:04:50.7300000",
      "EndTime": "01:04:50.8500000"
    }
  },
  {
    "TextLocation": {
      "Start": 56504,
      "End": 56508
    },
    "TimeRange": {
      "StartTime": "01:04:50.8500000",
      "EndTime": "01:04:51.1500000"
    }
  },
  {
    "TextLocation": {
      "Start": 56509,
      "End": 56512
    },
    "TimeRange": {
      "StartTime": "01:04:51.6600000",
      "EndTime": "01:04:51.9600000"
    }
  },
  {
    "TextLocation": {
      "Start": 56513,
      "End": 56519
    },
    "TimeRange": {
      "StartTime": "01:04:51.9600000",
      "EndTime": "01:04:52.2300000"
    }
  },
  {
    "TextLocation": {
      "Start": 56520,
      "End": 56524
    },
    "TimeRange": {
      "StartTime": "01:04:52.2300000",
      "EndTime": "01:04:52.4700000"
    }
  },
  {
    "TextLocation": {
      "Start": 56525,
      "End": 56527
    },
    "TimeRange": {
      "StartTime": "01:04:52.4700000",
      "EndTime": "01:04:52.5600000"
    }
  },
  {
    "TextLocation": {
      "Start": 56528,
      "End": 56532
    },
    "TimeRange": {
      "StartTime": "01:04:52.5600000",
      "EndTime": "01:04:52.7700000"
    }
  },
  {
    "TextLocation": {
      "Start": 56533,
      "End": 56536
    },
    "TimeRange": {
      "StartTime": "01:04:52.7700000",
      "EndTime": "01:04:52.8900000"
    }
  },
  {
    "TextLocation": {
      "Start": 56537,
      "End": 56544
    },
    "TimeRange": {
      "StartTime": "01:04:52.8900000",
      "EndTime": "01:04:53.3700000"
    }
  },
  {
    "TextLocation": {
      "Start": 56547,
      "End": 56550
    },
    "TimeRange": {
      "StartTime": "01:04:53.5200000",
      "EndTime": "01:04:53.6700000"
    }
  },
  {
    "TextLocation": {
      "Start": 56551,
      "End": 56556
    },
    "TimeRange": {
      "StartTime": "01:04:53.6700000",
      "EndTime": "01:04:53.9100000"
    }
  },
  {
    "TextLocation": {
      "Start": 56559,
      "End": 56562
    },
    "TimeRange": {
      "StartTime": "01:04:55.5600000",
      "EndTime": "01:04:55.7100000"
    }
  },
  {
    "TextLocation": {
      "Start": 56563,
      "End": 56568
    },
    "TimeRange": {
      "StartTime": "01:04:55.7100000",
      "EndTime": "01:04:56.0400000"
    }
  },
  {
    "TextLocation": {
      "Start": 56571,
      "End": 56575
    },
    "TimeRange": {
      "StartTime": "01:04:56.7000000",
      "EndTime": "01:04:56.9400000"
    }
  },
  {
    "TextLocation": {
      "Start": 56576,
      "End": 56580
    },
    "TimeRange": {
      "StartTime": "01:04:56.9400000",
      "EndTime": "01:04:57.2400000"
    }
  },
  {
    "TextLocation": {
      "Start": 56582,
      "End": 56584
    },
    "TimeRange": {
      "StartTime": "01:04:57.2400000",
      "EndTime": "01:04:57.4500000"
    }
  },
  {
    "TextLocation": {
      "Start": 56585,
      "End": 56588
    },
    "TimeRange": {
      "StartTime": "01:04:57.4500000",
      "EndTime": "01:04:57.6000000"
    }
  },
  {
    "TextLocation": {
      "Start": 56589,
      "End": 56598
    },
    "TimeRange": {
      "StartTime": "01:04:57.6000000",
      "EndTime": "01:04:58.4100000"
    }
  },
  {
    "TextLocation": {
      "Start": 56601,
      "End": 56604
    },
    "TimeRange": {
      "StartTime": "01:04:59.2800000",
      "EndTime": "01:04:59.9400000"
    }
  },
  {
    "TextLocation": {
      "Start": 56607,
      "End": 56609
    },
    "TimeRange": {
      "StartTime": "01:04:59.9400000",
      "EndTime": "01:05:00.0600000"
    }
  },
  {
    "TextLocation": {
      "Start": 56611,
      "End": 56614
    },
    "TimeRange": {
      "StartTime": "01:05:00.0900000",
      "EndTime": "01:05:00.3000000"
    }
  },
  {
    "TextLocation": {
      "Start": 56616,
      "End": 56619
    },
    "TimeRange": {
      "StartTime": "01:05:00.3000000",
      "EndTime": "01:05:00.5100000"
    }
  },
  {
    "TextLocation": {
      "Start": 56620,
      "End": 56626
    },
    "TimeRange": {
      "StartTime": "01:05:00.5100000",
      "EndTime": "01:05:00.8400000"
    }
  },
  {
    "TextLocation": {
      "Start": 56634,
      "End": 56635
    },
    "TimeRange": {
      "StartTime": "01:05:02.1900000",
      "EndTime": "01:05:02.3400000"
    }
  },
  {
    "TextLocation": {
      "Start": 56636,
      "End": 56640
    },
    "TimeRange": {
      "StartTime": "01:05:02.3400000",
      "EndTime": "01:05:02.4900000"
    }
  },
  {
    "TextLocation": {
      "Start": 56641,
      "End": 56645
    },
    "TimeRange": {
      "StartTime": "01:05:02.4900000",
      "EndTime": "01:05:02.6700000"
    }
  },
  {
    "TextLocation": {
      "Start": 56646,
      "End": 56653
    },
    "TimeRange": {
      "StartTime": "01:05:02.6700000",
      "EndTime": "01:05:02.9400000"
    }
  },
  {
    "TextLocation": {
      "Start": 56654,
      "End": 56660
    },
    "TimeRange": {
      "StartTime": "01:05:02.9400000",
      "EndTime": "01:05:03.1800000"
    }
  },
  {
    "TextLocation": {
      "Start": 56661,
      "End": 56665
    },
    "TimeRange": {
      "StartTime": "01:05:03.1800000",
      "EndTime": "01:05:03.4200000"
    }
  },
  {
    "TextLocation": {
      "Start": 56666,
      "End": 56674
    },
    "TimeRange": {
      "StartTime": "01:05:03.4200000",
      "EndTime": "01:05:03.9300000"
    }
  },
  {
    "TextLocation": {
      "Start": 56675,
      "End": 56677
    },
    "TimeRange": {
      "StartTime": "01:05:04.2300000",
      "EndTime": "01:05:04.4700000"
    }
  },
  {
    "TextLocation": {
      "Start": 56678,
      "End": 56680
    },
    "TimeRange": {
      "StartTime": "01:05:04.4700000",
      "EndTime": "01:05:04.6800000"
    }
  },
  {
    "TextLocation": {
      "Start": 56682,
      "End": 56685
    },
    "TimeRange": {
      "StartTime": "01:05:04.7100000",
      "EndTime": "01:05:05.0400000"
    }
  },
  {
    "TextLocation": {
      "Start": 56686,
      "End": 56687
    },
    "TimeRange": {
      "StartTime": "01:05:05.0400000",
      "EndTime": "01:05:05.2500000"
    }
  },
  {
    "TextLocation": {
      "Start": 56688,
      "End": 56692
    },
    "TimeRange": {
      "StartTime": "01:05:05.2500000",
      "EndTime": "01:05:05.6100000"
    }
  },
  {
    "TextLocation": {
      "Start": 56693,
      "End": 56697
    },
    "TimeRange": {
      "StartTime": "01:05:06.1200000",
      "EndTime": "01:05:06.4100000"
    }
  },
  {
    "TextLocation": {
      "Start": 56698,
      "End": 56702
    },
    "TimeRange": {
      "StartTime": "01:05:06.4100000",
      "EndTime": "01:05:06.5100000"
    }
  },
  {
    "TextLocation": {
      "Start": 56703,
      "End": 56704
    },
    "TimeRange": {
      "StartTime": "01:05:06.5100000",
      "EndTime": "01:05:06.7700000"
    }
  },
  {
    "TextLocation": {
      "Start": 56705,
      "End": 56709
    },
    "TimeRange": {
      "StartTime": "01:05:06.9300000",
      "EndTime": "01:05:07.2300000"
    }
  },
  {
    "TextLocation": {
      "Start": 56710,
      "End": 56712
    },
    "TimeRange": {
      "StartTime": "01:05:07.4700000",
      "EndTime": "01:05:08.0700000"
    }
  },
  {
    "TextLocation": {
      "Start": 56713,
      "End": 56715
    },
    "TimeRange": {
      "StartTime": "01:05:08.2200000",
      "EndTime": "01:05:08.4000000"
    }
  },
  {
    "TextLocation": {
      "Start": 56716,
      "End": 56719
    },
    "TimeRange": {
      "StartTime": "01:05:08.4000000",
      "EndTime": "01:05:08.5500000"
    }
  },
  {
    "TextLocation": {
      "Start": 56720,
      "End": 56725
    },
    "TimeRange": {
      "StartTime": "01:05:08.5500000",
      "EndTime": "01:05:08.9200000"
    }
  },
  {
    "TextLocation": {
      "Start": 56727,
      "End": 56728
    },
    "TimeRange": {
      "StartTime": "01:05:08.9800000",
      "EndTime": "01:05:09.3100000"
    }
  },
  {
    "TextLocation": {
      "Start": 56729,
      "End": 56736
    },
    "TimeRange": {
      "StartTime": "01:05:09.3300000",
      "EndTime": "01:05:09.6600000"
    }
  },
  {
    "TextLocation": {
      "Start": 56737,
      "End": 56739
    },
    "TimeRange": {
      "StartTime": "01:05:09.7100000",
      "EndTime": "01:05:09.8700000"
    }
  },
  {
    "TextLocation": {
      "Start": 56740,
      "End": 56743
    },
    "TimeRange": {
      "StartTime": "01:05:09.8700000",
      "EndTime": "01:05:09.9600000"
    }
  },
  {
    "TextLocation": {
      "Start": 56744,
      "End": 56749
    },
    "TimeRange": {
      "StartTime": "01:05:09.9600000",
      "EndTime": "01:05:10.0500000"
    }
  },
  {
    "TextLocation": {
      "Start": 56750,
      "End": 56753
    },
    "TimeRange": {
      "StartTime": "01:05:10.0500000",
      "EndTime": "01:05:10.2000000"
    }
  },
  {
    "TextLocation": {
      "Start": 56754,
      "End": 56756
    },
    "TimeRange": {
      "StartTime": "01:05:10.2000000",
      "EndTime": "01:05:10.2900000"
    }
  },
  {
    "TextLocation": {
      "Start": 56757,
      "End": 56761
    },
    "TimeRange": {
      "StartTime": "01:05:10.2900000",
      "EndTime": "01:05:10.4700000"
    }
  },
  {
    "TextLocation": {
      "Start": 56762,
      "End": 56765
    },
    "TimeRange": {
      "StartTime": "01:05:10.4700000",
      "EndTime": "01:05:10.6200000"
    }
  },
  {
    "TextLocation": {
      "Start": 56766,
      "End": 56770
    },
    "TimeRange": {
      "StartTime": "01:05:10.6200000",
      "EndTime": "01:05:10.8000000"
    }
  },
  {
    "TextLocation": {
      "Start": 56771,
      "End": 56774
    },
    "TimeRange": {
      "StartTime": "01:05:10.8000000",
      "EndTime": "01:05:10.8900000"
    }
  },
  {
    "TextLocation": {
      "Start": 56775,
      "End": 56779
    },
    "TimeRange": {
      "StartTime": "01:05:10.8900000",
      "EndTime": "01:05:11.0700000"
    }
  },
  {
    "TextLocation": {
      "Start": 56780,
      "End": 56782
    },
    "TimeRange": {
      "StartTime": "01:05:11.0700000",
      "EndTime": "01:05:11.3400000"
    }
  },
  {
    "TextLocation": {
      "Start": 56785,
      "End": 56787
    },
    "TimeRange": {
      "StartTime": "01:05:11.3400000",
      "EndTime": "01:05:11.7900000"
    }
  },
  {
    "TextLocation": {
      "Start": 56789,
      "End": 56791
    },
    "TimeRange": {
      "StartTime": "01:05:12.7500000",
      "EndTime": "01:05:13.0200000"
    }
  },
  {
    "TextLocation": {
      "Start": 56794,
      "End": 56796
    },
    "TimeRange": {
      "StartTime": "01:05:13.0200000",
      "EndTime": "01:05:13.2600000"
    }
  },
  {
    "TextLocation": {
      "Start": 56798,
      "End": 56803
    },
    "TimeRange": {
      "StartTime": "01:05:13.2900000",
      "EndTime": "01:05:13.5300000"
    }
  },
  {
    "TextLocation": {
      "Start": 56804,
      "End": 56814
    },
    "TimeRange": {
      "StartTime": "01:05:13.5300000",
      "EndTime": "01:05:13.9200000"
    }
  },
  {
    "TextLocation": {
      "Start": 56815,
      "End": 56823
    },
    "TimeRange": {
      "StartTime": "01:05:13.9200000",
      "EndTime": "01:05:14.4300000"
    }
  },
  {
    "TextLocation": {
      "Start": 56826,
      "End": 56829
    },
    "TimeRange": {
      "StartTime": "01:05:14.6400000",
      "EndTime": "01:05:14.7900000"
    }
  },
  {
    "TextLocation": {
      "Start": 56830,
      "End": 56834
    },
    "TimeRange": {
      "StartTime": "01:05:14.7900000",
      "EndTime": "01:05:15.0300000"
    }
  },
  {
    "TextLocation": {
      "Start": 56835,
      "End": 56838
    },
    "TimeRange": {
      "StartTime": "01:05:15.0300000",
      "EndTime": "01:05:15.2400000"
    }
  },
  {
    "TextLocation": {
      "Start": 56839,
      "End": 56842
    },
    "TimeRange": {
      "StartTime": "01:05:15.2400000",
      "EndTime": "01:05:15.3300000"
    }
  },
  {
    "TextLocation": {
      "Start": 56843,
      "End": 56846
    },
    "TimeRange": {
      "StartTime": "01:05:15.3300000",
      "EndTime": "01:05:15.5400000"
    }
  },
  {
    "TextLocation": {
      "Start": 56847,
      "End": 56849
    },
    "TimeRange": {
      "StartTime": "01:05:15.5400000",
      "EndTime": "01:05:15.6600000"
    }
  },
  {
    "TextLocation": {
      "Start": 56857,
      "End": 56859
    },
    "TimeRange": {
      "StartTime": "01:05:16.4100000",
      "EndTime": "01:05:16.6800000"
    }
  },
  {
    "TextLocation": {
      "Start": 56860,
      "End": 56861
    },
    "TimeRange": {
      "StartTime": "01:05:16.6800000",
      "EndTime": "01:05:16.8000000"
    }
  },
  {
    "TextLocation": {
      "Start": 56862,
      "End": 56867
    },
    "TimeRange": {
      "StartTime": "01:05:16.8000000",
      "EndTime": "01:05:17.1300000"
    }
  },
  {
    "TextLocation": {
      "Start": 56869,
      "End": 56872
    },
    "TimeRange": {
      "StartTime": "01:05:17.1300000",
      "EndTime": "01:05:17.4600000"
    }
  },
  {
    "TextLocation": {
      "Start": 56873,
      "End": 56879
    },
    "TimeRange": {
      "StartTime": "01:05:17.4600000",
      "EndTime": "01:05:17.9700000"
    }
  },
  {
    "TextLocation": {
      "Start": 56881,
      "End": 56884
    },
    "TimeRange": {
      "StartTime": "01:05:18",
      "EndTime": "01:05:18.3600000"
    }
  },
  {
    "TextLocation": {
      "Start": 56885,
      "End": 56890
    },
    "TimeRange": {
      "StartTime": "01:05:18.3600000",
      "EndTime": "01:05:18.4800000"
    }
  },
  {
    "TextLocation": {
      "Start": 56891,
      "End": 56893
    },
    "TimeRange": {
      "StartTime": "01:05:18.4800000",
      "EndTime": "01:05:18.5400000"
    }
  },
  {
    "TextLocation": {
      "Start": 56894,
      "End": 56901
    },
    "TimeRange": {
      "StartTime": "01:05:18.5400000",
      "EndTime": "01:05:19.0500000"
    }
  },
  {
    "TextLocation": {
      "Start": 56902,
      "End": 56905
    },
    "TimeRange": {
      "StartTime": "01:05:19.0500000",
      "EndTime": "01:05:19.1700000"
    }
  },
  {
    "TextLocation": {
      "Start": 56906,
      "End": 56909
    },
    "TimeRange": {
      "StartTime": "01:05:19.1700000",
      "EndTime": "01:05:19.3500000"
    }
  },
  {
    "TextLocation": {
      "Start": 56910,
      "End": 56912
    },
    "TimeRange": {
      "StartTime": "01:05:19.3500000",
      "EndTime": "01:05:19.4700000"
    }
  },
  {
    "TextLocation": {
      "Start": 56913,
      "End": 56916
    },
    "TimeRange": {
      "StartTime": "01:05:19.4700000",
      "EndTime": "01:05:19.5900000"
    }
  },
  {
    "TextLocation": {
      "Start": 56917,
      "End": 56920
    },
    "TimeRange": {
      "StartTime": "01:05:19.5900000",
      "EndTime": "01:05:19.7400000"
    }
  },
  {
    "TextLocation": {
      "Start": 56921,
      "End": 56932
    },
    "TimeRange": {
      "StartTime": "01:05:19.7400000",
      "EndTime": "01:05:20.3100000"
    }
  },
  {
    "TextLocation": {
      "Start": 56933,
      "End": 56937
    },
    "TimeRange": {
      "StartTime": "01:05:20.3100000",
      "EndTime": "01:05:20.4300000"
    }
  },
  {
    "TextLocation": {
      "Start": 56938,
      "End": 56941
    },
    "TimeRange": {
      "StartTime": "01:05:20.4300000",
      "EndTime": "01:05:20.7000000"
    }
  },
  {
    "TextLocation": {
      "Start": 56942,
      "End": 56947
    },
    "TimeRange": {
      "StartTime": "01:05:20.7900000",
      "EndTime": "01:05:21.1200000"
    }
  },
  {
    "TextLocation": {
      "Start": 56948,
      "End": 56951
    },
    "TimeRange": {
      "StartTime": "01:05:21.1200000",
      "EndTime": "01:05:21.4200000"
    }
  },
  {
    "TextLocation": {
      "Start": 56952,
      "End": 56957
    },
    "TimeRange": {
      "StartTime": "01:05:21.4200000",
      "EndTime": "01:05:21.6000000"
    }
  },
  {
    "TextLocation": {
      "Start": 56958,
      "End": 56961
    },
    "TimeRange": {
      "StartTime": "01:05:21.6000000",
      "EndTime": "01:05:21.7500000"
    }
  },
  {
    "TextLocation": {
      "Start": 56962,
      "End": 56966
    },
    "TimeRange": {
      "StartTime": "01:05:21.7500000",
      "EndTime": "01:05:21.9300000"
    }
  },
  {
    "TextLocation": {
      "Start": 56967,
      "End": 56971
    },
    "TimeRange": {
      "StartTime": "01:05:21.9300000",
      "EndTime": "01:05:22.0500000"
    }
  },
  {
    "TextLocation": {
      "Start": 56972,
      "End": 56975
    },
    "TimeRange": {
      "StartTime": "01:05:22.0500000",
      "EndTime": "01:05:22.2300000"
    }
  },
  {
    "TextLocation": {
      "Start": 56976,
      "End": 56983
    },
    "TimeRange": {
      "StartTime": "01:05:22.2300000",
      "EndTime": "01:05:22.5300000"
    }
  },
  {
    "TextLocation": {
      "Start": 56984,
      "End": 56992
    },
    "TimeRange": {
      "StartTime": "01:05:22.5300000",
      "EndTime": "01:05:23.0700000"
    }
  },
  {
    "TextLocation": {
      "Start": 56994,
      "End": 57001
    },
    "TimeRange": {
      "StartTime": "01:05:23.4900000",
      "EndTime": "01:05:24.1500000"
    }
  },
  {
    "TextLocation": {
      "Start": 57002,
      "End": 57008
    },
    "TimeRange": {
      "StartTime": "01:05:24.3900000",
      "EndTime": "01:05:24.6000000"
    }
  },
  {
    "TextLocation": {
      "Start": 57009,
      "End": 57018
    },
    "TimeRange": {
      "StartTime": "01:05:24.6000000",
      "EndTime": "01:05:25.1100000"
    }
  },
  {
    "TextLocation": {
      "Start": 57019,
      "End": 57023
    },
    "TimeRange": {
      "StartTime": "01:05:25.1100000",
      "EndTime": "01:05:25.2900000"
    }
  },
  {
    "TextLocation": {
      "Start": 57024,
      "End": 57027
    },
    "TimeRange": {
      "StartTime": "01:05:25.2900000",
      "EndTime": "01:05:25.4100000"
    }
  },
  {
    "TextLocation": {
      "Start": 57028,
      "End": 57031
    },
    "TimeRange": {
      "StartTime": "01:05:25.4100000",
      "EndTime": "01:05:25.5600000"
    }
  },
  {
    "TextLocation": {
      "Start": 57032,
      "End": 57036
    },
    "TimeRange": {
      "StartTime": "01:05:25.5600000",
      "EndTime": "01:05:25.7700000"
    }
  },
  {
    "TextLocation": {
      "Start": 57037,
      "End": 57039
    },
    "TimeRange": {
      "StartTime": "01:05:25.7700000",
      "EndTime": "01:05:25.8600000"
    }
  },
  {
    "TextLocation": {
      "Start": 57040,
      "End": 57043
    },
    "TimeRange": {
      "StartTime": "01:05:25.8600000",
      "EndTime": "01:05:26.0400000"
    }
  },
  {
    "TextLocation": {
      "Start": 57044,
      "End": 57048
    },
    "TimeRange": {
      "StartTime": "01:05:26.0400000",
      "EndTime": "01:05:26.2200000"
    }
  },
  {
    "TextLocation": {
      "Start": 57049,
      "End": 57051
    },
    "TimeRange": {
      "StartTime": "01:05:26.2200000",
      "EndTime": "01:05:26.3100000"
    }
  },
  {
    "TextLocation": {
      "Start": 57052,
      "End": 57056
    },
    "TimeRange": {
      "StartTime": "01:05:26.3100000",
      "EndTime": "01:05:26.4900000"
    }
  },
  {
    "TextLocation": {
      "Start": 57057,
      "End": 57059
    },
    "TimeRange": {
      "StartTime": "01:05:26.4900000",
      "EndTime": "01:05:26.5800000"
    }
  },
  {
    "TextLocation": {
      "Start": 57060,
      "End": 57064
    },
    "TimeRange": {
      "StartTime": "01:05:26.5800000",
      "EndTime": "01:05:26.7000000"
    }
  },
  {
    "TextLocation": {
      "Start": 57065,
      "End": 57073
    },
    "TimeRange": {
      "StartTime": "01:05:26.7000000",
      "EndTime": "01:05:27.0300000"
    }
  },
  {
    "TextLocation": {
      "Start": 57074,
      "End": 57084
    },
    "TimeRange": {
      "StartTime": "01:05:27.0300000",
      "EndTime": "01:05:27.6600000"
    }
  },
  {
    "TextLocation": {
      "Start": 57085,
      "End": 57087
    },
    "TimeRange": {
      "StartTime": "01:05:27.9900000",
      "EndTime": "01:05:28.2000000"
    }
  },
  {
    "TextLocation": {
      "Start": 57088,
      "End": 57093
    },
    "TimeRange": {
      "StartTime": "01:05:28.2000000",
      "EndTime": "01:05:28.4700000"
    }
  },
  {
    "TextLocation": {
      "Start": 57094,
      "End": 57096
    },
    "TimeRange": {
      "StartTime": "01:05:28.4700000",
      "EndTime": "01:05:28.6800000"
    }
  },
  {
    "TextLocation": {
      "Start": 57097,
      "End": 57099
    },
    "TimeRange": {
      "StartTime": "01:05:28.6800000",
      "EndTime": "01:05:28.8000000"
    }
  },
  {
    "TextLocation": {
      "Start": 57100,
      "End": 57106
    },
    "TimeRange": {
      "StartTime": "01:05:28.8000000",
      "EndTime": "01:05:29.0700000"
    }
  },
  {
    "TextLocation": {
      "Start": 57107,
      "End": 57116
    },
    "TimeRange": {
      "StartTime": "01:05:29.0700000",
      "EndTime": "01:05:29.6100000"
    }
  },
  {
    "TextLocation": {
      "Start": 57118,
      "End": 57121
    },
    "TimeRange": {
      "StartTime": "01:05:29.6100000",
      "EndTime": "01:05:29.7000000"
    }
  },
  {
    "TextLocation": {
      "Start": 57122,
      "End": 57126
    },
    "TimeRange": {
      "StartTime": "01:05:29.7000000",
      "EndTime": "01:05:29.8200000"
    }
  },
  {
    "TextLocation": {
      "Start": 57127,
      "End": 57130
    },
    "TimeRange": {
      "StartTime": "01:05:29.8200000",
      "EndTime": "01:05:29.9700000"
    }
  },
  {
    "TextLocation": {
      "Start": 57131,
      "End": 57137
    },
    "TimeRange": {
      "StartTime": "01:05:29.9700000",
      "EndTime": "01:05:30.2400000"
    }
  },
  {
    "TextLocation": {
      "Start": 57138,
      "End": 57140
    },
    "TimeRange": {
      "StartTime": "01:05:30.2400000",
      "EndTime": "01:05:30.3300000"
    }
  },
  {
    "TextLocation": {
      "Start": 57141,
      "End": 57146
    },
    "TimeRange": {
      "StartTime": "01:05:30.3300000",
      "EndTime": "01:05:30.6500000"
    }
  },
  {
    "TextLocation": {
      "Start": 57149,
      "End": 57151
    },
    "TimeRange": {
      "StartTime": "01:05:30.6600000",
      "EndTime": "01:05:31.0200000"
    }
  },
  {
    "TextLocation": {
      "Start": 57152,
      "End": 57153
    },
    "TimeRange": {
      "StartTime": "01:05:31.5900000",
      "EndTime": "01:05:31.7100000"
    }
  },
  {
    "TextLocation": {
      "Start": 57154,
      "End": 57159
    },
    "TimeRange": {
      "StartTime": "01:05:31.7100000",
      "EndTime": "01:05:31.8900000"
    }
  },
  {
    "TextLocation": {
      "Start": 57160,
      "End": 57163
    },
    "TimeRange": {
      "StartTime": "01:05:31.8900000",
      "EndTime": "01:05:32.0100000"
    }
  },
  {
    "TextLocation": {
      "Start": 57164,
      "End": 57170
    },
    "TimeRange": {
      "StartTime": "01:05:32.0100000",
      "EndTime": "01:05:32.1900000"
    }
  },
  {
    "TextLocation": {
      "Start": 57171,
      "End": 57175
    },
    "TimeRange": {
      "StartTime": "01:05:32.1900000",
      "EndTime": "01:05:32.6100000"
    }
  },
  {
    "TextLocation": {
      "Start": 57176,
      "End": 57183
    },
    "TimeRange": {
      "StartTime": "01:05:32.9100000",
      "EndTime": "01:05:33.2700000"
    }
  },
  {
    "TextLocation": {
      "Start": 57184,
      "End": 57198
    },
    "TimeRange": {
      "StartTime": "01:05:33.2700000",
      "EndTime": "01:05:33.9000000"
    }
  },
  {
    "TextLocation": {
      "Start": 57199,
      "End": 57203
    },
    "TimeRange": {
      "StartTime": "01:05:33.9000000",
      "EndTime": "01:05:34.0200000"
    }
  },
  {
    "TextLocation": {
      "Start": 57204,
      "End": 57207
    },
    "TimeRange": {
      "StartTime": "01:05:34.0200000",
      "EndTime": "01:05:34.2600000"
    }
  },
  {
    "TextLocation": {
      "Start": 57208,
      "End": 57215
    },
    "TimeRange": {
      "StartTime": "01:05:34.2600000",
      "EndTime": "01:05:34.6500000"
    }
  },
  {
    "TextLocation": {
      "Start": 57217,
      "End": 57221
    },
    "TimeRange": {
      "StartTime": "01:05:34.6500000",
      "EndTime": "01:05:34.8600000"
    }
  },
  {
    "TextLocation": {
      "Start": 57222,
      "End": 57229
    },
    "TimeRange": {
      "StartTime": "01:05:34.8600000",
      "EndTime": "01:05:35.0400000"
    }
  },
  {
    "TextLocation": {
      "Start": 57231,
      "End": 57238
    },
    "TimeRange": {
      "StartTime": "01:05:35.0400000",
      "EndTime": "01:05:35.3700000"
    }
  },
  {
    "TextLocation": {
      "Start": 57239,
      "End": 57249
    },
    "TimeRange": {
      "StartTime": "01:05:35.3700000",
      "EndTime": "01:05:35.8800000"
    }
  },
  {
    "TextLocation": {
      "Start": 57250,
      "End": 57253
    },
    "TimeRange": {
      "StartTime": "01:05:35.8800000",
      "EndTime": "01:05:35.9700000"
    }
  },
  {
    "TextLocation": {
      "Start": 57254,
      "End": 57258
    },
    "TimeRange": {
      "StartTime": "01:05:35.9700000",
      "EndTime": "01:05:36.4500000"
    }
  },
  {
    "TextLocation": {
      "Start": 57260,
      "End": 57263
    },
    "TimeRange": {
      "StartTime": "01:05:37.1700000",
      "EndTime": "01:05:37.3500000"
    }
  },
  {
    "TextLocation": {
      "Start": 57264,
      "End": 57268
    },
    "TimeRange": {
      "StartTime": "01:05:37.3500000",
      "EndTime": "01:05:37.6800000"
    }
  },
  {
    "TextLocation": {
      "Start": 57269,
      "End": 57271
    },
    "TimeRange": {
      "StartTime": "01:05:37.6800000",
      "EndTime": "01:05:37.8600000"
    }
  },
  {
    "TextLocation": {
      "Start": 57272,
      "End": 57276
    },
    "TimeRange": {
      "StartTime": "01:05:37.8600000",
      "EndTime": "01:05:38.1300000"
    }
  },
  {
    "TextLocation": {
      "Start": 57277,
      "End": 57279
    },
    "TimeRange": {
      "StartTime": "01:05:38.1300000",
      "EndTime": "01:05:38.3400000"
    }
  },
  {
    "TextLocation": {
      "Start": 57280,
      "End": 57287
    },
    "TimeRange": {
      "StartTime": "01:05:38.3400000",
      "EndTime": "01:05:38.7000000"
    }
  },
  {
    "TextLocation": {
      "Start": 57288,
      "End": 57292
    },
    "TimeRange": {
      "StartTime": "01:05:38.7000000",
      "EndTime": "01:05:38.8200000"
    }
  },
  {
    "TextLocation": {
      "Start": 57293,
      "End": 57302
    },
    "TimeRange": {
      "StartTime": "01:05:38.8200000",
      "EndTime": "01:05:39.2700000"
    }
  },
  {
    "TextLocation": {
      "Start": 57303,
      "End": 57306
    },
    "TimeRange": {
      "StartTime": "01:05:39.2700000",
      "EndTime": "01:05:39.4200000"
    }
  },
  {
    "TextLocation": {
      "Start": 57307,
      "End": 57313
    },
    "TimeRange": {
      "StartTime": "01:05:39.4200000",
      "EndTime": "01:05:39.6900000"
    }
  },
  {
    "TextLocation": {
      "Start": 57314,
      "End": 57319
    },
    "TimeRange": {
      "StartTime": "01:05:39.6900000",
      "EndTime": "01:05:39.9600000"
    }
  },
  {
    "TextLocation": {
      "Start": 57320,
      "End": 57334
    },
    "TimeRange": {
      "StartTime": "01:05:39.9600000",
      "EndTime": "01:05:40.6500000"
    }
  },
  {
    "TextLocation": {
      "Start": 57337,
      "End": 57340
    },
    "TimeRange": {
      "StartTime": "01:05:40.7400000",
      "EndTime": "01:05:40.8600000"
    }
  },
  {
    "TextLocation": {
      "Start": 57341,
      "End": 57346
    },
    "TimeRange": {
      "StartTime": "01:05:40.8600000",
      "EndTime": "01:05:41.1000000"
    }
  },
  {
    "TextLocation": {
      "Start": 57349,
      "End": 57353
    },
    "TimeRange": {
      "StartTime": "01:05:42.1500000",
      "EndTime": "01:05:42.5100000"
    }
  },
  {
    "TextLocation": {
      "Start": 57356,
      "End": 57359
    },
    "TimeRange": {
      "StartTime": "01:05:42.9600000",
      "EndTime": "01:05:43.1100000"
    }
  },
  {
    "TextLocation": {
      "Start": 57360,
      "End": 57365
    },
    "TimeRange": {
      "StartTime": "01:05:43.1100000",
      "EndTime": "01:05:43.4100000"
    }
  },
  {
    "TextLocation": {
      "Start": 57368,
      "End": 57372
    },
    "TimeRange": {
      "StartTime": "01:05:44.4000000",
      "EndTime": "01:05:44.5800000"
    }
  },
  {
    "TextLocation": {
      "Start": 57373,
      "End": 57380
    },
    "TimeRange": {
      "StartTime": "01:05:44.5800000",
      "EndTime": "01:05:44.8800000"
    }
  },
  {
    "TextLocation": {
      "Start": 57381,
      "End": 57388
    },
    "TimeRange": {
      "StartTime": "01:05:44.8800000",
      "EndTime": "01:05:45.2700000"
    }
  },
  {
    "TextLocation": {
      "Start": 57390,
      "End": 57392
    },
    "TimeRange": {
      "StartTime": "01:05:45.2700000",
      "EndTime": "01:05:45.4200000"
    }
  },
  {
    "TextLocation": {
      "Start": 57393,
      "End": 57396
    },
    "TimeRange": {
      "StartTime": "01:05:45.4200000",
      "EndTime": "01:05:45.5400000"
    }
  },
  {
    "TextLocation": {
      "Start": 57397,
      "End": 57406
    },
    "TimeRange": {
      "StartTime": "01:05:45.5400000",
      "EndTime": "01:05:46.1400000"
    }
  },
  {
    "TextLocation": {
      "Start": 57408,
      "End": 57411
    },
    "TimeRange": {
      "StartTime": "01:05:46.5900000",
      "EndTime": "01:05:46.7700000"
    }
  },
  {
    "TextLocation": {
      "Start": 57412,
      "End": 57416
    },
    "TimeRange": {
      "StartTime": "01:05:46.7700000",
      "EndTime": "01:05:46.8600000"
    }
  },
  {
    "TextLocation": {
      "Start": 57417,
      "End": 57421
    },
    "TimeRange": {
      "StartTime": "01:05:46.8600000",
      "EndTime": "01:05:47.0100000"
    }
  },
  {
    "TextLocation": {
      "Start": 57422,
      "End": 57423
    },
    "TimeRange": {
      "StartTime": "01:05:47.0100000",
      "EndTime": "01:05:47.0700000"
    }
  },
  {
    "TextLocation": {
      "Start": 57424,
      "End": 57430
    },
    "TimeRange": {
      "StartTime": "01:05:47.0700000",
      "EndTime": "01:05:47.2800000"
    }
  },
  {
    "TextLocation": {
      "Start": 57431,
      "End": 57436
    },
    "TimeRange": {
      "StartTime": "01:05:47.2800000",
      "EndTime": "01:05:47.5500000"
    }
  },
  {
    "TextLocation": {
      "Start": 57437,
      "End": 57439
    },
    "TimeRange": {
      "StartTime": "01:05:47.5500000",
      "EndTime": "01:05:47.6400000"
    }
  },
  {
    "TextLocation": {
      "Start": 57440,
      "End": 57443
    },
    "TimeRange": {
      "StartTime": "01:05:47.6400000",
      "EndTime": "01:05:47.7000000"
    }
  },
  {
    "TextLocation": {
      "Start": 57444,
      "End": 57450
    },
    "TimeRange": {
      "StartTime": "01:05:47.7000000",
      "EndTime": "01:05:48.0600000"
    }
  },
  {
    "TextLocation": {
      "Start": 57453,
      "End": 57458
    },
    "TimeRange": {
      "StartTime": "01:05:48.0600000",
      "EndTime": "01:05:48.2400000"
    }
  },
  {
    "TextLocation": {
      "Start": 57459,
      "End": 57462
    },
    "TimeRange": {
      "StartTime": "01:05:48.2400000",
      "EndTime": "01:05:48.3600000"
    }
  },
  {
    "TextLocation": {
      "Start": 57463,
      "End": 57466
    },
    "TimeRange": {
      "StartTime": "01:05:48.3600000",
      "EndTime": "01:05:48.5400000"
    }
  },
  {
    "TextLocation": {
      "Start": 57474,
      "End": 57479
    },
    "TimeRange": {
      "StartTime": "01:05:49.7100000",
      "EndTime": "01:05:49.9500000"
    }
  },
  {
    "TextLocation": {
      "Start": 57480,
      "End": 57483
    },
    "TimeRange": {
      "StartTime": "01:05:49.9500000",
      "EndTime": "01:05:50.0700000"
    }
  },
  {
    "TextLocation": {
      "Start": 57486,
      "End": 57490
    },
    "TimeRange": {
      "StartTime": "01:05:50.1600000",
      "EndTime": "01:05:50.5500000"
    }
  },
  {
    "TextLocation": {
      "Start": 57491,
      "End": 57492
    },
    "TimeRange": {
      "StartTime": "01:05:52.2900000",
      "EndTime": "01:05:52.4200000"
    }
  },
  {
    "TextLocation": {
      "Start": 57493,
      "End": 57499
    },
    "TimeRange": {
      "StartTime": "01:05:52.4400000",
      "EndTime": "01:05:52.9500000"
    }
  },
  {
    "TextLocation": {
      "Start": 57500,
      "End": 57503
    },
    "TimeRange": {
      "StartTime": "01:05:54.1200000",
      "EndTime": "01:05:54.5400000"
    }
  }
]</root>
</file>

<file path=customXml/item2.xml><?xml version="1.0" encoding="utf-8"?>
<root>[]</root>
</file>

<file path=customXml/item3.xml><?xml version="1.0" encoding="utf-8"?>
<root>{
  "LogNotes": [],
  "AbsoluteStartTime": "0001-01-01T00:00:00"
}</root>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70A30-CC88-430E-85F3-2CEC19FEDF3A}">
  <ds:schemaRefs/>
</ds:datastoreItem>
</file>

<file path=customXml/itemProps2.xml><?xml version="1.0" encoding="utf-8"?>
<ds:datastoreItem xmlns:ds="http://schemas.openxmlformats.org/officeDocument/2006/customXml" ds:itemID="{94F6A3FB-D06D-45FF-8340-03BA9FEE753D}">
  <ds:schemaRefs/>
</ds:datastoreItem>
</file>

<file path=customXml/itemProps3.xml><?xml version="1.0" encoding="utf-8"?>
<ds:datastoreItem xmlns:ds="http://schemas.openxmlformats.org/officeDocument/2006/customXml" ds:itemID="{A80311B2-4582-4ECE-B2F3-AED0BBFE2CC6}">
  <ds:schemaRefs/>
</ds:datastoreItem>
</file>

<file path=customXml/itemProps4.xml><?xml version="1.0" encoding="utf-8"?>
<ds:datastoreItem xmlns:ds="http://schemas.openxmlformats.org/officeDocument/2006/customXml" ds:itemID="{CBFC6E31-3081-4E81-B761-DAC41F89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14-cv-680_Walker_v_The_City_of_New_York_et_al_14-cv-680_Walker_v_The_City_of_New_York_et_al_1de70a30.dotm</Template>
  <TotalTime>15</TotalTime>
  <Pages>32</Pages>
  <Words>8352</Words>
  <Characters>39425</Characters>
  <Application>Microsoft Office Word</Application>
  <DocSecurity>0</DocSecurity>
  <Lines>804</Lines>
  <Paragraphs>24</Paragraphs>
  <ScaleCrop>false</ScaleCrop>
  <HeadingPairs>
    <vt:vector size="2" baseType="variant">
      <vt:variant>
        <vt:lpstr>Title</vt:lpstr>
      </vt:variant>
      <vt:variant>
        <vt:i4>1</vt:i4>
      </vt:variant>
    </vt:vector>
  </HeadingPairs>
  <TitlesOfParts>
    <vt:vector size="1" baseType="lpstr">
      <vt:lpstr/>
    </vt:vector>
  </TitlesOfParts>
  <Company>eSCribers, LLC</Company>
  <LinksUpToDate>false</LinksUpToDate>
  <CharactersWithSpaces>47753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description>2.10.126.4 (1/3/2023)_x000d_
_x000d_
- Corrected an error that was occurring when trying to access the colloquy ID menu_x000d_
_x000d_
2.10.126.3 (9/27/2022)_x000d_
_x000d_
- Removed issues with Alt+U still producing "HEARING OFFICER" instead of "THE COURT"_x000d_
_x000d_
2.10.126.2 (9/22/2022)_x000d_
_x000d_
- Corrected an issue when selecting partial transcript in the wizard form_x000d_
_x000d_
2.10.126.1 (9/20/2022)_x000d_
_x000d_
- Alt+C will now produce THE COURT instead of HEARING OFFICER_x000d_
_x000d_
2.10.126.0 (9/19/2022)_x000d_
_x000d_
- Corrected the tabbing in the cover page wizard_x000d_
- Added Magistrate Judge to the list of judge types on the cover page wizard_x000d_
- Modified the courtroom events to include more options as well as the ability to manually input anything not appearing in the list_x000d_
- Colloquy List and Colloquy Highlight forms have been updated to remove paragraph marks appearing on front of the colloquy names causing duplicate entries_x000d_
- Dropdown box of prepopulated speaker IDs will be in all caps in the Colloquy ID check tool_x000d_
- The Colloquy Highlighting tool can now remain open while transcribing_x000d_
- When running the finalizing tool, comments left in headers will now also be removed_x000d_
- Updated Colloquy Highlighting tool to highlight up to 38 unique names_x000d_
- Updated the Colloquy ID Checker and Colloquy Highlighter_x000d_
- Find and Replace search parameters will be cleared to default settings after using any scoping tool macros</dc:description>
  <cp:lastModifiedBy>David Woolner</cp:lastModifiedBy>
  <cp:revision>1</cp:revision>
  <cp:lastPrinted>2016-02-08T19:06:00Z</cp:lastPrinted>
  <dcterms:created xsi:type="dcterms:W3CDTF">2023-06-23T16:38:00Z</dcterms:created>
  <dcterms:modified xsi:type="dcterms:W3CDTF">2023-06-23T16:53:00Z</dcterms:modified>
</cp:coreProperties>
</file>